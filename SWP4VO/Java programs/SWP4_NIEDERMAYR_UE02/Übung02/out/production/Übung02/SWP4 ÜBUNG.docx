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E8E" w:rsidRDefault="008B2275" w:rsidP="008B2275">
      <w:pPr>
        <w:pStyle w:val="berschrift1"/>
      </w:pPr>
      <w:r>
        <w:t>SW</w:t>
      </w:r>
      <w:r w:rsidR="007A2D79">
        <w:t>P4</w:t>
      </w:r>
      <w:r>
        <w:t xml:space="preserve"> ÜBUNG</w:t>
      </w:r>
    </w:p>
    <w:p w:rsidR="008B2275" w:rsidRDefault="008B2275" w:rsidP="008B2275">
      <w:pPr>
        <w:pStyle w:val="berschrift2"/>
      </w:pPr>
      <w:r>
        <w:t>Beispiel 1:</w:t>
      </w:r>
      <w:r w:rsidR="007A2D79">
        <w:t xml:space="preserve"> Observer Blocks</w:t>
      </w:r>
    </w:p>
    <w:p w:rsidR="007A2D79" w:rsidRDefault="007A2D79" w:rsidP="007A2D79">
      <w:pPr>
        <w:pStyle w:val="berschrift2"/>
        <w:numPr>
          <w:ilvl w:val="0"/>
          <w:numId w:val="3"/>
        </w:numPr>
      </w:pPr>
      <w:r>
        <w:t>Lösungsidee</w:t>
      </w:r>
    </w:p>
    <w:p w:rsidR="007A2D79" w:rsidRDefault="007A2D79" w:rsidP="007A2D79">
      <w:r>
        <w:t xml:space="preserve">Das Observer-Pattern wurde hier intensiv eingesetzt. Im Grunde gibt es drei Grund-Typen an Blöcken: </w:t>
      </w:r>
      <w:proofErr w:type="spellStart"/>
      <w:r>
        <w:t>Emit</w:t>
      </w:r>
      <w:proofErr w:type="spellEnd"/>
      <w:r>
        <w:t>-Block, Intermediate-Block und Terminal-Block. Davon abgeleitet gibt es Sub-Typen, die ihre eigenen Funktionen haben.</w:t>
      </w:r>
    </w:p>
    <w:p w:rsidR="007A2D79" w:rsidRDefault="007A2D79" w:rsidP="007A2D79">
      <w:r>
        <w:t xml:space="preserve">Im ersten Beispiel gibt es nur drei Ausprägungen: </w:t>
      </w:r>
      <w:proofErr w:type="spellStart"/>
      <w:r>
        <w:t>FileReaderBlock</w:t>
      </w:r>
      <w:proofErr w:type="spellEnd"/>
      <w:r>
        <w:t xml:space="preserve"> (von </w:t>
      </w:r>
      <w:proofErr w:type="spellStart"/>
      <w:r>
        <w:t>Emit</w:t>
      </w:r>
      <w:proofErr w:type="spellEnd"/>
      <w:r>
        <w:t xml:space="preserve">-Block), </w:t>
      </w:r>
      <w:proofErr w:type="spellStart"/>
      <w:r>
        <w:t>SumBlock</w:t>
      </w:r>
      <w:proofErr w:type="spellEnd"/>
      <w:r>
        <w:t xml:space="preserve"> (von Intermediate-Block) und </w:t>
      </w:r>
      <w:proofErr w:type="spellStart"/>
      <w:r>
        <w:t>ConsoleBlock</w:t>
      </w:r>
      <w:proofErr w:type="spellEnd"/>
      <w:r>
        <w:t xml:space="preserve"> (von Terminal-Block).</w:t>
      </w:r>
    </w:p>
    <w:p w:rsidR="007A2D79" w:rsidRDefault="007A2D79" w:rsidP="007A2D79">
      <w:r>
        <w:t xml:space="preserve">Der </w:t>
      </w:r>
      <w:proofErr w:type="spellStart"/>
      <w:r>
        <w:t>FileReaderBlock</w:t>
      </w:r>
      <w:proofErr w:type="spellEnd"/>
      <w:r>
        <w:t xml:space="preserve"> liest eine Datei zeilenweise ein und sendet die Zeilen an seinen Observer (hier </w:t>
      </w:r>
      <w:proofErr w:type="spellStart"/>
      <w:r>
        <w:t>SumBlock</w:t>
      </w:r>
      <w:proofErr w:type="spellEnd"/>
      <w:r>
        <w:t xml:space="preserve">). </w:t>
      </w:r>
      <w:proofErr w:type="spellStart"/>
      <w:r>
        <w:t>SumBlock</w:t>
      </w:r>
      <w:proofErr w:type="spellEnd"/>
      <w:r>
        <w:t xml:space="preserve"> summiert </w:t>
      </w:r>
      <w:r w:rsidR="007B612D">
        <w:t>pro Zeile auf</w:t>
      </w:r>
      <w:r>
        <w:t xml:space="preserve"> und sendet </w:t>
      </w:r>
      <w:r w:rsidR="00AA1054">
        <w:t xml:space="preserve">das Endergebnis an den </w:t>
      </w:r>
      <w:proofErr w:type="spellStart"/>
      <w:r w:rsidR="00AA1054">
        <w:t>ConsoleBlock</w:t>
      </w:r>
      <w:proofErr w:type="spellEnd"/>
      <w:r w:rsidR="00AA1054">
        <w:t>, der das Ergebnis auf die Konsole hinaus schreibt.</w:t>
      </w:r>
    </w:p>
    <w:p w:rsidR="00AA1054" w:rsidRDefault="00AA1054" w:rsidP="007A2D79">
      <w:r>
        <w:t xml:space="preserve">Die zweite Variante davon ist komplizierter. Enthalten sind: </w:t>
      </w:r>
      <w:proofErr w:type="spellStart"/>
      <w:r>
        <w:t>FileReaderBlock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 xml:space="preserve">), </w:t>
      </w:r>
      <w:proofErr w:type="spellStart"/>
      <w:r>
        <w:t>BufferBlock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MedianBlock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DifferentialBlock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MinBlock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MaxBlock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AvgBlock</w:t>
      </w:r>
      <w:proofErr w:type="spellEnd"/>
      <w:r>
        <w:t xml:space="preserve"> (</w:t>
      </w:r>
      <w:proofErr w:type="spellStart"/>
      <w:r>
        <w:t>IntermediateBlock</w:t>
      </w:r>
      <w:proofErr w:type="spellEnd"/>
      <w:r>
        <w:t xml:space="preserve">), </w:t>
      </w:r>
      <w:proofErr w:type="spellStart"/>
      <w:r>
        <w:t>ConsoleBlock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 xml:space="preserve">) und </w:t>
      </w:r>
      <w:proofErr w:type="spellStart"/>
      <w:r>
        <w:t>FileWriterBlock</w:t>
      </w:r>
      <w:proofErr w:type="spellEnd"/>
      <w:r>
        <w:t xml:space="preserve"> (</w:t>
      </w:r>
      <w:proofErr w:type="spellStart"/>
      <w:r>
        <w:t>EmitBlock</w:t>
      </w:r>
      <w:proofErr w:type="spellEnd"/>
      <w:r>
        <w:t>).</w:t>
      </w:r>
    </w:p>
    <w:p w:rsidR="00AA1054" w:rsidRDefault="00AA1054" w:rsidP="007A2D79">
      <w:r>
        <w:t xml:space="preserve">Zuerst liest der </w:t>
      </w:r>
      <w:proofErr w:type="spellStart"/>
      <w:r>
        <w:t>FileReaderBlock</w:t>
      </w:r>
      <w:proofErr w:type="spellEnd"/>
      <w:r>
        <w:t xml:space="preserve"> eine Datei (sample_data.csv) ein und schickt zeilenweise die Ergebnisse an seinen Observer </w:t>
      </w:r>
      <w:proofErr w:type="spellStart"/>
      <w:r>
        <w:t>BufferBlock</w:t>
      </w:r>
      <w:proofErr w:type="spellEnd"/>
      <w:r>
        <w:t xml:space="preserve">. </w:t>
      </w:r>
      <w:proofErr w:type="spellStart"/>
      <w:r>
        <w:t>BufferBlock</w:t>
      </w:r>
      <w:proofErr w:type="spellEnd"/>
      <w:r>
        <w:t xml:space="preserve"> kann dazu konfiguriert werden, eine gewisse Anzahl an Zeilen zu speichern, bevor er sie an seinen Observer, </w:t>
      </w:r>
      <w:proofErr w:type="spellStart"/>
      <w:r>
        <w:t>MedianBlock</w:t>
      </w:r>
      <w:proofErr w:type="spellEnd"/>
      <w:r>
        <w:t xml:space="preserve">, schickt. Bei diesem kann man eine Fensterbreite konfigurieren, wie er den Median berechnet. Hat er alle Mediane berechnet, schickt er die Ergebnisse an seinen Observer </w:t>
      </w:r>
      <w:proofErr w:type="spellStart"/>
      <w:r>
        <w:t>DifferentialBlock</w:t>
      </w:r>
      <w:proofErr w:type="spellEnd"/>
      <w:r>
        <w:t xml:space="preserve">. Dieser berechnet die Differenz auf Basis des </w:t>
      </w:r>
      <w:proofErr w:type="spellStart"/>
      <w:r>
        <w:t>Differentialquotientens</w:t>
      </w:r>
      <w:proofErr w:type="spellEnd"/>
      <w:r>
        <w:t xml:space="preserve"> und schickt das Ergebnis an die Observer </w:t>
      </w:r>
      <w:proofErr w:type="spellStart"/>
      <w:r>
        <w:t>MinBlock</w:t>
      </w:r>
      <w:proofErr w:type="spellEnd"/>
      <w:r>
        <w:t xml:space="preserve">, </w:t>
      </w:r>
      <w:proofErr w:type="spellStart"/>
      <w:r>
        <w:t>MaxBlock</w:t>
      </w:r>
      <w:proofErr w:type="spellEnd"/>
      <w:r>
        <w:t xml:space="preserve">, </w:t>
      </w:r>
      <w:proofErr w:type="spellStart"/>
      <w:r>
        <w:t>AvgBlock</w:t>
      </w:r>
      <w:proofErr w:type="spellEnd"/>
      <w:r>
        <w:t xml:space="preserve"> und </w:t>
      </w:r>
      <w:proofErr w:type="spellStart"/>
      <w:r>
        <w:t>FileWriterBlock</w:t>
      </w:r>
      <w:proofErr w:type="spellEnd"/>
      <w:r>
        <w:t>. Während die ersten drei das Minimum, Maximum und den Durchschnitt berechnen, schreibt der letzte Block die Ergebnisse der Differenz in eine eigene .</w:t>
      </w:r>
      <w:proofErr w:type="spellStart"/>
      <w:r>
        <w:t>csv</w:t>
      </w:r>
      <w:proofErr w:type="spellEnd"/>
      <w:r>
        <w:t xml:space="preserve">-Datei hinaus (den Filenamen kann man auch angeben). Letzten Endes schicken kann Min, Max und </w:t>
      </w:r>
      <w:proofErr w:type="spellStart"/>
      <w:r>
        <w:t>Avg</w:t>
      </w:r>
      <w:proofErr w:type="spellEnd"/>
      <w:r>
        <w:t xml:space="preserve"> ihre Ergebnisse an den finalen Observer </w:t>
      </w:r>
      <w:proofErr w:type="spellStart"/>
      <w:r>
        <w:t>ConsoleBlock</w:t>
      </w:r>
      <w:proofErr w:type="spellEnd"/>
      <w:r>
        <w:t xml:space="preserve">, der die Ergebnisse auf die Konsole </w:t>
      </w:r>
      <w:proofErr w:type="gramStart"/>
      <w:r>
        <w:t>hinaus wirft</w:t>
      </w:r>
      <w:proofErr w:type="gramEnd"/>
      <w:r>
        <w:t>.</w:t>
      </w:r>
    </w:p>
    <w:p w:rsidR="00AA1054" w:rsidRDefault="00AA1054" w:rsidP="007A2D79">
      <w:r>
        <w:t xml:space="preserve">Alle </w:t>
      </w:r>
      <w:proofErr w:type="spellStart"/>
      <w:r>
        <w:t>IntermediateBlock</w:t>
      </w:r>
      <w:proofErr w:type="spellEnd"/>
      <w:r>
        <w:t xml:space="preserve">-Typen sind sowohl Observer als auch Observable. </w:t>
      </w:r>
      <w:proofErr w:type="spellStart"/>
      <w:r>
        <w:t>EmitBlocks</w:t>
      </w:r>
      <w:proofErr w:type="spellEnd"/>
      <w:r>
        <w:t xml:space="preserve"> sind nur Observable und </w:t>
      </w:r>
      <w:proofErr w:type="spellStart"/>
      <w:r w:rsidR="007B612D">
        <w:t>TerminalBlocks</w:t>
      </w:r>
      <w:proofErr w:type="spellEnd"/>
      <w:r w:rsidR="007B612D">
        <w:t xml:space="preserve"> nur Observer.</w:t>
      </w:r>
    </w:p>
    <w:p w:rsidR="00AA1054" w:rsidRDefault="00AA1054" w:rsidP="007A2D79"/>
    <w:p w:rsidR="00AA1054" w:rsidRDefault="00AA1054" w:rsidP="00AA1054">
      <w:pPr>
        <w:pStyle w:val="berschrift2"/>
        <w:numPr>
          <w:ilvl w:val="0"/>
          <w:numId w:val="3"/>
        </w:numPr>
      </w:pPr>
      <w:r>
        <w:t>Testfälle</w:t>
      </w:r>
    </w:p>
    <w:p w:rsidR="00AA1054" w:rsidRDefault="00AA1054" w:rsidP="00AA1054">
      <w:r>
        <w:t xml:space="preserve">Anmerkung: </w:t>
      </w:r>
      <w:proofErr w:type="spellStart"/>
      <w:proofErr w:type="gramStart"/>
      <w:r>
        <w:t>BlockTest</w:t>
      </w:r>
      <w:proofErr w:type="spellEnd"/>
      <w:proofErr w:type="gramEnd"/>
      <w:r>
        <w:t xml:space="preserve"> enthält die Testfälle für den ersten Fall. </w:t>
      </w:r>
      <w:proofErr w:type="spellStart"/>
      <w:r>
        <w:t>FancyBlockTest</w:t>
      </w:r>
      <w:proofErr w:type="spellEnd"/>
      <w:r>
        <w:t xml:space="preserve"> enthält die für den zweiten Fall!</w:t>
      </w:r>
    </w:p>
    <w:p w:rsidR="007B612D" w:rsidRDefault="007B612D" w:rsidP="00AA1054">
      <w:r>
        <w:t>Die Anwendung nimmt keine Strings an!</w:t>
      </w:r>
    </w:p>
    <w:p w:rsidR="007B612D" w:rsidRDefault="007B612D" w:rsidP="00AA1054"/>
    <w:p w:rsidR="00A170BF" w:rsidRDefault="00A170BF" w:rsidP="00AA1054"/>
    <w:p w:rsidR="007B612D" w:rsidRDefault="007B612D" w:rsidP="00AA1054">
      <w:r>
        <w:lastRenderedPageBreak/>
        <w:t>Test01:</w:t>
      </w:r>
    </w:p>
    <w:p w:rsidR="00A170BF" w:rsidRDefault="00A170BF" w:rsidP="00AA1054">
      <w:r>
        <w:t>Liest einen Filenamen über die Konsole ein.</w:t>
      </w:r>
    </w:p>
    <w:p w:rsidR="007B612D" w:rsidRDefault="007B612D" w:rsidP="00AA1054">
      <w:r>
        <w:t>Das Programm summiert die einzelnen Zeilen auf und sendet das Ergebnis an die Konsole.</w:t>
      </w:r>
    </w:p>
    <w:p w:rsidR="007B612D" w:rsidRDefault="00A170BF" w:rsidP="00AA1054">
      <w:r>
        <w:rPr>
          <w:noProof/>
        </w:rPr>
        <w:drawing>
          <wp:inline distT="0" distB="0" distL="0" distR="0" wp14:anchorId="02B36C50" wp14:editId="13991334">
            <wp:extent cx="5731510" cy="1227455"/>
            <wp:effectExtent l="0" t="0" r="254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Ein falscher Filename wird angegeben. Daraufhin macht das Programm nichts.</w:t>
      </w:r>
    </w:p>
    <w:p w:rsidR="00A170BF" w:rsidRDefault="00A170BF" w:rsidP="00AA1054">
      <w:r>
        <w:rPr>
          <w:noProof/>
        </w:rPr>
        <w:drawing>
          <wp:inline distT="0" distB="0" distL="0" distR="0" wp14:anchorId="43E788E1" wp14:editId="001497CF">
            <wp:extent cx="5731510" cy="98171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Test02:</w:t>
      </w:r>
    </w:p>
    <w:p w:rsidR="00A170BF" w:rsidRDefault="00A170BF" w:rsidP="00AA1054">
      <w:r>
        <w:t xml:space="preserve">Hier wird der Filename über die Methode </w:t>
      </w:r>
      <w:proofErr w:type="spellStart"/>
      <w:r>
        <w:t>create_</w:t>
      </w:r>
      <w:proofErr w:type="gramStart"/>
      <w:r>
        <w:t>stream</w:t>
      </w:r>
      <w:proofErr w:type="spellEnd"/>
      <w:r>
        <w:t>(</w:t>
      </w:r>
      <w:proofErr w:type="gramEnd"/>
      <w:r>
        <w:t>) übergeben. Ist dasselbe Ergebnis wie bei 01, da es Integer.txt war.</w:t>
      </w:r>
    </w:p>
    <w:p w:rsidR="00A170BF" w:rsidRDefault="00A170BF" w:rsidP="00AA1054"/>
    <w:p w:rsidR="00A170BF" w:rsidRDefault="00A170BF" w:rsidP="00AA1054">
      <w:r>
        <w:t>Test03:</w:t>
      </w:r>
    </w:p>
    <w:p w:rsidR="00A170BF" w:rsidRDefault="00A170BF" w:rsidP="00AA1054">
      <w:r>
        <w:t>Liest über die Methode ein. IntegerTest2.txt beinhaltet negative Werte.</w:t>
      </w:r>
    </w:p>
    <w:p w:rsidR="00A170BF" w:rsidRDefault="00A170BF" w:rsidP="00AA1054">
      <w:r>
        <w:rPr>
          <w:noProof/>
        </w:rPr>
        <w:drawing>
          <wp:inline distT="0" distB="0" distL="0" distR="0" wp14:anchorId="0FDA832D" wp14:editId="567ED4CF">
            <wp:extent cx="5731510" cy="51498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A170BF" w:rsidP="00AA1054">
      <w:r>
        <w:t>Test04:</w:t>
      </w:r>
    </w:p>
    <w:p w:rsidR="00A170BF" w:rsidRDefault="00A170BF" w:rsidP="00AA1054">
      <w:r>
        <w:t>Beinhaltet Double-Werte.</w:t>
      </w:r>
    </w:p>
    <w:p w:rsidR="00A170BF" w:rsidRDefault="00A170BF" w:rsidP="00AA1054">
      <w:r>
        <w:rPr>
          <w:noProof/>
        </w:rPr>
        <w:drawing>
          <wp:inline distT="0" distB="0" distL="0" distR="0" wp14:anchorId="73C6FD25" wp14:editId="6B34AF5D">
            <wp:extent cx="5731510" cy="456565"/>
            <wp:effectExtent l="0" t="0" r="254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BF" w:rsidRDefault="00A170BF" w:rsidP="00AA1054"/>
    <w:p w:rsidR="00A170BF" w:rsidRDefault="00D336AD" w:rsidP="00AA1054">
      <w:r>
        <w:lastRenderedPageBreak/>
        <w:t>Test05:</w:t>
      </w:r>
    </w:p>
    <w:p w:rsidR="00D336AD" w:rsidRDefault="00D336AD" w:rsidP="00AA1054">
      <w:r>
        <w:t>Übergibt eine Datei StringTest.txt, die nur Strings enthält. Funktioniert natürlich nicht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D336AD" w:rsidRDefault="00D336AD" w:rsidP="00AA1054"/>
    <w:p w:rsidR="00391C12" w:rsidRDefault="00D336AD" w:rsidP="00AA1054">
      <w:proofErr w:type="spellStart"/>
      <w:r>
        <w:t>FancyBlockTest</w:t>
      </w:r>
      <w:proofErr w:type="spellEnd"/>
      <w:r>
        <w:t>:</w:t>
      </w:r>
    </w:p>
    <w:p w:rsidR="00D336AD" w:rsidRDefault="00D336AD" w:rsidP="00AA1054"/>
    <w:p w:rsidR="00391C12" w:rsidRDefault="00391C12" w:rsidP="00AA1054">
      <w:r>
        <w:t>Test01:</w:t>
      </w:r>
    </w:p>
    <w:p w:rsidR="00391C12" w:rsidRDefault="00391C12" w:rsidP="00AA1054">
      <w:r>
        <w:t xml:space="preserve">Initialisiert alle nötigen Blocks und liest von der Datei sample_data.csv ein. Die Ergebnisse von Min, Max und </w:t>
      </w:r>
      <w:proofErr w:type="spellStart"/>
      <w:r>
        <w:t>Avg</w:t>
      </w:r>
      <w:proofErr w:type="spellEnd"/>
      <w:r>
        <w:t xml:space="preserve"> werden auf die Konsole ausgegeben. Die Differenzen werden in die Datei signal.csv geschrieben.</w:t>
      </w:r>
    </w:p>
    <w:p w:rsidR="00391C12" w:rsidRDefault="00391C12" w:rsidP="00AA1054">
      <w:r>
        <w:t>Hier ein minimaler Auszug von den Ausgaben auf die Konsole:</w:t>
      </w:r>
    </w:p>
    <w:p w:rsidR="00391C12" w:rsidRDefault="00391C12" w:rsidP="00AA1054">
      <w:r>
        <w:rPr>
          <w:noProof/>
        </w:rPr>
        <w:drawing>
          <wp:inline distT="0" distB="0" distL="0" distR="0" wp14:anchorId="6D7DBAC5" wp14:editId="5F4B3EA9">
            <wp:extent cx="5731510" cy="1184910"/>
            <wp:effectExtent l="0" t="0" r="254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2" w:rsidRDefault="00391C12" w:rsidP="00AA1054">
      <w:r>
        <w:t>Auszug aus der Datei signal.csv:</w:t>
      </w:r>
    </w:p>
    <w:p w:rsidR="00391C12" w:rsidRDefault="00391C12" w:rsidP="00AA1054">
      <w:r>
        <w:rPr>
          <w:noProof/>
        </w:rPr>
        <w:drawing>
          <wp:inline distT="0" distB="0" distL="0" distR="0" wp14:anchorId="7DFA5039" wp14:editId="79D2AC5C">
            <wp:extent cx="3924300" cy="25622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A74" w:rsidRDefault="00823A74" w:rsidP="00AA1054"/>
    <w:p w:rsidR="00823A74" w:rsidRDefault="00823A74" w:rsidP="00AA1054">
      <w:r>
        <w:t>Test02:</w:t>
      </w:r>
    </w:p>
    <w:p w:rsidR="00823A74" w:rsidRDefault="00AE1BCF" w:rsidP="00AA1054">
      <w:r>
        <w:t xml:space="preserve">Es wird nur der </w:t>
      </w:r>
      <w:proofErr w:type="spellStart"/>
      <w:r>
        <w:t>FileReaderBlock</w:t>
      </w:r>
      <w:proofErr w:type="spellEnd"/>
      <w:r>
        <w:t xml:space="preserve"> und der </w:t>
      </w:r>
      <w:proofErr w:type="spellStart"/>
      <w:r>
        <w:t>ConsoleBlock</w:t>
      </w:r>
      <w:proofErr w:type="spellEnd"/>
      <w:r>
        <w:t xml:space="preserve"> initialisiert. Der </w:t>
      </w:r>
      <w:proofErr w:type="spellStart"/>
      <w:r>
        <w:t>FileReaderBlock</w:t>
      </w:r>
      <w:proofErr w:type="spellEnd"/>
      <w:r>
        <w:t xml:space="preserve"> liest Zeilen ein und wirft sie an den </w:t>
      </w:r>
      <w:proofErr w:type="spellStart"/>
      <w:r>
        <w:t>ConsoleBlock</w:t>
      </w:r>
      <w:proofErr w:type="spellEnd"/>
      <w:r>
        <w:t xml:space="preserve"> weiter.</w:t>
      </w:r>
    </w:p>
    <w:p w:rsidR="00823A74" w:rsidRDefault="00823A74" w:rsidP="00AA1054">
      <w:r>
        <w:rPr>
          <w:noProof/>
        </w:rPr>
        <w:lastRenderedPageBreak/>
        <w:drawing>
          <wp:inline distT="0" distB="0" distL="0" distR="0" wp14:anchorId="52152F2C" wp14:editId="2B2D0352">
            <wp:extent cx="5731510" cy="603885"/>
            <wp:effectExtent l="0" t="0" r="254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2" w:rsidRDefault="00391C12" w:rsidP="00AA1054"/>
    <w:p w:rsidR="00AE1BCF" w:rsidRDefault="00AE1BCF" w:rsidP="00AA1054">
      <w:r>
        <w:t>Test03:</w:t>
      </w:r>
    </w:p>
    <w:p w:rsidR="00AE1BCF" w:rsidRDefault="00AE1BCF" w:rsidP="00AA1054">
      <w:r>
        <w:t xml:space="preserve">Nun kommt der </w:t>
      </w:r>
      <w:proofErr w:type="spellStart"/>
      <w:r>
        <w:t>BufferBlock</w:t>
      </w:r>
      <w:proofErr w:type="spellEnd"/>
      <w:r>
        <w:t xml:space="preserve"> dazwischen. Dieser sammelt eine Anzahl an Zeilen (hier zwei) und gibt die Werte weiter.</w:t>
      </w:r>
    </w:p>
    <w:p w:rsidR="00AE1BCF" w:rsidRDefault="00AE1BCF" w:rsidP="00AA1054">
      <w:r>
        <w:t xml:space="preserve">Wichtig: Pro Zeile gibt es drei Werte. Bei einem </w:t>
      </w:r>
      <w:proofErr w:type="spellStart"/>
      <w:r>
        <w:t>BufferBlock</w:t>
      </w:r>
      <w:proofErr w:type="spellEnd"/>
      <w:r>
        <w:t xml:space="preserve"> der Größe zwei (wie in diesem Fall) werden also zwei Zeilen gespeichert. 2 x 3 = 6 Werte werden an den </w:t>
      </w:r>
      <w:proofErr w:type="spellStart"/>
      <w:r>
        <w:t>ConsoleBlock</w:t>
      </w:r>
      <w:proofErr w:type="spellEnd"/>
      <w:r>
        <w:t xml:space="preserve"> weiter geworfen.</w:t>
      </w:r>
    </w:p>
    <w:p w:rsidR="00AE1BCF" w:rsidRDefault="00AE1BCF" w:rsidP="00AA1054">
      <w:r>
        <w:rPr>
          <w:noProof/>
        </w:rPr>
        <w:drawing>
          <wp:inline distT="0" distB="0" distL="0" distR="0" wp14:anchorId="33C4B107" wp14:editId="6D7028CA">
            <wp:extent cx="5731510" cy="439420"/>
            <wp:effectExtent l="0" t="0" r="254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F" w:rsidRDefault="00AE1BCF" w:rsidP="00AA1054"/>
    <w:p w:rsidR="00AE1BCF" w:rsidRDefault="00AE1BCF" w:rsidP="00AA1054">
      <w:r>
        <w:t>Test04:</w:t>
      </w:r>
    </w:p>
    <w:p w:rsidR="00AE1BCF" w:rsidRDefault="00AE1BCF" w:rsidP="00AA1054">
      <w:r>
        <w:t xml:space="preserve">Hier kommt nun der </w:t>
      </w:r>
      <w:proofErr w:type="spellStart"/>
      <w:r>
        <w:t>MedianBlock</w:t>
      </w:r>
      <w:proofErr w:type="spellEnd"/>
      <w:r>
        <w:t xml:space="preserve"> nach </w:t>
      </w:r>
      <w:proofErr w:type="spellStart"/>
      <w:r>
        <w:t>BufferBlock</w:t>
      </w:r>
      <w:proofErr w:type="spellEnd"/>
      <w:r>
        <w:t>. Dieser bildet mit einer spezifizierten Fenstergröße den Median über die gebufferten Werte. Wichtige Anmerkung: Es macht keinen Sinn eine Fenstergröße zu nehmen, die größer als der Buffer ist, also ein Fenster von 3 auf einen Buffer von 2 zu legen. Es werden nämlich nur immer die ersten Werte der Zeile genommen, da diese die relevanten Daten beinhalten. Also pro Zeile nur ein Wert.</w:t>
      </w:r>
    </w:p>
    <w:p w:rsidR="00AE1BCF" w:rsidRDefault="00AE1BCF" w:rsidP="00AA1054">
      <w:r>
        <w:t>Hier wurde ein Buffer von 6 und eine Fenstergröße von 3 genommen.</w:t>
      </w:r>
    </w:p>
    <w:p w:rsidR="00AE1BCF" w:rsidRDefault="00AE1BCF" w:rsidP="00AA1054">
      <w:r>
        <w:rPr>
          <w:noProof/>
        </w:rPr>
        <w:drawing>
          <wp:inline distT="0" distB="0" distL="0" distR="0" wp14:anchorId="18AB1270" wp14:editId="49029823">
            <wp:extent cx="5731510" cy="47244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CF" w:rsidRDefault="00AE1BCF" w:rsidP="00AA1054"/>
    <w:p w:rsidR="00A7287D" w:rsidRDefault="00A7287D" w:rsidP="00AA1054">
      <w:r>
        <w:t>Test05:</w:t>
      </w:r>
    </w:p>
    <w:p w:rsidR="00A7287D" w:rsidRDefault="00A7287D" w:rsidP="00AA1054">
      <w:r>
        <w:t xml:space="preserve">Jetzt kommt der </w:t>
      </w:r>
      <w:proofErr w:type="spellStart"/>
      <w:r>
        <w:t>DifferentialBlock</w:t>
      </w:r>
      <w:proofErr w:type="spellEnd"/>
      <w:r>
        <w:t xml:space="preserve"> dazu. Dieser nimmt </w:t>
      </w:r>
      <w:r w:rsidR="006713FC">
        <w:t>den Wert an der Stelle Index + 1 und zieht davon den Wert an der Stelle Index ab. Da die Fenstergröße beim Median nur 3 war und der Buffer nur 6, kommen teilweise für mehrere Werte pro Medianberechnung die gleichen Werte, daher 0-Werte!</w:t>
      </w:r>
    </w:p>
    <w:p w:rsidR="006713FC" w:rsidRDefault="006713FC" w:rsidP="00AA1054">
      <w:r>
        <w:rPr>
          <w:noProof/>
        </w:rPr>
        <w:drawing>
          <wp:inline distT="0" distB="0" distL="0" distR="0" wp14:anchorId="4420085B" wp14:editId="45A92439">
            <wp:extent cx="5731510" cy="575945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FC" w:rsidRDefault="006713FC" w:rsidP="00AA1054"/>
    <w:p w:rsidR="006713FC" w:rsidRDefault="006713FC" w:rsidP="00AA1054">
      <w:r>
        <w:t>Test06:</w:t>
      </w:r>
    </w:p>
    <w:p w:rsidR="006713FC" w:rsidRDefault="006713FC" w:rsidP="00AA1054">
      <w:r>
        <w:t xml:space="preserve">Min, Max, </w:t>
      </w:r>
      <w:proofErr w:type="spellStart"/>
      <w:r>
        <w:t>Avg</w:t>
      </w:r>
      <w:proofErr w:type="spellEnd"/>
      <w:r>
        <w:t xml:space="preserve"> und </w:t>
      </w:r>
      <w:proofErr w:type="spellStart"/>
      <w:r>
        <w:t>FileWriterBlock</w:t>
      </w:r>
      <w:proofErr w:type="spellEnd"/>
      <w:r>
        <w:t xml:space="preserve"> wurden in Test01 schon gezeigt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AE1BCF" w:rsidRDefault="00AE1BCF" w:rsidP="00AA1054"/>
    <w:p w:rsidR="00391C12" w:rsidRDefault="00391C12" w:rsidP="00AA1054">
      <w:r>
        <w:t>Analyse von signal.csv:</w:t>
      </w:r>
    </w:p>
    <w:p w:rsidR="00391C12" w:rsidRDefault="00391C12" w:rsidP="00AA1054">
      <w:r>
        <w:t xml:space="preserve">Es ist leider schlecht zu sehen, da ich nicht so recht wusste, wie ich die Daten sonst darstellen soll. </w:t>
      </w:r>
    </w:p>
    <w:p w:rsidR="00391C12" w:rsidRDefault="00391C12" w:rsidP="00AA1054">
      <w:r>
        <w:t xml:space="preserve">Die orange Linie repräsentiert die Zeit, während die blauen Balken die gemessenen Werte sind. </w:t>
      </w:r>
    </w:p>
    <w:p w:rsidR="00391C12" w:rsidRDefault="00391C12" w:rsidP="00AA1054">
      <w:r>
        <w:rPr>
          <w:noProof/>
        </w:rPr>
        <w:drawing>
          <wp:inline distT="0" distB="0" distL="0" distR="0" wp14:anchorId="59D75C99" wp14:editId="4D40197A">
            <wp:extent cx="5731510" cy="2962275"/>
            <wp:effectExtent l="0" t="0" r="2540" b="9525"/>
            <wp:docPr id="6" name="Diagramm 6">
              <a:extLst xmlns:a="http://schemas.openxmlformats.org/drawingml/2006/main">
                <a:ext uri="{FF2B5EF4-FFF2-40B4-BE49-F238E27FC236}">
                  <a16:creationId xmlns:a16="http://schemas.microsoft.com/office/drawing/2014/main" id="{F68144C8-4B6C-47A4-881E-7C244F47E3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E00398" w:rsidRDefault="00E00398" w:rsidP="00AA1054"/>
    <w:p w:rsidR="00E00398" w:rsidRDefault="0010336D" w:rsidP="00AA1054">
      <w:r>
        <w:t xml:space="preserve">Klassendiagramm: (Leider etwas durcheinander. Observable wurde nicht mehr verbunden, hat aber eine Verbindung zu allem, außer </w:t>
      </w:r>
      <w:proofErr w:type="spellStart"/>
      <w:r>
        <w:t>FileReaderBlock</w:t>
      </w:r>
      <w:proofErr w:type="spellEnd"/>
      <w:r>
        <w:t>)</w:t>
      </w:r>
    </w:p>
    <w:p w:rsidR="0010336D" w:rsidRDefault="0010336D" w:rsidP="00AA1054">
      <w:r>
        <w:rPr>
          <w:noProof/>
        </w:rPr>
        <w:drawing>
          <wp:inline distT="0" distB="0" distL="0" distR="0" wp14:anchorId="0F130E3C" wp14:editId="4C343D5E">
            <wp:extent cx="5731510" cy="3223895"/>
            <wp:effectExtent l="0" t="0" r="254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6D" w:rsidRDefault="0010336D" w:rsidP="00AA1054"/>
    <w:p w:rsidR="0010336D" w:rsidRDefault="0010336D" w:rsidP="00AA1054">
      <w:r>
        <w:t>Interessante Sequenzdiagramme gibt es nicht, da der Ablauf eigentlich immer gleich ist:</w:t>
      </w:r>
    </w:p>
    <w:p w:rsidR="0010336D" w:rsidRDefault="0010336D" w:rsidP="00AA1054">
      <w:r>
        <w:t xml:space="preserve">Irgendein Block ruft die Grundfunktion auf (bei </w:t>
      </w:r>
      <w:proofErr w:type="spellStart"/>
      <w:r>
        <w:t>EmitBlock</w:t>
      </w:r>
      <w:proofErr w:type="spellEnd"/>
      <w:r>
        <w:t xml:space="preserve"> z.B. </w:t>
      </w:r>
      <w:proofErr w:type="spellStart"/>
      <w:r>
        <w:t>create_stream</w:t>
      </w:r>
      <w:proofErr w:type="spellEnd"/>
      <w:r>
        <w:t xml:space="preserve">). Am Ende dieser Funktion wird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aufgerufen.</w:t>
      </w:r>
    </w:p>
    <w:p w:rsidR="0010336D" w:rsidRDefault="0010336D" w:rsidP="00AA1054">
      <w:r>
        <w:t xml:space="preserve">Bei </w:t>
      </w:r>
      <w:proofErr w:type="spellStart"/>
      <w:r>
        <w:t>IntermediateBlock</w:t>
      </w:r>
      <w:proofErr w:type="spellEnd"/>
      <w:r>
        <w:t xml:space="preserve"> wird in </w:t>
      </w:r>
      <w:proofErr w:type="gramStart"/>
      <w:r>
        <w:t>update(</w:t>
      </w:r>
      <w:proofErr w:type="gramEnd"/>
      <w:r>
        <w:t xml:space="preserve">) dann </w:t>
      </w:r>
      <w:proofErr w:type="spellStart"/>
      <w:r>
        <w:t>process_stuff</w:t>
      </w:r>
      <w:proofErr w:type="spellEnd"/>
      <w:r>
        <w:t xml:space="preserve">() aufgerufen (diese ruft vielleicht eigene Funktionalitäten auf) und am Ende dann </w:t>
      </w:r>
      <w:proofErr w:type="spellStart"/>
      <w:r>
        <w:t>notifyObservers</w:t>
      </w:r>
      <w:proofErr w:type="spellEnd"/>
      <w:r>
        <w:t>().</w:t>
      </w:r>
    </w:p>
    <w:p w:rsidR="0010336D" w:rsidRDefault="0010336D" w:rsidP="00AA1054">
      <w:r>
        <w:t xml:space="preserve">Der </w:t>
      </w:r>
      <w:proofErr w:type="spellStart"/>
      <w:r>
        <w:t>TerminalBlock</w:t>
      </w:r>
      <w:proofErr w:type="spellEnd"/>
      <w:r>
        <w:t xml:space="preserve"> wird per </w:t>
      </w:r>
      <w:proofErr w:type="gramStart"/>
      <w:r>
        <w:t>update(</w:t>
      </w:r>
      <w:proofErr w:type="gramEnd"/>
      <w:r>
        <w:t xml:space="preserve">) aufgerufen und öffnet hier die eigene Funktion </w:t>
      </w:r>
      <w:proofErr w:type="spellStart"/>
      <w:r>
        <w:t>show_data</w:t>
      </w:r>
      <w:proofErr w:type="spellEnd"/>
      <w:r>
        <w:t>().</w:t>
      </w:r>
    </w:p>
    <w:p w:rsidR="0010336D" w:rsidRDefault="0010336D" w:rsidP="00AA1054">
      <w:r>
        <w:t>Der Ablauf ist immer gleich!</w:t>
      </w:r>
    </w:p>
    <w:p w:rsidR="00741E79" w:rsidRDefault="00741E79" w:rsidP="00AA1054"/>
    <w:p w:rsidR="00741E79" w:rsidRDefault="00741E79" w:rsidP="00AA1054">
      <w:r>
        <w:t>Der Quellcode wird wieder in eine eigene Datei ausgelagert.</w:t>
      </w:r>
      <w:r w:rsidR="00436A6D">
        <w:t xml:space="preserve"> </w:t>
      </w:r>
      <w:r w:rsidR="00436A6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9228E" w:rsidRDefault="0089228E" w:rsidP="00AA1054">
      <w:r>
        <w:t xml:space="preserve">Eine Frage habe ich auch: Gibt es eine bessere Möglichkeit, wie man mit der </w:t>
      </w:r>
      <w:proofErr w:type="spellStart"/>
      <w:r>
        <w:t>IOException</w:t>
      </w:r>
      <w:proofErr w:type="spellEnd"/>
      <w:r>
        <w:t xml:space="preserve"> umgehen kann, die vom </w:t>
      </w:r>
      <w:proofErr w:type="spellStart"/>
      <w:r>
        <w:t>FileWriter</w:t>
      </w:r>
      <w:proofErr w:type="spellEnd"/>
      <w:r>
        <w:t xml:space="preserve"> ausgelöst wird? Mit </w:t>
      </w:r>
      <w:proofErr w:type="spellStart"/>
      <w:r>
        <w:t>try</w:t>
      </w:r>
      <w:proofErr w:type="spellEnd"/>
      <w:r>
        <w:t xml:space="preserve">-catch wird zwar die </w:t>
      </w:r>
      <w:proofErr w:type="spellStart"/>
      <w:r>
        <w:t>Exception</w:t>
      </w:r>
      <w:proofErr w:type="spellEnd"/>
      <w:r>
        <w:t xml:space="preserve"> gefangen, aber der ganze Prozess wird dadurch gestoppt (es wird ein Wert hinaus geschrieben, dann wird der Fehler geworfen und </w:t>
      </w:r>
      <w:r w:rsidR="00273F62">
        <w:t xml:space="preserve">der </w:t>
      </w:r>
      <w:proofErr w:type="gramStart"/>
      <w:r w:rsidR="00273F62">
        <w:t>catch(</w:t>
      </w:r>
      <w:proofErr w:type="gramEnd"/>
      <w:r w:rsidR="00273F62">
        <w:t>) Block wird aufgerufen).</w:t>
      </w:r>
    </w:p>
    <w:p w:rsidR="00273F62" w:rsidRDefault="00273F62" w:rsidP="00AA1054">
      <w:r>
        <w:t xml:space="preserve">Meine Lösung war, dass ich die </w:t>
      </w:r>
      <w:proofErr w:type="spellStart"/>
      <w:r>
        <w:t>Exception</w:t>
      </w:r>
      <w:proofErr w:type="spellEnd"/>
      <w:r>
        <w:t xml:space="preserve"> einfach immer weiter geworfen habe, aber das ist garantiert nicht der passende Ansatz. Gibt es eine bessere Lösung? :/</w:t>
      </w:r>
    </w:p>
    <w:p w:rsidR="00C15D87" w:rsidRDefault="00C15D87" w:rsidP="00AA1054"/>
    <w:p w:rsidR="00C15D87" w:rsidRDefault="00C15D87">
      <w:r>
        <w:br w:type="page"/>
      </w:r>
    </w:p>
    <w:p w:rsidR="00C15D87" w:rsidRDefault="00C15D87" w:rsidP="00C15D87">
      <w:pPr>
        <w:pStyle w:val="berschrift1"/>
      </w:pPr>
      <w:r>
        <w:lastRenderedPageBreak/>
        <w:t>Beispiel 02</w:t>
      </w:r>
    </w:p>
    <w:p w:rsidR="00C15D87" w:rsidRDefault="003233CA" w:rsidP="003233CA">
      <w:pPr>
        <w:pStyle w:val="berschrift2"/>
        <w:numPr>
          <w:ilvl w:val="0"/>
          <w:numId w:val="4"/>
        </w:numPr>
      </w:pPr>
      <w:r>
        <w:t>Lösungsidee</w:t>
      </w:r>
    </w:p>
    <w:p w:rsidR="003233CA" w:rsidRDefault="003233CA" w:rsidP="003233CA">
      <w:r>
        <w:t xml:space="preserve">Bei den </w:t>
      </w:r>
      <w:proofErr w:type="spellStart"/>
      <w:r>
        <w:t>FileUtilities</w:t>
      </w:r>
      <w:proofErr w:type="spellEnd"/>
      <w:r>
        <w:t xml:space="preserve"> gibt es mehrere gewünschte Funktionen.</w:t>
      </w:r>
    </w:p>
    <w:p w:rsidR="003233CA" w:rsidRDefault="003233CA" w:rsidP="003233CA">
      <w:r>
        <w:t>Die erste ist die Funktion Head, die einem die gewünschte Anzahl an Zeilen</w:t>
      </w:r>
      <w:r w:rsidR="0051150D">
        <w:t xml:space="preserve"> einer Textdatei ausgibt. Von der Laufzeit her ist diese hier leichter, da man gleich beim Einlesen mitzählen kann, wie viele Zeilen man braucht. Leerzeilen werden hierbei nicht gezählt!</w:t>
      </w:r>
    </w:p>
    <w:p w:rsidR="0051150D" w:rsidRDefault="0051150D" w:rsidP="003233CA">
      <w:r>
        <w:t xml:space="preserve">Die zweite ist die Funktion </w:t>
      </w:r>
      <w:proofErr w:type="spellStart"/>
      <w:r>
        <w:t>Tail</w:t>
      </w:r>
      <w:proofErr w:type="spellEnd"/>
      <w:r>
        <w:t>. Diese gibt einem die gewünschten n-letzten-Zeilen einer Textdatei zurück. Hier ist es etwas aufwändiger, da zuerst die Anzahl der Zeilen der Textdatei ermittelt werden müssen, bevor man weiß, wie viele man davon braucht.</w:t>
      </w:r>
    </w:p>
    <w:p w:rsidR="00DF4A1D" w:rsidRDefault="00DF4A1D" w:rsidP="003233CA">
      <w:r>
        <w:t>LOC nimmt einfach nur eine Datei und zählt die Zeilen, einzelnen Wörter und Buchstaben. Hierbei werden die Wörter nur von Leerzeichen getrennt, sonst wird es nicht anders gezählt.</w:t>
      </w:r>
    </w:p>
    <w:p w:rsidR="001072A5" w:rsidRDefault="00A25108" w:rsidP="003233CA">
      <w:proofErr w:type="spellStart"/>
      <w:r>
        <w:t>TreeSize</w:t>
      </w:r>
      <w:proofErr w:type="spellEnd"/>
      <w:r>
        <w:t xml:space="preserve"> beginnt bei einem Pfad und arbeitet sich von dort aus rekursiv nach unten weiter. Dank der </w:t>
      </w:r>
      <w:proofErr w:type="spellStart"/>
      <w:proofErr w:type="gramStart"/>
      <w:r>
        <w:t>java.io.File</w:t>
      </w:r>
      <w:proofErr w:type="spellEnd"/>
      <w:proofErr w:type="gramEnd"/>
      <w:r>
        <w:t xml:space="preserve"> kann man relativ einfach durch das Dateisystem navigieren. Im Grunde wird ein File (eigentlich ein Directory) mit dem Path erstellt, dann wird daraus die Liste der einzelnen Files (und </w:t>
      </w:r>
      <w:proofErr w:type="spellStart"/>
      <w:r>
        <w:t>Directories</w:t>
      </w:r>
      <w:proofErr w:type="spellEnd"/>
      <w:r>
        <w:t>) generiert, durch welche das Programm hindurch geht und summiert.</w:t>
      </w:r>
      <w:r>
        <w:br/>
        <w:t>Wichtige Anmerkung: Da es rekursiv ist, kann es schnell passieren, dass die Funktion länger dauert!</w:t>
      </w:r>
      <w:r w:rsidR="001072A5">
        <w:br/>
        <w:t xml:space="preserve">Weitere Anmerkung: Es wird immer der gesamte Pfad bei der Ausgabe angegeben, daher könnte es ein wenig unübersichtlich werden. Tut mir </w:t>
      </w:r>
      <w:proofErr w:type="gramStart"/>
      <w:r w:rsidR="001072A5">
        <w:t>Leid</w:t>
      </w:r>
      <w:proofErr w:type="gramEnd"/>
      <w:r w:rsidR="001072A5">
        <w:t>! :/</w:t>
      </w:r>
      <w:bookmarkStart w:id="0" w:name="_GoBack"/>
      <w:bookmarkEnd w:id="0"/>
    </w:p>
    <w:p w:rsidR="00774582" w:rsidRDefault="00774582" w:rsidP="003233CA"/>
    <w:p w:rsidR="00774582" w:rsidRDefault="00774582" w:rsidP="00774582">
      <w:pPr>
        <w:pStyle w:val="berschrift2"/>
        <w:numPr>
          <w:ilvl w:val="0"/>
          <w:numId w:val="4"/>
        </w:numPr>
      </w:pPr>
      <w:r>
        <w:t>Testfälle</w:t>
      </w:r>
    </w:p>
    <w:p w:rsidR="00774582" w:rsidRDefault="00774582" w:rsidP="00774582">
      <w:r>
        <w:t xml:space="preserve">Für Head und </w:t>
      </w:r>
      <w:proofErr w:type="spellStart"/>
      <w:r>
        <w:t>Tail</w:t>
      </w:r>
      <w:proofErr w:type="spellEnd"/>
      <w:r>
        <w:t>:</w:t>
      </w:r>
    </w:p>
    <w:p w:rsidR="00774582" w:rsidRDefault="00774582" w:rsidP="00774582"/>
    <w:p w:rsidR="00774582" w:rsidRDefault="00774582" w:rsidP="00774582">
      <w:r>
        <w:t>Test01():</w:t>
      </w:r>
    </w:p>
    <w:p w:rsidR="00774582" w:rsidRDefault="00774582" w:rsidP="00774582">
      <w:r>
        <w:t>Liest aus einer Textdatei Monika.txt die ersten drei Zeilen ein und gibt diese auf der Konsole aus.</w:t>
      </w:r>
    </w:p>
    <w:p w:rsidR="00774582" w:rsidRDefault="00774582" w:rsidP="00774582">
      <w:r>
        <w:rPr>
          <w:noProof/>
        </w:rPr>
        <w:drawing>
          <wp:inline distT="0" distB="0" distL="0" distR="0" wp14:anchorId="5F3FE3C1" wp14:editId="7720735A">
            <wp:extent cx="5731510" cy="1383665"/>
            <wp:effectExtent l="0" t="0" r="2540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Test02():</w:t>
      </w:r>
    </w:p>
    <w:p w:rsidR="00774582" w:rsidRDefault="00774582" w:rsidP="00774582">
      <w:r>
        <w:lastRenderedPageBreak/>
        <w:t>Hier wird versucht die ersten -7 Zeilen zu lesen. Natürlich lässt dies das Programm nicht zu!</w:t>
      </w:r>
    </w:p>
    <w:p w:rsidR="00774582" w:rsidRDefault="00774582" w:rsidP="00774582">
      <w:r>
        <w:rPr>
          <w:noProof/>
        </w:rPr>
        <w:drawing>
          <wp:inline distT="0" distB="0" distL="0" distR="0" wp14:anchorId="79CEB369" wp14:editId="25B9116F">
            <wp:extent cx="5731510" cy="1024255"/>
            <wp:effectExtent l="0" t="0" r="254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Test03():</w:t>
      </w:r>
    </w:p>
    <w:p w:rsidR="00774582" w:rsidRDefault="00774582" w:rsidP="00774582">
      <w:r>
        <w:t>Der User möchte die ersten 99 Zeilen aus der Textdatei haben, die jedoch aus weniger Zeilen besteht. Das Programm gibt daher einfach das ganze File aus.</w:t>
      </w:r>
    </w:p>
    <w:p w:rsidR="00774582" w:rsidRDefault="00774582" w:rsidP="00774582">
      <w:r>
        <w:rPr>
          <w:noProof/>
        </w:rPr>
        <w:drawing>
          <wp:inline distT="0" distB="0" distL="0" distR="0" wp14:anchorId="7C453B50" wp14:editId="5AE6591F">
            <wp:extent cx="5731510" cy="1925955"/>
            <wp:effectExtent l="0" t="0" r="254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>
      <w:r>
        <w:t xml:space="preserve">(Es geht noch weiter, aber mehr habe ich auf einmal nicht kopieren können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</w:t>
      </w:r>
    </w:p>
    <w:p w:rsidR="00774582" w:rsidRDefault="00774582" w:rsidP="00774582"/>
    <w:p w:rsidR="00774582" w:rsidRDefault="00774582" w:rsidP="00774582">
      <w:r>
        <w:t>Test04():</w:t>
      </w:r>
    </w:p>
    <w:p w:rsidR="00774582" w:rsidRDefault="00774582" w:rsidP="00774582">
      <w:r>
        <w:t>Es wird keine Zeilenzahl angegeben. Daher wird einfach das ganze File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7F7B41F9" wp14:editId="6BFF942F">
            <wp:extent cx="5731510" cy="2007870"/>
            <wp:effectExtent l="0" t="0" r="254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Test05():</w:t>
      </w:r>
    </w:p>
    <w:p w:rsidR="00774582" w:rsidRDefault="00774582" w:rsidP="00774582">
      <w:r>
        <w:lastRenderedPageBreak/>
        <w:t>Wie Test01(), jedoch werden hier die letzten drei Zeilen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7F1BAF51" wp14:editId="193CB0CF">
            <wp:extent cx="5731510" cy="1557655"/>
            <wp:effectExtent l="0" t="0" r="2540" b="444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Test06():</w:t>
      </w:r>
    </w:p>
    <w:p w:rsidR="00774582" w:rsidRDefault="00774582" w:rsidP="00774582">
      <w:r>
        <w:t>Hier wird versucht die letzten -77 Zeilen auszugeben. Das Programm lässt dies logischerweise nicht zu!</w:t>
      </w:r>
    </w:p>
    <w:p w:rsidR="00774582" w:rsidRDefault="00774582" w:rsidP="00774582">
      <w:r>
        <w:rPr>
          <w:noProof/>
        </w:rPr>
        <w:drawing>
          <wp:inline distT="0" distB="0" distL="0" distR="0" wp14:anchorId="488BDA33" wp14:editId="2926B42F">
            <wp:extent cx="5731510" cy="955040"/>
            <wp:effectExtent l="0" t="0" r="254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Test07():</w:t>
      </w:r>
    </w:p>
    <w:p w:rsidR="00774582" w:rsidRDefault="00774582" w:rsidP="00774582">
      <w:r>
        <w:t>Hier sollen die letzten 1337 Zeilen ausgegeben werden, jedoch hat das File nicht so viele. Daher wird einfach das gesamte File ausgegeben.</w:t>
      </w:r>
    </w:p>
    <w:p w:rsidR="00774582" w:rsidRDefault="00774582" w:rsidP="00774582">
      <w:r>
        <w:rPr>
          <w:noProof/>
        </w:rPr>
        <w:drawing>
          <wp:inline distT="0" distB="0" distL="0" distR="0" wp14:anchorId="2F9BC5D9" wp14:editId="1781B259">
            <wp:extent cx="5667375" cy="2686050"/>
            <wp:effectExtent l="0" t="0" r="952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74582" w:rsidRDefault="00774582" w:rsidP="00774582">
      <w:r>
        <w:t>Test08():</w:t>
      </w:r>
    </w:p>
    <w:p w:rsidR="00774582" w:rsidRDefault="00774582" w:rsidP="00774582">
      <w:r>
        <w:lastRenderedPageBreak/>
        <w:t>Hier wird keine Zeilenanzahl angegeben. Daher gibt das Programm einfach alles aus.</w:t>
      </w:r>
    </w:p>
    <w:p w:rsidR="00774582" w:rsidRDefault="00774582" w:rsidP="00774582">
      <w:r>
        <w:rPr>
          <w:noProof/>
        </w:rPr>
        <w:drawing>
          <wp:inline distT="0" distB="0" distL="0" distR="0" wp14:anchorId="28B4C91A" wp14:editId="6B5A1689">
            <wp:extent cx="5731510" cy="1977390"/>
            <wp:effectExtent l="0" t="0" r="254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2" w:rsidRDefault="00774582" w:rsidP="00774582"/>
    <w:p w:rsidR="007A1B77" w:rsidRDefault="007A1B77" w:rsidP="00774582">
      <w:r>
        <w:t>Für LOC:</w:t>
      </w:r>
    </w:p>
    <w:p w:rsidR="007A1B77" w:rsidRDefault="007A1B77" w:rsidP="00774582"/>
    <w:p w:rsidR="007A1B77" w:rsidRDefault="007A1B77" w:rsidP="00774582">
      <w:r>
        <w:t>Test09():</w:t>
      </w:r>
    </w:p>
    <w:p w:rsidR="007A1B77" w:rsidRDefault="007A1B77" w:rsidP="00774582">
      <w:r>
        <w:t>Es wird Monika.txt eingelesen und die Statistiken ausgegeben.</w:t>
      </w:r>
    </w:p>
    <w:p w:rsidR="007A1B77" w:rsidRDefault="007A1B77" w:rsidP="00774582">
      <w:r>
        <w:rPr>
          <w:noProof/>
        </w:rPr>
        <w:drawing>
          <wp:inline distT="0" distB="0" distL="0" distR="0" wp14:anchorId="27D46F11" wp14:editId="2AA4B154">
            <wp:extent cx="3971925" cy="1857375"/>
            <wp:effectExtent l="0" t="0" r="952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77" w:rsidRDefault="007A1B77" w:rsidP="00774582"/>
    <w:p w:rsidR="003D2963" w:rsidRDefault="003D2963" w:rsidP="00774582">
      <w:r>
        <w:t>Test10():</w:t>
      </w:r>
    </w:p>
    <w:p w:rsidR="003D2963" w:rsidRDefault="003D2963" w:rsidP="00774582">
      <w:r>
        <w:t>Es wird ein Filename übergeben, den es nicht gibt. Dadurch wirft das Programm einen Fehler!</w:t>
      </w:r>
    </w:p>
    <w:p w:rsidR="003D2963" w:rsidRDefault="003D2963" w:rsidP="00774582"/>
    <w:p w:rsidR="003D2963" w:rsidRDefault="003D2963" w:rsidP="00774582">
      <w:r>
        <w:t>Test11():</w:t>
      </w:r>
    </w:p>
    <w:p w:rsidR="003D2963" w:rsidRDefault="003D2963" w:rsidP="00774582">
      <w:r>
        <w:t>Hier wurde ein leeres File übergeben.</w:t>
      </w:r>
    </w:p>
    <w:p w:rsidR="003D2963" w:rsidRDefault="003D2963" w:rsidP="00774582">
      <w:r>
        <w:rPr>
          <w:noProof/>
        </w:rPr>
        <w:lastRenderedPageBreak/>
        <w:drawing>
          <wp:inline distT="0" distB="0" distL="0" distR="0" wp14:anchorId="66E951A4" wp14:editId="2396D697">
            <wp:extent cx="4962525" cy="1714500"/>
            <wp:effectExtent l="0" t="0" r="952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1D" w:rsidRDefault="00DF4A1D" w:rsidP="00774582"/>
    <w:p w:rsidR="00DF4A1D" w:rsidRDefault="001072A5" w:rsidP="00774582">
      <w:r>
        <w:t xml:space="preserve">Für </w:t>
      </w:r>
      <w:proofErr w:type="spellStart"/>
      <w:proofErr w:type="gramStart"/>
      <w:r>
        <w:t>TreeSize</w:t>
      </w:r>
      <w:proofErr w:type="spellEnd"/>
      <w:r>
        <w:t>(</w:t>
      </w:r>
      <w:proofErr w:type="gramEnd"/>
      <w:r>
        <w:t>):</w:t>
      </w:r>
    </w:p>
    <w:p w:rsidR="001072A5" w:rsidRDefault="001072A5" w:rsidP="00774582"/>
    <w:p w:rsidR="001072A5" w:rsidRDefault="001072A5" w:rsidP="00774582">
      <w:r>
        <w:t>Anmerkung: Mein angegebener Pfad wird zu 99.99% nicht bei euch funktionieren. Sollte das Bedürfnis bestehen, den Testfall selbst einmal auszuführen, bitte ich, einfach einen Pfad aus Ihrem Dateisystem anzugeben</w:t>
      </w:r>
      <w:proofErr w:type="gramStart"/>
      <w:r>
        <w:t xml:space="preserve">. </w:t>
      </w:r>
      <w:proofErr w:type="gram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1072A5" w:rsidRDefault="001072A5" w:rsidP="00774582"/>
    <w:p w:rsidR="001072A5" w:rsidRDefault="001072A5" w:rsidP="00774582">
      <w:r>
        <w:t>Test12():</w:t>
      </w:r>
    </w:p>
    <w:p w:rsidR="001072A5" w:rsidRPr="00774582" w:rsidRDefault="001072A5" w:rsidP="00774582">
      <w:r>
        <w:t>Ein Pfad zu dem Projekt (Übung 02) wird angegeben.</w:t>
      </w:r>
    </w:p>
    <w:sectPr w:rsidR="001072A5" w:rsidRPr="00774582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557" w:rsidRDefault="005F1557" w:rsidP="008B2275">
      <w:pPr>
        <w:spacing w:after="0" w:line="240" w:lineRule="auto"/>
      </w:pPr>
      <w:r>
        <w:separator/>
      </w:r>
    </w:p>
  </w:endnote>
  <w:endnote w:type="continuationSeparator" w:id="0">
    <w:p w:rsidR="005F1557" w:rsidRDefault="005F1557" w:rsidP="008B2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036692"/>
      <w:docPartObj>
        <w:docPartGallery w:val="Page Numbers (Bottom of Page)"/>
        <w:docPartUnique/>
      </w:docPartObj>
    </w:sdtPr>
    <w:sdtEndPr/>
    <w:sdtContent>
      <w:p w:rsidR="008B2275" w:rsidRDefault="008B2275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Flussdiagramm: Verzweigung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AF441E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8B2275" w:rsidRDefault="008B2275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8B2275" w:rsidRDefault="008B227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557" w:rsidRDefault="005F1557" w:rsidP="008B2275">
      <w:pPr>
        <w:spacing w:after="0" w:line="240" w:lineRule="auto"/>
      </w:pPr>
      <w:r>
        <w:separator/>
      </w:r>
    </w:p>
  </w:footnote>
  <w:footnote w:type="continuationSeparator" w:id="0">
    <w:p w:rsidR="005F1557" w:rsidRDefault="005F1557" w:rsidP="008B2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275" w:rsidRDefault="008B2275">
    <w:pPr>
      <w:pStyle w:val="Kopfzeile"/>
    </w:pPr>
    <w:r>
      <w:t>S1710458025</w:t>
    </w:r>
    <w:r>
      <w:tab/>
      <w:t xml:space="preserve">Lisa </w:t>
    </w:r>
    <w:proofErr w:type="spellStart"/>
    <w:r>
      <w:t>Niedermayr</w:t>
    </w:r>
    <w:proofErr w:type="spellEnd"/>
    <w:r>
      <w:tab/>
      <w:t>Gruppe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71B9"/>
    <w:multiLevelType w:val="hybridMultilevel"/>
    <w:tmpl w:val="922C488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95393"/>
    <w:multiLevelType w:val="hybridMultilevel"/>
    <w:tmpl w:val="E020B97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27EA7"/>
    <w:multiLevelType w:val="hybridMultilevel"/>
    <w:tmpl w:val="7B90A00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E4E60"/>
    <w:multiLevelType w:val="hybridMultilevel"/>
    <w:tmpl w:val="05BAEE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79"/>
    <w:rsid w:val="00100A85"/>
    <w:rsid w:val="0010336D"/>
    <w:rsid w:val="001072A5"/>
    <w:rsid w:val="00273F62"/>
    <w:rsid w:val="003233CA"/>
    <w:rsid w:val="00391C12"/>
    <w:rsid w:val="003D2963"/>
    <w:rsid w:val="00436A6D"/>
    <w:rsid w:val="0051150D"/>
    <w:rsid w:val="005F1557"/>
    <w:rsid w:val="006713FC"/>
    <w:rsid w:val="006C29E8"/>
    <w:rsid w:val="007166F2"/>
    <w:rsid w:val="00741E79"/>
    <w:rsid w:val="00774582"/>
    <w:rsid w:val="007A1B77"/>
    <w:rsid w:val="007A2D79"/>
    <w:rsid w:val="007B612D"/>
    <w:rsid w:val="00823A74"/>
    <w:rsid w:val="0089228E"/>
    <w:rsid w:val="008B2275"/>
    <w:rsid w:val="009B1960"/>
    <w:rsid w:val="00A170BF"/>
    <w:rsid w:val="00A25108"/>
    <w:rsid w:val="00A7287D"/>
    <w:rsid w:val="00AA1054"/>
    <w:rsid w:val="00AE1BCF"/>
    <w:rsid w:val="00B2710D"/>
    <w:rsid w:val="00C15D87"/>
    <w:rsid w:val="00D336AD"/>
    <w:rsid w:val="00DF4A1D"/>
    <w:rsid w:val="00E0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95639B"/>
  <w15:chartTrackingRefBased/>
  <w15:docId w15:val="{4B268924-BCF2-4BDF-BCEB-B5A59CB6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29E8"/>
    <w:rPr>
      <w:rFonts w:ascii="Candara" w:hAnsi="Candara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B2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B22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B22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8B2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B2275"/>
    <w:rPr>
      <w:rFonts w:ascii="Candara" w:hAnsi="Candara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B22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B2275"/>
    <w:rPr>
      <w:rFonts w:ascii="Candara" w:hAnsi="Candara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B22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A2D79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170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170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1.xm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chir\Documents\Benutzerdefinierte%20Office-Vorlagen\SWE3%20&#220;BUNG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tudium\Sommersemester%204\SWP4VO\&#220;bungen\&#220;bung02\signal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signal!$A$1:$A$59229</c:f>
              <c:numCache>
                <c:formatCode>General</c:formatCode>
                <c:ptCount val="59229"/>
                <c:pt idx="0">
                  <c:v>0</c:v>
                </c:pt>
                <c:pt idx="1">
                  <c:v>-0.619999999999997</c:v>
                </c:pt>
                <c:pt idx="2">
                  <c:v>0</c:v>
                </c:pt>
                <c:pt idx="3">
                  <c:v>0.371999999999999</c:v>
                </c:pt>
                <c:pt idx="4">
                  <c:v>0</c:v>
                </c:pt>
                <c:pt idx="5">
                  <c:v>-1.2409999999999899</c:v>
                </c:pt>
                <c:pt idx="6">
                  <c:v>-0.247999999999997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-0.124000000000002</c:v>
                </c:pt>
                <c:pt idx="11">
                  <c:v>0</c:v>
                </c:pt>
                <c:pt idx="12">
                  <c:v>-0.247999999999997</c:v>
                </c:pt>
                <c:pt idx="13">
                  <c:v>0</c:v>
                </c:pt>
                <c:pt idx="14">
                  <c:v>-0.49600000000000199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0.743999999999999</c:v>
                </c:pt>
                <c:pt idx="21">
                  <c:v>0</c:v>
                </c:pt>
                <c:pt idx="22">
                  <c:v>0.992999999999995</c:v>
                </c:pt>
                <c:pt idx="23">
                  <c:v>-0.371999999999999</c:v>
                </c:pt>
                <c:pt idx="24">
                  <c:v>0.49600000000000199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-1.2409999999999899</c:v>
                </c:pt>
                <c:pt idx="29">
                  <c:v>0</c:v>
                </c:pt>
                <c:pt idx="30">
                  <c:v>-0.248000000000004</c:v>
                </c:pt>
                <c:pt idx="31">
                  <c:v>0.62000000000000399</c:v>
                </c:pt>
                <c:pt idx="32">
                  <c:v>-0.49600000000000199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0.124000000000002</c:v>
                </c:pt>
                <c:pt idx="39">
                  <c:v>1.365</c:v>
                </c:pt>
                <c:pt idx="40">
                  <c:v>0</c:v>
                </c:pt>
                <c:pt idx="41">
                  <c:v>-0.74500000000000399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-0.372999999999997</c:v>
                </c:pt>
                <c:pt idx="49">
                  <c:v>0</c:v>
                </c:pt>
                <c:pt idx="50">
                  <c:v>0</c:v>
                </c:pt>
                <c:pt idx="51">
                  <c:v>0.123999999999995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-0.123999999999995</c:v>
                </c:pt>
                <c:pt idx="56">
                  <c:v>0</c:v>
                </c:pt>
                <c:pt idx="57">
                  <c:v>0</c:v>
                </c:pt>
                <c:pt idx="58">
                  <c:v>-0.373000000000004</c:v>
                </c:pt>
                <c:pt idx="59">
                  <c:v>0</c:v>
                </c:pt>
                <c:pt idx="60">
                  <c:v>-0.123999999999995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0.496999999999999</c:v>
                </c:pt>
                <c:pt idx="65">
                  <c:v>0.247999999999997</c:v>
                </c:pt>
                <c:pt idx="66">
                  <c:v>0</c:v>
                </c:pt>
                <c:pt idx="67">
                  <c:v>0</c:v>
                </c:pt>
                <c:pt idx="68">
                  <c:v>1.4889999999999901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0.247999999999997</c:v>
                </c:pt>
                <c:pt idx="75">
                  <c:v>0</c:v>
                </c:pt>
                <c:pt idx="76">
                  <c:v>-1.4889999999999901</c:v>
                </c:pt>
                <c:pt idx="77">
                  <c:v>-0.248000000000004</c:v>
                </c:pt>
                <c:pt idx="78">
                  <c:v>0.248000000000004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0.123999999999995</c:v>
                </c:pt>
                <c:pt idx="83">
                  <c:v>0.62000000000000399</c:v>
                </c:pt>
                <c:pt idx="84">
                  <c:v>-0.62000000000000399</c:v>
                </c:pt>
                <c:pt idx="85">
                  <c:v>0</c:v>
                </c:pt>
                <c:pt idx="86">
                  <c:v>-0.247999999999997</c:v>
                </c:pt>
                <c:pt idx="87">
                  <c:v>-0.124000000000002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1.11699999999999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0.373000000000004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-0.124000000000002</c:v>
                </c:pt>
                <c:pt idx="102">
                  <c:v>0.86800000000000199</c:v>
                </c:pt>
                <c:pt idx="103">
                  <c:v>-0.86800000000000199</c:v>
                </c:pt>
                <c:pt idx="104">
                  <c:v>0.124000000000002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-0.744999999999997</c:v>
                </c:pt>
                <c:pt idx="111">
                  <c:v>-1.11699999999999</c:v>
                </c:pt>
                <c:pt idx="112">
                  <c:v>0</c:v>
                </c:pt>
                <c:pt idx="113">
                  <c:v>0.992999999999995</c:v>
                </c:pt>
                <c:pt idx="114">
                  <c:v>0.248000000000004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0.992999999999995</c:v>
                </c:pt>
                <c:pt idx="120">
                  <c:v>0.99300000000000199</c:v>
                </c:pt>
                <c:pt idx="121">
                  <c:v>0</c:v>
                </c:pt>
                <c:pt idx="122">
                  <c:v>-0.124000000000002</c:v>
                </c:pt>
                <c:pt idx="123">
                  <c:v>-0.992999999999995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0.74500000000000399</c:v>
                </c:pt>
                <c:pt idx="128">
                  <c:v>0</c:v>
                </c:pt>
                <c:pt idx="129">
                  <c:v>-0.74500000000000399</c:v>
                </c:pt>
                <c:pt idx="130">
                  <c:v>0</c:v>
                </c:pt>
                <c:pt idx="131">
                  <c:v>-0.743999999999999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-0.495999999999995</c:v>
                </c:pt>
                <c:pt idx="137">
                  <c:v>0</c:v>
                </c:pt>
                <c:pt idx="138">
                  <c:v>0</c:v>
                </c:pt>
                <c:pt idx="139">
                  <c:v>0.992999999999995</c:v>
                </c:pt>
                <c:pt idx="140">
                  <c:v>0.99300000000000199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0.247999999999997</c:v>
                </c:pt>
                <c:pt idx="146">
                  <c:v>-0.247999999999997</c:v>
                </c:pt>
                <c:pt idx="147">
                  <c:v>-0.496999999999999</c:v>
                </c:pt>
                <c:pt idx="148">
                  <c:v>-1.117</c:v>
                </c:pt>
                <c:pt idx="149">
                  <c:v>1.117</c:v>
                </c:pt>
                <c:pt idx="150">
                  <c:v>-0.99200000000000399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-0.62000000000000399</c:v>
                </c:pt>
                <c:pt idx="155">
                  <c:v>0.248000000000004</c:v>
                </c:pt>
                <c:pt idx="156">
                  <c:v>0</c:v>
                </c:pt>
                <c:pt idx="157">
                  <c:v>0</c:v>
                </c:pt>
                <c:pt idx="158">
                  <c:v>-0.248000000000004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-1.2409999999999899</c:v>
                </c:pt>
                <c:pt idx="165">
                  <c:v>0</c:v>
                </c:pt>
                <c:pt idx="166">
                  <c:v>0.868999999999999</c:v>
                </c:pt>
                <c:pt idx="167">
                  <c:v>0</c:v>
                </c:pt>
                <c:pt idx="168">
                  <c:v>-0.249000000000002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-0.124000000000002</c:v>
                </c:pt>
                <c:pt idx="174">
                  <c:v>0</c:v>
                </c:pt>
                <c:pt idx="175">
                  <c:v>-0.744999999999997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0.247999999999997</c:v>
                </c:pt>
                <c:pt idx="182">
                  <c:v>0</c:v>
                </c:pt>
                <c:pt idx="183">
                  <c:v>-0.247999999999997</c:v>
                </c:pt>
                <c:pt idx="184">
                  <c:v>0</c:v>
                </c:pt>
                <c:pt idx="185">
                  <c:v>0</c:v>
                </c:pt>
                <c:pt idx="186">
                  <c:v>0.495999999999995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0.249000000000002</c:v>
                </c:pt>
                <c:pt idx="191">
                  <c:v>0</c:v>
                </c:pt>
                <c:pt idx="192">
                  <c:v>0</c:v>
                </c:pt>
                <c:pt idx="193">
                  <c:v>-0.62100000000000199</c:v>
                </c:pt>
                <c:pt idx="194">
                  <c:v>-0.123999999999995</c:v>
                </c:pt>
                <c:pt idx="195">
                  <c:v>-0.62100000000000199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0.124000000000002</c:v>
                </c:pt>
                <c:pt idx="201">
                  <c:v>0.619999999999997</c:v>
                </c:pt>
                <c:pt idx="202">
                  <c:v>1.117</c:v>
                </c:pt>
                <c:pt idx="203">
                  <c:v>0</c:v>
                </c:pt>
                <c:pt idx="204">
                  <c:v>-1.861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-0.124000000000002</c:v>
                </c:pt>
                <c:pt idx="210">
                  <c:v>0</c:v>
                </c:pt>
                <c:pt idx="211">
                  <c:v>2.48199999999999</c:v>
                </c:pt>
                <c:pt idx="212">
                  <c:v>0.744999999999997</c:v>
                </c:pt>
                <c:pt idx="213">
                  <c:v>-0.744999999999997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-0.868999999999999</c:v>
                </c:pt>
                <c:pt idx="218">
                  <c:v>-0.124000000000002</c:v>
                </c:pt>
                <c:pt idx="219">
                  <c:v>-0.371999999999999</c:v>
                </c:pt>
                <c:pt idx="220">
                  <c:v>-0.247999999999997</c:v>
                </c:pt>
                <c:pt idx="221">
                  <c:v>0.247999999999997</c:v>
                </c:pt>
                <c:pt idx="222">
                  <c:v>-0.247999999999997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0.123999999999995</c:v>
                </c:pt>
                <c:pt idx="228">
                  <c:v>0</c:v>
                </c:pt>
                <c:pt idx="229">
                  <c:v>-0.123999999999995</c:v>
                </c:pt>
                <c:pt idx="230">
                  <c:v>0</c:v>
                </c:pt>
                <c:pt idx="231">
                  <c:v>0.620999999999995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-0.495999999999995</c:v>
                </c:pt>
                <c:pt idx="237">
                  <c:v>0</c:v>
                </c:pt>
                <c:pt idx="238">
                  <c:v>0.619999999999997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0.248000000000004</c:v>
                </c:pt>
                <c:pt idx="247">
                  <c:v>0</c:v>
                </c:pt>
                <c:pt idx="248">
                  <c:v>-0.86800000000000199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-0.744999999999997</c:v>
                </c:pt>
                <c:pt idx="255">
                  <c:v>0</c:v>
                </c:pt>
                <c:pt idx="256">
                  <c:v>0.744999999999997</c:v>
                </c:pt>
                <c:pt idx="257">
                  <c:v>1.117</c:v>
                </c:pt>
                <c:pt idx="258">
                  <c:v>0.247999999999997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-0.124000000000002</c:v>
                </c:pt>
                <c:pt idx="263">
                  <c:v>0</c:v>
                </c:pt>
                <c:pt idx="264">
                  <c:v>0.247999999999997</c:v>
                </c:pt>
                <c:pt idx="265">
                  <c:v>0</c:v>
                </c:pt>
                <c:pt idx="266">
                  <c:v>-1.61299999999999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0.371999999999999</c:v>
                </c:pt>
                <c:pt idx="274">
                  <c:v>0</c:v>
                </c:pt>
                <c:pt idx="275">
                  <c:v>-0.371999999999999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0.124000000000002</c:v>
                </c:pt>
                <c:pt idx="281">
                  <c:v>0.371999999999999</c:v>
                </c:pt>
                <c:pt idx="282">
                  <c:v>1.2409999999999899</c:v>
                </c:pt>
                <c:pt idx="283">
                  <c:v>0.744999999999997</c:v>
                </c:pt>
                <c:pt idx="284">
                  <c:v>0</c:v>
                </c:pt>
                <c:pt idx="285">
                  <c:v>-0.495999999999995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-0.867999999999995</c:v>
                </c:pt>
                <c:pt idx="290">
                  <c:v>-0.62100000000000199</c:v>
                </c:pt>
                <c:pt idx="291">
                  <c:v>0.49600000000000199</c:v>
                </c:pt>
                <c:pt idx="292">
                  <c:v>-0.86800000000000199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-0.247999999999997</c:v>
                </c:pt>
                <c:pt idx="300">
                  <c:v>0</c:v>
                </c:pt>
                <c:pt idx="301">
                  <c:v>0</c:v>
                </c:pt>
                <c:pt idx="302">
                  <c:v>0.123999999999995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0.495999999999995</c:v>
                </c:pt>
                <c:pt idx="308">
                  <c:v>0</c:v>
                </c:pt>
                <c:pt idx="309">
                  <c:v>-0.371999999999999</c:v>
                </c:pt>
                <c:pt idx="310">
                  <c:v>0</c:v>
                </c:pt>
                <c:pt idx="311">
                  <c:v>0.868999999999999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0.372999999999997</c:v>
                </c:pt>
                <c:pt idx="318">
                  <c:v>0</c:v>
                </c:pt>
                <c:pt idx="319">
                  <c:v>0</c:v>
                </c:pt>
                <c:pt idx="320">
                  <c:v>0.62000000000000399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0.248000000000004</c:v>
                </c:pt>
                <c:pt idx="328">
                  <c:v>1.11699999999999</c:v>
                </c:pt>
                <c:pt idx="329">
                  <c:v>0.619999999999997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0.247999999999997</c:v>
                </c:pt>
                <c:pt idx="335">
                  <c:v>0</c:v>
                </c:pt>
                <c:pt idx="336">
                  <c:v>-1.8619999999999901</c:v>
                </c:pt>
                <c:pt idx="337">
                  <c:v>0</c:v>
                </c:pt>
                <c:pt idx="338">
                  <c:v>-0.371999999999999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0.743999999999999</c:v>
                </c:pt>
                <c:pt idx="344">
                  <c:v>0</c:v>
                </c:pt>
                <c:pt idx="345">
                  <c:v>-0.86800000000000199</c:v>
                </c:pt>
                <c:pt idx="346">
                  <c:v>0</c:v>
                </c:pt>
                <c:pt idx="347">
                  <c:v>0.248000000000004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1.61299999999999</c:v>
                </c:pt>
                <c:pt idx="353">
                  <c:v>0</c:v>
                </c:pt>
                <c:pt idx="354">
                  <c:v>0</c:v>
                </c:pt>
                <c:pt idx="355">
                  <c:v>-0.123999999999995</c:v>
                </c:pt>
                <c:pt idx="356">
                  <c:v>0.372999999999997</c:v>
                </c:pt>
                <c:pt idx="357">
                  <c:v>-0.372999999999997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0.496999999999999</c:v>
                </c:pt>
                <c:pt idx="362">
                  <c:v>0.619999999999997</c:v>
                </c:pt>
                <c:pt idx="363">
                  <c:v>0</c:v>
                </c:pt>
                <c:pt idx="364">
                  <c:v>0.868999999999999</c:v>
                </c:pt>
                <c:pt idx="365">
                  <c:v>1.8620000000000001</c:v>
                </c:pt>
                <c:pt idx="366">
                  <c:v>0.743999999999999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0.62100000000000199</c:v>
                </c:pt>
                <c:pt idx="372">
                  <c:v>0</c:v>
                </c:pt>
                <c:pt idx="373">
                  <c:v>0</c:v>
                </c:pt>
                <c:pt idx="374">
                  <c:v>0.247999999999997</c:v>
                </c:pt>
                <c:pt idx="375">
                  <c:v>1.117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-0.496999999999999</c:v>
                </c:pt>
                <c:pt idx="380">
                  <c:v>0</c:v>
                </c:pt>
                <c:pt idx="381">
                  <c:v>0.496999999999999</c:v>
                </c:pt>
                <c:pt idx="382">
                  <c:v>0</c:v>
                </c:pt>
                <c:pt idx="383">
                  <c:v>-0.868999999999999</c:v>
                </c:pt>
                <c:pt idx="384">
                  <c:v>-0.371999999999999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-0.744999999999997</c:v>
                </c:pt>
                <c:pt idx="390">
                  <c:v>-0.744999999999997</c:v>
                </c:pt>
                <c:pt idx="391">
                  <c:v>0</c:v>
                </c:pt>
                <c:pt idx="392">
                  <c:v>0.372999999999997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0.248999999999995</c:v>
                </c:pt>
                <c:pt idx="398">
                  <c:v>0.49600000000000199</c:v>
                </c:pt>
                <c:pt idx="399">
                  <c:v>1.4889999999999901</c:v>
                </c:pt>
                <c:pt idx="400">
                  <c:v>0.124000000000002</c:v>
                </c:pt>
                <c:pt idx="401">
                  <c:v>0</c:v>
                </c:pt>
                <c:pt idx="402">
                  <c:v>0.125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-1.4890000000000001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-0.619999999999997</c:v>
                </c:pt>
                <c:pt idx="416">
                  <c:v>0.123999999999995</c:v>
                </c:pt>
                <c:pt idx="417">
                  <c:v>-0.123999999999995</c:v>
                </c:pt>
                <c:pt idx="418">
                  <c:v>0.123999999999995</c:v>
                </c:pt>
                <c:pt idx="419">
                  <c:v>-0.123999999999995</c:v>
                </c:pt>
                <c:pt idx="420">
                  <c:v>-0.248000000000004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-0.247999999999997</c:v>
                </c:pt>
                <c:pt idx="425">
                  <c:v>-0.247999999999997</c:v>
                </c:pt>
                <c:pt idx="426">
                  <c:v>0</c:v>
                </c:pt>
                <c:pt idx="427">
                  <c:v>0.868999999999999</c:v>
                </c:pt>
                <c:pt idx="428">
                  <c:v>0</c:v>
                </c:pt>
                <c:pt idx="429">
                  <c:v>-0.124000000000002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0.247999999999997</c:v>
                </c:pt>
                <c:pt idx="434">
                  <c:v>-0.371999999999999</c:v>
                </c:pt>
                <c:pt idx="435">
                  <c:v>0.247999999999997</c:v>
                </c:pt>
                <c:pt idx="436">
                  <c:v>0</c:v>
                </c:pt>
                <c:pt idx="437">
                  <c:v>0</c:v>
                </c:pt>
                <c:pt idx="438">
                  <c:v>-0.744999999999997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1.36499999999999</c:v>
                </c:pt>
                <c:pt idx="443">
                  <c:v>1.6140000000000001</c:v>
                </c:pt>
                <c:pt idx="444">
                  <c:v>0</c:v>
                </c:pt>
                <c:pt idx="445">
                  <c:v>-0.74500000000000399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-0.74500000000000399</c:v>
                </c:pt>
                <c:pt idx="454">
                  <c:v>-1.4889999999999901</c:v>
                </c:pt>
                <c:pt idx="455">
                  <c:v>0</c:v>
                </c:pt>
                <c:pt idx="456">
                  <c:v>-0.249000000000002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0.123999999999995</c:v>
                </c:pt>
                <c:pt idx="463">
                  <c:v>0</c:v>
                </c:pt>
                <c:pt idx="464">
                  <c:v>-0.123999999999995</c:v>
                </c:pt>
                <c:pt idx="465">
                  <c:v>-0.248000000000004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0.62100000000000199</c:v>
                </c:pt>
                <c:pt idx="470">
                  <c:v>-0.62100000000000199</c:v>
                </c:pt>
                <c:pt idx="471">
                  <c:v>0.868999999999999</c:v>
                </c:pt>
                <c:pt idx="472">
                  <c:v>0</c:v>
                </c:pt>
                <c:pt idx="473">
                  <c:v>0.371999999999999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0.247999999999997</c:v>
                </c:pt>
                <c:pt idx="481">
                  <c:v>-0.868999999999999</c:v>
                </c:pt>
                <c:pt idx="482">
                  <c:v>0.125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-0.496999999999999</c:v>
                </c:pt>
                <c:pt idx="488">
                  <c:v>0.496999999999999</c:v>
                </c:pt>
                <c:pt idx="489">
                  <c:v>-0.496999999999999</c:v>
                </c:pt>
                <c:pt idx="490">
                  <c:v>0.868999999999999</c:v>
                </c:pt>
                <c:pt idx="491">
                  <c:v>-0.62000000000000399</c:v>
                </c:pt>
                <c:pt idx="492">
                  <c:v>0.49600000000000199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-0.123999999999995</c:v>
                </c:pt>
                <c:pt idx="497">
                  <c:v>0.123999999999995</c:v>
                </c:pt>
                <c:pt idx="498">
                  <c:v>0.371999999999999</c:v>
                </c:pt>
                <c:pt idx="499">
                  <c:v>0</c:v>
                </c:pt>
                <c:pt idx="500">
                  <c:v>-0.619999999999997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0.495999999999995</c:v>
                </c:pt>
                <c:pt idx="507">
                  <c:v>0</c:v>
                </c:pt>
                <c:pt idx="508">
                  <c:v>-0.123999999999995</c:v>
                </c:pt>
                <c:pt idx="509">
                  <c:v>0</c:v>
                </c:pt>
                <c:pt idx="510">
                  <c:v>-0.62000000000000399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0.248000000000004</c:v>
                </c:pt>
                <c:pt idx="515">
                  <c:v>0</c:v>
                </c:pt>
                <c:pt idx="516">
                  <c:v>0</c:v>
                </c:pt>
                <c:pt idx="517">
                  <c:v>1.11699999999999</c:v>
                </c:pt>
                <c:pt idx="518">
                  <c:v>0</c:v>
                </c:pt>
                <c:pt idx="519">
                  <c:v>-1.11699999999999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0.124000000000002</c:v>
                </c:pt>
                <c:pt idx="524">
                  <c:v>-0.124000000000002</c:v>
                </c:pt>
                <c:pt idx="525">
                  <c:v>-1.49</c:v>
                </c:pt>
                <c:pt idx="526">
                  <c:v>-0.247999999999997</c:v>
                </c:pt>
                <c:pt idx="527">
                  <c:v>-0.124000000000002</c:v>
                </c:pt>
                <c:pt idx="528">
                  <c:v>-0.868999999999999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-0.124000000000002</c:v>
                </c:pt>
                <c:pt idx="533">
                  <c:v>0</c:v>
                </c:pt>
                <c:pt idx="534">
                  <c:v>0</c:v>
                </c:pt>
                <c:pt idx="535">
                  <c:v>0.86800000000000199</c:v>
                </c:pt>
                <c:pt idx="536">
                  <c:v>0</c:v>
                </c:pt>
                <c:pt idx="537">
                  <c:v>-0.99300000000000199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1.24199999999999</c:v>
                </c:pt>
                <c:pt idx="542">
                  <c:v>0</c:v>
                </c:pt>
                <c:pt idx="543">
                  <c:v>-0.125</c:v>
                </c:pt>
                <c:pt idx="544">
                  <c:v>0</c:v>
                </c:pt>
                <c:pt idx="545">
                  <c:v>0.125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0.247999999999997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-0.123999999999995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0.247999999999997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-0.124000000000002</c:v>
                </c:pt>
                <c:pt idx="569">
                  <c:v>0</c:v>
                </c:pt>
                <c:pt idx="570">
                  <c:v>0</c:v>
                </c:pt>
                <c:pt idx="571">
                  <c:v>0.373000000000004</c:v>
                </c:pt>
                <c:pt idx="572">
                  <c:v>0</c:v>
                </c:pt>
                <c:pt idx="573">
                  <c:v>-1.6140000000000001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0.124000000000002</c:v>
                </c:pt>
                <c:pt idx="578">
                  <c:v>0</c:v>
                </c:pt>
                <c:pt idx="579">
                  <c:v>-0.124000000000002</c:v>
                </c:pt>
                <c:pt idx="580">
                  <c:v>0</c:v>
                </c:pt>
                <c:pt idx="581">
                  <c:v>0</c:v>
                </c:pt>
                <c:pt idx="582">
                  <c:v>0.496999999999999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0.371999999999999</c:v>
                </c:pt>
                <c:pt idx="587">
                  <c:v>0.496999999999999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0.868999999999999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-0.123999999999995</c:v>
                </c:pt>
                <c:pt idx="596">
                  <c:v>-0.248000000000004</c:v>
                </c:pt>
                <c:pt idx="597">
                  <c:v>0</c:v>
                </c:pt>
                <c:pt idx="598">
                  <c:v>0.248000000000004</c:v>
                </c:pt>
                <c:pt idx="599">
                  <c:v>0</c:v>
                </c:pt>
                <c:pt idx="600">
                  <c:v>-0.74500000000000399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1.11699999999999</c:v>
                </c:pt>
                <c:pt idx="605">
                  <c:v>0</c:v>
                </c:pt>
                <c:pt idx="606">
                  <c:v>-0.868999999999999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-0.247999999999997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-0.249000000000002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0.496999999999999</c:v>
                </c:pt>
                <c:pt idx="623">
                  <c:v>0</c:v>
                </c:pt>
                <c:pt idx="624">
                  <c:v>0</c:v>
                </c:pt>
                <c:pt idx="625">
                  <c:v>-0.247999999999997</c:v>
                </c:pt>
                <c:pt idx="626">
                  <c:v>0</c:v>
                </c:pt>
                <c:pt idx="627">
                  <c:v>-0.496999999999999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-0.124000000000002</c:v>
                </c:pt>
                <c:pt idx="634">
                  <c:v>0.247999999999997</c:v>
                </c:pt>
                <c:pt idx="635">
                  <c:v>0.74500000000000399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-0.743999999999999</c:v>
                </c:pt>
                <c:pt idx="641">
                  <c:v>1.117</c:v>
                </c:pt>
                <c:pt idx="642">
                  <c:v>-1.117</c:v>
                </c:pt>
                <c:pt idx="643">
                  <c:v>0.124000000000002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-0.743999999999999</c:v>
                </c:pt>
                <c:pt idx="651">
                  <c:v>0</c:v>
                </c:pt>
                <c:pt idx="652">
                  <c:v>-0.248000000000004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0.868999999999999</c:v>
                </c:pt>
                <c:pt idx="660">
                  <c:v>1.117</c:v>
                </c:pt>
                <c:pt idx="661">
                  <c:v>0</c:v>
                </c:pt>
                <c:pt idx="662">
                  <c:v>-0.868999999999999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-1.49</c:v>
                </c:pt>
                <c:pt idx="668">
                  <c:v>0</c:v>
                </c:pt>
                <c:pt idx="669">
                  <c:v>0.373000000000004</c:v>
                </c:pt>
                <c:pt idx="670">
                  <c:v>0</c:v>
                </c:pt>
                <c:pt idx="671">
                  <c:v>-0.248000000000004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-0.868999999999999</c:v>
                </c:pt>
                <c:pt idx="677">
                  <c:v>0</c:v>
                </c:pt>
                <c:pt idx="678">
                  <c:v>0</c:v>
                </c:pt>
                <c:pt idx="679">
                  <c:v>0.123999999999995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1.4889999999999901</c:v>
                </c:pt>
                <c:pt idx="686">
                  <c:v>0.248000000000004</c:v>
                </c:pt>
                <c:pt idx="687">
                  <c:v>0</c:v>
                </c:pt>
                <c:pt idx="688">
                  <c:v>-0.49600000000000199</c:v>
                </c:pt>
                <c:pt idx="689">
                  <c:v>0</c:v>
                </c:pt>
                <c:pt idx="690">
                  <c:v>-0.99300000000000199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0.123999999999995</c:v>
                </c:pt>
                <c:pt idx="695">
                  <c:v>0.62100000000000199</c:v>
                </c:pt>
                <c:pt idx="696">
                  <c:v>-0.62100000000000199</c:v>
                </c:pt>
                <c:pt idx="697">
                  <c:v>0.62100000000000199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0.371999999999999</c:v>
                </c:pt>
                <c:pt idx="704">
                  <c:v>0</c:v>
                </c:pt>
                <c:pt idx="705">
                  <c:v>-0.62100000000000199</c:v>
                </c:pt>
                <c:pt idx="706">
                  <c:v>0</c:v>
                </c:pt>
                <c:pt idx="707">
                  <c:v>2.359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-0.99300000000000199</c:v>
                </c:pt>
                <c:pt idx="715">
                  <c:v>0</c:v>
                </c:pt>
                <c:pt idx="716">
                  <c:v>-0.619999999999997</c:v>
                </c:pt>
                <c:pt idx="717">
                  <c:v>0.86800000000000199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-0.124000000000002</c:v>
                </c:pt>
                <c:pt idx="723">
                  <c:v>-0.620999999999995</c:v>
                </c:pt>
                <c:pt idx="724">
                  <c:v>0.620999999999995</c:v>
                </c:pt>
                <c:pt idx="725">
                  <c:v>-0.496999999999999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1.2409999999999899</c:v>
                </c:pt>
                <c:pt idx="731">
                  <c:v>0.123999999999995</c:v>
                </c:pt>
                <c:pt idx="732">
                  <c:v>0</c:v>
                </c:pt>
                <c:pt idx="733">
                  <c:v>0</c:v>
                </c:pt>
                <c:pt idx="734">
                  <c:v>-0.123999999999995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0.124000000000002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0.124000000000002</c:v>
                </c:pt>
                <c:pt idx="750">
                  <c:v>2.48199999999999</c:v>
                </c:pt>
                <c:pt idx="751">
                  <c:v>0</c:v>
                </c:pt>
                <c:pt idx="752">
                  <c:v>-0.62000000000000399</c:v>
                </c:pt>
                <c:pt idx="753">
                  <c:v>-1.48999999999999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0.992999999999995</c:v>
                </c:pt>
                <c:pt idx="759">
                  <c:v>0</c:v>
                </c:pt>
                <c:pt idx="760">
                  <c:v>-0.247999999999997</c:v>
                </c:pt>
                <c:pt idx="761">
                  <c:v>-0.249000000000002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1.4890000000000001</c:v>
                </c:pt>
                <c:pt idx="768">
                  <c:v>0</c:v>
                </c:pt>
                <c:pt idx="769">
                  <c:v>-0.868999999999999</c:v>
                </c:pt>
                <c:pt idx="770">
                  <c:v>-0.62000000000000399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1.2409999999999899</c:v>
                </c:pt>
                <c:pt idx="778">
                  <c:v>0</c:v>
                </c:pt>
                <c:pt idx="779">
                  <c:v>-0.247999999999997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-1.61299999999999</c:v>
                </c:pt>
                <c:pt idx="785">
                  <c:v>0</c:v>
                </c:pt>
                <c:pt idx="786">
                  <c:v>0</c:v>
                </c:pt>
                <c:pt idx="787">
                  <c:v>-0.247999999999997</c:v>
                </c:pt>
                <c:pt idx="788">
                  <c:v>0</c:v>
                </c:pt>
                <c:pt idx="789">
                  <c:v>-0.372999999999997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0.49600000000000199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0.125</c:v>
                </c:pt>
                <c:pt idx="805">
                  <c:v>0</c:v>
                </c:pt>
                <c:pt idx="806">
                  <c:v>-0.62100000000000199</c:v>
                </c:pt>
                <c:pt idx="807">
                  <c:v>-0.123999999999995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0.99300000000000199</c:v>
                </c:pt>
                <c:pt idx="812">
                  <c:v>-0.99300000000000199</c:v>
                </c:pt>
                <c:pt idx="813">
                  <c:v>-0.123999999999995</c:v>
                </c:pt>
                <c:pt idx="814">
                  <c:v>0</c:v>
                </c:pt>
                <c:pt idx="815">
                  <c:v>0.868999999999999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-1.3659999999999899</c:v>
                </c:pt>
                <c:pt idx="821">
                  <c:v>0</c:v>
                </c:pt>
                <c:pt idx="822">
                  <c:v>0</c:v>
                </c:pt>
                <c:pt idx="823">
                  <c:v>-0.247999999999997</c:v>
                </c:pt>
                <c:pt idx="824">
                  <c:v>0</c:v>
                </c:pt>
                <c:pt idx="825">
                  <c:v>1.8620000000000001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0.99300000000000199</c:v>
                </c:pt>
                <c:pt idx="831">
                  <c:v>0</c:v>
                </c:pt>
                <c:pt idx="832">
                  <c:v>-1.3659999999999899</c:v>
                </c:pt>
                <c:pt idx="833">
                  <c:v>-0.619999999999997</c:v>
                </c:pt>
                <c:pt idx="834">
                  <c:v>-0.496999999999999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0.124000000000002</c:v>
                </c:pt>
                <c:pt idx="839">
                  <c:v>0</c:v>
                </c:pt>
                <c:pt idx="840">
                  <c:v>0.123999999999995</c:v>
                </c:pt>
                <c:pt idx="841">
                  <c:v>0.124000000000002</c:v>
                </c:pt>
                <c:pt idx="842">
                  <c:v>0</c:v>
                </c:pt>
                <c:pt idx="843">
                  <c:v>-0.371999999999999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1.4890000000000001</c:v>
                </c:pt>
                <c:pt idx="848">
                  <c:v>0.620999999999995</c:v>
                </c:pt>
                <c:pt idx="849">
                  <c:v>0</c:v>
                </c:pt>
                <c:pt idx="850">
                  <c:v>0</c:v>
                </c:pt>
                <c:pt idx="851">
                  <c:v>-0.620999999999995</c:v>
                </c:pt>
                <c:pt idx="852">
                  <c:v>-0.371999999999999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-0.248000000000004</c:v>
                </c:pt>
                <c:pt idx="857">
                  <c:v>0</c:v>
                </c:pt>
                <c:pt idx="858">
                  <c:v>-0.371999999999999</c:v>
                </c:pt>
                <c:pt idx="859">
                  <c:v>0.49600000000000199</c:v>
                </c:pt>
                <c:pt idx="860">
                  <c:v>-0.49600000000000199</c:v>
                </c:pt>
                <c:pt idx="861">
                  <c:v>0.371999999999999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-0.620999999999995</c:v>
                </c:pt>
                <c:pt idx="868">
                  <c:v>0</c:v>
                </c:pt>
                <c:pt idx="869">
                  <c:v>1.11699999999999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0.744999999999997</c:v>
                </c:pt>
                <c:pt idx="876">
                  <c:v>0</c:v>
                </c:pt>
                <c:pt idx="877">
                  <c:v>-0.62100000000000199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-0.124000000000002</c:v>
                </c:pt>
                <c:pt idx="884">
                  <c:v>0.124000000000002</c:v>
                </c:pt>
                <c:pt idx="885">
                  <c:v>-0.124000000000002</c:v>
                </c:pt>
                <c:pt idx="886">
                  <c:v>0</c:v>
                </c:pt>
                <c:pt idx="887">
                  <c:v>0</c:v>
                </c:pt>
                <c:pt idx="888">
                  <c:v>0.248000000000004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-0.62100000000000199</c:v>
                </c:pt>
                <c:pt idx="894">
                  <c:v>0.373000000000004</c:v>
                </c:pt>
                <c:pt idx="895">
                  <c:v>0</c:v>
                </c:pt>
                <c:pt idx="896">
                  <c:v>0.123999999999995</c:v>
                </c:pt>
                <c:pt idx="897">
                  <c:v>1.365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-16.754999999999999</c:v>
                </c:pt>
                <c:pt idx="903">
                  <c:v>-7.3229999999999897</c:v>
                </c:pt>
                <c:pt idx="904">
                  <c:v>-0.248000000000004</c:v>
                </c:pt>
                <c:pt idx="905">
                  <c:v>0</c:v>
                </c:pt>
                <c:pt idx="906">
                  <c:v>-0.123999999999995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-0.247999999999997</c:v>
                </c:pt>
                <c:pt idx="911">
                  <c:v>0</c:v>
                </c:pt>
                <c:pt idx="912">
                  <c:v>0</c:v>
                </c:pt>
                <c:pt idx="913">
                  <c:v>0.619999999999997</c:v>
                </c:pt>
                <c:pt idx="914">
                  <c:v>0</c:v>
                </c:pt>
                <c:pt idx="915">
                  <c:v>-0.124000000000002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1.117</c:v>
                </c:pt>
                <c:pt idx="921">
                  <c:v>-1.117</c:v>
                </c:pt>
                <c:pt idx="922">
                  <c:v>-0.620999999999995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1.4889999999999901</c:v>
                </c:pt>
                <c:pt idx="930">
                  <c:v>-1.98599999999999</c:v>
                </c:pt>
                <c:pt idx="931">
                  <c:v>0.123999999999995</c:v>
                </c:pt>
                <c:pt idx="932">
                  <c:v>-0.123999999999995</c:v>
                </c:pt>
                <c:pt idx="933">
                  <c:v>0.123999999999995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0.62100000000000199</c:v>
                </c:pt>
                <c:pt idx="939">
                  <c:v>0.123999999999995</c:v>
                </c:pt>
                <c:pt idx="940">
                  <c:v>0</c:v>
                </c:pt>
                <c:pt idx="941">
                  <c:v>-1.3659999999999899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-0.249000000000002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-1.86099999999999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0.247999999999997</c:v>
                </c:pt>
                <c:pt idx="957">
                  <c:v>0</c:v>
                </c:pt>
                <c:pt idx="958">
                  <c:v>0</c:v>
                </c:pt>
                <c:pt idx="959">
                  <c:v>-0.247999999999997</c:v>
                </c:pt>
                <c:pt idx="960">
                  <c:v>0.49600000000000199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0.86800000000000199</c:v>
                </c:pt>
                <c:pt idx="965">
                  <c:v>0.496999999999999</c:v>
                </c:pt>
                <c:pt idx="966">
                  <c:v>0.495999999999995</c:v>
                </c:pt>
                <c:pt idx="967">
                  <c:v>-0.123999999999995</c:v>
                </c:pt>
                <c:pt idx="968">
                  <c:v>0.372999999999997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-1.365</c:v>
                </c:pt>
                <c:pt idx="974">
                  <c:v>0</c:v>
                </c:pt>
                <c:pt idx="975">
                  <c:v>-0.247999999999997</c:v>
                </c:pt>
                <c:pt idx="976">
                  <c:v>-1.117</c:v>
                </c:pt>
                <c:pt idx="977">
                  <c:v>1.117</c:v>
                </c:pt>
                <c:pt idx="978">
                  <c:v>0.495999999999995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0.619999999999997</c:v>
                </c:pt>
                <c:pt idx="983">
                  <c:v>0</c:v>
                </c:pt>
                <c:pt idx="984">
                  <c:v>0</c:v>
                </c:pt>
                <c:pt idx="985">
                  <c:v>-1.11699999999999</c:v>
                </c:pt>
                <c:pt idx="986">
                  <c:v>1.8620000000000001</c:v>
                </c:pt>
                <c:pt idx="987">
                  <c:v>-1.6140000000000001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0.249000000000002</c:v>
                </c:pt>
                <c:pt idx="992">
                  <c:v>0</c:v>
                </c:pt>
                <c:pt idx="993">
                  <c:v>0</c:v>
                </c:pt>
                <c:pt idx="994">
                  <c:v>-0.373000000000004</c:v>
                </c:pt>
                <c:pt idx="995">
                  <c:v>0.62100000000000199</c:v>
                </c:pt>
                <c:pt idx="996">
                  <c:v>-0.62100000000000199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0.124000000000002</c:v>
                </c:pt>
                <c:pt idx="1001">
                  <c:v>0</c:v>
                </c:pt>
                <c:pt idx="1002">
                  <c:v>-0.868999999999999</c:v>
                </c:pt>
                <c:pt idx="1003">
                  <c:v>0</c:v>
                </c:pt>
                <c:pt idx="1004">
                  <c:v>1.2409999999999899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0.495999999999995</c:v>
                </c:pt>
                <c:pt idx="1010">
                  <c:v>0</c:v>
                </c:pt>
                <c:pt idx="1011">
                  <c:v>-1.2409999999999899</c:v>
                </c:pt>
                <c:pt idx="1012">
                  <c:v>0</c:v>
                </c:pt>
                <c:pt idx="1013">
                  <c:v>1.4909999999999899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1.2409999999999899</c:v>
                </c:pt>
                <c:pt idx="1020">
                  <c:v>0</c:v>
                </c:pt>
                <c:pt idx="1021">
                  <c:v>0</c:v>
                </c:pt>
                <c:pt idx="1022">
                  <c:v>-2.1099999999999901</c:v>
                </c:pt>
                <c:pt idx="1023">
                  <c:v>-0.371999999999999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0.371999999999999</c:v>
                </c:pt>
                <c:pt idx="1030">
                  <c:v>0</c:v>
                </c:pt>
                <c:pt idx="1031">
                  <c:v>-0.992999999999995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1.49</c:v>
                </c:pt>
                <c:pt idx="1037">
                  <c:v>0.992999999999995</c:v>
                </c:pt>
                <c:pt idx="1038">
                  <c:v>0</c:v>
                </c:pt>
                <c:pt idx="1039">
                  <c:v>0.49600000000000199</c:v>
                </c:pt>
                <c:pt idx="1040">
                  <c:v>-0.743999999999999</c:v>
                </c:pt>
                <c:pt idx="1041">
                  <c:v>-0.249000000000002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-0.125</c:v>
                </c:pt>
                <c:pt idx="1046">
                  <c:v>0</c:v>
                </c:pt>
                <c:pt idx="1047">
                  <c:v>-0.371999999999999</c:v>
                </c:pt>
                <c:pt idx="1048">
                  <c:v>0.620999999999995</c:v>
                </c:pt>
                <c:pt idx="1049">
                  <c:v>-0.744999999999997</c:v>
                </c:pt>
                <c:pt idx="1050">
                  <c:v>0.49600000000000199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0.619999999999997</c:v>
                </c:pt>
                <c:pt idx="1055">
                  <c:v>0.249000000000002</c:v>
                </c:pt>
                <c:pt idx="1056">
                  <c:v>-0.249000000000002</c:v>
                </c:pt>
                <c:pt idx="1057">
                  <c:v>0</c:v>
                </c:pt>
                <c:pt idx="1058">
                  <c:v>-0.124000000000002</c:v>
                </c:pt>
                <c:pt idx="1059">
                  <c:v>-0.744999999999997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0.371999999999999</c:v>
                </c:pt>
                <c:pt idx="1064">
                  <c:v>-0.371999999999999</c:v>
                </c:pt>
                <c:pt idx="1065">
                  <c:v>0.248000000000004</c:v>
                </c:pt>
                <c:pt idx="1066">
                  <c:v>0</c:v>
                </c:pt>
                <c:pt idx="1067">
                  <c:v>0</c:v>
                </c:pt>
                <c:pt idx="1068">
                  <c:v>-0.62100000000000199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0.371999999999999</c:v>
                </c:pt>
                <c:pt idx="1075">
                  <c:v>-0.247999999999997</c:v>
                </c:pt>
                <c:pt idx="1076">
                  <c:v>0.247999999999997</c:v>
                </c:pt>
                <c:pt idx="1077">
                  <c:v>0.372999999999997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1.11699999999999</c:v>
                </c:pt>
                <c:pt idx="1082">
                  <c:v>0</c:v>
                </c:pt>
                <c:pt idx="1083">
                  <c:v>-0.247999999999997</c:v>
                </c:pt>
                <c:pt idx="1084">
                  <c:v>0</c:v>
                </c:pt>
                <c:pt idx="1085">
                  <c:v>0.619999999999997</c:v>
                </c:pt>
                <c:pt idx="1086">
                  <c:v>0.868999999999999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-0.373000000000004</c:v>
                </c:pt>
                <c:pt idx="1092">
                  <c:v>-1.36499999999999</c:v>
                </c:pt>
                <c:pt idx="1093">
                  <c:v>-1.365</c:v>
                </c:pt>
                <c:pt idx="1094">
                  <c:v>0</c:v>
                </c:pt>
                <c:pt idx="1095">
                  <c:v>1.4889999999999901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0.62100000000000199</c:v>
                </c:pt>
                <c:pt idx="1101">
                  <c:v>-0.248000000000004</c:v>
                </c:pt>
                <c:pt idx="1102">
                  <c:v>0.124000000000002</c:v>
                </c:pt>
                <c:pt idx="1103">
                  <c:v>0</c:v>
                </c:pt>
                <c:pt idx="1104">
                  <c:v>0.124000000000002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0.124000000000002</c:v>
                </c:pt>
                <c:pt idx="1109">
                  <c:v>0</c:v>
                </c:pt>
                <c:pt idx="1110">
                  <c:v>0.123999999999995</c:v>
                </c:pt>
                <c:pt idx="1111">
                  <c:v>-0.123999999999995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0.495999999999995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1.2409999999999899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-0.247999999999997</c:v>
                </c:pt>
                <c:pt idx="1127">
                  <c:v>0</c:v>
                </c:pt>
                <c:pt idx="1128">
                  <c:v>1.11699999999999</c:v>
                </c:pt>
                <c:pt idx="1129">
                  <c:v>0</c:v>
                </c:pt>
                <c:pt idx="1130">
                  <c:v>-0.620999999999995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0.373000000000004</c:v>
                </c:pt>
                <c:pt idx="1138">
                  <c:v>0.867999999999995</c:v>
                </c:pt>
                <c:pt idx="1139">
                  <c:v>0</c:v>
                </c:pt>
                <c:pt idx="1140">
                  <c:v>-2.2339999999999902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0.495999999999995</c:v>
                </c:pt>
                <c:pt idx="1145">
                  <c:v>0.373000000000004</c:v>
                </c:pt>
                <c:pt idx="1146">
                  <c:v>0</c:v>
                </c:pt>
                <c:pt idx="1147">
                  <c:v>-0.249000000000002</c:v>
                </c:pt>
                <c:pt idx="1148">
                  <c:v>-0.371999999999999</c:v>
                </c:pt>
                <c:pt idx="1149">
                  <c:v>0.124000000000002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1.86099999999999</c:v>
                </c:pt>
                <c:pt idx="1157">
                  <c:v>-0.371999999999999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0.868999999999999</c:v>
                </c:pt>
                <c:pt idx="1163">
                  <c:v>0.247999999999997</c:v>
                </c:pt>
                <c:pt idx="1164">
                  <c:v>-0.247999999999997</c:v>
                </c:pt>
                <c:pt idx="1165">
                  <c:v>-1.4889999999999901</c:v>
                </c:pt>
                <c:pt idx="1166">
                  <c:v>0</c:v>
                </c:pt>
                <c:pt idx="1167">
                  <c:v>0.123999999999995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0.49600000000000199</c:v>
                </c:pt>
                <c:pt idx="1172">
                  <c:v>0</c:v>
                </c:pt>
                <c:pt idx="1173">
                  <c:v>0</c:v>
                </c:pt>
                <c:pt idx="1174">
                  <c:v>-0.619999999999997</c:v>
                </c:pt>
                <c:pt idx="1175">
                  <c:v>0</c:v>
                </c:pt>
                <c:pt idx="1176">
                  <c:v>11.542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-0.868999999999999</c:v>
                </c:pt>
                <c:pt idx="1182">
                  <c:v>0</c:v>
                </c:pt>
                <c:pt idx="1183">
                  <c:v>0.744999999999997</c:v>
                </c:pt>
                <c:pt idx="1184">
                  <c:v>0</c:v>
                </c:pt>
                <c:pt idx="1185">
                  <c:v>0.124000000000002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-0.744999999999997</c:v>
                </c:pt>
                <c:pt idx="1191">
                  <c:v>0</c:v>
                </c:pt>
                <c:pt idx="1192">
                  <c:v>0</c:v>
                </c:pt>
                <c:pt idx="1193">
                  <c:v>0.247999999999997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-0.124000000000002</c:v>
                </c:pt>
                <c:pt idx="1199">
                  <c:v>-0.247999999999997</c:v>
                </c:pt>
                <c:pt idx="1200">
                  <c:v>0</c:v>
                </c:pt>
                <c:pt idx="1201">
                  <c:v>-0.371999999999999</c:v>
                </c:pt>
                <c:pt idx="1202">
                  <c:v>0.619999999999997</c:v>
                </c:pt>
                <c:pt idx="1203">
                  <c:v>0.868999999999999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0.124000000000002</c:v>
                </c:pt>
                <c:pt idx="1208">
                  <c:v>0</c:v>
                </c:pt>
                <c:pt idx="1209">
                  <c:v>0</c:v>
                </c:pt>
                <c:pt idx="1210">
                  <c:v>-0.247999999999997</c:v>
                </c:pt>
                <c:pt idx="1211">
                  <c:v>-0.868999999999999</c:v>
                </c:pt>
                <c:pt idx="1212">
                  <c:v>0.248999999999995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0.371999999999999</c:v>
                </c:pt>
                <c:pt idx="1217">
                  <c:v>-0.371999999999999</c:v>
                </c:pt>
                <c:pt idx="1218">
                  <c:v>-0.124000000000002</c:v>
                </c:pt>
                <c:pt idx="1219">
                  <c:v>0</c:v>
                </c:pt>
                <c:pt idx="1220">
                  <c:v>0.74500000000000399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-0.496999999999999</c:v>
                </c:pt>
                <c:pt idx="1226">
                  <c:v>0</c:v>
                </c:pt>
                <c:pt idx="1227">
                  <c:v>1.8620000000000001</c:v>
                </c:pt>
                <c:pt idx="1228">
                  <c:v>0</c:v>
                </c:pt>
                <c:pt idx="1229">
                  <c:v>-0.248000000000004</c:v>
                </c:pt>
                <c:pt idx="1230">
                  <c:v>-0.123999999999995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-0.86800000000000199</c:v>
                </c:pt>
                <c:pt idx="1235">
                  <c:v>-0.868999999999999</c:v>
                </c:pt>
                <c:pt idx="1236">
                  <c:v>0</c:v>
                </c:pt>
                <c:pt idx="1237">
                  <c:v>0.868999999999999</c:v>
                </c:pt>
                <c:pt idx="1238">
                  <c:v>0</c:v>
                </c:pt>
                <c:pt idx="1239">
                  <c:v>-0.372999999999997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-0.495999999999995</c:v>
                </c:pt>
                <c:pt idx="1246">
                  <c:v>0.495999999999995</c:v>
                </c:pt>
                <c:pt idx="1247">
                  <c:v>-0.495999999999995</c:v>
                </c:pt>
                <c:pt idx="1248">
                  <c:v>0.495999999999995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-1.117</c:v>
                </c:pt>
                <c:pt idx="1253">
                  <c:v>0</c:v>
                </c:pt>
                <c:pt idx="1254">
                  <c:v>0.248000000000004</c:v>
                </c:pt>
                <c:pt idx="1255">
                  <c:v>0</c:v>
                </c:pt>
                <c:pt idx="1256">
                  <c:v>-0.371999999999999</c:v>
                </c:pt>
                <c:pt idx="1257">
                  <c:v>-0.496999999999999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0.868999999999999</c:v>
                </c:pt>
                <c:pt idx="1263">
                  <c:v>0</c:v>
                </c:pt>
                <c:pt idx="1264">
                  <c:v>-1.8619999999999901</c:v>
                </c:pt>
                <c:pt idx="1265">
                  <c:v>0</c:v>
                </c:pt>
                <c:pt idx="1266">
                  <c:v>0.620999999999995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0.371999999999999</c:v>
                </c:pt>
                <c:pt idx="1272">
                  <c:v>0.249000000000002</c:v>
                </c:pt>
                <c:pt idx="1273">
                  <c:v>0</c:v>
                </c:pt>
                <c:pt idx="1274">
                  <c:v>0.495999999999995</c:v>
                </c:pt>
                <c:pt idx="1275">
                  <c:v>0.99300000000000199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1.2409999999999899</c:v>
                </c:pt>
                <c:pt idx="1282">
                  <c:v>1.3659999999999899</c:v>
                </c:pt>
                <c:pt idx="1283">
                  <c:v>19.114000000000001</c:v>
                </c:pt>
                <c:pt idx="1284">
                  <c:v>3.7229999999999901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-0.868999999999999</c:v>
                </c:pt>
                <c:pt idx="1289">
                  <c:v>-0.620999999999995</c:v>
                </c:pt>
                <c:pt idx="1290">
                  <c:v>-0.123999999999995</c:v>
                </c:pt>
                <c:pt idx="1291">
                  <c:v>-0.371999999999999</c:v>
                </c:pt>
                <c:pt idx="1292">
                  <c:v>-0.99300000000000899</c:v>
                </c:pt>
                <c:pt idx="1293">
                  <c:v>0.99300000000000899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-0.496999999999999</c:v>
                </c:pt>
                <c:pt idx="1298">
                  <c:v>1.2409999999999899</c:v>
                </c:pt>
                <c:pt idx="1299">
                  <c:v>0</c:v>
                </c:pt>
                <c:pt idx="1300">
                  <c:v>0</c:v>
                </c:pt>
                <c:pt idx="1301">
                  <c:v>-14.148999999999999</c:v>
                </c:pt>
                <c:pt idx="1302">
                  <c:v>-4.9640000000000004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0.62000000000000399</c:v>
                </c:pt>
                <c:pt idx="1307">
                  <c:v>-0.62000000000000399</c:v>
                </c:pt>
                <c:pt idx="1308">
                  <c:v>0.62000000000000399</c:v>
                </c:pt>
                <c:pt idx="1309">
                  <c:v>0</c:v>
                </c:pt>
                <c:pt idx="1310">
                  <c:v>0</c:v>
                </c:pt>
                <c:pt idx="1311">
                  <c:v>0.496999999999999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-0.99300000000000199</c:v>
                </c:pt>
                <c:pt idx="1316">
                  <c:v>0</c:v>
                </c:pt>
                <c:pt idx="1317">
                  <c:v>0</c:v>
                </c:pt>
                <c:pt idx="1318">
                  <c:v>0.124000000000002</c:v>
                </c:pt>
                <c:pt idx="1319">
                  <c:v>0.372999999999997</c:v>
                </c:pt>
                <c:pt idx="1320">
                  <c:v>0.619999999999997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-0.371999999999999</c:v>
                </c:pt>
                <c:pt idx="1325">
                  <c:v>-0.123999999999995</c:v>
                </c:pt>
                <c:pt idx="1326">
                  <c:v>0</c:v>
                </c:pt>
                <c:pt idx="1327">
                  <c:v>0.619999999999997</c:v>
                </c:pt>
                <c:pt idx="1328">
                  <c:v>0</c:v>
                </c:pt>
                <c:pt idx="1329">
                  <c:v>-2.48199999999999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-0.496999999999999</c:v>
                </c:pt>
                <c:pt idx="1334">
                  <c:v>0.496999999999999</c:v>
                </c:pt>
                <c:pt idx="1335">
                  <c:v>0.124000000000002</c:v>
                </c:pt>
                <c:pt idx="1336">
                  <c:v>0</c:v>
                </c:pt>
                <c:pt idx="1337">
                  <c:v>-0.124000000000002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-0.373000000000004</c:v>
                </c:pt>
                <c:pt idx="1343">
                  <c:v>0.496999999999999</c:v>
                </c:pt>
                <c:pt idx="1344">
                  <c:v>1.365</c:v>
                </c:pt>
                <c:pt idx="1345">
                  <c:v>0</c:v>
                </c:pt>
                <c:pt idx="1346">
                  <c:v>-0.247999999999997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11.542999999999999</c:v>
                </c:pt>
                <c:pt idx="1353">
                  <c:v>24.326999999999899</c:v>
                </c:pt>
                <c:pt idx="1354">
                  <c:v>0</c:v>
                </c:pt>
                <c:pt idx="1355">
                  <c:v>-3.10299999999999</c:v>
                </c:pt>
                <c:pt idx="1356">
                  <c:v>-1.986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7.57099999999999</c:v>
                </c:pt>
                <c:pt idx="1361">
                  <c:v>0</c:v>
                </c:pt>
                <c:pt idx="1362">
                  <c:v>-8.6879999999999793</c:v>
                </c:pt>
                <c:pt idx="1363">
                  <c:v>-0.496999999999999</c:v>
                </c:pt>
                <c:pt idx="1364">
                  <c:v>0</c:v>
                </c:pt>
                <c:pt idx="1365">
                  <c:v>-5.9569999999999999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-0.496999999999999</c:v>
                </c:pt>
                <c:pt idx="1373">
                  <c:v>0</c:v>
                </c:pt>
                <c:pt idx="1374">
                  <c:v>0.371999999999999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0.247999999999997</c:v>
                </c:pt>
                <c:pt idx="1379">
                  <c:v>-0.247999999999997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-0.496999999999999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0.62100000000000199</c:v>
                </c:pt>
                <c:pt idx="1390">
                  <c:v>-0.62100000000000199</c:v>
                </c:pt>
                <c:pt idx="1391">
                  <c:v>0.62100000000000199</c:v>
                </c:pt>
                <c:pt idx="1392">
                  <c:v>0.124000000000002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0.62100000000000199</c:v>
                </c:pt>
                <c:pt idx="1397">
                  <c:v>0</c:v>
                </c:pt>
                <c:pt idx="1398">
                  <c:v>-0.124000000000002</c:v>
                </c:pt>
                <c:pt idx="1399">
                  <c:v>-0.62100000000000199</c:v>
                </c:pt>
                <c:pt idx="1400">
                  <c:v>-0.495999999999995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-0.123999999999995</c:v>
                </c:pt>
                <c:pt idx="1416">
                  <c:v>0</c:v>
                </c:pt>
                <c:pt idx="1417">
                  <c:v>0</c:v>
                </c:pt>
                <c:pt idx="1418">
                  <c:v>0.123999999999995</c:v>
                </c:pt>
                <c:pt idx="1419">
                  <c:v>0.868999999999999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-0.868999999999999</c:v>
                </c:pt>
                <c:pt idx="1425">
                  <c:v>-0.371999999999999</c:v>
                </c:pt>
                <c:pt idx="1426">
                  <c:v>0</c:v>
                </c:pt>
                <c:pt idx="1427">
                  <c:v>0.124000000000002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-0.371999999999999</c:v>
                </c:pt>
                <c:pt idx="1433">
                  <c:v>-0.125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0.62100000000000199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0.371999999999999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-0.496999999999999</c:v>
                </c:pt>
                <c:pt idx="1452">
                  <c:v>0</c:v>
                </c:pt>
                <c:pt idx="1453">
                  <c:v>0</c:v>
                </c:pt>
                <c:pt idx="1454">
                  <c:v>-1.7370000000000001</c:v>
                </c:pt>
                <c:pt idx="1455">
                  <c:v>0.62000000000000399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-0.496999999999999</c:v>
                </c:pt>
                <c:pt idx="1460">
                  <c:v>0.496999999999999</c:v>
                </c:pt>
                <c:pt idx="1461">
                  <c:v>-0.247999999999997</c:v>
                </c:pt>
                <c:pt idx="1462">
                  <c:v>0.247999999999997</c:v>
                </c:pt>
                <c:pt idx="1463">
                  <c:v>0</c:v>
                </c:pt>
                <c:pt idx="1464">
                  <c:v>0.99300000000000199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-0.496999999999999</c:v>
                </c:pt>
                <c:pt idx="1469">
                  <c:v>-0.123999999999995</c:v>
                </c:pt>
                <c:pt idx="1470">
                  <c:v>0</c:v>
                </c:pt>
                <c:pt idx="1471">
                  <c:v>-0.743999999999999</c:v>
                </c:pt>
                <c:pt idx="1472">
                  <c:v>-0.62100000000000199</c:v>
                </c:pt>
                <c:pt idx="1473">
                  <c:v>-0.62100000000000199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-1.11699999999999</c:v>
                </c:pt>
                <c:pt idx="1479">
                  <c:v>0</c:v>
                </c:pt>
                <c:pt idx="1480">
                  <c:v>1.11699999999999</c:v>
                </c:pt>
                <c:pt idx="1481">
                  <c:v>0</c:v>
                </c:pt>
                <c:pt idx="1482">
                  <c:v>-0.743999999999999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1.4889999999999901</c:v>
                </c:pt>
                <c:pt idx="1488">
                  <c:v>1.117</c:v>
                </c:pt>
                <c:pt idx="1489">
                  <c:v>0</c:v>
                </c:pt>
                <c:pt idx="1490">
                  <c:v>-0.62100000000000199</c:v>
                </c:pt>
                <c:pt idx="1491">
                  <c:v>-0.247999999999997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-0.247999999999997</c:v>
                </c:pt>
                <c:pt idx="1496">
                  <c:v>0</c:v>
                </c:pt>
                <c:pt idx="1497">
                  <c:v>-0.62100000000000199</c:v>
                </c:pt>
                <c:pt idx="1498">
                  <c:v>-0.371999999999999</c:v>
                </c:pt>
                <c:pt idx="1499">
                  <c:v>0</c:v>
                </c:pt>
                <c:pt idx="1500">
                  <c:v>-0.496999999999999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0.124000000000002</c:v>
                </c:pt>
                <c:pt idx="1506">
                  <c:v>0.620999999999995</c:v>
                </c:pt>
                <c:pt idx="1507">
                  <c:v>0</c:v>
                </c:pt>
                <c:pt idx="1508">
                  <c:v>-0.620999999999995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1.2409999999999899</c:v>
                </c:pt>
                <c:pt idx="1515">
                  <c:v>0.124000000000002</c:v>
                </c:pt>
                <c:pt idx="1516">
                  <c:v>-0.124000000000002</c:v>
                </c:pt>
                <c:pt idx="1517">
                  <c:v>-0.620999999999995</c:v>
                </c:pt>
                <c:pt idx="1518">
                  <c:v>-0.248000000000004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-0.248000000000004</c:v>
                </c:pt>
                <c:pt idx="1523">
                  <c:v>0.74500000000000399</c:v>
                </c:pt>
                <c:pt idx="1524">
                  <c:v>-1.242</c:v>
                </c:pt>
                <c:pt idx="1525">
                  <c:v>-0.123999999999995</c:v>
                </c:pt>
                <c:pt idx="1526">
                  <c:v>0</c:v>
                </c:pt>
                <c:pt idx="1527">
                  <c:v>1.73799999999999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-0.371999999999999</c:v>
                </c:pt>
                <c:pt idx="1533">
                  <c:v>0</c:v>
                </c:pt>
                <c:pt idx="1534">
                  <c:v>0.123999999999995</c:v>
                </c:pt>
                <c:pt idx="1535">
                  <c:v>0.62000000000000399</c:v>
                </c:pt>
                <c:pt idx="1536">
                  <c:v>0.744999999999997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-1.7370000000000001</c:v>
                </c:pt>
                <c:pt idx="1542">
                  <c:v>-0.372999999999997</c:v>
                </c:pt>
                <c:pt idx="1543">
                  <c:v>-0.743999999999999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-0.248000000000004</c:v>
                </c:pt>
                <c:pt idx="1550">
                  <c:v>-0.495999999999995</c:v>
                </c:pt>
                <c:pt idx="1551">
                  <c:v>0</c:v>
                </c:pt>
                <c:pt idx="1552">
                  <c:v>0</c:v>
                </c:pt>
                <c:pt idx="1553">
                  <c:v>0.495999999999995</c:v>
                </c:pt>
                <c:pt idx="1554">
                  <c:v>-0.247999999999997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-0.620999999999995</c:v>
                </c:pt>
                <c:pt idx="1560">
                  <c:v>-0.124000000000002</c:v>
                </c:pt>
                <c:pt idx="1561">
                  <c:v>0.124000000000002</c:v>
                </c:pt>
                <c:pt idx="1562">
                  <c:v>6.7019999999999902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-0.74500000000000399</c:v>
                </c:pt>
                <c:pt idx="1568">
                  <c:v>0.74500000000000399</c:v>
                </c:pt>
                <c:pt idx="1569">
                  <c:v>-0.868999999999999</c:v>
                </c:pt>
                <c:pt idx="1570">
                  <c:v>0.868999999999999</c:v>
                </c:pt>
                <c:pt idx="1571">
                  <c:v>-0.49600000000000199</c:v>
                </c:pt>
                <c:pt idx="1572">
                  <c:v>0.124000000000002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-1.11699999999999</c:v>
                </c:pt>
                <c:pt idx="1577">
                  <c:v>-0.86800000000000199</c:v>
                </c:pt>
                <c:pt idx="1578">
                  <c:v>0</c:v>
                </c:pt>
                <c:pt idx="1579">
                  <c:v>1.2409999999999899</c:v>
                </c:pt>
                <c:pt idx="1580">
                  <c:v>0</c:v>
                </c:pt>
                <c:pt idx="1581">
                  <c:v>-0.868999999999999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0.496999999999999</c:v>
                </c:pt>
                <c:pt idx="1586">
                  <c:v>1.11699999999999</c:v>
                </c:pt>
                <c:pt idx="1587">
                  <c:v>-0.868999999999999</c:v>
                </c:pt>
                <c:pt idx="1588">
                  <c:v>0.868999999999999</c:v>
                </c:pt>
                <c:pt idx="1589">
                  <c:v>-0.868999999999999</c:v>
                </c:pt>
                <c:pt idx="1590">
                  <c:v>-1.6139999999999901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-0.249000000000002</c:v>
                </c:pt>
                <c:pt idx="1595">
                  <c:v>0.249000000000002</c:v>
                </c:pt>
                <c:pt idx="1596">
                  <c:v>0.124000000000002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0.124000000000002</c:v>
                </c:pt>
                <c:pt idx="1604">
                  <c:v>0</c:v>
                </c:pt>
                <c:pt idx="1605">
                  <c:v>1.4889999999999901</c:v>
                </c:pt>
                <c:pt idx="1606">
                  <c:v>0</c:v>
                </c:pt>
                <c:pt idx="1607">
                  <c:v>-0.124000000000002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-1.3659999999999899</c:v>
                </c:pt>
                <c:pt idx="1614">
                  <c:v>-0.49600000000000199</c:v>
                </c:pt>
                <c:pt idx="1615">
                  <c:v>-0.247999999999997</c:v>
                </c:pt>
                <c:pt idx="1616">
                  <c:v>-0.249000000000002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0.125</c:v>
                </c:pt>
                <c:pt idx="1622">
                  <c:v>0.247999999999997</c:v>
                </c:pt>
                <c:pt idx="1623">
                  <c:v>0</c:v>
                </c:pt>
                <c:pt idx="1624">
                  <c:v>-0.496999999999999</c:v>
                </c:pt>
                <c:pt idx="1625">
                  <c:v>-0.123999999999995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-0.496999999999999</c:v>
                </c:pt>
                <c:pt idx="1632">
                  <c:v>-0.371999999999999</c:v>
                </c:pt>
                <c:pt idx="1633">
                  <c:v>-0.868999999999999</c:v>
                </c:pt>
                <c:pt idx="1634">
                  <c:v>0</c:v>
                </c:pt>
                <c:pt idx="1635">
                  <c:v>0.868999999999999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0.371999999999999</c:v>
                </c:pt>
                <c:pt idx="1640">
                  <c:v>0</c:v>
                </c:pt>
                <c:pt idx="1641">
                  <c:v>-0.124000000000002</c:v>
                </c:pt>
                <c:pt idx="1642">
                  <c:v>-0.247999999999997</c:v>
                </c:pt>
                <c:pt idx="1643">
                  <c:v>0.247999999999997</c:v>
                </c:pt>
                <c:pt idx="1644">
                  <c:v>1.117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1.117</c:v>
                </c:pt>
                <c:pt idx="1649">
                  <c:v>-0.743999999999999</c:v>
                </c:pt>
                <c:pt idx="1650">
                  <c:v>0</c:v>
                </c:pt>
                <c:pt idx="1651">
                  <c:v>0</c:v>
                </c:pt>
                <c:pt idx="1652">
                  <c:v>0.992999999999995</c:v>
                </c:pt>
                <c:pt idx="1653">
                  <c:v>0.124000000000002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-0.99300000000000199</c:v>
                </c:pt>
                <c:pt idx="1658">
                  <c:v>-0.124000000000002</c:v>
                </c:pt>
                <c:pt idx="1659">
                  <c:v>0</c:v>
                </c:pt>
                <c:pt idx="1660">
                  <c:v>0</c:v>
                </c:pt>
                <c:pt idx="1661">
                  <c:v>-1.36499999999999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0.62100000000000199</c:v>
                </c:pt>
                <c:pt idx="1668">
                  <c:v>0</c:v>
                </c:pt>
                <c:pt idx="1669">
                  <c:v>0</c:v>
                </c:pt>
                <c:pt idx="1670">
                  <c:v>0.247999999999997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1.986</c:v>
                </c:pt>
                <c:pt idx="1677">
                  <c:v>0</c:v>
                </c:pt>
                <c:pt idx="1678">
                  <c:v>0.123999999999995</c:v>
                </c:pt>
                <c:pt idx="1679">
                  <c:v>0</c:v>
                </c:pt>
                <c:pt idx="1680">
                  <c:v>-0.744999999999997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-1.3659999999999899</c:v>
                </c:pt>
                <c:pt idx="1685">
                  <c:v>0</c:v>
                </c:pt>
                <c:pt idx="1686">
                  <c:v>0</c:v>
                </c:pt>
                <c:pt idx="1687">
                  <c:v>-0.247999999999997</c:v>
                </c:pt>
                <c:pt idx="1688">
                  <c:v>-0.248000000000004</c:v>
                </c:pt>
                <c:pt idx="1689">
                  <c:v>-0.247999999999997</c:v>
                </c:pt>
                <c:pt idx="1690">
                  <c:v>0</c:v>
                </c:pt>
                <c:pt idx="1691">
                  <c:v>0</c:v>
                </c:pt>
                <c:pt idx="1692">
                  <c:v>0</c:v>
                </c:pt>
                <c:pt idx="1693">
                  <c:v>-0.496999999999999</c:v>
                </c:pt>
                <c:pt idx="1694">
                  <c:v>0</c:v>
                </c:pt>
                <c:pt idx="1695">
                  <c:v>1.3659999999999899</c:v>
                </c:pt>
                <c:pt idx="1696">
                  <c:v>0</c:v>
                </c:pt>
                <c:pt idx="1697">
                  <c:v>-0.74500000000000399</c:v>
                </c:pt>
                <c:pt idx="1698">
                  <c:v>-0.123999999999995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-0.123999999999995</c:v>
                </c:pt>
                <c:pt idx="1703">
                  <c:v>0.372999999999997</c:v>
                </c:pt>
                <c:pt idx="1704">
                  <c:v>0.371999999999999</c:v>
                </c:pt>
                <c:pt idx="1705">
                  <c:v>0</c:v>
                </c:pt>
                <c:pt idx="1706">
                  <c:v>-0.62100000000000199</c:v>
                </c:pt>
                <c:pt idx="1707">
                  <c:v>-0.371999999999999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-0.371999999999999</c:v>
                </c:pt>
                <c:pt idx="1714">
                  <c:v>0</c:v>
                </c:pt>
                <c:pt idx="1715">
                  <c:v>0</c:v>
                </c:pt>
                <c:pt idx="1716">
                  <c:v>0.371999999999999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0.247999999999997</c:v>
                </c:pt>
                <c:pt idx="1721">
                  <c:v>0</c:v>
                </c:pt>
                <c:pt idx="1722">
                  <c:v>0.62100000000000199</c:v>
                </c:pt>
                <c:pt idx="1723">
                  <c:v>0</c:v>
                </c:pt>
                <c:pt idx="1724">
                  <c:v>0.123999999999995</c:v>
                </c:pt>
                <c:pt idx="1725">
                  <c:v>0.62000000000000399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-0.247999999999997</c:v>
                </c:pt>
                <c:pt idx="1730">
                  <c:v>0</c:v>
                </c:pt>
                <c:pt idx="1731">
                  <c:v>-1.6139999999999901</c:v>
                </c:pt>
                <c:pt idx="1732">
                  <c:v>-0.248000000000004</c:v>
                </c:pt>
                <c:pt idx="1733">
                  <c:v>0</c:v>
                </c:pt>
                <c:pt idx="1734">
                  <c:v>0.371999999999999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-1.61299999999999</c:v>
                </c:pt>
                <c:pt idx="1739">
                  <c:v>0.247999999999997</c:v>
                </c:pt>
                <c:pt idx="1740">
                  <c:v>0</c:v>
                </c:pt>
                <c:pt idx="1741">
                  <c:v>0</c:v>
                </c:pt>
                <c:pt idx="1742">
                  <c:v>0.371999999999999</c:v>
                </c:pt>
                <c:pt idx="1743">
                  <c:v>-1.11699999999999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0.371999999999999</c:v>
                </c:pt>
                <c:pt idx="1748">
                  <c:v>-0.124000000000002</c:v>
                </c:pt>
                <c:pt idx="1749">
                  <c:v>0.124000000000002</c:v>
                </c:pt>
                <c:pt idx="1750">
                  <c:v>-0.124000000000002</c:v>
                </c:pt>
                <c:pt idx="1751">
                  <c:v>0.496999999999999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-1.3659999999999899</c:v>
                </c:pt>
                <c:pt idx="1757">
                  <c:v>0</c:v>
                </c:pt>
                <c:pt idx="1758">
                  <c:v>0.249000000000002</c:v>
                </c:pt>
                <c:pt idx="1759">
                  <c:v>0.124000000000002</c:v>
                </c:pt>
                <c:pt idx="1760">
                  <c:v>0.495999999999995</c:v>
                </c:pt>
                <c:pt idx="1761">
                  <c:v>0</c:v>
                </c:pt>
                <c:pt idx="1762">
                  <c:v>0</c:v>
                </c:pt>
                <c:pt idx="1763">
                  <c:v>0</c:v>
                </c:pt>
                <c:pt idx="1764">
                  <c:v>0</c:v>
                </c:pt>
                <c:pt idx="1765">
                  <c:v>-0.247999999999997</c:v>
                </c:pt>
                <c:pt idx="1766">
                  <c:v>0</c:v>
                </c:pt>
                <c:pt idx="1767">
                  <c:v>0</c:v>
                </c:pt>
                <c:pt idx="1768">
                  <c:v>0.247999999999997</c:v>
                </c:pt>
                <c:pt idx="1769">
                  <c:v>0.124000000000002</c:v>
                </c:pt>
                <c:pt idx="1770">
                  <c:v>0.744999999999997</c:v>
                </c:pt>
                <c:pt idx="1771">
                  <c:v>0</c:v>
                </c:pt>
                <c:pt idx="1772">
                  <c:v>0</c:v>
                </c:pt>
                <c:pt idx="1773">
                  <c:v>0</c:v>
                </c:pt>
                <c:pt idx="1774">
                  <c:v>-0.249000000000002</c:v>
                </c:pt>
                <c:pt idx="1775">
                  <c:v>0.124000000000002</c:v>
                </c:pt>
                <c:pt idx="1776">
                  <c:v>-0.86800000000000199</c:v>
                </c:pt>
                <c:pt idx="1777">
                  <c:v>0.86800000000000199</c:v>
                </c:pt>
                <c:pt idx="1778">
                  <c:v>-0.86800000000000199</c:v>
                </c:pt>
                <c:pt idx="1779">
                  <c:v>-0.248999999999995</c:v>
                </c:pt>
                <c:pt idx="1780">
                  <c:v>0</c:v>
                </c:pt>
                <c:pt idx="1781">
                  <c:v>0</c:v>
                </c:pt>
                <c:pt idx="1782">
                  <c:v>0</c:v>
                </c:pt>
                <c:pt idx="1783">
                  <c:v>-0.496999999999999</c:v>
                </c:pt>
                <c:pt idx="1784">
                  <c:v>0.496999999999999</c:v>
                </c:pt>
                <c:pt idx="1785">
                  <c:v>0.49600000000000199</c:v>
                </c:pt>
                <c:pt idx="1786">
                  <c:v>0</c:v>
                </c:pt>
                <c:pt idx="1787">
                  <c:v>-0.49600000000000199</c:v>
                </c:pt>
                <c:pt idx="1788">
                  <c:v>-0.372999999999997</c:v>
                </c:pt>
                <c:pt idx="1789">
                  <c:v>0</c:v>
                </c:pt>
                <c:pt idx="1790">
                  <c:v>0</c:v>
                </c:pt>
                <c:pt idx="1791">
                  <c:v>0</c:v>
                </c:pt>
                <c:pt idx="1792">
                  <c:v>0</c:v>
                </c:pt>
                <c:pt idx="1793">
                  <c:v>0.373000000000004</c:v>
                </c:pt>
                <c:pt idx="1794">
                  <c:v>0.371999999999999</c:v>
                </c:pt>
                <c:pt idx="1795">
                  <c:v>1.11699999999999</c:v>
                </c:pt>
                <c:pt idx="1796">
                  <c:v>0.124000000000002</c:v>
                </c:pt>
                <c:pt idx="1797">
                  <c:v>-0.124000000000002</c:v>
                </c:pt>
                <c:pt idx="1798">
                  <c:v>0</c:v>
                </c:pt>
                <c:pt idx="1799">
                  <c:v>0</c:v>
                </c:pt>
                <c:pt idx="1800">
                  <c:v>0</c:v>
                </c:pt>
                <c:pt idx="1801">
                  <c:v>0</c:v>
                </c:pt>
                <c:pt idx="1802">
                  <c:v>-0.744999999999997</c:v>
                </c:pt>
                <c:pt idx="1803">
                  <c:v>0.371999999999999</c:v>
                </c:pt>
                <c:pt idx="1804">
                  <c:v>-0.49600000000000199</c:v>
                </c:pt>
                <c:pt idx="1805">
                  <c:v>0.247999999999997</c:v>
                </c:pt>
                <c:pt idx="1806">
                  <c:v>-0.495999999999995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-0.124000000000002</c:v>
                </c:pt>
                <c:pt idx="1811">
                  <c:v>0.49600000000000199</c:v>
                </c:pt>
                <c:pt idx="1812">
                  <c:v>-0.248000000000004</c:v>
                </c:pt>
                <c:pt idx="1813">
                  <c:v>0.124000000000002</c:v>
                </c:pt>
                <c:pt idx="1814">
                  <c:v>-0.124000000000002</c:v>
                </c:pt>
                <c:pt idx="1815">
                  <c:v>-0.868999999999999</c:v>
                </c:pt>
                <c:pt idx="1816">
                  <c:v>0</c:v>
                </c:pt>
                <c:pt idx="1817">
                  <c:v>0</c:v>
                </c:pt>
                <c:pt idx="1818">
                  <c:v>0</c:v>
                </c:pt>
                <c:pt idx="1819">
                  <c:v>-0.49600000000000199</c:v>
                </c:pt>
                <c:pt idx="1820">
                  <c:v>0</c:v>
                </c:pt>
                <c:pt idx="1821">
                  <c:v>0</c:v>
                </c:pt>
                <c:pt idx="1822">
                  <c:v>-0.744999999999997</c:v>
                </c:pt>
                <c:pt idx="1823">
                  <c:v>0</c:v>
                </c:pt>
                <c:pt idx="1824">
                  <c:v>0.744999999999997</c:v>
                </c:pt>
                <c:pt idx="1825">
                  <c:v>0</c:v>
                </c:pt>
                <c:pt idx="1826">
                  <c:v>0</c:v>
                </c:pt>
                <c:pt idx="1827">
                  <c:v>0</c:v>
                </c:pt>
                <c:pt idx="1828">
                  <c:v>0</c:v>
                </c:pt>
                <c:pt idx="1829">
                  <c:v>0.49600000000000199</c:v>
                </c:pt>
                <c:pt idx="1830">
                  <c:v>-1.2409999999999899</c:v>
                </c:pt>
                <c:pt idx="1831">
                  <c:v>2.1099999999999901</c:v>
                </c:pt>
                <c:pt idx="1832">
                  <c:v>-0.124000000000002</c:v>
                </c:pt>
                <c:pt idx="1833">
                  <c:v>0</c:v>
                </c:pt>
                <c:pt idx="1834">
                  <c:v>0</c:v>
                </c:pt>
                <c:pt idx="1835">
                  <c:v>0</c:v>
                </c:pt>
                <c:pt idx="1836">
                  <c:v>0</c:v>
                </c:pt>
                <c:pt idx="1837">
                  <c:v>0.744999999999997</c:v>
                </c:pt>
                <c:pt idx="1838">
                  <c:v>0.619999999999997</c:v>
                </c:pt>
                <c:pt idx="1839">
                  <c:v>0</c:v>
                </c:pt>
                <c:pt idx="1840">
                  <c:v>-0.495999999999995</c:v>
                </c:pt>
                <c:pt idx="1841">
                  <c:v>-0.249000000000002</c:v>
                </c:pt>
                <c:pt idx="1842">
                  <c:v>0</c:v>
                </c:pt>
                <c:pt idx="1843">
                  <c:v>0</c:v>
                </c:pt>
                <c:pt idx="1844">
                  <c:v>0</c:v>
                </c:pt>
                <c:pt idx="1845">
                  <c:v>0</c:v>
                </c:pt>
                <c:pt idx="1846">
                  <c:v>0</c:v>
                </c:pt>
                <c:pt idx="1847">
                  <c:v>0.99300000000000199</c:v>
                </c:pt>
                <c:pt idx="1848">
                  <c:v>0</c:v>
                </c:pt>
                <c:pt idx="1849">
                  <c:v>-1.117</c:v>
                </c:pt>
                <c:pt idx="1850">
                  <c:v>-0.247999999999997</c:v>
                </c:pt>
                <c:pt idx="1851">
                  <c:v>0.247999999999997</c:v>
                </c:pt>
                <c:pt idx="1852">
                  <c:v>0</c:v>
                </c:pt>
                <c:pt idx="1853">
                  <c:v>0</c:v>
                </c:pt>
                <c:pt idx="1854">
                  <c:v>0</c:v>
                </c:pt>
                <c:pt idx="1855">
                  <c:v>0</c:v>
                </c:pt>
                <c:pt idx="1856">
                  <c:v>0</c:v>
                </c:pt>
                <c:pt idx="1857">
                  <c:v>-0.62100000000000199</c:v>
                </c:pt>
                <c:pt idx="1858">
                  <c:v>-0.123999999999995</c:v>
                </c:pt>
                <c:pt idx="1859">
                  <c:v>0</c:v>
                </c:pt>
                <c:pt idx="1860">
                  <c:v>0.868999999999999</c:v>
                </c:pt>
                <c:pt idx="1861">
                  <c:v>0</c:v>
                </c:pt>
                <c:pt idx="1862">
                  <c:v>0</c:v>
                </c:pt>
                <c:pt idx="1863">
                  <c:v>0</c:v>
                </c:pt>
                <c:pt idx="1864">
                  <c:v>0.247999999999997</c:v>
                </c:pt>
                <c:pt idx="1865">
                  <c:v>0.496999999999999</c:v>
                </c:pt>
                <c:pt idx="1866">
                  <c:v>0</c:v>
                </c:pt>
                <c:pt idx="1867">
                  <c:v>0.868999999999999</c:v>
                </c:pt>
                <c:pt idx="1868">
                  <c:v>0.49600000000000199</c:v>
                </c:pt>
                <c:pt idx="1869">
                  <c:v>0</c:v>
                </c:pt>
                <c:pt idx="1870">
                  <c:v>0</c:v>
                </c:pt>
                <c:pt idx="1871">
                  <c:v>0</c:v>
                </c:pt>
                <c:pt idx="1872">
                  <c:v>0</c:v>
                </c:pt>
                <c:pt idx="1873">
                  <c:v>-0.247999999999997</c:v>
                </c:pt>
                <c:pt idx="1874">
                  <c:v>0</c:v>
                </c:pt>
                <c:pt idx="1875">
                  <c:v>-1.49</c:v>
                </c:pt>
                <c:pt idx="1876">
                  <c:v>0</c:v>
                </c:pt>
                <c:pt idx="1877">
                  <c:v>0.372999999999997</c:v>
                </c:pt>
                <c:pt idx="1878">
                  <c:v>0</c:v>
                </c:pt>
                <c:pt idx="1879">
                  <c:v>0</c:v>
                </c:pt>
                <c:pt idx="1880">
                  <c:v>0</c:v>
                </c:pt>
                <c:pt idx="1881">
                  <c:v>0</c:v>
                </c:pt>
                <c:pt idx="1882">
                  <c:v>0.247999999999997</c:v>
                </c:pt>
                <c:pt idx="1883">
                  <c:v>-0.124000000000002</c:v>
                </c:pt>
                <c:pt idx="1884">
                  <c:v>0</c:v>
                </c:pt>
                <c:pt idx="1885">
                  <c:v>0</c:v>
                </c:pt>
                <c:pt idx="1886">
                  <c:v>0.868999999999999</c:v>
                </c:pt>
                <c:pt idx="1887">
                  <c:v>0</c:v>
                </c:pt>
                <c:pt idx="1888">
                  <c:v>0</c:v>
                </c:pt>
                <c:pt idx="1889">
                  <c:v>0</c:v>
                </c:pt>
                <c:pt idx="1890">
                  <c:v>0</c:v>
                </c:pt>
                <c:pt idx="1891">
                  <c:v>0</c:v>
                </c:pt>
                <c:pt idx="1892">
                  <c:v>-0.868999999999999</c:v>
                </c:pt>
                <c:pt idx="1893">
                  <c:v>-0.371999999999999</c:v>
                </c:pt>
                <c:pt idx="1894">
                  <c:v>0</c:v>
                </c:pt>
                <c:pt idx="1895">
                  <c:v>0.62000000000000399</c:v>
                </c:pt>
                <c:pt idx="1896">
                  <c:v>0</c:v>
                </c:pt>
                <c:pt idx="1897">
                  <c:v>0</c:v>
                </c:pt>
                <c:pt idx="1898">
                  <c:v>0</c:v>
                </c:pt>
                <c:pt idx="1899">
                  <c:v>0</c:v>
                </c:pt>
                <c:pt idx="1900">
                  <c:v>0.124000000000002</c:v>
                </c:pt>
                <c:pt idx="1901">
                  <c:v>0</c:v>
                </c:pt>
                <c:pt idx="1902">
                  <c:v>0</c:v>
                </c:pt>
                <c:pt idx="1903">
                  <c:v>0.371999999999999</c:v>
                </c:pt>
                <c:pt idx="1904">
                  <c:v>0</c:v>
                </c:pt>
                <c:pt idx="1905">
                  <c:v>0.123999999999995</c:v>
                </c:pt>
                <c:pt idx="1906">
                  <c:v>0</c:v>
                </c:pt>
                <c:pt idx="1907">
                  <c:v>0</c:v>
                </c:pt>
                <c:pt idx="1908">
                  <c:v>0</c:v>
                </c:pt>
                <c:pt idx="1909">
                  <c:v>0</c:v>
                </c:pt>
                <c:pt idx="1910">
                  <c:v>-1.7370000000000001</c:v>
                </c:pt>
                <c:pt idx="1911">
                  <c:v>0</c:v>
                </c:pt>
                <c:pt idx="1912">
                  <c:v>1.61299999999999</c:v>
                </c:pt>
                <c:pt idx="1913">
                  <c:v>0.124000000000002</c:v>
                </c:pt>
                <c:pt idx="1914">
                  <c:v>0</c:v>
                </c:pt>
                <c:pt idx="1915">
                  <c:v>0</c:v>
                </c:pt>
                <c:pt idx="1916">
                  <c:v>0</c:v>
                </c:pt>
                <c:pt idx="1917">
                  <c:v>0</c:v>
                </c:pt>
                <c:pt idx="1918">
                  <c:v>0</c:v>
                </c:pt>
                <c:pt idx="1919">
                  <c:v>0</c:v>
                </c:pt>
                <c:pt idx="1920">
                  <c:v>0.371999999999999</c:v>
                </c:pt>
                <c:pt idx="1921">
                  <c:v>-1.4889999999999901</c:v>
                </c:pt>
                <c:pt idx="1922">
                  <c:v>0</c:v>
                </c:pt>
                <c:pt idx="1923">
                  <c:v>-0.373000000000004</c:v>
                </c:pt>
                <c:pt idx="1924">
                  <c:v>0</c:v>
                </c:pt>
                <c:pt idx="1925">
                  <c:v>0</c:v>
                </c:pt>
                <c:pt idx="1926">
                  <c:v>0</c:v>
                </c:pt>
                <c:pt idx="1927">
                  <c:v>0</c:v>
                </c:pt>
                <c:pt idx="1928">
                  <c:v>0</c:v>
                </c:pt>
                <c:pt idx="1929">
                  <c:v>0.371999999999999</c:v>
                </c:pt>
                <c:pt idx="1930">
                  <c:v>-0.86800000000000199</c:v>
                </c:pt>
                <c:pt idx="1931">
                  <c:v>0</c:v>
                </c:pt>
                <c:pt idx="1932">
                  <c:v>-0.372999999999997</c:v>
                </c:pt>
                <c:pt idx="1933">
                  <c:v>0</c:v>
                </c:pt>
                <c:pt idx="1934">
                  <c:v>0</c:v>
                </c:pt>
                <c:pt idx="1935">
                  <c:v>0</c:v>
                </c:pt>
                <c:pt idx="1936">
                  <c:v>-0.496999999999999</c:v>
                </c:pt>
                <c:pt idx="1937">
                  <c:v>0.496999999999999</c:v>
                </c:pt>
                <c:pt idx="1938">
                  <c:v>2.3579999999999899</c:v>
                </c:pt>
                <c:pt idx="1939">
                  <c:v>0</c:v>
                </c:pt>
                <c:pt idx="1940">
                  <c:v>-0.868999999999999</c:v>
                </c:pt>
                <c:pt idx="1941">
                  <c:v>0</c:v>
                </c:pt>
                <c:pt idx="1942">
                  <c:v>0</c:v>
                </c:pt>
                <c:pt idx="1943">
                  <c:v>0</c:v>
                </c:pt>
                <c:pt idx="1944">
                  <c:v>0</c:v>
                </c:pt>
                <c:pt idx="1945">
                  <c:v>0</c:v>
                </c:pt>
                <c:pt idx="1946">
                  <c:v>-0.124000000000002</c:v>
                </c:pt>
                <c:pt idx="1947">
                  <c:v>-0.744999999999997</c:v>
                </c:pt>
                <c:pt idx="1948">
                  <c:v>0</c:v>
                </c:pt>
                <c:pt idx="1949">
                  <c:v>-2.3580000000000001</c:v>
                </c:pt>
                <c:pt idx="1950">
                  <c:v>0</c:v>
                </c:pt>
                <c:pt idx="1951">
                  <c:v>0</c:v>
                </c:pt>
                <c:pt idx="1952">
                  <c:v>0</c:v>
                </c:pt>
                <c:pt idx="1953">
                  <c:v>0</c:v>
                </c:pt>
                <c:pt idx="1954">
                  <c:v>0.62100000000000199</c:v>
                </c:pt>
                <c:pt idx="1955">
                  <c:v>0.124000000000002</c:v>
                </c:pt>
                <c:pt idx="1956">
                  <c:v>0.495999999999995</c:v>
                </c:pt>
                <c:pt idx="1957">
                  <c:v>0</c:v>
                </c:pt>
                <c:pt idx="1958">
                  <c:v>-0.247999999999997</c:v>
                </c:pt>
                <c:pt idx="1959">
                  <c:v>-0.496999999999999</c:v>
                </c:pt>
                <c:pt idx="1960">
                  <c:v>0</c:v>
                </c:pt>
                <c:pt idx="1961">
                  <c:v>0</c:v>
                </c:pt>
                <c:pt idx="1962">
                  <c:v>0</c:v>
                </c:pt>
                <c:pt idx="1963">
                  <c:v>0.124000000000002</c:v>
                </c:pt>
                <c:pt idx="1964">
                  <c:v>0.992999999999995</c:v>
                </c:pt>
                <c:pt idx="1965">
                  <c:v>0</c:v>
                </c:pt>
                <c:pt idx="1966">
                  <c:v>-0.992999999999995</c:v>
                </c:pt>
                <c:pt idx="1967">
                  <c:v>0</c:v>
                </c:pt>
                <c:pt idx="1968">
                  <c:v>0</c:v>
                </c:pt>
                <c:pt idx="1969">
                  <c:v>0</c:v>
                </c:pt>
                <c:pt idx="1970">
                  <c:v>0</c:v>
                </c:pt>
                <c:pt idx="1971">
                  <c:v>0</c:v>
                </c:pt>
                <c:pt idx="1972">
                  <c:v>0</c:v>
                </c:pt>
                <c:pt idx="1973">
                  <c:v>1.117</c:v>
                </c:pt>
                <c:pt idx="1974">
                  <c:v>0</c:v>
                </c:pt>
                <c:pt idx="1975">
                  <c:v>0</c:v>
                </c:pt>
                <c:pt idx="1976">
                  <c:v>-0.86800000000000199</c:v>
                </c:pt>
                <c:pt idx="1977">
                  <c:v>-0.125</c:v>
                </c:pt>
                <c:pt idx="1978">
                  <c:v>0</c:v>
                </c:pt>
                <c:pt idx="1979">
                  <c:v>0</c:v>
                </c:pt>
                <c:pt idx="1980">
                  <c:v>0</c:v>
                </c:pt>
                <c:pt idx="1981">
                  <c:v>0.99300000000000199</c:v>
                </c:pt>
                <c:pt idx="1982">
                  <c:v>0</c:v>
                </c:pt>
                <c:pt idx="1983">
                  <c:v>-1.98599999999999</c:v>
                </c:pt>
                <c:pt idx="1984">
                  <c:v>-0.249000000000002</c:v>
                </c:pt>
                <c:pt idx="1985">
                  <c:v>0.249000000000002</c:v>
                </c:pt>
                <c:pt idx="1986">
                  <c:v>1.2409999999999899</c:v>
                </c:pt>
                <c:pt idx="1987">
                  <c:v>0</c:v>
                </c:pt>
                <c:pt idx="1988">
                  <c:v>0</c:v>
                </c:pt>
                <c:pt idx="1989">
                  <c:v>0</c:v>
                </c:pt>
                <c:pt idx="1990">
                  <c:v>-5.0889999999999898</c:v>
                </c:pt>
                <c:pt idx="1991">
                  <c:v>-1.7370000000000001</c:v>
                </c:pt>
                <c:pt idx="1992">
                  <c:v>0</c:v>
                </c:pt>
                <c:pt idx="1993">
                  <c:v>-1.98599999999999</c:v>
                </c:pt>
                <c:pt idx="1994">
                  <c:v>-0.247999999999997</c:v>
                </c:pt>
                <c:pt idx="1995">
                  <c:v>0</c:v>
                </c:pt>
                <c:pt idx="1996">
                  <c:v>0</c:v>
                </c:pt>
                <c:pt idx="1997">
                  <c:v>0</c:v>
                </c:pt>
                <c:pt idx="1998">
                  <c:v>0</c:v>
                </c:pt>
                <c:pt idx="1999">
                  <c:v>0.124000000000002</c:v>
                </c:pt>
                <c:pt idx="2000">
                  <c:v>0</c:v>
                </c:pt>
                <c:pt idx="2001">
                  <c:v>0</c:v>
                </c:pt>
                <c:pt idx="2002">
                  <c:v>-0.62100000000000199</c:v>
                </c:pt>
                <c:pt idx="2003">
                  <c:v>0.74500000000000399</c:v>
                </c:pt>
                <c:pt idx="2004">
                  <c:v>0</c:v>
                </c:pt>
                <c:pt idx="2005">
                  <c:v>0</c:v>
                </c:pt>
                <c:pt idx="2006">
                  <c:v>0</c:v>
                </c:pt>
                <c:pt idx="2007">
                  <c:v>0</c:v>
                </c:pt>
                <c:pt idx="2008">
                  <c:v>0</c:v>
                </c:pt>
                <c:pt idx="2009">
                  <c:v>0</c:v>
                </c:pt>
                <c:pt idx="2010">
                  <c:v>0.62000000000000399</c:v>
                </c:pt>
                <c:pt idx="2011">
                  <c:v>0</c:v>
                </c:pt>
                <c:pt idx="2012">
                  <c:v>0</c:v>
                </c:pt>
                <c:pt idx="2013">
                  <c:v>0.620999999999995</c:v>
                </c:pt>
                <c:pt idx="2014">
                  <c:v>0</c:v>
                </c:pt>
                <c:pt idx="2015">
                  <c:v>0</c:v>
                </c:pt>
                <c:pt idx="2016">
                  <c:v>0</c:v>
                </c:pt>
                <c:pt idx="2017">
                  <c:v>-1.365</c:v>
                </c:pt>
                <c:pt idx="2018">
                  <c:v>-0.868999999999999</c:v>
                </c:pt>
                <c:pt idx="2019">
                  <c:v>0</c:v>
                </c:pt>
                <c:pt idx="2020">
                  <c:v>0.74500000000000399</c:v>
                </c:pt>
                <c:pt idx="2021">
                  <c:v>0</c:v>
                </c:pt>
                <c:pt idx="2022">
                  <c:v>0</c:v>
                </c:pt>
                <c:pt idx="2023">
                  <c:v>0</c:v>
                </c:pt>
                <c:pt idx="2024">
                  <c:v>0</c:v>
                </c:pt>
                <c:pt idx="2025">
                  <c:v>0</c:v>
                </c:pt>
                <c:pt idx="2026">
                  <c:v>0</c:v>
                </c:pt>
                <c:pt idx="2027">
                  <c:v>0</c:v>
                </c:pt>
                <c:pt idx="2028">
                  <c:v>-0.620999999999995</c:v>
                </c:pt>
                <c:pt idx="2029">
                  <c:v>0</c:v>
                </c:pt>
                <c:pt idx="2030">
                  <c:v>-1.0000000000047701E-3</c:v>
                </c:pt>
                <c:pt idx="2031">
                  <c:v>0</c:v>
                </c:pt>
                <c:pt idx="2032">
                  <c:v>0</c:v>
                </c:pt>
                <c:pt idx="2033">
                  <c:v>0</c:v>
                </c:pt>
                <c:pt idx="2034">
                  <c:v>0</c:v>
                </c:pt>
                <c:pt idx="2035">
                  <c:v>0</c:v>
                </c:pt>
                <c:pt idx="2036">
                  <c:v>0</c:v>
                </c:pt>
                <c:pt idx="2037">
                  <c:v>-0.123999999999995</c:v>
                </c:pt>
                <c:pt idx="2038">
                  <c:v>-0.124000000000002</c:v>
                </c:pt>
                <c:pt idx="2039">
                  <c:v>0</c:v>
                </c:pt>
                <c:pt idx="2040">
                  <c:v>-0.371999999999999</c:v>
                </c:pt>
                <c:pt idx="2041">
                  <c:v>0</c:v>
                </c:pt>
                <c:pt idx="2042">
                  <c:v>0</c:v>
                </c:pt>
                <c:pt idx="2043">
                  <c:v>0</c:v>
                </c:pt>
                <c:pt idx="2044">
                  <c:v>-0.248000000000004</c:v>
                </c:pt>
                <c:pt idx="2045">
                  <c:v>0.248000000000004</c:v>
                </c:pt>
                <c:pt idx="2046">
                  <c:v>0.620999999999995</c:v>
                </c:pt>
                <c:pt idx="2047">
                  <c:v>0</c:v>
                </c:pt>
                <c:pt idx="2048">
                  <c:v>-0.371999999999999</c:v>
                </c:pt>
                <c:pt idx="2049">
                  <c:v>0</c:v>
                </c:pt>
                <c:pt idx="2050">
                  <c:v>0</c:v>
                </c:pt>
                <c:pt idx="2051">
                  <c:v>0</c:v>
                </c:pt>
                <c:pt idx="2052">
                  <c:v>0</c:v>
                </c:pt>
                <c:pt idx="2053">
                  <c:v>-0.868999999999999</c:v>
                </c:pt>
                <c:pt idx="2054">
                  <c:v>0</c:v>
                </c:pt>
                <c:pt idx="2055">
                  <c:v>2.48199999999999</c:v>
                </c:pt>
                <c:pt idx="2056">
                  <c:v>0</c:v>
                </c:pt>
                <c:pt idx="2057">
                  <c:v>0</c:v>
                </c:pt>
                <c:pt idx="2058">
                  <c:v>0.125</c:v>
                </c:pt>
                <c:pt idx="2059">
                  <c:v>0</c:v>
                </c:pt>
                <c:pt idx="2060">
                  <c:v>0</c:v>
                </c:pt>
                <c:pt idx="2061">
                  <c:v>0</c:v>
                </c:pt>
                <c:pt idx="2062">
                  <c:v>-0.371999999999999</c:v>
                </c:pt>
                <c:pt idx="2063">
                  <c:v>-1.36499999999999</c:v>
                </c:pt>
                <c:pt idx="2064">
                  <c:v>0</c:v>
                </c:pt>
                <c:pt idx="2065">
                  <c:v>-1.117</c:v>
                </c:pt>
                <c:pt idx="2066">
                  <c:v>-0.125</c:v>
                </c:pt>
                <c:pt idx="2067">
                  <c:v>-0.371999999999999</c:v>
                </c:pt>
                <c:pt idx="2068">
                  <c:v>0</c:v>
                </c:pt>
                <c:pt idx="2069">
                  <c:v>0</c:v>
                </c:pt>
                <c:pt idx="2070">
                  <c:v>0</c:v>
                </c:pt>
                <c:pt idx="2071">
                  <c:v>0.868999999999999</c:v>
                </c:pt>
                <c:pt idx="2072">
                  <c:v>-0.371999999999999</c:v>
                </c:pt>
                <c:pt idx="2073">
                  <c:v>0</c:v>
                </c:pt>
                <c:pt idx="2074">
                  <c:v>-0.373000000000004</c:v>
                </c:pt>
                <c:pt idx="2075">
                  <c:v>0</c:v>
                </c:pt>
                <c:pt idx="2076">
                  <c:v>0</c:v>
                </c:pt>
                <c:pt idx="2077">
                  <c:v>0</c:v>
                </c:pt>
                <c:pt idx="2078">
                  <c:v>0</c:v>
                </c:pt>
                <c:pt idx="2079">
                  <c:v>0</c:v>
                </c:pt>
                <c:pt idx="2080">
                  <c:v>0.62100000000000199</c:v>
                </c:pt>
                <c:pt idx="2081">
                  <c:v>-0.496999999999999</c:v>
                </c:pt>
                <c:pt idx="2082">
                  <c:v>0</c:v>
                </c:pt>
                <c:pt idx="2083">
                  <c:v>-0.124000000000002</c:v>
                </c:pt>
                <c:pt idx="2084">
                  <c:v>0</c:v>
                </c:pt>
                <c:pt idx="2085">
                  <c:v>0.371999999999999</c:v>
                </c:pt>
                <c:pt idx="2086">
                  <c:v>0</c:v>
                </c:pt>
                <c:pt idx="2087">
                  <c:v>0</c:v>
                </c:pt>
                <c:pt idx="2088">
                  <c:v>0</c:v>
                </c:pt>
                <c:pt idx="2089">
                  <c:v>-0.744999999999997</c:v>
                </c:pt>
                <c:pt idx="2090">
                  <c:v>0.247999999999997</c:v>
                </c:pt>
                <c:pt idx="2091">
                  <c:v>0</c:v>
                </c:pt>
                <c:pt idx="2092">
                  <c:v>0.62100000000000199</c:v>
                </c:pt>
                <c:pt idx="2093">
                  <c:v>0</c:v>
                </c:pt>
                <c:pt idx="2094">
                  <c:v>0</c:v>
                </c:pt>
                <c:pt idx="2095">
                  <c:v>0</c:v>
                </c:pt>
                <c:pt idx="2096">
                  <c:v>0</c:v>
                </c:pt>
                <c:pt idx="2097">
                  <c:v>0</c:v>
                </c:pt>
                <c:pt idx="2098">
                  <c:v>0.49600000000000199</c:v>
                </c:pt>
                <c:pt idx="2099">
                  <c:v>0</c:v>
                </c:pt>
                <c:pt idx="2100">
                  <c:v>0</c:v>
                </c:pt>
                <c:pt idx="2101">
                  <c:v>-1.117</c:v>
                </c:pt>
                <c:pt idx="2102">
                  <c:v>1.2409999999999899</c:v>
                </c:pt>
                <c:pt idx="2103">
                  <c:v>0.99300000000000199</c:v>
                </c:pt>
                <c:pt idx="2104">
                  <c:v>0</c:v>
                </c:pt>
                <c:pt idx="2105">
                  <c:v>0</c:v>
                </c:pt>
                <c:pt idx="2106">
                  <c:v>0</c:v>
                </c:pt>
                <c:pt idx="2107">
                  <c:v>0</c:v>
                </c:pt>
                <c:pt idx="2108">
                  <c:v>-0.371999999999999</c:v>
                </c:pt>
                <c:pt idx="2109">
                  <c:v>0</c:v>
                </c:pt>
                <c:pt idx="2110">
                  <c:v>0</c:v>
                </c:pt>
                <c:pt idx="2111">
                  <c:v>0</c:v>
                </c:pt>
                <c:pt idx="2112">
                  <c:v>-0.620999999999995</c:v>
                </c:pt>
                <c:pt idx="2113">
                  <c:v>0</c:v>
                </c:pt>
                <c:pt idx="2114">
                  <c:v>0</c:v>
                </c:pt>
                <c:pt idx="2115">
                  <c:v>0</c:v>
                </c:pt>
                <c:pt idx="2116">
                  <c:v>0</c:v>
                </c:pt>
                <c:pt idx="2117">
                  <c:v>-1.2409999999999899</c:v>
                </c:pt>
                <c:pt idx="2118">
                  <c:v>0</c:v>
                </c:pt>
                <c:pt idx="2119">
                  <c:v>0.123999999999995</c:v>
                </c:pt>
                <c:pt idx="2120">
                  <c:v>0.74500000000000399</c:v>
                </c:pt>
                <c:pt idx="2121">
                  <c:v>0</c:v>
                </c:pt>
                <c:pt idx="2122">
                  <c:v>0</c:v>
                </c:pt>
                <c:pt idx="2123">
                  <c:v>0</c:v>
                </c:pt>
                <c:pt idx="2124">
                  <c:v>0</c:v>
                </c:pt>
                <c:pt idx="2125">
                  <c:v>0</c:v>
                </c:pt>
                <c:pt idx="2126">
                  <c:v>1.8619999999999901</c:v>
                </c:pt>
                <c:pt idx="2127">
                  <c:v>0</c:v>
                </c:pt>
                <c:pt idx="2128">
                  <c:v>0.74500000000000399</c:v>
                </c:pt>
                <c:pt idx="2129">
                  <c:v>0</c:v>
                </c:pt>
                <c:pt idx="2130">
                  <c:v>0</c:v>
                </c:pt>
                <c:pt idx="2131">
                  <c:v>0</c:v>
                </c:pt>
                <c:pt idx="2132">
                  <c:v>0</c:v>
                </c:pt>
                <c:pt idx="2133">
                  <c:v>0</c:v>
                </c:pt>
                <c:pt idx="2134">
                  <c:v>-1.2409999999999899</c:v>
                </c:pt>
                <c:pt idx="2135">
                  <c:v>0</c:v>
                </c:pt>
                <c:pt idx="2136">
                  <c:v>1.4890000000000001</c:v>
                </c:pt>
                <c:pt idx="2137">
                  <c:v>0</c:v>
                </c:pt>
                <c:pt idx="2138">
                  <c:v>-1.986</c:v>
                </c:pt>
                <c:pt idx="2139">
                  <c:v>0</c:v>
                </c:pt>
                <c:pt idx="2140">
                  <c:v>0</c:v>
                </c:pt>
                <c:pt idx="2141">
                  <c:v>0</c:v>
                </c:pt>
                <c:pt idx="2142">
                  <c:v>0</c:v>
                </c:pt>
                <c:pt idx="2143">
                  <c:v>-0.74500000000000399</c:v>
                </c:pt>
                <c:pt idx="2144">
                  <c:v>-0.371999999999999</c:v>
                </c:pt>
                <c:pt idx="2145">
                  <c:v>0</c:v>
                </c:pt>
                <c:pt idx="2146">
                  <c:v>0.62100000000000199</c:v>
                </c:pt>
                <c:pt idx="2147">
                  <c:v>0</c:v>
                </c:pt>
                <c:pt idx="2148">
                  <c:v>0</c:v>
                </c:pt>
                <c:pt idx="2149">
                  <c:v>0</c:v>
                </c:pt>
                <c:pt idx="2150">
                  <c:v>0</c:v>
                </c:pt>
                <c:pt idx="2151">
                  <c:v>0</c:v>
                </c:pt>
                <c:pt idx="2152">
                  <c:v>0</c:v>
                </c:pt>
                <c:pt idx="2153">
                  <c:v>1.2409999999999899</c:v>
                </c:pt>
                <c:pt idx="2154">
                  <c:v>-0.124000000000002</c:v>
                </c:pt>
                <c:pt idx="2155">
                  <c:v>0</c:v>
                </c:pt>
                <c:pt idx="2156">
                  <c:v>-0.744999999999997</c:v>
                </c:pt>
                <c:pt idx="2157">
                  <c:v>0</c:v>
                </c:pt>
                <c:pt idx="2158">
                  <c:v>0</c:v>
                </c:pt>
                <c:pt idx="2159">
                  <c:v>0</c:v>
                </c:pt>
                <c:pt idx="2160">
                  <c:v>0</c:v>
                </c:pt>
                <c:pt idx="2161">
                  <c:v>-0.372999999999997</c:v>
                </c:pt>
                <c:pt idx="2162">
                  <c:v>0</c:v>
                </c:pt>
                <c:pt idx="2163">
                  <c:v>0</c:v>
                </c:pt>
                <c:pt idx="2164">
                  <c:v>0.372999999999997</c:v>
                </c:pt>
                <c:pt idx="2165">
                  <c:v>0</c:v>
                </c:pt>
                <c:pt idx="2166">
                  <c:v>0</c:v>
                </c:pt>
                <c:pt idx="2167">
                  <c:v>0</c:v>
                </c:pt>
                <c:pt idx="2168">
                  <c:v>0</c:v>
                </c:pt>
                <c:pt idx="2169">
                  <c:v>0</c:v>
                </c:pt>
                <c:pt idx="2170">
                  <c:v>0.247999999999997</c:v>
                </c:pt>
                <c:pt idx="2171">
                  <c:v>0</c:v>
                </c:pt>
                <c:pt idx="2172">
                  <c:v>0.373000000000004</c:v>
                </c:pt>
                <c:pt idx="2173">
                  <c:v>0</c:v>
                </c:pt>
                <c:pt idx="2174">
                  <c:v>0</c:v>
                </c:pt>
                <c:pt idx="2175">
                  <c:v>1.2409999999999899</c:v>
                </c:pt>
                <c:pt idx="2176">
                  <c:v>0</c:v>
                </c:pt>
                <c:pt idx="2177">
                  <c:v>0</c:v>
                </c:pt>
                <c:pt idx="2178">
                  <c:v>0</c:v>
                </c:pt>
                <c:pt idx="2179">
                  <c:v>0.247999999999997</c:v>
                </c:pt>
                <c:pt idx="2180">
                  <c:v>0</c:v>
                </c:pt>
                <c:pt idx="2181">
                  <c:v>-0.247999999999997</c:v>
                </c:pt>
                <c:pt idx="2182">
                  <c:v>-1.365</c:v>
                </c:pt>
                <c:pt idx="2183">
                  <c:v>0</c:v>
                </c:pt>
                <c:pt idx="2184">
                  <c:v>-0.744999999999997</c:v>
                </c:pt>
                <c:pt idx="2185">
                  <c:v>0</c:v>
                </c:pt>
                <c:pt idx="2186">
                  <c:v>0</c:v>
                </c:pt>
                <c:pt idx="2187">
                  <c:v>0</c:v>
                </c:pt>
                <c:pt idx="2188">
                  <c:v>0.247999999999997</c:v>
                </c:pt>
                <c:pt idx="2189">
                  <c:v>-0.371999999999999</c:v>
                </c:pt>
                <c:pt idx="2190">
                  <c:v>0</c:v>
                </c:pt>
                <c:pt idx="2191">
                  <c:v>-0.249000000000002</c:v>
                </c:pt>
                <c:pt idx="2192">
                  <c:v>-0.247999999999997</c:v>
                </c:pt>
                <c:pt idx="2193">
                  <c:v>0</c:v>
                </c:pt>
                <c:pt idx="2194">
                  <c:v>0</c:v>
                </c:pt>
                <c:pt idx="2195">
                  <c:v>0</c:v>
                </c:pt>
                <c:pt idx="2196">
                  <c:v>0</c:v>
                </c:pt>
                <c:pt idx="2197">
                  <c:v>0.124000000000002</c:v>
                </c:pt>
                <c:pt idx="2198">
                  <c:v>1.2409999999999899</c:v>
                </c:pt>
                <c:pt idx="2199">
                  <c:v>0</c:v>
                </c:pt>
                <c:pt idx="2200">
                  <c:v>0</c:v>
                </c:pt>
                <c:pt idx="2201">
                  <c:v>-0.49600000000000199</c:v>
                </c:pt>
                <c:pt idx="2202">
                  <c:v>0.619999999999997</c:v>
                </c:pt>
                <c:pt idx="2203">
                  <c:v>0</c:v>
                </c:pt>
                <c:pt idx="2204">
                  <c:v>0</c:v>
                </c:pt>
                <c:pt idx="2205">
                  <c:v>0</c:v>
                </c:pt>
                <c:pt idx="2206">
                  <c:v>-1.9849999999999901</c:v>
                </c:pt>
                <c:pt idx="2207">
                  <c:v>0</c:v>
                </c:pt>
                <c:pt idx="2208">
                  <c:v>-1.117</c:v>
                </c:pt>
                <c:pt idx="2209">
                  <c:v>0</c:v>
                </c:pt>
                <c:pt idx="2210">
                  <c:v>0.124000000000002</c:v>
                </c:pt>
                <c:pt idx="2211">
                  <c:v>0.49600000000000199</c:v>
                </c:pt>
                <c:pt idx="2212">
                  <c:v>0</c:v>
                </c:pt>
                <c:pt idx="2213">
                  <c:v>0</c:v>
                </c:pt>
                <c:pt idx="2214">
                  <c:v>0</c:v>
                </c:pt>
                <c:pt idx="2215">
                  <c:v>0.124000000000002</c:v>
                </c:pt>
                <c:pt idx="2216">
                  <c:v>0</c:v>
                </c:pt>
                <c:pt idx="2217">
                  <c:v>0</c:v>
                </c:pt>
                <c:pt idx="2218">
                  <c:v>0</c:v>
                </c:pt>
                <c:pt idx="2219">
                  <c:v>0.744999999999997</c:v>
                </c:pt>
                <c:pt idx="2220">
                  <c:v>0</c:v>
                </c:pt>
                <c:pt idx="2221">
                  <c:v>0</c:v>
                </c:pt>
                <c:pt idx="2222">
                  <c:v>0</c:v>
                </c:pt>
                <c:pt idx="2223">
                  <c:v>0</c:v>
                </c:pt>
                <c:pt idx="2224">
                  <c:v>0</c:v>
                </c:pt>
                <c:pt idx="2225">
                  <c:v>-1.117</c:v>
                </c:pt>
                <c:pt idx="2226">
                  <c:v>-0.249000000000002</c:v>
                </c:pt>
                <c:pt idx="2227">
                  <c:v>0</c:v>
                </c:pt>
                <c:pt idx="2228">
                  <c:v>0</c:v>
                </c:pt>
                <c:pt idx="2229">
                  <c:v>0</c:v>
                </c:pt>
                <c:pt idx="2230">
                  <c:v>0</c:v>
                </c:pt>
                <c:pt idx="2231">
                  <c:v>0</c:v>
                </c:pt>
                <c:pt idx="2232">
                  <c:v>0</c:v>
                </c:pt>
                <c:pt idx="2233">
                  <c:v>0</c:v>
                </c:pt>
                <c:pt idx="2234">
                  <c:v>-0.743999999999999</c:v>
                </c:pt>
                <c:pt idx="2235">
                  <c:v>-0.124000000000002</c:v>
                </c:pt>
                <c:pt idx="2236">
                  <c:v>0.124000000000002</c:v>
                </c:pt>
                <c:pt idx="2237">
                  <c:v>0.247999999999997</c:v>
                </c:pt>
                <c:pt idx="2238">
                  <c:v>0.371999999999999</c:v>
                </c:pt>
                <c:pt idx="2239">
                  <c:v>0</c:v>
                </c:pt>
                <c:pt idx="2240">
                  <c:v>0</c:v>
                </c:pt>
                <c:pt idx="2241">
                  <c:v>0</c:v>
                </c:pt>
                <c:pt idx="2242">
                  <c:v>0</c:v>
                </c:pt>
                <c:pt idx="2243">
                  <c:v>-0.248999999999995</c:v>
                </c:pt>
                <c:pt idx="2244">
                  <c:v>0</c:v>
                </c:pt>
                <c:pt idx="2245">
                  <c:v>0.248999999999995</c:v>
                </c:pt>
                <c:pt idx="2246">
                  <c:v>0.86800000000000199</c:v>
                </c:pt>
                <c:pt idx="2247">
                  <c:v>1.49</c:v>
                </c:pt>
                <c:pt idx="2248">
                  <c:v>0</c:v>
                </c:pt>
                <c:pt idx="2249">
                  <c:v>0</c:v>
                </c:pt>
                <c:pt idx="2250">
                  <c:v>0</c:v>
                </c:pt>
                <c:pt idx="2251">
                  <c:v>0</c:v>
                </c:pt>
                <c:pt idx="2252">
                  <c:v>-0.247999999999997</c:v>
                </c:pt>
                <c:pt idx="2253">
                  <c:v>-0.247999999999997</c:v>
                </c:pt>
                <c:pt idx="2254">
                  <c:v>0.247999999999997</c:v>
                </c:pt>
                <c:pt idx="2255">
                  <c:v>-0.247999999999997</c:v>
                </c:pt>
                <c:pt idx="2256">
                  <c:v>-1.365</c:v>
                </c:pt>
                <c:pt idx="2257">
                  <c:v>0</c:v>
                </c:pt>
                <c:pt idx="2258">
                  <c:v>0</c:v>
                </c:pt>
                <c:pt idx="2259">
                  <c:v>0</c:v>
                </c:pt>
                <c:pt idx="2260">
                  <c:v>0</c:v>
                </c:pt>
                <c:pt idx="2261">
                  <c:v>0</c:v>
                </c:pt>
                <c:pt idx="2262">
                  <c:v>0.248000000000004</c:v>
                </c:pt>
                <c:pt idx="2263">
                  <c:v>-0.371999999999999</c:v>
                </c:pt>
                <c:pt idx="2264">
                  <c:v>0.247999999999997</c:v>
                </c:pt>
                <c:pt idx="2265">
                  <c:v>-0.247999999999997</c:v>
                </c:pt>
                <c:pt idx="2266">
                  <c:v>0</c:v>
                </c:pt>
                <c:pt idx="2267">
                  <c:v>0</c:v>
                </c:pt>
                <c:pt idx="2268">
                  <c:v>0</c:v>
                </c:pt>
                <c:pt idx="2269">
                  <c:v>0.123999999999995</c:v>
                </c:pt>
                <c:pt idx="2270">
                  <c:v>0.248000000000004</c:v>
                </c:pt>
                <c:pt idx="2271">
                  <c:v>0.495999999999995</c:v>
                </c:pt>
                <c:pt idx="2272">
                  <c:v>0.62100000000000199</c:v>
                </c:pt>
                <c:pt idx="2273">
                  <c:v>0</c:v>
                </c:pt>
                <c:pt idx="2274">
                  <c:v>-1.4889999999999901</c:v>
                </c:pt>
                <c:pt idx="2275">
                  <c:v>0</c:v>
                </c:pt>
                <c:pt idx="2276">
                  <c:v>0</c:v>
                </c:pt>
                <c:pt idx="2277">
                  <c:v>0</c:v>
                </c:pt>
                <c:pt idx="2278">
                  <c:v>-0.49600000000000199</c:v>
                </c:pt>
                <c:pt idx="2279">
                  <c:v>0</c:v>
                </c:pt>
                <c:pt idx="2280">
                  <c:v>0</c:v>
                </c:pt>
                <c:pt idx="2281">
                  <c:v>0</c:v>
                </c:pt>
                <c:pt idx="2282">
                  <c:v>0.371999999999999</c:v>
                </c:pt>
                <c:pt idx="2283">
                  <c:v>-1.11699999999999</c:v>
                </c:pt>
                <c:pt idx="2284">
                  <c:v>0</c:v>
                </c:pt>
                <c:pt idx="2285">
                  <c:v>0</c:v>
                </c:pt>
                <c:pt idx="2286">
                  <c:v>0</c:v>
                </c:pt>
                <c:pt idx="2287">
                  <c:v>-0.49600000000000199</c:v>
                </c:pt>
                <c:pt idx="2288">
                  <c:v>0.124000000000002</c:v>
                </c:pt>
                <c:pt idx="2289">
                  <c:v>0</c:v>
                </c:pt>
                <c:pt idx="2290">
                  <c:v>0</c:v>
                </c:pt>
                <c:pt idx="2291">
                  <c:v>0.123999999999995</c:v>
                </c:pt>
                <c:pt idx="2292">
                  <c:v>-1.11699999999999</c:v>
                </c:pt>
                <c:pt idx="2293">
                  <c:v>0</c:v>
                </c:pt>
                <c:pt idx="2294">
                  <c:v>0</c:v>
                </c:pt>
                <c:pt idx="2295">
                  <c:v>0</c:v>
                </c:pt>
                <c:pt idx="2296">
                  <c:v>0.248000000000004</c:v>
                </c:pt>
                <c:pt idx="2297">
                  <c:v>0.868999999999999</c:v>
                </c:pt>
                <c:pt idx="2298">
                  <c:v>0</c:v>
                </c:pt>
                <c:pt idx="2299">
                  <c:v>-0.74500000000000399</c:v>
                </c:pt>
                <c:pt idx="2300">
                  <c:v>0</c:v>
                </c:pt>
                <c:pt idx="2301">
                  <c:v>0</c:v>
                </c:pt>
                <c:pt idx="2302">
                  <c:v>0</c:v>
                </c:pt>
                <c:pt idx="2303">
                  <c:v>0</c:v>
                </c:pt>
                <c:pt idx="2304">
                  <c:v>0</c:v>
                </c:pt>
                <c:pt idx="2305">
                  <c:v>0</c:v>
                </c:pt>
                <c:pt idx="2306">
                  <c:v>-0.744999999999997</c:v>
                </c:pt>
                <c:pt idx="2307">
                  <c:v>-0.124000000000002</c:v>
                </c:pt>
                <c:pt idx="2308">
                  <c:v>-0.619999999999997</c:v>
                </c:pt>
                <c:pt idx="2309">
                  <c:v>0</c:v>
                </c:pt>
                <c:pt idx="2310">
                  <c:v>0</c:v>
                </c:pt>
                <c:pt idx="2311">
                  <c:v>0</c:v>
                </c:pt>
                <c:pt idx="2312">
                  <c:v>0</c:v>
                </c:pt>
                <c:pt idx="2313">
                  <c:v>0</c:v>
                </c:pt>
                <c:pt idx="2314">
                  <c:v>0.373000000000004</c:v>
                </c:pt>
                <c:pt idx="2315">
                  <c:v>-0.373000000000004</c:v>
                </c:pt>
                <c:pt idx="2316">
                  <c:v>0</c:v>
                </c:pt>
                <c:pt idx="2317">
                  <c:v>0</c:v>
                </c:pt>
                <c:pt idx="2318">
                  <c:v>0.496999999999999</c:v>
                </c:pt>
                <c:pt idx="2319">
                  <c:v>0.74500000000000399</c:v>
                </c:pt>
                <c:pt idx="2320">
                  <c:v>0</c:v>
                </c:pt>
                <c:pt idx="2321">
                  <c:v>0</c:v>
                </c:pt>
                <c:pt idx="2322">
                  <c:v>0</c:v>
                </c:pt>
                <c:pt idx="2323">
                  <c:v>0.496999999999999</c:v>
                </c:pt>
                <c:pt idx="2324">
                  <c:v>0</c:v>
                </c:pt>
                <c:pt idx="2325">
                  <c:v>-1.8620000000000001</c:v>
                </c:pt>
                <c:pt idx="2326">
                  <c:v>-0.124000000000002</c:v>
                </c:pt>
                <c:pt idx="2327">
                  <c:v>-0.496999999999999</c:v>
                </c:pt>
                <c:pt idx="2328">
                  <c:v>0</c:v>
                </c:pt>
                <c:pt idx="2329">
                  <c:v>0</c:v>
                </c:pt>
                <c:pt idx="2330">
                  <c:v>0</c:v>
                </c:pt>
                <c:pt idx="2331">
                  <c:v>0</c:v>
                </c:pt>
                <c:pt idx="2332">
                  <c:v>0.74500000000000399</c:v>
                </c:pt>
                <c:pt idx="2333">
                  <c:v>0</c:v>
                </c:pt>
                <c:pt idx="2334">
                  <c:v>-0.248000000000004</c:v>
                </c:pt>
                <c:pt idx="2335">
                  <c:v>0</c:v>
                </c:pt>
                <c:pt idx="2336">
                  <c:v>0.371999999999999</c:v>
                </c:pt>
                <c:pt idx="2337">
                  <c:v>0</c:v>
                </c:pt>
                <c:pt idx="2338">
                  <c:v>0</c:v>
                </c:pt>
                <c:pt idx="2339">
                  <c:v>0</c:v>
                </c:pt>
                <c:pt idx="2340">
                  <c:v>0</c:v>
                </c:pt>
                <c:pt idx="2341">
                  <c:v>1.3659999999999899</c:v>
                </c:pt>
                <c:pt idx="2342">
                  <c:v>0.371999999999999</c:v>
                </c:pt>
                <c:pt idx="2343">
                  <c:v>-0.371999999999999</c:v>
                </c:pt>
                <c:pt idx="2344">
                  <c:v>0.371999999999999</c:v>
                </c:pt>
                <c:pt idx="2345">
                  <c:v>-1.73799999999999</c:v>
                </c:pt>
                <c:pt idx="2346">
                  <c:v>1.73799999999999</c:v>
                </c:pt>
                <c:pt idx="2347">
                  <c:v>0</c:v>
                </c:pt>
                <c:pt idx="2348">
                  <c:v>0</c:v>
                </c:pt>
                <c:pt idx="2349">
                  <c:v>0</c:v>
                </c:pt>
                <c:pt idx="2350">
                  <c:v>0</c:v>
                </c:pt>
                <c:pt idx="2351">
                  <c:v>0.373000000000004</c:v>
                </c:pt>
                <c:pt idx="2352">
                  <c:v>-1.49</c:v>
                </c:pt>
                <c:pt idx="2353">
                  <c:v>0.124000000000002</c:v>
                </c:pt>
                <c:pt idx="2354">
                  <c:v>0</c:v>
                </c:pt>
                <c:pt idx="2355">
                  <c:v>0.868999999999999</c:v>
                </c:pt>
                <c:pt idx="2356">
                  <c:v>0</c:v>
                </c:pt>
                <c:pt idx="2357">
                  <c:v>0</c:v>
                </c:pt>
                <c:pt idx="2358">
                  <c:v>0</c:v>
                </c:pt>
                <c:pt idx="2359">
                  <c:v>-0.744999999999997</c:v>
                </c:pt>
                <c:pt idx="2360">
                  <c:v>0.62100000000000199</c:v>
                </c:pt>
                <c:pt idx="2361">
                  <c:v>-0.62100000000000199</c:v>
                </c:pt>
                <c:pt idx="2362">
                  <c:v>0.62100000000000199</c:v>
                </c:pt>
                <c:pt idx="2363">
                  <c:v>0.247999999999997</c:v>
                </c:pt>
                <c:pt idx="2364">
                  <c:v>0</c:v>
                </c:pt>
                <c:pt idx="2365">
                  <c:v>0</c:v>
                </c:pt>
                <c:pt idx="2366">
                  <c:v>0</c:v>
                </c:pt>
                <c:pt idx="2367">
                  <c:v>0</c:v>
                </c:pt>
                <c:pt idx="2368">
                  <c:v>-0.247999999999997</c:v>
                </c:pt>
                <c:pt idx="2369">
                  <c:v>-0.744999999999997</c:v>
                </c:pt>
                <c:pt idx="2370">
                  <c:v>0</c:v>
                </c:pt>
                <c:pt idx="2371">
                  <c:v>-0.496999999999999</c:v>
                </c:pt>
                <c:pt idx="2372">
                  <c:v>1.3659999999999899</c:v>
                </c:pt>
                <c:pt idx="2373">
                  <c:v>-1.3659999999999899</c:v>
                </c:pt>
                <c:pt idx="2374">
                  <c:v>0</c:v>
                </c:pt>
                <c:pt idx="2375">
                  <c:v>0</c:v>
                </c:pt>
                <c:pt idx="2376">
                  <c:v>0</c:v>
                </c:pt>
                <c:pt idx="2377">
                  <c:v>-3.8479999999999901</c:v>
                </c:pt>
                <c:pt idx="2378">
                  <c:v>0</c:v>
                </c:pt>
                <c:pt idx="2379">
                  <c:v>0.496999999999999</c:v>
                </c:pt>
                <c:pt idx="2380">
                  <c:v>0</c:v>
                </c:pt>
                <c:pt idx="2381">
                  <c:v>0</c:v>
                </c:pt>
                <c:pt idx="2382">
                  <c:v>0.124000000000002</c:v>
                </c:pt>
                <c:pt idx="2383">
                  <c:v>0</c:v>
                </c:pt>
                <c:pt idx="2384">
                  <c:v>0</c:v>
                </c:pt>
                <c:pt idx="2385">
                  <c:v>0</c:v>
                </c:pt>
                <c:pt idx="2386">
                  <c:v>0</c:v>
                </c:pt>
                <c:pt idx="2387">
                  <c:v>-2.234</c:v>
                </c:pt>
                <c:pt idx="2388">
                  <c:v>0</c:v>
                </c:pt>
                <c:pt idx="2389">
                  <c:v>0.371999999999999</c:v>
                </c:pt>
                <c:pt idx="2390">
                  <c:v>0</c:v>
                </c:pt>
                <c:pt idx="2391">
                  <c:v>2.1099999999999901</c:v>
                </c:pt>
                <c:pt idx="2392">
                  <c:v>0</c:v>
                </c:pt>
                <c:pt idx="2393">
                  <c:v>0</c:v>
                </c:pt>
                <c:pt idx="2394">
                  <c:v>0</c:v>
                </c:pt>
                <c:pt idx="2395">
                  <c:v>-0.123999999999995</c:v>
                </c:pt>
                <c:pt idx="2396">
                  <c:v>-0.62000000000000399</c:v>
                </c:pt>
                <c:pt idx="2397">
                  <c:v>-0.620999999999995</c:v>
                </c:pt>
                <c:pt idx="2398">
                  <c:v>0</c:v>
                </c:pt>
                <c:pt idx="2399">
                  <c:v>-0.62000000000000399</c:v>
                </c:pt>
                <c:pt idx="2400">
                  <c:v>0.248000000000004</c:v>
                </c:pt>
                <c:pt idx="2401">
                  <c:v>0</c:v>
                </c:pt>
                <c:pt idx="2402">
                  <c:v>0</c:v>
                </c:pt>
                <c:pt idx="2403">
                  <c:v>0</c:v>
                </c:pt>
                <c:pt idx="2404">
                  <c:v>-0.124000000000002</c:v>
                </c:pt>
                <c:pt idx="2405">
                  <c:v>-0.125</c:v>
                </c:pt>
                <c:pt idx="2406">
                  <c:v>0</c:v>
                </c:pt>
                <c:pt idx="2407">
                  <c:v>0.62100000000000199</c:v>
                </c:pt>
                <c:pt idx="2408">
                  <c:v>0</c:v>
                </c:pt>
                <c:pt idx="2409">
                  <c:v>-0.247999999999997</c:v>
                </c:pt>
                <c:pt idx="2410">
                  <c:v>0</c:v>
                </c:pt>
                <c:pt idx="2411">
                  <c:v>0</c:v>
                </c:pt>
                <c:pt idx="2412">
                  <c:v>0</c:v>
                </c:pt>
                <c:pt idx="2413">
                  <c:v>0</c:v>
                </c:pt>
                <c:pt idx="2414">
                  <c:v>0.123999999999995</c:v>
                </c:pt>
                <c:pt idx="2415">
                  <c:v>0.124000000000002</c:v>
                </c:pt>
                <c:pt idx="2416">
                  <c:v>0</c:v>
                </c:pt>
                <c:pt idx="2417">
                  <c:v>0.496999999999999</c:v>
                </c:pt>
                <c:pt idx="2418">
                  <c:v>-0.868999999999999</c:v>
                </c:pt>
                <c:pt idx="2419">
                  <c:v>0</c:v>
                </c:pt>
                <c:pt idx="2420">
                  <c:v>0</c:v>
                </c:pt>
                <c:pt idx="2421">
                  <c:v>0</c:v>
                </c:pt>
                <c:pt idx="2422">
                  <c:v>-0.49600000000000199</c:v>
                </c:pt>
                <c:pt idx="2423">
                  <c:v>-0.249000000000002</c:v>
                </c:pt>
                <c:pt idx="2424">
                  <c:v>0</c:v>
                </c:pt>
                <c:pt idx="2425">
                  <c:v>0.62100000000000199</c:v>
                </c:pt>
                <c:pt idx="2426">
                  <c:v>0</c:v>
                </c:pt>
                <c:pt idx="2427">
                  <c:v>-0.49600000000000199</c:v>
                </c:pt>
                <c:pt idx="2428">
                  <c:v>0</c:v>
                </c:pt>
                <c:pt idx="2429">
                  <c:v>0</c:v>
                </c:pt>
                <c:pt idx="2430">
                  <c:v>0</c:v>
                </c:pt>
                <c:pt idx="2431">
                  <c:v>-0.74500000000000399</c:v>
                </c:pt>
                <c:pt idx="2432">
                  <c:v>0.74500000000000399</c:v>
                </c:pt>
                <c:pt idx="2433">
                  <c:v>-0.868999999999999</c:v>
                </c:pt>
                <c:pt idx="2434">
                  <c:v>0.868999999999999</c:v>
                </c:pt>
                <c:pt idx="2435">
                  <c:v>-0.248000000000004</c:v>
                </c:pt>
                <c:pt idx="2436">
                  <c:v>0.248000000000004</c:v>
                </c:pt>
                <c:pt idx="2437">
                  <c:v>0</c:v>
                </c:pt>
                <c:pt idx="2438">
                  <c:v>0</c:v>
                </c:pt>
                <c:pt idx="2439">
                  <c:v>0</c:v>
                </c:pt>
                <c:pt idx="2440">
                  <c:v>0.495999999999995</c:v>
                </c:pt>
                <c:pt idx="2441">
                  <c:v>0</c:v>
                </c:pt>
                <c:pt idx="2442">
                  <c:v>0.99300000000000199</c:v>
                </c:pt>
                <c:pt idx="2443">
                  <c:v>0.619999999999997</c:v>
                </c:pt>
                <c:pt idx="2444">
                  <c:v>-0.619999999999997</c:v>
                </c:pt>
                <c:pt idx="2445">
                  <c:v>-2.3579999999999899</c:v>
                </c:pt>
                <c:pt idx="2446">
                  <c:v>0</c:v>
                </c:pt>
                <c:pt idx="2447">
                  <c:v>0</c:v>
                </c:pt>
                <c:pt idx="2448">
                  <c:v>0</c:v>
                </c:pt>
                <c:pt idx="2449">
                  <c:v>0</c:v>
                </c:pt>
                <c:pt idx="2450">
                  <c:v>0.124000000000002</c:v>
                </c:pt>
                <c:pt idx="2451">
                  <c:v>-0.62100000000000199</c:v>
                </c:pt>
                <c:pt idx="2452">
                  <c:v>1.11699999999999</c:v>
                </c:pt>
                <c:pt idx="2453">
                  <c:v>-1.11699999999999</c:v>
                </c:pt>
                <c:pt idx="2454">
                  <c:v>-0.371999999999999</c:v>
                </c:pt>
                <c:pt idx="2455">
                  <c:v>0</c:v>
                </c:pt>
                <c:pt idx="2456">
                  <c:v>0</c:v>
                </c:pt>
                <c:pt idx="2457">
                  <c:v>0</c:v>
                </c:pt>
                <c:pt idx="2458">
                  <c:v>0.496999999999999</c:v>
                </c:pt>
                <c:pt idx="2459">
                  <c:v>0</c:v>
                </c:pt>
                <c:pt idx="2460">
                  <c:v>0.619999999999997</c:v>
                </c:pt>
                <c:pt idx="2461">
                  <c:v>-0.619999999999997</c:v>
                </c:pt>
                <c:pt idx="2462">
                  <c:v>0.619999999999997</c:v>
                </c:pt>
                <c:pt idx="2463">
                  <c:v>0</c:v>
                </c:pt>
                <c:pt idx="2464">
                  <c:v>0</c:v>
                </c:pt>
                <c:pt idx="2465">
                  <c:v>0</c:v>
                </c:pt>
                <c:pt idx="2466">
                  <c:v>0</c:v>
                </c:pt>
                <c:pt idx="2467">
                  <c:v>0.248999999999995</c:v>
                </c:pt>
                <c:pt idx="2468">
                  <c:v>0</c:v>
                </c:pt>
                <c:pt idx="2469">
                  <c:v>-2.60699999999999</c:v>
                </c:pt>
                <c:pt idx="2470">
                  <c:v>-0.992999999999995</c:v>
                </c:pt>
                <c:pt idx="2471">
                  <c:v>0</c:v>
                </c:pt>
                <c:pt idx="2472">
                  <c:v>0</c:v>
                </c:pt>
                <c:pt idx="2473">
                  <c:v>0</c:v>
                </c:pt>
                <c:pt idx="2474">
                  <c:v>0</c:v>
                </c:pt>
                <c:pt idx="2475">
                  <c:v>0</c:v>
                </c:pt>
                <c:pt idx="2476">
                  <c:v>0</c:v>
                </c:pt>
                <c:pt idx="2477">
                  <c:v>0.247999999999997</c:v>
                </c:pt>
                <c:pt idx="2478">
                  <c:v>0</c:v>
                </c:pt>
                <c:pt idx="2479">
                  <c:v>0</c:v>
                </c:pt>
                <c:pt idx="2480">
                  <c:v>0</c:v>
                </c:pt>
                <c:pt idx="2481">
                  <c:v>0.371999999999999</c:v>
                </c:pt>
                <c:pt idx="2482">
                  <c:v>0</c:v>
                </c:pt>
                <c:pt idx="2483">
                  <c:v>0</c:v>
                </c:pt>
                <c:pt idx="2484">
                  <c:v>0</c:v>
                </c:pt>
                <c:pt idx="2485">
                  <c:v>0.249000000000002</c:v>
                </c:pt>
                <c:pt idx="2486">
                  <c:v>0</c:v>
                </c:pt>
                <c:pt idx="2487">
                  <c:v>-0.868999999999999</c:v>
                </c:pt>
                <c:pt idx="2488">
                  <c:v>0</c:v>
                </c:pt>
                <c:pt idx="2489">
                  <c:v>0</c:v>
                </c:pt>
                <c:pt idx="2490">
                  <c:v>0.49600000000000199</c:v>
                </c:pt>
                <c:pt idx="2491">
                  <c:v>0</c:v>
                </c:pt>
                <c:pt idx="2492">
                  <c:v>0</c:v>
                </c:pt>
                <c:pt idx="2493">
                  <c:v>0</c:v>
                </c:pt>
                <c:pt idx="2494">
                  <c:v>0.371999999999999</c:v>
                </c:pt>
                <c:pt idx="2495">
                  <c:v>0</c:v>
                </c:pt>
                <c:pt idx="2496">
                  <c:v>-1.2409999999999899</c:v>
                </c:pt>
                <c:pt idx="2497">
                  <c:v>0</c:v>
                </c:pt>
                <c:pt idx="2498">
                  <c:v>1.2409999999999899</c:v>
                </c:pt>
                <c:pt idx="2499">
                  <c:v>0</c:v>
                </c:pt>
                <c:pt idx="2500">
                  <c:v>0</c:v>
                </c:pt>
                <c:pt idx="2501">
                  <c:v>0</c:v>
                </c:pt>
                <c:pt idx="2502">
                  <c:v>0</c:v>
                </c:pt>
                <c:pt idx="2503">
                  <c:v>0</c:v>
                </c:pt>
                <c:pt idx="2504">
                  <c:v>0</c:v>
                </c:pt>
                <c:pt idx="2505">
                  <c:v>-0.123999999999995</c:v>
                </c:pt>
                <c:pt idx="2506">
                  <c:v>0</c:v>
                </c:pt>
                <c:pt idx="2507">
                  <c:v>0</c:v>
                </c:pt>
                <c:pt idx="2508">
                  <c:v>1.36499999999999</c:v>
                </c:pt>
                <c:pt idx="2509">
                  <c:v>0</c:v>
                </c:pt>
                <c:pt idx="2510">
                  <c:v>0</c:v>
                </c:pt>
                <c:pt idx="2511">
                  <c:v>0</c:v>
                </c:pt>
                <c:pt idx="2512">
                  <c:v>0.247999999999997</c:v>
                </c:pt>
                <c:pt idx="2513">
                  <c:v>0</c:v>
                </c:pt>
                <c:pt idx="2514">
                  <c:v>0</c:v>
                </c:pt>
                <c:pt idx="2515">
                  <c:v>-0.992999999999995</c:v>
                </c:pt>
                <c:pt idx="2516">
                  <c:v>0</c:v>
                </c:pt>
                <c:pt idx="2517">
                  <c:v>0</c:v>
                </c:pt>
                <c:pt idx="2518">
                  <c:v>0</c:v>
                </c:pt>
                <c:pt idx="2519">
                  <c:v>0</c:v>
                </c:pt>
                <c:pt idx="2520">
                  <c:v>0</c:v>
                </c:pt>
                <c:pt idx="2521">
                  <c:v>-0.62100000000000199</c:v>
                </c:pt>
                <c:pt idx="2522">
                  <c:v>0</c:v>
                </c:pt>
                <c:pt idx="2523">
                  <c:v>0</c:v>
                </c:pt>
                <c:pt idx="2524">
                  <c:v>0.247999999999997</c:v>
                </c:pt>
                <c:pt idx="2525">
                  <c:v>0.62100000000000199</c:v>
                </c:pt>
                <c:pt idx="2526">
                  <c:v>0</c:v>
                </c:pt>
                <c:pt idx="2527">
                  <c:v>0</c:v>
                </c:pt>
                <c:pt idx="2528">
                  <c:v>0</c:v>
                </c:pt>
                <c:pt idx="2529">
                  <c:v>0</c:v>
                </c:pt>
                <c:pt idx="2530">
                  <c:v>0</c:v>
                </c:pt>
                <c:pt idx="2531">
                  <c:v>0.248000000000004</c:v>
                </c:pt>
                <c:pt idx="2532">
                  <c:v>0.123999999999995</c:v>
                </c:pt>
                <c:pt idx="2533">
                  <c:v>0.496999999999999</c:v>
                </c:pt>
                <c:pt idx="2534">
                  <c:v>1.2409999999999899</c:v>
                </c:pt>
                <c:pt idx="2535">
                  <c:v>0</c:v>
                </c:pt>
                <c:pt idx="2536">
                  <c:v>0</c:v>
                </c:pt>
                <c:pt idx="2537">
                  <c:v>0</c:v>
                </c:pt>
                <c:pt idx="2538">
                  <c:v>0</c:v>
                </c:pt>
                <c:pt idx="2539">
                  <c:v>-0.124000000000002</c:v>
                </c:pt>
                <c:pt idx="2540">
                  <c:v>-0.868999999999999</c:v>
                </c:pt>
                <c:pt idx="2541">
                  <c:v>-0.371999999999999</c:v>
                </c:pt>
                <c:pt idx="2542">
                  <c:v>-0.124000000000002</c:v>
                </c:pt>
                <c:pt idx="2543">
                  <c:v>0</c:v>
                </c:pt>
                <c:pt idx="2544">
                  <c:v>-0.496999999999999</c:v>
                </c:pt>
                <c:pt idx="2545">
                  <c:v>0</c:v>
                </c:pt>
                <c:pt idx="2546">
                  <c:v>0</c:v>
                </c:pt>
                <c:pt idx="2547">
                  <c:v>0</c:v>
                </c:pt>
                <c:pt idx="2548">
                  <c:v>0</c:v>
                </c:pt>
                <c:pt idx="2549">
                  <c:v>0.619999999999997</c:v>
                </c:pt>
                <c:pt idx="2550">
                  <c:v>0.74500000000000399</c:v>
                </c:pt>
                <c:pt idx="2551">
                  <c:v>-0.74500000000000399</c:v>
                </c:pt>
                <c:pt idx="2552">
                  <c:v>-0.371999999999999</c:v>
                </c:pt>
                <c:pt idx="2553">
                  <c:v>-0.247999999999997</c:v>
                </c:pt>
                <c:pt idx="2554">
                  <c:v>0</c:v>
                </c:pt>
                <c:pt idx="2555">
                  <c:v>0</c:v>
                </c:pt>
                <c:pt idx="2556">
                  <c:v>0</c:v>
                </c:pt>
                <c:pt idx="2557">
                  <c:v>1.11699999999999</c:v>
                </c:pt>
                <c:pt idx="2558">
                  <c:v>0</c:v>
                </c:pt>
                <c:pt idx="2559">
                  <c:v>0</c:v>
                </c:pt>
                <c:pt idx="2560">
                  <c:v>0.124000000000002</c:v>
                </c:pt>
                <c:pt idx="2561">
                  <c:v>0</c:v>
                </c:pt>
                <c:pt idx="2562">
                  <c:v>-0.619999999999997</c:v>
                </c:pt>
                <c:pt idx="2563">
                  <c:v>0</c:v>
                </c:pt>
                <c:pt idx="2564">
                  <c:v>0</c:v>
                </c:pt>
                <c:pt idx="2565">
                  <c:v>0</c:v>
                </c:pt>
                <c:pt idx="2566">
                  <c:v>0</c:v>
                </c:pt>
                <c:pt idx="2567">
                  <c:v>0.372999999999997</c:v>
                </c:pt>
                <c:pt idx="2568">
                  <c:v>0.124000000000002</c:v>
                </c:pt>
                <c:pt idx="2569">
                  <c:v>0</c:v>
                </c:pt>
                <c:pt idx="2570">
                  <c:v>-0.124000000000002</c:v>
                </c:pt>
                <c:pt idx="2571">
                  <c:v>0</c:v>
                </c:pt>
                <c:pt idx="2572">
                  <c:v>0</c:v>
                </c:pt>
                <c:pt idx="2573">
                  <c:v>0</c:v>
                </c:pt>
                <c:pt idx="2574">
                  <c:v>0</c:v>
                </c:pt>
                <c:pt idx="2575">
                  <c:v>0</c:v>
                </c:pt>
                <c:pt idx="2576">
                  <c:v>0.372999999999997</c:v>
                </c:pt>
                <c:pt idx="2577">
                  <c:v>0.248000000000004</c:v>
                </c:pt>
                <c:pt idx="2578">
                  <c:v>0</c:v>
                </c:pt>
                <c:pt idx="2579">
                  <c:v>-0.373000000000004</c:v>
                </c:pt>
                <c:pt idx="2580">
                  <c:v>0</c:v>
                </c:pt>
                <c:pt idx="2581">
                  <c:v>0</c:v>
                </c:pt>
                <c:pt idx="2582">
                  <c:v>0</c:v>
                </c:pt>
                <c:pt idx="2583">
                  <c:v>0</c:v>
                </c:pt>
                <c:pt idx="2584">
                  <c:v>0</c:v>
                </c:pt>
                <c:pt idx="2585">
                  <c:v>0</c:v>
                </c:pt>
                <c:pt idx="2586">
                  <c:v>-0.248000000000004</c:v>
                </c:pt>
                <c:pt idx="2587">
                  <c:v>0.49600000000000199</c:v>
                </c:pt>
                <c:pt idx="2588">
                  <c:v>-0.49600000000000199</c:v>
                </c:pt>
                <c:pt idx="2589">
                  <c:v>-1.11699999999999</c:v>
                </c:pt>
                <c:pt idx="2590">
                  <c:v>0</c:v>
                </c:pt>
                <c:pt idx="2591">
                  <c:v>0</c:v>
                </c:pt>
                <c:pt idx="2592">
                  <c:v>0</c:v>
                </c:pt>
                <c:pt idx="2593">
                  <c:v>0</c:v>
                </c:pt>
                <c:pt idx="2594">
                  <c:v>0.496999999999999</c:v>
                </c:pt>
                <c:pt idx="2595">
                  <c:v>0</c:v>
                </c:pt>
                <c:pt idx="2596">
                  <c:v>0.371999999999999</c:v>
                </c:pt>
                <c:pt idx="2597">
                  <c:v>-0.99300000000000199</c:v>
                </c:pt>
                <c:pt idx="2598">
                  <c:v>0.868999999999999</c:v>
                </c:pt>
                <c:pt idx="2599">
                  <c:v>0</c:v>
                </c:pt>
                <c:pt idx="2600">
                  <c:v>0</c:v>
                </c:pt>
                <c:pt idx="2601">
                  <c:v>0</c:v>
                </c:pt>
                <c:pt idx="2602">
                  <c:v>0.62100000000000199</c:v>
                </c:pt>
                <c:pt idx="2603">
                  <c:v>1.11699999999999</c:v>
                </c:pt>
                <c:pt idx="2604">
                  <c:v>0.743999999999999</c:v>
                </c:pt>
                <c:pt idx="2605">
                  <c:v>0</c:v>
                </c:pt>
                <c:pt idx="2606">
                  <c:v>-0.123999999999995</c:v>
                </c:pt>
                <c:pt idx="2607">
                  <c:v>0</c:v>
                </c:pt>
                <c:pt idx="2608">
                  <c:v>0</c:v>
                </c:pt>
                <c:pt idx="2609">
                  <c:v>0</c:v>
                </c:pt>
                <c:pt idx="2610">
                  <c:v>0</c:v>
                </c:pt>
                <c:pt idx="2611">
                  <c:v>-0.372999999999997</c:v>
                </c:pt>
                <c:pt idx="2612">
                  <c:v>-0.124000000000002</c:v>
                </c:pt>
                <c:pt idx="2613">
                  <c:v>-0.99300000000000199</c:v>
                </c:pt>
                <c:pt idx="2614">
                  <c:v>0</c:v>
                </c:pt>
                <c:pt idx="2615">
                  <c:v>0.125</c:v>
                </c:pt>
                <c:pt idx="2616">
                  <c:v>1.365</c:v>
                </c:pt>
                <c:pt idx="2617">
                  <c:v>0</c:v>
                </c:pt>
                <c:pt idx="2618">
                  <c:v>0</c:v>
                </c:pt>
                <c:pt idx="2619">
                  <c:v>0</c:v>
                </c:pt>
                <c:pt idx="2620">
                  <c:v>0.247999999999997</c:v>
                </c:pt>
                <c:pt idx="2621">
                  <c:v>0</c:v>
                </c:pt>
                <c:pt idx="2622">
                  <c:v>0</c:v>
                </c:pt>
                <c:pt idx="2623">
                  <c:v>0.248000000000004</c:v>
                </c:pt>
                <c:pt idx="2624">
                  <c:v>-0.371999999999999</c:v>
                </c:pt>
                <c:pt idx="2625">
                  <c:v>0.123999999999995</c:v>
                </c:pt>
                <c:pt idx="2626">
                  <c:v>0</c:v>
                </c:pt>
                <c:pt idx="2627">
                  <c:v>0</c:v>
                </c:pt>
                <c:pt idx="2628">
                  <c:v>0</c:v>
                </c:pt>
                <c:pt idx="2629">
                  <c:v>0.620999999999995</c:v>
                </c:pt>
                <c:pt idx="2630">
                  <c:v>-0.620999999999995</c:v>
                </c:pt>
                <c:pt idx="2631">
                  <c:v>-1.365</c:v>
                </c:pt>
                <c:pt idx="2632">
                  <c:v>0</c:v>
                </c:pt>
                <c:pt idx="2633">
                  <c:v>0.62100000000000199</c:v>
                </c:pt>
                <c:pt idx="2634">
                  <c:v>0</c:v>
                </c:pt>
                <c:pt idx="2635">
                  <c:v>0</c:v>
                </c:pt>
                <c:pt idx="2636">
                  <c:v>0</c:v>
                </c:pt>
                <c:pt idx="2637">
                  <c:v>0</c:v>
                </c:pt>
                <c:pt idx="2638">
                  <c:v>-0.496999999999999</c:v>
                </c:pt>
                <c:pt idx="2639">
                  <c:v>-0.124000000000002</c:v>
                </c:pt>
                <c:pt idx="2640">
                  <c:v>0.124000000000002</c:v>
                </c:pt>
                <c:pt idx="2641">
                  <c:v>0.744999999999997</c:v>
                </c:pt>
                <c:pt idx="2642">
                  <c:v>0.248000000000004</c:v>
                </c:pt>
                <c:pt idx="2643">
                  <c:v>0</c:v>
                </c:pt>
                <c:pt idx="2644">
                  <c:v>0</c:v>
                </c:pt>
                <c:pt idx="2645">
                  <c:v>0</c:v>
                </c:pt>
                <c:pt idx="2646">
                  <c:v>0</c:v>
                </c:pt>
                <c:pt idx="2647">
                  <c:v>-0.248000000000004</c:v>
                </c:pt>
                <c:pt idx="2648">
                  <c:v>0</c:v>
                </c:pt>
                <c:pt idx="2649">
                  <c:v>-0.992999999999995</c:v>
                </c:pt>
                <c:pt idx="2650">
                  <c:v>1.11699999999999</c:v>
                </c:pt>
                <c:pt idx="2651">
                  <c:v>0.249000000000002</c:v>
                </c:pt>
                <c:pt idx="2652">
                  <c:v>0.371999999999999</c:v>
                </c:pt>
                <c:pt idx="2653">
                  <c:v>0</c:v>
                </c:pt>
                <c:pt idx="2654">
                  <c:v>0</c:v>
                </c:pt>
                <c:pt idx="2655">
                  <c:v>0</c:v>
                </c:pt>
                <c:pt idx="2656">
                  <c:v>0</c:v>
                </c:pt>
                <c:pt idx="2657">
                  <c:v>-1.24199999999999</c:v>
                </c:pt>
                <c:pt idx="2658">
                  <c:v>0.496999999999999</c:v>
                </c:pt>
                <c:pt idx="2659">
                  <c:v>-0.62100000000000199</c:v>
                </c:pt>
                <c:pt idx="2660">
                  <c:v>-0.619999999999997</c:v>
                </c:pt>
                <c:pt idx="2661">
                  <c:v>-0.124000000000002</c:v>
                </c:pt>
                <c:pt idx="2662">
                  <c:v>0</c:v>
                </c:pt>
                <c:pt idx="2663">
                  <c:v>0</c:v>
                </c:pt>
                <c:pt idx="2664">
                  <c:v>0</c:v>
                </c:pt>
                <c:pt idx="2665">
                  <c:v>-1.2409999999999899</c:v>
                </c:pt>
                <c:pt idx="2666">
                  <c:v>0</c:v>
                </c:pt>
                <c:pt idx="2667">
                  <c:v>0</c:v>
                </c:pt>
                <c:pt idx="2668">
                  <c:v>0.124000000000002</c:v>
                </c:pt>
                <c:pt idx="2669">
                  <c:v>0</c:v>
                </c:pt>
                <c:pt idx="2670">
                  <c:v>-0.124000000000002</c:v>
                </c:pt>
                <c:pt idx="2671">
                  <c:v>0</c:v>
                </c:pt>
                <c:pt idx="2672">
                  <c:v>0</c:v>
                </c:pt>
                <c:pt idx="2673">
                  <c:v>0</c:v>
                </c:pt>
                <c:pt idx="2674">
                  <c:v>0.123999999999995</c:v>
                </c:pt>
                <c:pt idx="2675">
                  <c:v>0</c:v>
                </c:pt>
                <c:pt idx="2676">
                  <c:v>1.986</c:v>
                </c:pt>
                <c:pt idx="2677">
                  <c:v>-0.868999999999999</c:v>
                </c:pt>
                <c:pt idx="2678">
                  <c:v>0</c:v>
                </c:pt>
                <c:pt idx="2679">
                  <c:v>0</c:v>
                </c:pt>
                <c:pt idx="2680">
                  <c:v>0</c:v>
                </c:pt>
                <c:pt idx="2681">
                  <c:v>0</c:v>
                </c:pt>
                <c:pt idx="2682">
                  <c:v>0</c:v>
                </c:pt>
                <c:pt idx="2683">
                  <c:v>0</c:v>
                </c:pt>
                <c:pt idx="2684">
                  <c:v>1.73799999999999</c:v>
                </c:pt>
                <c:pt idx="2685">
                  <c:v>0</c:v>
                </c:pt>
                <c:pt idx="2686">
                  <c:v>-1.73799999999999</c:v>
                </c:pt>
                <c:pt idx="2687">
                  <c:v>0</c:v>
                </c:pt>
                <c:pt idx="2688">
                  <c:v>0.247999999999997</c:v>
                </c:pt>
                <c:pt idx="2689">
                  <c:v>0</c:v>
                </c:pt>
                <c:pt idx="2690">
                  <c:v>0</c:v>
                </c:pt>
                <c:pt idx="2691">
                  <c:v>0</c:v>
                </c:pt>
                <c:pt idx="2692">
                  <c:v>0.247999999999997</c:v>
                </c:pt>
                <c:pt idx="2693">
                  <c:v>-0.247999999999997</c:v>
                </c:pt>
                <c:pt idx="2694">
                  <c:v>0.49600000000000199</c:v>
                </c:pt>
                <c:pt idx="2695">
                  <c:v>-0.74500000000000399</c:v>
                </c:pt>
                <c:pt idx="2696">
                  <c:v>-0.123999999999995</c:v>
                </c:pt>
                <c:pt idx="2697">
                  <c:v>0</c:v>
                </c:pt>
                <c:pt idx="2698">
                  <c:v>0</c:v>
                </c:pt>
                <c:pt idx="2699">
                  <c:v>0</c:v>
                </c:pt>
                <c:pt idx="2700">
                  <c:v>0</c:v>
                </c:pt>
                <c:pt idx="2701">
                  <c:v>0</c:v>
                </c:pt>
                <c:pt idx="2702">
                  <c:v>0.49600000000000199</c:v>
                </c:pt>
                <c:pt idx="2703">
                  <c:v>0</c:v>
                </c:pt>
                <c:pt idx="2704">
                  <c:v>-0.124000000000002</c:v>
                </c:pt>
                <c:pt idx="2705">
                  <c:v>0</c:v>
                </c:pt>
                <c:pt idx="2706">
                  <c:v>-0.49600000000000199</c:v>
                </c:pt>
                <c:pt idx="2707">
                  <c:v>0</c:v>
                </c:pt>
                <c:pt idx="2708">
                  <c:v>0</c:v>
                </c:pt>
                <c:pt idx="2709">
                  <c:v>0</c:v>
                </c:pt>
                <c:pt idx="2710">
                  <c:v>2.1099999999999901</c:v>
                </c:pt>
                <c:pt idx="2711">
                  <c:v>0</c:v>
                </c:pt>
                <c:pt idx="2712">
                  <c:v>-2.359</c:v>
                </c:pt>
                <c:pt idx="2713">
                  <c:v>-0.123999999999995</c:v>
                </c:pt>
                <c:pt idx="2714">
                  <c:v>0</c:v>
                </c:pt>
                <c:pt idx="2715">
                  <c:v>1.11699999999999</c:v>
                </c:pt>
                <c:pt idx="2716">
                  <c:v>0</c:v>
                </c:pt>
                <c:pt idx="2717">
                  <c:v>0</c:v>
                </c:pt>
                <c:pt idx="2718">
                  <c:v>0</c:v>
                </c:pt>
                <c:pt idx="2719">
                  <c:v>-0.124000000000002</c:v>
                </c:pt>
                <c:pt idx="2720">
                  <c:v>0</c:v>
                </c:pt>
                <c:pt idx="2721">
                  <c:v>0</c:v>
                </c:pt>
                <c:pt idx="2722">
                  <c:v>1.117</c:v>
                </c:pt>
                <c:pt idx="2723">
                  <c:v>0.247999999999997</c:v>
                </c:pt>
                <c:pt idx="2724">
                  <c:v>0.99300000000000199</c:v>
                </c:pt>
                <c:pt idx="2725">
                  <c:v>0</c:v>
                </c:pt>
                <c:pt idx="2726">
                  <c:v>0</c:v>
                </c:pt>
                <c:pt idx="2727">
                  <c:v>0</c:v>
                </c:pt>
                <c:pt idx="2728">
                  <c:v>-0.99300000000000199</c:v>
                </c:pt>
                <c:pt idx="2729">
                  <c:v>-0.992999999999995</c:v>
                </c:pt>
                <c:pt idx="2730">
                  <c:v>-0.248000000000004</c:v>
                </c:pt>
                <c:pt idx="2731">
                  <c:v>0</c:v>
                </c:pt>
                <c:pt idx="2732">
                  <c:v>0</c:v>
                </c:pt>
                <c:pt idx="2733">
                  <c:v>0</c:v>
                </c:pt>
                <c:pt idx="2734">
                  <c:v>0</c:v>
                </c:pt>
                <c:pt idx="2735">
                  <c:v>0</c:v>
                </c:pt>
                <c:pt idx="2736">
                  <c:v>0</c:v>
                </c:pt>
                <c:pt idx="2737">
                  <c:v>0</c:v>
                </c:pt>
                <c:pt idx="2738">
                  <c:v>-0.371999999999999</c:v>
                </c:pt>
                <c:pt idx="2739">
                  <c:v>-1.2409999999999899</c:v>
                </c:pt>
                <c:pt idx="2740">
                  <c:v>1.117</c:v>
                </c:pt>
                <c:pt idx="2741">
                  <c:v>0</c:v>
                </c:pt>
                <c:pt idx="2742">
                  <c:v>0</c:v>
                </c:pt>
                <c:pt idx="2743">
                  <c:v>0</c:v>
                </c:pt>
                <c:pt idx="2744">
                  <c:v>0</c:v>
                </c:pt>
                <c:pt idx="2745">
                  <c:v>0</c:v>
                </c:pt>
                <c:pt idx="2746">
                  <c:v>0.371999999999999</c:v>
                </c:pt>
                <c:pt idx="2747">
                  <c:v>0</c:v>
                </c:pt>
                <c:pt idx="2748">
                  <c:v>0</c:v>
                </c:pt>
                <c:pt idx="2749">
                  <c:v>0.62100000000000199</c:v>
                </c:pt>
                <c:pt idx="2750">
                  <c:v>0</c:v>
                </c:pt>
                <c:pt idx="2751">
                  <c:v>0</c:v>
                </c:pt>
                <c:pt idx="2752">
                  <c:v>0</c:v>
                </c:pt>
                <c:pt idx="2753">
                  <c:v>0</c:v>
                </c:pt>
                <c:pt idx="2754">
                  <c:v>0</c:v>
                </c:pt>
                <c:pt idx="2755">
                  <c:v>-0.124000000000002</c:v>
                </c:pt>
                <c:pt idx="2756">
                  <c:v>0</c:v>
                </c:pt>
                <c:pt idx="2757">
                  <c:v>-0.247999999999997</c:v>
                </c:pt>
                <c:pt idx="2758">
                  <c:v>0</c:v>
                </c:pt>
                <c:pt idx="2759">
                  <c:v>0</c:v>
                </c:pt>
                <c:pt idx="2760">
                  <c:v>0.371999999999999</c:v>
                </c:pt>
                <c:pt idx="2761">
                  <c:v>0</c:v>
                </c:pt>
                <c:pt idx="2762">
                  <c:v>0</c:v>
                </c:pt>
                <c:pt idx="2763">
                  <c:v>0</c:v>
                </c:pt>
                <c:pt idx="2764">
                  <c:v>0</c:v>
                </c:pt>
                <c:pt idx="2765">
                  <c:v>0</c:v>
                </c:pt>
                <c:pt idx="2766">
                  <c:v>0</c:v>
                </c:pt>
                <c:pt idx="2767">
                  <c:v>0.247999999999997</c:v>
                </c:pt>
                <c:pt idx="2768">
                  <c:v>0</c:v>
                </c:pt>
                <c:pt idx="2769">
                  <c:v>1.2409999999999899</c:v>
                </c:pt>
                <c:pt idx="2770">
                  <c:v>0</c:v>
                </c:pt>
                <c:pt idx="2771">
                  <c:v>0</c:v>
                </c:pt>
                <c:pt idx="2772">
                  <c:v>0</c:v>
                </c:pt>
                <c:pt idx="2773">
                  <c:v>-0.744999999999997</c:v>
                </c:pt>
                <c:pt idx="2774">
                  <c:v>0</c:v>
                </c:pt>
                <c:pt idx="2775">
                  <c:v>0.123999999999995</c:v>
                </c:pt>
                <c:pt idx="2776">
                  <c:v>0</c:v>
                </c:pt>
                <c:pt idx="2777">
                  <c:v>0</c:v>
                </c:pt>
                <c:pt idx="2778">
                  <c:v>-0.744999999999997</c:v>
                </c:pt>
                <c:pt idx="2779">
                  <c:v>0</c:v>
                </c:pt>
                <c:pt idx="2780">
                  <c:v>0</c:v>
                </c:pt>
                <c:pt idx="2781">
                  <c:v>0</c:v>
                </c:pt>
                <c:pt idx="2782">
                  <c:v>-0.372999999999997</c:v>
                </c:pt>
                <c:pt idx="2783">
                  <c:v>0</c:v>
                </c:pt>
                <c:pt idx="2784">
                  <c:v>0.744999999999997</c:v>
                </c:pt>
                <c:pt idx="2785">
                  <c:v>0</c:v>
                </c:pt>
                <c:pt idx="2786">
                  <c:v>0.371999999999999</c:v>
                </c:pt>
                <c:pt idx="2787">
                  <c:v>-0.619999999999997</c:v>
                </c:pt>
                <c:pt idx="2788">
                  <c:v>0</c:v>
                </c:pt>
                <c:pt idx="2789">
                  <c:v>0</c:v>
                </c:pt>
                <c:pt idx="2790">
                  <c:v>0</c:v>
                </c:pt>
                <c:pt idx="2791">
                  <c:v>0</c:v>
                </c:pt>
                <c:pt idx="2792">
                  <c:v>0</c:v>
                </c:pt>
                <c:pt idx="2793">
                  <c:v>2.3579999999999899</c:v>
                </c:pt>
                <c:pt idx="2794">
                  <c:v>0</c:v>
                </c:pt>
                <c:pt idx="2795">
                  <c:v>-0.371999999999999</c:v>
                </c:pt>
                <c:pt idx="2796">
                  <c:v>-0.496999999999999</c:v>
                </c:pt>
                <c:pt idx="2797">
                  <c:v>0</c:v>
                </c:pt>
                <c:pt idx="2798">
                  <c:v>0</c:v>
                </c:pt>
                <c:pt idx="2799">
                  <c:v>0</c:v>
                </c:pt>
                <c:pt idx="2800">
                  <c:v>0</c:v>
                </c:pt>
                <c:pt idx="2801">
                  <c:v>-0.49600000000000199</c:v>
                </c:pt>
                <c:pt idx="2802">
                  <c:v>0</c:v>
                </c:pt>
                <c:pt idx="2803">
                  <c:v>2.3580000000000001</c:v>
                </c:pt>
                <c:pt idx="2804">
                  <c:v>0.123999999999995</c:v>
                </c:pt>
                <c:pt idx="2805">
                  <c:v>0</c:v>
                </c:pt>
                <c:pt idx="2806">
                  <c:v>0</c:v>
                </c:pt>
                <c:pt idx="2807">
                  <c:v>0</c:v>
                </c:pt>
                <c:pt idx="2808">
                  <c:v>0</c:v>
                </c:pt>
                <c:pt idx="2809">
                  <c:v>0</c:v>
                </c:pt>
                <c:pt idx="2810">
                  <c:v>0</c:v>
                </c:pt>
                <c:pt idx="2811">
                  <c:v>0.124000000000002</c:v>
                </c:pt>
                <c:pt idx="2812">
                  <c:v>0.371999999999999</c:v>
                </c:pt>
                <c:pt idx="2813">
                  <c:v>-0.371999999999999</c:v>
                </c:pt>
                <c:pt idx="2814">
                  <c:v>-0.744999999999997</c:v>
                </c:pt>
                <c:pt idx="2815">
                  <c:v>0</c:v>
                </c:pt>
                <c:pt idx="2816">
                  <c:v>0</c:v>
                </c:pt>
                <c:pt idx="2817">
                  <c:v>0</c:v>
                </c:pt>
                <c:pt idx="2818">
                  <c:v>0</c:v>
                </c:pt>
                <c:pt idx="2819">
                  <c:v>0</c:v>
                </c:pt>
                <c:pt idx="2820">
                  <c:v>0.124000000000002</c:v>
                </c:pt>
                <c:pt idx="2821">
                  <c:v>0.124000000000002</c:v>
                </c:pt>
                <c:pt idx="2822">
                  <c:v>0</c:v>
                </c:pt>
                <c:pt idx="2823">
                  <c:v>0</c:v>
                </c:pt>
                <c:pt idx="2824">
                  <c:v>0</c:v>
                </c:pt>
                <c:pt idx="2825">
                  <c:v>0</c:v>
                </c:pt>
                <c:pt idx="2826">
                  <c:v>0</c:v>
                </c:pt>
                <c:pt idx="2827">
                  <c:v>0.496999999999999</c:v>
                </c:pt>
                <c:pt idx="2828">
                  <c:v>0</c:v>
                </c:pt>
                <c:pt idx="2829">
                  <c:v>-0.373000000000004</c:v>
                </c:pt>
                <c:pt idx="2830">
                  <c:v>0</c:v>
                </c:pt>
                <c:pt idx="2831">
                  <c:v>0</c:v>
                </c:pt>
                <c:pt idx="2832">
                  <c:v>0</c:v>
                </c:pt>
                <c:pt idx="2833">
                  <c:v>0</c:v>
                </c:pt>
                <c:pt idx="2834">
                  <c:v>0</c:v>
                </c:pt>
                <c:pt idx="2835">
                  <c:v>0</c:v>
                </c:pt>
                <c:pt idx="2836">
                  <c:v>0</c:v>
                </c:pt>
                <c:pt idx="2837">
                  <c:v>0</c:v>
                </c:pt>
                <c:pt idx="2838">
                  <c:v>0.124000000000002</c:v>
                </c:pt>
                <c:pt idx="2839">
                  <c:v>-0.496999999999999</c:v>
                </c:pt>
                <c:pt idx="2840">
                  <c:v>0.496999999999999</c:v>
                </c:pt>
                <c:pt idx="2841">
                  <c:v>0.371999999999999</c:v>
                </c:pt>
                <c:pt idx="2842">
                  <c:v>0</c:v>
                </c:pt>
                <c:pt idx="2843">
                  <c:v>0</c:v>
                </c:pt>
                <c:pt idx="2844">
                  <c:v>0</c:v>
                </c:pt>
                <c:pt idx="2845">
                  <c:v>0</c:v>
                </c:pt>
                <c:pt idx="2846">
                  <c:v>-0.74500000000000399</c:v>
                </c:pt>
                <c:pt idx="2847">
                  <c:v>0</c:v>
                </c:pt>
                <c:pt idx="2848">
                  <c:v>0</c:v>
                </c:pt>
                <c:pt idx="2849">
                  <c:v>-0.495999999999995</c:v>
                </c:pt>
                <c:pt idx="2850">
                  <c:v>0.991999999999997</c:v>
                </c:pt>
                <c:pt idx="2851">
                  <c:v>0</c:v>
                </c:pt>
                <c:pt idx="2852">
                  <c:v>0</c:v>
                </c:pt>
                <c:pt idx="2853">
                  <c:v>0</c:v>
                </c:pt>
                <c:pt idx="2854">
                  <c:v>1.2409999999999899</c:v>
                </c:pt>
                <c:pt idx="2855">
                  <c:v>0</c:v>
                </c:pt>
                <c:pt idx="2856">
                  <c:v>-1.11699999999999</c:v>
                </c:pt>
                <c:pt idx="2857">
                  <c:v>0</c:v>
                </c:pt>
                <c:pt idx="2858">
                  <c:v>-0.124000000000002</c:v>
                </c:pt>
                <c:pt idx="2859">
                  <c:v>0.868999999999999</c:v>
                </c:pt>
                <c:pt idx="2860">
                  <c:v>0</c:v>
                </c:pt>
                <c:pt idx="2861">
                  <c:v>0</c:v>
                </c:pt>
                <c:pt idx="2862">
                  <c:v>0</c:v>
                </c:pt>
                <c:pt idx="2863">
                  <c:v>-0.123999999999995</c:v>
                </c:pt>
                <c:pt idx="2864">
                  <c:v>1.3659999999999899</c:v>
                </c:pt>
                <c:pt idx="2865">
                  <c:v>-0.373000000000004</c:v>
                </c:pt>
                <c:pt idx="2866">
                  <c:v>0.373000000000004</c:v>
                </c:pt>
                <c:pt idx="2867">
                  <c:v>1.4889999999999901</c:v>
                </c:pt>
                <c:pt idx="2868">
                  <c:v>0</c:v>
                </c:pt>
                <c:pt idx="2869">
                  <c:v>0</c:v>
                </c:pt>
                <c:pt idx="2870">
                  <c:v>0</c:v>
                </c:pt>
                <c:pt idx="2871">
                  <c:v>0</c:v>
                </c:pt>
                <c:pt idx="2872">
                  <c:v>-1.11699999999999</c:v>
                </c:pt>
                <c:pt idx="2873">
                  <c:v>2.2339999999999902</c:v>
                </c:pt>
                <c:pt idx="2874">
                  <c:v>-1.8619999999999901</c:v>
                </c:pt>
                <c:pt idx="2875">
                  <c:v>0</c:v>
                </c:pt>
                <c:pt idx="2876">
                  <c:v>0</c:v>
                </c:pt>
                <c:pt idx="2877">
                  <c:v>-1.4890000000000001</c:v>
                </c:pt>
                <c:pt idx="2878">
                  <c:v>0</c:v>
                </c:pt>
                <c:pt idx="2879">
                  <c:v>0</c:v>
                </c:pt>
                <c:pt idx="2880">
                  <c:v>0</c:v>
                </c:pt>
                <c:pt idx="2881">
                  <c:v>0.373000000000004</c:v>
                </c:pt>
                <c:pt idx="2882">
                  <c:v>0</c:v>
                </c:pt>
                <c:pt idx="2883">
                  <c:v>0</c:v>
                </c:pt>
                <c:pt idx="2884">
                  <c:v>0.247999999999997</c:v>
                </c:pt>
                <c:pt idx="2885">
                  <c:v>0</c:v>
                </c:pt>
                <c:pt idx="2886">
                  <c:v>0</c:v>
                </c:pt>
                <c:pt idx="2887">
                  <c:v>0</c:v>
                </c:pt>
                <c:pt idx="2888">
                  <c:v>0</c:v>
                </c:pt>
                <c:pt idx="2889">
                  <c:v>0</c:v>
                </c:pt>
                <c:pt idx="2890">
                  <c:v>0.123999999999995</c:v>
                </c:pt>
                <c:pt idx="2891">
                  <c:v>0</c:v>
                </c:pt>
                <c:pt idx="2892">
                  <c:v>0</c:v>
                </c:pt>
                <c:pt idx="2893">
                  <c:v>0.49600000000000199</c:v>
                </c:pt>
                <c:pt idx="2894">
                  <c:v>0.249000000000002</c:v>
                </c:pt>
                <c:pt idx="2895">
                  <c:v>0</c:v>
                </c:pt>
                <c:pt idx="2896">
                  <c:v>0</c:v>
                </c:pt>
                <c:pt idx="2897">
                  <c:v>0</c:v>
                </c:pt>
                <c:pt idx="2898">
                  <c:v>0</c:v>
                </c:pt>
                <c:pt idx="2899">
                  <c:v>-0.373000000000004</c:v>
                </c:pt>
                <c:pt idx="2900">
                  <c:v>0.373000000000004</c:v>
                </c:pt>
                <c:pt idx="2901">
                  <c:v>-0.373000000000004</c:v>
                </c:pt>
                <c:pt idx="2902">
                  <c:v>0.249000000000002</c:v>
                </c:pt>
                <c:pt idx="2903">
                  <c:v>0</c:v>
                </c:pt>
                <c:pt idx="2904">
                  <c:v>0</c:v>
                </c:pt>
                <c:pt idx="2905">
                  <c:v>0</c:v>
                </c:pt>
                <c:pt idx="2906">
                  <c:v>0</c:v>
                </c:pt>
                <c:pt idx="2907">
                  <c:v>0</c:v>
                </c:pt>
                <c:pt idx="2908">
                  <c:v>0.123999999999995</c:v>
                </c:pt>
                <c:pt idx="2909">
                  <c:v>0</c:v>
                </c:pt>
                <c:pt idx="2910">
                  <c:v>-1.2409999999999899</c:v>
                </c:pt>
                <c:pt idx="2911">
                  <c:v>0</c:v>
                </c:pt>
                <c:pt idx="2912">
                  <c:v>0.74500000000000399</c:v>
                </c:pt>
                <c:pt idx="2913">
                  <c:v>0.619999999999997</c:v>
                </c:pt>
                <c:pt idx="2914">
                  <c:v>0</c:v>
                </c:pt>
                <c:pt idx="2915">
                  <c:v>0</c:v>
                </c:pt>
                <c:pt idx="2916">
                  <c:v>0</c:v>
                </c:pt>
                <c:pt idx="2917">
                  <c:v>0.372999999999997</c:v>
                </c:pt>
                <c:pt idx="2918">
                  <c:v>0</c:v>
                </c:pt>
                <c:pt idx="2919">
                  <c:v>-0.868999999999999</c:v>
                </c:pt>
                <c:pt idx="2920">
                  <c:v>-0.372999999999997</c:v>
                </c:pt>
                <c:pt idx="2921">
                  <c:v>-0.62000000000000399</c:v>
                </c:pt>
                <c:pt idx="2922">
                  <c:v>-0.744999999999997</c:v>
                </c:pt>
                <c:pt idx="2923">
                  <c:v>0</c:v>
                </c:pt>
                <c:pt idx="2924">
                  <c:v>0</c:v>
                </c:pt>
                <c:pt idx="2925">
                  <c:v>0</c:v>
                </c:pt>
                <c:pt idx="2926">
                  <c:v>0</c:v>
                </c:pt>
                <c:pt idx="2927">
                  <c:v>0</c:v>
                </c:pt>
                <c:pt idx="2928">
                  <c:v>0</c:v>
                </c:pt>
                <c:pt idx="2929">
                  <c:v>0.495999999999995</c:v>
                </c:pt>
                <c:pt idx="2930">
                  <c:v>0</c:v>
                </c:pt>
                <c:pt idx="2931">
                  <c:v>0.496999999999999</c:v>
                </c:pt>
                <c:pt idx="2932">
                  <c:v>0</c:v>
                </c:pt>
                <c:pt idx="2933">
                  <c:v>0</c:v>
                </c:pt>
                <c:pt idx="2934">
                  <c:v>0</c:v>
                </c:pt>
                <c:pt idx="2935">
                  <c:v>0</c:v>
                </c:pt>
                <c:pt idx="2936">
                  <c:v>0.496999999999999</c:v>
                </c:pt>
                <c:pt idx="2937">
                  <c:v>1.11699999999999</c:v>
                </c:pt>
                <c:pt idx="2938">
                  <c:v>0</c:v>
                </c:pt>
                <c:pt idx="2939">
                  <c:v>-0.496999999999999</c:v>
                </c:pt>
                <c:pt idx="2940">
                  <c:v>0</c:v>
                </c:pt>
                <c:pt idx="2941">
                  <c:v>0</c:v>
                </c:pt>
                <c:pt idx="2942">
                  <c:v>0</c:v>
                </c:pt>
                <c:pt idx="2943">
                  <c:v>0</c:v>
                </c:pt>
                <c:pt idx="2944">
                  <c:v>0</c:v>
                </c:pt>
                <c:pt idx="2945">
                  <c:v>-1.2409999999999899</c:v>
                </c:pt>
                <c:pt idx="2946">
                  <c:v>0</c:v>
                </c:pt>
                <c:pt idx="2947">
                  <c:v>1.117</c:v>
                </c:pt>
                <c:pt idx="2948">
                  <c:v>0</c:v>
                </c:pt>
                <c:pt idx="2949">
                  <c:v>-0.868999999999999</c:v>
                </c:pt>
                <c:pt idx="2950">
                  <c:v>0</c:v>
                </c:pt>
                <c:pt idx="2951">
                  <c:v>0</c:v>
                </c:pt>
                <c:pt idx="2952">
                  <c:v>0</c:v>
                </c:pt>
                <c:pt idx="2953">
                  <c:v>0</c:v>
                </c:pt>
                <c:pt idx="2954">
                  <c:v>-0.495999999999995</c:v>
                </c:pt>
                <c:pt idx="2955">
                  <c:v>0</c:v>
                </c:pt>
                <c:pt idx="2956">
                  <c:v>0.123999999999995</c:v>
                </c:pt>
                <c:pt idx="2957">
                  <c:v>0</c:v>
                </c:pt>
                <c:pt idx="2958">
                  <c:v>-0.123999999999995</c:v>
                </c:pt>
                <c:pt idx="2959">
                  <c:v>0</c:v>
                </c:pt>
                <c:pt idx="2960">
                  <c:v>0</c:v>
                </c:pt>
                <c:pt idx="2961">
                  <c:v>0</c:v>
                </c:pt>
                <c:pt idx="2962">
                  <c:v>0</c:v>
                </c:pt>
                <c:pt idx="2963">
                  <c:v>-0.992999999999995</c:v>
                </c:pt>
                <c:pt idx="2964">
                  <c:v>0</c:v>
                </c:pt>
                <c:pt idx="2965">
                  <c:v>0.868999999999999</c:v>
                </c:pt>
                <c:pt idx="2966">
                  <c:v>0</c:v>
                </c:pt>
                <c:pt idx="2967">
                  <c:v>0.496999999999999</c:v>
                </c:pt>
                <c:pt idx="2968">
                  <c:v>0</c:v>
                </c:pt>
                <c:pt idx="2969">
                  <c:v>0</c:v>
                </c:pt>
                <c:pt idx="2970">
                  <c:v>0</c:v>
                </c:pt>
                <c:pt idx="2971">
                  <c:v>-0.124000000000002</c:v>
                </c:pt>
                <c:pt idx="2972">
                  <c:v>-0.247999999999997</c:v>
                </c:pt>
                <c:pt idx="2973">
                  <c:v>0</c:v>
                </c:pt>
                <c:pt idx="2974">
                  <c:v>0.744999999999997</c:v>
                </c:pt>
                <c:pt idx="2975">
                  <c:v>0</c:v>
                </c:pt>
                <c:pt idx="2976">
                  <c:v>0</c:v>
                </c:pt>
                <c:pt idx="2977">
                  <c:v>0</c:v>
                </c:pt>
                <c:pt idx="2978">
                  <c:v>0</c:v>
                </c:pt>
                <c:pt idx="2979">
                  <c:v>0</c:v>
                </c:pt>
                <c:pt idx="2980">
                  <c:v>-0.124000000000002</c:v>
                </c:pt>
                <c:pt idx="2981">
                  <c:v>0</c:v>
                </c:pt>
                <c:pt idx="2982">
                  <c:v>-0.496999999999999</c:v>
                </c:pt>
                <c:pt idx="2983">
                  <c:v>-0.123999999999995</c:v>
                </c:pt>
                <c:pt idx="2984">
                  <c:v>0.123999999999995</c:v>
                </c:pt>
                <c:pt idx="2985">
                  <c:v>2.1099999999999901</c:v>
                </c:pt>
                <c:pt idx="2986">
                  <c:v>0</c:v>
                </c:pt>
                <c:pt idx="2987">
                  <c:v>0</c:v>
                </c:pt>
                <c:pt idx="2988">
                  <c:v>0</c:v>
                </c:pt>
                <c:pt idx="2989">
                  <c:v>0</c:v>
                </c:pt>
                <c:pt idx="2990">
                  <c:v>0</c:v>
                </c:pt>
                <c:pt idx="2991">
                  <c:v>0.124000000000002</c:v>
                </c:pt>
                <c:pt idx="2992">
                  <c:v>0</c:v>
                </c:pt>
                <c:pt idx="2993">
                  <c:v>-2.9789999999999899</c:v>
                </c:pt>
                <c:pt idx="2994">
                  <c:v>0</c:v>
                </c:pt>
                <c:pt idx="2995">
                  <c:v>0</c:v>
                </c:pt>
                <c:pt idx="2996">
                  <c:v>0</c:v>
                </c:pt>
                <c:pt idx="2997">
                  <c:v>0</c:v>
                </c:pt>
                <c:pt idx="2998">
                  <c:v>0.247999999999997</c:v>
                </c:pt>
                <c:pt idx="2999">
                  <c:v>0</c:v>
                </c:pt>
                <c:pt idx="3000">
                  <c:v>0</c:v>
                </c:pt>
                <c:pt idx="3001">
                  <c:v>-0.99300000000000199</c:v>
                </c:pt>
                <c:pt idx="3002">
                  <c:v>0.124000000000002</c:v>
                </c:pt>
                <c:pt idx="3003">
                  <c:v>0</c:v>
                </c:pt>
                <c:pt idx="3004">
                  <c:v>0</c:v>
                </c:pt>
                <c:pt idx="3005">
                  <c:v>0</c:v>
                </c:pt>
                <c:pt idx="3006">
                  <c:v>0</c:v>
                </c:pt>
                <c:pt idx="3007">
                  <c:v>0.371999999999999</c:v>
                </c:pt>
                <c:pt idx="3008">
                  <c:v>0.124000000000002</c:v>
                </c:pt>
                <c:pt idx="3009">
                  <c:v>0.992999999999995</c:v>
                </c:pt>
                <c:pt idx="3010">
                  <c:v>0</c:v>
                </c:pt>
                <c:pt idx="3011">
                  <c:v>0</c:v>
                </c:pt>
                <c:pt idx="3012">
                  <c:v>0.248000000000004</c:v>
                </c:pt>
                <c:pt idx="3013">
                  <c:v>0</c:v>
                </c:pt>
                <c:pt idx="3014">
                  <c:v>0</c:v>
                </c:pt>
                <c:pt idx="3015">
                  <c:v>0</c:v>
                </c:pt>
                <c:pt idx="3016">
                  <c:v>-0.868999999999999</c:v>
                </c:pt>
                <c:pt idx="3017">
                  <c:v>-0.124000000000002</c:v>
                </c:pt>
                <c:pt idx="3018">
                  <c:v>-0.247999999999997</c:v>
                </c:pt>
                <c:pt idx="3019">
                  <c:v>0</c:v>
                </c:pt>
                <c:pt idx="3020">
                  <c:v>-0.496999999999999</c:v>
                </c:pt>
                <c:pt idx="3021">
                  <c:v>0</c:v>
                </c:pt>
                <c:pt idx="3022">
                  <c:v>0</c:v>
                </c:pt>
                <c:pt idx="3023">
                  <c:v>0</c:v>
                </c:pt>
                <c:pt idx="3024">
                  <c:v>0</c:v>
                </c:pt>
                <c:pt idx="3025">
                  <c:v>0</c:v>
                </c:pt>
                <c:pt idx="3026">
                  <c:v>0</c:v>
                </c:pt>
                <c:pt idx="3027">
                  <c:v>0</c:v>
                </c:pt>
                <c:pt idx="3028">
                  <c:v>0</c:v>
                </c:pt>
                <c:pt idx="3029">
                  <c:v>-0.125</c:v>
                </c:pt>
                <c:pt idx="3030">
                  <c:v>-0.743999999999999</c:v>
                </c:pt>
                <c:pt idx="3031">
                  <c:v>0</c:v>
                </c:pt>
                <c:pt idx="3032">
                  <c:v>0</c:v>
                </c:pt>
                <c:pt idx="3033">
                  <c:v>0</c:v>
                </c:pt>
                <c:pt idx="3034">
                  <c:v>0.992999999999995</c:v>
                </c:pt>
                <c:pt idx="3035">
                  <c:v>0</c:v>
                </c:pt>
                <c:pt idx="3036">
                  <c:v>0.868999999999999</c:v>
                </c:pt>
                <c:pt idx="3037">
                  <c:v>0</c:v>
                </c:pt>
                <c:pt idx="3038">
                  <c:v>0</c:v>
                </c:pt>
                <c:pt idx="3039">
                  <c:v>-1.4889999999999901</c:v>
                </c:pt>
                <c:pt idx="3040">
                  <c:v>0</c:v>
                </c:pt>
                <c:pt idx="3041">
                  <c:v>0</c:v>
                </c:pt>
                <c:pt idx="3042">
                  <c:v>0</c:v>
                </c:pt>
                <c:pt idx="3043">
                  <c:v>0.495999999999995</c:v>
                </c:pt>
                <c:pt idx="3044">
                  <c:v>0.125</c:v>
                </c:pt>
                <c:pt idx="3045">
                  <c:v>0</c:v>
                </c:pt>
                <c:pt idx="3046">
                  <c:v>-0.248999999999995</c:v>
                </c:pt>
                <c:pt idx="3047">
                  <c:v>0</c:v>
                </c:pt>
                <c:pt idx="3048">
                  <c:v>0.248999999999995</c:v>
                </c:pt>
                <c:pt idx="3049">
                  <c:v>0</c:v>
                </c:pt>
                <c:pt idx="3050">
                  <c:v>0</c:v>
                </c:pt>
                <c:pt idx="3051">
                  <c:v>0</c:v>
                </c:pt>
                <c:pt idx="3052">
                  <c:v>0.249000000000002</c:v>
                </c:pt>
                <c:pt idx="3053">
                  <c:v>1.2409999999999899</c:v>
                </c:pt>
                <c:pt idx="3054">
                  <c:v>0.124000000000002</c:v>
                </c:pt>
                <c:pt idx="3055">
                  <c:v>0.619999999999997</c:v>
                </c:pt>
                <c:pt idx="3056">
                  <c:v>0</c:v>
                </c:pt>
                <c:pt idx="3057">
                  <c:v>0.125</c:v>
                </c:pt>
                <c:pt idx="3058">
                  <c:v>0</c:v>
                </c:pt>
                <c:pt idx="3059">
                  <c:v>0</c:v>
                </c:pt>
                <c:pt idx="3060">
                  <c:v>0</c:v>
                </c:pt>
                <c:pt idx="3061">
                  <c:v>0</c:v>
                </c:pt>
                <c:pt idx="3062">
                  <c:v>-0.49600000000000199</c:v>
                </c:pt>
                <c:pt idx="3063">
                  <c:v>-0.744999999999997</c:v>
                </c:pt>
                <c:pt idx="3064">
                  <c:v>0</c:v>
                </c:pt>
                <c:pt idx="3065">
                  <c:v>0.248999999999995</c:v>
                </c:pt>
                <c:pt idx="3066">
                  <c:v>0</c:v>
                </c:pt>
                <c:pt idx="3067">
                  <c:v>0</c:v>
                </c:pt>
                <c:pt idx="3068">
                  <c:v>0</c:v>
                </c:pt>
                <c:pt idx="3069">
                  <c:v>0</c:v>
                </c:pt>
                <c:pt idx="3070">
                  <c:v>0.124000000000002</c:v>
                </c:pt>
                <c:pt idx="3071">
                  <c:v>0</c:v>
                </c:pt>
                <c:pt idx="3072">
                  <c:v>-0.496999999999999</c:v>
                </c:pt>
                <c:pt idx="3073">
                  <c:v>0</c:v>
                </c:pt>
                <c:pt idx="3074">
                  <c:v>0</c:v>
                </c:pt>
                <c:pt idx="3075">
                  <c:v>-0.124000000000002</c:v>
                </c:pt>
                <c:pt idx="3076">
                  <c:v>0</c:v>
                </c:pt>
                <c:pt idx="3077">
                  <c:v>0</c:v>
                </c:pt>
                <c:pt idx="3078">
                  <c:v>0</c:v>
                </c:pt>
                <c:pt idx="3079">
                  <c:v>0.371999999999999</c:v>
                </c:pt>
                <c:pt idx="3080">
                  <c:v>0</c:v>
                </c:pt>
                <c:pt idx="3081">
                  <c:v>0.247999999999997</c:v>
                </c:pt>
                <c:pt idx="3082">
                  <c:v>0</c:v>
                </c:pt>
                <c:pt idx="3083">
                  <c:v>0</c:v>
                </c:pt>
                <c:pt idx="3084">
                  <c:v>0</c:v>
                </c:pt>
                <c:pt idx="3085">
                  <c:v>0</c:v>
                </c:pt>
                <c:pt idx="3086">
                  <c:v>0</c:v>
                </c:pt>
                <c:pt idx="3087">
                  <c:v>0</c:v>
                </c:pt>
                <c:pt idx="3088">
                  <c:v>0</c:v>
                </c:pt>
                <c:pt idx="3089">
                  <c:v>-0.248999999999995</c:v>
                </c:pt>
                <c:pt idx="3090">
                  <c:v>0</c:v>
                </c:pt>
                <c:pt idx="3091">
                  <c:v>0.372999999999997</c:v>
                </c:pt>
                <c:pt idx="3092">
                  <c:v>0</c:v>
                </c:pt>
                <c:pt idx="3093">
                  <c:v>0</c:v>
                </c:pt>
                <c:pt idx="3094">
                  <c:v>0</c:v>
                </c:pt>
                <c:pt idx="3095">
                  <c:v>0</c:v>
                </c:pt>
                <c:pt idx="3096">
                  <c:v>0</c:v>
                </c:pt>
                <c:pt idx="3097">
                  <c:v>-0.125</c:v>
                </c:pt>
                <c:pt idx="3098">
                  <c:v>0</c:v>
                </c:pt>
                <c:pt idx="3099">
                  <c:v>0.496999999999999</c:v>
                </c:pt>
                <c:pt idx="3100">
                  <c:v>0</c:v>
                </c:pt>
                <c:pt idx="3101">
                  <c:v>0</c:v>
                </c:pt>
                <c:pt idx="3102">
                  <c:v>0.371999999999999</c:v>
                </c:pt>
                <c:pt idx="3103">
                  <c:v>0</c:v>
                </c:pt>
                <c:pt idx="3104">
                  <c:v>0</c:v>
                </c:pt>
                <c:pt idx="3105">
                  <c:v>0</c:v>
                </c:pt>
                <c:pt idx="3106">
                  <c:v>0</c:v>
                </c:pt>
                <c:pt idx="3107">
                  <c:v>0.49600000000000199</c:v>
                </c:pt>
                <c:pt idx="3108">
                  <c:v>0</c:v>
                </c:pt>
                <c:pt idx="3109">
                  <c:v>-1.4889999999999901</c:v>
                </c:pt>
                <c:pt idx="3110">
                  <c:v>-0.62100000000000199</c:v>
                </c:pt>
                <c:pt idx="3111">
                  <c:v>0.124000000000002</c:v>
                </c:pt>
                <c:pt idx="3112">
                  <c:v>0</c:v>
                </c:pt>
                <c:pt idx="3113">
                  <c:v>0</c:v>
                </c:pt>
                <c:pt idx="3114">
                  <c:v>0</c:v>
                </c:pt>
                <c:pt idx="3115">
                  <c:v>0.74500000000000399</c:v>
                </c:pt>
                <c:pt idx="3116">
                  <c:v>-0.248000000000004</c:v>
                </c:pt>
                <c:pt idx="3117">
                  <c:v>0</c:v>
                </c:pt>
                <c:pt idx="3118">
                  <c:v>-0.620999999999995</c:v>
                </c:pt>
                <c:pt idx="3119">
                  <c:v>0</c:v>
                </c:pt>
                <c:pt idx="3120">
                  <c:v>0.372999999999997</c:v>
                </c:pt>
                <c:pt idx="3121">
                  <c:v>0</c:v>
                </c:pt>
                <c:pt idx="3122">
                  <c:v>0</c:v>
                </c:pt>
                <c:pt idx="3123">
                  <c:v>0</c:v>
                </c:pt>
                <c:pt idx="3124">
                  <c:v>0.496999999999999</c:v>
                </c:pt>
                <c:pt idx="3125">
                  <c:v>1.4889999999999901</c:v>
                </c:pt>
                <c:pt idx="3126">
                  <c:v>0.247999999999997</c:v>
                </c:pt>
                <c:pt idx="3127">
                  <c:v>0</c:v>
                </c:pt>
                <c:pt idx="3128">
                  <c:v>-0.123999999999995</c:v>
                </c:pt>
                <c:pt idx="3129">
                  <c:v>0</c:v>
                </c:pt>
                <c:pt idx="3130">
                  <c:v>0</c:v>
                </c:pt>
                <c:pt idx="3131">
                  <c:v>0</c:v>
                </c:pt>
                <c:pt idx="3132">
                  <c:v>0</c:v>
                </c:pt>
                <c:pt idx="3133">
                  <c:v>-0.868999999999999</c:v>
                </c:pt>
                <c:pt idx="3134">
                  <c:v>0</c:v>
                </c:pt>
                <c:pt idx="3135">
                  <c:v>-0.124000000000002</c:v>
                </c:pt>
                <c:pt idx="3136">
                  <c:v>0</c:v>
                </c:pt>
                <c:pt idx="3137">
                  <c:v>0</c:v>
                </c:pt>
                <c:pt idx="3138">
                  <c:v>0.372999999999997</c:v>
                </c:pt>
                <c:pt idx="3139">
                  <c:v>0</c:v>
                </c:pt>
                <c:pt idx="3140">
                  <c:v>0</c:v>
                </c:pt>
                <c:pt idx="3141">
                  <c:v>0</c:v>
                </c:pt>
                <c:pt idx="3142">
                  <c:v>-0.247999999999997</c:v>
                </c:pt>
                <c:pt idx="3143">
                  <c:v>0.496999999999999</c:v>
                </c:pt>
                <c:pt idx="3144">
                  <c:v>0</c:v>
                </c:pt>
                <c:pt idx="3145">
                  <c:v>0</c:v>
                </c:pt>
                <c:pt idx="3146">
                  <c:v>-0.372999999999997</c:v>
                </c:pt>
                <c:pt idx="3147">
                  <c:v>0</c:v>
                </c:pt>
                <c:pt idx="3148">
                  <c:v>0</c:v>
                </c:pt>
                <c:pt idx="3149">
                  <c:v>0</c:v>
                </c:pt>
                <c:pt idx="3150">
                  <c:v>0</c:v>
                </c:pt>
                <c:pt idx="3151">
                  <c:v>0</c:v>
                </c:pt>
                <c:pt idx="3152">
                  <c:v>0</c:v>
                </c:pt>
                <c:pt idx="3153">
                  <c:v>0</c:v>
                </c:pt>
                <c:pt idx="3154">
                  <c:v>0</c:v>
                </c:pt>
                <c:pt idx="3155">
                  <c:v>0</c:v>
                </c:pt>
                <c:pt idx="3156">
                  <c:v>0</c:v>
                </c:pt>
                <c:pt idx="3157">
                  <c:v>0</c:v>
                </c:pt>
                <c:pt idx="3158">
                  <c:v>0</c:v>
                </c:pt>
                <c:pt idx="3159">
                  <c:v>0</c:v>
                </c:pt>
                <c:pt idx="3160">
                  <c:v>0</c:v>
                </c:pt>
                <c:pt idx="3161">
                  <c:v>0.125</c:v>
                </c:pt>
                <c:pt idx="3162">
                  <c:v>-0.496999999999999</c:v>
                </c:pt>
                <c:pt idx="3163">
                  <c:v>-0.247999999999997</c:v>
                </c:pt>
                <c:pt idx="3164">
                  <c:v>0</c:v>
                </c:pt>
                <c:pt idx="3165">
                  <c:v>1.4889999999999901</c:v>
                </c:pt>
                <c:pt idx="3166">
                  <c:v>0</c:v>
                </c:pt>
                <c:pt idx="3167">
                  <c:v>0</c:v>
                </c:pt>
                <c:pt idx="3168">
                  <c:v>0</c:v>
                </c:pt>
                <c:pt idx="3169">
                  <c:v>0</c:v>
                </c:pt>
                <c:pt idx="3170">
                  <c:v>0.371999999999999</c:v>
                </c:pt>
                <c:pt idx="3171">
                  <c:v>-0.371999999999999</c:v>
                </c:pt>
                <c:pt idx="3172">
                  <c:v>0</c:v>
                </c:pt>
                <c:pt idx="3173">
                  <c:v>0</c:v>
                </c:pt>
                <c:pt idx="3174">
                  <c:v>0.496999999999999</c:v>
                </c:pt>
                <c:pt idx="3175">
                  <c:v>0</c:v>
                </c:pt>
                <c:pt idx="3176">
                  <c:v>0</c:v>
                </c:pt>
                <c:pt idx="3177">
                  <c:v>0</c:v>
                </c:pt>
                <c:pt idx="3178">
                  <c:v>0</c:v>
                </c:pt>
                <c:pt idx="3179">
                  <c:v>0</c:v>
                </c:pt>
                <c:pt idx="3180">
                  <c:v>-1.11699999999999</c:v>
                </c:pt>
                <c:pt idx="3181">
                  <c:v>-0.248000000000004</c:v>
                </c:pt>
                <c:pt idx="3182">
                  <c:v>-0.371999999999999</c:v>
                </c:pt>
                <c:pt idx="3183">
                  <c:v>0</c:v>
                </c:pt>
                <c:pt idx="3184">
                  <c:v>0</c:v>
                </c:pt>
                <c:pt idx="3185">
                  <c:v>0</c:v>
                </c:pt>
                <c:pt idx="3186">
                  <c:v>0</c:v>
                </c:pt>
                <c:pt idx="3187">
                  <c:v>-0.992999999999995</c:v>
                </c:pt>
                <c:pt idx="3188">
                  <c:v>0.744999999999997</c:v>
                </c:pt>
                <c:pt idx="3189">
                  <c:v>0</c:v>
                </c:pt>
                <c:pt idx="3190">
                  <c:v>1.61299999999999</c:v>
                </c:pt>
                <c:pt idx="3191">
                  <c:v>0</c:v>
                </c:pt>
                <c:pt idx="3192">
                  <c:v>-1.4889999999999901</c:v>
                </c:pt>
                <c:pt idx="3193">
                  <c:v>0</c:v>
                </c:pt>
                <c:pt idx="3194">
                  <c:v>0</c:v>
                </c:pt>
                <c:pt idx="3195">
                  <c:v>0</c:v>
                </c:pt>
                <c:pt idx="3196">
                  <c:v>0</c:v>
                </c:pt>
                <c:pt idx="3197">
                  <c:v>3.2269999999999999</c:v>
                </c:pt>
                <c:pt idx="3198">
                  <c:v>0</c:v>
                </c:pt>
                <c:pt idx="3199">
                  <c:v>-1.117</c:v>
                </c:pt>
                <c:pt idx="3200">
                  <c:v>0</c:v>
                </c:pt>
                <c:pt idx="3201">
                  <c:v>0</c:v>
                </c:pt>
                <c:pt idx="3202">
                  <c:v>0</c:v>
                </c:pt>
                <c:pt idx="3203">
                  <c:v>0</c:v>
                </c:pt>
                <c:pt idx="3204">
                  <c:v>0</c:v>
                </c:pt>
                <c:pt idx="3205">
                  <c:v>-0.371999999999999</c:v>
                </c:pt>
                <c:pt idx="3206">
                  <c:v>-0.62100000000000199</c:v>
                </c:pt>
                <c:pt idx="3207">
                  <c:v>-0.371999999999999</c:v>
                </c:pt>
                <c:pt idx="3208">
                  <c:v>0</c:v>
                </c:pt>
                <c:pt idx="3209">
                  <c:v>0.124000000000002</c:v>
                </c:pt>
                <c:pt idx="3210">
                  <c:v>0.371999999999999</c:v>
                </c:pt>
                <c:pt idx="3211">
                  <c:v>0</c:v>
                </c:pt>
                <c:pt idx="3212">
                  <c:v>0</c:v>
                </c:pt>
                <c:pt idx="3213">
                  <c:v>0</c:v>
                </c:pt>
                <c:pt idx="3214">
                  <c:v>0</c:v>
                </c:pt>
                <c:pt idx="3215">
                  <c:v>0</c:v>
                </c:pt>
                <c:pt idx="3216">
                  <c:v>0</c:v>
                </c:pt>
                <c:pt idx="3217">
                  <c:v>0</c:v>
                </c:pt>
                <c:pt idx="3218">
                  <c:v>0</c:v>
                </c:pt>
                <c:pt idx="3219">
                  <c:v>0.249000000000002</c:v>
                </c:pt>
                <c:pt idx="3220">
                  <c:v>0</c:v>
                </c:pt>
                <c:pt idx="3221">
                  <c:v>0</c:v>
                </c:pt>
                <c:pt idx="3222">
                  <c:v>0</c:v>
                </c:pt>
                <c:pt idx="3223">
                  <c:v>0</c:v>
                </c:pt>
                <c:pt idx="3224">
                  <c:v>0.991999999999997</c:v>
                </c:pt>
                <c:pt idx="3225">
                  <c:v>0</c:v>
                </c:pt>
                <c:pt idx="3226">
                  <c:v>-0.124000000000002</c:v>
                </c:pt>
                <c:pt idx="3227">
                  <c:v>0</c:v>
                </c:pt>
                <c:pt idx="3228">
                  <c:v>0.124000000000002</c:v>
                </c:pt>
                <c:pt idx="3229">
                  <c:v>0</c:v>
                </c:pt>
                <c:pt idx="3230">
                  <c:v>0</c:v>
                </c:pt>
                <c:pt idx="3231">
                  <c:v>0</c:v>
                </c:pt>
                <c:pt idx="3232">
                  <c:v>-0.124000000000002</c:v>
                </c:pt>
                <c:pt idx="3233">
                  <c:v>0</c:v>
                </c:pt>
                <c:pt idx="3234">
                  <c:v>0</c:v>
                </c:pt>
                <c:pt idx="3235">
                  <c:v>-0.868999999999999</c:v>
                </c:pt>
                <c:pt idx="3236">
                  <c:v>0</c:v>
                </c:pt>
                <c:pt idx="3237">
                  <c:v>0.49600000000000199</c:v>
                </c:pt>
                <c:pt idx="3238">
                  <c:v>0</c:v>
                </c:pt>
                <c:pt idx="3239">
                  <c:v>0</c:v>
                </c:pt>
                <c:pt idx="3240">
                  <c:v>0</c:v>
                </c:pt>
                <c:pt idx="3241">
                  <c:v>-0.248999999999995</c:v>
                </c:pt>
                <c:pt idx="3242">
                  <c:v>0</c:v>
                </c:pt>
                <c:pt idx="3243">
                  <c:v>0.248999999999995</c:v>
                </c:pt>
                <c:pt idx="3244">
                  <c:v>0.371999999999999</c:v>
                </c:pt>
                <c:pt idx="3245">
                  <c:v>0.99300000000000199</c:v>
                </c:pt>
                <c:pt idx="3246">
                  <c:v>0.868999999999999</c:v>
                </c:pt>
                <c:pt idx="3247">
                  <c:v>0</c:v>
                </c:pt>
                <c:pt idx="3248">
                  <c:v>0</c:v>
                </c:pt>
                <c:pt idx="3249">
                  <c:v>0</c:v>
                </c:pt>
                <c:pt idx="3250">
                  <c:v>0</c:v>
                </c:pt>
                <c:pt idx="3251">
                  <c:v>-0.124000000000002</c:v>
                </c:pt>
                <c:pt idx="3252">
                  <c:v>0</c:v>
                </c:pt>
                <c:pt idx="3253">
                  <c:v>4.7160000000000002</c:v>
                </c:pt>
                <c:pt idx="3254">
                  <c:v>0.123999999999995</c:v>
                </c:pt>
                <c:pt idx="3255">
                  <c:v>0</c:v>
                </c:pt>
                <c:pt idx="3256">
                  <c:v>0</c:v>
                </c:pt>
                <c:pt idx="3257">
                  <c:v>0</c:v>
                </c:pt>
                <c:pt idx="3258">
                  <c:v>0</c:v>
                </c:pt>
                <c:pt idx="3259">
                  <c:v>0</c:v>
                </c:pt>
                <c:pt idx="3260">
                  <c:v>-3.3509999999999902</c:v>
                </c:pt>
                <c:pt idx="3261">
                  <c:v>0</c:v>
                </c:pt>
                <c:pt idx="3262">
                  <c:v>22.960999999999999</c:v>
                </c:pt>
                <c:pt idx="3263">
                  <c:v>6.3299999999999903</c:v>
                </c:pt>
                <c:pt idx="3264">
                  <c:v>17.623999999999999</c:v>
                </c:pt>
                <c:pt idx="3265">
                  <c:v>0</c:v>
                </c:pt>
                <c:pt idx="3266">
                  <c:v>0</c:v>
                </c:pt>
                <c:pt idx="3267">
                  <c:v>0</c:v>
                </c:pt>
                <c:pt idx="3268">
                  <c:v>-11.1709999999999</c:v>
                </c:pt>
                <c:pt idx="3269">
                  <c:v>-13.776</c:v>
                </c:pt>
                <c:pt idx="3270">
                  <c:v>-5.9579999999999904</c:v>
                </c:pt>
                <c:pt idx="3271">
                  <c:v>2.60699999999999</c:v>
                </c:pt>
                <c:pt idx="3272">
                  <c:v>0</c:v>
                </c:pt>
                <c:pt idx="3273">
                  <c:v>33.51</c:v>
                </c:pt>
                <c:pt idx="3274">
                  <c:v>0</c:v>
                </c:pt>
                <c:pt idx="3275">
                  <c:v>0</c:v>
                </c:pt>
                <c:pt idx="3276">
                  <c:v>0</c:v>
                </c:pt>
                <c:pt idx="3277">
                  <c:v>-2.7309999999999901</c:v>
                </c:pt>
                <c:pt idx="3278">
                  <c:v>-6.4539999999999997</c:v>
                </c:pt>
                <c:pt idx="3279">
                  <c:v>0</c:v>
                </c:pt>
                <c:pt idx="3280">
                  <c:v>-3.4749999999999899</c:v>
                </c:pt>
                <c:pt idx="3281">
                  <c:v>-0.62100000000000899</c:v>
                </c:pt>
                <c:pt idx="3282">
                  <c:v>-10.301</c:v>
                </c:pt>
                <c:pt idx="3283">
                  <c:v>0</c:v>
                </c:pt>
                <c:pt idx="3284">
                  <c:v>0</c:v>
                </c:pt>
                <c:pt idx="3285">
                  <c:v>0</c:v>
                </c:pt>
                <c:pt idx="3286">
                  <c:v>-2.48199999999999</c:v>
                </c:pt>
                <c:pt idx="3287">
                  <c:v>-11.667</c:v>
                </c:pt>
                <c:pt idx="3288">
                  <c:v>1.73799999999999</c:v>
                </c:pt>
                <c:pt idx="3289">
                  <c:v>0</c:v>
                </c:pt>
                <c:pt idx="3290">
                  <c:v>2.6059999999999901</c:v>
                </c:pt>
                <c:pt idx="3291">
                  <c:v>0</c:v>
                </c:pt>
                <c:pt idx="3292">
                  <c:v>0</c:v>
                </c:pt>
                <c:pt idx="3293">
                  <c:v>0</c:v>
                </c:pt>
                <c:pt idx="3294">
                  <c:v>0</c:v>
                </c:pt>
                <c:pt idx="3295">
                  <c:v>-11.914999999999999</c:v>
                </c:pt>
                <c:pt idx="3296">
                  <c:v>-5.8329999999999904</c:v>
                </c:pt>
                <c:pt idx="3297">
                  <c:v>0</c:v>
                </c:pt>
                <c:pt idx="3298">
                  <c:v>8.4399999999999906</c:v>
                </c:pt>
                <c:pt idx="3299">
                  <c:v>12.907</c:v>
                </c:pt>
                <c:pt idx="3300">
                  <c:v>0</c:v>
                </c:pt>
                <c:pt idx="3301">
                  <c:v>0</c:v>
                </c:pt>
                <c:pt idx="3302">
                  <c:v>0</c:v>
                </c:pt>
                <c:pt idx="3303">
                  <c:v>0</c:v>
                </c:pt>
                <c:pt idx="3304">
                  <c:v>20.106000000000002</c:v>
                </c:pt>
                <c:pt idx="3305">
                  <c:v>0</c:v>
                </c:pt>
                <c:pt idx="3306">
                  <c:v>-3.4750000000000001</c:v>
                </c:pt>
                <c:pt idx="3307">
                  <c:v>-6.7019999999999902</c:v>
                </c:pt>
                <c:pt idx="3308">
                  <c:v>0</c:v>
                </c:pt>
                <c:pt idx="3309">
                  <c:v>0.743999999999999</c:v>
                </c:pt>
                <c:pt idx="3310">
                  <c:v>0</c:v>
                </c:pt>
                <c:pt idx="3311">
                  <c:v>0</c:v>
                </c:pt>
                <c:pt idx="3312">
                  <c:v>0</c:v>
                </c:pt>
                <c:pt idx="3313">
                  <c:v>-4.7160000000000002</c:v>
                </c:pt>
                <c:pt idx="3314">
                  <c:v>-1.4889999999999901</c:v>
                </c:pt>
                <c:pt idx="3315">
                  <c:v>1.4889999999999901</c:v>
                </c:pt>
                <c:pt idx="3316">
                  <c:v>2.3580000000000001</c:v>
                </c:pt>
                <c:pt idx="3317">
                  <c:v>0</c:v>
                </c:pt>
                <c:pt idx="3318">
                  <c:v>-20.727</c:v>
                </c:pt>
                <c:pt idx="3319">
                  <c:v>0</c:v>
                </c:pt>
                <c:pt idx="3320">
                  <c:v>0</c:v>
                </c:pt>
                <c:pt idx="3321">
                  <c:v>0</c:v>
                </c:pt>
                <c:pt idx="3322">
                  <c:v>-0.371999999999999</c:v>
                </c:pt>
                <c:pt idx="3323">
                  <c:v>-0.248000000000004</c:v>
                </c:pt>
                <c:pt idx="3324">
                  <c:v>-2.3579999999999899</c:v>
                </c:pt>
                <c:pt idx="3325">
                  <c:v>0</c:v>
                </c:pt>
                <c:pt idx="3326">
                  <c:v>0</c:v>
                </c:pt>
                <c:pt idx="3327">
                  <c:v>0</c:v>
                </c:pt>
                <c:pt idx="3328">
                  <c:v>0</c:v>
                </c:pt>
                <c:pt idx="3329">
                  <c:v>0</c:v>
                </c:pt>
                <c:pt idx="3330">
                  <c:v>0</c:v>
                </c:pt>
                <c:pt idx="3331">
                  <c:v>0</c:v>
                </c:pt>
                <c:pt idx="3332">
                  <c:v>-0.124000000000002</c:v>
                </c:pt>
                <c:pt idx="3333">
                  <c:v>-0.62100000000000199</c:v>
                </c:pt>
                <c:pt idx="3334">
                  <c:v>0.62100000000000199</c:v>
                </c:pt>
                <c:pt idx="3335">
                  <c:v>-0.249000000000002</c:v>
                </c:pt>
                <c:pt idx="3336">
                  <c:v>0.125</c:v>
                </c:pt>
                <c:pt idx="3337">
                  <c:v>0</c:v>
                </c:pt>
                <c:pt idx="3338">
                  <c:v>0</c:v>
                </c:pt>
                <c:pt idx="3339">
                  <c:v>0</c:v>
                </c:pt>
                <c:pt idx="3340">
                  <c:v>1.2409999999999899</c:v>
                </c:pt>
                <c:pt idx="3341">
                  <c:v>0.49600000000000199</c:v>
                </c:pt>
                <c:pt idx="3342">
                  <c:v>0.247999999999997</c:v>
                </c:pt>
                <c:pt idx="3343">
                  <c:v>0</c:v>
                </c:pt>
                <c:pt idx="3344">
                  <c:v>-0.371999999999999</c:v>
                </c:pt>
                <c:pt idx="3345">
                  <c:v>0</c:v>
                </c:pt>
                <c:pt idx="3346">
                  <c:v>0</c:v>
                </c:pt>
                <c:pt idx="3347">
                  <c:v>0</c:v>
                </c:pt>
                <c:pt idx="3348">
                  <c:v>0</c:v>
                </c:pt>
                <c:pt idx="3349">
                  <c:v>-0.744999999999997</c:v>
                </c:pt>
                <c:pt idx="3350">
                  <c:v>0</c:v>
                </c:pt>
                <c:pt idx="3351">
                  <c:v>0.744999999999997</c:v>
                </c:pt>
                <c:pt idx="3352">
                  <c:v>0</c:v>
                </c:pt>
                <c:pt idx="3353">
                  <c:v>0</c:v>
                </c:pt>
                <c:pt idx="3354">
                  <c:v>0</c:v>
                </c:pt>
                <c:pt idx="3355">
                  <c:v>0</c:v>
                </c:pt>
                <c:pt idx="3356">
                  <c:v>0</c:v>
                </c:pt>
                <c:pt idx="3357">
                  <c:v>0</c:v>
                </c:pt>
                <c:pt idx="3358">
                  <c:v>-0.249000000000002</c:v>
                </c:pt>
                <c:pt idx="3359">
                  <c:v>0</c:v>
                </c:pt>
                <c:pt idx="3360">
                  <c:v>1.117</c:v>
                </c:pt>
                <c:pt idx="3361">
                  <c:v>0</c:v>
                </c:pt>
                <c:pt idx="3362">
                  <c:v>-0.124000000000002</c:v>
                </c:pt>
                <c:pt idx="3363">
                  <c:v>-0.247999999999997</c:v>
                </c:pt>
                <c:pt idx="3364">
                  <c:v>0</c:v>
                </c:pt>
                <c:pt idx="3365">
                  <c:v>0</c:v>
                </c:pt>
                <c:pt idx="3366">
                  <c:v>0</c:v>
                </c:pt>
                <c:pt idx="3367">
                  <c:v>0.371999999999999</c:v>
                </c:pt>
                <c:pt idx="3368">
                  <c:v>0.123999999999995</c:v>
                </c:pt>
                <c:pt idx="3369">
                  <c:v>0</c:v>
                </c:pt>
                <c:pt idx="3370">
                  <c:v>-0.371999999999999</c:v>
                </c:pt>
                <c:pt idx="3371">
                  <c:v>0</c:v>
                </c:pt>
                <c:pt idx="3372">
                  <c:v>0</c:v>
                </c:pt>
                <c:pt idx="3373">
                  <c:v>0</c:v>
                </c:pt>
                <c:pt idx="3374">
                  <c:v>0</c:v>
                </c:pt>
                <c:pt idx="3375">
                  <c:v>0</c:v>
                </c:pt>
                <c:pt idx="3376">
                  <c:v>-1.117</c:v>
                </c:pt>
                <c:pt idx="3377">
                  <c:v>0.249000000000002</c:v>
                </c:pt>
                <c:pt idx="3378">
                  <c:v>0</c:v>
                </c:pt>
                <c:pt idx="3379">
                  <c:v>0</c:v>
                </c:pt>
                <c:pt idx="3380">
                  <c:v>0.99300000000000199</c:v>
                </c:pt>
                <c:pt idx="3381">
                  <c:v>-0.99300000000000199</c:v>
                </c:pt>
                <c:pt idx="3382">
                  <c:v>0</c:v>
                </c:pt>
                <c:pt idx="3383">
                  <c:v>0</c:v>
                </c:pt>
                <c:pt idx="3384">
                  <c:v>0</c:v>
                </c:pt>
                <c:pt idx="3385">
                  <c:v>0.495999999999995</c:v>
                </c:pt>
                <c:pt idx="3386">
                  <c:v>0</c:v>
                </c:pt>
                <c:pt idx="3387">
                  <c:v>0</c:v>
                </c:pt>
                <c:pt idx="3388">
                  <c:v>0.74500000000000399</c:v>
                </c:pt>
                <c:pt idx="3389">
                  <c:v>0.992999999999995</c:v>
                </c:pt>
                <c:pt idx="3390">
                  <c:v>0</c:v>
                </c:pt>
                <c:pt idx="3391">
                  <c:v>0</c:v>
                </c:pt>
                <c:pt idx="3392">
                  <c:v>0</c:v>
                </c:pt>
                <c:pt idx="3393">
                  <c:v>0</c:v>
                </c:pt>
                <c:pt idx="3394">
                  <c:v>0</c:v>
                </c:pt>
                <c:pt idx="3395">
                  <c:v>-0.371999999999999</c:v>
                </c:pt>
                <c:pt idx="3396">
                  <c:v>-0.744999999999997</c:v>
                </c:pt>
                <c:pt idx="3397">
                  <c:v>-0.62000000000000399</c:v>
                </c:pt>
                <c:pt idx="3398">
                  <c:v>-0.125</c:v>
                </c:pt>
                <c:pt idx="3399">
                  <c:v>0.125</c:v>
                </c:pt>
                <c:pt idx="3400">
                  <c:v>0</c:v>
                </c:pt>
                <c:pt idx="3401">
                  <c:v>0</c:v>
                </c:pt>
                <c:pt idx="3402">
                  <c:v>0</c:v>
                </c:pt>
                <c:pt idx="3403">
                  <c:v>-5.0880000000000001</c:v>
                </c:pt>
                <c:pt idx="3404">
                  <c:v>-1.8620000000000001</c:v>
                </c:pt>
                <c:pt idx="3405">
                  <c:v>0</c:v>
                </c:pt>
                <c:pt idx="3406">
                  <c:v>0</c:v>
                </c:pt>
                <c:pt idx="3407">
                  <c:v>0.248000000000004</c:v>
                </c:pt>
                <c:pt idx="3408">
                  <c:v>0</c:v>
                </c:pt>
                <c:pt idx="3409">
                  <c:v>0</c:v>
                </c:pt>
                <c:pt idx="3410">
                  <c:v>0</c:v>
                </c:pt>
                <c:pt idx="3411">
                  <c:v>0</c:v>
                </c:pt>
                <c:pt idx="3412">
                  <c:v>0.992999999999995</c:v>
                </c:pt>
                <c:pt idx="3413">
                  <c:v>0.868999999999999</c:v>
                </c:pt>
                <c:pt idx="3414">
                  <c:v>0</c:v>
                </c:pt>
                <c:pt idx="3415">
                  <c:v>-0.247999999999997</c:v>
                </c:pt>
                <c:pt idx="3416">
                  <c:v>-0.372999999999997</c:v>
                </c:pt>
                <c:pt idx="3417">
                  <c:v>0</c:v>
                </c:pt>
                <c:pt idx="3418">
                  <c:v>0</c:v>
                </c:pt>
                <c:pt idx="3419">
                  <c:v>0</c:v>
                </c:pt>
                <c:pt idx="3420">
                  <c:v>0</c:v>
                </c:pt>
                <c:pt idx="3421">
                  <c:v>0</c:v>
                </c:pt>
                <c:pt idx="3422">
                  <c:v>0</c:v>
                </c:pt>
                <c:pt idx="3423">
                  <c:v>0</c:v>
                </c:pt>
                <c:pt idx="3424">
                  <c:v>-0.249000000000002</c:v>
                </c:pt>
                <c:pt idx="3425">
                  <c:v>0</c:v>
                </c:pt>
                <c:pt idx="3426">
                  <c:v>0.62100000000000199</c:v>
                </c:pt>
                <c:pt idx="3427">
                  <c:v>0</c:v>
                </c:pt>
                <c:pt idx="3428">
                  <c:v>0</c:v>
                </c:pt>
                <c:pt idx="3429">
                  <c:v>0</c:v>
                </c:pt>
                <c:pt idx="3430">
                  <c:v>0.74500000000000399</c:v>
                </c:pt>
                <c:pt idx="3431">
                  <c:v>0.868999999999999</c:v>
                </c:pt>
                <c:pt idx="3432">
                  <c:v>-0.868999999999999</c:v>
                </c:pt>
                <c:pt idx="3433">
                  <c:v>1.11699999999999</c:v>
                </c:pt>
                <c:pt idx="3434">
                  <c:v>-0.99300000000000199</c:v>
                </c:pt>
                <c:pt idx="3435">
                  <c:v>0.99300000000000199</c:v>
                </c:pt>
                <c:pt idx="3436">
                  <c:v>0</c:v>
                </c:pt>
                <c:pt idx="3437">
                  <c:v>0</c:v>
                </c:pt>
                <c:pt idx="3438">
                  <c:v>0</c:v>
                </c:pt>
                <c:pt idx="3439">
                  <c:v>0</c:v>
                </c:pt>
                <c:pt idx="3440">
                  <c:v>0</c:v>
                </c:pt>
                <c:pt idx="3441">
                  <c:v>1.61299999999999</c:v>
                </c:pt>
                <c:pt idx="3442">
                  <c:v>0</c:v>
                </c:pt>
                <c:pt idx="3443">
                  <c:v>-3.1019999999999999</c:v>
                </c:pt>
                <c:pt idx="3444">
                  <c:v>0</c:v>
                </c:pt>
                <c:pt idx="3445">
                  <c:v>0</c:v>
                </c:pt>
                <c:pt idx="3446">
                  <c:v>0</c:v>
                </c:pt>
                <c:pt idx="3447">
                  <c:v>0</c:v>
                </c:pt>
                <c:pt idx="3448">
                  <c:v>0.868999999999999</c:v>
                </c:pt>
                <c:pt idx="3449">
                  <c:v>0</c:v>
                </c:pt>
                <c:pt idx="3450">
                  <c:v>0.371999999999999</c:v>
                </c:pt>
                <c:pt idx="3451">
                  <c:v>-0.371999999999999</c:v>
                </c:pt>
                <c:pt idx="3452">
                  <c:v>0</c:v>
                </c:pt>
                <c:pt idx="3453">
                  <c:v>-0.371999999999999</c:v>
                </c:pt>
                <c:pt idx="3454">
                  <c:v>0</c:v>
                </c:pt>
                <c:pt idx="3455">
                  <c:v>0</c:v>
                </c:pt>
                <c:pt idx="3456">
                  <c:v>0</c:v>
                </c:pt>
                <c:pt idx="3457">
                  <c:v>0</c:v>
                </c:pt>
                <c:pt idx="3458">
                  <c:v>0.247999999999997</c:v>
                </c:pt>
                <c:pt idx="3459">
                  <c:v>1.4890000000000001</c:v>
                </c:pt>
                <c:pt idx="3460">
                  <c:v>0</c:v>
                </c:pt>
                <c:pt idx="3461">
                  <c:v>0</c:v>
                </c:pt>
                <c:pt idx="3462">
                  <c:v>0.247999999999997</c:v>
                </c:pt>
                <c:pt idx="3463">
                  <c:v>0</c:v>
                </c:pt>
                <c:pt idx="3464">
                  <c:v>0</c:v>
                </c:pt>
                <c:pt idx="3465">
                  <c:v>0</c:v>
                </c:pt>
                <c:pt idx="3466">
                  <c:v>-1.11699999999999</c:v>
                </c:pt>
                <c:pt idx="3467">
                  <c:v>-0.868999999999999</c:v>
                </c:pt>
                <c:pt idx="3468">
                  <c:v>0</c:v>
                </c:pt>
                <c:pt idx="3469">
                  <c:v>0</c:v>
                </c:pt>
                <c:pt idx="3470">
                  <c:v>1.2409999999999899</c:v>
                </c:pt>
                <c:pt idx="3471">
                  <c:v>-0.743999999999999</c:v>
                </c:pt>
                <c:pt idx="3472">
                  <c:v>0</c:v>
                </c:pt>
                <c:pt idx="3473">
                  <c:v>0</c:v>
                </c:pt>
                <c:pt idx="3474">
                  <c:v>0</c:v>
                </c:pt>
                <c:pt idx="3475">
                  <c:v>-0.74500000000000399</c:v>
                </c:pt>
                <c:pt idx="3476">
                  <c:v>0</c:v>
                </c:pt>
                <c:pt idx="3477">
                  <c:v>0.124000000000002</c:v>
                </c:pt>
                <c:pt idx="3478">
                  <c:v>0</c:v>
                </c:pt>
                <c:pt idx="3479">
                  <c:v>0</c:v>
                </c:pt>
                <c:pt idx="3480">
                  <c:v>0.62100000000000199</c:v>
                </c:pt>
                <c:pt idx="3481">
                  <c:v>0</c:v>
                </c:pt>
                <c:pt idx="3482">
                  <c:v>0</c:v>
                </c:pt>
                <c:pt idx="3483">
                  <c:v>0</c:v>
                </c:pt>
                <c:pt idx="3484">
                  <c:v>-0.49600000000000199</c:v>
                </c:pt>
                <c:pt idx="3485">
                  <c:v>0</c:v>
                </c:pt>
                <c:pt idx="3486">
                  <c:v>0.743999999999999</c:v>
                </c:pt>
                <c:pt idx="3487">
                  <c:v>0</c:v>
                </c:pt>
                <c:pt idx="3488">
                  <c:v>-0.86800000000000199</c:v>
                </c:pt>
                <c:pt idx="3489">
                  <c:v>0</c:v>
                </c:pt>
                <c:pt idx="3490">
                  <c:v>0</c:v>
                </c:pt>
                <c:pt idx="3491">
                  <c:v>0</c:v>
                </c:pt>
                <c:pt idx="3492">
                  <c:v>0</c:v>
                </c:pt>
                <c:pt idx="3493">
                  <c:v>1.6139999999999901</c:v>
                </c:pt>
                <c:pt idx="3494">
                  <c:v>-0.744999999999997</c:v>
                </c:pt>
                <c:pt idx="3495">
                  <c:v>0</c:v>
                </c:pt>
                <c:pt idx="3496">
                  <c:v>0</c:v>
                </c:pt>
                <c:pt idx="3497">
                  <c:v>0</c:v>
                </c:pt>
                <c:pt idx="3498">
                  <c:v>0.248999999999995</c:v>
                </c:pt>
                <c:pt idx="3499">
                  <c:v>0</c:v>
                </c:pt>
                <c:pt idx="3500">
                  <c:v>0</c:v>
                </c:pt>
                <c:pt idx="3501">
                  <c:v>0</c:v>
                </c:pt>
                <c:pt idx="3502">
                  <c:v>0</c:v>
                </c:pt>
                <c:pt idx="3503">
                  <c:v>-0.124000000000002</c:v>
                </c:pt>
                <c:pt idx="3504">
                  <c:v>-0.372999999999997</c:v>
                </c:pt>
                <c:pt idx="3505">
                  <c:v>0</c:v>
                </c:pt>
                <c:pt idx="3506">
                  <c:v>2.3579999999999899</c:v>
                </c:pt>
                <c:pt idx="3507">
                  <c:v>0</c:v>
                </c:pt>
                <c:pt idx="3508">
                  <c:v>0</c:v>
                </c:pt>
                <c:pt idx="3509">
                  <c:v>0</c:v>
                </c:pt>
                <c:pt idx="3510">
                  <c:v>0</c:v>
                </c:pt>
                <c:pt idx="3511">
                  <c:v>-0.123999999999995</c:v>
                </c:pt>
                <c:pt idx="3512">
                  <c:v>-0.74500000000000399</c:v>
                </c:pt>
                <c:pt idx="3513">
                  <c:v>0</c:v>
                </c:pt>
                <c:pt idx="3514">
                  <c:v>-1.4889999999999901</c:v>
                </c:pt>
                <c:pt idx="3515">
                  <c:v>-0.372999999999997</c:v>
                </c:pt>
                <c:pt idx="3516">
                  <c:v>0.372999999999997</c:v>
                </c:pt>
                <c:pt idx="3517">
                  <c:v>0</c:v>
                </c:pt>
                <c:pt idx="3518">
                  <c:v>0</c:v>
                </c:pt>
                <c:pt idx="3519">
                  <c:v>0</c:v>
                </c:pt>
                <c:pt idx="3520">
                  <c:v>-0.496999999999999</c:v>
                </c:pt>
                <c:pt idx="3521">
                  <c:v>0</c:v>
                </c:pt>
                <c:pt idx="3522">
                  <c:v>2.855</c:v>
                </c:pt>
                <c:pt idx="3523">
                  <c:v>0</c:v>
                </c:pt>
                <c:pt idx="3524">
                  <c:v>-1.986</c:v>
                </c:pt>
                <c:pt idx="3525">
                  <c:v>-0.123999999999995</c:v>
                </c:pt>
                <c:pt idx="3526">
                  <c:v>0</c:v>
                </c:pt>
                <c:pt idx="3527">
                  <c:v>0</c:v>
                </c:pt>
                <c:pt idx="3528">
                  <c:v>0</c:v>
                </c:pt>
                <c:pt idx="3529">
                  <c:v>0.868999999999999</c:v>
                </c:pt>
                <c:pt idx="3530">
                  <c:v>0.868999999999999</c:v>
                </c:pt>
                <c:pt idx="3531">
                  <c:v>0.868999999999999</c:v>
                </c:pt>
                <c:pt idx="3532">
                  <c:v>0</c:v>
                </c:pt>
                <c:pt idx="3533">
                  <c:v>0.49600000000000199</c:v>
                </c:pt>
                <c:pt idx="3534">
                  <c:v>0.247999999999997</c:v>
                </c:pt>
                <c:pt idx="3535">
                  <c:v>0</c:v>
                </c:pt>
                <c:pt idx="3536">
                  <c:v>0</c:v>
                </c:pt>
                <c:pt idx="3537">
                  <c:v>0</c:v>
                </c:pt>
                <c:pt idx="3538">
                  <c:v>-0.868999999999999</c:v>
                </c:pt>
                <c:pt idx="3539">
                  <c:v>0</c:v>
                </c:pt>
                <c:pt idx="3540">
                  <c:v>0.123999999999995</c:v>
                </c:pt>
                <c:pt idx="3541">
                  <c:v>0</c:v>
                </c:pt>
                <c:pt idx="3542">
                  <c:v>-0.371999999999999</c:v>
                </c:pt>
                <c:pt idx="3543">
                  <c:v>0</c:v>
                </c:pt>
                <c:pt idx="3544">
                  <c:v>0</c:v>
                </c:pt>
                <c:pt idx="3545">
                  <c:v>0</c:v>
                </c:pt>
                <c:pt idx="3546">
                  <c:v>0</c:v>
                </c:pt>
                <c:pt idx="3547">
                  <c:v>-0.372999999999997</c:v>
                </c:pt>
                <c:pt idx="3548">
                  <c:v>0</c:v>
                </c:pt>
                <c:pt idx="3549">
                  <c:v>0</c:v>
                </c:pt>
                <c:pt idx="3550">
                  <c:v>0</c:v>
                </c:pt>
                <c:pt idx="3551">
                  <c:v>-0.124000000000002</c:v>
                </c:pt>
                <c:pt idx="3552">
                  <c:v>-0.247999999999997</c:v>
                </c:pt>
                <c:pt idx="3553">
                  <c:v>0</c:v>
                </c:pt>
                <c:pt idx="3554">
                  <c:v>0</c:v>
                </c:pt>
                <c:pt idx="3555">
                  <c:v>0</c:v>
                </c:pt>
                <c:pt idx="3556">
                  <c:v>-0.371999999999999</c:v>
                </c:pt>
                <c:pt idx="3557">
                  <c:v>0</c:v>
                </c:pt>
                <c:pt idx="3558">
                  <c:v>0.619999999999997</c:v>
                </c:pt>
                <c:pt idx="3559">
                  <c:v>0</c:v>
                </c:pt>
                <c:pt idx="3560">
                  <c:v>-0.619999999999997</c:v>
                </c:pt>
                <c:pt idx="3561">
                  <c:v>-0.125</c:v>
                </c:pt>
                <c:pt idx="3562">
                  <c:v>0</c:v>
                </c:pt>
                <c:pt idx="3563">
                  <c:v>0</c:v>
                </c:pt>
                <c:pt idx="3564">
                  <c:v>0</c:v>
                </c:pt>
                <c:pt idx="3565">
                  <c:v>0</c:v>
                </c:pt>
                <c:pt idx="3566">
                  <c:v>0</c:v>
                </c:pt>
                <c:pt idx="3567">
                  <c:v>0.371999999999999</c:v>
                </c:pt>
                <c:pt idx="3568">
                  <c:v>0</c:v>
                </c:pt>
                <c:pt idx="3569">
                  <c:v>-0.62100000000000199</c:v>
                </c:pt>
                <c:pt idx="3570">
                  <c:v>0</c:v>
                </c:pt>
                <c:pt idx="3571">
                  <c:v>0</c:v>
                </c:pt>
                <c:pt idx="3572">
                  <c:v>0</c:v>
                </c:pt>
                <c:pt idx="3573">
                  <c:v>0</c:v>
                </c:pt>
                <c:pt idx="3574">
                  <c:v>0</c:v>
                </c:pt>
                <c:pt idx="3575">
                  <c:v>0.496999999999999</c:v>
                </c:pt>
                <c:pt idx="3576">
                  <c:v>0.371999999999999</c:v>
                </c:pt>
                <c:pt idx="3577">
                  <c:v>0.868999999999999</c:v>
                </c:pt>
                <c:pt idx="3578">
                  <c:v>0</c:v>
                </c:pt>
                <c:pt idx="3579">
                  <c:v>0</c:v>
                </c:pt>
                <c:pt idx="3580">
                  <c:v>0</c:v>
                </c:pt>
                <c:pt idx="3581">
                  <c:v>0</c:v>
                </c:pt>
                <c:pt idx="3582">
                  <c:v>0</c:v>
                </c:pt>
                <c:pt idx="3583">
                  <c:v>-6.8259999999999899</c:v>
                </c:pt>
                <c:pt idx="3584">
                  <c:v>-2.234</c:v>
                </c:pt>
                <c:pt idx="3585">
                  <c:v>0</c:v>
                </c:pt>
                <c:pt idx="3586">
                  <c:v>-0.249000000000002</c:v>
                </c:pt>
                <c:pt idx="3587">
                  <c:v>-0.123999999999995</c:v>
                </c:pt>
                <c:pt idx="3588">
                  <c:v>0</c:v>
                </c:pt>
                <c:pt idx="3589">
                  <c:v>0</c:v>
                </c:pt>
                <c:pt idx="3590">
                  <c:v>0</c:v>
                </c:pt>
                <c:pt idx="3591">
                  <c:v>0</c:v>
                </c:pt>
                <c:pt idx="3592">
                  <c:v>-0.620999999999995</c:v>
                </c:pt>
                <c:pt idx="3593">
                  <c:v>0</c:v>
                </c:pt>
                <c:pt idx="3594">
                  <c:v>0.496999999999999</c:v>
                </c:pt>
                <c:pt idx="3595">
                  <c:v>0</c:v>
                </c:pt>
                <c:pt idx="3596">
                  <c:v>0</c:v>
                </c:pt>
                <c:pt idx="3597">
                  <c:v>-0.373000000000004</c:v>
                </c:pt>
                <c:pt idx="3598">
                  <c:v>0</c:v>
                </c:pt>
                <c:pt idx="3599">
                  <c:v>0</c:v>
                </c:pt>
                <c:pt idx="3600">
                  <c:v>0</c:v>
                </c:pt>
                <c:pt idx="3601">
                  <c:v>0</c:v>
                </c:pt>
                <c:pt idx="3602">
                  <c:v>0</c:v>
                </c:pt>
                <c:pt idx="3603">
                  <c:v>2.4830000000000001</c:v>
                </c:pt>
                <c:pt idx="3604">
                  <c:v>0</c:v>
                </c:pt>
                <c:pt idx="3605">
                  <c:v>-0.62100000000000899</c:v>
                </c:pt>
                <c:pt idx="3606">
                  <c:v>-0.371999999999999</c:v>
                </c:pt>
                <c:pt idx="3607">
                  <c:v>0</c:v>
                </c:pt>
                <c:pt idx="3608">
                  <c:v>0</c:v>
                </c:pt>
                <c:pt idx="3609">
                  <c:v>0</c:v>
                </c:pt>
                <c:pt idx="3610">
                  <c:v>0.247999999999997</c:v>
                </c:pt>
                <c:pt idx="3611">
                  <c:v>0</c:v>
                </c:pt>
                <c:pt idx="3612">
                  <c:v>0.249000000000002</c:v>
                </c:pt>
                <c:pt idx="3613">
                  <c:v>-0.249000000000002</c:v>
                </c:pt>
                <c:pt idx="3614">
                  <c:v>0.249000000000002</c:v>
                </c:pt>
                <c:pt idx="3615">
                  <c:v>-0.249000000000002</c:v>
                </c:pt>
                <c:pt idx="3616">
                  <c:v>0</c:v>
                </c:pt>
                <c:pt idx="3617">
                  <c:v>0</c:v>
                </c:pt>
                <c:pt idx="3618">
                  <c:v>0</c:v>
                </c:pt>
                <c:pt idx="3619">
                  <c:v>0</c:v>
                </c:pt>
                <c:pt idx="3620">
                  <c:v>0.744999999999997</c:v>
                </c:pt>
                <c:pt idx="3621">
                  <c:v>0</c:v>
                </c:pt>
                <c:pt idx="3622">
                  <c:v>-1.2409999999999899</c:v>
                </c:pt>
                <c:pt idx="3623">
                  <c:v>0</c:v>
                </c:pt>
                <c:pt idx="3624">
                  <c:v>2.234</c:v>
                </c:pt>
                <c:pt idx="3625">
                  <c:v>0</c:v>
                </c:pt>
                <c:pt idx="3626">
                  <c:v>0</c:v>
                </c:pt>
                <c:pt idx="3627">
                  <c:v>0</c:v>
                </c:pt>
                <c:pt idx="3628">
                  <c:v>0</c:v>
                </c:pt>
                <c:pt idx="3629">
                  <c:v>0.124000000000002</c:v>
                </c:pt>
                <c:pt idx="3630">
                  <c:v>0</c:v>
                </c:pt>
                <c:pt idx="3631">
                  <c:v>-0.371999999999999</c:v>
                </c:pt>
                <c:pt idx="3632">
                  <c:v>-1.6140000000000001</c:v>
                </c:pt>
                <c:pt idx="3633">
                  <c:v>0</c:v>
                </c:pt>
                <c:pt idx="3634">
                  <c:v>0</c:v>
                </c:pt>
                <c:pt idx="3635">
                  <c:v>0</c:v>
                </c:pt>
                <c:pt idx="3636">
                  <c:v>0</c:v>
                </c:pt>
                <c:pt idx="3637">
                  <c:v>0</c:v>
                </c:pt>
                <c:pt idx="3638">
                  <c:v>0.124000000000002</c:v>
                </c:pt>
                <c:pt idx="3639">
                  <c:v>0</c:v>
                </c:pt>
                <c:pt idx="3640">
                  <c:v>0.372999999999997</c:v>
                </c:pt>
                <c:pt idx="3641">
                  <c:v>0</c:v>
                </c:pt>
                <c:pt idx="3642">
                  <c:v>-0.249000000000002</c:v>
                </c:pt>
                <c:pt idx="3643">
                  <c:v>0</c:v>
                </c:pt>
                <c:pt idx="3644">
                  <c:v>0</c:v>
                </c:pt>
                <c:pt idx="3645">
                  <c:v>0</c:v>
                </c:pt>
                <c:pt idx="3646">
                  <c:v>0.74500000000000399</c:v>
                </c:pt>
                <c:pt idx="3647">
                  <c:v>0.247999999999997</c:v>
                </c:pt>
                <c:pt idx="3648">
                  <c:v>0.249000000000002</c:v>
                </c:pt>
                <c:pt idx="3649">
                  <c:v>0.371999999999999</c:v>
                </c:pt>
                <c:pt idx="3650">
                  <c:v>0.123999999999995</c:v>
                </c:pt>
                <c:pt idx="3651">
                  <c:v>0</c:v>
                </c:pt>
                <c:pt idx="3652">
                  <c:v>0</c:v>
                </c:pt>
                <c:pt idx="3653">
                  <c:v>0</c:v>
                </c:pt>
                <c:pt idx="3654">
                  <c:v>0</c:v>
                </c:pt>
                <c:pt idx="3655">
                  <c:v>-1.48999999999999</c:v>
                </c:pt>
                <c:pt idx="3656">
                  <c:v>0</c:v>
                </c:pt>
                <c:pt idx="3657">
                  <c:v>0</c:v>
                </c:pt>
                <c:pt idx="3658">
                  <c:v>0.248999999999995</c:v>
                </c:pt>
                <c:pt idx="3659">
                  <c:v>0</c:v>
                </c:pt>
                <c:pt idx="3660">
                  <c:v>0.49600000000000199</c:v>
                </c:pt>
                <c:pt idx="3661">
                  <c:v>0</c:v>
                </c:pt>
                <c:pt idx="3662">
                  <c:v>0</c:v>
                </c:pt>
                <c:pt idx="3663">
                  <c:v>0</c:v>
                </c:pt>
                <c:pt idx="3664">
                  <c:v>0.124000000000002</c:v>
                </c:pt>
                <c:pt idx="3665">
                  <c:v>0.247999999999997</c:v>
                </c:pt>
                <c:pt idx="3666">
                  <c:v>0</c:v>
                </c:pt>
                <c:pt idx="3667">
                  <c:v>0</c:v>
                </c:pt>
                <c:pt idx="3668">
                  <c:v>0.124000000000002</c:v>
                </c:pt>
                <c:pt idx="3669">
                  <c:v>0</c:v>
                </c:pt>
                <c:pt idx="3670">
                  <c:v>0</c:v>
                </c:pt>
                <c:pt idx="3671">
                  <c:v>0</c:v>
                </c:pt>
                <c:pt idx="3672">
                  <c:v>0</c:v>
                </c:pt>
                <c:pt idx="3673">
                  <c:v>0</c:v>
                </c:pt>
                <c:pt idx="3674">
                  <c:v>0.496999999999999</c:v>
                </c:pt>
                <c:pt idx="3675">
                  <c:v>0</c:v>
                </c:pt>
                <c:pt idx="3676">
                  <c:v>0</c:v>
                </c:pt>
                <c:pt idx="3677">
                  <c:v>0</c:v>
                </c:pt>
                <c:pt idx="3678">
                  <c:v>0.868999999999999</c:v>
                </c:pt>
                <c:pt idx="3679">
                  <c:v>0</c:v>
                </c:pt>
                <c:pt idx="3680">
                  <c:v>0</c:v>
                </c:pt>
                <c:pt idx="3681">
                  <c:v>0</c:v>
                </c:pt>
                <c:pt idx="3682">
                  <c:v>0.124000000000002</c:v>
                </c:pt>
                <c:pt idx="3683">
                  <c:v>0.868999999999999</c:v>
                </c:pt>
                <c:pt idx="3684">
                  <c:v>0</c:v>
                </c:pt>
                <c:pt idx="3685">
                  <c:v>-0.125</c:v>
                </c:pt>
                <c:pt idx="3686">
                  <c:v>-0.743999999999999</c:v>
                </c:pt>
                <c:pt idx="3687">
                  <c:v>-0.124000000000002</c:v>
                </c:pt>
                <c:pt idx="3688">
                  <c:v>0</c:v>
                </c:pt>
                <c:pt idx="3689">
                  <c:v>0</c:v>
                </c:pt>
                <c:pt idx="3690">
                  <c:v>0</c:v>
                </c:pt>
                <c:pt idx="3691">
                  <c:v>0.124000000000002</c:v>
                </c:pt>
                <c:pt idx="3692">
                  <c:v>0</c:v>
                </c:pt>
                <c:pt idx="3693">
                  <c:v>0</c:v>
                </c:pt>
                <c:pt idx="3694">
                  <c:v>0.49600000000000199</c:v>
                </c:pt>
                <c:pt idx="3695">
                  <c:v>0.371999999999999</c:v>
                </c:pt>
                <c:pt idx="3696">
                  <c:v>0.248999999999995</c:v>
                </c:pt>
                <c:pt idx="3697">
                  <c:v>0</c:v>
                </c:pt>
                <c:pt idx="3698">
                  <c:v>0</c:v>
                </c:pt>
                <c:pt idx="3699">
                  <c:v>0</c:v>
                </c:pt>
                <c:pt idx="3700">
                  <c:v>0</c:v>
                </c:pt>
                <c:pt idx="3701">
                  <c:v>0</c:v>
                </c:pt>
                <c:pt idx="3702">
                  <c:v>-0.868999999999999</c:v>
                </c:pt>
                <c:pt idx="3703">
                  <c:v>-0.247999999999997</c:v>
                </c:pt>
                <c:pt idx="3704">
                  <c:v>-0.248000000000004</c:v>
                </c:pt>
                <c:pt idx="3705">
                  <c:v>-0.371999999999999</c:v>
                </c:pt>
                <c:pt idx="3706">
                  <c:v>0</c:v>
                </c:pt>
                <c:pt idx="3707">
                  <c:v>0</c:v>
                </c:pt>
                <c:pt idx="3708">
                  <c:v>0</c:v>
                </c:pt>
                <c:pt idx="3709">
                  <c:v>0</c:v>
                </c:pt>
                <c:pt idx="3710">
                  <c:v>0.247999999999997</c:v>
                </c:pt>
                <c:pt idx="3711">
                  <c:v>0</c:v>
                </c:pt>
                <c:pt idx="3712">
                  <c:v>0</c:v>
                </c:pt>
                <c:pt idx="3713">
                  <c:v>0.125</c:v>
                </c:pt>
                <c:pt idx="3714">
                  <c:v>0</c:v>
                </c:pt>
                <c:pt idx="3715">
                  <c:v>0</c:v>
                </c:pt>
                <c:pt idx="3716">
                  <c:v>0</c:v>
                </c:pt>
                <c:pt idx="3717">
                  <c:v>0</c:v>
                </c:pt>
                <c:pt idx="3718">
                  <c:v>0</c:v>
                </c:pt>
                <c:pt idx="3719">
                  <c:v>1.7370000000000001</c:v>
                </c:pt>
                <c:pt idx="3720">
                  <c:v>0</c:v>
                </c:pt>
                <c:pt idx="3721">
                  <c:v>0.868999999999999</c:v>
                </c:pt>
                <c:pt idx="3722">
                  <c:v>-1.117</c:v>
                </c:pt>
                <c:pt idx="3723">
                  <c:v>0</c:v>
                </c:pt>
                <c:pt idx="3724">
                  <c:v>0</c:v>
                </c:pt>
                <c:pt idx="3725">
                  <c:v>0</c:v>
                </c:pt>
                <c:pt idx="3726">
                  <c:v>0</c:v>
                </c:pt>
                <c:pt idx="3727">
                  <c:v>-1.8620000000000001</c:v>
                </c:pt>
                <c:pt idx="3728">
                  <c:v>0</c:v>
                </c:pt>
                <c:pt idx="3729">
                  <c:v>0.124000000000002</c:v>
                </c:pt>
                <c:pt idx="3730">
                  <c:v>0.372999999999997</c:v>
                </c:pt>
                <c:pt idx="3731">
                  <c:v>0</c:v>
                </c:pt>
                <c:pt idx="3732">
                  <c:v>0</c:v>
                </c:pt>
                <c:pt idx="3733">
                  <c:v>0</c:v>
                </c:pt>
                <c:pt idx="3734">
                  <c:v>0</c:v>
                </c:pt>
                <c:pt idx="3735">
                  <c:v>0</c:v>
                </c:pt>
                <c:pt idx="3736">
                  <c:v>0</c:v>
                </c:pt>
                <c:pt idx="3737">
                  <c:v>-0.371999999999999</c:v>
                </c:pt>
                <c:pt idx="3738">
                  <c:v>0</c:v>
                </c:pt>
                <c:pt idx="3739">
                  <c:v>0</c:v>
                </c:pt>
                <c:pt idx="3740">
                  <c:v>0.123999999999995</c:v>
                </c:pt>
                <c:pt idx="3741">
                  <c:v>-0.247999999999997</c:v>
                </c:pt>
                <c:pt idx="3742">
                  <c:v>0</c:v>
                </c:pt>
                <c:pt idx="3743">
                  <c:v>0</c:v>
                </c:pt>
                <c:pt idx="3744">
                  <c:v>0</c:v>
                </c:pt>
                <c:pt idx="3745">
                  <c:v>-0.248000000000004</c:v>
                </c:pt>
                <c:pt idx="3746">
                  <c:v>0</c:v>
                </c:pt>
                <c:pt idx="3747">
                  <c:v>0.124000000000002</c:v>
                </c:pt>
                <c:pt idx="3748">
                  <c:v>0</c:v>
                </c:pt>
                <c:pt idx="3749">
                  <c:v>0</c:v>
                </c:pt>
                <c:pt idx="3750">
                  <c:v>0.247999999999997</c:v>
                </c:pt>
                <c:pt idx="3751">
                  <c:v>0</c:v>
                </c:pt>
                <c:pt idx="3752">
                  <c:v>0</c:v>
                </c:pt>
                <c:pt idx="3753">
                  <c:v>0</c:v>
                </c:pt>
                <c:pt idx="3754">
                  <c:v>-0.124000000000002</c:v>
                </c:pt>
                <c:pt idx="3755">
                  <c:v>0.124000000000002</c:v>
                </c:pt>
                <c:pt idx="3756">
                  <c:v>0</c:v>
                </c:pt>
                <c:pt idx="3757">
                  <c:v>0.124000000000002</c:v>
                </c:pt>
                <c:pt idx="3758">
                  <c:v>0</c:v>
                </c:pt>
                <c:pt idx="3759">
                  <c:v>0</c:v>
                </c:pt>
                <c:pt idx="3760">
                  <c:v>0</c:v>
                </c:pt>
                <c:pt idx="3761">
                  <c:v>0</c:v>
                </c:pt>
                <c:pt idx="3762">
                  <c:v>0</c:v>
                </c:pt>
                <c:pt idx="3763">
                  <c:v>0</c:v>
                </c:pt>
                <c:pt idx="3764">
                  <c:v>0</c:v>
                </c:pt>
                <c:pt idx="3765">
                  <c:v>0</c:v>
                </c:pt>
                <c:pt idx="3766">
                  <c:v>1.7370000000000001</c:v>
                </c:pt>
                <c:pt idx="3767">
                  <c:v>0.868999999999999</c:v>
                </c:pt>
                <c:pt idx="3768">
                  <c:v>-0.868999999999999</c:v>
                </c:pt>
                <c:pt idx="3769">
                  <c:v>0</c:v>
                </c:pt>
                <c:pt idx="3770">
                  <c:v>0</c:v>
                </c:pt>
                <c:pt idx="3771">
                  <c:v>0</c:v>
                </c:pt>
                <c:pt idx="3772">
                  <c:v>0</c:v>
                </c:pt>
                <c:pt idx="3773">
                  <c:v>0</c:v>
                </c:pt>
                <c:pt idx="3774">
                  <c:v>-0.496999999999999</c:v>
                </c:pt>
                <c:pt idx="3775">
                  <c:v>-1.4890000000000001</c:v>
                </c:pt>
                <c:pt idx="3776">
                  <c:v>0</c:v>
                </c:pt>
                <c:pt idx="3777">
                  <c:v>-0.496999999999999</c:v>
                </c:pt>
                <c:pt idx="3778">
                  <c:v>0</c:v>
                </c:pt>
                <c:pt idx="3779">
                  <c:v>0</c:v>
                </c:pt>
                <c:pt idx="3780">
                  <c:v>0</c:v>
                </c:pt>
                <c:pt idx="3781">
                  <c:v>0</c:v>
                </c:pt>
                <c:pt idx="3782">
                  <c:v>0.248000000000004</c:v>
                </c:pt>
                <c:pt idx="3783">
                  <c:v>0</c:v>
                </c:pt>
                <c:pt idx="3784">
                  <c:v>0.248999999999995</c:v>
                </c:pt>
                <c:pt idx="3785">
                  <c:v>-0.248999999999995</c:v>
                </c:pt>
                <c:pt idx="3786">
                  <c:v>0.248999999999995</c:v>
                </c:pt>
                <c:pt idx="3787">
                  <c:v>0</c:v>
                </c:pt>
                <c:pt idx="3788">
                  <c:v>0</c:v>
                </c:pt>
                <c:pt idx="3789">
                  <c:v>0</c:v>
                </c:pt>
                <c:pt idx="3790">
                  <c:v>0.247999999999997</c:v>
                </c:pt>
                <c:pt idx="3791">
                  <c:v>0.62100000000000199</c:v>
                </c:pt>
                <c:pt idx="3792">
                  <c:v>0.371999999999999</c:v>
                </c:pt>
                <c:pt idx="3793">
                  <c:v>0</c:v>
                </c:pt>
                <c:pt idx="3794">
                  <c:v>-0.124000000000002</c:v>
                </c:pt>
                <c:pt idx="3795">
                  <c:v>0</c:v>
                </c:pt>
                <c:pt idx="3796">
                  <c:v>0</c:v>
                </c:pt>
                <c:pt idx="3797">
                  <c:v>0</c:v>
                </c:pt>
                <c:pt idx="3798">
                  <c:v>0</c:v>
                </c:pt>
                <c:pt idx="3799">
                  <c:v>0</c:v>
                </c:pt>
                <c:pt idx="3800">
                  <c:v>-0.249000000000002</c:v>
                </c:pt>
                <c:pt idx="3801">
                  <c:v>0.249000000000002</c:v>
                </c:pt>
                <c:pt idx="3802">
                  <c:v>-0.124000000000002</c:v>
                </c:pt>
                <c:pt idx="3803">
                  <c:v>0</c:v>
                </c:pt>
                <c:pt idx="3804">
                  <c:v>0</c:v>
                </c:pt>
                <c:pt idx="3805">
                  <c:v>0</c:v>
                </c:pt>
                <c:pt idx="3806">
                  <c:v>0</c:v>
                </c:pt>
                <c:pt idx="3807">
                  <c:v>0</c:v>
                </c:pt>
                <c:pt idx="3808">
                  <c:v>0</c:v>
                </c:pt>
                <c:pt idx="3809">
                  <c:v>-0.124000000000002</c:v>
                </c:pt>
                <c:pt idx="3810">
                  <c:v>-0.125</c:v>
                </c:pt>
                <c:pt idx="3811">
                  <c:v>0.125</c:v>
                </c:pt>
                <c:pt idx="3812">
                  <c:v>-0.125</c:v>
                </c:pt>
                <c:pt idx="3813">
                  <c:v>-0.247999999999997</c:v>
                </c:pt>
                <c:pt idx="3814">
                  <c:v>0</c:v>
                </c:pt>
                <c:pt idx="3815">
                  <c:v>0</c:v>
                </c:pt>
                <c:pt idx="3816">
                  <c:v>0</c:v>
                </c:pt>
                <c:pt idx="3817">
                  <c:v>0</c:v>
                </c:pt>
                <c:pt idx="3818">
                  <c:v>0</c:v>
                </c:pt>
                <c:pt idx="3819">
                  <c:v>0.371999999999999</c:v>
                </c:pt>
                <c:pt idx="3820">
                  <c:v>0.124000000000002</c:v>
                </c:pt>
                <c:pt idx="3821">
                  <c:v>0</c:v>
                </c:pt>
                <c:pt idx="3822">
                  <c:v>-0.124000000000002</c:v>
                </c:pt>
                <c:pt idx="3823">
                  <c:v>0</c:v>
                </c:pt>
                <c:pt idx="3824">
                  <c:v>0</c:v>
                </c:pt>
                <c:pt idx="3825">
                  <c:v>0</c:v>
                </c:pt>
                <c:pt idx="3826">
                  <c:v>0</c:v>
                </c:pt>
                <c:pt idx="3827">
                  <c:v>0.371999999999999</c:v>
                </c:pt>
                <c:pt idx="3828">
                  <c:v>0</c:v>
                </c:pt>
                <c:pt idx="3829">
                  <c:v>0</c:v>
                </c:pt>
                <c:pt idx="3830">
                  <c:v>0.124000000000002</c:v>
                </c:pt>
                <c:pt idx="3831">
                  <c:v>0</c:v>
                </c:pt>
                <c:pt idx="3832">
                  <c:v>0</c:v>
                </c:pt>
                <c:pt idx="3833">
                  <c:v>0</c:v>
                </c:pt>
                <c:pt idx="3834">
                  <c:v>0</c:v>
                </c:pt>
                <c:pt idx="3835">
                  <c:v>-0.371999999999999</c:v>
                </c:pt>
                <c:pt idx="3836">
                  <c:v>0</c:v>
                </c:pt>
                <c:pt idx="3837">
                  <c:v>0.868999999999999</c:v>
                </c:pt>
                <c:pt idx="3838">
                  <c:v>2.1099999999999901</c:v>
                </c:pt>
                <c:pt idx="3839">
                  <c:v>0</c:v>
                </c:pt>
                <c:pt idx="3840">
                  <c:v>0</c:v>
                </c:pt>
                <c:pt idx="3841">
                  <c:v>0</c:v>
                </c:pt>
                <c:pt idx="3842">
                  <c:v>0</c:v>
                </c:pt>
                <c:pt idx="3843">
                  <c:v>0</c:v>
                </c:pt>
                <c:pt idx="3844">
                  <c:v>0</c:v>
                </c:pt>
                <c:pt idx="3845">
                  <c:v>0.248000000000004</c:v>
                </c:pt>
                <c:pt idx="3846">
                  <c:v>0.123999999999995</c:v>
                </c:pt>
                <c:pt idx="3847">
                  <c:v>0</c:v>
                </c:pt>
                <c:pt idx="3848">
                  <c:v>-1.61299999999999</c:v>
                </c:pt>
                <c:pt idx="3849">
                  <c:v>-1.2409999999999899</c:v>
                </c:pt>
                <c:pt idx="3850">
                  <c:v>0</c:v>
                </c:pt>
                <c:pt idx="3851">
                  <c:v>0</c:v>
                </c:pt>
                <c:pt idx="3852">
                  <c:v>0</c:v>
                </c:pt>
                <c:pt idx="3853">
                  <c:v>0.372999999999997</c:v>
                </c:pt>
                <c:pt idx="3854">
                  <c:v>0</c:v>
                </c:pt>
                <c:pt idx="3855">
                  <c:v>-0.496999999999999</c:v>
                </c:pt>
                <c:pt idx="3856">
                  <c:v>0</c:v>
                </c:pt>
                <c:pt idx="3857">
                  <c:v>0.496999999999999</c:v>
                </c:pt>
                <c:pt idx="3858">
                  <c:v>0.247999999999997</c:v>
                </c:pt>
                <c:pt idx="3859">
                  <c:v>0</c:v>
                </c:pt>
                <c:pt idx="3860">
                  <c:v>0</c:v>
                </c:pt>
                <c:pt idx="3861">
                  <c:v>0</c:v>
                </c:pt>
                <c:pt idx="3862">
                  <c:v>0</c:v>
                </c:pt>
                <c:pt idx="3863">
                  <c:v>1.11699999999999</c:v>
                </c:pt>
                <c:pt idx="3864">
                  <c:v>0</c:v>
                </c:pt>
                <c:pt idx="3865">
                  <c:v>0</c:v>
                </c:pt>
                <c:pt idx="3866">
                  <c:v>-0.495999999999995</c:v>
                </c:pt>
                <c:pt idx="3867">
                  <c:v>0</c:v>
                </c:pt>
                <c:pt idx="3868">
                  <c:v>0</c:v>
                </c:pt>
                <c:pt idx="3869">
                  <c:v>0</c:v>
                </c:pt>
                <c:pt idx="3870">
                  <c:v>0</c:v>
                </c:pt>
                <c:pt idx="3871">
                  <c:v>0</c:v>
                </c:pt>
                <c:pt idx="3872">
                  <c:v>0</c:v>
                </c:pt>
                <c:pt idx="3873">
                  <c:v>0</c:v>
                </c:pt>
                <c:pt idx="3874">
                  <c:v>0.249000000000002</c:v>
                </c:pt>
                <c:pt idx="3875">
                  <c:v>0</c:v>
                </c:pt>
                <c:pt idx="3876">
                  <c:v>-0.249000000000002</c:v>
                </c:pt>
                <c:pt idx="3877">
                  <c:v>0</c:v>
                </c:pt>
                <c:pt idx="3878">
                  <c:v>0</c:v>
                </c:pt>
                <c:pt idx="3879">
                  <c:v>0</c:v>
                </c:pt>
                <c:pt idx="3880">
                  <c:v>0</c:v>
                </c:pt>
                <c:pt idx="3881">
                  <c:v>0</c:v>
                </c:pt>
                <c:pt idx="3882">
                  <c:v>0</c:v>
                </c:pt>
                <c:pt idx="3883">
                  <c:v>-0.619999999999997</c:v>
                </c:pt>
                <c:pt idx="3884">
                  <c:v>0</c:v>
                </c:pt>
                <c:pt idx="3885">
                  <c:v>0.744999999999997</c:v>
                </c:pt>
                <c:pt idx="3886">
                  <c:v>0</c:v>
                </c:pt>
                <c:pt idx="3887">
                  <c:v>0</c:v>
                </c:pt>
                <c:pt idx="3888">
                  <c:v>0</c:v>
                </c:pt>
                <c:pt idx="3889">
                  <c:v>0</c:v>
                </c:pt>
                <c:pt idx="3890">
                  <c:v>0.99300000000000199</c:v>
                </c:pt>
                <c:pt idx="3891">
                  <c:v>0</c:v>
                </c:pt>
                <c:pt idx="3892">
                  <c:v>-1.2409999999999899</c:v>
                </c:pt>
                <c:pt idx="3893">
                  <c:v>-0.373000000000004</c:v>
                </c:pt>
                <c:pt idx="3894">
                  <c:v>0</c:v>
                </c:pt>
                <c:pt idx="3895">
                  <c:v>0</c:v>
                </c:pt>
                <c:pt idx="3896">
                  <c:v>0</c:v>
                </c:pt>
                <c:pt idx="3897">
                  <c:v>0</c:v>
                </c:pt>
                <c:pt idx="3898">
                  <c:v>0</c:v>
                </c:pt>
                <c:pt idx="3899">
                  <c:v>-0.74500000000000399</c:v>
                </c:pt>
                <c:pt idx="3900">
                  <c:v>0</c:v>
                </c:pt>
                <c:pt idx="3901">
                  <c:v>0.248000000000004</c:v>
                </c:pt>
                <c:pt idx="3902">
                  <c:v>0</c:v>
                </c:pt>
                <c:pt idx="3903">
                  <c:v>0.372999999999997</c:v>
                </c:pt>
                <c:pt idx="3904">
                  <c:v>0</c:v>
                </c:pt>
                <c:pt idx="3905">
                  <c:v>0</c:v>
                </c:pt>
                <c:pt idx="3906">
                  <c:v>0</c:v>
                </c:pt>
                <c:pt idx="3907">
                  <c:v>0</c:v>
                </c:pt>
                <c:pt idx="3908">
                  <c:v>0.99300000000000199</c:v>
                </c:pt>
                <c:pt idx="3909">
                  <c:v>0.619999999999997</c:v>
                </c:pt>
                <c:pt idx="3910">
                  <c:v>0</c:v>
                </c:pt>
                <c:pt idx="3911">
                  <c:v>-0.371999999999999</c:v>
                </c:pt>
                <c:pt idx="3912">
                  <c:v>0</c:v>
                </c:pt>
                <c:pt idx="3913">
                  <c:v>0</c:v>
                </c:pt>
                <c:pt idx="3914">
                  <c:v>0</c:v>
                </c:pt>
                <c:pt idx="3915">
                  <c:v>0</c:v>
                </c:pt>
                <c:pt idx="3916">
                  <c:v>-2.4829999999999899</c:v>
                </c:pt>
                <c:pt idx="3917">
                  <c:v>0</c:v>
                </c:pt>
                <c:pt idx="3918">
                  <c:v>0.248999999999995</c:v>
                </c:pt>
                <c:pt idx="3919">
                  <c:v>0</c:v>
                </c:pt>
                <c:pt idx="3920">
                  <c:v>0</c:v>
                </c:pt>
                <c:pt idx="3921">
                  <c:v>0.124000000000002</c:v>
                </c:pt>
                <c:pt idx="3922">
                  <c:v>0</c:v>
                </c:pt>
                <c:pt idx="3923">
                  <c:v>0</c:v>
                </c:pt>
                <c:pt idx="3924">
                  <c:v>0</c:v>
                </c:pt>
                <c:pt idx="3925">
                  <c:v>0.373000000000004</c:v>
                </c:pt>
                <c:pt idx="3926">
                  <c:v>0.247999999999997</c:v>
                </c:pt>
                <c:pt idx="3927">
                  <c:v>0</c:v>
                </c:pt>
                <c:pt idx="3928">
                  <c:v>0.124000000000002</c:v>
                </c:pt>
                <c:pt idx="3929">
                  <c:v>-0.74500000000000399</c:v>
                </c:pt>
                <c:pt idx="3930">
                  <c:v>0.74500000000000399</c:v>
                </c:pt>
                <c:pt idx="3931">
                  <c:v>0</c:v>
                </c:pt>
                <c:pt idx="3932">
                  <c:v>0</c:v>
                </c:pt>
                <c:pt idx="3933">
                  <c:v>0</c:v>
                </c:pt>
                <c:pt idx="3934">
                  <c:v>0.371999999999999</c:v>
                </c:pt>
                <c:pt idx="3935">
                  <c:v>0</c:v>
                </c:pt>
                <c:pt idx="3936">
                  <c:v>0</c:v>
                </c:pt>
                <c:pt idx="3937">
                  <c:v>0.248000000000004</c:v>
                </c:pt>
                <c:pt idx="3938">
                  <c:v>0</c:v>
                </c:pt>
                <c:pt idx="3939">
                  <c:v>0.247999999999997</c:v>
                </c:pt>
                <c:pt idx="3940">
                  <c:v>0</c:v>
                </c:pt>
                <c:pt idx="3941">
                  <c:v>0</c:v>
                </c:pt>
                <c:pt idx="3942">
                  <c:v>0</c:v>
                </c:pt>
                <c:pt idx="3943">
                  <c:v>0</c:v>
                </c:pt>
                <c:pt idx="3944">
                  <c:v>0</c:v>
                </c:pt>
                <c:pt idx="3945">
                  <c:v>0.125</c:v>
                </c:pt>
                <c:pt idx="3946">
                  <c:v>0</c:v>
                </c:pt>
                <c:pt idx="3947">
                  <c:v>0.248000000000004</c:v>
                </c:pt>
                <c:pt idx="3948">
                  <c:v>-0.373000000000004</c:v>
                </c:pt>
                <c:pt idx="3949">
                  <c:v>0</c:v>
                </c:pt>
                <c:pt idx="3950">
                  <c:v>0</c:v>
                </c:pt>
                <c:pt idx="3951">
                  <c:v>0</c:v>
                </c:pt>
                <c:pt idx="3952">
                  <c:v>0</c:v>
                </c:pt>
                <c:pt idx="3953">
                  <c:v>-0.62100000000000199</c:v>
                </c:pt>
                <c:pt idx="3954">
                  <c:v>0</c:v>
                </c:pt>
                <c:pt idx="3955">
                  <c:v>0.496999999999999</c:v>
                </c:pt>
                <c:pt idx="3956">
                  <c:v>0.124000000000002</c:v>
                </c:pt>
                <c:pt idx="3957">
                  <c:v>0.743999999999999</c:v>
                </c:pt>
                <c:pt idx="3958">
                  <c:v>0</c:v>
                </c:pt>
                <c:pt idx="3959">
                  <c:v>0</c:v>
                </c:pt>
                <c:pt idx="3960">
                  <c:v>0</c:v>
                </c:pt>
                <c:pt idx="3961">
                  <c:v>0.49600000000000199</c:v>
                </c:pt>
                <c:pt idx="3962">
                  <c:v>0</c:v>
                </c:pt>
                <c:pt idx="3963">
                  <c:v>-1.4890000000000001</c:v>
                </c:pt>
                <c:pt idx="3964">
                  <c:v>0</c:v>
                </c:pt>
                <c:pt idx="3965">
                  <c:v>0</c:v>
                </c:pt>
                <c:pt idx="3966">
                  <c:v>-0.868999999999999</c:v>
                </c:pt>
                <c:pt idx="3967">
                  <c:v>0</c:v>
                </c:pt>
                <c:pt idx="3968">
                  <c:v>0</c:v>
                </c:pt>
                <c:pt idx="3969">
                  <c:v>0</c:v>
                </c:pt>
                <c:pt idx="3970">
                  <c:v>1.2409999999999899</c:v>
                </c:pt>
                <c:pt idx="3971">
                  <c:v>0</c:v>
                </c:pt>
                <c:pt idx="3972">
                  <c:v>-0.496999999999999</c:v>
                </c:pt>
                <c:pt idx="3973">
                  <c:v>0</c:v>
                </c:pt>
                <c:pt idx="3974">
                  <c:v>0</c:v>
                </c:pt>
                <c:pt idx="3975">
                  <c:v>0.373000000000004</c:v>
                </c:pt>
                <c:pt idx="3976">
                  <c:v>0</c:v>
                </c:pt>
                <c:pt idx="3977">
                  <c:v>0</c:v>
                </c:pt>
                <c:pt idx="3978">
                  <c:v>0</c:v>
                </c:pt>
                <c:pt idx="3979">
                  <c:v>0.248000000000004</c:v>
                </c:pt>
                <c:pt idx="3980">
                  <c:v>0.620999999999995</c:v>
                </c:pt>
                <c:pt idx="3981">
                  <c:v>0.49600000000000199</c:v>
                </c:pt>
                <c:pt idx="3982">
                  <c:v>0</c:v>
                </c:pt>
                <c:pt idx="3983">
                  <c:v>-0.371999999999999</c:v>
                </c:pt>
                <c:pt idx="3984">
                  <c:v>0</c:v>
                </c:pt>
                <c:pt idx="3985">
                  <c:v>0</c:v>
                </c:pt>
                <c:pt idx="3986">
                  <c:v>0</c:v>
                </c:pt>
                <c:pt idx="3987">
                  <c:v>0</c:v>
                </c:pt>
                <c:pt idx="3988">
                  <c:v>-0.249000000000002</c:v>
                </c:pt>
                <c:pt idx="3989">
                  <c:v>0</c:v>
                </c:pt>
                <c:pt idx="3990">
                  <c:v>0</c:v>
                </c:pt>
                <c:pt idx="3991">
                  <c:v>-0.371999999999999</c:v>
                </c:pt>
                <c:pt idx="3992">
                  <c:v>0</c:v>
                </c:pt>
                <c:pt idx="3993">
                  <c:v>0.62100000000000199</c:v>
                </c:pt>
                <c:pt idx="3994">
                  <c:v>0</c:v>
                </c:pt>
                <c:pt idx="3995">
                  <c:v>0</c:v>
                </c:pt>
                <c:pt idx="3996">
                  <c:v>0</c:v>
                </c:pt>
                <c:pt idx="3997">
                  <c:v>0.247999999999997</c:v>
                </c:pt>
                <c:pt idx="3998">
                  <c:v>0</c:v>
                </c:pt>
                <c:pt idx="3999">
                  <c:v>0</c:v>
                </c:pt>
                <c:pt idx="4000">
                  <c:v>0.124000000000002</c:v>
                </c:pt>
                <c:pt idx="4001">
                  <c:v>-0.49600000000000199</c:v>
                </c:pt>
                <c:pt idx="4002">
                  <c:v>0.49600000000000199</c:v>
                </c:pt>
                <c:pt idx="4003">
                  <c:v>0</c:v>
                </c:pt>
                <c:pt idx="4004">
                  <c:v>0</c:v>
                </c:pt>
                <c:pt idx="4005">
                  <c:v>0</c:v>
                </c:pt>
                <c:pt idx="4006">
                  <c:v>0.743999999999999</c:v>
                </c:pt>
                <c:pt idx="4007">
                  <c:v>0.868999999999999</c:v>
                </c:pt>
                <c:pt idx="4008">
                  <c:v>-0.868999999999999</c:v>
                </c:pt>
                <c:pt idx="4009">
                  <c:v>-0.123999999999995</c:v>
                </c:pt>
                <c:pt idx="4010">
                  <c:v>-0.248000000000004</c:v>
                </c:pt>
                <c:pt idx="4011">
                  <c:v>-1.2409999999999899</c:v>
                </c:pt>
                <c:pt idx="4012">
                  <c:v>0</c:v>
                </c:pt>
                <c:pt idx="4013">
                  <c:v>0</c:v>
                </c:pt>
                <c:pt idx="4014">
                  <c:v>0</c:v>
                </c:pt>
                <c:pt idx="4015">
                  <c:v>-0.124000000000002</c:v>
                </c:pt>
                <c:pt idx="4016">
                  <c:v>0.124000000000002</c:v>
                </c:pt>
                <c:pt idx="4017">
                  <c:v>0</c:v>
                </c:pt>
                <c:pt idx="4018">
                  <c:v>0</c:v>
                </c:pt>
                <c:pt idx="4019">
                  <c:v>0</c:v>
                </c:pt>
                <c:pt idx="4020">
                  <c:v>-0.62000000000000399</c:v>
                </c:pt>
                <c:pt idx="4021">
                  <c:v>0</c:v>
                </c:pt>
                <c:pt idx="4022">
                  <c:v>0</c:v>
                </c:pt>
                <c:pt idx="4023">
                  <c:v>0</c:v>
                </c:pt>
                <c:pt idx="4024">
                  <c:v>0</c:v>
                </c:pt>
                <c:pt idx="4025">
                  <c:v>1.11699999999999</c:v>
                </c:pt>
                <c:pt idx="4026">
                  <c:v>0.248000000000004</c:v>
                </c:pt>
                <c:pt idx="4027">
                  <c:v>2.1099999999999901</c:v>
                </c:pt>
                <c:pt idx="4028">
                  <c:v>0</c:v>
                </c:pt>
                <c:pt idx="4029">
                  <c:v>-0.743999999999999</c:v>
                </c:pt>
                <c:pt idx="4030">
                  <c:v>0</c:v>
                </c:pt>
                <c:pt idx="4031">
                  <c:v>0</c:v>
                </c:pt>
                <c:pt idx="4032">
                  <c:v>0</c:v>
                </c:pt>
                <c:pt idx="4033">
                  <c:v>0</c:v>
                </c:pt>
                <c:pt idx="4034">
                  <c:v>-1.8619999999999901</c:v>
                </c:pt>
                <c:pt idx="4035">
                  <c:v>0</c:v>
                </c:pt>
                <c:pt idx="4036">
                  <c:v>0.620999999999995</c:v>
                </c:pt>
                <c:pt idx="4037">
                  <c:v>0</c:v>
                </c:pt>
                <c:pt idx="4038">
                  <c:v>-0.247999999999997</c:v>
                </c:pt>
                <c:pt idx="4039">
                  <c:v>0</c:v>
                </c:pt>
                <c:pt idx="4040">
                  <c:v>0</c:v>
                </c:pt>
                <c:pt idx="4041">
                  <c:v>0</c:v>
                </c:pt>
                <c:pt idx="4042">
                  <c:v>-0.372999999999997</c:v>
                </c:pt>
                <c:pt idx="4043">
                  <c:v>0</c:v>
                </c:pt>
                <c:pt idx="4044">
                  <c:v>0</c:v>
                </c:pt>
                <c:pt idx="4045">
                  <c:v>0.123999999999995</c:v>
                </c:pt>
                <c:pt idx="4046">
                  <c:v>0</c:v>
                </c:pt>
                <c:pt idx="4047">
                  <c:v>-0.247999999999997</c:v>
                </c:pt>
                <c:pt idx="4048">
                  <c:v>0</c:v>
                </c:pt>
                <c:pt idx="4049">
                  <c:v>0</c:v>
                </c:pt>
                <c:pt idx="4050">
                  <c:v>0</c:v>
                </c:pt>
                <c:pt idx="4051">
                  <c:v>0</c:v>
                </c:pt>
                <c:pt idx="4052">
                  <c:v>0.247999999999997</c:v>
                </c:pt>
                <c:pt idx="4053">
                  <c:v>0.124000000000002</c:v>
                </c:pt>
                <c:pt idx="4054">
                  <c:v>0</c:v>
                </c:pt>
                <c:pt idx="4055">
                  <c:v>-0.619999999999997</c:v>
                </c:pt>
                <c:pt idx="4056">
                  <c:v>0</c:v>
                </c:pt>
                <c:pt idx="4057">
                  <c:v>0</c:v>
                </c:pt>
                <c:pt idx="4058">
                  <c:v>0</c:v>
                </c:pt>
                <c:pt idx="4059">
                  <c:v>0</c:v>
                </c:pt>
                <c:pt idx="4060">
                  <c:v>0.868999999999999</c:v>
                </c:pt>
                <c:pt idx="4061">
                  <c:v>0</c:v>
                </c:pt>
                <c:pt idx="4062">
                  <c:v>-1.11699999999999</c:v>
                </c:pt>
                <c:pt idx="4063">
                  <c:v>0</c:v>
                </c:pt>
                <c:pt idx="4064">
                  <c:v>0.123999999999995</c:v>
                </c:pt>
                <c:pt idx="4065">
                  <c:v>0</c:v>
                </c:pt>
                <c:pt idx="4066">
                  <c:v>0</c:v>
                </c:pt>
                <c:pt idx="4067">
                  <c:v>0</c:v>
                </c:pt>
                <c:pt idx="4068">
                  <c:v>0</c:v>
                </c:pt>
                <c:pt idx="4069">
                  <c:v>0</c:v>
                </c:pt>
                <c:pt idx="4070">
                  <c:v>0.74500000000000399</c:v>
                </c:pt>
                <c:pt idx="4071">
                  <c:v>-0.248000000000004</c:v>
                </c:pt>
                <c:pt idx="4072">
                  <c:v>0</c:v>
                </c:pt>
                <c:pt idx="4073">
                  <c:v>0</c:v>
                </c:pt>
                <c:pt idx="4074">
                  <c:v>0.248000000000004</c:v>
                </c:pt>
                <c:pt idx="4075">
                  <c:v>0</c:v>
                </c:pt>
                <c:pt idx="4076">
                  <c:v>0</c:v>
                </c:pt>
                <c:pt idx="4077">
                  <c:v>0</c:v>
                </c:pt>
                <c:pt idx="4078">
                  <c:v>0</c:v>
                </c:pt>
                <c:pt idx="4079">
                  <c:v>0</c:v>
                </c:pt>
                <c:pt idx="4080">
                  <c:v>-0.620999999999995</c:v>
                </c:pt>
                <c:pt idx="4081">
                  <c:v>-0.371999999999999</c:v>
                </c:pt>
                <c:pt idx="4082">
                  <c:v>0</c:v>
                </c:pt>
                <c:pt idx="4083">
                  <c:v>-1.117</c:v>
                </c:pt>
                <c:pt idx="4084">
                  <c:v>0</c:v>
                </c:pt>
                <c:pt idx="4085">
                  <c:v>0</c:v>
                </c:pt>
                <c:pt idx="4086">
                  <c:v>0</c:v>
                </c:pt>
                <c:pt idx="4087">
                  <c:v>0</c:v>
                </c:pt>
                <c:pt idx="4088">
                  <c:v>-0.744999999999997</c:v>
                </c:pt>
                <c:pt idx="4089">
                  <c:v>0</c:v>
                </c:pt>
                <c:pt idx="4090">
                  <c:v>0</c:v>
                </c:pt>
                <c:pt idx="4091">
                  <c:v>0.247999999999997</c:v>
                </c:pt>
                <c:pt idx="4092">
                  <c:v>0</c:v>
                </c:pt>
                <c:pt idx="4093">
                  <c:v>0</c:v>
                </c:pt>
                <c:pt idx="4094">
                  <c:v>0</c:v>
                </c:pt>
                <c:pt idx="4095">
                  <c:v>0</c:v>
                </c:pt>
                <c:pt idx="4096">
                  <c:v>0.248000000000004</c:v>
                </c:pt>
                <c:pt idx="4097">
                  <c:v>0.868999999999999</c:v>
                </c:pt>
                <c:pt idx="4098">
                  <c:v>0</c:v>
                </c:pt>
                <c:pt idx="4099">
                  <c:v>0</c:v>
                </c:pt>
                <c:pt idx="4100">
                  <c:v>0.123999999999995</c:v>
                </c:pt>
                <c:pt idx="4101">
                  <c:v>0</c:v>
                </c:pt>
                <c:pt idx="4102">
                  <c:v>0</c:v>
                </c:pt>
                <c:pt idx="4103">
                  <c:v>0</c:v>
                </c:pt>
                <c:pt idx="4104">
                  <c:v>0</c:v>
                </c:pt>
                <c:pt idx="4105">
                  <c:v>0</c:v>
                </c:pt>
                <c:pt idx="4106">
                  <c:v>0</c:v>
                </c:pt>
                <c:pt idx="4107">
                  <c:v>0</c:v>
                </c:pt>
                <c:pt idx="4108">
                  <c:v>0.123999999999995</c:v>
                </c:pt>
                <c:pt idx="4109">
                  <c:v>0</c:v>
                </c:pt>
                <c:pt idx="4110">
                  <c:v>-0.496999999999999</c:v>
                </c:pt>
                <c:pt idx="4111">
                  <c:v>0</c:v>
                </c:pt>
                <c:pt idx="4112">
                  <c:v>0</c:v>
                </c:pt>
                <c:pt idx="4113">
                  <c:v>0</c:v>
                </c:pt>
                <c:pt idx="4114">
                  <c:v>0.744999999999997</c:v>
                </c:pt>
                <c:pt idx="4115">
                  <c:v>0.124000000000002</c:v>
                </c:pt>
                <c:pt idx="4116">
                  <c:v>-0.124000000000002</c:v>
                </c:pt>
                <c:pt idx="4117">
                  <c:v>0.124000000000002</c:v>
                </c:pt>
                <c:pt idx="4118">
                  <c:v>0</c:v>
                </c:pt>
                <c:pt idx="4119">
                  <c:v>0</c:v>
                </c:pt>
                <c:pt idx="4120">
                  <c:v>0</c:v>
                </c:pt>
                <c:pt idx="4121">
                  <c:v>0</c:v>
                </c:pt>
                <c:pt idx="4122">
                  <c:v>0</c:v>
                </c:pt>
                <c:pt idx="4123">
                  <c:v>0.248000000000004</c:v>
                </c:pt>
                <c:pt idx="4124">
                  <c:v>0</c:v>
                </c:pt>
                <c:pt idx="4125">
                  <c:v>0.247999999999997</c:v>
                </c:pt>
                <c:pt idx="4126">
                  <c:v>-0.247999999999997</c:v>
                </c:pt>
                <c:pt idx="4127">
                  <c:v>0</c:v>
                </c:pt>
                <c:pt idx="4128">
                  <c:v>-0.62100000000000199</c:v>
                </c:pt>
                <c:pt idx="4129">
                  <c:v>0</c:v>
                </c:pt>
                <c:pt idx="4130">
                  <c:v>0</c:v>
                </c:pt>
                <c:pt idx="4131">
                  <c:v>0</c:v>
                </c:pt>
                <c:pt idx="4132">
                  <c:v>0</c:v>
                </c:pt>
                <c:pt idx="4133">
                  <c:v>0.373000000000004</c:v>
                </c:pt>
                <c:pt idx="4134">
                  <c:v>0</c:v>
                </c:pt>
                <c:pt idx="4135">
                  <c:v>0</c:v>
                </c:pt>
                <c:pt idx="4136">
                  <c:v>0</c:v>
                </c:pt>
                <c:pt idx="4137">
                  <c:v>0</c:v>
                </c:pt>
                <c:pt idx="4138">
                  <c:v>0</c:v>
                </c:pt>
                <c:pt idx="4139">
                  <c:v>0</c:v>
                </c:pt>
                <c:pt idx="4140">
                  <c:v>0</c:v>
                </c:pt>
                <c:pt idx="4141">
                  <c:v>0.123999999999995</c:v>
                </c:pt>
                <c:pt idx="4142">
                  <c:v>-0.123999999999995</c:v>
                </c:pt>
                <c:pt idx="4143">
                  <c:v>0.123999999999995</c:v>
                </c:pt>
                <c:pt idx="4144">
                  <c:v>0.74500000000000399</c:v>
                </c:pt>
                <c:pt idx="4145">
                  <c:v>0</c:v>
                </c:pt>
                <c:pt idx="4146">
                  <c:v>-0.124000000000002</c:v>
                </c:pt>
                <c:pt idx="4147">
                  <c:v>0</c:v>
                </c:pt>
                <c:pt idx="4148">
                  <c:v>0</c:v>
                </c:pt>
                <c:pt idx="4149">
                  <c:v>0</c:v>
                </c:pt>
                <c:pt idx="4150">
                  <c:v>-1.6139999999999901</c:v>
                </c:pt>
                <c:pt idx="4151">
                  <c:v>-0.248000000000004</c:v>
                </c:pt>
                <c:pt idx="4152">
                  <c:v>0</c:v>
                </c:pt>
                <c:pt idx="4153">
                  <c:v>0</c:v>
                </c:pt>
                <c:pt idx="4154">
                  <c:v>0</c:v>
                </c:pt>
                <c:pt idx="4155">
                  <c:v>0.371999999999999</c:v>
                </c:pt>
                <c:pt idx="4156">
                  <c:v>0</c:v>
                </c:pt>
                <c:pt idx="4157">
                  <c:v>0</c:v>
                </c:pt>
                <c:pt idx="4158">
                  <c:v>0</c:v>
                </c:pt>
                <c:pt idx="4159">
                  <c:v>0</c:v>
                </c:pt>
                <c:pt idx="4160">
                  <c:v>0</c:v>
                </c:pt>
                <c:pt idx="4161">
                  <c:v>-0.74500000000000399</c:v>
                </c:pt>
                <c:pt idx="4162">
                  <c:v>0</c:v>
                </c:pt>
                <c:pt idx="4163">
                  <c:v>0</c:v>
                </c:pt>
                <c:pt idx="4164">
                  <c:v>-0.123999999999995</c:v>
                </c:pt>
                <c:pt idx="4165">
                  <c:v>0</c:v>
                </c:pt>
                <c:pt idx="4166">
                  <c:v>0</c:v>
                </c:pt>
                <c:pt idx="4167">
                  <c:v>0</c:v>
                </c:pt>
                <c:pt idx="4168">
                  <c:v>0</c:v>
                </c:pt>
                <c:pt idx="4169">
                  <c:v>-0.496999999999999</c:v>
                </c:pt>
                <c:pt idx="4170">
                  <c:v>0</c:v>
                </c:pt>
                <c:pt idx="4171">
                  <c:v>0.744999999999997</c:v>
                </c:pt>
                <c:pt idx="4172">
                  <c:v>0</c:v>
                </c:pt>
                <c:pt idx="4173">
                  <c:v>-0.247999999999997</c:v>
                </c:pt>
                <c:pt idx="4174">
                  <c:v>0</c:v>
                </c:pt>
                <c:pt idx="4175">
                  <c:v>0</c:v>
                </c:pt>
                <c:pt idx="4176">
                  <c:v>0</c:v>
                </c:pt>
                <c:pt idx="4177">
                  <c:v>0</c:v>
                </c:pt>
                <c:pt idx="4178">
                  <c:v>0</c:v>
                </c:pt>
                <c:pt idx="4179">
                  <c:v>0</c:v>
                </c:pt>
                <c:pt idx="4180">
                  <c:v>0</c:v>
                </c:pt>
                <c:pt idx="4181">
                  <c:v>0.99300000000000199</c:v>
                </c:pt>
                <c:pt idx="4182">
                  <c:v>-1.2409999999999899</c:v>
                </c:pt>
                <c:pt idx="4183">
                  <c:v>0</c:v>
                </c:pt>
                <c:pt idx="4184">
                  <c:v>0</c:v>
                </c:pt>
                <c:pt idx="4185">
                  <c:v>0</c:v>
                </c:pt>
                <c:pt idx="4186">
                  <c:v>0.249000000000002</c:v>
                </c:pt>
                <c:pt idx="4187">
                  <c:v>0</c:v>
                </c:pt>
                <c:pt idx="4188">
                  <c:v>-0.373000000000004</c:v>
                </c:pt>
                <c:pt idx="4189">
                  <c:v>0</c:v>
                </c:pt>
                <c:pt idx="4190">
                  <c:v>0.496999999999999</c:v>
                </c:pt>
                <c:pt idx="4191">
                  <c:v>0</c:v>
                </c:pt>
                <c:pt idx="4192">
                  <c:v>0</c:v>
                </c:pt>
                <c:pt idx="4193">
                  <c:v>0</c:v>
                </c:pt>
                <c:pt idx="4194">
                  <c:v>0</c:v>
                </c:pt>
                <c:pt idx="4195">
                  <c:v>0</c:v>
                </c:pt>
                <c:pt idx="4196">
                  <c:v>0.124000000000002</c:v>
                </c:pt>
                <c:pt idx="4197">
                  <c:v>0</c:v>
                </c:pt>
                <c:pt idx="4198">
                  <c:v>-1.117</c:v>
                </c:pt>
                <c:pt idx="4199">
                  <c:v>0</c:v>
                </c:pt>
                <c:pt idx="4200">
                  <c:v>-0.495999999999995</c:v>
                </c:pt>
                <c:pt idx="4201">
                  <c:v>0</c:v>
                </c:pt>
                <c:pt idx="4202">
                  <c:v>0</c:v>
                </c:pt>
                <c:pt idx="4203">
                  <c:v>0</c:v>
                </c:pt>
                <c:pt idx="4204">
                  <c:v>-0.125</c:v>
                </c:pt>
                <c:pt idx="4205">
                  <c:v>-0.124000000000002</c:v>
                </c:pt>
                <c:pt idx="4206">
                  <c:v>0</c:v>
                </c:pt>
                <c:pt idx="4207">
                  <c:v>0.249000000000002</c:v>
                </c:pt>
                <c:pt idx="4208">
                  <c:v>0</c:v>
                </c:pt>
                <c:pt idx="4209">
                  <c:v>-0.125</c:v>
                </c:pt>
                <c:pt idx="4210">
                  <c:v>0</c:v>
                </c:pt>
                <c:pt idx="4211">
                  <c:v>0</c:v>
                </c:pt>
                <c:pt idx="4212">
                  <c:v>0</c:v>
                </c:pt>
                <c:pt idx="4213">
                  <c:v>0</c:v>
                </c:pt>
                <c:pt idx="4214">
                  <c:v>0</c:v>
                </c:pt>
                <c:pt idx="4215">
                  <c:v>0.744999999999997</c:v>
                </c:pt>
                <c:pt idx="4216">
                  <c:v>0.743999999999999</c:v>
                </c:pt>
                <c:pt idx="4217">
                  <c:v>0</c:v>
                </c:pt>
                <c:pt idx="4218">
                  <c:v>0</c:v>
                </c:pt>
                <c:pt idx="4219">
                  <c:v>0</c:v>
                </c:pt>
                <c:pt idx="4220">
                  <c:v>0</c:v>
                </c:pt>
                <c:pt idx="4221">
                  <c:v>0</c:v>
                </c:pt>
                <c:pt idx="4222">
                  <c:v>-0.496999999999999</c:v>
                </c:pt>
                <c:pt idx="4223">
                  <c:v>-0.49600000000000199</c:v>
                </c:pt>
                <c:pt idx="4224">
                  <c:v>0</c:v>
                </c:pt>
                <c:pt idx="4225">
                  <c:v>0</c:v>
                </c:pt>
                <c:pt idx="4226">
                  <c:v>-0.371999999999999</c:v>
                </c:pt>
                <c:pt idx="4227">
                  <c:v>0</c:v>
                </c:pt>
                <c:pt idx="4228">
                  <c:v>0</c:v>
                </c:pt>
                <c:pt idx="4229">
                  <c:v>0</c:v>
                </c:pt>
                <c:pt idx="4230">
                  <c:v>0</c:v>
                </c:pt>
                <c:pt idx="4231">
                  <c:v>0</c:v>
                </c:pt>
                <c:pt idx="4232">
                  <c:v>0</c:v>
                </c:pt>
                <c:pt idx="4233">
                  <c:v>0</c:v>
                </c:pt>
                <c:pt idx="4234">
                  <c:v>0</c:v>
                </c:pt>
                <c:pt idx="4235">
                  <c:v>-0.496999999999999</c:v>
                </c:pt>
                <c:pt idx="4236">
                  <c:v>0</c:v>
                </c:pt>
                <c:pt idx="4237">
                  <c:v>0</c:v>
                </c:pt>
                <c:pt idx="4238">
                  <c:v>0</c:v>
                </c:pt>
                <c:pt idx="4239">
                  <c:v>0</c:v>
                </c:pt>
                <c:pt idx="4240">
                  <c:v>0</c:v>
                </c:pt>
                <c:pt idx="4241">
                  <c:v>0.372999999999997</c:v>
                </c:pt>
                <c:pt idx="4242">
                  <c:v>0</c:v>
                </c:pt>
                <c:pt idx="4243">
                  <c:v>-0.620999999999995</c:v>
                </c:pt>
                <c:pt idx="4244">
                  <c:v>0</c:v>
                </c:pt>
                <c:pt idx="4245">
                  <c:v>-0.743999999999999</c:v>
                </c:pt>
                <c:pt idx="4246">
                  <c:v>0</c:v>
                </c:pt>
                <c:pt idx="4247">
                  <c:v>0</c:v>
                </c:pt>
                <c:pt idx="4248">
                  <c:v>0</c:v>
                </c:pt>
                <c:pt idx="4249">
                  <c:v>-0.744999999999997</c:v>
                </c:pt>
                <c:pt idx="4250">
                  <c:v>-0.62100000000000199</c:v>
                </c:pt>
                <c:pt idx="4251">
                  <c:v>0</c:v>
                </c:pt>
                <c:pt idx="4252">
                  <c:v>0</c:v>
                </c:pt>
                <c:pt idx="4253">
                  <c:v>0.249000000000002</c:v>
                </c:pt>
                <c:pt idx="4254">
                  <c:v>0</c:v>
                </c:pt>
                <c:pt idx="4255">
                  <c:v>0</c:v>
                </c:pt>
                <c:pt idx="4256">
                  <c:v>0</c:v>
                </c:pt>
                <c:pt idx="4257">
                  <c:v>0</c:v>
                </c:pt>
                <c:pt idx="4258">
                  <c:v>0</c:v>
                </c:pt>
                <c:pt idx="4259">
                  <c:v>0.249000000000002</c:v>
                </c:pt>
                <c:pt idx="4260">
                  <c:v>0</c:v>
                </c:pt>
                <c:pt idx="4261">
                  <c:v>0</c:v>
                </c:pt>
                <c:pt idx="4262">
                  <c:v>0.99300000000000199</c:v>
                </c:pt>
                <c:pt idx="4263">
                  <c:v>0.495999999999995</c:v>
                </c:pt>
                <c:pt idx="4264">
                  <c:v>0</c:v>
                </c:pt>
                <c:pt idx="4265">
                  <c:v>0</c:v>
                </c:pt>
                <c:pt idx="4266">
                  <c:v>0</c:v>
                </c:pt>
                <c:pt idx="4267">
                  <c:v>0</c:v>
                </c:pt>
                <c:pt idx="4268">
                  <c:v>0</c:v>
                </c:pt>
                <c:pt idx="4269">
                  <c:v>-0.743999999999999</c:v>
                </c:pt>
                <c:pt idx="4270">
                  <c:v>-1.6139999999999901</c:v>
                </c:pt>
                <c:pt idx="4271">
                  <c:v>0</c:v>
                </c:pt>
                <c:pt idx="4272">
                  <c:v>0.99300000000000199</c:v>
                </c:pt>
                <c:pt idx="4273">
                  <c:v>0</c:v>
                </c:pt>
                <c:pt idx="4274">
                  <c:v>0</c:v>
                </c:pt>
                <c:pt idx="4275">
                  <c:v>0</c:v>
                </c:pt>
                <c:pt idx="4276">
                  <c:v>0</c:v>
                </c:pt>
                <c:pt idx="4277">
                  <c:v>0</c:v>
                </c:pt>
                <c:pt idx="4278">
                  <c:v>0</c:v>
                </c:pt>
                <c:pt idx="4279">
                  <c:v>0</c:v>
                </c:pt>
                <c:pt idx="4280">
                  <c:v>-0.74500000000000399</c:v>
                </c:pt>
                <c:pt idx="4281">
                  <c:v>0</c:v>
                </c:pt>
                <c:pt idx="4282">
                  <c:v>0</c:v>
                </c:pt>
                <c:pt idx="4283">
                  <c:v>0</c:v>
                </c:pt>
                <c:pt idx="4284">
                  <c:v>0</c:v>
                </c:pt>
                <c:pt idx="4285">
                  <c:v>0.743999999999999</c:v>
                </c:pt>
                <c:pt idx="4286">
                  <c:v>0.249000000000002</c:v>
                </c:pt>
                <c:pt idx="4287">
                  <c:v>0.619999999999997</c:v>
                </c:pt>
                <c:pt idx="4288">
                  <c:v>0</c:v>
                </c:pt>
                <c:pt idx="4289">
                  <c:v>-0.123999999999995</c:v>
                </c:pt>
                <c:pt idx="4290">
                  <c:v>-0.371999999999999</c:v>
                </c:pt>
                <c:pt idx="4291">
                  <c:v>0</c:v>
                </c:pt>
                <c:pt idx="4292">
                  <c:v>0</c:v>
                </c:pt>
                <c:pt idx="4293">
                  <c:v>0</c:v>
                </c:pt>
                <c:pt idx="4294">
                  <c:v>-0.247999999999997</c:v>
                </c:pt>
                <c:pt idx="4295">
                  <c:v>-0.247999999999997</c:v>
                </c:pt>
                <c:pt idx="4296">
                  <c:v>-0.124000000000002</c:v>
                </c:pt>
                <c:pt idx="4297">
                  <c:v>0</c:v>
                </c:pt>
                <c:pt idx="4298">
                  <c:v>0.247999999999997</c:v>
                </c:pt>
                <c:pt idx="4299">
                  <c:v>0</c:v>
                </c:pt>
                <c:pt idx="4300">
                  <c:v>0</c:v>
                </c:pt>
                <c:pt idx="4301">
                  <c:v>0</c:v>
                </c:pt>
                <c:pt idx="4302">
                  <c:v>0</c:v>
                </c:pt>
                <c:pt idx="4303">
                  <c:v>-0.74500000000000399</c:v>
                </c:pt>
                <c:pt idx="4304">
                  <c:v>0</c:v>
                </c:pt>
                <c:pt idx="4305">
                  <c:v>0</c:v>
                </c:pt>
                <c:pt idx="4306">
                  <c:v>-0.123999999999995</c:v>
                </c:pt>
                <c:pt idx="4307">
                  <c:v>0</c:v>
                </c:pt>
                <c:pt idx="4308">
                  <c:v>0</c:v>
                </c:pt>
                <c:pt idx="4309">
                  <c:v>0</c:v>
                </c:pt>
                <c:pt idx="4310">
                  <c:v>0</c:v>
                </c:pt>
                <c:pt idx="4311">
                  <c:v>0</c:v>
                </c:pt>
                <c:pt idx="4312">
                  <c:v>0</c:v>
                </c:pt>
                <c:pt idx="4313">
                  <c:v>0.124000000000002</c:v>
                </c:pt>
                <c:pt idx="4314">
                  <c:v>0.249000000000002</c:v>
                </c:pt>
                <c:pt idx="4315">
                  <c:v>0</c:v>
                </c:pt>
                <c:pt idx="4316">
                  <c:v>-0.74500000000000399</c:v>
                </c:pt>
                <c:pt idx="4317">
                  <c:v>-1.11699999999999</c:v>
                </c:pt>
                <c:pt idx="4318">
                  <c:v>0</c:v>
                </c:pt>
                <c:pt idx="4319">
                  <c:v>0</c:v>
                </c:pt>
                <c:pt idx="4320">
                  <c:v>0</c:v>
                </c:pt>
                <c:pt idx="4321">
                  <c:v>0</c:v>
                </c:pt>
                <c:pt idx="4322">
                  <c:v>-0.868999999999999</c:v>
                </c:pt>
                <c:pt idx="4323">
                  <c:v>0</c:v>
                </c:pt>
                <c:pt idx="4324">
                  <c:v>0.124000000000002</c:v>
                </c:pt>
                <c:pt idx="4325">
                  <c:v>0.620999999999995</c:v>
                </c:pt>
                <c:pt idx="4326">
                  <c:v>-0.620999999999995</c:v>
                </c:pt>
                <c:pt idx="4327">
                  <c:v>0</c:v>
                </c:pt>
                <c:pt idx="4328">
                  <c:v>0</c:v>
                </c:pt>
                <c:pt idx="4329">
                  <c:v>0</c:v>
                </c:pt>
                <c:pt idx="4330">
                  <c:v>-0.62100000000000199</c:v>
                </c:pt>
                <c:pt idx="4331">
                  <c:v>-0.619999999999997</c:v>
                </c:pt>
                <c:pt idx="4332">
                  <c:v>0.619999999999997</c:v>
                </c:pt>
                <c:pt idx="4333">
                  <c:v>0.496999999999999</c:v>
                </c:pt>
                <c:pt idx="4334">
                  <c:v>0.62000000000000399</c:v>
                </c:pt>
                <c:pt idx="4335">
                  <c:v>0</c:v>
                </c:pt>
                <c:pt idx="4336">
                  <c:v>0</c:v>
                </c:pt>
                <c:pt idx="4337">
                  <c:v>0</c:v>
                </c:pt>
                <c:pt idx="4338">
                  <c:v>0</c:v>
                </c:pt>
                <c:pt idx="4339">
                  <c:v>-0.744999999999997</c:v>
                </c:pt>
                <c:pt idx="4340">
                  <c:v>0</c:v>
                </c:pt>
                <c:pt idx="4341">
                  <c:v>0</c:v>
                </c:pt>
                <c:pt idx="4342">
                  <c:v>0.124000000000002</c:v>
                </c:pt>
                <c:pt idx="4343">
                  <c:v>-0.62000000000000399</c:v>
                </c:pt>
                <c:pt idx="4344">
                  <c:v>0</c:v>
                </c:pt>
                <c:pt idx="4345">
                  <c:v>0</c:v>
                </c:pt>
                <c:pt idx="4346">
                  <c:v>0</c:v>
                </c:pt>
                <c:pt idx="4347">
                  <c:v>0</c:v>
                </c:pt>
                <c:pt idx="4348">
                  <c:v>-0.620999999999995</c:v>
                </c:pt>
                <c:pt idx="4349">
                  <c:v>0</c:v>
                </c:pt>
                <c:pt idx="4350">
                  <c:v>-0.248000000000004</c:v>
                </c:pt>
                <c:pt idx="4351">
                  <c:v>0</c:v>
                </c:pt>
                <c:pt idx="4352">
                  <c:v>0</c:v>
                </c:pt>
                <c:pt idx="4353">
                  <c:v>0.49600000000000199</c:v>
                </c:pt>
                <c:pt idx="4354">
                  <c:v>0</c:v>
                </c:pt>
                <c:pt idx="4355">
                  <c:v>0</c:v>
                </c:pt>
                <c:pt idx="4356">
                  <c:v>0</c:v>
                </c:pt>
                <c:pt idx="4357">
                  <c:v>0</c:v>
                </c:pt>
                <c:pt idx="4358">
                  <c:v>-0.124000000000002</c:v>
                </c:pt>
                <c:pt idx="4359">
                  <c:v>0</c:v>
                </c:pt>
                <c:pt idx="4360">
                  <c:v>0.62000000000000399</c:v>
                </c:pt>
                <c:pt idx="4361">
                  <c:v>0</c:v>
                </c:pt>
                <c:pt idx="4362">
                  <c:v>-0.371999999999999</c:v>
                </c:pt>
                <c:pt idx="4363">
                  <c:v>0</c:v>
                </c:pt>
                <c:pt idx="4364">
                  <c:v>0</c:v>
                </c:pt>
                <c:pt idx="4365">
                  <c:v>0</c:v>
                </c:pt>
                <c:pt idx="4366">
                  <c:v>-0.124000000000002</c:v>
                </c:pt>
                <c:pt idx="4367">
                  <c:v>0</c:v>
                </c:pt>
                <c:pt idx="4368">
                  <c:v>0.49600000000000199</c:v>
                </c:pt>
                <c:pt idx="4369">
                  <c:v>0</c:v>
                </c:pt>
                <c:pt idx="4370">
                  <c:v>0</c:v>
                </c:pt>
                <c:pt idx="4371">
                  <c:v>-0.247999999999997</c:v>
                </c:pt>
                <c:pt idx="4372">
                  <c:v>0</c:v>
                </c:pt>
                <c:pt idx="4373">
                  <c:v>0</c:v>
                </c:pt>
                <c:pt idx="4374">
                  <c:v>0</c:v>
                </c:pt>
                <c:pt idx="4375">
                  <c:v>0</c:v>
                </c:pt>
                <c:pt idx="4376">
                  <c:v>0</c:v>
                </c:pt>
                <c:pt idx="4377">
                  <c:v>0</c:v>
                </c:pt>
                <c:pt idx="4378">
                  <c:v>-0.373000000000004</c:v>
                </c:pt>
                <c:pt idx="4379">
                  <c:v>0.373000000000004</c:v>
                </c:pt>
                <c:pt idx="4380">
                  <c:v>0.992999999999995</c:v>
                </c:pt>
                <c:pt idx="4381">
                  <c:v>0</c:v>
                </c:pt>
                <c:pt idx="4382">
                  <c:v>0</c:v>
                </c:pt>
                <c:pt idx="4383">
                  <c:v>0</c:v>
                </c:pt>
                <c:pt idx="4384">
                  <c:v>-0.124000000000002</c:v>
                </c:pt>
                <c:pt idx="4385">
                  <c:v>0.124000000000002</c:v>
                </c:pt>
                <c:pt idx="4386">
                  <c:v>0.247999999999997</c:v>
                </c:pt>
                <c:pt idx="4387">
                  <c:v>0</c:v>
                </c:pt>
                <c:pt idx="4388">
                  <c:v>-1.11699999999999</c:v>
                </c:pt>
                <c:pt idx="4389">
                  <c:v>-0.74500000000000399</c:v>
                </c:pt>
                <c:pt idx="4390">
                  <c:v>0</c:v>
                </c:pt>
                <c:pt idx="4391">
                  <c:v>0</c:v>
                </c:pt>
                <c:pt idx="4392">
                  <c:v>0</c:v>
                </c:pt>
                <c:pt idx="4393">
                  <c:v>-1.49</c:v>
                </c:pt>
                <c:pt idx="4394">
                  <c:v>0</c:v>
                </c:pt>
                <c:pt idx="4395">
                  <c:v>0.124000000000002</c:v>
                </c:pt>
                <c:pt idx="4396">
                  <c:v>0</c:v>
                </c:pt>
                <c:pt idx="4397">
                  <c:v>0</c:v>
                </c:pt>
                <c:pt idx="4398">
                  <c:v>0.372999999999997</c:v>
                </c:pt>
                <c:pt idx="4399">
                  <c:v>0</c:v>
                </c:pt>
                <c:pt idx="4400">
                  <c:v>0</c:v>
                </c:pt>
                <c:pt idx="4401">
                  <c:v>0</c:v>
                </c:pt>
                <c:pt idx="4402">
                  <c:v>0</c:v>
                </c:pt>
                <c:pt idx="4403">
                  <c:v>0.868999999999999</c:v>
                </c:pt>
                <c:pt idx="4404">
                  <c:v>0.248000000000004</c:v>
                </c:pt>
                <c:pt idx="4405">
                  <c:v>0</c:v>
                </c:pt>
                <c:pt idx="4406">
                  <c:v>0</c:v>
                </c:pt>
                <c:pt idx="4407">
                  <c:v>0.123999999999995</c:v>
                </c:pt>
                <c:pt idx="4408">
                  <c:v>0</c:v>
                </c:pt>
                <c:pt idx="4409">
                  <c:v>0</c:v>
                </c:pt>
                <c:pt idx="4410">
                  <c:v>0</c:v>
                </c:pt>
                <c:pt idx="4411">
                  <c:v>-2.9789999999999899</c:v>
                </c:pt>
                <c:pt idx="4412">
                  <c:v>0</c:v>
                </c:pt>
                <c:pt idx="4413">
                  <c:v>0.373000000000004</c:v>
                </c:pt>
                <c:pt idx="4414">
                  <c:v>0</c:v>
                </c:pt>
                <c:pt idx="4415">
                  <c:v>0</c:v>
                </c:pt>
                <c:pt idx="4416">
                  <c:v>-0.99300000000000199</c:v>
                </c:pt>
                <c:pt idx="4417">
                  <c:v>0</c:v>
                </c:pt>
                <c:pt idx="4418">
                  <c:v>0</c:v>
                </c:pt>
                <c:pt idx="4419">
                  <c:v>0</c:v>
                </c:pt>
                <c:pt idx="4420">
                  <c:v>-0.371999999999999</c:v>
                </c:pt>
                <c:pt idx="4421">
                  <c:v>0</c:v>
                </c:pt>
                <c:pt idx="4422">
                  <c:v>0</c:v>
                </c:pt>
                <c:pt idx="4423">
                  <c:v>0.744999999999997</c:v>
                </c:pt>
                <c:pt idx="4424">
                  <c:v>0</c:v>
                </c:pt>
                <c:pt idx="4425">
                  <c:v>-0.620999999999995</c:v>
                </c:pt>
                <c:pt idx="4426">
                  <c:v>0</c:v>
                </c:pt>
                <c:pt idx="4427">
                  <c:v>0</c:v>
                </c:pt>
                <c:pt idx="4428">
                  <c:v>0</c:v>
                </c:pt>
                <c:pt idx="4429">
                  <c:v>0</c:v>
                </c:pt>
                <c:pt idx="4430">
                  <c:v>0.124000000000002</c:v>
                </c:pt>
                <c:pt idx="4431">
                  <c:v>0.247999999999997</c:v>
                </c:pt>
                <c:pt idx="4432">
                  <c:v>0</c:v>
                </c:pt>
                <c:pt idx="4433">
                  <c:v>-0.619999999999997</c:v>
                </c:pt>
                <c:pt idx="4434">
                  <c:v>-0.496999999999999</c:v>
                </c:pt>
                <c:pt idx="4435">
                  <c:v>0</c:v>
                </c:pt>
                <c:pt idx="4436">
                  <c:v>0</c:v>
                </c:pt>
                <c:pt idx="4437">
                  <c:v>0</c:v>
                </c:pt>
                <c:pt idx="4438">
                  <c:v>0.992999999999995</c:v>
                </c:pt>
                <c:pt idx="4439">
                  <c:v>-0.619999999999997</c:v>
                </c:pt>
                <c:pt idx="4440">
                  <c:v>0</c:v>
                </c:pt>
                <c:pt idx="4441">
                  <c:v>0</c:v>
                </c:pt>
                <c:pt idx="4442">
                  <c:v>0.619999999999997</c:v>
                </c:pt>
                <c:pt idx="4443">
                  <c:v>0.496999999999999</c:v>
                </c:pt>
                <c:pt idx="4444">
                  <c:v>0</c:v>
                </c:pt>
                <c:pt idx="4445">
                  <c:v>0</c:v>
                </c:pt>
                <c:pt idx="4446">
                  <c:v>0</c:v>
                </c:pt>
                <c:pt idx="4447">
                  <c:v>0</c:v>
                </c:pt>
                <c:pt idx="4448">
                  <c:v>-0.373000000000004</c:v>
                </c:pt>
                <c:pt idx="4449">
                  <c:v>0</c:v>
                </c:pt>
                <c:pt idx="4450">
                  <c:v>0.868999999999999</c:v>
                </c:pt>
                <c:pt idx="4451">
                  <c:v>0.868999999999999</c:v>
                </c:pt>
                <c:pt idx="4452">
                  <c:v>0</c:v>
                </c:pt>
                <c:pt idx="4453">
                  <c:v>0</c:v>
                </c:pt>
                <c:pt idx="4454">
                  <c:v>0</c:v>
                </c:pt>
                <c:pt idx="4455">
                  <c:v>0</c:v>
                </c:pt>
                <c:pt idx="4456">
                  <c:v>-0.496999999999999</c:v>
                </c:pt>
                <c:pt idx="4457">
                  <c:v>-0.62000000000000399</c:v>
                </c:pt>
                <c:pt idx="4458">
                  <c:v>-0.744999999999997</c:v>
                </c:pt>
                <c:pt idx="4459">
                  <c:v>-0.247999999999997</c:v>
                </c:pt>
                <c:pt idx="4460">
                  <c:v>-0.249000000000002</c:v>
                </c:pt>
                <c:pt idx="4461">
                  <c:v>0</c:v>
                </c:pt>
                <c:pt idx="4462">
                  <c:v>0</c:v>
                </c:pt>
                <c:pt idx="4463">
                  <c:v>0</c:v>
                </c:pt>
                <c:pt idx="4464">
                  <c:v>0</c:v>
                </c:pt>
                <c:pt idx="4465">
                  <c:v>-0.124000000000002</c:v>
                </c:pt>
                <c:pt idx="4466">
                  <c:v>-0.62100000000000199</c:v>
                </c:pt>
                <c:pt idx="4467">
                  <c:v>0.62100000000000199</c:v>
                </c:pt>
                <c:pt idx="4468">
                  <c:v>-0.125</c:v>
                </c:pt>
                <c:pt idx="4469">
                  <c:v>0</c:v>
                </c:pt>
                <c:pt idx="4470">
                  <c:v>-0.124000000000002</c:v>
                </c:pt>
                <c:pt idx="4471">
                  <c:v>0</c:v>
                </c:pt>
                <c:pt idx="4472">
                  <c:v>0</c:v>
                </c:pt>
                <c:pt idx="4473">
                  <c:v>0</c:v>
                </c:pt>
                <c:pt idx="4474">
                  <c:v>0</c:v>
                </c:pt>
                <c:pt idx="4475">
                  <c:v>1.61299999999999</c:v>
                </c:pt>
                <c:pt idx="4476">
                  <c:v>0</c:v>
                </c:pt>
                <c:pt idx="4477">
                  <c:v>-0.991999999999997</c:v>
                </c:pt>
                <c:pt idx="4478">
                  <c:v>0</c:v>
                </c:pt>
                <c:pt idx="4479">
                  <c:v>0</c:v>
                </c:pt>
                <c:pt idx="4480">
                  <c:v>0</c:v>
                </c:pt>
                <c:pt idx="4481">
                  <c:v>0</c:v>
                </c:pt>
                <c:pt idx="4482">
                  <c:v>0</c:v>
                </c:pt>
                <c:pt idx="4483">
                  <c:v>-0.371999999999999</c:v>
                </c:pt>
                <c:pt idx="4484">
                  <c:v>0.247999999999997</c:v>
                </c:pt>
                <c:pt idx="4485">
                  <c:v>-0.247999999999997</c:v>
                </c:pt>
                <c:pt idx="4486">
                  <c:v>0.247999999999997</c:v>
                </c:pt>
                <c:pt idx="4487">
                  <c:v>0.124000000000002</c:v>
                </c:pt>
                <c:pt idx="4488">
                  <c:v>0</c:v>
                </c:pt>
                <c:pt idx="4489">
                  <c:v>0</c:v>
                </c:pt>
                <c:pt idx="4490">
                  <c:v>0</c:v>
                </c:pt>
                <c:pt idx="4491">
                  <c:v>0</c:v>
                </c:pt>
                <c:pt idx="4492">
                  <c:v>0</c:v>
                </c:pt>
                <c:pt idx="4493">
                  <c:v>0</c:v>
                </c:pt>
                <c:pt idx="4494">
                  <c:v>-0.249000000000002</c:v>
                </c:pt>
                <c:pt idx="4495">
                  <c:v>0</c:v>
                </c:pt>
                <c:pt idx="4496">
                  <c:v>0.249000000000002</c:v>
                </c:pt>
                <c:pt idx="4497">
                  <c:v>0</c:v>
                </c:pt>
                <c:pt idx="4498">
                  <c:v>0</c:v>
                </c:pt>
                <c:pt idx="4499">
                  <c:v>0</c:v>
                </c:pt>
                <c:pt idx="4500">
                  <c:v>0</c:v>
                </c:pt>
                <c:pt idx="4501">
                  <c:v>0</c:v>
                </c:pt>
                <c:pt idx="4502">
                  <c:v>0.247999999999997</c:v>
                </c:pt>
                <c:pt idx="4503">
                  <c:v>0</c:v>
                </c:pt>
                <c:pt idx="4504">
                  <c:v>-0.371999999999999</c:v>
                </c:pt>
                <c:pt idx="4505">
                  <c:v>-0.248999999999995</c:v>
                </c:pt>
                <c:pt idx="4506">
                  <c:v>-0.62000000000000399</c:v>
                </c:pt>
                <c:pt idx="4507">
                  <c:v>0</c:v>
                </c:pt>
                <c:pt idx="4508">
                  <c:v>0</c:v>
                </c:pt>
                <c:pt idx="4509">
                  <c:v>0</c:v>
                </c:pt>
                <c:pt idx="4510">
                  <c:v>-0.247999999999997</c:v>
                </c:pt>
                <c:pt idx="4511">
                  <c:v>0.371999999999999</c:v>
                </c:pt>
                <c:pt idx="4512">
                  <c:v>-0.371999999999999</c:v>
                </c:pt>
                <c:pt idx="4513">
                  <c:v>0.371999999999999</c:v>
                </c:pt>
                <c:pt idx="4514">
                  <c:v>-0.744999999999997</c:v>
                </c:pt>
                <c:pt idx="4515">
                  <c:v>0.744999999999997</c:v>
                </c:pt>
                <c:pt idx="4516">
                  <c:v>0</c:v>
                </c:pt>
                <c:pt idx="4517">
                  <c:v>0</c:v>
                </c:pt>
                <c:pt idx="4518">
                  <c:v>0</c:v>
                </c:pt>
                <c:pt idx="4519">
                  <c:v>0</c:v>
                </c:pt>
                <c:pt idx="4520">
                  <c:v>0</c:v>
                </c:pt>
                <c:pt idx="4521">
                  <c:v>1.365</c:v>
                </c:pt>
                <c:pt idx="4522">
                  <c:v>0</c:v>
                </c:pt>
                <c:pt idx="4523">
                  <c:v>-0.371999999999999</c:v>
                </c:pt>
                <c:pt idx="4524">
                  <c:v>0</c:v>
                </c:pt>
                <c:pt idx="4525">
                  <c:v>0</c:v>
                </c:pt>
                <c:pt idx="4526">
                  <c:v>0</c:v>
                </c:pt>
                <c:pt idx="4527">
                  <c:v>0</c:v>
                </c:pt>
                <c:pt idx="4528">
                  <c:v>0</c:v>
                </c:pt>
                <c:pt idx="4529">
                  <c:v>0</c:v>
                </c:pt>
                <c:pt idx="4530">
                  <c:v>-0.868999999999999</c:v>
                </c:pt>
                <c:pt idx="4531">
                  <c:v>0</c:v>
                </c:pt>
                <c:pt idx="4532">
                  <c:v>0</c:v>
                </c:pt>
                <c:pt idx="4533">
                  <c:v>-0.373000000000004</c:v>
                </c:pt>
                <c:pt idx="4534">
                  <c:v>0</c:v>
                </c:pt>
                <c:pt idx="4535">
                  <c:v>0</c:v>
                </c:pt>
                <c:pt idx="4536">
                  <c:v>0</c:v>
                </c:pt>
                <c:pt idx="4537">
                  <c:v>-0.744999999999997</c:v>
                </c:pt>
                <c:pt idx="4538">
                  <c:v>-0.124000000000002</c:v>
                </c:pt>
                <c:pt idx="4539">
                  <c:v>0</c:v>
                </c:pt>
                <c:pt idx="4540">
                  <c:v>0.373000000000004</c:v>
                </c:pt>
                <c:pt idx="4541">
                  <c:v>0</c:v>
                </c:pt>
                <c:pt idx="4542">
                  <c:v>-0.868999999999999</c:v>
                </c:pt>
                <c:pt idx="4543">
                  <c:v>0</c:v>
                </c:pt>
                <c:pt idx="4544">
                  <c:v>0</c:v>
                </c:pt>
                <c:pt idx="4545">
                  <c:v>0</c:v>
                </c:pt>
                <c:pt idx="4546">
                  <c:v>-0.124000000000002</c:v>
                </c:pt>
                <c:pt idx="4547">
                  <c:v>0</c:v>
                </c:pt>
                <c:pt idx="4548">
                  <c:v>-0.123999999999995</c:v>
                </c:pt>
                <c:pt idx="4549">
                  <c:v>-0.62100000000000199</c:v>
                </c:pt>
                <c:pt idx="4550">
                  <c:v>0</c:v>
                </c:pt>
                <c:pt idx="4551">
                  <c:v>-0.247999999999997</c:v>
                </c:pt>
                <c:pt idx="4552">
                  <c:v>0</c:v>
                </c:pt>
                <c:pt idx="4553">
                  <c:v>0</c:v>
                </c:pt>
                <c:pt idx="4554">
                  <c:v>0</c:v>
                </c:pt>
                <c:pt idx="4555">
                  <c:v>-0.125</c:v>
                </c:pt>
                <c:pt idx="4556">
                  <c:v>0</c:v>
                </c:pt>
                <c:pt idx="4557">
                  <c:v>-0.619999999999997</c:v>
                </c:pt>
                <c:pt idx="4558">
                  <c:v>0</c:v>
                </c:pt>
                <c:pt idx="4559">
                  <c:v>0.495999999999995</c:v>
                </c:pt>
                <c:pt idx="4560">
                  <c:v>1.117</c:v>
                </c:pt>
                <c:pt idx="4561">
                  <c:v>0</c:v>
                </c:pt>
                <c:pt idx="4562">
                  <c:v>0</c:v>
                </c:pt>
                <c:pt idx="4563">
                  <c:v>0</c:v>
                </c:pt>
                <c:pt idx="4564">
                  <c:v>0.74500000000000399</c:v>
                </c:pt>
                <c:pt idx="4565">
                  <c:v>0</c:v>
                </c:pt>
                <c:pt idx="4566">
                  <c:v>0</c:v>
                </c:pt>
                <c:pt idx="4567">
                  <c:v>-0.249000000000002</c:v>
                </c:pt>
                <c:pt idx="4568">
                  <c:v>0</c:v>
                </c:pt>
                <c:pt idx="4569">
                  <c:v>1.98599999999999</c:v>
                </c:pt>
                <c:pt idx="4570">
                  <c:v>0</c:v>
                </c:pt>
                <c:pt idx="4571">
                  <c:v>0</c:v>
                </c:pt>
                <c:pt idx="4572">
                  <c:v>0</c:v>
                </c:pt>
                <c:pt idx="4573">
                  <c:v>0</c:v>
                </c:pt>
                <c:pt idx="4574">
                  <c:v>0.62100000000000199</c:v>
                </c:pt>
                <c:pt idx="4575">
                  <c:v>0</c:v>
                </c:pt>
                <c:pt idx="4576">
                  <c:v>-1.98599999999999</c:v>
                </c:pt>
                <c:pt idx="4577">
                  <c:v>0</c:v>
                </c:pt>
                <c:pt idx="4578">
                  <c:v>0</c:v>
                </c:pt>
                <c:pt idx="4579">
                  <c:v>0</c:v>
                </c:pt>
                <c:pt idx="4580">
                  <c:v>0</c:v>
                </c:pt>
                <c:pt idx="4581">
                  <c:v>0</c:v>
                </c:pt>
                <c:pt idx="4582">
                  <c:v>0</c:v>
                </c:pt>
                <c:pt idx="4583">
                  <c:v>0</c:v>
                </c:pt>
                <c:pt idx="4584">
                  <c:v>0</c:v>
                </c:pt>
                <c:pt idx="4585">
                  <c:v>0.496999999999999</c:v>
                </c:pt>
                <c:pt idx="4586">
                  <c:v>0</c:v>
                </c:pt>
                <c:pt idx="4587">
                  <c:v>0</c:v>
                </c:pt>
                <c:pt idx="4588">
                  <c:v>0</c:v>
                </c:pt>
                <c:pt idx="4589">
                  <c:v>0</c:v>
                </c:pt>
                <c:pt idx="4590">
                  <c:v>0</c:v>
                </c:pt>
                <c:pt idx="4591">
                  <c:v>0.371999999999999</c:v>
                </c:pt>
                <c:pt idx="4592">
                  <c:v>0.373000000000004</c:v>
                </c:pt>
                <c:pt idx="4593">
                  <c:v>0</c:v>
                </c:pt>
                <c:pt idx="4594">
                  <c:v>0.619999999999997</c:v>
                </c:pt>
                <c:pt idx="4595">
                  <c:v>0</c:v>
                </c:pt>
                <c:pt idx="4596">
                  <c:v>0</c:v>
                </c:pt>
                <c:pt idx="4597">
                  <c:v>0</c:v>
                </c:pt>
                <c:pt idx="4598">
                  <c:v>0</c:v>
                </c:pt>
                <c:pt idx="4599">
                  <c:v>0</c:v>
                </c:pt>
                <c:pt idx="4600">
                  <c:v>-0.496999999999999</c:v>
                </c:pt>
                <c:pt idx="4601">
                  <c:v>-0.74500000000000399</c:v>
                </c:pt>
                <c:pt idx="4602">
                  <c:v>0</c:v>
                </c:pt>
                <c:pt idx="4603">
                  <c:v>0</c:v>
                </c:pt>
                <c:pt idx="4604">
                  <c:v>0.124000000000002</c:v>
                </c:pt>
                <c:pt idx="4605">
                  <c:v>0.125</c:v>
                </c:pt>
                <c:pt idx="4606">
                  <c:v>0</c:v>
                </c:pt>
                <c:pt idx="4607">
                  <c:v>0</c:v>
                </c:pt>
                <c:pt idx="4608">
                  <c:v>0</c:v>
                </c:pt>
                <c:pt idx="4609">
                  <c:v>1.117</c:v>
                </c:pt>
                <c:pt idx="4610">
                  <c:v>-0.124000000000002</c:v>
                </c:pt>
                <c:pt idx="4611">
                  <c:v>0</c:v>
                </c:pt>
                <c:pt idx="4612">
                  <c:v>0</c:v>
                </c:pt>
                <c:pt idx="4613">
                  <c:v>-0.247999999999997</c:v>
                </c:pt>
                <c:pt idx="4614">
                  <c:v>0</c:v>
                </c:pt>
                <c:pt idx="4615">
                  <c:v>0</c:v>
                </c:pt>
                <c:pt idx="4616">
                  <c:v>0</c:v>
                </c:pt>
                <c:pt idx="4617">
                  <c:v>0</c:v>
                </c:pt>
                <c:pt idx="4618">
                  <c:v>-0.99300000000000199</c:v>
                </c:pt>
                <c:pt idx="4619">
                  <c:v>0</c:v>
                </c:pt>
                <c:pt idx="4620">
                  <c:v>0.868999999999999</c:v>
                </c:pt>
                <c:pt idx="4621">
                  <c:v>0</c:v>
                </c:pt>
                <c:pt idx="4622">
                  <c:v>0.124000000000002</c:v>
                </c:pt>
                <c:pt idx="4623">
                  <c:v>-1.2409999999999899</c:v>
                </c:pt>
                <c:pt idx="4624">
                  <c:v>0</c:v>
                </c:pt>
                <c:pt idx="4625">
                  <c:v>0</c:v>
                </c:pt>
                <c:pt idx="4626">
                  <c:v>0</c:v>
                </c:pt>
                <c:pt idx="4627">
                  <c:v>-0.62100000000000199</c:v>
                </c:pt>
                <c:pt idx="4628">
                  <c:v>0</c:v>
                </c:pt>
                <c:pt idx="4629">
                  <c:v>0.99300000000000199</c:v>
                </c:pt>
                <c:pt idx="4630">
                  <c:v>0</c:v>
                </c:pt>
                <c:pt idx="4631">
                  <c:v>-0.124000000000002</c:v>
                </c:pt>
                <c:pt idx="4632">
                  <c:v>-0.372999999999997</c:v>
                </c:pt>
                <c:pt idx="4633">
                  <c:v>0</c:v>
                </c:pt>
                <c:pt idx="4634">
                  <c:v>0</c:v>
                </c:pt>
                <c:pt idx="4635">
                  <c:v>0</c:v>
                </c:pt>
                <c:pt idx="4636">
                  <c:v>0.62100000000000199</c:v>
                </c:pt>
                <c:pt idx="4637">
                  <c:v>0</c:v>
                </c:pt>
                <c:pt idx="4638">
                  <c:v>0.247999999999997</c:v>
                </c:pt>
                <c:pt idx="4639">
                  <c:v>0</c:v>
                </c:pt>
                <c:pt idx="4640">
                  <c:v>0.371999999999999</c:v>
                </c:pt>
                <c:pt idx="4641">
                  <c:v>0</c:v>
                </c:pt>
                <c:pt idx="4642">
                  <c:v>0</c:v>
                </c:pt>
                <c:pt idx="4643">
                  <c:v>0</c:v>
                </c:pt>
                <c:pt idx="4644">
                  <c:v>0</c:v>
                </c:pt>
                <c:pt idx="4645">
                  <c:v>0</c:v>
                </c:pt>
                <c:pt idx="4646">
                  <c:v>-0.744999999999997</c:v>
                </c:pt>
                <c:pt idx="4647">
                  <c:v>-0.868999999999999</c:v>
                </c:pt>
                <c:pt idx="4648">
                  <c:v>-0.371999999999999</c:v>
                </c:pt>
                <c:pt idx="4649">
                  <c:v>0.123999999999995</c:v>
                </c:pt>
                <c:pt idx="4650">
                  <c:v>0</c:v>
                </c:pt>
                <c:pt idx="4651">
                  <c:v>0</c:v>
                </c:pt>
                <c:pt idx="4652">
                  <c:v>0</c:v>
                </c:pt>
                <c:pt idx="4653">
                  <c:v>0</c:v>
                </c:pt>
                <c:pt idx="4654">
                  <c:v>0.247999999999997</c:v>
                </c:pt>
                <c:pt idx="4655">
                  <c:v>-0.247999999999997</c:v>
                </c:pt>
                <c:pt idx="4656">
                  <c:v>0</c:v>
                </c:pt>
                <c:pt idx="4657">
                  <c:v>-0.249000000000002</c:v>
                </c:pt>
                <c:pt idx="4658">
                  <c:v>0</c:v>
                </c:pt>
                <c:pt idx="4659">
                  <c:v>0.868999999999999</c:v>
                </c:pt>
                <c:pt idx="4660">
                  <c:v>0</c:v>
                </c:pt>
                <c:pt idx="4661">
                  <c:v>0</c:v>
                </c:pt>
                <c:pt idx="4662">
                  <c:v>0</c:v>
                </c:pt>
                <c:pt idx="4663">
                  <c:v>0</c:v>
                </c:pt>
                <c:pt idx="4664">
                  <c:v>0</c:v>
                </c:pt>
                <c:pt idx="4665">
                  <c:v>-0.125</c:v>
                </c:pt>
                <c:pt idx="4666">
                  <c:v>0</c:v>
                </c:pt>
                <c:pt idx="4667">
                  <c:v>-0.743999999999999</c:v>
                </c:pt>
                <c:pt idx="4668">
                  <c:v>0</c:v>
                </c:pt>
                <c:pt idx="4669">
                  <c:v>0</c:v>
                </c:pt>
                <c:pt idx="4670">
                  <c:v>0</c:v>
                </c:pt>
                <c:pt idx="4671">
                  <c:v>0</c:v>
                </c:pt>
                <c:pt idx="4672">
                  <c:v>-0.124000000000002</c:v>
                </c:pt>
                <c:pt idx="4673">
                  <c:v>0</c:v>
                </c:pt>
                <c:pt idx="4674">
                  <c:v>0.62100000000000199</c:v>
                </c:pt>
                <c:pt idx="4675">
                  <c:v>0</c:v>
                </c:pt>
                <c:pt idx="4676">
                  <c:v>-0.62100000000000199</c:v>
                </c:pt>
                <c:pt idx="4677">
                  <c:v>0</c:v>
                </c:pt>
                <c:pt idx="4678">
                  <c:v>0</c:v>
                </c:pt>
                <c:pt idx="4679">
                  <c:v>0</c:v>
                </c:pt>
                <c:pt idx="4680">
                  <c:v>0</c:v>
                </c:pt>
                <c:pt idx="4681">
                  <c:v>0</c:v>
                </c:pt>
                <c:pt idx="4682">
                  <c:v>0.247999999999997</c:v>
                </c:pt>
                <c:pt idx="4683">
                  <c:v>0.496999999999999</c:v>
                </c:pt>
                <c:pt idx="4684">
                  <c:v>0</c:v>
                </c:pt>
                <c:pt idx="4685">
                  <c:v>-0.62100000000000199</c:v>
                </c:pt>
                <c:pt idx="4686">
                  <c:v>0</c:v>
                </c:pt>
                <c:pt idx="4687">
                  <c:v>0</c:v>
                </c:pt>
                <c:pt idx="4688">
                  <c:v>0</c:v>
                </c:pt>
                <c:pt idx="4689">
                  <c:v>0</c:v>
                </c:pt>
                <c:pt idx="4690">
                  <c:v>-0.124000000000002</c:v>
                </c:pt>
                <c:pt idx="4691">
                  <c:v>-0.247999999999997</c:v>
                </c:pt>
                <c:pt idx="4692">
                  <c:v>0.247999999999997</c:v>
                </c:pt>
                <c:pt idx="4693">
                  <c:v>-0.247999999999997</c:v>
                </c:pt>
                <c:pt idx="4694">
                  <c:v>-0.99300000000000199</c:v>
                </c:pt>
                <c:pt idx="4695">
                  <c:v>-0.124000000000002</c:v>
                </c:pt>
                <c:pt idx="4696">
                  <c:v>0</c:v>
                </c:pt>
                <c:pt idx="4697">
                  <c:v>0</c:v>
                </c:pt>
                <c:pt idx="4698">
                  <c:v>0</c:v>
                </c:pt>
                <c:pt idx="4699">
                  <c:v>0</c:v>
                </c:pt>
                <c:pt idx="4700">
                  <c:v>0.868999999999999</c:v>
                </c:pt>
                <c:pt idx="4701">
                  <c:v>-1.365</c:v>
                </c:pt>
                <c:pt idx="4702">
                  <c:v>1.365</c:v>
                </c:pt>
                <c:pt idx="4703">
                  <c:v>-1.365</c:v>
                </c:pt>
                <c:pt idx="4704">
                  <c:v>0</c:v>
                </c:pt>
                <c:pt idx="4705">
                  <c:v>0</c:v>
                </c:pt>
                <c:pt idx="4706">
                  <c:v>0</c:v>
                </c:pt>
                <c:pt idx="4707">
                  <c:v>0</c:v>
                </c:pt>
                <c:pt idx="4708">
                  <c:v>0.247999999999997</c:v>
                </c:pt>
                <c:pt idx="4709">
                  <c:v>0.868999999999999</c:v>
                </c:pt>
                <c:pt idx="4710">
                  <c:v>0.99300000000000199</c:v>
                </c:pt>
                <c:pt idx="4711">
                  <c:v>0</c:v>
                </c:pt>
                <c:pt idx="4712">
                  <c:v>-0.248000000000004</c:v>
                </c:pt>
                <c:pt idx="4713">
                  <c:v>0</c:v>
                </c:pt>
                <c:pt idx="4714">
                  <c:v>0</c:v>
                </c:pt>
                <c:pt idx="4715">
                  <c:v>0</c:v>
                </c:pt>
                <c:pt idx="4716">
                  <c:v>0</c:v>
                </c:pt>
                <c:pt idx="4717">
                  <c:v>-1.365</c:v>
                </c:pt>
                <c:pt idx="4718">
                  <c:v>-0.371999999999999</c:v>
                </c:pt>
                <c:pt idx="4719">
                  <c:v>0.124000000000002</c:v>
                </c:pt>
                <c:pt idx="4720">
                  <c:v>-0.99300000000000199</c:v>
                </c:pt>
                <c:pt idx="4721">
                  <c:v>0.99300000000000199</c:v>
                </c:pt>
                <c:pt idx="4722">
                  <c:v>0</c:v>
                </c:pt>
                <c:pt idx="4723">
                  <c:v>0</c:v>
                </c:pt>
                <c:pt idx="4724">
                  <c:v>0</c:v>
                </c:pt>
                <c:pt idx="4725">
                  <c:v>0</c:v>
                </c:pt>
                <c:pt idx="4726">
                  <c:v>-0.249000000000002</c:v>
                </c:pt>
                <c:pt idx="4727">
                  <c:v>0</c:v>
                </c:pt>
                <c:pt idx="4728">
                  <c:v>0</c:v>
                </c:pt>
                <c:pt idx="4729">
                  <c:v>0</c:v>
                </c:pt>
                <c:pt idx="4730">
                  <c:v>0</c:v>
                </c:pt>
                <c:pt idx="4731">
                  <c:v>0</c:v>
                </c:pt>
                <c:pt idx="4732">
                  <c:v>0</c:v>
                </c:pt>
                <c:pt idx="4733">
                  <c:v>0</c:v>
                </c:pt>
                <c:pt idx="4734">
                  <c:v>0</c:v>
                </c:pt>
                <c:pt idx="4735">
                  <c:v>0</c:v>
                </c:pt>
                <c:pt idx="4736">
                  <c:v>0.247999999999997</c:v>
                </c:pt>
                <c:pt idx="4737">
                  <c:v>0</c:v>
                </c:pt>
                <c:pt idx="4738">
                  <c:v>-0.619999999999997</c:v>
                </c:pt>
                <c:pt idx="4739">
                  <c:v>0</c:v>
                </c:pt>
                <c:pt idx="4740">
                  <c:v>0.124000000000002</c:v>
                </c:pt>
                <c:pt idx="4741">
                  <c:v>0</c:v>
                </c:pt>
                <c:pt idx="4742">
                  <c:v>0</c:v>
                </c:pt>
                <c:pt idx="4743">
                  <c:v>0</c:v>
                </c:pt>
                <c:pt idx="4744">
                  <c:v>0</c:v>
                </c:pt>
                <c:pt idx="4745">
                  <c:v>0</c:v>
                </c:pt>
                <c:pt idx="4746">
                  <c:v>0.124000000000002</c:v>
                </c:pt>
                <c:pt idx="4747">
                  <c:v>1.24199999999999</c:v>
                </c:pt>
                <c:pt idx="4748">
                  <c:v>0</c:v>
                </c:pt>
                <c:pt idx="4749">
                  <c:v>-0.744999999999997</c:v>
                </c:pt>
                <c:pt idx="4750">
                  <c:v>0</c:v>
                </c:pt>
                <c:pt idx="4751">
                  <c:v>0</c:v>
                </c:pt>
                <c:pt idx="4752">
                  <c:v>0</c:v>
                </c:pt>
                <c:pt idx="4753">
                  <c:v>0</c:v>
                </c:pt>
                <c:pt idx="4754">
                  <c:v>0</c:v>
                </c:pt>
                <c:pt idx="4755">
                  <c:v>-0.496999999999999</c:v>
                </c:pt>
                <c:pt idx="4756">
                  <c:v>0</c:v>
                </c:pt>
                <c:pt idx="4757">
                  <c:v>0.123999999999995</c:v>
                </c:pt>
                <c:pt idx="4758">
                  <c:v>1.6140000000000001</c:v>
                </c:pt>
                <c:pt idx="4759">
                  <c:v>0</c:v>
                </c:pt>
                <c:pt idx="4760">
                  <c:v>0</c:v>
                </c:pt>
                <c:pt idx="4761">
                  <c:v>0</c:v>
                </c:pt>
                <c:pt idx="4762">
                  <c:v>-0.247999999999997</c:v>
                </c:pt>
                <c:pt idx="4763">
                  <c:v>0.371999999999999</c:v>
                </c:pt>
                <c:pt idx="4764">
                  <c:v>0</c:v>
                </c:pt>
                <c:pt idx="4765">
                  <c:v>0</c:v>
                </c:pt>
                <c:pt idx="4766">
                  <c:v>-1.73799999999999</c:v>
                </c:pt>
                <c:pt idx="4767">
                  <c:v>0</c:v>
                </c:pt>
                <c:pt idx="4768">
                  <c:v>0</c:v>
                </c:pt>
                <c:pt idx="4769">
                  <c:v>0</c:v>
                </c:pt>
                <c:pt idx="4770">
                  <c:v>0</c:v>
                </c:pt>
                <c:pt idx="4771">
                  <c:v>0.496999999999999</c:v>
                </c:pt>
                <c:pt idx="4772">
                  <c:v>0.495999999999995</c:v>
                </c:pt>
                <c:pt idx="4773">
                  <c:v>0</c:v>
                </c:pt>
                <c:pt idx="4774">
                  <c:v>-1.4889999999999901</c:v>
                </c:pt>
                <c:pt idx="4775">
                  <c:v>0</c:v>
                </c:pt>
                <c:pt idx="4776">
                  <c:v>0.49600000000000199</c:v>
                </c:pt>
                <c:pt idx="4777">
                  <c:v>0</c:v>
                </c:pt>
                <c:pt idx="4778">
                  <c:v>0</c:v>
                </c:pt>
                <c:pt idx="4779">
                  <c:v>0</c:v>
                </c:pt>
                <c:pt idx="4780">
                  <c:v>0.619999999999997</c:v>
                </c:pt>
                <c:pt idx="4781">
                  <c:v>0.496999999999999</c:v>
                </c:pt>
                <c:pt idx="4782">
                  <c:v>0.868999999999999</c:v>
                </c:pt>
                <c:pt idx="4783">
                  <c:v>0</c:v>
                </c:pt>
                <c:pt idx="4784">
                  <c:v>0</c:v>
                </c:pt>
                <c:pt idx="4785">
                  <c:v>-0.249000000000002</c:v>
                </c:pt>
                <c:pt idx="4786">
                  <c:v>0</c:v>
                </c:pt>
                <c:pt idx="4787">
                  <c:v>0</c:v>
                </c:pt>
                <c:pt idx="4788">
                  <c:v>0</c:v>
                </c:pt>
                <c:pt idx="4789">
                  <c:v>-0.124000000000002</c:v>
                </c:pt>
                <c:pt idx="4790">
                  <c:v>-0.123999999999995</c:v>
                </c:pt>
                <c:pt idx="4791">
                  <c:v>-0.124000000000002</c:v>
                </c:pt>
                <c:pt idx="4792">
                  <c:v>0.124000000000002</c:v>
                </c:pt>
                <c:pt idx="4793">
                  <c:v>-0.124000000000002</c:v>
                </c:pt>
                <c:pt idx="4794">
                  <c:v>0</c:v>
                </c:pt>
                <c:pt idx="4795">
                  <c:v>0</c:v>
                </c:pt>
                <c:pt idx="4796">
                  <c:v>0</c:v>
                </c:pt>
                <c:pt idx="4797">
                  <c:v>0</c:v>
                </c:pt>
                <c:pt idx="4798">
                  <c:v>0</c:v>
                </c:pt>
                <c:pt idx="4799">
                  <c:v>0</c:v>
                </c:pt>
                <c:pt idx="4800">
                  <c:v>0</c:v>
                </c:pt>
                <c:pt idx="4801">
                  <c:v>0.247999999999997</c:v>
                </c:pt>
                <c:pt idx="4802">
                  <c:v>0</c:v>
                </c:pt>
                <c:pt idx="4803">
                  <c:v>0</c:v>
                </c:pt>
                <c:pt idx="4804">
                  <c:v>0</c:v>
                </c:pt>
                <c:pt idx="4805">
                  <c:v>0</c:v>
                </c:pt>
                <c:pt idx="4806">
                  <c:v>0</c:v>
                </c:pt>
                <c:pt idx="4807">
                  <c:v>0.62100000000000199</c:v>
                </c:pt>
                <c:pt idx="4808">
                  <c:v>-0.373000000000004</c:v>
                </c:pt>
                <c:pt idx="4809">
                  <c:v>0.373000000000004</c:v>
                </c:pt>
                <c:pt idx="4810">
                  <c:v>7.4470000000000001</c:v>
                </c:pt>
                <c:pt idx="4811">
                  <c:v>0</c:v>
                </c:pt>
                <c:pt idx="4812">
                  <c:v>-7.0750000000000002</c:v>
                </c:pt>
                <c:pt idx="4813">
                  <c:v>0</c:v>
                </c:pt>
                <c:pt idx="4814">
                  <c:v>0</c:v>
                </c:pt>
                <c:pt idx="4815">
                  <c:v>0</c:v>
                </c:pt>
                <c:pt idx="4816">
                  <c:v>0.124000000000002</c:v>
                </c:pt>
                <c:pt idx="4817">
                  <c:v>0</c:v>
                </c:pt>
                <c:pt idx="4818">
                  <c:v>-0.249000000000002</c:v>
                </c:pt>
                <c:pt idx="4819">
                  <c:v>0</c:v>
                </c:pt>
                <c:pt idx="4820">
                  <c:v>0.125</c:v>
                </c:pt>
                <c:pt idx="4821">
                  <c:v>0</c:v>
                </c:pt>
                <c:pt idx="4822">
                  <c:v>0</c:v>
                </c:pt>
                <c:pt idx="4823">
                  <c:v>0</c:v>
                </c:pt>
                <c:pt idx="4824">
                  <c:v>0</c:v>
                </c:pt>
                <c:pt idx="4825">
                  <c:v>0</c:v>
                </c:pt>
                <c:pt idx="4826">
                  <c:v>0.371999999999999</c:v>
                </c:pt>
                <c:pt idx="4827">
                  <c:v>1.2409999999999899</c:v>
                </c:pt>
                <c:pt idx="4828">
                  <c:v>0.248999999999995</c:v>
                </c:pt>
                <c:pt idx="4829">
                  <c:v>0.49600000000000199</c:v>
                </c:pt>
                <c:pt idx="4830">
                  <c:v>0</c:v>
                </c:pt>
                <c:pt idx="4831">
                  <c:v>0</c:v>
                </c:pt>
                <c:pt idx="4832">
                  <c:v>0</c:v>
                </c:pt>
                <c:pt idx="4833">
                  <c:v>0</c:v>
                </c:pt>
                <c:pt idx="4834">
                  <c:v>0</c:v>
                </c:pt>
                <c:pt idx="4835">
                  <c:v>-0.99300000000000199</c:v>
                </c:pt>
                <c:pt idx="4836">
                  <c:v>-0.247999999999997</c:v>
                </c:pt>
                <c:pt idx="4837">
                  <c:v>0</c:v>
                </c:pt>
                <c:pt idx="4838">
                  <c:v>-0.249000000000002</c:v>
                </c:pt>
                <c:pt idx="4839">
                  <c:v>0</c:v>
                </c:pt>
                <c:pt idx="4840">
                  <c:v>0</c:v>
                </c:pt>
                <c:pt idx="4841">
                  <c:v>0</c:v>
                </c:pt>
                <c:pt idx="4842">
                  <c:v>0</c:v>
                </c:pt>
                <c:pt idx="4843">
                  <c:v>0.496999999999999</c:v>
                </c:pt>
                <c:pt idx="4844">
                  <c:v>0</c:v>
                </c:pt>
                <c:pt idx="4845">
                  <c:v>0.247999999999997</c:v>
                </c:pt>
                <c:pt idx="4846">
                  <c:v>-0.124000000000002</c:v>
                </c:pt>
                <c:pt idx="4847">
                  <c:v>0.124000000000002</c:v>
                </c:pt>
                <c:pt idx="4848">
                  <c:v>0.247999999999997</c:v>
                </c:pt>
                <c:pt idx="4849">
                  <c:v>0</c:v>
                </c:pt>
                <c:pt idx="4850">
                  <c:v>0</c:v>
                </c:pt>
                <c:pt idx="4851">
                  <c:v>0</c:v>
                </c:pt>
                <c:pt idx="4852">
                  <c:v>0</c:v>
                </c:pt>
                <c:pt idx="4853">
                  <c:v>0.62000000000000399</c:v>
                </c:pt>
                <c:pt idx="4854">
                  <c:v>0</c:v>
                </c:pt>
                <c:pt idx="4855">
                  <c:v>0</c:v>
                </c:pt>
                <c:pt idx="4856">
                  <c:v>0.247999999999997</c:v>
                </c:pt>
                <c:pt idx="4857">
                  <c:v>0.125</c:v>
                </c:pt>
                <c:pt idx="4858">
                  <c:v>0</c:v>
                </c:pt>
                <c:pt idx="4859">
                  <c:v>0</c:v>
                </c:pt>
                <c:pt idx="4860">
                  <c:v>0</c:v>
                </c:pt>
                <c:pt idx="4861">
                  <c:v>0</c:v>
                </c:pt>
                <c:pt idx="4862">
                  <c:v>0</c:v>
                </c:pt>
                <c:pt idx="4863">
                  <c:v>0</c:v>
                </c:pt>
                <c:pt idx="4864">
                  <c:v>-0.744999999999997</c:v>
                </c:pt>
                <c:pt idx="4865">
                  <c:v>0</c:v>
                </c:pt>
                <c:pt idx="4866">
                  <c:v>0.744999999999997</c:v>
                </c:pt>
                <c:pt idx="4867">
                  <c:v>0</c:v>
                </c:pt>
                <c:pt idx="4868">
                  <c:v>0</c:v>
                </c:pt>
                <c:pt idx="4869">
                  <c:v>0</c:v>
                </c:pt>
                <c:pt idx="4870">
                  <c:v>0</c:v>
                </c:pt>
                <c:pt idx="4871">
                  <c:v>0.371999999999999</c:v>
                </c:pt>
                <c:pt idx="4872">
                  <c:v>0</c:v>
                </c:pt>
                <c:pt idx="4873">
                  <c:v>0</c:v>
                </c:pt>
                <c:pt idx="4874">
                  <c:v>0.373000000000004</c:v>
                </c:pt>
                <c:pt idx="4875">
                  <c:v>0.123999999999995</c:v>
                </c:pt>
                <c:pt idx="4876">
                  <c:v>0</c:v>
                </c:pt>
                <c:pt idx="4877">
                  <c:v>0</c:v>
                </c:pt>
                <c:pt idx="4878">
                  <c:v>0</c:v>
                </c:pt>
                <c:pt idx="4879">
                  <c:v>-1.11699999999999</c:v>
                </c:pt>
                <c:pt idx="4880">
                  <c:v>0</c:v>
                </c:pt>
                <c:pt idx="4881">
                  <c:v>0</c:v>
                </c:pt>
                <c:pt idx="4882">
                  <c:v>0</c:v>
                </c:pt>
                <c:pt idx="4883">
                  <c:v>0</c:v>
                </c:pt>
                <c:pt idx="4884">
                  <c:v>-1.8620000000000001</c:v>
                </c:pt>
                <c:pt idx="4885">
                  <c:v>0</c:v>
                </c:pt>
                <c:pt idx="4886">
                  <c:v>0</c:v>
                </c:pt>
                <c:pt idx="4887">
                  <c:v>0</c:v>
                </c:pt>
                <c:pt idx="4888">
                  <c:v>1.2409999999999899</c:v>
                </c:pt>
                <c:pt idx="4889">
                  <c:v>0</c:v>
                </c:pt>
                <c:pt idx="4890">
                  <c:v>-1.2409999999999899</c:v>
                </c:pt>
                <c:pt idx="4891">
                  <c:v>0</c:v>
                </c:pt>
                <c:pt idx="4892">
                  <c:v>0</c:v>
                </c:pt>
                <c:pt idx="4893">
                  <c:v>0.123999999999995</c:v>
                </c:pt>
                <c:pt idx="4894">
                  <c:v>0</c:v>
                </c:pt>
                <c:pt idx="4895">
                  <c:v>0</c:v>
                </c:pt>
                <c:pt idx="4896">
                  <c:v>0</c:v>
                </c:pt>
                <c:pt idx="4897">
                  <c:v>0</c:v>
                </c:pt>
                <c:pt idx="4898">
                  <c:v>1.61299999999999</c:v>
                </c:pt>
                <c:pt idx="4899">
                  <c:v>0</c:v>
                </c:pt>
                <c:pt idx="4900">
                  <c:v>0</c:v>
                </c:pt>
                <c:pt idx="4901">
                  <c:v>0.124000000000002</c:v>
                </c:pt>
                <c:pt idx="4902">
                  <c:v>0</c:v>
                </c:pt>
                <c:pt idx="4903">
                  <c:v>0</c:v>
                </c:pt>
                <c:pt idx="4904">
                  <c:v>0</c:v>
                </c:pt>
                <c:pt idx="4905">
                  <c:v>0</c:v>
                </c:pt>
                <c:pt idx="4906">
                  <c:v>-1.2409999999999899</c:v>
                </c:pt>
                <c:pt idx="4907">
                  <c:v>0</c:v>
                </c:pt>
                <c:pt idx="4908">
                  <c:v>0</c:v>
                </c:pt>
                <c:pt idx="4909">
                  <c:v>0</c:v>
                </c:pt>
                <c:pt idx="4910">
                  <c:v>-0.868999999999999</c:v>
                </c:pt>
                <c:pt idx="4911">
                  <c:v>0.373000000000004</c:v>
                </c:pt>
                <c:pt idx="4912">
                  <c:v>0</c:v>
                </c:pt>
                <c:pt idx="4913">
                  <c:v>0</c:v>
                </c:pt>
                <c:pt idx="4914">
                  <c:v>0</c:v>
                </c:pt>
                <c:pt idx="4915">
                  <c:v>-0.247999999999997</c:v>
                </c:pt>
                <c:pt idx="4916">
                  <c:v>0</c:v>
                </c:pt>
                <c:pt idx="4917">
                  <c:v>0</c:v>
                </c:pt>
                <c:pt idx="4918">
                  <c:v>0.123999999999995</c:v>
                </c:pt>
                <c:pt idx="4919">
                  <c:v>0</c:v>
                </c:pt>
                <c:pt idx="4920">
                  <c:v>-0.744999999999997</c:v>
                </c:pt>
                <c:pt idx="4921">
                  <c:v>0</c:v>
                </c:pt>
                <c:pt idx="4922">
                  <c:v>0</c:v>
                </c:pt>
                <c:pt idx="4923">
                  <c:v>0</c:v>
                </c:pt>
                <c:pt idx="4924">
                  <c:v>-0.247999999999997</c:v>
                </c:pt>
                <c:pt idx="4925">
                  <c:v>0</c:v>
                </c:pt>
                <c:pt idx="4926">
                  <c:v>0</c:v>
                </c:pt>
                <c:pt idx="4927">
                  <c:v>0.496999999999999</c:v>
                </c:pt>
                <c:pt idx="4928">
                  <c:v>0.247999999999997</c:v>
                </c:pt>
                <c:pt idx="4929">
                  <c:v>0</c:v>
                </c:pt>
                <c:pt idx="4930">
                  <c:v>0</c:v>
                </c:pt>
                <c:pt idx="4931">
                  <c:v>0</c:v>
                </c:pt>
                <c:pt idx="4932">
                  <c:v>0</c:v>
                </c:pt>
                <c:pt idx="4933">
                  <c:v>0</c:v>
                </c:pt>
                <c:pt idx="4934">
                  <c:v>0.49600000000000199</c:v>
                </c:pt>
                <c:pt idx="4935">
                  <c:v>0</c:v>
                </c:pt>
                <c:pt idx="4936">
                  <c:v>-0.248000000000004</c:v>
                </c:pt>
                <c:pt idx="4937">
                  <c:v>-0.619999999999997</c:v>
                </c:pt>
                <c:pt idx="4938">
                  <c:v>-0.125</c:v>
                </c:pt>
                <c:pt idx="4939">
                  <c:v>0</c:v>
                </c:pt>
                <c:pt idx="4940">
                  <c:v>0</c:v>
                </c:pt>
                <c:pt idx="4941">
                  <c:v>0</c:v>
                </c:pt>
                <c:pt idx="4942">
                  <c:v>0</c:v>
                </c:pt>
                <c:pt idx="4943">
                  <c:v>-0.619999999999997</c:v>
                </c:pt>
                <c:pt idx="4944">
                  <c:v>0.868999999999999</c:v>
                </c:pt>
                <c:pt idx="4945">
                  <c:v>1.61299999999999</c:v>
                </c:pt>
                <c:pt idx="4946">
                  <c:v>0</c:v>
                </c:pt>
                <c:pt idx="4947">
                  <c:v>-0.619999999999997</c:v>
                </c:pt>
                <c:pt idx="4948">
                  <c:v>0</c:v>
                </c:pt>
                <c:pt idx="4949">
                  <c:v>0</c:v>
                </c:pt>
                <c:pt idx="4950">
                  <c:v>0</c:v>
                </c:pt>
                <c:pt idx="4951">
                  <c:v>0.124000000000002</c:v>
                </c:pt>
                <c:pt idx="4952">
                  <c:v>0.372999999999997</c:v>
                </c:pt>
                <c:pt idx="4953">
                  <c:v>0</c:v>
                </c:pt>
                <c:pt idx="4954">
                  <c:v>-2.3579999999999899</c:v>
                </c:pt>
                <c:pt idx="4955">
                  <c:v>0</c:v>
                </c:pt>
                <c:pt idx="4956">
                  <c:v>0.49600000000000199</c:v>
                </c:pt>
                <c:pt idx="4957">
                  <c:v>0</c:v>
                </c:pt>
                <c:pt idx="4958">
                  <c:v>0</c:v>
                </c:pt>
                <c:pt idx="4959">
                  <c:v>0</c:v>
                </c:pt>
                <c:pt idx="4960">
                  <c:v>0</c:v>
                </c:pt>
                <c:pt idx="4961">
                  <c:v>17.501000000000001</c:v>
                </c:pt>
                <c:pt idx="4962">
                  <c:v>0</c:v>
                </c:pt>
                <c:pt idx="4963">
                  <c:v>-4.9649999999999999</c:v>
                </c:pt>
                <c:pt idx="4964">
                  <c:v>-12.162999999999901</c:v>
                </c:pt>
                <c:pt idx="4965">
                  <c:v>0</c:v>
                </c:pt>
                <c:pt idx="4966">
                  <c:v>0</c:v>
                </c:pt>
                <c:pt idx="4967">
                  <c:v>0</c:v>
                </c:pt>
                <c:pt idx="4968">
                  <c:v>0</c:v>
                </c:pt>
                <c:pt idx="4969">
                  <c:v>0.496999999999999</c:v>
                </c:pt>
                <c:pt idx="4970">
                  <c:v>1.365</c:v>
                </c:pt>
                <c:pt idx="4971">
                  <c:v>0</c:v>
                </c:pt>
                <c:pt idx="4972">
                  <c:v>0</c:v>
                </c:pt>
                <c:pt idx="4973">
                  <c:v>10.425999999999901</c:v>
                </c:pt>
                <c:pt idx="4974">
                  <c:v>7.1980000000000004</c:v>
                </c:pt>
                <c:pt idx="4975">
                  <c:v>0</c:v>
                </c:pt>
                <c:pt idx="4976">
                  <c:v>0</c:v>
                </c:pt>
                <c:pt idx="4977">
                  <c:v>0</c:v>
                </c:pt>
                <c:pt idx="4978">
                  <c:v>-1.8619999999999901</c:v>
                </c:pt>
                <c:pt idx="4979">
                  <c:v>-13.404</c:v>
                </c:pt>
                <c:pt idx="4980">
                  <c:v>-6.45399999999999</c:v>
                </c:pt>
                <c:pt idx="4981">
                  <c:v>-0.249000000000002</c:v>
                </c:pt>
                <c:pt idx="4982">
                  <c:v>0</c:v>
                </c:pt>
                <c:pt idx="4983">
                  <c:v>0</c:v>
                </c:pt>
                <c:pt idx="4984">
                  <c:v>0</c:v>
                </c:pt>
                <c:pt idx="4985">
                  <c:v>0</c:v>
                </c:pt>
                <c:pt idx="4986">
                  <c:v>0</c:v>
                </c:pt>
                <c:pt idx="4987">
                  <c:v>0.247999999999997</c:v>
                </c:pt>
                <c:pt idx="4988">
                  <c:v>0</c:v>
                </c:pt>
                <c:pt idx="4989">
                  <c:v>-0.124000000000002</c:v>
                </c:pt>
                <c:pt idx="4990">
                  <c:v>0</c:v>
                </c:pt>
                <c:pt idx="4991">
                  <c:v>0.868999999999999</c:v>
                </c:pt>
                <c:pt idx="4992">
                  <c:v>0</c:v>
                </c:pt>
                <c:pt idx="4993">
                  <c:v>0</c:v>
                </c:pt>
                <c:pt idx="4994">
                  <c:v>0</c:v>
                </c:pt>
                <c:pt idx="4995">
                  <c:v>0</c:v>
                </c:pt>
                <c:pt idx="4996">
                  <c:v>0.248000000000004</c:v>
                </c:pt>
                <c:pt idx="4997">
                  <c:v>0</c:v>
                </c:pt>
                <c:pt idx="4998">
                  <c:v>-1.117</c:v>
                </c:pt>
                <c:pt idx="4999">
                  <c:v>0</c:v>
                </c:pt>
                <c:pt idx="5000">
                  <c:v>0.371999999999999</c:v>
                </c:pt>
                <c:pt idx="5001">
                  <c:v>0</c:v>
                </c:pt>
                <c:pt idx="5002">
                  <c:v>0</c:v>
                </c:pt>
                <c:pt idx="5003">
                  <c:v>0</c:v>
                </c:pt>
                <c:pt idx="5004">
                  <c:v>0</c:v>
                </c:pt>
                <c:pt idx="5005">
                  <c:v>0</c:v>
                </c:pt>
                <c:pt idx="5006">
                  <c:v>-0.495999999999995</c:v>
                </c:pt>
                <c:pt idx="5007">
                  <c:v>0</c:v>
                </c:pt>
                <c:pt idx="5008">
                  <c:v>0</c:v>
                </c:pt>
                <c:pt idx="5009">
                  <c:v>0</c:v>
                </c:pt>
                <c:pt idx="5010">
                  <c:v>0</c:v>
                </c:pt>
                <c:pt idx="5011">
                  <c:v>0</c:v>
                </c:pt>
                <c:pt idx="5012">
                  <c:v>0</c:v>
                </c:pt>
                <c:pt idx="5013">
                  <c:v>0</c:v>
                </c:pt>
                <c:pt idx="5014">
                  <c:v>0.371999999999999</c:v>
                </c:pt>
                <c:pt idx="5015">
                  <c:v>-0.371999999999999</c:v>
                </c:pt>
                <c:pt idx="5016">
                  <c:v>0.371999999999999</c:v>
                </c:pt>
                <c:pt idx="5017">
                  <c:v>1.365</c:v>
                </c:pt>
                <c:pt idx="5018">
                  <c:v>0</c:v>
                </c:pt>
                <c:pt idx="5019">
                  <c:v>-0.124000000000002</c:v>
                </c:pt>
                <c:pt idx="5020">
                  <c:v>0</c:v>
                </c:pt>
                <c:pt idx="5021">
                  <c:v>0</c:v>
                </c:pt>
                <c:pt idx="5022">
                  <c:v>0</c:v>
                </c:pt>
                <c:pt idx="5023">
                  <c:v>0</c:v>
                </c:pt>
                <c:pt idx="5024">
                  <c:v>-1.8619999999999901</c:v>
                </c:pt>
                <c:pt idx="5025">
                  <c:v>-0.49600000000000199</c:v>
                </c:pt>
                <c:pt idx="5026">
                  <c:v>0</c:v>
                </c:pt>
                <c:pt idx="5027">
                  <c:v>0.124000000000002</c:v>
                </c:pt>
                <c:pt idx="5028">
                  <c:v>0</c:v>
                </c:pt>
                <c:pt idx="5029">
                  <c:v>0</c:v>
                </c:pt>
                <c:pt idx="5030">
                  <c:v>0</c:v>
                </c:pt>
                <c:pt idx="5031">
                  <c:v>0</c:v>
                </c:pt>
                <c:pt idx="5032">
                  <c:v>0</c:v>
                </c:pt>
                <c:pt idx="5033">
                  <c:v>0</c:v>
                </c:pt>
                <c:pt idx="5034">
                  <c:v>0.371999999999999</c:v>
                </c:pt>
                <c:pt idx="5035">
                  <c:v>0</c:v>
                </c:pt>
                <c:pt idx="5036">
                  <c:v>1.3659999999999899</c:v>
                </c:pt>
                <c:pt idx="5037">
                  <c:v>0</c:v>
                </c:pt>
                <c:pt idx="5038">
                  <c:v>0</c:v>
                </c:pt>
                <c:pt idx="5039">
                  <c:v>0</c:v>
                </c:pt>
                <c:pt idx="5040">
                  <c:v>0</c:v>
                </c:pt>
                <c:pt idx="5041">
                  <c:v>-0.49600000000000199</c:v>
                </c:pt>
                <c:pt idx="5042">
                  <c:v>0.619999999999997</c:v>
                </c:pt>
                <c:pt idx="5043">
                  <c:v>0</c:v>
                </c:pt>
                <c:pt idx="5044">
                  <c:v>0.373000000000004</c:v>
                </c:pt>
                <c:pt idx="5045">
                  <c:v>0</c:v>
                </c:pt>
                <c:pt idx="5046">
                  <c:v>0</c:v>
                </c:pt>
                <c:pt idx="5047">
                  <c:v>0</c:v>
                </c:pt>
                <c:pt idx="5048">
                  <c:v>0</c:v>
                </c:pt>
                <c:pt idx="5049">
                  <c:v>0</c:v>
                </c:pt>
                <c:pt idx="5050">
                  <c:v>-0.74500000000000399</c:v>
                </c:pt>
                <c:pt idx="5051">
                  <c:v>0.74500000000000399</c:v>
                </c:pt>
                <c:pt idx="5052">
                  <c:v>-1.117</c:v>
                </c:pt>
                <c:pt idx="5053">
                  <c:v>0.49600000000000199</c:v>
                </c:pt>
                <c:pt idx="5054">
                  <c:v>0</c:v>
                </c:pt>
                <c:pt idx="5055">
                  <c:v>0</c:v>
                </c:pt>
                <c:pt idx="5056">
                  <c:v>0</c:v>
                </c:pt>
                <c:pt idx="5057">
                  <c:v>0</c:v>
                </c:pt>
                <c:pt idx="5058">
                  <c:v>0</c:v>
                </c:pt>
                <c:pt idx="5059">
                  <c:v>0.496999999999999</c:v>
                </c:pt>
                <c:pt idx="5060">
                  <c:v>0</c:v>
                </c:pt>
                <c:pt idx="5061">
                  <c:v>1.11699999999999</c:v>
                </c:pt>
                <c:pt idx="5062">
                  <c:v>0.743999999999999</c:v>
                </c:pt>
                <c:pt idx="5063">
                  <c:v>-0.743999999999999</c:v>
                </c:pt>
                <c:pt idx="5064">
                  <c:v>0.743999999999999</c:v>
                </c:pt>
                <c:pt idx="5065">
                  <c:v>0</c:v>
                </c:pt>
                <c:pt idx="5066">
                  <c:v>0</c:v>
                </c:pt>
                <c:pt idx="5067">
                  <c:v>0</c:v>
                </c:pt>
                <c:pt idx="5068">
                  <c:v>0.496999999999999</c:v>
                </c:pt>
                <c:pt idx="5069">
                  <c:v>-0.249000000000002</c:v>
                </c:pt>
                <c:pt idx="5070">
                  <c:v>0</c:v>
                </c:pt>
                <c:pt idx="5071">
                  <c:v>-0.123999999999995</c:v>
                </c:pt>
                <c:pt idx="5072">
                  <c:v>-2.1099999999999901</c:v>
                </c:pt>
                <c:pt idx="5073">
                  <c:v>0</c:v>
                </c:pt>
                <c:pt idx="5074">
                  <c:v>0</c:v>
                </c:pt>
                <c:pt idx="5075">
                  <c:v>0</c:v>
                </c:pt>
                <c:pt idx="5076">
                  <c:v>0</c:v>
                </c:pt>
                <c:pt idx="5077">
                  <c:v>0.49600000000000199</c:v>
                </c:pt>
                <c:pt idx="5078">
                  <c:v>0</c:v>
                </c:pt>
                <c:pt idx="5079">
                  <c:v>-0.868999999999999</c:v>
                </c:pt>
                <c:pt idx="5080">
                  <c:v>0</c:v>
                </c:pt>
                <c:pt idx="5081">
                  <c:v>0.868999999999999</c:v>
                </c:pt>
                <c:pt idx="5082">
                  <c:v>0.371999999999999</c:v>
                </c:pt>
                <c:pt idx="5083">
                  <c:v>0</c:v>
                </c:pt>
                <c:pt idx="5084">
                  <c:v>0</c:v>
                </c:pt>
                <c:pt idx="5085">
                  <c:v>0</c:v>
                </c:pt>
                <c:pt idx="5086">
                  <c:v>0.619999999999997</c:v>
                </c:pt>
                <c:pt idx="5087">
                  <c:v>0</c:v>
                </c:pt>
                <c:pt idx="5088">
                  <c:v>-0.124000000000002</c:v>
                </c:pt>
                <c:pt idx="5089">
                  <c:v>0</c:v>
                </c:pt>
                <c:pt idx="5090">
                  <c:v>0</c:v>
                </c:pt>
                <c:pt idx="5091">
                  <c:v>0</c:v>
                </c:pt>
                <c:pt idx="5092">
                  <c:v>0</c:v>
                </c:pt>
                <c:pt idx="5093">
                  <c:v>0</c:v>
                </c:pt>
                <c:pt idx="5094">
                  <c:v>0</c:v>
                </c:pt>
                <c:pt idx="5095">
                  <c:v>-1.36499999999999</c:v>
                </c:pt>
                <c:pt idx="5096">
                  <c:v>-0.99300000000000199</c:v>
                </c:pt>
                <c:pt idx="5097">
                  <c:v>0</c:v>
                </c:pt>
                <c:pt idx="5098">
                  <c:v>-0.125</c:v>
                </c:pt>
                <c:pt idx="5099">
                  <c:v>0.372999999999997</c:v>
                </c:pt>
                <c:pt idx="5100">
                  <c:v>0.371999999999999</c:v>
                </c:pt>
                <c:pt idx="5101">
                  <c:v>0</c:v>
                </c:pt>
                <c:pt idx="5102">
                  <c:v>0</c:v>
                </c:pt>
                <c:pt idx="5103">
                  <c:v>0</c:v>
                </c:pt>
                <c:pt idx="5104">
                  <c:v>0</c:v>
                </c:pt>
                <c:pt idx="5105">
                  <c:v>-0.124000000000002</c:v>
                </c:pt>
                <c:pt idx="5106">
                  <c:v>-0.247999999999997</c:v>
                </c:pt>
                <c:pt idx="5107">
                  <c:v>0</c:v>
                </c:pt>
                <c:pt idx="5108">
                  <c:v>0</c:v>
                </c:pt>
                <c:pt idx="5109">
                  <c:v>-0.249000000000002</c:v>
                </c:pt>
                <c:pt idx="5110">
                  <c:v>0</c:v>
                </c:pt>
                <c:pt idx="5111">
                  <c:v>0</c:v>
                </c:pt>
                <c:pt idx="5112">
                  <c:v>0</c:v>
                </c:pt>
                <c:pt idx="5113">
                  <c:v>-0.62100000000000199</c:v>
                </c:pt>
                <c:pt idx="5114">
                  <c:v>-0.124000000000002</c:v>
                </c:pt>
                <c:pt idx="5115">
                  <c:v>0</c:v>
                </c:pt>
                <c:pt idx="5116">
                  <c:v>0</c:v>
                </c:pt>
                <c:pt idx="5117">
                  <c:v>0</c:v>
                </c:pt>
                <c:pt idx="5118">
                  <c:v>0</c:v>
                </c:pt>
                <c:pt idx="5119">
                  <c:v>0</c:v>
                </c:pt>
                <c:pt idx="5120">
                  <c:v>0</c:v>
                </c:pt>
                <c:pt idx="5121">
                  <c:v>0</c:v>
                </c:pt>
                <c:pt idx="5122">
                  <c:v>-0.371999999999999</c:v>
                </c:pt>
                <c:pt idx="5123">
                  <c:v>-0.247999999999997</c:v>
                </c:pt>
                <c:pt idx="5124">
                  <c:v>0</c:v>
                </c:pt>
                <c:pt idx="5125">
                  <c:v>0.49600000000000199</c:v>
                </c:pt>
                <c:pt idx="5126">
                  <c:v>0</c:v>
                </c:pt>
                <c:pt idx="5127">
                  <c:v>-0.248000000000004</c:v>
                </c:pt>
                <c:pt idx="5128">
                  <c:v>0</c:v>
                </c:pt>
                <c:pt idx="5129">
                  <c:v>0</c:v>
                </c:pt>
                <c:pt idx="5130">
                  <c:v>0</c:v>
                </c:pt>
                <c:pt idx="5131">
                  <c:v>0</c:v>
                </c:pt>
                <c:pt idx="5132">
                  <c:v>0</c:v>
                </c:pt>
                <c:pt idx="5133">
                  <c:v>0.743999999999999</c:v>
                </c:pt>
                <c:pt idx="5134">
                  <c:v>1.11699999999999</c:v>
                </c:pt>
                <c:pt idx="5135">
                  <c:v>1.8620000000000001</c:v>
                </c:pt>
                <c:pt idx="5136">
                  <c:v>0</c:v>
                </c:pt>
                <c:pt idx="5137">
                  <c:v>0</c:v>
                </c:pt>
                <c:pt idx="5138">
                  <c:v>0</c:v>
                </c:pt>
                <c:pt idx="5139">
                  <c:v>0</c:v>
                </c:pt>
                <c:pt idx="5140">
                  <c:v>-0.247999999999997</c:v>
                </c:pt>
                <c:pt idx="5141">
                  <c:v>-0.496999999999999</c:v>
                </c:pt>
                <c:pt idx="5142">
                  <c:v>0</c:v>
                </c:pt>
                <c:pt idx="5143">
                  <c:v>0</c:v>
                </c:pt>
                <c:pt idx="5144">
                  <c:v>-1.8620000000000001</c:v>
                </c:pt>
                <c:pt idx="5145">
                  <c:v>0</c:v>
                </c:pt>
                <c:pt idx="5146">
                  <c:v>0</c:v>
                </c:pt>
                <c:pt idx="5147">
                  <c:v>0</c:v>
                </c:pt>
                <c:pt idx="5148">
                  <c:v>0</c:v>
                </c:pt>
                <c:pt idx="5149">
                  <c:v>-0.868999999999999</c:v>
                </c:pt>
                <c:pt idx="5150">
                  <c:v>0.868999999999999</c:v>
                </c:pt>
                <c:pt idx="5151">
                  <c:v>1.986</c:v>
                </c:pt>
                <c:pt idx="5152">
                  <c:v>0</c:v>
                </c:pt>
                <c:pt idx="5153">
                  <c:v>-1.117</c:v>
                </c:pt>
                <c:pt idx="5154">
                  <c:v>-1.48999999999999</c:v>
                </c:pt>
                <c:pt idx="5155">
                  <c:v>0</c:v>
                </c:pt>
                <c:pt idx="5156">
                  <c:v>0</c:v>
                </c:pt>
                <c:pt idx="5157">
                  <c:v>0</c:v>
                </c:pt>
                <c:pt idx="5158">
                  <c:v>0.743999999999999</c:v>
                </c:pt>
                <c:pt idx="5159">
                  <c:v>0.868999999999999</c:v>
                </c:pt>
                <c:pt idx="5160">
                  <c:v>0.371999999999999</c:v>
                </c:pt>
                <c:pt idx="5161">
                  <c:v>0.496999999999999</c:v>
                </c:pt>
                <c:pt idx="5162">
                  <c:v>-0.496999999999999</c:v>
                </c:pt>
                <c:pt idx="5163">
                  <c:v>-0.86800000000000199</c:v>
                </c:pt>
                <c:pt idx="5164">
                  <c:v>0</c:v>
                </c:pt>
                <c:pt idx="5165">
                  <c:v>0</c:v>
                </c:pt>
                <c:pt idx="5166">
                  <c:v>0</c:v>
                </c:pt>
                <c:pt idx="5167">
                  <c:v>-0.124000000000002</c:v>
                </c:pt>
                <c:pt idx="5168">
                  <c:v>0.124000000000002</c:v>
                </c:pt>
                <c:pt idx="5169">
                  <c:v>-0.124000000000002</c:v>
                </c:pt>
                <c:pt idx="5170">
                  <c:v>-0.125</c:v>
                </c:pt>
                <c:pt idx="5171">
                  <c:v>0</c:v>
                </c:pt>
                <c:pt idx="5172">
                  <c:v>0</c:v>
                </c:pt>
                <c:pt idx="5173">
                  <c:v>0</c:v>
                </c:pt>
                <c:pt idx="5174">
                  <c:v>0</c:v>
                </c:pt>
                <c:pt idx="5175">
                  <c:v>0</c:v>
                </c:pt>
                <c:pt idx="5176">
                  <c:v>0.49600000000000199</c:v>
                </c:pt>
                <c:pt idx="5177">
                  <c:v>-0.49600000000000199</c:v>
                </c:pt>
                <c:pt idx="5178">
                  <c:v>1.117</c:v>
                </c:pt>
                <c:pt idx="5179">
                  <c:v>-0.74500000000000399</c:v>
                </c:pt>
                <c:pt idx="5180">
                  <c:v>0.496999999999999</c:v>
                </c:pt>
                <c:pt idx="5181">
                  <c:v>0</c:v>
                </c:pt>
                <c:pt idx="5182">
                  <c:v>0</c:v>
                </c:pt>
                <c:pt idx="5183">
                  <c:v>0</c:v>
                </c:pt>
                <c:pt idx="5184">
                  <c:v>0</c:v>
                </c:pt>
                <c:pt idx="5185">
                  <c:v>0</c:v>
                </c:pt>
                <c:pt idx="5186">
                  <c:v>0</c:v>
                </c:pt>
                <c:pt idx="5187">
                  <c:v>-0.62000000000000399</c:v>
                </c:pt>
                <c:pt idx="5188">
                  <c:v>0</c:v>
                </c:pt>
                <c:pt idx="5189">
                  <c:v>0</c:v>
                </c:pt>
                <c:pt idx="5190">
                  <c:v>0.49600000000000199</c:v>
                </c:pt>
                <c:pt idx="5191">
                  <c:v>0</c:v>
                </c:pt>
                <c:pt idx="5192">
                  <c:v>0</c:v>
                </c:pt>
                <c:pt idx="5193">
                  <c:v>0</c:v>
                </c:pt>
                <c:pt idx="5194">
                  <c:v>0.868999999999999</c:v>
                </c:pt>
                <c:pt idx="5195">
                  <c:v>0.123999999999995</c:v>
                </c:pt>
                <c:pt idx="5196">
                  <c:v>-0.123999999999995</c:v>
                </c:pt>
                <c:pt idx="5197">
                  <c:v>-0.248000000000004</c:v>
                </c:pt>
                <c:pt idx="5198">
                  <c:v>0</c:v>
                </c:pt>
                <c:pt idx="5199">
                  <c:v>0</c:v>
                </c:pt>
                <c:pt idx="5200">
                  <c:v>0</c:v>
                </c:pt>
                <c:pt idx="5201">
                  <c:v>0</c:v>
                </c:pt>
                <c:pt idx="5202">
                  <c:v>0</c:v>
                </c:pt>
                <c:pt idx="5203">
                  <c:v>-0.371999999999999</c:v>
                </c:pt>
                <c:pt idx="5204">
                  <c:v>0.495999999999995</c:v>
                </c:pt>
                <c:pt idx="5205">
                  <c:v>0.373000000000004</c:v>
                </c:pt>
                <c:pt idx="5206">
                  <c:v>0.371999999999999</c:v>
                </c:pt>
                <c:pt idx="5207">
                  <c:v>1.2409999999999899</c:v>
                </c:pt>
                <c:pt idx="5208">
                  <c:v>0</c:v>
                </c:pt>
                <c:pt idx="5209">
                  <c:v>0</c:v>
                </c:pt>
                <c:pt idx="5210">
                  <c:v>0</c:v>
                </c:pt>
                <c:pt idx="5211">
                  <c:v>0</c:v>
                </c:pt>
                <c:pt idx="5212">
                  <c:v>0</c:v>
                </c:pt>
                <c:pt idx="5213">
                  <c:v>-2.234</c:v>
                </c:pt>
                <c:pt idx="5214">
                  <c:v>0</c:v>
                </c:pt>
                <c:pt idx="5215">
                  <c:v>0.99300000000000199</c:v>
                </c:pt>
                <c:pt idx="5216">
                  <c:v>0</c:v>
                </c:pt>
                <c:pt idx="5217">
                  <c:v>-0.371999999999999</c:v>
                </c:pt>
                <c:pt idx="5218">
                  <c:v>0</c:v>
                </c:pt>
                <c:pt idx="5219">
                  <c:v>0</c:v>
                </c:pt>
                <c:pt idx="5220">
                  <c:v>0</c:v>
                </c:pt>
                <c:pt idx="5221">
                  <c:v>0</c:v>
                </c:pt>
                <c:pt idx="5222">
                  <c:v>0</c:v>
                </c:pt>
                <c:pt idx="5223">
                  <c:v>0.744999999999997</c:v>
                </c:pt>
                <c:pt idx="5224">
                  <c:v>0.247999999999997</c:v>
                </c:pt>
                <c:pt idx="5225">
                  <c:v>0</c:v>
                </c:pt>
                <c:pt idx="5226">
                  <c:v>-0.247999999999997</c:v>
                </c:pt>
                <c:pt idx="5227">
                  <c:v>0</c:v>
                </c:pt>
                <c:pt idx="5228">
                  <c:v>0</c:v>
                </c:pt>
                <c:pt idx="5229">
                  <c:v>0</c:v>
                </c:pt>
                <c:pt idx="5230">
                  <c:v>0</c:v>
                </c:pt>
                <c:pt idx="5231">
                  <c:v>0</c:v>
                </c:pt>
                <c:pt idx="5232">
                  <c:v>-0.619999999999997</c:v>
                </c:pt>
                <c:pt idx="5233">
                  <c:v>0.619999999999997</c:v>
                </c:pt>
                <c:pt idx="5234">
                  <c:v>0.62100000000000199</c:v>
                </c:pt>
                <c:pt idx="5235">
                  <c:v>0.74500000000000399</c:v>
                </c:pt>
                <c:pt idx="5236">
                  <c:v>0</c:v>
                </c:pt>
                <c:pt idx="5237">
                  <c:v>0</c:v>
                </c:pt>
                <c:pt idx="5238">
                  <c:v>0</c:v>
                </c:pt>
                <c:pt idx="5239">
                  <c:v>0</c:v>
                </c:pt>
                <c:pt idx="5240">
                  <c:v>1.11699999999999</c:v>
                </c:pt>
                <c:pt idx="5241">
                  <c:v>0.371999999999999</c:v>
                </c:pt>
                <c:pt idx="5242">
                  <c:v>-0.371999999999999</c:v>
                </c:pt>
                <c:pt idx="5243">
                  <c:v>0.124000000000002</c:v>
                </c:pt>
                <c:pt idx="5244">
                  <c:v>-0.124000000000002</c:v>
                </c:pt>
                <c:pt idx="5245">
                  <c:v>0</c:v>
                </c:pt>
                <c:pt idx="5246">
                  <c:v>0</c:v>
                </c:pt>
                <c:pt idx="5247">
                  <c:v>0</c:v>
                </c:pt>
                <c:pt idx="5248">
                  <c:v>0.373000000000004</c:v>
                </c:pt>
                <c:pt idx="5249">
                  <c:v>0.495999999999995</c:v>
                </c:pt>
                <c:pt idx="5250">
                  <c:v>-0.495999999999995</c:v>
                </c:pt>
                <c:pt idx="5251">
                  <c:v>0.992999999999995</c:v>
                </c:pt>
                <c:pt idx="5252">
                  <c:v>0</c:v>
                </c:pt>
                <c:pt idx="5253">
                  <c:v>0.86800000000000199</c:v>
                </c:pt>
                <c:pt idx="5254">
                  <c:v>0</c:v>
                </c:pt>
                <c:pt idx="5255">
                  <c:v>0</c:v>
                </c:pt>
                <c:pt idx="5256">
                  <c:v>0</c:v>
                </c:pt>
                <c:pt idx="5257">
                  <c:v>0.744999999999997</c:v>
                </c:pt>
                <c:pt idx="5258">
                  <c:v>0.86800000000000199</c:v>
                </c:pt>
                <c:pt idx="5259">
                  <c:v>-0.86800000000000199</c:v>
                </c:pt>
                <c:pt idx="5260">
                  <c:v>-1.8620000000000001</c:v>
                </c:pt>
                <c:pt idx="5261">
                  <c:v>0</c:v>
                </c:pt>
                <c:pt idx="5262">
                  <c:v>0</c:v>
                </c:pt>
                <c:pt idx="5263">
                  <c:v>0</c:v>
                </c:pt>
                <c:pt idx="5264">
                  <c:v>0</c:v>
                </c:pt>
                <c:pt idx="5265">
                  <c:v>0</c:v>
                </c:pt>
                <c:pt idx="5266">
                  <c:v>0.74500000000000399</c:v>
                </c:pt>
                <c:pt idx="5267">
                  <c:v>0.868999999999999</c:v>
                </c:pt>
                <c:pt idx="5268">
                  <c:v>0</c:v>
                </c:pt>
                <c:pt idx="5269">
                  <c:v>-1.3659999999999899</c:v>
                </c:pt>
                <c:pt idx="5270">
                  <c:v>0</c:v>
                </c:pt>
                <c:pt idx="5271">
                  <c:v>-0.248000000000004</c:v>
                </c:pt>
                <c:pt idx="5272">
                  <c:v>0</c:v>
                </c:pt>
                <c:pt idx="5273">
                  <c:v>0</c:v>
                </c:pt>
                <c:pt idx="5274">
                  <c:v>0</c:v>
                </c:pt>
                <c:pt idx="5275">
                  <c:v>0</c:v>
                </c:pt>
                <c:pt idx="5276">
                  <c:v>1.8620000000000001</c:v>
                </c:pt>
                <c:pt idx="5277">
                  <c:v>0</c:v>
                </c:pt>
                <c:pt idx="5278">
                  <c:v>-0.124000000000002</c:v>
                </c:pt>
                <c:pt idx="5279">
                  <c:v>-1.3659999999999899</c:v>
                </c:pt>
                <c:pt idx="5280">
                  <c:v>1.3659999999999899</c:v>
                </c:pt>
                <c:pt idx="5281">
                  <c:v>0</c:v>
                </c:pt>
                <c:pt idx="5282">
                  <c:v>0</c:v>
                </c:pt>
                <c:pt idx="5283">
                  <c:v>0</c:v>
                </c:pt>
                <c:pt idx="5284">
                  <c:v>0</c:v>
                </c:pt>
                <c:pt idx="5285">
                  <c:v>-1.36499999999999</c:v>
                </c:pt>
                <c:pt idx="5286">
                  <c:v>0.371999999999999</c:v>
                </c:pt>
                <c:pt idx="5287">
                  <c:v>-0.371999999999999</c:v>
                </c:pt>
                <c:pt idx="5288">
                  <c:v>-0.124000000000002</c:v>
                </c:pt>
                <c:pt idx="5289">
                  <c:v>0</c:v>
                </c:pt>
                <c:pt idx="5290">
                  <c:v>0</c:v>
                </c:pt>
                <c:pt idx="5291">
                  <c:v>0</c:v>
                </c:pt>
                <c:pt idx="5292">
                  <c:v>0</c:v>
                </c:pt>
                <c:pt idx="5293">
                  <c:v>0.372999999999997</c:v>
                </c:pt>
                <c:pt idx="5294">
                  <c:v>0</c:v>
                </c:pt>
                <c:pt idx="5295">
                  <c:v>0</c:v>
                </c:pt>
                <c:pt idx="5296">
                  <c:v>1.365</c:v>
                </c:pt>
                <c:pt idx="5297">
                  <c:v>0</c:v>
                </c:pt>
                <c:pt idx="5298">
                  <c:v>0.744999999999997</c:v>
                </c:pt>
                <c:pt idx="5299">
                  <c:v>0</c:v>
                </c:pt>
                <c:pt idx="5300">
                  <c:v>0</c:v>
                </c:pt>
                <c:pt idx="5301">
                  <c:v>0</c:v>
                </c:pt>
                <c:pt idx="5302">
                  <c:v>0</c:v>
                </c:pt>
                <c:pt idx="5303">
                  <c:v>0</c:v>
                </c:pt>
                <c:pt idx="5304">
                  <c:v>-0.49600000000000199</c:v>
                </c:pt>
                <c:pt idx="5305">
                  <c:v>0</c:v>
                </c:pt>
                <c:pt idx="5306">
                  <c:v>1.2409999999999899</c:v>
                </c:pt>
                <c:pt idx="5307">
                  <c:v>0</c:v>
                </c:pt>
                <c:pt idx="5308">
                  <c:v>0</c:v>
                </c:pt>
                <c:pt idx="5309">
                  <c:v>0</c:v>
                </c:pt>
                <c:pt idx="5310">
                  <c:v>0</c:v>
                </c:pt>
                <c:pt idx="5311">
                  <c:v>0.249000000000002</c:v>
                </c:pt>
                <c:pt idx="5312">
                  <c:v>0</c:v>
                </c:pt>
                <c:pt idx="5313">
                  <c:v>0</c:v>
                </c:pt>
                <c:pt idx="5314">
                  <c:v>0.868999999999999</c:v>
                </c:pt>
                <c:pt idx="5315">
                  <c:v>-1.3659999999999899</c:v>
                </c:pt>
                <c:pt idx="5316">
                  <c:v>0.744999999999997</c:v>
                </c:pt>
                <c:pt idx="5317">
                  <c:v>0</c:v>
                </c:pt>
                <c:pt idx="5318">
                  <c:v>0</c:v>
                </c:pt>
                <c:pt idx="5319">
                  <c:v>0</c:v>
                </c:pt>
                <c:pt idx="5320">
                  <c:v>-0.248000000000004</c:v>
                </c:pt>
                <c:pt idx="5321">
                  <c:v>0.124000000000002</c:v>
                </c:pt>
                <c:pt idx="5322">
                  <c:v>0</c:v>
                </c:pt>
                <c:pt idx="5323">
                  <c:v>1.73799999999999</c:v>
                </c:pt>
                <c:pt idx="5324">
                  <c:v>0.619999999999997</c:v>
                </c:pt>
                <c:pt idx="5325">
                  <c:v>0</c:v>
                </c:pt>
                <c:pt idx="5326">
                  <c:v>0</c:v>
                </c:pt>
                <c:pt idx="5327">
                  <c:v>0</c:v>
                </c:pt>
                <c:pt idx="5328">
                  <c:v>0</c:v>
                </c:pt>
                <c:pt idx="5329">
                  <c:v>-0.62100000000000199</c:v>
                </c:pt>
                <c:pt idx="5330">
                  <c:v>-0.123999999999995</c:v>
                </c:pt>
                <c:pt idx="5331">
                  <c:v>0.123999999999995</c:v>
                </c:pt>
                <c:pt idx="5332">
                  <c:v>-0.744999999999997</c:v>
                </c:pt>
                <c:pt idx="5333">
                  <c:v>-0.619999999999997</c:v>
                </c:pt>
                <c:pt idx="5334">
                  <c:v>0</c:v>
                </c:pt>
                <c:pt idx="5335">
                  <c:v>0</c:v>
                </c:pt>
                <c:pt idx="5336">
                  <c:v>0</c:v>
                </c:pt>
                <c:pt idx="5337">
                  <c:v>0</c:v>
                </c:pt>
                <c:pt idx="5338">
                  <c:v>-0.124000000000002</c:v>
                </c:pt>
                <c:pt idx="5339">
                  <c:v>-0.123999999999995</c:v>
                </c:pt>
                <c:pt idx="5340">
                  <c:v>0</c:v>
                </c:pt>
                <c:pt idx="5341">
                  <c:v>0</c:v>
                </c:pt>
                <c:pt idx="5342">
                  <c:v>0</c:v>
                </c:pt>
                <c:pt idx="5343">
                  <c:v>-0.496999999999999</c:v>
                </c:pt>
                <c:pt idx="5344">
                  <c:v>0</c:v>
                </c:pt>
                <c:pt idx="5345">
                  <c:v>0</c:v>
                </c:pt>
                <c:pt idx="5346">
                  <c:v>0</c:v>
                </c:pt>
                <c:pt idx="5347">
                  <c:v>0</c:v>
                </c:pt>
                <c:pt idx="5348">
                  <c:v>0.744999999999997</c:v>
                </c:pt>
                <c:pt idx="5349">
                  <c:v>0</c:v>
                </c:pt>
                <c:pt idx="5350">
                  <c:v>0.868999999999999</c:v>
                </c:pt>
                <c:pt idx="5351">
                  <c:v>0</c:v>
                </c:pt>
                <c:pt idx="5352">
                  <c:v>0</c:v>
                </c:pt>
                <c:pt idx="5353">
                  <c:v>0</c:v>
                </c:pt>
                <c:pt idx="5354">
                  <c:v>0</c:v>
                </c:pt>
                <c:pt idx="5355">
                  <c:v>0</c:v>
                </c:pt>
                <c:pt idx="5356">
                  <c:v>0</c:v>
                </c:pt>
                <c:pt idx="5357">
                  <c:v>0</c:v>
                </c:pt>
                <c:pt idx="5358">
                  <c:v>-0.373000000000004</c:v>
                </c:pt>
                <c:pt idx="5359">
                  <c:v>0.62100000000000199</c:v>
                </c:pt>
                <c:pt idx="5360">
                  <c:v>-0.99300000000000199</c:v>
                </c:pt>
                <c:pt idx="5361">
                  <c:v>0.868999999999999</c:v>
                </c:pt>
                <c:pt idx="5362">
                  <c:v>0</c:v>
                </c:pt>
                <c:pt idx="5363">
                  <c:v>0</c:v>
                </c:pt>
                <c:pt idx="5364">
                  <c:v>0</c:v>
                </c:pt>
                <c:pt idx="5365">
                  <c:v>0</c:v>
                </c:pt>
                <c:pt idx="5366">
                  <c:v>0</c:v>
                </c:pt>
                <c:pt idx="5367">
                  <c:v>0.124000000000002</c:v>
                </c:pt>
                <c:pt idx="5368">
                  <c:v>-0.124000000000002</c:v>
                </c:pt>
                <c:pt idx="5369">
                  <c:v>0.124000000000002</c:v>
                </c:pt>
                <c:pt idx="5370">
                  <c:v>0.247999999999997</c:v>
                </c:pt>
                <c:pt idx="5371">
                  <c:v>0</c:v>
                </c:pt>
                <c:pt idx="5372">
                  <c:v>0</c:v>
                </c:pt>
                <c:pt idx="5373">
                  <c:v>0</c:v>
                </c:pt>
                <c:pt idx="5374">
                  <c:v>0.247999999999997</c:v>
                </c:pt>
                <c:pt idx="5375">
                  <c:v>1.6139999999999901</c:v>
                </c:pt>
                <c:pt idx="5376">
                  <c:v>0</c:v>
                </c:pt>
                <c:pt idx="5377">
                  <c:v>-0.496999999999999</c:v>
                </c:pt>
                <c:pt idx="5378">
                  <c:v>-2.3579999999999899</c:v>
                </c:pt>
                <c:pt idx="5379">
                  <c:v>0</c:v>
                </c:pt>
                <c:pt idx="5380">
                  <c:v>0</c:v>
                </c:pt>
                <c:pt idx="5381">
                  <c:v>0</c:v>
                </c:pt>
                <c:pt idx="5382">
                  <c:v>0</c:v>
                </c:pt>
                <c:pt idx="5383">
                  <c:v>0.371999999999999</c:v>
                </c:pt>
                <c:pt idx="5384">
                  <c:v>0</c:v>
                </c:pt>
                <c:pt idx="5385">
                  <c:v>-0.868999999999999</c:v>
                </c:pt>
                <c:pt idx="5386">
                  <c:v>0</c:v>
                </c:pt>
                <c:pt idx="5387">
                  <c:v>0.744999999999997</c:v>
                </c:pt>
                <c:pt idx="5388">
                  <c:v>0.247999999999997</c:v>
                </c:pt>
                <c:pt idx="5389">
                  <c:v>0</c:v>
                </c:pt>
                <c:pt idx="5390">
                  <c:v>0</c:v>
                </c:pt>
                <c:pt idx="5391">
                  <c:v>0</c:v>
                </c:pt>
                <c:pt idx="5392">
                  <c:v>0</c:v>
                </c:pt>
                <c:pt idx="5393">
                  <c:v>0.125</c:v>
                </c:pt>
                <c:pt idx="5394">
                  <c:v>0</c:v>
                </c:pt>
                <c:pt idx="5395">
                  <c:v>1.7370000000000001</c:v>
                </c:pt>
                <c:pt idx="5396">
                  <c:v>0.496999999999999</c:v>
                </c:pt>
                <c:pt idx="5397">
                  <c:v>0</c:v>
                </c:pt>
                <c:pt idx="5398">
                  <c:v>0</c:v>
                </c:pt>
                <c:pt idx="5399">
                  <c:v>0</c:v>
                </c:pt>
                <c:pt idx="5400">
                  <c:v>0</c:v>
                </c:pt>
                <c:pt idx="5401">
                  <c:v>0</c:v>
                </c:pt>
                <c:pt idx="5402">
                  <c:v>-0.86800000000000199</c:v>
                </c:pt>
                <c:pt idx="5403">
                  <c:v>-0.620999999999995</c:v>
                </c:pt>
                <c:pt idx="5404">
                  <c:v>-0.868999999999999</c:v>
                </c:pt>
                <c:pt idx="5405">
                  <c:v>0</c:v>
                </c:pt>
                <c:pt idx="5406">
                  <c:v>0.620999999999995</c:v>
                </c:pt>
                <c:pt idx="5407">
                  <c:v>0</c:v>
                </c:pt>
                <c:pt idx="5408">
                  <c:v>0</c:v>
                </c:pt>
                <c:pt idx="5409">
                  <c:v>0</c:v>
                </c:pt>
                <c:pt idx="5410">
                  <c:v>-0.249000000000002</c:v>
                </c:pt>
                <c:pt idx="5411">
                  <c:v>0</c:v>
                </c:pt>
                <c:pt idx="5412">
                  <c:v>0.868999999999999</c:v>
                </c:pt>
                <c:pt idx="5413">
                  <c:v>0</c:v>
                </c:pt>
                <c:pt idx="5414">
                  <c:v>0</c:v>
                </c:pt>
                <c:pt idx="5415">
                  <c:v>-0.371999999999999</c:v>
                </c:pt>
                <c:pt idx="5416">
                  <c:v>0</c:v>
                </c:pt>
                <c:pt idx="5417">
                  <c:v>0</c:v>
                </c:pt>
                <c:pt idx="5418">
                  <c:v>0</c:v>
                </c:pt>
                <c:pt idx="5419">
                  <c:v>0</c:v>
                </c:pt>
                <c:pt idx="5420">
                  <c:v>0</c:v>
                </c:pt>
                <c:pt idx="5421">
                  <c:v>-0.124000000000002</c:v>
                </c:pt>
                <c:pt idx="5422">
                  <c:v>0.868999999999999</c:v>
                </c:pt>
                <c:pt idx="5423">
                  <c:v>3.1030000000000002</c:v>
                </c:pt>
                <c:pt idx="5424">
                  <c:v>0</c:v>
                </c:pt>
                <c:pt idx="5425">
                  <c:v>0</c:v>
                </c:pt>
                <c:pt idx="5426">
                  <c:v>0</c:v>
                </c:pt>
                <c:pt idx="5427">
                  <c:v>0</c:v>
                </c:pt>
                <c:pt idx="5428">
                  <c:v>0.49600000000000199</c:v>
                </c:pt>
                <c:pt idx="5429">
                  <c:v>-0.49600000000000199</c:v>
                </c:pt>
                <c:pt idx="5430">
                  <c:v>0</c:v>
                </c:pt>
                <c:pt idx="5431">
                  <c:v>0</c:v>
                </c:pt>
                <c:pt idx="5432">
                  <c:v>0.124000000000002</c:v>
                </c:pt>
                <c:pt idx="5433">
                  <c:v>0</c:v>
                </c:pt>
                <c:pt idx="5434">
                  <c:v>0</c:v>
                </c:pt>
                <c:pt idx="5435">
                  <c:v>0</c:v>
                </c:pt>
                <c:pt idx="5436">
                  <c:v>0</c:v>
                </c:pt>
                <c:pt idx="5437">
                  <c:v>-0.74500000000000399</c:v>
                </c:pt>
                <c:pt idx="5438">
                  <c:v>0</c:v>
                </c:pt>
                <c:pt idx="5439">
                  <c:v>0</c:v>
                </c:pt>
                <c:pt idx="5440">
                  <c:v>1.242</c:v>
                </c:pt>
                <c:pt idx="5441">
                  <c:v>0.371999999999999</c:v>
                </c:pt>
                <c:pt idx="5442">
                  <c:v>0</c:v>
                </c:pt>
                <c:pt idx="5443">
                  <c:v>0</c:v>
                </c:pt>
                <c:pt idx="5444">
                  <c:v>0</c:v>
                </c:pt>
                <c:pt idx="5445">
                  <c:v>0</c:v>
                </c:pt>
                <c:pt idx="5446">
                  <c:v>0</c:v>
                </c:pt>
                <c:pt idx="5447">
                  <c:v>0.247999999999997</c:v>
                </c:pt>
                <c:pt idx="5448">
                  <c:v>0.125</c:v>
                </c:pt>
                <c:pt idx="5449">
                  <c:v>0</c:v>
                </c:pt>
                <c:pt idx="5450">
                  <c:v>-0.868999999999999</c:v>
                </c:pt>
                <c:pt idx="5451">
                  <c:v>-1.3659999999999899</c:v>
                </c:pt>
                <c:pt idx="5452">
                  <c:v>0</c:v>
                </c:pt>
                <c:pt idx="5453">
                  <c:v>0</c:v>
                </c:pt>
                <c:pt idx="5454">
                  <c:v>0</c:v>
                </c:pt>
                <c:pt idx="5455">
                  <c:v>-0.99300000000000199</c:v>
                </c:pt>
                <c:pt idx="5456">
                  <c:v>0</c:v>
                </c:pt>
                <c:pt idx="5457">
                  <c:v>0.744999999999997</c:v>
                </c:pt>
                <c:pt idx="5458">
                  <c:v>0</c:v>
                </c:pt>
                <c:pt idx="5459">
                  <c:v>-0.496999999999999</c:v>
                </c:pt>
                <c:pt idx="5460">
                  <c:v>-0.371999999999999</c:v>
                </c:pt>
                <c:pt idx="5461">
                  <c:v>0</c:v>
                </c:pt>
                <c:pt idx="5462">
                  <c:v>0</c:v>
                </c:pt>
                <c:pt idx="5463">
                  <c:v>0</c:v>
                </c:pt>
                <c:pt idx="5464">
                  <c:v>0</c:v>
                </c:pt>
                <c:pt idx="5465">
                  <c:v>0</c:v>
                </c:pt>
                <c:pt idx="5466">
                  <c:v>2.60699999999999</c:v>
                </c:pt>
                <c:pt idx="5467">
                  <c:v>0</c:v>
                </c:pt>
                <c:pt idx="5468">
                  <c:v>0</c:v>
                </c:pt>
                <c:pt idx="5469">
                  <c:v>0</c:v>
                </c:pt>
                <c:pt idx="5470">
                  <c:v>0</c:v>
                </c:pt>
                <c:pt idx="5471">
                  <c:v>0</c:v>
                </c:pt>
                <c:pt idx="5472">
                  <c:v>0</c:v>
                </c:pt>
                <c:pt idx="5473">
                  <c:v>-1.11699999999999</c:v>
                </c:pt>
                <c:pt idx="5474">
                  <c:v>0</c:v>
                </c:pt>
                <c:pt idx="5475">
                  <c:v>0</c:v>
                </c:pt>
                <c:pt idx="5476">
                  <c:v>-0.744999999999997</c:v>
                </c:pt>
                <c:pt idx="5477">
                  <c:v>0</c:v>
                </c:pt>
                <c:pt idx="5478">
                  <c:v>0</c:v>
                </c:pt>
                <c:pt idx="5479">
                  <c:v>0</c:v>
                </c:pt>
                <c:pt idx="5480">
                  <c:v>0</c:v>
                </c:pt>
                <c:pt idx="5481">
                  <c:v>0</c:v>
                </c:pt>
                <c:pt idx="5482">
                  <c:v>-0.496999999999999</c:v>
                </c:pt>
                <c:pt idx="5483">
                  <c:v>0</c:v>
                </c:pt>
                <c:pt idx="5484">
                  <c:v>0.992999999999995</c:v>
                </c:pt>
                <c:pt idx="5485">
                  <c:v>0</c:v>
                </c:pt>
                <c:pt idx="5486">
                  <c:v>-0.992999999999995</c:v>
                </c:pt>
                <c:pt idx="5487">
                  <c:v>0</c:v>
                </c:pt>
                <c:pt idx="5488">
                  <c:v>0</c:v>
                </c:pt>
                <c:pt idx="5489">
                  <c:v>0</c:v>
                </c:pt>
                <c:pt idx="5490">
                  <c:v>0</c:v>
                </c:pt>
                <c:pt idx="5491">
                  <c:v>0</c:v>
                </c:pt>
                <c:pt idx="5492">
                  <c:v>0.496999999999999</c:v>
                </c:pt>
                <c:pt idx="5493">
                  <c:v>-0.620999999999995</c:v>
                </c:pt>
                <c:pt idx="5494">
                  <c:v>0</c:v>
                </c:pt>
                <c:pt idx="5495">
                  <c:v>-0.248000000000004</c:v>
                </c:pt>
                <c:pt idx="5496">
                  <c:v>-0.247999999999997</c:v>
                </c:pt>
                <c:pt idx="5497">
                  <c:v>0</c:v>
                </c:pt>
                <c:pt idx="5498">
                  <c:v>0</c:v>
                </c:pt>
                <c:pt idx="5499">
                  <c:v>0</c:v>
                </c:pt>
                <c:pt idx="5500">
                  <c:v>0.123999999999995</c:v>
                </c:pt>
                <c:pt idx="5501">
                  <c:v>0</c:v>
                </c:pt>
                <c:pt idx="5502">
                  <c:v>-0.619999999999997</c:v>
                </c:pt>
                <c:pt idx="5503">
                  <c:v>0</c:v>
                </c:pt>
                <c:pt idx="5504">
                  <c:v>0</c:v>
                </c:pt>
                <c:pt idx="5505">
                  <c:v>0.619999999999997</c:v>
                </c:pt>
                <c:pt idx="5506">
                  <c:v>0</c:v>
                </c:pt>
                <c:pt idx="5507">
                  <c:v>0</c:v>
                </c:pt>
                <c:pt idx="5508">
                  <c:v>0</c:v>
                </c:pt>
                <c:pt idx="5509">
                  <c:v>0.868999999999999</c:v>
                </c:pt>
                <c:pt idx="5510">
                  <c:v>0</c:v>
                </c:pt>
                <c:pt idx="5511">
                  <c:v>-0.868999999999999</c:v>
                </c:pt>
                <c:pt idx="5512">
                  <c:v>-0.123999999999995</c:v>
                </c:pt>
                <c:pt idx="5513">
                  <c:v>0.123999999999995</c:v>
                </c:pt>
                <c:pt idx="5514">
                  <c:v>2.4830000000000001</c:v>
                </c:pt>
                <c:pt idx="5515">
                  <c:v>0</c:v>
                </c:pt>
                <c:pt idx="5516">
                  <c:v>0</c:v>
                </c:pt>
                <c:pt idx="5517">
                  <c:v>0</c:v>
                </c:pt>
                <c:pt idx="5518">
                  <c:v>1.4890000000000001</c:v>
                </c:pt>
                <c:pt idx="5519">
                  <c:v>0</c:v>
                </c:pt>
                <c:pt idx="5520">
                  <c:v>-1.9849999999999901</c:v>
                </c:pt>
                <c:pt idx="5521">
                  <c:v>-0.373000000000004</c:v>
                </c:pt>
                <c:pt idx="5522">
                  <c:v>-0.495999999999995</c:v>
                </c:pt>
                <c:pt idx="5523">
                  <c:v>0</c:v>
                </c:pt>
                <c:pt idx="5524">
                  <c:v>0</c:v>
                </c:pt>
                <c:pt idx="5525">
                  <c:v>0</c:v>
                </c:pt>
                <c:pt idx="5526">
                  <c:v>0</c:v>
                </c:pt>
                <c:pt idx="5527">
                  <c:v>0.371999999999999</c:v>
                </c:pt>
                <c:pt idx="5528">
                  <c:v>0</c:v>
                </c:pt>
                <c:pt idx="5529">
                  <c:v>-0.247999999999997</c:v>
                </c:pt>
                <c:pt idx="5530">
                  <c:v>0</c:v>
                </c:pt>
                <c:pt idx="5531">
                  <c:v>-0.124000000000002</c:v>
                </c:pt>
                <c:pt idx="5532">
                  <c:v>0.619999999999997</c:v>
                </c:pt>
                <c:pt idx="5533">
                  <c:v>0</c:v>
                </c:pt>
                <c:pt idx="5534">
                  <c:v>0</c:v>
                </c:pt>
                <c:pt idx="5535">
                  <c:v>0</c:v>
                </c:pt>
                <c:pt idx="5536">
                  <c:v>0.99300000000000199</c:v>
                </c:pt>
                <c:pt idx="5537">
                  <c:v>0.123999999999995</c:v>
                </c:pt>
                <c:pt idx="5538">
                  <c:v>0</c:v>
                </c:pt>
                <c:pt idx="5539">
                  <c:v>0.868999999999999</c:v>
                </c:pt>
                <c:pt idx="5540">
                  <c:v>0.99300000000000899</c:v>
                </c:pt>
                <c:pt idx="5541">
                  <c:v>0</c:v>
                </c:pt>
                <c:pt idx="5542">
                  <c:v>0</c:v>
                </c:pt>
                <c:pt idx="5543">
                  <c:v>0</c:v>
                </c:pt>
                <c:pt idx="5544">
                  <c:v>0</c:v>
                </c:pt>
                <c:pt idx="5545">
                  <c:v>-1.11699999999999</c:v>
                </c:pt>
                <c:pt idx="5546">
                  <c:v>-0.124000000000002</c:v>
                </c:pt>
                <c:pt idx="5547">
                  <c:v>-0.247999999999997</c:v>
                </c:pt>
                <c:pt idx="5548">
                  <c:v>0</c:v>
                </c:pt>
                <c:pt idx="5549">
                  <c:v>0</c:v>
                </c:pt>
                <c:pt idx="5550">
                  <c:v>0</c:v>
                </c:pt>
                <c:pt idx="5551">
                  <c:v>0</c:v>
                </c:pt>
                <c:pt idx="5552">
                  <c:v>0</c:v>
                </c:pt>
                <c:pt idx="5553">
                  <c:v>0</c:v>
                </c:pt>
                <c:pt idx="5554">
                  <c:v>0</c:v>
                </c:pt>
                <c:pt idx="5555">
                  <c:v>0</c:v>
                </c:pt>
                <c:pt idx="5556">
                  <c:v>0.619999999999997</c:v>
                </c:pt>
                <c:pt idx="5557">
                  <c:v>0.124000000000002</c:v>
                </c:pt>
                <c:pt idx="5558">
                  <c:v>-0.124000000000002</c:v>
                </c:pt>
                <c:pt idx="5559">
                  <c:v>-0.247999999999997</c:v>
                </c:pt>
                <c:pt idx="5560">
                  <c:v>0</c:v>
                </c:pt>
                <c:pt idx="5561">
                  <c:v>0</c:v>
                </c:pt>
                <c:pt idx="5562">
                  <c:v>0</c:v>
                </c:pt>
                <c:pt idx="5563">
                  <c:v>0</c:v>
                </c:pt>
                <c:pt idx="5564">
                  <c:v>-0.620999999999995</c:v>
                </c:pt>
                <c:pt idx="5565">
                  <c:v>-0.248000000000004</c:v>
                </c:pt>
                <c:pt idx="5566">
                  <c:v>0.248000000000004</c:v>
                </c:pt>
                <c:pt idx="5567">
                  <c:v>-0.248000000000004</c:v>
                </c:pt>
                <c:pt idx="5568">
                  <c:v>-0.123999999999995</c:v>
                </c:pt>
                <c:pt idx="5569">
                  <c:v>0</c:v>
                </c:pt>
                <c:pt idx="5570">
                  <c:v>0</c:v>
                </c:pt>
                <c:pt idx="5571">
                  <c:v>0</c:v>
                </c:pt>
                <c:pt idx="5572">
                  <c:v>0</c:v>
                </c:pt>
                <c:pt idx="5573">
                  <c:v>0</c:v>
                </c:pt>
                <c:pt idx="5574">
                  <c:v>0.372999999999997</c:v>
                </c:pt>
                <c:pt idx="5575">
                  <c:v>0.371999999999999</c:v>
                </c:pt>
                <c:pt idx="5576">
                  <c:v>0</c:v>
                </c:pt>
                <c:pt idx="5577">
                  <c:v>-0.496999999999999</c:v>
                </c:pt>
                <c:pt idx="5578">
                  <c:v>0</c:v>
                </c:pt>
                <c:pt idx="5579">
                  <c:v>0</c:v>
                </c:pt>
                <c:pt idx="5580">
                  <c:v>0</c:v>
                </c:pt>
                <c:pt idx="5581">
                  <c:v>0</c:v>
                </c:pt>
                <c:pt idx="5582">
                  <c:v>0</c:v>
                </c:pt>
                <c:pt idx="5583">
                  <c:v>0.247999999999997</c:v>
                </c:pt>
                <c:pt idx="5584">
                  <c:v>0.62100000000000199</c:v>
                </c:pt>
                <c:pt idx="5585">
                  <c:v>0</c:v>
                </c:pt>
                <c:pt idx="5586">
                  <c:v>0</c:v>
                </c:pt>
                <c:pt idx="5587">
                  <c:v>0</c:v>
                </c:pt>
                <c:pt idx="5588">
                  <c:v>0</c:v>
                </c:pt>
                <c:pt idx="5589">
                  <c:v>0</c:v>
                </c:pt>
                <c:pt idx="5590">
                  <c:v>-0.868999999999999</c:v>
                </c:pt>
                <c:pt idx="5591">
                  <c:v>0.74500000000000399</c:v>
                </c:pt>
                <c:pt idx="5592">
                  <c:v>-0.868999999999999</c:v>
                </c:pt>
                <c:pt idx="5593">
                  <c:v>-0.868999999999999</c:v>
                </c:pt>
                <c:pt idx="5594">
                  <c:v>-0.248000000000004</c:v>
                </c:pt>
                <c:pt idx="5595">
                  <c:v>-0.620999999999995</c:v>
                </c:pt>
                <c:pt idx="5596">
                  <c:v>0</c:v>
                </c:pt>
                <c:pt idx="5597">
                  <c:v>0</c:v>
                </c:pt>
                <c:pt idx="5598">
                  <c:v>0</c:v>
                </c:pt>
                <c:pt idx="5599">
                  <c:v>0</c:v>
                </c:pt>
                <c:pt idx="5600">
                  <c:v>0</c:v>
                </c:pt>
                <c:pt idx="5601">
                  <c:v>0.62100000000000199</c:v>
                </c:pt>
                <c:pt idx="5602">
                  <c:v>0</c:v>
                </c:pt>
                <c:pt idx="5603">
                  <c:v>0</c:v>
                </c:pt>
                <c:pt idx="5604">
                  <c:v>0.123999999999995</c:v>
                </c:pt>
                <c:pt idx="5605">
                  <c:v>0</c:v>
                </c:pt>
                <c:pt idx="5606">
                  <c:v>0</c:v>
                </c:pt>
                <c:pt idx="5607">
                  <c:v>0</c:v>
                </c:pt>
                <c:pt idx="5608">
                  <c:v>1.117</c:v>
                </c:pt>
                <c:pt idx="5609">
                  <c:v>0.123999999999995</c:v>
                </c:pt>
                <c:pt idx="5610">
                  <c:v>0.373000000000004</c:v>
                </c:pt>
                <c:pt idx="5611">
                  <c:v>0</c:v>
                </c:pt>
                <c:pt idx="5612">
                  <c:v>-1.117</c:v>
                </c:pt>
                <c:pt idx="5613">
                  <c:v>0</c:v>
                </c:pt>
                <c:pt idx="5614">
                  <c:v>0</c:v>
                </c:pt>
                <c:pt idx="5615">
                  <c:v>0</c:v>
                </c:pt>
                <c:pt idx="5616">
                  <c:v>0</c:v>
                </c:pt>
                <c:pt idx="5617">
                  <c:v>0</c:v>
                </c:pt>
                <c:pt idx="5618">
                  <c:v>1.242</c:v>
                </c:pt>
                <c:pt idx="5619">
                  <c:v>0.743999999999999</c:v>
                </c:pt>
                <c:pt idx="5620">
                  <c:v>1.73799999999999</c:v>
                </c:pt>
                <c:pt idx="5621">
                  <c:v>0</c:v>
                </c:pt>
                <c:pt idx="5622">
                  <c:v>-1.8620000000000001</c:v>
                </c:pt>
                <c:pt idx="5623">
                  <c:v>0</c:v>
                </c:pt>
                <c:pt idx="5624">
                  <c:v>0</c:v>
                </c:pt>
                <c:pt idx="5625">
                  <c:v>0</c:v>
                </c:pt>
                <c:pt idx="5626">
                  <c:v>0</c:v>
                </c:pt>
                <c:pt idx="5627">
                  <c:v>0.496999999999999</c:v>
                </c:pt>
                <c:pt idx="5628">
                  <c:v>0.124000000000002</c:v>
                </c:pt>
                <c:pt idx="5629">
                  <c:v>-0.124000000000002</c:v>
                </c:pt>
                <c:pt idx="5630">
                  <c:v>-0.620999999999995</c:v>
                </c:pt>
                <c:pt idx="5631">
                  <c:v>0</c:v>
                </c:pt>
                <c:pt idx="5632">
                  <c:v>0</c:v>
                </c:pt>
                <c:pt idx="5633">
                  <c:v>0</c:v>
                </c:pt>
                <c:pt idx="5634">
                  <c:v>0</c:v>
                </c:pt>
                <c:pt idx="5635">
                  <c:v>0</c:v>
                </c:pt>
                <c:pt idx="5636">
                  <c:v>0</c:v>
                </c:pt>
                <c:pt idx="5637">
                  <c:v>-0.62100000000000199</c:v>
                </c:pt>
                <c:pt idx="5638">
                  <c:v>0</c:v>
                </c:pt>
                <c:pt idx="5639">
                  <c:v>0</c:v>
                </c:pt>
                <c:pt idx="5640">
                  <c:v>-0.371999999999999</c:v>
                </c:pt>
                <c:pt idx="5641">
                  <c:v>0</c:v>
                </c:pt>
                <c:pt idx="5642">
                  <c:v>0</c:v>
                </c:pt>
                <c:pt idx="5643">
                  <c:v>0</c:v>
                </c:pt>
                <c:pt idx="5644">
                  <c:v>0.247999999999997</c:v>
                </c:pt>
                <c:pt idx="5645">
                  <c:v>0</c:v>
                </c:pt>
                <c:pt idx="5646">
                  <c:v>0</c:v>
                </c:pt>
                <c:pt idx="5647">
                  <c:v>0.62100000000000199</c:v>
                </c:pt>
                <c:pt idx="5648">
                  <c:v>0</c:v>
                </c:pt>
                <c:pt idx="5649">
                  <c:v>0.62100000000000199</c:v>
                </c:pt>
                <c:pt idx="5650">
                  <c:v>0</c:v>
                </c:pt>
                <c:pt idx="5651">
                  <c:v>0</c:v>
                </c:pt>
                <c:pt idx="5652">
                  <c:v>0</c:v>
                </c:pt>
                <c:pt idx="5653">
                  <c:v>0.249000000000002</c:v>
                </c:pt>
                <c:pt idx="5654">
                  <c:v>0</c:v>
                </c:pt>
                <c:pt idx="5655">
                  <c:v>1.7370000000000001</c:v>
                </c:pt>
                <c:pt idx="5656">
                  <c:v>0.372999999999997</c:v>
                </c:pt>
                <c:pt idx="5657">
                  <c:v>1.11699999999999</c:v>
                </c:pt>
                <c:pt idx="5658">
                  <c:v>0</c:v>
                </c:pt>
                <c:pt idx="5659">
                  <c:v>0</c:v>
                </c:pt>
                <c:pt idx="5660">
                  <c:v>0</c:v>
                </c:pt>
                <c:pt idx="5661">
                  <c:v>0</c:v>
                </c:pt>
                <c:pt idx="5662">
                  <c:v>-0.868999999999999</c:v>
                </c:pt>
                <c:pt idx="5663">
                  <c:v>0</c:v>
                </c:pt>
                <c:pt idx="5664">
                  <c:v>-0.247999999999997</c:v>
                </c:pt>
                <c:pt idx="5665">
                  <c:v>0</c:v>
                </c:pt>
                <c:pt idx="5666">
                  <c:v>0</c:v>
                </c:pt>
                <c:pt idx="5667">
                  <c:v>0</c:v>
                </c:pt>
                <c:pt idx="5668">
                  <c:v>0</c:v>
                </c:pt>
                <c:pt idx="5669">
                  <c:v>0</c:v>
                </c:pt>
                <c:pt idx="5670">
                  <c:v>0</c:v>
                </c:pt>
                <c:pt idx="5671">
                  <c:v>-0.744999999999997</c:v>
                </c:pt>
                <c:pt idx="5672">
                  <c:v>0</c:v>
                </c:pt>
                <c:pt idx="5673">
                  <c:v>0</c:v>
                </c:pt>
                <c:pt idx="5674">
                  <c:v>0.744999999999997</c:v>
                </c:pt>
                <c:pt idx="5675">
                  <c:v>0</c:v>
                </c:pt>
                <c:pt idx="5676">
                  <c:v>-0.247999999999997</c:v>
                </c:pt>
                <c:pt idx="5677">
                  <c:v>0</c:v>
                </c:pt>
                <c:pt idx="5678">
                  <c:v>0</c:v>
                </c:pt>
                <c:pt idx="5679">
                  <c:v>0</c:v>
                </c:pt>
                <c:pt idx="5680">
                  <c:v>-1.11699999999999</c:v>
                </c:pt>
                <c:pt idx="5681">
                  <c:v>0.743999999999999</c:v>
                </c:pt>
                <c:pt idx="5682">
                  <c:v>0</c:v>
                </c:pt>
                <c:pt idx="5683">
                  <c:v>0</c:v>
                </c:pt>
                <c:pt idx="5684">
                  <c:v>-0.62000000000000399</c:v>
                </c:pt>
                <c:pt idx="5685">
                  <c:v>0</c:v>
                </c:pt>
                <c:pt idx="5686">
                  <c:v>0</c:v>
                </c:pt>
                <c:pt idx="5687">
                  <c:v>0</c:v>
                </c:pt>
                <c:pt idx="5688">
                  <c:v>0</c:v>
                </c:pt>
                <c:pt idx="5689">
                  <c:v>-0.62100000000000199</c:v>
                </c:pt>
                <c:pt idx="5690">
                  <c:v>0</c:v>
                </c:pt>
                <c:pt idx="5691">
                  <c:v>0.249000000000002</c:v>
                </c:pt>
                <c:pt idx="5692">
                  <c:v>0.868999999999999</c:v>
                </c:pt>
                <c:pt idx="5693">
                  <c:v>0</c:v>
                </c:pt>
                <c:pt idx="5694">
                  <c:v>-1.3659999999999899</c:v>
                </c:pt>
                <c:pt idx="5695">
                  <c:v>0</c:v>
                </c:pt>
                <c:pt idx="5696">
                  <c:v>0</c:v>
                </c:pt>
                <c:pt idx="5697">
                  <c:v>0</c:v>
                </c:pt>
                <c:pt idx="5698">
                  <c:v>-0.247999999999997</c:v>
                </c:pt>
                <c:pt idx="5699">
                  <c:v>0.247999999999997</c:v>
                </c:pt>
                <c:pt idx="5700">
                  <c:v>0.99300000000000199</c:v>
                </c:pt>
                <c:pt idx="5701">
                  <c:v>0</c:v>
                </c:pt>
                <c:pt idx="5702">
                  <c:v>0.99300000000000199</c:v>
                </c:pt>
                <c:pt idx="5703">
                  <c:v>-0.99300000000000199</c:v>
                </c:pt>
                <c:pt idx="5704">
                  <c:v>0</c:v>
                </c:pt>
                <c:pt idx="5705">
                  <c:v>0</c:v>
                </c:pt>
                <c:pt idx="5706">
                  <c:v>0</c:v>
                </c:pt>
                <c:pt idx="5707">
                  <c:v>-0.371999999999999</c:v>
                </c:pt>
                <c:pt idx="5708">
                  <c:v>0</c:v>
                </c:pt>
                <c:pt idx="5709">
                  <c:v>0</c:v>
                </c:pt>
                <c:pt idx="5710">
                  <c:v>-1.11699999999999</c:v>
                </c:pt>
                <c:pt idx="5711">
                  <c:v>-0.247999999999997</c:v>
                </c:pt>
                <c:pt idx="5712">
                  <c:v>0</c:v>
                </c:pt>
                <c:pt idx="5713">
                  <c:v>0</c:v>
                </c:pt>
                <c:pt idx="5714">
                  <c:v>0</c:v>
                </c:pt>
                <c:pt idx="5715">
                  <c:v>0</c:v>
                </c:pt>
                <c:pt idx="5716">
                  <c:v>0</c:v>
                </c:pt>
                <c:pt idx="5717">
                  <c:v>0.371999999999999</c:v>
                </c:pt>
                <c:pt idx="5718">
                  <c:v>0</c:v>
                </c:pt>
                <c:pt idx="5719">
                  <c:v>0</c:v>
                </c:pt>
                <c:pt idx="5720">
                  <c:v>0.868999999999999</c:v>
                </c:pt>
                <c:pt idx="5721">
                  <c:v>0</c:v>
                </c:pt>
                <c:pt idx="5722">
                  <c:v>0</c:v>
                </c:pt>
                <c:pt idx="5723">
                  <c:v>0</c:v>
                </c:pt>
                <c:pt idx="5724">
                  <c:v>0</c:v>
                </c:pt>
                <c:pt idx="5725">
                  <c:v>3.1030000000000002</c:v>
                </c:pt>
                <c:pt idx="5726">
                  <c:v>0</c:v>
                </c:pt>
                <c:pt idx="5727">
                  <c:v>-1.11699999999999</c:v>
                </c:pt>
                <c:pt idx="5728">
                  <c:v>0</c:v>
                </c:pt>
                <c:pt idx="5729">
                  <c:v>0.371999999999999</c:v>
                </c:pt>
                <c:pt idx="5730">
                  <c:v>0</c:v>
                </c:pt>
                <c:pt idx="5731">
                  <c:v>0</c:v>
                </c:pt>
                <c:pt idx="5732">
                  <c:v>0</c:v>
                </c:pt>
                <c:pt idx="5733">
                  <c:v>0</c:v>
                </c:pt>
                <c:pt idx="5734">
                  <c:v>-0.74500000000000399</c:v>
                </c:pt>
                <c:pt idx="5735">
                  <c:v>0</c:v>
                </c:pt>
                <c:pt idx="5736">
                  <c:v>0</c:v>
                </c:pt>
                <c:pt idx="5737">
                  <c:v>0.124000000000002</c:v>
                </c:pt>
                <c:pt idx="5738">
                  <c:v>0.124000000000002</c:v>
                </c:pt>
                <c:pt idx="5739">
                  <c:v>-0.124000000000002</c:v>
                </c:pt>
                <c:pt idx="5740">
                  <c:v>0</c:v>
                </c:pt>
                <c:pt idx="5741">
                  <c:v>0</c:v>
                </c:pt>
                <c:pt idx="5742">
                  <c:v>0</c:v>
                </c:pt>
                <c:pt idx="5743">
                  <c:v>-0.247999999999997</c:v>
                </c:pt>
                <c:pt idx="5744">
                  <c:v>0.124000000000002</c:v>
                </c:pt>
                <c:pt idx="5745">
                  <c:v>-0.248000000000004</c:v>
                </c:pt>
                <c:pt idx="5746">
                  <c:v>0</c:v>
                </c:pt>
                <c:pt idx="5747">
                  <c:v>0</c:v>
                </c:pt>
                <c:pt idx="5748">
                  <c:v>0.124000000000002</c:v>
                </c:pt>
                <c:pt idx="5749">
                  <c:v>0</c:v>
                </c:pt>
                <c:pt idx="5750">
                  <c:v>0</c:v>
                </c:pt>
                <c:pt idx="5751">
                  <c:v>0</c:v>
                </c:pt>
                <c:pt idx="5752">
                  <c:v>0</c:v>
                </c:pt>
                <c:pt idx="5753">
                  <c:v>0</c:v>
                </c:pt>
                <c:pt idx="5754">
                  <c:v>0</c:v>
                </c:pt>
                <c:pt idx="5755">
                  <c:v>-0.124000000000002</c:v>
                </c:pt>
                <c:pt idx="5756">
                  <c:v>0</c:v>
                </c:pt>
                <c:pt idx="5757">
                  <c:v>0</c:v>
                </c:pt>
                <c:pt idx="5758">
                  <c:v>0</c:v>
                </c:pt>
                <c:pt idx="5759">
                  <c:v>0</c:v>
                </c:pt>
                <c:pt idx="5760">
                  <c:v>0</c:v>
                </c:pt>
                <c:pt idx="5761">
                  <c:v>-0.371999999999999</c:v>
                </c:pt>
                <c:pt idx="5762">
                  <c:v>-0.373000000000004</c:v>
                </c:pt>
                <c:pt idx="5763">
                  <c:v>-0.123999999999995</c:v>
                </c:pt>
                <c:pt idx="5764">
                  <c:v>0.123999999999995</c:v>
                </c:pt>
                <c:pt idx="5765">
                  <c:v>0.496999999999999</c:v>
                </c:pt>
                <c:pt idx="5766">
                  <c:v>0</c:v>
                </c:pt>
                <c:pt idx="5767">
                  <c:v>0</c:v>
                </c:pt>
                <c:pt idx="5768">
                  <c:v>0</c:v>
                </c:pt>
                <c:pt idx="5769">
                  <c:v>0</c:v>
                </c:pt>
                <c:pt idx="5770">
                  <c:v>0</c:v>
                </c:pt>
                <c:pt idx="5771">
                  <c:v>0</c:v>
                </c:pt>
                <c:pt idx="5772">
                  <c:v>0</c:v>
                </c:pt>
                <c:pt idx="5773">
                  <c:v>1.365</c:v>
                </c:pt>
                <c:pt idx="5774">
                  <c:v>0</c:v>
                </c:pt>
                <c:pt idx="5775">
                  <c:v>-0.619999999999997</c:v>
                </c:pt>
                <c:pt idx="5776">
                  <c:v>0</c:v>
                </c:pt>
                <c:pt idx="5777">
                  <c:v>0</c:v>
                </c:pt>
                <c:pt idx="5778">
                  <c:v>0</c:v>
                </c:pt>
                <c:pt idx="5779">
                  <c:v>0</c:v>
                </c:pt>
                <c:pt idx="5780">
                  <c:v>0.49600000000000199</c:v>
                </c:pt>
                <c:pt idx="5781">
                  <c:v>0</c:v>
                </c:pt>
                <c:pt idx="5782">
                  <c:v>0</c:v>
                </c:pt>
                <c:pt idx="5783">
                  <c:v>-1.2409999999999899</c:v>
                </c:pt>
                <c:pt idx="5784">
                  <c:v>-0.868999999999999</c:v>
                </c:pt>
                <c:pt idx="5785">
                  <c:v>0</c:v>
                </c:pt>
                <c:pt idx="5786">
                  <c:v>0</c:v>
                </c:pt>
                <c:pt idx="5787">
                  <c:v>0</c:v>
                </c:pt>
                <c:pt idx="5788">
                  <c:v>-0.992999999999995</c:v>
                </c:pt>
                <c:pt idx="5789">
                  <c:v>0</c:v>
                </c:pt>
                <c:pt idx="5790">
                  <c:v>0.868999999999999</c:v>
                </c:pt>
                <c:pt idx="5791">
                  <c:v>0</c:v>
                </c:pt>
                <c:pt idx="5792">
                  <c:v>-0.496999999999999</c:v>
                </c:pt>
                <c:pt idx="5793">
                  <c:v>0</c:v>
                </c:pt>
                <c:pt idx="5794">
                  <c:v>0</c:v>
                </c:pt>
                <c:pt idx="5795">
                  <c:v>0</c:v>
                </c:pt>
                <c:pt idx="5796">
                  <c:v>0</c:v>
                </c:pt>
                <c:pt idx="5797">
                  <c:v>0</c:v>
                </c:pt>
                <c:pt idx="5798">
                  <c:v>0</c:v>
                </c:pt>
                <c:pt idx="5799">
                  <c:v>0.496999999999999</c:v>
                </c:pt>
                <c:pt idx="5800">
                  <c:v>0</c:v>
                </c:pt>
                <c:pt idx="5801">
                  <c:v>-0.99300000000000199</c:v>
                </c:pt>
                <c:pt idx="5802">
                  <c:v>0</c:v>
                </c:pt>
                <c:pt idx="5803">
                  <c:v>0</c:v>
                </c:pt>
                <c:pt idx="5804">
                  <c:v>0</c:v>
                </c:pt>
                <c:pt idx="5805">
                  <c:v>0</c:v>
                </c:pt>
                <c:pt idx="5806">
                  <c:v>-0.123999999999995</c:v>
                </c:pt>
                <c:pt idx="5807">
                  <c:v>0</c:v>
                </c:pt>
                <c:pt idx="5808">
                  <c:v>0.868999999999999</c:v>
                </c:pt>
                <c:pt idx="5809">
                  <c:v>0</c:v>
                </c:pt>
                <c:pt idx="5810">
                  <c:v>-1.117</c:v>
                </c:pt>
                <c:pt idx="5811">
                  <c:v>0</c:v>
                </c:pt>
                <c:pt idx="5812">
                  <c:v>0</c:v>
                </c:pt>
                <c:pt idx="5813">
                  <c:v>0</c:v>
                </c:pt>
                <c:pt idx="5814">
                  <c:v>0</c:v>
                </c:pt>
                <c:pt idx="5815">
                  <c:v>0</c:v>
                </c:pt>
                <c:pt idx="5816">
                  <c:v>0</c:v>
                </c:pt>
                <c:pt idx="5817">
                  <c:v>-0.371999999999999</c:v>
                </c:pt>
                <c:pt idx="5818">
                  <c:v>-0.123999999999995</c:v>
                </c:pt>
                <c:pt idx="5819">
                  <c:v>0</c:v>
                </c:pt>
                <c:pt idx="5820">
                  <c:v>0</c:v>
                </c:pt>
                <c:pt idx="5821">
                  <c:v>0</c:v>
                </c:pt>
                <c:pt idx="5822">
                  <c:v>0</c:v>
                </c:pt>
                <c:pt idx="5823">
                  <c:v>0</c:v>
                </c:pt>
                <c:pt idx="5824">
                  <c:v>0.124000000000002</c:v>
                </c:pt>
                <c:pt idx="5825">
                  <c:v>0.496999999999999</c:v>
                </c:pt>
                <c:pt idx="5826">
                  <c:v>0</c:v>
                </c:pt>
                <c:pt idx="5827">
                  <c:v>-0.62100000000000199</c:v>
                </c:pt>
                <c:pt idx="5828">
                  <c:v>-0.247999999999997</c:v>
                </c:pt>
                <c:pt idx="5829">
                  <c:v>-1.11699999999999</c:v>
                </c:pt>
                <c:pt idx="5830">
                  <c:v>0</c:v>
                </c:pt>
                <c:pt idx="5831">
                  <c:v>0</c:v>
                </c:pt>
                <c:pt idx="5832">
                  <c:v>0</c:v>
                </c:pt>
                <c:pt idx="5833">
                  <c:v>0.74500000000000399</c:v>
                </c:pt>
                <c:pt idx="5834">
                  <c:v>-0.74500000000000399</c:v>
                </c:pt>
                <c:pt idx="5835">
                  <c:v>0.74500000000000399</c:v>
                </c:pt>
                <c:pt idx="5836">
                  <c:v>-0.49600000000000199</c:v>
                </c:pt>
                <c:pt idx="5837">
                  <c:v>0</c:v>
                </c:pt>
                <c:pt idx="5838">
                  <c:v>0</c:v>
                </c:pt>
                <c:pt idx="5839">
                  <c:v>0</c:v>
                </c:pt>
                <c:pt idx="5840">
                  <c:v>0</c:v>
                </c:pt>
                <c:pt idx="5841">
                  <c:v>0</c:v>
                </c:pt>
                <c:pt idx="5842">
                  <c:v>0</c:v>
                </c:pt>
                <c:pt idx="5843">
                  <c:v>-0.123999999999995</c:v>
                </c:pt>
                <c:pt idx="5844">
                  <c:v>-0.124000000000002</c:v>
                </c:pt>
                <c:pt idx="5845">
                  <c:v>-0.49600000000000199</c:v>
                </c:pt>
                <c:pt idx="5846">
                  <c:v>0.49600000000000199</c:v>
                </c:pt>
                <c:pt idx="5847">
                  <c:v>0.371999999999999</c:v>
                </c:pt>
                <c:pt idx="5848">
                  <c:v>0</c:v>
                </c:pt>
                <c:pt idx="5849">
                  <c:v>0</c:v>
                </c:pt>
                <c:pt idx="5850">
                  <c:v>0</c:v>
                </c:pt>
                <c:pt idx="5851">
                  <c:v>-0.247999999999997</c:v>
                </c:pt>
                <c:pt idx="5852">
                  <c:v>-0.99300000000000199</c:v>
                </c:pt>
                <c:pt idx="5853">
                  <c:v>-0.743999999999999</c:v>
                </c:pt>
                <c:pt idx="5854">
                  <c:v>-0.62100000000000199</c:v>
                </c:pt>
                <c:pt idx="5855">
                  <c:v>0</c:v>
                </c:pt>
                <c:pt idx="5856">
                  <c:v>0.99300000000000199</c:v>
                </c:pt>
                <c:pt idx="5857">
                  <c:v>0</c:v>
                </c:pt>
                <c:pt idx="5858">
                  <c:v>0</c:v>
                </c:pt>
                <c:pt idx="5859">
                  <c:v>0</c:v>
                </c:pt>
                <c:pt idx="5860">
                  <c:v>0</c:v>
                </c:pt>
                <c:pt idx="5861">
                  <c:v>0.371999999999999</c:v>
                </c:pt>
                <c:pt idx="5862">
                  <c:v>-0.124000000000002</c:v>
                </c:pt>
                <c:pt idx="5863">
                  <c:v>0</c:v>
                </c:pt>
                <c:pt idx="5864">
                  <c:v>0</c:v>
                </c:pt>
                <c:pt idx="5865">
                  <c:v>-2.1099999999999901</c:v>
                </c:pt>
                <c:pt idx="5866">
                  <c:v>0</c:v>
                </c:pt>
                <c:pt idx="5867">
                  <c:v>0</c:v>
                </c:pt>
                <c:pt idx="5868">
                  <c:v>0</c:v>
                </c:pt>
                <c:pt idx="5869">
                  <c:v>0</c:v>
                </c:pt>
                <c:pt idx="5870">
                  <c:v>0</c:v>
                </c:pt>
                <c:pt idx="5871">
                  <c:v>-0.124000000000002</c:v>
                </c:pt>
                <c:pt idx="5872">
                  <c:v>-0.124000000000002</c:v>
                </c:pt>
                <c:pt idx="5873">
                  <c:v>0</c:v>
                </c:pt>
                <c:pt idx="5874">
                  <c:v>0.743999999999999</c:v>
                </c:pt>
                <c:pt idx="5875">
                  <c:v>0</c:v>
                </c:pt>
                <c:pt idx="5876">
                  <c:v>0</c:v>
                </c:pt>
                <c:pt idx="5877">
                  <c:v>0</c:v>
                </c:pt>
                <c:pt idx="5878">
                  <c:v>-0.124000000000002</c:v>
                </c:pt>
                <c:pt idx="5879">
                  <c:v>-0.371999999999999</c:v>
                </c:pt>
                <c:pt idx="5880">
                  <c:v>0</c:v>
                </c:pt>
                <c:pt idx="5881">
                  <c:v>1.73799999999999</c:v>
                </c:pt>
                <c:pt idx="5882">
                  <c:v>0</c:v>
                </c:pt>
                <c:pt idx="5883">
                  <c:v>-0.868999999999999</c:v>
                </c:pt>
                <c:pt idx="5884">
                  <c:v>0</c:v>
                </c:pt>
                <c:pt idx="5885">
                  <c:v>0</c:v>
                </c:pt>
                <c:pt idx="5886">
                  <c:v>0</c:v>
                </c:pt>
                <c:pt idx="5887">
                  <c:v>0</c:v>
                </c:pt>
                <c:pt idx="5888">
                  <c:v>-1.61299999999999</c:v>
                </c:pt>
                <c:pt idx="5889">
                  <c:v>0</c:v>
                </c:pt>
                <c:pt idx="5890">
                  <c:v>1.11699999999999</c:v>
                </c:pt>
                <c:pt idx="5891">
                  <c:v>0</c:v>
                </c:pt>
                <c:pt idx="5892">
                  <c:v>1.365</c:v>
                </c:pt>
                <c:pt idx="5893">
                  <c:v>0</c:v>
                </c:pt>
                <c:pt idx="5894">
                  <c:v>0</c:v>
                </c:pt>
                <c:pt idx="5895">
                  <c:v>0</c:v>
                </c:pt>
                <c:pt idx="5896">
                  <c:v>-0.247999999999997</c:v>
                </c:pt>
                <c:pt idx="5897">
                  <c:v>0</c:v>
                </c:pt>
                <c:pt idx="5898">
                  <c:v>0.62100000000000199</c:v>
                </c:pt>
                <c:pt idx="5899">
                  <c:v>0</c:v>
                </c:pt>
                <c:pt idx="5900">
                  <c:v>-0.62100000000000199</c:v>
                </c:pt>
                <c:pt idx="5901">
                  <c:v>-1.4889999999999901</c:v>
                </c:pt>
                <c:pt idx="5902">
                  <c:v>0</c:v>
                </c:pt>
                <c:pt idx="5903">
                  <c:v>0</c:v>
                </c:pt>
                <c:pt idx="5904">
                  <c:v>0</c:v>
                </c:pt>
                <c:pt idx="5905">
                  <c:v>-0.496999999999999</c:v>
                </c:pt>
                <c:pt idx="5906">
                  <c:v>0</c:v>
                </c:pt>
                <c:pt idx="5907">
                  <c:v>0</c:v>
                </c:pt>
                <c:pt idx="5908">
                  <c:v>6.2059999999999897</c:v>
                </c:pt>
                <c:pt idx="5909">
                  <c:v>0</c:v>
                </c:pt>
                <c:pt idx="5910">
                  <c:v>-4.9639999999999898</c:v>
                </c:pt>
                <c:pt idx="5911">
                  <c:v>0</c:v>
                </c:pt>
                <c:pt idx="5912">
                  <c:v>0</c:v>
                </c:pt>
                <c:pt idx="5913">
                  <c:v>0</c:v>
                </c:pt>
                <c:pt idx="5914">
                  <c:v>-0.99300000000000199</c:v>
                </c:pt>
                <c:pt idx="5915">
                  <c:v>1.242</c:v>
                </c:pt>
                <c:pt idx="5916">
                  <c:v>1.4889999999999901</c:v>
                </c:pt>
                <c:pt idx="5917">
                  <c:v>0</c:v>
                </c:pt>
                <c:pt idx="5918">
                  <c:v>-0.62100000000000199</c:v>
                </c:pt>
                <c:pt idx="5919">
                  <c:v>0</c:v>
                </c:pt>
                <c:pt idx="5920">
                  <c:v>0</c:v>
                </c:pt>
                <c:pt idx="5921">
                  <c:v>0</c:v>
                </c:pt>
                <c:pt idx="5922">
                  <c:v>0</c:v>
                </c:pt>
                <c:pt idx="5923">
                  <c:v>0</c:v>
                </c:pt>
                <c:pt idx="5924">
                  <c:v>-0.868999999999999</c:v>
                </c:pt>
                <c:pt idx="5925">
                  <c:v>-0.123999999999995</c:v>
                </c:pt>
                <c:pt idx="5926">
                  <c:v>0</c:v>
                </c:pt>
                <c:pt idx="5927">
                  <c:v>0</c:v>
                </c:pt>
                <c:pt idx="5928">
                  <c:v>-0.124000000000002</c:v>
                </c:pt>
                <c:pt idx="5929">
                  <c:v>0</c:v>
                </c:pt>
                <c:pt idx="5930">
                  <c:v>0</c:v>
                </c:pt>
                <c:pt idx="5931">
                  <c:v>0</c:v>
                </c:pt>
                <c:pt idx="5932">
                  <c:v>0</c:v>
                </c:pt>
                <c:pt idx="5933">
                  <c:v>1.365</c:v>
                </c:pt>
                <c:pt idx="5934">
                  <c:v>0</c:v>
                </c:pt>
                <c:pt idx="5935">
                  <c:v>-0.49600000000000199</c:v>
                </c:pt>
                <c:pt idx="5936">
                  <c:v>-0.123999999999995</c:v>
                </c:pt>
                <c:pt idx="5937">
                  <c:v>0</c:v>
                </c:pt>
                <c:pt idx="5938">
                  <c:v>0</c:v>
                </c:pt>
                <c:pt idx="5939">
                  <c:v>0</c:v>
                </c:pt>
                <c:pt idx="5940">
                  <c:v>0</c:v>
                </c:pt>
                <c:pt idx="5941">
                  <c:v>0.619999999999997</c:v>
                </c:pt>
                <c:pt idx="5942">
                  <c:v>0</c:v>
                </c:pt>
                <c:pt idx="5943">
                  <c:v>2.7309999999999999</c:v>
                </c:pt>
                <c:pt idx="5944">
                  <c:v>0</c:v>
                </c:pt>
                <c:pt idx="5945">
                  <c:v>-1.986</c:v>
                </c:pt>
                <c:pt idx="5946">
                  <c:v>-0.620999999999995</c:v>
                </c:pt>
                <c:pt idx="5947">
                  <c:v>0</c:v>
                </c:pt>
                <c:pt idx="5948">
                  <c:v>0</c:v>
                </c:pt>
                <c:pt idx="5949">
                  <c:v>0</c:v>
                </c:pt>
                <c:pt idx="5950">
                  <c:v>-0.249000000000002</c:v>
                </c:pt>
                <c:pt idx="5951">
                  <c:v>0.249000000000002</c:v>
                </c:pt>
                <c:pt idx="5952">
                  <c:v>-0.249000000000002</c:v>
                </c:pt>
                <c:pt idx="5953">
                  <c:v>0.125</c:v>
                </c:pt>
                <c:pt idx="5954">
                  <c:v>-0.125</c:v>
                </c:pt>
                <c:pt idx="5955">
                  <c:v>0</c:v>
                </c:pt>
                <c:pt idx="5956">
                  <c:v>0</c:v>
                </c:pt>
                <c:pt idx="5957">
                  <c:v>0</c:v>
                </c:pt>
                <c:pt idx="5958">
                  <c:v>0</c:v>
                </c:pt>
                <c:pt idx="5959">
                  <c:v>0</c:v>
                </c:pt>
                <c:pt idx="5960">
                  <c:v>0.62100000000000199</c:v>
                </c:pt>
                <c:pt idx="5961">
                  <c:v>0.743999999999999</c:v>
                </c:pt>
                <c:pt idx="5962">
                  <c:v>-0.124000000000002</c:v>
                </c:pt>
                <c:pt idx="5963">
                  <c:v>0.124000000000002</c:v>
                </c:pt>
                <c:pt idx="5964">
                  <c:v>0.992999999999995</c:v>
                </c:pt>
                <c:pt idx="5965">
                  <c:v>0</c:v>
                </c:pt>
                <c:pt idx="5966">
                  <c:v>0</c:v>
                </c:pt>
                <c:pt idx="5967">
                  <c:v>0</c:v>
                </c:pt>
                <c:pt idx="5968">
                  <c:v>0.371999999999999</c:v>
                </c:pt>
                <c:pt idx="5969">
                  <c:v>0.744999999999997</c:v>
                </c:pt>
                <c:pt idx="5970">
                  <c:v>0</c:v>
                </c:pt>
                <c:pt idx="5971">
                  <c:v>-1.6139999999999901</c:v>
                </c:pt>
                <c:pt idx="5972">
                  <c:v>-0.371999999999999</c:v>
                </c:pt>
                <c:pt idx="5973">
                  <c:v>0.371999999999999</c:v>
                </c:pt>
                <c:pt idx="5974">
                  <c:v>0</c:v>
                </c:pt>
                <c:pt idx="5975">
                  <c:v>0</c:v>
                </c:pt>
                <c:pt idx="5976">
                  <c:v>0</c:v>
                </c:pt>
                <c:pt idx="5977">
                  <c:v>0</c:v>
                </c:pt>
                <c:pt idx="5978">
                  <c:v>-0.247999999999997</c:v>
                </c:pt>
                <c:pt idx="5979">
                  <c:v>0</c:v>
                </c:pt>
                <c:pt idx="5980">
                  <c:v>0</c:v>
                </c:pt>
                <c:pt idx="5981">
                  <c:v>0</c:v>
                </c:pt>
                <c:pt idx="5982">
                  <c:v>0.124000000000002</c:v>
                </c:pt>
                <c:pt idx="5983">
                  <c:v>0</c:v>
                </c:pt>
                <c:pt idx="5984">
                  <c:v>0</c:v>
                </c:pt>
                <c:pt idx="5985">
                  <c:v>0</c:v>
                </c:pt>
                <c:pt idx="5986">
                  <c:v>0.123999999999995</c:v>
                </c:pt>
                <c:pt idx="5987">
                  <c:v>0</c:v>
                </c:pt>
                <c:pt idx="5988">
                  <c:v>0</c:v>
                </c:pt>
                <c:pt idx="5989">
                  <c:v>1.365</c:v>
                </c:pt>
                <c:pt idx="5990">
                  <c:v>0</c:v>
                </c:pt>
                <c:pt idx="5991">
                  <c:v>0.125</c:v>
                </c:pt>
                <c:pt idx="5992">
                  <c:v>0</c:v>
                </c:pt>
                <c:pt idx="5993">
                  <c:v>0</c:v>
                </c:pt>
                <c:pt idx="5994">
                  <c:v>0</c:v>
                </c:pt>
                <c:pt idx="5995">
                  <c:v>0</c:v>
                </c:pt>
                <c:pt idx="5996">
                  <c:v>-0.49600000000000199</c:v>
                </c:pt>
                <c:pt idx="5997">
                  <c:v>0</c:v>
                </c:pt>
                <c:pt idx="5998">
                  <c:v>-0.123999999999995</c:v>
                </c:pt>
                <c:pt idx="5999">
                  <c:v>0.123999999999995</c:v>
                </c:pt>
                <c:pt idx="6000">
                  <c:v>-0.123999999999995</c:v>
                </c:pt>
                <c:pt idx="6001">
                  <c:v>0</c:v>
                </c:pt>
                <c:pt idx="6002">
                  <c:v>0</c:v>
                </c:pt>
                <c:pt idx="6003">
                  <c:v>0</c:v>
                </c:pt>
                <c:pt idx="6004">
                  <c:v>0</c:v>
                </c:pt>
                <c:pt idx="6005">
                  <c:v>-0.247999999999997</c:v>
                </c:pt>
                <c:pt idx="6006">
                  <c:v>-0.247999999999997</c:v>
                </c:pt>
                <c:pt idx="6007">
                  <c:v>0</c:v>
                </c:pt>
                <c:pt idx="6008">
                  <c:v>0.123999999999995</c:v>
                </c:pt>
                <c:pt idx="6009">
                  <c:v>0</c:v>
                </c:pt>
                <c:pt idx="6010">
                  <c:v>0</c:v>
                </c:pt>
                <c:pt idx="6011">
                  <c:v>0</c:v>
                </c:pt>
                <c:pt idx="6012">
                  <c:v>0</c:v>
                </c:pt>
                <c:pt idx="6013">
                  <c:v>0.496999999999999</c:v>
                </c:pt>
                <c:pt idx="6014">
                  <c:v>-0.496999999999999</c:v>
                </c:pt>
                <c:pt idx="6015">
                  <c:v>0.496999999999999</c:v>
                </c:pt>
                <c:pt idx="6016">
                  <c:v>0.495999999999995</c:v>
                </c:pt>
                <c:pt idx="6017">
                  <c:v>0</c:v>
                </c:pt>
                <c:pt idx="6018">
                  <c:v>-1.4889999999999901</c:v>
                </c:pt>
                <c:pt idx="6019">
                  <c:v>0</c:v>
                </c:pt>
                <c:pt idx="6020">
                  <c:v>0</c:v>
                </c:pt>
                <c:pt idx="6021">
                  <c:v>0</c:v>
                </c:pt>
                <c:pt idx="6022">
                  <c:v>0</c:v>
                </c:pt>
                <c:pt idx="6023">
                  <c:v>-0.124000000000002</c:v>
                </c:pt>
                <c:pt idx="6024">
                  <c:v>0</c:v>
                </c:pt>
                <c:pt idx="6025">
                  <c:v>0.99300000000000199</c:v>
                </c:pt>
                <c:pt idx="6026">
                  <c:v>0</c:v>
                </c:pt>
                <c:pt idx="6027">
                  <c:v>-0.371999999999999</c:v>
                </c:pt>
                <c:pt idx="6028">
                  <c:v>0</c:v>
                </c:pt>
                <c:pt idx="6029">
                  <c:v>0</c:v>
                </c:pt>
                <c:pt idx="6030">
                  <c:v>0</c:v>
                </c:pt>
                <c:pt idx="6031">
                  <c:v>-0.247999999999997</c:v>
                </c:pt>
                <c:pt idx="6032">
                  <c:v>-0.247999999999997</c:v>
                </c:pt>
                <c:pt idx="6033">
                  <c:v>-0.124000000000002</c:v>
                </c:pt>
                <c:pt idx="6034">
                  <c:v>0.124000000000002</c:v>
                </c:pt>
                <c:pt idx="6035">
                  <c:v>0.495999999999995</c:v>
                </c:pt>
                <c:pt idx="6036">
                  <c:v>1.49</c:v>
                </c:pt>
                <c:pt idx="6037">
                  <c:v>0</c:v>
                </c:pt>
                <c:pt idx="6038">
                  <c:v>0</c:v>
                </c:pt>
                <c:pt idx="6039">
                  <c:v>0</c:v>
                </c:pt>
                <c:pt idx="6040">
                  <c:v>-1.2409999999999899</c:v>
                </c:pt>
                <c:pt idx="6041">
                  <c:v>0</c:v>
                </c:pt>
                <c:pt idx="6042">
                  <c:v>0.744999999999997</c:v>
                </c:pt>
                <c:pt idx="6043">
                  <c:v>0</c:v>
                </c:pt>
                <c:pt idx="6044">
                  <c:v>-2.60699999999999</c:v>
                </c:pt>
                <c:pt idx="6045">
                  <c:v>0</c:v>
                </c:pt>
                <c:pt idx="6046">
                  <c:v>0</c:v>
                </c:pt>
                <c:pt idx="6047">
                  <c:v>0</c:v>
                </c:pt>
                <c:pt idx="6048">
                  <c:v>0</c:v>
                </c:pt>
                <c:pt idx="6049">
                  <c:v>-11.790999999999899</c:v>
                </c:pt>
                <c:pt idx="6050">
                  <c:v>0</c:v>
                </c:pt>
                <c:pt idx="6051">
                  <c:v>0.496999999999999</c:v>
                </c:pt>
                <c:pt idx="6052">
                  <c:v>0</c:v>
                </c:pt>
                <c:pt idx="6053">
                  <c:v>-0.496999999999999</c:v>
                </c:pt>
                <c:pt idx="6054">
                  <c:v>0</c:v>
                </c:pt>
                <c:pt idx="6055">
                  <c:v>0</c:v>
                </c:pt>
                <c:pt idx="6056">
                  <c:v>0</c:v>
                </c:pt>
                <c:pt idx="6057">
                  <c:v>0</c:v>
                </c:pt>
                <c:pt idx="6058">
                  <c:v>1.6139999999999901</c:v>
                </c:pt>
                <c:pt idx="6059">
                  <c:v>0.247999999999997</c:v>
                </c:pt>
                <c:pt idx="6060">
                  <c:v>0</c:v>
                </c:pt>
                <c:pt idx="6061">
                  <c:v>0.868999999999999</c:v>
                </c:pt>
                <c:pt idx="6062">
                  <c:v>0</c:v>
                </c:pt>
                <c:pt idx="6063">
                  <c:v>0</c:v>
                </c:pt>
                <c:pt idx="6064">
                  <c:v>0</c:v>
                </c:pt>
                <c:pt idx="6065">
                  <c:v>0</c:v>
                </c:pt>
                <c:pt idx="6066">
                  <c:v>0</c:v>
                </c:pt>
                <c:pt idx="6067">
                  <c:v>0</c:v>
                </c:pt>
                <c:pt idx="6068">
                  <c:v>0.62100000000000199</c:v>
                </c:pt>
                <c:pt idx="6069">
                  <c:v>0</c:v>
                </c:pt>
                <c:pt idx="6070">
                  <c:v>-0.371999999999999</c:v>
                </c:pt>
                <c:pt idx="6071">
                  <c:v>-0.125</c:v>
                </c:pt>
                <c:pt idx="6072">
                  <c:v>0</c:v>
                </c:pt>
                <c:pt idx="6073">
                  <c:v>0</c:v>
                </c:pt>
                <c:pt idx="6074">
                  <c:v>0</c:v>
                </c:pt>
                <c:pt idx="6075">
                  <c:v>0</c:v>
                </c:pt>
                <c:pt idx="6076">
                  <c:v>1.6140000000000001</c:v>
                </c:pt>
                <c:pt idx="6077">
                  <c:v>0</c:v>
                </c:pt>
                <c:pt idx="6078">
                  <c:v>-0.99300000000000199</c:v>
                </c:pt>
                <c:pt idx="6079">
                  <c:v>0</c:v>
                </c:pt>
                <c:pt idx="6080">
                  <c:v>0</c:v>
                </c:pt>
                <c:pt idx="6081">
                  <c:v>0.49600000000000199</c:v>
                </c:pt>
                <c:pt idx="6082">
                  <c:v>0</c:v>
                </c:pt>
                <c:pt idx="6083">
                  <c:v>0</c:v>
                </c:pt>
                <c:pt idx="6084">
                  <c:v>0</c:v>
                </c:pt>
                <c:pt idx="6085">
                  <c:v>0</c:v>
                </c:pt>
                <c:pt idx="6086">
                  <c:v>1.24199999999999</c:v>
                </c:pt>
                <c:pt idx="6087">
                  <c:v>0</c:v>
                </c:pt>
                <c:pt idx="6088">
                  <c:v>0</c:v>
                </c:pt>
                <c:pt idx="6089">
                  <c:v>0.124000000000002</c:v>
                </c:pt>
                <c:pt idx="6090">
                  <c:v>0</c:v>
                </c:pt>
                <c:pt idx="6091">
                  <c:v>0</c:v>
                </c:pt>
                <c:pt idx="6092">
                  <c:v>0</c:v>
                </c:pt>
                <c:pt idx="6093">
                  <c:v>0</c:v>
                </c:pt>
                <c:pt idx="6094">
                  <c:v>0</c:v>
                </c:pt>
                <c:pt idx="6095">
                  <c:v>-0.248000000000004</c:v>
                </c:pt>
                <c:pt idx="6096">
                  <c:v>-0.372999999999997</c:v>
                </c:pt>
                <c:pt idx="6097">
                  <c:v>0</c:v>
                </c:pt>
                <c:pt idx="6098">
                  <c:v>0</c:v>
                </c:pt>
                <c:pt idx="6099">
                  <c:v>0.868999999999999</c:v>
                </c:pt>
                <c:pt idx="6100">
                  <c:v>0</c:v>
                </c:pt>
                <c:pt idx="6101">
                  <c:v>0</c:v>
                </c:pt>
                <c:pt idx="6102">
                  <c:v>0</c:v>
                </c:pt>
                <c:pt idx="6103">
                  <c:v>0.123999999999995</c:v>
                </c:pt>
                <c:pt idx="6104">
                  <c:v>0</c:v>
                </c:pt>
                <c:pt idx="6105">
                  <c:v>2.48199999999999</c:v>
                </c:pt>
                <c:pt idx="6106">
                  <c:v>0</c:v>
                </c:pt>
                <c:pt idx="6107">
                  <c:v>-1.11699999999999</c:v>
                </c:pt>
                <c:pt idx="6108">
                  <c:v>0</c:v>
                </c:pt>
                <c:pt idx="6109">
                  <c:v>0</c:v>
                </c:pt>
                <c:pt idx="6110">
                  <c:v>0</c:v>
                </c:pt>
                <c:pt idx="6111">
                  <c:v>0</c:v>
                </c:pt>
                <c:pt idx="6112">
                  <c:v>0</c:v>
                </c:pt>
                <c:pt idx="6113">
                  <c:v>-1.98599999999999</c:v>
                </c:pt>
                <c:pt idx="6114">
                  <c:v>0</c:v>
                </c:pt>
                <c:pt idx="6115">
                  <c:v>0.124000000000002</c:v>
                </c:pt>
                <c:pt idx="6116">
                  <c:v>0</c:v>
                </c:pt>
                <c:pt idx="6117">
                  <c:v>-0.371999999999999</c:v>
                </c:pt>
                <c:pt idx="6118">
                  <c:v>0</c:v>
                </c:pt>
                <c:pt idx="6119">
                  <c:v>0</c:v>
                </c:pt>
                <c:pt idx="6120">
                  <c:v>0</c:v>
                </c:pt>
                <c:pt idx="6121">
                  <c:v>10.798</c:v>
                </c:pt>
                <c:pt idx="6122">
                  <c:v>0.620999999999995</c:v>
                </c:pt>
                <c:pt idx="6123">
                  <c:v>4.468</c:v>
                </c:pt>
                <c:pt idx="6124">
                  <c:v>1.98599999999999</c:v>
                </c:pt>
                <c:pt idx="6125">
                  <c:v>3.2269999999999999</c:v>
                </c:pt>
                <c:pt idx="6126">
                  <c:v>0</c:v>
                </c:pt>
                <c:pt idx="6127">
                  <c:v>0</c:v>
                </c:pt>
                <c:pt idx="6128">
                  <c:v>0</c:v>
                </c:pt>
                <c:pt idx="6129">
                  <c:v>0</c:v>
                </c:pt>
                <c:pt idx="6130">
                  <c:v>-5.3369999999999802</c:v>
                </c:pt>
                <c:pt idx="6131">
                  <c:v>-7.819</c:v>
                </c:pt>
                <c:pt idx="6132">
                  <c:v>-1.4890000000000001</c:v>
                </c:pt>
                <c:pt idx="6133">
                  <c:v>0</c:v>
                </c:pt>
                <c:pt idx="6134">
                  <c:v>0</c:v>
                </c:pt>
                <c:pt idx="6135">
                  <c:v>0</c:v>
                </c:pt>
                <c:pt idx="6136">
                  <c:v>0</c:v>
                </c:pt>
                <c:pt idx="6137">
                  <c:v>0</c:v>
                </c:pt>
                <c:pt idx="6138">
                  <c:v>0</c:v>
                </c:pt>
                <c:pt idx="6139">
                  <c:v>-2.3580000000000001</c:v>
                </c:pt>
                <c:pt idx="6140">
                  <c:v>0</c:v>
                </c:pt>
                <c:pt idx="6141">
                  <c:v>0.62100000000000899</c:v>
                </c:pt>
                <c:pt idx="6142">
                  <c:v>0</c:v>
                </c:pt>
                <c:pt idx="6143">
                  <c:v>-1.3659999999999899</c:v>
                </c:pt>
                <c:pt idx="6144">
                  <c:v>-0.12400000000000901</c:v>
                </c:pt>
                <c:pt idx="6145">
                  <c:v>0</c:v>
                </c:pt>
                <c:pt idx="6146">
                  <c:v>0</c:v>
                </c:pt>
                <c:pt idx="6147">
                  <c:v>0</c:v>
                </c:pt>
                <c:pt idx="6148">
                  <c:v>-5.8339999999999996</c:v>
                </c:pt>
                <c:pt idx="6149">
                  <c:v>0</c:v>
                </c:pt>
                <c:pt idx="6150">
                  <c:v>-1.861</c:v>
                </c:pt>
                <c:pt idx="6151">
                  <c:v>1.9849999999999901</c:v>
                </c:pt>
                <c:pt idx="6152">
                  <c:v>4.4690000000000003</c:v>
                </c:pt>
                <c:pt idx="6153">
                  <c:v>3.9710000000000001</c:v>
                </c:pt>
                <c:pt idx="6154">
                  <c:v>0</c:v>
                </c:pt>
                <c:pt idx="6155">
                  <c:v>0</c:v>
                </c:pt>
                <c:pt idx="6156">
                  <c:v>0</c:v>
                </c:pt>
                <c:pt idx="6157">
                  <c:v>3.2269999999999999</c:v>
                </c:pt>
                <c:pt idx="6158">
                  <c:v>1.986</c:v>
                </c:pt>
                <c:pt idx="6159">
                  <c:v>0</c:v>
                </c:pt>
                <c:pt idx="6160">
                  <c:v>-3.7240000000000002</c:v>
                </c:pt>
                <c:pt idx="6161">
                  <c:v>0</c:v>
                </c:pt>
                <c:pt idx="6162">
                  <c:v>0</c:v>
                </c:pt>
                <c:pt idx="6163">
                  <c:v>0</c:v>
                </c:pt>
                <c:pt idx="6164">
                  <c:v>0</c:v>
                </c:pt>
                <c:pt idx="6165">
                  <c:v>0</c:v>
                </c:pt>
                <c:pt idx="6166">
                  <c:v>0</c:v>
                </c:pt>
                <c:pt idx="6167">
                  <c:v>1.986</c:v>
                </c:pt>
                <c:pt idx="6168">
                  <c:v>0</c:v>
                </c:pt>
                <c:pt idx="6169">
                  <c:v>-0.496999999999999</c:v>
                </c:pt>
                <c:pt idx="6170">
                  <c:v>0</c:v>
                </c:pt>
                <c:pt idx="6171">
                  <c:v>0.620999999999995</c:v>
                </c:pt>
                <c:pt idx="6172">
                  <c:v>0</c:v>
                </c:pt>
                <c:pt idx="6173">
                  <c:v>0</c:v>
                </c:pt>
                <c:pt idx="6174">
                  <c:v>0</c:v>
                </c:pt>
                <c:pt idx="6175">
                  <c:v>2.48199999999999</c:v>
                </c:pt>
                <c:pt idx="6176">
                  <c:v>6.5780000000000003</c:v>
                </c:pt>
                <c:pt idx="6177">
                  <c:v>0.992999999999995</c:v>
                </c:pt>
                <c:pt idx="6178">
                  <c:v>0</c:v>
                </c:pt>
                <c:pt idx="6179">
                  <c:v>0</c:v>
                </c:pt>
                <c:pt idx="6180">
                  <c:v>-1.36499999999999</c:v>
                </c:pt>
                <c:pt idx="6181">
                  <c:v>0</c:v>
                </c:pt>
                <c:pt idx="6182">
                  <c:v>0</c:v>
                </c:pt>
                <c:pt idx="6183">
                  <c:v>0</c:v>
                </c:pt>
                <c:pt idx="6184">
                  <c:v>0</c:v>
                </c:pt>
                <c:pt idx="6185">
                  <c:v>0.123999999999995</c:v>
                </c:pt>
                <c:pt idx="6186">
                  <c:v>1.8619999999999901</c:v>
                </c:pt>
                <c:pt idx="6187">
                  <c:v>6.5780000000000003</c:v>
                </c:pt>
                <c:pt idx="6188">
                  <c:v>-5.7089999999999996</c:v>
                </c:pt>
                <c:pt idx="6189">
                  <c:v>5.7089999999999996</c:v>
                </c:pt>
                <c:pt idx="6190">
                  <c:v>0</c:v>
                </c:pt>
                <c:pt idx="6191">
                  <c:v>0</c:v>
                </c:pt>
                <c:pt idx="6192">
                  <c:v>0</c:v>
                </c:pt>
                <c:pt idx="6193">
                  <c:v>-0.496999999999999</c:v>
                </c:pt>
                <c:pt idx="6194">
                  <c:v>-2.8539999999999899</c:v>
                </c:pt>
                <c:pt idx="6195">
                  <c:v>-0.373000000000004</c:v>
                </c:pt>
                <c:pt idx="6196">
                  <c:v>0</c:v>
                </c:pt>
                <c:pt idx="6197">
                  <c:v>1.8620000000000001</c:v>
                </c:pt>
                <c:pt idx="6198">
                  <c:v>0.496999999999999</c:v>
                </c:pt>
                <c:pt idx="6199">
                  <c:v>0</c:v>
                </c:pt>
                <c:pt idx="6200">
                  <c:v>0</c:v>
                </c:pt>
                <c:pt idx="6201">
                  <c:v>0</c:v>
                </c:pt>
                <c:pt idx="6202">
                  <c:v>-0.248000000000004</c:v>
                </c:pt>
                <c:pt idx="6203">
                  <c:v>-0.74500000000000399</c:v>
                </c:pt>
                <c:pt idx="6204">
                  <c:v>0</c:v>
                </c:pt>
                <c:pt idx="6205">
                  <c:v>3.7240000000000002</c:v>
                </c:pt>
                <c:pt idx="6206">
                  <c:v>0</c:v>
                </c:pt>
                <c:pt idx="6207">
                  <c:v>-8.8130000000000006</c:v>
                </c:pt>
                <c:pt idx="6208">
                  <c:v>0</c:v>
                </c:pt>
                <c:pt idx="6209">
                  <c:v>0</c:v>
                </c:pt>
                <c:pt idx="6210">
                  <c:v>0</c:v>
                </c:pt>
                <c:pt idx="6211">
                  <c:v>-0.74500000000000399</c:v>
                </c:pt>
                <c:pt idx="6212">
                  <c:v>0</c:v>
                </c:pt>
                <c:pt idx="6213">
                  <c:v>-2.6059999999999901</c:v>
                </c:pt>
                <c:pt idx="6214">
                  <c:v>0</c:v>
                </c:pt>
                <c:pt idx="6215">
                  <c:v>0</c:v>
                </c:pt>
                <c:pt idx="6216">
                  <c:v>0.992999999999995</c:v>
                </c:pt>
                <c:pt idx="6217">
                  <c:v>0</c:v>
                </c:pt>
                <c:pt idx="6218">
                  <c:v>0</c:v>
                </c:pt>
                <c:pt idx="6219">
                  <c:v>0</c:v>
                </c:pt>
                <c:pt idx="6220">
                  <c:v>-0.37299999999999001</c:v>
                </c:pt>
                <c:pt idx="6221">
                  <c:v>-0.743999999999999</c:v>
                </c:pt>
                <c:pt idx="6222">
                  <c:v>0</c:v>
                </c:pt>
                <c:pt idx="6223">
                  <c:v>0.61999999999999</c:v>
                </c:pt>
                <c:pt idx="6224">
                  <c:v>3.3510000000000102</c:v>
                </c:pt>
                <c:pt idx="6225">
                  <c:v>-3.3510000000000102</c:v>
                </c:pt>
                <c:pt idx="6226">
                  <c:v>0</c:v>
                </c:pt>
                <c:pt idx="6227">
                  <c:v>0</c:v>
                </c:pt>
                <c:pt idx="6228">
                  <c:v>0</c:v>
                </c:pt>
                <c:pt idx="6229">
                  <c:v>-1.3659999999999899</c:v>
                </c:pt>
                <c:pt idx="6230">
                  <c:v>-2.3579999999999899</c:v>
                </c:pt>
                <c:pt idx="6231">
                  <c:v>-3.3509999999999902</c:v>
                </c:pt>
                <c:pt idx="6232">
                  <c:v>0.24799999999999001</c:v>
                </c:pt>
                <c:pt idx="6233">
                  <c:v>-1.36499999999999</c:v>
                </c:pt>
                <c:pt idx="6234">
                  <c:v>0.74500000000000399</c:v>
                </c:pt>
                <c:pt idx="6235">
                  <c:v>0</c:v>
                </c:pt>
                <c:pt idx="6236">
                  <c:v>0</c:v>
                </c:pt>
                <c:pt idx="6237">
                  <c:v>0</c:v>
                </c:pt>
                <c:pt idx="6238">
                  <c:v>-4.593</c:v>
                </c:pt>
                <c:pt idx="6239">
                  <c:v>-3.7229999999999901</c:v>
                </c:pt>
                <c:pt idx="6240">
                  <c:v>0</c:v>
                </c:pt>
                <c:pt idx="6241">
                  <c:v>-0.24799999999999001</c:v>
                </c:pt>
                <c:pt idx="6242">
                  <c:v>0.868999999999999</c:v>
                </c:pt>
                <c:pt idx="6243">
                  <c:v>0</c:v>
                </c:pt>
                <c:pt idx="6244">
                  <c:v>0</c:v>
                </c:pt>
                <c:pt idx="6245">
                  <c:v>0</c:v>
                </c:pt>
                <c:pt idx="6246">
                  <c:v>0</c:v>
                </c:pt>
                <c:pt idx="6247">
                  <c:v>3.3509999999999902</c:v>
                </c:pt>
                <c:pt idx="6248">
                  <c:v>2.3580000000000001</c:v>
                </c:pt>
                <c:pt idx="6249">
                  <c:v>0.868999999999999</c:v>
                </c:pt>
                <c:pt idx="6250">
                  <c:v>-0.868999999999999</c:v>
                </c:pt>
                <c:pt idx="6251">
                  <c:v>-3.5990000000000002</c:v>
                </c:pt>
                <c:pt idx="6252">
                  <c:v>-1.117</c:v>
                </c:pt>
                <c:pt idx="6253">
                  <c:v>0</c:v>
                </c:pt>
                <c:pt idx="6254">
                  <c:v>0</c:v>
                </c:pt>
                <c:pt idx="6255">
                  <c:v>0</c:v>
                </c:pt>
                <c:pt idx="6256">
                  <c:v>1.6140000000000001</c:v>
                </c:pt>
                <c:pt idx="6257">
                  <c:v>4.7159999999999904</c:v>
                </c:pt>
                <c:pt idx="6258">
                  <c:v>0</c:v>
                </c:pt>
                <c:pt idx="6259">
                  <c:v>-3.8469999999999902</c:v>
                </c:pt>
                <c:pt idx="6260">
                  <c:v>-1.117</c:v>
                </c:pt>
                <c:pt idx="6261">
                  <c:v>-0.248999999999995</c:v>
                </c:pt>
                <c:pt idx="6262">
                  <c:v>0</c:v>
                </c:pt>
                <c:pt idx="6263">
                  <c:v>0</c:v>
                </c:pt>
                <c:pt idx="6264">
                  <c:v>0</c:v>
                </c:pt>
                <c:pt idx="6265">
                  <c:v>0.123999999999995</c:v>
                </c:pt>
                <c:pt idx="6266">
                  <c:v>2.1099999999999901</c:v>
                </c:pt>
                <c:pt idx="6267">
                  <c:v>0</c:v>
                </c:pt>
                <c:pt idx="6268">
                  <c:v>-4.7159999999999904</c:v>
                </c:pt>
                <c:pt idx="6269">
                  <c:v>0</c:v>
                </c:pt>
                <c:pt idx="6270">
                  <c:v>3.10299999999999</c:v>
                </c:pt>
                <c:pt idx="6271">
                  <c:v>0</c:v>
                </c:pt>
                <c:pt idx="6272">
                  <c:v>0</c:v>
                </c:pt>
                <c:pt idx="6273">
                  <c:v>0</c:v>
                </c:pt>
                <c:pt idx="6274">
                  <c:v>1.365</c:v>
                </c:pt>
                <c:pt idx="6275">
                  <c:v>0</c:v>
                </c:pt>
                <c:pt idx="6276">
                  <c:v>-0.62100000000000899</c:v>
                </c:pt>
                <c:pt idx="6277">
                  <c:v>-0.495999999999995</c:v>
                </c:pt>
                <c:pt idx="6278">
                  <c:v>-0.371999999999999</c:v>
                </c:pt>
                <c:pt idx="6279">
                  <c:v>0</c:v>
                </c:pt>
                <c:pt idx="6280">
                  <c:v>0</c:v>
                </c:pt>
                <c:pt idx="6281">
                  <c:v>0</c:v>
                </c:pt>
                <c:pt idx="6282">
                  <c:v>0</c:v>
                </c:pt>
                <c:pt idx="6283">
                  <c:v>1.2409999999999899</c:v>
                </c:pt>
                <c:pt idx="6284">
                  <c:v>0</c:v>
                </c:pt>
                <c:pt idx="6285">
                  <c:v>0</c:v>
                </c:pt>
                <c:pt idx="6286">
                  <c:v>-3.5999999999999899</c:v>
                </c:pt>
                <c:pt idx="6287">
                  <c:v>-2.1099999999999901</c:v>
                </c:pt>
                <c:pt idx="6288">
                  <c:v>0</c:v>
                </c:pt>
                <c:pt idx="6289">
                  <c:v>0</c:v>
                </c:pt>
                <c:pt idx="6290">
                  <c:v>0</c:v>
                </c:pt>
                <c:pt idx="6291">
                  <c:v>0</c:v>
                </c:pt>
                <c:pt idx="6292">
                  <c:v>1.11699999999999</c:v>
                </c:pt>
                <c:pt idx="6293">
                  <c:v>1.61299999999999</c:v>
                </c:pt>
                <c:pt idx="6294">
                  <c:v>2.7309999999999999</c:v>
                </c:pt>
                <c:pt idx="6295">
                  <c:v>0</c:v>
                </c:pt>
                <c:pt idx="6296">
                  <c:v>0</c:v>
                </c:pt>
                <c:pt idx="6297">
                  <c:v>1.36499999999999</c:v>
                </c:pt>
                <c:pt idx="6298">
                  <c:v>0</c:v>
                </c:pt>
                <c:pt idx="6299">
                  <c:v>0</c:v>
                </c:pt>
                <c:pt idx="6300">
                  <c:v>0</c:v>
                </c:pt>
                <c:pt idx="6301">
                  <c:v>-0.620999999999995</c:v>
                </c:pt>
                <c:pt idx="6302">
                  <c:v>0</c:v>
                </c:pt>
                <c:pt idx="6303">
                  <c:v>-2.8539999999999899</c:v>
                </c:pt>
                <c:pt idx="6304">
                  <c:v>-5.5859999999999896</c:v>
                </c:pt>
                <c:pt idx="6305">
                  <c:v>-3.3509999999999902</c:v>
                </c:pt>
                <c:pt idx="6306">
                  <c:v>-2.1099999999999901</c:v>
                </c:pt>
                <c:pt idx="6307">
                  <c:v>0</c:v>
                </c:pt>
                <c:pt idx="6308">
                  <c:v>0</c:v>
                </c:pt>
                <c:pt idx="6309">
                  <c:v>0</c:v>
                </c:pt>
                <c:pt idx="6310">
                  <c:v>8.3149999999999906</c:v>
                </c:pt>
                <c:pt idx="6311">
                  <c:v>1.6140000000000001</c:v>
                </c:pt>
                <c:pt idx="6312">
                  <c:v>2.72999999999998</c:v>
                </c:pt>
                <c:pt idx="6313">
                  <c:v>9.1850000000000005</c:v>
                </c:pt>
                <c:pt idx="6314">
                  <c:v>-0.371999999999999</c:v>
                </c:pt>
                <c:pt idx="6315">
                  <c:v>0</c:v>
                </c:pt>
                <c:pt idx="6316">
                  <c:v>0</c:v>
                </c:pt>
                <c:pt idx="6317">
                  <c:v>0</c:v>
                </c:pt>
                <c:pt idx="6318">
                  <c:v>0</c:v>
                </c:pt>
                <c:pt idx="6319">
                  <c:v>28.297999999999998</c:v>
                </c:pt>
                <c:pt idx="6320">
                  <c:v>11.2949999999999</c:v>
                </c:pt>
                <c:pt idx="6321">
                  <c:v>6.0810000000000102</c:v>
                </c:pt>
                <c:pt idx="6322">
                  <c:v>3.8479999999999799</c:v>
                </c:pt>
                <c:pt idx="6323">
                  <c:v>0.123999999999995</c:v>
                </c:pt>
                <c:pt idx="6324">
                  <c:v>0.74500000000000399</c:v>
                </c:pt>
                <c:pt idx="6325">
                  <c:v>0</c:v>
                </c:pt>
                <c:pt idx="6326">
                  <c:v>0</c:v>
                </c:pt>
                <c:pt idx="6327">
                  <c:v>0</c:v>
                </c:pt>
                <c:pt idx="6328">
                  <c:v>-1.2410000000000101</c:v>
                </c:pt>
                <c:pt idx="6329">
                  <c:v>-5.8339999999999996</c:v>
                </c:pt>
                <c:pt idx="6330">
                  <c:v>0</c:v>
                </c:pt>
                <c:pt idx="6331">
                  <c:v>12.164</c:v>
                </c:pt>
                <c:pt idx="6332">
                  <c:v>0.743999999999999</c:v>
                </c:pt>
                <c:pt idx="6333">
                  <c:v>0</c:v>
                </c:pt>
                <c:pt idx="6334">
                  <c:v>0</c:v>
                </c:pt>
                <c:pt idx="6335">
                  <c:v>0</c:v>
                </c:pt>
                <c:pt idx="6336">
                  <c:v>0</c:v>
                </c:pt>
                <c:pt idx="6337">
                  <c:v>8.1920000000000002</c:v>
                </c:pt>
                <c:pt idx="6338">
                  <c:v>0</c:v>
                </c:pt>
                <c:pt idx="6339">
                  <c:v>-7.1990000000000096</c:v>
                </c:pt>
                <c:pt idx="6340">
                  <c:v>0</c:v>
                </c:pt>
                <c:pt idx="6341">
                  <c:v>12.536</c:v>
                </c:pt>
                <c:pt idx="6342">
                  <c:v>0.62000000000000399</c:v>
                </c:pt>
                <c:pt idx="6343">
                  <c:v>0</c:v>
                </c:pt>
                <c:pt idx="6344">
                  <c:v>0</c:v>
                </c:pt>
                <c:pt idx="6345">
                  <c:v>0</c:v>
                </c:pt>
                <c:pt idx="6346">
                  <c:v>0</c:v>
                </c:pt>
                <c:pt idx="6347">
                  <c:v>3.2269999999999999</c:v>
                </c:pt>
                <c:pt idx="6348">
                  <c:v>1.11699999999999</c:v>
                </c:pt>
                <c:pt idx="6349">
                  <c:v>0</c:v>
                </c:pt>
                <c:pt idx="6350">
                  <c:v>-4.21999999999999</c:v>
                </c:pt>
                <c:pt idx="6351">
                  <c:v>0</c:v>
                </c:pt>
                <c:pt idx="6352">
                  <c:v>0</c:v>
                </c:pt>
                <c:pt idx="6353">
                  <c:v>0</c:v>
                </c:pt>
                <c:pt idx="6354">
                  <c:v>0</c:v>
                </c:pt>
                <c:pt idx="6355">
                  <c:v>0</c:v>
                </c:pt>
                <c:pt idx="6356">
                  <c:v>-2.23399999999998</c:v>
                </c:pt>
                <c:pt idx="6357">
                  <c:v>1.98599999999999</c:v>
                </c:pt>
                <c:pt idx="6358">
                  <c:v>0</c:v>
                </c:pt>
                <c:pt idx="6359">
                  <c:v>4.8410000000000002</c:v>
                </c:pt>
                <c:pt idx="6360">
                  <c:v>1.61299999999999</c:v>
                </c:pt>
                <c:pt idx="6361">
                  <c:v>0</c:v>
                </c:pt>
                <c:pt idx="6362">
                  <c:v>0</c:v>
                </c:pt>
                <c:pt idx="6363">
                  <c:v>0</c:v>
                </c:pt>
                <c:pt idx="6364">
                  <c:v>1.11699999999999</c:v>
                </c:pt>
                <c:pt idx="6365">
                  <c:v>3.3519999999999999</c:v>
                </c:pt>
                <c:pt idx="6366">
                  <c:v>1.11699999999999</c:v>
                </c:pt>
                <c:pt idx="6367">
                  <c:v>0</c:v>
                </c:pt>
                <c:pt idx="6368">
                  <c:v>0</c:v>
                </c:pt>
                <c:pt idx="6369">
                  <c:v>2.7300000000000102</c:v>
                </c:pt>
                <c:pt idx="6370">
                  <c:v>0</c:v>
                </c:pt>
                <c:pt idx="6371">
                  <c:v>0</c:v>
                </c:pt>
                <c:pt idx="6372">
                  <c:v>0</c:v>
                </c:pt>
                <c:pt idx="6373">
                  <c:v>-6.3299999999999796</c:v>
                </c:pt>
                <c:pt idx="6374">
                  <c:v>0</c:v>
                </c:pt>
                <c:pt idx="6375">
                  <c:v>5.3369999999999802</c:v>
                </c:pt>
                <c:pt idx="6376">
                  <c:v>7.3230000000000004</c:v>
                </c:pt>
                <c:pt idx="6377">
                  <c:v>0</c:v>
                </c:pt>
                <c:pt idx="6378">
                  <c:v>-2.8550000000000102</c:v>
                </c:pt>
                <c:pt idx="6379">
                  <c:v>0</c:v>
                </c:pt>
                <c:pt idx="6380">
                  <c:v>0</c:v>
                </c:pt>
                <c:pt idx="6381">
                  <c:v>0</c:v>
                </c:pt>
                <c:pt idx="6382">
                  <c:v>0</c:v>
                </c:pt>
                <c:pt idx="6383">
                  <c:v>12.909000000000001</c:v>
                </c:pt>
                <c:pt idx="6384">
                  <c:v>0</c:v>
                </c:pt>
                <c:pt idx="6385">
                  <c:v>-0.125</c:v>
                </c:pt>
                <c:pt idx="6386">
                  <c:v>-1.86100000000001</c:v>
                </c:pt>
                <c:pt idx="6387">
                  <c:v>-8.6879999999999793</c:v>
                </c:pt>
                <c:pt idx="6388">
                  <c:v>0</c:v>
                </c:pt>
                <c:pt idx="6389">
                  <c:v>0</c:v>
                </c:pt>
                <c:pt idx="6390">
                  <c:v>0</c:v>
                </c:pt>
                <c:pt idx="6391">
                  <c:v>1.61299999999999</c:v>
                </c:pt>
                <c:pt idx="6392">
                  <c:v>-1.61299999999999</c:v>
                </c:pt>
                <c:pt idx="6393">
                  <c:v>-8.1920000000000002</c:v>
                </c:pt>
                <c:pt idx="6394">
                  <c:v>0</c:v>
                </c:pt>
                <c:pt idx="6395">
                  <c:v>-2.7309999999999901</c:v>
                </c:pt>
                <c:pt idx="6396">
                  <c:v>-0.49600000000000899</c:v>
                </c:pt>
                <c:pt idx="6397">
                  <c:v>0</c:v>
                </c:pt>
                <c:pt idx="6398">
                  <c:v>0</c:v>
                </c:pt>
                <c:pt idx="6399">
                  <c:v>0</c:v>
                </c:pt>
                <c:pt idx="6400">
                  <c:v>0</c:v>
                </c:pt>
                <c:pt idx="6401">
                  <c:v>4.5919999999999801</c:v>
                </c:pt>
                <c:pt idx="6402">
                  <c:v>-2.3579999999999699</c:v>
                </c:pt>
                <c:pt idx="6403">
                  <c:v>0</c:v>
                </c:pt>
                <c:pt idx="6404">
                  <c:v>-1.8620000000000201</c:v>
                </c:pt>
                <c:pt idx="6405">
                  <c:v>0</c:v>
                </c:pt>
                <c:pt idx="6406">
                  <c:v>0</c:v>
                </c:pt>
                <c:pt idx="6407">
                  <c:v>0</c:v>
                </c:pt>
                <c:pt idx="6408">
                  <c:v>0</c:v>
                </c:pt>
                <c:pt idx="6409">
                  <c:v>1.8619999999999901</c:v>
                </c:pt>
                <c:pt idx="6410">
                  <c:v>1.73799999999999</c:v>
                </c:pt>
                <c:pt idx="6411">
                  <c:v>1.8620000000000201</c:v>
                </c:pt>
                <c:pt idx="6412">
                  <c:v>0</c:v>
                </c:pt>
                <c:pt idx="6413">
                  <c:v>0</c:v>
                </c:pt>
                <c:pt idx="6414">
                  <c:v>6.08099999999998</c:v>
                </c:pt>
                <c:pt idx="6415">
                  <c:v>0</c:v>
                </c:pt>
                <c:pt idx="6416">
                  <c:v>0</c:v>
                </c:pt>
                <c:pt idx="6417">
                  <c:v>0</c:v>
                </c:pt>
                <c:pt idx="6418">
                  <c:v>-3.8479999999999799</c:v>
                </c:pt>
                <c:pt idx="6419">
                  <c:v>3.8479999999999799</c:v>
                </c:pt>
                <c:pt idx="6420">
                  <c:v>9.9290000000000003</c:v>
                </c:pt>
                <c:pt idx="6421">
                  <c:v>0</c:v>
                </c:pt>
                <c:pt idx="6422">
                  <c:v>-14.645</c:v>
                </c:pt>
                <c:pt idx="6423">
                  <c:v>-5.7099999999999698</c:v>
                </c:pt>
                <c:pt idx="6424">
                  <c:v>0</c:v>
                </c:pt>
                <c:pt idx="6425">
                  <c:v>0</c:v>
                </c:pt>
                <c:pt idx="6426">
                  <c:v>0</c:v>
                </c:pt>
                <c:pt idx="6427">
                  <c:v>0</c:v>
                </c:pt>
                <c:pt idx="6428">
                  <c:v>4.8409999999999798</c:v>
                </c:pt>
                <c:pt idx="6429">
                  <c:v>4.84</c:v>
                </c:pt>
                <c:pt idx="6430">
                  <c:v>1.3660000000000101</c:v>
                </c:pt>
                <c:pt idx="6431">
                  <c:v>6.4539999999999704</c:v>
                </c:pt>
                <c:pt idx="6432">
                  <c:v>0.24800000000001801</c:v>
                </c:pt>
                <c:pt idx="6433">
                  <c:v>0</c:v>
                </c:pt>
                <c:pt idx="6434">
                  <c:v>0</c:v>
                </c:pt>
                <c:pt idx="6435">
                  <c:v>0</c:v>
                </c:pt>
                <c:pt idx="6436">
                  <c:v>0</c:v>
                </c:pt>
                <c:pt idx="6437">
                  <c:v>-5.4619999999999802</c:v>
                </c:pt>
                <c:pt idx="6438">
                  <c:v>-7.0740000000000096</c:v>
                </c:pt>
                <c:pt idx="6439">
                  <c:v>-0.868999999999999</c:v>
                </c:pt>
                <c:pt idx="6440">
                  <c:v>0</c:v>
                </c:pt>
                <c:pt idx="6441">
                  <c:v>1.2410000000000101</c:v>
                </c:pt>
                <c:pt idx="6442">
                  <c:v>0</c:v>
                </c:pt>
                <c:pt idx="6443">
                  <c:v>0</c:v>
                </c:pt>
                <c:pt idx="6444">
                  <c:v>0</c:v>
                </c:pt>
                <c:pt idx="6445">
                  <c:v>0</c:v>
                </c:pt>
                <c:pt idx="6446">
                  <c:v>-1.8619999999999901</c:v>
                </c:pt>
                <c:pt idx="6447">
                  <c:v>0</c:v>
                </c:pt>
                <c:pt idx="6448">
                  <c:v>0.24799999999999001</c:v>
                </c:pt>
                <c:pt idx="6449">
                  <c:v>0.49700000000001399</c:v>
                </c:pt>
                <c:pt idx="6450">
                  <c:v>2.6059999999999901</c:v>
                </c:pt>
                <c:pt idx="6451">
                  <c:v>0</c:v>
                </c:pt>
                <c:pt idx="6452">
                  <c:v>0</c:v>
                </c:pt>
                <c:pt idx="6453">
                  <c:v>0</c:v>
                </c:pt>
                <c:pt idx="6454">
                  <c:v>-2.1099999999999799</c:v>
                </c:pt>
                <c:pt idx="6455">
                  <c:v>-6.7019999999999902</c:v>
                </c:pt>
                <c:pt idx="6456">
                  <c:v>0</c:v>
                </c:pt>
                <c:pt idx="6457">
                  <c:v>3.1029999999999802</c:v>
                </c:pt>
                <c:pt idx="6458">
                  <c:v>0</c:v>
                </c:pt>
                <c:pt idx="6459">
                  <c:v>-4.21999999999999</c:v>
                </c:pt>
                <c:pt idx="6460">
                  <c:v>0</c:v>
                </c:pt>
                <c:pt idx="6461">
                  <c:v>0</c:v>
                </c:pt>
                <c:pt idx="6462">
                  <c:v>0</c:v>
                </c:pt>
                <c:pt idx="6463">
                  <c:v>0</c:v>
                </c:pt>
                <c:pt idx="6464">
                  <c:v>2.3579999999999699</c:v>
                </c:pt>
                <c:pt idx="6465">
                  <c:v>4.0960000000000001</c:v>
                </c:pt>
                <c:pt idx="6466">
                  <c:v>0.74500000000000399</c:v>
                </c:pt>
                <c:pt idx="6467">
                  <c:v>0</c:v>
                </c:pt>
                <c:pt idx="6468">
                  <c:v>0.24800000000001801</c:v>
                </c:pt>
                <c:pt idx="6469">
                  <c:v>0</c:v>
                </c:pt>
                <c:pt idx="6470">
                  <c:v>0</c:v>
                </c:pt>
                <c:pt idx="6471">
                  <c:v>0</c:v>
                </c:pt>
                <c:pt idx="6472">
                  <c:v>0</c:v>
                </c:pt>
                <c:pt idx="6473">
                  <c:v>0</c:v>
                </c:pt>
                <c:pt idx="6474">
                  <c:v>-0.992999999999995</c:v>
                </c:pt>
                <c:pt idx="6475">
                  <c:v>2.234</c:v>
                </c:pt>
                <c:pt idx="6476">
                  <c:v>2.9789999999999801</c:v>
                </c:pt>
                <c:pt idx="6477">
                  <c:v>0</c:v>
                </c:pt>
                <c:pt idx="6478">
                  <c:v>0</c:v>
                </c:pt>
                <c:pt idx="6479">
                  <c:v>0</c:v>
                </c:pt>
                <c:pt idx="6480">
                  <c:v>0</c:v>
                </c:pt>
                <c:pt idx="6481">
                  <c:v>-5.2129999999999903</c:v>
                </c:pt>
                <c:pt idx="6482">
                  <c:v>-2.48199999999999</c:v>
                </c:pt>
                <c:pt idx="6483">
                  <c:v>-0.49700000000001399</c:v>
                </c:pt>
                <c:pt idx="6484">
                  <c:v>0.49700000000001399</c:v>
                </c:pt>
                <c:pt idx="6485">
                  <c:v>-0.125</c:v>
                </c:pt>
                <c:pt idx="6486">
                  <c:v>0</c:v>
                </c:pt>
                <c:pt idx="6487">
                  <c:v>0</c:v>
                </c:pt>
                <c:pt idx="6488">
                  <c:v>0</c:v>
                </c:pt>
                <c:pt idx="6489">
                  <c:v>0</c:v>
                </c:pt>
                <c:pt idx="6490">
                  <c:v>-0.868999999999999</c:v>
                </c:pt>
                <c:pt idx="6491">
                  <c:v>0</c:v>
                </c:pt>
                <c:pt idx="6492">
                  <c:v>-0.123999999999995</c:v>
                </c:pt>
                <c:pt idx="6493">
                  <c:v>0.992999999999995</c:v>
                </c:pt>
                <c:pt idx="6494">
                  <c:v>-0.992999999999995</c:v>
                </c:pt>
                <c:pt idx="6495">
                  <c:v>-1.4890000000000001</c:v>
                </c:pt>
                <c:pt idx="6496">
                  <c:v>0</c:v>
                </c:pt>
                <c:pt idx="6497">
                  <c:v>0</c:v>
                </c:pt>
                <c:pt idx="6498">
                  <c:v>0</c:v>
                </c:pt>
                <c:pt idx="6499">
                  <c:v>0</c:v>
                </c:pt>
                <c:pt idx="6500">
                  <c:v>0.49599999999998001</c:v>
                </c:pt>
                <c:pt idx="6501">
                  <c:v>2.8550000000000102</c:v>
                </c:pt>
                <c:pt idx="6502">
                  <c:v>1.2409999999999799</c:v>
                </c:pt>
                <c:pt idx="6503">
                  <c:v>0</c:v>
                </c:pt>
                <c:pt idx="6504">
                  <c:v>-3.2269999999999999</c:v>
                </c:pt>
                <c:pt idx="6505">
                  <c:v>0</c:v>
                </c:pt>
                <c:pt idx="6506">
                  <c:v>0</c:v>
                </c:pt>
                <c:pt idx="6507">
                  <c:v>0</c:v>
                </c:pt>
                <c:pt idx="6508">
                  <c:v>-0.123999999999995</c:v>
                </c:pt>
                <c:pt idx="6509">
                  <c:v>0.123999999999995</c:v>
                </c:pt>
                <c:pt idx="6510">
                  <c:v>0.62099999999998001</c:v>
                </c:pt>
                <c:pt idx="6511">
                  <c:v>2.3580000000000001</c:v>
                </c:pt>
                <c:pt idx="6512">
                  <c:v>0</c:v>
                </c:pt>
                <c:pt idx="6513">
                  <c:v>-2.1099999999999799</c:v>
                </c:pt>
                <c:pt idx="6514">
                  <c:v>0</c:v>
                </c:pt>
                <c:pt idx="6515">
                  <c:v>0</c:v>
                </c:pt>
                <c:pt idx="6516">
                  <c:v>0</c:v>
                </c:pt>
                <c:pt idx="6517">
                  <c:v>4.5919999999999801</c:v>
                </c:pt>
                <c:pt idx="6518">
                  <c:v>1.49</c:v>
                </c:pt>
                <c:pt idx="6519">
                  <c:v>0.24799999999999001</c:v>
                </c:pt>
                <c:pt idx="6520">
                  <c:v>0</c:v>
                </c:pt>
                <c:pt idx="6521">
                  <c:v>1.11699999999999</c:v>
                </c:pt>
                <c:pt idx="6522">
                  <c:v>5.3370000000000104</c:v>
                </c:pt>
                <c:pt idx="6523">
                  <c:v>0</c:v>
                </c:pt>
                <c:pt idx="6524">
                  <c:v>0</c:v>
                </c:pt>
                <c:pt idx="6525">
                  <c:v>0</c:v>
                </c:pt>
                <c:pt idx="6526">
                  <c:v>4.5919999999999801</c:v>
                </c:pt>
                <c:pt idx="6527">
                  <c:v>-1.6140000000000301</c:v>
                </c:pt>
                <c:pt idx="6528">
                  <c:v>3.7240000000000402</c:v>
                </c:pt>
                <c:pt idx="6529">
                  <c:v>-0.74500000000000399</c:v>
                </c:pt>
                <c:pt idx="6530">
                  <c:v>0.74500000000000399</c:v>
                </c:pt>
                <c:pt idx="6531">
                  <c:v>-0.62100000000003697</c:v>
                </c:pt>
                <c:pt idx="6532">
                  <c:v>0</c:v>
                </c:pt>
                <c:pt idx="6533">
                  <c:v>0</c:v>
                </c:pt>
                <c:pt idx="6534">
                  <c:v>0</c:v>
                </c:pt>
                <c:pt idx="6535">
                  <c:v>-0.992999999999995</c:v>
                </c:pt>
                <c:pt idx="6536">
                  <c:v>0.992999999999995</c:v>
                </c:pt>
                <c:pt idx="6537">
                  <c:v>3.3509999999999902</c:v>
                </c:pt>
                <c:pt idx="6538">
                  <c:v>0</c:v>
                </c:pt>
                <c:pt idx="6539">
                  <c:v>0</c:v>
                </c:pt>
                <c:pt idx="6540">
                  <c:v>-0.12400000000002299</c:v>
                </c:pt>
                <c:pt idx="6541">
                  <c:v>0</c:v>
                </c:pt>
                <c:pt idx="6542">
                  <c:v>0</c:v>
                </c:pt>
                <c:pt idx="6543">
                  <c:v>0</c:v>
                </c:pt>
                <c:pt idx="6544">
                  <c:v>0.74500000000000399</c:v>
                </c:pt>
                <c:pt idx="6545">
                  <c:v>-0.62000000000000399</c:v>
                </c:pt>
                <c:pt idx="6546">
                  <c:v>0</c:v>
                </c:pt>
                <c:pt idx="6547">
                  <c:v>0</c:v>
                </c:pt>
                <c:pt idx="6548">
                  <c:v>0.24800000000004699</c:v>
                </c:pt>
                <c:pt idx="6549">
                  <c:v>1.7369999999999599</c:v>
                </c:pt>
                <c:pt idx="6550">
                  <c:v>0</c:v>
                </c:pt>
                <c:pt idx="6551">
                  <c:v>0</c:v>
                </c:pt>
                <c:pt idx="6552">
                  <c:v>0</c:v>
                </c:pt>
                <c:pt idx="6553">
                  <c:v>1.11700000000001</c:v>
                </c:pt>
                <c:pt idx="6554">
                  <c:v>0.86899999999997102</c:v>
                </c:pt>
                <c:pt idx="6555">
                  <c:v>2.8550000000000102</c:v>
                </c:pt>
                <c:pt idx="6556">
                  <c:v>0</c:v>
                </c:pt>
                <c:pt idx="6557">
                  <c:v>-5.7089999999999996</c:v>
                </c:pt>
                <c:pt idx="6558">
                  <c:v>0</c:v>
                </c:pt>
                <c:pt idx="6559">
                  <c:v>0</c:v>
                </c:pt>
                <c:pt idx="6560">
                  <c:v>0</c:v>
                </c:pt>
                <c:pt idx="6561">
                  <c:v>0</c:v>
                </c:pt>
                <c:pt idx="6562">
                  <c:v>1.98599999999999</c:v>
                </c:pt>
                <c:pt idx="6563">
                  <c:v>0.74500000000000399</c:v>
                </c:pt>
                <c:pt idx="6564">
                  <c:v>-0.74500000000000399</c:v>
                </c:pt>
                <c:pt idx="6565">
                  <c:v>1.11700000000001</c:v>
                </c:pt>
                <c:pt idx="6566">
                  <c:v>0.86899999999997102</c:v>
                </c:pt>
                <c:pt idx="6567">
                  <c:v>4.8400000000000301</c:v>
                </c:pt>
                <c:pt idx="6568">
                  <c:v>0</c:v>
                </c:pt>
                <c:pt idx="6569">
                  <c:v>0</c:v>
                </c:pt>
                <c:pt idx="6570">
                  <c:v>0</c:v>
                </c:pt>
                <c:pt idx="6571">
                  <c:v>0</c:v>
                </c:pt>
                <c:pt idx="6572">
                  <c:v>0.62000000000000399</c:v>
                </c:pt>
                <c:pt idx="6573">
                  <c:v>-0.74400000000002797</c:v>
                </c:pt>
                <c:pt idx="6574">
                  <c:v>-0.24900000000002301</c:v>
                </c:pt>
                <c:pt idx="6575">
                  <c:v>-1.11699999999996</c:v>
                </c:pt>
                <c:pt idx="6576">
                  <c:v>-0.99200000000001798</c:v>
                </c:pt>
                <c:pt idx="6577">
                  <c:v>0</c:v>
                </c:pt>
                <c:pt idx="6578">
                  <c:v>0</c:v>
                </c:pt>
                <c:pt idx="6579">
                  <c:v>0</c:v>
                </c:pt>
                <c:pt idx="6580">
                  <c:v>10.0529999999999</c:v>
                </c:pt>
                <c:pt idx="6581">
                  <c:v>0</c:v>
                </c:pt>
                <c:pt idx="6582">
                  <c:v>-0.62100000000003697</c:v>
                </c:pt>
                <c:pt idx="6583">
                  <c:v>-19.733999999999899</c:v>
                </c:pt>
                <c:pt idx="6584">
                  <c:v>-4.0960000000000001</c:v>
                </c:pt>
                <c:pt idx="6585">
                  <c:v>0</c:v>
                </c:pt>
                <c:pt idx="6586">
                  <c:v>0</c:v>
                </c:pt>
                <c:pt idx="6587">
                  <c:v>0</c:v>
                </c:pt>
                <c:pt idx="6588">
                  <c:v>0</c:v>
                </c:pt>
                <c:pt idx="6589">
                  <c:v>0</c:v>
                </c:pt>
                <c:pt idx="6590">
                  <c:v>4.7160000000000002</c:v>
                </c:pt>
                <c:pt idx="6591">
                  <c:v>0.74500000000000399</c:v>
                </c:pt>
                <c:pt idx="6592">
                  <c:v>27.056999999999899</c:v>
                </c:pt>
                <c:pt idx="6593">
                  <c:v>0</c:v>
                </c:pt>
                <c:pt idx="6594">
                  <c:v>-22.4649999999999</c:v>
                </c:pt>
                <c:pt idx="6595">
                  <c:v>0</c:v>
                </c:pt>
                <c:pt idx="6596">
                  <c:v>0</c:v>
                </c:pt>
                <c:pt idx="6597">
                  <c:v>0</c:v>
                </c:pt>
                <c:pt idx="6598">
                  <c:v>3.3509999999999902</c:v>
                </c:pt>
                <c:pt idx="6599">
                  <c:v>0</c:v>
                </c:pt>
                <c:pt idx="6600">
                  <c:v>1.73799999999999</c:v>
                </c:pt>
                <c:pt idx="6601">
                  <c:v>-2.7309999999999901</c:v>
                </c:pt>
                <c:pt idx="6602">
                  <c:v>-3.84699999999998</c:v>
                </c:pt>
                <c:pt idx="6603">
                  <c:v>0</c:v>
                </c:pt>
                <c:pt idx="6604">
                  <c:v>0</c:v>
                </c:pt>
                <c:pt idx="6605">
                  <c:v>0</c:v>
                </c:pt>
                <c:pt idx="6606">
                  <c:v>0</c:v>
                </c:pt>
                <c:pt idx="6607">
                  <c:v>-1.36499999999995</c:v>
                </c:pt>
                <c:pt idx="6608">
                  <c:v>1.4889999999999699</c:v>
                </c:pt>
                <c:pt idx="6609">
                  <c:v>5.7089999999999996</c:v>
                </c:pt>
                <c:pt idx="6610">
                  <c:v>0</c:v>
                </c:pt>
                <c:pt idx="6611">
                  <c:v>-10.5489999999999</c:v>
                </c:pt>
                <c:pt idx="6612">
                  <c:v>-1.73799999999999</c:v>
                </c:pt>
                <c:pt idx="6613">
                  <c:v>0</c:v>
                </c:pt>
                <c:pt idx="6614">
                  <c:v>0</c:v>
                </c:pt>
                <c:pt idx="6615">
                  <c:v>0</c:v>
                </c:pt>
                <c:pt idx="6616">
                  <c:v>0</c:v>
                </c:pt>
                <c:pt idx="6617">
                  <c:v>-11.542999999999999</c:v>
                </c:pt>
                <c:pt idx="6618">
                  <c:v>0</c:v>
                </c:pt>
                <c:pt idx="6619">
                  <c:v>-0.24799999999999001</c:v>
                </c:pt>
                <c:pt idx="6620">
                  <c:v>0</c:v>
                </c:pt>
                <c:pt idx="6621">
                  <c:v>-0.74500000000000399</c:v>
                </c:pt>
                <c:pt idx="6622">
                  <c:v>0</c:v>
                </c:pt>
                <c:pt idx="6623">
                  <c:v>0</c:v>
                </c:pt>
                <c:pt idx="6624">
                  <c:v>0</c:v>
                </c:pt>
                <c:pt idx="6625">
                  <c:v>-0.62000000000000399</c:v>
                </c:pt>
                <c:pt idx="6626">
                  <c:v>3.1030000000000002</c:v>
                </c:pt>
                <c:pt idx="6627">
                  <c:v>4.8400000000000301</c:v>
                </c:pt>
                <c:pt idx="6628">
                  <c:v>2.3580000000000001</c:v>
                </c:pt>
                <c:pt idx="6629">
                  <c:v>0</c:v>
                </c:pt>
                <c:pt idx="6630">
                  <c:v>-0.62000000000000399</c:v>
                </c:pt>
                <c:pt idx="6631">
                  <c:v>0</c:v>
                </c:pt>
                <c:pt idx="6632">
                  <c:v>0</c:v>
                </c:pt>
                <c:pt idx="6633">
                  <c:v>0</c:v>
                </c:pt>
                <c:pt idx="6634">
                  <c:v>0</c:v>
                </c:pt>
                <c:pt idx="6635">
                  <c:v>0</c:v>
                </c:pt>
                <c:pt idx="6636">
                  <c:v>-1.86099999999999</c:v>
                </c:pt>
                <c:pt idx="6637">
                  <c:v>-1.11700000000001</c:v>
                </c:pt>
                <c:pt idx="6638">
                  <c:v>-0.74500000000000399</c:v>
                </c:pt>
                <c:pt idx="6639">
                  <c:v>-0.49700000000001399</c:v>
                </c:pt>
                <c:pt idx="6640">
                  <c:v>0</c:v>
                </c:pt>
                <c:pt idx="6641">
                  <c:v>0</c:v>
                </c:pt>
                <c:pt idx="6642">
                  <c:v>0</c:v>
                </c:pt>
                <c:pt idx="6643">
                  <c:v>-3.2269999999999701</c:v>
                </c:pt>
                <c:pt idx="6644">
                  <c:v>0</c:v>
                </c:pt>
                <c:pt idx="6645">
                  <c:v>3.6000000000000201</c:v>
                </c:pt>
                <c:pt idx="6646">
                  <c:v>3.3509999999999902</c:v>
                </c:pt>
                <c:pt idx="6647">
                  <c:v>0.61999999999994704</c:v>
                </c:pt>
                <c:pt idx="6648">
                  <c:v>0</c:v>
                </c:pt>
                <c:pt idx="6649">
                  <c:v>0</c:v>
                </c:pt>
                <c:pt idx="6650">
                  <c:v>0</c:v>
                </c:pt>
                <c:pt idx="6651">
                  <c:v>0</c:v>
                </c:pt>
                <c:pt idx="6652">
                  <c:v>-2.9789999999999801</c:v>
                </c:pt>
                <c:pt idx="6653">
                  <c:v>-2.3580000000000001</c:v>
                </c:pt>
                <c:pt idx="6654">
                  <c:v>0</c:v>
                </c:pt>
                <c:pt idx="6655">
                  <c:v>9.5570000000000093</c:v>
                </c:pt>
                <c:pt idx="6656">
                  <c:v>0</c:v>
                </c:pt>
                <c:pt idx="6657">
                  <c:v>-1.98599999999999</c:v>
                </c:pt>
                <c:pt idx="6658">
                  <c:v>0</c:v>
                </c:pt>
                <c:pt idx="6659">
                  <c:v>0</c:v>
                </c:pt>
                <c:pt idx="6660">
                  <c:v>0</c:v>
                </c:pt>
                <c:pt idx="6661">
                  <c:v>-2.8539999999999801</c:v>
                </c:pt>
                <c:pt idx="6662">
                  <c:v>0</c:v>
                </c:pt>
                <c:pt idx="6663">
                  <c:v>0.12400000000002299</c:v>
                </c:pt>
                <c:pt idx="6664">
                  <c:v>0.62099999999998001</c:v>
                </c:pt>
                <c:pt idx="6665">
                  <c:v>0</c:v>
                </c:pt>
                <c:pt idx="6666">
                  <c:v>-3.6000000000000201</c:v>
                </c:pt>
                <c:pt idx="6667">
                  <c:v>0</c:v>
                </c:pt>
                <c:pt idx="6668">
                  <c:v>0</c:v>
                </c:pt>
                <c:pt idx="6669">
                  <c:v>0</c:v>
                </c:pt>
                <c:pt idx="6670">
                  <c:v>-1.3659999999999799</c:v>
                </c:pt>
                <c:pt idx="6671">
                  <c:v>-3.2269999999999701</c:v>
                </c:pt>
                <c:pt idx="6672">
                  <c:v>0</c:v>
                </c:pt>
                <c:pt idx="6673">
                  <c:v>6.3299999999999796</c:v>
                </c:pt>
                <c:pt idx="6674">
                  <c:v>0.123999999999966</c:v>
                </c:pt>
                <c:pt idx="6675">
                  <c:v>0.62100000000003697</c:v>
                </c:pt>
                <c:pt idx="6676">
                  <c:v>0</c:v>
                </c:pt>
                <c:pt idx="6677">
                  <c:v>0</c:v>
                </c:pt>
                <c:pt idx="6678">
                  <c:v>0</c:v>
                </c:pt>
                <c:pt idx="6679">
                  <c:v>3.1019999999999701</c:v>
                </c:pt>
                <c:pt idx="6680">
                  <c:v>1.98599999999999</c:v>
                </c:pt>
                <c:pt idx="6681">
                  <c:v>19.114000000000001</c:v>
                </c:pt>
                <c:pt idx="6682">
                  <c:v>0</c:v>
                </c:pt>
                <c:pt idx="6683">
                  <c:v>0.49699999999995698</c:v>
                </c:pt>
                <c:pt idx="6684">
                  <c:v>-3.4759999999999902</c:v>
                </c:pt>
                <c:pt idx="6685">
                  <c:v>0</c:v>
                </c:pt>
                <c:pt idx="6686">
                  <c:v>0</c:v>
                </c:pt>
                <c:pt idx="6687">
                  <c:v>0</c:v>
                </c:pt>
                <c:pt idx="6688">
                  <c:v>0</c:v>
                </c:pt>
                <c:pt idx="6689">
                  <c:v>-0.24799999999999001</c:v>
                </c:pt>
                <c:pt idx="6690">
                  <c:v>-1.24200000000001</c:v>
                </c:pt>
                <c:pt idx="6691">
                  <c:v>0</c:v>
                </c:pt>
                <c:pt idx="6692">
                  <c:v>0.992999999999995</c:v>
                </c:pt>
                <c:pt idx="6693">
                  <c:v>0.125</c:v>
                </c:pt>
                <c:pt idx="6694">
                  <c:v>0</c:v>
                </c:pt>
                <c:pt idx="6695">
                  <c:v>0</c:v>
                </c:pt>
                <c:pt idx="6696">
                  <c:v>0</c:v>
                </c:pt>
                <c:pt idx="6697">
                  <c:v>0</c:v>
                </c:pt>
                <c:pt idx="6698">
                  <c:v>0</c:v>
                </c:pt>
                <c:pt idx="6699">
                  <c:v>0.49599999999998001</c:v>
                </c:pt>
                <c:pt idx="6700">
                  <c:v>0.992999999999995</c:v>
                </c:pt>
                <c:pt idx="6701">
                  <c:v>0.12400000000002299</c:v>
                </c:pt>
                <c:pt idx="6702">
                  <c:v>-0.12400000000002299</c:v>
                </c:pt>
                <c:pt idx="6703">
                  <c:v>0</c:v>
                </c:pt>
                <c:pt idx="6704">
                  <c:v>0</c:v>
                </c:pt>
                <c:pt idx="6705">
                  <c:v>0</c:v>
                </c:pt>
                <c:pt idx="6706">
                  <c:v>3.5989999999999802</c:v>
                </c:pt>
                <c:pt idx="6707">
                  <c:v>1.73799999999999</c:v>
                </c:pt>
                <c:pt idx="6708">
                  <c:v>5.8330000000000197</c:v>
                </c:pt>
                <c:pt idx="6709">
                  <c:v>-0.62000000000000399</c:v>
                </c:pt>
                <c:pt idx="6710">
                  <c:v>0</c:v>
                </c:pt>
                <c:pt idx="6711">
                  <c:v>-0.992999999999995</c:v>
                </c:pt>
                <c:pt idx="6712">
                  <c:v>0</c:v>
                </c:pt>
                <c:pt idx="6713">
                  <c:v>0</c:v>
                </c:pt>
                <c:pt idx="6714">
                  <c:v>0</c:v>
                </c:pt>
                <c:pt idx="6715">
                  <c:v>-0.49599999999998001</c:v>
                </c:pt>
                <c:pt idx="6716">
                  <c:v>0</c:v>
                </c:pt>
                <c:pt idx="6717">
                  <c:v>7.9429999999999801</c:v>
                </c:pt>
                <c:pt idx="6718">
                  <c:v>0</c:v>
                </c:pt>
                <c:pt idx="6719">
                  <c:v>-7.4470000000000001</c:v>
                </c:pt>
                <c:pt idx="6720">
                  <c:v>-0.86899999999997102</c:v>
                </c:pt>
                <c:pt idx="6721">
                  <c:v>0</c:v>
                </c:pt>
                <c:pt idx="6722">
                  <c:v>0</c:v>
                </c:pt>
                <c:pt idx="6723">
                  <c:v>0</c:v>
                </c:pt>
                <c:pt idx="6724">
                  <c:v>-7.6949999999999896</c:v>
                </c:pt>
                <c:pt idx="6725">
                  <c:v>0</c:v>
                </c:pt>
                <c:pt idx="6726">
                  <c:v>9.3089999999999602</c:v>
                </c:pt>
                <c:pt idx="6727">
                  <c:v>0</c:v>
                </c:pt>
                <c:pt idx="6728">
                  <c:v>-0.37299999999999001</c:v>
                </c:pt>
                <c:pt idx="6729">
                  <c:v>-11.914999999999999</c:v>
                </c:pt>
                <c:pt idx="6730">
                  <c:v>0</c:v>
                </c:pt>
                <c:pt idx="6731">
                  <c:v>0</c:v>
                </c:pt>
                <c:pt idx="6732">
                  <c:v>0</c:v>
                </c:pt>
                <c:pt idx="6733">
                  <c:v>-1.365</c:v>
                </c:pt>
                <c:pt idx="6734">
                  <c:v>-0.12400000000002299</c:v>
                </c:pt>
                <c:pt idx="6735">
                  <c:v>-3.1030000000000002</c:v>
                </c:pt>
                <c:pt idx="6736">
                  <c:v>-2.7309999999999901</c:v>
                </c:pt>
                <c:pt idx="6737">
                  <c:v>-0.37200000000001399</c:v>
                </c:pt>
                <c:pt idx="6738">
                  <c:v>0</c:v>
                </c:pt>
                <c:pt idx="6739">
                  <c:v>0</c:v>
                </c:pt>
                <c:pt idx="6740">
                  <c:v>0</c:v>
                </c:pt>
                <c:pt idx="6741">
                  <c:v>0</c:v>
                </c:pt>
                <c:pt idx="6742">
                  <c:v>5.0889999999999898</c:v>
                </c:pt>
                <c:pt idx="6743">
                  <c:v>0</c:v>
                </c:pt>
                <c:pt idx="6744">
                  <c:v>-4.5919999999999801</c:v>
                </c:pt>
                <c:pt idx="6745">
                  <c:v>-1.11700000000001</c:v>
                </c:pt>
                <c:pt idx="6746">
                  <c:v>-0.24799999999999001</c:v>
                </c:pt>
                <c:pt idx="6747">
                  <c:v>0</c:v>
                </c:pt>
                <c:pt idx="6748">
                  <c:v>0</c:v>
                </c:pt>
                <c:pt idx="6749">
                  <c:v>0</c:v>
                </c:pt>
                <c:pt idx="6750">
                  <c:v>0</c:v>
                </c:pt>
                <c:pt idx="6751">
                  <c:v>-0.74400000000002797</c:v>
                </c:pt>
                <c:pt idx="6752">
                  <c:v>0</c:v>
                </c:pt>
                <c:pt idx="6753">
                  <c:v>-1.3659999999999799</c:v>
                </c:pt>
                <c:pt idx="6754">
                  <c:v>-1.7370000000000201</c:v>
                </c:pt>
                <c:pt idx="6755">
                  <c:v>-1.98599999999999</c:v>
                </c:pt>
                <c:pt idx="6756">
                  <c:v>-0.123999999999966</c:v>
                </c:pt>
                <c:pt idx="6757">
                  <c:v>0</c:v>
                </c:pt>
                <c:pt idx="6758">
                  <c:v>0</c:v>
                </c:pt>
                <c:pt idx="6759">
                  <c:v>0</c:v>
                </c:pt>
                <c:pt idx="6760">
                  <c:v>-3.8480000000000101</c:v>
                </c:pt>
                <c:pt idx="6761">
                  <c:v>0</c:v>
                </c:pt>
                <c:pt idx="6762">
                  <c:v>0</c:v>
                </c:pt>
                <c:pt idx="6763">
                  <c:v>3.7230000000000101</c:v>
                </c:pt>
                <c:pt idx="6764">
                  <c:v>2.1099999999999501</c:v>
                </c:pt>
                <c:pt idx="6765">
                  <c:v>2.1100000000000101</c:v>
                </c:pt>
                <c:pt idx="6766">
                  <c:v>0</c:v>
                </c:pt>
                <c:pt idx="6767">
                  <c:v>0</c:v>
                </c:pt>
                <c:pt idx="6768">
                  <c:v>0</c:v>
                </c:pt>
                <c:pt idx="6769">
                  <c:v>0</c:v>
                </c:pt>
                <c:pt idx="6770">
                  <c:v>4.7160000000000002</c:v>
                </c:pt>
                <c:pt idx="6771">
                  <c:v>0</c:v>
                </c:pt>
                <c:pt idx="6772">
                  <c:v>-6.2060000000000102</c:v>
                </c:pt>
                <c:pt idx="6773">
                  <c:v>-0.74500000000000399</c:v>
                </c:pt>
                <c:pt idx="6774">
                  <c:v>0</c:v>
                </c:pt>
                <c:pt idx="6775">
                  <c:v>0</c:v>
                </c:pt>
                <c:pt idx="6776">
                  <c:v>0</c:v>
                </c:pt>
                <c:pt idx="6777">
                  <c:v>0</c:v>
                </c:pt>
                <c:pt idx="6778">
                  <c:v>0</c:v>
                </c:pt>
                <c:pt idx="6779">
                  <c:v>-0.86900000000002797</c:v>
                </c:pt>
                <c:pt idx="6780">
                  <c:v>-0.12400000000002299</c:v>
                </c:pt>
                <c:pt idx="6781">
                  <c:v>0</c:v>
                </c:pt>
                <c:pt idx="6782">
                  <c:v>5.9570000000000496</c:v>
                </c:pt>
                <c:pt idx="6783">
                  <c:v>0.123999999999966</c:v>
                </c:pt>
                <c:pt idx="6784">
                  <c:v>0</c:v>
                </c:pt>
                <c:pt idx="6785">
                  <c:v>0</c:v>
                </c:pt>
                <c:pt idx="6786">
                  <c:v>0</c:v>
                </c:pt>
                <c:pt idx="6787">
                  <c:v>0</c:v>
                </c:pt>
                <c:pt idx="6788">
                  <c:v>-0.123999999999966</c:v>
                </c:pt>
                <c:pt idx="6789">
                  <c:v>-0.49700000000001399</c:v>
                </c:pt>
                <c:pt idx="6790">
                  <c:v>0</c:v>
                </c:pt>
                <c:pt idx="6791">
                  <c:v>0</c:v>
                </c:pt>
                <c:pt idx="6792">
                  <c:v>1.2409999999999799</c:v>
                </c:pt>
                <c:pt idx="6793">
                  <c:v>0</c:v>
                </c:pt>
                <c:pt idx="6794">
                  <c:v>0</c:v>
                </c:pt>
                <c:pt idx="6795">
                  <c:v>0</c:v>
                </c:pt>
                <c:pt idx="6796">
                  <c:v>0.86900000000002797</c:v>
                </c:pt>
                <c:pt idx="6797">
                  <c:v>-1.2409999999999799</c:v>
                </c:pt>
                <c:pt idx="6798">
                  <c:v>2.72999999999996</c:v>
                </c:pt>
                <c:pt idx="6799">
                  <c:v>0</c:v>
                </c:pt>
                <c:pt idx="6800">
                  <c:v>0</c:v>
                </c:pt>
                <c:pt idx="6801">
                  <c:v>-0.37199999999995698</c:v>
                </c:pt>
                <c:pt idx="6802">
                  <c:v>0</c:v>
                </c:pt>
                <c:pt idx="6803">
                  <c:v>0</c:v>
                </c:pt>
                <c:pt idx="6804">
                  <c:v>0</c:v>
                </c:pt>
                <c:pt idx="6805">
                  <c:v>1.86099999999999</c:v>
                </c:pt>
                <c:pt idx="6806">
                  <c:v>0</c:v>
                </c:pt>
                <c:pt idx="6807">
                  <c:v>-0.992999999999995</c:v>
                </c:pt>
                <c:pt idx="6808">
                  <c:v>-0.37200000000001399</c:v>
                </c:pt>
                <c:pt idx="6809">
                  <c:v>-0.992999999999995</c:v>
                </c:pt>
                <c:pt idx="6810">
                  <c:v>0</c:v>
                </c:pt>
                <c:pt idx="6811">
                  <c:v>0</c:v>
                </c:pt>
                <c:pt idx="6812">
                  <c:v>0</c:v>
                </c:pt>
                <c:pt idx="6813">
                  <c:v>0</c:v>
                </c:pt>
                <c:pt idx="6814">
                  <c:v>-0.123999999999966</c:v>
                </c:pt>
                <c:pt idx="6815">
                  <c:v>0</c:v>
                </c:pt>
                <c:pt idx="6816">
                  <c:v>-0.37200000000001399</c:v>
                </c:pt>
                <c:pt idx="6817">
                  <c:v>0</c:v>
                </c:pt>
                <c:pt idx="6818">
                  <c:v>0.24799999999999001</c:v>
                </c:pt>
                <c:pt idx="6819">
                  <c:v>2.3580000000000001</c:v>
                </c:pt>
                <c:pt idx="6820">
                  <c:v>0</c:v>
                </c:pt>
                <c:pt idx="6821">
                  <c:v>0</c:v>
                </c:pt>
                <c:pt idx="6822">
                  <c:v>0</c:v>
                </c:pt>
                <c:pt idx="6823">
                  <c:v>0</c:v>
                </c:pt>
                <c:pt idx="6824">
                  <c:v>-0.62099999999998001</c:v>
                </c:pt>
                <c:pt idx="6825">
                  <c:v>-0.74400000000002797</c:v>
                </c:pt>
                <c:pt idx="6826">
                  <c:v>-0.125</c:v>
                </c:pt>
                <c:pt idx="6827">
                  <c:v>0.125</c:v>
                </c:pt>
                <c:pt idx="6828">
                  <c:v>-0.86899999999997102</c:v>
                </c:pt>
                <c:pt idx="6829">
                  <c:v>0</c:v>
                </c:pt>
                <c:pt idx="6830">
                  <c:v>0</c:v>
                </c:pt>
                <c:pt idx="6831">
                  <c:v>0</c:v>
                </c:pt>
                <c:pt idx="6832">
                  <c:v>0.62000000000000399</c:v>
                </c:pt>
                <c:pt idx="6833">
                  <c:v>0</c:v>
                </c:pt>
                <c:pt idx="6834">
                  <c:v>0</c:v>
                </c:pt>
                <c:pt idx="6835">
                  <c:v>0</c:v>
                </c:pt>
                <c:pt idx="6836">
                  <c:v>0.86899999999997102</c:v>
                </c:pt>
                <c:pt idx="6837">
                  <c:v>0</c:v>
                </c:pt>
                <c:pt idx="6838">
                  <c:v>0</c:v>
                </c:pt>
                <c:pt idx="6839">
                  <c:v>0</c:v>
                </c:pt>
                <c:pt idx="6840">
                  <c:v>0</c:v>
                </c:pt>
                <c:pt idx="6841">
                  <c:v>2.3580000000000001</c:v>
                </c:pt>
                <c:pt idx="6842">
                  <c:v>-0.12400000000002299</c:v>
                </c:pt>
                <c:pt idx="6843">
                  <c:v>0</c:v>
                </c:pt>
                <c:pt idx="6844">
                  <c:v>0</c:v>
                </c:pt>
                <c:pt idx="6845">
                  <c:v>0.62100000000003697</c:v>
                </c:pt>
                <c:pt idx="6846">
                  <c:v>0</c:v>
                </c:pt>
                <c:pt idx="6847">
                  <c:v>0</c:v>
                </c:pt>
                <c:pt idx="6848">
                  <c:v>0</c:v>
                </c:pt>
                <c:pt idx="6849">
                  <c:v>0</c:v>
                </c:pt>
                <c:pt idx="6850">
                  <c:v>0</c:v>
                </c:pt>
                <c:pt idx="6851">
                  <c:v>-1.4889999999999699</c:v>
                </c:pt>
                <c:pt idx="6852">
                  <c:v>-0.24799999999999001</c:v>
                </c:pt>
                <c:pt idx="6853">
                  <c:v>0.24799999999999001</c:v>
                </c:pt>
                <c:pt idx="6854">
                  <c:v>-0.24799999999999001</c:v>
                </c:pt>
                <c:pt idx="6855">
                  <c:v>0.37200000000001399</c:v>
                </c:pt>
                <c:pt idx="6856">
                  <c:v>0</c:v>
                </c:pt>
                <c:pt idx="6857">
                  <c:v>0</c:v>
                </c:pt>
                <c:pt idx="6858">
                  <c:v>0</c:v>
                </c:pt>
                <c:pt idx="6859">
                  <c:v>-0.62100000000003697</c:v>
                </c:pt>
                <c:pt idx="6860">
                  <c:v>0.62100000000003697</c:v>
                </c:pt>
                <c:pt idx="6861">
                  <c:v>1.36499999999995</c:v>
                </c:pt>
                <c:pt idx="6862">
                  <c:v>1.11700000000001</c:v>
                </c:pt>
                <c:pt idx="6863">
                  <c:v>-1.11700000000001</c:v>
                </c:pt>
                <c:pt idx="6864">
                  <c:v>-1.98599999999999</c:v>
                </c:pt>
                <c:pt idx="6865">
                  <c:v>0</c:v>
                </c:pt>
                <c:pt idx="6866">
                  <c:v>0</c:v>
                </c:pt>
                <c:pt idx="6867">
                  <c:v>0</c:v>
                </c:pt>
                <c:pt idx="6868">
                  <c:v>0</c:v>
                </c:pt>
                <c:pt idx="6869">
                  <c:v>-0.37299999999999001</c:v>
                </c:pt>
                <c:pt idx="6870">
                  <c:v>0</c:v>
                </c:pt>
                <c:pt idx="6871">
                  <c:v>0.992999999999995</c:v>
                </c:pt>
                <c:pt idx="6872">
                  <c:v>0</c:v>
                </c:pt>
                <c:pt idx="6873">
                  <c:v>-0.24799999999999001</c:v>
                </c:pt>
                <c:pt idx="6874">
                  <c:v>0</c:v>
                </c:pt>
                <c:pt idx="6875">
                  <c:v>0</c:v>
                </c:pt>
                <c:pt idx="6876">
                  <c:v>0</c:v>
                </c:pt>
                <c:pt idx="6877">
                  <c:v>0</c:v>
                </c:pt>
                <c:pt idx="6878">
                  <c:v>0</c:v>
                </c:pt>
                <c:pt idx="6879">
                  <c:v>0.37200000000001399</c:v>
                </c:pt>
                <c:pt idx="6880">
                  <c:v>-0.37200000000001399</c:v>
                </c:pt>
                <c:pt idx="6881">
                  <c:v>-0.74500000000000399</c:v>
                </c:pt>
                <c:pt idx="6882">
                  <c:v>0</c:v>
                </c:pt>
                <c:pt idx="6883">
                  <c:v>0</c:v>
                </c:pt>
                <c:pt idx="6884">
                  <c:v>0</c:v>
                </c:pt>
                <c:pt idx="6885">
                  <c:v>0</c:v>
                </c:pt>
                <c:pt idx="6886">
                  <c:v>-0.49600000000003702</c:v>
                </c:pt>
                <c:pt idx="6887">
                  <c:v>0</c:v>
                </c:pt>
                <c:pt idx="6888">
                  <c:v>-0.49699999999995698</c:v>
                </c:pt>
                <c:pt idx="6889">
                  <c:v>-0.37200000000001399</c:v>
                </c:pt>
                <c:pt idx="6890">
                  <c:v>0</c:v>
                </c:pt>
                <c:pt idx="6891">
                  <c:v>0.62000000000000399</c:v>
                </c:pt>
                <c:pt idx="6892">
                  <c:v>0</c:v>
                </c:pt>
                <c:pt idx="6893">
                  <c:v>0</c:v>
                </c:pt>
                <c:pt idx="6894">
                  <c:v>0</c:v>
                </c:pt>
                <c:pt idx="6895">
                  <c:v>0</c:v>
                </c:pt>
                <c:pt idx="6896">
                  <c:v>0.125</c:v>
                </c:pt>
                <c:pt idx="6897">
                  <c:v>0</c:v>
                </c:pt>
                <c:pt idx="6898">
                  <c:v>-0.992999999999995</c:v>
                </c:pt>
                <c:pt idx="6899">
                  <c:v>-0.123999999999966</c:v>
                </c:pt>
                <c:pt idx="6900">
                  <c:v>-0.37299999999999001</c:v>
                </c:pt>
                <c:pt idx="6901">
                  <c:v>0</c:v>
                </c:pt>
                <c:pt idx="6902">
                  <c:v>0</c:v>
                </c:pt>
                <c:pt idx="6903">
                  <c:v>0</c:v>
                </c:pt>
                <c:pt idx="6904">
                  <c:v>-0.12400000000002299</c:v>
                </c:pt>
                <c:pt idx="6905">
                  <c:v>-0.49599999999998001</c:v>
                </c:pt>
                <c:pt idx="6906">
                  <c:v>-0.49700000000001399</c:v>
                </c:pt>
                <c:pt idx="6907">
                  <c:v>0</c:v>
                </c:pt>
                <c:pt idx="6908">
                  <c:v>-0.992999999999995</c:v>
                </c:pt>
                <c:pt idx="6909">
                  <c:v>0</c:v>
                </c:pt>
                <c:pt idx="6910">
                  <c:v>0</c:v>
                </c:pt>
                <c:pt idx="6911">
                  <c:v>0</c:v>
                </c:pt>
                <c:pt idx="6912">
                  <c:v>0</c:v>
                </c:pt>
                <c:pt idx="6913">
                  <c:v>0.37200000000001399</c:v>
                </c:pt>
                <c:pt idx="6914">
                  <c:v>0.24900000000002301</c:v>
                </c:pt>
                <c:pt idx="6915">
                  <c:v>1.11699999999996</c:v>
                </c:pt>
                <c:pt idx="6916">
                  <c:v>0</c:v>
                </c:pt>
                <c:pt idx="6917">
                  <c:v>0.24799999999999001</c:v>
                </c:pt>
                <c:pt idx="6918">
                  <c:v>1.4890000000000301</c:v>
                </c:pt>
                <c:pt idx="6919">
                  <c:v>0</c:v>
                </c:pt>
                <c:pt idx="6920">
                  <c:v>0</c:v>
                </c:pt>
                <c:pt idx="6921">
                  <c:v>0</c:v>
                </c:pt>
                <c:pt idx="6922">
                  <c:v>3.3509999999999902</c:v>
                </c:pt>
                <c:pt idx="6923">
                  <c:v>19.113999999999901</c:v>
                </c:pt>
                <c:pt idx="6924">
                  <c:v>6.0819999999999901</c:v>
                </c:pt>
                <c:pt idx="6925">
                  <c:v>1.8620000000000201</c:v>
                </c:pt>
                <c:pt idx="6926">
                  <c:v>5.2129999999999601</c:v>
                </c:pt>
                <c:pt idx="6927">
                  <c:v>0</c:v>
                </c:pt>
                <c:pt idx="6928">
                  <c:v>0</c:v>
                </c:pt>
                <c:pt idx="6929">
                  <c:v>0</c:v>
                </c:pt>
                <c:pt idx="6930">
                  <c:v>0</c:v>
                </c:pt>
                <c:pt idx="6931">
                  <c:v>0.248999999999966</c:v>
                </c:pt>
                <c:pt idx="6932">
                  <c:v>0</c:v>
                </c:pt>
                <c:pt idx="6933">
                  <c:v>0.49600000000003702</c:v>
                </c:pt>
                <c:pt idx="6934">
                  <c:v>0.62099999999998001</c:v>
                </c:pt>
                <c:pt idx="6935">
                  <c:v>0</c:v>
                </c:pt>
                <c:pt idx="6936">
                  <c:v>-0.37299999999999001</c:v>
                </c:pt>
                <c:pt idx="6937">
                  <c:v>0</c:v>
                </c:pt>
                <c:pt idx="6938">
                  <c:v>0</c:v>
                </c:pt>
                <c:pt idx="6939">
                  <c:v>0</c:v>
                </c:pt>
                <c:pt idx="6940">
                  <c:v>0.992999999999995</c:v>
                </c:pt>
                <c:pt idx="6941">
                  <c:v>0.24900000000002301</c:v>
                </c:pt>
                <c:pt idx="6942">
                  <c:v>0</c:v>
                </c:pt>
                <c:pt idx="6943">
                  <c:v>0.123999999999966</c:v>
                </c:pt>
                <c:pt idx="6944">
                  <c:v>-0.123999999999966</c:v>
                </c:pt>
                <c:pt idx="6945">
                  <c:v>0.123999999999966</c:v>
                </c:pt>
                <c:pt idx="6946">
                  <c:v>0</c:v>
                </c:pt>
                <c:pt idx="6947">
                  <c:v>0</c:v>
                </c:pt>
                <c:pt idx="6948">
                  <c:v>0</c:v>
                </c:pt>
                <c:pt idx="6949">
                  <c:v>0</c:v>
                </c:pt>
                <c:pt idx="6950">
                  <c:v>0.12400000000002299</c:v>
                </c:pt>
                <c:pt idx="6951">
                  <c:v>0.24900000000002301</c:v>
                </c:pt>
                <c:pt idx="6952">
                  <c:v>0</c:v>
                </c:pt>
                <c:pt idx="6953">
                  <c:v>-0.24900000000002301</c:v>
                </c:pt>
                <c:pt idx="6954">
                  <c:v>0</c:v>
                </c:pt>
                <c:pt idx="6955">
                  <c:v>0</c:v>
                </c:pt>
                <c:pt idx="6956">
                  <c:v>0</c:v>
                </c:pt>
                <c:pt idx="6957">
                  <c:v>0</c:v>
                </c:pt>
                <c:pt idx="6958">
                  <c:v>-0.37299999999999001</c:v>
                </c:pt>
                <c:pt idx="6959">
                  <c:v>-0.37200000000001399</c:v>
                </c:pt>
                <c:pt idx="6960">
                  <c:v>0</c:v>
                </c:pt>
                <c:pt idx="6961">
                  <c:v>0</c:v>
                </c:pt>
                <c:pt idx="6962">
                  <c:v>0.49600000000003702</c:v>
                </c:pt>
                <c:pt idx="6963">
                  <c:v>1.98599999999999</c:v>
                </c:pt>
                <c:pt idx="6964">
                  <c:v>0</c:v>
                </c:pt>
                <c:pt idx="6965">
                  <c:v>0</c:v>
                </c:pt>
                <c:pt idx="6966">
                  <c:v>0</c:v>
                </c:pt>
                <c:pt idx="6967">
                  <c:v>0</c:v>
                </c:pt>
                <c:pt idx="6968">
                  <c:v>-1.2410000000000401</c:v>
                </c:pt>
                <c:pt idx="6969">
                  <c:v>-3.2269999999999701</c:v>
                </c:pt>
                <c:pt idx="6970">
                  <c:v>0</c:v>
                </c:pt>
                <c:pt idx="6971">
                  <c:v>2.8539999999999801</c:v>
                </c:pt>
                <c:pt idx="6972">
                  <c:v>0</c:v>
                </c:pt>
                <c:pt idx="6973">
                  <c:v>0</c:v>
                </c:pt>
                <c:pt idx="6974">
                  <c:v>0</c:v>
                </c:pt>
                <c:pt idx="6975">
                  <c:v>0</c:v>
                </c:pt>
                <c:pt idx="6976">
                  <c:v>2.1100000000000101</c:v>
                </c:pt>
                <c:pt idx="6977">
                  <c:v>0.74399999999997102</c:v>
                </c:pt>
                <c:pt idx="6978">
                  <c:v>1.2410000000000401</c:v>
                </c:pt>
                <c:pt idx="6979">
                  <c:v>5.3369999999999802</c:v>
                </c:pt>
                <c:pt idx="6980">
                  <c:v>0</c:v>
                </c:pt>
                <c:pt idx="6981">
                  <c:v>-0.24799999999999001</c:v>
                </c:pt>
                <c:pt idx="6982">
                  <c:v>0</c:v>
                </c:pt>
                <c:pt idx="6983">
                  <c:v>0</c:v>
                </c:pt>
                <c:pt idx="6984">
                  <c:v>0</c:v>
                </c:pt>
                <c:pt idx="6985">
                  <c:v>-1.73799999999999</c:v>
                </c:pt>
                <c:pt idx="6986">
                  <c:v>-0.61999999999994704</c:v>
                </c:pt>
                <c:pt idx="6987">
                  <c:v>0</c:v>
                </c:pt>
                <c:pt idx="6988">
                  <c:v>0.61999999999994704</c:v>
                </c:pt>
                <c:pt idx="6989">
                  <c:v>0</c:v>
                </c:pt>
                <c:pt idx="6990">
                  <c:v>-1.9849999999999499</c:v>
                </c:pt>
                <c:pt idx="6991">
                  <c:v>0</c:v>
                </c:pt>
                <c:pt idx="6992">
                  <c:v>0</c:v>
                </c:pt>
                <c:pt idx="6993">
                  <c:v>0</c:v>
                </c:pt>
                <c:pt idx="6994">
                  <c:v>0</c:v>
                </c:pt>
                <c:pt idx="6995">
                  <c:v>-12.411</c:v>
                </c:pt>
                <c:pt idx="6996">
                  <c:v>0</c:v>
                </c:pt>
                <c:pt idx="6997">
                  <c:v>-4.59299999999996</c:v>
                </c:pt>
                <c:pt idx="6998">
                  <c:v>4.3449999999999704</c:v>
                </c:pt>
                <c:pt idx="6999">
                  <c:v>0</c:v>
                </c:pt>
                <c:pt idx="7000">
                  <c:v>0</c:v>
                </c:pt>
                <c:pt idx="7001">
                  <c:v>0</c:v>
                </c:pt>
                <c:pt idx="7002">
                  <c:v>0</c:v>
                </c:pt>
                <c:pt idx="7003">
                  <c:v>0</c:v>
                </c:pt>
                <c:pt idx="7004">
                  <c:v>-26.933</c:v>
                </c:pt>
                <c:pt idx="7005">
                  <c:v>0</c:v>
                </c:pt>
                <c:pt idx="7006">
                  <c:v>0</c:v>
                </c:pt>
                <c:pt idx="7007">
                  <c:v>9.06</c:v>
                </c:pt>
                <c:pt idx="7008">
                  <c:v>1.6140000000000301</c:v>
                </c:pt>
                <c:pt idx="7009">
                  <c:v>0</c:v>
                </c:pt>
                <c:pt idx="7010">
                  <c:v>0</c:v>
                </c:pt>
                <c:pt idx="7011">
                  <c:v>0</c:v>
                </c:pt>
                <c:pt idx="7012">
                  <c:v>0</c:v>
                </c:pt>
                <c:pt idx="7013">
                  <c:v>2.9790000000000401</c:v>
                </c:pt>
                <c:pt idx="7014">
                  <c:v>0.992999999999995</c:v>
                </c:pt>
                <c:pt idx="7015">
                  <c:v>0</c:v>
                </c:pt>
                <c:pt idx="7016">
                  <c:v>-8.5640000000000196</c:v>
                </c:pt>
                <c:pt idx="7017">
                  <c:v>0</c:v>
                </c:pt>
                <c:pt idx="7018">
                  <c:v>0</c:v>
                </c:pt>
                <c:pt idx="7019">
                  <c:v>0</c:v>
                </c:pt>
                <c:pt idx="7020">
                  <c:v>0</c:v>
                </c:pt>
                <c:pt idx="7021">
                  <c:v>-0.86899999999997102</c:v>
                </c:pt>
                <c:pt idx="7022">
                  <c:v>0</c:v>
                </c:pt>
                <c:pt idx="7023">
                  <c:v>7.3229999999999702</c:v>
                </c:pt>
                <c:pt idx="7024">
                  <c:v>0</c:v>
                </c:pt>
                <c:pt idx="7025">
                  <c:v>-2.3580000000000001</c:v>
                </c:pt>
                <c:pt idx="7026">
                  <c:v>0</c:v>
                </c:pt>
                <c:pt idx="7027">
                  <c:v>0</c:v>
                </c:pt>
                <c:pt idx="7028">
                  <c:v>0</c:v>
                </c:pt>
                <c:pt idx="7029">
                  <c:v>0</c:v>
                </c:pt>
                <c:pt idx="7030">
                  <c:v>0</c:v>
                </c:pt>
                <c:pt idx="7031">
                  <c:v>-5.7089999999999996</c:v>
                </c:pt>
                <c:pt idx="7032">
                  <c:v>0</c:v>
                </c:pt>
                <c:pt idx="7033">
                  <c:v>0</c:v>
                </c:pt>
                <c:pt idx="7034">
                  <c:v>0</c:v>
                </c:pt>
                <c:pt idx="7035">
                  <c:v>-3.8480000000000101</c:v>
                </c:pt>
                <c:pt idx="7036">
                  <c:v>0</c:v>
                </c:pt>
                <c:pt idx="7037">
                  <c:v>0</c:v>
                </c:pt>
                <c:pt idx="7038">
                  <c:v>0</c:v>
                </c:pt>
                <c:pt idx="7039">
                  <c:v>-2.8539999999999801</c:v>
                </c:pt>
                <c:pt idx="7040">
                  <c:v>-0.992999999999995</c:v>
                </c:pt>
                <c:pt idx="7041">
                  <c:v>-0.62100000000003697</c:v>
                </c:pt>
                <c:pt idx="7042">
                  <c:v>-3.1030000000000002</c:v>
                </c:pt>
                <c:pt idx="7043">
                  <c:v>0</c:v>
                </c:pt>
                <c:pt idx="7044">
                  <c:v>0.37200000000001399</c:v>
                </c:pt>
                <c:pt idx="7045">
                  <c:v>0</c:v>
                </c:pt>
                <c:pt idx="7046">
                  <c:v>0</c:v>
                </c:pt>
                <c:pt idx="7047">
                  <c:v>0</c:v>
                </c:pt>
                <c:pt idx="7048">
                  <c:v>0</c:v>
                </c:pt>
                <c:pt idx="7049">
                  <c:v>-0.86900000000002797</c:v>
                </c:pt>
                <c:pt idx="7050">
                  <c:v>-2.85499999999996</c:v>
                </c:pt>
                <c:pt idx="7051">
                  <c:v>0</c:v>
                </c:pt>
                <c:pt idx="7052">
                  <c:v>0</c:v>
                </c:pt>
                <c:pt idx="7053">
                  <c:v>-1.9850000000000101</c:v>
                </c:pt>
                <c:pt idx="7054">
                  <c:v>0</c:v>
                </c:pt>
                <c:pt idx="7055">
                  <c:v>0</c:v>
                </c:pt>
                <c:pt idx="7056">
                  <c:v>0</c:v>
                </c:pt>
                <c:pt idx="7057">
                  <c:v>0</c:v>
                </c:pt>
                <c:pt idx="7058">
                  <c:v>-0.62099999999998001</c:v>
                </c:pt>
                <c:pt idx="7059">
                  <c:v>-0.12400000000002299</c:v>
                </c:pt>
                <c:pt idx="7060">
                  <c:v>0.12400000000002299</c:v>
                </c:pt>
                <c:pt idx="7061">
                  <c:v>-1.11700000000001</c:v>
                </c:pt>
                <c:pt idx="7062">
                  <c:v>0</c:v>
                </c:pt>
                <c:pt idx="7063">
                  <c:v>0</c:v>
                </c:pt>
                <c:pt idx="7064">
                  <c:v>0</c:v>
                </c:pt>
                <c:pt idx="7065">
                  <c:v>0</c:v>
                </c:pt>
                <c:pt idx="7066">
                  <c:v>-0.992999999999995</c:v>
                </c:pt>
                <c:pt idx="7067">
                  <c:v>-0.123999999999966</c:v>
                </c:pt>
                <c:pt idx="7068">
                  <c:v>0</c:v>
                </c:pt>
                <c:pt idx="7069">
                  <c:v>-0.86900000000002797</c:v>
                </c:pt>
                <c:pt idx="7070">
                  <c:v>-1.73799999999999</c:v>
                </c:pt>
                <c:pt idx="7071">
                  <c:v>-1.11699999999996</c:v>
                </c:pt>
                <c:pt idx="7072">
                  <c:v>0</c:v>
                </c:pt>
                <c:pt idx="7073">
                  <c:v>0</c:v>
                </c:pt>
                <c:pt idx="7074">
                  <c:v>0</c:v>
                </c:pt>
                <c:pt idx="7075">
                  <c:v>0</c:v>
                </c:pt>
                <c:pt idx="7076">
                  <c:v>-0.49599999999998001</c:v>
                </c:pt>
                <c:pt idx="7077">
                  <c:v>-0.74500000000000399</c:v>
                </c:pt>
                <c:pt idx="7078">
                  <c:v>0</c:v>
                </c:pt>
                <c:pt idx="7079">
                  <c:v>0.37199999999995698</c:v>
                </c:pt>
                <c:pt idx="7080">
                  <c:v>2.3590000000000302</c:v>
                </c:pt>
                <c:pt idx="7081">
                  <c:v>0</c:v>
                </c:pt>
                <c:pt idx="7082">
                  <c:v>0</c:v>
                </c:pt>
                <c:pt idx="7083">
                  <c:v>0</c:v>
                </c:pt>
                <c:pt idx="7084">
                  <c:v>1.24199999999996</c:v>
                </c:pt>
                <c:pt idx="7085">
                  <c:v>0</c:v>
                </c:pt>
                <c:pt idx="7086">
                  <c:v>-0.992999999999995</c:v>
                </c:pt>
                <c:pt idx="7087">
                  <c:v>-0.74500000000000399</c:v>
                </c:pt>
                <c:pt idx="7088">
                  <c:v>0</c:v>
                </c:pt>
                <c:pt idx="7089">
                  <c:v>-3.2269999999999701</c:v>
                </c:pt>
                <c:pt idx="7090">
                  <c:v>0</c:v>
                </c:pt>
                <c:pt idx="7091">
                  <c:v>0</c:v>
                </c:pt>
                <c:pt idx="7092">
                  <c:v>0</c:v>
                </c:pt>
                <c:pt idx="7093">
                  <c:v>-0.992999999999995</c:v>
                </c:pt>
                <c:pt idx="7094">
                  <c:v>0</c:v>
                </c:pt>
                <c:pt idx="7095">
                  <c:v>-0.24800000000004699</c:v>
                </c:pt>
                <c:pt idx="7096">
                  <c:v>-0.37199999999995698</c:v>
                </c:pt>
                <c:pt idx="7097">
                  <c:v>0</c:v>
                </c:pt>
                <c:pt idx="7098">
                  <c:v>2.97799999999995</c:v>
                </c:pt>
                <c:pt idx="7099">
                  <c:v>0</c:v>
                </c:pt>
                <c:pt idx="7100">
                  <c:v>0</c:v>
                </c:pt>
                <c:pt idx="7101">
                  <c:v>0</c:v>
                </c:pt>
                <c:pt idx="7102">
                  <c:v>1.6139999999999699</c:v>
                </c:pt>
                <c:pt idx="7103">
                  <c:v>0</c:v>
                </c:pt>
                <c:pt idx="7104">
                  <c:v>1.2409999999999799</c:v>
                </c:pt>
                <c:pt idx="7105">
                  <c:v>-0.49700000000001399</c:v>
                </c:pt>
                <c:pt idx="7106">
                  <c:v>0</c:v>
                </c:pt>
                <c:pt idx="7107">
                  <c:v>-4.2199999999999704</c:v>
                </c:pt>
                <c:pt idx="7108">
                  <c:v>0</c:v>
                </c:pt>
                <c:pt idx="7109">
                  <c:v>0</c:v>
                </c:pt>
                <c:pt idx="7110">
                  <c:v>0</c:v>
                </c:pt>
                <c:pt idx="7111">
                  <c:v>0</c:v>
                </c:pt>
                <c:pt idx="7112">
                  <c:v>22.093</c:v>
                </c:pt>
                <c:pt idx="7113">
                  <c:v>0</c:v>
                </c:pt>
                <c:pt idx="7114">
                  <c:v>-40.959000000000003</c:v>
                </c:pt>
                <c:pt idx="7115">
                  <c:v>0</c:v>
                </c:pt>
                <c:pt idx="7116">
                  <c:v>0</c:v>
                </c:pt>
                <c:pt idx="7117">
                  <c:v>0</c:v>
                </c:pt>
                <c:pt idx="7118">
                  <c:v>0</c:v>
                </c:pt>
                <c:pt idx="7119">
                  <c:v>0</c:v>
                </c:pt>
                <c:pt idx="7120">
                  <c:v>-0.123999999999966</c:v>
                </c:pt>
                <c:pt idx="7121">
                  <c:v>0.123999999999966</c:v>
                </c:pt>
                <c:pt idx="7122">
                  <c:v>0.49700000000001399</c:v>
                </c:pt>
                <c:pt idx="7123">
                  <c:v>3.1030000000000002</c:v>
                </c:pt>
                <c:pt idx="7124">
                  <c:v>1.7369999999999599</c:v>
                </c:pt>
                <c:pt idx="7125">
                  <c:v>2.9790000000000401</c:v>
                </c:pt>
                <c:pt idx="7126">
                  <c:v>0</c:v>
                </c:pt>
                <c:pt idx="7127">
                  <c:v>0</c:v>
                </c:pt>
                <c:pt idx="7128">
                  <c:v>0</c:v>
                </c:pt>
                <c:pt idx="7129">
                  <c:v>-1.2409999999999799</c:v>
                </c:pt>
                <c:pt idx="7130">
                  <c:v>-0.74400000000002797</c:v>
                </c:pt>
                <c:pt idx="7131">
                  <c:v>-0.37299999999999001</c:v>
                </c:pt>
                <c:pt idx="7132">
                  <c:v>0</c:v>
                </c:pt>
                <c:pt idx="7133">
                  <c:v>0</c:v>
                </c:pt>
                <c:pt idx="7134">
                  <c:v>0.992999999999995</c:v>
                </c:pt>
                <c:pt idx="7135">
                  <c:v>0</c:v>
                </c:pt>
                <c:pt idx="7136">
                  <c:v>0</c:v>
                </c:pt>
                <c:pt idx="7137">
                  <c:v>0</c:v>
                </c:pt>
                <c:pt idx="7138">
                  <c:v>-0.24799999999999001</c:v>
                </c:pt>
                <c:pt idx="7139">
                  <c:v>-0.49700000000001399</c:v>
                </c:pt>
                <c:pt idx="7140">
                  <c:v>0</c:v>
                </c:pt>
                <c:pt idx="7141">
                  <c:v>25.692</c:v>
                </c:pt>
                <c:pt idx="7142">
                  <c:v>0</c:v>
                </c:pt>
                <c:pt idx="7143">
                  <c:v>-5.5849999999999698</c:v>
                </c:pt>
                <c:pt idx="7144">
                  <c:v>0</c:v>
                </c:pt>
                <c:pt idx="7145">
                  <c:v>0</c:v>
                </c:pt>
                <c:pt idx="7146">
                  <c:v>0</c:v>
                </c:pt>
                <c:pt idx="7147">
                  <c:v>-1.98599999999999</c:v>
                </c:pt>
                <c:pt idx="7148">
                  <c:v>0.37200000000001399</c:v>
                </c:pt>
                <c:pt idx="7149">
                  <c:v>-0.37200000000001399</c:v>
                </c:pt>
                <c:pt idx="7150">
                  <c:v>0.37200000000001399</c:v>
                </c:pt>
                <c:pt idx="7151">
                  <c:v>1.4889999999999699</c:v>
                </c:pt>
                <c:pt idx="7152">
                  <c:v>0</c:v>
                </c:pt>
                <c:pt idx="7153">
                  <c:v>0</c:v>
                </c:pt>
                <c:pt idx="7154">
                  <c:v>0</c:v>
                </c:pt>
                <c:pt idx="7155">
                  <c:v>0</c:v>
                </c:pt>
                <c:pt idx="7156">
                  <c:v>0</c:v>
                </c:pt>
                <c:pt idx="7157">
                  <c:v>-2.6059999999999901</c:v>
                </c:pt>
                <c:pt idx="7158">
                  <c:v>0</c:v>
                </c:pt>
                <c:pt idx="7159">
                  <c:v>15.1419999999999</c:v>
                </c:pt>
                <c:pt idx="7160">
                  <c:v>33.884</c:v>
                </c:pt>
                <c:pt idx="7161">
                  <c:v>0</c:v>
                </c:pt>
                <c:pt idx="7162">
                  <c:v>0</c:v>
                </c:pt>
                <c:pt idx="7163">
                  <c:v>0</c:v>
                </c:pt>
                <c:pt idx="7164">
                  <c:v>0</c:v>
                </c:pt>
                <c:pt idx="7165">
                  <c:v>15.887</c:v>
                </c:pt>
                <c:pt idx="7166">
                  <c:v>0</c:v>
                </c:pt>
                <c:pt idx="7167">
                  <c:v>0</c:v>
                </c:pt>
                <c:pt idx="7168">
                  <c:v>-8.6879999999999793</c:v>
                </c:pt>
                <c:pt idx="7169">
                  <c:v>0</c:v>
                </c:pt>
                <c:pt idx="7170">
                  <c:v>-12.659999999999901</c:v>
                </c:pt>
                <c:pt idx="7171">
                  <c:v>0</c:v>
                </c:pt>
                <c:pt idx="7172">
                  <c:v>0</c:v>
                </c:pt>
                <c:pt idx="7173">
                  <c:v>0</c:v>
                </c:pt>
                <c:pt idx="7174">
                  <c:v>1.4889999999999699</c:v>
                </c:pt>
                <c:pt idx="7175">
                  <c:v>-0.49599999999998001</c:v>
                </c:pt>
                <c:pt idx="7176">
                  <c:v>0.12400000000002299</c:v>
                </c:pt>
                <c:pt idx="7177">
                  <c:v>0</c:v>
                </c:pt>
                <c:pt idx="7178">
                  <c:v>0.24799999999999001</c:v>
                </c:pt>
                <c:pt idx="7179">
                  <c:v>6.4539999999999997</c:v>
                </c:pt>
                <c:pt idx="7180">
                  <c:v>0</c:v>
                </c:pt>
                <c:pt idx="7181">
                  <c:v>0</c:v>
                </c:pt>
                <c:pt idx="7182">
                  <c:v>0</c:v>
                </c:pt>
                <c:pt idx="7183">
                  <c:v>0</c:v>
                </c:pt>
                <c:pt idx="7184">
                  <c:v>-2.4820000000000202</c:v>
                </c:pt>
                <c:pt idx="7185">
                  <c:v>-1.7369999999999599</c:v>
                </c:pt>
                <c:pt idx="7186">
                  <c:v>0</c:v>
                </c:pt>
                <c:pt idx="7187">
                  <c:v>0</c:v>
                </c:pt>
                <c:pt idx="7188">
                  <c:v>0.37200000000001399</c:v>
                </c:pt>
                <c:pt idx="7189">
                  <c:v>0</c:v>
                </c:pt>
                <c:pt idx="7190">
                  <c:v>0</c:v>
                </c:pt>
                <c:pt idx="7191">
                  <c:v>0</c:v>
                </c:pt>
                <c:pt idx="7192">
                  <c:v>0</c:v>
                </c:pt>
                <c:pt idx="7193">
                  <c:v>0</c:v>
                </c:pt>
                <c:pt idx="7194">
                  <c:v>-0.867999999999995</c:v>
                </c:pt>
                <c:pt idx="7195">
                  <c:v>0</c:v>
                </c:pt>
                <c:pt idx="7196">
                  <c:v>-0.123999999999966</c:v>
                </c:pt>
                <c:pt idx="7197">
                  <c:v>-0.37299999999999001</c:v>
                </c:pt>
                <c:pt idx="7198">
                  <c:v>0</c:v>
                </c:pt>
                <c:pt idx="7199">
                  <c:v>0</c:v>
                </c:pt>
                <c:pt idx="7200">
                  <c:v>0</c:v>
                </c:pt>
                <c:pt idx="7201">
                  <c:v>1.86099999999999</c:v>
                </c:pt>
                <c:pt idx="7202">
                  <c:v>-0.74399999999997102</c:v>
                </c:pt>
                <c:pt idx="7203">
                  <c:v>1.11699999999996</c:v>
                </c:pt>
                <c:pt idx="7204">
                  <c:v>-1.11699999999996</c:v>
                </c:pt>
                <c:pt idx="7205">
                  <c:v>1.2409999999999799</c:v>
                </c:pt>
                <c:pt idx="7206">
                  <c:v>-0.49700000000001399</c:v>
                </c:pt>
                <c:pt idx="7207">
                  <c:v>0</c:v>
                </c:pt>
                <c:pt idx="7208">
                  <c:v>0</c:v>
                </c:pt>
                <c:pt idx="7209">
                  <c:v>0</c:v>
                </c:pt>
                <c:pt idx="7210">
                  <c:v>0</c:v>
                </c:pt>
                <c:pt idx="7211">
                  <c:v>0</c:v>
                </c:pt>
                <c:pt idx="7212">
                  <c:v>0.62099999999998001</c:v>
                </c:pt>
                <c:pt idx="7213">
                  <c:v>28.05</c:v>
                </c:pt>
                <c:pt idx="7214">
                  <c:v>0</c:v>
                </c:pt>
                <c:pt idx="7215">
                  <c:v>-4.7160000000000002</c:v>
                </c:pt>
                <c:pt idx="7216">
                  <c:v>0</c:v>
                </c:pt>
                <c:pt idx="7217">
                  <c:v>0</c:v>
                </c:pt>
                <c:pt idx="7218">
                  <c:v>0</c:v>
                </c:pt>
                <c:pt idx="7219">
                  <c:v>0</c:v>
                </c:pt>
                <c:pt idx="7220">
                  <c:v>0.74500000000000399</c:v>
                </c:pt>
                <c:pt idx="7221">
                  <c:v>0</c:v>
                </c:pt>
                <c:pt idx="7222">
                  <c:v>1.2409999999999799</c:v>
                </c:pt>
                <c:pt idx="7223">
                  <c:v>6.2060000000000102</c:v>
                </c:pt>
                <c:pt idx="7224">
                  <c:v>10.0529999999999</c:v>
                </c:pt>
                <c:pt idx="7225">
                  <c:v>0</c:v>
                </c:pt>
                <c:pt idx="7226">
                  <c:v>0</c:v>
                </c:pt>
                <c:pt idx="7227">
                  <c:v>0</c:v>
                </c:pt>
                <c:pt idx="7228">
                  <c:v>0</c:v>
                </c:pt>
                <c:pt idx="7229">
                  <c:v>6.4539999999999997</c:v>
                </c:pt>
                <c:pt idx="7230">
                  <c:v>0</c:v>
                </c:pt>
                <c:pt idx="7231">
                  <c:v>1.2409999999999799</c:v>
                </c:pt>
                <c:pt idx="7232">
                  <c:v>7.0749999999999797</c:v>
                </c:pt>
                <c:pt idx="7233">
                  <c:v>0</c:v>
                </c:pt>
                <c:pt idx="7234">
                  <c:v>0</c:v>
                </c:pt>
                <c:pt idx="7235">
                  <c:v>0</c:v>
                </c:pt>
                <c:pt idx="7236">
                  <c:v>0</c:v>
                </c:pt>
                <c:pt idx="7237">
                  <c:v>2.23399999999998</c:v>
                </c:pt>
                <c:pt idx="7238">
                  <c:v>-2.23399999999998</c:v>
                </c:pt>
                <c:pt idx="7239">
                  <c:v>-25.071000000000002</c:v>
                </c:pt>
                <c:pt idx="7240">
                  <c:v>-5.95799999999997</c:v>
                </c:pt>
                <c:pt idx="7241">
                  <c:v>0</c:v>
                </c:pt>
                <c:pt idx="7242">
                  <c:v>9.1850000000000005</c:v>
                </c:pt>
                <c:pt idx="7243">
                  <c:v>0</c:v>
                </c:pt>
                <c:pt idx="7244">
                  <c:v>0</c:v>
                </c:pt>
                <c:pt idx="7245">
                  <c:v>0</c:v>
                </c:pt>
                <c:pt idx="7246">
                  <c:v>0</c:v>
                </c:pt>
                <c:pt idx="7247">
                  <c:v>2.3580000000000001</c:v>
                </c:pt>
                <c:pt idx="7248">
                  <c:v>0</c:v>
                </c:pt>
                <c:pt idx="7249">
                  <c:v>6.5779999999999701</c:v>
                </c:pt>
                <c:pt idx="7250">
                  <c:v>-0.49700000000001399</c:v>
                </c:pt>
                <c:pt idx="7251">
                  <c:v>0</c:v>
                </c:pt>
                <c:pt idx="7252">
                  <c:v>0</c:v>
                </c:pt>
                <c:pt idx="7253">
                  <c:v>0</c:v>
                </c:pt>
                <c:pt idx="7254">
                  <c:v>0</c:v>
                </c:pt>
                <c:pt idx="7255">
                  <c:v>-0.37199999999995698</c:v>
                </c:pt>
                <c:pt idx="7256">
                  <c:v>0</c:v>
                </c:pt>
                <c:pt idx="7257">
                  <c:v>1.11699999999996</c:v>
                </c:pt>
                <c:pt idx="7258">
                  <c:v>0.12400000000002299</c:v>
                </c:pt>
                <c:pt idx="7259">
                  <c:v>0</c:v>
                </c:pt>
                <c:pt idx="7260">
                  <c:v>-1.8620000000000201</c:v>
                </c:pt>
                <c:pt idx="7261">
                  <c:v>0</c:v>
                </c:pt>
                <c:pt idx="7262">
                  <c:v>0</c:v>
                </c:pt>
                <c:pt idx="7263">
                  <c:v>0</c:v>
                </c:pt>
                <c:pt idx="7264">
                  <c:v>-4.8399999999999697</c:v>
                </c:pt>
                <c:pt idx="7265">
                  <c:v>0</c:v>
                </c:pt>
                <c:pt idx="7266">
                  <c:v>0</c:v>
                </c:pt>
                <c:pt idx="7267">
                  <c:v>-1.3659999999999799</c:v>
                </c:pt>
                <c:pt idx="7268">
                  <c:v>0</c:v>
                </c:pt>
                <c:pt idx="7269">
                  <c:v>0.86899999999997102</c:v>
                </c:pt>
                <c:pt idx="7270">
                  <c:v>0</c:v>
                </c:pt>
                <c:pt idx="7271">
                  <c:v>0</c:v>
                </c:pt>
                <c:pt idx="7272">
                  <c:v>0</c:v>
                </c:pt>
                <c:pt idx="7273">
                  <c:v>0.37200000000001399</c:v>
                </c:pt>
                <c:pt idx="7274">
                  <c:v>0.992999999999995</c:v>
                </c:pt>
                <c:pt idx="7275">
                  <c:v>0.24900000000002301</c:v>
                </c:pt>
                <c:pt idx="7276">
                  <c:v>-0.24900000000002301</c:v>
                </c:pt>
                <c:pt idx="7277">
                  <c:v>-1.365</c:v>
                </c:pt>
                <c:pt idx="7278">
                  <c:v>-3.7229999999999501</c:v>
                </c:pt>
                <c:pt idx="7279">
                  <c:v>0</c:v>
                </c:pt>
                <c:pt idx="7280">
                  <c:v>0</c:v>
                </c:pt>
                <c:pt idx="7281">
                  <c:v>0</c:v>
                </c:pt>
                <c:pt idx="7282">
                  <c:v>0</c:v>
                </c:pt>
                <c:pt idx="7283">
                  <c:v>0.992999999999995</c:v>
                </c:pt>
                <c:pt idx="7284">
                  <c:v>0</c:v>
                </c:pt>
                <c:pt idx="7285">
                  <c:v>0.86899999999997102</c:v>
                </c:pt>
                <c:pt idx="7286">
                  <c:v>0.37200000000001399</c:v>
                </c:pt>
                <c:pt idx="7287">
                  <c:v>0.74500000000000399</c:v>
                </c:pt>
                <c:pt idx="7288">
                  <c:v>0</c:v>
                </c:pt>
                <c:pt idx="7289">
                  <c:v>0</c:v>
                </c:pt>
                <c:pt idx="7290">
                  <c:v>0</c:v>
                </c:pt>
                <c:pt idx="7291">
                  <c:v>-2.48199999999997</c:v>
                </c:pt>
                <c:pt idx="7292">
                  <c:v>-1.8620000000000201</c:v>
                </c:pt>
                <c:pt idx="7293">
                  <c:v>-0.12400000000002299</c:v>
                </c:pt>
                <c:pt idx="7294">
                  <c:v>0</c:v>
                </c:pt>
                <c:pt idx="7295">
                  <c:v>1.4890000000000301</c:v>
                </c:pt>
                <c:pt idx="7296">
                  <c:v>0</c:v>
                </c:pt>
                <c:pt idx="7297">
                  <c:v>0</c:v>
                </c:pt>
                <c:pt idx="7298">
                  <c:v>0</c:v>
                </c:pt>
                <c:pt idx="7299">
                  <c:v>0</c:v>
                </c:pt>
                <c:pt idx="7300">
                  <c:v>0</c:v>
                </c:pt>
                <c:pt idx="7301">
                  <c:v>0</c:v>
                </c:pt>
                <c:pt idx="7302">
                  <c:v>0.49699999999995698</c:v>
                </c:pt>
                <c:pt idx="7303">
                  <c:v>-0.37299999999999001</c:v>
                </c:pt>
                <c:pt idx="7304">
                  <c:v>1.49</c:v>
                </c:pt>
                <c:pt idx="7305">
                  <c:v>0</c:v>
                </c:pt>
                <c:pt idx="7306">
                  <c:v>0</c:v>
                </c:pt>
                <c:pt idx="7307">
                  <c:v>0</c:v>
                </c:pt>
                <c:pt idx="7308">
                  <c:v>0</c:v>
                </c:pt>
                <c:pt idx="7309">
                  <c:v>-0.74500000000000399</c:v>
                </c:pt>
                <c:pt idx="7310">
                  <c:v>0</c:v>
                </c:pt>
                <c:pt idx="7311">
                  <c:v>0.62000000000000399</c:v>
                </c:pt>
                <c:pt idx="7312">
                  <c:v>1.3659999999999799</c:v>
                </c:pt>
                <c:pt idx="7313">
                  <c:v>0.37200000000001399</c:v>
                </c:pt>
                <c:pt idx="7314">
                  <c:v>0.24799999999999001</c:v>
                </c:pt>
                <c:pt idx="7315">
                  <c:v>0</c:v>
                </c:pt>
                <c:pt idx="7316">
                  <c:v>0</c:v>
                </c:pt>
                <c:pt idx="7317">
                  <c:v>0</c:v>
                </c:pt>
                <c:pt idx="7318">
                  <c:v>0</c:v>
                </c:pt>
                <c:pt idx="7319">
                  <c:v>1.11699999999996</c:v>
                </c:pt>
                <c:pt idx="7320">
                  <c:v>0</c:v>
                </c:pt>
                <c:pt idx="7321">
                  <c:v>-2.8539999999999801</c:v>
                </c:pt>
                <c:pt idx="7322">
                  <c:v>0</c:v>
                </c:pt>
                <c:pt idx="7323">
                  <c:v>2.6059999999999901</c:v>
                </c:pt>
                <c:pt idx="7324">
                  <c:v>0</c:v>
                </c:pt>
                <c:pt idx="7325">
                  <c:v>0</c:v>
                </c:pt>
                <c:pt idx="7326">
                  <c:v>0</c:v>
                </c:pt>
                <c:pt idx="7327">
                  <c:v>0</c:v>
                </c:pt>
                <c:pt idx="7328">
                  <c:v>7.5709999999999598</c:v>
                </c:pt>
                <c:pt idx="7329">
                  <c:v>0</c:v>
                </c:pt>
                <c:pt idx="7330">
                  <c:v>0</c:v>
                </c:pt>
                <c:pt idx="7331">
                  <c:v>0</c:v>
                </c:pt>
                <c:pt idx="7332">
                  <c:v>8.6890000000000196</c:v>
                </c:pt>
                <c:pt idx="7333">
                  <c:v>0</c:v>
                </c:pt>
                <c:pt idx="7334">
                  <c:v>0</c:v>
                </c:pt>
                <c:pt idx="7335">
                  <c:v>0</c:v>
                </c:pt>
                <c:pt idx="7336">
                  <c:v>0.37299999999999001</c:v>
                </c:pt>
                <c:pt idx="7337">
                  <c:v>2.3580000000000001</c:v>
                </c:pt>
                <c:pt idx="7338">
                  <c:v>0.12400000000002299</c:v>
                </c:pt>
                <c:pt idx="7339">
                  <c:v>0.62000000000000399</c:v>
                </c:pt>
                <c:pt idx="7340">
                  <c:v>0.125</c:v>
                </c:pt>
                <c:pt idx="7341">
                  <c:v>0.37199999999995698</c:v>
                </c:pt>
                <c:pt idx="7342">
                  <c:v>0</c:v>
                </c:pt>
                <c:pt idx="7343">
                  <c:v>0</c:v>
                </c:pt>
                <c:pt idx="7344">
                  <c:v>0</c:v>
                </c:pt>
                <c:pt idx="7345">
                  <c:v>-1.2409999999999799</c:v>
                </c:pt>
                <c:pt idx="7346">
                  <c:v>-0.992999999999995</c:v>
                </c:pt>
                <c:pt idx="7347">
                  <c:v>-1.8619999999999599</c:v>
                </c:pt>
                <c:pt idx="7348">
                  <c:v>-0.62000000000000399</c:v>
                </c:pt>
                <c:pt idx="7349">
                  <c:v>-0.12400000000002299</c:v>
                </c:pt>
                <c:pt idx="7350">
                  <c:v>-0.49700000000001399</c:v>
                </c:pt>
                <c:pt idx="7351">
                  <c:v>0</c:v>
                </c:pt>
                <c:pt idx="7352">
                  <c:v>0</c:v>
                </c:pt>
                <c:pt idx="7353">
                  <c:v>0</c:v>
                </c:pt>
                <c:pt idx="7354">
                  <c:v>-0.37299999999999001</c:v>
                </c:pt>
                <c:pt idx="7355">
                  <c:v>0</c:v>
                </c:pt>
                <c:pt idx="7356">
                  <c:v>2.60699999999997</c:v>
                </c:pt>
                <c:pt idx="7357">
                  <c:v>1.2410000000000401</c:v>
                </c:pt>
                <c:pt idx="7358">
                  <c:v>5.3369999999999802</c:v>
                </c:pt>
                <c:pt idx="7359">
                  <c:v>0</c:v>
                </c:pt>
                <c:pt idx="7360">
                  <c:v>0</c:v>
                </c:pt>
                <c:pt idx="7361">
                  <c:v>0</c:v>
                </c:pt>
                <c:pt idx="7362">
                  <c:v>0</c:v>
                </c:pt>
                <c:pt idx="7363">
                  <c:v>0.74500000000000399</c:v>
                </c:pt>
                <c:pt idx="7364">
                  <c:v>0.62000000000000399</c:v>
                </c:pt>
                <c:pt idx="7365">
                  <c:v>1.49</c:v>
                </c:pt>
                <c:pt idx="7366">
                  <c:v>10.424999999999899</c:v>
                </c:pt>
                <c:pt idx="7367">
                  <c:v>13.281000000000001</c:v>
                </c:pt>
                <c:pt idx="7368">
                  <c:v>3.1030000000000002</c:v>
                </c:pt>
                <c:pt idx="7369">
                  <c:v>0</c:v>
                </c:pt>
                <c:pt idx="7370">
                  <c:v>0</c:v>
                </c:pt>
                <c:pt idx="7371">
                  <c:v>0</c:v>
                </c:pt>
                <c:pt idx="7372">
                  <c:v>5.5850000000000302</c:v>
                </c:pt>
                <c:pt idx="7373">
                  <c:v>85.391999999999996</c:v>
                </c:pt>
                <c:pt idx="7374">
                  <c:v>0</c:v>
                </c:pt>
                <c:pt idx="7375">
                  <c:v>-2.9790000000000401</c:v>
                </c:pt>
                <c:pt idx="7376">
                  <c:v>-26.311999999999902</c:v>
                </c:pt>
                <c:pt idx="7377">
                  <c:v>-19.114000000000001</c:v>
                </c:pt>
                <c:pt idx="7378">
                  <c:v>0</c:v>
                </c:pt>
                <c:pt idx="7379">
                  <c:v>0</c:v>
                </c:pt>
                <c:pt idx="7380">
                  <c:v>0</c:v>
                </c:pt>
                <c:pt idx="7381">
                  <c:v>-16.010999999999999</c:v>
                </c:pt>
                <c:pt idx="7382">
                  <c:v>0</c:v>
                </c:pt>
                <c:pt idx="7383">
                  <c:v>3.1030000000000002</c:v>
                </c:pt>
                <c:pt idx="7384">
                  <c:v>0</c:v>
                </c:pt>
                <c:pt idx="7385">
                  <c:v>-2.4830000000000001</c:v>
                </c:pt>
                <c:pt idx="7386">
                  <c:v>-1.7370000000000201</c:v>
                </c:pt>
                <c:pt idx="7387">
                  <c:v>0</c:v>
                </c:pt>
                <c:pt idx="7388">
                  <c:v>0</c:v>
                </c:pt>
                <c:pt idx="7389">
                  <c:v>0</c:v>
                </c:pt>
                <c:pt idx="7390">
                  <c:v>0</c:v>
                </c:pt>
                <c:pt idx="7391">
                  <c:v>11.1709999999999</c:v>
                </c:pt>
                <c:pt idx="7392">
                  <c:v>0</c:v>
                </c:pt>
                <c:pt idx="7393">
                  <c:v>-7.6960000000000202</c:v>
                </c:pt>
                <c:pt idx="7394">
                  <c:v>-5.83299999999997</c:v>
                </c:pt>
                <c:pt idx="7395">
                  <c:v>-5.8339999999999996</c:v>
                </c:pt>
                <c:pt idx="7396">
                  <c:v>0</c:v>
                </c:pt>
                <c:pt idx="7397">
                  <c:v>0</c:v>
                </c:pt>
                <c:pt idx="7398">
                  <c:v>0</c:v>
                </c:pt>
                <c:pt idx="7399">
                  <c:v>-0.37199999999995698</c:v>
                </c:pt>
                <c:pt idx="7400">
                  <c:v>-0.12400000000002299</c:v>
                </c:pt>
                <c:pt idx="7401">
                  <c:v>0</c:v>
                </c:pt>
                <c:pt idx="7402">
                  <c:v>-0.992999999999995</c:v>
                </c:pt>
                <c:pt idx="7403">
                  <c:v>0.74399999999997102</c:v>
                </c:pt>
                <c:pt idx="7404">
                  <c:v>-0.37199999999995698</c:v>
                </c:pt>
                <c:pt idx="7405">
                  <c:v>0</c:v>
                </c:pt>
                <c:pt idx="7406">
                  <c:v>0</c:v>
                </c:pt>
                <c:pt idx="7407">
                  <c:v>0</c:v>
                </c:pt>
                <c:pt idx="7408">
                  <c:v>0</c:v>
                </c:pt>
                <c:pt idx="7409">
                  <c:v>0</c:v>
                </c:pt>
                <c:pt idx="7410">
                  <c:v>0.49599999999998001</c:v>
                </c:pt>
                <c:pt idx="7411">
                  <c:v>0</c:v>
                </c:pt>
                <c:pt idx="7412">
                  <c:v>-1.2409999999999799</c:v>
                </c:pt>
                <c:pt idx="7413">
                  <c:v>-0.24799999999999001</c:v>
                </c:pt>
                <c:pt idx="7414">
                  <c:v>0</c:v>
                </c:pt>
                <c:pt idx="7415">
                  <c:v>0</c:v>
                </c:pt>
                <c:pt idx="7416">
                  <c:v>0</c:v>
                </c:pt>
                <c:pt idx="7417">
                  <c:v>-0.992999999999995</c:v>
                </c:pt>
                <c:pt idx="7418">
                  <c:v>0.992999999999995</c:v>
                </c:pt>
                <c:pt idx="7419">
                  <c:v>0</c:v>
                </c:pt>
                <c:pt idx="7420">
                  <c:v>0</c:v>
                </c:pt>
                <c:pt idx="7421">
                  <c:v>-0.49599999999998001</c:v>
                </c:pt>
                <c:pt idx="7422">
                  <c:v>-0.74500000000000399</c:v>
                </c:pt>
                <c:pt idx="7423">
                  <c:v>0</c:v>
                </c:pt>
                <c:pt idx="7424">
                  <c:v>0</c:v>
                </c:pt>
                <c:pt idx="7425">
                  <c:v>0</c:v>
                </c:pt>
                <c:pt idx="7426">
                  <c:v>0.74500000000000399</c:v>
                </c:pt>
                <c:pt idx="7427">
                  <c:v>0</c:v>
                </c:pt>
                <c:pt idx="7428">
                  <c:v>-0.12400000000002299</c:v>
                </c:pt>
                <c:pt idx="7429">
                  <c:v>0</c:v>
                </c:pt>
                <c:pt idx="7430">
                  <c:v>-0.12400000000002299</c:v>
                </c:pt>
                <c:pt idx="7431">
                  <c:v>0</c:v>
                </c:pt>
                <c:pt idx="7432">
                  <c:v>0</c:v>
                </c:pt>
                <c:pt idx="7433">
                  <c:v>0</c:v>
                </c:pt>
                <c:pt idx="7434">
                  <c:v>0</c:v>
                </c:pt>
                <c:pt idx="7435">
                  <c:v>37.234999999999999</c:v>
                </c:pt>
                <c:pt idx="7436">
                  <c:v>7.3229999999999702</c:v>
                </c:pt>
                <c:pt idx="7437">
                  <c:v>4.5920000000000396</c:v>
                </c:pt>
                <c:pt idx="7438">
                  <c:v>4.0960000000000001</c:v>
                </c:pt>
                <c:pt idx="7439">
                  <c:v>0.62099999999998001</c:v>
                </c:pt>
                <c:pt idx="7440">
                  <c:v>0.24799999999999001</c:v>
                </c:pt>
                <c:pt idx="7441">
                  <c:v>0</c:v>
                </c:pt>
                <c:pt idx="7442">
                  <c:v>0</c:v>
                </c:pt>
                <c:pt idx="7443">
                  <c:v>0</c:v>
                </c:pt>
                <c:pt idx="7444">
                  <c:v>0</c:v>
                </c:pt>
                <c:pt idx="7445">
                  <c:v>-1.24200000000001</c:v>
                </c:pt>
                <c:pt idx="7446">
                  <c:v>0</c:v>
                </c:pt>
                <c:pt idx="7447">
                  <c:v>-0.24799999999999001</c:v>
                </c:pt>
                <c:pt idx="7448">
                  <c:v>0.62099999999998001</c:v>
                </c:pt>
                <c:pt idx="7449">
                  <c:v>-0.74500000000000399</c:v>
                </c:pt>
                <c:pt idx="7450">
                  <c:v>0</c:v>
                </c:pt>
                <c:pt idx="7451">
                  <c:v>0</c:v>
                </c:pt>
                <c:pt idx="7452">
                  <c:v>0</c:v>
                </c:pt>
                <c:pt idx="7453">
                  <c:v>0.37299999999999001</c:v>
                </c:pt>
                <c:pt idx="7454">
                  <c:v>0.992999999999995</c:v>
                </c:pt>
                <c:pt idx="7455">
                  <c:v>0</c:v>
                </c:pt>
                <c:pt idx="7456">
                  <c:v>0.37200000000001399</c:v>
                </c:pt>
                <c:pt idx="7457">
                  <c:v>0</c:v>
                </c:pt>
                <c:pt idx="7458">
                  <c:v>-0.992999999999995</c:v>
                </c:pt>
                <c:pt idx="7459">
                  <c:v>0</c:v>
                </c:pt>
                <c:pt idx="7460">
                  <c:v>0</c:v>
                </c:pt>
                <c:pt idx="7461">
                  <c:v>0</c:v>
                </c:pt>
                <c:pt idx="7462">
                  <c:v>-10.302</c:v>
                </c:pt>
                <c:pt idx="7463">
                  <c:v>0</c:v>
                </c:pt>
                <c:pt idx="7464">
                  <c:v>2.8550000000000102</c:v>
                </c:pt>
                <c:pt idx="7465">
                  <c:v>0</c:v>
                </c:pt>
                <c:pt idx="7466">
                  <c:v>-2.3590000000000302</c:v>
                </c:pt>
                <c:pt idx="7467">
                  <c:v>0</c:v>
                </c:pt>
                <c:pt idx="7468">
                  <c:v>0</c:v>
                </c:pt>
                <c:pt idx="7469">
                  <c:v>0</c:v>
                </c:pt>
                <c:pt idx="7470">
                  <c:v>0</c:v>
                </c:pt>
                <c:pt idx="7471">
                  <c:v>-8.5639999999999592</c:v>
                </c:pt>
                <c:pt idx="7472">
                  <c:v>-9.8049999999999997</c:v>
                </c:pt>
                <c:pt idx="7473">
                  <c:v>0</c:v>
                </c:pt>
                <c:pt idx="7474">
                  <c:v>0.992999999999995</c:v>
                </c:pt>
                <c:pt idx="7475">
                  <c:v>14.398</c:v>
                </c:pt>
                <c:pt idx="7476">
                  <c:v>0</c:v>
                </c:pt>
                <c:pt idx="7477">
                  <c:v>0</c:v>
                </c:pt>
                <c:pt idx="7478">
                  <c:v>0</c:v>
                </c:pt>
                <c:pt idx="7479">
                  <c:v>0</c:v>
                </c:pt>
                <c:pt idx="7480">
                  <c:v>0</c:v>
                </c:pt>
                <c:pt idx="7481">
                  <c:v>100.906999999999</c:v>
                </c:pt>
                <c:pt idx="7482">
                  <c:v>0</c:v>
                </c:pt>
                <c:pt idx="7483">
                  <c:v>-100.038</c:v>
                </c:pt>
                <c:pt idx="7484">
                  <c:v>-2.3580000000000001</c:v>
                </c:pt>
                <c:pt idx="7485">
                  <c:v>-0.248999999999966</c:v>
                </c:pt>
                <c:pt idx="7486">
                  <c:v>0</c:v>
                </c:pt>
                <c:pt idx="7487">
                  <c:v>0</c:v>
                </c:pt>
                <c:pt idx="7488">
                  <c:v>0</c:v>
                </c:pt>
                <c:pt idx="7489">
                  <c:v>0.86900000000002797</c:v>
                </c:pt>
                <c:pt idx="7490">
                  <c:v>50.142999999999901</c:v>
                </c:pt>
                <c:pt idx="7491">
                  <c:v>0</c:v>
                </c:pt>
                <c:pt idx="7492">
                  <c:v>6.9499999999999797</c:v>
                </c:pt>
                <c:pt idx="7493">
                  <c:v>-41.826999999999998</c:v>
                </c:pt>
                <c:pt idx="7494">
                  <c:v>-20.354999999999901</c:v>
                </c:pt>
                <c:pt idx="7495">
                  <c:v>0</c:v>
                </c:pt>
                <c:pt idx="7496">
                  <c:v>0</c:v>
                </c:pt>
                <c:pt idx="7497">
                  <c:v>0</c:v>
                </c:pt>
                <c:pt idx="7498">
                  <c:v>1.4890000000000301</c:v>
                </c:pt>
                <c:pt idx="7499">
                  <c:v>32.394999999999897</c:v>
                </c:pt>
                <c:pt idx="7500">
                  <c:v>0</c:v>
                </c:pt>
                <c:pt idx="7501">
                  <c:v>3.84699999999998</c:v>
                </c:pt>
                <c:pt idx="7502">
                  <c:v>-1.365</c:v>
                </c:pt>
                <c:pt idx="7503">
                  <c:v>0</c:v>
                </c:pt>
                <c:pt idx="7504">
                  <c:v>0</c:v>
                </c:pt>
                <c:pt idx="7505">
                  <c:v>0</c:v>
                </c:pt>
                <c:pt idx="7506">
                  <c:v>0</c:v>
                </c:pt>
                <c:pt idx="7507">
                  <c:v>0.62099999999998001</c:v>
                </c:pt>
                <c:pt idx="7508">
                  <c:v>0</c:v>
                </c:pt>
                <c:pt idx="7509">
                  <c:v>1.8620000000000201</c:v>
                </c:pt>
                <c:pt idx="7510">
                  <c:v>3.7229999999999501</c:v>
                </c:pt>
                <c:pt idx="7511">
                  <c:v>0</c:v>
                </c:pt>
                <c:pt idx="7512">
                  <c:v>-5.7089999999999996</c:v>
                </c:pt>
                <c:pt idx="7513">
                  <c:v>0</c:v>
                </c:pt>
                <c:pt idx="7514">
                  <c:v>0</c:v>
                </c:pt>
                <c:pt idx="7515">
                  <c:v>0</c:v>
                </c:pt>
                <c:pt idx="7516">
                  <c:v>2.7309999999999901</c:v>
                </c:pt>
                <c:pt idx="7517">
                  <c:v>0</c:v>
                </c:pt>
                <c:pt idx="7518">
                  <c:v>0.992999999999995</c:v>
                </c:pt>
                <c:pt idx="7519">
                  <c:v>0</c:v>
                </c:pt>
                <c:pt idx="7520">
                  <c:v>-2.7309999999999901</c:v>
                </c:pt>
                <c:pt idx="7521">
                  <c:v>0</c:v>
                </c:pt>
                <c:pt idx="7522">
                  <c:v>0</c:v>
                </c:pt>
                <c:pt idx="7523">
                  <c:v>0</c:v>
                </c:pt>
                <c:pt idx="7524">
                  <c:v>0</c:v>
                </c:pt>
                <c:pt idx="7525">
                  <c:v>5.7099999999999698</c:v>
                </c:pt>
                <c:pt idx="7526">
                  <c:v>0</c:v>
                </c:pt>
                <c:pt idx="7527">
                  <c:v>1.98599999999999</c:v>
                </c:pt>
                <c:pt idx="7528">
                  <c:v>-7.94399999999996</c:v>
                </c:pt>
                <c:pt idx="7529">
                  <c:v>7.94399999999996</c:v>
                </c:pt>
                <c:pt idx="7530">
                  <c:v>-7.94399999999996</c:v>
                </c:pt>
                <c:pt idx="7531">
                  <c:v>0</c:v>
                </c:pt>
                <c:pt idx="7532">
                  <c:v>0</c:v>
                </c:pt>
                <c:pt idx="7533">
                  <c:v>0</c:v>
                </c:pt>
                <c:pt idx="7534">
                  <c:v>29.663999999999898</c:v>
                </c:pt>
                <c:pt idx="7535">
                  <c:v>13.032</c:v>
                </c:pt>
                <c:pt idx="7536">
                  <c:v>0</c:v>
                </c:pt>
                <c:pt idx="7537">
                  <c:v>-5.2129999999999601</c:v>
                </c:pt>
                <c:pt idx="7538">
                  <c:v>0</c:v>
                </c:pt>
                <c:pt idx="7539">
                  <c:v>3.2269999999999701</c:v>
                </c:pt>
                <c:pt idx="7540">
                  <c:v>0</c:v>
                </c:pt>
                <c:pt idx="7541">
                  <c:v>0</c:v>
                </c:pt>
                <c:pt idx="7542">
                  <c:v>0</c:v>
                </c:pt>
                <c:pt idx="7543">
                  <c:v>3.3509999999999902</c:v>
                </c:pt>
                <c:pt idx="7544">
                  <c:v>0</c:v>
                </c:pt>
                <c:pt idx="7545">
                  <c:v>-0.123999999999909</c:v>
                </c:pt>
                <c:pt idx="7546">
                  <c:v>0</c:v>
                </c:pt>
                <c:pt idx="7547">
                  <c:v>0.123999999999909</c:v>
                </c:pt>
                <c:pt idx="7548">
                  <c:v>2.7300000000000102</c:v>
                </c:pt>
                <c:pt idx="7549">
                  <c:v>0</c:v>
                </c:pt>
                <c:pt idx="7550">
                  <c:v>0</c:v>
                </c:pt>
                <c:pt idx="7551">
                  <c:v>0</c:v>
                </c:pt>
                <c:pt idx="7552">
                  <c:v>-20.728000000000002</c:v>
                </c:pt>
                <c:pt idx="7553">
                  <c:v>-86.012</c:v>
                </c:pt>
                <c:pt idx="7554">
                  <c:v>-17.127999999999901</c:v>
                </c:pt>
                <c:pt idx="7555">
                  <c:v>-14.521999999999901</c:v>
                </c:pt>
                <c:pt idx="7556">
                  <c:v>0</c:v>
                </c:pt>
                <c:pt idx="7557">
                  <c:v>22.4649999999999</c:v>
                </c:pt>
                <c:pt idx="7558">
                  <c:v>0</c:v>
                </c:pt>
                <c:pt idx="7559">
                  <c:v>0</c:v>
                </c:pt>
                <c:pt idx="7560">
                  <c:v>0</c:v>
                </c:pt>
                <c:pt idx="7561">
                  <c:v>9.3089999999999602</c:v>
                </c:pt>
                <c:pt idx="7562">
                  <c:v>0.74400000000002797</c:v>
                </c:pt>
                <c:pt idx="7563">
                  <c:v>0</c:v>
                </c:pt>
                <c:pt idx="7564">
                  <c:v>0</c:v>
                </c:pt>
                <c:pt idx="7565">
                  <c:v>-1.365</c:v>
                </c:pt>
                <c:pt idx="7566">
                  <c:v>0</c:v>
                </c:pt>
                <c:pt idx="7567">
                  <c:v>0</c:v>
                </c:pt>
                <c:pt idx="7568">
                  <c:v>0</c:v>
                </c:pt>
                <c:pt idx="7569">
                  <c:v>0</c:v>
                </c:pt>
                <c:pt idx="7570">
                  <c:v>0</c:v>
                </c:pt>
                <c:pt idx="7571">
                  <c:v>-26.809000000000001</c:v>
                </c:pt>
                <c:pt idx="7572">
                  <c:v>-5.5849999999999698</c:v>
                </c:pt>
                <c:pt idx="7573">
                  <c:v>0</c:v>
                </c:pt>
                <c:pt idx="7574">
                  <c:v>11.418999999999899</c:v>
                </c:pt>
                <c:pt idx="7575">
                  <c:v>17.747999999999902</c:v>
                </c:pt>
                <c:pt idx="7576">
                  <c:v>0</c:v>
                </c:pt>
                <c:pt idx="7577">
                  <c:v>0</c:v>
                </c:pt>
                <c:pt idx="7578">
                  <c:v>0</c:v>
                </c:pt>
                <c:pt idx="7579">
                  <c:v>0</c:v>
                </c:pt>
                <c:pt idx="7580">
                  <c:v>0</c:v>
                </c:pt>
                <c:pt idx="7581">
                  <c:v>-9.6809999999999796</c:v>
                </c:pt>
                <c:pt idx="7582">
                  <c:v>-4.3439999999999896</c:v>
                </c:pt>
                <c:pt idx="7583">
                  <c:v>0</c:v>
                </c:pt>
                <c:pt idx="7584">
                  <c:v>8.3159999999999705</c:v>
                </c:pt>
                <c:pt idx="7585">
                  <c:v>0</c:v>
                </c:pt>
                <c:pt idx="7586">
                  <c:v>0</c:v>
                </c:pt>
                <c:pt idx="7587">
                  <c:v>0</c:v>
                </c:pt>
                <c:pt idx="7588">
                  <c:v>-0.123999999999966</c:v>
                </c:pt>
                <c:pt idx="7589">
                  <c:v>0</c:v>
                </c:pt>
                <c:pt idx="7590">
                  <c:v>1.11699999999996</c:v>
                </c:pt>
                <c:pt idx="7591">
                  <c:v>0.12400000000002299</c:v>
                </c:pt>
                <c:pt idx="7592">
                  <c:v>-0.12400000000002299</c:v>
                </c:pt>
                <c:pt idx="7593">
                  <c:v>-0.867999999999995</c:v>
                </c:pt>
                <c:pt idx="7594">
                  <c:v>0</c:v>
                </c:pt>
                <c:pt idx="7595">
                  <c:v>0</c:v>
                </c:pt>
                <c:pt idx="7596">
                  <c:v>0</c:v>
                </c:pt>
                <c:pt idx="7597">
                  <c:v>1.365</c:v>
                </c:pt>
                <c:pt idx="7598">
                  <c:v>0</c:v>
                </c:pt>
                <c:pt idx="7599">
                  <c:v>-1.73799999999999</c:v>
                </c:pt>
                <c:pt idx="7600">
                  <c:v>0</c:v>
                </c:pt>
                <c:pt idx="7601">
                  <c:v>1.1179999999999899</c:v>
                </c:pt>
                <c:pt idx="7602">
                  <c:v>0</c:v>
                </c:pt>
                <c:pt idx="7603">
                  <c:v>0</c:v>
                </c:pt>
                <c:pt idx="7604">
                  <c:v>0</c:v>
                </c:pt>
                <c:pt idx="7605">
                  <c:v>0</c:v>
                </c:pt>
                <c:pt idx="7606">
                  <c:v>-1.4890000000000301</c:v>
                </c:pt>
                <c:pt idx="7607">
                  <c:v>1.4890000000000301</c:v>
                </c:pt>
                <c:pt idx="7608">
                  <c:v>-0.99300000000005095</c:v>
                </c:pt>
                <c:pt idx="7609">
                  <c:v>0.24900000000002301</c:v>
                </c:pt>
                <c:pt idx="7610">
                  <c:v>0</c:v>
                </c:pt>
                <c:pt idx="7611">
                  <c:v>0.867999999999995</c:v>
                </c:pt>
                <c:pt idx="7612">
                  <c:v>0</c:v>
                </c:pt>
                <c:pt idx="7613">
                  <c:v>0</c:v>
                </c:pt>
                <c:pt idx="7614">
                  <c:v>0</c:v>
                </c:pt>
                <c:pt idx="7615">
                  <c:v>-0.74500000000000399</c:v>
                </c:pt>
                <c:pt idx="7616">
                  <c:v>1.98599999999999</c:v>
                </c:pt>
                <c:pt idx="7617">
                  <c:v>1.2409999999999799</c:v>
                </c:pt>
                <c:pt idx="7618">
                  <c:v>0</c:v>
                </c:pt>
                <c:pt idx="7619">
                  <c:v>-0.74499999999994704</c:v>
                </c:pt>
                <c:pt idx="7620">
                  <c:v>-0.74400000000002797</c:v>
                </c:pt>
                <c:pt idx="7621">
                  <c:v>0</c:v>
                </c:pt>
                <c:pt idx="7622">
                  <c:v>0</c:v>
                </c:pt>
                <c:pt idx="7623">
                  <c:v>0</c:v>
                </c:pt>
                <c:pt idx="7624">
                  <c:v>-1.4890000000000301</c:v>
                </c:pt>
                <c:pt idx="7625">
                  <c:v>0</c:v>
                </c:pt>
                <c:pt idx="7626">
                  <c:v>0</c:v>
                </c:pt>
                <c:pt idx="7627">
                  <c:v>9.68100000000004</c:v>
                </c:pt>
                <c:pt idx="7628">
                  <c:v>13.2799999999999</c:v>
                </c:pt>
                <c:pt idx="7629">
                  <c:v>3.9720000000000302</c:v>
                </c:pt>
                <c:pt idx="7630">
                  <c:v>0</c:v>
                </c:pt>
                <c:pt idx="7631">
                  <c:v>0</c:v>
                </c:pt>
                <c:pt idx="7632">
                  <c:v>0</c:v>
                </c:pt>
                <c:pt idx="7633">
                  <c:v>-1.11700000000001</c:v>
                </c:pt>
                <c:pt idx="7634">
                  <c:v>0</c:v>
                </c:pt>
                <c:pt idx="7635">
                  <c:v>3.6000000000000201</c:v>
                </c:pt>
                <c:pt idx="7636">
                  <c:v>0</c:v>
                </c:pt>
                <c:pt idx="7637">
                  <c:v>-2.8550000000000102</c:v>
                </c:pt>
                <c:pt idx="7638">
                  <c:v>-1.61299999999999</c:v>
                </c:pt>
                <c:pt idx="7639">
                  <c:v>0</c:v>
                </c:pt>
                <c:pt idx="7640">
                  <c:v>0</c:v>
                </c:pt>
                <c:pt idx="7641">
                  <c:v>0</c:v>
                </c:pt>
                <c:pt idx="7642">
                  <c:v>14.2739999999999</c:v>
                </c:pt>
                <c:pt idx="7643">
                  <c:v>0.49600000000003702</c:v>
                </c:pt>
                <c:pt idx="7644">
                  <c:v>0</c:v>
                </c:pt>
                <c:pt idx="7645">
                  <c:v>-5.5850000000000302</c:v>
                </c:pt>
                <c:pt idx="7646">
                  <c:v>-2.23399999999998</c:v>
                </c:pt>
                <c:pt idx="7647">
                  <c:v>2.23399999999998</c:v>
                </c:pt>
                <c:pt idx="7648">
                  <c:v>0</c:v>
                </c:pt>
                <c:pt idx="7649">
                  <c:v>0</c:v>
                </c:pt>
                <c:pt idx="7650">
                  <c:v>0</c:v>
                </c:pt>
                <c:pt idx="7651">
                  <c:v>-1.6139999999999699</c:v>
                </c:pt>
                <c:pt idx="7652">
                  <c:v>-4.5919999999999801</c:v>
                </c:pt>
                <c:pt idx="7653">
                  <c:v>-6.5780000000000296</c:v>
                </c:pt>
                <c:pt idx="7654">
                  <c:v>-0.49599999999998001</c:v>
                </c:pt>
                <c:pt idx="7655">
                  <c:v>-2.6070000000000202</c:v>
                </c:pt>
                <c:pt idx="7656">
                  <c:v>-1.2409999999999799</c:v>
                </c:pt>
                <c:pt idx="7657">
                  <c:v>0</c:v>
                </c:pt>
                <c:pt idx="7658">
                  <c:v>0</c:v>
                </c:pt>
                <c:pt idx="7659">
                  <c:v>0</c:v>
                </c:pt>
                <c:pt idx="7660">
                  <c:v>0</c:v>
                </c:pt>
                <c:pt idx="7661">
                  <c:v>0</c:v>
                </c:pt>
                <c:pt idx="7662">
                  <c:v>-3.2270000000000301</c:v>
                </c:pt>
                <c:pt idx="7663">
                  <c:v>-2.97799999999995</c:v>
                </c:pt>
                <c:pt idx="7664">
                  <c:v>-2.2340000000000302</c:v>
                </c:pt>
                <c:pt idx="7665">
                  <c:v>1.2410000000000401</c:v>
                </c:pt>
                <c:pt idx="7666">
                  <c:v>0</c:v>
                </c:pt>
                <c:pt idx="7667">
                  <c:v>0</c:v>
                </c:pt>
                <c:pt idx="7668">
                  <c:v>0</c:v>
                </c:pt>
                <c:pt idx="7669">
                  <c:v>0</c:v>
                </c:pt>
                <c:pt idx="7670">
                  <c:v>-5.83299999999997</c:v>
                </c:pt>
                <c:pt idx="7671">
                  <c:v>0.62000000000000399</c:v>
                </c:pt>
                <c:pt idx="7672">
                  <c:v>-1.61299999999999</c:v>
                </c:pt>
                <c:pt idx="7673">
                  <c:v>-1.11700000000001</c:v>
                </c:pt>
                <c:pt idx="7674">
                  <c:v>0</c:v>
                </c:pt>
                <c:pt idx="7675">
                  <c:v>0</c:v>
                </c:pt>
                <c:pt idx="7676">
                  <c:v>0</c:v>
                </c:pt>
                <c:pt idx="7677">
                  <c:v>0</c:v>
                </c:pt>
                <c:pt idx="7678">
                  <c:v>0</c:v>
                </c:pt>
                <c:pt idx="7679">
                  <c:v>-0.37200000000001399</c:v>
                </c:pt>
                <c:pt idx="7680">
                  <c:v>-7.5710000000000202</c:v>
                </c:pt>
                <c:pt idx="7681">
                  <c:v>-21.3479999999999</c:v>
                </c:pt>
                <c:pt idx="7682">
                  <c:v>-9.0610000000000301</c:v>
                </c:pt>
                <c:pt idx="7683">
                  <c:v>-21.719999999999899</c:v>
                </c:pt>
                <c:pt idx="7684">
                  <c:v>0</c:v>
                </c:pt>
                <c:pt idx="7685">
                  <c:v>0</c:v>
                </c:pt>
                <c:pt idx="7686">
                  <c:v>0</c:v>
                </c:pt>
                <c:pt idx="7687">
                  <c:v>3.7230000000000101</c:v>
                </c:pt>
                <c:pt idx="7688">
                  <c:v>10.1779999999999</c:v>
                </c:pt>
                <c:pt idx="7689">
                  <c:v>1.4889999999999699</c:v>
                </c:pt>
                <c:pt idx="7690">
                  <c:v>0</c:v>
                </c:pt>
                <c:pt idx="7691">
                  <c:v>-24.201999999999899</c:v>
                </c:pt>
                <c:pt idx="7692">
                  <c:v>0</c:v>
                </c:pt>
                <c:pt idx="7693">
                  <c:v>0</c:v>
                </c:pt>
                <c:pt idx="7694">
                  <c:v>0</c:v>
                </c:pt>
                <c:pt idx="7695">
                  <c:v>0</c:v>
                </c:pt>
                <c:pt idx="7696">
                  <c:v>0.37200000000001399</c:v>
                </c:pt>
                <c:pt idx="7697">
                  <c:v>-0.37200000000001399</c:v>
                </c:pt>
                <c:pt idx="7698">
                  <c:v>-3.8479999999999501</c:v>
                </c:pt>
                <c:pt idx="7699">
                  <c:v>0</c:v>
                </c:pt>
                <c:pt idx="7700">
                  <c:v>3.97199999999998</c:v>
                </c:pt>
                <c:pt idx="7701">
                  <c:v>7.4470000000000001</c:v>
                </c:pt>
                <c:pt idx="7702">
                  <c:v>0</c:v>
                </c:pt>
                <c:pt idx="7703">
                  <c:v>0</c:v>
                </c:pt>
                <c:pt idx="7704">
                  <c:v>0</c:v>
                </c:pt>
                <c:pt idx="7705">
                  <c:v>-9.06</c:v>
                </c:pt>
                <c:pt idx="7706">
                  <c:v>0</c:v>
                </c:pt>
                <c:pt idx="7707">
                  <c:v>-0.49700000000001399</c:v>
                </c:pt>
                <c:pt idx="7708">
                  <c:v>-1.11700000000001</c:v>
                </c:pt>
                <c:pt idx="7709">
                  <c:v>-0.49599999999998001</c:v>
                </c:pt>
                <c:pt idx="7710">
                  <c:v>-0.24900000000002301</c:v>
                </c:pt>
                <c:pt idx="7711">
                  <c:v>0</c:v>
                </c:pt>
                <c:pt idx="7712">
                  <c:v>0</c:v>
                </c:pt>
                <c:pt idx="7713">
                  <c:v>0</c:v>
                </c:pt>
                <c:pt idx="7714">
                  <c:v>-14.521000000000001</c:v>
                </c:pt>
                <c:pt idx="7715">
                  <c:v>-0.49700000000001399</c:v>
                </c:pt>
                <c:pt idx="7716">
                  <c:v>-1.4889999999999699</c:v>
                </c:pt>
                <c:pt idx="7717">
                  <c:v>-4.4680000000000097</c:v>
                </c:pt>
                <c:pt idx="7718">
                  <c:v>4.4680000000000097</c:v>
                </c:pt>
                <c:pt idx="7719">
                  <c:v>2.7309999999999901</c:v>
                </c:pt>
                <c:pt idx="7720">
                  <c:v>0</c:v>
                </c:pt>
                <c:pt idx="7721">
                  <c:v>0</c:v>
                </c:pt>
                <c:pt idx="7722">
                  <c:v>0</c:v>
                </c:pt>
                <c:pt idx="7723">
                  <c:v>13.032</c:v>
                </c:pt>
                <c:pt idx="7724">
                  <c:v>3.4749999999999601</c:v>
                </c:pt>
                <c:pt idx="7725">
                  <c:v>34.503999999999998</c:v>
                </c:pt>
                <c:pt idx="7726">
                  <c:v>2.2350000000000101</c:v>
                </c:pt>
                <c:pt idx="7727">
                  <c:v>4.0949999999999704</c:v>
                </c:pt>
                <c:pt idx="7728">
                  <c:v>0</c:v>
                </c:pt>
                <c:pt idx="7729">
                  <c:v>0</c:v>
                </c:pt>
                <c:pt idx="7730">
                  <c:v>0</c:v>
                </c:pt>
                <c:pt idx="7731">
                  <c:v>0</c:v>
                </c:pt>
                <c:pt idx="7732">
                  <c:v>-0.86899999999997102</c:v>
                </c:pt>
                <c:pt idx="7733">
                  <c:v>0</c:v>
                </c:pt>
                <c:pt idx="7734">
                  <c:v>0.86899999999997102</c:v>
                </c:pt>
                <c:pt idx="7735">
                  <c:v>0</c:v>
                </c:pt>
                <c:pt idx="7736">
                  <c:v>-0.86899999999997102</c:v>
                </c:pt>
                <c:pt idx="7737">
                  <c:v>-2.7309999999999901</c:v>
                </c:pt>
                <c:pt idx="7738">
                  <c:v>0</c:v>
                </c:pt>
                <c:pt idx="7739">
                  <c:v>0</c:v>
                </c:pt>
                <c:pt idx="7740">
                  <c:v>0</c:v>
                </c:pt>
                <c:pt idx="7741">
                  <c:v>-33.138999999999903</c:v>
                </c:pt>
                <c:pt idx="7742">
                  <c:v>-18.617000000000001</c:v>
                </c:pt>
                <c:pt idx="7743">
                  <c:v>0</c:v>
                </c:pt>
                <c:pt idx="7744">
                  <c:v>10.798</c:v>
                </c:pt>
                <c:pt idx="7745">
                  <c:v>0</c:v>
                </c:pt>
                <c:pt idx="7746">
                  <c:v>-4.9650000000000301</c:v>
                </c:pt>
                <c:pt idx="7747">
                  <c:v>0</c:v>
                </c:pt>
                <c:pt idx="7748">
                  <c:v>0</c:v>
                </c:pt>
                <c:pt idx="7749">
                  <c:v>0</c:v>
                </c:pt>
                <c:pt idx="7750">
                  <c:v>-0.74500000000000399</c:v>
                </c:pt>
                <c:pt idx="7751">
                  <c:v>3.9720000000000302</c:v>
                </c:pt>
                <c:pt idx="7752">
                  <c:v>0</c:v>
                </c:pt>
                <c:pt idx="7753">
                  <c:v>17.5</c:v>
                </c:pt>
                <c:pt idx="7754">
                  <c:v>0</c:v>
                </c:pt>
                <c:pt idx="7755">
                  <c:v>-38.6</c:v>
                </c:pt>
                <c:pt idx="7756">
                  <c:v>0</c:v>
                </c:pt>
                <c:pt idx="7757">
                  <c:v>0</c:v>
                </c:pt>
                <c:pt idx="7758">
                  <c:v>0</c:v>
                </c:pt>
                <c:pt idx="7759">
                  <c:v>0.123999999999966</c:v>
                </c:pt>
                <c:pt idx="7760">
                  <c:v>0</c:v>
                </c:pt>
                <c:pt idx="7761">
                  <c:v>-4.8410000000000002</c:v>
                </c:pt>
                <c:pt idx="7762">
                  <c:v>0</c:v>
                </c:pt>
                <c:pt idx="7763">
                  <c:v>20.230999999999899</c:v>
                </c:pt>
                <c:pt idx="7764">
                  <c:v>4.5930000000000097</c:v>
                </c:pt>
                <c:pt idx="7765">
                  <c:v>0</c:v>
                </c:pt>
                <c:pt idx="7766">
                  <c:v>0</c:v>
                </c:pt>
                <c:pt idx="7767">
                  <c:v>0</c:v>
                </c:pt>
                <c:pt idx="7768">
                  <c:v>-3.97199999999998</c:v>
                </c:pt>
                <c:pt idx="7769">
                  <c:v>0</c:v>
                </c:pt>
                <c:pt idx="7770">
                  <c:v>0</c:v>
                </c:pt>
                <c:pt idx="7771">
                  <c:v>-13.7769999999999</c:v>
                </c:pt>
                <c:pt idx="7772">
                  <c:v>-0.62000000000000399</c:v>
                </c:pt>
                <c:pt idx="7773">
                  <c:v>-16.134999999999899</c:v>
                </c:pt>
                <c:pt idx="7774">
                  <c:v>0</c:v>
                </c:pt>
                <c:pt idx="7775">
                  <c:v>0</c:v>
                </c:pt>
                <c:pt idx="7776">
                  <c:v>0</c:v>
                </c:pt>
                <c:pt idx="7777">
                  <c:v>0</c:v>
                </c:pt>
                <c:pt idx="7778">
                  <c:v>-5.83299999999997</c:v>
                </c:pt>
                <c:pt idx="7779">
                  <c:v>13.155999999999899</c:v>
                </c:pt>
                <c:pt idx="7780">
                  <c:v>-0.24799999999999001</c:v>
                </c:pt>
                <c:pt idx="7781">
                  <c:v>0</c:v>
                </c:pt>
                <c:pt idx="7782">
                  <c:v>0</c:v>
                </c:pt>
                <c:pt idx="7783">
                  <c:v>0</c:v>
                </c:pt>
                <c:pt idx="7784">
                  <c:v>0</c:v>
                </c:pt>
                <c:pt idx="7785">
                  <c:v>0</c:v>
                </c:pt>
                <c:pt idx="7786">
                  <c:v>11.6669999999999</c:v>
                </c:pt>
                <c:pt idx="7787">
                  <c:v>0</c:v>
                </c:pt>
                <c:pt idx="7788">
                  <c:v>-22.588999999999999</c:v>
                </c:pt>
                <c:pt idx="7789">
                  <c:v>-9.93</c:v>
                </c:pt>
                <c:pt idx="7790">
                  <c:v>0</c:v>
                </c:pt>
                <c:pt idx="7791">
                  <c:v>5.0889999999999898</c:v>
                </c:pt>
                <c:pt idx="7792">
                  <c:v>0</c:v>
                </c:pt>
                <c:pt idx="7793">
                  <c:v>0</c:v>
                </c:pt>
                <c:pt idx="7794">
                  <c:v>0</c:v>
                </c:pt>
                <c:pt idx="7795">
                  <c:v>14.148999999999999</c:v>
                </c:pt>
                <c:pt idx="7796">
                  <c:v>0</c:v>
                </c:pt>
                <c:pt idx="7797">
                  <c:v>-9.9289999999999701</c:v>
                </c:pt>
                <c:pt idx="7798">
                  <c:v>-2.7300000000000102</c:v>
                </c:pt>
                <c:pt idx="7799">
                  <c:v>-0.248999999999966</c:v>
                </c:pt>
                <c:pt idx="7800">
                  <c:v>0</c:v>
                </c:pt>
                <c:pt idx="7801">
                  <c:v>0</c:v>
                </c:pt>
                <c:pt idx="7802">
                  <c:v>0</c:v>
                </c:pt>
                <c:pt idx="7803">
                  <c:v>0</c:v>
                </c:pt>
                <c:pt idx="7804">
                  <c:v>0</c:v>
                </c:pt>
                <c:pt idx="7805">
                  <c:v>-8.3160000000000291</c:v>
                </c:pt>
                <c:pt idx="7806">
                  <c:v>-52.377000000000002</c:v>
                </c:pt>
                <c:pt idx="7807">
                  <c:v>-22.091999999999899</c:v>
                </c:pt>
                <c:pt idx="7808">
                  <c:v>-5.7099999999999698</c:v>
                </c:pt>
                <c:pt idx="7809">
                  <c:v>0</c:v>
                </c:pt>
                <c:pt idx="7810">
                  <c:v>0</c:v>
                </c:pt>
                <c:pt idx="7811">
                  <c:v>0</c:v>
                </c:pt>
                <c:pt idx="7812">
                  <c:v>0</c:v>
                </c:pt>
                <c:pt idx="7813">
                  <c:v>-6.2060000000000102</c:v>
                </c:pt>
                <c:pt idx="7814">
                  <c:v>-2.1099999999999501</c:v>
                </c:pt>
                <c:pt idx="7815">
                  <c:v>0</c:v>
                </c:pt>
                <c:pt idx="7816">
                  <c:v>3.3509999999999902</c:v>
                </c:pt>
                <c:pt idx="7817">
                  <c:v>0</c:v>
                </c:pt>
                <c:pt idx="7818">
                  <c:v>-5.2130000000000196</c:v>
                </c:pt>
                <c:pt idx="7819">
                  <c:v>0</c:v>
                </c:pt>
                <c:pt idx="7820">
                  <c:v>0</c:v>
                </c:pt>
                <c:pt idx="7821">
                  <c:v>0</c:v>
                </c:pt>
                <c:pt idx="7822">
                  <c:v>0</c:v>
                </c:pt>
                <c:pt idx="7823">
                  <c:v>-1.11699999999996</c:v>
                </c:pt>
                <c:pt idx="7824">
                  <c:v>2.23399999999998</c:v>
                </c:pt>
                <c:pt idx="7825">
                  <c:v>0</c:v>
                </c:pt>
                <c:pt idx="7826">
                  <c:v>21.223999999999901</c:v>
                </c:pt>
                <c:pt idx="7827">
                  <c:v>0</c:v>
                </c:pt>
                <c:pt idx="7828">
                  <c:v>0</c:v>
                </c:pt>
                <c:pt idx="7829">
                  <c:v>0</c:v>
                </c:pt>
                <c:pt idx="7830">
                  <c:v>0</c:v>
                </c:pt>
                <c:pt idx="7831">
                  <c:v>1.3659999999999799</c:v>
                </c:pt>
                <c:pt idx="7832">
                  <c:v>1.7370000000000201</c:v>
                </c:pt>
                <c:pt idx="7833">
                  <c:v>0</c:v>
                </c:pt>
                <c:pt idx="7834">
                  <c:v>-7.4470000000000001</c:v>
                </c:pt>
                <c:pt idx="7835">
                  <c:v>-4.7160000000000002</c:v>
                </c:pt>
                <c:pt idx="7836">
                  <c:v>0</c:v>
                </c:pt>
                <c:pt idx="7837">
                  <c:v>0</c:v>
                </c:pt>
                <c:pt idx="7838">
                  <c:v>0</c:v>
                </c:pt>
                <c:pt idx="7839">
                  <c:v>0</c:v>
                </c:pt>
                <c:pt idx="7840">
                  <c:v>0</c:v>
                </c:pt>
                <c:pt idx="7841">
                  <c:v>2.3580000000000001</c:v>
                </c:pt>
                <c:pt idx="7842">
                  <c:v>0</c:v>
                </c:pt>
                <c:pt idx="7843">
                  <c:v>0</c:v>
                </c:pt>
                <c:pt idx="7844">
                  <c:v>-6.0820000000000496</c:v>
                </c:pt>
                <c:pt idx="7845">
                  <c:v>-0.49599999999998001</c:v>
                </c:pt>
                <c:pt idx="7846">
                  <c:v>0</c:v>
                </c:pt>
                <c:pt idx="7847">
                  <c:v>0</c:v>
                </c:pt>
                <c:pt idx="7848">
                  <c:v>0</c:v>
                </c:pt>
                <c:pt idx="7849">
                  <c:v>-8.4400000000000492</c:v>
                </c:pt>
                <c:pt idx="7850">
                  <c:v>-10.0529999999999</c:v>
                </c:pt>
                <c:pt idx="7851">
                  <c:v>-2.3579999999999401</c:v>
                </c:pt>
                <c:pt idx="7852">
                  <c:v>-15.266999999999999</c:v>
                </c:pt>
                <c:pt idx="7853">
                  <c:v>0</c:v>
                </c:pt>
                <c:pt idx="7854">
                  <c:v>6.2060000000000102</c:v>
                </c:pt>
                <c:pt idx="7855">
                  <c:v>0</c:v>
                </c:pt>
                <c:pt idx="7856">
                  <c:v>0</c:v>
                </c:pt>
                <c:pt idx="7857">
                  <c:v>0</c:v>
                </c:pt>
                <c:pt idx="7858">
                  <c:v>0</c:v>
                </c:pt>
                <c:pt idx="7859">
                  <c:v>0</c:v>
                </c:pt>
                <c:pt idx="7860">
                  <c:v>-4.8400000000000301</c:v>
                </c:pt>
                <c:pt idx="7861">
                  <c:v>0</c:v>
                </c:pt>
                <c:pt idx="7862">
                  <c:v>-4.2200000000000202</c:v>
                </c:pt>
                <c:pt idx="7863">
                  <c:v>-4.3439999999999301</c:v>
                </c:pt>
                <c:pt idx="7864">
                  <c:v>0</c:v>
                </c:pt>
                <c:pt idx="7865">
                  <c:v>0</c:v>
                </c:pt>
                <c:pt idx="7866">
                  <c:v>0</c:v>
                </c:pt>
                <c:pt idx="7867">
                  <c:v>0</c:v>
                </c:pt>
                <c:pt idx="7868">
                  <c:v>-51.259999999999899</c:v>
                </c:pt>
                <c:pt idx="7869">
                  <c:v>-80.179000000000002</c:v>
                </c:pt>
                <c:pt idx="7870">
                  <c:v>0</c:v>
                </c:pt>
                <c:pt idx="7871">
                  <c:v>0</c:v>
                </c:pt>
                <c:pt idx="7872">
                  <c:v>-0.86900000000002797</c:v>
                </c:pt>
                <c:pt idx="7873">
                  <c:v>0</c:v>
                </c:pt>
                <c:pt idx="7874">
                  <c:v>0</c:v>
                </c:pt>
                <c:pt idx="7875">
                  <c:v>0</c:v>
                </c:pt>
                <c:pt idx="7876">
                  <c:v>-1.11699999999996</c:v>
                </c:pt>
                <c:pt idx="7877">
                  <c:v>-4.0950000000000202</c:v>
                </c:pt>
                <c:pt idx="7878">
                  <c:v>-1.3659999999999799</c:v>
                </c:pt>
                <c:pt idx="7879">
                  <c:v>-0.24799999999999001</c:v>
                </c:pt>
                <c:pt idx="7880">
                  <c:v>0</c:v>
                </c:pt>
                <c:pt idx="7881">
                  <c:v>14.521999999999901</c:v>
                </c:pt>
                <c:pt idx="7882">
                  <c:v>0</c:v>
                </c:pt>
                <c:pt idx="7883">
                  <c:v>0</c:v>
                </c:pt>
                <c:pt idx="7884">
                  <c:v>0</c:v>
                </c:pt>
                <c:pt idx="7885">
                  <c:v>-5.0889999999999898</c:v>
                </c:pt>
                <c:pt idx="7886">
                  <c:v>-5.4610000000000101</c:v>
                </c:pt>
                <c:pt idx="7887">
                  <c:v>0</c:v>
                </c:pt>
                <c:pt idx="7888">
                  <c:v>-1.61299999999999</c:v>
                </c:pt>
                <c:pt idx="7889">
                  <c:v>-7.5710000000000202</c:v>
                </c:pt>
                <c:pt idx="7890">
                  <c:v>0</c:v>
                </c:pt>
                <c:pt idx="7891">
                  <c:v>0</c:v>
                </c:pt>
                <c:pt idx="7892">
                  <c:v>0</c:v>
                </c:pt>
                <c:pt idx="7893">
                  <c:v>0</c:v>
                </c:pt>
                <c:pt idx="7894">
                  <c:v>1.36499999999995</c:v>
                </c:pt>
                <c:pt idx="7895">
                  <c:v>0</c:v>
                </c:pt>
                <c:pt idx="7896">
                  <c:v>86.260999999999896</c:v>
                </c:pt>
                <c:pt idx="7897">
                  <c:v>0</c:v>
                </c:pt>
                <c:pt idx="7898">
                  <c:v>-49.646999999999899</c:v>
                </c:pt>
                <c:pt idx="7899">
                  <c:v>0</c:v>
                </c:pt>
                <c:pt idx="7900">
                  <c:v>0</c:v>
                </c:pt>
                <c:pt idx="7901">
                  <c:v>0</c:v>
                </c:pt>
                <c:pt idx="7902">
                  <c:v>0</c:v>
                </c:pt>
                <c:pt idx="7903">
                  <c:v>-90.852999999999994</c:v>
                </c:pt>
                <c:pt idx="7904">
                  <c:v>0</c:v>
                </c:pt>
                <c:pt idx="7905">
                  <c:v>95.445999999999998</c:v>
                </c:pt>
                <c:pt idx="7906">
                  <c:v>98.175999999999902</c:v>
                </c:pt>
                <c:pt idx="7907">
                  <c:v>0</c:v>
                </c:pt>
                <c:pt idx="7908">
                  <c:v>0</c:v>
                </c:pt>
                <c:pt idx="7909">
                  <c:v>0</c:v>
                </c:pt>
                <c:pt idx="7910">
                  <c:v>0</c:v>
                </c:pt>
                <c:pt idx="7911">
                  <c:v>0</c:v>
                </c:pt>
                <c:pt idx="7912">
                  <c:v>0</c:v>
                </c:pt>
                <c:pt idx="7913">
                  <c:v>0.62099999999998001</c:v>
                </c:pt>
                <c:pt idx="7914">
                  <c:v>0.12400000000002299</c:v>
                </c:pt>
                <c:pt idx="7915">
                  <c:v>2.6059999999999901</c:v>
                </c:pt>
                <c:pt idx="7916">
                  <c:v>-2.6059999999999901</c:v>
                </c:pt>
                <c:pt idx="7917">
                  <c:v>-0.37200000000001399</c:v>
                </c:pt>
                <c:pt idx="7918">
                  <c:v>0</c:v>
                </c:pt>
                <c:pt idx="7919">
                  <c:v>0</c:v>
                </c:pt>
                <c:pt idx="7920">
                  <c:v>0</c:v>
                </c:pt>
                <c:pt idx="7921">
                  <c:v>-1.8620000000000201</c:v>
                </c:pt>
                <c:pt idx="7922">
                  <c:v>-0.24799999999999001</c:v>
                </c:pt>
                <c:pt idx="7923">
                  <c:v>-0.37299999999999001</c:v>
                </c:pt>
                <c:pt idx="7924">
                  <c:v>-0.74400000000002797</c:v>
                </c:pt>
                <c:pt idx="7925">
                  <c:v>0.62000000000000399</c:v>
                </c:pt>
                <c:pt idx="7926">
                  <c:v>0</c:v>
                </c:pt>
                <c:pt idx="7927">
                  <c:v>0</c:v>
                </c:pt>
                <c:pt idx="7928">
                  <c:v>0</c:v>
                </c:pt>
                <c:pt idx="7929">
                  <c:v>0</c:v>
                </c:pt>
                <c:pt idx="7930">
                  <c:v>2.3590000000000302</c:v>
                </c:pt>
                <c:pt idx="7931">
                  <c:v>0</c:v>
                </c:pt>
                <c:pt idx="7932">
                  <c:v>0</c:v>
                </c:pt>
                <c:pt idx="7933">
                  <c:v>0.867999999999995</c:v>
                </c:pt>
                <c:pt idx="7934">
                  <c:v>1.8619999999999599</c:v>
                </c:pt>
                <c:pt idx="7935">
                  <c:v>1.8620000000000201</c:v>
                </c:pt>
                <c:pt idx="7936">
                  <c:v>0</c:v>
                </c:pt>
                <c:pt idx="7937">
                  <c:v>0</c:v>
                </c:pt>
                <c:pt idx="7938">
                  <c:v>0</c:v>
                </c:pt>
                <c:pt idx="7939">
                  <c:v>0.37200000000001399</c:v>
                </c:pt>
                <c:pt idx="7940">
                  <c:v>0.86899999999997102</c:v>
                </c:pt>
                <c:pt idx="7941">
                  <c:v>0</c:v>
                </c:pt>
                <c:pt idx="7942">
                  <c:v>0</c:v>
                </c:pt>
                <c:pt idx="7943">
                  <c:v>-0.62099999999998001</c:v>
                </c:pt>
                <c:pt idx="7944">
                  <c:v>-1.86099999999999</c:v>
                </c:pt>
                <c:pt idx="7945">
                  <c:v>0</c:v>
                </c:pt>
                <c:pt idx="7946">
                  <c:v>0</c:v>
                </c:pt>
                <c:pt idx="7947">
                  <c:v>0</c:v>
                </c:pt>
                <c:pt idx="7948">
                  <c:v>0.37299999999999001</c:v>
                </c:pt>
                <c:pt idx="7949">
                  <c:v>0</c:v>
                </c:pt>
                <c:pt idx="7950">
                  <c:v>-1.98599999999999</c:v>
                </c:pt>
                <c:pt idx="7951">
                  <c:v>-4.46799999999996</c:v>
                </c:pt>
                <c:pt idx="7952">
                  <c:v>-0.62100000000003697</c:v>
                </c:pt>
                <c:pt idx="7953">
                  <c:v>0.62100000000003697</c:v>
                </c:pt>
                <c:pt idx="7954">
                  <c:v>0</c:v>
                </c:pt>
                <c:pt idx="7955">
                  <c:v>0</c:v>
                </c:pt>
                <c:pt idx="7956">
                  <c:v>0</c:v>
                </c:pt>
                <c:pt idx="7957">
                  <c:v>-4.8399999999999697</c:v>
                </c:pt>
                <c:pt idx="7958">
                  <c:v>0</c:v>
                </c:pt>
                <c:pt idx="7959">
                  <c:v>0.24799999999999001</c:v>
                </c:pt>
                <c:pt idx="7960">
                  <c:v>4.5919999999999801</c:v>
                </c:pt>
                <c:pt idx="7961">
                  <c:v>2.4820000000000202</c:v>
                </c:pt>
                <c:pt idx="7962">
                  <c:v>1.73799999999999</c:v>
                </c:pt>
                <c:pt idx="7963">
                  <c:v>0</c:v>
                </c:pt>
                <c:pt idx="7964">
                  <c:v>0</c:v>
                </c:pt>
                <c:pt idx="7965">
                  <c:v>0</c:v>
                </c:pt>
                <c:pt idx="7966">
                  <c:v>3.7239999999999802</c:v>
                </c:pt>
                <c:pt idx="7967">
                  <c:v>1.2409999999999799</c:v>
                </c:pt>
                <c:pt idx="7968">
                  <c:v>0</c:v>
                </c:pt>
                <c:pt idx="7969">
                  <c:v>-5.5860000000000101</c:v>
                </c:pt>
                <c:pt idx="7970">
                  <c:v>-1.86099999999999</c:v>
                </c:pt>
                <c:pt idx="7971">
                  <c:v>0</c:v>
                </c:pt>
                <c:pt idx="7972">
                  <c:v>0</c:v>
                </c:pt>
                <c:pt idx="7973">
                  <c:v>0</c:v>
                </c:pt>
                <c:pt idx="7974">
                  <c:v>0</c:v>
                </c:pt>
                <c:pt idx="7975">
                  <c:v>-1.365</c:v>
                </c:pt>
                <c:pt idx="7976">
                  <c:v>-0.123999999999966</c:v>
                </c:pt>
                <c:pt idx="7977">
                  <c:v>0</c:v>
                </c:pt>
                <c:pt idx="7978">
                  <c:v>0.37199999999995698</c:v>
                </c:pt>
                <c:pt idx="7979">
                  <c:v>0.992999999999995</c:v>
                </c:pt>
                <c:pt idx="7980">
                  <c:v>0.24800000000004699</c:v>
                </c:pt>
                <c:pt idx="7981">
                  <c:v>0</c:v>
                </c:pt>
                <c:pt idx="7982">
                  <c:v>0</c:v>
                </c:pt>
                <c:pt idx="7983">
                  <c:v>0</c:v>
                </c:pt>
                <c:pt idx="7984">
                  <c:v>0.24799999999999001</c:v>
                </c:pt>
                <c:pt idx="7985">
                  <c:v>0</c:v>
                </c:pt>
                <c:pt idx="7986">
                  <c:v>6.2060000000000102</c:v>
                </c:pt>
                <c:pt idx="7987">
                  <c:v>0</c:v>
                </c:pt>
                <c:pt idx="7988">
                  <c:v>-0.992999999999995</c:v>
                </c:pt>
                <c:pt idx="7989">
                  <c:v>0</c:v>
                </c:pt>
                <c:pt idx="7990">
                  <c:v>0</c:v>
                </c:pt>
                <c:pt idx="7991">
                  <c:v>0</c:v>
                </c:pt>
                <c:pt idx="7992">
                  <c:v>0</c:v>
                </c:pt>
                <c:pt idx="7993">
                  <c:v>-5.8339999999999996</c:v>
                </c:pt>
                <c:pt idx="7994">
                  <c:v>-0.86899999999997102</c:v>
                </c:pt>
                <c:pt idx="7995">
                  <c:v>0.86899999999997102</c:v>
                </c:pt>
                <c:pt idx="7996">
                  <c:v>2.6070000000000202</c:v>
                </c:pt>
                <c:pt idx="7997">
                  <c:v>0</c:v>
                </c:pt>
                <c:pt idx="7998">
                  <c:v>1.7370000000000201</c:v>
                </c:pt>
                <c:pt idx="7999">
                  <c:v>0</c:v>
                </c:pt>
                <c:pt idx="8000">
                  <c:v>0</c:v>
                </c:pt>
                <c:pt idx="8001">
                  <c:v>0</c:v>
                </c:pt>
                <c:pt idx="8002">
                  <c:v>0.62100000000003697</c:v>
                </c:pt>
                <c:pt idx="8003">
                  <c:v>13.652999999999899</c:v>
                </c:pt>
                <c:pt idx="8004">
                  <c:v>2.4820000000000202</c:v>
                </c:pt>
                <c:pt idx="8005">
                  <c:v>1.365</c:v>
                </c:pt>
                <c:pt idx="8006">
                  <c:v>0</c:v>
                </c:pt>
                <c:pt idx="8007">
                  <c:v>-5.5850000000000302</c:v>
                </c:pt>
                <c:pt idx="8008">
                  <c:v>0</c:v>
                </c:pt>
                <c:pt idx="8009">
                  <c:v>0</c:v>
                </c:pt>
                <c:pt idx="8010">
                  <c:v>0</c:v>
                </c:pt>
                <c:pt idx="8011">
                  <c:v>14.3979999999999</c:v>
                </c:pt>
                <c:pt idx="8012">
                  <c:v>0.86900000000002797</c:v>
                </c:pt>
                <c:pt idx="8013">
                  <c:v>0.24799999999999001</c:v>
                </c:pt>
                <c:pt idx="8014">
                  <c:v>0</c:v>
                </c:pt>
                <c:pt idx="8015">
                  <c:v>-3.5989999999999802</c:v>
                </c:pt>
                <c:pt idx="8016">
                  <c:v>0</c:v>
                </c:pt>
                <c:pt idx="8017">
                  <c:v>0</c:v>
                </c:pt>
                <c:pt idx="8018">
                  <c:v>0</c:v>
                </c:pt>
                <c:pt idx="8019">
                  <c:v>0</c:v>
                </c:pt>
                <c:pt idx="8020">
                  <c:v>2.8550000000000102</c:v>
                </c:pt>
                <c:pt idx="8021">
                  <c:v>1.7369999999999599</c:v>
                </c:pt>
                <c:pt idx="8022">
                  <c:v>0</c:v>
                </c:pt>
                <c:pt idx="8023">
                  <c:v>-2.23399999999992</c:v>
                </c:pt>
                <c:pt idx="8024">
                  <c:v>0</c:v>
                </c:pt>
                <c:pt idx="8025">
                  <c:v>2.23399999999992</c:v>
                </c:pt>
                <c:pt idx="8026">
                  <c:v>0</c:v>
                </c:pt>
                <c:pt idx="8027">
                  <c:v>0</c:v>
                </c:pt>
                <c:pt idx="8028">
                  <c:v>0</c:v>
                </c:pt>
                <c:pt idx="8029">
                  <c:v>-4.8410000000000002</c:v>
                </c:pt>
                <c:pt idx="8030">
                  <c:v>-17.251999999999899</c:v>
                </c:pt>
                <c:pt idx="8031">
                  <c:v>0</c:v>
                </c:pt>
                <c:pt idx="8032">
                  <c:v>22.465</c:v>
                </c:pt>
                <c:pt idx="8033">
                  <c:v>26.9329999999999</c:v>
                </c:pt>
                <c:pt idx="8034">
                  <c:v>0</c:v>
                </c:pt>
                <c:pt idx="8035">
                  <c:v>0</c:v>
                </c:pt>
                <c:pt idx="8036">
                  <c:v>0</c:v>
                </c:pt>
                <c:pt idx="8037">
                  <c:v>0</c:v>
                </c:pt>
                <c:pt idx="8038">
                  <c:v>0</c:v>
                </c:pt>
                <c:pt idx="8039">
                  <c:v>10.6739999999999</c:v>
                </c:pt>
                <c:pt idx="8040">
                  <c:v>0</c:v>
                </c:pt>
                <c:pt idx="8041">
                  <c:v>-121.757999999999</c:v>
                </c:pt>
                <c:pt idx="8042">
                  <c:v>-32.021999999999998</c:v>
                </c:pt>
                <c:pt idx="8043">
                  <c:v>0</c:v>
                </c:pt>
                <c:pt idx="8044">
                  <c:v>0</c:v>
                </c:pt>
                <c:pt idx="8045">
                  <c:v>0</c:v>
                </c:pt>
                <c:pt idx="8046">
                  <c:v>0</c:v>
                </c:pt>
                <c:pt idx="8047">
                  <c:v>20.478999999999999</c:v>
                </c:pt>
                <c:pt idx="8048">
                  <c:v>0</c:v>
                </c:pt>
                <c:pt idx="8049">
                  <c:v>-34.628999999999998</c:v>
                </c:pt>
                <c:pt idx="8050">
                  <c:v>0</c:v>
                </c:pt>
                <c:pt idx="8051">
                  <c:v>33.884</c:v>
                </c:pt>
                <c:pt idx="8052">
                  <c:v>0</c:v>
                </c:pt>
                <c:pt idx="8053">
                  <c:v>0</c:v>
                </c:pt>
                <c:pt idx="8054">
                  <c:v>0</c:v>
                </c:pt>
                <c:pt idx="8055">
                  <c:v>0</c:v>
                </c:pt>
                <c:pt idx="8056">
                  <c:v>-5.95799999999997</c:v>
                </c:pt>
                <c:pt idx="8057">
                  <c:v>0</c:v>
                </c:pt>
                <c:pt idx="8058">
                  <c:v>11.046999999999899</c:v>
                </c:pt>
                <c:pt idx="8059">
                  <c:v>0.49600000000009398</c:v>
                </c:pt>
                <c:pt idx="8060">
                  <c:v>0</c:v>
                </c:pt>
                <c:pt idx="8061">
                  <c:v>7.3229999999999702</c:v>
                </c:pt>
                <c:pt idx="8062">
                  <c:v>0</c:v>
                </c:pt>
                <c:pt idx="8063">
                  <c:v>0</c:v>
                </c:pt>
                <c:pt idx="8064">
                  <c:v>0</c:v>
                </c:pt>
                <c:pt idx="8065">
                  <c:v>-5.2129999999999601</c:v>
                </c:pt>
                <c:pt idx="8066">
                  <c:v>-8.3160000000000291</c:v>
                </c:pt>
                <c:pt idx="8067">
                  <c:v>-3.59899999999993</c:v>
                </c:pt>
                <c:pt idx="8068">
                  <c:v>0</c:v>
                </c:pt>
                <c:pt idx="8069">
                  <c:v>4.2200000000000202</c:v>
                </c:pt>
                <c:pt idx="8070">
                  <c:v>9.9289999999999701</c:v>
                </c:pt>
                <c:pt idx="8071">
                  <c:v>0</c:v>
                </c:pt>
                <c:pt idx="8072">
                  <c:v>0</c:v>
                </c:pt>
                <c:pt idx="8073">
                  <c:v>0</c:v>
                </c:pt>
                <c:pt idx="8074">
                  <c:v>-0.49700000000001399</c:v>
                </c:pt>
                <c:pt idx="8075">
                  <c:v>-0.74400000000002797</c:v>
                </c:pt>
                <c:pt idx="8076">
                  <c:v>-5.2129999999999601</c:v>
                </c:pt>
                <c:pt idx="8077">
                  <c:v>0</c:v>
                </c:pt>
                <c:pt idx="8078">
                  <c:v>4.8399999999999697</c:v>
                </c:pt>
                <c:pt idx="8079">
                  <c:v>6.33000000000004</c:v>
                </c:pt>
                <c:pt idx="8080">
                  <c:v>0</c:v>
                </c:pt>
                <c:pt idx="8081">
                  <c:v>0</c:v>
                </c:pt>
                <c:pt idx="8082">
                  <c:v>0</c:v>
                </c:pt>
                <c:pt idx="8083">
                  <c:v>-1.2409999999999799</c:v>
                </c:pt>
                <c:pt idx="8084">
                  <c:v>0</c:v>
                </c:pt>
                <c:pt idx="8085">
                  <c:v>4.2199999999999704</c:v>
                </c:pt>
                <c:pt idx="8086">
                  <c:v>24.574999999999999</c:v>
                </c:pt>
                <c:pt idx="8087">
                  <c:v>6.5779999999999701</c:v>
                </c:pt>
                <c:pt idx="8088">
                  <c:v>0</c:v>
                </c:pt>
                <c:pt idx="8089">
                  <c:v>0</c:v>
                </c:pt>
                <c:pt idx="8090">
                  <c:v>0</c:v>
                </c:pt>
                <c:pt idx="8091">
                  <c:v>0</c:v>
                </c:pt>
                <c:pt idx="8092">
                  <c:v>2.1100000000000101</c:v>
                </c:pt>
                <c:pt idx="8093">
                  <c:v>0.123999999999966</c:v>
                </c:pt>
                <c:pt idx="8094">
                  <c:v>0.24800000000004699</c:v>
                </c:pt>
                <c:pt idx="8095">
                  <c:v>-0.24800000000004699</c:v>
                </c:pt>
                <c:pt idx="8096">
                  <c:v>-8.1919999999999504</c:v>
                </c:pt>
                <c:pt idx="8097">
                  <c:v>0</c:v>
                </c:pt>
                <c:pt idx="8098">
                  <c:v>0</c:v>
                </c:pt>
                <c:pt idx="8099">
                  <c:v>0</c:v>
                </c:pt>
                <c:pt idx="8100">
                  <c:v>0</c:v>
                </c:pt>
                <c:pt idx="8101">
                  <c:v>3.4750000000000201</c:v>
                </c:pt>
                <c:pt idx="8102">
                  <c:v>0.123999999999966</c:v>
                </c:pt>
                <c:pt idx="8103">
                  <c:v>0</c:v>
                </c:pt>
                <c:pt idx="8104">
                  <c:v>-0.24799999999999001</c:v>
                </c:pt>
                <c:pt idx="8105">
                  <c:v>-3.1030000000000002</c:v>
                </c:pt>
                <c:pt idx="8106">
                  <c:v>0</c:v>
                </c:pt>
                <c:pt idx="8107">
                  <c:v>0</c:v>
                </c:pt>
                <c:pt idx="8108">
                  <c:v>0</c:v>
                </c:pt>
                <c:pt idx="8109">
                  <c:v>0</c:v>
                </c:pt>
                <c:pt idx="8110">
                  <c:v>0</c:v>
                </c:pt>
                <c:pt idx="8111">
                  <c:v>-0.123999999999966</c:v>
                </c:pt>
                <c:pt idx="8112">
                  <c:v>0</c:v>
                </c:pt>
                <c:pt idx="8113">
                  <c:v>7.9429999999999801</c:v>
                </c:pt>
                <c:pt idx="8114">
                  <c:v>0</c:v>
                </c:pt>
                <c:pt idx="8115">
                  <c:v>-6.9499999999999797</c:v>
                </c:pt>
                <c:pt idx="8116">
                  <c:v>0</c:v>
                </c:pt>
                <c:pt idx="8117">
                  <c:v>0</c:v>
                </c:pt>
                <c:pt idx="8118">
                  <c:v>0</c:v>
                </c:pt>
                <c:pt idx="8119">
                  <c:v>0</c:v>
                </c:pt>
                <c:pt idx="8120">
                  <c:v>2.1100000000000101</c:v>
                </c:pt>
                <c:pt idx="8121">
                  <c:v>0</c:v>
                </c:pt>
                <c:pt idx="8122">
                  <c:v>-3.7230000000000101</c:v>
                </c:pt>
                <c:pt idx="8123">
                  <c:v>0</c:v>
                </c:pt>
                <c:pt idx="8124">
                  <c:v>5.9569999999999901</c:v>
                </c:pt>
                <c:pt idx="8125">
                  <c:v>0</c:v>
                </c:pt>
                <c:pt idx="8126">
                  <c:v>0</c:v>
                </c:pt>
                <c:pt idx="8127">
                  <c:v>0</c:v>
                </c:pt>
                <c:pt idx="8128">
                  <c:v>0</c:v>
                </c:pt>
                <c:pt idx="8129">
                  <c:v>0.37200000000001399</c:v>
                </c:pt>
                <c:pt idx="8130">
                  <c:v>0</c:v>
                </c:pt>
                <c:pt idx="8131">
                  <c:v>0.24900000000002301</c:v>
                </c:pt>
                <c:pt idx="8132">
                  <c:v>0</c:v>
                </c:pt>
                <c:pt idx="8133">
                  <c:v>0</c:v>
                </c:pt>
                <c:pt idx="8134">
                  <c:v>0</c:v>
                </c:pt>
                <c:pt idx="8135">
                  <c:v>0</c:v>
                </c:pt>
                <c:pt idx="8136">
                  <c:v>0</c:v>
                </c:pt>
                <c:pt idx="8137">
                  <c:v>0</c:v>
                </c:pt>
                <c:pt idx="8138">
                  <c:v>1.7370000000000201</c:v>
                </c:pt>
                <c:pt idx="8139">
                  <c:v>0.74500000000000399</c:v>
                </c:pt>
                <c:pt idx="8140">
                  <c:v>0</c:v>
                </c:pt>
                <c:pt idx="8141">
                  <c:v>-7.5710000000000202</c:v>
                </c:pt>
                <c:pt idx="8142">
                  <c:v>0</c:v>
                </c:pt>
                <c:pt idx="8143">
                  <c:v>0</c:v>
                </c:pt>
                <c:pt idx="8144">
                  <c:v>0</c:v>
                </c:pt>
                <c:pt idx="8145">
                  <c:v>0</c:v>
                </c:pt>
                <c:pt idx="8146">
                  <c:v>0</c:v>
                </c:pt>
                <c:pt idx="8147">
                  <c:v>14.646000000000001</c:v>
                </c:pt>
                <c:pt idx="8148">
                  <c:v>9.5570000000000093</c:v>
                </c:pt>
                <c:pt idx="8149">
                  <c:v>1.7369999999999599</c:v>
                </c:pt>
                <c:pt idx="8150">
                  <c:v>3.6000000000000201</c:v>
                </c:pt>
                <c:pt idx="8151">
                  <c:v>0</c:v>
                </c:pt>
                <c:pt idx="8152">
                  <c:v>0</c:v>
                </c:pt>
                <c:pt idx="8153">
                  <c:v>0</c:v>
                </c:pt>
                <c:pt idx="8154">
                  <c:v>0</c:v>
                </c:pt>
                <c:pt idx="8155">
                  <c:v>0</c:v>
                </c:pt>
                <c:pt idx="8156">
                  <c:v>0.49700000000001399</c:v>
                </c:pt>
                <c:pt idx="8157">
                  <c:v>0</c:v>
                </c:pt>
                <c:pt idx="8158">
                  <c:v>0</c:v>
                </c:pt>
                <c:pt idx="8159">
                  <c:v>-4.0960000000000001</c:v>
                </c:pt>
                <c:pt idx="8160">
                  <c:v>-2.6059999999999901</c:v>
                </c:pt>
                <c:pt idx="8161">
                  <c:v>0</c:v>
                </c:pt>
                <c:pt idx="8162">
                  <c:v>0</c:v>
                </c:pt>
                <c:pt idx="8163">
                  <c:v>0</c:v>
                </c:pt>
                <c:pt idx="8164">
                  <c:v>-0.49700000000001399</c:v>
                </c:pt>
                <c:pt idx="8165">
                  <c:v>-4.7160000000000002</c:v>
                </c:pt>
                <c:pt idx="8166">
                  <c:v>0</c:v>
                </c:pt>
                <c:pt idx="8167">
                  <c:v>-1.2409999999999799</c:v>
                </c:pt>
                <c:pt idx="8168">
                  <c:v>1.365</c:v>
                </c:pt>
                <c:pt idx="8169">
                  <c:v>0</c:v>
                </c:pt>
                <c:pt idx="8170">
                  <c:v>0</c:v>
                </c:pt>
                <c:pt idx="8171">
                  <c:v>0</c:v>
                </c:pt>
                <c:pt idx="8172">
                  <c:v>0</c:v>
                </c:pt>
                <c:pt idx="8173">
                  <c:v>0</c:v>
                </c:pt>
                <c:pt idx="8174">
                  <c:v>0.49700000000001399</c:v>
                </c:pt>
                <c:pt idx="8175">
                  <c:v>0</c:v>
                </c:pt>
                <c:pt idx="8176">
                  <c:v>5.3369999999999802</c:v>
                </c:pt>
                <c:pt idx="8177">
                  <c:v>0</c:v>
                </c:pt>
                <c:pt idx="8178">
                  <c:v>-1.73799999999999</c:v>
                </c:pt>
                <c:pt idx="8179">
                  <c:v>0</c:v>
                </c:pt>
                <c:pt idx="8180">
                  <c:v>0</c:v>
                </c:pt>
                <c:pt idx="8181">
                  <c:v>0</c:v>
                </c:pt>
                <c:pt idx="8182">
                  <c:v>56.472000000000001</c:v>
                </c:pt>
                <c:pt idx="8183">
                  <c:v>61.5609999999999</c:v>
                </c:pt>
                <c:pt idx="8184">
                  <c:v>15.016999999999999</c:v>
                </c:pt>
                <c:pt idx="8185">
                  <c:v>0</c:v>
                </c:pt>
                <c:pt idx="8186">
                  <c:v>18.989999999999998</c:v>
                </c:pt>
                <c:pt idx="8187">
                  <c:v>17.375999999999902</c:v>
                </c:pt>
                <c:pt idx="8188">
                  <c:v>0</c:v>
                </c:pt>
                <c:pt idx="8189">
                  <c:v>0</c:v>
                </c:pt>
                <c:pt idx="8190">
                  <c:v>0</c:v>
                </c:pt>
                <c:pt idx="8191">
                  <c:v>-17.375999999999902</c:v>
                </c:pt>
                <c:pt idx="8192">
                  <c:v>0</c:v>
                </c:pt>
                <c:pt idx="8193">
                  <c:v>0</c:v>
                </c:pt>
                <c:pt idx="8194">
                  <c:v>-4.7160000000000002</c:v>
                </c:pt>
                <c:pt idx="8195">
                  <c:v>-3.97199999999998</c:v>
                </c:pt>
                <c:pt idx="8196">
                  <c:v>-5.83299999999997</c:v>
                </c:pt>
                <c:pt idx="8197">
                  <c:v>0</c:v>
                </c:pt>
                <c:pt idx="8198">
                  <c:v>0</c:v>
                </c:pt>
                <c:pt idx="8199">
                  <c:v>0</c:v>
                </c:pt>
                <c:pt idx="8200">
                  <c:v>2.8550000000000102</c:v>
                </c:pt>
                <c:pt idx="8201">
                  <c:v>1.365</c:v>
                </c:pt>
                <c:pt idx="8202">
                  <c:v>2.2340000000000302</c:v>
                </c:pt>
                <c:pt idx="8203">
                  <c:v>0.24899999999990899</c:v>
                </c:pt>
                <c:pt idx="8204">
                  <c:v>-0.24899999999990899</c:v>
                </c:pt>
                <c:pt idx="8205">
                  <c:v>-5.2130000000000702</c:v>
                </c:pt>
                <c:pt idx="8206">
                  <c:v>0</c:v>
                </c:pt>
                <c:pt idx="8207">
                  <c:v>0</c:v>
                </c:pt>
                <c:pt idx="8208">
                  <c:v>0</c:v>
                </c:pt>
                <c:pt idx="8209">
                  <c:v>-129.07900000000001</c:v>
                </c:pt>
                <c:pt idx="8210">
                  <c:v>-13.527999999999899</c:v>
                </c:pt>
                <c:pt idx="8211">
                  <c:v>-1.8620000000000201</c:v>
                </c:pt>
                <c:pt idx="8212">
                  <c:v>0</c:v>
                </c:pt>
                <c:pt idx="8213">
                  <c:v>0.992999999999995</c:v>
                </c:pt>
                <c:pt idx="8214">
                  <c:v>0</c:v>
                </c:pt>
                <c:pt idx="8215">
                  <c:v>0</c:v>
                </c:pt>
                <c:pt idx="8216">
                  <c:v>0</c:v>
                </c:pt>
                <c:pt idx="8217">
                  <c:v>0</c:v>
                </c:pt>
                <c:pt idx="8218">
                  <c:v>100.78100000000001</c:v>
                </c:pt>
                <c:pt idx="8219">
                  <c:v>0.86899999999991395</c:v>
                </c:pt>
                <c:pt idx="8220">
                  <c:v>25.071000000000002</c:v>
                </c:pt>
                <c:pt idx="8221">
                  <c:v>0</c:v>
                </c:pt>
                <c:pt idx="8222">
                  <c:v>-1.8619999999999599</c:v>
                </c:pt>
                <c:pt idx="8223">
                  <c:v>-15.8859999999999</c:v>
                </c:pt>
                <c:pt idx="8224">
                  <c:v>0</c:v>
                </c:pt>
                <c:pt idx="8225">
                  <c:v>0</c:v>
                </c:pt>
                <c:pt idx="8226">
                  <c:v>0</c:v>
                </c:pt>
                <c:pt idx="8227">
                  <c:v>-0.247999999999933</c:v>
                </c:pt>
                <c:pt idx="8228">
                  <c:v>0</c:v>
                </c:pt>
                <c:pt idx="8229">
                  <c:v>1.11699999999996</c:v>
                </c:pt>
                <c:pt idx="8230">
                  <c:v>0</c:v>
                </c:pt>
                <c:pt idx="8231">
                  <c:v>0</c:v>
                </c:pt>
                <c:pt idx="8232">
                  <c:v>-1.6140000000000301</c:v>
                </c:pt>
                <c:pt idx="8233">
                  <c:v>0</c:v>
                </c:pt>
                <c:pt idx="8234">
                  <c:v>0</c:v>
                </c:pt>
                <c:pt idx="8235">
                  <c:v>0</c:v>
                </c:pt>
                <c:pt idx="8236">
                  <c:v>1.3659999999999799</c:v>
                </c:pt>
                <c:pt idx="8237">
                  <c:v>15.513999999999999</c:v>
                </c:pt>
                <c:pt idx="8238">
                  <c:v>13.031999999999901</c:v>
                </c:pt>
                <c:pt idx="8239">
                  <c:v>1.98600000000004</c:v>
                </c:pt>
                <c:pt idx="8240">
                  <c:v>1.11699999999996</c:v>
                </c:pt>
                <c:pt idx="8241">
                  <c:v>0</c:v>
                </c:pt>
                <c:pt idx="8242">
                  <c:v>0</c:v>
                </c:pt>
                <c:pt idx="8243">
                  <c:v>0</c:v>
                </c:pt>
                <c:pt idx="8244">
                  <c:v>0</c:v>
                </c:pt>
                <c:pt idx="8245">
                  <c:v>0</c:v>
                </c:pt>
                <c:pt idx="8246">
                  <c:v>0.992999999999995</c:v>
                </c:pt>
                <c:pt idx="8247">
                  <c:v>1.2409999999999799</c:v>
                </c:pt>
                <c:pt idx="8248">
                  <c:v>0</c:v>
                </c:pt>
                <c:pt idx="8249">
                  <c:v>0</c:v>
                </c:pt>
                <c:pt idx="8250">
                  <c:v>-1.61299999999999</c:v>
                </c:pt>
                <c:pt idx="8251">
                  <c:v>0</c:v>
                </c:pt>
                <c:pt idx="8252">
                  <c:v>0</c:v>
                </c:pt>
                <c:pt idx="8253">
                  <c:v>0</c:v>
                </c:pt>
                <c:pt idx="8254">
                  <c:v>1.3659999999999799</c:v>
                </c:pt>
                <c:pt idx="8255">
                  <c:v>0</c:v>
                </c:pt>
                <c:pt idx="8256">
                  <c:v>-1.98599999999999</c:v>
                </c:pt>
                <c:pt idx="8257">
                  <c:v>0</c:v>
                </c:pt>
                <c:pt idx="8258">
                  <c:v>0</c:v>
                </c:pt>
                <c:pt idx="8259">
                  <c:v>0.74399999999997102</c:v>
                </c:pt>
                <c:pt idx="8260">
                  <c:v>0</c:v>
                </c:pt>
                <c:pt idx="8261">
                  <c:v>0</c:v>
                </c:pt>
                <c:pt idx="8262">
                  <c:v>0</c:v>
                </c:pt>
                <c:pt idx="8263">
                  <c:v>3.2270000000000301</c:v>
                </c:pt>
                <c:pt idx="8264">
                  <c:v>47.536000000000001</c:v>
                </c:pt>
                <c:pt idx="8265">
                  <c:v>0</c:v>
                </c:pt>
                <c:pt idx="8266">
                  <c:v>-80.798000000000002</c:v>
                </c:pt>
                <c:pt idx="8267">
                  <c:v>-1.6140000000000301</c:v>
                </c:pt>
                <c:pt idx="8268">
                  <c:v>0</c:v>
                </c:pt>
                <c:pt idx="8269">
                  <c:v>0</c:v>
                </c:pt>
                <c:pt idx="8270">
                  <c:v>0</c:v>
                </c:pt>
                <c:pt idx="8271">
                  <c:v>0</c:v>
                </c:pt>
                <c:pt idx="8272">
                  <c:v>0.74500000000000399</c:v>
                </c:pt>
                <c:pt idx="8273">
                  <c:v>0.62100000000003697</c:v>
                </c:pt>
                <c:pt idx="8274">
                  <c:v>0</c:v>
                </c:pt>
                <c:pt idx="8275">
                  <c:v>-0.12400000000002299</c:v>
                </c:pt>
                <c:pt idx="8276">
                  <c:v>-5.95799999999997</c:v>
                </c:pt>
                <c:pt idx="8277">
                  <c:v>0</c:v>
                </c:pt>
                <c:pt idx="8278">
                  <c:v>0</c:v>
                </c:pt>
                <c:pt idx="8279">
                  <c:v>0</c:v>
                </c:pt>
                <c:pt idx="8280">
                  <c:v>0</c:v>
                </c:pt>
                <c:pt idx="8281">
                  <c:v>0.86899999999997102</c:v>
                </c:pt>
                <c:pt idx="8282">
                  <c:v>0</c:v>
                </c:pt>
                <c:pt idx="8283">
                  <c:v>0.24800000000004699</c:v>
                </c:pt>
                <c:pt idx="8284">
                  <c:v>-0.24800000000004699</c:v>
                </c:pt>
                <c:pt idx="8285">
                  <c:v>-1.61299999999999</c:v>
                </c:pt>
                <c:pt idx="8286">
                  <c:v>0</c:v>
                </c:pt>
                <c:pt idx="8287">
                  <c:v>0</c:v>
                </c:pt>
                <c:pt idx="8288">
                  <c:v>0</c:v>
                </c:pt>
                <c:pt idx="8289">
                  <c:v>0</c:v>
                </c:pt>
                <c:pt idx="8290">
                  <c:v>0</c:v>
                </c:pt>
                <c:pt idx="8291">
                  <c:v>-3.7230000000000101</c:v>
                </c:pt>
                <c:pt idx="8292">
                  <c:v>0</c:v>
                </c:pt>
                <c:pt idx="8293">
                  <c:v>0</c:v>
                </c:pt>
                <c:pt idx="8294">
                  <c:v>-2.1099999999999501</c:v>
                </c:pt>
                <c:pt idx="8295">
                  <c:v>0</c:v>
                </c:pt>
                <c:pt idx="8296">
                  <c:v>0</c:v>
                </c:pt>
                <c:pt idx="8297">
                  <c:v>0</c:v>
                </c:pt>
                <c:pt idx="8298">
                  <c:v>0</c:v>
                </c:pt>
                <c:pt idx="8299">
                  <c:v>-5.2129999999999601</c:v>
                </c:pt>
                <c:pt idx="8300">
                  <c:v>-4.0960000000000001</c:v>
                </c:pt>
                <c:pt idx="8301">
                  <c:v>-6.8260000000000201</c:v>
                </c:pt>
                <c:pt idx="8302">
                  <c:v>0</c:v>
                </c:pt>
                <c:pt idx="8303">
                  <c:v>2.7309999999999901</c:v>
                </c:pt>
                <c:pt idx="8304">
                  <c:v>0</c:v>
                </c:pt>
                <c:pt idx="8305">
                  <c:v>0</c:v>
                </c:pt>
                <c:pt idx="8306">
                  <c:v>0</c:v>
                </c:pt>
                <c:pt idx="8307">
                  <c:v>0</c:v>
                </c:pt>
                <c:pt idx="8308">
                  <c:v>0</c:v>
                </c:pt>
                <c:pt idx="8309">
                  <c:v>27.43</c:v>
                </c:pt>
                <c:pt idx="8310">
                  <c:v>0.86799999999993804</c:v>
                </c:pt>
                <c:pt idx="8311">
                  <c:v>-0.86799999999993804</c:v>
                </c:pt>
                <c:pt idx="8312">
                  <c:v>0.62000000000000399</c:v>
                </c:pt>
                <c:pt idx="8313">
                  <c:v>0</c:v>
                </c:pt>
                <c:pt idx="8314">
                  <c:v>0</c:v>
                </c:pt>
                <c:pt idx="8315">
                  <c:v>0</c:v>
                </c:pt>
                <c:pt idx="8316">
                  <c:v>0</c:v>
                </c:pt>
                <c:pt idx="8317">
                  <c:v>0</c:v>
                </c:pt>
                <c:pt idx="8318">
                  <c:v>0.62099999999998001</c:v>
                </c:pt>
                <c:pt idx="8319">
                  <c:v>0.49599999999998001</c:v>
                </c:pt>
                <c:pt idx="8320">
                  <c:v>0.99300000000005095</c:v>
                </c:pt>
                <c:pt idx="8321">
                  <c:v>2.8550000000000102</c:v>
                </c:pt>
                <c:pt idx="8322">
                  <c:v>-2.8550000000000102</c:v>
                </c:pt>
                <c:pt idx="8323">
                  <c:v>0</c:v>
                </c:pt>
                <c:pt idx="8324">
                  <c:v>0</c:v>
                </c:pt>
                <c:pt idx="8325">
                  <c:v>0</c:v>
                </c:pt>
                <c:pt idx="8326">
                  <c:v>0</c:v>
                </c:pt>
                <c:pt idx="8327">
                  <c:v>0.37199999999995698</c:v>
                </c:pt>
                <c:pt idx="8328">
                  <c:v>0</c:v>
                </c:pt>
                <c:pt idx="8329">
                  <c:v>1.365</c:v>
                </c:pt>
                <c:pt idx="8330">
                  <c:v>4.8410000000000002</c:v>
                </c:pt>
                <c:pt idx="8331">
                  <c:v>0</c:v>
                </c:pt>
                <c:pt idx="8332">
                  <c:v>0</c:v>
                </c:pt>
                <c:pt idx="8333">
                  <c:v>0</c:v>
                </c:pt>
                <c:pt idx="8334">
                  <c:v>0</c:v>
                </c:pt>
                <c:pt idx="8335">
                  <c:v>0</c:v>
                </c:pt>
                <c:pt idx="8336">
                  <c:v>11.417999999999999</c:v>
                </c:pt>
                <c:pt idx="8337">
                  <c:v>23.706</c:v>
                </c:pt>
                <c:pt idx="8338">
                  <c:v>0</c:v>
                </c:pt>
                <c:pt idx="8339">
                  <c:v>-2.1100000000000101</c:v>
                </c:pt>
                <c:pt idx="8340">
                  <c:v>0</c:v>
                </c:pt>
                <c:pt idx="8341">
                  <c:v>0</c:v>
                </c:pt>
                <c:pt idx="8342">
                  <c:v>0</c:v>
                </c:pt>
                <c:pt idx="8343">
                  <c:v>0</c:v>
                </c:pt>
                <c:pt idx="8344">
                  <c:v>-15.763</c:v>
                </c:pt>
                <c:pt idx="8345">
                  <c:v>0</c:v>
                </c:pt>
                <c:pt idx="8346">
                  <c:v>21.596</c:v>
                </c:pt>
                <c:pt idx="8347">
                  <c:v>0</c:v>
                </c:pt>
                <c:pt idx="8348">
                  <c:v>-9.80499999999995</c:v>
                </c:pt>
                <c:pt idx="8349">
                  <c:v>0</c:v>
                </c:pt>
                <c:pt idx="8350">
                  <c:v>0</c:v>
                </c:pt>
                <c:pt idx="8351">
                  <c:v>0</c:v>
                </c:pt>
                <c:pt idx="8352">
                  <c:v>0</c:v>
                </c:pt>
                <c:pt idx="8353">
                  <c:v>6.2060000000000102</c:v>
                </c:pt>
                <c:pt idx="8354">
                  <c:v>-36.3659999999999</c:v>
                </c:pt>
                <c:pt idx="8355">
                  <c:v>45.053999999999903</c:v>
                </c:pt>
                <c:pt idx="8356">
                  <c:v>-16.134999999999899</c:v>
                </c:pt>
                <c:pt idx="8357">
                  <c:v>13.901</c:v>
                </c:pt>
                <c:pt idx="8358">
                  <c:v>-11.542999999999999</c:v>
                </c:pt>
                <c:pt idx="8359">
                  <c:v>0</c:v>
                </c:pt>
                <c:pt idx="8360">
                  <c:v>0</c:v>
                </c:pt>
                <c:pt idx="8361">
                  <c:v>0</c:v>
                </c:pt>
                <c:pt idx="8362">
                  <c:v>0</c:v>
                </c:pt>
                <c:pt idx="8363">
                  <c:v>-3.2269999999999701</c:v>
                </c:pt>
                <c:pt idx="8364">
                  <c:v>-8.81200000000001</c:v>
                </c:pt>
                <c:pt idx="8365">
                  <c:v>-9.6809999999999192</c:v>
                </c:pt>
                <c:pt idx="8366">
                  <c:v>0</c:v>
                </c:pt>
                <c:pt idx="8367">
                  <c:v>2.1100000000000101</c:v>
                </c:pt>
                <c:pt idx="8368">
                  <c:v>0</c:v>
                </c:pt>
                <c:pt idx="8369">
                  <c:v>0</c:v>
                </c:pt>
                <c:pt idx="8370">
                  <c:v>0</c:v>
                </c:pt>
                <c:pt idx="8371">
                  <c:v>-2.1100000000000101</c:v>
                </c:pt>
                <c:pt idx="8372">
                  <c:v>0</c:v>
                </c:pt>
                <c:pt idx="8373">
                  <c:v>17.748999999999999</c:v>
                </c:pt>
                <c:pt idx="8374">
                  <c:v>9.3079999999999892</c:v>
                </c:pt>
                <c:pt idx="8375">
                  <c:v>0</c:v>
                </c:pt>
                <c:pt idx="8376">
                  <c:v>-9.55600000000004</c:v>
                </c:pt>
                <c:pt idx="8377">
                  <c:v>0</c:v>
                </c:pt>
                <c:pt idx="8378">
                  <c:v>0</c:v>
                </c:pt>
                <c:pt idx="8379">
                  <c:v>0</c:v>
                </c:pt>
                <c:pt idx="8380">
                  <c:v>-1.6140000000000301</c:v>
                </c:pt>
                <c:pt idx="8381">
                  <c:v>-5.70900000000006</c:v>
                </c:pt>
                <c:pt idx="8382">
                  <c:v>0</c:v>
                </c:pt>
                <c:pt idx="8383">
                  <c:v>-2.9789999999999202</c:v>
                </c:pt>
                <c:pt idx="8384">
                  <c:v>0</c:v>
                </c:pt>
                <c:pt idx="8385">
                  <c:v>-2.9790000000000401</c:v>
                </c:pt>
                <c:pt idx="8386">
                  <c:v>0</c:v>
                </c:pt>
                <c:pt idx="8387">
                  <c:v>0</c:v>
                </c:pt>
                <c:pt idx="8388">
                  <c:v>0</c:v>
                </c:pt>
                <c:pt idx="8389">
                  <c:v>0</c:v>
                </c:pt>
                <c:pt idx="8390">
                  <c:v>-14.398</c:v>
                </c:pt>
                <c:pt idx="8391">
                  <c:v>-46.914999999999999</c:v>
                </c:pt>
                <c:pt idx="8392">
                  <c:v>0</c:v>
                </c:pt>
                <c:pt idx="8393">
                  <c:v>15.763</c:v>
                </c:pt>
                <c:pt idx="8394">
                  <c:v>121.50700000000001</c:v>
                </c:pt>
                <c:pt idx="8395">
                  <c:v>0</c:v>
                </c:pt>
                <c:pt idx="8396">
                  <c:v>0</c:v>
                </c:pt>
                <c:pt idx="8397">
                  <c:v>0</c:v>
                </c:pt>
                <c:pt idx="8398">
                  <c:v>-57.837999999999901</c:v>
                </c:pt>
                <c:pt idx="8399">
                  <c:v>0</c:v>
                </c:pt>
                <c:pt idx="8400">
                  <c:v>42.943999999999903</c:v>
                </c:pt>
                <c:pt idx="8401">
                  <c:v>38.350999999999999</c:v>
                </c:pt>
                <c:pt idx="8402">
                  <c:v>43.44</c:v>
                </c:pt>
                <c:pt idx="8403">
                  <c:v>0</c:v>
                </c:pt>
                <c:pt idx="8404">
                  <c:v>0</c:v>
                </c:pt>
                <c:pt idx="8405">
                  <c:v>0</c:v>
                </c:pt>
                <c:pt idx="8406">
                  <c:v>0</c:v>
                </c:pt>
                <c:pt idx="8407">
                  <c:v>1.11699999999996</c:v>
                </c:pt>
                <c:pt idx="8408">
                  <c:v>-1.11699999999996</c:v>
                </c:pt>
                <c:pt idx="8409">
                  <c:v>-4.2200000000000202</c:v>
                </c:pt>
                <c:pt idx="8410">
                  <c:v>0</c:v>
                </c:pt>
                <c:pt idx="8411">
                  <c:v>1.6140000000000301</c:v>
                </c:pt>
                <c:pt idx="8412">
                  <c:v>0</c:v>
                </c:pt>
                <c:pt idx="8413">
                  <c:v>0</c:v>
                </c:pt>
                <c:pt idx="8414">
                  <c:v>0</c:v>
                </c:pt>
                <c:pt idx="8415">
                  <c:v>0</c:v>
                </c:pt>
                <c:pt idx="8416">
                  <c:v>0</c:v>
                </c:pt>
                <c:pt idx="8417">
                  <c:v>-1.9850000000000101</c:v>
                </c:pt>
                <c:pt idx="8418">
                  <c:v>0</c:v>
                </c:pt>
                <c:pt idx="8419">
                  <c:v>3.3509999999999902</c:v>
                </c:pt>
                <c:pt idx="8420">
                  <c:v>0.12400000000002299</c:v>
                </c:pt>
                <c:pt idx="8421">
                  <c:v>8.81200000000001</c:v>
                </c:pt>
                <c:pt idx="8422">
                  <c:v>0</c:v>
                </c:pt>
                <c:pt idx="8423">
                  <c:v>0</c:v>
                </c:pt>
                <c:pt idx="8424">
                  <c:v>0</c:v>
                </c:pt>
                <c:pt idx="8425">
                  <c:v>0</c:v>
                </c:pt>
                <c:pt idx="8426">
                  <c:v>-9.4320000000000093</c:v>
                </c:pt>
                <c:pt idx="8427">
                  <c:v>0</c:v>
                </c:pt>
                <c:pt idx="8428">
                  <c:v>1.8619999999999599</c:v>
                </c:pt>
                <c:pt idx="8429">
                  <c:v>0.12400000000002299</c:v>
                </c:pt>
                <c:pt idx="8430">
                  <c:v>0</c:v>
                </c:pt>
                <c:pt idx="8431">
                  <c:v>0</c:v>
                </c:pt>
                <c:pt idx="8432">
                  <c:v>0</c:v>
                </c:pt>
                <c:pt idx="8433">
                  <c:v>0</c:v>
                </c:pt>
                <c:pt idx="8434">
                  <c:v>0</c:v>
                </c:pt>
                <c:pt idx="8435">
                  <c:v>0</c:v>
                </c:pt>
                <c:pt idx="8436">
                  <c:v>12.287000000000001</c:v>
                </c:pt>
                <c:pt idx="8437">
                  <c:v>3.3509999999999902</c:v>
                </c:pt>
                <c:pt idx="8438">
                  <c:v>0</c:v>
                </c:pt>
                <c:pt idx="8439">
                  <c:v>0</c:v>
                </c:pt>
                <c:pt idx="8440">
                  <c:v>0</c:v>
                </c:pt>
                <c:pt idx="8441">
                  <c:v>0</c:v>
                </c:pt>
                <c:pt idx="8442">
                  <c:v>0</c:v>
                </c:pt>
                <c:pt idx="8443">
                  <c:v>0</c:v>
                </c:pt>
                <c:pt idx="8444">
                  <c:v>-28.422000000000001</c:v>
                </c:pt>
                <c:pt idx="8445">
                  <c:v>-16.506999999999898</c:v>
                </c:pt>
                <c:pt idx="8446">
                  <c:v>-51.134999999999998</c:v>
                </c:pt>
                <c:pt idx="8447">
                  <c:v>0</c:v>
                </c:pt>
                <c:pt idx="8448">
                  <c:v>48.155999999999999</c:v>
                </c:pt>
                <c:pt idx="8449">
                  <c:v>0</c:v>
                </c:pt>
                <c:pt idx="8450">
                  <c:v>0</c:v>
                </c:pt>
                <c:pt idx="8451">
                  <c:v>0</c:v>
                </c:pt>
                <c:pt idx="8452">
                  <c:v>-3.1030000000000602</c:v>
                </c:pt>
                <c:pt idx="8453">
                  <c:v>0</c:v>
                </c:pt>
                <c:pt idx="8454">
                  <c:v>0</c:v>
                </c:pt>
                <c:pt idx="8455">
                  <c:v>7.1990000000000602</c:v>
                </c:pt>
                <c:pt idx="8456">
                  <c:v>16.8799999999999</c:v>
                </c:pt>
                <c:pt idx="8457">
                  <c:v>-16.8799999999999</c:v>
                </c:pt>
                <c:pt idx="8458">
                  <c:v>0</c:v>
                </c:pt>
                <c:pt idx="8459">
                  <c:v>0</c:v>
                </c:pt>
                <c:pt idx="8460">
                  <c:v>0</c:v>
                </c:pt>
                <c:pt idx="8461">
                  <c:v>1.2409999999999799</c:v>
                </c:pt>
                <c:pt idx="8462">
                  <c:v>0.74500000000000399</c:v>
                </c:pt>
                <c:pt idx="8463">
                  <c:v>33.759</c:v>
                </c:pt>
                <c:pt idx="8464">
                  <c:v>24.201999999999899</c:v>
                </c:pt>
                <c:pt idx="8465">
                  <c:v>0</c:v>
                </c:pt>
                <c:pt idx="8466">
                  <c:v>-21.844000000000001</c:v>
                </c:pt>
                <c:pt idx="8467">
                  <c:v>0</c:v>
                </c:pt>
                <c:pt idx="8468">
                  <c:v>0</c:v>
                </c:pt>
                <c:pt idx="8469">
                  <c:v>0</c:v>
                </c:pt>
                <c:pt idx="8470">
                  <c:v>-46.169999999999902</c:v>
                </c:pt>
                <c:pt idx="8471">
                  <c:v>-5.4610000000000101</c:v>
                </c:pt>
                <c:pt idx="8472">
                  <c:v>-54.113999999999997</c:v>
                </c:pt>
                <c:pt idx="8473">
                  <c:v>0</c:v>
                </c:pt>
                <c:pt idx="8474">
                  <c:v>73.227000000000004</c:v>
                </c:pt>
                <c:pt idx="8475">
                  <c:v>0</c:v>
                </c:pt>
                <c:pt idx="8476">
                  <c:v>0</c:v>
                </c:pt>
                <c:pt idx="8477">
                  <c:v>0</c:v>
                </c:pt>
                <c:pt idx="8478">
                  <c:v>0</c:v>
                </c:pt>
                <c:pt idx="8479">
                  <c:v>0</c:v>
                </c:pt>
                <c:pt idx="8480">
                  <c:v>0.37199999999995698</c:v>
                </c:pt>
                <c:pt idx="8481">
                  <c:v>0</c:v>
                </c:pt>
                <c:pt idx="8482">
                  <c:v>8.0679999999999801</c:v>
                </c:pt>
                <c:pt idx="8483">
                  <c:v>7.1990000000000602</c:v>
                </c:pt>
                <c:pt idx="8484">
                  <c:v>17.375</c:v>
                </c:pt>
                <c:pt idx="8485">
                  <c:v>0</c:v>
                </c:pt>
                <c:pt idx="8486">
                  <c:v>0</c:v>
                </c:pt>
                <c:pt idx="8487">
                  <c:v>0</c:v>
                </c:pt>
                <c:pt idx="8488">
                  <c:v>-10.6739999999999</c:v>
                </c:pt>
                <c:pt idx="8489">
                  <c:v>10.6739999999999</c:v>
                </c:pt>
                <c:pt idx="8490">
                  <c:v>0.62000000000000399</c:v>
                </c:pt>
                <c:pt idx="8491">
                  <c:v>0</c:v>
                </c:pt>
                <c:pt idx="8492">
                  <c:v>-14.148999999999999</c:v>
                </c:pt>
                <c:pt idx="8493">
                  <c:v>-10.922000000000001</c:v>
                </c:pt>
                <c:pt idx="8494">
                  <c:v>0</c:v>
                </c:pt>
                <c:pt idx="8495">
                  <c:v>0</c:v>
                </c:pt>
                <c:pt idx="8496">
                  <c:v>0</c:v>
                </c:pt>
                <c:pt idx="8497">
                  <c:v>0</c:v>
                </c:pt>
                <c:pt idx="8498">
                  <c:v>11.914999999999999</c:v>
                </c:pt>
                <c:pt idx="8499">
                  <c:v>0</c:v>
                </c:pt>
                <c:pt idx="8500">
                  <c:v>-2.8550000000000102</c:v>
                </c:pt>
                <c:pt idx="8501">
                  <c:v>-1.98599999999999</c:v>
                </c:pt>
                <c:pt idx="8502">
                  <c:v>0</c:v>
                </c:pt>
                <c:pt idx="8503">
                  <c:v>0</c:v>
                </c:pt>
                <c:pt idx="8504">
                  <c:v>0</c:v>
                </c:pt>
                <c:pt idx="8505">
                  <c:v>0</c:v>
                </c:pt>
                <c:pt idx="8506">
                  <c:v>0</c:v>
                </c:pt>
                <c:pt idx="8507">
                  <c:v>7.69500000000005</c:v>
                </c:pt>
                <c:pt idx="8508">
                  <c:v>5.9569999999999901</c:v>
                </c:pt>
                <c:pt idx="8509">
                  <c:v>-5.9569999999999901</c:v>
                </c:pt>
                <c:pt idx="8510">
                  <c:v>-6.33000000000004</c:v>
                </c:pt>
                <c:pt idx="8511">
                  <c:v>-0.37199999999995698</c:v>
                </c:pt>
                <c:pt idx="8512">
                  <c:v>0</c:v>
                </c:pt>
                <c:pt idx="8513">
                  <c:v>0</c:v>
                </c:pt>
                <c:pt idx="8514">
                  <c:v>0</c:v>
                </c:pt>
                <c:pt idx="8515">
                  <c:v>0</c:v>
                </c:pt>
                <c:pt idx="8516">
                  <c:v>-0.74400000000002797</c:v>
                </c:pt>
                <c:pt idx="8517">
                  <c:v>-0.62099999999998001</c:v>
                </c:pt>
                <c:pt idx="8518">
                  <c:v>0</c:v>
                </c:pt>
                <c:pt idx="8519">
                  <c:v>0</c:v>
                </c:pt>
                <c:pt idx="8520">
                  <c:v>-49.273000000000003</c:v>
                </c:pt>
                <c:pt idx="8521">
                  <c:v>0</c:v>
                </c:pt>
                <c:pt idx="8522">
                  <c:v>0</c:v>
                </c:pt>
                <c:pt idx="8523">
                  <c:v>0</c:v>
                </c:pt>
                <c:pt idx="8524">
                  <c:v>2.1100000000000101</c:v>
                </c:pt>
                <c:pt idx="8525">
                  <c:v>0.74400000000002797</c:v>
                </c:pt>
                <c:pt idx="8526">
                  <c:v>-0.74400000000002797</c:v>
                </c:pt>
                <c:pt idx="8527">
                  <c:v>0.49599999999998001</c:v>
                </c:pt>
                <c:pt idx="8528">
                  <c:v>-0.49599999999998001</c:v>
                </c:pt>
                <c:pt idx="8529">
                  <c:v>0.49599999999998001</c:v>
                </c:pt>
                <c:pt idx="8530">
                  <c:v>0</c:v>
                </c:pt>
                <c:pt idx="8531">
                  <c:v>0</c:v>
                </c:pt>
                <c:pt idx="8532">
                  <c:v>0</c:v>
                </c:pt>
                <c:pt idx="8533">
                  <c:v>0</c:v>
                </c:pt>
                <c:pt idx="8534">
                  <c:v>1.8619999999999599</c:v>
                </c:pt>
                <c:pt idx="8535">
                  <c:v>-5.95799999999997</c:v>
                </c:pt>
                <c:pt idx="8536">
                  <c:v>-1.2409999999999799</c:v>
                </c:pt>
                <c:pt idx="8537">
                  <c:v>0</c:v>
                </c:pt>
                <c:pt idx="8538">
                  <c:v>1.2409999999999799</c:v>
                </c:pt>
                <c:pt idx="8539">
                  <c:v>0</c:v>
                </c:pt>
                <c:pt idx="8540">
                  <c:v>0</c:v>
                </c:pt>
                <c:pt idx="8541">
                  <c:v>0</c:v>
                </c:pt>
                <c:pt idx="8542">
                  <c:v>-0.86900000000002797</c:v>
                </c:pt>
                <c:pt idx="8543">
                  <c:v>8.5640000000000196</c:v>
                </c:pt>
                <c:pt idx="8544">
                  <c:v>0</c:v>
                </c:pt>
                <c:pt idx="8545">
                  <c:v>9.1839999999999602</c:v>
                </c:pt>
                <c:pt idx="8546">
                  <c:v>57.837000000000003</c:v>
                </c:pt>
                <c:pt idx="8547">
                  <c:v>0.24799999999999001</c:v>
                </c:pt>
                <c:pt idx="8548">
                  <c:v>0</c:v>
                </c:pt>
                <c:pt idx="8549">
                  <c:v>0</c:v>
                </c:pt>
                <c:pt idx="8550">
                  <c:v>0</c:v>
                </c:pt>
                <c:pt idx="8551">
                  <c:v>-0.37299999999999001</c:v>
                </c:pt>
                <c:pt idx="8552">
                  <c:v>-5.3369999999999802</c:v>
                </c:pt>
                <c:pt idx="8553">
                  <c:v>-6.5779999999999701</c:v>
                </c:pt>
                <c:pt idx="8554">
                  <c:v>4.2199999999999704</c:v>
                </c:pt>
                <c:pt idx="8555">
                  <c:v>-1.365</c:v>
                </c:pt>
                <c:pt idx="8556">
                  <c:v>1.365</c:v>
                </c:pt>
                <c:pt idx="8557">
                  <c:v>0</c:v>
                </c:pt>
                <c:pt idx="8558">
                  <c:v>0</c:v>
                </c:pt>
                <c:pt idx="8559">
                  <c:v>0</c:v>
                </c:pt>
                <c:pt idx="8560">
                  <c:v>6.9499999999999797</c:v>
                </c:pt>
                <c:pt idx="8561">
                  <c:v>0.49600000000003702</c:v>
                </c:pt>
                <c:pt idx="8562">
                  <c:v>0</c:v>
                </c:pt>
                <c:pt idx="8563">
                  <c:v>-10.177</c:v>
                </c:pt>
                <c:pt idx="8564">
                  <c:v>-41.206000000000003</c:v>
                </c:pt>
                <c:pt idx="8565">
                  <c:v>-0.123999999999966</c:v>
                </c:pt>
                <c:pt idx="8566">
                  <c:v>0</c:v>
                </c:pt>
                <c:pt idx="8567">
                  <c:v>0</c:v>
                </c:pt>
                <c:pt idx="8568">
                  <c:v>0</c:v>
                </c:pt>
                <c:pt idx="8569">
                  <c:v>-4.9650000000000301</c:v>
                </c:pt>
                <c:pt idx="8570">
                  <c:v>0</c:v>
                </c:pt>
                <c:pt idx="8571">
                  <c:v>0.49700000000001399</c:v>
                </c:pt>
                <c:pt idx="8572">
                  <c:v>0</c:v>
                </c:pt>
                <c:pt idx="8573">
                  <c:v>-1.2409999999999799</c:v>
                </c:pt>
                <c:pt idx="8574">
                  <c:v>0</c:v>
                </c:pt>
                <c:pt idx="8575">
                  <c:v>0</c:v>
                </c:pt>
                <c:pt idx="8576">
                  <c:v>0</c:v>
                </c:pt>
                <c:pt idx="8577">
                  <c:v>0</c:v>
                </c:pt>
                <c:pt idx="8578">
                  <c:v>11.1709999999999</c:v>
                </c:pt>
                <c:pt idx="8579">
                  <c:v>0</c:v>
                </c:pt>
                <c:pt idx="8580">
                  <c:v>-23.581999999999901</c:v>
                </c:pt>
                <c:pt idx="8581">
                  <c:v>0</c:v>
                </c:pt>
                <c:pt idx="8582">
                  <c:v>0</c:v>
                </c:pt>
                <c:pt idx="8583">
                  <c:v>-6.2060000000000102</c:v>
                </c:pt>
                <c:pt idx="8584">
                  <c:v>0</c:v>
                </c:pt>
                <c:pt idx="8585">
                  <c:v>0</c:v>
                </c:pt>
                <c:pt idx="8586">
                  <c:v>0</c:v>
                </c:pt>
                <c:pt idx="8587">
                  <c:v>0</c:v>
                </c:pt>
                <c:pt idx="8588">
                  <c:v>33.882999999999903</c:v>
                </c:pt>
                <c:pt idx="8589">
                  <c:v>0</c:v>
                </c:pt>
                <c:pt idx="8590">
                  <c:v>0</c:v>
                </c:pt>
                <c:pt idx="8591">
                  <c:v>-8.9359999999999697</c:v>
                </c:pt>
                <c:pt idx="8592">
                  <c:v>20.354999999999901</c:v>
                </c:pt>
                <c:pt idx="8593">
                  <c:v>0</c:v>
                </c:pt>
                <c:pt idx="8594">
                  <c:v>0</c:v>
                </c:pt>
                <c:pt idx="8595">
                  <c:v>0</c:v>
                </c:pt>
                <c:pt idx="8596">
                  <c:v>78.688999999999893</c:v>
                </c:pt>
                <c:pt idx="8597">
                  <c:v>7.9430000000000396</c:v>
                </c:pt>
                <c:pt idx="8598">
                  <c:v>-7.9430000000000396</c:v>
                </c:pt>
                <c:pt idx="8599">
                  <c:v>-6.0819999999999901</c:v>
                </c:pt>
                <c:pt idx="8600">
                  <c:v>0</c:v>
                </c:pt>
                <c:pt idx="8601">
                  <c:v>0</c:v>
                </c:pt>
                <c:pt idx="8602">
                  <c:v>0</c:v>
                </c:pt>
                <c:pt idx="8603">
                  <c:v>0</c:v>
                </c:pt>
                <c:pt idx="8604">
                  <c:v>0</c:v>
                </c:pt>
                <c:pt idx="8605">
                  <c:v>0.62000000000000399</c:v>
                </c:pt>
                <c:pt idx="8606">
                  <c:v>0</c:v>
                </c:pt>
                <c:pt idx="8607">
                  <c:v>2.23399999999998</c:v>
                </c:pt>
                <c:pt idx="8608">
                  <c:v>0</c:v>
                </c:pt>
                <c:pt idx="8609">
                  <c:v>3.8480000000000101</c:v>
                </c:pt>
                <c:pt idx="8610">
                  <c:v>0</c:v>
                </c:pt>
                <c:pt idx="8611">
                  <c:v>0</c:v>
                </c:pt>
                <c:pt idx="8612">
                  <c:v>0</c:v>
                </c:pt>
                <c:pt idx="8613">
                  <c:v>0</c:v>
                </c:pt>
                <c:pt idx="8614">
                  <c:v>-0.24800000000004699</c:v>
                </c:pt>
                <c:pt idx="8615">
                  <c:v>-1.2409999999999799</c:v>
                </c:pt>
                <c:pt idx="8616">
                  <c:v>0</c:v>
                </c:pt>
                <c:pt idx="8617">
                  <c:v>2.4820000000000202</c:v>
                </c:pt>
                <c:pt idx="8618">
                  <c:v>0.992999999999995</c:v>
                </c:pt>
                <c:pt idx="8619">
                  <c:v>-0.992999999999995</c:v>
                </c:pt>
                <c:pt idx="8620">
                  <c:v>0</c:v>
                </c:pt>
                <c:pt idx="8621">
                  <c:v>0</c:v>
                </c:pt>
                <c:pt idx="8622">
                  <c:v>0</c:v>
                </c:pt>
                <c:pt idx="8623">
                  <c:v>59.698999999999998</c:v>
                </c:pt>
                <c:pt idx="8624">
                  <c:v>0</c:v>
                </c:pt>
                <c:pt idx="8625">
                  <c:v>-55.728000000000002</c:v>
                </c:pt>
                <c:pt idx="8626">
                  <c:v>0</c:v>
                </c:pt>
                <c:pt idx="8627">
                  <c:v>69.007999999999896</c:v>
                </c:pt>
                <c:pt idx="8628">
                  <c:v>41.206000000000003</c:v>
                </c:pt>
                <c:pt idx="8629">
                  <c:v>0</c:v>
                </c:pt>
                <c:pt idx="8630">
                  <c:v>0</c:v>
                </c:pt>
                <c:pt idx="8631">
                  <c:v>0</c:v>
                </c:pt>
                <c:pt idx="8632">
                  <c:v>27.552999999999901</c:v>
                </c:pt>
                <c:pt idx="8633">
                  <c:v>1.61299999999994</c:v>
                </c:pt>
                <c:pt idx="8634">
                  <c:v>5.5850000000000302</c:v>
                </c:pt>
                <c:pt idx="8635">
                  <c:v>0</c:v>
                </c:pt>
                <c:pt idx="8636">
                  <c:v>-5.4610000000000101</c:v>
                </c:pt>
                <c:pt idx="8637">
                  <c:v>-68.385999999999996</c:v>
                </c:pt>
                <c:pt idx="8638">
                  <c:v>0</c:v>
                </c:pt>
                <c:pt idx="8639">
                  <c:v>0</c:v>
                </c:pt>
                <c:pt idx="8640">
                  <c:v>0</c:v>
                </c:pt>
                <c:pt idx="8641">
                  <c:v>0</c:v>
                </c:pt>
                <c:pt idx="8642">
                  <c:v>2.6070000000000202</c:v>
                </c:pt>
                <c:pt idx="8643">
                  <c:v>13.7759999999999</c:v>
                </c:pt>
                <c:pt idx="8644">
                  <c:v>0</c:v>
                </c:pt>
                <c:pt idx="8645">
                  <c:v>-7.6949999999999896</c:v>
                </c:pt>
                <c:pt idx="8646">
                  <c:v>0</c:v>
                </c:pt>
                <c:pt idx="8647">
                  <c:v>0</c:v>
                </c:pt>
                <c:pt idx="8648">
                  <c:v>0</c:v>
                </c:pt>
                <c:pt idx="8649">
                  <c:v>0</c:v>
                </c:pt>
                <c:pt idx="8650">
                  <c:v>0</c:v>
                </c:pt>
                <c:pt idx="8651">
                  <c:v>-74.716999999999999</c:v>
                </c:pt>
                <c:pt idx="8652">
                  <c:v>0</c:v>
                </c:pt>
                <c:pt idx="8653">
                  <c:v>39.716999999999899</c:v>
                </c:pt>
                <c:pt idx="8654">
                  <c:v>0</c:v>
                </c:pt>
                <c:pt idx="8655">
                  <c:v>0</c:v>
                </c:pt>
                <c:pt idx="8656">
                  <c:v>0</c:v>
                </c:pt>
                <c:pt idx="8657">
                  <c:v>0</c:v>
                </c:pt>
                <c:pt idx="8658">
                  <c:v>0</c:v>
                </c:pt>
                <c:pt idx="8659">
                  <c:v>-0.24799999999999001</c:v>
                </c:pt>
                <c:pt idx="8660">
                  <c:v>-0.12400000000002299</c:v>
                </c:pt>
                <c:pt idx="8661">
                  <c:v>-5.95799999999997</c:v>
                </c:pt>
                <c:pt idx="8662">
                  <c:v>0</c:v>
                </c:pt>
                <c:pt idx="8663">
                  <c:v>2.6059999999999901</c:v>
                </c:pt>
                <c:pt idx="8664">
                  <c:v>9.5569999999999595</c:v>
                </c:pt>
                <c:pt idx="8665">
                  <c:v>0</c:v>
                </c:pt>
                <c:pt idx="8666">
                  <c:v>0</c:v>
                </c:pt>
                <c:pt idx="8667">
                  <c:v>0</c:v>
                </c:pt>
                <c:pt idx="8668">
                  <c:v>37.606999999999999</c:v>
                </c:pt>
                <c:pt idx="8669">
                  <c:v>102.518</c:v>
                </c:pt>
                <c:pt idx="8670">
                  <c:v>1.2409999999999799</c:v>
                </c:pt>
                <c:pt idx="8671">
                  <c:v>-1.2409999999999799</c:v>
                </c:pt>
                <c:pt idx="8672">
                  <c:v>-3.2270000000000798</c:v>
                </c:pt>
                <c:pt idx="8673">
                  <c:v>-95.442999999999898</c:v>
                </c:pt>
                <c:pt idx="8674">
                  <c:v>0</c:v>
                </c:pt>
                <c:pt idx="8675">
                  <c:v>0</c:v>
                </c:pt>
                <c:pt idx="8676">
                  <c:v>0</c:v>
                </c:pt>
                <c:pt idx="8677">
                  <c:v>-4.2189999999999896</c:v>
                </c:pt>
                <c:pt idx="8678">
                  <c:v>0</c:v>
                </c:pt>
                <c:pt idx="8679">
                  <c:v>48.28</c:v>
                </c:pt>
                <c:pt idx="8680">
                  <c:v>0.74500000000000399</c:v>
                </c:pt>
                <c:pt idx="8681">
                  <c:v>3.1030000000000002</c:v>
                </c:pt>
                <c:pt idx="8682">
                  <c:v>0</c:v>
                </c:pt>
                <c:pt idx="8683">
                  <c:v>0</c:v>
                </c:pt>
                <c:pt idx="8684">
                  <c:v>0</c:v>
                </c:pt>
                <c:pt idx="8685">
                  <c:v>0</c:v>
                </c:pt>
                <c:pt idx="8686">
                  <c:v>0</c:v>
                </c:pt>
                <c:pt idx="8687">
                  <c:v>-11.914999999999999</c:v>
                </c:pt>
                <c:pt idx="8688">
                  <c:v>0</c:v>
                </c:pt>
                <c:pt idx="8689">
                  <c:v>14.521999999999901</c:v>
                </c:pt>
                <c:pt idx="8690">
                  <c:v>4.7160000000000002</c:v>
                </c:pt>
                <c:pt idx="8691">
                  <c:v>-3.8480000000000101</c:v>
                </c:pt>
                <c:pt idx="8692">
                  <c:v>0</c:v>
                </c:pt>
                <c:pt idx="8693">
                  <c:v>0</c:v>
                </c:pt>
                <c:pt idx="8694">
                  <c:v>0</c:v>
                </c:pt>
                <c:pt idx="8695">
                  <c:v>-0.74500000000000399</c:v>
                </c:pt>
                <c:pt idx="8696">
                  <c:v>0</c:v>
                </c:pt>
                <c:pt idx="8697">
                  <c:v>1.365</c:v>
                </c:pt>
                <c:pt idx="8698">
                  <c:v>0</c:v>
                </c:pt>
                <c:pt idx="8699">
                  <c:v>-0.24799999999999001</c:v>
                </c:pt>
                <c:pt idx="8700">
                  <c:v>0</c:v>
                </c:pt>
                <c:pt idx="8701">
                  <c:v>0</c:v>
                </c:pt>
                <c:pt idx="8702">
                  <c:v>0</c:v>
                </c:pt>
                <c:pt idx="8703">
                  <c:v>0</c:v>
                </c:pt>
                <c:pt idx="8704">
                  <c:v>-59.822999999999901</c:v>
                </c:pt>
                <c:pt idx="8705">
                  <c:v>-9.06</c:v>
                </c:pt>
                <c:pt idx="8706">
                  <c:v>0</c:v>
                </c:pt>
                <c:pt idx="8707">
                  <c:v>11.17</c:v>
                </c:pt>
                <c:pt idx="8708">
                  <c:v>81.667000000000002</c:v>
                </c:pt>
                <c:pt idx="8709">
                  <c:v>-45.673999999999999</c:v>
                </c:pt>
                <c:pt idx="8710">
                  <c:v>0</c:v>
                </c:pt>
                <c:pt idx="8711">
                  <c:v>0</c:v>
                </c:pt>
                <c:pt idx="8712">
                  <c:v>0</c:v>
                </c:pt>
                <c:pt idx="8713">
                  <c:v>0</c:v>
                </c:pt>
                <c:pt idx="8714">
                  <c:v>4.0960000000000001</c:v>
                </c:pt>
                <c:pt idx="8715">
                  <c:v>0.74500000000000399</c:v>
                </c:pt>
                <c:pt idx="8716">
                  <c:v>-0.74500000000000399</c:v>
                </c:pt>
                <c:pt idx="8717">
                  <c:v>2.2340000000000302</c:v>
                </c:pt>
                <c:pt idx="8718">
                  <c:v>1.98599999999999</c:v>
                </c:pt>
                <c:pt idx="8719">
                  <c:v>0</c:v>
                </c:pt>
                <c:pt idx="8720">
                  <c:v>0</c:v>
                </c:pt>
                <c:pt idx="8721">
                  <c:v>0</c:v>
                </c:pt>
                <c:pt idx="8722">
                  <c:v>-1.8620000000000201</c:v>
                </c:pt>
                <c:pt idx="8723">
                  <c:v>-2.6059999999999901</c:v>
                </c:pt>
                <c:pt idx="8724">
                  <c:v>-0.123999999999966</c:v>
                </c:pt>
                <c:pt idx="8725">
                  <c:v>-3.6000000000000201</c:v>
                </c:pt>
                <c:pt idx="8726">
                  <c:v>-0.12400000000002299</c:v>
                </c:pt>
                <c:pt idx="8727">
                  <c:v>-1.98599999999999</c:v>
                </c:pt>
                <c:pt idx="8728">
                  <c:v>0</c:v>
                </c:pt>
                <c:pt idx="8729">
                  <c:v>0</c:v>
                </c:pt>
                <c:pt idx="8730">
                  <c:v>0</c:v>
                </c:pt>
                <c:pt idx="8731">
                  <c:v>3.6000000000000201</c:v>
                </c:pt>
                <c:pt idx="8732">
                  <c:v>-3.9720000000000302</c:v>
                </c:pt>
                <c:pt idx="8733">
                  <c:v>-2.23399999999998</c:v>
                </c:pt>
                <c:pt idx="8734">
                  <c:v>-0.992999999999995</c:v>
                </c:pt>
                <c:pt idx="8735">
                  <c:v>0</c:v>
                </c:pt>
                <c:pt idx="8736">
                  <c:v>6.7019999999999902</c:v>
                </c:pt>
                <c:pt idx="8737">
                  <c:v>0</c:v>
                </c:pt>
                <c:pt idx="8738">
                  <c:v>0</c:v>
                </c:pt>
                <c:pt idx="8739">
                  <c:v>0</c:v>
                </c:pt>
                <c:pt idx="8740">
                  <c:v>3.5990000000000402</c:v>
                </c:pt>
                <c:pt idx="8741">
                  <c:v>3.10299999999995</c:v>
                </c:pt>
                <c:pt idx="8742">
                  <c:v>0</c:v>
                </c:pt>
                <c:pt idx="8743">
                  <c:v>-20.230999999999899</c:v>
                </c:pt>
                <c:pt idx="8744">
                  <c:v>-3.1030000000000002</c:v>
                </c:pt>
                <c:pt idx="8745">
                  <c:v>0</c:v>
                </c:pt>
                <c:pt idx="8746">
                  <c:v>0</c:v>
                </c:pt>
                <c:pt idx="8747">
                  <c:v>0</c:v>
                </c:pt>
                <c:pt idx="8748">
                  <c:v>0</c:v>
                </c:pt>
                <c:pt idx="8749">
                  <c:v>1.86099999999999</c:v>
                </c:pt>
                <c:pt idx="8750">
                  <c:v>8.5640000000000196</c:v>
                </c:pt>
                <c:pt idx="8751">
                  <c:v>-6.8260000000000201</c:v>
                </c:pt>
                <c:pt idx="8752">
                  <c:v>0</c:v>
                </c:pt>
                <c:pt idx="8753">
                  <c:v>-8.81200000000001</c:v>
                </c:pt>
                <c:pt idx="8754">
                  <c:v>0</c:v>
                </c:pt>
                <c:pt idx="8755">
                  <c:v>0</c:v>
                </c:pt>
                <c:pt idx="8756">
                  <c:v>0</c:v>
                </c:pt>
                <c:pt idx="8757">
                  <c:v>0</c:v>
                </c:pt>
                <c:pt idx="8758">
                  <c:v>-1.6139999999999699</c:v>
                </c:pt>
                <c:pt idx="8759">
                  <c:v>0</c:v>
                </c:pt>
                <c:pt idx="8760">
                  <c:v>-3.1030000000000002</c:v>
                </c:pt>
                <c:pt idx="8761">
                  <c:v>-1.98599999999999</c:v>
                </c:pt>
                <c:pt idx="8762">
                  <c:v>-0.992999999999995</c:v>
                </c:pt>
                <c:pt idx="8763">
                  <c:v>0</c:v>
                </c:pt>
                <c:pt idx="8764">
                  <c:v>0</c:v>
                </c:pt>
                <c:pt idx="8765">
                  <c:v>0</c:v>
                </c:pt>
                <c:pt idx="8766">
                  <c:v>0</c:v>
                </c:pt>
                <c:pt idx="8767">
                  <c:v>-0.992999999999995</c:v>
                </c:pt>
                <c:pt idx="8768">
                  <c:v>0.992999999999995</c:v>
                </c:pt>
                <c:pt idx="8769">
                  <c:v>-0.86900000000002797</c:v>
                </c:pt>
                <c:pt idx="8770">
                  <c:v>1.2409999999999799</c:v>
                </c:pt>
                <c:pt idx="8771">
                  <c:v>-1.2409999999999799</c:v>
                </c:pt>
                <c:pt idx="8772">
                  <c:v>1.49</c:v>
                </c:pt>
                <c:pt idx="8773">
                  <c:v>0</c:v>
                </c:pt>
                <c:pt idx="8774">
                  <c:v>0</c:v>
                </c:pt>
                <c:pt idx="8775">
                  <c:v>0</c:v>
                </c:pt>
                <c:pt idx="8776">
                  <c:v>1.6140000000000301</c:v>
                </c:pt>
                <c:pt idx="8777">
                  <c:v>11.293999999999899</c:v>
                </c:pt>
                <c:pt idx="8778">
                  <c:v>11.542999999999999</c:v>
                </c:pt>
                <c:pt idx="8779">
                  <c:v>0</c:v>
                </c:pt>
                <c:pt idx="8780">
                  <c:v>1.11700000000001</c:v>
                </c:pt>
                <c:pt idx="8781">
                  <c:v>0</c:v>
                </c:pt>
                <c:pt idx="8782">
                  <c:v>0</c:v>
                </c:pt>
                <c:pt idx="8783">
                  <c:v>0</c:v>
                </c:pt>
                <c:pt idx="8784">
                  <c:v>0</c:v>
                </c:pt>
                <c:pt idx="8785">
                  <c:v>-3.2270000000000301</c:v>
                </c:pt>
                <c:pt idx="8786">
                  <c:v>0</c:v>
                </c:pt>
                <c:pt idx="8787">
                  <c:v>0</c:v>
                </c:pt>
                <c:pt idx="8788">
                  <c:v>8.81200000000001</c:v>
                </c:pt>
                <c:pt idx="8789">
                  <c:v>3.84699999999998</c:v>
                </c:pt>
                <c:pt idx="8790">
                  <c:v>23.334</c:v>
                </c:pt>
                <c:pt idx="8791">
                  <c:v>0</c:v>
                </c:pt>
                <c:pt idx="8792">
                  <c:v>0</c:v>
                </c:pt>
                <c:pt idx="8793">
                  <c:v>0</c:v>
                </c:pt>
                <c:pt idx="8794">
                  <c:v>87.623999999999995</c:v>
                </c:pt>
                <c:pt idx="8795">
                  <c:v>7.94399999999996</c:v>
                </c:pt>
                <c:pt idx="8796">
                  <c:v>-7.94399999999996</c:v>
                </c:pt>
                <c:pt idx="8797">
                  <c:v>-60.194999999999901</c:v>
                </c:pt>
                <c:pt idx="8798">
                  <c:v>0</c:v>
                </c:pt>
                <c:pt idx="8799">
                  <c:v>0</c:v>
                </c:pt>
                <c:pt idx="8800">
                  <c:v>0</c:v>
                </c:pt>
                <c:pt idx="8801">
                  <c:v>0</c:v>
                </c:pt>
                <c:pt idx="8802">
                  <c:v>0</c:v>
                </c:pt>
                <c:pt idx="8803">
                  <c:v>9.3089999999999602</c:v>
                </c:pt>
                <c:pt idx="8804">
                  <c:v>9.8049999999999997</c:v>
                </c:pt>
                <c:pt idx="8805">
                  <c:v>0</c:v>
                </c:pt>
                <c:pt idx="8806">
                  <c:v>-6.4539999999999997</c:v>
                </c:pt>
                <c:pt idx="8807">
                  <c:v>-1.11700000000001</c:v>
                </c:pt>
                <c:pt idx="8808">
                  <c:v>-1.8619999999999599</c:v>
                </c:pt>
                <c:pt idx="8809">
                  <c:v>0</c:v>
                </c:pt>
                <c:pt idx="8810">
                  <c:v>0</c:v>
                </c:pt>
                <c:pt idx="8811">
                  <c:v>0</c:v>
                </c:pt>
                <c:pt idx="8812">
                  <c:v>-6.8259999999999597</c:v>
                </c:pt>
                <c:pt idx="8813">
                  <c:v>5.7089999999999996</c:v>
                </c:pt>
                <c:pt idx="8814">
                  <c:v>-0.37299999999999001</c:v>
                </c:pt>
                <c:pt idx="8815">
                  <c:v>0</c:v>
                </c:pt>
                <c:pt idx="8816">
                  <c:v>0</c:v>
                </c:pt>
                <c:pt idx="8817">
                  <c:v>-4.34400000000005</c:v>
                </c:pt>
                <c:pt idx="8818">
                  <c:v>0</c:v>
                </c:pt>
                <c:pt idx="8819">
                  <c:v>0</c:v>
                </c:pt>
                <c:pt idx="8820">
                  <c:v>0</c:v>
                </c:pt>
                <c:pt idx="8821">
                  <c:v>4.7160000000000002</c:v>
                </c:pt>
                <c:pt idx="8822">
                  <c:v>-7.9429999999999801</c:v>
                </c:pt>
                <c:pt idx="8823">
                  <c:v>2.48199999999997</c:v>
                </c:pt>
                <c:pt idx="8824">
                  <c:v>0</c:v>
                </c:pt>
                <c:pt idx="8825">
                  <c:v>0</c:v>
                </c:pt>
                <c:pt idx="8826">
                  <c:v>5.9580000000000197</c:v>
                </c:pt>
                <c:pt idx="8827">
                  <c:v>0</c:v>
                </c:pt>
                <c:pt idx="8828">
                  <c:v>0</c:v>
                </c:pt>
                <c:pt idx="8829">
                  <c:v>0</c:v>
                </c:pt>
                <c:pt idx="8830">
                  <c:v>0.74500000000000399</c:v>
                </c:pt>
                <c:pt idx="8831">
                  <c:v>2.8550000000000102</c:v>
                </c:pt>
                <c:pt idx="8832">
                  <c:v>-2.8550000000000102</c:v>
                </c:pt>
                <c:pt idx="8833">
                  <c:v>-2.6059999999999901</c:v>
                </c:pt>
                <c:pt idx="8834">
                  <c:v>0</c:v>
                </c:pt>
                <c:pt idx="8835">
                  <c:v>-1.8620000000000201</c:v>
                </c:pt>
                <c:pt idx="8836">
                  <c:v>0</c:v>
                </c:pt>
                <c:pt idx="8837">
                  <c:v>0</c:v>
                </c:pt>
                <c:pt idx="8838">
                  <c:v>0</c:v>
                </c:pt>
                <c:pt idx="8839">
                  <c:v>0.49600000000003702</c:v>
                </c:pt>
                <c:pt idx="8840">
                  <c:v>13.281000000000001</c:v>
                </c:pt>
                <c:pt idx="8841">
                  <c:v>2.8539999999999801</c:v>
                </c:pt>
                <c:pt idx="8842">
                  <c:v>0</c:v>
                </c:pt>
                <c:pt idx="8843">
                  <c:v>0</c:v>
                </c:pt>
                <c:pt idx="8844">
                  <c:v>25.319999999999901</c:v>
                </c:pt>
                <c:pt idx="8845">
                  <c:v>0</c:v>
                </c:pt>
                <c:pt idx="8846">
                  <c:v>0</c:v>
                </c:pt>
                <c:pt idx="8847">
                  <c:v>0</c:v>
                </c:pt>
                <c:pt idx="8848">
                  <c:v>-2.60699999999997</c:v>
                </c:pt>
                <c:pt idx="8849">
                  <c:v>-5.9569999999999901</c:v>
                </c:pt>
                <c:pt idx="8850">
                  <c:v>-0.49600000000003702</c:v>
                </c:pt>
                <c:pt idx="8851">
                  <c:v>-2.35899999999998</c:v>
                </c:pt>
                <c:pt idx="8852">
                  <c:v>0</c:v>
                </c:pt>
                <c:pt idx="8853">
                  <c:v>-0.49599999999998001</c:v>
                </c:pt>
                <c:pt idx="8854">
                  <c:v>0</c:v>
                </c:pt>
                <c:pt idx="8855">
                  <c:v>0</c:v>
                </c:pt>
                <c:pt idx="8856">
                  <c:v>0</c:v>
                </c:pt>
                <c:pt idx="8857">
                  <c:v>0.123999999999966</c:v>
                </c:pt>
                <c:pt idx="8858">
                  <c:v>1.365</c:v>
                </c:pt>
                <c:pt idx="8859">
                  <c:v>0</c:v>
                </c:pt>
                <c:pt idx="8860">
                  <c:v>-2.6059999999999901</c:v>
                </c:pt>
                <c:pt idx="8861">
                  <c:v>0</c:v>
                </c:pt>
                <c:pt idx="8862">
                  <c:v>7.6949999999999896</c:v>
                </c:pt>
                <c:pt idx="8863">
                  <c:v>0</c:v>
                </c:pt>
                <c:pt idx="8864">
                  <c:v>0</c:v>
                </c:pt>
                <c:pt idx="8865">
                  <c:v>0</c:v>
                </c:pt>
                <c:pt idx="8866">
                  <c:v>-2.7309999999999901</c:v>
                </c:pt>
                <c:pt idx="8867">
                  <c:v>0</c:v>
                </c:pt>
                <c:pt idx="8868">
                  <c:v>3.8480000000000101</c:v>
                </c:pt>
                <c:pt idx="8869">
                  <c:v>0.86899999999997102</c:v>
                </c:pt>
                <c:pt idx="8870">
                  <c:v>6.9499999999999797</c:v>
                </c:pt>
                <c:pt idx="8871">
                  <c:v>16.382999999999999</c:v>
                </c:pt>
                <c:pt idx="8872">
                  <c:v>0</c:v>
                </c:pt>
                <c:pt idx="8873">
                  <c:v>0</c:v>
                </c:pt>
                <c:pt idx="8874">
                  <c:v>0</c:v>
                </c:pt>
                <c:pt idx="8875">
                  <c:v>29.0429999999999</c:v>
                </c:pt>
                <c:pt idx="8876">
                  <c:v>0</c:v>
                </c:pt>
                <c:pt idx="8877">
                  <c:v>-96.560999999999893</c:v>
                </c:pt>
                <c:pt idx="8878">
                  <c:v>0</c:v>
                </c:pt>
                <c:pt idx="8879">
                  <c:v>95.32</c:v>
                </c:pt>
                <c:pt idx="8880">
                  <c:v>0</c:v>
                </c:pt>
                <c:pt idx="8881">
                  <c:v>0</c:v>
                </c:pt>
                <c:pt idx="8882">
                  <c:v>0</c:v>
                </c:pt>
                <c:pt idx="8883">
                  <c:v>0</c:v>
                </c:pt>
                <c:pt idx="8884">
                  <c:v>51.756</c:v>
                </c:pt>
                <c:pt idx="8885">
                  <c:v>0</c:v>
                </c:pt>
                <c:pt idx="8886">
                  <c:v>-43.192</c:v>
                </c:pt>
                <c:pt idx="8887">
                  <c:v>0</c:v>
                </c:pt>
                <c:pt idx="8888">
                  <c:v>0.62099999999998001</c:v>
                </c:pt>
                <c:pt idx="8889">
                  <c:v>0</c:v>
                </c:pt>
                <c:pt idx="8890">
                  <c:v>0</c:v>
                </c:pt>
                <c:pt idx="8891">
                  <c:v>0</c:v>
                </c:pt>
                <c:pt idx="8892">
                  <c:v>0</c:v>
                </c:pt>
                <c:pt idx="8893">
                  <c:v>36.861999999999902</c:v>
                </c:pt>
                <c:pt idx="8894">
                  <c:v>0</c:v>
                </c:pt>
                <c:pt idx="8895">
                  <c:v>0</c:v>
                </c:pt>
                <c:pt idx="8896">
                  <c:v>21.098999999999901</c:v>
                </c:pt>
                <c:pt idx="8897">
                  <c:v>4.7170000000000396</c:v>
                </c:pt>
                <c:pt idx="8898">
                  <c:v>0</c:v>
                </c:pt>
                <c:pt idx="8899">
                  <c:v>0</c:v>
                </c:pt>
                <c:pt idx="8900">
                  <c:v>0</c:v>
                </c:pt>
                <c:pt idx="8901">
                  <c:v>0</c:v>
                </c:pt>
                <c:pt idx="8902">
                  <c:v>-1.1179999999999899</c:v>
                </c:pt>
                <c:pt idx="8903">
                  <c:v>-0.74399999999997102</c:v>
                </c:pt>
                <c:pt idx="8904">
                  <c:v>0.74399999999997102</c:v>
                </c:pt>
                <c:pt idx="8905">
                  <c:v>-0.74399999999997102</c:v>
                </c:pt>
                <c:pt idx="8906">
                  <c:v>1.11699999999996</c:v>
                </c:pt>
                <c:pt idx="8907">
                  <c:v>-3.3509999999999902</c:v>
                </c:pt>
                <c:pt idx="8908">
                  <c:v>0</c:v>
                </c:pt>
                <c:pt idx="8909">
                  <c:v>0</c:v>
                </c:pt>
                <c:pt idx="8910">
                  <c:v>0</c:v>
                </c:pt>
                <c:pt idx="8911">
                  <c:v>4.0950000000000202</c:v>
                </c:pt>
                <c:pt idx="8912">
                  <c:v>0</c:v>
                </c:pt>
                <c:pt idx="8913">
                  <c:v>0</c:v>
                </c:pt>
                <c:pt idx="8914">
                  <c:v>-4.9639999999999898</c:v>
                </c:pt>
                <c:pt idx="8915">
                  <c:v>-8.9360000000000301</c:v>
                </c:pt>
                <c:pt idx="8916">
                  <c:v>-0.248999999999966</c:v>
                </c:pt>
                <c:pt idx="8917">
                  <c:v>0</c:v>
                </c:pt>
                <c:pt idx="8918">
                  <c:v>0</c:v>
                </c:pt>
                <c:pt idx="8919">
                  <c:v>0</c:v>
                </c:pt>
                <c:pt idx="8920">
                  <c:v>1.61299999999999</c:v>
                </c:pt>
                <c:pt idx="8921">
                  <c:v>6.4539999999999997</c:v>
                </c:pt>
                <c:pt idx="8922">
                  <c:v>0</c:v>
                </c:pt>
                <c:pt idx="8923">
                  <c:v>-5.9569999999999901</c:v>
                </c:pt>
                <c:pt idx="8924">
                  <c:v>-5.7089999999999996</c:v>
                </c:pt>
                <c:pt idx="8925">
                  <c:v>0</c:v>
                </c:pt>
                <c:pt idx="8926">
                  <c:v>0</c:v>
                </c:pt>
                <c:pt idx="8927">
                  <c:v>0</c:v>
                </c:pt>
                <c:pt idx="8928">
                  <c:v>0</c:v>
                </c:pt>
                <c:pt idx="8929">
                  <c:v>0.37299999999999001</c:v>
                </c:pt>
                <c:pt idx="8930">
                  <c:v>1.365</c:v>
                </c:pt>
                <c:pt idx="8931">
                  <c:v>0.62099999999998001</c:v>
                </c:pt>
                <c:pt idx="8932">
                  <c:v>1.4889999999999699</c:v>
                </c:pt>
                <c:pt idx="8933">
                  <c:v>0</c:v>
                </c:pt>
                <c:pt idx="8934">
                  <c:v>-0.37199999999995698</c:v>
                </c:pt>
                <c:pt idx="8935">
                  <c:v>0</c:v>
                </c:pt>
                <c:pt idx="8936">
                  <c:v>0</c:v>
                </c:pt>
                <c:pt idx="8937">
                  <c:v>0</c:v>
                </c:pt>
                <c:pt idx="8938">
                  <c:v>-0.24799999999999001</c:v>
                </c:pt>
                <c:pt idx="8939">
                  <c:v>-0.62000000000000399</c:v>
                </c:pt>
                <c:pt idx="8940">
                  <c:v>-1.2409999999999799</c:v>
                </c:pt>
                <c:pt idx="8941">
                  <c:v>-0.99300000000005095</c:v>
                </c:pt>
                <c:pt idx="8942">
                  <c:v>0</c:v>
                </c:pt>
                <c:pt idx="8943">
                  <c:v>0.99300000000005095</c:v>
                </c:pt>
                <c:pt idx="8944">
                  <c:v>0</c:v>
                </c:pt>
                <c:pt idx="8945">
                  <c:v>0</c:v>
                </c:pt>
                <c:pt idx="8946">
                  <c:v>0</c:v>
                </c:pt>
                <c:pt idx="8947">
                  <c:v>0.62000000000000399</c:v>
                </c:pt>
                <c:pt idx="8948">
                  <c:v>0</c:v>
                </c:pt>
                <c:pt idx="8949">
                  <c:v>0</c:v>
                </c:pt>
                <c:pt idx="8950">
                  <c:v>-0.74400000000002797</c:v>
                </c:pt>
                <c:pt idx="8951">
                  <c:v>-0.123999999999966</c:v>
                </c:pt>
                <c:pt idx="8952">
                  <c:v>0.123999999999966</c:v>
                </c:pt>
                <c:pt idx="8953">
                  <c:v>0</c:v>
                </c:pt>
                <c:pt idx="8954">
                  <c:v>0</c:v>
                </c:pt>
                <c:pt idx="8955">
                  <c:v>0</c:v>
                </c:pt>
                <c:pt idx="8956">
                  <c:v>-1.98599999999999</c:v>
                </c:pt>
                <c:pt idx="8957">
                  <c:v>1.2409999999999799</c:v>
                </c:pt>
                <c:pt idx="8958">
                  <c:v>-0.49599999999998001</c:v>
                </c:pt>
                <c:pt idx="8959">
                  <c:v>0</c:v>
                </c:pt>
                <c:pt idx="8960">
                  <c:v>0</c:v>
                </c:pt>
                <c:pt idx="8961">
                  <c:v>0.49599999999998001</c:v>
                </c:pt>
                <c:pt idx="8962">
                  <c:v>0</c:v>
                </c:pt>
                <c:pt idx="8963">
                  <c:v>0</c:v>
                </c:pt>
                <c:pt idx="8964">
                  <c:v>0</c:v>
                </c:pt>
                <c:pt idx="8965">
                  <c:v>0</c:v>
                </c:pt>
                <c:pt idx="8966">
                  <c:v>-0.86899999999997102</c:v>
                </c:pt>
                <c:pt idx="8967">
                  <c:v>0</c:v>
                </c:pt>
                <c:pt idx="8968">
                  <c:v>0</c:v>
                </c:pt>
                <c:pt idx="8969">
                  <c:v>0.37199999999995698</c:v>
                </c:pt>
                <c:pt idx="8970">
                  <c:v>0.49700000000001399</c:v>
                </c:pt>
                <c:pt idx="8971">
                  <c:v>0</c:v>
                </c:pt>
                <c:pt idx="8972">
                  <c:v>0</c:v>
                </c:pt>
                <c:pt idx="8973">
                  <c:v>0</c:v>
                </c:pt>
                <c:pt idx="8974">
                  <c:v>-0.12400000000002299</c:v>
                </c:pt>
                <c:pt idx="8975">
                  <c:v>0.12400000000002299</c:v>
                </c:pt>
                <c:pt idx="8976">
                  <c:v>0.86899999999997102</c:v>
                </c:pt>
                <c:pt idx="8977">
                  <c:v>0</c:v>
                </c:pt>
                <c:pt idx="8978">
                  <c:v>-0.49699999999995698</c:v>
                </c:pt>
                <c:pt idx="8979">
                  <c:v>0</c:v>
                </c:pt>
                <c:pt idx="8980">
                  <c:v>0</c:v>
                </c:pt>
                <c:pt idx="8981">
                  <c:v>0</c:v>
                </c:pt>
                <c:pt idx="8982">
                  <c:v>0</c:v>
                </c:pt>
                <c:pt idx="8983">
                  <c:v>-0.24799999999999001</c:v>
                </c:pt>
                <c:pt idx="8984">
                  <c:v>0.37199999999995698</c:v>
                </c:pt>
                <c:pt idx="8985">
                  <c:v>-1.4889999999999699</c:v>
                </c:pt>
                <c:pt idx="8986">
                  <c:v>0</c:v>
                </c:pt>
                <c:pt idx="8987">
                  <c:v>-0.74500000000000399</c:v>
                </c:pt>
                <c:pt idx="8988">
                  <c:v>-0.24799999999999001</c:v>
                </c:pt>
                <c:pt idx="8989">
                  <c:v>0</c:v>
                </c:pt>
                <c:pt idx="8990">
                  <c:v>0</c:v>
                </c:pt>
                <c:pt idx="8991">
                  <c:v>0</c:v>
                </c:pt>
                <c:pt idx="8992">
                  <c:v>0.99199999999996102</c:v>
                </c:pt>
                <c:pt idx="8993">
                  <c:v>14.646000000000001</c:v>
                </c:pt>
                <c:pt idx="8994">
                  <c:v>0</c:v>
                </c:pt>
                <c:pt idx="8995">
                  <c:v>-15.266</c:v>
                </c:pt>
                <c:pt idx="8996">
                  <c:v>0</c:v>
                </c:pt>
                <c:pt idx="8997">
                  <c:v>0</c:v>
                </c:pt>
                <c:pt idx="8998">
                  <c:v>0</c:v>
                </c:pt>
                <c:pt idx="8999">
                  <c:v>0</c:v>
                </c:pt>
                <c:pt idx="9000">
                  <c:v>0</c:v>
                </c:pt>
                <c:pt idx="9001">
                  <c:v>0</c:v>
                </c:pt>
                <c:pt idx="9002">
                  <c:v>2.9789999999999801</c:v>
                </c:pt>
                <c:pt idx="9003">
                  <c:v>0.49600000000003702</c:v>
                </c:pt>
                <c:pt idx="9004">
                  <c:v>0</c:v>
                </c:pt>
                <c:pt idx="9005">
                  <c:v>-0.62000000000000399</c:v>
                </c:pt>
                <c:pt idx="9006">
                  <c:v>-0.74500000000000399</c:v>
                </c:pt>
                <c:pt idx="9007">
                  <c:v>0</c:v>
                </c:pt>
                <c:pt idx="9008">
                  <c:v>0</c:v>
                </c:pt>
                <c:pt idx="9009">
                  <c:v>0</c:v>
                </c:pt>
                <c:pt idx="9010">
                  <c:v>0.49699999999995698</c:v>
                </c:pt>
                <c:pt idx="9011">
                  <c:v>0.12400000000002299</c:v>
                </c:pt>
                <c:pt idx="9012">
                  <c:v>1.4889999999999699</c:v>
                </c:pt>
                <c:pt idx="9013">
                  <c:v>0</c:v>
                </c:pt>
                <c:pt idx="9014">
                  <c:v>-1.86099999999999</c:v>
                </c:pt>
                <c:pt idx="9015">
                  <c:v>-0.49700000000001399</c:v>
                </c:pt>
                <c:pt idx="9016">
                  <c:v>0</c:v>
                </c:pt>
                <c:pt idx="9017">
                  <c:v>0</c:v>
                </c:pt>
                <c:pt idx="9018">
                  <c:v>0</c:v>
                </c:pt>
                <c:pt idx="9019">
                  <c:v>0</c:v>
                </c:pt>
                <c:pt idx="9020">
                  <c:v>0</c:v>
                </c:pt>
                <c:pt idx="9021">
                  <c:v>-1.11700000000001</c:v>
                </c:pt>
                <c:pt idx="9022">
                  <c:v>-0.123999999999966</c:v>
                </c:pt>
                <c:pt idx="9023">
                  <c:v>0</c:v>
                </c:pt>
                <c:pt idx="9024">
                  <c:v>1.36499999999995</c:v>
                </c:pt>
                <c:pt idx="9025">
                  <c:v>0</c:v>
                </c:pt>
                <c:pt idx="9026">
                  <c:v>0</c:v>
                </c:pt>
                <c:pt idx="9027">
                  <c:v>0</c:v>
                </c:pt>
                <c:pt idx="9028">
                  <c:v>0.24799999999999001</c:v>
                </c:pt>
                <c:pt idx="9029">
                  <c:v>0</c:v>
                </c:pt>
                <c:pt idx="9030">
                  <c:v>-1.11700000000001</c:v>
                </c:pt>
                <c:pt idx="9031">
                  <c:v>-1.11700000000001</c:v>
                </c:pt>
                <c:pt idx="9032">
                  <c:v>0</c:v>
                </c:pt>
                <c:pt idx="9033">
                  <c:v>0.99300000000005095</c:v>
                </c:pt>
                <c:pt idx="9034">
                  <c:v>0</c:v>
                </c:pt>
                <c:pt idx="9035">
                  <c:v>0</c:v>
                </c:pt>
                <c:pt idx="9036">
                  <c:v>0</c:v>
                </c:pt>
                <c:pt idx="9037">
                  <c:v>0.37299999999999001</c:v>
                </c:pt>
                <c:pt idx="9038">
                  <c:v>0</c:v>
                </c:pt>
                <c:pt idx="9039">
                  <c:v>-1.11699999999996</c:v>
                </c:pt>
                <c:pt idx="9040">
                  <c:v>0</c:v>
                </c:pt>
                <c:pt idx="9041">
                  <c:v>1.11699999999996</c:v>
                </c:pt>
                <c:pt idx="9042">
                  <c:v>0</c:v>
                </c:pt>
                <c:pt idx="9043">
                  <c:v>0</c:v>
                </c:pt>
                <c:pt idx="9044">
                  <c:v>0</c:v>
                </c:pt>
                <c:pt idx="9045">
                  <c:v>0</c:v>
                </c:pt>
                <c:pt idx="9046">
                  <c:v>0.62000000000000399</c:v>
                </c:pt>
                <c:pt idx="9047">
                  <c:v>0</c:v>
                </c:pt>
                <c:pt idx="9048">
                  <c:v>-0.74399999999997102</c:v>
                </c:pt>
                <c:pt idx="9049">
                  <c:v>0</c:v>
                </c:pt>
                <c:pt idx="9050">
                  <c:v>2.48199999999997</c:v>
                </c:pt>
                <c:pt idx="9051">
                  <c:v>0</c:v>
                </c:pt>
                <c:pt idx="9052">
                  <c:v>0</c:v>
                </c:pt>
                <c:pt idx="9053">
                  <c:v>0</c:v>
                </c:pt>
                <c:pt idx="9054">
                  <c:v>0</c:v>
                </c:pt>
                <c:pt idx="9055">
                  <c:v>-0.12400000000002299</c:v>
                </c:pt>
                <c:pt idx="9056">
                  <c:v>-1.11699999999996</c:v>
                </c:pt>
                <c:pt idx="9057">
                  <c:v>0</c:v>
                </c:pt>
                <c:pt idx="9058">
                  <c:v>-0.62000000000000399</c:v>
                </c:pt>
                <c:pt idx="9059">
                  <c:v>0</c:v>
                </c:pt>
                <c:pt idx="9060">
                  <c:v>0</c:v>
                </c:pt>
                <c:pt idx="9061">
                  <c:v>0</c:v>
                </c:pt>
                <c:pt idx="9062">
                  <c:v>0</c:v>
                </c:pt>
                <c:pt idx="9063">
                  <c:v>0</c:v>
                </c:pt>
                <c:pt idx="9064">
                  <c:v>0</c:v>
                </c:pt>
                <c:pt idx="9065">
                  <c:v>-0.62099999999998001</c:v>
                </c:pt>
                <c:pt idx="9066">
                  <c:v>0</c:v>
                </c:pt>
                <c:pt idx="9067">
                  <c:v>0.62099999999998001</c:v>
                </c:pt>
                <c:pt idx="9068">
                  <c:v>0</c:v>
                </c:pt>
                <c:pt idx="9069">
                  <c:v>0.12400000000002299</c:v>
                </c:pt>
                <c:pt idx="9070">
                  <c:v>0</c:v>
                </c:pt>
                <c:pt idx="9071">
                  <c:v>0</c:v>
                </c:pt>
                <c:pt idx="9072">
                  <c:v>0</c:v>
                </c:pt>
                <c:pt idx="9073">
                  <c:v>0</c:v>
                </c:pt>
                <c:pt idx="9074">
                  <c:v>-1.73799999999999</c:v>
                </c:pt>
                <c:pt idx="9075">
                  <c:v>0</c:v>
                </c:pt>
                <c:pt idx="9076">
                  <c:v>1.6139999999999699</c:v>
                </c:pt>
                <c:pt idx="9077">
                  <c:v>0.24799999999999001</c:v>
                </c:pt>
                <c:pt idx="9078">
                  <c:v>0</c:v>
                </c:pt>
                <c:pt idx="9079">
                  <c:v>0</c:v>
                </c:pt>
                <c:pt idx="9080">
                  <c:v>0</c:v>
                </c:pt>
                <c:pt idx="9081">
                  <c:v>0</c:v>
                </c:pt>
                <c:pt idx="9082">
                  <c:v>0</c:v>
                </c:pt>
                <c:pt idx="9083">
                  <c:v>-0.12400000000002299</c:v>
                </c:pt>
                <c:pt idx="9084">
                  <c:v>-0.867999999999995</c:v>
                </c:pt>
                <c:pt idx="9085">
                  <c:v>0</c:v>
                </c:pt>
                <c:pt idx="9086">
                  <c:v>-0.62099999999998001</c:v>
                </c:pt>
                <c:pt idx="9087">
                  <c:v>0.49599999999998001</c:v>
                </c:pt>
                <c:pt idx="9088">
                  <c:v>0</c:v>
                </c:pt>
                <c:pt idx="9089">
                  <c:v>0</c:v>
                </c:pt>
                <c:pt idx="9090">
                  <c:v>0</c:v>
                </c:pt>
                <c:pt idx="9091">
                  <c:v>0.37200000000001399</c:v>
                </c:pt>
                <c:pt idx="9092">
                  <c:v>0.37199999999995698</c:v>
                </c:pt>
                <c:pt idx="9093">
                  <c:v>-0.37199999999995698</c:v>
                </c:pt>
                <c:pt idx="9094">
                  <c:v>0</c:v>
                </c:pt>
                <c:pt idx="9095">
                  <c:v>0</c:v>
                </c:pt>
                <c:pt idx="9096">
                  <c:v>0</c:v>
                </c:pt>
                <c:pt idx="9097">
                  <c:v>0</c:v>
                </c:pt>
                <c:pt idx="9098">
                  <c:v>0</c:v>
                </c:pt>
                <c:pt idx="9099">
                  <c:v>0</c:v>
                </c:pt>
                <c:pt idx="9100">
                  <c:v>-0.49700000000001399</c:v>
                </c:pt>
                <c:pt idx="9101">
                  <c:v>0</c:v>
                </c:pt>
                <c:pt idx="9102">
                  <c:v>0.24900000000002301</c:v>
                </c:pt>
                <c:pt idx="9103">
                  <c:v>0.123999999999966</c:v>
                </c:pt>
                <c:pt idx="9104">
                  <c:v>-0.123999999999966</c:v>
                </c:pt>
                <c:pt idx="9105">
                  <c:v>0.37199999999995698</c:v>
                </c:pt>
                <c:pt idx="9106">
                  <c:v>0</c:v>
                </c:pt>
                <c:pt idx="9107">
                  <c:v>0</c:v>
                </c:pt>
                <c:pt idx="9108">
                  <c:v>0</c:v>
                </c:pt>
                <c:pt idx="9109">
                  <c:v>0.49599999999998001</c:v>
                </c:pt>
                <c:pt idx="9110">
                  <c:v>0</c:v>
                </c:pt>
                <c:pt idx="9111">
                  <c:v>0.49700000000001399</c:v>
                </c:pt>
                <c:pt idx="9112">
                  <c:v>-0.62100000000003697</c:v>
                </c:pt>
                <c:pt idx="9113">
                  <c:v>0.992999999999995</c:v>
                </c:pt>
                <c:pt idx="9114">
                  <c:v>-0.992999999999995</c:v>
                </c:pt>
                <c:pt idx="9115">
                  <c:v>0</c:v>
                </c:pt>
                <c:pt idx="9116">
                  <c:v>0</c:v>
                </c:pt>
                <c:pt idx="9117">
                  <c:v>0</c:v>
                </c:pt>
                <c:pt idx="9118">
                  <c:v>0.123999999999966</c:v>
                </c:pt>
                <c:pt idx="9119">
                  <c:v>0</c:v>
                </c:pt>
                <c:pt idx="9120">
                  <c:v>1.24200000000001</c:v>
                </c:pt>
                <c:pt idx="9121">
                  <c:v>0.49599999999998001</c:v>
                </c:pt>
                <c:pt idx="9122">
                  <c:v>0.12400000000002299</c:v>
                </c:pt>
                <c:pt idx="9123">
                  <c:v>-0.12400000000002299</c:v>
                </c:pt>
                <c:pt idx="9124">
                  <c:v>0</c:v>
                </c:pt>
                <c:pt idx="9125">
                  <c:v>0</c:v>
                </c:pt>
                <c:pt idx="9126">
                  <c:v>0</c:v>
                </c:pt>
                <c:pt idx="9127">
                  <c:v>-0.123999999999966</c:v>
                </c:pt>
                <c:pt idx="9128">
                  <c:v>-0.24799999999999001</c:v>
                </c:pt>
                <c:pt idx="9129">
                  <c:v>-0.24900000000002301</c:v>
                </c:pt>
                <c:pt idx="9130">
                  <c:v>-0.62000000000000399</c:v>
                </c:pt>
                <c:pt idx="9131">
                  <c:v>0.12400000000002299</c:v>
                </c:pt>
                <c:pt idx="9132">
                  <c:v>0</c:v>
                </c:pt>
                <c:pt idx="9133">
                  <c:v>0</c:v>
                </c:pt>
                <c:pt idx="9134">
                  <c:v>0</c:v>
                </c:pt>
                <c:pt idx="9135">
                  <c:v>0</c:v>
                </c:pt>
                <c:pt idx="9136">
                  <c:v>1.36499999999995</c:v>
                </c:pt>
                <c:pt idx="9137">
                  <c:v>-0.24799999999999001</c:v>
                </c:pt>
                <c:pt idx="9138">
                  <c:v>0</c:v>
                </c:pt>
                <c:pt idx="9139">
                  <c:v>-0.49599999999998001</c:v>
                </c:pt>
                <c:pt idx="9140">
                  <c:v>-0.86900000000002797</c:v>
                </c:pt>
                <c:pt idx="9141">
                  <c:v>0</c:v>
                </c:pt>
                <c:pt idx="9142">
                  <c:v>0</c:v>
                </c:pt>
                <c:pt idx="9143">
                  <c:v>0</c:v>
                </c:pt>
                <c:pt idx="9144">
                  <c:v>0</c:v>
                </c:pt>
                <c:pt idx="9145">
                  <c:v>-23.581999999999901</c:v>
                </c:pt>
                <c:pt idx="9146">
                  <c:v>-40.832999999999998</c:v>
                </c:pt>
                <c:pt idx="9147">
                  <c:v>-0.37200000000001399</c:v>
                </c:pt>
                <c:pt idx="9148">
                  <c:v>-1.6139999999999699</c:v>
                </c:pt>
                <c:pt idx="9149">
                  <c:v>0</c:v>
                </c:pt>
                <c:pt idx="9150">
                  <c:v>0</c:v>
                </c:pt>
                <c:pt idx="9151">
                  <c:v>0</c:v>
                </c:pt>
                <c:pt idx="9152">
                  <c:v>0</c:v>
                </c:pt>
                <c:pt idx="9153">
                  <c:v>0</c:v>
                </c:pt>
                <c:pt idx="9154">
                  <c:v>0.123999999999966</c:v>
                </c:pt>
                <c:pt idx="9155">
                  <c:v>0</c:v>
                </c:pt>
                <c:pt idx="9156">
                  <c:v>0.37200000000001399</c:v>
                </c:pt>
                <c:pt idx="9157">
                  <c:v>0.992999999999995</c:v>
                </c:pt>
                <c:pt idx="9158">
                  <c:v>-0.992999999999995</c:v>
                </c:pt>
                <c:pt idx="9159">
                  <c:v>-0.12400000000002299</c:v>
                </c:pt>
                <c:pt idx="9160">
                  <c:v>0</c:v>
                </c:pt>
                <c:pt idx="9161">
                  <c:v>0</c:v>
                </c:pt>
                <c:pt idx="9162">
                  <c:v>0</c:v>
                </c:pt>
                <c:pt idx="9163">
                  <c:v>-0.248999999999966</c:v>
                </c:pt>
                <c:pt idx="9164">
                  <c:v>-0.867999999999995</c:v>
                </c:pt>
                <c:pt idx="9165">
                  <c:v>-0.37300000000004702</c:v>
                </c:pt>
                <c:pt idx="9166">
                  <c:v>0</c:v>
                </c:pt>
                <c:pt idx="9167">
                  <c:v>3.3509999999999902</c:v>
                </c:pt>
                <c:pt idx="9168">
                  <c:v>0</c:v>
                </c:pt>
                <c:pt idx="9169">
                  <c:v>0</c:v>
                </c:pt>
                <c:pt idx="9170">
                  <c:v>0</c:v>
                </c:pt>
                <c:pt idx="9171">
                  <c:v>0</c:v>
                </c:pt>
                <c:pt idx="9172">
                  <c:v>0</c:v>
                </c:pt>
                <c:pt idx="9173">
                  <c:v>1.4889999999999699</c:v>
                </c:pt>
                <c:pt idx="9174">
                  <c:v>0</c:v>
                </c:pt>
                <c:pt idx="9175">
                  <c:v>-1.365</c:v>
                </c:pt>
                <c:pt idx="9176">
                  <c:v>0</c:v>
                </c:pt>
                <c:pt idx="9177">
                  <c:v>-0.49700000000001399</c:v>
                </c:pt>
                <c:pt idx="9178">
                  <c:v>0</c:v>
                </c:pt>
                <c:pt idx="9179">
                  <c:v>0</c:v>
                </c:pt>
                <c:pt idx="9180">
                  <c:v>0</c:v>
                </c:pt>
                <c:pt idx="9181">
                  <c:v>-0.62000000000000399</c:v>
                </c:pt>
                <c:pt idx="9182">
                  <c:v>0.49599999999998001</c:v>
                </c:pt>
                <c:pt idx="9183">
                  <c:v>0</c:v>
                </c:pt>
                <c:pt idx="9184">
                  <c:v>0</c:v>
                </c:pt>
                <c:pt idx="9185">
                  <c:v>0</c:v>
                </c:pt>
                <c:pt idx="9186">
                  <c:v>0.24800000000004699</c:v>
                </c:pt>
                <c:pt idx="9187">
                  <c:v>0</c:v>
                </c:pt>
                <c:pt idx="9188">
                  <c:v>0</c:v>
                </c:pt>
                <c:pt idx="9189">
                  <c:v>0</c:v>
                </c:pt>
                <c:pt idx="9190">
                  <c:v>0.49700000000001399</c:v>
                </c:pt>
                <c:pt idx="9191">
                  <c:v>0.992999999999995</c:v>
                </c:pt>
                <c:pt idx="9192">
                  <c:v>0</c:v>
                </c:pt>
                <c:pt idx="9193">
                  <c:v>-0.12400000000002299</c:v>
                </c:pt>
                <c:pt idx="9194">
                  <c:v>0</c:v>
                </c:pt>
                <c:pt idx="9195">
                  <c:v>3.2270000000000301</c:v>
                </c:pt>
                <c:pt idx="9196">
                  <c:v>0</c:v>
                </c:pt>
                <c:pt idx="9197">
                  <c:v>0</c:v>
                </c:pt>
                <c:pt idx="9198">
                  <c:v>0</c:v>
                </c:pt>
                <c:pt idx="9199">
                  <c:v>0</c:v>
                </c:pt>
                <c:pt idx="9200">
                  <c:v>3.3509999999999902</c:v>
                </c:pt>
                <c:pt idx="9201">
                  <c:v>0.37200000000001399</c:v>
                </c:pt>
                <c:pt idx="9202">
                  <c:v>0</c:v>
                </c:pt>
                <c:pt idx="9203">
                  <c:v>0</c:v>
                </c:pt>
                <c:pt idx="9204">
                  <c:v>0</c:v>
                </c:pt>
                <c:pt idx="9205">
                  <c:v>0</c:v>
                </c:pt>
                <c:pt idx="9206">
                  <c:v>0</c:v>
                </c:pt>
                <c:pt idx="9207">
                  <c:v>0</c:v>
                </c:pt>
                <c:pt idx="9208">
                  <c:v>0</c:v>
                </c:pt>
                <c:pt idx="9209">
                  <c:v>0</c:v>
                </c:pt>
                <c:pt idx="9210">
                  <c:v>0.49599999999998001</c:v>
                </c:pt>
                <c:pt idx="9211">
                  <c:v>-2.1100000000000101</c:v>
                </c:pt>
                <c:pt idx="9212">
                  <c:v>0.74500000000000399</c:v>
                </c:pt>
                <c:pt idx="9213">
                  <c:v>0</c:v>
                </c:pt>
                <c:pt idx="9214">
                  <c:v>0</c:v>
                </c:pt>
                <c:pt idx="9215">
                  <c:v>0</c:v>
                </c:pt>
                <c:pt idx="9216">
                  <c:v>0</c:v>
                </c:pt>
                <c:pt idx="9217">
                  <c:v>1.11699999999996</c:v>
                </c:pt>
                <c:pt idx="9218">
                  <c:v>0</c:v>
                </c:pt>
                <c:pt idx="9219">
                  <c:v>0.24799999999999001</c:v>
                </c:pt>
                <c:pt idx="9220">
                  <c:v>-0.49699999999995698</c:v>
                </c:pt>
                <c:pt idx="9221">
                  <c:v>0</c:v>
                </c:pt>
                <c:pt idx="9222">
                  <c:v>-1.11700000000001</c:v>
                </c:pt>
                <c:pt idx="9223">
                  <c:v>0</c:v>
                </c:pt>
                <c:pt idx="9224">
                  <c:v>0</c:v>
                </c:pt>
                <c:pt idx="9225">
                  <c:v>0</c:v>
                </c:pt>
                <c:pt idx="9226">
                  <c:v>1.365</c:v>
                </c:pt>
                <c:pt idx="9227">
                  <c:v>0</c:v>
                </c:pt>
                <c:pt idx="9228">
                  <c:v>-0.37200000000001399</c:v>
                </c:pt>
                <c:pt idx="9229">
                  <c:v>-0.86899999999997102</c:v>
                </c:pt>
                <c:pt idx="9230">
                  <c:v>0</c:v>
                </c:pt>
                <c:pt idx="9231">
                  <c:v>0.86899999999997102</c:v>
                </c:pt>
                <c:pt idx="9232">
                  <c:v>0</c:v>
                </c:pt>
                <c:pt idx="9233">
                  <c:v>0</c:v>
                </c:pt>
                <c:pt idx="9234">
                  <c:v>0</c:v>
                </c:pt>
                <c:pt idx="9235">
                  <c:v>0</c:v>
                </c:pt>
                <c:pt idx="9236">
                  <c:v>0.37299999999999001</c:v>
                </c:pt>
                <c:pt idx="9237">
                  <c:v>1.11700000000001</c:v>
                </c:pt>
                <c:pt idx="9238">
                  <c:v>0.74399999999997102</c:v>
                </c:pt>
                <c:pt idx="9239">
                  <c:v>0.24900000000002301</c:v>
                </c:pt>
                <c:pt idx="9240">
                  <c:v>1.4889999999999699</c:v>
                </c:pt>
                <c:pt idx="9241">
                  <c:v>0</c:v>
                </c:pt>
                <c:pt idx="9242">
                  <c:v>0</c:v>
                </c:pt>
                <c:pt idx="9243">
                  <c:v>0</c:v>
                </c:pt>
                <c:pt idx="9244">
                  <c:v>-0.24799999999999001</c:v>
                </c:pt>
                <c:pt idx="9245">
                  <c:v>-0.24800000000004699</c:v>
                </c:pt>
                <c:pt idx="9246">
                  <c:v>-0.992999999999995</c:v>
                </c:pt>
                <c:pt idx="9247">
                  <c:v>0</c:v>
                </c:pt>
                <c:pt idx="9248">
                  <c:v>-0.74500000000000399</c:v>
                </c:pt>
                <c:pt idx="9249">
                  <c:v>0</c:v>
                </c:pt>
                <c:pt idx="9250">
                  <c:v>0</c:v>
                </c:pt>
                <c:pt idx="9251">
                  <c:v>0</c:v>
                </c:pt>
                <c:pt idx="9252">
                  <c:v>0</c:v>
                </c:pt>
                <c:pt idx="9253">
                  <c:v>-0.37299999999999001</c:v>
                </c:pt>
                <c:pt idx="9254">
                  <c:v>0</c:v>
                </c:pt>
                <c:pt idx="9255">
                  <c:v>0</c:v>
                </c:pt>
                <c:pt idx="9256">
                  <c:v>-0.37200000000001399</c:v>
                </c:pt>
                <c:pt idx="9257">
                  <c:v>-0.24799999999999001</c:v>
                </c:pt>
                <c:pt idx="9258">
                  <c:v>0.123999999999966</c:v>
                </c:pt>
                <c:pt idx="9259">
                  <c:v>0</c:v>
                </c:pt>
                <c:pt idx="9260">
                  <c:v>0</c:v>
                </c:pt>
                <c:pt idx="9261">
                  <c:v>0</c:v>
                </c:pt>
                <c:pt idx="9262">
                  <c:v>-1.365</c:v>
                </c:pt>
                <c:pt idx="9263">
                  <c:v>-0.37200000000001399</c:v>
                </c:pt>
                <c:pt idx="9264">
                  <c:v>0</c:v>
                </c:pt>
                <c:pt idx="9265">
                  <c:v>0.86900000000002797</c:v>
                </c:pt>
                <c:pt idx="9266">
                  <c:v>1.2409999999999799</c:v>
                </c:pt>
                <c:pt idx="9267">
                  <c:v>0</c:v>
                </c:pt>
                <c:pt idx="9268">
                  <c:v>0</c:v>
                </c:pt>
                <c:pt idx="9269">
                  <c:v>0</c:v>
                </c:pt>
                <c:pt idx="9270">
                  <c:v>0</c:v>
                </c:pt>
                <c:pt idx="9271">
                  <c:v>-0.37200000000001399</c:v>
                </c:pt>
                <c:pt idx="9272">
                  <c:v>0</c:v>
                </c:pt>
                <c:pt idx="9273">
                  <c:v>0</c:v>
                </c:pt>
                <c:pt idx="9274">
                  <c:v>0.86900000000002797</c:v>
                </c:pt>
                <c:pt idx="9275">
                  <c:v>1.4889999999999699</c:v>
                </c:pt>
                <c:pt idx="9276">
                  <c:v>-0.24799999999999001</c:v>
                </c:pt>
                <c:pt idx="9277">
                  <c:v>0</c:v>
                </c:pt>
                <c:pt idx="9278">
                  <c:v>0</c:v>
                </c:pt>
                <c:pt idx="9279">
                  <c:v>0</c:v>
                </c:pt>
                <c:pt idx="9280">
                  <c:v>0</c:v>
                </c:pt>
                <c:pt idx="9281">
                  <c:v>0.37199999999995698</c:v>
                </c:pt>
                <c:pt idx="9282">
                  <c:v>1.2410000000000401</c:v>
                </c:pt>
                <c:pt idx="9283">
                  <c:v>0</c:v>
                </c:pt>
                <c:pt idx="9284">
                  <c:v>0</c:v>
                </c:pt>
                <c:pt idx="9285">
                  <c:v>0</c:v>
                </c:pt>
                <c:pt idx="9286">
                  <c:v>0</c:v>
                </c:pt>
                <c:pt idx="9287">
                  <c:v>0</c:v>
                </c:pt>
                <c:pt idx="9288">
                  <c:v>0</c:v>
                </c:pt>
                <c:pt idx="9289">
                  <c:v>0.37200000000001399</c:v>
                </c:pt>
                <c:pt idx="9290">
                  <c:v>-0.49600000000003702</c:v>
                </c:pt>
                <c:pt idx="9291">
                  <c:v>0.37200000000001399</c:v>
                </c:pt>
                <c:pt idx="9292">
                  <c:v>-1.2409999999999799</c:v>
                </c:pt>
                <c:pt idx="9293">
                  <c:v>-0.12400000000002299</c:v>
                </c:pt>
                <c:pt idx="9294">
                  <c:v>0</c:v>
                </c:pt>
                <c:pt idx="9295">
                  <c:v>0</c:v>
                </c:pt>
                <c:pt idx="9296">
                  <c:v>0</c:v>
                </c:pt>
                <c:pt idx="9297">
                  <c:v>0</c:v>
                </c:pt>
                <c:pt idx="9298">
                  <c:v>0</c:v>
                </c:pt>
                <c:pt idx="9299">
                  <c:v>1.11700000000001</c:v>
                </c:pt>
                <c:pt idx="9300">
                  <c:v>2.1099999999999501</c:v>
                </c:pt>
                <c:pt idx="9301">
                  <c:v>0</c:v>
                </c:pt>
                <c:pt idx="9302">
                  <c:v>-1.36499999999995</c:v>
                </c:pt>
                <c:pt idx="9303">
                  <c:v>0</c:v>
                </c:pt>
                <c:pt idx="9304">
                  <c:v>0</c:v>
                </c:pt>
                <c:pt idx="9305">
                  <c:v>0</c:v>
                </c:pt>
                <c:pt idx="9306">
                  <c:v>0</c:v>
                </c:pt>
                <c:pt idx="9307">
                  <c:v>0.74500000000000399</c:v>
                </c:pt>
                <c:pt idx="9308">
                  <c:v>0</c:v>
                </c:pt>
                <c:pt idx="9309">
                  <c:v>1.2409999999999799</c:v>
                </c:pt>
                <c:pt idx="9310">
                  <c:v>0</c:v>
                </c:pt>
                <c:pt idx="9311">
                  <c:v>-0.12400000000002299</c:v>
                </c:pt>
                <c:pt idx="9312">
                  <c:v>0</c:v>
                </c:pt>
                <c:pt idx="9313">
                  <c:v>0</c:v>
                </c:pt>
                <c:pt idx="9314">
                  <c:v>0</c:v>
                </c:pt>
                <c:pt idx="9315">
                  <c:v>0</c:v>
                </c:pt>
                <c:pt idx="9316">
                  <c:v>-1.98599999999999</c:v>
                </c:pt>
                <c:pt idx="9317">
                  <c:v>0.49599999999998001</c:v>
                </c:pt>
                <c:pt idx="9318">
                  <c:v>-0.24799999999999001</c:v>
                </c:pt>
                <c:pt idx="9319">
                  <c:v>0.24799999999999001</c:v>
                </c:pt>
                <c:pt idx="9320">
                  <c:v>0.74500000000000399</c:v>
                </c:pt>
                <c:pt idx="9321">
                  <c:v>0.12400000000002299</c:v>
                </c:pt>
                <c:pt idx="9322">
                  <c:v>0</c:v>
                </c:pt>
                <c:pt idx="9323">
                  <c:v>0</c:v>
                </c:pt>
                <c:pt idx="9324">
                  <c:v>0</c:v>
                </c:pt>
                <c:pt idx="9325">
                  <c:v>-0.24900000000002301</c:v>
                </c:pt>
                <c:pt idx="9326">
                  <c:v>0</c:v>
                </c:pt>
                <c:pt idx="9327">
                  <c:v>-0.49599999999998001</c:v>
                </c:pt>
                <c:pt idx="9328">
                  <c:v>-0.12400000000002299</c:v>
                </c:pt>
                <c:pt idx="9329">
                  <c:v>0.12400000000002299</c:v>
                </c:pt>
                <c:pt idx="9330">
                  <c:v>-0.37299999999999001</c:v>
                </c:pt>
                <c:pt idx="9331">
                  <c:v>0</c:v>
                </c:pt>
                <c:pt idx="9332">
                  <c:v>0</c:v>
                </c:pt>
                <c:pt idx="9333">
                  <c:v>0</c:v>
                </c:pt>
                <c:pt idx="9334">
                  <c:v>-0.123999999999966</c:v>
                </c:pt>
                <c:pt idx="9335">
                  <c:v>0</c:v>
                </c:pt>
                <c:pt idx="9336">
                  <c:v>-1.61299999999999</c:v>
                </c:pt>
                <c:pt idx="9337">
                  <c:v>0</c:v>
                </c:pt>
                <c:pt idx="9338">
                  <c:v>0</c:v>
                </c:pt>
                <c:pt idx="9339">
                  <c:v>0</c:v>
                </c:pt>
                <c:pt idx="9340">
                  <c:v>0</c:v>
                </c:pt>
                <c:pt idx="9341">
                  <c:v>0</c:v>
                </c:pt>
                <c:pt idx="9342">
                  <c:v>0</c:v>
                </c:pt>
                <c:pt idx="9343">
                  <c:v>-0.74400000000002797</c:v>
                </c:pt>
                <c:pt idx="9344">
                  <c:v>-0.37299999999999001</c:v>
                </c:pt>
                <c:pt idx="9345">
                  <c:v>0</c:v>
                </c:pt>
                <c:pt idx="9346">
                  <c:v>0.992999999999995</c:v>
                </c:pt>
                <c:pt idx="9347">
                  <c:v>0</c:v>
                </c:pt>
                <c:pt idx="9348">
                  <c:v>-0.123999999999966</c:v>
                </c:pt>
                <c:pt idx="9349">
                  <c:v>0</c:v>
                </c:pt>
                <c:pt idx="9350">
                  <c:v>0</c:v>
                </c:pt>
                <c:pt idx="9351">
                  <c:v>0</c:v>
                </c:pt>
                <c:pt idx="9352">
                  <c:v>0</c:v>
                </c:pt>
                <c:pt idx="9353">
                  <c:v>-0.62099999999998001</c:v>
                </c:pt>
                <c:pt idx="9354">
                  <c:v>0</c:v>
                </c:pt>
                <c:pt idx="9355">
                  <c:v>0.992999999999995</c:v>
                </c:pt>
                <c:pt idx="9356">
                  <c:v>3.2270000000000301</c:v>
                </c:pt>
                <c:pt idx="9357">
                  <c:v>7.4469999999999397</c:v>
                </c:pt>
                <c:pt idx="9358">
                  <c:v>0</c:v>
                </c:pt>
                <c:pt idx="9359">
                  <c:v>0</c:v>
                </c:pt>
                <c:pt idx="9360">
                  <c:v>0</c:v>
                </c:pt>
                <c:pt idx="9361">
                  <c:v>-60.194999999999901</c:v>
                </c:pt>
                <c:pt idx="9362">
                  <c:v>-1.73799999999999</c:v>
                </c:pt>
                <c:pt idx="9363">
                  <c:v>-1.86099999999999</c:v>
                </c:pt>
                <c:pt idx="9364">
                  <c:v>0</c:v>
                </c:pt>
                <c:pt idx="9365">
                  <c:v>-1.2409999999999799</c:v>
                </c:pt>
                <c:pt idx="9366">
                  <c:v>0</c:v>
                </c:pt>
                <c:pt idx="9367">
                  <c:v>0</c:v>
                </c:pt>
                <c:pt idx="9368">
                  <c:v>0</c:v>
                </c:pt>
                <c:pt idx="9369">
                  <c:v>0</c:v>
                </c:pt>
                <c:pt idx="9370">
                  <c:v>0</c:v>
                </c:pt>
                <c:pt idx="9371">
                  <c:v>0.12400000000002299</c:v>
                </c:pt>
                <c:pt idx="9372">
                  <c:v>0</c:v>
                </c:pt>
                <c:pt idx="9373">
                  <c:v>-1.365</c:v>
                </c:pt>
                <c:pt idx="9374">
                  <c:v>0</c:v>
                </c:pt>
                <c:pt idx="9375">
                  <c:v>0.62000000000000399</c:v>
                </c:pt>
                <c:pt idx="9376">
                  <c:v>0</c:v>
                </c:pt>
                <c:pt idx="9377">
                  <c:v>0</c:v>
                </c:pt>
                <c:pt idx="9378">
                  <c:v>0</c:v>
                </c:pt>
                <c:pt idx="9379">
                  <c:v>1.49</c:v>
                </c:pt>
                <c:pt idx="9380">
                  <c:v>0.62000000000000399</c:v>
                </c:pt>
                <c:pt idx="9381">
                  <c:v>-0.62000000000000399</c:v>
                </c:pt>
                <c:pt idx="9382">
                  <c:v>0</c:v>
                </c:pt>
                <c:pt idx="9383">
                  <c:v>0</c:v>
                </c:pt>
                <c:pt idx="9384">
                  <c:v>0</c:v>
                </c:pt>
                <c:pt idx="9385">
                  <c:v>0</c:v>
                </c:pt>
                <c:pt idx="9386">
                  <c:v>0</c:v>
                </c:pt>
                <c:pt idx="9387">
                  <c:v>0</c:v>
                </c:pt>
                <c:pt idx="9388">
                  <c:v>0.86900000000002797</c:v>
                </c:pt>
                <c:pt idx="9389">
                  <c:v>0.49700000000001399</c:v>
                </c:pt>
                <c:pt idx="9390">
                  <c:v>-0.12400000000002299</c:v>
                </c:pt>
                <c:pt idx="9391">
                  <c:v>0.24799999999999001</c:v>
                </c:pt>
                <c:pt idx="9392">
                  <c:v>-0.24799999999999001</c:v>
                </c:pt>
                <c:pt idx="9393">
                  <c:v>0.24799999999999001</c:v>
                </c:pt>
                <c:pt idx="9394">
                  <c:v>0</c:v>
                </c:pt>
                <c:pt idx="9395">
                  <c:v>0</c:v>
                </c:pt>
                <c:pt idx="9396">
                  <c:v>0</c:v>
                </c:pt>
                <c:pt idx="9397">
                  <c:v>0.74500000000000399</c:v>
                </c:pt>
                <c:pt idx="9398">
                  <c:v>0</c:v>
                </c:pt>
                <c:pt idx="9399">
                  <c:v>0</c:v>
                </c:pt>
                <c:pt idx="9400">
                  <c:v>-2.23399999999998</c:v>
                </c:pt>
                <c:pt idx="9401">
                  <c:v>-0.12400000000002299</c:v>
                </c:pt>
                <c:pt idx="9402">
                  <c:v>0.12400000000002299</c:v>
                </c:pt>
                <c:pt idx="9403">
                  <c:v>0</c:v>
                </c:pt>
                <c:pt idx="9404">
                  <c:v>0</c:v>
                </c:pt>
                <c:pt idx="9405">
                  <c:v>0</c:v>
                </c:pt>
                <c:pt idx="9406">
                  <c:v>0.125</c:v>
                </c:pt>
                <c:pt idx="9407">
                  <c:v>0</c:v>
                </c:pt>
                <c:pt idx="9408">
                  <c:v>-0.62100000000003697</c:v>
                </c:pt>
                <c:pt idx="9409">
                  <c:v>0</c:v>
                </c:pt>
                <c:pt idx="9410">
                  <c:v>-0.123999999999966</c:v>
                </c:pt>
                <c:pt idx="9411">
                  <c:v>-1.2409999999999799</c:v>
                </c:pt>
                <c:pt idx="9412">
                  <c:v>0</c:v>
                </c:pt>
                <c:pt idx="9413">
                  <c:v>0</c:v>
                </c:pt>
                <c:pt idx="9414">
                  <c:v>0</c:v>
                </c:pt>
                <c:pt idx="9415">
                  <c:v>1.3659999999999799</c:v>
                </c:pt>
                <c:pt idx="9416">
                  <c:v>0</c:v>
                </c:pt>
                <c:pt idx="9417">
                  <c:v>-0.62099999999998001</c:v>
                </c:pt>
                <c:pt idx="9418">
                  <c:v>-1.8620000000000201</c:v>
                </c:pt>
                <c:pt idx="9419">
                  <c:v>0</c:v>
                </c:pt>
                <c:pt idx="9420">
                  <c:v>0.49700000000001399</c:v>
                </c:pt>
                <c:pt idx="9421">
                  <c:v>0</c:v>
                </c:pt>
                <c:pt idx="9422">
                  <c:v>0</c:v>
                </c:pt>
                <c:pt idx="9423">
                  <c:v>0</c:v>
                </c:pt>
                <c:pt idx="9424">
                  <c:v>0</c:v>
                </c:pt>
                <c:pt idx="9425">
                  <c:v>1.61299999999999</c:v>
                </c:pt>
                <c:pt idx="9426">
                  <c:v>0</c:v>
                </c:pt>
                <c:pt idx="9427">
                  <c:v>0.123999999999966</c:v>
                </c:pt>
                <c:pt idx="9428">
                  <c:v>0</c:v>
                </c:pt>
                <c:pt idx="9429">
                  <c:v>0</c:v>
                </c:pt>
                <c:pt idx="9430">
                  <c:v>0</c:v>
                </c:pt>
                <c:pt idx="9431">
                  <c:v>0</c:v>
                </c:pt>
                <c:pt idx="9432">
                  <c:v>0</c:v>
                </c:pt>
                <c:pt idx="9433">
                  <c:v>-0.24799999999999001</c:v>
                </c:pt>
                <c:pt idx="9434">
                  <c:v>-1.49</c:v>
                </c:pt>
                <c:pt idx="9435">
                  <c:v>0</c:v>
                </c:pt>
                <c:pt idx="9436">
                  <c:v>0.37299999999999001</c:v>
                </c:pt>
                <c:pt idx="9437">
                  <c:v>1.2409999999999799</c:v>
                </c:pt>
                <c:pt idx="9438">
                  <c:v>0</c:v>
                </c:pt>
                <c:pt idx="9439">
                  <c:v>0</c:v>
                </c:pt>
                <c:pt idx="9440">
                  <c:v>0</c:v>
                </c:pt>
                <c:pt idx="9441">
                  <c:v>0</c:v>
                </c:pt>
                <c:pt idx="9442">
                  <c:v>0.37199999999995698</c:v>
                </c:pt>
                <c:pt idx="9443">
                  <c:v>-0.37199999999995698</c:v>
                </c:pt>
                <c:pt idx="9444">
                  <c:v>0</c:v>
                </c:pt>
                <c:pt idx="9445">
                  <c:v>0</c:v>
                </c:pt>
                <c:pt idx="9446">
                  <c:v>0.37199999999995698</c:v>
                </c:pt>
                <c:pt idx="9447">
                  <c:v>0</c:v>
                </c:pt>
                <c:pt idx="9448">
                  <c:v>0</c:v>
                </c:pt>
                <c:pt idx="9449">
                  <c:v>0</c:v>
                </c:pt>
                <c:pt idx="9450">
                  <c:v>0</c:v>
                </c:pt>
                <c:pt idx="9451">
                  <c:v>-0.74400000000002797</c:v>
                </c:pt>
                <c:pt idx="9452">
                  <c:v>0</c:v>
                </c:pt>
                <c:pt idx="9453">
                  <c:v>-1.11699999999996</c:v>
                </c:pt>
                <c:pt idx="9454">
                  <c:v>1.2409999999999799</c:v>
                </c:pt>
                <c:pt idx="9455">
                  <c:v>0.123999999999966</c:v>
                </c:pt>
                <c:pt idx="9456">
                  <c:v>0</c:v>
                </c:pt>
                <c:pt idx="9457">
                  <c:v>0</c:v>
                </c:pt>
                <c:pt idx="9458">
                  <c:v>0</c:v>
                </c:pt>
                <c:pt idx="9459">
                  <c:v>0</c:v>
                </c:pt>
                <c:pt idx="9460">
                  <c:v>0</c:v>
                </c:pt>
                <c:pt idx="9461">
                  <c:v>0</c:v>
                </c:pt>
                <c:pt idx="9462">
                  <c:v>-0.49600000000003702</c:v>
                </c:pt>
                <c:pt idx="9463">
                  <c:v>0</c:v>
                </c:pt>
                <c:pt idx="9464">
                  <c:v>0.49600000000003702</c:v>
                </c:pt>
                <c:pt idx="9465">
                  <c:v>0.123999999999966</c:v>
                </c:pt>
                <c:pt idx="9466">
                  <c:v>0</c:v>
                </c:pt>
                <c:pt idx="9467">
                  <c:v>0</c:v>
                </c:pt>
                <c:pt idx="9468">
                  <c:v>0</c:v>
                </c:pt>
                <c:pt idx="9469">
                  <c:v>-0.12400000000002299</c:v>
                </c:pt>
                <c:pt idx="9470">
                  <c:v>0.12400000000002299</c:v>
                </c:pt>
                <c:pt idx="9471">
                  <c:v>0.74500000000000399</c:v>
                </c:pt>
                <c:pt idx="9472">
                  <c:v>0</c:v>
                </c:pt>
                <c:pt idx="9473">
                  <c:v>-0.37300000000004702</c:v>
                </c:pt>
                <c:pt idx="9474">
                  <c:v>0</c:v>
                </c:pt>
                <c:pt idx="9475">
                  <c:v>0</c:v>
                </c:pt>
                <c:pt idx="9476">
                  <c:v>0</c:v>
                </c:pt>
                <c:pt idx="9477">
                  <c:v>0</c:v>
                </c:pt>
                <c:pt idx="9478">
                  <c:v>0</c:v>
                </c:pt>
                <c:pt idx="9479">
                  <c:v>-62.925999999999902</c:v>
                </c:pt>
                <c:pt idx="9480">
                  <c:v>0</c:v>
                </c:pt>
                <c:pt idx="9481">
                  <c:v>0</c:v>
                </c:pt>
                <c:pt idx="9482">
                  <c:v>-2.7300000000000102</c:v>
                </c:pt>
                <c:pt idx="9483">
                  <c:v>-0.37299999999999001</c:v>
                </c:pt>
                <c:pt idx="9484">
                  <c:v>0</c:v>
                </c:pt>
                <c:pt idx="9485">
                  <c:v>0</c:v>
                </c:pt>
                <c:pt idx="9486">
                  <c:v>0</c:v>
                </c:pt>
                <c:pt idx="9487">
                  <c:v>0</c:v>
                </c:pt>
                <c:pt idx="9488">
                  <c:v>0.86900000000002797</c:v>
                </c:pt>
                <c:pt idx="9489">
                  <c:v>0.37200000000001399</c:v>
                </c:pt>
                <c:pt idx="9490">
                  <c:v>0</c:v>
                </c:pt>
                <c:pt idx="9491">
                  <c:v>-1.9850000000000101</c:v>
                </c:pt>
                <c:pt idx="9492">
                  <c:v>0</c:v>
                </c:pt>
                <c:pt idx="9493">
                  <c:v>0</c:v>
                </c:pt>
                <c:pt idx="9494">
                  <c:v>0</c:v>
                </c:pt>
                <c:pt idx="9495">
                  <c:v>0</c:v>
                </c:pt>
                <c:pt idx="9496">
                  <c:v>-0.62000000000000399</c:v>
                </c:pt>
                <c:pt idx="9497">
                  <c:v>0</c:v>
                </c:pt>
                <c:pt idx="9498">
                  <c:v>1.11700000000001</c:v>
                </c:pt>
                <c:pt idx="9499">
                  <c:v>0</c:v>
                </c:pt>
                <c:pt idx="9500">
                  <c:v>-0.86900000000002797</c:v>
                </c:pt>
                <c:pt idx="9501">
                  <c:v>0</c:v>
                </c:pt>
                <c:pt idx="9502">
                  <c:v>0</c:v>
                </c:pt>
                <c:pt idx="9503">
                  <c:v>0</c:v>
                </c:pt>
                <c:pt idx="9504">
                  <c:v>0</c:v>
                </c:pt>
                <c:pt idx="9505">
                  <c:v>-0.867999999999995</c:v>
                </c:pt>
                <c:pt idx="9506">
                  <c:v>0</c:v>
                </c:pt>
                <c:pt idx="9507">
                  <c:v>0.74400000000002797</c:v>
                </c:pt>
                <c:pt idx="9508">
                  <c:v>1.2409999999999799</c:v>
                </c:pt>
                <c:pt idx="9509">
                  <c:v>0</c:v>
                </c:pt>
                <c:pt idx="9510">
                  <c:v>-1.9850000000000101</c:v>
                </c:pt>
                <c:pt idx="9511">
                  <c:v>0</c:v>
                </c:pt>
                <c:pt idx="9512">
                  <c:v>0</c:v>
                </c:pt>
                <c:pt idx="9513">
                  <c:v>0</c:v>
                </c:pt>
                <c:pt idx="9514">
                  <c:v>0</c:v>
                </c:pt>
                <c:pt idx="9515">
                  <c:v>0.49599999999998001</c:v>
                </c:pt>
                <c:pt idx="9516">
                  <c:v>0.24800000000004699</c:v>
                </c:pt>
                <c:pt idx="9517">
                  <c:v>1.2409999999999799</c:v>
                </c:pt>
                <c:pt idx="9518">
                  <c:v>0.49700000000001399</c:v>
                </c:pt>
                <c:pt idx="9519">
                  <c:v>1.4889999999999699</c:v>
                </c:pt>
                <c:pt idx="9520">
                  <c:v>0</c:v>
                </c:pt>
                <c:pt idx="9521">
                  <c:v>0</c:v>
                </c:pt>
                <c:pt idx="9522">
                  <c:v>0</c:v>
                </c:pt>
                <c:pt idx="9523">
                  <c:v>0</c:v>
                </c:pt>
                <c:pt idx="9524">
                  <c:v>0</c:v>
                </c:pt>
                <c:pt idx="9525">
                  <c:v>0</c:v>
                </c:pt>
                <c:pt idx="9526">
                  <c:v>-0.24799999999999001</c:v>
                </c:pt>
                <c:pt idx="9527">
                  <c:v>-0.12400000000002299</c:v>
                </c:pt>
                <c:pt idx="9528">
                  <c:v>0</c:v>
                </c:pt>
                <c:pt idx="9529">
                  <c:v>0</c:v>
                </c:pt>
                <c:pt idx="9530">
                  <c:v>0</c:v>
                </c:pt>
                <c:pt idx="9531">
                  <c:v>0</c:v>
                </c:pt>
                <c:pt idx="9532">
                  <c:v>0.12400000000002299</c:v>
                </c:pt>
                <c:pt idx="9533">
                  <c:v>0.24799999999999001</c:v>
                </c:pt>
                <c:pt idx="9534">
                  <c:v>0</c:v>
                </c:pt>
                <c:pt idx="9535">
                  <c:v>-0.24799999999999001</c:v>
                </c:pt>
                <c:pt idx="9536">
                  <c:v>0</c:v>
                </c:pt>
                <c:pt idx="9537">
                  <c:v>0.86899999999997102</c:v>
                </c:pt>
                <c:pt idx="9538">
                  <c:v>0</c:v>
                </c:pt>
                <c:pt idx="9539">
                  <c:v>0</c:v>
                </c:pt>
                <c:pt idx="9540">
                  <c:v>0</c:v>
                </c:pt>
                <c:pt idx="9541">
                  <c:v>0.24799999999999001</c:v>
                </c:pt>
                <c:pt idx="9542">
                  <c:v>0.62000000000000399</c:v>
                </c:pt>
                <c:pt idx="9543">
                  <c:v>0</c:v>
                </c:pt>
                <c:pt idx="9544">
                  <c:v>-0.74399999999997102</c:v>
                </c:pt>
                <c:pt idx="9545">
                  <c:v>0</c:v>
                </c:pt>
                <c:pt idx="9546">
                  <c:v>1.61299999999999</c:v>
                </c:pt>
                <c:pt idx="9547">
                  <c:v>0</c:v>
                </c:pt>
                <c:pt idx="9548">
                  <c:v>0</c:v>
                </c:pt>
                <c:pt idx="9549">
                  <c:v>0</c:v>
                </c:pt>
                <c:pt idx="9550">
                  <c:v>0</c:v>
                </c:pt>
                <c:pt idx="9551">
                  <c:v>-0.62100000000003697</c:v>
                </c:pt>
                <c:pt idx="9552">
                  <c:v>-0.62000000000000399</c:v>
                </c:pt>
                <c:pt idx="9553">
                  <c:v>-0.125</c:v>
                </c:pt>
                <c:pt idx="9554">
                  <c:v>0</c:v>
                </c:pt>
                <c:pt idx="9555">
                  <c:v>0</c:v>
                </c:pt>
                <c:pt idx="9556">
                  <c:v>0</c:v>
                </c:pt>
                <c:pt idx="9557">
                  <c:v>0</c:v>
                </c:pt>
                <c:pt idx="9558">
                  <c:v>0</c:v>
                </c:pt>
                <c:pt idx="9559">
                  <c:v>0.99300000000005095</c:v>
                </c:pt>
                <c:pt idx="9560">
                  <c:v>0.992999999999995</c:v>
                </c:pt>
                <c:pt idx="9561">
                  <c:v>0</c:v>
                </c:pt>
                <c:pt idx="9562">
                  <c:v>-0.12400000000002299</c:v>
                </c:pt>
                <c:pt idx="9563">
                  <c:v>0</c:v>
                </c:pt>
                <c:pt idx="9564">
                  <c:v>-0.24799999999999001</c:v>
                </c:pt>
                <c:pt idx="9565">
                  <c:v>0</c:v>
                </c:pt>
                <c:pt idx="9566">
                  <c:v>0</c:v>
                </c:pt>
                <c:pt idx="9567">
                  <c:v>0</c:v>
                </c:pt>
                <c:pt idx="9568">
                  <c:v>2.6070000000000202</c:v>
                </c:pt>
                <c:pt idx="9569">
                  <c:v>0</c:v>
                </c:pt>
                <c:pt idx="9570">
                  <c:v>0</c:v>
                </c:pt>
                <c:pt idx="9571">
                  <c:v>0</c:v>
                </c:pt>
                <c:pt idx="9572">
                  <c:v>0.24799999999999001</c:v>
                </c:pt>
                <c:pt idx="9573">
                  <c:v>0</c:v>
                </c:pt>
                <c:pt idx="9574">
                  <c:v>0</c:v>
                </c:pt>
                <c:pt idx="9575">
                  <c:v>0</c:v>
                </c:pt>
                <c:pt idx="9576">
                  <c:v>0</c:v>
                </c:pt>
                <c:pt idx="9577">
                  <c:v>-2.6059999999999901</c:v>
                </c:pt>
                <c:pt idx="9578">
                  <c:v>0</c:v>
                </c:pt>
                <c:pt idx="9579">
                  <c:v>22.7119999999999</c:v>
                </c:pt>
                <c:pt idx="9580">
                  <c:v>45.177999999999997</c:v>
                </c:pt>
                <c:pt idx="9581">
                  <c:v>0</c:v>
                </c:pt>
                <c:pt idx="9582">
                  <c:v>-0.123999999999966</c:v>
                </c:pt>
                <c:pt idx="9583">
                  <c:v>0</c:v>
                </c:pt>
                <c:pt idx="9584">
                  <c:v>0</c:v>
                </c:pt>
                <c:pt idx="9585">
                  <c:v>0</c:v>
                </c:pt>
                <c:pt idx="9586">
                  <c:v>0</c:v>
                </c:pt>
                <c:pt idx="9587">
                  <c:v>-0.49700000000001399</c:v>
                </c:pt>
                <c:pt idx="9588">
                  <c:v>0</c:v>
                </c:pt>
                <c:pt idx="9589">
                  <c:v>0.37299999999999001</c:v>
                </c:pt>
                <c:pt idx="9590">
                  <c:v>0</c:v>
                </c:pt>
                <c:pt idx="9591">
                  <c:v>0.24799999999999001</c:v>
                </c:pt>
                <c:pt idx="9592">
                  <c:v>0</c:v>
                </c:pt>
                <c:pt idx="9593">
                  <c:v>0</c:v>
                </c:pt>
                <c:pt idx="9594">
                  <c:v>0</c:v>
                </c:pt>
                <c:pt idx="9595">
                  <c:v>-1.6140000000000301</c:v>
                </c:pt>
                <c:pt idx="9596">
                  <c:v>0</c:v>
                </c:pt>
                <c:pt idx="9597">
                  <c:v>1.6140000000000301</c:v>
                </c:pt>
                <c:pt idx="9598">
                  <c:v>0</c:v>
                </c:pt>
                <c:pt idx="9599">
                  <c:v>0.12400000000002299</c:v>
                </c:pt>
                <c:pt idx="9600">
                  <c:v>1.86099999999999</c:v>
                </c:pt>
                <c:pt idx="9601">
                  <c:v>0</c:v>
                </c:pt>
                <c:pt idx="9602">
                  <c:v>0</c:v>
                </c:pt>
                <c:pt idx="9603">
                  <c:v>0</c:v>
                </c:pt>
                <c:pt idx="9604">
                  <c:v>0</c:v>
                </c:pt>
                <c:pt idx="9605">
                  <c:v>0</c:v>
                </c:pt>
                <c:pt idx="9606">
                  <c:v>0.992999999999995</c:v>
                </c:pt>
                <c:pt idx="9607">
                  <c:v>0</c:v>
                </c:pt>
                <c:pt idx="9608">
                  <c:v>-0.123999999999966</c:v>
                </c:pt>
                <c:pt idx="9609">
                  <c:v>-0.12400000000002299</c:v>
                </c:pt>
                <c:pt idx="9610">
                  <c:v>0</c:v>
                </c:pt>
                <c:pt idx="9611">
                  <c:v>0</c:v>
                </c:pt>
                <c:pt idx="9612">
                  <c:v>0</c:v>
                </c:pt>
                <c:pt idx="9613">
                  <c:v>0.49700000000001399</c:v>
                </c:pt>
                <c:pt idx="9614">
                  <c:v>0.867999999999995</c:v>
                </c:pt>
                <c:pt idx="9615">
                  <c:v>0.37299999999999001</c:v>
                </c:pt>
                <c:pt idx="9616">
                  <c:v>0.49600000000003702</c:v>
                </c:pt>
                <c:pt idx="9617">
                  <c:v>0.37299999999999001</c:v>
                </c:pt>
                <c:pt idx="9618">
                  <c:v>0.24799999999999001</c:v>
                </c:pt>
                <c:pt idx="9619">
                  <c:v>0</c:v>
                </c:pt>
                <c:pt idx="9620">
                  <c:v>0</c:v>
                </c:pt>
                <c:pt idx="9621">
                  <c:v>0</c:v>
                </c:pt>
                <c:pt idx="9622">
                  <c:v>-0.37200000000001399</c:v>
                </c:pt>
                <c:pt idx="9623">
                  <c:v>0</c:v>
                </c:pt>
                <c:pt idx="9624">
                  <c:v>-2.1100000000000101</c:v>
                </c:pt>
                <c:pt idx="9625">
                  <c:v>0</c:v>
                </c:pt>
                <c:pt idx="9626">
                  <c:v>0</c:v>
                </c:pt>
                <c:pt idx="9627">
                  <c:v>0.24800000000004699</c:v>
                </c:pt>
                <c:pt idx="9628">
                  <c:v>0</c:v>
                </c:pt>
                <c:pt idx="9629">
                  <c:v>0</c:v>
                </c:pt>
                <c:pt idx="9630">
                  <c:v>0</c:v>
                </c:pt>
                <c:pt idx="9631">
                  <c:v>0.123999999999966</c:v>
                </c:pt>
                <c:pt idx="9632">
                  <c:v>0.992999999999995</c:v>
                </c:pt>
                <c:pt idx="9633">
                  <c:v>0</c:v>
                </c:pt>
                <c:pt idx="9634">
                  <c:v>-1.73799999999999</c:v>
                </c:pt>
                <c:pt idx="9635">
                  <c:v>0</c:v>
                </c:pt>
                <c:pt idx="9636">
                  <c:v>0</c:v>
                </c:pt>
                <c:pt idx="9637">
                  <c:v>0</c:v>
                </c:pt>
                <c:pt idx="9638">
                  <c:v>0</c:v>
                </c:pt>
                <c:pt idx="9639">
                  <c:v>0</c:v>
                </c:pt>
                <c:pt idx="9640">
                  <c:v>2.3580000000000001</c:v>
                </c:pt>
                <c:pt idx="9641">
                  <c:v>-0.123999999999966</c:v>
                </c:pt>
                <c:pt idx="9642">
                  <c:v>0</c:v>
                </c:pt>
                <c:pt idx="9643">
                  <c:v>0</c:v>
                </c:pt>
                <c:pt idx="9644">
                  <c:v>-0.37200000000001399</c:v>
                </c:pt>
                <c:pt idx="9645">
                  <c:v>0.49599999999998001</c:v>
                </c:pt>
                <c:pt idx="9646">
                  <c:v>0</c:v>
                </c:pt>
                <c:pt idx="9647">
                  <c:v>0</c:v>
                </c:pt>
                <c:pt idx="9648">
                  <c:v>0</c:v>
                </c:pt>
                <c:pt idx="9649">
                  <c:v>0</c:v>
                </c:pt>
                <c:pt idx="9650">
                  <c:v>-0.49600000000003702</c:v>
                </c:pt>
                <c:pt idx="9651">
                  <c:v>-0.37299999999999001</c:v>
                </c:pt>
                <c:pt idx="9652">
                  <c:v>0.37299999999999001</c:v>
                </c:pt>
                <c:pt idx="9653">
                  <c:v>0.74400000000002797</c:v>
                </c:pt>
                <c:pt idx="9654">
                  <c:v>0</c:v>
                </c:pt>
                <c:pt idx="9655">
                  <c:v>0</c:v>
                </c:pt>
                <c:pt idx="9656">
                  <c:v>0</c:v>
                </c:pt>
                <c:pt idx="9657">
                  <c:v>0</c:v>
                </c:pt>
                <c:pt idx="9658">
                  <c:v>0</c:v>
                </c:pt>
                <c:pt idx="9659">
                  <c:v>-0.37200000000001399</c:v>
                </c:pt>
                <c:pt idx="9660">
                  <c:v>-0.74500000000000399</c:v>
                </c:pt>
                <c:pt idx="9661">
                  <c:v>0</c:v>
                </c:pt>
                <c:pt idx="9662">
                  <c:v>1.24200000000001</c:v>
                </c:pt>
                <c:pt idx="9663">
                  <c:v>1.11700000000001</c:v>
                </c:pt>
                <c:pt idx="9664">
                  <c:v>0</c:v>
                </c:pt>
                <c:pt idx="9665">
                  <c:v>0</c:v>
                </c:pt>
                <c:pt idx="9666">
                  <c:v>0</c:v>
                </c:pt>
                <c:pt idx="9667">
                  <c:v>0.123999999999966</c:v>
                </c:pt>
                <c:pt idx="9668">
                  <c:v>0</c:v>
                </c:pt>
                <c:pt idx="9669">
                  <c:v>0.37200000000001399</c:v>
                </c:pt>
                <c:pt idx="9670">
                  <c:v>0</c:v>
                </c:pt>
                <c:pt idx="9671">
                  <c:v>-1.365</c:v>
                </c:pt>
                <c:pt idx="9672">
                  <c:v>-0.86899999999997102</c:v>
                </c:pt>
                <c:pt idx="9673">
                  <c:v>0</c:v>
                </c:pt>
                <c:pt idx="9674">
                  <c:v>0</c:v>
                </c:pt>
                <c:pt idx="9675">
                  <c:v>0</c:v>
                </c:pt>
                <c:pt idx="9676">
                  <c:v>-0.62000000000000399</c:v>
                </c:pt>
                <c:pt idx="9677">
                  <c:v>0</c:v>
                </c:pt>
                <c:pt idx="9678">
                  <c:v>-0.24799999999999001</c:v>
                </c:pt>
                <c:pt idx="9679">
                  <c:v>0.49600000000003702</c:v>
                </c:pt>
                <c:pt idx="9680">
                  <c:v>2.1099999999999501</c:v>
                </c:pt>
                <c:pt idx="9681">
                  <c:v>0</c:v>
                </c:pt>
                <c:pt idx="9682">
                  <c:v>0</c:v>
                </c:pt>
                <c:pt idx="9683">
                  <c:v>0</c:v>
                </c:pt>
                <c:pt idx="9684">
                  <c:v>0</c:v>
                </c:pt>
                <c:pt idx="9685">
                  <c:v>-1.49</c:v>
                </c:pt>
                <c:pt idx="9686">
                  <c:v>0</c:v>
                </c:pt>
                <c:pt idx="9687">
                  <c:v>0.74500000000000399</c:v>
                </c:pt>
                <c:pt idx="9688">
                  <c:v>1.365</c:v>
                </c:pt>
                <c:pt idx="9689">
                  <c:v>0</c:v>
                </c:pt>
                <c:pt idx="9690">
                  <c:v>-0.12400000000002299</c:v>
                </c:pt>
                <c:pt idx="9691">
                  <c:v>0</c:v>
                </c:pt>
                <c:pt idx="9692">
                  <c:v>0</c:v>
                </c:pt>
                <c:pt idx="9693">
                  <c:v>0</c:v>
                </c:pt>
                <c:pt idx="9694">
                  <c:v>-2.7300000000000102</c:v>
                </c:pt>
                <c:pt idx="9695">
                  <c:v>0</c:v>
                </c:pt>
                <c:pt idx="9696">
                  <c:v>0.99200000000001798</c:v>
                </c:pt>
                <c:pt idx="9697">
                  <c:v>0.125</c:v>
                </c:pt>
                <c:pt idx="9698">
                  <c:v>0</c:v>
                </c:pt>
                <c:pt idx="9699">
                  <c:v>-1.6140000000000301</c:v>
                </c:pt>
                <c:pt idx="9700">
                  <c:v>0</c:v>
                </c:pt>
                <c:pt idx="9701">
                  <c:v>0</c:v>
                </c:pt>
                <c:pt idx="9702">
                  <c:v>0</c:v>
                </c:pt>
                <c:pt idx="9703">
                  <c:v>0</c:v>
                </c:pt>
                <c:pt idx="9704">
                  <c:v>0.12400000000002299</c:v>
                </c:pt>
                <c:pt idx="9705">
                  <c:v>0.24799999999999001</c:v>
                </c:pt>
                <c:pt idx="9706">
                  <c:v>0</c:v>
                </c:pt>
                <c:pt idx="9707">
                  <c:v>-0.62000000000000399</c:v>
                </c:pt>
                <c:pt idx="9708">
                  <c:v>-0.37299999999999001</c:v>
                </c:pt>
                <c:pt idx="9709">
                  <c:v>0</c:v>
                </c:pt>
                <c:pt idx="9710">
                  <c:v>0</c:v>
                </c:pt>
                <c:pt idx="9711">
                  <c:v>0</c:v>
                </c:pt>
                <c:pt idx="9712">
                  <c:v>0</c:v>
                </c:pt>
                <c:pt idx="9713">
                  <c:v>-1.6140000000000301</c:v>
                </c:pt>
                <c:pt idx="9714">
                  <c:v>0</c:v>
                </c:pt>
                <c:pt idx="9715">
                  <c:v>0.12400000000002299</c:v>
                </c:pt>
                <c:pt idx="9716">
                  <c:v>0</c:v>
                </c:pt>
                <c:pt idx="9717">
                  <c:v>0</c:v>
                </c:pt>
                <c:pt idx="9718">
                  <c:v>0</c:v>
                </c:pt>
                <c:pt idx="9719">
                  <c:v>0</c:v>
                </c:pt>
                <c:pt idx="9720">
                  <c:v>0</c:v>
                </c:pt>
                <c:pt idx="9721">
                  <c:v>-1.365</c:v>
                </c:pt>
                <c:pt idx="9722">
                  <c:v>0</c:v>
                </c:pt>
                <c:pt idx="9723">
                  <c:v>1.365</c:v>
                </c:pt>
                <c:pt idx="9724">
                  <c:v>0</c:v>
                </c:pt>
                <c:pt idx="9725">
                  <c:v>-0.123999999999966</c:v>
                </c:pt>
                <c:pt idx="9726">
                  <c:v>-0.12400000000002299</c:v>
                </c:pt>
                <c:pt idx="9727">
                  <c:v>0</c:v>
                </c:pt>
                <c:pt idx="9728">
                  <c:v>0</c:v>
                </c:pt>
                <c:pt idx="9729">
                  <c:v>0</c:v>
                </c:pt>
                <c:pt idx="9730">
                  <c:v>0</c:v>
                </c:pt>
                <c:pt idx="9731">
                  <c:v>0.37299999999999001</c:v>
                </c:pt>
                <c:pt idx="9732">
                  <c:v>0.62000000000000399</c:v>
                </c:pt>
                <c:pt idx="9733">
                  <c:v>0.74500000000000399</c:v>
                </c:pt>
                <c:pt idx="9734">
                  <c:v>0</c:v>
                </c:pt>
                <c:pt idx="9735">
                  <c:v>0.24799999999999001</c:v>
                </c:pt>
                <c:pt idx="9736">
                  <c:v>0</c:v>
                </c:pt>
                <c:pt idx="9737">
                  <c:v>0</c:v>
                </c:pt>
                <c:pt idx="9738">
                  <c:v>0</c:v>
                </c:pt>
                <c:pt idx="9739">
                  <c:v>-0.49599999999998001</c:v>
                </c:pt>
                <c:pt idx="9740">
                  <c:v>0</c:v>
                </c:pt>
                <c:pt idx="9741">
                  <c:v>0</c:v>
                </c:pt>
                <c:pt idx="9742">
                  <c:v>-1.365</c:v>
                </c:pt>
                <c:pt idx="9743">
                  <c:v>-0.992999999999995</c:v>
                </c:pt>
                <c:pt idx="9744">
                  <c:v>0</c:v>
                </c:pt>
                <c:pt idx="9745">
                  <c:v>0</c:v>
                </c:pt>
                <c:pt idx="9746">
                  <c:v>0</c:v>
                </c:pt>
                <c:pt idx="9747">
                  <c:v>0</c:v>
                </c:pt>
                <c:pt idx="9748">
                  <c:v>0</c:v>
                </c:pt>
                <c:pt idx="9749">
                  <c:v>1.3660000000000401</c:v>
                </c:pt>
                <c:pt idx="9750">
                  <c:v>0</c:v>
                </c:pt>
                <c:pt idx="9751">
                  <c:v>-0.24900000000002301</c:v>
                </c:pt>
                <c:pt idx="9752">
                  <c:v>-0.62000000000000399</c:v>
                </c:pt>
                <c:pt idx="9753">
                  <c:v>-0.992999999999995</c:v>
                </c:pt>
                <c:pt idx="9754">
                  <c:v>0</c:v>
                </c:pt>
                <c:pt idx="9755">
                  <c:v>0</c:v>
                </c:pt>
                <c:pt idx="9756">
                  <c:v>0</c:v>
                </c:pt>
                <c:pt idx="9757">
                  <c:v>0.49599999999998001</c:v>
                </c:pt>
                <c:pt idx="9758">
                  <c:v>2.1100000000000101</c:v>
                </c:pt>
                <c:pt idx="9759">
                  <c:v>0.86899999999997102</c:v>
                </c:pt>
                <c:pt idx="9760">
                  <c:v>0</c:v>
                </c:pt>
                <c:pt idx="9761">
                  <c:v>0</c:v>
                </c:pt>
                <c:pt idx="9762">
                  <c:v>0.62000000000000399</c:v>
                </c:pt>
                <c:pt idx="9763">
                  <c:v>0</c:v>
                </c:pt>
                <c:pt idx="9764">
                  <c:v>0</c:v>
                </c:pt>
                <c:pt idx="9765">
                  <c:v>0</c:v>
                </c:pt>
                <c:pt idx="9766">
                  <c:v>-0.37200000000001399</c:v>
                </c:pt>
                <c:pt idx="9767">
                  <c:v>-0.74500000000000399</c:v>
                </c:pt>
                <c:pt idx="9768">
                  <c:v>0</c:v>
                </c:pt>
                <c:pt idx="9769">
                  <c:v>-0.24799999999999001</c:v>
                </c:pt>
                <c:pt idx="9770">
                  <c:v>-1.365</c:v>
                </c:pt>
                <c:pt idx="9771">
                  <c:v>0</c:v>
                </c:pt>
                <c:pt idx="9772">
                  <c:v>0</c:v>
                </c:pt>
                <c:pt idx="9773">
                  <c:v>0</c:v>
                </c:pt>
                <c:pt idx="9774">
                  <c:v>0</c:v>
                </c:pt>
                <c:pt idx="9775">
                  <c:v>-0.24799999999999001</c:v>
                </c:pt>
                <c:pt idx="9776">
                  <c:v>0.24799999999999001</c:v>
                </c:pt>
                <c:pt idx="9777">
                  <c:v>0</c:v>
                </c:pt>
                <c:pt idx="9778">
                  <c:v>0</c:v>
                </c:pt>
                <c:pt idx="9779">
                  <c:v>-0.37200000000001399</c:v>
                </c:pt>
                <c:pt idx="9780">
                  <c:v>0</c:v>
                </c:pt>
                <c:pt idx="9781">
                  <c:v>0</c:v>
                </c:pt>
                <c:pt idx="9782">
                  <c:v>0</c:v>
                </c:pt>
                <c:pt idx="9783">
                  <c:v>0</c:v>
                </c:pt>
                <c:pt idx="9784">
                  <c:v>0.24799999999999001</c:v>
                </c:pt>
                <c:pt idx="9785">
                  <c:v>-0.24799999999999001</c:v>
                </c:pt>
                <c:pt idx="9786">
                  <c:v>0</c:v>
                </c:pt>
                <c:pt idx="9787">
                  <c:v>0</c:v>
                </c:pt>
                <c:pt idx="9788">
                  <c:v>0.37199999999995698</c:v>
                </c:pt>
                <c:pt idx="9789">
                  <c:v>0</c:v>
                </c:pt>
                <c:pt idx="9790">
                  <c:v>0</c:v>
                </c:pt>
                <c:pt idx="9791">
                  <c:v>0</c:v>
                </c:pt>
                <c:pt idx="9792">
                  <c:v>0</c:v>
                </c:pt>
                <c:pt idx="9793">
                  <c:v>-0.992999999999995</c:v>
                </c:pt>
                <c:pt idx="9794">
                  <c:v>0</c:v>
                </c:pt>
                <c:pt idx="9795">
                  <c:v>0</c:v>
                </c:pt>
                <c:pt idx="9796">
                  <c:v>0.24900000000002301</c:v>
                </c:pt>
                <c:pt idx="9797">
                  <c:v>33.509999999999899</c:v>
                </c:pt>
                <c:pt idx="9798">
                  <c:v>35.497</c:v>
                </c:pt>
                <c:pt idx="9799">
                  <c:v>0</c:v>
                </c:pt>
                <c:pt idx="9800">
                  <c:v>0</c:v>
                </c:pt>
                <c:pt idx="9801">
                  <c:v>0</c:v>
                </c:pt>
                <c:pt idx="9802">
                  <c:v>-3.6000000000000201</c:v>
                </c:pt>
                <c:pt idx="9803">
                  <c:v>-0.61999999999994704</c:v>
                </c:pt>
                <c:pt idx="9804">
                  <c:v>-0.12400000000002299</c:v>
                </c:pt>
                <c:pt idx="9805">
                  <c:v>0.12400000000002299</c:v>
                </c:pt>
                <c:pt idx="9806">
                  <c:v>1.7369999999999599</c:v>
                </c:pt>
                <c:pt idx="9807">
                  <c:v>0</c:v>
                </c:pt>
                <c:pt idx="9808">
                  <c:v>0</c:v>
                </c:pt>
                <c:pt idx="9809">
                  <c:v>0</c:v>
                </c:pt>
                <c:pt idx="9810">
                  <c:v>0</c:v>
                </c:pt>
                <c:pt idx="9811">
                  <c:v>-0.49599999999998001</c:v>
                </c:pt>
                <c:pt idx="9812">
                  <c:v>-0.24900000000002301</c:v>
                </c:pt>
                <c:pt idx="9813">
                  <c:v>-0.74399999999997102</c:v>
                </c:pt>
                <c:pt idx="9814">
                  <c:v>-1.73799999999999</c:v>
                </c:pt>
                <c:pt idx="9815">
                  <c:v>0</c:v>
                </c:pt>
                <c:pt idx="9816">
                  <c:v>-0.24800000000004699</c:v>
                </c:pt>
                <c:pt idx="9817">
                  <c:v>0</c:v>
                </c:pt>
                <c:pt idx="9818">
                  <c:v>0</c:v>
                </c:pt>
                <c:pt idx="9819">
                  <c:v>0</c:v>
                </c:pt>
                <c:pt idx="9820">
                  <c:v>0</c:v>
                </c:pt>
                <c:pt idx="9821">
                  <c:v>0.74500000000000399</c:v>
                </c:pt>
                <c:pt idx="9822">
                  <c:v>1.7370000000000201</c:v>
                </c:pt>
                <c:pt idx="9823">
                  <c:v>-1.7370000000000201</c:v>
                </c:pt>
                <c:pt idx="9824">
                  <c:v>-0.49700000000001399</c:v>
                </c:pt>
                <c:pt idx="9825">
                  <c:v>0</c:v>
                </c:pt>
                <c:pt idx="9826">
                  <c:v>0</c:v>
                </c:pt>
                <c:pt idx="9827">
                  <c:v>0</c:v>
                </c:pt>
                <c:pt idx="9828">
                  <c:v>0</c:v>
                </c:pt>
                <c:pt idx="9829">
                  <c:v>0.49599999999998001</c:v>
                </c:pt>
                <c:pt idx="9830">
                  <c:v>0</c:v>
                </c:pt>
                <c:pt idx="9831">
                  <c:v>1.8619999999999599</c:v>
                </c:pt>
                <c:pt idx="9832">
                  <c:v>0</c:v>
                </c:pt>
                <c:pt idx="9833">
                  <c:v>-0.123999999999966</c:v>
                </c:pt>
                <c:pt idx="9834">
                  <c:v>0</c:v>
                </c:pt>
                <c:pt idx="9835">
                  <c:v>0</c:v>
                </c:pt>
                <c:pt idx="9836">
                  <c:v>0</c:v>
                </c:pt>
                <c:pt idx="9837">
                  <c:v>0</c:v>
                </c:pt>
                <c:pt idx="9838">
                  <c:v>-0.49700000000001399</c:v>
                </c:pt>
                <c:pt idx="9839">
                  <c:v>0</c:v>
                </c:pt>
                <c:pt idx="9840">
                  <c:v>-1.365</c:v>
                </c:pt>
                <c:pt idx="9841">
                  <c:v>0</c:v>
                </c:pt>
                <c:pt idx="9842">
                  <c:v>0</c:v>
                </c:pt>
                <c:pt idx="9843">
                  <c:v>1.6140000000000301</c:v>
                </c:pt>
                <c:pt idx="9844">
                  <c:v>0</c:v>
                </c:pt>
                <c:pt idx="9845">
                  <c:v>0</c:v>
                </c:pt>
                <c:pt idx="9846">
                  <c:v>0</c:v>
                </c:pt>
                <c:pt idx="9847">
                  <c:v>0</c:v>
                </c:pt>
                <c:pt idx="9848">
                  <c:v>0.12400000000002299</c:v>
                </c:pt>
                <c:pt idx="9849">
                  <c:v>0</c:v>
                </c:pt>
                <c:pt idx="9850">
                  <c:v>-0.24799999999999001</c:v>
                </c:pt>
                <c:pt idx="9851">
                  <c:v>0</c:v>
                </c:pt>
                <c:pt idx="9852">
                  <c:v>1.36499999999995</c:v>
                </c:pt>
                <c:pt idx="9853">
                  <c:v>0</c:v>
                </c:pt>
                <c:pt idx="9854">
                  <c:v>0</c:v>
                </c:pt>
                <c:pt idx="9855">
                  <c:v>0</c:v>
                </c:pt>
                <c:pt idx="9856">
                  <c:v>1.86099999999999</c:v>
                </c:pt>
                <c:pt idx="9857">
                  <c:v>0</c:v>
                </c:pt>
                <c:pt idx="9858">
                  <c:v>-1.2409999999999799</c:v>
                </c:pt>
                <c:pt idx="9859">
                  <c:v>-0.49599999999998001</c:v>
                </c:pt>
                <c:pt idx="9860">
                  <c:v>-0.37299999999999001</c:v>
                </c:pt>
                <c:pt idx="9861">
                  <c:v>0</c:v>
                </c:pt>
                <c:pt idx="9862">
                  <c:v>0</c:v>
                </c:pt>
                <c:pt idx="9863">
                  <c:v>0</c:v>
                </c:pt>
                <c:pt idx="9864">
                  <c:v>0</c:v>
                </c:pt>
                <c:pt idx="9865">
                  <c:v>0.74399999999997102</c:v>
                </c:pt>
                <c:pt idx="9866">
                  <c:v>0</c:v>
                </c:pt>
                <c:pt idx="9867">
                  <c:v>-0.12400000000002299</c:v>
                </c:pt>
                <c:pt idx="9868">
                  <c:v>-0.992999999999995</c:v>
                </c:pt>
                <c:pt idx="9869">
                  <c:v>0.992999999999995</c:v>
                </c:pt>
                <c:pt idx="9870">
                  <c:v>0</c:v>
                </c:pt>
                <c:pt idx="9871">
                  <c:v>0</c:v>
                </c:pt>
                <c:pt idx="9872">
                  <c:v>0</c:v>
                </c:pt>
                <c:pt idx="9873">
                  <c:v>0</c:v>
                </c:pt>
                <c:pt idx="9874">
                  <c:v>0</c:v>
                </c:pt>
                <c:pt idx="9875">
                  <c:v>0.86899999999997102</c:v>
                </c:pt>
                <c:pt idx="9876">
                  <c:v>0</c:v>
                </c:pt>
                <c:pt idx="9877">
                  <c:v>0.49600000000003702</c:v>
                </c:pt>
                <c:pt idx="9878">
                  <c:v>0.86899999999997102</c:v>
                </c:pt>
                <c:pt idx="9879">
                  <c:v>0</c:v>
                </c:pt>
                <c:pt idx="9880">
                  <c:v>0</c:v>
                </c:pt>
                <c:pt idx="9881">
                  <c:v>0</c:v>
                </c:pt>
                <c:pt idx="9882">
                  <c:v>0</c:v>
                </c:pt>
                <c:pt idx="9883">
                  <c:v>0</c:v>
                </c:pt>
                <c:pt idx="9884">
                  <c:v>-0.86900000000002797</c:v>
                </c:pt>
                <c:pt idx="9885">
                  <c:v>0</c:v>
                </c:pt>
                <c:pt idx="9886">
                  <c:v>0</c:v>
                </c:pt>
                <c:pt idx="9887">
                  <c:v>0.992999999999995</c:v>
                </c:pt>
                <c:pt idx="9888">
                  <c:v>0</c:v>
                </c:pt>
                <c:pt idx="9889">
                  <c:v>0</c:v>
                </c:pt>
                <c:pt idx="9890">
                  <c:v>0</c:v>
                </c:pt>
                <c:pt idx="9891">
                  <c:v>0</c:v>
                </c:pt>
                <c:pt idx="9892">
                  <c:v>0</c:v>
                </c:pt>
                <c:pt idx="9893">
                  <c:v>0</c:v>
                </c:pt>
                <c:pt idx="9894">
                  <c:v>-1.11700000000001</c:v>
                </c:pt>
                <c:pt idx="9895">
                  <c:v>0</c:v>
                </c:pt>
                <c:pt idx="9896">
                  <c:v>0.12400000000002299</c:v>
                </c:pt>
                <c:pt idx="9897">
                  <c:v>0</c:v>
                </c:pt>
                <c:pt idx="9898">
                  <c:v>0</c:v>
                </c:pt>
                <c:pt idx="9899">
                  <c:v>0</c:v>
                </c:pt>
                <c:pt idx="9900">
                  <c:v>0</c:v>
                </c:pt>
                <c:pt idx="9901">
                  <c:v>-0.24799999999999001</c:v>
                </c:pt>
                <c:pt idx="9902">
                  <c:v>0</c:v>
                </c:pt>
                <c:pt idx="9903">
                  <c:v>76.701999999999998</c:v>
                </c:pt>
                <c:pt idx="9904">
                  <c:v>0</c:v>
                </c:pt>
                <c:pt idx="9905">
                  <c:v>-76.453999999999994</c:v>
                </c:pt>
                <c:pt idx="9906">
                  <c:v>0</c:v>
                </c:pt>
                <c:pt idx="9907">
                  <c:v>0</c:v>
                </c:pt>
                <c:pt idx="9908">
                  <c:v>0</c:v>
                </c:pt>
                <c:pt idx="9909">
                  <c:v>0</c:v>
                </c:pt>
                <c:pt idx="9910">
                  <c:v>0</c:v>
                </c:pt>
                <c:pt idx="9911">
                  <c:v>0</c:v>
                </c:pt>
                <c:pt idx="9912">
                  <c:v>2.2340000000000302</c:v>
                </c:pt>
                <c:pt idx="9913">
                  <c:v>0.24799999999999001</c:v>
                </c:pt>
                <c:pt idx="9914">
                  <c:v>0</c:v>
                </c:pt>
                <c:pt idx="9915">
                  <c:v>-0.49599999999998001</c:v>
                </c:pt>
                <c:pt idx="9916">
                  <c:v>0</c:v>
                </c:pt>
                <c:pt idx="9917">
                  <c:v>0</c:v>
                </c:pt>
                <c:pt idx="9918">
                  <c:v>0</c:v>
                </c:pt>
                <c:pt idx="9919">
                  <c:v>-0.74500000000000399</c:v>
                </c:pt>
                <c:pt idx="9920">
                  <c:v>-0.12400000000002299</c:v>
                </c:pt>
                <c:pt idx="9921">
                  <c:v>0.12400000000002299</c:v>
                </c:pt>
                <c:pt idx="9922">
                  <c:v>0.992999999999995</c:v>
                </c:pt>
                <c:pt idx="9923">
                  <c:v>2.8539999999999801</c:v>
                </c:pt>
                <c:pt idx="9924">
                  <c:v>1.3659999999999799</c:v>
                </c:pt>
                <c:pt idx="9925">
                  <c:v>0</c:v>
                </c:pt>
                <c:pt idx="9926">
                  <c:v>0</c:v>
                </c:pt>
                <c:pt idx="9927">
                  <c:v>0</c:v>
                </c:pt>
                <c:pt idx="9928">
                  <c:v>-0.74399999999997102</c:v>
                </c:pt>
                <c:pt idx="9929">
                  <c:v>0.24799999999999001</c:v>
                </c:pt>
                <c:pt idx="9930">
                  <c:v>0</c:v>
                </c:pt>
                <c:pt idx="9931">
                  <c:v>0</c:v>
                </c:pt>
                <c:pt idx="9932">
                  <c:v>-1.8620000000000201</c:v>
                </c:pt>
                <c:pt idx="9933">
                  <c:v>-0.49599999999998001</c:v>
                </c:pt>
                <c:pt idx="9934">
                  <c:v>0</c:v>
                </c:pt>
                <c:pt idx="9935">
                  <c:v>0</c:v>
                </c:pt>
                <c:pt idx="9936">
                  <c:v>0</c:v>
                </c:pt>
                <c:pt idx="9937">
                  <c:v>1.3659999999999799</c:v>
                </c:pt>
                <c:pt idx="9938">
                  <c:v>0</c:v>
                </c:pt>
                <c:pt idx="9939">
                  <c:v>0</c:v>
                </c:pt>
                <c:pt idx="9940">
                  <c:v>-0.24900000000002301</c:v>
                </c:pt>
                <c:pt idx="9941">
                  <c:v>0</c:v>
                </c:pt>
                <c:pt idx="9942">
                  <c:v>0</c:v>
                </c:pt>
                <c:pt idx="9943">
                  <c:v>0</c:v>
                </c:pt>
                <c:pt idx="9944">
                  <c:v>0</c:v>
                </c:pt>
                <c:pt idx="9945">
                  <c:v>0</c:v>
                </c:pt>
                <c:pt idx="9946">
                  <c:v>0.49599999999998001</c:v>
                </c:pt>
                <c:pt idx="9947">
                  <c:v>0.62100000000003697</c:v>
                </c:pt>
                <c:pt idx="9948">
                  <c:v>0.49599999999998001</c:v>
                </c:pt>
                <c:pt idx="9949">
                  <c:v>0</c:v>
                </c:pt>
                <c:pt idx="9950">
                  <c:v>-0.992999999999995</c:v>
                </c:pt>
                <c:pt idx="9951">
                  <c:v>0</c:v>
                </c:pt>
                <c:pt idx="9952">
                  <c:v>0</c:v>
                </c:pt>
                <c:pt idx="9953">
                  <c:v>0</c:v>
                </c:pt>
                <c:pt idx="9954">
                  <c:v>0</c:v>
                </c:pt>
                <c:pt idx="9955">
                  <c:v>0</c:v>
                </c:pt>
                <c:pt idx="9956">
                  <c:v>-1.2410000000000401</c:v>
                </c:pt>
                <c:pt idx="9957">
                  <c:v>-0.123999999999966</c:v>
                </c:pt>
                <c:pt idx="9958">
                  <c:v>0</c:v>
                </c:pt>
                <c:pt idx="9959">
                  <c:v>-0.74500000000000399</c:v>
                </c:pt>
                <c:pt idx="9960">
                  <c:v>0.123999999999966</c:v>
                </c:pt>
                <c:pt idx="9961">
                  <c:v>0</c:v>
                </c:pt>
                <c:pt idx="9962">
                  <c:v>0</c:v>
                </c:pt>
                <c:pt idx="9963">
                  <c:v>0</c:v>
                </c:pt>
                <c:pt idx="9964">
                  <c:v>0</c:v>
                </c:pt>
                <c:pt idx="9965">
                  <c:v>-3.1030000000000002</c:v>
                </c:pt>
                <c:pt idx="9966">
                  <c:v>-2.1100000000000101</c:v>
                </c:pt>
                <c:pt idx="9967">
                  <c:v>0</c:v>
                </c:pt>
                <c:pt idx="9968">
                  <c:v>0</c:v>
                </c:pt>
                <c:pt idx="9969">
                  <c:v>0.49700000000001399</c:v>
                </c:pt>
                <c:pt idx="9970">
                  <c:v>0</c:v>
                </c:pt>
                <c:pt idx="9971">
                  <c:v>0</c:v>
                </c:pt>
                <c:pt idx="9972">
                  <c:v>0</c:v>
                </c:pt>
                <c:pt idx="9973">
                  <c:v>1.4890000000000301</c:v>
                </c:pt>
                <c:pt idx="9974">
                  <c:v>0</c:v>
                </c:pt>
                <c:pt idx="9975">
                  <c:v>-0.37200000000001399</c:v>
                </c:pt>
                <c:pt idx="9976">
                  <c:v>-1.98599999999999</c:v>
                </c:pt>
                <c:pt idx="9977">
                  <c:v>0.49599999999998001</c:v>
                </c:pt>
                <c:pt idx="9978">
                  <c:v>0</c:v>
                </c:pt>
                <c:pt idx="9979">
                  <c:v>0</c:v>
                </c:pt>
                <c:pt idx="9980">
                  <c:v>0</c:v>
                </c:pt>
                <c:pt idx="9981">
                  <c:v>0</c:v>
                </c:pt>
                <c:pt idx="9982">
                  <c:v>0.74500000000000399</c:v>
                </c:pt>
                <c:pt idx="9983">
                  <c:v>0</c:v>
                </c:pt>
                <c:pt idx="9984">
                  <c:v>-0.74500000000000399</c:v>
                </c:pt>
                <c:pt idx="9985">
                  <c:v>-0.37199999999995698</c:v>
                </c:pt>
                <c:pt idx="9986">
                  <c:v>0.37199999999995698</c:v>
                </c:pt>
                <c:pt idx="9987">
                  <c:v>1.49</c:v>
                </c:pt>
                <c:pt idx="9988">
                  <c:v>0</c:v>
                </c:pt>
                <c:pt idx="9989">
                  <c:v>0</c:v>
                </c:pt>
                <c:pt idx="9990">
                  <c:v>0</c:v>
                </c:pt>
                <c:pt idx="9991">
                  <c:v>-0.123999999999966</c:v>
                </c:pt>
                <c:pt idx="9992">
                  <c:v>1.61299999999999</c:v>
                </c:pt>
                <c:pt idx="9993">
                  <c:v>0.123999999999966</c:v>
                </c:pt>
                <c:pt idx="9994">
                  <c:v>0.49700000000001399</c:v>
                </c:pt>
                <c:pt idx="9995">
                  <c:v>0.49599999999998001</c:v>
                </c:pt>
                <c:pt idx="9996">
                  <c:v>0</c:v>
                </c:pt>
                <c:pt idx="9997">
                  <c:v>0</c:v>
                </c:pt>
                <c:pt idx="9998">
                  <c:v>0</c:v>
                </c:pt>
                <c:pt idx="9999">
                  <c:v>0</c:v>
                </c:pt>
                <c:pt idx="10000">
                  <c:v>-0.62099999999998001</c:v>
                </c:pt>
                <c:pt idx="10001">
                  <c:v>-0.62000000000000399</c:v>
                </c:pt>
                <c:pt idx="10002">
                  <c:v>-1.6140000000000301</c:v>
                </c:pt>
                <c:pt idx="10003">
                  <c:v>0</c:v>
                </c:pt>
                <c:pt idx="10004">
                  <c:v>8.6879999999999793</c:v>
                </c:pt>
                <c:pt idx="10005">
                  <c:v>0</c:v>
                </c:pt>
                <c:pt idx="10006">
                  <c:v>0</c:v>
                </c:pt>
                <c:pt idx="10007">
                  <c:v>0</c:v>
                </c:pt>
                <c:pt idx="10008">
                  <c:v>0</c:v>
                </c:pt>
                <c:pt idx="10009">
                  <c:v>-0.24799999999999001</c:v>
                </c:pt>
                <c:pt idx="10010">
                  <c:v>-2.2340000000000302</c:v>
                </c:pt>
                <c:pt idx="10011">
                  <c:v>0</c:v>
                </c:pt>
                <c:pt idx="10012">
                  <c:v>0</c:v>
                </c:pt>
                <c:pt idx="10013">
                  <c:v>0</c:v>
                </c:pt>
                <c:pt idx="10014">
                  <c:v>0</c:v>
                </c:pt>
                <c:pt idx="10015">
                  <c:v>0</c:v>
                </c:pt>
                <c:pt idx="10016">
                  <c:v>0</c:v>
                </c:pt>
                <c:pt idx="10017">
                  <c:v>0</c:v>
                </c:pt>
                <c:pt idx="10018">
                  <c:v>0</c:v>
                </c:pt>
                <c:pt idx="10019">
                  <c:v>-3.8470000000000302</c:v>
                </c:pt>
                <c:pt idx="10020">
                  <c:v>-10.55</c:v>
                </c:pt>
                <c:pt idx="10021">
                  <c:v>-50.265999999999899</c:v>
                </c:pt>
                <c:pt idx="10022">
                  <c:v>-2.2340000000000302</c:v>
                </c:pt>
                <c:pt idx="10023">
                  <c:v>0</c:v>
                </c:pt>
                <c:pt idx="10024">
                  <c:v>0</c:v>
                </c:pt>
                <c:pt idx="10025">
                  <c:v>0</c:v>
                </c:pt>
                <c:pt idx="10026">
                  <c:v>0</c:v>
                </c:pt>
                <c:pt idx="10027">
                  <c:v>0</c:v>
                </c:pt>
                <c:pt idx="10028">
                  <c:v>-0.37200000000001399</c:v>
                </c:pt>
                <c:pt idx="10029">
                  <c:v>1.2409999999999799</c:v>
                </c:pt>
                <c:pt idx="10030">
                  <c:v>-1.2409999999999799</c:v>
                </c:pt>
                <c:pt idx="10031">
                  <c:v>0</c:v>
                </c:pt>
                <c:pt idx="10032">
                  <c:v>0</c:v>
                </c:pt>
                <c:pt idx="10033">
                  <c:v>0</c:v>
                </c:pt>
                <c:pt idx="10034">
                  <c:v>0</c:v>
                </c:pt>
                <c:pt idx="10035">
                  <c:v>0</c:v>
                </c:pt>
                <c:pt idx="10036">
                  <c:v>-0.24799999999999001</c:v>
                </c:pt>
                <c:pt idx="10037">
                  <c:v>0.86900000000002797</c:v>
                </c:pt>
                <c:pt idx="10038">
                  <c:v>0.123999999999966</c:v>
                </c:pt>
                <c:pt idx="10039">
                  <c:v>0</c:v>
                </c:pt>
                <c:pt idx="10040">
                  <c:v>-0.992999999999995</c:v>
                </c:pt>
                <c:pt idx="10041">
                  <c:v>0</c:v>
                </c:pt>
                <c:pt idx="10042">
                  <c:v>0</c:v>
                </c:pt>
                <c:pt idx="10043">
                  <c:v>0</c:v>
                </c:pt>
                <c:pt idx="10044">
                  <c:v>0</c:v>
                </c:pt>
                <c:pt idx="10045">
                  <c:v>0</c:v>
                </c:pt>
                <c:pt idx="10046">
                  <c:v>1.9850000000000101</c:v>
                </c:pt>
                <c:pt idx="10047">
                  <c:v>0</c:v>
                </c:pt>
                <c:pt idx="10048">
                  <c:v>0</c:v>
                </c:pt>
                <c:pt idx="10049">
                  <c:v>-0.24799999999999001</c:v>
                </c:pt>
                <c:pt idx="10050">
                  <c:v>-0.49600000000003702</c:v>
                </c:pt>
                <c:pt idx="10051">
                  <c:v>0</c:v>
                </c:pt>
                <c:pt idx="10052">
                  <c:v>0</c:v>
                </c:pt>
                <c:pt idx="10053">
                  <c:v>0</c:v>
                </c:pt>
                <c:pt idx="10054">
                  <c:v>0</c:v>
                </c:pt>
                <c:pt idx="10055">
                  <c:v>0.125</c:v>
                </c:pt>
                <c:pt idx="10056">
                  <c:v>0.62000000000000399</c:v>
                </c:pt>
                <c:pt idx="10057">
                  <c:v>0</c:v>
                </c:pt>
                <c:pt idx="10058">
                  <c:v>-0.86900000000002797</c:v>
                </c:pt>
                <c:pt idx="10059">
                  <c:v>0</c:v>
                </c:pt>
                <c:pt idx="10060">
                  <c:v>0</c:v>
                </c:pt>
                <c:pt idx="10061">
                  <c:v>0</c:v>
                </c:pt>
                <c:pt idx="10062">
                  <c:v>0</c:v>
                </c:pt>
                <c:pt idx="10063">
                  <c:v>0</c:v>
                </c:pt>
                <c:pt idx="10064">
                  <c:v>1.11700000000001</c:v>
                </c:pt>
                <c:pt idx="10065">
                  <c:v>0</c:v>
                </c:pt>
                <c:pt idx="10066">
                  <c:v>0.37200000000001399</c:v>
                </c:pt>
                <c:pt idx="10067">
                  <c:v>-0.37200000000001399</c:v>
                </c:pt>
                <c:pt idx="10068">
                  <c:v>0.49599999999998001</c:v>
                </c:pt>
                <c:pt idx="10069">
                  <c:v>0</c:v>
                </c:pt>
                <c:pt idx="10070">
                  <c:v>0</c:v>
                </c:pt>
                <c:pt idx="10071">
                  <c:v>0</c:v>
                </c:pt>
                <c:pt idx="10072">
                  <c:v>0</c:v>
                </c:pt>
                <c:pt idx="10073">
                  <c:v>-0.62000000000000399</c:v>
                </c:pt>
                <c:pt idx="10074">
                  <c:v>-0.86899999999997102</c:v>
                </c:pt>
                <c:pt idx="10075">
                  <c:v>-0.12400000000002299</c:v>
                </c:pt>
                <c:pt idx="10076">
                  <c:v>0</c:v>
                </c:pt>
                <c:pt idx="10077">
                  <c:v>0</c:v>
                </c:pt>
                <c:pt idx="10078">
                  <c:v>0</c:v>
                </c:pt>
                <c:pt idx="10079">
                  <c:v>0</c:v>
                </c:pt>
                <c:pt idx="10080">
                  <c:v>0</c:v>
                </c:pt>
                <c:pt idx="10081">
                  <c:v>0.49700000000001399</c:v>
                </c:pt>
                <c:pt idx="10082">
                  <c:v>0.37199999999995698</c:v>
                </c:pt>
                <c:pt idx="10083">
                  <c:v>-0.123999999999966</c:v>
                </c:pt>
                <c:pt idx="10084">
                  <c:v>0.123999999999966</c:v>
                </c:pt>
                <c:pt idx="10085">
                  <c:v>5.5850000000000302</c:v>
                </c:pt>
                <c:pt idx="10086">
                  <c:v>0</c:v>
                </c:pt>
                <c:pt idx="10087">
                  <c:v>0</c:v>
                </c:pt>
                <c:pt idx="10088">
                  <c:v>0</c:v>
                </c:pt>
                <c:pt idx="10089">
                  <c:v>0</c:v>
                </c:pt>
                <c:pt idx="10090">
                  <c:v>0</c:v>
                </c:pt>
                <c:pt idx="10091">
                  <c:v>-0.74500000000000399</c:v>
                </c:pt>
                <c:pt idx="10092">
                  <c:v>0</c:v>
                </c:pt>
                <c:pt idx="10093">
                  <c:v>0</c:v>
                </c:pt>
                <c:pt idx="10094">
                  <c:v>0.49599999999998001</c:v>
                </c:pt>
                <c:pt idx="10095">
                  <c:v>-0.123999999999966</c:v>
                </c:pt>
                <c:pt idx="10096">
                  <c:v>0</c:v>
                </c:pt>
                <c:pt idx="10097">
                  <c:v>0</c:v>
                </c:pt>
                <c:pt idx="10098">
                  <c:v>0</c:v>
                </c:pt>
                <c:pt idx="10099">
                  <c:v>0</c:v>
                </c:pt>
                <c:pt idx="10100">
                  <c:v>-1.98600000000004</c:v>
                </c:pt>
                <c:pt idx="10101">
                  <c:v>0</c:v>
                </c:pt>
                <c:pt idx="10102">
                  <c:v>1.61299999999999</c:v>
                </c:pt>
                <c:pt idx="10103">
                  <c:v>1.6140000000000301</c:v>
                </c:pt>
                <c:pt idx="10104">
                  <c:v>0</c:v>
                </c:pt>
                <c:pt idx="10105">
                  <c:v>0</c:v>
                </c:pt>
                <c:pt idx="10106">
                  <c:v>0</c:v>
                </c:pt>
                <c:pt idx="10107">
                  <c:v>0</c:v>
                </c:pt>
                <c:pt idx="10108">
                  <c:v>-1.2410000000000401</c:v>
                </c:pt>
                <c:pt idx="10109">
                  <c:v>0.74400000000002797</c:v>
                </c:pt>
                <c:pt idx="10110">
                  <c:v>0</c:v>
                </c:pt>
                <c:pt idx="10111">
                  <c:v>0.37299999999999001</c:v>
                </c:pt>
                <c:pt idx="10112">
                  <c:v>0.12400000000002299</c:v>
                </c:pt>
                <c:pt idx="10113">
                  <c:v>1.61299999999999</c:v>
                </c:pt>
                <c:pt idx="10114">
                  <c:v>0</c:v>
                </c:pt>
                <c:pt idx="10115">
                  <c:v>0</c:v>
                </c:pt>
                <c:pt idx="10116">
                  <c:v>0</c:v>
                </c:pt>
                <c:pt idx="10117">
                  <c:v>0</c:v>
                </c:pt>
                <c:pt idx="10118">
                  <c:v>0</c:v>
                </c:pt>
                <c:pt idx="10119">
                  <c:v>-1.11699999999996</c:v>
                </c:pt>
                <c:pt idx="10120">
                  <c:v>0.992999999999995</c:v>
                </c:pt>
                <c:pt idx="10121">
                  <c:v>-0.992999999999995</c:v>
                </c:pt>
                <c:pt idx="10122">
                  <c:v>-0.12400000000002299</c:v>
                </c:pt>
                <c:pt idx="10123">
                  <c:v>0</c:v>
                </c:pt>
                <c:pt idx="10124">
                  <c:v>0</c:v>
                </c:pt>
                <c:pt idx="10125">
                  <c:v>0</c:v>
                </c:pt>
                <c:pt idx="10126">
                  <c:v>0.24799999999999001</c:v>
                </c:pt>
                <c:pt idx="10127">
                  <c:v>0.37200000000001399</c:v>
                </c:pt>
                <c:pt idx="10128">
                  <c:v>0.24799999999999001</c:v>
                </c:pt>
                <c:pt idx="10129">
                  <c:v>1.11700000000001</c:v>
                </c:pt>
                <c:pt idx="10130">
                  <c:v>0</c:v>
                </c:pt>
                <c:pt idx="10131">
                  <c:v>0.125</c:v>
                </c:pt>
                <c:pt idx="10132">
                  <c:v>0</c:v>
                </c:pt>
                <c:pt idx="10133">
                  <c:v>0</c:v>
                </c:pt>
                <c:pt idx="10134">
                  <c:v>0</c:v>
                </c:pt>
                <c:pt idx="10135">
                  <c:v>0.62100000000003697</c:v>
                </c:pt>
                <c:pt idx="10136">
                  <c:v>0.992999999999995</c:v>
                </c:pt>
                <c:pt idx="10137">
                  <c:v>-0.37299999999999001</c:v>
                </c:pt>
                <c:pt idx="10138">
                  <c:v>0</c:v>
                </c:pt>
                <c:pt idx="10139">
                  <c:v>-0.62000000000000399</c:v>
                </c:pt>
                <c:pt idx="10140">
                  <c:v>0</c:v>
                </c:pt>
                <c:pt idx="10141">
                  <c:v>0</c:v>
                </c:pt>
                <c:pt idx="10142">
                  <c:v>0</c:v>
                </c:pt>
                <c:pt idx="10143">
                  <c:v>0</c:v>
                </c:pt>
                <c:pt idx="10144">
                  <c:v>-0.74500000000000399</c:v>
                </c:pt>
                <c:pt idx="10145">
                  <c:v>0</c:v>
                </c:pt>
                <c:pt idx="10146">
                  <c:v>0</c:v>
                </c:pt>
                <c:pt idx="10147">
                  <c:v>-0.24799999999999001</c:v>
                </c:pt>
                <c:pt idx="10148">
                  <c:v>0</c:v>
                </c:pt>
                <c:pt idx="10149">
                  <c:v>-0.86899999999997102</c:v>
                </c:pt>
                <c:pt idx="10150">
                  <c:v>0</c:v>
                </c:pt>
                <c:pt idx="10151">
                  <c:v>0</c:v>
                </c:pt>
                <c:pt idx="10152">
                  <c:v>0</c:v>
                </c:pt>
                <c:pt idx="10153">
                  <c:v>0</c:v>
                </c:pt>
                <c:pt idx="10154">
                  <c:v>0.37200000000001399</c:v>
                </c:pt>
                <c:pt idx="10155">
                  <c:v>0</c:v>
                </c:pt>
                <c:pt idx="10156">
                  <c:v>-0.74400000000002797</c:v>
                </c:pt>
                <c:pt idx="10157">
                  <c:v>0</c:v>
                </c:pt>
                <c:pt idx="10158">
                  <c:v>-0.37299999999999001</c:v>
                </c:pt>
                <c:pt idx="10159">
                  <c:v>0</c:v>
                </c:pt>
                <c:pt idx="10160">
                  <c:v>0</c:v>
                </c:pt>
                <c:pt idx="10161">
                  <c:v>0</c:v>
                </c:pt>
                <c:pt idx="10162">
                  <c:v>0</c:v>
                </c:pt>
                <c:pt idx="10163">
                  <c:v>-0.992999999999995</c:v>
                </c:pt>
                <c:pt idx="10164">
                  <c:v>0</c:v>
                </c:pt>
                <c:pt idx="10165">
                  <c:v>21.596</c:v>
                </c:pt>
                <c:pt idx="10166">
                  <c:v>0</c:v>
                </c:pt>
                <c:pt idx="10167">
                  <c:v>-41.081999999999901</c:v>
                </c:pt>
                <c:pt idx="10168">
                  <c:v>0</c:v>
                </c:pt>
                <c:pt idx="10169">
                  <c:v>0</c:v>
                </c:pt>
                <c:pt idx="10170">
                  <c:v>0</c:v>
                </c:pt>
                <c:pt idx="10171">
                  <c:v>0</c:v>
                </c:pt>
                <c:pt idx="10172">
                  <c:v>-0.992999999999995</c:v>
                </c:pt>
                <c:pt idx="10173">
                  <c:v>-0.49600000000003702</c:v>
                </c:pt>
                <c:pt idx="10174">
                  <c:v>-0.125</c:v>
                </c:pt>
                <c:pt idx="10175">
                  <c:v>0</c:v>
                </c:pt>
                <c:pt idx="10176">
                  <c:v>0.49700000000001399</c:v>
                </c:pt>
                <c:pt idx="10177">
                  <c:v>0</c:v>
                </c:pt>
                <c:pt idx="10178">
                  <c:v>0</c:v>
                </c:pt>
                <c:pt idx="10179">
                  <c:v>0</c:v>
                </c:pt>
                <c:pt idx="10180">
                  <c:v>0</c:v>
                </c:pt>
                <c:pt idx="10181">
                  <c:v>-0.62000000000000399</c:v>
                </c:pt>
                <c:pt idx="10182">
                  <c:v>0</c:v>
                </c:pt>
                <c:pt idx="10183">
                  <c:v>0.49600000000003702</c:v>
                </c:pt>
                <c:pt idx="10184">
                  <c:v>0.37199999999995698</c:v>
                </c:pt>
                <c:pt idx="10185">
                  <c:v>0.49700000000001399</c:v>
                </c:pt>
                <c:pt idx="10186">
                  <c:v>0</c:v>
                </c:pt>
                <c:pt idx="10187">
                  <c:v>0</c:v>
                </c:pt>
                <c:pt idx="10188">
                  <c:v>0</c:v>
                </c:pt>
                <c:pt idx="10189">
                  <c:v>-0.992999999999995</c:v>
                </c:pt>
                <c:pt idx="10190">
                  <c:v>0</c:v>
                </c:pt>
                <c:pt idx="10191">
                  <c:v>0.24799999999999001</c:v>
                </c:pt>
                <c:pt idx="10192">
                  <c:v>0</c:v>
                </c:pt>
                <c:pt idx="10193">
                  <c:v>-0.24799999999999001</c:v>
                </c:pt>
                <c:pt idx="10194">
                  <c:v>-0.992999999999995</c:v>
                </c:pt>
                <c:pt idx="10195">
                  <c:v>0</c:v>
                </c:pt>
                <c:pt idx="10196">
                  <c:v>0</c:v>
                </c:pt>
                <c:pt idx="10197">
                  <c:v>0</c:v>
                </c:pt>
                <c:pt idx="10198">
                  <c:v>-0.123999999999966</c:v>
                </c:pt>
                <c:pt idx="10199">
                  <c:v>-0.49600000000003702</c:v>
                </c:pt>
                <c:pt idx="10200">
                  <c:v>0</c:v>
                </c:pt>
                <c:pt idx="10201">
                  <c:v>0.992999999999995</c:v>
                </c:pt>
                <c:pt idx="10202">
                  <c:v>0</c:v>
                </c:pt>
                <c:pt idx="10203">
                  <c:v>-0.24799999999999001</c:v>
                </c:pt>
                <c:pt idx="10204">
                  <c:v>0</c:v>
                </c:pt>
                <c:pt idx="10205">
                  <c:v>0</c:v>
                </c:pt>
                <c:pt idx="10206">
                  <c:v>0</c:v>
                </c:pt>
                <c:pt idx="10207">
                  <c:v>-0.123999999999966</c:v>
                </c:pt>
                <c:pt idx="10208">
                  <c:v>-0.62100000000003697</c:v>
                </c:pt>
                <c:pt idx="10209">
                  <c:v>0</c:v>
                </c:pt>
                <c:pt idx="10210">
                  <c:v>0.49700000000001399</c:v>
                </c:pt>
                <c:pt idx="10211">
                  <c:v>0</c:v>
                </c:pt>
                <c:pt idx="10212">
                  <c:v>-0.62099999999998001</c:v>
                </c:pt>
                <c:pt idx="10213">
                  <c:v>0</c:v>
                </c:pt>
                <c:pt idx="10214">
                  <c:v>0</c:v>
                </c:pt>
                <c:pt idx="10215">
                  <c:v>0</c:v>
                </c:pt>
                <c:pt idx="10216">
                  <c:v>0</c:v>
                </c:pt>
                <c:pt idx="10217">
                  <c:v>0.867999999999995</c:v>
                </c:pt>
                <c:pt idx="10218">
                  <c:v>0</c:v>
                </c:pt>
                <c:pt idx="10219">
                  <c:v>0.62100000000003697</c:v>
                </c:pt>
                <c:pt idx="10220">
                  <c:v>-0.86900000000002797</c:v>
                </c:pt>
                <c:pt idx="10221">
                  <c:v>0.86900000000002797</c:v>
                </c:pt>
                <c:pt idx="10222">
                  <c:v>0</c:v>
                </c:pt>
                <c:pt idx="10223">
                  <c:v>0</c:v>
                </c:pt>
                <c:pt idx="10224">
                  <c:v>0</c:v>
                </c:pt>
                <c:pt idx="10225">
                  <c:v>0</c:v>
                </c:pt>
                <c:pt idx="10226">
                  <c:v>0</c:v>
                </c:pt>
                <c:pt idx="10227">
                  <c:v>-0.12400000000002299</c:v>
                </c:pt>
                <c:pt idx="10228">
                  <c:v>-0.37200000000001399</c:v>
                </c:pt>
                <c:pt idx="10229">
                  <c:v>0</c:v>
                </c:pt>
                <c:pt idx="10230">
                  <c:v>0.867999999999995</c:v>
                </c:pt>
                <c:pt idx="10231">
                  <c:v>0</c:v>
                </c:pt>
                <c:pt idx="10232">
                  <c:v>0</c:v>
                </c:pt>
                <c:pt idx="10233">
                  <c:v>0</c:v>
                </c:pt>
                <c:pt idx="10234">
                  <c:v>0</c:v>
                </c:pt>
                <c:pt idx="10235">
                  <c:v>1.11700000000001</c:v>
                </c:pt>
                <c:pt idx="10236">
                  <c:v>-1.73799999999999</c:v>
                </c:pt>
                <c:pt idx="10237">
                  <c:v>-2.4820000000000202</c:v>
                </c:pt>
                <c:pt idx="10238">
                  <c:v>0</c:v>
                </c:pt>
                <c:pt idx="10239">
                  <c:v>0.49600000000003702</c:v>
                </c:pt>
                <c:pt idx="10240">
                  <c:v>0</c:v>
                </c:pt>
                <c:pt idx="10241">
                  <c:v>0</c:v>
                </c:pt>
                <c:pt idx="10242">
                  <c:v>0</c:v>
                </c:pt>
                <c:pt idx="10243">
                  <c:v>0</c:v>
                </c:pt>
                <c:pt idx="10244">
                  <c:v>0.24799999999999001</c:v>
                </c:pt>
                <c:pt idx="10245">
                  <c:v>0.86900000000002797</c:v>
                </c:pt>
                <c:pt idx="10246">
                  <c:v>4.5930000000000097</c:v>
                </c:pt>
                <c:pt idx="10247">
                  <c:v>0</c:v>
                </c:pt>
                <c:pt idx="10248">
                  <c:v>-4.46900000000005</c:v>
                </c:pt>
                <c:pt idx="10249">
                  <c:v>0</c:v>
                </c:pt>
                <c:pt idx="10250">
                  <c:v>0</c:v>
                </c:pt>
                <c:pt idx="10251">
                  <c:v>0</c:v>
                </c:pt>
                <c:pt idx="10252">
                  <c:v>-75.337999999999994</c:v>
                </c:pt>
                <c:pt idx="10253">
                  <c:v>-2.23399999999998</c:v>
                </c:pt>
                <c:pt idx="10254">
                  <c:v>0</c:v>
                </c:pt>
                <c:pt idx="10255">
                  <c:v>-0.12400000000002299</c:v>
                </c:pt>
                <c:pt idx="10256">
                  <c:v>0.992999999999995</c:v>
                </c:pt>
                <c:pt idx="10257">
                  <c:v>-0.86899999999997102</c:v>
                </c:pt>
                <c:pt idx="10258">
                  <c:v>0</c:v>
                </c:pt>
                <c:pt idx="10259">
                  <c:v>0</c:v>
                </c:pt>
                <c:pt idx="10260">
                  <c:v>0</c:v>
                </c:pt>
                <c:pt idx="10261">
                  <c:v>0</c:v>
                </c:pt>
                <c:pt idx="10262">
                  <c:v>-0.37299999999999001</c:v>
                </c:pt>
                <c:pt idx="10263">
                  <c:v>-0.49599999999998001</c:v>
                </c:pt>
                <c:pt idx="10264">
                  <c:v>0.49599999999998001</c:v>
                </c:pt>
                <c:pt idx="10265">
                  <c:v>0.24799999999999001</c:v>
                </c:pt>
                <c:pt idx="10266">
                  <c:v>0</c:v>
                </c:pt>
                <c:pt idx="10267">
                  <c:v>0</c:v>
                </c:pt>
                <c:pt idx="10268">
                  <c:v>0</c:v>
                </c:pt>
                <c:pt idx="10269">
                  <c:v>0</c:v>
                </c:pt>
                <c:pt idx="10270">
                  <c:v>0</c:v>
                </c:pt>
                <c:pt idx="10271">
                  <c:v>-1.36499999999995</c:v>
                </c:pt>
                <c:pt idx="10272">
                  <c:v>0</c:v>
                </c:pt>
                <c:pt idx="10273">
                  <c:v>0.74499999999994704</c:v>
                </c:pt>
                <c:pt idx="10274">
                  <c:v>0.12400000000002299</c:v>
                </c:pt>
                <c:pt idx="10275">
                  <c:v>0.24799999999999001</c:v>
                </c:pt>
                <c:pt idx="10276">
                  <c:v>0</c:v>
                </c:pt>
                <c:pt idx="10277">
                  <c:v>0</c:v>
                </c:pt>
                <c:pt idx="10278">
                  <c:v>0</c:v>
                </c:pt>
                <c:pt idx="10279">
                  <c:v>0</c:v>
                </c:pt>
                <c:pt idx="10280">
                  <c:v>0</c:v>
                </c:pt>
                <c:pt idx="10281">
                  <c:v>0</c:v>
                </c:pt>
                <c:pt idx="10282">
                  <c:v>0.62100000000003697</c:v>
                </c:pt>
                <c:pt idx="10283">
                  <c:v>-0.49700000000001399</c:v>
                </c:pt>
                <c:pt idx="10284">
                  <c:v>0</c:v>
                </c:pt>
                <c:pt idx="10285">
                  <c:v>0</c:v>
                </c:pt>
                <c:pt idx="10286">
                  <c:v>0</c:v>
                </c:pt>
                <c:pt idx="10287">
                  <c:v>0</c:v>
                </c:pt>
                <c:pt idx="10288">
                  <c:v>0</c:v>
                </c:pt>
                <c:pt idx="10289">
                  <c:v>-1.24200000000001</c:v>
                </c:pt>
                <c:pt idx="10290">
                  <c:v>0</c:v>
                </c:pt>
                <c:pt idx="10291">
                  <c:v>0.86900000000002797</c:v>
                </c:pt>
                <c:pt idx="10292">
                  <c:v>0</c:v>
                </c:pt>
                <c:pt idx="10293">
                  <c:v>-0.992999999999995</c:v>
                </c:pt>
                <c:pt idx="10294">
                  <c:v>0</c:v>
                </c:pt>
                <c:pt idx="10295">
                  <c:v>0</c:v>
                </c:pt>
                <c:pt idx="10296">
                  <c:v>0</c:v>
                </c:pt>
                <c:pt idx="10297">
                  <c:v>-0.12400000000002299</c:v>
                </c:pt>
                <c:pt idx="10298">
                  <c:v>-1.2409999999999799</c:v>
                </c:pt>
                <c:pt idx="10299">
                  <c:v>0</c:v>
                </c:pt>
                <c:pt idx="10300">
                  <c:v>1.98599999999999</c:v>
                </c:pt>
                <c:pt idx="10301">
                  <c:v>0</c:v>
                </c:pt>
                <c:pt idx="10302">
                  <c:v>0</c:v>
                </c:pt>
                <c:pt idx="10303">
                  <c:v>0</c:v>
                </c:pt>
                <c:pt idx="10304">
                  <c:v>0</c:v>
                </c:pt>
                <c:pt idx="10305">
                  <c:v>0</c:v>
                </c:pt>
                <c:pt idx="10306">
                  <c:v>0</c:v>
                </c:pt>
                <c:pt idx="10307">
                  <c:v>0</c:v>
                </c:pt>
                <c:pt idx="10308">
                  <c:v>0.123999999999966</c:v>
                </c:pt>
                <c:pt idx="10309">
                  <c:v>-1.11700000000001</c:v>
                </c:pt>
                <c:pt idx="10310">
                  <c:v>0</c:v>
                </c:pt>
                <c:pt idx="10311">
                  <c:v>-0.74499999999994704</c:v>
                </c:pt>
                <c:pt idx="10312">
                  <c:v>0</c:v>
                </c:pt>
                <c:pt idx="10313">
                  <c:v>0</c:v>
                </c:pt>
                <c:pt idx="10314">
                  <c:v>0</c:v>
                </c:pt>
                <c:pt idx="10315">
                  <c:v>0</c:v>
                </c:pt>
                <c:pt idx="10316">
                  <c:v>-1.73799999999999</c:v>
                </c:pt>
                <c:pt idx="10317">
                  <c:v>0</c:v>
                </c:pt>
                <c:pt idx="10318">
                  <c:v>-0.24799999999999001</c:v>
                </c:pt>
                <c:pt idx="10319">
                  <c:v>1.2409999999999799</c:v>
                </c:pt>
                <c:pt idx="10320">
                  <c:v>-1.11699999999996</c:v>
                </c:pt>
                <c:pt idx="10321">
                  <c:v>0</c:v>
                </c:pt>
                <c:pt idx="10322">
                  <c:v>0</c:v>
                </c:pt>
                <c:pt idx="10323">
                  <c:v>0</c:v>
                </c:pt>
                <c:pt idx="10324">
                  <c:v>0.125</c:v>
                </c:pt>
                <c:pt idx="10325">
                  <c:v>0.24800000000004699</c:v>
                </c:pt>
                <c:pt idx="10326">
                  <c:v>0</c:v>
                </c:pt>
                <c:pt idx="10327">
                  <c:v>-0.12400000000002299</c:v>
                </c:pt>
                <c:pt idx="10328">
                  <c:v>0</c:v>
                </c:pt>
                <c:pt idx="10329">
                  <c:v>0.74399999999997102</c:v>
                </c:pt>
                <c:pt idx="10330">
                  <c:v>0</c:v>
                </c:pt>
                <c:pt idx="10331">
                  <c:v>0</c:v>
                </c:pt>
                <c:pt idx="10332">
                  <c:v>0</c:v>
                </c:pt>
                <c:pt idx="10333">
                  <c:v>0</c:v>
                </c:pt>
                <c:pt idx="10334">
                  <c:v>-0.74500000000000399</c:v>
                </c:pt>
                <c:pt idx="10335">
                  <c:v>-0.24799999999999001</c:v>
                </c:pt>
                <c:pt idx="10336">
                  <c:v>-0.37299999999999001</c:v>
                </c:pt>
                <c:pt idx="10337">
                  <c:v>0</c:v>
                </c:pt>
                <c:pt idx="10338">
                  <c:v>0.49700000000001399</c:v>
                </c:pt>
                <c:pt idx="10339">
                  <c:v>0</c:v>
                </c:pt>
                <c:pt idx="10340">
                  <c:v>0</c:v>
                </c:pt>
                <c:pt idx="10341">
                  <c:v>0</c:v>
                </c:pt>
                <c:pt idx="10342">
                  <c:v>-0.62099999999998001</c:v>
                </c:pt>
                <c:pt idx="10343">
                  <c:v>0</c:v>
                </c:pt>
                <c:pt idx="10344">
                  <c:v>0.62099999999998001</c:v>
                </c:pt>
                <c:pt idx="10345">
                  <c:v>0</c:v>
                </c:pt>
                <c:pt idx="10346">
                  <c:v>-0.62099999999998001</c:v>
                </c:pt>
                <c:pt idx="10347">
                  <c:v>0</c:v>
                </c:pt>
                <c:pt idx="10348">
                  <c:v>0</c:v>
                </c:pt>
                <c:pt idx="10349">
                  <c:v>0</c:v>
                </c:pt>
                <c:pt idx="10350">
                  <c:v>0</c:v>
                </c:pt>
                <c:pt idx="10351">
                  <c:v>0</c:v>
                </c:pt>
                <c:pt idx="10352">
                  <c:v>0.867999999999995</c:v>
                </c:pt>
                <c:pt idx="10353">
                  <c:v>0</c:v>
                </c:pt>
                <c:pt idx="10354">
                  <c:v>0</c:v>
                </c:pt>
                <c:pt idx="10355">
                  <c:v>-0.12400000000002299</c:v>
                </c:pt>
                <c:pt idx="10356">
                  <c:v>-1.98599999999999</c:v>
                </c:pt>
                <c:pt idx="10357">
                  <c:v>0</c:v>
                </c:pt>
                <c:pt idx="10358">
                  <c:v>0</c:v>
                </c:pt>
                <c:pt idx="10359">
                  <c:v>0</c:v>
                </c:pt>
                <c:pt idx="10360">
                  <c:v>0.74500000000000399</c:v>
                </c:pt>
                <c:pt idx="10361">
                  <c:v>0</c:v>
                </c:pt>
                <c:pt idx="10362">
                  <c:v>-1.98599999999999</c:v>
                </c:pt>
                <c:pt idx="10363">
                  <c:v>0</c:v>
                </c:pt>
                <c:pt idx="10364">
                  <c:v>0.24799999999999001</c:v>
                </c:pt>
                <c:pt idx="10365">
                  <c:v>0.37200000000001399</c:v>
                </c:pt>
                <c:pt idx="10366">
                  <c:v>0</c:v>
                </c:pt>
                <c:pt idx="10367">
                  <c:v>0</c:v>
                </c:pt>
                <c:pt idx="10368">
                  <c:v>0</c:v>
                </c:pt>
                <c:pt idx="10369">
                  <c:v>0.86900000000002797</c:v>
                </c:pt>
                <c:pt idx="10370">
                  <c:v>0</c:v>
                </c:pt>
                <c:pt idx="10371">
                  <c:v>0.992999999999995</c:v>
                </c:pt>
                <c:pt idx="10372">
                  <c:v>0.24799999999999001</c:v>
                </c:pt>
                <c:pt idx="10373">
                  <c:v>0</c:v>
                </c:pt>
                <c:pt idx="10374">
                  <c:v>0.24799999999999001</c:v>
                </c:pt>
                <c:pt idx="10375">
                  <c:v>0</c:v>
                </c:pt>
                <c:pt idx="10376">
                  <c:v>0</c:v>
                </c:pt>
                <c:pt idx="10377">
                  <c:v>0</c:v>
                </c:pt>
                <c:pt idx="10378">
                  <c:v>0.74500000000000399</c:v>
                </c:pt>
                <c:pt idx="10379">
                  <c:v>0</c:v>
                </c:pt>
                <c:pt idx="10380">
                  <c:v>-2.3580000000000001</c:v>
                </c:pt>
                <c:pt idx="10381">
                  <c:v>0</c:v>
                </c:pt>
                <c:pt idx="10382">
                  <c:v>0.37200000000001399</c:v>
                </c:pt>
                <c:pt idx="10383">
                  <c:v>0</c:v>
                </c:pt>
                <c:pt idx="10384">
                  <c:v>0</c:v>
                </c:pt>
                <c:pt idx="10385">
                  <c:v>0</c:v>
                </c:pt>
                <c:pt idx="10386">
                  <c:v>0</c:v>
                </c:pt>
                <c:pt idx="10387">
                  <c:v>0</c:v>
                </c:pt>
                <c:pt idx="10388">
                  <c:v>-0.37199999999995698</c:v>
                </c:pt>
                <c:pt idx="10389">
                  <c:v>-1.11700000000001</c:v>
                </c:pt>
                <c:pt idx="10390">
                  <c:v>0.86899999999997102</c:v>
                </c:pt>
                <c:pt idx="10391">
                  <c:v>0</c:v>
                </c:pt>
                <c:pt idx="10392">
                  <c:v>0.12400000000002299</c:v>
                </c:pt>
                <c:pt idx="10393">
                  <c:v>0</c:v>
                </c:pt>
                <c:pt idx="10394">
                  <c:v>0</c:v>
                </c:pt>
                <c:pt idx="10395">
                  <c:v>0</c:v>
                </c:pt>
                <c:pt idx="10396">
                  <c:v>0.992999999999995</c:v>
                </c:pt>
                <c:pt idx="10397">
                  <c:v>0</c:v>
                </c:pt>
                <c:pt idx="10398">
                  <c:v>-1.8620000000000201</c:v>
                </c:pt>
                <c:pt idx="10399">
                  <c:v>0</c:v>
                </c:pt>
                <c:pt idx="10400">
                  <c:v>1.365</c:v>
                </c:pt>
                <c:pt idx="10401">
                  <c:v>0</c:v>
                </c:pt>
                <c:pt idx="10402">
                  <c:v>0</c:v>
                </c:pt>
                <c:pt idx="10403">
                  <c:v>0</c:v>
                </c:pt>
                <c:pt idx="10404">
                  <c:v>0</c:v>
                </c:pt>
                <c:pt idx="10405">
                  <c:v>0</c:v>
                </c:pt>
                <c:pt idx="10406">
                  <c:v>-1.11699999999996</c:v>
                </c:pt>
                <c:pt idx="10407">
                  <c:v>0</c:v>
                </c:pt>
                <c:pt idx="10408">
                  <c:v>0.62099999999998001</c:v>
                </c:pt>
                <c:pt idx="10409">
                  <c:v>6.7019999999999902</c:v>
                </c:pt>
                <c:pt idx="10410">
                  <c:v>0</c:v>
                </c:pt>
                <c:pt idx="10411">
                  <c:v>0</c:v>
                </c:pt>
                <c:pt idx="10412">
                  <c:v>0</c:v>
                </c:pt>
                <c:pt idx="10413">
                  <c:v>0</c:v>
                </c:pt>
                <c:pt idx="10414">
                  <c:v>-0.49599999999998001</c:v>
                </c:pt>
                <c:pt idx="10415">
                  <c:v>-1.6140000000000301</c:v>
                </c:pt>
                <c:pt idx="10416">
                  <c:v>0</c:v>
                </c:pt>
                <c:pt idx="10417">
                  <c:v>1.365</c:v>
                </c:pt>
                <c:pt idx="10418">
                  <c:v>0.12400000000002299</c:v>
                </c:pt>
                <c:pt idx="10419">
                  <c:v>1.73799999999999</c:v>
                </c:pt>
                <c:pt idx="10420">
                  <c:v>0</c:v>
                </c:pt>
                <c:pt idx="10421">
                  <c:v>0</c:v>
                </c:pt>
                <c:pt idx="10422">
                  <c:v>0</c:v>
                </c:pt>
                <c:pt idx="10423">
                  <c:v>0.62000000000000399</c:v>
                </c:pt>
                <c:pt idx="10424">
                  <c:v>-0.74399999999997102</c:v>
                </c:pt>
                <c:pt idx="10425">
                  <c:v>0.74399999999997102</c:v>
                </c:pt>
                <c:pt idx="10426">
                  <c:v>0</c:v>
                </c:pt>
                <c:pt idx="10427">
                  <c:v>0</c:v>
                </c:pt>
                <c:pt idx="10428">
                  <c:v>0</c:v>
                </c:pt>
                <c:pt idx="10429">
                  <c:v>0</c:v>
                </c:pt>
                <c:pt idx="10430">
                  <c:v>0</c:v>
                </c:pt>
                <c:pt idx="10431">
                  <c:v>0</c:v>
                </c:pt>
                <c:pt idx="10432">
                  <c:v>0</c:v>
                </c:pt>
                <c:pt idx="10433">
                  <c:v>0.24900000000002301</c:v>
                </c:pt>
                <c:pt idx="10434">
                  <c:v>0.123999999999966</c:v>
                </c:pt>
                <c:pt idx="10435">
                  <c:v>0.24800000000004699</c:v>
                </c:pt>
                <c:pt idx="10436">
                  <c:v>0.37199999999995698</c:v>
                </c:pt>
                <c:pt idx="10437">
                  <c:v>-0.37199999999995698</c:v>
                </c:pt>
                <c:pt idx="10438">
                  <c:v>0</c:v>
                </c:pt>
                <c:pt idx="10439">
                  <c:v>0</c:v>
                </c:pt>
                <c:pt idx="10440">
                  <c:v>0</c:v>
                </c:pt>
                <c:pt idx="10441">
                  <c:v>0</c:v>
                </c:pt>
                <c:pt idx="10442">
                  <c:v>0.12400000000002299</c:v>
                </c:pt>
                <c:pt idx="10443">
                  <c:v>1.11700000000001</c:v>
                </c:pt>
                <c:pt idx="10444">
                  <c:v>1.98599999999999</c:v>
                </c:pt>
                <c:pt idx="10445">
                  <c:v>0</c:v>
                </c:pt>
                <c:pt idx="10446">
                  <c:v>-0.62100000000003697</c:v>
                </c:pt>
                <c:pt idx="10447">
                  <c:v>0</c:v>
                </c:pt>
                <c:pt idx="10448">
                  <c:v>0</c:v>
                </c:pt>
                <c:pt idx="10449">
                  <c:v>0</c:v>
                </c:pt>
                <c:pt idx="10450">
                  <c:v>-2.23399999999998</c:v>
                </c:pt>
                <c:pt idx="10451">
                  <c:v>0</c:v>
                </c:pt>
                <c:pt idx="10452">
                  <c:v>0</c:v>
                </c:pt>
                <c:pt idx="10453">
                  <c:v>0.992999999999995</c:v>
                </c:pt>
                <c:pt idx="10454">
                  <c:v>0</c:v>
                </c:pt>
                <c:pt idx="10455">
                  <c:v>0</c:v>
                </c:pt>
                <c:pt idx="10456">
                  <c:v>0</c:v>
                </c:pt>
                <c:pt idx="10457">
                  <c:v>0</c:v>
                </c:pt>
                <c:pt idx="10458">
                  <c:v>0</c:v>
                </c:pt>
                <c:pt idx="10459">
                  <c:v>0</c:v>
                </c:pt>
                <c:pt idx="10460">
                  <c:v>-0.992999999999995</c:v>
                </c:pt>
                <c:pt idx="10461">
                  <c:v>0</c:v>
                </c:pt>
                <c:pt idx="10462">
                  <c:v>0.49699999999995698</c:v>
                </c:pt>
                <c:pt idx="10463">
                  <c:v>0</c:v>
                </c:pt>
                <c:pt idx="10464">
                  <c:v>0</c:v>
                </c:pt>
                <c:pt idx="10465">
                  <c:v>0</c:v>
                </c:pt>
                <c:pt idx="10466">
                  <c:v>0</c:v>
                </c:pt>
                <c:pt idx="10467">
                  <c:v>0</c:v>
                </c:pt>
                <c:pt idx="10468">
                  <c:v>0.37200000000001399</c:v>
                </c:pt>
                <c:pt idx="10469">
                  <c:v>0.74500000000000399</c:v>
                </c:pt>
                <c:pt idx="10470">
                  <c:v>0.123999999999966</c:v>
                </c:pt>
                <c:pt idx="10471">
                  <c:v>0.24799999999999001</c:v>
                </c:pt>
                <c:pt idx="10472">
                  <c:v>-0.24799999999999001</c:v>
                </c:pt>
                <c:pt idx="10473">
                  <c:v>-0.123999999999966</c:v>
                </c:pt>
                <c:pt idx="10474">
                  <c:v>0</c:v>
                </c:pt>
                <c:pt idx="10475">
                  <c:v>0</c:v>
                </c:pt>
                <c:pt idx="10476">
                  <c:v>0</c:v>
                </c:pt>
                <c:pt idx="10477">
                  <c:v>1.11700000000001</c:v>
                </c:pt>
                <c:pt idx="10478">
                  <c:v>0</c:v>
                </c:pt>
                <c:pt idx="10479">
                  <c:v>-0.74500000000000399</c:v>
                </c:pt>
                <c:pt idx="10480">
                  <c:v>-0.74400000000002797</c:v>
                </c:pt>
                <c:pt idx="10481">
                  <c:v>-0.37299999999999001</c:v>
                </c:pt>
                <c:pt idx="10482">
                  <c:v>-0.49599999999998001</c:v>
                </c:pt>
                <c:pt idx="10483">
                  <c:v>0</c:v>
                </c:pt>
                <c:pt idx="10484">
                  <c:v>0</c:v>
                </c:pt>
                <c:pt idx="10485">
                  <c:v>0</c:v>
                </c:pt>
                <c:pt idx="10486">
                  <c:v>-0.24799999999999001</c:v>
                </c:pt>
                <c:pt idx="10487">
                  <c:v>0</c:v>
                </c:pt>
                <c:pt idx="10488">
                  <c:v>0.49699999999995698</c:v>
                </c:pt>
                <c:pt idx="10489">
                  <c:v>0</c:v>
                </c:pt>
                <c:pt idx="10490">
                  <c:v>-1.24199999999996</c:v>
                </c:pt>
                <c:pt idx="10491">
                  <c:v>0</c:v>
                </c:pt>
                <c:pt idx="10492">
                  <c:v>0</c:v>
                </c:pt>
                <c:pt idx="10493">
                  <c:v>0</c:v>
                </c:pt>
                <c:pt idx="10494">
                  <c:v>0</c:v>
                </c:pt>
                <c:pt idx="10495">
                  <c:v>0.62000000000000399</c:v>
                </c:pt>
                <c:pt idx="10496">
                  <c:v>0</c:v>
                </c:pt>
                <c:pt idx="10497">
                  <c:v>-0.24799999999999001</c:v>
                </c:pt>
                <c:pt idx="10498">
                  <c:v>-0.24799999999999001</c:v>
                </c:pt>
                <c:pt idx="10499">
                  <c:v>-0.74500000000000399</c:v>
                </c:pt>
                <c:pt idx="10500">
                  <c:v>0</c:v>
                </c:pt>
                <c:pt idx="10501">
                  <c:v>0</c:v>
                </c:pt>
                <c:pt idx="10502">
                  <c:v>0</c:v>
                </c:pt>
                <c:pt idx="10503">
                  <c:v>0</c:v>
                </c:pt>
                <c:pt idx="10504">
                  <c:v>0.62000000000000399</c:v>
                </c:pt>
                <c:pt idx="10505">
                  <c:v>0</c:v>
                </c:pt>
                <c:pt idx="10506">
                  <c:v>0</c:v>
                </c:pt>
                <c:pt idx="10507">
                  <c:v>-0.24799999999999001</c:v>
                </c:pt>
                <c:pt idx="10508">
                  <c:v>-0.74500000000000399</c:v>
                </c:pt>
                <c:pt idx="10509">
                  <c:v>0</c:v>
                </c:pt>
                <c:pt idx="10510">
                  <c:v>0</c:v>
                </c:pt>
                <c:pt idx="10511">
                  <c:v>0</c:v>
                </c:pt>
                <c:pt idx="10512">
                  <c:v>0</c:v>
                </c:pt>
                <c:pt idx="10513">
                  <c:v>0</c:v>
                </c:pt>
                <c:pt idx="10514">
                  <c:v>0.74500000000000399</c:v>
                </c:pt>
                <c:pt idx="10515">
                  <c:v>0.49600000000003702</c:v>
                </c:pt>
                <c:pt idx="10516">
                  <c:v>0.123999999999966</c:v>
                </c:pt>
                <c:pt idx="10517">
                  <c:v>0.74500000000000399</c:v>
                </c:pt>
                <c:pt idx="10518">
                  <c:v>33.137999999999998</c:v>
                </c:pt>
                <c:pt idx="10519">
                  <c:v>0</c:v>
                </c:pt>
                <c:pt idx="10520">
                  <c:v>0</c:v>
                </c:pt>
                <c:pt idx="10521">
                  <c:v>0</c:v>
                </c:pt>
                <c:pt idx="10522">
                  <c:v>-9.3079999999999892</c:v>
                </c:pt>
                <c:pt idx="10523">
                  <c:v>-1.11700000000001</c:v>
                </c:pt>
                <c:pt idx="10524">
                  <c:v>-0.86899999999997102</c:v>
                </c:pt>
                <c:pt idx="10525">
                  <c:v>0.86899999999997102</c:v>
                </c:pt>
                <c:pt idx="10526">
                  <c:v>-0.123999999999966</c:v>
                </c:pt>
                <c:pt idx="10527">
                  <c:v>0.24799999999999001</c:v>
                </c:pt>
                <c:pt idx="10528">
                  <c:v>0</c:v>
                </c:pt>
                <c:pt idx="10529">
                  <c:v>0</c:v>
                </c:pt>
                <c:pt idx="10530">
                  <c:v>0</c:v>
                </c:pt>
                <c:pt idx="10531">
                  <c:v>-0.992999999999995</c:v>
                </c:pt>
                <c:pt idx="10532">
                  <c:v>0</c:v>
                </c:pt>
                <c:pt idx="10533">
                  <c:v>1.4889999999999699</c:v>
                </c:pt>
                <c:pt idx="10534">
                  <c:v>0</c:v>
                </c:pt>
                <c:pt idx="10535">
                  <c:v>0.49700000000001399</c:v>
                </c:pt>
                <c:pt idx="10536">
                  <c:v>0</c:v>
                </c:pt>
                <c:pt idx="10537">
                  <c:v>0</c:v>
                </c:pt>
                <c:pt idx="10538">
                  <c:v>0</c:v>
                </c:pt>
                <c:pt idx="10539">
                  <c:v>0</c:v>
                </c:pt>
                <c:pt idx="10540">
                  <c:v>0.123999999999966</c:v>
                </c:pt>
                <c:pt idx="10541">
                  <c:v>0</c:v>
                </c:pt>
                <c:pt idx="10542">
                  <c:v>0</c:v>
                </c:pt>
                <c:pt idx="10543">
                  <c:v>-0.37299999999999001</c:v>
                </c:pt>
                <c:pt idx="10544">
                  <c:v>0.74500000000000399</c:v>
                </c:pt>
                <c:pt idx="10545">
                  <c:v>-0.74500000000000399</c:v>
                </c:pt>
                <c:pt idx="10546">
                  <c:v>0</c:v>
                </c:pt>
                <c:pt idx="10547">
                  <c:v>0</c:v>
                </c:pt>
                <c:pt idx="10548">
                  <c:v>0</c:v>
                </c:pt>
                <c:pt idx="10549">
                  <c:v>0.123999999999966</c:v>
                </c:pt>
                <c:pt idx="10550">
                  <c:v>-0.123999999999966</c:v>
                </c:pt>
                <c:pt idx="10551">
                  <c:v>0</c:v>
                </c:pt>
                <c:pt idx="10552">
                  <c:v>-0.24900000000002301</c:v>
                </c:pt>
                <c:pt idx="10553">
                  <c:v>0</c:v>
                </c:pt>
                <c:pt idx="10554">
                  <c:v>-0.74399999999997102</c:v>
                </c:pt>
                <c:pt idx="10555">
                  <c:v>0</c:v>
                </c:pt>
                <c:pt idx="10556">
                  <c:v>0</c:v>
                </c:pt>
                <c:pt idx="10557">
                  <c:v>0</c:v>
                </c:pt>
                <c:pt idx="10558">
                  <c:v>0</c:v>
                </c:pt>
                <c:pt idx="10559">
                  <c:v>1.11700000000001</c:v>
                </c:pt>
                <c:pt idx="10560">
                  <c:v>0</c:v>
                </c:pt>
                <c:pt idx="10561">
                  <c:v>-1.2409999999999799</c:v>
                </c:pt>
                <c:pt idx="10562">
                  <c:v>0</c:v>
                </c:pt>
                <c:pt idx="10563">
                  <c:v>0.992999999999995</c:v>
                </c:pt>
                <c:pt idx="10564">
                  <c:v>0</c:v>
                </c:pt>
                <c:pt idx="10565">
                  <c:v>0</c:v>
                </c:pt>
                <c:pt idx="10566">
                  <c:v>0</c:v>
                </c:pt>
                <c:pt idx="10567">
                  <c:v>-0.74500000000000399</c:v>
                </c:pt>
                <c:pt idx="10568">
                  <c:v>0</c:v>
                </c:pt>
                <c:pt idx="10569">
                  <c:v>0.62000000000000399</c:v>
                </c:pt>
                <c:pt idx="10570">
                  <c:v>0</c:v>
                </c:pt>
                <c:pt idx="10571">
                  <c:v>-0.867999999999995</c:v>
                </c:pt>
                <c:pt idx="10572">
                  <c:v>-2.6070000000000202</c:v>
                </c:pt>
                <c:pt idx="10573">
                  <c:v>0</c:v>
                </c:pt>
                <c:pt idx="10574">
                  <c:v>0</c:v>
                </c:pt>
                <c:pt idx="10575">
                  <c:v>0</c:v>
                </c:pt>
                <c:pt idx="10576">
                  <c:v>-0.12400000000002299</c:v>
                </c:pt>
                <c:pt idx="10577">
                  <c:v>-0.74499999999994704</c:v>
                </c:pt>
                <c:pt idx="10578">
                  <c:v>0</c:v>
                </c:pt>
                <c:pt idx="10579">
                  <c:v>0.86899999999997102</c:v>
                </c:pt>
                <c:pt idx="10580">
                  <c:v>0</c:v>
                </c:pt>
                <c:pt idx="10581">
                  <c:v>-0.49700000000001399</c:v>
                </c:pt>
                <c:pt idx="10582">
                  <c:v>0</c:v>
                </c:pt>
                <c:pt idx="10583">
                  <c:v>0</c:v>
                </c:pt>
                <c:pt idx="10584">
                  <c:v>0</c:v>
                </c:pt>
                <c:pt idx="10585">
                  <c:v>0</c:v>
                </c:pt>
                <c:pt idx="10586">
                  <c:v>0</c:v>
                </c:pt>
                <c:pt idx="10587">
                  <c:v>0.37200000000001399</c:v>
                </c:pt>
                <c:pt idx="10588">
                  <c:v>-0.12400000000002299</c:v>
                </c:pt>
                <c:pt idx="10589">
                  <c:v>1.98599999999999</c:v>
                </c:pt>
                <c:pt idx="10590">
                  <c:v>-0.123999999999966</c:v>
                </c:pt>
                <c:pt idx="10591">
                  <c:v>0</c:v>
                </c:pt>
                <c:pt idx="10592">
                  <c:v>0</c:v>
                </c:pt>
                <c:pt idx="10593">
                  <c:v>0</c:v>
                </c:pt>
                <c:pt idx="10594">
                  <c:v>-1.8620000000000201</c:v>
                </c:pt>
                <c:pt idx="10595">
                  <c:v>-0.37200000000001399</c:v>
                </c:pt>
                <c:pt idx="10596">
                  <c:v>0</c:v>
                </c:pt>
                <c:pt idx="10597">
                  <c:v>0.12400000000002299</c:v>
                </c:pt>
                <c:pt idx="10598">
                  <c:v>0</c:v>
                </c:pt>
                <c:pt idx="10599">
                  <c:v>-0.62099999999998001</c:v>
                </c:pt>
                <c:pt idx="10600">
                  <c:v>0</c:v>
                </c:pt>
                <c:pt idx="10601">
                  <c:v>0</c:v>
                </c:pt>
                <c:pt idx="10602">
                  <c:v>0</c:v>
                </c:pt>
                <c:pt idx="10603">
                  <c:v>0</c:v>
                </c:pt>
                <c:pt idx="10604">
                  <c:v>0.24799999999999001</c:v>
                </c:pt>
                <c:pt idx="10605">
                  <c:v>0</c:v>
                </c:pt>
                <c:pt idx="10606">
                  <c:v>0.24799999999999001</c:v>
                </c:pt>
                <c:pt idx="10607">
                  <c:v>0.74500000000000399</c:v>
                </c:pt>
                <c:pt idx="10608">
                  <c:v>-0.74500000000000399</c:v>
                </c:pt>
                <c:pt idx="10609">
                  <c:v>0</c:v>
                </c:pt>
                <c:pt idx="10610">
                  <c:v>0</c:v>
                </c:pt>
                <c:pt idx="10611">
                  <c:v>0</c:v>
                </c:pt>
                <c:pt idx="10612">
                  <c:v>0.74500000000000399</c:v>
                </c:pt>
                <c:pt idx="10613">
                  <c:v>11.293999999999899</c:v>
                </c:pt>
                <c:pt idx="10614">
                  <c:v>0</c:v>
                </c:pt>
                <c:pt idx="10615">
                  <c:v>-11.790999999999899</c:v>
                </c:pt>
                <c:pt idx="10616">
                  <c:v>0</c:v>
                </c:pt>
                <c:pt idx="10617">
                  <c:v>0.37200000000001399</c:v>
                </c:pt>
                <c:pt idx="10618">
                  <c:v>0</c:v>
                </c:pt>
                <c:pt idx="10619">
                  <c:v>0</c:v>
                </c:pt>
                <c:pt idx="10620">
                  <c:v>0</c:v>
                </c:pt>
                <c:pt idx="10621">
                  <c:v>0</c:v>
                </c:pt>
                <c:pt idx="10622">
                  <c:v>0.86900000000002797</c:v>
                </c:pt>
                <c:pt idx="10623">
                  <c:v>0</c:v>
                </c:pt>
                <c:pt idx="10624">
                  <c:v>-0.86900000000002797</c:v>
                </c:pt>
                <c:pt idx="10625">
                  <c:v>0</c:v>
                </c:pt>
                <c:pt idx="10626">
                  <c:v>1.6139999999999699</c:v>
                </c:pt>
                <c:pt idx="10627">
                  <c:v>0</c:v>
                </c:pt>
                <c:pt idx="10628">
                  <c:v>0</c:v>
                </c:pt>
                <c:pt idx="10629">
                  <c:v>0</c:v>
                </c:pt>
                <c:pt idx="10630">
                  <c:v>0</c:v>
                </c:pt>
                <c:pt idx="10631">
                  <c:v>0.24900000000002301</c:v>
                </c:pt>
                <c:pt idx="10632">
                  <c:v>1.365</c:v>
                </c:pt>
                <c:pt idx="10633">
                  <c:v>0</c:v>
                </c:pt>
                <c:pt idx="10634">
                  <c:v>-0.12400000000002299</c:v>
                </c:pt>
                <c:pt idx="10635">
                  <c:v>-0.123999999999966</c:v>
                </c:pt>
                <c:pt idx="10636">
                  <c:v>0</c:v>
                </c:pt>
                <c:pt idx="10637">
                  <c:v>0</c:v>
                </c:pt>
                <c:pt idx="10638">
                  <c:v>0</c:v>
                </c:pt>
                <c:pt idx="10639">
                  <c:v>1.4889999999999699</c:v>
                </c:pt>
                <c:pt idx="10640">
                  <c:v>2.6070000000000202</c:v>
                </c:pt>
                <c:pt idx="10641">
                  <c:v>0</c:v>
                </c:pt>
                <c:pt idx="10642">
                  <c:v>-4.4680000000000097</c:v>
                </c:pt>
                <c:pt idx="10643">
                  <c:v>-0.125</c:v>
                </c:pt>
                <c:pt idx="10644">
                  <c:v>0</c:v>
                </c:pt>
                <c:pt idx="10645">
                  <c:v>0</c:v>
                </c:pt>
                <c:pt idx="10646">
                  <c:v>0</c:v>
                </c:pt>
                <c:pt idx="10647">
                  <c:v>0</c:v>
                </c:pt>
                <c:pt idx="10648">
                  <c:v>0.12400000000002299</c:v>
                </c:pt>
                <c:pt idx="10649">
                  <c:v>-0.49700000000001399</c:v>
                </c:pt>
                <c:pt idx="10650">
                  <c:v>0.12400000000002299</c:v>
                </c:pt>
                <c:pt idx="10651">
                  <c:v>-0.12400000000002299</c:v>
                </c:pt>
                <c:pt idx="10652">
                  <c:v>0</c:v>
                </c:pt>
                <c:pt idx="10653">
                  <c:v>0</c:v>
                </c:pt>
                <c:pt idx="10654">
                  <c:v>0</c:v>
                </c:pt>
                <c:pt idx="10655">
                  <c:v>0</c:v>
                </c:pt>
                <c:pt idx="10656">
                  <c:v>0</c:v>
                </c:pt>
                <c:pt idx="10657">
                  <c:v>0.37299999999999001</c:v>
                </c:pt>
                <c:pt idx="10658">
                  <c:v>0.62000000000000399</c:v>
                </c:pt>
                <c:pt idx="10659">
                  <c:v>0.24900000000002301</c:v>
                </c:pt>
                <c:pt idx="10660">
                  <c:v>0</c:v>
                </c:pt>
                <c:pt idx="10661">
                  <c:v>0.62000000000000399</c:v>
                </c:pt>
                <c:pt idx="10662">
                  <c:v>0.49700000000001399</c:v>
                </c:pt>
                <c:pt idx="10663">
                  <c:v>0</c:v>
                </c:pt>
                <c:pt idx="10664">
                  <c:v>0</c:v>
                </c:pt>
                <c:pt idx="10665">
                  <c:v>0</c:v>
                </c:pt>
                <c:pt idx="10666">
                  <c:v>-0.24799999999999001</c:v>
                </c:pt>
                <c:pt idx="10667">
                  <c:v>-1.3659999999999799</c:v>
                </c:pt>
                <c:pt idx="10668">
                  <c:v>-0.24799999999999001</c:v>
                </c:pt>
                <c:pt idx="10669">
                  <c:v>0</c:v>
                </c:pt>
                <c:pt idx="10670">
                  <c:v>0</c:v>
                </c:pt>
                <c:pt idx="10671">
                  <c:v>0.37199999999995698</c:v>
                </c:pt>
                <c:pt idx="10672">
                  <c:v>0</c:v>
                </c:pt>
                <c:pt idx="10673">
                  <c:v>0</c:v>
                </c:pt>
                <c:pt idx="10674">
                  <c:v>0</c:v>
                </c:pt>
                <c:pt idx="10675">
                  <c:v>0</c:v>
                </c:pt>
                <c:pt idx="10676">
                  <c:v>-0.12400000000002299</c:v>
                </c:pt>
                <c:pt idx="10677">
                  <c:v>-0.86899999999997102</c:v>
                </c:pt>
                <c:pt idx="10678">
                  <c:v>0.62099999999998001</c:v>
                </c:pt>
                <c:pt idx="10679">
                  <c:v>0</c:v>
                </c:pt>
                <c:pt idx="10680">
                  <c:v>0</c:v>
                </c:pt>
                <c:pt idx="10681">
                  <c:v>0</c:v>
                </c:pt>
                <c:pt idx="10682">
                  <c:v>0</c:v>
                </c:pt>
                <c:pt idx="10683">
                  <c:v>0</c:v>
                </c:pt>
                <c:pt idx="10684">
                  <c:v>0</c:v>
                </c:pt>
                <c:pt idx="10685">
                  <c:v>0</c:v>
                </c:pt>
                <c:pt idx="10686">
                  <c:v>0.37300000000004702</c:v>
                </c:pt>
                <c:pt idx="10687">
                  <c:v>0</c:v>
                </c:pt>
                <c:pt idx="10688">
                  <c:v>0</c:v>
                </c:pt>
                <c:pt idx="10689">
                  <c:v>-1.73799999999999</c:v>
                </c:pt>
                <c:pt idx="10690">
                  <c:v>0</c:v>
                </c:pt>
                <c:pt idx="10691">
                  <c:v>0</c:v>
                </c:pt>
                <c:pt idx="10692">
                  <c:v>0</c:v>
                </c:pt>
                <c:pt idx="10693">
                  <c:v>0.12400000000002299</c:v>
                </c:pt>
                <c:pt idx="10694">
                  <c:v>-0.12400000000002299</c:v>
                </c:pt>
                <c:pt idx="10695">
                  <c:v>-0.49699999999995698</c:v>
                </c:pt>
                <c:pt idx="10696">
                  <c:v>0</c:v>
                </c:pt>
                <c:pt idx="10697">
                  <c:v>0.62099999999998001</c:v>
                </c:pt>
                <c:pt idx="10698">
                  <c:v>0.49599999999998001</c:v>
                </c:pt>
                <c:pt idx="10699">
                  <c:v>0</c:v>
                </c:pt>
                <c:pt idx="10700">
                  <c:v>0</c:v>
                </c:pt>
                <c:pt idx="10701">
                  <c:v>0</c:v>
                </c:pt>
                <c:pt idx="10702">
                  <c:v>0.62000000000000399</c:v>
                </c:pt>
                <c:pt idx="10703">
                  <c:v>-0.62000000000000399</c:v>
                </c:pt>
                <c:pt idx="10704">
                  <c:v>-0.49699999999995698</c:v>
                </c:pt>
                <c:pt idx="10705">
                  <c:v>0</c:v>
                </c:pt>
                <c:pt idx="10706">
                  <c:v>2.1099999999999501</c:v>
                </c:pt>
                <c:pt idx="10707">
                  <c:v>0</c:v>
                </c:pt>
                <c:pt idx="10708">
                  <c:v>0</c:v>
                </c:pt>
                <c:pt idx="10709">
                  <c:v>0</c:v>
                </c:pt>
                <c:pt idx="10710">
                  <c:v>0</c:v>
                </c:pt>
                <c:pt idx="10711">
                  <c:v>-0.86900000000002797</c:v>
                </c:pt>
                <c:pt idx="10712">
                  <c:v>-0.992999999999995</c:v>
                </c:pt>
                <c:pt idx="10713">
                  <c:v>0.62100000000003697</c:v>
                </c:pt>
                <c:pt idx="10714">
                  <c:v>0</c:v>
                </c:pt>
                <c:pt idx="10715">
                  <c:v>0</c:v>
                </c:pt>
                <c:pt idx="10716">
                  <c:v>-0.74500000000000399</c:v>
                </c:pt>
                <c:pt idx="10717">
                  <c:v>0</c:v>
                </c:pt>
                <c:pt idx="10718">
                  <c:v>0</c:v>
                </c:pt>
                <c:pt idx="10719">
                  <c:v>0</c:v>
                </c:pt>
                <c:pt idx="10720">
                  <c:v>-0.37200000000001399</c:v>
                </c:pt>
                <c:pt idx="10721">
                  <c:v>0</c:v>
                </c:pt>
                <c:pt idx="10722">
                  <c:v>1.365</c:v>
                </c:pt>
                <c:pt idx="10723">
                  <c:v>0.992999999999995</c:v>
                </c:pt>
                <c:pt idx="10724">
                  <c:v>0</c:v>
                </c:pt>
                <c:pt idx="10725">
                  <c:v>-1.11700000000001</c:v>
                </c:pt>
                <c:pt idx="10726">
                  <c:v>0</c:v>
                </c:pt>
                <c:pt idx="10727">
                  <c:v>0</c:v>
                </c:pt>
                <c:pt idx="10728">
                  <c:v>0</c:v>
                </c:pt>
                <c:pt idx="10729">
                  <c:v>0</c:v>
                </c:pt>
                <c:pt idx="10730">
                  <c:v>0</c:v>
                </c:pt>
                <c:pt idx="10731">
                  <c:v>0.37200000000001399</c:v>
                </c:pt>
                <c:pt idx="10732">
                  <c:v>0.49700000000001399</c:v>
                </c:pt>
                <c:pt idx="10733">
                  <c:v>0</c:v>
                </c:pt>
                <c:pt idx="10734">
                  <c:v>-0.24900000000002301</c:v>
                </c:pt>
                <c:pt idx="10735">
                  <c:v>0</c:v>
                </c:pt>
                <c:pt idx="10736">
                  <c:v>0</c:v>
                </c:pt>
                <c:pt idx="10737">
                  <c:v>0</c:v>
                </c:pt>
                <c:pt idx="10738">
                  <c:v>-0.248999999999966</c:v>
                </c:pt>
                <c:pt idx="10739">
                  <c:v>0</c:v>
                </c:pt>
                <c:pt idx="10740">
                  <c:v>0</c:v>
                </c:pt>
                <c:pt idx="10741">
                  <c:v>0.123999999999966</c:v>
                </c:pt>
                <c:pt idx="10742">
                  <c:v>0.125</c:v>
                </c:pt>
                <c:pt idx="10743">
                  <c:v>-0.125</c:v>
                </c:pt>
                <c:pt idx="10744">
                  <c:v>0</c:v>
                </c:pt>
                <c:pt idx="10745">
                  <c:v>0</c:v>
                </c:pt>
                <c:pt idx="10746">
                  <c:v>0</c:v>
                </c:pt>
                <c:pt idx="10747">
                  <c:v>0</c:v>
                </c:pt>
                <c:pt idx="10748">
                  <c:v>0.12400000000002299</c:v>
                </c:pt>
                <c:pt idx="10749">
                  <c:v>0</c:v>
                </c:pt>
                <c:pt idx="10750">
                  <c:v>0</c:v>
                </c:pt>
                <c:pt idx="10751">
                  <c:v>-0.12400000000002299</c:v>
                </c:pt>
                <c:pt idx="10752">
                  <c:v>0</c:v>
                </c:pt>
                <c:pt idx="10753">
                  <c:v>0</c:v>
                </c:pt>
                <c:pt idx="10754">
                  <c:v>0</c:v>
                </c:pt>
                <c:pt idx="10755">
                  <c:v>0</c:v>
                </c:pt>
                <c:pt idx="10756">
                  <c:v>0.49700000000001399</c:v>
                </c:pt>
                <c:pt idx="10757">
                  <c:v>-0.125</c:v>
                </c:pt>
                <c:pt idx="10758">
                  <c:v>0</c:v>
                </c:pt>
                <c:pt idx="10759">
                  <c:v>0</c:v>
                </c:pt>
                <c:pt idx="10760">
                  <c:v>-0.49599999999998001</c:v>
                </c:pt>
                <c:pt idx="10761">
                  <c:v>-0.24799999999999001</c:v>
                </c:pt>
                <c:pt idx="10762">
                  <c:v>0</c:v>
                </c:pt>
                <c:pt idx="10763">
                  <c:v>0</c:v>
                </c:pt>
                <c:pt idx="10764">
                  <c:v>0</c:v>
                </c:pt>
                <c:pt idx="10765">
                  <c:v>0.24799999999999001</c:v>
                </c:pt>
                <c:pt idx="10766">
                  <c:v>0</c:v>
                </c:pt>
                <c:pt idx="10767">
                  <c:v>0</c:v>
                </c:pt>
                <c:pt idx="10768">
                  <c:v>-0.992999999999995</c:v>
                </c:pt>
                <c:pt idx="10769">
                  <c:v>0</c:v>
                </c:pt>
                <c:pt idx="10770">
                  <c:v>0</c:v>
                </c:pt>
                <c:pt idx="10771">
                  <c:v>0</c:v>
                </c:pt>
                <c:pt idx="10772">
                  <c:v>0</c:v>
                </c:pt>
                <c:pt idx="10773">
                  <c:v>0</c:v>
                </c:pt>
                <c:pt idx="10774">
                  <c:v>0.37199999999995698</c:v>
                </c:pt>
                <c:pt idx="10775">
                  <c:v>0</c:v>
                </c:pt>
                <c:pt idx="10776">
                  <c:v>0.62100000000003697</c:v>
                </c:pt>
                <c:pt idx="10777">
                  <c:v>0.37199999999995698</c:v>
                </c:pt>
                <c:pt idx="10778">
                  <c:v>0</c:v>
                </c:pt>
                <c:pt idx="10779">
                  <c:v>0</c:v>
                </c:pt>
                <c:pt idx="10780">
                  <c:v>0</c:v>
                </c:pt>
                <c:pt idx="10781">
                  <c:v>0</c:v>
                </c:pt>
                <c:pt idx="10782">
                  <c:v>0</c:v>
                </c:pt>
                <c:pt idx="10783">
                  <c:v>0.12400000000002299</c:v>
                </c:pt>
                <c:pt idx="10784">
                  <c:v>0</c:v>
                </c:pt>
                <c:pt idx="10785">
                  <c:v>0</c:v>
                </c:pt>
                <c:pt idx="10786">
                  <c:v>16.134999999999899</c:v>
                </c:pt>
                <c:pt idx="10787">
                  <c:v>62.925999999999902</c:v>
                </c:pt>
                <c:pt idx="10788">
                  <c:v>0.74400000000002797</c:v>
                </c:pt>
                <c:pt idx="10789">
                  <c:v>0</c:v>
                </c:pt>
                <c:pt idx="10790">
                  <c:v>0</c:v>
                </c:pt>
                <c:pt idx="10791">
                  <c:v>0</c:v>
                </c:pt>
                <c:pt idx="10792">
                  <c:v>-0.74500000000000399</c:v>
                </c:pt>
                <c:pt idx="10793">
                  <c:v>-0.24799999999999001</c:v>
                </c:pt>
                <c:pt idx="10794">
                  <c:v>0</c:v>
                </c:pt>
                <c:pt idx="10795">
                  <c:v>0</c:v>
                </c:pt>
                <c:pt idx="10796">
                  <c:v>0.86899999999997102</c:v>
                </c:pt>
                <c:pt idx="10797">
                  <c:v>-0.49700000000001399</c:v>
                </c:pt>
                <c:pt idx="10798">
                  <c:v>0</c:v>
                </c:pt>
                <c:pt idx="10799">
                  <c:v>0</c:v>
                </c:pt>
                <c:pt idx="10800">
                  <c:v>0</c:v>
                </c:pt>
                <c:pt idx="10801">
                  <c:v>0</c:v>
                </c:pt>
                <c:pt idx="10802">
                  <c:v>0.49700000000001399</c:v>
                </c:pt>
                <c:pt idx="10803">
                  <c:v>0</c:v>
                </c:pt>
                <c:pt idx="10804">
                  <c:v>0</c:v>
                </c:pt>
                <c:pt idx="10805">
                  <c:v>1.365</c:v>
                </c:pt>
                <c:pt idx="10806">
                  <c:v>-2.6059999999999901</c:v>
                </c:pt>
                <c:pt idx="10807">
                  <c:v>0</c:v>
                </c:pt>
                <c:pt idx="10808">
                  <c:v>0</c:v>
                </c:pt>
                <c:pt idx="10809">
                  <c:v>0</c:v>
                </c:pt>
                <c:pt idx="10810">
                  <c:v>0</c:v>
                </c:pt>
                <c:pt idx="10811">
                  <c:v>0</c:v>
                </c:pt>
                <c:pt idx="10812">
                  <c:v>0.62100000000003697</c:v>
                </c:pt>
                <c:pt idx="10813">
                  <c:v>0</c:v>
                </c:pt>
                <c:pt idx="10814">
                  <c:v>-0.86900000000002797</c:v>
                </c:pt>
                <c:pt idx="10815">
                  <c:v>0</c:v>
                </c:pt>
                <c:pt idx="10816">
                  <c:v>0</c:v>
                </c:pt>
                <c:pt idx="10817">
                  <c:v>0</c:v>
                </c:pt>
                <c:pt idx="10818">
                  <c:v>0</c:v>
                </c:pt>
                <c:pt idx="10819">
                  <c:v>-0.123999999999966</c:v>
                </c:pt>
                <c:pt idx="10820">
                  <c:v>0</c:v>
                </c:pt>
                <c:pt idx="10821">
                  <c:v>0</c:v>
                </c:pt>
                <c:pt idx="10822">
                  <c:v>0</c:v>
                </c:pt>
                <c:pt idx="10823">
                  <c:v>-0.37299999999999001</c:v>
                </c:pt>
                <c:pt idx="10824">
                  <c:v>0</c:v>
                </c:pt>
                <c:pt idx="10825">
                  <c:v>0</c:v>
                </c:pt>
                <c:pt idx="10826">
                  <c:v>0</c:v>
                </c:pt>
                <c:pt idx="10827">
                  <c:v>0</c:v>
                </c:pt>
                <c:pt idx="10828">
                  <c:v>-0.24799999999999001</c:v>
                </c:pt>
                <c:pt idx="10829">
                  <c:v>0</c:v>
                </c:pt>
                <c:pt idx="10830">
                  <c:v>0</c:v>
                </c:pt>
                <c:pt idx="10831">
                  <c:v>-0.49599999999998001</c:v>
                </c:pt>
                <c:pt idx="10832">
                  <c:v>-0.99300000000005095</c:v>
                </c:pt>
                <c:pt idx="10833">
                  <c:v>-0.37299999999999001</c:v>
                </c:pt>
                <c:pt idx="10834">
                  <c:v>0</c:v>
                </c:pt>
                <c:pt idx="10835">
                  <c:v>0</c:v>
                </c:pt>
                <c:pt idx="10836">
                  <c:v>0</c:v>
                </c:pt>
                <c:pt idx="10837">
                  <c:v>-1.365</c:v>
                </c:pt>
                <c:pt idx="10838">
                  <c:v>-0.125</c:v>
                </c:pt>
                <c:pt idx="10839">
                  <c:v>0.125</c:v>
                </c:pt>
                <c:pt idx="10840">
                  <c:v>0.12400000000002299</c:v>
                </c:pt>
                <c:pt idx="10841">
                  <c:v>0</c:v>
                </c:pt>
                <c:pt idx="10842">
                  <c:v>0</c:v>
                </c:pt>
                <c:pt idx="10843">
                  <c:v>0</c:v>
                </c:pt>
                <c:pt idx="10844">
                  <c:v>0</c:v>
                </c:pt>
                <c:pt idx="10845">
                  <c:v>0</c:v>
                </c:pt>
                <c:pt idx="10846">
                  <c:v>0.86900000000002797</c:v>
                </c:pt>
                <c:pt idx="10847">
                  <c:v>0.74500000000000399</c:v>
                </c:pt>
                <c:pt idx="10848">
                  <c:v>0.74500000000000399</c:v>
                </c:pt>
                <c:pt idx="10849">
                  <c:v>0.62000000000000399</c:v>
                </c:pt>
                <c:pt idx="10850">
                  <c:v>-0.62000000000000399</c:v>
                </c:pt>
                <c:pt idx="10851">
                  <c:v>-0.12400000000002299</c:v>
                </c:pt>
                <c:pt idx="10852">
                  <c:v>0</c:v>
                </c:pt>
                <c:pt idx="10853">
                  <c:v>0</c:v>
                </c:pt>
                <c:pt idx="10854">
                  <c:v>0</c:v>
                </c:pt>
                <c:pt idx="10855">
                  <c:v>-1.6140000000000301</c:v>
                </c:pt>
                <c:pt idx="10856">
                  <c:v>-1.7369999999999599</c:v>
                </c:pt>
                <c:pt idx="10857">
                  <c:v>0</c:v>
                </c:pt>
                <c:pt idx="10858">
                  <c:v>1.4889999999999699</c:v>
                </c:pt>
                <c:pt idx="10859">
                  <c:v>0</c:v>
                </c:pt>
                <c:pt idx="10860">
                  <c:v>0</c:v>
                </c:pt>
                <c:pt idx="10861">
                  <c:v>0</c:v>
                </c:pt>
                <c:pt idx="10862">
                  <c:v>0</c:v>
                </c:pt>
                <c:pt idx="10863">
                  <c:v>0</c:v>
                </c:pt>
                <c:pt idx="10864">
                  <c:v>0</c:v>
                </c:pt>
                <c:pt idx="10865">
                  <c:v>0</c:v>
                </c:pt>
                <c:pt idx="10866">
                  <c:v>-0.49700000000001399</c:v>
                </c:pt>
                <c:pt idx="10867">
                  <c:v>0</c:v>
                </c:pt>
                <c:pt idx="10868">
                  <c:v>0.24799999999999001</c:v>
                </c:pt>
                <c:pt idx="10869">
                  <c:v>0</c:v>
                </c:pt>
                <c:pt idx="10870">
                  <c:v>0</c:v>
                </c:pt>
                <c:pt idx="10871">
                  <c:v>0</c:v>
                </c:pt>
                <c:pt idx="10872">
                  <c:v>0</c:v>
                </c:pt>
                <c:pt idx="10873">
                  <c:v>0</c:v>
                </c:pt>
                <c:pt idx="10874">
                  <c:v>-0.24799999999999001</c:v>
                </c:pt>
                <c:pt idx="10875">
                  <c:v>0</c:v>
                </c:pt>
                <c:pt idx="10876">
                  <c:v>0.49599999999998001</c:v>
                </c:pt>
                <c:pt idx="10877">
                  <c:v>0</c:v>
                </c:pt>
                <c:pt idx="10878">
                  <c:v>0</c:v>
                </c:pt>
                <c:pt idx="10879">
                  <c:v>0</c:v>
                </c:pt>
                <c:pt idx="10880">
                  <c:v>0</c:v>
                </c:pt>
                <c:pt idx="10881">
                  <c:v>0</c:v>
                </c:pt>
                <c:pt idx="10882">
                  <c:v>0</c:v>
                </c:pt>
                <c:pt idx="10883">
                  <c:v>0.49700000000001399</c:v>
                </c:pt>
                <c:pt idx="10884">
                  <c:v>0.24799999999999001</c:v>
                </c:pt>
                <c:pt idx="10885">
                  <c:v>0</c:v>
                </c:pt>
                <c:pt idx="10886">
                  <c:v>-0.62000000000000399</c:v>
                </c:pt>
                <c:pt idx="10887">
                  <c:v>-0.86899999999997102</c:v>
                </c:pt>
                <c:pt idx="10888">
                  <c:v>0</c:v>
                </c:pt>
                <c:pt idx="10889">
                  <c:v>0</c:v>
                </c:pt>
                <c:pt idx="10890">
                  <c:v>0</c:v>
                </c:pt>
                <c:pt idx="10891">
                  <c:v>0.62000000000000399</c:v>
                </c:pt>
                <c:pt idx="10892">
                  <c:v>0</c:v>
                </c:pt>
                <c:pt idx="10893">
                  <c:v>-0.74399999999997102</c:v>
                </c:pt>
                <c:pt idx="10894">
                  <c:v>0</c:v>
                </c:pt>
                <c:pt idx="10895">
                  <c:v>1.2409999999999799</c:v>
                </c:pt>
                <c:pt idx="10896">
                  <c:v>0.37200000000001399</c:v>
                </c:pt>
                <c:pt idx="10897">
                  <c:v>0</c:v>
                </c:pt>
                <c:pt idx="10898">
                  <c:v>0</c:v>
                </c:pt>
                <c:pt idx="10899">
                  <c:v>0</c:v>
                </c:pt>
                <c:pt idx="10900">
                  <c:v>0</c:v>
                </c:pt>
                <c:pt idx="10901">
                  <c:v>-0.24799999999999001</c:v>
                </c:pt>
                <c:pt idx="10902">
                  <c:v>-0.12400000000002299</c:v>
                </c:pt>
                <c:pt idx="10903">
                  <c:v>-0.62099999999998001</c:v>
                </c:pt>
                <c:pt idx="10904">
                  <c:v>-1.11700000000001</c:v>
                </c:pt>
                <c:pt idx="10905">
                  <c:v>-0.992999999999995</c:v>
                </c:pt>
                <c:pt idx="10906">
                  <c:v>0</c:v>
                </c:pt>
                <c:pt idx="10907">
                  <c:v>0</c:v>
                </c:pt>
                <c:pt idx="10908">
                  <c:v>0</c:v>
                </c:pt>
                <c:pt idx="10909">
                  <c:v>0</c:v>
                </c:pt>
                <c:pt idx="10910">
                  <c:v>0</c:v>
                </c:pt>
                <c:pt idx="10911">
                  <c:v>-0.37200000000001399</c:v>
                </c:pt>
                <c:pt idx="10912">
                  <c:v>0</c:v>
                </c:pt>
                <c:pt idx="10913">
                  <c:v>0</c:v>
                </c:pt>
                <c:pt idx="10914">
                  <c:v>0.49600000000003702</c:v>
                </c:pt>
                <c:pt idx="10915">
                  <c:v>0</c:v>
                </c:pt>
                <c:pt idx="10916">
                  <c:v>0</c:v>
                </c:pt>
                <c:pt idx="10917">
                  <c:v>0</c:v>
                </c:pt>
                <c:pt idx="10918">
                  <c:v>0.12400000000002299</c:v>
                </c:pt>
                <c:pt idx="10919">
                  <c:v>0.37200000000001399</c:v>
                </c:pt>
                <c:pt idx="10920">
                  <c:v>0</c:v>
                </c:pt>
                <c:pt idx="10921">
                  <c:v>-0.86900000000002797</c:v>
                </c:pt>
                <c:pt idx="10922">
                  <c:v>-0.24799999999999001</c:v>
                </c:pt>
                <c:pt idx="10923">
                  <c:v>0.24799999999999001</c:v>
                </c:pt>
                <c:pt idx="10924">
                  <c:v>0</c:v>
                </c:pt>
                <c:pt idx="10925">
                  <c:v>0</c:v>
                </c:pt>
                <c:pt idx="10926">
                  <c:v>0</c:v>
                </c:pt>
                <c:pt idx="10927">
                  <c:v>-0.86899999999997102</c:v>
                </c:pt>
                <c:pt idx="10928">
                  <c:v>-0.86900000000002797</c:v>
                </c:pt>
                <c:pt idx="10929">
                  <c:v>0</c:v>
                </c:pt>
                <c:pt idx="10930">
                  <c:v>0</c:v>
                </c:pt>
                <c:pt idx="10931">
                  <c:v>0.49600000000003702</c:v>
                </c:pt>
                <c:pt idx="10932">
                  <c:v>0</c:v>
                </c:pt>
                <c:pt idx="10933">
                  <c:v>0</c:v>
                </c:pt>
                <c:pt idx="10934">
                  <c:v>0</c:v>
                </c:pt>
                <c:pt idx="10935">
                  <c:v>0</c:v>
                </c:pt>
                <c:pt idx="10936">
                  <c:v>-0.12400000000002299</c:v>
                </c:pt>
                <c:pt idx="10937">
                  <c:v>0.992999999999995</c:v>
                </c:pt>
                <c:pt idx="10938">
                  <c:v>-0.992999999999995</c:v>
                </c:pt>
                <c:pt idx="10939">
                  <c:v>-1.4889999999999699</c:v>
                </c:pt>
                <c:pt idx="10940">
                  <c:v>0</c:v>
                </c:pt>
                <c:pt idx="10941">
                  <c:v>1.8619999999999599</c:v>
                </c:pt>
                <c:pt idx="10942">
                  <c:v>0</c:v>
                </c:pt>
                <c:pt idx="10943">
                  <c:v>0</c:v>
                </c:pt>
                <c:pt idx="10944">
                  <c:v>0</c:v>
                </c:pt>
                <c:pt idx="10945">
                  <c:v>0.37199999999995698</c:v>
                </c:pt>
                <c:pt idx="10946">
                  <c:v>-0.37199999999995698</c:v>
                </c:pt>
                <c:pt idx="10947">
                  <c:v>0.37199999999995698</c:v>
                </c:pt>
                <c:pt idx="10948">
                  <c:v>-0.24799999999999001</c:v>
                </c:pt>
                <c:pt idx="10949">
                  <c:v>0</c:v>
                </c:pt>
                <c:pt idx="10950">
                  <c:v>-0.123999999999966</c:v>
                </c:pt>
                <c:pt idx="10951">
                  <c:v>0</c:v>
                </c:pt>
                <c:pt idx="10952">
                  <c:v>0</c:v>
                </c:pt>
                <c:pt idx="10953">
                  <c:v>0</c:v>
                </c:pt>
                <c:pt idx="10954">
                  <c:v>0.62099999999998001</c:v>
                </c:pt>
                <c:pt idx="10955">
                  <c:v>-0.62099999999998001</c:v>
                </c:pt>
                <c:pt idx="10956">
                  <c:v>0.37200000000001399</c:v>
                </c:pt>
                <c:pt idx="10957">
                  <c:v>0</c:v>
                </c:pt>
                <c:pt idx="10958">
                  <c:v>0</c:v>
                </c:pt>
                <c:pt idx="10959">
                  <c:v>-0.37200000000001399</c:v>
                </c:pt>
                <c:pt idx="10960">
                  <c:v>0</c:v>
                </c:pt>
                <c:pt idx="10961">
                  <c:v>0</c:v>
                </c:pt>
                <c:pt idx="10962">
                  <c:v>0</c:v>
                </c:pt>
                <c:pt idx="10963">
                  <c:v>0.24799999999999001</c:v>
                </c:pt>
                <c:pt idx="10964">
                  <c:v>0</c:v>
                </c:pt>
                <c:pt idx="10965">
                  <c:v>0.125</c:v>
                </c:pt>
                <c:pt idx="10966">
                  <c:v>0.62000000000000399</c:v>
                </c:pt>
                <c:pt idx="10967">
                  <c:v>1.2409999999999799</c:v>
                </c:pt>
                <c:pt idx="10968">
                  <c:v>0</c:v>
                </c:pt>
                <c:pt idx="10969">
                  <c:v>0</c:v>
                </c:pt>
                <c:pt idx="10970">
                  <c:v>0</c:v>
                </c:pt>
                <c:pt idx="10971">
                  <c:v>0</c:v>
                </c:pt>
                <c:pt idx="10972">
                  <c:v>-0.992999999999995</c:v>
                </c:pt>
                <c:pt idx="10973">
                  <c:v>1.2409999999999799</c:v>
                </c:pt>
                <c:pt idx="10974">
                  <c:v>-1.2409999999999799</c:v>
                </c:pt>
                <c:pt idx="10975">
                  <c:v>-0.24900000000002301</c:v>
                </c:pt>
                <c:pt idx="10976">
                  <c:v>-0.123999999999966</c:v>
                </c:pt>
                <c:pt idx="10977">
                  <c:v>0.123999999999966</c:v>
                </c:pt>
                <c:pt idx="10978">
                  <c:v>0</c:v>
                </c:pt>
                <c:pt idx="10979">
                  <c:v>0</c:v>
                </c:pt>
                <c:pt idx="10980">
                  <c:v>0</c:v>
                </c:pt>
                <c:pt idx="10981">
                  <c:v>1.11700000000001</c:v>
                </c:pt>
                <c:pt idx="10982">
                  <c:v>0.24799999999999001</c:v>
                </c:pt>
                <c:pt idx="10983">
                  <c:v>0</c:v>
                </c:pt>
                <c:pt idx="10984">
                  <c:v>0</c:v>
                </c:pt>
                <c:pt idx="10985">
                  <c:v>0.24900000000002301</c:v>
                </c:pt>
                <c:pt idx="10986">
                  <c:v>-0.37299999999999001</c:v>
                </c:pt>
                <c:pt idx="10987">
                  <c:v>0</c:v>
                </c:pt>
                <c:pt idx="10988">
                  <c:v>0</c:v>
                </c:pt>
                <c:pt idx="10989">
                  <c:v>0</c:v>
                </c:pt>
                <c:pt idx="10990">
                  <c:v>0.992999999999995</c:v>
                </c:pt>
                <c:pt idx="10991">
                  <c:v>0.123999999999966</c:v>
                </c:pt>
                <c:pt idx="10992">
                  <c:v>0.37300000000004702</c:v>
                </c:pt>
                <c:pt idx="10993">
                  <c:v>0.49599999999998001</c:v>
                </c:pt>
                <c:pt idx="10994">
                  <c:v>0</c:v>
                </c:pt>
                <c:pt idx="10995">
                  <c:v>0</c:v>
                </c:pt>
                <c:pt idx="10996">
                  <c:v>0</c:v>
                </c:pt>
                <c:pt idx="10997">
                  <c:v>0</c:v>
                </c:pt>
                <c:pt idx="10998">
                  <c:v>0</c:v>
                </c:pt>
                <c:pt idx="10999">
                  <c:v>-1.36499999999995</c:v>
                </c:pt>
                <c:pt idx="11000">
                  <c:v>-0.12400000000002299</c:v>
                </c:pt>
                <c:pt idx="11001">
                  <c:v>0</c:v>
                </c:pt>
                <c:pt idx="11002">
                  <c:v>0.62099999999998001</c:v>
                </c:pt>
                <c:pt idx="11003">
                  <c:v>0.37200000000001399</c:v>
                </c:pt>
                <c:pt idx="11004">
                  <c:v>-0.37200000000001399</c:v>
                </c:pt>
                <c:pt idx="11005">
                  <c:v>0</c:v>
                </c:pt>
                <c:pt idx="11006">
                  <c:v>0</c:v>
                </c:pt>
                <c:pt idx="11007">
                  <c:v>0</c:v>
                </c:pt>
                <c:pt idx="11008">
                  <c:v>0</c:v>
                </c:pt>
                <c:pt idx="11009">
                  <c:v>0.62000000000000399</c:v>
                </c:pt>
                <c:pt idx="11010">
                  <c:v>0.62099999999998001</c:v>
                </c:pt>
                <c:pt idx="11011">
                  <c:v>-0.62099999999998001</c:v>
                </c:pt>
                <c:pt idx="11012">
                  <c:v>0.992999999999995</c:v>
                </c:pt>
                <c:pt idx="11013">
                  <c:v>-1.11700000000001</c:v>
                </c:pt>
                <c:pt idx="11014">
                  <c:v>0</c:v>
                </c:pt>
                <c:pt idx="11015">
                  <c:v>0</c:v>
                </c:pt>
                <c:pt idx="11016">
                  <c:v>0</c:v>
                </c:pt>
                <c:pt idx="11017">
                  <c:v>0</c:v>
                </c:pt>
                <c:pt idx="11018">
                  <c:v>0.49600000000003702</c:v>
                </c:pt>
                <c:pt idx="11019">
                  <c:v>0</c:v>
                </c:pt>
                <c:pt idx="11020">
                  <c:v>0.86899999999997102</c:v>
                </c:pt>
                <c:pt idx="11021">
                  <c:v>-0.62099999999998001</c:v>
                </c:pt>
                <c:pt idx="11022">
                  <c:v>0</c:v>
                </c:pt>
                <c:pt idx="11023">
                  <c:v>0</c:v>
                </c:pt>
                <c:pt idx="11024">
                  <c:v>0</c:v>
                </c:pt>
                <c:pt idx="11025">
                  <c:v>0</c:v>
                </c:pt>
                <c:pt idx="11026">
                  <c:v>0.125</c:v>
                </c:pt>
                <c:pt idx="11027">
                  <c:v>0</c:v>
                </c:pt>
                <c:pt idx="11028">
                  <c:v>-1.11699999999996</c:v>
                </c:pt>
                <c:pt idx="11029">
                  <c:v>0</c:v>
                </c:pt>
                <c:pt idx="11030">
                  <c:v>0.867999999999995</c:v>
                </c:pt>
                <c:pt idx="11031">
                  <c:v>0.49699999999995698</c:v>
                </c:pt>
                <c:pt idx="11032">
                  <c:v>0</c:v>
                </c:pt>
                <c:pt idx="11033">
                  <c:v>0</c:v>
                </c:pt>
                <c:pt idx="11034">
                  <c:v>0</c:v>
                </c:pt>
                <c:pt idx="11035">
                  <c:v>0</c:v>
                </c:pt>
                <c:pt idx="11036">
                  <c:v>-0.37200000000001399</c:v>
                </c:pt>
                <c:pt idx="11037">
                  <c:v>0.867999999999995</c:v>
                </c:pt>
                <c:pt idx="11038">
                  <c:v>-0.49599999999998001</c:v>
                </c:pt>
                <c:pt idx="11039">
                  <c:v>0.49599999999998001</c:v>
                </c:pt>
                <c:pt idx="11040">
                  <c:v>0.24900000000002301</c:v>
                </c:pt>
                <c:pt idx="11041">
                  <c:v>0</c:v>
                </c:pt>
                <c:pt idx="11042">
                  <c:v>0</c:v>
                </c:pt>
                <c:pt idx="11043">
                  <c:v>0</c:v>
                </c:pt>
                <c:pt idx="11044">
                  <c:v>1.6139999999999699</c:v>
                </c:pt>
                <c:pt idx="11045">
                  <c:v>0.24799999999999001</c:v>
                </c:pt>
                <c:pt idx="11046">
                  <c:v>0</c:v>
                </c:pt>
                <c:pt idx="11047">
                  <c:v>0</c:v>
                </c:pt>
                <c:pt idx="11048">
                  <c:v>-0.123999999999966</c:v>
                </c:pt>
                <c:pt idx="11049">
                  <c:v>-0.62100000000003697</c:v>
                </c:pt>
                <c:pt idx="11050">
                  <c:v>0</c:v>
                </c:pt>
                <c:pt idx="11051">
                  <c:v>0</c:v>
                </c:pt>
                <c:pt idx="11052">
                  <c:v>0</c:v>
                </c:pt>
                <c:pt idx="11053">
                  <c:v>-0.12400000000002299</c:v>
                </c:pt>
                <c:pt idx="11054">
                  <c:v>0</c:v>
                </c:pt>
                <c:pt idx="11055">
                  <c:v>53.988999999999997</c:v>
                </c:pt>
                <c:pt idx="11056">
                  <c:v>24.326999999999899</c:v>
                </c:pt>
                <c:pt idx="11057">
                  <c:v>0.74399999999997102</c:v>
                </c:pt>
                <c:pt idx="11058">
                  <c:v>-0.74399999999997102</c:v>
                </c:pt>
                <c:pt idx="11059">
                  <c:v>0</c:v>
                </c:pt>
                <c:pt idx="11060">
                  <c:v>0</c:v>
                </c:pt>
                <c:pt idx="11061">
                  <c:v>0</c:v>
                </c:pt>
                <c:pt idx="11062">
                  <c:v>2.23399999999998</c:v>
                </c:pt>
                <c:pt idx="11063">
                  <c:v>0</c:v>
                </c:pt>
                <c:pt idx="11064">
                  <c:v>0.123999999999966</c:v>
                </c:pt>
                <c:pt idx="11065">
                  <c:v>-0.24799999999999001</c:v>
                </c:pt>
                <c:pt idx="11066">
                  <c:v>0.12400000000002299</c:v>
                </c:pt>
                <c:pt idx="11067">
                  <c:v>0</c:v>
                </c:pt>
                <c:pt idx="11068">
                  <c:v>0</c:v>
                </c:pt>
                <c:pt idx="11069">
                  <c:v>0</c:v>
                </c:pt>
                <c:pt idx="11070">
                  <c:v>0</c:v>
                </c:pt>
                <c:pt idx="11071">
                  <c:v>0</c:v>
                </c:pt>
                <c:pt idx="11072">
                  <c:v>1.4890000000000301</c:v>
                </c:pt>
                <c:pt idx="11073">
                  <c:v>0</c:v>
                </c:pt>
                <c:pt idx="11074">
                  <c:v>-0.24799999999999001</c:v>
                </c:pt>
                <c:pt idx="11075">
                  <c:v>-1.365</c:v>
                </c:pt>
                <c:pt idx="11076">
                  <c:v>0</c:v>
                </c:pt>
                <c:pt idx="11077">
                  <c:v>0</c:v>
                </c:pt>
                <c:pt idx="11078">
                  <c:v>0</c:v>
                </c:pt>
                <c:pt idx="11079">
                  <c:v>0</c:v>
                </c:pt>
                <c:pt idx="11080">
                  <c:v>0</c:v>
                </c:pt>
                <c:pt idx="11081">
                  <c:v>-0.49600000000003702</c:v>
                </c:pt>
                <c:pt idx="11082">
                  <c:v>-0.125</c:v>
                </c:pt>
                <c:pt idx="11083">
                  <c:v>0.125</c:v>
                </c:pt>
                <c:pt idx="11084">
                  <c:v>0.62000000000000399</c:v>
                </c:pt>
                <c:pt idx="11085">
                  <c:v>0</c:v>
                </c:pt>
                <c:pt idx="11086">
                  <c:v>0</c:v>
                </c:pt>
                <c:pt idx="11087">
                  <c:v>0</c:v>
                </c:pt>
                <c:pt idx="11088">
                  <c:v>0</c:v>
                </c:pt>
                <c:pt idx="11089">
                  <c:v>-0.62099999999998001</c:v>
                </c:pt>
                <c:pt idx="11090">
                  <c:v>0</c:v>
                </c:pt>
                <c:pt idx="11091">
                  <c:v>0</c:v>
                </c:pt>
                <c:pt idx="11092">
                  <c:v>0</c:v>
                </c:pt>
                <c:pt idx="11093">
                  <c:v>0.37299999999999001</c:v>
                </c:pt>
                <c:pt idx="11094">
                  <c:v>0</c:v>
                </c:pt>
                <c:pt idx="11095">
                  <c:v>0</c:v>
                </c:pt>
                <c:pt idx="11096">
                  <c:v>0</c:v>
                </c:pt>
                <c:pt idx="11097">
                  <c:v>0</c:v>
                </c:pt>
                <c:pt idx="11098">
                  <c:v>0.49599999999998001</c:v>
                </c:pt>
                <c:pt idx="11099">
                  <c:v>1.3659999999999799</c:v>
                </c:pt>
                <c:pt idx="11100">
                  <c:v>-0.37299999999999001</c:v>
                </c:pt>
                <c:pt idx="11101">
                  <c:v>0</c:v>
                </c:pt>
                <c:pt idx="11102">
                  <c:v>-3.3509999999999902</c:v>
                </c:pt>
                <c:pt idx="11103">
                  <c:v>0</c:v>
                </c:pt>
                <c:pt idx="11104">
                  <c:v>0</c:v>
                </c:pt>
                <c:pt idx="11105">
                  <c:v>0</c:v>
                </c:pt>
                <c:pt idx="11106">
                  <c:v>0</c:v>
                </c:pt>
                <c:pt idx="11107">
                  <c:v>-0.62000000000000399</c:v>
                </c:pt>
                <c:pt idx="11108">
                  <c:v>0</c:v>
                </c:pt>
                <c:pt idx="11109">
                  <c:v>0.992999999999995</c:v>
                </c:pt>
                <c:pt idx="11110">
                  <c:v>1.365</c:v>
                </c:pt>
                <c:pt idx="11111">
                  <c:v>0</c:v>
                </c:pt>
                <c:pt idx="11112">
                  <c:v>0.37200000000001399</c:v>
                </c:pt>
                <c:pt idx="11113">
                  <c:v>0</c:v>
                </c:pt>
                <c:pt idx="11114">
                  <c:v>0</c:v>
                </c:pt>
                <c:pt idx="11115">
                  <c:v>0</c:v>
                </c:pt>
                <c:pt idx="11116">
                  <c:v>0.74500000000000399</c:v>
                </c:pt>
                <c:pt idx="11117">
                  <c:v>0</c:v>
                </c:pt>
                <c:pt idx="11118">
                  <c:v>-2.4820000000000202</c:v>
                </c:pt>
                <c:pt idx="11119">
                  <c:v>0</c:v>
                </c:pt>
                <c:pt idx="11120">
                  <c:v>0.12400000000002299</c:v>
                </c:pt>
                <c:pt idx="11121">
                  <c:v>0</c:v>
                </c:pt>
                <c:pt idx="11122">
                  <c:v>0</c:v>
                </c:pt>
                <c:pt idx="11123">
                  <c:v>0</c:v>
                </c:pt>
                <c:pt idx="11124">
                  <c:v>0</c:v>
                </c:pt>
                <c:pt idx="11125">
                  <c:v>0</c:v>
                </c:pt>
                <c:pt idx="11126">
                  <c:v>0.123999999999966</c:v>
                </c:pt>
                <c:pt idx="11127">
                  <c:v>0.24800000000004699</c:v>
                </c:pt>
                <c:pt idx="11128">
                  <c:v>1.6139999999999699</c:v>
                </c:pt>
                <c:pt idx="11129">
                  <c:v>0</c:v>
                </c:pt>
                <c:pt idx="11130">
                  <c:v>-0.62099999999998001</c:v>
                </c:pt>
                <c:pt idx="11131">
                  <c:v>0</c:v>
                </c:pt>
                <c:pt idx="11132">
                  <c:v>0</c:v>
                </c:pt>
                <c:pt idx="11133">
                  <c:v>0</c:v>
                </c:pt>
                <c:pt idx="11134">
                  <c:v>1.11699999999996</c:v>
                </c:pt>
                <c:pt idx="11135">
                  <c:v>0</c:v>
                </c:pt>
                <c:pt idx="11136">
                  <c:v>0</c:v>
                </c:pt>
                <c:pt idx="11137">
                  <c:v>0</c:v>
                </c:pt>
                <c:pt idx="11138">
                  <c:v>0.74500000000000399</c:v>
                </c:pt>
                <c:pt idx="11139">
                  <c:v>-0.74500000000000399</c:v>
                </c:pt>
                <c:pt idx="11140">
                  <c:v>0</c:v>
                </c:pt>
                <c:pt idx="11141">
                  <c:v>0</c:v>
                </c:pt>
                <c:pt idx="11142">
                  <c:v>0</c:v>
                </c:pt>
                <c:pt idx="11143">
                  <c:v>0.12400000000002299</c:v>
                </c:pt>
                <c:pt idx="11144">
                  <c:v>0.123999999999966</c:v>
                </c:pt>
                <c:pt idx="11145">
                  <c:v>0</c:v>
                </c:pt>
                <c:pt idx="11146">
                  <c:v>0</c:v>
                </c:pt>
                <c:pt idx="11147">
                  <c:v>0.62000000000000399</c:v>
                </c:pt>
                <c:pt idx="11148">
                  <c:v>0</c:v>
                </c:pt>
                <c:pt idx="11149">
                  <c:v>0</c:v>
                </c:pt>
                <c:pt idx="11150">
                  <c:v>0</c:v>
                </c:pt>
                <c:pt idx="11151">
                  <c:v>0</c:v>
                </c:pt>
                <c:pt idx="11152">
                  <c:v>0.123999999999966</c:v>
                </c:pt>
                <c:pt idx="11153">
                  <c:v>0</c:v>
                </c:pt>
                <c:pt idx="11154">
                  <c:v>0</c:v>
                </c:pt>
                <c:pt idx="11155">
                  <c:v>-0.24799999999999001</c:v>
                </c:pt>
                <c:pt idx="11156">
                  <c:v>-0.37200000000001399</c:v>
                </c:pt>
                <c:pt idx="11157">
                  <c:v>0</c:v>
                </c:pt>
                <c:pt idx="11158">
                  <c:v>0</c:v>
                </c:pt>
                <c:pt idx="11159">
                  <c:v>0</c:v>
                </c:pt>
                <c:pt idx="11160">
                  <c:v>0</c:v>
                </c:pt>
                <c:pt idx="11161">
                  <c:v>0</c:v>
                </c:pt>
                <c:pt idx="11162">
                  <c:v>0.37299999999999001</c:v>
                </c:pt>
                <c:pt idx="11163">
                  <c:v>0</c:v>
                </c:pt>
                <c:pt idx="11164">
                  <c:v>-0.49700000000001399</c:v>
                </c:pt>
                <c:pt idx="11165">
                  <c:v>-0.123999999999966</c:v>
                </c:pt>
                <c:pt idx="11166">
                  <c:v>0</c:v>
                </c:pt>
                <c:pt idx="11167">
                  <c:v>0</c:v>
                </c:pt>
                <c:pt idx="11168">
                  <c:v>0</c:v>
                </c:pt>
                <c:pt idx="11169">
                  <c:v>0</c:v>
                </c:pt>
                <c:pt idx="11170">
                  <c:v>0.24799999999999001</c:v>
                </c:pt>
                <c:pt idx="11171">
                  <c:v>0.86900000000002797</c:v>
                </c:pt>
                <c:pt idx="11172">
                  <c:v>0</c:v>
                </c:pt>
                <c:pt idx="11173">
                  <c:v>-0.74400000000002797</c:v>
                </c:pt>
                <c:pt idx="11174">
                  <c:v>-0.86899999999997102</c:v>
                </c:pt>
                <c:pt idx="11175">
                  <c:v>0</c:v>
                </c:pt>
                <c:pt idx="11176">
                  <c:v>0</c:v>
                </c:pt>
                <c:pt idx="11177">
                  <c:v>0</c:v>
                </c:pt>
                <c:pt idx="11178">
                  <c:v>0</c:v>
                </c:pt>
                <c:pt idx="11179">
                  <c:v>0.37200000000001399</c:v>
                </c:pt>
                <c:pt idx="11180">
                  <c:v>0.123999999999966</c:v>
                </c:pt>
                <c:pt idx="11181">
                  <c:v>0</c:v>
                </c:pt>
                <c:pt idx="11182">
                  <c:v>-0.61299999999999899</c:v>
                </c:pt>
                <c:pt idx="11183">
                  <c:v>0</c:v>
                </c:pt>
                <c:pt idx="11184">
                  <c:v>0.992999999999995</c:v>
                </c:pt>
                <c:pt idx="11185">
                  <c:v>0</c:v>
                </c:pt>
                <c:pt idx="11186">
                  <c:v>0</c:v>
                </c:pt>
                <c:pt idx="11187">
                  <c:v>0</c:v>
                </c:pt>
                <c:pt idx="11188">
                  <c:v>-1.73799999999999</c:v>
                </c:pt>
                <c:pt idx="11189">
                  <c:v>-0.62000000000000399</c:v>
                </c:pt>
                <c:pt idx="11190">
                  <c:v>-0.248999999999966</c:v>
                </c:pt>
                <c:pt idx="11191">
                  <c:v>0</c:v>
                </c:pt>
                <c:pt idx="11192">
                  <c:v>1.49</c:v>
                </c:pt>
                <c:pt idx="11193">
                  <c:v>0</c:v>
                </c:pt>
                <c:pt idx="11194">
                  <c:v>0</c:v>
                </c:pt>
                <c:pt idx="11195">
                  <c:v>0</c:v>
                </c:pt>
                <c:pt idx="11196">
                  <c:v>0</c:v>
                </c:pt>
                <c:pt idx="11197">
                  <c:v>0.12400000000002299</c:v>
                </c:pt>
                <c:pt idx="11198">
                  <c:v>0.992999999999995</c:v>
                </c:pt>
                <c:pt idx="11199">
                  <c:v>0</c:v>
                </c:pt>
                <c:pt idx="11200">
                  <c:v>-0.24799999999999001</c:v>
                </c:pt>
                <c:pt idx="11201">
                  <c:v>-0.86900000000002797</c:v>
                </c:pt>
                <c:pt idx="11202">
                  <c:v>0</c:v>
                </c:pt>
                <c:pt idx="11203">
                  <c:v>0</c:v>
                </c:pt>
                <c:pt idx="11204">
                  <c:v>0</c:v>
                </c:pt>
                <c:pt idx="11205">
                  <c:v>0</c:v>
                </c:pt>
                <c:pt idx="11206">
                  <c:v>0</c:v>
                </c:pt>
                <c:pt idx="11207">
                  <c:v>0</c:v>
                </c:pt>
                <c:pt idx="11208">
                  <c:v>0.24800000000004699</c:v>
                </c:pt>
                <c:pt idx="11209">
                  <c:v>0.123999999999966</c:v>
                </c:pt>
                <c:pt idx="11210">
                  <c:v>0.37200000000001399</c:v>
                </c:pt>
                <c:pt idx="11211">
                  <c:v>0.24799999999999001</c:v>
                </c:pt>
                <c:pt idx="11212">
                  <c:v>0</c:v>
                </c:pt>
                <c:pt idx="11213">
                  <c:v>0</c:v>
                </c:pt>
                <c:pt idx="11214">
                  <c:v>0</c:v>
                </c:pt>
                <c:pt idx="11215">
                  <c:v>0</c:v>
                </c:pt>
                <c:pt idx="11216">
                  <c:v>-0.62099999999998001</c:v>
                </c:pt>
                <c:pt idx="11217">
                  <c:v>-0.12400000000002299</c:v>
                </c:pt>
                <c:pt idx="11218">
                  <c:v>0</c:v>
                </c:pt>
                <c:pt idx="11219">
                  <c:v>0.74500000000000399</c:v>
                </c:pt>
                <c:pt idx="11220">
                  <c:v>0</c:v>
                </c:pt>
                <c:pt idx="11221">
                  <c:v>0</c:v>
                </c:pt>
                <c:pt idx="11222">
                  <c:v>0</c:v>
                </c:pt>
                <c:pt idx="11223">
                  <c:v>0</c:v>
                </c:pt>
                <c:pt idx="11224">
                  <c:v>0.62100000000003697</c:v>
                </c:pt>
                <c:pt idx="11225">
                  <c:v>0</c:v>
                </c:pt>
                <c:pt idx="11226">
                  <c:v>0.123999999999966</c:v>
                </c:pt>
                <c:pt idx="11227">
                  <c:v>0.62099999999998001</c:v>
                </c:pt>
                <c:pt idx="11228">
                  <c:v>0.12400000000002299</c:v>
                </c:pt>
                <c:pt idx="11229">
                  <c:v>0</c:v>
                </c:pt>
                <c:pt idx="11230">
                  <c:v>0</c:v>
                </c:pt>
                <c:pt idx="11231">
                  <c:v>0</c:v>
                </c:pt>
                <c:pt idx="11232">
                  <c:v>0</c:v>
                </c:pt>
                <c:pt idx="11233">
                  <c:v>0.74500000000000399</c:v>
                </c:pt>
                <c:pt idx="11234">
                  <c:v>0.74399999999997102</c:v>
                </c:pt>
                <c:pt idx="11235">
                  <c:v>-0.74399999999997102</c:v>
                </c:pt>
                <c:pt idx="11236">
                  <c:v>-1.73799999999999</c:v>
                </c:pt>
                <c:pt idx="11237">
                  <c:v>-0.12400000000002299</c:v>
                </c:pt>
                <c:pt idx="11238">
                  <c:v>0.12400000000002299</c:v>
                </c:pt>
                <c:pt idx="11239">
                  <c:v>0</c:v>
                </c:pt>
                <c:pt idx="11240">
                  <c:v>0</c:v>
                </c:pt>
                <c:pt idx="11241">
                  <c:v>0</c:v>
                </c:pt>
                <c:pt idx="11242">
                  <c:v>0</c:v>
                </c:pt>
                <c:pt idx="11243">
                  <c:v>1.4890000000000301</c:v>
                </c:pt>
                <c:pt idx="11244">
                  <c:v>0</c:v>
                </c:pt>
                <c:pt idx="11245">
                  <c:v>-0.86900000000002797</c:v>
                </c:pt>
                <c:pt idx="11246">
                  <c:v>-0.37199999999995698</c:v>
                </c:pt>
                <c:pt idx="11247">
                  <c:v>0</c:v>
                </c:pt>
                <c:pt idx="11248">
                  <c:v>0</c:v>
                </c:pt>
                <c:pt idx="11249">
                  <c:v>0</c:v>
                </c:pt>
                <c:pt idx="11250">
                  <c:v>0</c:v>
                </c:pt>
                <c:pt idx="11251">
                  <c:v>0</c:v>
                </c:pt>
                <c:pt idx="11252">
                  <c:v>1.365</c:v>
                </c:pt>
                <c:pt idx="11253">
                  <c:v>0.992999999999995</c:v>
                </c:pt>
                <c:pt idx="11254">
                  <c:v>0</c:v>
                </c:pt>
                <c:pt idx="11255">
                  <c:v>-0.62100000000003697</c:v>
                </c:pt>
                <c:pt idx="11256">
                  <c:v>-0.123999999999966</c:v>
                </c:pt>
                <c:pt idx="11257">
                  <c:v>0</c:v>
                </c:pt>
                <c:pt idx="11258">
                  <c:v>0</c:v>
                </c:pt>
                <c:pt idx="11259">
                  <c:v>0</c:v>
                </c:pt>
                <c:pt idx="11260">
                  <c:v>0</c:v>
                </c:pt>
                <c:pt idx="11261">
                  <c:v>0.123999999999966</c:v>
                </c:pt>
                <c:pt idx="11262">
                  <c:v>0</c:v>
                </c:pt>
                <c:pt idx="11263">
                  <c:v>-0.62000000000000399</c:v>
                </c:pt>
                <c:pt idx="11264">
                  <c:v>-1.98599999999999</c:v>
                </c:pt>
                <c:pt idx="11265">
                  <c:v>0</c:v>
                </c:pt>
                <c:pt idx="11266">
                  <c:v>0</c:v>
                </c:pt>
                <c:pt idx="11267">
                  <c:v>0</c:v>
                </c:pt>
                <c:pt idx="11268">
                  <c:v>0</c:v>
                </c:pt>
                <c:pt idx="11269">
                  <c:v>0.24799999999999001</c:v>
                </c:pt>
                <c:pt idx="11270">
                  <c:v>0</c:v>
                </c:pt>
                <c:pt idx="11271">
                  <c:v>0</c:v>
                </c:pt>
                <c:pt idx="11272">
                  <c:v>-0.123999999999966</c:v>
                </c:pt>
                <c:pt idx="11273">
                  <c:v>-0.99300000000005095</c:v>
                </c:pt>
                <c:pt idx="11274">
                  <c:v>0</c:v>
                </c:pt>
                <c:pt idx="11275">
                  <c:v>0</c:v>
                </c:pt>
                <c:pt idx="11276">
                  <c:v>0</c:v>
                </c:pt>
                <c:pt idx="11277">
                  <c:v>0</c:v>
                </c:pt>
                <c:pt idx="11278">
                  <c:v>0</c:v>
                </c:pt>
                <c:pt idx="11279">
                  <c:v>0.125</c:v>
                </c:pt>
                <c:pt idx="11280">
                  <c:v>0.24800000000004699</c:v>
                </c:pt>
                <c:pt idx="11281">
                  <c:v>0</c:v>
                </c:pt>
                <c:pt idx="11282">
                  <c:v>-0.62100000000003697</c:v>
                </c:pt>
                <c:pt idx="11283">
                  <c:v>-0.49599999999998001</c:v>
                </c:pt>
                <c:pt idx="11284">
                  <c:v>0</c:v>
                </c:pt>
                <c:pt idx="11285">
                  <c:v>0</c:v>
                </c:pt>
                <c:pt idx="11286">
                  <c:v>0</c:v>
                </c:pt>
                <c:pt idx="11287">
                  <c:v>0</c:v>
                </c:pt>
                <c:pt idx="11288">
                  <c:v>0.12400000000002299</c:v>
                </c:pt>
                <c:pt idx="11289">
                  <c:v>1.8620000000000201</c:v>
                </c:pt>
                <c:pt idx="11290">
                  <c:v>0</c:v>
                </c:pt>
                <c:pt idx="11291">
                  <c:v>-2.2340000000000302</c:v>
                </c:pt>
                <c:pt idx="11292">
                  <c:v>0</c:v>
                </c:pt>
                <c:pt idx="11293">
                  <c:v>0</c:v>
                </c:pt>
                <c:pt idx="11294">
                  <c:v>0</c:v>
                </c:pt>
                <c:pt idx="11295">
                  <c:v>0</c:v>
                </c:pt>
                <c:pt idx="11296">
                  <c:v>0</c:v>
                </c:pt>
                <c:pt idx="11297">
                  <c:v>0</c:v>
                </c:pt>
                <c:pt idx="11298">
                  <c:v>1.2409999999999799</c:v>
                </c:pt>
                <c:pt idx="11299">
                  <c:v>0</c:v>
                </c:pt>
                <c:pt idx="11300">
                  <c:v>0.37299999999999001</c:v>
                </c:pt>
                <c:pt idx="11301">
                  <c:v>0</c:v>
                </c:pt>
                <c:pt idx="11302">
                  <c:v>0</c:v>
                </c:pt>
                <c:pt idx="11303">
                  <c:v>0</c:v>
                </c:pt>
                <c:pt idx="11304">
                  <c:v>0</c:v>
                </c:pt>
                <c:pt idx="11305">
                  <c:v>0</c:v>
                </c:pt>
                <c:pt idx="11306">
                  <c:v>0</c:v>
                </c:pt>
                <c:pt idx="11307">
                  <c:v>1.365</c:v>
                </c:pt>
                <c:pt idx="11308">
                  <c:v>0</c:v>
                </c:pt>
                <c:pt idx="11309">
                  <c:v>0.123999999999966</c:v>
                </c:pt>
                <c:pt idx="11310">
                  <c:v>0</c:v>
                </c:pt>
                <c:pt idx="11311">
                  <c:v>0</c:v>
                </c:pt>
                <c:pt idx="11312">
                  <c:v>0</c:v>
                </c:pt>
                <c:pt idx="11313">
                  <c:v>0</c:v>
                </c:pt>
                <c:pt idx="11314">
                  <c:v>0</c:v>
                </c:pt>
                <c:pt idx="11315">
                  <c:v>-0.248999999999966</c:v>
                </c:pt>
                <c:pt idx="11316">
                  <c:v>0</c:v>
                </c:pt>
                <c:pt idx="11317">
                  <c:v>-0.12400000000002299</c:v>
                </c:pt>
                <c:pt idx="11318">
                  <c:v>0</c:v>
                </c:pt>
                <c:pt idx="11319">
                  <c:v>0</c:v>
                </c:pt>
                <c:pt idx="11320">
                  <c:v>0</c:v>
                </c:pt>
                <c:pt idx="11321">
                  <c:v>0</c:v>
                </c:pt>
                <c:pt idx="11322">
                  <c:v>0</c:v>
                </c:pt>
                <c:pt idx="11323">
                  <c:v>1.365</c:v>
                </c:pt>
                <c:pt idx="11324">
                  <c:v>-1.365</c:v>
                </c:pt>
                <c:pt idx="11325">
                  <c:v>-12.659999999999901</c:v>
                </c:pt>
                <c:pt idx="11326">
                  <c:v>-63.548000000000002</c:v>
                </c:pt>
                <c:pt idx="11327">
                  <c:v>-1.9850000000000101</c:v>
                </c:pt>
                <c:pt idx="11328">
                  <c:v>-0.37299999999999001</c:v>
                </c:pt>
                <c:pt idx="11329">
                  <c:v>0</c:v>
                </c:pt>
                <c:pt idx="11330">
                  <c:v>0</c:v>
                </c:pt>
                <c:pt idx="11331">
                  <c:v>0</c:v>
                </c:pt>
                <c:pt idx="11332">
                  <c:v>0</c:v>
                </c:pt>
                <c:pt idx="11333">
                  <c:v>-0.49700000000001399</c:v>
                </c:pt>
                <c:pt idx="11334">
                  <c:v>0</c:v>
                </c:pt>
                <c:pt idx="11335">
                  <c:v>0.24799999999999001</c:v>
                </c:pt>
                <c:pt idx="11336">
                  <c:v>0</c:v>
                </c:pt>
                <c:pt idx="11337">
                  <c:v>-0.37199999999995698</c:v>
                </c:pt>
                <c:pt idx="11338">
                  <c:v>0</c:v>
                </c:pt>
                <c:pt idx="11339">
                  <c:v>0</c:v>
                </c:pt>
                <c:pt idx="11340">
                  <c:v>0</c:v>
                </c:pt>
                <c:pt idx="11341">
                  <c:v>-0.74500000000000399</c:v>
                </c:pt>
                <c:pt idx="11342">
                  <c:v>0</c:v>
                </c:pt>
                <c:pt idx="11343">
                  <c:v>0</c:v>
                </c:pt>
                <c:pt idx="11344">
                  <c:v>1.49</c:v>
                </c:pt>
                <c:pt idx="11345">
                  <c:v>0.37199999999995698</c:v>
                </c:pt>
                <c:pt idx="11346">
                  <c:v>0.24799999999999001</c:v>
                </c:pt>
                <c:pt idx="11347">
                  <c:v>0</c:v>
                </c:pt>
                <c:pt idx="11348">
                  <c:v>0</c:v>
                </c:pt>
                <c:pt idx="11349">
                  <c:v>0</c:v>
                </c:pt>
                <c:pt idx="11350">
                  <c:v>0.74500000000000399</c:v>
                </c:pt>
                <c:pt idx="11351">
                  <c:v>-0.74500000000000399</c:v>
                </c:pt>
                <c:pt idx="11352">
                  <c:v>0.49700000000001399</c:v>
                </c:pt>
                <c:pt idx="11353">
                  <c:v>-0.62099999999998001</c:v>
                </c:pt>
                <c:pt idx="11354">
                  <c:v>-1.73799999999999</c:v>
                </c:pt>
                <c:pt idx="11355">
                  <c:v>0</c:v>
                </c:pt>
                <c:pt idx="11356">
                  <c:v>0</c:v>
                </c:pt>
                <c:pt idx="11357">
                  <c:v>0</c:v>
                </c:pt>
                <c:pt idx="11358">
                  <c:v>0</c:v>
                </c:pt>
                <c:pt idx="11359">
                  <c:v>0</c:v>
                </c:pt>
                <c:pt idx="11360">
                  <c:v>0.62099999999998001</c:v>
                </c:pt>
                <c:pt idx="11361">
                  <c:v>0</c:v>
                </c:pt>
                <c:pt idx="11362">
                  <c:v>0</c:v>
                </c:pt>
                <c:pt idx="11363">
                  <c:v>0</c:v>
                </c:pt>
                <c:pt idx="11364">
                  <c:v>0</c:v>
                </c:pt>
                <c:pt idx="11365">
                  <c:v>0</c:v>
                </c:pt>
                <c:pt idx="11366">
                  <c:v>0</c:v>
                </c:pt>
                <c:pt idx="11367">
                  <c:v>0</c:v>
                </c:pt>
                <c:pt idx="11368">
                  <c:v>-0.12400000000002299</c:v>
                </c:pt>
                <c:pt idx="11369">
                  <c:v>0</c:v>
                </c:pt>
                <c:pt idx="11370">
                  <c:v>2.3580000000000001</c:v>
                </c:pt>
                <c:pt idx="11371">
                  <c:v>0</c:v>
                </c:pt>
                <c:pt idx="11372">
                  <c:v>-1.11699999999996</c:v>
                </c:pt>
                <c:pt idx="11373">
                  <c:v>0</c:v>
                </c:pt>
                <c:pt idx="11374">
                  <c:v>0</c:v>
                </c:pt>
                <c:pt idx="11375">
                  <c:v>0</c:v>
                </c:pt>
                <c:pt idx="11376">
                  <c:v>0</c:v>
                </c:pt>
                <c:pt idx="11377">
                  <c:v>-1.11700000000001</c:v>
                </c:pt>
                <c:pt idx="11378">
                  <c:v>0.49599999999998001</c:v>
                </c:pt>
                <c:pt idx="11379">
                  <c:v>-1.11699999999996</c:v>
                </c:pt>
                <c:pt idx="11380">
                  <c:v>0.62099999999998001</c:v>
                </c:pt>
                <c:pt idx="11381">
                  <c:v>-0.62099999999998001</c:v>
                </c:pt>
                <c:pt idx="11382">
                  <c:v>0.49699999999995698</c:v>
                </c:pt>
                <c:pt idx="11383">
                  <c:v>0</c:v>
                </c:pt>
                <c:pt idx="11384">
                  <c:v>0</c:v>
                </c:pt>
                <c:pt idx="11385">
                  <c:v>0</c:v>
                </c:pt>
                <c:pt idx="11386">
                  <c:v>0</c:v>
                </c:pt>
                <c:pt idx="11387">
                  <c:v>0.74500000000000399</c:v>
                </c:pt>
                <c:pt idx="11388">
                  <c:v>-0.62000000000000399</c:v>
                </c:pt>
                <c:pt idx="11389">
                  <c:v>0.37199999999995698</c:v>
                </c:pt>
                <c:pt idx="11390">
                  <c:v>-0.37199999999995698</c:v>
                </c:pt>
                <c:pt idx="11391">
                  <c:v>-0.24900000000002301</c:v>
                </c:pt>
                <c:pt idx="11392">
                  <c:v>0</c:v>
                </c:pt>
                <c:pt idx="11393">
                  <c:v>0</c:v>
                </c:pt>
                <c:pt idx="11394">
                  <c:v>0</c:v>
                </c:pt>
                <c:pt idx="11395">
                  <c:v>0</c:v>
                </c:pt>
                <c:pt idx="11396">
                  <c:v>0</c:v>
                </c:pt>
                <c:pt idx="11397">
                  <c:v>-0.12400000000002299</c:v>
                </c:pt>
                <c:pt idx="11398">
                  <c:v>0</c:v>
                </c:pt>
                <c:pt idx="11399">
                  <c:v>0</c:v>
                </c:pt>
                <c:pt idx="11400">
                  <c:v>-0.24900000000002301</c:v>
                </c:pt>
                <c:pt idx="11401">
                  <c:v>0</c:v>
                </c:pt>
                <c:pt idx="11402">
                  <c:v>0</c:v>
                </c:pt>
                <c:pt idx="11403">
                  <c:v>0</c:v>
                </c:pt>
                <c:pt idx="11404">
                  <c:v>-0.49599999999998001</c:v>
                </c:pt>
                <c:pt idx="11405">
                  <c:v>0.74399999999997102</c:v>
                </c:pt>
                <c:pt idx="11406">
                  <c:v>-0.74399999999997102</c:v>
                </c:pt>
                <c:pt idx="11407">
                  <c:v>-0.125</c:v>
                </c:pt>
                <c:pt idx="11408">
                  <c:v>0</c:v>
                </c:pt>
                <c:pt idx="11409">
                  <c:v>0.37299999999999001</c:v>
                </c:pt>
                <c:pt idx="11410">
                  <c:v>0</c:v>
                </c:pt>
                <c:pt idx="11411">
                  <c:v>0</c:v>
                </c:pt>
                <c:pt idx="11412">
                  <c:v>0</c:v>
                </c:pt>
                <c:pt idx="11413">
                  <c:v>0</c:v>
                </c:pt>
                <c:pt idx="11414">
                  <c:v>0</c:v>
                </c:pt>
                <c:pt idx="11415">
                  <c:v>-0.123999999999966</c:v>
                </c:pt>
                <c:pt idx="11416">
                  <c:v>-0.49600000000003702</c:v>
                </c:pt>
                <c:pt idx="11417">
                  <c:v>0</c:v>
                </c:pt>
                <c:pt idx="11418">
                  <c:v>2.4820000000000202</c:v>
                </c:pt>
                <c:pt idx="11419">
                  <c:v>0</c:v>
                </c:pt>
                <c:pt idx="11420">
                  <c:v>0</c:v>
                </c:pt>
                <c:pt idx="11421">
                  <c:v>0</c:v>
                </c:pt>
                <c:pt idx="11422">
                  <c:v>-0.37199999999995698</c:v>
                </c:pt>
                <c:pt idx="11423">
                  <c:v>-0.49700000000001399</c:v>
                </c:pt>
                <c:pt idx="11424">
                  <c:v>0</c:v>
                </c:pt>
                <c:pt idx="11425">
                  <c:v>0.37299999999999001</c:v>
                </c:pt>
                <c:pt idx="11426">
                  <c:v>1.365</c:v>
                </c:pt>
                <c:pt idx="11427">
                  <c:v>0</c:v>
                </c:pt>
                <c:pt idx="11428">
                  <c:v>0</c:v>
                </c:pt>
                <c:pt idx="11429">
                  <c:v>0</c:v>
                </c:pt>
                <c:pt idx="11430">
                  <c:v>0</c:v>
                </c:pt>
                <c:pt idx="11431">
                  <c:v>0</c:v>
                </c:pt>
                <c:pt idx="11432">
                  <c:v>0.248999999999966</c:v>
                </c:pt>
                <c:pt idx="11433">
                  <c:v>0</c:v>
                </c:pt>
                <c:pt idx="11434">
                  <c:v>-0.74500000000000399</c:v>
                </c:pt>
                <c:pt idx="11435">
                  <c:v>-2.3580000000000001</c:v>
                </c:pt>
                <c:pt idx="11436">
                  <c:v>0</c:v>
                </c:pt>
                <c:pt idx="11437">
                  <c:v>0</c:v>
                </c:pt>
                <c:pt idx="11438">
                  <c:v>0</c:v>
                </c:pt>
                <c:pt idx="11439">
                  <c:v>0</c:v>
                </c:pt>
                <c:pt idx="11440">
                  <c:v>0</c:v>
                </c:pt>
                <c:pt idx="11441">
                  <c:v>0.123999999999966</c:v>
                </c:pt>
                <c:pt idx="11442">
                  <c:v>0.86900000000002797</c:v>
                </c:pt>
                <c:pt idx="11443">
                  <c:v>0.86899999999997102</c:v>
                </c:pt>
                <c:pt idx="11444">
                  <c:v>0</c:v>
                </c:pt>
                <c:pt idx="11445">
                  <c:v>-0.123999999999966</c:v>
                </c:pt>
                <c:pt idx="11446">
                  <c:v>0</c:v>
                </c:pt>
                <c:pt idx="11447">
                  <c:v>0</c:v>
                </c:pt>
                <c:pt idx="11448">
                  <c:v>0</c:v>
                </c:pt>
                <c:pt idx="11449">
                  <c:v>-0.61999999999994704</c:v>
                </c:pt>
                <c:pt idx="11450">
                  <c:v>0</c:v>
                </c:pt>
                <c:pt idx="11451">
                  <c:v>0.37199999999995698</c:v>
                </c:pt>
                <c:pt idx="11452">
                  <c:v>0</c:v>
                </c:pt>
                <c:pt idx="11453">
                  <c:v>-0.74500000000000399</c:v>
                </c:pt>
                <c:pt idx="11454">
                  <c:v>-1.36499999999995</c:v>
                </c:pt>
                <c:pt idx="11455">
                  <c:v>0</c:v>
                </c:pt>
                <c:pt idx="11456">
                  <c:v>0</c:v>
                </c:pt>
                <c:pt idx="11457">
                  <c:v>0</c:v>
                </c:pt>
                <c:pt idx="11458">
                  <c:v>0</c:v>
                </c:pt>
                <c:pt idx="11459">
                  <c:v>0</c:v>
                </c:pt>
                <c:pt idx="11460">
                  <c:v>0</c:v>
                </c:pt>
                <c:pt idx="11461">
                  <c:v>0</c:v>
                </c:pt>
                <c:pt idx="11462">
                  <c:v>-0.123999999999966</c:v>
                </c:pt>
                <c:pt idx="11463">
                  <c:v>0</c:v>
                </c:pt>
                <c:pt idx="11464">
                  <c:v>0</c:v>
                </c:pt>
                <c:pt idx="11465">
                  <c:v>0</c:v>
                </c:pt>
                <c:pt idx="11466">
                  <c:v>0</c:v>
                </c:pt>
                <c:pt idx="11467">
                  <c:v>-0.37199999999995698</c:v>
                </c:pt>
                <c:pt idx="11468">
                  <c:v>0.24799999999999001</c:v>
                </c:pt>
                <c:pt idx="11469">
                  <c:v>0</c:v>
                </c:pt>
                <c:pt idx="11470">
                  <c:v>0</c:v>
                </c:pt>
                <c:pt idx="11471">
                  <c:v>0</c:v>
                </c:pt>
                <c:pt idx="11472">
                  <c:v>0.248999999999966</c:v>
                </c:pt>
                <c:pt idx="11473">
                  <c:v>0</c:v>
                </c:pt>
                <c:pt idx="11474">
                  <c:v>0</c:v>
                </c:pt>
                <c:pt idx="11475">
                  <c:v>0</c:v>
                </c:pt>
                <c:pt idx="11476">
                  <c:v>-0.49600000000003702</c:v>
                </c:pt>
                <c:pt idx="11477">
                  <c:v>0.49600000000003702</c:v>
                </c:pt>
                <c:pt idx="11478">
                  <c:v>0</c:v>
                </c:pt>
                <c:pt idx="11479">
                  <c:v>0</c:v>
                </c:pt>
                <c:pt idx="11480">
                  <c:v>0.24799999999999001</c:v>
                </c:pt>
                <c:pt idx="11481">
                  <c:v>-0.62000000000000399</c:v>
                </c:pt>
                <c:pt idx="11482">
                  <c:v>0</c:v>
                </c:pt>
                <c:pt idx="11483">
                  <c:v>0</c:v>
                </c:pt>
                <c:pt idx="11484">
                  <c:v>0</c:v>
                </c:pt>
                <c:pt idx="11485">
                  <c:v>-0.49600000000003702</c:v>
                </c:pt>
                <c:pt idx="11486">
                  <c:v>0</c:v>
                </c:pt>
                <c:pt idx="11487">
                  <c:v>0</c:v>
                </c:pt>
                <c:pt idx="11488">
                  <c:v>0</c:v>
                </c:pt>
                <c:pt idx="11489">
                  <c:v>0.37200000000001399</c:v>
                </c:pt>
                <c:pt idx="11490">
                  <c:v>0.992999999999995</c:v>
                </c:pt>
                <c:pt idx="11491">
                  <c:v>0</c:v>
                </c:pt>
                <c:pt idx="11492">
                  <c:v>0</c:v>
                </c:pt>
                <c:pt idx="11493">
                  <c:v>0</c:v>
                </c:pt>
                <c:pt idx="11494">
                  <c:v>0</c:v>
                </c:pt>
                <c:pt idx="11495">
                  <c:v>0.49700000000001399</c:v>
                </c:pt>
                <c:pt idx="11496">
                  <c:v>0</c:v>
                </c:pt>
                <c:pt idx="11497">
                  <c:v>-1.98600000000004</c:v>
                </c:pt>
                <c:pt idx="11498">
                  <c:v>0</c:v>
                </c:pt>
                <c:pt idx="11499">
                  <c:v>0</c:v>
                </c:pt>
                <c:pt idx="11500">
                  <c:v>0</c:v>
                </c:pt>
                <c:pt idx="11501">
                  <c:v>0</c:v>
                </c:pt>
                <c:pt idx="11502">
                  <c:v>0</c:v>
                </c:pt>
                <c:pt idx="11503">
                  <c:v>0</c:v>
                </c:pt>
                <c:pt idx="11504">
                  <c:v>0.24799999999999001</c:v>
                </c:pt>
                <c:pt idx="11505">
                  <c:v>0.24800000000004699</c:v>
                </c:pt>
                <c:pt idx="11506">
                  <c:v>0</c:v>
                </c:pt>
                <c:pt idx="11507">
                  <c:v>-0.62000000000000399</c:v>
                </c:pt>
                <c:pt idx="11508">
                  <c:v>-0.125</c:v>
                </c:pt>
                <c:pt idx="11509">
                  <c:v>0</c:v>
                </c:pt>
                <c:pt idx="11510">
                  <c:v>0</c:v>
                </c:pt>
                <c:pt idx="11511">
                  <c:v>0</c:v>
                </c:pt>
                <c:pt idx="11512">
                  <c:v>0.12400000000002299</c:v>
                </c:pt>
                <c:pt idx="11513">
                  <c:v>0.74500000000000399</c:v>
                </c:pt>
                <c:pt idx="11514">
                  <c:v>0</c:v>
                </c:pt>
                <c:pt idx="11515">
                  <c:v>0</c:v>
                </c:pt>
                <c:pt idx="11516">
                  <c:v>0</c:v>
                </c:pt>
                <c:pt idx="11517">
                  <c:v>0</c:v>
                </c:pt>
                <c:pt idx="11518">
                  <c:v>0</c:v>
                </c:pt>
                <c:pt idx="11519">
                  <c:v>0</c:v>
                </c:pt>
                <c:pt idx="11520">
                  <c:v>0</c:v>
                </c:pt>
                <c:pt idx="11521">
                  <c:v>-0.248999999999966</c:v>
                </c:pt>
                <c:pt idx="11522">
                  <c:v>-0.24799999999999001</c:v>
                </c:pt>
                <c:pt idx="11523">
                  <c:v>-0.37200000000001399</c:v>
                </c:pt>
                <c:pt idx="11524">
                  <c:v>-0.12400000000002299</c:v>
                </c:pt>
                <c:pt idx="11525">
                  <c:v>0</c:v>
                </c:pt>
                <c:pt idx="11526">
                  <c:v>0.49600000000003702</c:v>
                </c:pt>
                <c:pt idx="11527">
                  <c:v>0</c:v>
                </c:pt>
                <c:pt idx="11528">
                  <c:v>0</c:v>
                </c:pt>
                <c:pt idx="11529">
                  <c:v>0</c:v>
                </c:pt>
                <c:pt idx="11530">
                  <c:v>0</c:v>
                </c:pt>
                <c:pt idx="11531">
                  <c:v>0.24799999999999001</c:v>
                </c:pt>
                <c:pt idx="11532">
                  <c:v>0.74399999999997102</c:v>
                </c:pt>
                <c:pt idx="11533">
                  <c:v>0.37300000000004702</c:v>
                </c:pt>
                <c:pt idx="11534">
                  <c:v>0.37199999999995698</c:v>
                </c:pt>
                <c:pt idx="11535">
                  <c:v>-0.123999999999966</c:v>
                </c:pt>
                <c:pt idx="11536">
                  <c:v>0</c:v>
                </c:pt>
                <c:pt idx="11537">
                  <c:v>0</c:v>
                </c:pt>
                <c:pt idx="11538">
                  <c:v>0</c:v>
                </c:pt>
                <c:pt idx="11539">
                  <c:v>0</c:v>
                </c:pt>
                <c:pt idx="11540">
                  <c:v>-0.49700000000001399</c:v>
                </c:pt>
                <c:pt idx="11541">
                  <c:v>0</c:v>
                </c:pt>
                <c:pt idx="11542">
                  <c:v>0.248999999999966</c:v>
                </c:pt>
                <c:pt idx="11543">
                  <c:v>0</c:v>
                </c:pt>
                <c:pt idx="11544">
                  <c:v>-0.125</c:v>
                </c:pt>
                <c:pt idx="11545">
                  <c:v>0</c:v>
                </c:pt>
                <c:pt idx="11546">
                  <c:v>0</c:v>
                </c:pt>
                <c:pt idx="11547">
                  <c:v>0</c:v>
                </c:pt>
                <c:pt idx="11548">
                  <c:v>0.74500000000000399</c:v>
                </c:pt>
                <c:pt idx="11549">
                  <c:v>0</c:v>
                </c:pt>
                <c:pt idx="11550">
                  <c:v>0</c:v>
                </c:pt>
                <c:pt idx="11551">
                  <c:v>-0.12400000000002299</c:v>
                </c:pt>
                <c:pt idx="11552">
                  <c:v>0</c:v>
                </c:pt>
                <c:pt idx="11553">
                  <c:v>0</c:v>
                </c:pt>
                <c:pt idx="11554">
                  <c:v>0</c:v>
                </c:pt>
                <c:pt idx="11555">
                  <c:v>0</c:v>
                </c:pt>
                <c:pt idx="11556">
                  <c:v>0</c:v>
                </c:pt>
                <c:pt idx="11557">
                  <c:v>0.37200000000001399</c:v>
                </c:pt>
                <c:pt idx="11558">
                  <c:v>-0.992999999999995</c:v>
                </c:pt>
                <c:pt idx="11559">
                  <c:v>0.86900000000002797</c:v>
                </c:pt>
                <c:pt idx="11560">
                  <c:v>0</c:v>
                </c:pt>
                <c:pt idx="11561">
                  <c:v>1.11699999999996</c:v>
                </c:pt>
                <c:pt idx="11562">
                  <c:v>0</c:v>
                </c:pt>
                <c:pt idx="11563">
                  <c:v>0</c:v>
                </c:pt>
                <c:pt idx="11564">
                  <c:v>0</c:v>
                </c:pt>
                <c:pt idx="11565">
                  <c:v>0</c:v>
                </c:pt>
                <c:pt idx="11566">
                  <c:v>0.12400000000002299</c:v>
                </c:pt>
                <c:pt idx="11567">
                  <c:v>0</c:v>
                </c:pt>
                <c:pt idx="11568">
                  <c:v>-1.2409999999999799</c:v>
                </c:pt>
                <c:pt idx="11569">
                  <c:v>-0.24800000000004699</c:v>
                </c:pt>
                <c:pt idx="11570">
                  <c:v>0</c:v>
                </c:pt>
                <c:pt idx="11571">
                  <c:v>0.12400000000002299</c:v>
                </c:pt>
                <c:pt idx="11572">
                  <c:v>0</c:v>
                </c:pt>
                <c:pt idx="11573">
                  <c:v>0</c:v>
                </c:pt>
                <c:pt idx="11574">
                  <c:v>0</c:v>
                </c:pt>
                <c:pt idx="11575">
                  <c:v>0.123999999999966</c:v>
                </c:pt>
                <c:pt idx="11576">
                  <c:v>0</c:v>
                </c:pt>
                <c:pt idx="11577">
                  <c:v>-0.37199999999995698</c:v>
                </c:pt>
                <c:pt idx="11578">
                  <c:v>0</c:v>
                </c:pt>
                <c:pt idx="11579">
                  <c:v>0</c:v>
                </c:pt>
                <c:pt idx="11580">
                  <c:v>0</c:v>
                </c:pt>
                <c:pt idx="11581">
                  <c:v>0</c:v>
                </c:pt>
                <c:pt idx="11582">
                  <c:v>0</c:v>
                </c:pt>
                <c:pt idx="11583">
                  <c:v>0</c:v>
                </c:pt>
                <c:pt idx="11584">
                  <c:v>0</c:v>
                </c:pt>
                <c:pt idx="11585">
                  <c:v>0.37299999999999001</c:v>
                </c:pt>
                <c:pt idx="11586">
                  <c:v>0</c:v>
                </c:pt>
                <c:pt idx="11587">
                  <c:v>0.12400000000002299</c:v>
                </c:pt>
                <c:pt idx="11588">
                  <c:v>0</c:v>
                </c:pt>
                <c:pt idx="11589">
                  <c:v>0</c:v>
                </c:pt>
                <c:pt idx="11590">
                  <c:v>0</c:v>
                </c:pt>
                <c:pt idx="11591">
                  <c:v>0</c:v>
                </c:pt>
                <c:pt idx="11592">
                  <c:v>0</c:v>
                </c:pt>
                <c:pt idx="11593">
                  <c:v>-70.001999999999995</c:v>
                </c:pt>
                <c:pt idx="11594">
                  <c:v>-13.4039999999999</c:v>
                </c:pt>
                <c:pt idx="11595">
                  <c:v>-0.12400000000002299</c:v>
                </c:pt>
                <c:pt idx="11596">
                  <c:v>0</c:v>
                </c:pt>
                <c:pt idx="11597">
                  <c:v>0.12400000000002299</c:v>
                </c:pt>
                <c:pt idx="11598">
                  <c:v>0</c:v>
                </c:pt>
                <c:pt idx="11599">
                  <c:v>0</c:v>
                </c:pt>
                <c:pt idx="11600">
                  <c:v>0</c:v>
                </c:pt>
                <c:pt idx="11601">
                  <c:v>0</c:v>
                </c:pt>
                <c:pt idx="11602">
                  <c:v>0</c:v>
                </c:pt>
                <c:pt idx="11603">
                  <c:v>0.62099999999998001</c:v>
                </c:pt>
                <c:pt idx="11604">
                  <c:v>0</c:v>
                </c:pt>
                <c:pt idx="11605">
                  <c:v>-0.62099999999998001</c:v>
                </c:pt>
                <c:pt idx="11606">
                  <c:v>-0.24799999999999001</c:v>
                </c:pt>
                <c:pt idx="11607">
                  <c:v>0.24799999999999001</c:v>
                </c:pt>
                <c:pt idx="11608">
                  <c:v>0</c:v>
                </c:pt>
                <c:pt idx="11609">
                  <c:v>0</c:v>
                </c:pt>
                <c:pt idx="11610">
                  <c:v>0</c:v>
                </c:pt>
                <c:pt idx="11611">
                  <c:v>0</c:v>
                </c:pt>
                <c:pt idx="11612">
                  <c:v>-0.248999999999966</c:v>
                </c:pt>
                <c:pt idx="11613">
                  <c:v>0</c:v>
                </c:pt>
                <c:pt idx="11614">
                  <c:v>0.62099999999998001</c:v>
                </c:pt>
                <c:pt idx="11615">
                  <c:v>0</c:v>
                </c:pt>
                <c:pt idx="11616">
                  <c:v>-1.98599999999999</c:v>
                </c:pt>
                <c:pt idx="11617">
                  <c:v>0</c:v>
                </c:pt>
                <c:pt idx="11618">
                  <c:v>0</c:v>
                </c:pt>
                <c:pt idx="11619">
                  <c:v>0</c:v>
                </c:pt>
                <c:pt idx="11620">
                  <c:v>-0.62100000000003697</c:v>
                </c:pt>
                <c:pt idx="11621">
                  <c:v>-0.37199999999995698</c:v>
                </c:pt>
                <c:pt idx="11622">
                  <c:v>0.37199999999995698</c:v>
                </c:pt>
                <c:pt idx="11623">
                  <c:v>0.37300000000004702</c:v>
                </c:pt>
                <c:pt idx="11624">
                  <c:v>0</c:v>
                </c:pt>
                <c:pt idx="11625">
                  <c:v>-0.12400000000002299</c:v>
                </c:pt>
                <c:pt idx="11626">
                  <c:v>0</c:v>
                </c:pt>
                <c:pt idx="11627">
                  <c:v>0</c:v>
                </c:pt>
                <c:pt idx="11628">
                  <c:v>0</c:v>
                </c:pt>
                <c:pt idx="11629">
                  <c:v>0</c:v>
                </c:pt>
                <c:pt idx="11630">
                  <c:v>-9.06</c:v>
                </c:pt>
                <c:pt idx="11631">
                  <c:v>-0.86899999999997102</c:v>
                </c:pt>
                <c:pt idx="11632">
                  <c:v>-0.24799999999999001</c:v>
                </c:pt>
                <c:pt idx="11633">
                  <c:v>0</c:v>
                </c:pt>
                <c:pt idx="11634">
                  <c:v>0.24799999999999001</c:v>
                </c:pt>
                <c:pt idx="11635">
                  <c:v>0</c:v>
                </c:pt>
                <c:pt idx="11636">
                  <c:v>0</c:v>
                </c:pt>
                <c:pt idx="11637">
                  <c:v>0</c:v>
                </c:pt>
                <c:pt idx="11638">
                  <c:v>-3.5989999999999802</c:v>
                </c:pt>
                <c:pt idx="11639">
                  <c:v>0</c:v>
                </c:pt>
                <c:pt idx="11640">
                  <c:v>2.1099999999999501</c:v>
                </c:pt>
                <c:pt idx="11641">
                  <c:v>0</c:v>
                </c:pt>
                <c:pt idx="11642">
                  <c:v>-0.248999999999966</c:v>
                </c:pt>
                <c:pt idx="11643">
                  <c:v>-0.37200000000001399</c:v>
                </c:pt>
                <c:pt idx="11644">
                  <c:v>0</c:v>
                </c:pt>
                <c:pt idx="11645">
                  <c:v>0</c:v>
                </c:pt>
                <c:pt idx="11646">
                  <c:v>0</c:v>
                </c:pt>
                <c:pt idx="11647">
                  <c:v>0</c:v>
                </c:pt>
                <c:pt idx="11648">
                  <c:v>1.365</c:v>
                </c:pt>
                <c:pt idx="11649">
                  <c:v>0</c:v>
                </c:pt>
                <c:pt idx="11650">
                  <c:v>-0.12400000000002299</c:v>
                </c:pt>
                <c:pt idx="11651">
                  <c:v>-0.86899999999997102</c:v>
                </c:pt>
                <c:pt idx="11652">
                  <c:v>0</c:v>
                </c:pt>
                <c:pt idx="11653">
                  <c:v>0</c:v>
                </c:pt>
                <c:pt idx="11654">
                  <c:v>0</c:v>
                </c:pt>
                <c:pt idx="11655">
                  <c:v>0</c:v>
                </c:pt>
                <c:pt idx="11656">
                  <c:v>1.11700000000001</c:v>
                </c:pt>
                <c:pt idx="11657">
                  <c:v>0</c:v>
                </c:pt>
                <c:pt idx="11658">
                  <c:v>-0.74500000000000399</c:v>
                </c:pt>
                <c:pt idx="11659">
                  <c:v>0</c:v>
                </c:pt>
                <c:pt idx="11660">
                  <c:v>0</c:v>
                </c:pt>
                <c:pt idx="11661">
                  <c:v>-0.49700000000001399</c:v>
                </c:pt>
                <c:pt idx="11662">
                  <c:v>0</c:v>
                </c:pt>
                <c:pt idx="11663">
                  <c:v>0</c:v>
                </c:pt>
                <c:pt idx="11664">
                  <c:v>0</c:v>
                </c:pt>
                <c:pt idx="11665">
                  <c:v>0.86899999999997102</c:v>
                </c:pt>
                <c:pt idx="11666">
                  <c:v>-0.86899999999997102</c:v>
                </c:pt>
                <c:pt idx="11667">
                  <c:v>0.86899999999997102</c:v>
                </c:pt>
                <c:pt idx="11668">
                  <c:v>-0.74500000000000399</c:v>
                </c:pt>
                <c:pt idx="11669">
                  <c:v>0</c:v>
                </c:pt>
                <c:pt idx="11670">
                  <c:v>-2.3579999999999401</c:v>
                </c:pt>
                <c:pt idx="11671">
                  <c:v>0</c:v>
                </c:pt>
                <c:pt idx="11672">
                  <c:v>0</c:v>
                </c:pt>
                <c:pt idx="11673">
                  <c:v>0</c:v>
                </c:pt>
                <c:pt idx="11674">
                  <c:v>-0.74399999999997102</c:v>
                </c:pt>
                <c:pt idx="11675">
                  <c:v>0</c:v>
                </c:pt>
                <c:pt idx="11676">
                  <c:v>0.74399999999997102</c:v>
                </c:pt>
                <c:pt idx="11677">
                  <c:v>0</c:v>
                </c:pt>
                <c:pt idx="11678">
                  <c:v>0.24799999999999001</c:v>
                </c:pt>
                <c:pt idx="11679">
                  <c:v>1.8620000000000201</c:v>
                </c:pt>
                <c:pt idx="11680">
                  <c:v>0</c:v>
                </c:pt>
                <c:pt idx="11681">
                  <c:v>0</c:v>
                </c:pt>
                <c:pt idx="11682">
                  <c:v>0</c:v>
                </c:pt>
                <c:pt idx="11683">
                  <c:v>-0.62000000000000399</c:v>
                </c:pt>
                <c:pt idx="11684">
                  <c:v>0</c:v>
                </c:pt>
                <c:pt idx="11685">
                  <c:v>-0.123999999999966</c:v>
                </c:pt>
                <c:pt idx="11686">
                  <c:v>0</c:v>
                </c:pt>
                <c:pt idx="11687">
                  <c:v>0</c:v>
                </c:pt>
                <c:pt idx="11688">
                  <c:v>-1.2410000000000401</c:v>
                </c:pt>
                <c:pt idx="11689">
                  <c:v>0</c:v>
                </c:pt>
                <c:pt idx="11690">
                  <c:v>0</c:v>
                </c:pt>
                <c:pt idx="11691">
                  <c:v>0</c:v>
                </c:pt>
                <c:pt idx="11692">
                  <c:v>1.11699999999996</c:v>
                </c:pt>
                <c:pt idx="11693">
                  <c:v>0.992999999999995</c:v>
                </c:pt>
                <c:pt idx="11694">
                  <c:v>-0.992999999999995</c:v>
                </c:pt>
                <c:pt idx="11695">
                  <c:v>-1.8619999999999599</c:v>
                </c:pt>
                <c:pt idx="11696">
                  <c:v>-0.24799999999999001</c:v>
                </c:pt>
                <c:pt idx="11697">
                  <c:v>0.24799999999999001</c:v>
                </c:pt>
                <c:pt idx="11698">
                  <c:v>0</c:v>
                </c:pt>
                <c:pt idx="11699">
                  <c:v>0</c:v>
                </c:pt>
                <c:pt idx="11700">
                  <c:v>0</c:v>
                </c:pt>
                <c:pt idx="11701">
                  <c:v>1.2410000000000401</c:v>
                </c:pt>
                <c:pt idx="11702">
                  <c:v>0</c:v>
                </c:pt>
                <c:pt idx="11703">
                  <c:v>-0.12400000000002299</c:v>
                </c:pt>
                <c:pt idx="11704">
                  <c:v>-0.12400000000002299</c:v>
                </c:pt>
                <c:pt idx="11705">
                  <c:v>0</c:v>
                </c:pt>
                <c:pt idx="11706">
                  <c:v>0.49600000000003702</c:v>
                </c:pt>
                <c:pt idx="11707">
                  <c:v>0</c:v>
                </c:pt>
                <c:pt idx="11708">
                  <c:v>0</c:v>
                </c:pt>
                <c:pt idx="11709">
                  <c:v>0</c:v>
                </c:pt>
                <c:pt idx="11710">
                  <c:v>0</c:v>
                </c:pt>
                <c:pt idx="11711">
                  <c:v>0.123999999999966</c:v>
                </c:pt>
                <c:pt idx="11712">
                  <c:v>0.74500000000000399</c:v>
                </c:pt>
                <c:pt idx="11713">
                  <c:v>0</c:v>
                </c:pt>
                <c:pt idx="11714">
                  <c:v>0</c:v>
                </c:pt>
                <c:pt idx="11715">
                  <c:v>0.24800000000004699</c:v>
                </c:pt>
                <c:pt idx="11716">
                  <c:v>0</c:v>
                </c:pt>
                <c:pt idx="11717">
                  <c:v>0</c:v>
                </c:pt>
                <c:pt idx="11718">
                  <c:v>0</c:v>
                </c:pt>
                <c:pt idx="11719">
                  <c:v>-0.24799999999999001</c:v>
                </c:pt>
                <c:pt idx="11720">
                  <c:v>0.37199999999995698</c:v>
                </c:pt>
                <c:pt idx="11721">
                  <c:v>-0.62000000000000399</c:v>
                </c:pt>
                <c:pt idx="11722">
                  <c:v>0.62000000000000399</c:v>
                </c:pt>
                <c:pt idx="11723">
                  <c:v>-0.62000000000000399</c:v>
                </c:pt>
                <c:pt idx="11724">
                  <c:v>-0.125</c:v>
                </c:pt>
                <c:pt idx="11725">
                  <c:v>0</c:v>
                </c:pt>
                <c:pt idx="11726">
                  <c:v>0</c:v>
                </c:pt>
                <c:pt idx="11727">
                  <c:v>0</c:v>
                </c:pt>
                <c:pt idx="11728">
                  <c:v>0</c:v>
                </c:pt>
                <c:pt idx="11729">
                  <c:v>0</c:v>
                </c:pt>
                <c:pt idx="11730">
                  <c:v>0</c:v>
                </c:pt>
                <c:pt idx="11731">
                  <c:v>0.12400000000002299</c:v>
                </c:pt>
                <c:pt idx="11732">
                  <c:v>0</c:v>
                </c:pt>
                <c:pt idx="11733">
                  <c:v>-2.8550000000000102</c:v>
                </c:pt>
                <c:pt idx="11734">
                  <c:v>0</c:v>
                </c:pt>
                <c:pt idx="11735">
                  <c:v>0</c:v>
                </c:pt>
                <c:pt idx="11736">
                  <c:v>0</c:v>
                </c:pt>
                <c:pt idx="11737">
                  <c:v>0</c:v>
                </c:pt>
                <c:pt idx="11738">
                  <c:v>0.49599999999998001</c:v>
                </c:pt>
                <c:pt idx="11739">
                  <c:v>0.12400000000002299</c:v>
                </c:pt>
                <c:pt idx="11740">
                  <c:v>-0.12400000000002299</c:v>
                </c:pt>
                <c:pt idx="11741">
                  <c:v>-1.11699999999996</c:v>
                </c:pt>
                <c:pt idx="11742">
                  <c:v>0</c:v>
                </c:pt>
                <c:pt idx="11743">
                  <c:v>0</c:v>
                </c:pt>
                <c:pt idx="11744">
                  <c:v>0</c:v>
                </c:pt>
                <c:pt idx="11745">
                  <c:v>0</c:v>
                </c:pt>
                <c:pt idx="11746">
                  <c:v>0.86900000000002797</c:v>
                </c:pt>
                <c:pt idx="11747">
                  <c:v>-0.62099999999998001</c:v>
                </c:pt>
                <c:pt idx="11748">
                  <c:v>0.62099999999998001</c:v>
                </c:pt>
                <c:pt idx="11749">
                  <c:v>-0.62099999999998001</c:v>
                </c:pt>
                <c:pt idx="11750">
                  <c:v>0.992999999999995</c:v>
                </c:pt>
                <c:pt idx="11751">
                  <c:v>0.62099999999998001</c:v>
                </c:pt>
                <c:pt idx="11752">
                  <c:v>0</c:v>
                </c:pt>
                <c:pt idx="11753">
                  <c:v>0</c:v>
                </c:pt>
                <c:pt idx="11754">
                  <c:v>0</c:v>
                </c:pt>
                <c:pt idx="11755">
                  <c:v>-0.37299999999999001</c:v>
                </c:pt>
                <c:pt idx="11756">
                  <c:v>0</c:v>
                </c:pt>
                <c:pt idx="11757">
                  <c:v>-2.1100000000000101</c:v>
                </c:pt>
                <c:pt idx="11758">
                  <c:v>0</c:v>
                </c:pt>
                <c:pt idx="11759">
                  <c:v>0</c:v>
                </c:pt>
                <c:pt idx="11760">
                  <c:v>1.11700000000001</c:v>
                </c:pt>
                <c:pt idx="11761">
                  <c:v>0</c:v>
                </c:pt>
                <c:pt idx="11762">
                  <c:v>0</c:v>
                </c:pt>
                <c:pt idx="11763">
                  <c:v>0</c:v>
                </c:pt>
                <c:pt idx="11764">
                  <c:v>0</c:v>
                </c:pt>
                <c:pt idx="11765">
                  <c:v>-0.49699999999995698</c:v>
                </c:pt>
                <c:pt idx="11766">
                  <c:v>0.37199999999995698</c:v>
                </c:pt>
                <c:pt idx="11767">
                  <c:v>-0.37199999999995698</c:v>
                </c:pt>
                <c:pt idx="11768">
                  <c:v>0.37199999999995698</c:v>
                </c:pt>
                <c:pt idx="11769">
                  <c:v>0.125</c:v>
                </c:pt>
                <c:pt idx="11770">
                  <c:v>0</c:v>
                </c:pt>
                <c:pt idx="11771">
                  <c:v>0</c:v>
                </c:pt>
                <c:pt idx="11772">
                  <c:v>0</c:v>
                </c:pt>
                <c:pt idx="11773">
                  <c:v>0</c:v>
                </c:pt>
                <c:pt idx="11774">
                  <c:v>0</c:v>
                </c:pt>
                <c:pt idx="11775">
                  <c:v>-0.74400000000002797</c:v>
                </c:pt>
                <c:pt idx="11776">
                  <c:v>1.4890000000000301</c:v>
                </c:pt>
                <c:pt idx="11777">
                  <c:v>-0.37200000000001399</c:v>
                </c:pt>
                <c:pt idx="11778">
                  <c:v>0</c:v>
                </c:pt>
                <c:pt idx="11779">
                  <c:v>0</c:v>
                </c:pt>
                <c:pt idx="11780">
                  <c:v>0</c:v>
                </c:pt>
                <c:pt idx="11781">
                  <c:v>0</c:v>
                </c:pt>
                <c:pt idx="11782">
                  <c:v>0</c:v>
                </c:pt>
                <c:pt idx="11783">
                  <c:v>-0.123999999999966</c:v>
                </c:pt>
                <c:pt idx="11784">
                  <c:v>0.123999999999966</c:v>
                </c:pt>
                <c:pt idx="11785">
                  <c:v>0</c:v>
                </c:pt>
                <c:pt idx="11786">
                  <c:v>0</c:v>
                </c:pt>
                <c:pt idx="11787">
                  <c:v>0</c:v>
                </c:pt>
                <c:pt idx="11788">
                  <c:v>0</c:v>
                </c:pt>
                <c:pt idx="11789">
                  <c:v>0</c:v>
                </c:pt>
                <c:pt idx="11790">
                  <c:v>0</c:v>
                </c:pt>
                <c:pt idx="11791">
                  <c:v>0.49599999999998001</c:v>
                </c:pt>
                <c:pt idx="11792">
                  <c:v>0.49599999999998001</c:v>
                </c:pt>
                <c:pt idx="11793">
                  <c:v>0</c:v>
                </c:pt>
                <c:pt idx="11794">
                  <c:v>0.125</c:v>
                </c:pt>
                <c:pt idx="11795">
                  <c:v>-0.62099999999998001</c:v>
                </c:pt>
                <c:pt idx="11796">
                  <c:v>0.86900000000002797</c:v>
                </c:pt>
                <c:pt idx="11797">
                  <c:v>0</c:v>
                </c:pt>
                <c:pt idx="11798">
                  <c:v>0</c:v>
                </c:pt>
                <c:pt idx="11799">
                  <c:v>0</c:v>
                </c:pt>
                <c:pt idx="11800">
                  <c:v>0</c:v>
                </c:pt>
                <c:pt idx="11801">
                  <c:v>0.123999999999966</c:v>
                </c:pt>
                <c:pt idx="11802">
                  <c:v>0</c:v>
                </c:pt>
                <c:pt idx="11803">
                  <c:v>0</c:v>
                </c:pt>
                <c:pt idx="11804">
                  <c:v>-0.123999999999966</c:v>
                </c:pt>
                <c:pt idx="11805">
                  <c:v>-1.98599999999999</c:v>
                </c:pt>
                <c:pt idx="11806">
                  <c:v>0</c:v>
                </c:pt>
                <c:pt idx="11807">
                  <c:v>0</c:v>
                </c:pt>
                <c:pt idx="11808">
                  <c:v>0</c:v>
                </c:pt>
                <c:pt idx="11809">
                  <c:v>0</c:v>
                </c:pt>
                <c:pt idx="11810">
                  <c:v>-0.12400000000002299</c:v>
                </c:pt>
                <c:pt idx="11811">
                  <c:v>0</c:v>
                </c:pt>
                <c:pt idx="11812">
                  <c:v>0.12400000000002299</c:v>
                </c:pt>
                <c:pt idx="11813">
                  <c:v>0</c:v>
                </c:pt>
                <c:pt idx="11814">
                  <c:v>0</c:v>
                </c:pt>
                <c:pt idx="11815">
                  <c:v>0</c:v>
                </c:pt>
                <c:pt idx="11816">
                  <c:v>0</c:v>
                </c:pt>
                <c:pt idx="11817">
                  <c:v>0</c:v>
                </c:pt>
                <c:pt idx="11818">
                  <c:v>0.37199999999995698</c:v>
                </c:pt>
                <c:pt idx="11819">
                  <c:v>0.74500000000000399</c:v>
                </c:pt>
                <c:pt idx="11820">
                  <c:v>0</c:v>
                </c:pt>
                <c:pt idx="11821">
                  <c:v>0</c:v>
                </c:pt>
                <c:pt idx="11822">
                  <c:v>0.24799999999999001</c:v>
                </c:pt>
                <c:pt idx="11823">
                  <c:v>0</c:v>
                </c:pt>
                <c:pt idx="11824">
                  <c:v>0</c:v>
                </c:pt>
                <c:pt idx="11825">
                  <c:v>0</c:v>
                </c:pt>
                <c:pt idx="11826">
                  <c:v>0</c:v>
                </c:pt>
                <c:pt idx="11827">
                  <c:v>0</c:v>
                </c:pt>
                <c:pt idx="11828">
                  <c:v>-0.37200000000001399</c:v>
                </c:pt>
                <c:pt idx="11829">
                  <c:v>0</c:v>
                </c:pt>
                <c:pt idx="11830">
                  <c:v>-1.365</c:v>
                </c:pt>
                <c:pt idx="11831">
                  <c:v>0</c:v>
                </c:pt>
                <c:pt idx="11832">
                  <c:v>3.7230000000000101</c:v>
                </c:pt>
                <c:pt idx="11833">
                  <c:v>0</c:v>
                </c:pt>
                <c:pt idx="11834">
                  <c:v>0</c:v>
                </c:pt>
                <c:pt idx="11835">
                  <c:v>0</c:v>
                </c:pt>
                <c:pt idx="11836">
                  <c:v>0.62000000000000399</c:v>
                </c:pt>
                <c:pt idx="11837">
                  <c:v>0</c:v>
                </c:pt>
                <c:pt idx="11838">
                  <c:v>0</c:v>
                </c:pt>
                <c:pt idx="11839">
                  <c:v>-0.24799999999999001</c:v>
                </c:pt>
                <c:pt idx="11840">
                  <c:v>-0.37200000000001399</c:v>
                </c:pt>
                <c:pt idx="11841">
                  <c:v>0</c:v>
                </c:pt>
                <c:pt idx="11842">
                  <c:v>0</c:v>
                </c:pt>
                <c:pt idx="11843">
                  <c:v>0</c:v>
                </c:pt>
                <c:pt idx="11844">
                  <c:v>0</c:v>
                </c:pt>
                <c:pt idx="11845">
                  <c:v>0</c:v>
                </c:pt>
                <c:pt idx="11846">
                  <c:v>0.62000000000000399</c:v>
                </c:pt>
                <c:pt idx="11847">
                  <c:v>0</c:v>
                </c:pt>
                <c:pt idx="11848">
                  <c:v>0</c:v>
                </c:pt>
                <c:pt idx="11849">
                  <c:v>0.12400000000002299</c:v>
                </c:pt>
                <c:pt idx="11850">
                  <c:v>0</c:v>
                </c:pt>
                <c:pt idx="11851">
                  <c:v>0</c:v>
                </c:pt>
                <c:pt idx="11852">
                  <c:v>0</c:v>
                </c:pt>
                <c:pt idx="11853">
                  <c:v>0</c:v>
                </c:pt>
                <c:pt idx="11854">
                  <c:v>-0.49600000000003702</c:v>
                </c:pt>
                <c:pt idx="11855">
                  <c:v>0</c:v>
                </c:pt>
                <c:pt idx="11856">
                  <c:v>2.2340000000000302</c:v>
                </c:pt>
                <c:pt idx="11857">
                  <c:v>23.581999999999901</c:v>
                </c:pt>
                <c:pt idx="11858">
                  <c:v>53.37</c:v>
                </c:pt>
                <c:pt idx="11859">
                  <c:v>4.2199999999999704</c:v>
                </c:pt>
                <c:pt idx="11860">
                  <c:v>0</c:v>
                </c:pt>
                <c:pt idx="11861">
                  <c:v>0</c:v>
                </c:pt>
                <c:pt idx="11862">
                  <c:v>0</c:v>
                </c:pt>
                <c:pt idx="11863">
                  <c:v>-0.86900000000002797</c:v>
                </c:pt>
                <c:pt idx="11864">
                  <c:v>0</c:v>
                </c:pt>
                <c:pt idx="11865">
                  <c:v>-0.49599999999998001</c:v>
                </c:pt>
                <c:pt idx="11866">
                  <c:v>0</c:v>
                </c:pt>
                <c:pt idx="11867">
                  <c:v>1.365</c:v>
                </c:pt>
                <c:pt idx="11868">
                  <c:v>0.62099999999998001</c:v>
                </c:pt>
                <c:pt idx="11869">
                  <c:v>0</c:v>
                </c:pt>
                <c:pt idx="11870">
                  <c:v>0</c:v>
                </c:pt>
                <c:pt idx="11871">
                  <c:v>0</c:v>
                </c:pt>
                <c:pt idx="11872">
                  <c:v>-0.37200000000001399</c:v>
                </c:pt>
                <c:pt idx="11873">
                  <c:v>0</c:v>
                </c:pt>
                <c:pt idx="11874">
                  <c:v>0.12400000000002299</c:v>
                </c:pt>
                <c:pt idx="11875">
                  <c:v>0</c:v>
                </c:pt>
                <c:pt idx="11876">
                  <c:v>-0.12400000000002299</c:v>
                </c:pt>
                <c:pt idx="11877">
                  <c:v>-1.8620000000000201</c:v>
                </c:pt>
                <c:pt idx="11878">
                  <c:v>0</c:v>
                </c:pt>
                <c:pt idx="11879">
                  <c:v>0</c:v>
                </c:pt>
                <c:pt idx="11880">
                  <c:v>0</c:v>
                </c:pt>
                <c:pt idx="11881">
                  <c:v>0.123999999999966</c:v>
                </c:pt>
                <c:pt idx="11882">
                  <c:v>0</c:v>
                </c:pt>
                <c:pt idx="11883">
                  <c:v>-0.123999999999966</c:v>
                </c:pt>
                <c:pt idx="11884">
                  <c:v>0</c:v>
                </c:pt>
                <c:pt idx="11885">
                  <c:v>-0.37200000000001399</c:v>
                </c:pt>
                <c:pt idx="11886">
                  <c:v>0.12400000000002299</c:v>
                </c:pt>
                <c:pt idx="11887">
                  <c:v>0</c:v>
                </c:pt>
                <c:pt idx="11888">
                  <c:v>0</c:v>
                </c:pt>
                <c:pt idx="11889">
                  <c:v>0</c:v>
                </c:pt>
                <c:pt idx="11890">
                  <c:v>0.123999999999966</c:v>
                </c:pt>
                <c:pt idx="11891">
                  <c:v>0</c:v>
                </c:pt>
                <c:pt idx="11892">
                  <c:v>0.49700000000001399</c:v>
                </c:pt>
                <c:pt idx="11893">
                  <c:v>0</c:v>
                </c:pt>
                <c:pt idx="11894">
                  <c:v>0.37200000000001399</c:v>
                </c:pt>
                <c:pt idx="11895">
                  <c:v>0.37200000000001399</c:v>
                </c:pt>
                <c:pt idx="11896">
                  <c:v>0</c:v>
                </c:pt>
                <c:pt idx="11897">
                  <c:v>0</c:v>
                </c:pt>
                <c:pt idx="11898">
                  <c:v>0</c:v>
                </c:pt>
                <c:pt idx="11899">
                  <c:v>-0.37299999999999001</c:v>
                </c:pt>
                <c:pt idx="11900">
                  <c:v>-0.74500000000000399</c:v>
                </c:pt>
                <c:pt idx="11901">
                  <c:v>0</c:v>
                </c:pt>
                <c:pt idx="11902">
                  <c:v>-0.123999999999966</c:v>
                </c:pt>
                <c:pt idx="11903">
                  <c:v>0</c:v>
                </c:pt>
                <c:pt idx="11904">
                  <c:v>0.74500000000000399</c:v>
                </c:pt>
                <c:pt idx="11905">
                  <c:v>0</c:v>
                </c:pt>
                <c:pt idx="11906">
                  <c:v>0</c:v>
                </c:pt>
                <c:pt idx="11907">
                  <c:v>0</c:v>
                </c:pt>
                <c:pt idx="11908">
                  <c:v>-0.24799999999999001</c:v>
                </c:pt>
                <c:pt idx="11909">
                  <c:v>0</c:v>
                </c:pt>
                <c:pt idx="11910">
                  <c:v>-1.11699999999996</c:v>
                </c:pt>
                <c:pt idx="11911">
                  <c:v>0</c:v>
                </c:pt>
                <c:pt idx="11912">
                  <c:v>0.62099999999998001</c:v>
                </c:pt>
                <c:pt idx="11913">
                  <c:v>0</c:v>
                </c:pt>
                <c:pt idx="11914">
                  <c:v>0</c:v>
                </c:pt>
                <c:pt idx="11915">
                  <c:v>0</c:v>
                </c:pt>
                <c:pt idx="11916">
                  <c:v>0</c:v>
                </c:pt>
                <c:pt idx="11917">
                  <c:v>0</c:v>
                </c:pt>
                <c:pt idx="11918">
                  <c:v>-0.86899999999997102</c:v>
                </c:pt>
                <c:pt idx="11919">
                  <c:v>-0.24799999999999001</c:v>
                </c:pt>
                <c:pt idx="11920">
                  <c:v>-0.24799999999999001</c:v>
                </c:pt>
                <c:pt idx="11921">
                  <c:v>0</c:v>
                </c:pt>
                <c:pt idx="11922">
                  <c:v>0.74399999999997102</c:v>
                </c:pt>
                <c:pt idx="11923">
                  <c:v>0</c:v>
                </c:pt>
                <c:pt idx="11924">
                  <c:v>0</c:v>
                </c:pt>
                <c:pt idx="11925">
                  <c:v>0</c:v>
                </c:pt>
                <c:pt idx="11926">
                  <c:v>0.12400000000002299</c:v>
                </c:pt>
                <c:pt idx="11927">
                  <c:v>-1.6140000000000301</c:v>
                </c:pt>
                <c:pt idx="11928">
                  <c:v>0.49700000000001399</c:v>
                </c:pt>
                <c:pt idx="11929">
                  <c:v>0</c:v>
                </c:pt>
                <c:pt idx="11930">
                  <c:v>0.123999999999966</c:v>
                </c:pt>
                <c:pt idx="11931">
                  <c:v>0.99300000000005095</c:v>
                </c:pt>
                <c:pt idx="11932">
                  <c:v>0</c:v>
                </c:pt>
                <c:pt idx="11933">
                  <c:v>0</c:v>
                </c:pt>
                <c:pt idx="11934">
                  <c:v>0</c:v>
                </c:pt>
                <c:pt idx="11935">
                  <c:v>0</c:v>
                </c:pt>
                <c:pt idx="11936">
                  <c:v>0</c:v>
                </c:pt>
                <c:pt idx="11937">
                  <c:v>0.37200000000001399</c:v>
                </c:pt>
                <c:pt idx="11938">
                  <c:v>0</c:v>
                </c:pt>
                <c:pt idx="11939">
                  <c:v>1.11699999999996</c:v>
                </c:pt>
                <c:pt idx="11940">
                  <c:v>-0.24799999999999001</c:v>
                </c:pt>
                <c:pt idx="11941">
                  <c:v>0</c:v>
                </c:pt>
                <c:pt idx="11942">
                  <c:v>0</c:v>
                </c:pt>
                <c:pt idx="11943">
                  <c:v>0</c:v>
                </c:pt>
                <c:pt idx="11944">
                  <c:v>0.74399999999997102</c:v>
                </c:pt>
                <c:pt idx="11945">
                  <c:v>-0.62000000000000399</c:v>
                </c:pt>
                <c:pt idx="11946">
                  <c:v>0.49600000000003702</c:v>
                </c:pt>
                <c:pt idx="11947">
                  <c:v>-0.49600000000003702</c:v>
                </c:pt>
                <c:pt idx="11948">
                  <c:v>-1.49</c:v>
                </c:pt>
                <c:pt idx="11949">
                  <c:v>-0.74399999999997102</c:v>
                </c:pt>
                <c:pt idx="11950">
                  <c:v>0</c:v>
                </c:pt>
                <c:pt idx="11951">
                  <c:v>0</c:v>
                </c:pt>
                <c:pt idx="11952">
                  <c:v>0</c:v>
                </c:pt>
                <c:pt idx="11953">
                  <c:v>0</c:v>
                </c:pt>
                <c:pt idx="11954">
                  <c:v>0.74500000000000399</c:v>
                </c:pt>
                <c:pt idx="11955">
                  <c:v>-0.86900000000002797</c:v>
                </c:pt>
                <c:pt idx="11956">
                  <c:v>0</c:v>
                </c:pt>
                <c:pt idx="11957">
                  <c:v>0</c:v>
                </c:pt>
                <c:pt idx="11958">
                  <c:v>0.12400000000002299</c:v>
                </c:pt>
                <c:pt idx="11959">
                  <c:v>0</c:v>
                </c:pt>
                <c:pt idx="11960">
                  <c:v>0</c:v>
                </c:pt>
                <c:pt idx="11961">
                  <c:v>0</c:v>
                </c:pt>
                <c:pt idx="11962">
                  <c:v>0.49699999999995698</c:v>
                </c:pt>
                <c:pt idx="11963">
                  <c:v>0.49600000000003702</c:v>
                </c:pt>
                <c:pt idx="11964">
                  <c:v>0.49699999999995698</c:v>
                </c:pt>
                <c:pt idx="11965">
                  <c:v>0.24800000000004699</c:v>
                </c:pt>
                <c:pt idx="11966">
                  <c:v>0.49599999999998001</c:v>
                </c:pt>
                <c:pt idx="11967">
                  <c:v>0</c:v>
                </c:pt>
                <c:pt idx="11968">
                  <c:v>0</c:v>
                </c:pt>
                <c:pt idx="11969">
                  <c:v>0</c:v>
                </c:pt>
                <c:pt idx="11970">
                  <c:v>0</c:v>
                </c:pt>
                <c:pt idx="11971">
                  <c:v>-0.123999999999966</c:v>
                </c:pt>
                <c:pt idx="11972">
                  <c:v>-0.86900000000002797</c:v>
                </c:pt>
                <c:pt idx="11973">
                  <c:v>0</c:v>
                </c:pt>
                <c:pt idx="11974">
                  <c:v>0.37300000000004702</c:v>
                </c:pt>
                <c:pt idx="11975">
                  <c:v>0</c:v>
                </c:pt>
                <c:pt idx="11976">
                  <c:v>-0.62100000000003697</c:v>
                </c:pt>
                <c:pt idx="11977">
                  <c:v>0</c:v>
                </c:pt>
                <c:pt idx="11978">
                  <c:v>0</c:v>
                </c:pt>
                <c:pt idx="11979">
                  <c:v>0</c:v>
                </c:pt>
                <c:pt idx="11980">
                  <c:v>0.123999999999966</c:v>
                </c:pt>
                <c:pt idx="11981">
                  <c:v>0</c:v>
                </c:pt>
                <c:pt idx="11982">
                  <c:v>-0.123999999999966</c:v>
                </c:pt>
                <c:pt idx="11983">
                  <c:v>0</c:v>
                </c:pt>
                <c:pt idx="11984">
                  <c:v>0</c:v>
                </c:pt>
                <c:pt idx="11985">
                  <c:v>0</c:v>
                </c:pt>
                <c:pt idx="11986">
                  <c:v>0</c:v>
                </c:pt>
                <c:pt idx="11987">
                  <c:v>0</c:v>
                </c:pt>
                <c:pt idx="11988">
                  <c:v>0</c:v>
                </c:pt>
                <c:pt idx="11989">
                  <c:v>0.37299999999999001</c:v>
                </c:pt>
                <c:pt idx="11990">
                  <c:v>-0.24900000000002301</c:v>
                </c:pt>
                <c:pt idx="11991">
                  <c:v>0.62099999999998001</c:v>
                </c:pt>
                <c:pt idx="11992">
                  <c:v>0</c:v>
                </c:pt>
                <c:pt idx="11993">
                  <c:v>0</c:v>
                </c:pt>
                <c:pt idx="11994">
                  <c:v>-1.36499999999995</c:v>
                </c:pt>
                <c:pt idx="11995">
                  <c:v>0</c:v>
                </c:pt>
                <c:pt idx="11996">
                  <c:v>0</c:v>
                </c:pt>
                <c:pt idx="11997">
                  <c:v>0</c:v>
                </c:pt>
                <c:pt idx="11998">
                  <c:v>-0.49700000000001399</c:v>
                </c:pt>
                <c:pt idx="11999">
                  <c:v>0</c:v>
                </c:pt>
                <c:pt idx="12000">
                  <c:v>0.24799999999999001</c:v>
                </c:pt>
                <c:pt idx="12001">
                  <c:v>0.125</c:v>
                </c:pt>
                <c:pt idx="12002">
                  <c:v>0.74400000000002797</c:v>
                </c:pt>
                <c:pt idx="12003">
                  <c:v>0</c:v>
                </c:pt>
                <c:pt idx="12004">
                  <c:v>0</c:v>
                </c:pt>
                <c:pt idx="12005">
                  <c:v>0</c:v>
                </c:pt>
                <c:pt idx="12006">
                  <c:v>0</c:v>
                </c:pt>
                <c:pt idx="12007">
                  <c:v>0</c:v>
                </c:pt>
                <c:pt idx="12008">
                  <c:v>0</c:v>
                </c:pt>
                <c:pt idx="12009">
                  <c:v>-0.992999999999995</c:v>
                </c:pt>
                <c:pt idx="12010">
                  <c:v>0</c:v>
                </c:pt>
                <c:pt idx="12011">
                  <c:v>2.2340000000000302</c:v>
                </c:pt>
                <c:pt idx="12012">
                  <c:v>0.62099999999998001</c:v>
                </c:pt>
                <c:pt idx="12013">
                  <c:v>0</c:v>
                </c:pt>
                <c:pt idx="12014">
                  <c:v>0</c:v>
                </c:pt>
                <c:pt idx="12015">
                  <c:v>0</c:v>
                </c:pt>
                <c:pt idx="12016">
                  <c:v>0</c:v>
                </c:pt>
                <c:pt idx="12017">
                  <c:v>0.49700000000001399</c:v>
                </c:pt>
                <c:pt idx="12018">
                  <c:v>0.24799999999999001</c:v>
                </c:pt>
                <c:pt idx="12019">
                  <c:v>0</c:v>
                </c:pt>
                <c:pt idx="12020">
                  <c:v>-1.98599999999999</c:v>
                </c:pt>
                <c:pt idx="12021">
                  <c:v>0</c:v>
                </c:pt>
                <c:pt idx="12022">
                  <c:v>0</c:v>
                </c:pt>
                <c:pt idx="12023">
                  <c:v>0</c:v>
                </c:pt>
                <c:pt idx="12024">
                  <c:v>0</c:v>
                </c:pt>
                <c:pt idx="12025">
                  <c:v>-1.61299999999999</c:v>
                </c:pt>
                <c:pt idx="12026">
                  <c:v>0</c:v>
                </c:pt>
                <c:pt idx="12027">
                  <c:v>0.99199999999996102</c:v>
                </c:pt>
                <c:pt idx="12028">
                  <c:v>0.37300000000004702</c:v>
                </c:pt>
                <c:pt idx="12029">
                  <c:v>0</c:v>
                </c:pt>
                <c:pt idx="12030">
                  <c:v>-0.62100000000003697</c:v>
                </c:pt>
                <c:pt idx="12031">
                  <c:v>0</c:v>
                </c:pt>
                <c:pt idx="12032">
                  <c:v>0</c:v>
                </c:pt>
                <c:pt idx="12033">
                  <c:v>0</c:v>
                </c:pt>
                <c:pt idx="12034">
                  <c:v>2.1100000000000101</c:v>
                </c:pt>
                <c:pt idx="12035">
                  <c:v>0</c:v>
                </c:pt>
                <c:pt idx="12036">
                  <c:v>-0.12400000000002299</c:v>
                </c:pt>
                <c:pt idx="12037">
                  <c:v>-0.123999999999966</c:v>
                </c:pt>
                <c:pt idx="12038">
                  <c:v>-0.49700000000001399</c:v>
                </c:pt>
                <c:pt idx="12039">
                  <c:v>-1.2409999999999799</c:v>
                </c:pt>
                <c:pt idx="12040">
                  <c:v>0</c:v>
                </c:pt>
                <c:pt idx="12041">
                  <c:v>0</c:v>
                </c:pt>
                <c:pt idx="12042">
                  <c:v>0</c:v>
                </c:pt>
                <c:pt idx="12043">
                  <c:v>0</c:v>
                </c:pt>
                <c:pt idx="12044">
                  <c:v>-3.5989999999999802</c:v>
                </c:pt>
                <c:pt idx="12045">
                  <c:v>0</c:v>
                </c:pt>
                <c:pt idx="12046">
                  <c:v>3.8470000000000302</c:v>
                </c:pt>
                <c:pt idx="12047">
                  <c:v>0</c:v>
                </c:pt>
                <c:pt idx="12048">
                  <c:v>-0.12400000000002299</c:v>
                </c:pt>
                <c:pt idx="12049">
                  <c:v>0</c:v>
                </c:pt>
                <c:pt idx="12050">
                  <c:v>0</c:v>
                </c:pt>
                <c:pt idx="12051">
                  <c:v>0</c:v>
                </c:pt>
                <c:pt idx="12052">
                  <c:v>0</c:v>
                </c:pt>
                <c:pt idx="12053">
                  <c:v>0</c:v>
                </c:pt>
                <c:pt idx="12054">
                  <c:v>0.86900000000002797</c:v>
                </c:pt>
                <c:pt idx="12055">
                  <c:v>0</c:v>
                </c:pt>
                <c:pt idx="12056">
                  <c:v>-0.86900000000002797</c:v>
                </c:pt>
                <c:pt idx="12057">
                  <c:v>0</c:v>
                </c:pt>
                <c:pt idx="12058">
                  <c:v>0</c:v>
                </c:pt>
                <c:pt idx="12059">
                  <c:v>0</c:v>
                </c:pt>
                <c:pt idx="12060">
                  <c:v>0</c:v>
                </c:pt>
                <c:pt idx="12061">
                  <c:v>0.49700000000001399</c:v>
                </c:pt>
                <c:pt idx="12062">
                  <c:v>0.74399999999997102</c:v>
                </c:pt>
                <c:pt idx="12063">
                  <c:v>-0.74399999999997102</c:v>
                </c:pt>
                <c:pt idx="12064">
                  <c:v>-0.24800000000004699</c:v>
                </c:pt>
                <c:pt idx="12065">
                  <c:v>-0.49699999999995698</c:v>
                </c:pt>
                <c:pt idx="12066">
                  <c:v>-0.49600000000003702</c:v>
                </c:pt>
                <c:pt idx="12067">
                  <c:v>0</c:v>
                </c:pt>
                <c:pt idx="12068">
                  <c:v>0</c:v>
                </c:pt>
                <c:pt idx="12069">
                  <c:v>0</c:v>
                </c:pt>
                <c:pt idx="12070">
                  <c:v>0</c:v>
                </c:pt>
                <c:pt idx="12071">
                  <c:v>-0.62100000000003697</c:v>
                </c:pt>
                <c:pt idx="12072">
                  <c:v>-0.37200000000001399</c:v>
                </c:pt>
                <c:pt idx="12073">
                  <c:v>0</c:v>
                </c:pt>
                <c:pt idx="12074">
                  <c:v>-0.123999999999966</c:v>
                </c:pt>
                <c:pt idx="12075">
                  <c:v>0</c:v>
                </c:pt>
                <c:pt idx="12076">
                  <c:v>0</c:v>
                </c:pt>
                <c:pt idx="12077">
                  <c:v>0</c:v>
                </c:pt>
                <c:pt idx="12078">
                  <c:v>0</c:v>
                </c:pt>
                <c:pt idx="12079">
                  <c:v>-0.24799999999999001</c:v>
                </c:pt>
                <c:pt idx="12080">
                  <c:v>0.37200000000001399</c:v>
                </c:pt>
                <c:pt idx="12081">
                  <c:v>0.74500000000000399</c:v>
                </c:pt>
                <c:pt idx="12082">
                  <c:v>1.4889999999999699</c:v>
                </c:pt>
                <c:pt idx="12083">
                  <c:v>0</c:v>
                </c:pt>
                <c:pt idx="12084">
                  <c:v>-0.24799999999999001</c:v>
                </c:pt>
                <c:pt idx="12085">
                  <c:v>0</c:v>
                </c:pt>
                <c:pt idx="12086">
                  <c:v>0</c:v>
                </c:pt>
                <c:pt idx="12087">
                  <c:v>0</c:v>
                </c:pt>
                <c:pt idx="12088">
                  <c:v>0</c:v>
                </c:pt>
                <c:pt idx="12089">
                  <c:v>-1.6140000000000301</c:v>
                </c:pt>
                <c:pt idx="12090">
                  <c:v>-0.24799999999999001</c:v>
                </c:pt>
                <c:pt idx="12091">
                  <c:v>-0.37199999999995698</c:v>
                </c:pt>
                <c:pt idx="12092">
                  <c:v>0</c:v>
                </c:pt>
                <c:pt idx="12093">
                  <c:v>0</c:v>
                </c:pt>
                <c:pt idx="12094">
                  <c:v>0</c:v>
                </c:pt>
                <c:pt idx="12095">
                  <c:v>0</c:v>
                </c:pt>
                <c:pt idx="12096">
                  <c:v>0</c:v>
                </c:pt>
                <c:pt idx="12097">
                  <c:v>0.24799999999999001</c:v>
                </c:pt>
                <c:pt idx="12098">
                  <c:v>0.24799999999999001</c:v>
                </c:pt>
                <c:pt idx="12099">
                  <c:v>0</c:v>
                </c:pt>
                <c:pt idx="12100">
                  <c:v>0</c:v>
                </c:pt>
                <c:pt idx="12101">
                  <c:v>-1.11700000000001</c:v>
                </c:pt>
                <c:pt idx="12102">
                  <c:v>-0.123999999999966</c:v>
                </c:pt>
                <c:pt idx="12103">
                  <c:v>0</c:v>
                </c:pt>
                <c:pt idx="12104">
                  <c:v>0</c:v>
                </c:pt>
                <c:pt idx="12105">
                  <c:v>0</c:v>
                </c:pt>
                <c:pt idx="12106">
                  <c:v>-1.2410000000000401</c:v>
                </c:pt>
                <c:pt idx="12107">
                  <c:v>0</c:v>
                </c:pt>
                <c:pt idx="12108">
                  <c:v>0.12400000000002299</c:v>
                </c:pt>
                <c:pt idx="12109">
                  <c:v>0.86899999999997102</c:v>
                </c:pt>
                <c:pt idx="12110">
                  <c:v>0.37200000000001399</c:v>
                </c:pt>
                <c:pt idx="12111">
                  <c:v>0.24900000000002301</c:v>
                </c:pt>
                <c:pt idx="12112">
                  <c:v>0</c:v>
                </c:pt>
                <c:pt idx="12113">
                  <c:v>0</c:v>
                </c:pt>
                <c:pt idx="12114">
                  <c:v>0</c:v>
                </c:pt>
                <c:pt idx="12115">
                  <c:v>0</c:v>
                </c:pt>
                <c:pt idx="12116">
                  <c:v>1.98600000000004</c:v>
                </c:pt>
                <c:pt idx="12117">
                  <c:v>0</c:v>
                </c:pt>
                <c:pt idx="12118">
                  <c:v>-1.6140000000000301</c:v>
                </c:pt>
                <c:pt idx="12119">
                  <c:v>0</c:v>
                </c:pt>
                <c:pt idx="12120">
                  <c:v>0.992999999999995</c:v>
                </c:pt>
                <c:pt idx="12121">
                  <c:v>0</c:v>
                </c:pt>
                <c:pt idx="12122">
                  <c:v>0</c:v>
                </c:pt>
                <c:pt idx="12123">
                  <c:v>0</c:v>
                </c:pt>
                <c:pt idx="12124">
                  <c:v>71.366999999999905</c:v>
                </c:pt>
                <c:pt idx="12125">
                  <c:v>9.3090000000000206</c:v>
                </c:pt>
                <c:pt idx="12126">
                  <c:v>0.74399999999997102</c:v>
                </c:pt>
                <c:pt idx="12127">
                  <c:v>-0.74399999999997102</c:v>
                </c:pt>
                <c:pt idx="12128">
                  <c:v>-34.131999999999998</c:v>
                </c:pt>
                <c:pt idx="12129">
                  <c:v>-43.192999999999898</c:v>
                </c:pt>
                <c:pt idx="12130">
                  <c:v>0</c:v>
                </c:pt>
                <c:pt idx="12131">
                  <c:v>0</c:v>
                </c:pt>
                <c:pt idx="12132">
                  <c:v>0</c:v>
                </c:pt>
                <c:pt idx="12133">
                  <c:v>-0.62100000000003697</c:v>
                </c:pt>
                <c:pt idx="12134">
                  <c:v>0</c:v>
                </c:pt>
                <c:pt idx="12135">
                  <c:v>0</c:v>
                </c:pt>
                <c:pt idx="12136">
                  <c:v>-1.36499999999995</c:v>
                </c:pt>
                <c:pt idx="12137">
                  <c:v>0</c:v>
                </c:pt>
                <c:pt idx="12138">
                  <c:v>0</c:v>
                </c:pt>
                <c:pt idx="12139">
                  <c:v>0</c:v>
                </c:pt>
                <c:pt idx="12140">
                  <c:v>0</c:v>
                </c:pt>
                <c:pt idx="12141">
                  <c:v>0</c:v>
                </c:pt>
                <c:pt idx="12142">
                  <c:v>0.49700000000001399</c:v>
                </c:pt>
                <c:pt idx="12143">
                  <c:v>-0.49700000000001399</c:v>
                </c:pt>
                <c:pt idx="12144">
                  <c:v>-1.11700000000001</c:v>
                </c:pt>
                <c:pt idx="12145">
                  <c:v>0</c:v>
                </c:pt>
                <c:pt idx="12146">
                  <c:v>1.11700000000001</c:v>
                </c:pt>
                <c:pt idx="12147">
                  <c:v>0.86899999999997102</c:v>
                </c:pt>
                <c:pt idx="12148">
                  <c:v>0</c:v>
                </c:pt>
                <c:pt idx="12149">
                  <c:v>0</c:v>
                </c:pt>
                <c:pt idx="12150">
                  <c:v>0</c:v>
                </c:pt>
                <c:pt idx="12151">
                  <c:v>0.24799999999999001</c:v>
                </c:pt>
                <c:pt idx="12152">
                  <c:v>1.3660000000000401</c:v>
                </c:pt>
                <c:pt idx="12153">
                  <c:v>0</c:v>
                </c:pt>
                <c:pt idx="12154">
                  <c:v>0</c:v>
                </c:pt>
                <c:pt idx="12155">
                  <c:v>-0.992999999999995</c:v>
                </c:pt>
                <c:pt idx="12156">
                  <c:v>1.2409999999999799</c:v>
                </c:pt>
                <c:pt idx="12157">
                  <c:v>0</c:v>
                </c:pt>
                <c:pt idx="12158">
                  <c:v>0</c:v>
                </c:pt>
                <c:pt idx="12159">
                  <c:v>0</c:v>
                </c:pt>
                <c:pt idx="12160">
                  <c:v>-1.2409999999999799</c:v>
                </c:pt>
                <c:pt idx="12161">
                  <c:v>0</c:v>
                </c:pt>
                <c:pt idx="12162">
                  <c:v>0</c:v>
                </c:pt>
                <c:pt idx="12163">
                  <c:v>0.992999999999995</c:v>
                </c:pt>
                <c:pt idx="12164">
                  <c:v>0</c:v>
                </c:pt>
                <c:pt idx="12165">
                  <c:v>0.123999999999966</c:v>
                </c:pt>
                <c:pt idx="12166">
                  <c:v>0</c:v>
                </c:pt>
                <c:pt idx="12167">
                  <c:v>0</c:v>
                </c:pt>
                <c:pt idx="12168">
                  <c:v>0</c:v>
                </c:pt>
                <c:pt idx="12169">
                  <c:v>0.123999999999966</c:v>
                </c:pt>
                <c:pt idx="12170">
                  <c:v>0</c:v>
                </c:pt>
                <c:pt idx="12171">
                  <c:v>-0.86899999999997102</c:v>
                </c:pt>
                <c:pt idx="12172">
                  <c:v>0</c:v>
                </c:pt>
                <c:pt idx="12173">
                  <c:v>0.248999999999966</c:v>
                </c:pt>
                <c:pt idx="12174">
                  <c:v>1.2410000000000401</c:v>
                </c:pt>
                <c:pt idx="12175">
                  <c:v>0</c:v>
                </c:pt>
                <c:pt idx="12176">
                  <c:v>0</c:v>
                </c:pt>
                <c:pt idx="12177">
                  <c:v>0</c:v>
                </c:pt>
                <c:pt idx="12178">
                  <c:v>0.62000000000000399</c:v>
                </c:pt>
                <c:pt idx="12179">
                  <c:v>0</c:v>
                </c:pt>
                <c:pt idx="12180">
                  <c:v>-0.37200000000001399</c:v>
                </c:pt>
                <c:pt idx="12181">
                  <c:v>0</c:v>
                </c:pt>
                <c:pt idx="12182">
                  <c:v>0.123999999999966</c:v>
                </c:pt>
                <c:pt idx="12183">
                  <c:v>0</c:v>
                </c:pt>
                <c:pt idx="12184">
                  <c:v>0</c:v>
                </c:pt>
                <c:pt idx="12185">
                  <c:v>0</c:v>
                </c:pt>
                <c:pt idx="12186">
                  <c:v>0</c:v>
                </c:pt>
                <c:pt idx="12187">
                  <c:v>0</c:v>
                </c:pt>
                <c:pt idx="12188">
                  <c:v>0</c:v>
                </c:pt>
                <c:pt idx="12189">
                  <c:v>0</c:v>
                </c:pt>
                <c:pt idx="12190">
                  <c:v>-0.992999999999995</c:v>
                </c:pt>
                <c:pt idx="12191">
                  <c:v>0</c:v>
                </c:pt>
                <c:pt idx="12192">
                  <c:v>0.24799999999999001</c:v>
                </c:pt>
                <c:pt idx="12193">
                  <c:v>0</c:v>
                </c:pt>
                <c:pt idx="12194">
                  <c:v>0</c:v>
                </c:pt>
                <c:pt idx="12195">
                  <c:v>0</c:v>
                </c:pt>
                <c:pt idx="12196">
                  <c:v>0.12400000000002299</c:v>
                </c:pt>
                <c:pt idx="12197">
                  <c:v>0</c:v>
                </c:pt>
                <c:pt idx="12198">
                  <c:v>0.86899999999997102</c:v>
                </c:pt>
                <c:pt idx="12199">
                  <c:v>0.24800000000004699</c:v>
                </c:pt>
                <c:pt idx="12200">
                  <c:v>0.123999999999966</c:v>
                </c:pt>
                <c:pt idx="12201">
                  <c:v>0.12400000000002299</c:v>
                </c:pt>
                <c:pt idx="12202">
                  <c:v>0</c:v>
                </c:pt>
                <c:pt idx="12203">
                  <c:v>0</c:v>
                </c:pt>
                <c:pt idx="12204">
                  <c:v>0</c:v>
                </c:pt>
                <c:pt idx="12205">
                  <c:v>0</c:v>
                </c:pt>
                <c:pt idx="12206">
                  <c:v>-0.992999999999995</c:v>
                </c:pt>
                <c:pt idx="12207">
                  <c:v>0</c:v>
                </c:pt>
                <c:pt idx="12208">
                  <c:v>-0.62100000000003697</c:v>
                </c:pt>
                <c:pt idx="12209">
                  <c:v>0.37299999999999001</c:v>
                </c:pt>
                <c:pt idx="12210">
                  <c:v>-0.62099999999998001</c:v>
                </c:pt>
                <c:pt idx="12211">
                  <c:v>0</c:v>
                </c:pt>
                <c:pt idx="12212">
                  <c:v>0</c:v>
                </c:pt>
                <c:pt idx="12213">
                  <c:v>0</c:v>
                </c:pt>
                <c:pt idx="12214">
                  <c:v>0.62000000000000399</c:v>
                </c:pt>
                <c:pt idx="12215">
                  <c:v>0</c:v>
                </c:pt>
                <c:pt idx="12216">
                  <c:v>-0.49599999999998001</c:v>
                </c:pt>
                <c:pt idx="12217">
                  <c:v>0</c:v>
                </c:pt>
                <c:pt idx="12218">
                  <c:v>0.37200000000001399</c:v>
                </c:pt>
                <c:pt idx="12219">
                  <c:v>0</c:v>
                </c:pt>
                <c:pt idx="12220">
                  <c:v>0</c:v>
                </c:pt>
                <c:pt idx="12221">
                  <c:v>0</c:v>
                </c:pt>
                <c:pt idx="12222">
                  <c:v>0</c:v>
                </c:pt>
                <c:pt idx="12223">
                  <c:v>0.49599999999998001</c:v>
                </c:pt>
                <c:pt idx="12224">
                  <c:v>0.125</c:v>
                </c:pt>
                <c:pt idx="12225">
                  <c:v>-0.125</c:v>
                </c:pt>
                <c:pt idx="12226">
                  <c:v>-0.24799999999999001</c:v>
                </c:pt>
                <c:pt idx="12227">
                  <c:v>-1.4889999999999699</c:v>
                </c:pt>
                <c:pt idx="12228">
                  <c:v>1.4889999999999699</c:v>
                </c:pt>
                <c:pt idx="12229">
                  <c:v>0</c:v>
                </c:pt>
                <c:pt idx="12230">
                  <c:v>0</c:v>
                </c:pt>
                <c:pt idx="12231">
                  <c:v>0</c:v>
                </c:pt>
                <c:pt idx="12232">
                  <c:v>0.248999999999966</c:v>
                </c:pt>
                <c:pt idx="12233">
                  <c:v>0</c:v>
                </c:pt>
                <c:pt idx="12234">
                  <c:v>0</c:v>
                </c:pt>
                <c:pt idx="12235">
                  <c:v>-0.62099999999998001</c:v>
                </c:pt>
                <c:pt idx="12236">
                  <c:v>0.62099999999998001</c:v>
                </c:pt>
                <c:pt idx="12237">
                  <c:v>1.2410000000000401</c:v>
                </c:pt>
                <c:pt idx="12238">
                  <c:v>0</c:v>
                </c:pt>
                <c:pt idx="12239">
                  <c:v>0</c:v>
                </c:pt>
                <c:pt idx="12240">
                  <c:v>0</c:v>
                </c:pt>
                <c:pt idx="12241">
                  <c:v>-1.36499999999995</c:v>
                </c:pt>
                <c:pt idx="12242">
                  <c:v>0.992999999999995</c:v>
                </c:pt>
                <c:pt idx="12243">
                  <c:v>0</c:v>
                </c:pt>
                <c:pt idx="12244">
                  <c:v>0.24799999999999001</c:v>
                </c:pt>
                <c:pt idx="12245">
                  <c:v>0</c:v>
                </c:pt>
                <c:pt idx="12246">
                  <c:v>0</c:v>
                </c:pt>
                <c:pt idx="12247">
                  <c:v>0</c:v>
                </c:pt>
                <c:pt idx="12248">
                  <c:v>0</c:v>
                </c:pt>
                <c:pt idx="12249">
                  <c:v>0</c:v>
                </c:pt>
                <c:pt idx="12250">
                  <c:v>0</c:v>
                </c:pt>
                <c:pt idx="12251">
                  <c:v>-0.37299999999999001</c:v>
                </c:pt>
                <c:pt idx="12252">
                  <c:v>0.37299999999999001</c:v>
                </c:pt>
                <c:pt idx="12253">
                  <c:v>-0.37299999999999001</c:v>
                </c:pt>
                <c:pt idx="12254">
                  <c:v>-0.99200000000001798</c:v>
                </c:pt>
                <c:pt idx="12255">
                  <c:v>-0.37299999999999001</c:v>
                </c:pt>
                <c:pt idx="12256">
                  <c:v>0</c:v>
                </c:pt>
                <c:pt idx="12257">
                  <c:v>0</c:v>
                </c:pt>
                <c:pt idx="12258">
                  <c:v>0</c:v>
                </c:pt>
                <c:pt idx="12259">
                  <c:v>0</c:v>
                </c:pt>
                <c:pt idx="12260">
                  <c:v>0</c:v>
                </c:pt>
                <c:pt idx="12261">
                  <c:v>-0.62099999999998001</c:v>
                </c:pt>
                <c:pt idx="12262">
                  <c:v>0</c:v>
                </c:pt>
                <c:pt idx="12263">
                  <c:v>0.24799999999999001</c:v>
                </c:pt>
                <c:pt idx="12264">
                  <c:v>0</c:v>
                </c:pt>
                <c:pt idx="12265">
                  <c:v>0</c:v>
                </c:pt>
                <c:pt idx="12266">
                  <c:v>0</c:v>
                </c:pt>
                <c:pt idx="12267">
                  <c:v>0</c:v>
                </c:pt>
                <c:pt idx="12268">
                  <c:v>0</c:v>
                </c:pt>
                <c:pt idx="12269">
                  <c:v>0.992999999999995</c:v>
                </c:pt>
                <c:pt idx="12270">
                  <c:v>0.37200000000001399</c:v>
                </c:pt>
                <c:pt idx="12271">
                  <c:v>1.73799999999999</c:v>
                </c:pt>
                <c:pt idx="12272">
                  <c:v>-0.992999999999995</c:v>
                </c:pt>
                <c:pt idx="12273">
                  <c:v>0</c:v>
                </c:pt>
                <c:pt idx="12274">
                  <c:v>0</c:v>
                </c:pt>
                <c:pt idx="12275">
                  <c:v>0</c:v>
                </c:pt>
                <c:pt idx="12276">
                  <c:v>0</c:v>
                </c:pt>
                <c:pt idx="12277">
                  <c:v>0</c:v>
                </c:pt>
                <c:pt idx="12278">
                  <c:v>0.24799999999999001</c:v>
                </c:pt>
                <c:pt idx="12279">
                  <c:v>0.24799999999999001</c:v>
                </c:pt>
                <c:pt idx="12280">
                  <c:v>0</c:v>
                </c:pt>
                <c:pt idx="12281">
                  <c:v>0.12400000000002299</c:v>
                </c:pt>
                <c:pt idx="12282">
                  <c:v>0</c:v>
                </c:pt>
                <c:pt idx="12283">
                  <c:v>0</c:v>
                </c:pt>
                <c:pt idx="12284">
                  <c:v>0</c:v>
                </c:pt>
                <c:pt idx="12285">
                  <c:v>0</c:v>
                </c:pt>
                <c:pt idx="12286">
                  <c:v>0</c:v>
                </c:pt>
                <c:pt idx="12287">
                  <c:v>0.37199999999995698</c:v>
                </c:pt>
                <c:pt idx="12288">
                  <c:v>0.62100000000003697</c:v>
                </c:pt>
                <c:pt idx="12289">
                  <c:v>-0.62100000000003697</c:v>
                </c:pt>
                <c:pt idx="12290">
                  <c:v>0.37300000000004702</c:v>
                </c:pt>
                <c:pt idx="12291">
                  <c:v>-1.2410000000000401</c:v>
                </c:pt>
                <c:pt idx="12292">
                  <c:v>0</c:v>
                </c:pt>
                <c:pt idx="12293">
                  <c:v>0</c:v>
                </c:pt>
                <c:pt idx="12294">
                  <c:v>0</c:v>
                </c:pt>
                <c:pt idx="12295">
                  <c:v>0.37299999999999001</c:v>
                </c:pt>
                <c:pt idx="12296">
                  <c:v>-0.37299999999999001</c:v>
                </c:pt>
                <c:pt idx="12297">
                  <c:v>0.37299999999999001</c:v>
                </c:pt>
                <c:pt idx="12298">
                  <c:v>0.123999999999966</c:v>
                </c:pt>
                <c:pt idx="12299">
                  <c:v>0</c:v>
                </c:pt>
                <c:pt idx="12300">
                  <c:v>-0.37299999999999001</c:v>
                </c:pt>
                <c:pt idx="12301">
                  <c:v>0</c:v>
                </c:pt>
                <c:pt idx="12302">
                  <c:v>0</c:v>
                </c:pt>
                <c:pt idx="12303">
                  <c:v>0</c:v>
                </c:pt>
                <c:pt idx="12304">
                  <c:v>0</c:v>
                </c:pt>
                <c:pt idx="12305">
                  <c:v>0</c:v>
                </c:pt>
                <c:pt idx="12306">
                  <c:v>0</c:v>
                </c:pt>
                <c:pt idx="12307">
                  <c:v>-0.49700000000001399</c:v>
                </c:pt>
                <c:pt idx="12308">
                  <c:v>0</c:v>
                </c:pt>
                <c:pt idx="12309">
                  <c:v>0</c:v>
                </c:pt>
                <c:pt idx="12310">
                  <c:v>0</c:v>
                </c:pt>
                <c:pt idx="12311">
                  <c:v>0</c:v>
                </c:pt>
                <c:pt idx="12312">
                  <c:v>0</c:v>
                </c:pt>
                <c:pt idx="12313">
                  <c:v>1.2409999999999799</c:v>
                </c:pt>
                <c:pt idx="12314">
                  <c:v>0.123999999999966</c:v>
                </c:pt>
                <c:pt idx="12315">
                  <c:v>-0.123999999999966</c:v>
                </c:pt>
                <c:pt idx="12316">
                  <c:v>-1.2409999999999799</c:v>
                </c:pt>
                <c:pt idx="12317">
                  <c:v>0</c:v>
                </c:pt>
                <c:pt idx="12318">
                  <c:v>0.49699999999995698</c:v>
                </c:pt>
                <c:pt idx="12319">
                  <c:v>0</c:v>
                </c:pt>
                <c:pt idx="12320">
                  <c:v>0</c:v>
                </c:pt>
                <c:pt idx="12321">
                  <c:v>0</c:v>
                </c:pt>
                <c:pt idx="12322">
                  <c:v>0</c:v>
                </c:pt>
                <c:pt idx="12323">
                  <c:v>-1.2410000000000401</c:v>
                </c:pt>
                <c:pt idx="12324">
                  <c:v>-0.992999999999995</c:v>
                </c:pt>
                <c:pt idx="12325">
                  <c:v>0</c:v>
                </c:pt>
                <c:pt idx="12326">
                  <c:v>0.992999999999995</c:v>
                </c:pt>
                <c:pt idx="12327">
                  <c:v>0.37299999999999001</c:v>
                </c:pt>
                <c:pt idx="12328">
                  <c:v>0</c:v>
                </c:pt>
                <c:pt idx="12329">
                  <c:v>0</c:v>
                </c:pt>
                <c:pt idx="12330">
                  <c:v>0</c:v>
                </c:pt>
                <c:pt idx="12331">
                  <c:v>-0.74500000000000399</c:v>
                </c:pt>
                <c:pt idx="12332">
                  <c:v>0</c:v>
                </c:pt>
                <c:pt idx="12333">
                  <c:v>0.74500000000000399</c:v>
                </c:pt>
                <c:pt idx="12334">
                  <c:v>0.12400000000002299</c:v>
                </c:pt>
                <c:pt idx="12335">
                  <c:v>-0.12400000000002299</c:v>
                </c:pt>
                <c:pt idx="12336">
                  <c:v>0.24799999999999001</c:v>
                </c:pt>
                <c:pt idx="12337">
                  <c:v>0</c:v>
                </c:pt>
                <c:pt idx="12338">
                  <c:v>0</c:v>
                </c:pt>
                <c:pt idx="12339">
                  <c:v>0</c:v>
                </c:pt>
                <c:pt idx="12340">
                  <c:v>3.3509999999999902</c:v>
                </c:pt>
                <c:pt idx="12341">
                  <c:v>0</c:v>
                </c:pt>
                <c:pt idx="12342">
                  <c:v>-1.2409999999999799</c:v>
                </c:pt>
                <c:pt idx="12343">
                  <c:v>-0.37200000000001399</c:v>
                </c:pt>
                <c:pt idx="12344">
                  <c:v>0</c:v>
                </c:pt>
                <c:pt idx="12345">
                  <c:v>0.62000000000000399</c:v>
                </c:pt>
                <c:pt idx="12346">
                  <c:v>0</c:v>
                </c:pt>
                <c:pt idx="12347">
                  <c:v>0</c:v>
                </c:pt>
                <c:pt idx="12348">
                  <c:v>0</c:v>
                </c:pt>
                <c:pt idx="12349">
                  <c:v>-0.62000000000000399</c:v>
                </c:pt>
                <c:pt idx="12350">
                  <c:v>0</c:v>
                </c:pt>
                <c:pt idx="12351">
                  <c:v>-0.248999999999966</c:v>
                </c:pt>
                <c:pt idx="12352">
                  <c:v>-0.24799999999999001</c:v>
                </c:pt>
                <c:pt idx="12353">
                  <c:v>-0.24799999999999001</c:v>
                </c:pt>
                <c:pt idx="12354">
                  <c:v>0</c:v>
                </c:pt>
                <c:pt idx="12355">
                  <c:v>0</c:v>
                </c:pt>
                <c:pt idx="12356">
                  <c:v>0</c:v>
                </c:pt>
                <c:pt idx="12357">
                  <c:v>0</c:v>
                </c:pt>
                <c:pt idx="12358">
                  <c:v>0.62000000000000399</c:v>
                </c:pt>
                <c:pt idx="12359">
                  <c:v>0</c:v>
                </c:pt>
                <c:pt idx="12360">
                  <c:v>-0.123999999999966</c:v>
                </c:pt>
                <c:pt idx="12361">
                  <c:v>0</c:v>
                </c:pt>
                <c:pt idx="12362">
                  <c:v>0</c:v>
                </c:pt>
                <c:pt idx="12363">
                  <c:v>0</c:v>
                </c:pt>
                <c:pt idx="12364">
                  <c:v>0</c:v>
                </c:pt>
                <c:pt idx="12365">
                  <c:v>0</c:v>
                </c:pt>
                <c:pt idx="12366">
                  <c:v>0</c:v>
                </c:pt>
                <c:pt idx="12367">
                  <c:v>0</c:v>
                </c:pt>
                <c:pt idx="12368">
                  <c:v>0</c:v>
                </c:pt>
                <c:pt idx="12369">
                  <c:v>0</c:v>
                </c:pt>
                <c:pt idx="12370">
                  <c:v>0.123999999999966</c:v>
                </c:pt>
                <c:pt idx="12371">
                  <c:v>0</c:v>
                </c:pt>
                <c:pt idx="12372">
                  <c:v>-1.2409999999999799</c:v>
                </c:pt>
                <c:pt idx="12373">
                  <c:v>0</c:v>
                </c:pt>
                <c:pt idx="12374">
                  <c:v>0</c:v>
                </c:pt>
                <c:pt idx="12375">
                  <c:v>0</c:v>
                </c:pt>
                <c:pt idx="12376">
                  <c:v>0.123999999999966</c:v>
                </c:pt>
                <c:pt idx="12377">
                  <c:v>0.12400000000002299</c:v>
                </c:pt>
                <c:pt idx="12378">
                  <c:v>0</c:v>
                </c:pt>
                <c:pt idx="12379">
                  <c:v>-0.37200000000001399</c:v>
                </c:pt>
                <c:pt idx="12380">
                  <c:v>0</c:v>
                </c:pt>
                <c:pt idx="12381">
                  <c:v>0.12400000000002299</c:v>
                </c:pt>
                <c:pt idx="12382">
                  <c:v>0</c:v>
                </c:pt>
                <c:pt idx="12383">
                  <c:v>0</c:v>
                </c:pt>
                <c:pt idx="12384">
                  <c:v>0</c:v>
                </c:pt>
                <c:pt idx="12385">
                  <c:v>-0.49599999999998001</c:v>
                </c:pt>
                <c:pt idx="12386">
                  <c:v>-0.12400000000002299</c:v>
                </c:pt>
                <c:pt idx="12387">
                  <c:v>0</c:v>
                </c:pt>
                <c:pt idx="12388">
                  <c:v>1.61299999999999</c:v>
                </c:pt>
                <c:pt idx="12389">
                  <c:v>0.37299999999999001</c:v>
                </c:pt>
                <c:pt idx="12390">
                  <c:v>17.995999999999899</c:v>
                </c:pt>
                <c:pt idx="12391">
                  <c:v>0</c:v>
                </c:pt>
                <c:pt idx="12392">
                  <c:v>0</c:v>
                </c:pt>
                <c:pt idx="12393">
                  <c:v>0</c:v>
                </c:pt>
                <c:pt idx="12394">
                  <c:v>-13.281000000000001</c:v>
                </c:pt>
                <c:pt idx="12395">
                  <c:v>-1.4889999999999699</c:v>
                </c:pt>
                <c:pt idx="12396">
                  <c:v>-0.24900000000002301</c:v>
                </c:pt>
                <c:pt idx="12397">
                  <c:v>-1.4889999999999699</c:v>
                </c:pt>
                <c:pt idx="12398">
                  <c:v>0</c:v>
                </c:pt>
                <c:pt idx="12399">
                  <c:v>0.12400000000002299</c:v>
                </c:pt>
                <c:pt idx="12400">
                  <c:v>0</c:v>
                </c:pt>
                <c:pt idx="12401">
                  <c:v>0</c:v>
                </c:pt>
                <c:pt idx="12402">
                  <c:v>0</c:v>
                </c:pt>
                <c:pt idx="12403">
                  <c:v>-0.123999999999966</c:v>
                </c:pt>
                <c:pt idx="12404">
                  <c:v>0</c:v>
                </c:pt>
                <c:pt idx="12405">
                  <c:v>0</c:v>
                </c:pt>
                <c:pt idx="12406">
                  <c:v>-0.12400000000002299</c:v>
                </c:pt>
                <c:pt idx="12407">
                  <c:v>-0.74500000000000399</c:v>
                </c:pt>
                <c:pt idx="12408">
                  <c:v>0</c:v>
                </c:pt>
                <c:pt idx="12409">
                  <c:v>0</c:v>
                </c:pt>
                <c:pt idx="12410">
                  <c:v>0</c:v>
                </c:pt>
                <c:pt idx="12411">
                  <c:v>0</c:v>
                </c:pt>
                <c:pt idx="12412">
                  <c:v>0.12400000000002299</c:v>
                </c:pt>
                <c:pt idx="12413">
                  <c:v>-0.12400000000002299</c:v>
                </c:pt>
                <c:pt idx="12414">
                  <c:v>0.12400000000002299</c:v>
                </c:pt>
                <c:pt idx="12415">
                  <c:v>0.248999999999966</c:v>
                </c:pt>
                <c:pt idx="12416">
                  <c:v>0</c:v>
                </c:pt>
                <c:pt idx="12417">
                  <c:v>0.12400000000002299</c:v>
                </c:pt>
                <c:pt idx="12418">
                  <c:v>0</c:v>
                </c:pt>
                <c:pt idx="12419">
                  <c:v>0</c:v>
                </c:pt>
                <c:pt idx="12420">
                  <c:v>0</c:v>
                </c:pt>
                <c:pt idx="12421">
                  <c:v>0.37199999999995698</c:v>
                </c:pt>
                <c:pt idx="12422">
                  <c:v>0</c:v>
                </c:pt>
                <c:pt idx="12423">
                  <c:v>0</c:v>
                </c:pt>
                <c:pt idx="12424">
                  <c:v>-0.37199999999995698</c:v>
                </c:pt>
                <c:pt idx="12425">
                  <c:v>0</c:v>
                </c:pt>
                <c:pt idx="12426">
                  <c:v>-0.62100000000003697</c:v>
                </c:pt>
                <c:pt idx="12427">
                  <c:v>0</c:v>
                </c:pt>
                <c:pt idx="12428">
                  <c:v>0</c:v>
                </c:pt>
                <c:pt idx="12429">
                  <c:v>0</c:v>
                </c:pt>
                <c:pt idx="12430">
                  <c:v>0.992999999999995</c:v>
                </c:pt>
                <c:pt idx="12431">
                  <c:v>0</c:v>
                </c:pt>
                <c:pt idx="12432">
                  <c:v>0</c:v>
                </c:pt>
                <c:pt idx="12433">
                  <c:v>-0.12400000000002299</c:v>
                </c:pt>
                <c:pt idx="12434">
                  <c:v>0</c:v>
                </c:pt>
                <c:pt idx="12435">
                  <c:v>0</c:v>
                </c:pt>
                <c:pt idx="12436">
                  <c:v>0</c:v>
                </c:pt>
                <c:pt idx="12437">
                  <c:v>0</c:v>
                </c:pt>
                <c:pt idx="12438">
                  <c:v>0</c:v>
                </c:pt>
                <c:pt idx="12439">
                  <c:v>-0.12400000000002299</c:v>
                </c:pt>
                <c:pt idx="12440">
                  <c:v>0</c:v>
                </c:pt>
                <c:pt idx="12441">
                  <c:v>-0.125</c:v>
                </c:pt>
                <c:pt idx="12442">
                  <c:v>-0.62000000000000399</c:v>
                </c:pt>
                <c:pt idx="12443">
                  <c:v>-0.86899999999997102</c:v>
                </c:pt>
                <c:pt idx="12444">
                  <c:v>-1.11700000000001</c:v>
                </c:pt>
                <c:pt idx="12445">
                  <c:v>0</c:v>
                </c:pt>
                <c:pt idx="12446">
                  <c:v>0</c:v>
                </c:pt>
                <c:pt idx="12447">
                  <c:v>0</c:v>
                </c:pt>
                <c:pt idx="12448">
                  <c:v>-0.992999999999995</c:v>
                </c:pt>
                <c:pt idx="12449">
                  <c:v>1.2410000000000401</c:v>
                </c:pt>
                <c:pt idx="12450">
                  <c:v>0.74499999999994704</c:v>
                </c:pt>
                <c:pt idx="12451">
                  <c:v>0</c:v>
                </c:pt>
                <c:pt idx="12452">
                  <c:v>-0.125</c:v>
                </c:pt>
                <c:pt idx="12453">
                  <c:v>0</c:v>
                </c:pt>
                <c:pt idx="12454">
                  <c:v>0</c:v>
                </c:pt>
                <c:pt idx="12455">
                  <c:v>0</c:v>
                </c:pt>
                <c:pt idx="12456">
                  <c:v>0</c:v>
                </c:pt>
                <c:pt idx="12457">
                  <c:v>0.12400000000002299</c:v>
                </c:pt>
                <c:pt idx="12458">
                  <c:v>0.24799999999999001</c:v>
                </c:pt>
                <c:pt idx="12459">
                  <c:v>1.6139999999999699</c:v>
                </c:pt>
                <c:pt idx="12460">
                  <c:v>-0.62099999999998001</c:v>
                </c:pt>
                <c:pt idx="12461">
                  <c:v>0</c:v>
                </c:pt>
                <c:pt idx="12462">
                  <c:v>0</c:v>
                </c:pt>
                <c:pt idx="12463">
                  <c:v>0</c:v>
                </c:pt>
                <c:pt idx="12464">
                  <c:v>0</c:v>
                </c:pt>
                <c:pt idx="12465">
                  <c:v>0</c:v>
                </c:pt>
                <c:pt idx="12466">
                  <c:v>-0.62099999999998001</c:v>
                </c:pt>
                <c:pt idx="12467">
                  <c:v>-0.12400000000002299</c:v>
                </c:pt>
                <c:pt idx="12468">
                  <c:v>0.12400000000002299</c:v>
                </c:pt>
                <c:pt idx="12469">
                  <c:v>0</c:v>
                </c:pt>
                <c:pt idx="12470">
                  <c:v>0</c:v>
                </c:pt>
                <c:pt idx="12471">
                  <c:v>-0.37200000000001399</c:v>
                </c:pt>
                <c:pt idx="12472">
                  <c:v>0</c:v>
                </c:pt>
                <c:pt idx="12473">
                  <c:v>0</c:v>
                </c:pt>
                <c:pt idx="12474">
                  <c:v>0</c:v>
                </c:pt>
                <c:pt idx="12475">
                  <c:v>0</c:v>
                </c:pt>
                <c:pt idx="12476">
                  <c:v>-0.992999999999995</c:v>
                </c:pt>
                <c:pt idx="12477">
                  <c:v>0.992999999999995</c:v>
                </c:pt>
                <c:pt idx="12478">
                  <c:v>-0.992999999999995</c:v>
                </c:pt>
                <c:pt idx="12479">
                  <c:v>0.74400000000002797</c:v>
                </c:pt>
                <c:pt idx="12480">
                  <c:v>0</c:v>
                </c:pt>
                <c:pt idx="12481">
                  <c:v>0</c:v>
                </c:pt>
                <c:pt idx="12482">
                  <c:v>0</c:v>
                </c:pt>
                <c:pt idx="12483">
                  <c:v>0</c:v>
                </c:pt>
                <c:pt idx="12484">
                  <c:v>0</c:v>
                </c:pt>
                <c:pt idx="12485">
                  <c:v>0.37299999999999001</c:v>
                </c:pt>
                <c:pt idx="12486">
                  <c:v>0</c:v>
                </c:pt>
                <c:pt idx="12487">
                  <c:v>-0.24900000000002301</c:v>
                </c:pt>
                <c:pt idx="12488">
                  <c:v>0</c:v>
                </c:pt>
                <c:pt idx="12489">
                  <c:v>0.24900000000002301</c:v>
                </c:pt>
                <c:pt idx="12490">
                  <c:v>0</c:v>
                </c:pt>
                <c:pt idx="12491">
                  <c:v>0</c:v>
                </c:pt>
                <c:pt idx="12492">
                  <c:v>0</c:v>
                </c:pt>
                <c:pt idx="12493">
                  <c:v>-0.24799999999999001</c:v>
                </c:pt>
                <c:pt idx="12494">
                  <c:v>0</c:v>
                </c:pt>
                <c:pt idx="12495">
                  <c:v>-0.37200000000001399</c:v>
                </c:pt>
                <c:pt idx="12496">
                  <c:v>0</c:v>
                </c:pt>
                <c:pt idx="12497">
                  <c:v>0</c:v>
                </c:pt>
                <c:pt idx="12498">
                  <c:v>0</c:v>
                </c:pt>
                <c:pt idx="12499">
                  <c:v>0</c:v>
                </c:pt>
                <c:pt idx="12500">
                  <c:v>0</c:v>
                </c:pt>
                <c:pt idx="12501">
                  <c:v>0</c:v>
                </c:pt>
                <c:pt idx="12502">
                  <c:v>-0.74500000000000399</c:v>
                </c:pt>
                <c:pt idx="12503">
                  <c:v>-0.24799999999999001</c:v>
                </c:pt>
                <c:pt idx="12504">
                  <c:v>-0.49599999999998001</c:v>
                </c:pt>
                <c:pt idx="12505">
                  <c:v>0</c:v>
                </c:pt>
                <c:pt idx="12506">
                  <c:v>2.1100000000000101</c:v>
                </c:pt>
                <c:pt idx="12507">
                  <c:v>0</c:v>
                </c:pt>
                <c:pt idx="12508">
                  <c:v>0</c:v>
                </c:pt>
                <c:pt idx="12509">
                  <c:v>0</c:v>
                </c:pt>
                <c:pt idx="12510">
                  <c:v>0</c:v>
                </c:pt>
                <c:pt idx="12511">
                  <c:v>0</c:v>
                </c:pt>
                <c:pt idx="12512">
                  <c:v>-1.6140000000000301</c:v>
                </c:pt>
                <c:pt idx="12513">
                  <c:v>0</c:v>
                </c:pt>
                <c:pt idx="12514">
                  <c:v>0.125</c:v>
                </c:pt>
                <c:pt idx="12515">
                  <c:v>0</c:v>
                </c:pt>
                <c:pt idx="12516">
                  <c:v>-0.74499999999994704</c:v>
                </c:pt>
                <c:pt idx="12517">
                  <c:v>0</c:v>
                </c:pt>
                <c:pt idx="12518">
                  <c:v>0</c:v>
                </c:pt>
                <c:pt idx="12519">
                  <c:v>0</c:v>
                </c:pt>
                <c:pt idx="12520">
                  <c:v>1.61299999999999</c:v>
                </c:pt>
                <c:pt idx="12521">
                  <c:v>0.24799999999999001</c:v>
                </c:pt>
                <c:pt idx="12522">
                  <c:v>-0.24799999999999001</c:v>
                </c:pt>
                <c:pt idx="12523">
                  <c:v>-0.37200000000001399</c:v>
                </c:pt>
                <c:pt idx="12524">
                  <c:v>-0.86900000000002797</c:v>
                </c:pt>
                <c:pt idx="12525">
                  <c:v>0</c:v>
                </c:pt>
                <c:pt idx="12526">
                  <c:v>0</c:v>
                </c:pt>
                <c:pt idx="12527">
                  <c:v>0</c:v>
                </c:pt>
                <c:pt idx="12528">
                  <c:v>0</c:v>
                </c:pt>
                <c:pt idx="12529">
                  <c:v>0.62099999999998001</c:v>
                </c:pt>
                <c:pt idx="12530">
                  <c:v>0.37200000000001399</c:v>
                </c:pt>
                <c:pt idx="12531">
                  <c:v>0.12400000000002299</c:v>
                </c:pt>
                <c:pt idx="12532">
                  <c:v>0.62099999999998001</c:v>
                </c:pt>
                <c:pt idx="12533">
                  <c:v>0</c:v>
                </c:pt>
                <c:pt idx="12534">
                  <c:v>-0.49700000000001399</c:v>
                </c:pt>
                <c:pt idx="12535">
                  <c:v>0</c:v>
                </c:pt>
                <c:pt idx="12536">
                  <c:v>0</c:v>
                </c:pt>
                <c:pt idx="12537">
                  <c:v>0</c:v>
                </c:pt>
                <c:pt idx="12538">
                  <c:v>-0.12400000000002299</c:v>
                </c:pt>
                <c:pt idx="12539">
                  <c:v>-0.123999999999966</c:v>
                </c:pt>
                <c:pt idx="12540">
                  <c:v>-0.49600000000003702</c:v>
                </c:pt>
                <c:pt idx="12541">
                  <c:v>0</c:v>
                </c:pt>
                <c:pt idx="12542">
                  <c:v>-1.6139999999999699</c:v>
                </c:pt>
                <c:pt idx="12543">
                  <c:v>1.2409999999999799</c:v>
                </c:pt>
                <c:pt idx="12544">
                  <c:v>0</c:v>
                </c:pt>
                <c:pt idx="12545">
                  <c:v>0</c:v>
                </c:pt>
                <c:pt idx="12546">
                  <c:v>0</c:v>
                </c:pt>
                <c:pt idx="12547">
                  <c:v>-0.49699999999995698</c:v>
                </c:pt>
                <c:pt idx="12548">
                  <c:v>0</c:v>
                </c:pt>
                <c:pt idx="12549">
                  <c:v>0.123999999999966</c:v>
                </c:pt>
                <c:pt idx="12550">
                  <c:v>0.12400000000002299</c:v>
                </c:pt>
                <c:pt idx="12551">
                  <c:v>0</c:v>
                </c:pt>
                <c:pt idx="12552">
                  <c:v>-0.37200000000001399</c:v>
                </c:pt>
                <c:pt idx="12553">
                  <c:v>0</c:v>
                </c:pt>
                <c:pt idx="12554">
                  <c:v>0</c:v>
                </c:pt>
                <c:pt idx="12555">
                  <c:v>0</c:v>
                </c:pt>
                <c:pt idx="12556">
                  <c:v>0.49599999999998001</c:v>
                </c:pt>
                <c:pt idx="12557">
                  <c:v>0</c:v>
                </c:pt>
                <c:pt idx="12558">
                  <c:v>-0.49599999999998001</c:v>
                </c:pt>
                <c:pt idx="12559">
                  <c:v>-0.62099999999998001</c:v>
                </c:pt>
                <c:pt idx="12560">
                  <c:v>0.24799999999999001</c:v>
                </c:pt>
                <c:pt idx="12561">
                  <c:v>-1.365</c:v>
                </c:pt>
                <c:pt idx="12562">
                  <c:v>0</c:v>
                </c:pt>
                <c:pt idx="12563">
                  <c:v>0</c:v>
                </c:pt>
                <c:pt idx="12564">
                  <c:v>0</c:v>
                </c:pt>
                <c:pt idx="12565">
                  <c:v>-0.74399999999997102</c:v>
                </c:pt>
                <c:pt idx="12566">
                  <c:v>0</c:v>
                </c:pt>
                <c:pt idx="12567">
                  <c:v>0.49599999999998001</c:v>
                </c:pt>
                <c:pt idx="12568">
                  <c:v>0</c:v>
                </c:pt>
                <c:pt idx="12569">
                  <c:v>-0.37199999999995698</c:v>
                </c:pt>
                <c:pt idx="12570">
                  <c:v>-0.12400000000002299</c:v>
                </c:pt>
                <c:pt idx="12571">
                  <c:v>0</c:v>
                </c:pt>
                <c:pt idx="12572">
                  <c:v>0</c:v>
                </c:pt>
                <c:pt idx="12573">
                  <c:v>0</c:v>
                </c:pt>
                <c:pt idx="12574">
                  <c:v>0.74500000000000399</c:v>
                </c:pt>
                <c:pt idx="12575">
                  <c:v>0.49599999999998001</c:v>
                </c:pt>
                <c:pt idx="12576">
                  <c:v>1.2409999999999799</c:v>
                </c:pt>
                <c:pt idx="12577">
                  <c:v>0.49700000000001399</c:v>
                </c:pt>
                <c:pt idx="12578">
                  <c:v>0</c:v>
                </c:pt>
                <c:pt idx="12579">
                  <c:v>0</c:v>
                </c:pt>
                <c:pt idx="12580">
                  <c:v>0</c:v>
                </c:pt>
                <c:pt idx="12581">
                  <c:v>0</c:v>
                </c:pt>
                <c:pt idx="12582">
                  <c:v>0</c:v>
                </c:pt>
                <c:pt idx="12583">
                  <c:v>-0.992999999999995</c:v>
                </c:pt>
                <c:pt idx="12584">
                  <c:v>-2.3580000000000001</c:v>
                </c:pt>
                <c:pt idx="12585">
                  <c:v>-0.24799999999999001</c:v>
                </c:pt>
                <c:pt idx="12586">
                  <c:v>0</c:v>
                </c:pt>
                <c:pt idx="12587">
                  <c:v>0</c:v>
                </c:pt>
                <c:pt idx="12588">
                  <c:v>0.61999999999994704</c:v>
                </c:pt>
                <c:pt idx="12589">
                  <c:v>0</c:v>
                </c:pt>
                <c:pt idx="12590">
                  <c:v>0</c:v>
                </c:pt>
                <c:pt idx="12591">
                  <c:v>0</c:v>
                </c:pt>
                <c:pt idx="12592">
                  <c:v>0.37299999999999001</c:v>
                </c:pt>
                <c:pt idx="12593">
                  <c:v>-0.248999999999966</c:v>
                </c:pt>
                <c:pt idx="12594">
                  <c:v>0</c:v>
                </c:pt>
                <c:pt idx="12595">
                  <c:v>-0.24799999999999001</c:v>
                </c:pt>
                <c:pt idx="12596">
                  <c:v>0</c:v>
                </c:pt>
                <c:pt idx="12597">
                  <c:v>0.123999999999966</c:v>
                </c:pt>
                <c:pt idx="12598">
                  <c:v>0</c:v>
                </c:pt>
                <c:pt idx="12599">
                  <c:v>0</c:v>
                </c:pt>
                <c:pt idx="12600">
                  <c:v>0</c:v>
                </c:pt>
                <c:pt idx="12601">
                  <c:v>0.86900000000002797</c:v>
                </c:pt>
                <c:pt idx="12602">
                  <c:v>-0.12400000000002299</c:v>
                </c:pt>
                <c:pt idx="12603">
                  <c:v>0.12400000000002299</c:v>
                </c:pt>
                <c:pt idx="12604">
                  <c:v>0.49599999999998001</c:v>
                </c:pt>
                <c:pt idx="12605">
                  <c:v>0</c:v>
                </c:pt>
                <c:pt idx="12606">
                  <c:v>0.992999999999995</c:v>
                </c:pt>
                <c:pt idx="12607">
                  <c:v>0</c:v>
                </c:pt>
                <c:pt idx="12608">
                  <c:v>0</c:v>
                </c:pt>
                <c:pt idx="12609">
                  <c:v>0</c:v>
                </c:pt>
                <c:pt idx="12610">
                  <c:v>-0.49700000000001399</c:v>
                </c:pt>
                <c:pt idx="12611">
                  <c:v>-0.123999999999966</c:v>
                </c:pt>
                <c:pt idx="12612">
                  <c:v>-0.992999999999995</c:v>
                </c:pt>
                <c:pt idx="12613">
                  <c:v>0</c:v>
                </c:pt>
                <c:pt idx="12614">
                  <c:v>-0.49600000000003702</c:v>
                </c:pt>
                <c:pt idx="12615">
                  <c:v>0</c:v>
                </c:pt>
                <c:pt idx="12616">
                  <c:v>0</c:v>
                </c:pt>
                <c:pt idx="12617">
                  <c:v>0</c:v>
                </c:pt>
                <c:pt idx="12618">
                  <c:v>0</c:v>
                </c:pt>
                <c:pt idx="12619">
                  <c:v>-0.74500000000000399</c:v>
                </c:pt>
                <c:pt idx="12620">
                  <c:v>-0.123999999999966</c:v>
                </c:pt>
                <c:pt idx="12621">
                  <c:v>0</c:v>
                </c:pt>
                <c:pt idx="12622">
                  <c:v>0.123999999999966</c:v>
                </c:pt>
                <c:pt idx="12623">
                  <c:v>0.12400000000002299</c:v>
                </c:pt>
                <c:pt idx="12624">
                  <c:v>0</c:v>
                </c:pt>
                <c:pt idx="12625">
                  <c:v>0</c:v>
                </c:pt>
                <c:pt idx="12626">
                  <c:v>0</c:v>
                </c:pt>
                <c:pt idx="12627">
                  <c:v>0</c:v>
                </c:pt>
                <c:pt idx="12628">
                  <c:v>0</c:v>
                </c:pt>
                <c:pt idx="12629">
                  <c:v>0.62000000000000399</c:v>
                </c:pt>
                <c:pt idx="12630">
                  <c:v>-0.62000000000000399</c:v>
                </c:pt>
                <c:pt idx="12631">
                  <c:v>-0.74500000000000399</c:v>
                </c:pt>
                <c:pt idx="12632">
                  <c:v>0</c:v>
                </c:pt>
                <c:pt idx="12633">
                  <c:v>0</c:v>
                </c:pt>
                <c:pt idx="12634">
                  <c:v>0</c:v>
                </c:pt>
                <c:pt idx="12635">
                  <c:v>0</c:v>
                </c:pt>
                <c:pt idx="12636">
                  <c:v>0</c:v>
                </c:pt>
                <c:pt idx="12637">
                  <c:v>0</c:v>
                </c:pt>
                <c:pt idx="12638">
                  <c:v>-0.37200000000001399</c:v>
                </c:pt>
                <c:pt idx="12639">
                  <c:v>0.992999999999995</c:v>
                </c:pt>
                <c:pt idx="12640">
                  <c:v>3.7230000000000101</c:v>
                </c:pt>
                <c:pt idx="12641">
                  <c:v>0</c:v>
                </c:pt>
                <c:pt idx="12642">
                  <c:v>-5.3369999999999802</c:v>
                </c:pt>
                <c:pt idx="12643">
                  <c:v>0</c:v>
                </c:pt>
                <c:pt idx="12644">
                  <c:v>0</c:v>
                </c:pt>
                <c:pt idx="12645">
                  <c:v>0</c:v>
                </c:pt>
                <c:pt idx="12646">
                  <c:v>0</c:v>
                </c:pt>
                <c:pt idx="12647">
                  <c:v>0.62100000000003697</c:v>
                </c:pt>
                <c:pt idx="12648">
                  <c:v>0.62099999999998001</c:v>
                </c:pt>
                <c:pt idx="12649">
                  <c:v>0.24799999999999001</c:v>
                </c:pt>
                <c:pt idx="12650">
                  <c:v>0</c:v>
                </c:pt>
                <c:pt idx="12651">
                  <c:v>-1.365</c:v>
                </c:pt>
                <c:pt idx="12652">
                  <c:v>0</c:v>
                </c:pt>
                <c:pt idx="12653">
                  <c:v>0</c:v>
                </c:pt>
                <c:pt idx="12654">
                  <c:v>0</c:v>
                </c:pt>
                <c:pt idx="12655">
                  <c:v>0</c:v>
                </c:pt>
                <c:pt idx="12656">
                  <c:v>62.555</c:v>
                </c:pt>
                <c:pt idx="12657">
                  <c:v>14.7699999999999</c:v>
                </c:pt>
                <c:pt idx="12658">
                  <c:v>0.49599999999998001</c:v>
                </c:pt>
                <c:pt idx="12659">
                  <c:v>-0.49599999999998001</c:v>
                </c:pt>
                <c:pt idx="12660">
                  <c:v>-12.0389999999999</c:v>
                </c:pt>
                <c:pt idx="12661">
                  <c:v>0</c:v>
                </c:pt>
                <c:pt idx="12662">
                  <c:v>0</c:v>
                </c:pt>
                <c:pt idx="12663">
                  <c:v>0</c:v>
                </c:pt>
                <c:pt idx="12664">
                  <c:v>-0.12400000000002299</c:v>
                </c:pt>
                <c:pt idx="12665">
                  <c:v>-0.37299999999999001</c:v>
                </c:pt>
                <c:pt idx="12666">
                  <c:v>0</c:v>
                </c:pt>
                <c:pt idx="12667">
                  <c:v>-0.37199999999995698</c:v>
                </c:pt>
                <c:pt idx="12668">
                  <c:v>0.24799999999999001</c:v>
                </c:pt>
                <c:pt idx="12669">
                  <c:v>-0.24799999999999001</c:v>
                </c:pt>
                <c:pt idx="12670">
                  <c:v>0</c:v>
                </c:pt>
                <c:pt idx="12671">
                  <c:v>0</c:v>
                </c:pt>
                <c:pt idx="12672">
                  <c:v>0</c:v>
                </c:pt>
                <c:pt idx="12673">
                  <c:v>0</c:v>
                </c:pt>
                <c:pt idx="12674">
                  <c:v>0.37299999999999001</c:v>
                </c:pt>
                <c:pt idx="12675">
                  <c:v>0</c:v>
                </c:pt>
                <c:pt idx="12676">
                  <c:v>-0.123999999999966</c:v>
                </c:pt>
                <c:pt idx="12677">
                  <c:v>-1.11700000000001</c:v>
                </c:pt>
                <c:pt idx="12678">
                  <c:v>-0.49700000000001399</c:v>
                </c:pt>
                <c:pt idx="12679">
                  <c:v>0</c:v>
                </c:pt>
                <c:pt idx="12680">
                  <c:v>0</c:v>
                </c:pt>
                <c:pt idx="12681">
                  <c:v>0</c:v>
                </c:pt>
                <c:pt idx="12682">
                  <c:v>0</c:v>
                </c:pt>
                <c:pt idx="12683">
                  <c:v>0</c:v>
                </c:pt>
                <c:pt idx="12684">
                  <c:v>0.123999999999966</c:v>
                </c:pt>
                <c:pt idx="12685">
                  <c:v>0.37300000000004702</c:v>
                </c:pt>
                <c:pt idx="12686">
                  <c:v>-0.37300000000004702</c:v>
                </c:pt>
                <c:pt idx="12687">
                  <c:v>0.24900000000002301</c:v>
                </c:pt>
                <c:pt idx="12688">
                  <c:v>0</c:v>
                </c:pt>
                <c:pt idx="12689">
                  <c:v>0</c:v>
                </c:pt>
                <c:pt idx="12690">
                  <c:v>0</c:v>
                </c:pt>
                <c:pt idx="12691">
                  <c:v>0</c:v>
                </c:pt>
                <c:pt idx="12692">
                  <c:v>0</c:v>
                </c:pt>
                <c:pt idx="12693">
                  <c:v>-0.62000000000000399</c:v>
                </c:pt>
                <c:pt idx="12694">
                  <c:v>0</c:v>
                </c:pt>
                <c:pt idx="12695">
                  <c:v>0.992999999999995</c:v>
                </c:pt>
                <c:pt idx="12696">
                  <c:v>1.7370000000000201</c:v>
                </c:pt>
                <c:pt idx="12697">
                  <c:v>0</c:v>
                </c:pt>
                <c:pt idx="12698">
                  <c:v>0</c:v>
                </c:pt>
                <c:pt idx="12699">
                  <c:v>0</c:v>
                </c:pt>
                <c:pt idx="12700">
                  <c:v>0</c:v>
                </c:pt>
                <c:pt idx="12701">
                  <c:v>0.24799999999999001</c:v>
                </c:pt>
                <c:pt idx="12702">
                  <c:v>-0.86899999999997102</c:v>
                </c:pt>
                <c:pt idx="12703">
                  <c:v>0.123999999999966</c:v>
                </c:pt>
                <c:pt idx="12704">
                  <c:v>-1.36499999999995</c:v>
                </c:pt>
                <c:pt idx="12705">
                  <c:v>0</c:v>
                </c:pt>
                <c:pt idx="12706">
                  <c:v>0</c:v>
                </c:pt>
                <c:pt idx="12707">
                  <c:v>0</c:v>
                </c:pt>
                <c:pt idx="12708">
                  <c:v>0</c:v>
                </c:pt>
                <c:pt idx="12709">
                  <c:v>0</c:v>
                </c:pt>
                <c:pt idx="12710">
                  <c:v>0</c:v>
                </c:pt>
                <c:pt idx="12711">
                  <c:v>0</c:v>
                </c:pt>
                <c:pt idx="12712">
                  <c:v>0.24800000000004699</c:v>
                </c:pt>
                <c:pt idx="12713">
                  <c:v>0</c:v>
                </c:pt>
                <c:pt idx="12714">
                  <c:v>0.49599999999998001</c:v>
                </c:pt>
                <c:pt idx="12715">
                  <c:v>0</c:v>
                </c:pt>
                <c:pt idx="12716">
                  <c:v>0</c:v>
                </c:pt>
                <c:pt idx="12717">
                  <c:v>0</c:v>
                </c:pt>
                <c:pt idx="12718">
                  <c:v>0.74500000000000399</c:v>
                </c:pt>
                <c:pt idx="12719">
                  <c:v>0.12400000000002299</c:v>
                </c:pt>
                <c:pt idx="12720">
                  <c:v>0</c:v>
                </c:pt>
                <c:pt idx="12721">
                  <c:v>0</c:v>
                </c:pt>
                <c:pt idx="12722">
                  <c:v>0.24799999999999001</c:v>
                </c:pt>
                <c:pt idx="12723">
                  <c:v>0</c:v>
                </c:pt>
                <c:pt idx="12724">
                  <c:v>0</c:v>
                </c:pt>
                <c:pt idx="12725">
                  <c:v>0</c:v>
                </c:pt>
                <c:pt idx="12726">
                  <c:v>0</c:v>
                </c:pt>
                <c:pt idx="12727">
                  <c:v>0</c:v>
                </c:pt>
                <c:pt idx="12728">
                  <c:v>-0.24799999999999001</c:v>
                </c:pt>
                <c:pt idx="12729">
                  <c:v>0</c:v>
                </c:pt>
                <c:pt idx="12730">
                  <c:v>-0.62100000000003697</c:v>
                </c:pt>
                <c:pt idx="12731">
                  <c:v>0.37300000000004702</c:v>
                </c:pt>
                <c:pt idx="12732">
                  <c:v>-0.37300000000004702</c:v>
                </c:pt>
                <c:pt idx="12733">
                  <c:v>0</c:v>
                </c:pt>
                <c:pt idx="12734">
                  <c:v>0</c:v>
                </c:pt>
                <c:pt idx="12735">
                  <c:v>0</c:v>
                </c:pt>
                <c:pt idx="12736">
                  <c:v>0.992999999999995</c:v>
                </c:pt>
                <c:pt idx="12737">
                  <c:v>0</c:v>
                </c:pt>
                <c:pt idx="12738">
                  <c:v>-0.86899999999997102</c:v>
                </c:pt>
                <c:pt idx="12739">
                  <c:v>0</c:v>
                </c:pt>
                <c:pt idx="12740">
                  <c:v>0.12400000000002299</c:v>
                </c:pt>
                <c:pt idx="12741">
                  <c:v>0</c:v>
                </c:pt>
                <c:pt idx="12742">
                  <c:v>0</c:v>
                </c:pt>
                <c:pt idx="12743">
                  <c:v>0</c:v>
                </c:pt>
                <c:pt idx="12744">
                  <c:v>0</c:v>
                </c:pt>
                <c:pt idx="12745">
                  <c:v>0</c:v>
                </c:pt>
                <c:pt idx="12746">
                  <c:v>-0.49700000000001399</c:v>
                </c:pt>
                <c:pt idx="12747">
                  <c:v>-0.24799999999999001</c:v>
                </c:pt>
                <c:pt idx="12748">
                  <c:v>0</c:v>
                </c:pt>
                <c:pt idx="12749">
                  <c:v>0</c:v>
                </c:pt>
                <c:pt idx="12750">
                  <c:v>-0.62099999999998001</c:v>
                </c:pt>
                <c:pt idx="12751">
                  <c:v>0</c:v>
                </c:pt>
                <c:pt idx="12752">
                  <c:v>0</c:v>
                </c:pt>
                <c:pt idx="12753">
                  <c:v>0</c:v>
                </c:pt>
                <c:pt idx="12754">
                  <c:v>0</c:v>
                </c:pt>
                <c:pt idx="12755">
                  <c:v>0</c:v>
                </c:pt>
                <c:pt idx="12756">
                  <c:v>0</c:v>
                </c:pt>
                <c:pt idx="12757">
                  <c:v>-0.24900000000002301</c:v>
                </c:pt>
                <c:pt idx="12758">
                  <c:v>0</c:v>
                </c:pt>
                <c:pt idx="12759">
                  <c:v>-0.123999999999966</c:v>
                </c:pt>
                <c:pt idx="12760">
                  <c:v>0</c:v>
                </c:pt>
                <c:pt idx="12761">
                  <c:v>0</c:v>
                </c:pt>
                <c:pt idx="12762">
                  <c:v>0</c:v>
                </c:pt>
                <c:pt idx="12763">
                  <c:v>1.61299999999999</c:v>
                </c:pt>
                <c:pt idx="12764">
                  <c:v>0.49699999999995698</c:v>
                </c:pt>
                <c:pt idx="12765">
                  <c:v>0</c:v>
                </c:pt>
                <c:pt idx="12766">
                  <c:v>0.62000000000000399</c:v>
                </c:pt>
                <c:pt idx="12767">
                  <c:v>0.49700000000001399</c:v>
                </c:pt>
                <c:pt idx="12768">
                  <c:v>0</c:v>
                </c:pt>
                <c:pt idx="12769">
                  <c:v>0</c:v>
                </c:pt>
                <c:pt idx="12770">
                  <c:v>0</c:v>
                </c:pt>
                <c:pt idx="12771">
                  <c:v>0</c:v>
                </c:pt>
                <c:pt idx="12772">
                  <c:v>0</c:v>
                </c:pt>
                <c:pt idx="12773">
                  <c:v>-1.11700000000001</c:v>
                </c:pt>
                <c:pt idx="12774">
                  <c:v>0</c:v>
                </c:pt>
                <c:pt idx="12775">
                  <c:v>-0.49700000000001399</c:v>
                </c:pt>
                <c:pt idx="12776">
                  <c:v>-1.2409999999999799</c:v>
                </c:pt>
                <c:pt idx="12777">
                  <c:v>0</c:v>
                </c:pt>
                <c:pt idx="12778">
                  <c:v>0</c:v>
                </c:pt>
                <c:pt idx="12779">
                  <c:v>0</c:v>
                </c:pt>
                <c:pt idx="12780">
                  <c:v>0</c:v>
                </c:pt>
                <c:pt idx="12781">
                  <c:v>-0.49700000000001399</c:v>
                </c:pt>
                <c:pt idx="12782">
                  <c:v>0.49700000000001399</c:v>
                </c:pt>
                <c:pt idx="12783">
                  <c:v>0.62099999999998001</c:v>
                </c:pt>
                <c:pt idx="12784">
                  <c:v>0.12400000000002299</c:v>
                </c:pt>
                <c:pt idx="12785">
                  <c:v>0</c:v>
                </c:pt>
                <c:pt idx="12786">
                  <c:v>-0.24900000000002301</c:v>
                </c:pt>
                <c:pt idx="12787">
                  <c:v>0</c:v>
                </c:pt>
                <c:pt idx="12788">
                  <c:v>0</c:v>
                </c:pt>
                <c:pt idx="12789">
                  <c:v>0</c:v>
                </c:pt>
                <c:pt idx="12790">
                  <c:v>0.99200000000001798</c:v>
                </c:pt>
                <c:pt idx="12791">
                  <c:v>0</c:v>
                </c:pt>
                <c:pt idx="12792">
                  <c:v>0</c:v>
                </c:pt>
                <c:pt idx="12793">
                  <c:v>0.62099999999998001</c:v>
                </c:pt>
                <c:pt idx="12794">
                  <c:v>0</c:v>
                </c:pt>
                <c:pt idx="12795">
                  <c:v>0</c:v>
                </c:pt>
                <c:pt idx="12796">
                  <c:v>0</c:v>
                </c:pt>
                <c:pt idx="12797">
                  <c:v>0</c:v>
                </c:pt>
                <c:pt idx="12798">
                  <c:v>0</c:v>
                </c:pt>
                <c:pt idx="12799">
                  <c:v>0</c:v>
                </c:pt>
                <c:pt idx="12800">
                  <c:v>-0.49599999999998001</c:v>
                </c:pt>
                <c:pt idx="12801">
                  <c:v>0</c:v>
                </c:pt>
                <c:pt idx="12802">
                  <c:v>0</c:v>
                </c:pt>
                <c:pt idx="12803">
                  <c:v>-1.2409999999999799</c:v>
                </c:pt>
                <c:pt idx="12804">
                  <c:v>0</c:v>
                </c:pt>
                <c:pt idx="12805">
                  <c:v>0</c:v>
                </c:pt>
                <c:pt idx="12806">
                  <c:v>0</c:v>
                </c:pt>
                <c:pt idx="12807">
                  <c:v>0</c:v>
                </c:pt>
                <c:pt idx="12808">
                  <c:v>0.37200000000001399</c:v>
                </c:pt>
                <c:pt idx="12809">
                  <c:v>-0.37200000000001399</c:v>
                </c:pt>
                <c:pt idx="12810">
                  <c:v>0</c:v>
                </c:pt>
                <c:pt idx="12811">
                  <c:v>-0.24900000000002301</c:v>
                </c:pt>
                <c:pt idx="12812">
                  <c:v>0</c:v>
                </c:pt>
                <c:pt idx="12813">
                  <c:v>0.992999999999995</c:v>
                </c:pt>
                <c:pt idx="12814">
                  <c:v>0</c:v>
                </c:pt>
                <c:pt idx="12815">
                  <c:v>0</c:v>
                </c:pt>
                <c:pt idx="12816">
                  <c:v>0</c:v>
                </c:pt>
                <c:pt idx="12817">
                  <c:v>-0.24799999999999001</c:v>
                </c:pt>
                <c:pt idx="12818">
                  <c:v>0.24799999999999001</c:v>
                </c:pt>
                <c:pt idx="12819">
                  <c:v>0.24799999999999001</c:v>
                </c:pt>
                <c:pt idx="12820">
                  <c:v>0</c:v>
                </c:pt>
                <c:pt idx="12821">
                  <c:v>-0.62000000000000399</c:v>
                </c:pt>
                <c:pt idx="12822">
                  <c:v>-1.8619999999999599</c:v>
                </c:pt>
                <c:pt idx="12823">
                  <c:v>0</c:v>
                </c:pt>
                <c:pt idx="12824">
                  <c:v>0</c:v>
                </c:pt>
                <c:pt idx="12825">
                  <c:v>0</c:v>
                </c:pt>
                <c:pt idx="12826">
                  <c:v>0.62099999999998001</c:v>
                </c:pt>
                <c:pt idx="12827">
                  <c:v>-0.49700000000001399</c:v>
                </c:pt>
                <c:pt idx="12828">
                  <c:v>0</c:v>
                </c:pt>
                <c:pt idx="12829">
                  <c:v>-0.992999999999995</c:v>
                </c:pt>
                <c:pt idx="12830">
                  <c:v>0</c:v>
                </c:pt>
                <c:pt idx="12831">
                  <c:v>0.24900000000002301</c:v>
                </c:pt>
                <c:pt idx="12832">
                  <c:v>0</c:v>
                </c:pt>
                <c:pt idx="12833">
                  <c:v>0</c:v>
                </c:pt>
                <c:pt idx="12834">
                  <c:v>0</c:v>
                </c:pt>
                <c:pt idx="12835">
                  <c:v>-0.62000000000000399</c:v>
                </c:pt>
                <c:pt idx="12836">
                  <c:v>0</c:v>
                </c:pt>
                <c:pt idx="12837">
                  <c:v>1.7370000000000201</c:v>
                </c:pt>
                <c:pt idx="12838">
                  <c:v>0.12400000000002299</c:v>
                </c:pt>
                <c:pt idx="12839">
                  <c:v>-0.12400000000002299</c:v>
                </c:pt>
                <c:pt idx="12840">
                  <c:v>-0.49599999999998001</c:v>
                </c:pt>
                <c:pt idx="12841">
                  <c:v>0</c:v>
                </c:pt>
                <c:pt idx="12842">
                  <c:v>0</c:v>
                </c:pt>
                <c:pt idx="12843">
                  <c:v>0</c:v>
                </c:pt>
                <c:pt idx="12844">
                  <c:v>-5.9569999999999901</c:v>
                </c:pt>
                <c:pt idx="12845">
                  <c:v>-1.11700000000001</c:v>
                </c:pt>
                <c:pt idx="12846">
                  <c:v>-0.37299999999999001</c:v>
                </c:pt>
                <c:pt idx="12847">
                  <c:v>0</c:v>
                </c:pt>
                <c:pt idx="12848">
                  <c:v>0.74500000000000399</c:v>
                </c:pt>
                <c:pt idx="12849">
                  <c:v>0</c:v>
                </c:pt>
                <c:pt idx="12850">
                  <c:v>0</c:v>
                </c:pt>
                <c:pt idx="12851">
                  <c:v>0</c:v>
                </c:pt>
                <c:pt idx="12852">
                  <c:v>0</c:v>
                </c:pt>
                <c:pt idx="12853">
                  <c:v>0</c:v>
                </c:pt>
                <c:pt idx="12854">
                  <c:v>-0.24799999999999001</c:v>
                </c:pt>
                <c:pt idx="12855">
                  <c:v>0</c:v>
                </c:pt>
                <c:pt idx="12856">
                  <c:v>0</c:v>
                </c:pt>
                <c:pt idx="12857">
                  <c:v>0</c:v>
                </c:pt>
                <c:pt idx="12858">
                  <c:v>0.62100000000003697</c:v>
                </c:pt>
                <c:pt idx="12859">
                  <c:v>0</c:v>
                </c:pt>
                <c:pt idx="12860">
                  <c:v>0</c:v>
                </c:pt>
                <c:pt idx="12861">
                  <c:v>0</c:v>
                </c:pt>
                <c:pt idx="12862">
                  <c:v>0.49700000000001399</c:v>
                </c:pt>
                <c:pt idx="12863">
                  <c:v>1.365</c:v>
                </c:pt>
                <c:pt idx="12864">
                  <c:v>0</c:v>
                </c:pt>
                <c:pt idx="12865">
                  <c:v>-0.86899999999997102</c:v>
                </c:pt>
                <c:pt idx="12866">
                  <c:v>0</c:v>
                </c:pt>
                <c:pt idx="12867">
                  <c:v>0.62099999999998001</c:v>
                </c:pt>
                <c:pt idx="12868">
                  <c:v>0</c:v>
                </c:pt>
                <c:pt idx="12869">
                  <c:v>0</c:v>
                </c:pt>
                <c:pt idx="12870">
                  <c:v>0</c:v>
                </c:pt>
                <c:pt idx="12871">
                  <c:v>-0.62100000000003697</c:v>
                </c:pt>
                <c:pt idx="12872">
                  <c:v>0</c:v>
                </c:pt>
                <c:pt idx="12873">
                  <c:v>-0.24799999999999001</c:v>
                </c:pt>
                <c:pt idx="12874">
                  <c:v>-0.62000000000000399</c:v>
                </c:pt>
                <c:pt idx="12875">
                  <c:v>0</c:v>
                </c:pt>
                <c:pt idx="12876">
                  <c:v>0.24800000000004699</c:v>
                </c:pt>
                <c:pt idx="12877">
                  <c:v>0</c:v>
                </c:pt>
                <c:pt idx="12878">
                  <c:v>0</c:v>
                </c:pt>
                <c:pt idx="12879">
                  <c:v>0</c:v>
                </c:pt>
                <c:pt idx="12880">
                  <c:v>0</c:v>
                </c:pt>
                <c:pt idx="12881">
                  <c:v>-0.49599999999998001</c:v>
                </c:pt>
                <c:pt idx="12882">
                  <c:v>0</c:v>
                </c:pt>
                <c:pt idx="12883">
                  <c:v>0</c:v>
                </c:pt>
                <c:pt idx="12884">
                  <c:v>1.11700000000001</c:v>
                </c:pt>
                <c:pt idx="12885">
                  <c:v>1.61299999999999</c:v>
                </c:pt>
                <c:pt idx="12886">
                  <c:v>0</c:v>
                </c:pt>
                <c:pt idx="12887">
                  <c:v>0</c:v>
                </c:pt>
                <c:pt idx="12888">
                  <c:v>0</c:v>
                </c:pt>
                <c:pt idx="12889">
                  <c:v>0</c:v>
                </c:pt>
                <c:pt idx="12890">
                  <c:v>-0.49700000000001399</c:v>
                </c:pt>
                <c:pt idx="12891">
                  <c:v>-1.11700000000001</c:v>
                </c:pt>
                <c:pt idx="12892">
                  <c:v>0</c:v>
                </c:pt>
                <c:pt idx="12893">
                  <c:v>0</c:v>
                </c:pt>
                <c:pt idx="12894">
                  <c:v>-0.37199999999995698</c:v>
                </c:pt>
                <c:pt idx="12895">
                  <c:v>0</c:v>
                </c:pt>
                <c:pt idx="12896">
                  <c:v>0</c:v>
                </c:pt>
                <c:pt idx="12897">
                  <c:v>0</c:v>
                </c:pt>
                <c:pt idx="12898">
                  <c:v>-0.49699999999995698</c:v>
                </c:pt>
                <c:pt idx="12899">
                  <c:v>0</c:v>
                </c:pt>
                <c:pt idx="12900">
                  <c:v>-0.86900000000002797</c:v>
                </c:pt>
                <c:pt idx="12901">
                  <c:v>0.992999999999995</c:v>
                </c:pt>
                <c:pt idx="12902">
                  <c:v>0.12400000000002299</c:v>
                </c:pt>
                <c:pt idx="12903">
                  <c:v>0</c:v>
                </c:pt>
                <c:pt idx="12904">
                  <c:v>0</c:v>
                </c:pt>
                <c:pt idx="12905">
                  <c:v>0</c:v>
                </c:pt>
                <c:pt idx="12906">
                  <c:v>0</c:v>
                </c:pt>
                <c:pt idx="12907">
                  <c:v>-1.365</c:v>
                </c:pt>
                <c:pt idx="12908">
                  <c:v>0</c:v>
                </c:pt>
                <c:pt idx="12909">
                  <c:v>0</c:v>
                </c:pt>
                <c:pt idx="12910">
                  <c:v>1.2409999999999799</c:v>
                </c:pt>
                <c:pt idx="12911">
                  <c:v>0</c:v>
                </c:pt>
                <c:pt idx="12912">
                  <c:v>-0.37199999999995698</c:v>
                </c:pt>
                <c:pt idx="12913">
                  <c:v>0</c:v>
                </c:pt>
                <c:pt idx="12914">
                  <c:v>0</c:v>
                </c:pt>
                <c:pt idx="12915">
                  <c:v>0</c:v>
                </c:pt>
                <c:pt idx="12916">
                  <c:v>0</c:v>
                </c:pt>
                <c:pt idx="12917">
                  <c:v>-0.24800000000004699</c:v>
                </c:pt>
                <c:pt idx="12918">
                  <c:v>0.867999999999995</c:v>
                </c:pt>
                <c:pt idx="12919">
                  <c:v>-0.867999999999995</c:v>
                </c:pt>
                <c:pt idx="12920">
                  <c:v>0.12400000000002299</c:v>
                </c:pt>
                <c:pt idx="12921">
                  <c:v>0</c:v>
                </c:pt>
                <c:pt idx="12922">
                  <c:v>0</c:v>
                </c:pt>
                <c:pt idx="12923">
                  <c:v>0</c:v>
                </c:pt>
                <c:pt idx="12924">
                  <c:v>0</c:v>
                </c:pt>
                <c:pt idx="12925">
                  <c:v>0</c:v>
                </c:pt>
                <c:pt idx="12926">
                  <c:v>-17.997</c:v>
                </c:pt>
                <c:pt idx="12927">
                  <c:v>-56.968999999999902</c:v>
                </c:pt>
                <c:pt idx="12928">
                  <c:v>-1.98599999999999</c:v>
                </c:pt>
                <c:pt idx="12929">
                  <c:v>0</c:v>
                </c:pt>
                <c:pt idx="12930">
                  <c:v>-0.12400000000002299</c:v>
                </c:pt>
                <c:pt idx="12931">
                  <c:v>0</c:v>
                </c:pt>
                <c:pt idx="12932">
                  <c:v>0</c:v>
                </c:pt>
                <c:pt idx="12933">
                  <c:v>0</c:v>
                </c:pt>
                <c:pt idx="12934">
                  <c:v>-1.11699999999996</c:v>
                </c:pt>
                <c:pt idx="12935">
                  <c:v>0</c:v>
                </c:pt>
                <c:pt idx="12936">
                  <c:v>1.11699999999996</c:v>
                </c:pt>
                <c:pt idx="12937">
                  <c:v>0</c:v>
                </c:pt>
                <c:pt idx="12938">
                  <c:v>-1.3659999999999799</c:v>
                </c:pt>
                <c:pt idx="12939">
                  <c:v>-0.24799999999999001</c:v>
                </c:pt>
                <c:pt idx="12940">
                  <c:v>0</c:v>
                </c:pt>
                <c:pt idx="12941">
                  <c:v>0</c:v>
                </c:pt>
                <c:pt idx="12942">
                  <c:v>0</c:v>
                </c:pt>
                <c:pt idx="12943">
                  <c:v>0</c:v>
                </c:pt>
                <c:pt idx="12944">
                  <c:v>0</c:v>
                </c:pt>
                <c:pt idx="12945">
                  <c:v>0.24799999999999001</c:v>
                </c:pt>
                <c:pt idx="12946">
                  <c:v>0</c:v>
                </c:pt>
                <c:pt idx="12947">
                  <c:v>-0.49599999999998001</c:v>
                </c:pt>
                <c:pt idx="12948">
                  <c:v>0</c:v>
                </c:pt>
                <c:pt idx="12949">
                  <c:v>0</c:v>
                </c:pt>
                <c:pt idx="12950">
                  <c:v>0</c:v>
                </c:pt>
                <c:pt idx="12951">
                  <c:v>0</c:v>
                </c:pt>
                <c:pt idx="12952">
                  <c:v>0.49700000000001399</c:v>
                </c:pt>
                <c:pt idx="12953">
                  <c:v>0.12400000000002299</c:v>
                </c:pt>
                <c:pt idx="12954">
                  <c:v>0.24799999999999001</c:v>
                </c:pt>
                <c:pt idx="12955">
                  <c:v>0.62099999999998001</c:v>
                </c:pt>
                <c:pt idx="12956">
                  <c:v>0.12400000000002299</c:v>
                </c:pt>
                <c:pt idx="12957">
                  <c:v>-0.12400000000002299</c:v>
                </c:pt>
                <c:pt idx="12958">
                  <c:v>0</c:v>
                </c:pt>
                <c:pt idx="12959">
                  <c:v>0</c:v>
                </c:pt>
                <c:pt idx="12960">
                  <c:v>0</c:v>
                </c:pt>
                <c:pt idx="12961">
                  <c:v>0.74500000000000399</c:v>
                </c:pt>
                <c:pt idx="12962">
                  <c:v>-0.74500000000000399</c:v>
                </c:pt>
                <c:pt idx="12963">
                  <c:v>-0.62000000000000399</c:v>
                </c:pt>
                <c:pt idx="12964">
                  <c:v>-0.74499999999994704</c:v>
                </c:pt>
                <c:pt idx="12965">
                  <c:v>0</c:v>
                </c:pt>
                <c:pt idx="12966">
                  <c:v>1.61299999999999</c:v>
                </c:pt>
                <c:pt idx="12967">
                  <c:v>0</c:v>
                </c:pt>
                <c:pt idx="12968">
                  <c:v>0</c:v>
                </c:pt>
                <c:pt idx="12969">
                  <c:v>0</c:v>
                </c:pt>
                <c:pt idx="12970">
                  <c:v>-0.24799999999999001</c:v>
                </c:pt>
                <c:pt idx="12971">
                  <c:v>0.24799999999999001</c:v>
                </c:pt>
                <c:pt idx="12972">
                  <c:v>0</c:v>
                </c:pt>
                <c:pt idx="12973">
                  <c:v>0</c:v>
                </c:pt>
                <c:pt idx="12974">
                  <c:v>0</c:v>
                </c:pt>
                <c:pt idx="12975">
                  <c:v>-0.12400000000002299</c:v>
                </c:pt>
                <c:pt idx="12976">
                  <c:v>0</c:v>
                </c:pt>
                <c:pt idx="12977">
                  <c:v>0</c:v>
                </c:pt>
                <c:pt idx="12978">
                  <c:v>0</c:v>
                </c:pt>
                <c:pt idx="12979">
                  <c:v>0.12400000000002299</c:v>
                </c:pt>
                <c:pt idx="12980">
                  <c:v>-0.24799999999999001</c:v>
                </c:pt>
                <c:pt idx="12981">
                  <c:v>0</c:v>
                </c:pt>
                <c:pt idx="12982">
                  <c:v>-0.49700000000001399</c:v>
                </c:pt>
                <c:pt idx="12983">
                  <c:v>0</c:v>
                </c:pt>
                <c:pt idx="12984">
                  <c:v>0.992999999999995</c:v>
                </c:pt>
                <c:pt idx="12985">
                  <c:v>0</c:v>
                </c:pt>
                <c:pt idx="12986">
                  <c:v>0</c:v>
                </c:pt>
                <c:pt idx="12987">
                  <c:v>0</c:v>
                </c:pt>
                <c:pt idx="12988">
                  <c:v>-0.37299999999999001</c:v>
                </c:pt>
                <c:pt idx="12989">
                  <c:v>-0.12400000000002299</c:v>
                </c:pt>
                <c:pt idx="12990">
                  <c:v>0</c:v>
                </c:pt>
                <c:pt idx="12991">
                  <c:v>0.24799999999999001</c:v>
                </c:pt>
                <c:pt idx="12992">
                  <c:v>0</c:v>
                </c:pt>
                <c:pt idx="12993">
                  <c:v>0</c:v>
                </c:pt>
                <c:pt idx="12994">
                  <c:v>0</c:v>
                </c:pt>
                <c:pt idx="12995">
                  <c:v>0</c:v>
                </c:pt>
                <c:pt idx="12996">
                  <c:v>0</c:v>
                </c:pt>
                <c:pt idx="12997">
                  <c:v>-0.24900000000002301</c:v>
                </c:pt>
                <c:pt idx="12998">
                  <c:v>-0.37199999999995698</c:v>
                </c:pt>
                <c:pt idx="12999">
                  <c:v>0.24799999999999001</c:v>
                </c:pt>
                <c:pt idx="13000">
                  <c:v>0</c:v>
                </c:pt>
                <c:pt idx="13001">
                  <c:v>1.11700000000001</c:v>
                </c:pt>
                <c:pt idx="13002">
                  <c:v>0</c:v>
                </c:pt>
                <c:pt idx="13003">
                  <c:v>0</c:v>
                </c:pt>
                <c:pt idx="13004">
                  <c:v>0</c:v>
                </c:pt>
                <c:pt idx="13005">
                  <c:v>0</c:v>
                </c:pt>
                <c:pt idx="13006">
                  <c:v>0.37200000000001399</c:v>
                </c:pt>
                <c:pt idx="13007">
                  <c:v>0</c:v>
                </c:pt>
                <c:pt idx="13008">
                  <c:v>-0.49599999999998001</c:v>
                </c:pt>
                <c:pt idx="13009">
                  <c:v>0</c:v>
                </c:pt>
                <c:pt idx="13010">
                  <c:v>-1.11700000000001</c:v>
                </c:pt>
                <c:pt idx="13011">
                  <c:v>-0.74500000000000399</c:v>
                </c:pt>
                <c:pt idx="13012">
                  <c:v>0</c:v>
                </c:pt>
                <c:pt idx="13013">
                  <c:v>0</c:v>
                </c:pt>
                <c:pt idx="13014">
                  <c:v>0</c:v>
                </c:pt>
                <c:pt idx="13015">
                  <c:v>-1.365</c:v>
                </c:pt>
                <c:pt idx="13016">
                  <c:v>-0.24799999999999001</c:v>
                </c:pt>
                <c:pt idx="13017">
                  <c:v>0.24799999999999001</c:v>
                </c:pt>
                <c:pt idx="13018">
                  <c:v>1.2410000000000401</c:v>
                </c:pt>
                <c:pt idx="13019">
                  <c:v>0</c:v>
                </c:pt>
                <c:pt idx="13020">
                  <c:v>-0.37200000000001399</c:v>
                </c:pt>
                <c:pt idx="13021">
                  <c:v>0</c:v>
                </c:pt>
                <c:pt idx="13022">
                  <c:v>0</c:v>
                </c:pt>
                <c:pt idx="13023">
                  <c:v>0</c:v>
                </c:pt>
                <c:pt idx="13024">
                  <c:v>0</c:v>
                </c:pt>
                <c:pt idx="13025">
                  <c:v>0.74400000000002797</c:v>
                </c:pt>
                <c:pt idx="13026">
                  <c:v>2.7309999999999901</c:v>
                </c:pt>
                <c:pt idx="13027">
                  <c:v>-2.4830000000000001</c:v>
                </c:pt>
                <c:pt idx="13028">
                  <c:v>0.992999999999995</c:v>
                </c:pt>
                <c:pt idx="13029">
                  <c:v>-0.992999999999995</c:v>
                </c:pt>
                <c:pt idx="13030">
                  <c:v>0</c:v>
                </c:pt>
                <c:pt idx="13031">
                  <c:v>0</c:v>
                </c:pt>
                <c:pt idx="13032">
                  <c:v>0</c:v>
                </c:pt>
                <c:pt idx="13033">
                  <c:v>0</c:v>
                </c:pt>
                <c:pt idx="13034">
                  <c:v>0.62100000000003697</c:v>
                </c:pt>
                <c:pt idx="13035">
                  <c:v>0</c:v>
                </c:pt>
                <c:pt idx="13036">
                  <c:v>-0.62100000000003697</c:v>
                </c:pt>
                <c:pt idx="13037">
                  <c:v>0</c:v>
                </c:pt>
                <c:pt idx="13038">
                  <c:v>0</c:v>
                </c:pt>
                <c:pt idx="13039">
                  <c:v>0</c:v>
                </c:pt>
                <c:pt idx="13040">
                  <c:v>0</c:v>
                </c:pt>
                <c:pt idx="13041">
                  <c:v>0</c:v>
                </c:pt>
                <c:pt idx="13042">
                  <c:v>1.86099999999999</c:v>
                </c:pt>
                <c:pt idx="13043">
                  <c:v>0</c:v>
                </c:pt>
                <c:pt idx="13044">
                  <c:v>0.24900000000002301</c:v>
                </c:pt>
                <c:pt idx="13045">
                  <c:v>1.11699999999996</c:v>
                </c:pt>
                <c:pt idx="13046">
                  <c:v>0</c:v>
                </c:pt>
                <c:pt idx="13047">
                  <c:v>-3.10299999999995</c:v>
                </c:pt>
                <c:pt idx="13048">
                  <c:v>0</c:v>
                </c:pt>
                <c:pt idx="13049">
                  <c:v>0</c:v>
                </c:pt>
                <c:pt idx="13050">
                  <c:v>0</c:v>
                </c:pt>
                <c:pt idx="13051">
                  <c:v>1.365</c:v>
                </c:pt>
                <c:pt idx="13052">
                  <c:v>0</c:v>
                </c:pt>
                <c:pt idx="13053">
                  <c:v>-1.11699999999996</c:v>
                </c:pt>
                <c:pt idx="13054">
                  <c:v>0</c:v>
                </c:pt>
                <c:pt idx="13055">
                  <c:v>1.24199999999996</c:v>
                </c:pt>
                <c:pt idx="13056">
                  <c:v>0</c:v>
                </c:pt>
                <c:pt idx="13057">
                  <c:v>0</c:v>
                </c:pt>
                <c:pt idx="13058">
                  <c:v>0</c:v>
                </c:pt>
                <c:pt idx="13059">
                  <c:v>0</c:v>
                </c:pt>
                <c:pt idx="13060">
                  <c:v>0</c:v>
                </c:pt>
                <c:pt idx="13061">
                  <c:v>0</c:v>
                </c:pt>
                <c:pt idx="13062">
                  <c:v>0.62100000000003697</c:v>
                </c:pt>
                <c:pt idx="13063">
                  <c:v>0</c:v>
                </c:pt>
                <c:pt idx="13064">
                  <c:v>-0.74500000000000399</c:v>
                </c:pt>
                <c:pt idx="13065">
                  <c:v>0</c:v>
                </c:pt>
                <c:pt idx="13066">
                  <c:v>0</c:v>
                </c:pt>
                <c:pt idx="13067">
                  <c:v>0</c:v>
                </c:pt>
                <c:pt idx="13068">
                  <c:v>0</c:v>
                </c:pt>
                <c:pt idx="13069">
                  <c:v>0</c:v>
                </c:pt>
                <c:pt idx="13070">
                  <c:v>0</c:v>
                </c:pt>
                <c:pt idx="13071">
                  <c:v>-0.62100000000003697</c:v>
                </c:pt>
                <c:pt idx="13072">
                  <c:v>0</c:v>
                </c:pt>
                <c:pt idx="13073">
                  <c:v>1.98600000000004</c:v>
                </c:pt>
                <c:pt idx="13074">
                  <c:v>0</c:v>
                </c:pt>
                <c:pt idx="13075">
                  <c:v>0</c:v>
                </c:pt>
                <c:pt idx="13076">
                  <c:v>0</c:v>
                </c:pt>
                <c:pt idx="13077">
                  <c:v>0</c:v>
                </c:pt>
                <c:pt idx="13078">
                  <c:v>0</c:v>
                </c:pt>
                <c:pt idx="13079">
                  <c:v>-0.62000000000000399</c:v>
                </c:pt>
                <c:pt idx="13080">
                  <c:v>-1.11699999999996</c:v>
                </c:pt>
                <c:pt idx="13081">
                  <c:v>-0.62100000000003697</c:v>
                </c:pt>
                <c:pt idx="13082">
                  <c:v>-0.123999999999966</c:v>
                </c:pt>
                <c:pt idx="13083">
                  <c:v>0</c:v>
                </c:pt>
                <c:pt idx="13084">
                  <c:v>0</c:v>
                </c:pt>
                <c:pt idx="13085">
                  <c:v>0</c:v>
                </c:pt>
                <c:pt idx="13086">
                  <c:v>0</c:v>
                </c:pt>
                <c:pt idx="13087">
                  <c:v>38.1039999999999</c:v>
                </c:pt>
                <c:pt idx="13088">
                  <c:v>5.3370000000000397</c:v>
                </c:pt>
                <c:pt idx="13089">
                  <c:v>0</c:v>
                </c:pt>
                <c:pt idx="13090">
                  <c:v>1.4889999999999699</c:v>
                </c:pt>
                <c:pt idx="13091">
                  <c:v>0.24799999999999001</c:v>
                </c:pt>
                <c:pt idx="13092">
                  <c:v>0</c:v>
                </c:pt>
                <c:pt idx="13093">
                  <c:v>0</c:v>
                </c:pt>
                <c:pt idx="13094">
                  <c:v>0</c:v>
                </c:pt>
                <c:pt idx="13095">
                  <c:v>0</c:v>
                </c:pt>
                <c:pt idx="13096">
                  <c:v>1.49</c:v>
                </c:pt>
                <c:pt idx="13097">
                  <c:v>-0.125</c:v>
                </c:pt>
                <c:pt idx="13098">
                  <c:v>0</c:v>
                </c:pt>
                <c:pt idx="13099">
                  <c:v>0</c:v>
                </c:pt>
                <c:pt idx="13100">
                  <c:v>-0.24799999999999001</c:v>
                </c:pt>
                <c:pt idx="13101">
                  <c:v>-0.37200000000001399</c:v>
                </c:pt>
                <c:pt idx="13102">
                  <c:v>0</c:v>
                </c:pt>
                <c:pt idx="13103">
                  <c:v>0</c:v>
                </c:pt>
                <c:pt idx="13104">
                  <c:v>0</c:v>
                </c:pt>
                <c:pt idx="13105">
                  <c:v>-0.74500000000000399</c:v>
                </c:pt>
                <c:pt idx="13106">
                  <c:v>0</c:v>
                </c:pt>
                <c:pt idx="13107">
                  <c:v>0.24799999999999001</c:v>
                </c:pt>
                <c:pt idx="13108">
                  <c:v>0</c:v>
                </c:pt>
                <c:pt idx="13109">
                  <c:v>-0.12400000000002299</c:v>
                </c:pt>
                <c:pt idx="13110">
                  <c:v>0</c:v>
                </c:pt>
                <c:pt idx="13111">
                  <c:v>0</c:v>
                </c:pt>
                <c:pt idx="13112">
                  <c:v>0</c:v>
                </c:pt>
                <c:pt idx="13113">
                  <c:v>0</c:v>
                </c:pt>
                <c:pt idx="13114">
                  <c:v>-1.11700000000001</c:v>
                </c:pt>
                <c:pt idx="13115">
                  <c:v>0</c:v>
                </c:pt>
                <c:pt idx="13116">
                  <c:v>1.11700000000001</c:v>
                </c:pt>
                <c:pt idx="13117">
                  <c:v>0</c:v>
                </c:pt>
                <c:pt idx="13118">
                  <c:v>-0.37200000000001399</c:v>
                </c:pt>
                <c:pt idx="13119">
                  <c:v>0</c:v>
                </c:pt>
                <c:pt idx="13120">
                  <c:v>0</c:v>
                </c:pt>
                <c:pt idx="13121">
                  <c:v>0</c:v>
                </c:pt>
                <c:pt idx="13122">
                  <c:v>0</c:v>
                </c:pt>
                <c:pt idx="13123">
                  <c:v>0.37200000000001399</c:v>
                </c:pt>
                <c:pt idx="13124">
                  <c:v>0</c:v>
                </c:pt>
                <c:pt idx="13125">
                  <c:v>0</c:v>
                </c:pt>
                <c:pt idx="13126">
                  <c:v>-0.74399999999997102</c:v>
                </c:pt>
                <c:pt idx="13127">
                  <c:v>-1.11700000000001</c:v>
                </c:pt>
                <c:pt idx="13128">
                  <c:v>0.37200000000001399</c:v>
                </c:pt>
                <c:pt idx="13129">
                  <c:v>0</c:v>
                </c:pt>
                <c:pt idx="13130">
                  <c:v>0</c:v>
                </c:pt>
                <c:pt idx="13131">
                  <c:v>0</c:v>
                </c:pt>
                <c:pt idx="13132">
                  <c:v>0.24799999999999001</c:v>
                </c:pt>
                <c:pt idx="13133">
                  <c:v>0</c:v>
                </c:pt>
                <c:pt idx="13134">
                  <c:v>0</c:v>
                </c:pt>
                <c:pt idx="13135">
                  <c:v>0.125</c:v>
                </c:pt>
                <c:pt idx="13136">
                  <c:v>0</c:v>
                </c:pt>
                <c:pt idx="13137">
                  <c:v>-0.62099999999998001</c:v>
                </c:pt>
                <c:pt idx="13138">
                  <c:v>0</c:v>
                </c:pt>
                <c:pt idx="13139">
                  <c:v>0</c:v>
                </c:pt>
                <c:pt idx="13140">
                  <c:v>0</c:v>
                </c:pt>
                <c:pt idx="13141">
                  <c:v>0</c:v>
                </c:pt>
                <c:pt idx="13142">
                  <c:v>0</c:v>
                </c:pt>
                <c:pt idx="13143">
                  <c:v>1.4889999999999699</c:v>
                </c:pt>
                <c:pt idx="13144">
                  <c:v>0.125</c:v>
                </c:pt>
                <c:pt idx="13145">
                  <c:v>0.992999999999995</c:v>
                </c:pt>
                <c:pt idx="13146">
                  <c:v>0</c:v>
                </c:pt>
                <c:pt idx="13147">
                  <c:v>0</c:v>
                </c:pt>
                <c:pt idx="13148">
                  <c:v>0</c:v>
                </c:pt>
                <c:pt idx="13149">
                  <c:v>0</c:v>
                </c:pt>
                <c:pt idx="13150">
                  <c:v>-0.24799999999999001</c:v>
                </c:pt>
                <c:pt idx="13151">
                  <c:v>0.24799999999999001</c:v>
                </c:pt>
                <c:pt idx="13152">
                  <c:v>-0.62000000000000399</c:v>
                </c:pt>
                <c:pt idx="13153">
                  <c:v>-0.123999999999966</c:v>
                </c:pt>
                <c:pt idx="13154">
                  <c:v>-0.24800000000004699</c:v>
                </c:pt>
                <c:pt idx="13155">
                  <c:v>-0.49699999999995698</c:v>
                </c:pt>
                <c:pt idx="13156">
                  <c:v>0</c:v>
                </c:pt>
                <c:pt idx="13157">
                  <c:v>0</c:v>
                </c:pt>
                <c:pt idx="13158">
                  <c:v>0</c:v>
                </c:pt>
                <c:pt idx="13159">
                  <c:v>0</c:v>
                </c:pt>
                <c:pt idx="13160">
                  <c:v>0.992999999999995</c:v>
                </c:pt>
                <c:pt idx="13161">
                  <c:v>0</c:v>
                </c:pt>
                <c:pt idx="13162">
                  <c:v>-0.74400000000002797</c:v>
                </c:pt>
                <c:pt idx="13163">
                  <c:v>0</c:v>
                </c:pt>
                <c:pt idx="13164">
                  <c:v>-0.49699999999995698</c:v>
                </c:pt>
                <c:pt idx="13165">
                  <c:v>0</c:v>
                </c:pt>
                <c:pt idx="13166">
                  <c:v>0</c:v>
                </c:pt>
                <c:pt idx="13167">
                  <c:v>0</c:v>
                </c:pt>
                <c:pt idx="13168">
                  <c:v>0.12400000000002299</c:v>
                </c:pt>
                <c:pt idx="13169">
                  <c:v>-0.12400000000002299</c:v>
                </c:pt>
                <c:pt idx="13170">
                  <c:v>-1.11699999999996</c:v>
                </c:pt>
                <c:pt idx="13171">
                  <c:v>0</c:v>
                </c:pt>
                <c:pt idx="13172">
                  <c:v>0.24799999999999001</c:v>
                </c:pt>
                <c:pt idx="13173">
                  <c:v>0.86899999999997102</c:v>
                </c:pt>
                <c:pt idx="13174">
                  <c:v>0</c:v>
                </c:pt>
                <c:pt idx="13175">
                  <c:v>0</c:v>
                </c:pt>
                <c:pt idx="13176">
                  <c:v>0</c:v>
                </c:pt>
                <c:pt idx="13177">
                  <c:v>0</c:v>
                </c:pt>
                <c:pt idx="13178">
                  <c:v>0</c:v>
                </c:pt>
                <c:pt idx="13179">
                  <c:v>-0.24800000000004699</c:v>
                </c:pt>
                <c:pt idx="13180">
                  <c:v>0</c:v>
                </c:pt>
                <c:pt idx="13181">
                  <c:v>0.37200000000001399</c:v>
                </c:pt>
                <c:pt idx="13182">
                  <c:v>0.12400000000002299</c:v>
                </c:pt>
                <c:pt idx="13183">
                  <c:v>0</c:v>
                </c:pt>
                <c:pt idx="13184">
                  <c:v>0</c:v>
                </c:pt>
                <c:pt idx="13185">
                  <c:v>0</c:v>
                </c:pt>
                <c:pt idx="13186">
                  <c:v>-0.12400000000002299</c:v>
                </c:pt>
                <c:pt idx="13187">
                  <c:v>0.24800000000004699</c:v>
                </c:pt>
                <c:pt idx="13188">
                  <c:v>-0.86900000000002797</c:v>
                </c:pt>
                <c:pt idx="13189">
                  <c:v>0.86900000000002797</c:v>
                </c:pt>
                <c:pt idx="13190">
                  <c:v>0.86899999999997102</c:v>
                </c:pt>
                <c:pt idx="13191">
                  <c:v>4.7160000000000002</c:v>
                </c:pt>
                <c:pt idx="13192">
                  <c:v>0</c:v>
                </c:pt>
                <c:pt idx="13193">
                  <c:v>0</c:v>
                </c:pt>
                <c:pt idx="13194">
                  <c:v>0</c:v>
                </c:pt>
                <c:pt idx="13195">
                  <c:v>-50.762999999999899</c:v>
                </c:pt>
                <c:pt idx="13196">
                  <c:v>-1.73799999999999</c:v>
                </c:pt>
                <c:pt idx="13197">
                  <c:v>-1.49</c:v>
                </c:pt>
                <c:pt idx="13198">
                  <c:v>0.74500000000000399</c:v>
                </c:pt>
                <c:pt idx="13199">
                  <c:v>-0.74500000000000399</c:v>
                </c:pt>
                <c:pt idx="13200">
                  <c:v>-0.867999999999995</c:v>
                </c:pt>
                <c:pt idx="13201">
                  <c:v>0</c:v>
                </c:pt>
                <c:pt idx="13202">
                  <c:v>0</c:v>
                </c:pt>
                <c:pt idx="13203">
                  <c:v>0</c:v>
                </c:pt>
                <c:pt idx="13204">
                  <c:v>0</c:v>
                </c:pt>
                <c:pt idx="13205">
                  <c:v>-0.992999999999995</c:v>
                </c:pt>
                <c:pt idx="13206">
                  <c:v>-1.4889999999999699</c:v>
                </c:pt>
                <c:pt idx="13207">
                  <c:v>0</c:v>
                </c:pt>
                <c:pt idx="13208">
                  <c:v>2.84699999999998</c:v>
                </c:pt>
                <c:pt idx="13209">
                  <c:v>0</c:v>
                </c:pt>
                <c:pt idx="13210">
                  <c:v>0</c:v>
                </c:pt>
                <c:pt idx="13211">
                  <c:v>0</c:v>
                </c:pt>
                <c:pt idx="13212">
                  <c:v>0</c:v>
                </c:pt>
                <c:pt idx="13213">
                  <c:v>2.8540000000000401</c:v>
                </c:pt>
                <c:pt idx="13214">
                  <c:v>0.992999999999995</c:v>
                </c:pt>
                <c:pt idx="13215">
                  <c:v>0</c:v>
                </c:pt>
                <c:pt idx="13216">
                  <c:v>-0.49600000000003702</c:v>
                </c:pt>
                <c:pt idx="13217">
                  <c:v>0</c:v>
                </c:pt>
                <c:pt idx="13218">
                  <c:v>-0.49699999999995698</c:v>
                </c:pt>
                <c:pt idx="13219">
                  <c:v>0</c:v>
                </c:pt>
                <c:pt idx="13220">
                  <c:v>0</c:v>
                </c:pt>
                <c:pt idx="13221">
                  <c:v>0</c:v>
                </c:pt>
                <c:pt idx="13222">
                  <c:v>0</c:v>
                </c:pt>
                <c:pt idx="13223">
                  <c:v>1.73799999999999</c:v>
                </c:pt>
                <c:pt idx="13224">
                  <c:v>0</c:v>
                </c:pt>
                <c:pt idx="13225">
                  <c:v>-1.6139999999999699</c:v>
                </c:pt>
                <c:pt idx="13226">
                  <c:v>0</c:v>
                </c:pt>
                <c:pt idx="13227">
                  <c:v>1.11699999999996</c:v>
                </c:pt>
                <c:pt idx="13228">
                  <c:v>0</c:v>
                </c:pt>
                <c:pt idx="13229">
                  <c:v>0</c:v>
                </c:pt>
                <c:pt idx="13230">
                  <c:v>0</c:v>
                </c:pt>
                <c:pt idx="13231">
                  <c:v>0</c:v>
                </c:pt>
                <c:pt idx="13232">
                  <c:v>0.49599999999998001</c:v>
                </c:pt>
                <c:pt idx="13233">
                  <c:v>-1.11699999999996</c:v>
                </c:pt>
                <c:pt idx="13234">
                  <c:v>0.992999999999995</c:v>
                </c:pt>
                <c:pt idx="13235">
                  <c:v>-0.12400000000002299</c:v>
                </c:pt>
                <c:pt idx="13236">
                  <c:v>0</c:v>
                </c:pt>
                <c:pt idx="13237">
                  <c:v>0</c:v>
                </c:pt>
                <c:pt idx="13238">
                  <c:v>0</c:v>
                </c:pt>
                <c:pt idx="13239">
                  <c:v>0</c:v>
                </c:pt>
                <c:pt idx="13240">
                  <c:v>0.37200000000001399</c:v>
                </c:pt>
                <c:pt idx="13241">
                  <c:v>0.49700000000001399</c:v>
                </c:pt>
                <c:pt idx="13242">
                  <c:v>0</c:v>
                </c:pt>
                <c:pt idx="13243">
                  <c:v>-1.2409999999999799</c:v>
                </c:pt>
                <c:pt idx="13244">
                  <c:v>0</c:v>
                </c:pt>
                <c:pt idx="13245">
                  <c:v>0</c:v>
                </c:pt>
                <c:pt idx="13246">
                  <c:v>0</c:v>
                </c:pt>
                <c:pt idx="13247">
                  <c:v>0</c:v>
                </c:pt>
                <c:pt idx="13248">
                  <c:v>0</c:v>
                </c:pt>
                <c:pt idx="13249">
                  <c:v>-0.24900000000002301</c:v>
                </c:pt>
                <c:pt idx="13250">
                  <c:v>0.12400000000002299</c:v>
                </c:pt>
                <c:pt idx="13251">
                  <c:v>-0.49599999999998001</c:v>
                </c:pt>
                <c:pt idx="13252">
                  <c:v>0</c:v>
                </c:pt>
                <c:pt idx="13253">
                  <c:v>0</c:v>
                </c:pt>
                <c:pt idx="13254">
                  <c:v>0.37199999999995698</c:v>
                </c:pt>
                <c:pt idx="13255">
                  <c:v>0</c:v>
                </c:pt>
                <c:pt idx="13256">
                  <c:v>0</c:v>
                </c:pt>
                <c:pt idx="13257">
                  <c:v>0</c:v>
                </c:pt>
                <c:pt idx="13258">
                  <c:v>-1.3660000000000401</c:v>
                </c:pt>
                <c:pt idx="13259">
                  <c:v>0.992999999999995</c:v>
                </c:pt>
                <c:pt idx="13260">
                  <c:v>0</c:v>
                </c:pt>
                <c:pt idx="13261">
                  <c:v>0</c:v>
                </c:pt>
                <c:pt idx="13262">
                  <c:v>1.3660000000000401</c:v>
                </c:pt>
                <c:pt idx="13263">
                  <c:v>0</c:v>
                </c:pt>
                <c:pt idx="13264">
                  <c:v>0</c:v>
                </c:pt>
                <c:pt idx="13265">
                  <c:v>0</c:v>
                </c:pt>
                <c:pt idx="13266">
                  <c:v>0</c:v>
                </c:pt>
                <c:pt idx="13267">
                  <c:v>0</c:v>
                </c:pt>
                <c:pt idx="13268">
                  <c:v>-0.74500000000000399</c:v>
                </c:pt>
                <c:pt idx="13269">
                  <c:v>-0.62099999999998001</c:v>
                </c:pt>
                <c:pt idx="13270">
                  <c:v>0</c:v>
                </c:pt>
                <c:pt idx="13271">
                  <c:v>-0.12400000000002299</c:v>
                </c:pt>
                <c:pt idx="13272">
                  <c:v>0</c:v>
                </c:pt>
                <c:pt idx="13273">
                  <c:v>0</c:v>
                </c:pt>
                <c:pt idx="13274">
                  <c:v>0</c:v>
                </c:pt>
                <c:pt idx="13275">
                  <c:v>0</c:v>
                </c:pt>
                <c:pt idx="13276">
                  <c:v>0</c:v>
                </c:pt>
                <c:pt idx="13277">
                  <c:v>0</c:v>
                </c:pt>
                <c:pt idx="13278">
                  <c:v>0.123999999999966</c:v>
                </c:pt>
                <c:pt idx="13279">
                  <c:v>0</c:v>
                </c:pt>
                <c:pt idx="13280">
                  <c:v>0</c:v>
                </c:pt>
                <c:pt idx="13281">
                  <c:v>0</c:v>
                </c:pt>
                <c:pt idx="13282">
                  <c:v>0</c:v>
                </c:pt>
                <c:pt idx="13283">
                  <c:v>0</c:v>
                </c:pt>
                <c:pt idx="13284">
                  <c:v>0</c:v>
                </c:pt>
                <c:pt idx="13285">
                  <c:v>0</c:v>
                </c:pt>
                <c:pt idx="13286">
                  <c:v>-0.992999999999995</c:v>
                </c:pt>
                <c:pt idx="13287">
                  <c:v>0</c:v>
                </c:pt>
                <c:pt idx="13288">
                  <c:v>1.61299999999999</c:v>
                </c:pt>
                <c:pt idx="13289">
                  <c:v>0.24900000000002301</c:v>
                </c:pt>
                <c:pt idx="13290">
                  <c:v>0</c:v>
                </c:pt>
                <c:pt idx="13291">
                  <c:v>0</c:v>
                </c:pt>
                <c:pt idx="13292">
                  <c:v>0</c:v>
                </c:pt>
                <c:pt idx="13293">
                  <c:v>0</c:v>
                </c:pt>
                <c:pt idx="13294">
                  <c:v>0.86899999999997102</c:v>
                </c:pt>
                <c:pt idx="13295">
                  <c:v>0.12400000000002299</c:v>
                </c:pt>
                <c:pt idx="13296">
                  <c:v>0</c:v>
                </c:pt>
                <c:pt idx="13297">
                  <c:v>0</c:v>
                </c:pt>
                <c:pt idx="13298">
                  <c:v>0.123999999999966</c:v>
                </c:pt>
                <c:pt idx="13299">
                  <c:v>0</c:v>
                </c:pt>
                <c:pt idx="13300">
                  <c:v>0</c:v>
                </c:pt>
                <c:pt idx="13301">
                  <c:v>0</c:v>
                </c:pt>
                <c:pt idx="13302">
                  <c:v>0</c:v>
                </c:pt>
                <c:pt idx="13303">
                  <c:v>-0.123999999999966</c:v>
                </c:pt>
                <c:pt idx="13304">
                  <c:v>0</c:v>
                </c:pt>
                <c:pt idx="13305">
                  <c:v>0.37199999999995698</c:v>
                </c:pt>
                <c:pt idx="13306">
                  <c:v>1.11700000000001</c:v>
                </c:pt>
                <c:pt idx="13307">
                  <c:v>0</c:v>
                </c:pt>
                <c:pt idx="13308">
                  <c:v>0</c:v>
                </c:pt>
                <c:pt idx="13309">
                  <c:v>0</c:v>
                </c:pt>
                <c:pt idx="13310">
                  <c:v>0</c:v>
                </c:pt>
                <c:pt idx="13311">
                  <c:v>0</c:v>
                </c:pt>
                <c:pt idx="13312">
                  <c:v>0.12400000000002299</c:v>
                </c:pt>
                <c:pt idx="13313">
                  <c:v>0.37299999999999001</c:v>
                </c:pt>
                <c:pt idx="13314">
                  <c:v>-0.37299999999999001</c:v>
                </c:pt>
                <c:pt idx="13315">
                  <c:v>-0.62000000000000399</c:v>
                </c:pt>
                <c:pt idx="13316">
                  <c:v>-0.992999999999995</c:v>
                </c:pt>
                <c:pt idx="13317">
                  <c:v>-0.12400000000002299</c:v>
                </c:pt>
                <c:pt idx="13318">
                  <c:v>0</c:v>
                </c:pt>
                <c:pt idx="13319">
                  <c:v>0</c:v>
                </c:pt>
                <c:pt idx="13320">
                  <c:v>0</c:v>
                </c:pt>
                <c:pt idx="13321">
                  <c:v>0.24799999999999001</c:v>
                </c:pt>
                <c:pt idx="13322">
                  <c:v>0.24900000000002301</c:v>
                </c:pt>
                <c:pt idx="13323">
                  <c:v>0</c:v>
                </c:pt>
                <c:pt idx="13324">
                  <c:v>0.24799999999999001</c:v>
                </c:pt>
                <c:pt idx="13325">
                  <c:v>-0.86899999999997102</c:v>
                </c:pt>
                <c:pt idx="13326">
                  <c:v>0</c:v>
                </c:pt>
                <c:pt idx="13327">
                  <c:v>0</c:v>
                </c:pt>
                <c:pt idx="13328">
                  <c:v>0</c:v>
                </c:pt>
                <c:pt idx="13329">
                  <c:v>0</c:v>
                </c:pt>
                <c:pt idx="13330">
                  <c:v>0.37300000000004702</c:v>
                </c:pt>
                <c:pt idx="13331">
                  <c:v>0</c:v>
                </c:pt>
                <c:pt idx="13332">
                  <c:v>1.11699999999996</c:v>
                </c:pt>
                <c:pt idx="13333">
                  <c:v>0</c:v>
                </c:pt>
                <c:pt idx="13334">
                  <c:v>0</c:v>
                </c:pt>
                <c:pt idx="13335">
                  <c:v>0</c:v>
                </c:pt>
                <c:pt idx="13336">
                  <c:v>0</c:v>
                </c:pt>
                <c:pt idx="13337">
                  <c:v>0</c:v>
                </c:pt>
                <c:pt idx="13338">
                  <c:v>0</c:v>
                </c:pt>
                <c:pt idx="13339">
                  <c:v>0.74500000000000399</c:v>
                </c:pt>
                <c:pt idx="13340">
                  <c:v>-1.24200000000001</c:v>
                </c:pt>
                <c:pt idx="13341">
                  <c:v>-1.4889999999999699</c:v>
                </c:pt>
                <c:pt idx="13342">
                  <c:v>0</c:v>
                </c:pt>
                <c:pt idx="13343">
                  <c:v>0.49699999999995698</c:v>
                </c:pt>
                <c:pt idx="13344">
                  <c:v>0</c:v>
                </c:pt>
                <c:pt idx="13345">
                  <c:v>0</c:v>
                </c:pt>
                <c:pt idx="13346">
                  <c:v>0</c:v>
                </c:pt>
                <c:pt idx="13347">
                  <c:v>0</c:v>
                </c:pt>
                <c:pt idx="13348">
                  <c:v>0</c:v>
                </c:pt>
                <c:pt idx="13349">
                  <c:v>0.24800000000004699</c:v>
                </c:pt>
                <c:pt idx="13350">
                  <c:v>0</c:v>
                </c:pt>
                <c:pt idx="13351">
                  <c:v>0</c:v>
                </c:pt>
                <c:pt idx="13352">
                  <c:v>-0.86900000000002797</c:v>
                </c:pt>
                <c:pt idx="13353">
                  <c:v>1.365</c:v>
                </c:pt>
                <c:pt idx="13354">
                  <c:v>0</c:v>
                </c:pt>
                <c:pt idx="13355">
                  <c:v>0</c:v>
                </c:pt>
                <c:pt idx="13356">
                  <c:v>0</c:v>
                </c:pt>
                <c:pt idx="13357">
                  <c:v>0</c:v>
                </c:pt>
                <c:pt idx="13358">
                  <c:v>0</c:v>
                </c:pt>
                <c:pt idx="13359">
                  <c:v>0</c:v>
                </c:pt>
                <c:pt idx="13360">
                  <c:v>0</c:v>
                </c:pt>
                <c:pt idx="13361">
                  <c:v>0</c:v>
                </c:pt>
                <c:pt idx="13362">
                  <c:v>0</c:v>
                </c:pt>
                <c:pt idx="13363">
                  <c:v>0</c:v>
                </c:pt>
                <c:pt idx="13364">
                  <c:v>0</c:v>
                </c:pt>
                <c:pt idx="13365">
                  <c:v>0</c:v>
                </c:pt>
                <c:pt idx="13366">
                  <c:v>-0.86899999999997102</c:v>
                </c:pt>
                <c:pt idx="13367">
                  <c:v>0.61999999999994704</c:v>
                </c:pt>
                <c:pt idx="13368">
                  <c:v>0</c:v>
                </c:pt>
                <c:pt idx="13369">
                  <c:v>0.24900000000002301</c:v>
                </c:pt>
                <c:pt idx="13370">
                  <c:v>0.24799999999999001</c:v>
                </c:pt>
                <c:pt idx="13371">
                  <c:v>-0.24799999999999001</c:v>
                </c:pt>
                <c:pt idx="13372">
                  <c:v>0</c:v>
                </c:pt>
                <c:pt idx="13373">
                  <c:v>0</c:v>
                </c:pt>
                <c:pt idx="13374">
                  <c:v>0</c:v>
                </c:pt>
                <c:pt idx="13375">
                  <c:v>-0.37299999999999001</c:v>
                </c:pt>
                <c:pt idx="13376">
                  <c:v>0</c:v>
                </c:pt>
                <c:pt idx="13377">
                  <c:v>0.12400000000002299</c:v>
                </c:pt>
                <c:pt idx="13378">
                  <c:v>1.6139999999999699</c:v>
                </c:pt>
                <c:pt idx="13379">
                  <c:v>0.992999999999995</c:v>
                </c:pt>
                <c:pt idx="13380">
                  <c:v>0.24799999999999001</c:v>
                </c:pt>
                <c:pt idx="13381">
                  <c:v>0</c:v>
                </c:pt>
                <c:pt idx="13382">
                  <c:v>0</c:v>
                </c:pt>
                <c:pt idx="13383">
                  <c:v>0</c:v>
                </c:pt>
                <c:pt idx="13384">
                  <c:v>-0.86900000000002797</c:v>
                </c:pt>
                <c:pt idx="13385">
                  <c:v>-0.37200000000001399</c:v>
                </c:pt>
                <c:pt idx="13386">
                  <c:v>-1.36499999999995</c:v>
                </c:pt>
                <c:pt idx="13387">
                  <c:v>0</c:v>
                </c:pt>
                <c:pt idx="13388">
                  <c:v>0</c:v>
                </c:pt>
                <c:pt idx="13389">
                  <c:v>0</c:v>
                </c:pt>
                <c:pt idx="13390">
                  <c:v>0</c:v>
                </c:pt>
                <c:pt idx="13391">
                  <c:v>0</c:v>
                </c:pt>
                <c:pt idx="13392">
                  <c:v>0</c:v>
                </c:pt>
                <c:pt idx="13393">
                  <c:v>0</c:v>
                </c:pt>
                <c:pt idx="13394">
                  <c:v>0</c:v>
                </c:pt>
                <c:pt idx="13395">
                  <c:v>0.24799999999999001</c:v>
                </c:pt>
                <c:pt idx="13396">
                  <c:v>-0.123999999999966</c:v>
                </c:pt>
                <c:pt idx="13397">
                  <c:v>0</c:v>
                </c:pt>
                <c:pt idx="13398">
                  <c:v>-1.61299999999999</c:v>
                </c:pt>
                <c:pt idx="13399">
                  <c:v>0</c:v>
                </c:pt>
                <c:pt idx="13400">
                  <c:v>0</c:v>
                </c:pt>
                <c:pt idx="13401">
                  <c:v>0</c:v>
                </c:pt>
                <c:pt idx="13402">
                  <c:v>0.24799999999999001</c:v>
                </c:pt>
                <c:pt idx="13403">
                  <c:v>0.62099999999998001</c:v>
                </c:pt>
                <c:pt idx="13404">
                  <c:v>0</c:v>
                </c:pt>
                <c:pt idx="13405">
                  <c:v>0</c:v>
                </c:pt>
                <c:pt idx="13406">
                  <c:v>-0.62099999999998001</c:v>
                </c:pt>
                <c:pt idx="13407">
                  <c:v>-0.12400000000002299</c:v>
                </c:pt>
                <c:pt idx="13408">
                  <c:v>0</c:v>
                </c:pt>
                <c:pt idx="13409">
                  <c:v>0</c:v>
                </c:pt>
                <c:pt idx="13410">
                  <c:v>0</c:v>
                </c:pt>
                <c:pt idx="13411">
                  <c:v>-0.992999999999995</c:v>
                </c:pt>
                <c:pt idx="13412">
                  <c:v>0</c:v>
                </c:pt>
                <c:pt idx="13413">
                  <c:v>1.36499999999995</c:v>
                </c:pt>
                <c:pt idx="13414">
                  <c:v>0</c:v>
                </c:pt>
                <c:pt idx="13415">
                  <c:v>0.12400000000002299</c:v>
                </c:pt>
                <c:pt idx="13416">
                  <c:v>-0.12400000000002299</c:v>
                </c:pt>
                <c:pt idx="13417">
                  <c:v>0</c:v>
                </c:pt>
                <c:pt idx="13418">
                  <c:v>0</c:v>
                </c:pt>
                <c:pt idx="13419">
                  <c:v>0</c:v>
                </c:pt>
                <c:pt idx="13420">
                  <c:v>0.992999999999995</c:v>
                </c:pt>
                <c:pt idx="13421">
                  <c:v>0</c:v>
                </c:pt>
                <c:pt idx="13422">
                  <c:v>0.24900000000002301</c:v>
                </c:pt>
                <c:pt idx="13423">
                  <c:v>-0.74500000000000399</c:v>
                </c:pt>
                <c:pt idx="13424">
                  <c:v>0</c:v>
                </c:pt>
                <c:pt idx="13425">
                  <c:v>-0.37200000000001399</c:v>
                </c:pt>
                <c:pt idx="13426">
                  <c:v>0</c:v>
                </c:pt>
                <c:pt idx="13427">
                  <c:v>0</c:v>
                </c:pt>
                <c:pt idx="13428">
                  <c:v>0</c:v>
                </c:pt>
                <c:pt idx="13429">
                  <c:v>0.62000000000000399</c:v>
                </c:pt>
                <c:pt idx="13430">
                  <c:v>0.24900000000002301</c:v>
                </c:pt>
                <c:pt idx="13431">
                  <c:v>0</c:v>
                </c:pt>
                <c:pt idx="13432">
                  <c:v>0.867999999999995</c:v>
                </c:pt>
                <c:pt idx="13433">
                  <c:v>-1.11700000000001</c:v>
                </c:pt>
                <c:pt idx="13434">
                  <c:v>0</c:v>
                </c:pt>
                <c:pt idx="13435">
                  <c:v>0</c:v>
                </c:pt>
                <c:pt idx="13436">
                  <c:v>0</c:v>
                </c:pt>
                <c:pt idx="13437">
                  <c:v>0</c:v>
                </c:pt>
                <c:pt idx="13438">
                  <c:v>0.12400000000002299</c:v>
                </c:pt>
                <c:pt idx="13439">
                  <c:v>0</c:v>
                </c:pt>
                <c:pt idx="13440">
                  <c:v>-0.62000000000000399</c:v>
                </c:pt>
                <c:pt idx="13441">
                  <c:v>0</c:v>
                </c:pt>
                <c:pt idx="13442">
                  <c:v>0.49599999999998001</c:v>
                </c:pt>
                <c:pt idx="13443">
                  <c:v>0.74500000000000399</c:v>
                </c:pt>
                <c:pt idx="13444">
                  <c:v>0</c:v>
                </c:pt>
                <c:pt idx="13445">
                  <c:v>0</c:v>
                </c:pt>
                <c:pt idx="13446">
                  <c:v>0</c:v>
                </c:pt>
                <c:pt idx="13447">
                  <c:v>0.86899999999997102</c:v>
                </c:pt>
                <c:pt idx="13448">
                  <c:v>0.992999999999995</c:v>
                </c:pt>
                <c:pt idx="13449">
                  <c:v>0.12400000000002299</c:v>
                </c:pt>
                <c:pt idx="13450">
                  <c:v>-0.12400000000002299</c:v>
                </c:pt>
                <c:pt idx="13451">
                  <c:v>0.12400000000002299</c:v>
                </c:pt>
                <c:pt idx="13452">
                  <c:v>0.74500000000000399</c:v>
                </c:pt>
                <c:pt idx="13453">
                  <c:v>0</c:v>
                </c:pt>
                <c:pt idx="13454">
                  <c:v>0</c:v>
                </c:pt>
                <c:pt idx="13455">
                  <c:v>0</c:v>
                </c:pt>
                <c:pt idx="13456">
                  <c:v>21.596</c:v>
                </c:pt>
                <c:pt idx="13457">
                  <c:v>56.967999999999897</c:v>
                </c:pt>
                <c:pt idx="13458">
                  <c:v>0.12400000000002299</c:v>
                </c:pt>
                <c:pt idx="13459">
                  <c:v>0</c:v>
                </c:pt>
                <c:pt idx="13460">
                  <c:v>0</c:v>
                </c:pt>
                <c:pt idx="13461">
                  <c:v>-64.787000000000006</c:v>
                </c:pt>
                <c:pt idx="13462">
                  <c:v>0</c:v>
                </c:pt>
                <c:pt idx="13463">
                  <c:v>0</c:v>
                </c:pt>
                <c:pt idx="13464">
                  <c:v>0</c:v>
                </c:pt>
                <c:pt idx="13465">
                  <c:v>0</c:v>
                </c:pt>
                <c:pt idx="13466">
                  <c:v>-1.11699999999996</c:v>
                </c:pt>
                <c:pt idx="13467">
                  <c:v>0</c:v>
                </c:pt>
                <c:pt idx="13468">
                  <c:v>1.365</c:v>
                </c:pt>
                <c:pt idx="13469">
                  <c:v>1.48999999999995</c:v>
                </c:pt>
                <c:pt idx="13470">
                  <c:v>0</c:v>
                </c:pt>
                <c:pt idx="13471">
                  <c:v>0</c:v>
                </c:pt>
                <c:pt idx="13472">
                  <c:v>0</c:v>
                </c:pt>
                <c:pt idx="13473">
                  <c:v>0</c:v>
                </c:pt>
                <c:pt idx="13474">
                  <c:v>0</c:v>
                </c:pt>
                <c:pt idx="13475">
                  <c:v>0</c:v>
                </c:pt>
                <c:pt idx="13476">
                  <c:v>-0.86900000000002797</c:v>
                </c:pt>
                <c:pt idx="13477">
                  <c:v>0.24800000000004699</c:v>
                </c:pt>
                <c:pt idx="13478">
                  <c:v>0</c:v>
                </c:pt>
                <c:pt idx="13479">
                  <c:v>0.37299999999999001</c:v>
                </c:pt>
                <c:pt idx="13480">
                  <c:v>0</c:v>
                </c:pt>
                <c:pt idx="13481">
                  <c:v>0</c:v>
                </c:pt>
                <c:pt idx="13482">
                  <c:v>0</c:v>
                </c:pt>
                <c:pt idx="13483">
                  <c:v>0</c:v>
                </c:pt>
                <c:pt idx="13484">
                  <c:v>0</c:v>
                </c:pt>
                <c:pt idx="13485">
                  <c:v>0</c:v>
                </c:pt>
                <c:pt idx="13486">
                  <c:v>1.3659999999999799</c:v>
                </c:pt>
                <c:pt idx="13487">
                  <c:v>-1.3659999999999799</c:v>
                </c:pt>
                <c:pt idx="13488">
                  <c:v>-0.867999999999995</c:v>
                </c:pt>
                <c:pt idx="13489">
                  <c:v>0</c:v>
                </c:pt>
                <c:pt idx="13490">
                  <c:v>0</c:v>
                </c:pt>
                <c:pt idx="13491">
                  <c:v>0</c:v>
                </c:pt>
                <c:pt idx="13492">
                  <c:v>0</c:v>
                </c:pt>
                <c:pt idx="13493">
                  <c:v>-0.49700000000001399</c:v>
                </c:pt>
                <c:pt idx="13494">
                  <c:v>-0.49599999999998001</c:v>
                </c:pt>
                <c:pt idx="13495">
                  <c:v>0.49599999999998001</c:v>
                </c:pt>
                <c:pt idx="13496">
                  <c:v>1.6140000000000301</c:v>
                </c:pt>
                <c:pt idx="13497">
                  <c:v>0.49599999999998001</c:v>
                </c:pt>
                <c:pt idx="13498">
                  <c:v>0</c:v>
                </c:pt>
                <c:pt idx="13499">
                  <c:v>0</c:v>
                </c:pt>
                <c:pt idx="13500">
                  <c:v>0</c:v>
                </c:pt>
                <c:pt idx="13501">
                  <c:v>-0.24799999999999001</c:v>
                </c:pt>
                <c:pt idx="13502">
                  <c:v>0</c:v>
                </c:pt>
                <c:pt idx="13503">
                  <c:v>0.37200000000001399</c:v>
                </c:pt>
                <c:pt idx="13504">
                  <c:v>0</c:v>
                </c:pt>
                <c:pt idx="13505">
                  <c:v>-1.86100000000004</c:v>
                </c:pt>
                <c:pt idx="13506">
                  <c:v>-0.125</c:v>
                </c:pt>
                <c:pt idx="13507">
                  <c:v>0</c:v>
                </c:pt>
                <c:pt idx="13508">
                  <c:v>0</c:v>
                </c:pt>
                <c:pt idx="13509">
                  <c:v>0</c:v>
                </c:pt>
                <c:pt idx="13510">
                  <c:v>0</c:v>
                </c:pt>
                <c:pt idx="13511">
                  <c:v>0.74400000000002797</c:v>
                </c:pt>
                <c:pt idx="13512">
                  <c:v>1.6139999999999699</c:v>
                </c:pt>
                <c:pt idx="13513">
                  <c:v>0</c:v>
                </c:pt>
                <c:pt idx="13514">
                  <c:v>-1.365</c:v>
                </c:pt>
                <c:pt idx="13515">
                  <c:v>-0.125</c:v>
                </c:pt>
                <c:pt idx="13516">
                  <c:v>0</c:v>
                </c:pt>
                <c:pt idx="13517">
                  <c:v>0</c:v>
                </c:pt>
                <c:pt idx="13518">
                  <c:v>0</c:v>
                </c:pt>
                <c:pt idx="13519">
                  <c:v>0.86899999999997102</c:v>
                </c:pt>
                <c:pt idx="13520">
                  <c:v>1.11700000000001</c:v>
                </c:pt>
                <c:pt idx="13521">
                  <c:v>0</c:v>
                </c:pt>
                <c:pt idx="13522">
                  <c:v>-0.24799999999999001</c:v>
                </c:pt>
                <c:pt idx="13523">
                  <c:v>-0.24900000000002301</c:v>
                </c:pt>
                <c:pt idx="13524">
                  <c:v>0</c:v>
                </c:pt>
                <c:pt idx="13525">
                  <c:v>0</c:v>
                </c:pt>
                <c:pt idx="13526">
                  <c:v>0</c:v>
                </c:pt>
                <c:pt idx="13527">
                  <c:v>0</c:v>
                </c:pt>
                <c:pt idx="13528">
                  <c:v>-0.62000000000000399</c:v>
                </c:pt>
                <c:pt idx="13529">
                  <c:v>0</c:v>
                </c:pt>
                <c:pt idx="13530">
                  <c:v>0.867999999999995</c:v>
                </c:pt>
                <c:pt idx="13531">
                  <c:v>0</c:v>
                </c:pt>
                <c:pt idx="13532">
                  <c:v>0</c:v>
                </c:pt>
                <c:pt idx="13533">
                  <c:v>0</c:v>
                </c:pt>
                <c:pt idx="13534">
                  <c:v>0</c:v>
                </c:pt>
                <c:pt idx="13535">
                  <c:v>0</c:v>
                </c:pt>
                <c:pt idx="13536">
                  <c:v>0</c:v>
                </c:pt>
                <c:pt idx="13537">
                  <c:v>1.24199999999996</c:v>
                </c:pt>
                <c:pt idx="13538">
                  <c:v>0</c:v>
                </c:pt>
                <c:pt idx="13539">
                  <c:v>0.867999999999995</c:v>
                </c:pt>
                <c:pt idx="13540">
                  <c:v>-0.49599999999998001</c:v>
                </c:pt>
                <c:pt idx="13541">
                  <c:v>0</c:v>
                </c:pt>
                <c:pt idx="13542">
                  <c:v>-0.123999999999966</c:v>
                </c:pt>
                <c:pt idx="13543">
                  <c:v>0</c:v>
                </c:pt>
                <c:pt idx="13544">
                  <c:v>0</c:v>
                </c:pt>
                <c:pt idx="13545">
                  <c:v>0</c:v>
                </c:pt>
                <c:pt idx="13546">
                  <c:v>0.49699999999995698</c:v>
                </c:pt>
                <c:pt idx="13547">
                  <c:v>-0.24799999999999001</c:v>
                </c:pt>
                <c:pt idx="13548">
                  <c:v>0.74400000000002797</c:v>
                </c:pt>
                <c:pt idx="13549">
                  <c:v>0</c:v>
                </c:pt>
                <c:pt idx="13550">
                  <c:v>0</c:v>
                </c:pt>
                <c:pt idx="13551">
                  <c:v>0</c:v>
                </c:pt>
                <c:pt idx="13552">
                  <c:v>0</c:v>
                </c:pt>
                <c:pt idx="13553">
                  <c:v>0</c:v>
                </c:pt>
                <c:pt idx="13554">
                  <c:v>0</c:v>
                </c:pt>
                <c:pt idx="13555">
                  <c:v>0</c:v>
                </c:pt>
                <c:pt idx="13556">
                  <c:v>0.24799999999999001</c:v>
                </c:pt>
                <c:pt idx="13557">
                  <c:v>0</c:v>
                </c:pt>
                <c:pt idx="13558">
                  <c:v>-0.867999999999995</c:v>
                </c:pt>
                <c:pt idx="13559">
                  <c:v>-1.24200000000001</c:v>
                </c:pt>
                <c:pt idx="13560">
                  <c:v>1.24200000000001</c:v>
                </c:pt>
                <c:pt idx="13561">
                  <c:v>0</c:v>
                </c:pt>
                <c:pt idx="13562">
                  <c:v>0</c:v>
                </c:pt>
                <c:pt idx="13563">
                  <c:v>0</c:v>
                </c:pt>
                <c:pt idx="13564">
                  <c:v>0</c:v>
                </c:pt>
                <c:pt idx="13565">
                  <c:v>-0.49599999999998001</c:v>
                </c:pt>
                <c:pt idx="13566">
                  <c:v>0</c:v>
                </c:pt>
                <c:pt idx="13567">
                  <c:v>0.992999999999995</c:v>
                </c:pt>
                <c:pt idx="13568">
                  <c:v>0.74400000000002797</c:v>
                </c:pt>
                <c:pt idx="13569">
                  <c:v>0</c:v>
                </c:pt>
                <c:pt idx="13570">
                  <c:v>0</c:v>
                </c:pt>
                <c:pt idx="13571">
                  <c:v>0</c:v>
                </c:pt>
                <c:pt idx="13572">
                  <c:v>0</c:v>
                </c:pt>
                <c:pt idx="13573">
                  <c:v>0.37200000000001399</c:v>
                </c:pt>
                <c:pt idx="13574">
                  <c:v>0</c:v>
                </c:pt>
                <c:pt idx="13575">
                  <c:v>-1.61299999999999</c:v>
                </c:pt>
                <c:pt idx="13576">
                  <c:v>-0.49700000000001399</c:v>
                </c:pt>
                <c:pt idx="13577">
                  <c:v>0</c:v>
                </c:pt>
                <c:pt idx="13578">
                  <c:v>0</c:v>
                </c:pt>
                <c:pt idx="13579">
                  <c:v>0</c:v>
                </c:pt>
                <c:pt idx="13580">
                  <c:v>0</c:v>
                </c:pt>
                <c:pt idx="13581">
                  <c:v>0</c:v>
                </c:pt>
                <c:pt idx="13582">
                  <c:v>0</c:v>
                </c:pt>
                <c:pt idx="13583">
                  <c:v>-0.123999999999966</c:v>
                </c:pt>
                <c:pt idx="13584">
                  <c:v>0</c:v>
                </c:pt>
                <c:pt idx="13585">
                  <c:v>-0.24800000000004699</c:v>
                </c:pt>
                <c:pt idx="13586">
                  <c:v>0.74400000000002797</c:v>
                </c:pt>
                <c:pt idx="13587">
                  <c:v>-0.74400000000002797</c:v>
                </c:pt>
                <c:pt idx="13588">
                  <c:v>0</c:v>
                </c:pt>
                <c:pt idx="13589">
                  <c:v>0</c:v>
                </c:pt>
                <c:pt idx="13590">
                  <c:v>0</c:v>
                </c:pt>
                <c:pt idx="13591">
                  <c:v>0.99300000000005095</c:v>
                </c:pt>
                <c:pt idx="13592">
                  <c:v>-0.99300000000005095</c:v>
                </c:pt>
                <c:pt idx="13593">
                  <c:v>1.2410000000000401</c:v>
                </c:pt>
                <c:pt idx="13594">
                  <c:v>-0.49600000000003702</c:v>
                </c:pt>
                <c:pt idx="13595">
                  <c:v>0.49600000000003702</c:v>
                </c:pt>
                <c:pt idx="13596">
                  <c:v>-0.49600000000003702</c:v>
                </c:pt>
                <c:pt idx="13597">
                  <c:v>0</c:v>
                </c:pt>
                <c:pt idx="13598">
                  <c:v>0</c:v>
                </c:pt>
                <c:pt idx="13599">
                  <c:v>0</c:v>
                </c:pt>
                <c:pt idx="13600">
                  <c:v>0</c:v>
                </c:pt>
                <c:pt idx="13601">
                  <c:v>-0.62100000000003697</c:v>
                </c:pt>
                <c:pt idx="13602">
                  <c:v>-0.86899999999997102</c:v>
                </c:pt>
                <c:pt idx="13603">
                  <c:v>0</c:v>
                </c:pt>
                <c:pt idx="13604">
                  <c:v>0.992999999999995</c:v>
                </c:pt>
                <c:pt idx="13605">
                  <c:v>0</c:v>
                </c:pt>
                <c:pt idx="13606">
                  <c:v>0</c:v>
                </c:pt>
                <c:pt idx="13607">
                  <c:v>0</c:v>
                </c:pt>
                <c:pt idx="13608">
                  <c:v>0</c:v>
                </c:pt>
                <c:pt idx="13609">
                  <c:v>0</c:v>
                </c:pt>
                <c:pt idx="13610">
                  <c:v>-0.125</c:v>
                </c:pt>
                <c:pt idx="13611">
                  <c:v>-0.74399999999997102</c:v>
                </c:pt>
                <c:pt idx="13612">
                  <c:v>0.74399999999997102</c:v>
                </c:pt>
                <c:pt idx="13613">
                  <c:v>0.49700000000001399</c:v>
                </c:pt>
                <c:pt idx="13614">
                  <c:v>0.37200000000001399</c:v>
                </c:pt>
                <c:pt idx="13615">
                  <c:v>0</c:v>
                </c:pt>
                <c:pt idx="13616">
                  <c:v>0</c:v>
                </c:pt>
                <c:pt idx="13617">
                  <c:v>0</c:v>
                </c:pt>
                <c:pt idx="13618">
                  <c:v>-1.61299999999999</c:v>
                </c:pt>
                <c:pt idx="13619">
                  <c:v>0</c:v>
                </c:pt>
                <c:pt idx="13620">
                  <c:v>0.49599999999998001</c:v>
                </c:pt>
                <c:pt idx="13621">
                  <c:v>0.74500000000000399</c:v>
                </c:pt>
                <c:pt idx="13622">
                  <c:v>0</c:v>
                </c:pt>
                <c:pt idx="13623">
                  <c:v>-0.248999999999966</c:v>
                </c:pt>
                <c:pt idx="13624">
                  <c:v>0</c:v>
                </c:pt>
                <c:pt idx="13625">
                  <c:v>0</c:v>
                </c:pt>
                <c:pt idx="13626">
                  <c:v>0</c:v>
                </c:pt>
                <c:pt idx="13627">
                  <c:v>0</c:v>
                </c:pt>
                <c:pt idx="13628">
                  <c:v>0</c:v>
                </c:pt>
                <c:pt idx="13629">
                  <c:v>0.992999999999995</c:v>
                </c:pt>
                <c:pt idx="13630">
                  <c:v>0.37299999999999001</c:v>
                </c:pt>
                <c:pt idx="13631">
                  <c:v>1.61299999999999</c:v>
                </c:pt>
                <c:pt idx="13632">
                  <c:v>0</c:v>
                </c:pt>
                <c:pt idx="13633">
                  <c:v>0</c:v>
                </c:pt>
                <c:pt idx="13634">
                  <c:v>0</c:v>
                </c:pt>
                <c:pt idx="13635">
                  <c:v>0</c:v>
                </c:pt>
                <c:pt idx="13636">
                  <c:v>-0.123999999999966</c:v>
                </c:pt>
                <c:pt idx="13637">
                  <c:v>-0.37200000000001399</c:v>
                </c:pt>
                <c:pt idx="13638">
                  <c:v>0.37200000000001399</c:v>
                </c:pt>
                <c:pt idx="13639">
                  <c:v>1.365</c:v>
                </c:pt>
                <c:pt idx="13640">
                  <c:v>0.49699999999995698</c:v>
                </c:pt>
                <c:pt idx="13641">
                  <c:v>0</c:v>
                </c:pt>
                <c:pt idx="13642">
                  <c:v>0</c:v>
                </c:pt>
                <c:pt idx="13643">
                  <c:v>0</c:v>
                </c:pt>
                <c:pt idx="13644">
                  <c:v>0</c:v>
                </c:pt>
                <c:pt idx="13645">
                  <c:v>4.2199999999999704</c:v>
                </c:pt>
                <c:pt idx="13646">
                  <c:v>15.018000000000001</c:v>
                </c:pt>
                <c:pt idx="13647">
                  <c:v>-9.9290000000000305</c:v>
                </c:pt>
                <c:pt idx="13648">
                  <c:v>12.535</c:v>
                </c:pt>
                <c:pt idx="13649">
                  <c:v>-12.535</c:v>
                </c:pt>
                <c:pt idx="13650">
                  <c:v>-7.1989999999999501</c:v>
                </c:pt>
                <c:pt idx="13651">
                  <c:v>0</c:v>
                </c:pt>
                <c:pt idx="13652">
                  <c:v>0</c:v>
                </c:pt>
                <c:pt idx="13653">
                  <c:v>0</c:v>
                </c:pt>
                <c:pt idx="13654">
                  <c:v>25.319999999999901</c:v>
                </c:pt>
                <c:pt idx="13655">
                  <c:v>1.365</c:v>
                </c:pt>
                <c:pt idx="13656">
                  <c:v>4.3439999999999896</c:v>
                </c:pt>
                <c:pt idx="13657">
                  <c:v>-4.3439999999999896</c:v>
                </c:pt>
                <c:pt idx="13658">
                  <c:v>-19.61</c:v>
                </c:pt>
                <c:pt idx="13659">
                  <c:v>-4.2199999999999704</c:v>
                </c:pt>
                <c:pt idx="13660">
                  <c:v>0</c:v>
                </c:pt>
                <c:pt idx="13661">
                  <c:v>0</c:v>
                </c:pt>
                <c:pt idx="13662">
                  <c:v>0</c:v>
                </c:pt>
                <c:pt idx="13663">
                  <c:v>26.684999999999999</c:v>
                </c:pt>
                <c:pt idx="13664">
                  <c:v>15.513999999999999</c:v>
                </c:pt>
                <c:pt idx="13665">
                  <c:v>16.3829999999999</c:v>
                </c:pt>
                <c:pt idx="13666">
                  <c:v>0.12400000000002299</c:v>
                </c:pt>
                <c:pt idx="13667">
                  <c:v>16.134999999999899</c:v>
                </c:pt>
                <c:pt idx="13668">
                  <c:v>0</c:v>
                </c:pt>
                <c:pt idx="13669">
                  <c:v>0</c:v>
                </c:pt>
                <c:pt idx="13670">
                  <c:v>0</c:v>
                </c:pt>
                <c:pt idx="13671">
                  <c:v>0</c:v>
                </c:pt>
                <c:pt idx="13672">
                  <c:v>0</c:v>
                </c:pt>
                <c:pt idx="13673">
                  <c:v>48.280999999999999</c:v>
                </c:pt>
                <c:pt idx="13674">
                  <c:v>0</c:v>
                </c:pt>
                <c:pt idx="13675">
                  <c:v>-7.4470000000000001</c:v>
                </c:pt>
                <c:pt idx="13676">
                  <c:v>-41.329999999999899</c:v>
                </c:pt>
                <c:pt idx="13677">
                  <c:v>-1.365</c:v>
                </c:pt>
                <c:pt idx="13678">
                  <c:v>0</c:v>
                </c:pt>
                <c:pt idx="13679">
                  <c:v>0</c:v>
                </c:pt>
                <c:pt idx="13680">
                  <c:v>0</c:v>
                </c:pt>
                <c:pt idx="13681">
                  <c:v>0</c:v>
                </c:pt>
                <c:pt idx="13682">
                  <c:v>-18.12</c:v>
                </c:pt>
                <c:pt idx="13683">
                  <c:v>-3.4759999999999902</c:v>
                </c:pt>
                <c:pt idx="13684">
                  <c:v>-6.4539999999999997</c:v>
                </c:pt>
                <c:pt idx="13685">
                  <c:v>6.4539999999999997</c:v>
                </c:pt>
                <c:pt idx="13686">
                  <c:v>-6.4539999999999997</c:v>
                </c:pt>
                <c:pt idx="13687">
                  <c:v>0</c:v>
                </c:pt>
                <c:pt idx="13688">
                  <c:v>0</c:v>
                </c:pt>
                <c:pt idx="13689">
                  <c:v>0</c:v>
                </c:pt>
                <c:pt idx="13690">
                  <c:v>-1.365</c:v>
                </c:pt>
                <c:pt idx="13691">
                  <c:v>-1.98599999999999</c:v>
                </c:pt>
                <c:pt idx="13692">
                  <c:v>0</c:v>
                </c:pt>
                <c:pt idx="13693">
                  <c:v>5.3369999999999802</c:v>
                </c:pt>
                <c:pt idx="13694">
                  <c:v>21.1</c:v>
                </c:pt>
                <c:pt idx="13695">
                  <c:v>0</c:v>
                </c:pt>
                <c:pt idx="13696">
                  <c:v>0</c:v>
                </c:pt>
                <c:pt idx="13697">
                  <c:v>0</c:v>
                </c:pt>
                <c:pt idx="13698">
                  <c:v>0</c:v>
                </c:pt>
                <c:pt idx="13699">
                  <c:v>0.74500000000000399</c:v>
                </c:pt>
                <c:pt idx="13700">
                  <c:v>26.187999999999999</c:v>
                </c:pt>
                <c:pt idx="13701">
                  <c:v>13.2799999999999</c:v>
                </c:pt>
                <c:pt idx="13702">
                  <c:v>0</c:v>
                </c:pt>
                <c:pt idx="13703">
                  <c:v>-14.148999999999999</c:v>
                </c:pt>
                <c:pt idx="13704">
                  <c:v>0</c:v>
                </c:pt>
                <c:pt idx="13705">
                  <c:v>0</c:v>
                </c:pt>
                <c:pt idx="13706">
                  <c:v>0</c:v>
                </c:pt>
                <c:pt idx="13707">
                  <c:v>0</c:v>
                </c:pt>
                <c:pt idx="13708">
                  <c:v>-12.66</c:v>
                </c:pt>
                <c:pt idx="13709">
                  <c:v>0</c:v>
                </c:pt>
                <c:pt idx="13710">
                  <c:v>3.8480000000000101</c:v>
                </c:pt>
                <c:pt idx="13711">
                  <c:v>0</c:v>
                </c:pt>
                <c:pt idx="13712">
                  <c:v>-9.1850000000000005</c:v>
                </c:pt>
                <c:pt idx="13713">
                  <c:v>-22.960999999999999</c:v>
                </c:pt>
                <c:pt idx="13714">
                  <c:v>0</c:v>
                </c:pt>
                <c:pt idx="13715">
                  <c:v>0</c:v>
                </c:pt>
                <c:pt idx="13716">
                  <c:v>0</c:v>
                </c:pt>
                <c:pt idx="13717">
                  <c:v>-0.62000000000000399</c:v>
                </c:pt>
                <c:pt idx="13718">
                  <c:v>0</c:v>
                </c:pt>
                <c:pt idx="13719">
                  <c:v>0.49599999999998001</c:v>
                </c:pt>
                <c:pt idx="13720">
                  <c:v>0</c:v>
                </c:pt>
                <c:pt idx="13721">
                  <c:v>-0.24799999999999001</c:v>
                </c:pt>
                <c:pt idx="13722">
                  <c:v>-0.24799999999999001</c:v>
                </c:pt>
                <c:pt idx="13723">
                  <c:v>0</c:v>
                </c:pt>
                <c:pt idx="13724">
                  <c:v>0</c:v>
                </c:pt>
                <c:pt idx="13725">
                  <c:v>0</c:v>
                </c:pt>
                <c:pt idx="13726">
                  <c:v>-2.6070000000000202</c:v>
                </c:pt>
                <c:pt idx="13727">
                  <c:v>-0.74500000000000399</c:v>
                </c:pt>
                <c:pt idx="13728">
                  <c:v>-68.137999999999906</c:v>
                </c:pt>
                <c:pt idx="13729">
                  <c:v>-8.9360000000000301</c:v>
                </c:pt>
                <c:pt idx="13730">
                  <c:v>-2.35899999999998</c:v>
                </c:pt>
                <c:pt idx="13731">
                  <c:v>-0.62000000000000399</c:v>
                </c:pt>
                <c:pt idx="13732">
                  <c:v>0</c:v>
                </c:pt>
                <c:pt idx="13733">
                  <c:v>0</c:v>
                </c:pt>
                <c:pt idx="13734">
                  <c:v>0</c:v>
                </c:pt>
                <c:pt idx="13735">
                  <c:v>0</c:v>
                </c:pt>
                <c:pt idx="13736">
                  <c:v>1.11700000000001</c:v>
                </c:pt>
                <c:pt idx="13737">
                  <c:v>0.37200000000001399</c:v>
                </c:pt>
                <c:pt idx="13738">
                  <c:v>0</c:v>
                </c:pt>
                <c:pt idx="13739">
                  <c:v>-0.24800000000004699</c:v>
                </c:pt>
                <c:pt idx="13740">
                  <c:v>-0.123999999999966</c:v>
                </c:pt>
                <c:pt idx="13741">
                  <c:v>0</c:v>
                </c:pt>
                <c:pt idx="13742">
                  <c:v>0</c:v>
                </c:pt>
                <c:pt idx="13743">
                  <c:v>0</c:v>
                </c:pt>
                <c:pt idx="13744">
                  <c:v>0</c:v>
                </c:pt>
                <c:pt idx="13745">
                  <c:v>1.11700000000001</c:v>
                </c:pt>
                <c:pt idx="13746">
                  <c:v>0</c:v>
                </c:pt>
                <c:pt idx="13747">
                  <c:v>-0.62100000000003697</c:v>
                </c:pt>
                <c:pt idx="13748">
                  <c:v>-0.123999999999966</c:v>
                </c:pt>
                <c:pt idx="13749">
                  <c:v>0.123999999999966</c:v>
                </c:pt>
                <c:pt idx="13750">
                  <c:v>0</c:v>
                </c:pt>
                <c:pt idx="13751">
                  <c:v>0</c:v>
                </c:pt>
                <c:pt idx="13752">
                  <c:v>0</c:v>
                </c:pt>
                <c:pt idx="13753">
                  <c:v>0</c:v>
                </c:pt>
                <c:pt idx="13754">
                  <c:v>0</c:v>
                </c:pt>
                <c:pt idx="13755">
                  <c:v>0.49599999999998001</c:v>
                </c:pt>
                <c:pt idx="13756">
                  <c:v>0.24900000000002301</c:v>
                </c:pt>
                <c:pt idx="13757">
                  <c:v>0</c:v>
                </c:pt>
                <c:pt idx="13758">
                  <c:v>1.36499999999995</c:v>
                </c:pt>
                <c:pt idx="13759">
                  <c:v>0</c:v>
                </c:pt>
                <c:pt idx="13760">
                  <c:v>0</c:v>
                </c:pt>
                <c:pt idx="13761">
                  <c:v>0</c:v>
                </c:pt>
                <c:pt idx="13762">
                  <c:v>0.49699999999995698</c:v>
                </c:pt>
                <c:pt idx="13763">
                  <c:v>0.37200000000001399</c:v>
                </c:pt>
                <c:pt idx="13764">
                  <c:v>0</c:v>
                </c:pt>
                <c:pt idx="13765">
                  <c:v>-1.7369999999999599</c:v>
                </c:pt>
                <c:pt idx="13766">
                  <c:v>-1.2410000000000401</c:v>
                </c:pt>
                <c:pt idx="13767">
                  <c:v>0</c:v>
                </c:pt>
                <c:pt idx="13768">
                  <c:v>0</c:v>
                </c:pt>
                <c:pt idx="13769">
                  <c:v>0</c:v>
                </c:pt>
                <c:pt idx="13770">
                  <c:v>0</c:v>
                </c:pt>
                <c:pt idx="13771">
                  <c:v>0</c:v>
                </c:pt>
                <c:pt idx="13772">
                  <c:v>0.37200000000001399</c:v>
                </c:pt>
                <c:pt idx="13773">
                  <c:v>0.37299999999999001</c:v>
                </c:pt>
                <c:pt idx="13774">
                  <c:v>0.24799999999999001</c:v>
                </c:pt>
                <c:pt idx="13775">
                  <c:v>0</c:v>
                </c:pt>
                <c:pt idx="13776">
                  <c:v>0</c:v>
                </c:pt>
                <c:pt idx="13777">
                  <c:v>0</c:v>
                </c:pt>
                <c:pt idx="13778">
                  <c:v>0</c:v>
                </c:pt>
                <c:pt idx="13779">
                  <c:v>0</c:v>
                </c:pt>
                <c:pt idx="13780">
                  <c:v>1.6140000000000301</c:v>
                </c:pt>
                <c:pt idx="13781">
                  <c:v>0.24799999999999001</c:v>
                </c:pt>
                <c:pt idx="13782">
                  <c:v>-0.24799999999999001</c:v>
                </c:pt>
                <c:pt idx="13783">
                  <c:v>0.123999999999966</c:v>
                </c:pt>
                <c:pt idx="13784">
                  <c:v>0</c:v>
                </c:pt>
                <c:pt idx="13785">
                  <c:v>0.12400000000002299</c:v>
                </c:pt>
                <c:pt idx="13786">
                  <c:v>0</c:v>
                </c:pt>
                <c:pt idx="13787">
                  <c:v>0</c:v>
                </c:pt>
                <c:pt idx="13788">
                  <c:v>0</c:v>
                </c:pt>
                <c:pt idx="13789">
                  <c:v>-0.62000000000000399</c:v>
                </c:pt>
                <c:pt idx="13790">
                  <c:v>0</c:v>
                </c:pt>
                <c:pt idx="13791">
                  <c:v>0.123999999999966</c:v>
                </c:pt>
                <c:pt idx="13792">
                  <c:v>0</c:v>
                </c:pt>
                <c:pt idx="13793">
                  <c:v>-0.86899999999997102</c:v>
                </c:pt>
                <c:pt idx="13794">
                  <c:v>-0.37200000000001399</c:v>
                </c:pt>
                <c:pt idx="13795">
                  <c:v>0</c:v>
                </c:pt>
                <c:pt idx="13796">
                  <c:v>0</c:v>
                </c:pt>
                <c:pt idx="13797">
                  <c:v>0</c:v>
                </c:pt>
                <c:pt idx="13798">
                  <c:v>-0.49700000000001399</c:v>
                </c:pt>
                <c:pt idx="13799">
                  <c:v>0</c:v>
                </c:pt>
                <c:pt idx="13800">
                  <c:v>0.37200000000001399</c:v>
                </c:pt>
                <c:pt idx="13801">
                  <c:v>0.37299999999999001</c:v>
                </c:pt>
                <c:pt idx="13802">
                  <c:v>0.12400000000002299</c:v>
                </c:pt>
                <c:pt idx="13803">
                  <c:v>0.123999999999966</c:v>
                </c:pt>
                <c:pt idx="13804">
                  <c:v>0</c:v>
                </c:pt>
                <c:pt idx="13805">
                  <c:v>0</c:v>
                </c:pt>
                <c:pt idx="13806">
                  <c:v>0</c:v>
                </c:pt>
                <c:pt idx="13807">
                  <c:v>0</c:v>
                </c:pt>
                <c:pt idx="13808">
                  <c:v>0</c:v>
                </c:pt>
                <c:pt idx="13809">
                  <c:v>-0.12400000000002299</c:v>
                </c:pt>
                <c:pt idx="13810">
                  <c:v>0</c:v>
                </c:pt>
                <c:pt idx="13811">
                  <c:v>0</c:v>
                </c:pt>
                <c:pt idx="13812">
                  <c:v>-2.48199999999997</c:v>
                </c:pt>
                <c:pt idx="13813">
                  <c:v>0</c:v>
                </c:pt>
                <c:pt idx="13814">
                  <c:v>0</c:v>
                </c:pt>
                <c:pt idx="13815">
                  <c:v>0</c:v>
                </c:pt>
                <c:pt idx="13816">
                  <c:v>0</c:v>
                </c:pt>
                <c:pt idx="13817">
                  <c:v>0</c:v>
                </c:pt>
                <c:pt idx="13818">
                  <c:v>-0.12400000000002299</c:v>
                </c:pt>
                <c:pt idx="13819">
                  <c:v>0</c:v>
                </c:pt>
                <c:pt idx="13820">
                  <c:v>0</c:v>
                </c:pt>
                <c:pt idx="13821">
                  <c:v>0.12400000000002299</c:v>
                </c:pt>
                <c:pt idx="13822">
                  <c:v>0</c:v>
                </c:pt>
                <c:pt idx="13823">
                  <c:v>0</c:v>
                </c:pt>
                <c:pt idx="13824">
                  <c:v>0</c:v>
                </c:pt>
                <c:pt idx="13825">
                  <c:v>-0.74500000000000399</c:v>
                </c:pt>
                <c:pt idx="13826">
                  <c:v>-0.37199999999995698</c:v>
                </c:pt>
                <c:pt idx="13827">
                  <c:v>0.37199999999995698</c:v>
                </c:pt>
                <c:pt idx="13828">
                  <c:v>2.2340000000000302</c:v>
                </c:pt>
                <c:pt idx="13829">
                  <c:v>0</c:v>
                </c:pt>
                <c:pt idx="13830">
                  <c:v>0</c:v>
                </c:pt>
                <c:pt idx="13831">
                  <c:v>0</c:v>
                </c:pt>
                <c:pt idx="13832">
                  <c:v>0</c:v>
                </c:pt>
                <c:pt idx="13833">
                  <c:v>0</c:v>
                </c:pt>
                <c:pt idx="13834">
                  <c:v>0</c:v>
                </c:pt>
                <c:pt idx="13835">
                  <c:v>-1.8619999999999599</c:v>
                </c:pt>
                <c:pt idx="13836">
                  <c:v>0</c:v>
                </c:pt>
                <c:pt idx="13837">
                  <c:v>-1.2409999999999799</c:v>
                </c:pt>
                <c:pt idx="13838">
                  <c:v>0.61999999999994704</c:v>
                </c:pt>
                <c:pt idx="13839">
                  <c:v>0</c:v>
                </c:pt>
                <c:pt idx="13840">
                  <c:v>0</c:v>
                </c:pt>
                <c:pt idx="13841">
                  <c:v>0</c:v>
                </c:pt>
                <c:pt idx="13842">
                  <c:v>0</c:v>
                </c:pt>
                <c:pt idx="13843">
                  <c:v>0</c:v>
                </c:pt>
                <c:pt idx="13844">
                  <c:v>0.86900000000002797</c:v>
                </c:pt>
                <c:pt idx="13845">
                  <c:v>0</c:v>
                </c:pt>
                <c:pt idx="13846">
                  <c:v>0</c:v>
                </c:pt>
                <c:pt idx="13847">
                  <c:v>0</c:v>
                </c:pt>
                <c:pt idx="13848">
                  <c:v>0</c:v>
                </c:pt>
                <c:pt idx="13849">
                  <c:v>0</c:v>
                </c:pt>
                <c:pt idx="13850">
                  <c:v>0</c:v>
                </c:pt>
                <c:pt idx="13851">
                  <c:v>0</c:v>
                </c:pt>
                <c:pt idx="13852">
                  <c:v>8.5639999999999592</c:v>
                </c:pt>
                <c:pt idx="13853">
                  <c:v>0</c:v>
                </c:pt>
                <c:pt idx="13854">
                  <c:v>-9.0609999999999697</c:v>
                </c:pt>
                <c:pt idx="13855">
                  <c:v>-0.24799999999999001</c:v>
                </c:pt>
                <c:pt idx="13856">
                  <c:v>-0.62000000000000399</c:v>
                </c:pt>
                <c:pt idx="13857">
                  <c:v>0</c:v>
                </c:pt>
                <c:pt idx="13858">
                  <c:v>0</c:v>
                </c:pt>
                <c:pt idx="13859">
                  <c:v>0</c:v>
                </c:pt>
                <c:pt idx="13860">
                  <c:v>0</c:v>
                </c:pt>
                <c:pt idx="13861">
                  <c:v>0.74500000000000399</c:v>
                </c:pt>
                <c:pt idx="13862">
                  <c:v>-0.74500000000000399</c:v>
                </c:pt>
                <c:pt idx="13863">
                  <c:v>0.37199999999995698</c:v>
                </c:pt>
                <c:pt idx="13864">
                  <c:v>0</c:v>
                </c:pt>
                <c:pt idx="13865">
                  <c:v>0</c:v>
                </c:pt>
                <c:pt idx="13866">
                  <c:v>0</c:v>
                </c:pt>
                <c:pt idx="13867">
                  <c:v>0</c:v>
                </c:pt>
                <c:pt idx="13868">
                  <c:v>0</c:v>
                </c:pt>
                <c:pt idx="13869">
                  <c:v>0</c:v>
                </c:pt>
                <c:pt idx="13870">
                  <c:v>0.24799999999999001</c:v>
                </c:pt>
                <c:pt idx="13871">
                  <c:v>0.24799999999999001</c:v>
                </c:pt>
                <c:pt idx="13872">
                  <c:v>1.73799999999999</c:v>
                </c:pt>
                <c:pt idx="13873">
                  <c:v>0</c:v>
                </c:pt>
                <c:pt idx="13874">
                  <c:v>-0.62099999999998001</c:v>
                </c:pt>
                <c:pt idx="13875">
                  <c:v>0</c:v>
                </c:pt>
                <c:pt idx="13876">
                  <c:v>0</c:v>
                </c:pt>
                <c:pt idx="13877">
                  <c:v>0</c:v>
                </c:pt>
                <c:pt idx="13878">
                  <c:v>0</c:v>
                </c:pt>
                <c:pt idx="13879">
                  <c:v>0.37200000000001399</c:v>
                </c:pt>
                <c:pt idx="13880">
                  <c:v>0</c:v>
                </c:pt>
                <c:pt idx="13881">
                  <c:v>-0.49599999999998001</c:v>
                </c:pt>
                <c:pt idx="13882">
                  <c:v>-0.24799999999999001</c:v>
                </c:pt>
                <c:pt idx="13883">
                  <c:v>-1.24200000000001</c:v>
                </c:pt>
                <c:pt idx="13884">
                  <c:v>0</c:v>
                </c:pt>
                <c:pt idx="13885">
                  <c:v>0</c:v>
                </c:pt>
                <c:pt idx="13886">
                  <c:v>0</c:v>
                </c:pt>
                <c:pt idx="13887">
                  <c:v>0</c:v>
                </c:pt>
                <c:pt idx="13888">
                  <c:v>0</c:v>
                </c:pt>
                <c:pt idx="13889">
                  <c:v>0.24799999999999001</c:v>
                </c:pt>
                <c:pt idx="13890">
                  <c:v>-0.24799999999999001</c:v>
                </c:pt>
                <c:pt idx="13891">
                  <c:v>-0.86900000000002797</c:v>
                </c:pt>
                <c:pt idx="13892">
                  <c:v>0</c:v>
                </c:pt>
                <c:pt idx="13893">
                  <c:v>-0.24799999999999001</c:v>
                </c:pt>
                <c:pt idx="13894">
                  <c:v>0</c:v>
                </c:pt>
                <c:pt idx="13895">
                  <c:v>0</c:v>
                </c:pt>
                <c:pt idx="13896">
                  <c:v>0</c:v>
                </c:pt>
                <c:pt idx="13897">
                  <c:v>1.365</c:v>
                </c:pt>
                <c:pt idx="13898">
                  <c:v>0</c:v>
                </c:pt>
                <c:pt idx="13899">
                  <c:v>0</c:v>
                </c:pt>
                <c:pt idx="13900">
                  <c:v>0.992999999999995</c:v>
                </c:pt>
                <c:pt idx="13901">
                  <c:v>0.992999999999995</c:v>
                </c:pt>
                <c:pt idx="13902">
                  <c:v>0</c:v>
                </c:pt>
                <c:pt idx="13903">
                  <c:v>0</c:v>
                </c:pt>
                <c:pt idx="13904">
                  <c:v>0</c:v>
                </c:pt>
                <c:pt idx="13905">
                  <c:v>0</c:v>
                </c:pt>
                <c:pt idx="13906">
                  <c:v>-1.3660000000000401</c:v>
                </c:pt>
                <c:pt idx="13907">
                  <c:v>-0.61999999999994704</c:v>
                </c:pt>
                <c:pt idx="13908">
                  <c:v>-0.74500000000000399</c:v>
                </c:pt>
                <c:pt idx="13909">
                  <c:v>0</c:v>
                </c:pt>
                <c:pt idx="13910">
                  <c:v>1.6139999999999699</c:v>
                </c:pt>
                <c:pt idx="13911">
                  <c:v>0.37200000000001399</c:v>
                </c:pt>
                <c:pt idx="13912">
                  <c:v>0</c:v>
                </c:pt>
                <c:pt idx="13913">
                  <c:v>0</c:v>
                </c:pt>
                <c:pt idx="13914">
                  <c:v>0</c:v>
                </c:pt>
                <c:pt idx="13915">
                  <c:v>-1.11699999999996</c:v>
                </c:pt>
                <c:pt idx="13916">
                  <c:v>0</c:v>
                </c:pt>
                <c:pt idx="13917">
                  <c:v>0.992999999999995</c:v>
                </c:pt>
                <c:pt idx="13918">
                  <c:v>0</c:v>
                </c:pt>
                <c:pt idx="13919">
                  <c:v>-0.37200000000001399</c:v>
                </c:pt>
                <c:pt idx="13920">
                  <c:v>-0.49700000000001399</c:v>
                </c:pt>
                <c:pt idx="13921">
                  <c:v>0</c:v>
                </c:pt>
                <c:pt idx="13922">
                  <c:v>0</c:v>
                </c:pt>
                <c:pt idx="13923">
                  <c:v>0</c:v>
                </c:pt>
                <c:pt idx="13924">
                  <c:v>-0.74500000000000399</c:v>
                </c:pt>
                <c:pt idx="13925">
                  <c:v>0</c:v>
                </c:pt>
                <c:pt idx="13926">
                  <c:v>1.3659999999999799</c:v>
                </c:pt>
                <c:pt idx="13927">
                  <c:v>0</c:v>
                </c:pt>
                <c:pt idx="13928">
                  <c:v>-0.37299999999999001</c:v>
                </c:pt>
                <c:pt idx="13929">
                  <c:v>-0.49599999999998001</c:v>
                </c:pt>
                <c:pt idx="13930">
                  <c:v>0</c:v>
                </c:pt>
                <c:pt idx="13931">
                  <c:v>0</c:v>
                </c:pt>
                <c:pt idx="13932">
                  <c:v>0</c:v>
                </c:pt>
                <c:pt idx="13933">
                  <c:v>0</c:v>
                </c:pt>
                <c:pt idx="13934">
                  <c:v>0.123999999999966</c:v>
                </c:pt>
                <c:pt idx="13935">
                  <c:v>0.24799999999999001</c:v>
                </c:pt>
                <c:pt idx="13936">
                  <c:v>0.37300000000004702</c:v>
                </c:pt>
                <c:pt idx="13937">
                  <c:v>0</c:v>
                </c:pt>
                <c:pt idx="13938">
                  <c:v>-0.992999999999995</c:v>
                </c:pt>
                <c:pt idx="13939">
                  <c:v>0</c:v>
                </c:pt>
                <c:pt idx="13940">
                  <c:v>0</c:v>
                </c:pt>
                <c:pt idx="13941">
                  <c:v>0</c:v>
                </c:pt>
                <c:pt idx="13942">
                  <c:v>0</c:v>
                </c:pt>
                <c:pt idx="13943">
                  <c:v>0.86900000000002797</c:v>
                </c:pt>
                <c:pt idx="13944">
                  <c:v>0.62099999999998001</c:v>
                </c:pt>
                <c:pt idx="13945">
                  <c:v>0.49600000000003702</c:v>
                </c:pt>
                <c:pt idx="13946">
                  <c:v>0</c:v>
                </c:pt>
                <c:pt idx="13947">
                  <c:v>0</c:v>
                </c:pt>
                <c:pt idx="13948">
                  <c:v>0</c:v>
                </c:pt>
                <c:pt idx="13949">
                  <c:v>0</c:v>
                </c:pt>
                <c:pt idx="13950">
                  <c:v>0</c:v>
                </c:pt>
                <c:pt idx="13951">
                  <c:v>0</c:v>
                </c:pt>
                <c:pt idx="13952">
                  <c:v>0.37299999999999001</c:v>
                </c:pt>
                <c:pt idx="13953">
                  <c:v>0</c:v>
                </c:pt>
                <c:pt idx="13954">
                  <c:v>-0.62100000000003697</c:v>
                </c:pt>
                <c:pt idx="13955">
                  <c:v>-1.11699999999996</c:v>
                </c:pt>
                <c:pt idx="13956">
                  <c:v>0</c:v>
                </c:pt>
                <c:pt idx="13957">
                  <c:v>0</c:v>
                </c:pt>
                <c:pt idx="13958">
                  <c:v>0</c:v>
                </c:pt>
                <c:pt idx="13959">
                  <c:v>0</c:v>
                </c:pt>
                <c:pt idx="13960">
                  <c:v>-0.123999999999966</c:v>
                </c:pt>
                <c:pt idx="13961">
                  <c:v>0.123999999999966</c:v>
                </c:pt>
                <c:pt idx="13962">
                  <c:v>0.49599999999998001</c:v>
                </c:pt>
                <c:pt idx="13963">
                  <c:v>0</c:v>
                </c:pt>
                <c:pt idx="13964">
                  <c:v>-0.123999999999966</c:v>
                </c:pt>
                <c:pt idx="13965">
                  <c:v>-0.37200000000001399</c:v>
                </c:pt>
                <c:pt idx="13966">
                  <c:v>0</c:v>
                </c:pt>
                <c:pt idx="13967">
                  <c:v>0</c:v>
                </c:pt>
                <c:pt idx="13968">
                  <c:v>0</c:v>
                </c:pt>
                <c:pt idx="13969">
                  <c:v>2.3580000000000001</c:v>
                </c:pt>
                <c:pt idx="13970">
                  <c:v>0.86900000000002797</c:v>
                </c:pt>
                <c:pt idx="13971">
                  <c:v>0</c:v>
                </c:pt>
                <c:pt idx="13972">
                  <c:v>-0.12400000000002299</c:v>
                </c:pt>
                <c:pt idx="13973">
                  <c:v>0</c:v>
                </c:pt>
                <c:pt idx="13974">
                  <c:v>0</c:v>
                </c:pt>
                <c:pt idx="13975">
                  <c:v>0</c:v>
                </c:pt>
                <c:pt idx="13976">
                  <c:v>0</c:v>
                </c:pt>
                <c:pt idx="13977">
                  <c:v>0</c:v>
                </c:pt>
                <c:pt idx="13978">
                  <c:v>0</c:v>
                </c:pt>
                <c:pt idx="13979">
                  <c:v>0</c:v>
                </c:pt>
                <c:pt idx="13980">
                  <c:v>-0.37200000000001399</c:v>
                </c:pt>
                <c:pt idx="13981">
                  <c:v>-0.37200000000001399</c:v>
                </c:pt>
                <c:pt idx="13982">
                  <c:v>0</c:v>
                </c:pt>
                <c:pt idx="13983">
                  <c:v>0.37200000000001399</c:v>
                </c:pt>
                <c:pt idx="13984">
                  <c:v>0</c:v>
                </c:pt>
                <c:pt idx="13985">
                  <c:v>0</c:v>
                </c:pt>
                <c:pt idx="13986">
                  <c:v>0</c:v>
                </c:pt>
                <c:pt idx="13987">
                  <c:v>0.24799999999999001</c:v>
                </c:pt>
                <c:pt idx="13988">
                  <c:v>-0.24799999999999001</c:v>
                </c:pt>
                <c:pt idx="13989">
                  <c:v>0</c:v>
                </c:pt>
                <c:pt idx="13990">
                  <c:v>0</c:v>
                </c:pt>
                <c:pt idx="13991">
                  <c:v>14.148999999999999</c:v>
                </c:pt>
                <c:pt idx="13992">
                  <c:v>70.497</c:v>
                </c:pt>
                <c:pt idx="13993">
                  <c:v>0</c:v>
                </c:pt>
                <c:pt idx="13994">
                  <c:v>0</c:v>
                </c:pt>
                <c:pt idx="13995">
                  <c:v>0</c:v>
                </c:pt>
                <c:pt idx="13996">
                  <c:v>-1.365</c:v>
                </c:pt>
                <c:pt idx="13997">
                  <c:v>0</c:v>
                </c:pt>
                <c:pt idx="13998">
                  <c:v>-0.37200000000001399</c:v>
                </c:pt>
                <c:pt idx="13999">
                  <c:v>-0.62099999999998001</c:v>
                </c:pt>
                <c:pt idx="14000">
                  <c:v>0</c:v>
                </c:pt>
                <c:pt idx="14001">
                  <c:v>0.123999999999966</c:v>
                </c:pt>
                <c:pt idx="14002">
                  <c:v>0</c:v>
                </c:pt>
                <c:pt idx="14003">
                  <c:v>0</c:v>
                </c:pt>
                <c:pt idx="14004">
                  <c:v>0</c:v>
                </c:pt>
                <c:pt idx="14005">
                  <c:v>0.24900000000002301</c:v>
                </c:pt>
                <c:pt idx="14006">
                  <c:v>0</c:v>
                </c:pt>
                <c:pt idx="14007">
                  <c:v>-0.62099999999998001</c:v>
                </c:pt>
                <c:pt idx="14008">
                  <c:v>-0.49600000000003702</c:v>
                </c:pt>
                <c:pt idx="14009">
                  <c:v>0.49600000000003702</c:v>
                </c:pt>
                <c:pt idx="14010">
                  <c:v>0.992999999999995</c:v>
                </c:pt>
                <c:pt idx="14011">
                  <c:v>0</c:v>
                </c:pt>
                <c:pt idx="14012">
                  <c:v>0</c:v>
                </c:pt>
                <c:pt idx="14013">
                  <c:v>0</c:v>
                </c:pt>
                <c:pt idx="14014">
                  <c:v>-1.73799999999999</c:v>
                </c:pt>
                <c:pt idx="14015">
                  <c:v>-0.37199999999995698</c:v>
                </c:pt>
                <c:pt idx="14016">
                  <c:v>0</c:v>
                </c:pt>
                <c:pt idx="14017">
                  <c:v>1.8619999999999599</c:v>
                </c:pt>
                <c:pt idx="14018">
                  <c:v>1.2409999999999799</c:v>
                </c:pt>
                <c:pt idx="14019">
                  <c:v>0.12400000000002299</c:v>
                </c:pt>
                <c:pt idx="14020">
                  <c:v>0</c:v>
                </c:pt>
                <c:pt idx="14021">
                  <c:v>0</c:v>
                </c:pt>
                <c:pt idx="14022">
                  <c:v>0</c:v>
                </c:pt>
                <c:pt idx="14023">
                  <c:v>0</c:v>
                </c:pt>
                <c:pt idx="14024">
                  <c:v>-1.11699999999996</c:v>
                </c:pt>
                <c:pt idx="14025">
                  <c:v>-0.49700000000001399</c:v>
                </c:pt>
                <c:pt idx="14026">
                  <c:v>0</c:v>
                </c:pt>
                <c:pt idx="14027">
                  <c:v>0</c:v>
                </c:pt>
                <c:pt idx="14028">
                  <c:v>-0.24799999999999001</c:v>
                </c:pt>
                <c:pt idx="14029">
                  <c:v>0</c:v>
                </c:pt>
                <c:pt idx="14030">
                  <c:v>0</c:v>
                </c:pt>
                <c:pt idx="14031">
                  <c:v>0</c:v>
                </c:pt>
                <c:pt idx="14032">
                  <c:v>0</c:v>
                </c:pt>
                <c:pt idx="14033">
                  <c:v>0</c:v>
                </c:pt>
                <c:pt idx="14034">
                  <c:v>0</c:v>
                </c:pt>
                <c:pt idx="14035">
                  <c:v>1.98599999999999</c:v>
                </c:pt>
                <c:pt idx="14036">
                  <c:v>0</c:v>
                </c:pt>
                <c:pt idx="14037">
                  <c:v>-2.9780000000000002</c:v>
                </c:pt>
                <c:pt idx="14038">
                  <c:v>0</c:v>
                </c:pt>
                <c:pt idx="14039">
                  <c:v>0</c:v>
                </c:pt>
                <c:pt idx="14040">
                  <c:v>0</c:v>
                </c:pt>
                <c:pt idx="14041">
                  <c:v>0.24799999999999001</c:v>
                </c:pt>
                <c:pt idx="14042">
                  <c:v>0</c:v>
                </c:pt>
                <c:pt idx="14043">
                  <c:v>0.125</c:v>
                </c:pt>
                <c:pt idx="14044">
                  <c:v>0.24799999999999001</c:v>
                </c:pt>
                <c:pt idx="14045">
                  <c:v>-0.24799999999999001</c:v>
                </c:pt>
                <c:pt idx="14046">
                  <c:v>-0.125</c:v>
                </c:pt>
                <c:pt idx="14047">
                  <c:v>0</c:v>
                </c:pt>
                <c:pt idx="14048">
                  <c:v>0</c:v>
                </c:pt>
                <c:pt idx="14049">
                  <c:v>0</c:v>
                </c:pt>
                <c:pt idx="14050">
                  <c:v>0</c:v>
                </c:pt>
                <c:pt idx="14051">
                  <c:v>0.49599999999998001</c:v>
                </c:pt>
                <c:pt idx="14052">
                  <c:v>0</c:v>
                </c:pt>
                <c:pt idx="14053">
                  <c:v>0.992999999999995</c:v>
                </c:pt>
                <c:pt idx="14054">
                  <c:v>-0.992999999999995</c:v>
                </c:pt>
                <c:pt idx="14055">
                  <c:v>0.74500000000000399</c:v>
                </c:pt>
                <c:pt idx="14056">
                  <c:v>0</c:v>
                </c:pt>
                <c:pt idx="14057">
                  <c:v>0</c:v>
                </c:pt>
                <c:pt idx="14058">
                  <c:v>0</c:v>
                </c:pt>
                <c:pt idx="14059">
                  <c:v>0.24900000000002301</c:v>
                </c:pt>
                <c:pt idx="14060">
                  <c:v>0.992999999999995</c:v>
                </c:pt>
                <c:pt idx="14061">
                  <c:v>0</c:v>
                </c:pt>
                <c:pt idx="14062">
                  <c:v>-1.6140000000000301</c:v>
                </c:pt>
                <c:pt idx="14063">
                  <c:v>-0.37199999999995698</c:v>
                </c:pt>
                <c:pt idx="14064">
                  <c:v>0.37199999999995698</c:v>
                </c:pt>
                <c:pt idx="14065">
                  <c:v>0</c:v>
                </c:pt>
                <c:pt idx="14066">
                  <c:v>0</c:v>
                </c:pt>
                <c:pt idx="14067">
                  <c:v>0</c:v>
                </c:pt>
                <c:pt idx="14068">
                  <c:v>0</c:v>
                </c:pt>
                <c:pt idx="14069">
                  <c:v>-0.24799999999999001</c:v>
                </c:pt>
                <c:pt idx="14070">
                  <c:v>-0.37299999999999001</c:v>
                </c:pt>
                <c:pt idx="14071">
                  <c:v>-0.123999999999966</c:v>
                </c:pt>
                <c:pt idx="14072">
                  <c:v>0</c:v>
                </c:pt>
                <c:pt idx="14073">
                  <c:v>-0.86900000000002797</c:v>
                </c:pt>
                <c:pt idx="14074">
                  <c:v>0</c:v>
                </c:pt>
                <c:pt idx="14075">
                  <c:v>0</c:v>
                </c:pt>
                <c:pt idx="14076">
                  <c:v>0</c:v>
                </c:pt>
                <c:pt idx="14077">
                  <c:v>0</c:v>
                </c:pt>
                <c:pt idx="14078">
                  <c:v>0</c:v>
                </c:pt>
                <c:pt idx="14079">
                  <c:v>0</c:v>
                </c:pt>
                <c:pt idx="14080">
                  <c:v>-0.74399999999997102</c:v>
                </c:pt>
                <c:pt idx="14081">
                  <c:v>0.74399999999997102</c:v>
                </c:pt>
                <c:pt idx="14082">
                  <c:v>-0.74399999999997102</c:v>
                </c:pt>
                <c:pt idx="14083">
                  <c:v>0</c:v>
                </c:pt>
                <c:pt idx="14084">
                  <c:v>0</c:v>
                </c:pt>
                <c:pt idx="14085">
                  <c:v>0</c:v>
                </c:pt>
                <c:pt idx="14086">
                  <c:v>0</c:v>
                </c:pt>
                <c:pt idx="14087">
                  <c:v>2.2340000000000302</c:v>
                </c:pt>
                <c:pt idx="14088">
                  <c:v>0</c:v>
                </c:pt>
                <c:pt idx="14089">
                  <c:v>-0.24800000000004699</c:v>
                </c:pt>
                <c:pt idx="14090">
                  <c:v>-0.24799999999999001</c:v>
                </c:pt>
                <c:pt idx="14091">
                  <c:v>0.24799999999999001</c:v>
                </c:pt>
                <c:pt idx="14092">
                  <c:v>0</c:v>
                </c:pt>
                <c:pt idx="14093">
                  <c:v>0</c:v>
                </c:pt>
                <c:pt idx="14094">
                  <c:v>0</c:v>
                </c:pt>
                <c:pt idx="14095">
                  <c:v>-1.11700000000001</c:v>
                </c:pt>
                <c:pt idx="14096">
                  <c:v>-1.24200000000001</c:v>
                </c:pt>
                <c:pt idx="14097">
                  <c:v>0</c:v>
                </c:pt>
                <c:pt idx="14098">
                  <c:v>0.125</c:v>
                </c:pt>
                <c:pt idx="14099">
                  <c:v>0</c:v>
                </c:pt>
                <c:pt idx="14100">
                  <c:v>0</c:v>
                </c:pt>
                <c:pt idx="14101">
                  <c:v>0</c:v>
                </c:pt>
                <c:pt idx="14102">
                  <c:v>0</c:v>
                </c:pt>
                <c:pt idx="14103">
                  <c:v>0</c:v>
                </c:pt>
                <c:pt idx="14104">
                  <c:v>0.125</c:v>
                </c:pt>
                <c:pt idx="14105">
                  <c:v>0</c:v>
                </c:pt>
                <c:pt idx="14106">
                  <c:v>0</c:v>
                </c:pt>
                <c:pt idx="14107">
                  <c:v>-0.74500000000000399</c:v>
                </c:pt>
                <c:pt idx="14108">
                  <c:v>0</c:v>
                </c:pt>
                <c:pt idx="14109">
                  <c:v>0</c:v>
                </c:pt>
                <c:pt idx="14110">
                  <c:v>0</c:v>
                </c:pt>
                <c:pt idx="14111">
                  <c:v>0</c:v>
                </c:pt>
                <c:pt idx="14112">
                  <c:v>0</c:v>
                </c:pt>
                <c:pt idx="14113">
                  <c:v>0.123999999999966</c:v>
                </c:pt>
                <c:pt idx="14114">
                  <c:v>0.37200000000001399</c:v>
                </c:pt>
                <c:pt idx="14115">
                  <c:v>1.365</c:v>
                </c:pt>
                <c:pt idx="14116">
                  <c:v>0</c:v>
                </c:pt>
                <c:pt idx="14117">
                  <c:v>-1.2409999999999799</c:v>
                </c:pt>
                <c:pt idx="14118">
                  <c:v>0</c:v>
                </c:pt>
                <c:pt idx="14119">
                  <c:v>0</c:v>
                </c:pt>
                <c:pt idx="14120">
                  <c:v>0</c:v>
                </c:pt>
                <c:pt idx="14121">
                  <c:v>0</c:v>
                </c:pt>
                <c:pt idx="14122">
                  <c:v>-0.992999999999995</c:v>
                </c:pt>
                <c:pt idx="14123">
                  <c:v>0.12400000000002299</c:v>
                </c:pt>
                <c:pt idx="14124">
                  <c:v>0</c:v>
                </c:pt>
                <c:pt idx="14125">
                  <c:v>0</c:v>
                </c:pt>
                <c:pt idx="14126">
                  <c:v>-0.24799999999999001</c:v>
                </c:pt>
                <c:pt idx="14127">
                  <c:v>-0.24800000000004699</c:v>
                </c:pt>
                <c:pt idx="14128">
                  <c:v>0</c:v>
                </c:pt>
                <c:pt idx="14129">
                  <c:v>0</c:v>
                </c:pt>
                <c:pt idx="14130">
                  <c:v>0</c:v>
                </c:pt>
                <c:pt idx="14131">
                  <c:v>0</c:v>
                </c:pt>
                <c:pt idx="14132">
                  <c:v>-0.49599999999998001</c:v>
                </c:pt>
                <c:pt idx="14133">
                  <c:v>-0.74500000000000399</c:v>
                </c:pt>
                <c:pt idx="14134">
                  <c:v>0</c:v>
                </c:pt>
                <c:pt idx="14135">
                  <c:v>0</c:v>
                </c:pt>
                <c:pt idx="14136">
                  <c:v>1.11699999999996</c:v>
                </c:pt>
                <c:pt idx="14137">
                  <c:v>0</c:v>
                </c:pt>
                <c:pt idx="14138">
                  <c:v>0</c:v>
                </c:pt>
                <c:pt idx="14139">
                  <c:v>0</c:v>
                </c:pt>
                <c:pt idx="14140">
                  <c:v>0</c:v>
                </c:pt>
                <c:pt idx="14141">
                  <c:v>-0.74499999999994704</c:v>
                </c:pt>
                <c:pt idx="14142">
                  <c:v>-0.49600000000003702</c:v>
                </c:pt>
                <c:pt idx="14143">
                  <c:v>0</c:v>
                </c:pt>
                <c:pt idx="14144">
                  <c:v>0</c:v>
                </c:pt>
                <c:pt idx="14145">
                  <c:v>0</c:v>
                </c:pt>
                <c:pt idx="14146">
                  <c:v>0</c:v>
                </c:pt>
                <c:pt idx="14147">
                  <c:v>0</c:v>
                </c:pt>
                <c:pt idx="14148">
                  <c:v>0</c:v>
                </c:pt>
                <c:pt idx="14149">
                  <c:v>0</c:v>
                </c:pt>
                <c:pt idx="14150">
                  <c:v>0</c:v>
                </c:pt>
                <c:pt idx="14151">
                  <c:v>0.49700000000001399</c:v>
                </c:pt>
                <c:pt idx="14152">
                  <c:v>1.11700000000001</c:v>
                </c:pt>
                <c:pt idx="14153">
                  <c:v>0</c:v>
                </c:pt>
                <c:pt idx="14154">
                  <c:v>-1.11700000000001</c:v>
                </c:pt>
                <c:pt idx="14155">
                  <c:v>0</c:v>
                </c:pt>
                <c:pt idx="14156">
                  <c:v>0</c:v>
                </c:pt>
                <c:pt idx="14157">
                  <c:v>0</c:v>
                </c:pt>
                <c:pt idx="14158">
                  <c:v>-0.24900000000002301</c:v>
                </c:pt>
                <c:pt idx="14159">
                  <c:v>0</c:v>
                </c:pt>
                <c:pt idx="14160">
                  <c:v>-0.867999999999995</c:v>
                </c:pt>
                <c:pt idx="14161">
                  <c:v>0</c:v>
                </c:pt>
                <c:pt idx="14162">
                  <c:v>1.61299999999999</c:v>
                </c:pt>
                <c:pt idx="14163">
                  <c:v>0.24799999999999001</c:v>
                </c:pt>
                <c:pt idx="14164">
                  <c:v>0</c:v>
                </c:pt>
                <c:pt idx="14165">
                  <c:v>0</c:v>
                </c:pt>
                <c:pt idx="14166">
                  <c:v>0</c:v>
                </c:pt>
                <c:pt idx="14167">
                  <c:v>-2.4830000000000001</c:v>
                </c:pt>
                <c:pt idx="14168">
                  <c:v>-1.11699999999996</c:v>
                </c:pt>
                <c:pt idx="14169">
                  <c:v>0</c:v>
                </c:pt>
                <c:pt idx="14170">
                  <c:v>1.2409999999999799</c:v>
                </c:pt>
                <c:pt idx="14171">
                  <c:v>0</c:v>
                </c:pt>
                <c:pt idx="14172">
                  <c:v>0</c:v>
                </c:pt>
                <c:pt idx="14173">
                  <c:v>0</c:v>
                </c:pt>
                <c:pt idx="14174">
                  <c:v>0</c:v>
                </c:pt>
                <c:pt idx="14175">
                  <c:v>0</c:v>
                </c:pt>
                <c:pt idx="14176">
                  <c:v>-0.74400000000002797</c:v>
                </c:pt>
                <c:pt idx="14177">
                  <c:v>0</c:v>
                </c:pt>
                <c:pt idx="14178">
                  <c:v>0</c:v>
                </c:pt>
                <c:pt idx="14179">
                  <c:v>0.62000000000000399</c:v>
                </c:pt>
                <c:pt idx="14180">
                  <c:v>0.12400000000002299</c:v>
                </c:pt>
                <c:pt idx="14181">
                  <c:v>0</c:v>
                </c:pt>
                <c:pt idx="14182">
                  <c:v>0</c:v>
                </c:pt>
                <c:pt idx="14183">
                  <c:v>0</c:v>
                </c:pt>
                <c:pt idx="14184">
                  <c:v>0</c:v>
                </c:pt>
                <c:pt idx="14185">
                  <c:v>0</c:v>
                </c:pt>
                <c:pt idx="14186">
                  <c:v>0.86899999999997102</c:v>
                </c:pt>
                <c:pt idx="14187">
                  <c:v>0</c:v>
                </c:pt>
                <c:pt idx="14188">
                  <c:v>-1.11699999999996</c:v>
                </c:pt>
                <c:pt idx="14189">
                  <c:v>0</c:v>
                </c:pt>
                <c:pt idx="14190">
                  <c:v>-0.49600000000003702</c:v>
                </c:pt>
                <c:pt idx="14191">
                  <c:v>0</c:v>
                </c:pt>
                <c:pt idx="14192">
                  <c:v>0</c:v>
                </c:pt>
                <c:pt idx="14193">
                  <c:v>0</c:v>
                </c:pt>
                <c:pt idx="14194">
                  <c:v>0.123999999999966</c:v>
                </c:pt>
                <c:pt idx="14195">
                  <c:v>0.37300000000004702</c:v>
                </c:pt>
                <c:pt idx="14196">
                  <c:v>1.36499999999995</c:v>
                </c:pt>
                <c:pt idx="14197">
                  <c:v>0</c:v>
                </c:pt>
                <c:pt idx="14198">
                  <c:v>-0.992999999999995</c:v>
                </c:pt>
                <c:pt idx="14199">
                  <c:v>0</c:v>
                </c:pt>
                <c:pt idx="14200">
                  <c:v>0</c:v>
                </c:pt>
                <c:pt idx="14201">
                  <c:v>0</c:v>
                </c:pt>
                <c:pt idx="14202">
                  <c:v>0</c:v>
                </c:pt>
                <c:pt idx="14203">
                  <c:v>0.62000000000000399</c:v>
                </c:pt>
                <c:pt idx="14204">
                  <c:v>0</c:v>
                </c:pt>
                <c:pt idx="14205">
                  <c:v>-0.49599999999998001</c:v>
                </c:pt>
                <c:pt idx="14206">
                  <c:v>0</c:v>
                </c:pt>
                <c:pt idx="14207">
                  <c:v>2.23399999999998</c:v>
                </c:pt>
                <c:pt idx="14208">
                  <c:v>0.37200000000001399</c:v>
                </c:pt>
                <c:pt idx="14209">
                  <c:v>0</c:v>
                </c:pt>
                <c:pt idx="14210">
                  <c:v>0</c:v>
                </c:pt>
                <c:pt idx="14211">
                  <c:v>0</c:v>
                </c:pt>
                <c:pt idx="14212">
                  <c:v>0</c:v>
                </c:pt>
                <c:pt idx="14213">
                  <c:v>0</c:v>
                </c:pt>
                <c:pt idx="14214">
                  <c:v>-0.992999999999995</c:v>
                </c:pt>
                <c:pt idx="14215">
                  <c:v>-0.24900000000002301</c:v>
                </c:pt>
                <c:pt idx="14216">
                  <c:v>-0.12400000000002299</c:v>
                </c:pt>
                <c:pt idx="14217">
                  <c:v>0</c:v>
                </c:pt>
                <c:pt idx="14218">
                  <c:v>0</c:v>
                </c:pt>
                <c:pt idx="14219">
                  <c:v>0</c:v>
                </c:pt>
                <c:pt idx="14220">
                  <c:v>0</c:v>
                </c:pt>
                <c:pt idx="14221">
                  <c:v>0</c:v>
                </c:pt>
                <c:pt idx="14222">
                  <c:v>0.123999999999966</c:v>
                </c:pt>
                <c:pt idx="14223">
                  <c:v>-0.24799999999999001</c:v>
                </c:pt>
                <c:pt idx="14224">
                  <c:v>-0.37200000000001399</c:v>
                </c:pt>
                <c:pt idx="14225">
                  <c:v>0</c:v>
                </c:pt>
                <c:pt idx="14226">
                  <c:v>0.37200000000001399</c:v>
                </c:pt>
                <c:pt idx="14227">
                  <c:v>0</c:v>
                </c:pt>
                <c:pt idx="14228">
                  <c:v>0</c:v>
                </c:pt>
                <c:pt idx="14229">
                  <c:v>0</c:v>
                </c:pt>
                <c:pt idx="14230">
                  <c:v>0</c:v>
                </c:pt>
                <c:pt idx="14231">
                  <c:v>-0.24799999999999001</c:v>
                </c:pt>
                <c:pt idx="14232">
                  <c:v>0</c:v>
                </c:pt>
                <c:pt idx="14233">
                  <c:v>0.12400000000002299</c:v>
                </c:pt>
                <c:pt idx="14234">
                  <c:v>0</c:v>
                </c:pt>
                <c:pt idx="14235">
                  <c:v>0.62099999999998001</c:v>
                </c:pt>
                <c:pt idx="14236">
                  <c:v>0</c:v>
                </c:pt>
                <c:pt idx="14237">
                  <c:v>0</c:v>
                </c:pt>
                <c:pt idx="14238">
                  <c:v>0</c:v>
                </c:pt>
                <c:pt idx="14239">
                  <c:v>-0.125</c:v>
                </c:pt>
                <c:pt idx="14240">
                  <c:v>0</c:v>
                </c:pt>
                <c:pt idx="14241">
                  <c:v>0</c:v>
                </c:pt>
                <c:pt idx="14242">
                  <c:v>0.992999999999995</c:v>
                </c:pt>
                <c:pt idx="14243">
                  <c:v>-0.74399999999997102</c:v>
                </c:pt>
                <c:pt idx="14244">
                  <c:v>0</c:v>
                </c:pt>
                <c:pt idx="14245">
                  <c:v>0</c:v>
                </c:pt>
                <c:pt idx="14246">
                  <c:v>0</c:v>
                </c:pt>
                <c:pt idx="14247">
                  <c:v>0</c:v>
                </c:pt>
                <c:pt idx="14248">
                  <c:v>0</c:v>
                </c:pt>
                <c:pt idx="14249">
                  <c:v>-0.49699999999995698</c:v>
                </c:pt>
                <c:pt idx="14250">
                  <c:v>0</c:v>
                </c:pt>
                <c:pt idx="14251">
                  <c:v>0.49699999999995698</c:v>
                </c:pt>
                <c:pt idx="14252">
                  <c:v>0.62000000000000399</c:v>
                </c:pt>
                <c:pt idx="14253">
                  <c:v>0</c:v>
                </c:pt>
                <c:pt idx="14254">
                  <c:v>0</c:v>
                </c:pt>
                <c:pt idx="14255">
                  <c:v>0</c:v>
                </c:pt>
                <c:pt idx="14256">
                  <c:v>0</c:v>
                </c:pt>
                <c:pt idx="14257">
                  <c:v>61.4359999999999</c:v>
                </c:pt>
                <c:pt idx="14258">
                  <c:v>20.975000000000001</c:v>
                </c:pt>
                <c:pt idx="14259">
                  <c:v>0</c:v>
                </c:pt>
                <c:pt idx="14260">
                  <c:v>-0.86899999999997102</c:v>
                </c:pt>
                <c:pt idx="14261">
                  <c:v>-13.031000000000001</c:v>
                </c:pt>
                <c:pt idx="14262">
                  <c:v>-66.525999999999996</c:v>
                </c:pt>
                <c:pt idx="14263">
                  <c:v>0</c:v>
                </c:pt>
                <c:pt idx="14264">
                  <c:v>0</c:v>
                </c:pt>
                <c:pt idx="14265">
                  <c:v>0</c:v>
                </c:pt>
                <c:pt idx="14266">
                  <c:v>-0.49599999999998001</c:v>
                </c:pt>
                <c:pt idx="14267">
                  <c:v>0.62099999999998001</c:v>
                </c:pt>
                <c:pt idx="14268">
                  <c:v>-0.62099999999998001</c:v>
                </c:pt>
                <c:pt idx="14269">
                  <c:v>0</c:v>
                </c:pt>
                <c:pt idx="14270">
                  <c:v>-0.24799999999999001</c:v>
                </c:pt>
                <c:pt idx="14271">
                  <c:v>0</c:v>
                </c:pt>
                <c:pt idx="14272">
                  <c:v>0</c:v>
                </c:pt>
                <c:pt idx="14273">
                  <c:v>0</c:v>
                </c:pt>
                <c:pt idx="14274">
                  <c:v>0</c:v>
                </c:pt>
                <c:pt idx="14275">
                  <c:v>0</c:v>
                </c:pt>
                <c:pt idx="14276">
                  <c:v>3.1030000000000002</c:v>
                </c:pt>
                <c:pt idx="14277">
                  <c:v>0</c:v>
                </c:pt>
                <c:pt idx="14278">
                  <c:v>-0.49599999999998001</c:v>
                </c:pt>
                <c:pt idx="14279">
                  <c:v>-0.12400000000002299</c:v>
                </c:pt>
                <c:pt idx="14280">
                  <c:v>0</c:v>
                </c:pt>
                <c:pt idx="14281">
                  <c:v>0</c:v>
                </c:pt>
                <c:pt idx="14282">
                  <c:v>0</c:v>
                </c:pt>
                <c:pt idx="14283">
                  <c:v>0</c:v>
                </c:pt>
                <c:pt idx="14284">
                  <c:v>0</c:v>
                </c:pt>
                <c:pt idx="14285">
                  <c:v>0.49599999999998001</c:v>
                </c:pt>
                <c:pt idx="14286">
                  <c:v>0</c:v>
                </c:pt>
                <c:pt idx="14287">
                  <c:v>-0.24799999999999001</c:v>
                </c:pt>
                <c:pt idx="14288">
                  <c:v>-0.62100000000003697</c:v>
                </c:pt>
                <c:pt idx="14289">
                  <c:v>0</c:v>
                </c:pt>
                <c:pt idx="14290">
                  <c:v>0</c:v>
                </c:pt>
                <c:pt idx="14291">
                  <c:v>0</c:v>
                </c:pt>
                <c:pt idx="14292">
                  <c:v>0</c:v>
                </c:pt>
                <c:pt idx="14293">
                  <c:v>0</c:v>
                </c:pt>
                <c:pt idx="14294">
                  <c:v>0</c:v>
                </c:pt>
                <c:pt idx="14295">
                  <c:v>0.49599999999998001</c:v>
                </c:pt>
                <c:pt idx="14296">
                  <c:v>-0.49599999999998001</c:v>
                </c:pt>
                <c:pt idx="14297">
                  <c:v>-0.37300000000004702</c:v>
                </c:pt>
                <c:pt idx="14298">
                  <c:v>-0.24799999999999001</c:v>
                </c:pt>
                <c:pt idx="14299">
                  <c:v>0</c:v>
                </c:pt>
                <c:pt idx="14300">
                  <c:v>0</c:v>
                </c:pt>
                <c:pt idx="14301">
                  <c:v>0</c:v>
                </c:pt>
                <c:pt idx="14302">
                  <c:v>0.37200000000001399</c:v>
                </c:pt>
                <c:pt idx="14303">
                  <c:v>1.365</c:v>
                </c:pt>
                <c:pt idx="14304">
                  <c:v>0</c:v>
                </c:pt>
                <c:pt idx="14305">
                  <c:v>-2.1100000000000101</c:v>
                </c:pt>
                <c:pt idx="14306">
                  <c:v>0</c:v>
                </c:pt>
                <c:pt idx="14307">
                  <c:v>1.6139999999999699</c:v>
                </c:pt>
                <c:pt idx="14308">
                  <c:v>0</c:v>
                </c:pt>
                <c:pt idx="14309">
                  <c:v>0</c:v>
                </c:pt>
                <c:pt idx="14310">
                  <c:v>0</c:v>
                </c:pt>
                <c:pt idx="14311">
                  <c:v>-0.24799999999999001</c:v>
                </c:pt>
                <c:pt idx="14312">
                  <c:v>0</c:v>
                </c:pt>
                <c:pt idx="14313">
                  <c:v>0.62099999999998001</c:v>
                </c:pt>
                <c:pt idx="14314">
                  <c:v>0</c:v>
                </c:pt>
                <c:pt idx="14315">
                  <c:v>0.12400000000002299</c:v>
                </c:pt>
                <c:pt idx="14316">
                  <c:v>0</c:v>
                </c:pt>
                <c:pt idx="14317">
                  <c:v>0</c:v>
                </c:pt>
                <c:pt idx="14318">
                  <c:v>0</c:v>
                </c:pt>
                <c:pt idx="14319">
                  <c:v>0</c:v>
                </c:pt>
                <c:pt idx="14320">
                  <c:v>0</c:v>
                </c:pt>
                <c:pt idx="14321">
                  <c:v>-0.867999999999995</c:v>
                </c:pt>
                <c:pt idx="14322">
                  <c:v>0</c:v>
                </c:pt>
                <c:pt idx="14323">
                  <c:v>1.365</c:v>
                </c:pt>
                <c:pt idx="14324">
                  <c:v>1.2409999999999799</c:v>
                </c:pt>
                <c:pt idx="14325">
                  <c:v>0</c:v>
                </c:pt>
                <c:pt idx="14326">
                  <c:v>0</c:v>
                </c:pt>
                <c:pt idx="14327">
                  <c:v>0</c:v>
                </c:pt>
                <c:pt idx="14328">
                  <c:v>0</c:v>
                </c:pt>
                <c:pt idx="14329">
                  <c:v>-0.24799999999999001</c:v>
                </c:pt>
                <c:pt idx="14330">
                  <c:v>-0.74500000000000399</c:v>
                </c:pt>
                <c:pt idx="14331">
                  <c:v>0</c:v>
                </c:pt>
                <c:pt idx="14332">
                  <c:v>-0.74500000000000399</c:v>
                </c:pt>
                <c:pt idx="14333">
                  <c:v>0</c:v>
                </c:pt>
                <c:pt idx="14334">
                  <c:v>0</c:v>
                </c:pt>
                <c:pt idx="14335">
                  <c:v>0</c:v>
                </c:pt>
                <c:pt idx="14336">
                  <c:v>0</c:v>
                </c:pt>
                <c:pt idx="14337">
                  <c:v>0</c:v>
                </c:pt>
                <c:pt idx="14338">
                  <c:v>0</c:v>
                </c:pt>
                <c:pt idx="14339">
                  <c:v>-0.37299999999999001</c:v>
                </c:pt>
                <c:pt idx="14340">
                  <c:v>0</c:v>
                </c:pt>
                <c:pt idx="14341">
                  <c:v>0</c:v>
                </c:pt>
                <c:pt idx="14342">
                  <c:v>0.86899999999997102</c:v>
                </c:pt>
                <c:pt idx="14343">
                  <c:v>0</c:v>
                </c:pt>
                <c:pt idx="14344">
                  <c:v>0</c:v>
                </c:pt>
                <c:pt idx="14345">
                  <c:v>0</c:v>
                </c:pt>
                <c:pt idx="14346">
                  <c:v>0</c:v>
                </c:pt>
                <c:pt idx="14347">
                  <c:v>-0.867999999999995</c:v>
                </c:pt>
                <c:pt idx="14348">
                  <c:v>0</c:v>
                </c:pt>
                <c:pt idx="14349">
                  <c:v>0</c:v>
                </c:pt>
                <c:pt idx="14350">
                  <c:v>1.4889999999999699</c:v>
                </c:pt>
                <c:pt idx="14351">
                  <c:v>0</c:v>
                </c:pt>
                <c:pt idx="14352">
                  <c:v>-0.62099999999998001</c:v>
                </c:pt>
                <c:pt idx="14353">
                  <c:v>0</c:v>
                </c:pt>
                <c:pt idx="14354">
                  <c:v>0</c:v>
                </c:pt>
                <c:pt idx="14355">
                  <c:v>0</c:v>
                </c:pt>
                <c:pt idx="14356">
                  <c:v>0.74499999999994704</c:v>
                </c:pt>
                <c:pt idx="14357">
                  <c:v>0</c:v>
                </c:pt>
                <c:pt idx="14358">
                  <c:v>-1.73799999999999</c:v>
                </c:pt>
                <c:pt idx="14359">
                  <c:v>0</c:v>
                </c:pt>
                <c:pt idx="14360">
                  <c:v>-0.49599999999998001</c:v>
                </c:pt>
                <c:pt idx="14361">
                  <c:v>-0.49700000000001399</c:v>
                </c:pt>
                <c:pt idx="14362">
                  <c:v>0</c:v>
                </c:pt>
                <c:pt idx="14363">
                  <c:v>0</c:v>
                </c:pt>
                <c:pt idx="14364">
                  <c:v>0</c:v>
                </c:pt>
                <c:pt idx="14365">
                  <c:v>0.49599999999998001</c:v>
                </c:pt>
                <c:pt idx="14366">
                  <c:v>0.125</c:v>
                </c:pt>
                <c:pt idx="14367">
                  <c:v>0</c:v>
                </c:pt>
                <c:pt idx="14368">
                  <c:v>0</c:v>
                </c:pt>
                <c:pt idx="14369">
                  <c:v>-0.74500000000000399</c:v>
                </c:pt>
                <c:pt idx="14370">
                  <c:v>0</c:v>
                </c:pt>
                <c:pt idx="14371">
                  <c:v>0</c:v>
                </c:pt>
                <c:pt idx="14372">
                  <c:v>0</c:v>
                </c:pt>
                <c:pt idx="14373">
                  <c:v>0</c:v>
                </c:pt>
                <c:pt idx="14374">
                  <c:v>0</c:v>
                </c:pt>
                <c:pt idx="14375">
                  <c:v>1.11700000000001</c:v>
                </c:pt>
                <c:pt idx="14376">
                  <c:v>-2.4830000000000001</c:v>
                </c:pt>
                <c:pt idx="14377">
                  <c:v>1.8620000000000201</c:v>
                </c:pt>
                <c:pt idx="14378">
                  <c:v>-1.8620000000000201</c:v>
                </c:pt>
                <c:pt idx="14379">
                  <c:v>-0.74399999999997102</c:v>
                </c:pt>
                <c:pt idx="14380">
                  <c:v>0</c:v>
                </c:pt>
                <c:pt idx="14381">
                  <c:v>0</c:v>
                </c:pt>
                <c:pt idx="14382">
                  <c:v>0</c:v>
                </c:pt>
                <c:pt idx="14383">
                  <c:v>0</c:v>
                </c:pt>
                <c:pt idx="14384">
                  <c:v>0.24799999999999001</c:v>
                </c:pt>
                <c:pt idx="14385">
                  <c:v>-0.37200000000001399</c:v>
                </c:pt>
                <c:pt idx="14386">
                  <c:v>-0.24799999999999001</c:v>
                </c:pt>
                <c:pt idx="14387">
                  <c:v>0</c:v>
                </c:pt>
                <c:pt idx="14388">
                  <c:v>0</c:v>
                </c:pt>
                <c:pt idx="14389">
                  <c:v>0</c:v>
                </c:pt>
                <c:pt idx="14390">
                  <c:v>0</c:v>
                </c:pt>
                <c:pt idx="14391">
                  <c:v>0</c:v>
                </c:pt>
                <c:pt idx="14392">
                  <c:v>0</c:v>
                </c:pt>
                <c:pt idx="14393">
                  <c:v>0.99200000000001798</c:v>
                </c:pt>
                <c:pt idx="14394">
                  <c:v>0.125</c:v>
                </c:pt>
                <c:pt idx="14395">
                  <c:v>0.49599999999998001</c:v>
                </c:pt>
                <c:pt idx="14396">
                  <c:v>0</c:v>
                </c:pt>
                <c:pt idx="14397">
                  <c:v>-0.24799999999999001</c:v>
                </c:pt>
                <c:pt idx="14398">
                  <c:v>0</c:v>
                </c:pt>
                <c:pt idx="14399">
                  <c:v>0</c:v>
                </c:pt>
                <c:pt idx="14400">
                  <c:v>0</c:v>
                </c:pt>
                <c:pt idx="14401">
                  <c:v>0.74500000000000399</c:v>
                </c:pt>
                <c:pt idx="14402">
                  <c:v>0</c:v>
                </c:pt>
                <c:pt idx="14403">
                  <c:v>-1.98599999999999</c:v>
                </c:pt>
                <c:pt idx="14404">
                  <c:v>0</c:v>
                </c:pt>
                <c:pt idx="14405">
                  <c:v>0</c:v>
                </c:pt>
                <c:pt idx="14406">
                  <c:v>0.123999999999966</c:v>
                </c:pt>
                <c:pt idx="14407">
                  <c:v>0</c:v>
                </c:pt>
                <c:pt idx="14408">
                  <c:v>0</c:v>
                </c:pt>
                <c:pt idx="14409">
                  <c:v>0</c:v>
                </c:pt>
                <c:pt idx="14410">
                  <c:v>0.12400000000002299</c:v>
                </c:pt>
                <c:pt idx="14411">
                  <c:v>0</c:v>
                </c:pt>
                <c:pt idx="14412">
                  <c:v>-0.12400000000002299</c:v>
                </c:pt>
                <c:pt idx="14413">
                  <c:v>0</c:v>
                </c:pt>
                <c:pt idx="14414">
                  <c:v>-0.24799999999999001</c:v>
                </c:pt>
                <c:pt idx="14415">
                  <c:v>0.62000000000000399</c:v>
                </c:pt>
                <c:pt idx="14416">
                  <c:v>0</c:v>
                </c:pt>
                <c:pt idx="14417">
                  <c:v>0</c:v>
                </c:pt>
                <c:pt idx="14418">
                  <c:v>0</c:v>
                </c:pt>
                <c:pt idx="14419">
                  <c:v>0</c:v>
                </c:pt>
                <c:pt idx="14420">
                  <c:v>1.2409999999999799</c:v>
                </c:pt>
                <c:pt idx="14421">
                  <c:v>1.6139999999999699</c:v>
                </c:pt>
                <c:pt idx="14422">
                  <c:v>0</c:v>
                </c:pt>
                <c:pt idx="14423">
                  <c:v>0</c:v>
                </c:pt>
                <c:pt idx="14424">
                  <c:v>0.37200000000001399</c:v>
                </c:pt>
                <c:pt idx="14425">
                  <c:v>0</c:v>
                </c:pt>
                <c:pt idx="14426">
                  <c:v>0</c:v>
                </c:pt>
                <c:pt idx="14427">
                  <c:v>0</c:v>
                </c:pt>
                <c:pt idx="14428">
                  <c:v>-0.123999999999966</c:v>
                </c:pt>
                <c:pt idx="14429">
                  <c:v>0.123999999999966</c:v>
                </c:pt>
                <c:pt idx="14430">
                  <c:v>-0.37199999999995698</c:v>
                </c:pt>
                <c:pt idx="14431">
                  <c:v>-0.37300000000004702</c:v>
                </c:pt>
                <c:pt idx="14432">
                  <c:v>0</c:v>
                </c:pt>
                <c:pt idx="14433">
                  <c:v>0.49700000000001399</c:v>
                </c:pt>
                <c:pt idx="14434">
                  <c:v>0</c:v>
                </c:pt>
                <c:pt idx="14435">
                  <c:v>0</c:v>
                </c:pt>
                <c:pt idx="14436">
                  <c:v>0</c:v>
                </c:pt>
                <c:pt idx="14437">
                  <c:v>0.74500000000000399</c:v>
                </c:pt>
                <c:pt idx="14438">
                  <c:v>0.12400000000002299</c:v>
                </c:pt>
                <c:pt idx="14439">
                  <c:v>0</c:v>
                </c:pt>
                <c:pt idx="14440">
                  <c:v>-1.4889999999999699</c:v>
                </c:pt>
                <c:pt idx="14441">
                  <c:v>0</c:v>
                </c:pt>
                <c:pt idx="14442">
                  <c:v>0</c:v>
                </c:pt>
                <c:pt idx="14443">
                  <c:v>0</c:v>
                </c:pt>
                <c:pt idx="14444">
                  <c:v>0</c:v>
                </c:pt>
                <c:pt idx="14445">
                  <c:v>0</c:v>
                </c:pt>
                <c:pt idx="14446">
                  <c:v>0</c:v>
                </c:pt>
                <c:pt idx="14447">
                  <c:v>0.49599999999998001</c:v>
                </c:pt>
                <c:pt idx="14448">
                  <c:v>-0.992999999999995</c:v>
                </c:pt>
                <c:pt idx="14449">
                  <c:v>0</c:v>
                </c:pt>
                <c:pt idx="14450">
                  <c:v>0</c:v>
                </c:pt>
                <c:pt idx="14451">
                  <c:v>-0.123999999999966</c:v>
                </c:pt>
                <c:pt idx="14452">
                  <c:v>0</c:v>
                </c:pt>
                <c:pt idx="14453">
                  <c:v>0</c:v>
                </c:pt>
                <c:pt idx="14454">
                  <c:v>0</c:v>
                </c:pt>
                <c:pt idx="14455">
                  <c:v>0.123999999999966</c:v>
                </c:pt>
                <c:pt idx="14456">
                  <c:v>-0.123999999999966</c:v>
                </c:pt>
                <c:pt idx="14457">
                  <c:v>0</c:v>
                </c:pt>
                <c:pt idx="14458">
                  <c:v>-0.86900000000002797</c:v>
                </c:pt>
                <c:pt idx="14459">
                  <c:v>0.86900000000002797</c:v>
                </c:pt>
                <c:pt idx="14460">
                  <c:v>-0.992999999999995</c:v>
                </c:pt>
                <c:pt idx="14461">
                  <c:v>0</c:v>
                </c:pt>
                <c:pt idx="14462">
                  <c:v>0</c:v>
                </c:pt>
                <c:pt idx="14463">
                  <c:v>0</c:v>
                </c:pt>
                <c:pt idx="14464">
                  <c:v>-0.37199999999995698</c:v>
                </c:pt>
                <c:pt idx="14465">
                  <c:v>0</c:v>
                </c:pt>
                <c:pt idx="14466">
                  <c:v>0.62099999999998001</c:v>
                </c:pt>
                <c:pt idx="14467">
                  <c:v>0.867999999999995</c:v>
                </c:pt>
                <c:pt idx="14468">
                  <c:v>0.24900000000002301</c:v>
                </c:pt>
                <c:pt idx="14469">
                  <c:v>-0.24900000000002301</c:v>
                </c:pt>
                <c:pt idx="14470">
                  <c:v>0</c:v>
                </c:pt>
                <c:pt idx="14471">
                  <c:v>0</c:v>
                </c:pt>
                <c:pt idx="14472">
                  <c:v>0</c:v>
                </c:pt>
                <c:pt idx="14473">
                  <c:v>-0.62000000000000399</c:v>
                </c:pt>
                <c:pt idx="14474">
                  <c:v>-1.24200000000001</c:v>
                </c:pt>
                <c:pt idx="14475">
                  <c:v>-1.36499999999995</c:v>
                </c:pt>
                <c:pt idx="14476">
                  <c:v>0</c:v>
                </c:pt>
                <c:pt idx="14477">
                  <c:v>1.8619999999999599</c:v>
                </c:pt>
                <c:pt idx="14478">
                  <c:v>0.12400000000002299</c:v>
                </c:pt>
                <c:pt idx="14479">
                  <c:v>0</c:v>
                </c:pt>
                <c:pt idx="14480">
                  <c:v>0</c:v>
                </c:pt>
                <c:pt idx="14481">
                  <c:v>0</c:v>
                </c:pt>
                <c:pt idx="14482">
                  <c:v>0</c:v>
                </c:pt>
                <c:pt idx="14483">
                  <c:v>0</c:v>
                </c:pt>
                <c:pt idx="14484">
                  <c:v>0.49599999999998001</c:v>
                </c:pt>
                <c:pt idx="14485">
                  <c:v>0</c:v>
                </c:pt>
                <c:pt idx="14486">
                  <c:v>-1.73799999999999</c:v>
                </c:pt>
                <c:pt idx="14487">
                  <c:v>0</c:v>
                </c:pt>
                <c:pt idx="14488">
                  <c:v>0</c:v>
                </c:pt>
                <c:pt idx="14489">
                  <c:v>0</c:v>
                </c:pt>
                <c:pt idx="14490">
                  <c:v>0</c:v>
                </c:pt>
                <c:pt idx="14491">
                  <c:v>0</c:v>
                </c:pt>
                <c:pt idx="14492">
                  <c:v>0.12400000000002299</c:v>
                </c:pt>
                <c:pt idx="14493">
                  <c:v>-1.8620000000000201</c:v>
                </c:pt>
                <c:pt idx="14494">
                  <c:v>0.86900000000002797</c:v>
                </c:pt>
                <c:pt idx="14495">
                  <c:v>-0.49600000000003702</c:v>
                </c:pt>
                <c:pt idx="14496">
                  <c:v>0.49600000000003702</c:v>
                </c:pt>
                <c:pt idx="14497">
                  <c:v>0</c:v>
                </c:pt>
                <c:pt idx="14498">
                  <c:v>0</c:v>
                </c:pt>
                <c:pt idx="14499">
                  <c:v>0</c:v>
                </c:pt>
                <c:pt idx="14500">
                  <c:v>-2.8550000000000102</c:v>
                </c:pt>
                <c:pt idx="14501">
                  <c:v>0</c:v>
                </c:pt>
                <c:pt idx="14502">
                  <c:v>3.7239999999999802</c:v>
                </c:pt>
                <c:pt idx="14503">
                  <c:v>0</c:v>
                </c:pt>
                <c:pt idx="14504">
                  <c:v>-1.24200000000001</c:v>
                </c:pt>
                <c:pt idx="14505">
                  <c:v>0</c:v>
                </c:pt>
                <c:pt idx="14506">
                  <c:v>0</c:v>
                </c:pt>
                <c:pt idx="14507">
                  <c:v>0</c:v>
                </c:pt>
                <c:pt idx="14508">
                  <c:v>0</c:v>
                </c:pt>
                <c:pt idx="14509">
                  <c:v>0</c:v>
                </c:pt>
                <c:pt idx="14510">
                  <c:v>2.1100000000000101</c:v>
                </c:pt>
                <c:pt idx="14511">
                  <c:v>0.123999999999966</c:v>
                </c:pt>
                <c:pt idx="14512">
                  <c:v>-0.123999999999966</c:v>
                </c:pt>
                <c:pt idx="14513">
                  <c:v>-0.74500000000000399</c:v>
                </c:pt>
                <c:pt idx="14514">
                  <c:v>0</c:v>
                </c:pt>
                <c:pt idx="14515">
                  <c:v>0</c:v>
                </c:pt>
                <c:pt idx="14516">
                  <c:v>0</c:v>
                </c:pt>
                <c:pt idx="14517">
                  <c:v>0</c:v>
                </c:pt>
                <c:pt idx="14518">
                  <c:v>0.992999999999995</c:v>
                </c:pt>
                <c:pt idx="14519">
                  <c:v>0</c:v>
                </c:pt>
                <c:pt idx="14520">
                  <c:v>-0.37299999999999001</c:v>
                </c:pt>
                <c:pt idx="14521">
                  <c:v>-2.2340000000000302</c:v>
                </c:pt>
                <c:pt idx="14522">
                  <c:v>0</c:v>
                </c:pt>
                <c:pt idx="14523">
                  <c:v>0.24900000000002301</c:v>
                </c:pt>
                <c:pt idx="14524">
                  <c:v>0</c:v>
                </c:pt>
                <c:pt idx="14525">
                  <c:v>0</c:v>
                </c:pt>
                <c:pt idx="14526">
                  <c:v>0</c:v>
                </c:pt>
                <c:pt idx="14527">
                  <c:v>1.7370000000000201</c:v>
                </c:pt>
                <c:pt idx="14528">
                  <c:v>0</c:v>
                </c:pt>
                <c:pt idx="14529">
                  <c:v>-71.2409999999999</c:v>
                </c:pt>
                <c:pt idx="14530">
                  <c:v>-13.032</c:v>
                </c:pt>
                <c:pt idx="14531">
                  <c:v>0</c:v>
                </c:pt>
                <c:pt idx="14532">
                  <c:v>0</c:v>
                </c:pt>
                <c:pt idx="14533">
                  <c:v>0</c:v>
                </c:pt>
                <c:pt idx="14534">
                  <c:v>0</c:v>
                </c:pt>
                <c:pt idx="14535">
                  <c:v>0</c:v>
                </c:pt>
                <c:pt idx="14536">
                  <c:v>0.62100000000003697</c:v>
                </c:pt>
                <c:pt idx="14537">
                  <c:v>0.49599999999998001</c:v>
                </c:pt>
                <c:pt idx="14538">
                  <c:v>-0.37200000000001399</c:v>
                </c:pt>
                <c:pt idx="14539">
                  <c:v>0.24800000000004699</c:v>
                </c:pt>
                <c:pt idx="14540">
                  <c:v>0</c:v>
                </c:pt>
                <c:pt idx="14541">
                  <c:v>0</c:v>
                </c:pt>
                <c:pt idx="14542">
                  <c:v>0</c:v>
                </c:pt>
                <c:pt idx="14543">
                  <c:v>0</c:v>
                </c:pt>
                <c:pt idx="14544">
                  <c:v>0</c:v>
                </c:pt>
                <c:pt idx="14545">
                  <c:v>-0.992999999999995</c:v>
                </c:pt>
                <c:pt idx="14546">
                  <c:v>0</c:v>
                </c:pt>
                <c:pt idx="14547">
                  <c:v>0</c:v>
                </c:pt>
                <c:pt idx="14548">
                  <c:v>0.24799999999999001</c:v>
                </c:pt>
                <c:pt idx="14549">
                  <c:v>0.24900000000002301</c:v>
                </c:pt>
                <c:pt idx="14550">
                  <c:v>-0.24900000000002301</c:v>
                </c:pt>
                <c:pt idx="14551">
                  <c:v>0</c:v>
                </c:pt>
                <c:pt idx="14552">
                  <c:v>0</c:v>
                </c:pt>
                <c:pt idx="14553">
                  <c:v>0</c:v>
                </c:pt>
                <c:pt idx="14554">
                  <c:v>0.37199999999995698</c:v>
                </c:pt>
                <c:pt idx="14555">
                  <c:v>0</c:v>
                </c:pt>
                <c:pt idx="14556">
                  <c:v>-0.86899999999997102</c:v>
                </c:pt>
                <c:pt idx="14557">
                  <c:v>0</c:v>
                </c:pt>
                <c:pt idx="14558">
                  <c:v>0.24799999999999001</c:v>
                </c:pt>
                <c:pt idx="14559">
                  <c:v>0</c:v>
                </c:pt>
                <c:pt idx="14560">
                  <c:v>0</c:v>
                </c:pt>
                <c:pt idx="14561">
                  <c:v>0</c:v>
                </c:pt>
                <c:pt idx="14562">
                  <c:v>0</c:v>
                </c:pt>
                <c:pt idx="14563">
                  <c:v>0</c:v>
                </c:pt>
                <c:pt idx="14564">
                  <c:v>-0.74500000000000399</c:v>
                </c:pt>
                <c:pt idx="14565">
                  <c:v>0</c:v>
                </c:pt>
                <c:pt idx="14566">
                  <c:v>0</c:v>
                </c:pt>
                <c:pt idx="14567">
                  <c:v>0.12400000000002299</c:v>
                </c:pt>
                <c:pt idx="14568">
                  <c:v>0</c:v>
                </c:pt>
                <c:pt idx="14569">
                  <c:v>0</c:v>
                </c:pt>
                <c:pt idx="14570">
                  <c:v>0</c:v>
                </c:pt>
                <c:pt idx="14571">
                  <c:v>0</c:v>
                </c:pt>
                <c:pt idx="14572">
                  <c:v>0</c:v>
                </c:pt>
                <c:pt idx="14573">
                  <c:v>-0.123999999999966</c:v>
                </c:pt>
                <c:pt idx="14574">
                  <c:v>0</c:v>
                </c:pt>
                <c:pt idx="14575">
                  <c:v>0.992999999999995</c:v>
                </c:pt>
                <c:pt idx="14576">
                  <c:v>0</c:v>
                </c:pt>
                <c:pt idx="14577">
                  <c:v>-0.62000000000000399</c:v>
                </c:pt>
                <c:pt idx="14578">
                  <c:v>0</c:v>
                </c:pt>
                <c:pt idx="14579">
                  <c:v>0</c:v>
                </c:pt>
                <c:pt idx="14580">
                  <c:v>0</c:v>
                </c:pt>
                <c:pt idx="14581">
                  <c:v>-1.2409999999999799</c:v>
                </c:pt>
                <c:pt idx="14582">
                  <c:v>0</c:v>
                </c:pt>
                <c:pt idx="14583">
                  <c:v>0.37200000000001399</c:v>
                </c:pt>
                <c:pt idx="14584">
                  <c:v>0.62099999999998001</c:v>
                </c:pt>
                <c:pt idx="14585">
                  <c:v>1.365</c:v>
                </c:pt>
                <c:pt idx="14586">
                  <c:v>0</c:v>
                </c:pt>
                <c:pt idx="14587">
                  <c:v>0</c:v>
                </c:pt>
                <c:pt idx="14588">
                  <c:v>0</c:v>
                </c:pt>
                <c:pt idx="14589">
                  <c:v>0</c:v>
                </c:pt>
                <c:pt idx="14590">
                  <c:v>-0.123999999999966</c:v>
                </c:pt>
                <c:pt idx="14591">
                  <c:v>0</c:v>
                </c:pt>
                <c:pt idx="14592">
                  <c:v>-0.37200000000001399</c:v>
                </c:pt>
                <c:pt idx="14593">
                  <c:v>0</c:v>
                </c:pt>
                <c:pt idx="14594">
                  <c:v>-1.98599999999999</c:v>
                </c:pt>
                <c:pt idx="14595">
                  <c:v>0</c:v>
                </c:pt>
                <c:pt idx="14596">
                  <c:v>0</c:v>
                </c:pt>
                <c:pt idx="14597">
                  <c:v>0</c:v>
                </c:pt>
                <c:pt idx="14598">
                  <c:v>0</c:v>
                </c:pt>
                <c:pt idx="14599">
                  <c:v>2.23399999999998</c:v>
                </c:pt>
                <c:pt idx="14600">
                  <c:v>0</c:v>
                </c:pt>
                <c:pt idx="14601">
                  <c:v>-1.4889999999999699</c:v>
                </c:pt>
                <c:pt idx="14602">
                  <c:v>-0.24799999999999001</c:v>
                </c:pt>
                <c:pt idx="14603">
                  <c:v>-0.12400000000002299</c:v>
                </c:pt>
                <c:pt idx="14604">
                  <c:v>-0.125</c:v>
                </c:pt>
                <c:pt idx="14605">
                  <c:v>0</c:v>
                </c:pt>
                <c:pt idx="14606">
                  <c:v>0</c:v>
                </c:pt>
                <c:pt idx="14607">
                  <c:v>0</c:v>
                </c:pt>
                <c:pt idx="14608">
                  <c:v>0.74500000000000399</c:v>
                </c:pt>
                <c:pt idx="14609">
                  <c:v>1.4889999999999699</c:v>
                </c:pt>
                <c:pt idx="14610">
                  <c:v>0</c:v>
                </c:pt>
                <c:pt idx="14611">
                  <c:v>-1.2409999999999799</c:v>
                </c:pt>
                <c:pt idx="14612">
                  <c:v>-0.123999999999966</c:v>
                </c:pt>
                <c:pt idx="14613">
                  <c:v>0.123999999999966</c:v>
                </c:pt>
                <c:pt idx="14614">
                  <c:v>0</c:v>
                </c:pt>
                <c:pt idx="14615">
                  <c:v>0</c:v>
                </c:pt>
                <c:pt idx="14616">
                  <c:v>0</c:v>
                </c:pt>
                <c:pt idx="14617">
                  <c:v>-0.37299999999999001</c:v>
                </c:pt>
                <c:pt idx="14618">
                  <c:v>0</c:v>
                </c:pt>
                <c:pt idx="14619">
                  <c:v>0.49700000000001399</c:v>
                </c:pt>
                <c:pt idx="14620">
                  <c:v>0</c:v>
                </c:pt>
                <c:pt idx="14621">
                  <c:v>-0.49700000000001399</c:v>
                </c:pt>
                <c:pt idx="14622">
                  <c:v>-1.11700000000001</c:v>
                </c:pt>
                <c:pt idx="14623">
                  <c:v>0</c:v>
                </c:pt>
                <c:pt idx="14624">
                  <c:v>0</c:v>
                </c:pt>
                <c:pt idx="14625">
                  <c:v>0</c:v>
                </c:pt>
                <c:pt idx="14626">
                  <c:v>0</c:v>
                </c:pt>
                <c:pt idx="14627">
                  <c:v>0</c:v>
                </c:pt>
                <c:pt idx="14628">
                  <c:v>0.123999999999966</c:v>
                </c:pt>
                <c:pt idx="14629">
                  <c:v>-1.36499999999995</c:v>
                </c:pt>
                <c:pt idx="14630">
                  <c:v>0.49699999999995698</c:v>
                </c:pt>
                <c:pt idx="14631">
                  <c:v>0</c:v>
                </c:pt>
                <c:pt idx="14632">
                  <c:v>0</c:v>
                </c:pt>
                <c:pt idx="14633">
                  <c:v>0</c:v>
                </c:pt>
                <c:pt idx="14634">
                  <c:v>0</c:v>
                </c:pt>
                <c:pt idx="14635">
                  <c:v>0.12400000000002299</c:v>
                </c:pt>
                <c:pt idx="14636">
                  <c:v>1.11700000000001</c:v>
                </c:pt>
                <c:pt idx="14637">
                  <c:v>0</c:v>
                </c:pt>
                <c:pt idx="14638">
                  <c:v>-0.12400000000002299</c:v>
                </c:pt>
                <c:pt idx="14639">
                  <c:v>-0.37299999999999001</c:v>
                </c:pt>
                <c:pt idx="14640">
                  <c:v>0</c:v>
                </c:pt>
                <c:pt idx="14641">
                  <c:v>0</c:v>
                </c:pt>
                <c:pt idx="14642">
                  <c:v>0</c:v>
                </c:pt>
                <c:pt idx="14643">
                  <c:v>0</c:v>
                </c:pt>
                <c:pt idx="14644">
                  <c:v>0</c:v>
                </c:pt>
                <c:pt idx="14645">
                  <c:v>0</c:v>
                </c:pt>
                <c:pt idx="14646">
                  <c:v>1.365</c:v>
                </c:pt>
                <c:pt idx="14647">
                  <c:v>-1.2409999999999799</c:v>
                </c:pt>
                <c:pt idx="14648">
                  <c:v>1.11700000000001</c:v>
                </c:pt>
                <c:pt idx="14649">
                  <c:v>0</c:v>
                </c:pt>
                <c:pt idx="14650">
                  <c:v>0</c:v>
                </c:pt>
                <c:pt idx="14651">
                  <c:v>0</c:v>
                </c:pt>
                <c:pt idx="14652">
                  <c:v>0</c:v>
                </c:pt>
                <c:pt idx="14653">
                  <c:v>-0.12400000000002299</c:v>
                </c:pt>
                <c:pt idx="14654">
                  <c:v>0</c:v>
                </c:pt>
                <c:pt idx="14655">
                  <c:v>0</c:v>
                </c:pt>
                <c:pt idx="14656">
                  <c:v>0.12400000000002299</c:v>
                </c:pt>
                <c:pt idx="14657">
                  <c:v>1.11699999999996</c:v>
                </c:pt>
                <c:pt idx="14658">
                  <c:v>0.992999999999995</c:v>
                </c:pt>
                <c:pt idx="14659">
                  <c:v>0</c:v>
                </c:pt>
                <c:pt idx="14660">
                  <c:v>0</c:v>
                </c:pt>
                <c:pt idx="14661">
                  <c:v>0</c:v>
                </c:pt>
                <c:pt idx="14662">
                  <c:v>0</c:v>
                </c:pt>
                <c:pt idx="14663">
                  <c:v>0</c:v>
                </c:pt>
                <c:pt idx="14664">
                  <c:v>-2.48199999999997</c:v>
                </c:pt>
                <c:pt idx="14665">
                  <c:v>0</c:v>
                </c:pt>
                <c:pt idx="14666">
                  <c:v>0</c:v>
                </c:pt>
                <c:pt idx="14667">
                  <c:v>-1.49</c:v>
                </c:pt>
                <c:pt idx="14668">
                  <c:v>0</c:v>
                </c:pt>
                <c:pt idx="14669">
                  <c:v>0</c:v>
                </c:pt>
                <c:pt idx="14670">
                  <c:v>0</c:v>
                </c:pt>
                <c:pt idx="14671">
                  <c:v>0.62099999999998001</c:v>
                </c:pt>
                <c:pt idx="14672">
                  <c:v>-0.49700000000001399</c:v>
                </c:pt>
                <c:pt idx="14673">
                  <c:v>0.49700000000001399</c:v>
                </c:pt>
                <c:pt idx="14674">
                  <c:v>0</c:v>
                </c:pt>
                <c:pt idx="14675">
                  <c:v>0</c:v>
                </c:pt>
                <c:pt idx="14676">
                  <c:v>-0.62099999999998001</c:v>
                </c:pt>
                <c:pt idx="14677">
                  <c:v>0</c:v>
                </c:pt>
                <c:pt idx="14678">
                  <c:v>0</c:v>
                </c:pt>
                <c:pt idx="14679">
                  <c:v>0</c:v>
                </c:pt>
                <c:pt idx="14680">
                  <c:v>1.6139999999999699</c:v>
                </c:pt>
                <c:pt idx="14681">
                  <c:v>0</c:v>
                </c:pt>
                <c:pt idx="14682">
                  <c:v>-1.73799999999999</c:v>
                </c:pt>
                <c:pt idx="14683">
                  <c:v>0</c:v>
                </c:pt>
                <c:pt idx="14684">
                  <c:v>1.8620000000000201</c:v>
                </c:pt>
                <c:pt idx="14685">
                  <c:v>0</c:v>
                </c:pt>
                <c:pt idx="14686">
                  <c:v>0</c:v>
                </c:pt>
                <c:pt idx="14687">
                  <c:v>0</c:v>
                </c:pt>
                <c:pt idx="14688">
                  <c:v>0</c:v>
                </c:pt>
                <c:pt idx="14689">
                  <c:v>0</c:v>
                </c:pt>
                <c:pt idx="14690">
                  <c:v>0</c:v>
                </c:pt>
                <c:pt idx="14691">
                  <c:v>0.37200000000001399</c:v>
                </c:pt>
                <c:pt idx="14692">
                  <c:v>-0.24799999999999001</c:v>
                </c:pt>
                <c:pt idx="14693">
                  <c:v>0</c:v>
                </c:pt>
                <c:pt idx="14694">
                  <c:v>-0.49599999999998001</c:v>
                </c:pt>
                <c:pt idx="14695">
                  <c:v>0</c:v>
                </c:pt>
                <c:pt idx="14696">
                  <c:v>0</c:v>
                </c:pt>
                <c:pt idx="14697">
                  <c:v>0</c:v>
                </c:pt>
                <c:pt idx="14698">
                  <c:v>0</c:v>
                </c:pt>
                <c:pt idx="14699">
                  <c:v>0.123999999999966</c:v>
                </c:pt>
                <c:pt idx="14700">
                  <c:v>0.12400000000002299</c:v>
                </c:pt>
                <c:pt idx="14701">
                  <c:v>0</c:v>
                </c:pt>
                <c:pt idx="14702">
                  <c:v>-0.12400000000002299</c:v>
                </c:pt>
                <c:pt idx="14703">
                  <c:v>-0.123999999999966</c:v>
                </c:pt>
                <c:pt idx="14704">
                  <c:v>0</c:v>
                </c:pt>
                <c:pt idx="14705">
                  <c:v>0</c:v>
                </c:pt>
                <c:pt idx="14706">
                  <c:v>0</c:v>
                </c:pt>
                <c:pt idx="14707">
                  <c:v>-0.12400000000002299</c:v>
                </c:pt>
                <c:pt idx="14708">
                  <c:v>0</c:v>
                </c:pt>
                <c:pt idx="14709">
                  <c:v>-0.123999999999966</c:v>
                </c:pt>
                <c:pt idx="14710">
                  <c:v>-0.62100000000003697</c:v>
                </c:pt>
                <c:pt idx="14711">
                  <c:v>-0.24799999999999001</c:v>
                </c:pt>
                <c:pt idx="14712">
                  <c:v>0</c:v>
                </c:pt>
                <c:pt idx="14713">
                  <c:v>0</c:v>
                </c:pt>
                <c:pt idx="14714">
                  <c:v>0</c:v>
                </c:pt>
                <c:pt idx="14715">
                  <c:v>0</c:v>
                </c:pt>
                <c:pt idx="14716">
                  <c:v>0</c:v>
                </c:pt>
                <c:pt idx="14717">
                  <c:v>0</c:v>
                </c:pt>
                <c:pt idx="14718">
                  <c:v>0.12400000000002299</c:v>
                </c:pt>
                <c:pt idx="14719">
                  <c:v>-0.12400000000002299</c:v>
                </c:pt>
                <c:pt idx="14720">
                  <c:v>-0.37299999999999001</c:v>
                </c:pt>
                <c:pt idx="14721">
                  <c:v>-0.24799999999999001</c:v>
                </c:pt>
                <c:pt idx="14722">
                  <c:v>0</c:v>
                </c:pt>
                <c:pt idx="14723">
                  <c:v>0</c:v>
                </c:pt>
                <c:pt idx="14724">
                  <c:v>0</c:v>
                </c:pt>
                <c:pt idx="14725">
                  <c:v>0.12400000000002299</c:v>
                </c:pt>
                <c:pt idx="14726">
                  <c:v>2.6059999999999901</c:v>
                </c:pt>
                <c:pt idx="14727">
                  <c:v>0</c:v>
                </c:pt>
                <c:pt idx="14728">
                  <c:v>-0.37200000000001399</c:v>
                </c:pt>
                <c:pt idx="14729">
                  <c:v>0</c:v>
                </c:pt>
                <c:pt idx="14730">
                  <c:v>0.62000000000000399</c:v>
                </c:pt>
                <c:pt idx="14731">
                  <c:v>0</c:v>
                </c:pt>
                <c:pt idx="14732">
                  <c:v>0</c:v>
                </c:pt>
                <c:pt idx="14733">
                  <c:v>0</c:v>
                </c:pt>
                <c:pt idx="14734">
                  <c:v>-0.62000000000000399</c:v>
                </c:pt>
                <c:pt idx="14735">
                  <c:v>0</c:v>
                </c:pt>
                <c:pt idx="14736">
                  <c:v>0</c:v>
                </c:pt>
                <c:pt idx="14737">
                  <c:v>-0.49700000000001399</c:v>
                </c:pt>
                <c:pt idx="14738">
                  <c:v>-0.37199999999995698</c:v>
                </c:pt>
                <c:pt idx="14739">
                  <c:v>0.37199999999995698</c:v>
                </c:pt>
                <c:pt idx="14740">
                  <c:v>0</c:v>
                </c:pt>
                <c:pt idx="14741">
                  <c:v>0</c:v>
                </c:pt>
                <c:pt idx="14742">
                  <c:v>0</c:v>
                </c:pt>
                <c:pt idx="14743">
                  <c:v>0.86900000000002797</c:v>
                </c:pt>
                <c:pt idx="14744">
                  <c:v>-0.24799999999999001</c:v>
                </c:pt>
                <c:pt idx="14745">
                  <c:v>0.123999999999966</c:v>
                </c:pt>
                <c:pt idx="14746">
                  <c:v>-0.123999999999966</c:v>
                </c:pt>
                <c:pt idx="14747">
                  <c:v>0.123999999999966</c:v>
                </c:pt>
                <c:pt idx="14748">
                  <c:v>0.12400000000002299</c:v>
                </c:pt>
                <c:pt idx="14749">
                  <c:v>0</c:v>
                </c:pt>
                <c:pt idx="14750">
                  <c:v>0</c:v>
                </c:pt>
                <c:pt idx="14751">
                  <c:v>0</c:v>
                </c:pt>
                <c:pt idx="14752">
                  <c:v>0</c:v>
                </c:pt>
                <c:pt idx="14753">
                  <c:v>-0.37199999999995698</c:v>
                </c:pt>
                <c:pt idx="14754">
                  <c:v>0</c:v>
                </c:pt>
                <c:pt idx="14755">
                  <c:v>0</c:v>
                </c:pt>
                <c:pt idx="14756">
                  <c:v>0.37199999999995698</c:v>
                </c:pt>
                <c:pt idx="14757">
                  <c:v>0.24800000000004699</c:v>
                </c:pt>
                <c:pt idx="14758">
                  <c:v>0</c:v>
                </c:pt>
                <c:pt idx="14759">
                  <c:v>0</c:v>
                </c:pt>
                <c:pt idx="14760">
                  <c:v>0</c:v>
                </c:pt>
                <c:pt idx="14761">
                  <c:v>0</c:v>
                </c:pt>
                <c:pt idx="14762">
                  <c:v>0.12400000000002299</c:v>
                </c:pt>
                <c:pt idx="14763">
                  <c:v>0</c:v>
                </c:pt>
                <c:pt idx="14764">
                  <c:v>0</c:v>
                </c:pt>
                <c:pt idx="14765">
                  <c:v>0.123999999999966</c:v>
                </c:pt>
                <c:pt idx="14766">
                  <c:v>-0.62099999999998001</c:v>
                </c:pt>
                <c:pt idx="14767">
                  <c:v>0</c:v>
                </c:pt>
                <c:pt idx="14768">
                  <c:v>0</c:v>
                </c:pt>
                <c:pt idx="14769">
                  <c:v>0</c:v>
                </c:pt>
                <c:pt idx="14770">
                  <c:v>0</c:v>
                </c:pt>
                <c:pt idx="14771">
                  <c:v>-1.73799999999999</c:v>
                </c:pt>
                <c:pt idx="14772">
                  <c:v>0</c:v>
                </c:pt>
                <c:pt idx="14773">
                  <c:v>0.992999999999995</c:v>
                </c:pt>
                <c:pt idx="14774">
                  <c:v>1.2410000000000401</c:v>
                </c:pt>
                <c:pt idx="14775">
                  <c:v>0</c:v>
                </c:pt>
                <c:pt idx="14776">
                  <c:v>0</c:v>
                </c:pt>
                <c:pt idx="14777">
                  <c:v>0</c:v>
                </c:pt>
                <c:pt idx="14778">
                  <c:v>0</c:v>
                </c:pt>
                <c:pt idx="14779">
                  <c:v>0</c:v>
                </c:pt>
                <c:pt idx="14780">
                  <c:v>-0.86899999999997102</c:v>
                </c:pt>
                <c:pt idx="14781">
                  <c:v>-0.74500000000000399</c:v>
                </c:pt>
                <c:pt idx="14782">
                  <c:v>0</c:v>
                </c:pt>
                <c:pt idx="14783">
                  <c:v>-0.992999999999995</c:v>
                </c:pt>
                <c:pt idx="14784">
                  <c:v>0</c:v>
                </c:pt>
                <c:pt idx="14785">
                  <c:v>0</c:v>
                </c:pt>
                <c:pt idx="14786">
                  <c:v>0</c:v>
                </c:pt>
                <c:pt idx="14787">
                  <c:v>0</c:v>
                </c:pt>
                <c:pt idx="14788">
                  <c:v>-1.365</c:v>
                </c:pt>
                <c:pt idx="14789">
                  <c:v>0</c:v>
                </c:pt>
                <c:pt idx="14790">
                  <c:v>0</c:v>
                </c:pt>
                <c:pt idx="14791">
                  <c:v>0.49700000000001399</c:v>
                </c:pt>
                <c:pt idx="14792">
                  <c:v>12.534999999999901</c:v>
                </c:pt>
                <c:pt idx="14793">
                  <c:v>69.007999999999996</c:v>
                </c:pt>
                <c:pt idx="14794">
                  <c:v>0</c:v>
                </c:pt>
                <c:pt idx="14795">
                  <c:v>0</c:v>
                </c:pt>
                <c:pt idx="14796">
                  <c:v>0</c:v>
                </c:pt>
                <c:pt idx="14797">
                  <c:v>0</c:v>
                </c:pt>
                <c:pt idx="14798">
                  <c:v>0</c:v>
                </c:pt>
                <c:pt idx="14799">
                  <c:v>0.12400000000002299</c:v>
                </c:pt>
                <c:pt idx="14800">
                  <c:v>0</c:v>
                </c:pt>
                <c:pt idx="14801">
                  <c:v>0.37200000000001399</c:v>
                </c:pt>
                <c:pt idx="14802">
                  <c:v>0</c:v>
                </c:pt>
                <c:pt idx="14803">
                  <c:v>0</c:v>
                </c:pt>
                <c:pt idx="14804">
                  <c:v>0</c:v>
                </c:pt>
                <c:pt idx="14805">
                  <c:v>0</c:v>
                </c:pt>
                <c:pt idx="14806">
                  <c:v>0</c:v>
                </c:pt>
                <c:pt idx="14807">
                  <c:v>0</c:v>
                </c:pt>
                <c:pt idx="14808">
                  <c:v>0</c:v>
                </c:pt>
                <c:pt idx="14809">
                  <c:v>0.123999999999966</c:v>
                </c:pt>
                <c:pt idx="14810">
                  <c:v>-0.24799999999999001</c:v>
                </c:pt>
                <c:pt idx="14811">
                  <c:v>0</c:v>
                </c:pt>
                <c:pt idx="14812">
                  <c:v>0</c:v>
                </c:pt>
                <c:pt idx="14813">
                  <c:v>0</c:v>
                </c:pt>
                <c:pt idx="14814">
                  <c:v>0</c:v>
                </c:pt>
                <c:pt idx="14815">
                  <c:v>0.12400000000002299</c:v>
                </c:pt>
                <c:pt idx="14816">
                  <c:v>-0.12400000000002299</c:v>
                </c:pt>
                <c:pt idx="14817">
                  <c:v>0.24800000000004699</c:v>
                </c:pt>
                <c:pt idx="14818">
                  <c:v>0.37299999999999001</c:v>
                </c:pt>
                <c:pt idx="14819">
                  <c:v>0</c:v>
                </c:pt>
                <c:pt idx="14820">
                  <c:v>-1.8620000000000201</c:v>
                </c:pt>
                <c:pt idx="14821">
                  <c:v>0</c:v>
                </c:pt>
                <c:pt idx="14822">
                  <c:v>0</c:v>
                </c:pt>
                <c:pt idx="14823">
                  <c:v>0</c:v>
                </c:pt>
                <c:pt idx="14824">
                  <c:v>-1.4889999999999699</c:v>
                </c:pt>
                <c:pt idx="14825">
                  <c:v>0.86899999999997102</c:v>
                </c:pt>
                <c:pt idx="14826">
                  <c:v>0</c:v>
                </c:pt>
                <c:pt idx="14827">
                  <c:v>0.992999999999995</c:v>
                </c:pt>
                <c:pt idx="14828">
                  <c:v>0</c:v>
                </c:pt>
                <c:pt idx="14829">
                  <c:v>-0.49699999999995698</c:v>
                </c:pt>
                <c:pt idx="14830">
                  <c:v>0</c:v>
                </c:pt>
                <c:pt idx="14831">
                  <c:v>0</c:v>
                </c:pt>
                <c:pt idx="14832">
                  <c:v>0</c:v>
                </c:pt>
                <c:pt idx="14833">
                  <c:v>-0.12400000000002299</c:v>
                </c:pt>
                <c:pt idx="14834">
                  <c:v>-0.24900000000002301</c:v>
                </c:pt>
                <c:pt idx="14835">
                  <c:v>-0.61999999999994704</c:v>
                </c:pt>
                <c:pt idx="14836">
                  <c:v>0</c:v>
                </c:pt>
                <c:pt idx="14837">
                  <c:v>0.61999999999994704</c:v>
                </c:pt>
                <c:pt idx="14838">
                  <c:v>0</c:v>
                </c:pt>
                <c:pt idx="14839">
                  <c:v>0</c:v>
                </c:pt>
                <c:pt idx="14840">
                  <c:v>0</c:v>
                </c:pt>
                <c:pt idx="14841">
                  <c:v>0</c:v>
                </c:pt>
                <c:pt idx="14842">
                  <c:v>0</c:v>
                </c:pt>
                <c:pt idx="14843">
                  <c:v>0.24900000000002301</c:v>
                </c:pt>
                <c:pt idx="14844">
                  <c:v>0</c:v>
                </c:pt>
                <c:pt idx="14845">
                  <c:v>-0.125</c:v>
                </c:pt>
                <c:pt idx="14846">
                  <c:v>0</c:v>
                </c:pt>
                <c:pt idx="14847">
                  <c:v>0.37299999999999001</c:v>
                </c:pt>
                <c:pt idx="14848">
                  <c:v>0</c:v>
                </c:pt>
                <c:pt idx="14849">
                  <c:v>0</c:v>
                </c:pt>
                <c:pt idx="14850">
                  <c:v>0</c:v>
                </c:pt>
                <c:pt idx="14851">
                  <c:v>0.123999999999966</c:v>
                </c:pt>
                <c:pt idx="14852">
                  <c:v>0</c:v>
                </c:pt>
                <c:pt idx="14853">
                  <c:v>-0.62000000000000399</c:v>
                </c:pt>
                <c:pt idx="14854">
                  <c:v>0</c:v>
                </c:pt>
                <c:pt idx="14855">
                  <c:v>-0.37299999999999001</c:v>
                </c:pt>
                <c:pt idx="14856">
                  <c:v>0.24900000000002301</c:v>
                </c:pt>
                <c:pt idx="14857">
                  <c:v>0</c:v>
                </c:pt>
                <c:pt idx="14858">
                  <c:v>0</c:v>
                </c:pt>
                <c:pt idx="14859">
                  <c:v>0</c:v>
                </c:pt>
                <c:pt idx="14860">
                  <c:v>0</c:v>
                </c:pt>
                <c:pt idx="14861">
                  <c:v>-0.12400000000002299</c:v>
                </c:pt>
                <c:pt idx="14862">
                  <c:v>-0.24799999999999001</c:v>
                </c:pt>
                <c:pt idx="14863">
                  <c:v>0</c:v>
                </c:pt>
                <c:pt idx="14864">
                  <c:v>0.74399999999997102</c:v>
                </c:pt>
                <c:pt idx="14865">
                  <c:v>0</c:v>
                </c:pt>
                <c:pt idx="14866">
                  <c:v>0</c:v>
                </c:pt>
                <c:pt idx="14867">
                  <c:v>0</c:v>
                </c:pt>
                <c:pt idx="14868">
                  <c:v>0</c:v>
                </c:pt>
                <c:pt idx="14869">
                  <c:v>0.37200000000001399</c:v>
                </c:pt>
                <c:pt idx="14870">
                  <c:v>0.49699999999995698</c:v>
                </c:pt>
                <c:pt idx="14871">
                  <c:v>0</c:v>
                </c:pt>
                <c:pt idx="14872">
                  <c:v>0.37200000000001399</c:v>
                </c:pt>
                <c:pt idx="14873">
                  <c:v>-0.12400000000002299</c:v>
                </c:pt>
                <c:pt idx="14874">
                  <c:v>0.37200000000001399</c:v>
                </c:pt>
                <c:pt idx="14875">
                  <c:v>0</c:v>
                </c:pt>
                <c:pt idx="14876">
                  <c:v>0</c:v>
                </c:pt>
                <c:pt idx="14877">
                  <c:v>0</c:v>
                </c:pt>
                <c:pt idx="14878">
                  <c:v>0</c:v>
                </c:pt>
                <c:pt idx="14879">
                  <c:v>0.24900000000002301</c:v>
                </c:pt>
                <c:pt idx="14880">
                  <c:v>0.867999999999995</c:v>
                </c:pt>
                <c:pt idx="14881">
                  <c:v>0</c:v>
                </c:pt>
                <c:pt idx="14882">
                  <c:v>0</c:v>
                </c:pt>
                <c:pt idx="14883">
                  <c:v>-2.48199999999997</c:v>
                </c:pt>
                <c:pt idx="14884">
                  <c:v>0</c:v>
                </c:pt>
                <c:pt idx="14885">
                  <c:v>0</c:v>
                </c:pt>
                <c:pt idx="14886">
                  <c:v>0</c:v>
                </c:pt>
                <c:pt idx="14887">
                  <c:v>0</c:v>
                </c:pt>
                <c:pt idx="14888">
                  <c:v>0.99300000000005095</c:v>
                </c:pt>
                <c:pt idx="14889">
                  <c:v>0</c:v>
                </c:pt>
                <c:pt idx="14890">
                  <c:v>-0.74400000000002797</c:v>
                </c:pt>
                <c:pt idx="14891">
                  <c:v>-0.125</c:v>
                </c:pt>
                <c:pt idx="14892">
                  <c:v>-0.62000000000000399</c:v>
                </c:pt>
                <c:pt idx="14893">
                  <c:v>0</c:v>
                </c:pt>
                <c:pt idx="14894">
                  <c:v>0</c:v>
                </c:pt>
                <c:pt idx="14895">
                  <c:v>0</c:v>
                </c:pt>
                <c:pt idx="14896">
                  <c:v>0.12400000000002299</c:v>
                </c:pt>
                <c:pt idx="14897">
                  <c:v>0.37299999999999001</c:v>
                </c:pt>
                <c:pt idx="14898">
                  <c:v>0.123999999999966</c:v>
                </c:pt>
                <c:pt idx="14899">
                  <c:v>-0.123999999999966</c:v>
                </c:pt>
                <c:pt idx="14900">
                  <c:v>0.123999999999966</c:v>
                </c:pt>
                <c:pt idx="14901">
                  <c:v>-0.49699999999995698</c:v>
                </c:pt>
                <c:pt idx="14902">
                  <c:v>0</c:v>
                </c:pt>
                <c:pt idx="14903">
                  <c:v>0</c:v>
                </c:pt>
                <c:pt idx="14904">
                  <c:v>0</c:v>
                </c:pt>
                <c:pt idx="14905">
                  <c:v>0</c:v>
                </c:pt>
                <c:pt idx="14906">
                  <c:v>-0.24900000000002301</c:v>
                </c:pt>
                <c:pt idx="14907">
                  <c:v>-1.7369999999999599</c:v>
                </c:pt>
                <c:pt idx="14908">
                  <c:v>0</c:v>
                </c:pt>
                <c:pt idx="14909">
                  <c:v>0.86899999999997102</c:v>
                </c:pt>
                <c:pt idx="14910">
                  <c:v>1.365</c:v>
                </c:pt>
                <c:pt idx="14911">
                  <c:v>0</c:v>
                </c:pt>
                <c:pt idx="14912">
                  <c:v>0</c:v>
                </c:pt>
                <c:pt idx="14913">
                  <c:v>0</c:v>
                </c:pt>
                <c:pt idx="14914">
                  <c:v>0</c:v>
                </c:pt>
                <c:pt idx="14915">
                  <c:v>0.123999999999966</c:v>
                </c:pt>
                <c:pt idx="14916">
                  <c:v>0</c:v>
                </c:pt>
                <c:pt idx="14917">
                  <c:v>1.2410000000000401</c:v>
                </c:pt>
                <c:pt idx="14918">
                  <c:v>0.62099999999998001</c:v>
                </c:pt>
                <c:pt idx="14919">
                  <c:v>0</c:v>
                </c:pt>
                <c:pt idx="14920">
                  <c:v>0</c:v>
                </c:pt>
                <c:pt idx="14921">
                  <c:v>0</c:v>
                </c:pt>
                <c:pt idx="14922">
                  <c:v>0</c:v>
                </c:pt>
                <c:pt idx="14923">
                  <c:v>0</c:v>
                </c:pt>
                <c:pt idx="14924">
                  <c:v>1.11700000000001</c:v>
                </c:pt>
                <c:pt idx="14925">
                  <c:v>0</c:v>
                </c:pt>
                <c:pt idx="14926">
                  <c:v>-3.4749999999999601</c:v>
                </c:pt>
                <c:pt idx="14927">
                  <c:v>-0.12400000000002299</c:v>
                </c:pt>
                <c:pt idx="14928">
                  <c:v>0.12400000000002299</c:v>
                </c:pt>
                <c:pt idx="14929">
                  <c:v>0</c:v>
                </c:pt>
                <c:pt idx="14930">
                  <c:v>0</c:v>
                </c:pt>
                <c:pt idx="14931">
                  <c:v>0</c:v>
                </c:pt>
                <c:pt idx="14932">
                  <c:v>0</c:v>
                </c:pt>
                <c:pt idx="14933">
                  <c:v>-0.62100000000003697</c:v>
                </c:pt>
                <c:pt idx="14934">
                  <c:v>0.62100000000003697</c:v>
                </c:pt>
                <c:pt idx="14935">
                  <c:v>-0.62100000000003697</c:v>
                </c:pt>
                <c:pt idx="14936">
                  <c:v>-0.123999999999966</c:v>
                </c:pt>
                <c:pt idx="14937">
                  <c:v>0</c:v>
                </c:pt>
                <c:pt idx="14938">
                  <c:v>0</c:v>
                </c:pt>
                <c:pt idx="14939">
                  <c:v>0</c:v>
                </c:pt>
                <c:pt idx="14940">
                  <c:v>0</c:v>
                </c:pt>
                <c:pt idx="14941">
                  <c:v>0</c:v>
                </c:pt>
                <c:pt idx="14942">
                  <c:v>1.6140000000000301</c:v>
                </c:pt>
                <c:pt idx="14943">
                  <c:v>-0.24800000000004699</c:v>
                </c:pt>
                <c:pt idx="14944">
                  <c:v>0</c:v>
                </c:pt>
                <c:pt idx="14945">
                  <c:v>-0.248999999999966</c:v>
                </c:pt>
                <c:pt idx="14946">
                  <c:v>0</c:v>
                </c:pt>
                <c:pt idx="14947">
                  <c:v>0</c:v>
                </c:pt>
                <c:pt idx="14948">
                  <c:v>0</c:v>
                </c:pt>
                <c:pt idx="14949">
                  <c:v>0</c:v>
                </c:pt>
                <c:pt idx="14950">
                  <c:v>0.12400000000002299</c:v>
                </c:pt>
                <c:pt idx="14951">
                  <c:v>0</c:v>
                </c:pt>
                <c:pt idx="14952">
                  <c:v>0</c:v>
                </c:pt>
                <c:pt idx="14953">
                  <c:v>0.123999999999966</c:v>
                </c:pt>
                <c:pt idx="14954">
                  <c:v>0</c:v>
                </c:pt>
                <c:pt idx="14955">
                  <c:v>0</c:v>
                </c:pt>
                <c:pt idx="14956">
                  <c:v>0</c:v>
                </c:pt>
                <c:pt idx="14957">
                  <c:v>0</c:v>
                </c:pt>
                <c:pt idx="14958">
                  <c:v>0</c:v>
                </c:pt>
                <c:pt idx="14959">
                  <c:v>0.24799999999999001</c:v>
                </c:pt>
                <c:pt idx="14960">
                  <c:v>0</c:v>
                </c:pt>
                <c:pt idx="14961">
                  <c:v>-0.62099999999998001</c:v>
                </c:pt>
                <c:pt idx="14962">
                  <c:v>-0.74400000000002797</c:v>
                </c:pt>
                <c:pt idx="14963">
                  <c:v>0</c:v>
                </c:pt>
                <c:pt idx="14964">
                  <c:v>0</c:v>
                </c:pt>
                <c:pt idx="14965">
                  <c:v>0</c:v>
                </c:pt>
                <c:pt idx="14966">
                  <c:v>0</c:v>
                </c:pt>
                <c:pt idx="14967">
                  <c:v>0</c:v>
                </c:pt>
                <c:pt idx="14968">
                  <c:v>-0.37299999999999001</c:v>
                </c:pt>
                <c:pt idx="14969">
                  <c:v>0</c:v>
                </c:pt>
                <c:pt idx="14970">
                  <c:v>0.74499999999994704</c:v>
                </c:pt>
                <c:pt idx="14971">
                  <c:v>0</c:v>
                </c:pt>
                <c:pt idx="14972">
                  <c:v>0</c:v>
                </c:pt>
                <c:pt idx="14973">
                  <c:v>-2.23399999999998</c:v>
                </c:pt>
                <c:pt idx="14974">
                  <c:v>0</c:v>
                </c:pt>
                <c:pt idx="14975">
                  <c:v>0</c:v>
                </c:pt>
                <c:pt idx="14976">
                  <c:v>0</c:v>
                </c:pt>
                <c:pt idx="14977">
                  <c:v>0</c:v>
                </c:pt>
                <c:pt idx="14978">
                  <c:v>0</c:v>
                </c:pt>
                <c:pt idx="14979">
                  <c:v>-0.37200000000001399</c:v>
                </c:pt>
                <c:pt idx="14980">
                  <c:v>0</c:v>
                </c:pt>
                <c:pt idx="14981">
                  <c:v>0</c:v>
                </c:pt>
                <c:pt idx="14982">
                  <c:v>0</c:v>
                </c:pt>
                <c:pt idx="14983">
                  <c:v>0</c:v>
                </c:pt>
                <c:pt idx="14984">
                  <c:v>0</c:v>
                </c:pt>
                <c:pt idx="14985">
                  <c:v>0</c:v>
                </c:pt>
                <c:pt idx="14986">
                  <c:v>0</c:v>
                </c:pt>
                <c:pt idx="14987">
                  <c:v>-0.123999999999966</c:v>
                </c:pt>
                <c:pt idx="14988">
                  <c:v>-1.365</c:v>
                </c:pt>
                <c:pt idx="14989">
                  <c:v>1.365</c:v>
                </c:pt>
                <c:pt idx="14990">
                  <c:v>0.24799999999999001</c:v>
                </c:pt>
                <c:pt idx="14991">
                  <c:v>2.8550000000000102</c:v>
                </c:pt>
                <c:pt idx="14992">
                  <c:v>0</c:v>
                </c:pt>
                <c:pt idx="14993">
                  <c:v>0</c:v>
                </c:pt>
                <c:pt idx="14994">
                  <c:v>0</c:v>
                </c:pt>
                <c:pt idx="14995">
                  <c:v>0</c:v>
                </c:pt>
                <c:pt idx="14996">
                  <c:v>-0.86899999999997102</c:v>
                </c:pt>
                <c:pt idx="14997">
                  <c:v>0.24799999999999001</c:v>
                </c:pt>
                <c:pt idx="14998">
                  <c:v>-0.24799999999999001</c:v>
                </c:pt>
                <c:pt idx="14999">
                  <c:v>0</c:v>
                </c:pt>
                <c:pt idx="15000">
                  <c:v>0</c:v>
                </c:pt>
                <c:pt idx="15001">
                  <c:v>0</c:v>
                </c:pt>
                <c:pt idx="15002">
                  <c:v>0</c:v>
                </c:pt>
                <c:pt idx="15003">
                  <c:v>0</c:v>
                </c:pt>
                <c:pt idx="15004">
                  <c:v>0.123999999999966</c:v>
                </c:pt>
                <c:pt idx="15005">
                  <c:v>0</c:v>
                </c:pt>
                <c:pt idx="15006">
                  <c:v>0.62100000000003697</c:v>
                </c:pt>
                <c:pt idx="15007">
                  <c:v>0</c:v>
                </c:pt>
                <c:pt idx="15008">
                  <c:v>-0.37200000000001399</c:v>
                </c:pt>
                <c:pt idx="15009">
                  <c:v>-0.62099999999998001</c:v>
                </c:pt>
                <c:pt idx="15010">
                  <c:v>0</c:v>
                </c:pt>
                <c:pt idx="15011">
                  <c:v>0</c:v>
                </c:pt>
                <c:pt idx="15012">
                  <c:v>0</c:v>
                </c:pt>
                <c:pt idx="15013">
                  <c:v>1.4890000000000301</c:v>
                </c:pt>
                <c:pt idx="15014">
                  <c:v>0</c:v>
                </c:pt>
                <c:pt idx="15015">
                  <c:v>-0.24800000000004699</c:v>
                </c:pt>
                <c:pt idx="15016">
                  <c:v>0</c:v>
                </c:pt>
                <c:pt idx="15017">
                  <c:v>0.24800000000004699</c:v>
                </c:pt>
                <c:pt idx="15018">
                  <c:v>0</c:v>
                </c:pt>
                <c:pt idx="15019">
                  <c:v>0</c:v>
                </c:pt>
                <c:pt idx="15020">
                  <c:v>0</c:v>
                </c:pt>
                <c:pt idx="15021">
                  <c:v>0</c:v>
                </c:pt>
                <c:pt idx="15022">
                  <c:v>0</c:v>
                </c:pt>
                <c:pt idx="15023">
                  <c:v>0</c:v>
                </c:pt>
                <c:pt idx="15024">
                  <c:v>0.24799999999999001</c:v>
                </c:pt>
                <c:pt idx="15025">
                  <c:v>-0.37200000000001399</c:v>
                </c:pt>
                <c:pt idx="15026">
                  <c:v>-0.37199999999995698</c:v>
                </c:pt>
                <c:pt idx="15027">
                  <c:v>0</c:v>
                </c:pt>
                <c:pt idx="15028">
                  <c:v>0</c:v>
                </c:pt>
                <c:pt idx="15029">
                  <c:v>0</c:v>
                </c:pt>
                <c:pt idx="15030">
                  <c:v>0</c:v>
                </c:pt>
                <c:pt idx="15031">
                  <c:v>0.74500000000000399</c:v>
                </c:pt>
                <c:pt idx="15032">
                  <c:v>0.86900000000002797</c:v>
                </c:pt>
                <c:pt idx="15033">
                  <c:v>0</c:v>
                </c:pt>
                <c:pt idx="15034">
                  <c:v>-0.74500000000000399</c:v>
                </c:pt>
                <c:pt idx="15035">
                  <c:v>-0.12400000000002299</c:v>
                </c:pt>
                <c:pt idx="15036">
                  <c:v>0.12400000000002299</c:v>
                </c:pt>
                <c:pt idx="15037">
                  <c:v>0</c:v>
                </c:pt>
                <c:pt idx="15038">
                  <c:v>0</c:v>
                </c:pt>
                <c:pt idx="15039">
                  <c:v>0</c:v>
                </c:pt>
                <c:pt idx="15040">
                  <c:v>0</c:v>
                </c:pt>
                <c:pt idx="15041">
                  <c:v>0.992999999999995</c:v>
                </c:pt>
                <c:pt idx="15042">
                  <c:v>0</c:v>
                </c:pt>
                <c:pt idx="15043">
                  <c:v>0.24800000000004699</c:v>
                </c:pt>
                <c:pt idx="15044">
                  <c:v>-0.74500000000000399</c:v>
                </c:pt>
                <c:pt idx="15045">
                  <c:v>-1.9850000000000101</c:v>
                </c:pt>
                <c:pt idx="15046">
                  <c:v>0</c:v>
                </c:pt>
                <c:pt idx="15047">
                  <c:v>0</c:v>
                </c:pt>
                <c:pt idx="15048">
                  <c:v>0</c:v>
                </c:pt>
                <c:pt idx="15049">
                  <c:v>-0.24900000000002301</c:v>
                </c:pt>
                <c:pt idx="15050">
                  <c:v>-0.37199999999995698</c:v>
                </c:pt>
                <c:pt idx="15051">
                  <c:v>0.37199999999995698</c:v>
                </c:pt>
                <c:pt idx="15052">
                  <c:v>-0.37199999999995698</c:v>
                </c:pt>
                <c:pt idx="15053">
                  <c:v>0.49599999999998001</c:v>
                </c:pt>
                <c:pt idx="15054">
                  <c:v>0</c:v>
                </c:pt>
                <c:pt idx="15055">
                  <c:v>0</c:v>
                </c:pt>
                <c:pt idx="15056">
                  <c:v>0</c:v>
                </c:pt>
                <c:pt idx="15057">
                  <c:v>0</c:v>
                </c:pt>
                <c:pt idx="15058">
                  <c:v>-0.62100000000003697</c:v>
                </c:pt>
                <c:pt idx="15059">
                  <c:v>0</c:v>
                </c:pt>
                <c:pt idx="15060">
                  <c:v>0.62100000000003697</c:v>
                </c:pt>
                <c:pt idx="15061">
                  <c:v>65.779999999999902</c:v>
                </c:pt>
                <c:pt idx="15062">
                  <c:v>15.763</c:v>
                </c:pt>
                <c:pt idx="15063">
                  <c:v>1.61299999999999</c:v>
                </c:pt>
                <c:pt idx="15064">
                  <c:v>0</c:v>
                </c:pt>
                <c:pt idx="15065">
                  <c:v>0</c:v>
                </c:pt>
                <c:pt idx="15066">
                  <c:v>0</c:v>
                </c:pt>
                <c:pt idx="15067">
                  <c:v>-0.37200000000001399</c:v>
                </c:pt>
                <c:pt idx="15068">
                  <c:v>-1.3659999999999799</c:v>
                </c:pt>
                <c:pt idx="15069">
                  <c:v>0</c:v>
                </c:pt>
                <c:pt idx="15070">
                  <c:v>9.93</c:v>
                </c:pt>
                <c:pt idx="15071">
                  <c:v>0</c:v>
                </c:pt>
                <c:pt idx="15072">
                  <c:v>-9.6809999999999796</c:v>
                </c:pt>
                <c:pt idx="15073">
                  <c:v>0</c:v>
                </c:pt>
                <c:pt idx="15074">
                  <c:v>0</c:v>
                </c:pt>
                <c:pt idx="15075">
                  <c:v>0</c:v>
                </c:pt>
                <c:pt idx="15076">
                  <c:v>0</c:v>
                </c:pt>
                <c:pt idx="15077">
                  <c:v>0.992999999999995</c:v>
                </c:pt>
                <c:pt idx="15078">
                  <c:v>0</c:v>
                </c:pt>
                <c:pt idx="15079">
                  <c:v>-1.2409999999999799</c:v>
                </c:pt>
                <c:pt idx="15080">
                  <c:v>0</c:v>
                </c:pt>
                <c:pt idx="15081">
                  <c:v>-0.86900000000002797</c:v>
                </c:pt>
                <c:pt idx="15082">
                  <c:v>0</c:v>
                </c:pt>
                <c:pt idx="15083">
                  <c:v>0</c:v>
                </c:pt>
                <c:pt idx="15084">
                  <c:v>0</c:v>
                </c:pt>
                <c:pt idx="15085">
                  <c:v>0.12400000000002299</c:v>
                </c:pt>
                <c:pt idx="15086">
                  <c:v>0</c:v>
                </c:pt>
                <c:pt idx="15087">
                  <c:v>-0.62000000000000399</c:v>
                </c:pt>
                <c:pt idx="15088">
                  <c:v>0</c:v>
                </c:pt>
                <c:pt idx="15089">
                  <c:v>0</c:v>
                </c:pt>
                <c:pt idx="15090">
                  <c:v>0</c:v>
                </c:pt>
                <c:pt idx="15091">
                  <c:v>0</c:v>
                </c:pt>
                <c:pt idx="15092">
                  <c:v>0</c:v>
                </c:pt>
                <c:pt idx="15093">
                  <c:v>0</c:v>
                </c:pt>
                <c:pt idx="15094">
                  <c:v>0</c:v>
                </c:pt>
                <c:pt idx="15095">
                  <c:v>0.62000000000000399</c:v>
                </c:pt>
                <c:pt idx="15096">
                  <c:v>0</c:v>
                </c:pt>
                <c:pt idx="15097">
                  <c:v>0</c:v>
                </c:pt>
                <c:pt idx="15098">
                  <c:v>0.992999999999995</c:v>
                </c:pt>
                <c:pt idx="15099">
                  <c:v>0</c:v>
                </c:pt>
                <c:pt idx="15100">
                  <c:v>0</c:v>
                </c:pt>
                <c:pt idx="15101">
                  <c:v>0</c:v>
                </c:pt>
                <c:pt idx="15102">
                  <c:v>0</c:v>
                </c:pt>
                <c:pt idx="15103">
                  <c:v>-0.992999999999995</c:v>
                </c:pt>
                <c:pt idx="15104">
                  <c:v>0.992999999999995</c:v>
                </c:pt>
                <c:pt idx="15105">
                  <c:v>-0.992999999999995</c:v>
                </c:pt>
                <c:pt idx="15106">
                  <c:v>1.11699999999996</c:v>
                </c:pt>
                <c:pt idx="15107">
                  <c:v>0</c:v>
                </c:pt>
                <c:pt idx="15108">
                  <c:v>0.74400000000002797</c:v>
                </c:pt>
                <c:pt idx="15109">
                  <c:v>0</c:v>
                </c:pt>
                <c:pt idx="15110">
                  <c:v>0</c:v>
                </c:pt>
                <c:pt idx="15111">
                  <c:v>0</c:v>
                </c:pt>
                <c:pt idx="15112">
                  <c:v>0.37299999999999001</c:v>
                </c:pt>
                <c:pt idx="15113">
                  <c:v>-0.37299999999999001</c:v>
                </c:pt>
                <c:pt idx="15114">
                  <c:v>-0.37200000000001399</c:v>
                </c:pt>
                <c:pt idx="15115">
                  <c:v>-0.12400000000002299</c:v>
                </c:pt>
                <c:pt idx="15116">
                  <c:v>-0.62099999999998001</c:v>
                </c:pt>
                <c:pt idx="15117">
                  <c:v>-0.24799999999999001</c:v>
                </c:pt>
                <c:pt idx="15118">
                  <c:v>0</c:v>
                </c:pt>
                <c:pt idx="15119">
                  <c:v>0</c:v>
                </c:pt>
                <c:pt idx="15120">
                  <c:v>0</c:v>
                </c:pt>
                <c:pt idx="15121">
                  <c:v>0.74500000000000399</c:v>
                </c:pt>
                <c:pt idx="15122">
                  <c:v>0</c:v>
                </c:pt>
                <c:pt idx="15123">
                  <c:v>0.37200000000001399</c:v>
                </c:pt>
                <c:pt idx="15124">
                  <c:v>0.123999999999966</c:v>
                </c:pt>
                <c:pt idx="15125">
                  <c:v>0</c:v>
                </c:pt>
                <c:pt idx="15126">
                  <c:v>0</c:v>
                </c:pt>
                <c:pt idx="15127">
                  <c:v>0</c:v>
                </c:pt>
                <c:pt idx="15128">
                  <c:v>0</c:v>
                </c:pt>
                <c:pt idx="15129">
                  <c:v>0</c:v>
                </c:pt>
                <c:pt idx="15130">
                  <c:v>0.12400000000002299</c:v>
                </c:pt>
                <c:pt idx="15131">
                  <c:v>2.60699999999997</c:v>
                </c:pt>
                <c:pt idx="15132">
                  <c:v>0</c:v>
                </c:pt>
                <c:pt idx="15133">
                  <c:v>-0.49699999999995698</c:v>
                </c:pt>
                <c:pt idx="15134">
                  <c:v>0</c:v>
                </c:pt>
                <c:pt idx="15135">
                  <c:v>0</c:v>
                </c:pt>
                <c:pt idx="15136">
                  <c:v>0</c:v>
                </c:pt>
                <c:pt idx="15137">
                  <c:v>0</c:v>
                </c:pt>
                <c:pt idx="15138">
                  <c:v>0</c:v>
                </c:pt>
                <c:pt idx="15139">
                  <c:v>-0.62100000000003697</c:v>
                </c:pt>
                <c:pt idx="15140">
                  <c:v>0</c:v>
                </c:pt>
                <c:pt idx="15141">
                  <c:v>-0.123999999999966</c:v>
                </c:pt>
                <c:pt idx="15142">
                  <c:v>-0.12400000000002299</c:v>
                </c:pt>
                <c:pt idx="15143">
                  <c:v>-0.123999999999966</c:v>
                </c:pt>
                <c:pt idx="15144">
                  <c:v>0</c:v>
                </c:pt>
                <c:pt idx="15145">
                  <c:v>0</c:v>
                </c:pt>
                <c:pt idx="15146">
                  <c:v>0</c:v>
                </c:pt>
                <c:pt idx="15147">
                  <c:v>0</c:v>
                </c:pt>
                <c:pt idx="15148">
                  <c:v>0.37200000000001399</c:v>
                </c:pt>
                <c:pt idx="15149">
                  <c:v>0</c:v>
                </c:pt>
                <c:pt idx="15150">
                  <c:v>-0.24799999999999001</c:v>
                </c:pt>
                <c:pt idx="15151">
                  <c:v>-0.49600000000003702</c:v>
                </c:pt>
                <c:pt idx="15152">
                  <c:v>0</c:v>
                </c:pt>
                <c:pt idx="15153">
                  <c:v>0.867999999999995</c:v>
                </c:pt>
                <c:pt idx="15154">
                  <c:v>0</c:v>
                </c:pt>
                <c:pt idx="15155">
                  <c:v>0</c:v>
                </c:pt>
                <c:pt idx="15156">
                  <c:v>0</c:v>
                </c:pt>
                <c:pt idx="15157">
                  <c:v>-0.123999999999966</c:v>
                </c:pt>
                <c:pt idx="15158">
                  <c:v>-0.37299999999999001</c:v>
                </c:pt>
                <c:pt idx="15159">
                  <c:v>0.37299999999999001</c:v>
                </c:pt>
                <c:pt idx="15160">
                  <c:v>0.37199999999995698</c:v>
                </c:pt>
                <c:pt idx="15161">
                  <c:v>0</c:v>
                </c:pt>
                <c:pt idx="15162">
                  <c:v>-0.62099999999998001</c:v>
                </c:pt>
                <c:pt idx="15163">
                  <c:v>0</c:v>
                </c:pt>
                <c:pt idx="15164">
                  <c:v>0</c:v>
                </c:pt>
                <c:pt idx="15165">
                  <c:v>0</c:v>
                </c:pt>
                <c:pt idx="15166">
                  <c:v>0.49700000000001399</c:v>
                </c:pt>
                <c:pt idx="15167">
                  <c:v>1.86099999999999</c:v>
                </c:pt>
                <c:pt idx="15168">
                  <c:v>0</c:v>
                </c:pt>
                <c:pt idx="15169">
                  <c:v>-2.6059999999999901</c:v>
                </c:pt>
                <c:pt idx="15170">
                  <c:v>0</c:v>
                </c:pt>
                <c:pt idx="15171">
                  <c:v>0.24799999999999001</c:v>
                </c:pt>
                <c:pt idx="15172">
                  <c:v>0</c:v>
                </c:pt>
                <c:pt idx="15173">
                  <c:v>0</c:v>
                </c:pt>
                <c:pt idx="15174">
                  <c:v>0</c:v>
                </c:pt>
                <c:pt idx="15175">
                  <c:v>-0.992999999999995</c:v>
                </c:pt>
                <c:pt idx="15176">
                  <c:v>0</c:v>
                </c:pt>
                <c:pt idx="15177">
                  <c:v>0.74399999999997102</c:v>
                </c:pt>
                <c:pt idx="15178">
                  <c:v>0.12400000000002299</c:v>
                </c:pt>
                <c:pt idx="15179">
                  <c:v>0.86900000000002797</c:v>
                </c:pt>
                <c:pt idx="15180">
                  <c:v>0</c:v>
                </c:pt>
                <c:pt idx="15181">
                  <c:v>0</c:v>
                </c:pt>
                <c:pt idx="15182">
                  <c:v>0</c:v>
                </c:pt>
                <c:pt idx="15183">
                  <c:v>0</c:v>
                </c:pt>
                <c:pt idx="15184">
                  <c:v>0</c:v>
                </c:pt>
                <c:pt idx="15185">
                  <c:v>-0.248999999999966</c:v>
                </c:pt>
                <c:pt idx="15186">
                  <c:v>-1.61299999999999</c:v>
                </c:pt>
                <c:pt idx="15187">
                  <c:v>0</c:v>
                </c:pt>
                <c:pt idx="15188">
                  <c:v>-0.62100000000003697</c:v>
                </c:pt>
                <c:pt idx="15189">
                  <c:v>0.74500000000000399</c:v>
                </c:pt>
                <c:pt idx="15190">
                  <c:v>0</c:v>
                </c:pt>
                <c:pt idx="15191">
                  <c:v>0</c:v>
                </c:pt>
                <c:pt idx="15192">
                  <c:v>0</c:v>
                </c:pt>
                <c:pt idx="15193">
                  <c:v>1.6139999999999699</c:v>
                </c:pt>
                <c:pt idx="15194">
                  <c:v>0</c:v>
                </c:pt>
                <c:pt idx="15195">
                  <c:v>-0.37299999999999001</c:v>
                </c:pt>
                <c:pt idx="15196">
                  <c:v>-0.37200000000001399</c:v>
                </c:pt>
                <c:pt idx="15197">
                  <c:v>-1.61299999999999</c:v>
                </c:pt>
                <c:pt idx="15198">
                  <c:v>0</c:v>
                </c:pt>
                <c:pt idx="15199">
                  <c:v>0</c:v>
                </c:pt>
                <c:pt idx="15200">
                  <c:v>0</c:v>
                </c:pt>
                <c:pt idx="15201">
                  <c:v>0</c:v>
                </c:pt>
                <c:pt idx="15202">
                  <c:v>1.2409999999999799</c:v>
                </c:pt>
                <c:pt idx="15203">
                  <c:v>0</c:v>
                </c:pt>
                <c:pt idx="15204">
                  <c:v>0</c:v>
                </c:pt>
                <c:pt idx="15205">
                  <c:v>0.24799999999999001</c:v>
                </c:pt>
                <c:pt idx="15206">
                  <c:v>0</c:v>
                </c:pt>
                <c:pt idx="15207">
                  <c:v>0</c:v>
                </c:pt>
                <c:pt idx="15208">
                  <c:v>0</c:v>
                </c:pt>
                <c:pt idx="15209">
                  <c:v>0</c:v>
                </c:pt>
                <c:pt idx="15210">
                  <c:v>0</c:v>
                </c:pt>
                <c:pt idx="15211">
                  <c:v>0</c:v>
                </c:pt>
                <c:pt idx="15212">
                  <c:v>-0.74500000000000399</c:v>
                </c:pt>
                <c:pt idx="15213">
                  <c:v>-0.123999999999966</c:v>
                </c:pt>
                <c:pt idx="15214">
                  <c:v>0</c:v>
                </c:pt>
                <c:pt idx="15215">
                  <c:v>0.62099999999998001</c:v>
                </c:pt>
                <c:pt idx="15216">
                  <c:v>0.37200000000001399</c:v>
                </c:pt>
                <c:pt idx="15217">
                  <c:v>0</c:v>
                </c:pt>
                <c:pt idx="15218">
                  <c:v>0</c:v>
                </c:pt>
                <c:pt idx="15219">
                  <c:v>0</c:v>
                </c:pt>
                <c:pt idx="15220">
                  <c:v>-0.49599999999998001</c:v>
                </c:pt>
                <c:pt idx="15221">
                  <c:v>0</c:v>
                </c:pt>
                <c:pt idx="15222">
                  <c:v>0</c:v>
                </c:pt>
                <c:pt idx="15223">
                  <c:v>0.49599999999998001</c:v>
                </c:pt>
                <c:pt idx="15224">
                  <c:v>0</c:v>
                </c:pt>
                <c:pt idx="15225">
                  <c:v>-0.49599999999998001</c:v>
                </c:pt>
                <c:pt idx="15226">
                  <c:v>0</c:v>
                </c:pt>
                <c:pt idx="15227">
                  <c:v>0</c:v>
                </c:pt>
                <c:pt idx="15228">
                  <c:v>0</c:v>
                </c:pt>
                <c:pt idx="15229">
                  <c:v>0.24799999999999001</c:v>
                </c:pt>
                <c:pt idx="15230">
                  <c:v>0.86900000000002797</c:v>
                </c:pt>
                <c:pt idx="15231">
                  <c:v>0</c:v>
                </c:pt>
                <c:pt idx="15232">
                  <c:v>-0.49700000000001399</c:v>
                </c:pt>
                <c:pt idx="15233">
                  <c:v>-1.2409999999999799</c:v>
                </c:pt>
                <c:pt idx="15234">
                  <c:v>-0.62000000000000399</c:v>
                </c:pt>
                <c:pt idx="15235">
                  <c:v>0</c:v>
                </c:pt>
                <c:pt idx="15236">
                  <c:v>0</c:v>
                </c:pt>
                <c:pt idx="15237">
                  <c:v>0</c:v>
                </c:pt>
                <c:pt idx="15238">
                  <c:v>0.49700000000001399</c:v>
                </c:pt>
                <c:pt idx="15239">
                  <c:v>0</c:v>
                </c:pt>
                <c:pt idx="15240">
                  <c:v>-0.992999999999995</c:v>
                </c:pt>
                <c:pt idx="15241">
                  <c:v>-0.24799999999999001</c:v>
                </c:pt>
                <c:pt idx="15242">
                  <c:v>0.12400000000002299</c:v>
                </c:pt>
                <c:pt idx="15243">
                  <c:v>-0.12400000000002299</c:v>
                </c:pt>
                <c:pt idx="15244">
                  <c:v>0</c:v>
                </c:pt>
                <c:pt idx="15245">
                  <c:v>0</c:v>
                </c:pt>
                <c:pt idx="15246">
                  <c:v>0</c:v>
                </c:pt>
                <c:pt idx="15247">
                  <c:v>0.74400000000002797</c:v>
                </c:pt>
                <c:pt idx="15248">
                  <c:v>1.8619999999999599</c:v>
                </c:pt>
                <c:pt idx="15249">
                  <c:v>0.12400000000002299</c:v>
                </c:pt>
                <c:pt idx="15250">
                  <c:v>-0.12400000000002299</c:v>
                </c:pt>
                <c:pt idx="15251">
                  <c:v>0.37200000000001399</c:v>
                </c:pt>
                <c:pt idx="15252">
                  <c:v>-0.123999999999966</c:v>
                </c:pt>
                <c:pt idx="15253">
                  <c:v>0</c:v>
                </c:pt>
                <c:pt idx="15254">
                  <c:v>0</c:v>
                </c:pt>
                <c:pt idx="15255">
                  <c:v>0</c:v>
                </c:pt>
                <c:pt idx="15256">
                  <c:v>0</c:v>
                </c:pt>
                <c:pt idx="15257">
                  <c:v>-0.49600000000003702</c:v>
                </c:pt>
                <c:pt idx="15258">
                  <c:v>-0.74500000000000399</c:v>
                </c:pt>
                <c:pt idx="15259">
                  <c:v>-0.24799999999999001</c:v>
                </c:pt>
                <c:pt idx="15260">
                  <c:v>0</c:v>
                </c:pt>
                <c:pt idx="15261">
                  <c:v>0</c:v>
                </c:pt>
                <c:pt idx="15262">
                  <c:v>0</c:v>
                </c:pt>
                <c:pt idx="15263">
                  <c:v>0</c:v>
                </c:pt>
                <c:pt idx="15264">
                  <c:v>0</c:v>
                </c:pt>
                <c:pt idx="15265">
                  <c:v>0.86900000000002797</c:v>
                </c:pt>
                <c:pt idx="15266">
                  <c:v>-0.992999999999995</c:v>
                </c:pt>
                <c:pt idx="15267">
                  <c:v>0.123999999999966</c:v>
                </c:pt>
                <c:pt idx="15268">
                  <c:v>0</c:v>
                </c:pt>
                <c:pt idx="15269">
                  <c:v>0.37300000000004702</c:v>
                </c:pt>
                <c:pt idx="15270">
                  <c:v>0</c:v>
                </c:pt>
                <c:pt idx="15271">
                  <c:v>0</c:v>
                </c:pt>
                <c:pt idx="15272">
                  <c:v>0</c:v>
                </c:pt>
                <c:pt idx="15273">
                  <c:v>0</c:v>
                </c:pt>
                <c:pt idx="15274">
                  <c:v>-0.992999999999995</c:v>
                </c:pt>
                <c:pt idx="15275">
                  <c:v>-1.11700000000001</c:v>
                </c:pt>
                <c:pt idx="15276">
                  <c:v>0</c:v>
                </c:pt>
                <c:pt idx="15277">
                  <c:v>0.62099999999998001</c:v>
                </c:pt>
                <c:pt idx="15278">
                  <c:v>0</c:v>
                </c:pt>
                <c:pt idx="15279">
                  <c:v>0</c:v>
                </c:pt>
                <c:pt idx="15280">
                  <c:v>0</c:v>
                </c:pt>
                <c:pt idx="15281">
                  <c:v>0</c:v>
                </c:pt>
                <c:pt idx="15282">
                  <c:v>0</c:v>
                </c:pt>
                <c:pt idx="15283">
                  <c:v>0</c:v>
                </c:pt>
                <c:pt idx="15284">
                  <c:v>-0.123999999999966</c:v>
                </c:pt>
                <c:pt idx="15285">
                  <c:v>0</c:v>
                </c:pt>
                <c:pt idx="15286">
                  <c:v>0</c:v>
                </c:pt>
                <c:pt idx="15287">
                  <c:v>0</c:v>
                </c:pt>
                <c:pt idx="15288">
                  <c:v>0</c:v>
                </c:pt>
                <c:pt idx="15289">
                  <c:v>0</c:v>
                </c:pt>
                <c:pt idx="15290">
                  <c:v>0</c:v>
                </c:pt>
                <c:pt idx="15291">
                  <c:v>0</c:v>
                </c:pt>
                <c:pt idx="15292">
                  <c:v>0.24800000000004699</c:v>
                </c:pt>
                <c:pt idx="15293">
                  <c:v>0.37199999999995698</c:v>
                </c:pt>
                <c:pt idx="15294">
                  <c:v>0.992999999999995</c:v>
                </c:pt>
                <c:pt idx="15295">
                  <c:v>-0.24799999999999001</c:v>
                </c:pt>
                <c:pt idx="15296">
                  <c:v>0</c:v>
                </c:pt>
                <c:pt idx="15297">
                  <c:v>0</c:v>
                </c:pt>
                <c:pt idx="15298">
                  <c:v>0</c:v>
                </c:pt>
                <c:pt idx="15299">
                  <c:v>0</c:v>
                </c:pt>
                <c:pt idx="15300">
                  <c:v>0</c:v>
                </c:pt>
                <c:pt idx="15301">
                  <c:v>0.248999999999966</c:v>
                </c:pt>
                <c:pt idx="15302">
                  <c:v>0</c:v>
                </c:pt>
                <c:pt idx="15303">
                  <c:v>0</c:v>
                </c:pt>
                <c:pt idx="15304">
                  <c:v>-0.248999999999966</c:v>
                </c:pt>
                <c:pt idx="15305">
                  <c:v>-1.11700000000001</c:v>
                </c:pt>
                <c:pt idx="15306">
                  <c:v>0</c:v>
                </c:pt>
                <c:pt idx="15307">
                  <c:v>0</c:v>
                </c:pt>
                <c:pt idx="15308">
                  <c:v>0</c:v>
                </c:pt>
                <c:pt idx="15309">
                  <c:v>0</c:v>
                </c:pt>
                <c:pt idx="15310">
                  <c:v>-0.49599999999998001</c:v>
                </c:pt>
                <c:pt idx="15311">
                  <c:v>-0.37200000000001399</c:v>
                </c:pt>
                <c:pt idx="15312">
                  <c:v>0</c:v>
                </c:pt>
                <c:pt idx="15313">
                  <c:v>-0.49700000000001399</c:v>
                </c:pt>
                <c:pt idx="15314">
                  <c:v>0</c:v>
                </c:pt>
                <c:pt idx="15315">
                  <c:v>1.98599999999999</c:v>
                </c:pt>
                <c:pt idx="15316">
                  <c:v>0</c:v>
                </c:pt>
                <c:pt idx="15317">
                  <c:v>0</c:v>
                </c:pt>
                <c:pt idx="15318">
                  <c:v>0</c:v>
                </c:pt>
                <c:pt idx="15319">
                  <c:v>0.49599999999998001</c:v>
                </c:pt>
                <c:pt idx="15320">
                  <c:v>0.24800000000004699</c:v>
                </c:pt>
                <c:pt idx="15321">
                  <c:v>1.36499999999995</c:v>
                </c:pt>
                <c:pt idx="15322">
                  <c:v>0</c:v>
                </c:pt>
                <c:pt idx="15323">
                  <c:v>0.37300000000004702</c:v>
                </c:pt>
                <c:pt idx="15324">
                  <c:v>-0.49700000000001399</c:v>
                </c:pt>
                <c:pt idx="15325">
                  <c:v>0</c:v>
                </c:pt>
                <c:pt idx="15326">
                  <c:v>0</c:v>
                </c:pt>
                <c:pt idx="15327">
                  <c:v>0</c:v>
                </c:pt>
                <c:pt idx="15328">
                  <c:v>37.6069999999999</c:v>
                </c:pt>
                <c:pt idx="15329">
                  <c:v>41.454000000000001</c:v>
                </c:pt>
                <c:pt idx="15330">
                  <c:v>0</c:v>
                </c:pt>
                <c:pt idx="15331">
                  <c:v>-0.37199999999995698</c:v>
                </c:pt>
                <c:pt idx="15332">
                  <c:v>-4.9650000000000301</c:v>
                </c:pt>
                <c:pt idx="15333">
                  <c:v>-72.6069999999999</c:v>
                </c:pt>
                <c:pt idx="15334">
                  <c:v>0</c:v>
                </c:pt>
                <c:pt idx="15335">
                  <c:v>0</c:v>
                </c:pt>
                <c:pt idx="15336">
                  <c:v>0</c:v>
                </c:pt>
                <c:pt idx="15337">
                  <c:v>0</c:v>
                </c:pt>
                <c:pt idx="15338">
                  <c:v>-0.123999999999966</c:v>
                </c:pt>
                <c:pt idx="15339">
                  <c:v>-0.12400000000002299</c:v>
                </c:pt>
                <c:pt idx="15340">
                  <c:v>0.12400000000002299</c:v>
                </c:pt>
                <c:pt idx="15341">
                  <c:v>0.49700000000001399</c:v>
                </c:pt>
                <c:pt idx="15342">
                  <c:v>0</c:v>
                </c:pt>
                <c:pt idx="15343">
                  <c:v>0</c:v>
                </c:pt>
                <c:pt idx="15344">
                  <c:v>0</c:v>
                </c:pt>
                <c:pt idx="15345">
                  <c:v>0</c:v>
                </c:pt>
                <c:pt idx="15346">
                  <c:v>-0.86899999999997102</c:v>
                </c:pt>
                <c:pt idx="15347">
                  <c:v>0</c:v>
                </c:pt>
                <c:pt idx="15348">
                  <c:v>-0.12400000000002299</c:v>
                </c:pt>
                <c:pt idx="15349">
                  <c:v>0.86900000000002797</c:v>
                </c:pt>
                <c:pt idx="15350">
                  <c:v>-0.24800000000004699</c:v>
                </c:pt>
                <c:pt idx="15351">
                  <c:v>0</c:v>
                </c:pt>
                <c:pt idx="15352">
                  <c:v>0</c:v>
                </c:pt>
                <c:pt idx="15353">
                  <c:v>0</c:v>
                </c:pt>
                <c:pt idx="15354">
                  <c:v>0</c:v>
                </c:pt>
                <c:pt idx="15355">
                  <c:v>0</c:v>
                </c:pt>
                <c:pt idx="15356">
                  <c:v>0.37299999999999001</c:v>
                </c:pt>
                <c:pt idx="15357">
                  <c:v>0.37200000000001399</c:v>
                </c:pt>
                <c:pt idx="15358">
                  <c:v>0</c:v>
                </c:pt>
                <c:pt idx="15359">
                  <c:v>-1.4890000000000301</c:v>
                </c:pt>
                <c:pt idx="15360">
                  <c:v>0</c:v>
                </c:pt>
                <c:pt idx="15361">
                  <c:v>0</c:v>
                </c:pt>
                <c:pt idx="15362">
                  <c:v>0</c:v>
                </c:pt>
                <c:pt idx="15363">
                  <c:v>0</c:v>
                </c:pt>
                <c:pt idx="15364">
                  <c:v>-0.992999999999995</c:v>
                </c:pt>
                <c:pt idx="15365">
                  <c:v>0.86900000000002797</c:v>
                </c:pt>
                <c:pt idx="15366">
                  <c:v>0</c:v>
                </c:pt>
                <c:pt idx="15367">
                  <c:v>0</c:v>
                </c:pt>
                <c:pt idx="15368">
                  <c:v>0.62099999999998001</c:v>
                </c:pt>
                <c:pt idx="15369">
                  <c:v>1.86099999999999</c:v>
                </c:pt>
                <c:pt idx="15370">
                  <c:v>0</c:v>
                </c:pt>
                <c:pt idx="15371">
                  <c:v>0</c:v>
                </c:pt>
                <c:pt idx="15372">
                  <c:v>0</c:v>
                </c:pt>
                <c:pt idx="15373">
                  <c:v>-0.12400000000002299</c:v>
                </c:pt>
                <c:pt idx="15374">
                  <c:v>0</c:v>
                </c:pt>
                <c:pt idx="15375">
                  <c:v>0</c:v>
                </c:pt>
                <c:pt idx="15376">
                  <c:v>-0.74499999999994704</c:v>
                </c:pt>
                <c:pt idx="15377">
                  <c:v>-1.11700000000001</c:v>
                </c:pt>
                <c:pt idx="15378">
                  <c:v>0</c:v>
                </c:pt>
                <c:pt idx="15379">
                  <c:v>0</c:v>
                </c:pt>
                <c:pt idx="15380">
                  <c:v>0</c:v>
                </c:pt>
                <c:pt idx="15381">
                  <c:v>0</c:v>
                </c:pt>
                <c:pt idx="15382">
                  <c:v>0</c:v>
                </c:pt>
                <c:pt idx="15383">
                  <c:v>-0.61999999999994704</c:v>
                </c:pt>
                <c:pt idx="15384">
                  <c:v>0.24799999999999001</c:v>
                </c:pt>
                <c:pt idx="15385">
                  <c:v>0</c:v>
                </c:pt>
                <c:pt idx="15386">
                  <c:v>1.11699999999996</c:v>
                </c:pt>
                <c:pt idx="15387">
                  <c:v>0</c:v>
                </c:pt>
                <c:pt idx="15388">
                  <c:v>0</c:v>
                </c:pt>
                <c:pt idx="15389">
                  <c:v>0</c:v>
                </c:pt>
                <c:pt idx="15390">
                  <c:v>0</c:v>
                </c:pt>
                <c:pt idx="15391">
                  <c:v>0.49700000000001399</c:v>
                </c:pt>
                <c:pt idx="15392">
                  <c:v>1.2409999999999799</c:v>
                </c:pt>
                <c:pt idx="15393">
                  <c:v>0</c:v>
                </c:pt>
                <c:pt idx="15394">
                  <c:v>-0.12400000000002299</c:v>
                </c:pt>
                <c:pt idx="15395">
                  <c:v>-1.2409999999999799</c:v>
                </c:pt>
                <c:pt idx="15396">
                  <c:v>0</c:v>
                </c:pt>
                <c:pt idx="15397">
                  <c:v>0</c:v>
                </c:pt>
                <c:pt idx="15398">
                  <c:v>0</c:v>
                </c:pt>
                <c:pt idx="15399">
                  <c:v>0</c:v>
                </c:pt>
                <c:pt idx="15400">
                  <c:v>0</c:v>
                </c:pt>
                <c:pt idx="15401">
                  <c:v>-0.123999999999966</c:v>
                </c:pt>
                <c:pt idx="15402">
                  <c:v>-0.62100000000003697</c:v>
                </c:pt>
                <c:pt idx="15403">
                  <c:v>0</c:v>
                </c:pt>
                <c:pt idx="15404">
                  <c:v>0.12400000000002299</c:v>
                </c:pt>
                <c:pt idx="15405">
                  <c:v>0</c:v>
                </c:pt>
                <c:pt idx="15406">
                  <c:v>0</c:v>
                </c:pt>
                <c:pt idx="15407">
                  <c:v>0</c:v>
                </c:pt>
                <c:pt idx="15408">
                  <c:v>0</c:v>
                </c:pt>
                <c:pt idx="15409">
                  <c:v>0</c:v>
                </c:pt>
                <c:pt idx="15410">
                  <c:v>0.86900000000002797</c:v>
                </c:pt>
                <c:pt idx="15411">
                  <c:v>0.37299999999999001</c:v>
                </c:pt>
                <c:pt idx="15412">
                  <c:v>0</c:v>
                </c:pt>
                <c:pt idx="15413">
                  <c:v>-0.86900000000002797</c:v>
                </c:pt>
                <c:pt idx="15414">
                  <c:v>-0.24799999999999001</c:v>
                </c:pt>
                <c:pt idx="15415">
                  <c:v>0</c:v>
                </c:pt>
                <c:pt idx="15416">
                  <c:v>0</c:v>
                </c:pt>
                <c:pt idx="15417">
                  <c:v>0</c:v>
                </c:pt>
                <c:pt idx="15418">
                  <c:v>0</c:v>
                </c:pt>
                <c:pt idx="15419">
                  <c:v>0.12400000000002299</c:v>
                </c:pt>
                <c:pt idx="15420">
                  <c:v>0</c:v>
                </c:pt>
                <c:pt idx="15421">
                  <c:v>-0.24800000000004699</c:v>
                </c:pt>
                <c:pt idx="15422">
                  <c:v>-0.123999999999966</c:v>
                </c:pt>
                <c:pt idx="15423">
                  <c:v>0</c:v>
                </c:pt>
                <c:pt idx="15424">
                  <c:v>0</c:v>
                </c:pt>
                <c:pt idx="15425">
                  <c:v>0</c:v>
                </c:pt>
                <c:pt idx="15426">
                  <c:v>0</c:v>
                </c:pt>
                <c:pt idx="15427">
                  <c:v>0</c:v>
                </c:pt>
                <c:pt idx="15428">
                  <c:v>-0.74500000000000399</c:v>
                </c:pt>
                <c:pt idx="15429">
                  <c:v>0</c:v>
                </c:pt>
                <c:pt idx="15430">
                  <c:v>0</c:v>
                </c:pt>
                <c:pt idx="15431">
                  <c:v>-0.49599999999998001</c:v>
                </c:pt>
                <c:pt idx="15432">
                  <c:v>0</c:v>
                </c:pt>
                <c:pt idx="15433">
                  <c:v>0</c:v>
                </c:pt>
                <c:pt idx="15434">
                  <c:v>0</c:v>
                </c:pt>
                <c:pt idx="15435">
                  <c:v>0</c:v>
                </c:pt>
                <c:pt idx="15436">
                  <c:v>0</c:v>
                </c:pt>
                <c:pt idx="15437">
                  <c:v>2.7300000000000102</c:v>
                </c:pt>
                <c:pt idx="15438">
                  <c:v>0.49700000000001399</c:v>
                </c:pt>
                <c:pt idx="15439">
                  <c:v>-0.49700000000001399</c:v>
                </c:pt>
                <c:pt idx="15440">
                  <c:v>0.62099999999998001</c:v>
                </c:pt>
                <c:pt idx="15441">
                  <c:v>0.62000000000000399</c:v>
                </c:pt>
                <c:pt idx="15442">
                  <c:v>0</c:v>
                </c:pt>
                <c:pt idx="15443">
                  <c:v>0</c:v>
                </c:pt>
                <c:pt idx="15444">
                  <c:v>0</c:v>
                </c:pt>
                <c:pt idx="15445">
                  <c:v>-0.37200000000001399</c:v>
                </c:pt>
                <c:pt idx="15446">
                  <c:v>0</c:v>
                </c:pt>
                <c:pt idx="15447">
                  <c:v>-0.123999999999966</c:v>
                </c:pt>
                <c:pt idx="15448">
                  <c:v>-0.86900000000002797</c:v>
                </c:pt>
                <c:pt idx="15449">
                  <c:v>-0.49700000000001399</c:v>
                </c:pt>
                <c:pt idx="15450">
                  <c:v>0</c:v>
                </c:pt>
                <c:pt idx="15451">
                  <c:v>0</c:v>
                </c:pt>
                <c:pt idx="15452">
                  <c:v>0</c:v>
                </c:pt>
                <c:pt idx="15453">
                  <c:v>0</c:v>
                </c:pt>
                <c:pt idx="15454">
                  <c:v>0</c:v>
                </c:pt>
                <c:pt idx="15455">
                  <c:v>0.86900000000002797</c:v>
                </c:pt>
                <c:pt idx="15456">
                  <c:v>-0.49700000000001399</c:v>
                </c:pt>
                <c:pt idx="15457">
                  <c:v>0</c:v>
                </c:pt>
                <c:pt idx="15458">
                  <c:v>0</c:v>
                </c:pt>
                <c:pt idx="15459">
                  <c:v>-0.12400000000002299</c:v>
                </c:pt>
                <c:pt idx="15460">
                  <c:v>0</c:v>
                </c:pt>
                <c:pt idx="15461">
                  <c:v>0</c:v>
                </c:pt>
                <c:pt idx="15462">
                  <c:v>0</c:v>
                </c:pt>
                <c:pt idx="15463">
                  <c:v>0.123999999999966</c:v>
                </c:pt>
                <c:pt idx="15464">
                  <c:v>0.86900000000002797</c:v>
                </c:pt>
                <c:pt idx="15465">
                  <c:v>0.99199999999996102</c:v>
                </c:pt>
                <c:pt idx="15466">
                  <c:v>0</c:v>
                </c:pt>
                <c:pt idx="15467">
                  <c:v>0.49700000000001399</c:v>
                </c:pt>
                <c:pt idx="15468">
                  <c:v>0</c:v>
                </c:pt>
                <c:pt idx="15469">
                  <c:v>0</c:v>
                </c:pt>
                <c:pt idx="15470">
                  <c:v>0</c:v>
                </c:pt>
                <c:pt idx="15471">
                  <c:v>0</c:v>
                </c:pt>
                <c:pt idx="15472">
                  <c:v>0</c:v>
                </c:pt>
                <c:pt idx="15473">
                  <c:v>0.12400000000002299</c:v>
                </c:pt>
                <c:pt idx="15474">
                  <c:v>0.37199999999995698</c:v>
                </c:pt>
                <c:pt idx="15475">
                  <c:v>-0.24799999999999001</c:v>
                </c:pt>
                <c:pt idx="15476">
                  <c:v>0</c:v>
                </c:pt>
                <c:pt idx="15477">
                  <c:v>0</c:v>
                </c:pt>
                <c:pt idx="15478">
                  <c:v>0</c:v>
                </c:pt>
                <c:pt idx="15479">
                  <c:v>0</c:v>
                </c:pt>
                <c:pt idx="15480">
                  <c:v>0</c:v>
                </c:pt>
                <c:pt idx="15481">
                  <c:v>-0.62000000000000399</c:v>
                </c:pt>
                <c:pt idx="15482">
                  <c:v>0.62000000000000399</c:v>
                </c:pt>
                <c:pt idx="15483">
                  <c:v>0.37200000000001399</c:v>
                </c:pt>
                <c:pt idx="15484">
                  <c:v>0</c:v>
                </c:pt>
                <c:pt idx="15485">
                  <c:v>-0.24799999999999001</c:v>
                </c:pt>
                <c:pt idx="15486">
                  <c:v>0</c:v>
                </c:pt>
                <c:pt idx="15487">
                  <c:v>0</c:v>
                </c:pt>
                <c:pt idx="15488">
                  <c:v>0</c:v>
                </c:pt>
                <c:pt idx="15489">
                  <c:v>0</c:v>
                </c:pt>
                <c:pt idx="15490">
                  <c:v>-0.62099999999998001</c:v>
                </c:pt>
                <c:pt idx="15491">
                  <c:v>0</c:v>
                </c:pt>
                <c:pt idx="15492">
                  <c:v>0.49699999999995698</c:v>
                </c:pt>
                <c:pt idx="15493">
                  <c:v>0.24800000000004699</c:v>
                </c:pt>
                <c:pt idx="15494">
                  <c:v>0</c:v>
                </c:pt>
                <c:pt idx="15495">
                  <c:v>-2.9790000000000401</c:v>
                </c:pt>
                <c:pt idx="15496">
                  <c:v>0</c:v>
                </c:pt>
                <c:pt idx="15497">
                  <c:v>0</c:v>
                </c:pt>
                <c:pt idx="15498">
                  <c:v>0</c:v>
                </c:pt>
                <c:pt idx="15499">
                  <c:v>-0.125</c:v>
                </c:pt>
                <c:pt idx="15500">
                  <c:v>0</c:v>
                </c:pt>
                <c:pt idx="15501">
                  <c:v>0</c:v>
                </c:pt>
                <c:pt idx="15502">
                  <c:v>0.24900000000002301</c:v>
                </c:pt>
                <c:pt idx="15503">
                  <c:v>0</c:v>
                </c:pt>
                <c:pt idx="15504">
                  <c:v>0</c:v>
                </c:pt>
                <c:pt idx="15505">
                  <c:v>0</c:v>
                </c:pt>
                <c:pt idx="15506">
                  <c:v>0</c:v>
                </c:pt>
                <c:pt idx="15507">
                  <c:v>0</c:v>
                </c:pt>
                <c:pt idx="15508">
                  <c:v>0</c:v>
                </c:pt>
                <c:pt idx="15509">
                  <c:v>-0.62000000000000399</c:v>
                </c:pt>
                <c:pt idx="15510">
                  <c:v>0</c:v>
                </c:pt>
                <c:pt idx="15511">
                  <c:v>1.4890000000000301</c:v>
                </c:pt>
                <c:pt idx="15512">
                  <c:v>0.86899999999997102</c:v>
                </c:pt>
                <c:pt idx="15513">
                  <c:v>0</c:v>
                </c:pt>
                <c:pt idx="15514">
                  <c:v>0</c:v>
                </c:pt>
                <c:pt idx="15515">
                  <c:v>0</c:v>
                </c:pt>
                <c:pt idx="15516">
                  <c:v>0</c:v>
                </c:pt>
                <c:pt idx="15517">
                  <c:v>-1.4889999999999699</c:v>
                </c:pt>
                <c:pt idx="15518">
                  <c:v>-0.49700000000001399</c:v>
                </c:pt>
                <c:pt idx="15519">
                  <c:v>0.49700000000001399</c:v>
                </c:pt>
                <c:pt idx="15520">
                  <c:v>-0.12400000000002299</c:v>
                </c:pt>
                <c:pt idx="15521">
                  <c:v>0.12400000000002299</c:v>
                </c:pt>
                <c:pt idx="15522">
                  <c:v>-0.12400000000002299</c:v>
                </c:pt>
                <c:pt idx="15523">
                  <c:v>0</c:v>
                </c:pt>
                <c:pt idx="15524">
                  <c:v>0</c:v>
                </c:pt>
                <c:pt idx="15525">
                  <c:v>0</c:v>
                </c:pt>
                <c:pt idx="15526">
                  <c:v>0</c:v>
                </c:pt>
                <c:pt idx="15527">
                  <c:v>-0.62099999999998001</c:v>
                </c:pt>
                <c:pt idx="15528">
                  <c:v>0.86899999999997102</c:v>
                </c:pt>
                <c:pt idx="15529">
                  <c:v>-0.86899999999997102</c:v>
                </c:pt>
                <c:pt idx="15530">
                  <c:v>0.49599999999998001</c:v>
                </c:pt>
                <c:pt idx="15531">
                  <c:v>-0.62000000000000399</c:v>
                </c:pt>
                <c:pt idx="15532">
                  <c:v>0</c:v>
                </c:pt>
                <c:pt idx="15533">
                  <c:v>0</c:v>
                </c:pt>
                <c:pt idx="15534">
                  <c:v>0</c:v>
                </c:pt>
                <c:pt idx="15535">
                  <c:v>0</c:v>
                </c:pt>
                <c:pt idx="15536">
                  <c:v>0</c:v>
                </c:pt>
                <c:pt idx="15537">
                  <c:v>0.12400000000002299</c:v>
                </c:pt>
                <c:pt idx="15538">
                  <c:v>0</c:v>
                </c:pt>
                <c:pt idx="15539">
                  <c:v>-0.37200000000001399</c:v>
                </c:pt>
                <c:pt idx="15540">
                  <c:v>0</c:v>
                </c:pt>
                <c:pt idx="15541">
                  <c:v>0</c:v>
                </c:pt>
                <c:pt idx="15542">
                  <c:v>0</c:v>
                </c:pt>
                <c:pt idx="15543">
                  <c:v>0</c:v>
                </c:pt>
                <c:pt idx="15544">
                  <c:v>0</c:v>
                </c:pt>
                <c:pt idx="15545">
                  <c:v>0</c:v>
                </c:pt>
                <c:pt idx="15546">
                  <c:v>-1.2409999999999799</c:v>
                </c:pt>
                <c:pt idx="15547">
                  <c:v>0</c:v>
                </c:pt>
                <c:pt idx="15548">
                  <c:v>0</c:v>
                </c:pt>
                <c:pt idx="15549">
                  <c:v>0.24799999999999001</c:v>
                </c:pt>
                <c:pt idx="15550">
                  <c:v>0</c:v>
                </c:pt>
                <c:pt idx="15551">
                  <c:v>0</c:v>
                </c:pt>
                <c:pt idx="15552">
                  <c:v>0</c:v>
                </c:pt>
                <c:pt idx="15553">
                  <c:v>0</c:v>
                </c:pt>
                <c:pt idx="15554">
                  <c:v>-0.24799999999999001</c:v>
                </c:pt>
                <c:pt idx="15555">
                  <c:v>0</c:v>
                </c:pt>
                <c:pt idx="15556">
                  <c:v>-0.12400000000002299</c:v>
                </c:pt>
                <c:pt idx="15557">
                  <c:v>0</c:v>
                </c:pt>
                <c:pt idx="15558">
                  <c:v>-2.48199999999997</c:v>
                </c:pt>
                <c:pt idx="15559">
                  <c:v>0</c:v>
                </c:pt>
                <c:pt idx="15560">
                  <c:v>0</c:v>
                </c:pt>
                <c:pt idx="15561">
                  <c:v>0</c:v>
                </c:pt>
                <c:pt idx="15562">
                  <c:v>0.37199999999995698</c:v>
                </c:pt>
                <c:pt idx="15563">
                  <c:v>-1.36499999999995</c:v>
                </c:pt>
                <c:pt idx="15564">
                  <c:v>1.2409999999999799</c:v>
                </c:pt>
                <c:pt idx="15565">
                  <c:v>-3.2270000000000301</c:v>
                </c:pt>
                <c:pt idx="15566">
                  <c:v>1.61299999999999</c:v>
                </c:pt>
                <c:pt idx="15567">
                  <c:v>0</c:v>
                </c:pt>
                <c:pt idx="15568">
                  <c:v>0</c:v>
                </c:pt>
                <c:pt idx="15569">
                  <c:v>0</c:v>
                </c:pt>
                <c:pt idx="15570">
                  <c:v>0</c:v>
                </c:pt>
                <c:pt idx="15571">
                  <c:v>0</c:v>
                </c:pt>
                <c:pt idx="15572">
                  <c:v>1.4890000000000301</c:v>
                </c:pt>
                <c:pt idx="15573">
                  <c:v>0.24799999999999001</c:v>
                </c:pt>
                <c:pt idx="15574">
                  <c:v>0</c:v>
                </c:pt>
                <c:pt idx="15575">
                  <c:v>-0.74400000000002797</c:v>
                </c:pt>
                <c:pt idx="15576">
                  <c:v>-1.11699999999996</c:v>
                </c:pt>
                <c:pt idx="15577">
                  <c:v>0</c:v>
                </c:pt>
                <c:pt idx="15578">
                  <c:v>0</c:v>
                </c:pt>
                <c:pt idx="15579">
                  <c:v>0</c:v>
                </c:pt>
                <c:pt idx="15580">
                  <c:v>0</c:v>
                </c:pt>
                <c:pt idx="15581">
                  <c:v>0</c:v>
                </c:pt>
                <c:pt idx="15582">
                  <c:v>0.24799999999999001</c:v>
                </c:pt>
                <c:pt idx="15583">
                  <c:v>1.2410000000000401</c:v>
                </c:pt>
                <c:pt idx="15584">
                  <c:v>0</c:v>
                </c:pt>
                <c:pt idx="15585">
                  <c:v>0</c:v>
                </c:pt>
                <c:pt idx="15586">
                  <c:v>0</c:v>
                </c:pt>
                <c:pt idx="15587">
                  <c:v>0</c:v>
                </c:pt>
                <c:pt idx="15588">
                  <c:v>0</c:v>
                </c:pt>
                <c:pt idx="15589">
                  <c:v>0</c:v>
                </c:pt>
                <c:pt idx="15590">
                  <c:v>-1.98600000000004</c:v>
                </c:pt>
                <c:pt idx="15591">
                  <c:v>0</c:v>
                </c:pt>
                <c:pt idx="15592">
                  <c:v>-0.37199999999995698</c:v>
                </c:pt>
                <c:pt idx="15593">
                  <c:v>0</c:v>
                </c:pt>
                <c:pt idx="15594">
                  <c:v>0</c:v>
                </c:pt>
                <c:pt idx="15595">
                  <c:v>0</c:v>
                </c:pt>
                <c:pt idx="15596">
                  <c:v>0</c:v>
                </c:pt>
                <c:pt idx="15597">
                  <c:v>0</c:v>
                </c:pt>
                <c:pt idx="15598">
                  <c:v>0</c:v>
                </c:pt>
                <c:pt idx="15599">
                  <c:v>0</c:v>
                </c:pt>
                <c:pt idx="15600">
                  <c:v>-0.123999999999966</c:v>
                </c:pt>
                <c:pt idx="15601">
                  <c:v>-44.680999999999898</c:v>
                </c:pt>
                <c:pt idx="15602">
                  <c:v>-28.670999999999999</c:v>
                </c:pt>
                <c:pt idx="15603">
                  <c:v>-2.23399999999998</c:v>
                </c:pt>
                <c:pt idx="15604">
                  <c:v>0</c:v>
                </c:pt>
                <c:pt idx="15605">
                  <c:v>0</c:v>
                </c:pt>
                <c:pt idx="15606">
                  <c:v>0</c:v>
                </c:pt>
                <c:pt idx="15607">
                  <c:v>0.37299999999999001</c:v>
                </c:pt>
                <c:pt idx="15608">
                  <c:v>0.992999999999995</c:v>
                </c:pt>
                <c:pt idx="15609">
                  <c:v>0</c:v>
                </c:pt>
                <c:pt idx="15610">
                  <c:v>-1.48999999999995</c:v>
                </c:pt>
                <c:pt idx="15611">
                  <c:v>0</c:v>
                </c:pt>
                <c:pt idx="15612">
                  <c:v>0.49699999999995698</c:v>
                </c:pt>
                <c:pt idx="15613">
                  <c:v>0</c:v>
                </c:pt>
                <c:pt idx="15614">
                  <c:v>0</c:v>
                </c:pt>
                <c:pt idx="15615">
                  <c:v>0</c:v>
                </c:pt>
                <c:pt idx="15616">
                  <c:v>0.37200000000001399</c:v>
                </c:pt>
                <c:pt idx="15617">
                  <c:v>-0.62100000000003697</c:v>
                </c:pt>
                <c:pt idx="15618">
                  <c:v>0</c:v>
                </c:pt>
                <c:pt idx="15619">
                  <c:v>0</c:v>
                </c:pt>
                <c:pt idx="15620">
                  <c:v>-0.24799999999999001</c:v>
                </c:pt>
                <c:pt idx="15621">
                  <c:v>0.74500000000000399</c:v>
                </c:pt>
                <c:pt idx="15622">
                  <c:v>0</c:v>
                </c:pt>
                <c:pt idx="15623">
                  <c:v>0</c:v>
                </c:pt>
                <c:pt idx="15624">
                  <c:v>0</c:v>
                </c:pt>
                <c:pt idx="15625">
                  <c:v>0</c:v>
                </c:pt>
                <c:pt idx="15626">
                  <c:v>0.992999999999995</c:v>
                </c:pt>
                <c:pt idx="15627">
                  <c:v>-0.62099999999998001</c:v>
                </c:pt>
                <c:pt idx="15628">
                  <c:v>0</c:v>
                </c:pt>
                <c:pt idx="15629">
                  <c:v>0</c:v>
                </c:pt>
                <c:pt idx="15630">
                  <c:v>0.62099999999998001</c:v>
                </c:pt>
                <c:pt idx="15631">
                  <c:v>0</c:v>
                </c:pt>
                <c:pt idx="15632">
                  <c:v>0</c:v>
                </c:pt>
                <c:pt idx="15633">
                  <c:v>0</c:v>
                </c:pt>
                <c:pt idx="15634">
                  <c:v>0</c:v>
                </c:pt>
                <c:pt idx="15635">
                  <c:v>0</c:v>
                </c:pt>
                <c:pt idx="15636">
                  <c:v>0.12400000000002299</c:v>
                </c:pt>
                <c:pt idx="15637">
                  <c:v>0</c:v>
                </c:pt>
                <c:pt idx="15638">
                  <c:v>0</c:v>
                </c:pt>
                <c:pt idx="15639">
                  <c:v>-0.74500000000000399</c:v>
                </c:pt>
                <c:pt idx="15640">
                  <c:v>0</c:v>
                </c:pt>
                <c:pt idx="15641">
                  <c:v>0</c:v>
                </c:pt>
                <c:pt idx="15642">
                  <c:v>0</c:v>
                </c:pt>
                <c:pt idx="15643">
                  <c:v>0.12400000000002299</c:v>
                </c:pt>
                <c:pt idx="15644">
                  <c:v>0</c:v>
                </c:pt>
                <c:pt idx="15645">
                  <c:v>0</c:v>
                </c:pt>
                <c:pt idx="15646">
                  <c:v>-0.62100000000003697</c:v>
                </c:pt>
                <c:pt idx="15647">
                  <c:v>-0.123999999999966</c:v>
                </c:pt>
                <c:pt idx="15648">
                  <c:v>0</c:v>
                </c:pt>
                <c:pt idx="15649">
                  <c:v>0</c:v>
                </c:pt>
                <c:pt idx="15650">
                  <c:v>0</c:v>
                </c:pt>
                <c:pt idx="15651">
                  <c:v>0</c:v>
                </c:pt>
                <c:pt idx="15652">
                  <c:v>0.62099999999998001</c:v>
                </c:pt>
                <c:pt idx="15653">
                  <c:v>0.24799999999999001</c:v>
                </c:pt>
                <c:pt idx="15654">
                  <c:v>1.2409999999999799</c:v>
                </c:pt>
                <c:pt idx="15655">
                  <c:v>0.99300000000005095</c:v>
                </c:pt>
                <c:pt idx="15656">
                  <c:v>0</c:v>
                </c:pt>
                <c:pt idx="15657">
                  <c:v>0</c:v>
                </c:pt>
                <c:pt idx="15658">
                  <c:v>0</c:v>
                </c:pt>
                <c:pt idx="15659">
                  <c:v>0</c:v>
                </c:pt>
                <c:pt idx="15660">
                  <c:v>0</c:v>
                </c:pt>
                <c:pt idx="15661">
                  <c:v>-1.2410000000000401</c:v>
                </c:pt>
                <c:pt idx="15662">
                  <c:v>0</c:v>
                </c:pt>
                <c:pt idx="15663">
                  <c:v>-0.62099999999998001</c:v>
                </c:pt>
                <c:pt idx="15664">
                  <c:v>-0.24799999999999001</c:v>
                </c:pt>
                <c:pt idx="15665">
                  <c:v>0</c:v>
                </c:pt>
                <c:pt idx="15666">
                  <c:v>0.24799999999999001</c:v>
                </c:pt>
                <c:pt idx="15667">
                  <c:v>0</c:v>
                </c:pt>
                <c:pt idx="15668">
                  <c:v>0</c:v>
                </c:pt>
                <c:pt idx="15669">
                  <c:v>0</c:v>
                </c:pt>
                <c:pt idx="15670">
                  <c:v>0</c:v>
                </c:pt>
                <c:pt idx="15671">
                  <c:v>-0.24900000000002301</c:v>
                </c:pt>
                <c:pt idx="15672">
                  <c:v>0</c:v>
                </c:pt>
                <c:pt idx="15673">
                  <c:v>0.125</c:v>
                </c:pt>
                <c:pt idx="15674">
                  <c:v>0</c:v>
                </c:pt>
                <c:pt idx="15675">
                  <c:v>-0.125</c:v>
                </c:pt>
                <c:pt idx="15676">
                  <c:v>0</c:v>
                </c:pt>
                <c:pt idx="15677">
                  <c:v>0</c:v>
                </c:pt>
                <c:pt idx="15678">
                  <c:v>0</c:v>
                </c:pt>
                <c:pt idx="15679">
                  <c:v>0</c:v>
                </c:pt>
                <c:pt idx="15680">
                  <c:v>0.49699999999995698</c:v>
                </c:pt>
                <c:pt idx="15681">
                  <c:v>-1.11699999999996</c:v>
                </c:pt>
                <c:pt idx="15682">
                  <c:v>1.365</c:v>
                </c:pt>
                <c:pt idx="15683">
                  <c:v>-0.74500000000000399</c:v>
                </c:pt>
                <c:pt idx="15684">
                  <c:v>0</c:v>
                </c:pt>
                <c:pt idx="15685">
                  <c:v>0</c:v>
                </c:pt>
                <c:pt idx="15686">
                  <c:v>0</c:v>
                </c:pt>
                <c:pt idx="15687">
                  <c:v>0</c:v>
                </c:pt>
                <c:pt idx="15688">
                  <c:v>0</c:v>
                </c:pt>
                <c:pt idx="15689">
                  <c:v>0.24799999999999001</c:v>
                </c:pt>
                <c:pt idx="15690">
                  <c:v>0</c:v>
                </c:pt>
                <c:pt idx="15691">
                  <c:v>0.74400000000002797</c:v>
                </c:pt>
                <c:pt idx="15692">
                  <c:v>0.37299999999999001</c:v>
                </c:pt>
                <c:pt idx="15693">
                  <c:v>0</c:v>
                </c:pt>
                <c:pt idx="15694">
                  <c:v>0</c:v>
                </c:pt>
                <c:pt idx="15695">
                  <c:v>0</c:v>
                </c:pt>
                <c:pt idx="15696">
                  <c:v>0</c:v>
                </c:pt>
                <c:pt idx="15697">
                  <c:v>-0.24799999999999001</c:v>
                </c:pt>
                <c:pt idx="15698">
                  <c:v>0</c:v>
                </c:pt>
                <c:pt idx="15699">
                  <c:v>-0.62000000000000399</c:v>
                </c:pt>
                <c:pt idx="15700">
                  <c:v>0</c:v>
                </c:pt>
                <c:pt idx="15701">
                  <c:v>0.49600000000003702</c:v>
                </c:pt>
                <c:pt idx="15702">
                  <c:v>1.61299999999999</c:v>
                </c:pt>
                <c:pt idx="15703">
                  <c:v>0</c:v>
                </c:pt>
                <c:pt idx="15704">
                  <c:v>0</c:v>
                </c:pt>
                <c:pt idx="15705">
                  <c:v>0</c:v>
                </c:pt>
                <c:pt idx="15706">
                  <c:v>0</c:v>
                </c:pt>
                <c:pt idx="15707">
                  <c:v>0.37299999999999001</c:v>
                </c:pt>
                <c:pt idx="15708">
                  <c:v>0</c:v>
                </c:pt>
                <c:pt idx="15709">
                  <c:v>-0.86900000000002797</c:v>
                </c:pt>
                <c:pt idx="15710">
                  <c:v>-0.74499999999994704</c:v>
                </c:pt>
                <c:pt idx="15711">
                  <c:v>0</c:v>
                </c:pt>
                <c:pt idx="15712">
                  <c:v>0</c:v>
                </c:pt>
                <c:pt idx="15713">
                  <c:v>0</c:v>
                </c:pt>
                <c:pt idx="15714">
                  <c:v>0</c:v>
                </c:pt>
                <c:pt idx="15715">
                  <c:v>0</c:v>
                </c:pt>
                <c:pt idx="15716">
                  <c:v>0</c:v>
                </c:pt>
                <c:pt idx="15717">
                  <c:v>-0.24799999999999001</c:v>
                </c:pt>
                <c:pt idx="15718">
                  <c:v>0</c:v>
                </c:pt>
                <c:pt idx="15719">
                  <c:v>0</c:v>
                </c:pt>
                <c:pt idx="15720">
                  <c:v>0.49600000000003702</c:v>
                </c:pt>
                <c:pt idx="15721">
                  <c:v>0</c:v>
                </c:pt>
                <c:pt idx="15722">
                  <c:v>0</c:v>
                </c:pt>
                <c:pt idx="15723">
                  <c:v>0</c:v>
                </c:pt>
                <c:pt idx="15724">
                  <c:v>1.61299999999999</c:v>
                </c:pt>
                <c:pt idx="15725">
                  <c:v>0</c:v>
                </c:pt>
                <c:pt idx="15726">
                  <c:v>0.49599999999998001</c:v>
                </c:pt>
                <c:pt idx="15727">
                  <c:v>0.49700000000001399</c:v>
                </c:pt>
                <c:pt idx="15728">
                  <c:v>0.62100000000003697</c:v>
                </c:pt>
                <c:pt idx="15729">
                  <c:v>-0.62100000000003697</c:v>
                </c:pt>
                <c:pt idx="15730">
                  <c:v>0</c:v>
                </c:pt>
                <c:pt idx="15731">
                  <c:v>0</c:v>
                </c:pt>
                <c:pt idx="15732">
                  <c:v>0</c:v>
                </c:pt>
                <c:pt idx="15733">
                  <c:v>-0.86900000000002797</c:v>
                </c:pt>
                <c:pt idx="15734">
                  <c:v>0.86900000000002797</c:v>
                </c:pt>
                <c:pt idx="15735">
                  <c:v>-1.8620000000000201</c:v>
                </c:pt>
                <c:pt idx="15736">
                  <c:v>2.3580000000000001</c:v>
                </c:pt>
                <c:pt idx="15737">
                  <c:v>-1.61299999999999</c:v>
                </c:pt>
                <c:pt idx="15738">
                  <c:v>0.12400000000002299</c:v>
                </c:pt>
                <c:pt idx="15739">
                  <c:v>0</c:v>
                </c:pt>
                <c:pt idx="15740">
                  <c:v>0</c:v>
                </c:pt>
                <c:pt idx="15741">
                  <c:v>0</c:v>
                </c:pt>
                <c:pt idx="15742">
                  <c:v>1.365</c:v>
                </c:pt>
                <c:pt idx="15743">
                  <c:v>0</c:v>
                </c:pt>
                <c:pt idx="15744">
                  <c:v>-1.2409999999999799</c:v>
                </c:pt>
                <c:pt idx="15745">
                  <c:v>0</c:v>
                </c:pt>
                <c:pt idx="15746">
                  <c:v>1.49</c:v>
                </c:pt>
                <c:pt idx="15747">
                  <c:v>0</c:v>
                </c:pt>
                <c:pt idx="15748">
                  <c:v>0</c:v>
                </c:pt>
                <c:pt idx="15749">
                  <c:v>0</c:v>
                </c:pt>
                <c:pt idx="15750">
                  <c:v>0</c:v>
                </c:pt>
                <c:pt idx="15751">
                  <c:v>0.123999999999966</c:v>
                </c:pt>
                <c:pt idx="15752">
                  <c:v>0</c:v>
                </c:pt>
                <c:pt idx="15753">
                  <c:v>-0.37199999999995698</c:v>
                </c:pt>
                <c:pt idx="15754">
                  <c:v>0</c:v>
                </c:pt>
                <c:pt idx="15755">
                  <c:v>0.62000000000000399</c:v>
                </c:pt>
                <c:pt idx="15756">
                  <c:v>0</c:v>
                </c:pt>
                <c:pt idx="15757">
                  <c:v>0</c:v>
                </c:pt>
                <c:pt idx="15758">
                  <c:v>0</c:v>
                </c:pt>
                <c:pt idx="15759">
                  <c:v>0</c:v>
                </c:pt>
                <c:pt idx="15760">
                  <c:v>0.24900000000002301</c:v>
                </c:pt>
                <c:pt idx="15761">
                  <c:v>-1.3659999999999799</c:v>
                </c:pt>
                <c:pt idx="15762">
                  <c:v>0.37299999999999001</c:v>
                </c:pt>
                <c:pt idx="15763">
                  <c:v>0</c:v>
                </c:pt>
                <c:pt idx="15764">
                  <c:v>0</c:v>
                </c:pt>
                <c:pt idx="15765">
                  <c:v>-0.24900000000002301</c:v>
                </c:pt>
                <c:pt idx="15766">
                  <c:v>0</c:v>
                </c:pt>
                <c:pt idx="15767">
                  <c:v>0</c:v>
                </c:pt>
                <c:pt idx="15768">
                  <c:v>0</c:v>
                </c:pt>
                <c:pt idx="15769">
                  <c:v>0.49599999999998001</c:v>
                </c:pt>
                <c:pt idx="15770">
                  <c:v>0.24799999999999001</c:v>
                </c:pt>
                <c:pt idx="15771">
                  <c:v>0.12400000000002299</c:v>
                </c:pt>
                <c:pt idx="15772">
                  <c:v>-0.12400000000002299</c:v>
                </c:pt>
                <c:pt idx="15773">
                  <c:v>0.12400000000002299</c:v>
                </c:pt>
                <c:pt idx="15774">
                  <c:v>1.98599999999999</c:v>
                </c:pt>
                <c:pt idx="15775">
                  <c:v>0</c:v>
                </c:pt>
                <c:pt idx="15776">
                  <c:v>0</c:v>
                </c:pt>
                <c:pt idx="15777">
                  <c:v>0</c:v>
                </c:pt>
                <c:pt idx="15778">
                  <c:v>-1.73799999999999</c:v>
                </c:pt>
                <c:pt idx="15779">
                  <c:v>0</c:v>
                </c:pt>
                <c:pt idx="15780">
                  <c:v>0.86899999999997102</c:v>
                </c:pt>
                <c:pt idx="15781">
                  <c:v>0</c:v>
                </c:pt>
                <c:pt idx="15782">
                  <c:v>-1.2409999999999799</c:v>
                </c:pt>
                <c:pt idx="15783">
                  <c:v>0</c:v>
                </c:pt>
                <c:pt idx="15784">
                  <c:v>0</c:v>
                </c:pt>
                <c:pt idx="15785">
                  <c:v>0</c:v>
                </c:pt>
                <c:pt idx="15786">
                  <c:v>0</c:v>
                </c:pt>
                <c:pt idx="15787">
                  <c:v>0.24799999999999001</c:v>
                </c:pt>
                <c:pt idx="15788">
                  <c:v>0</c:v>
                </c:pt>
                <c:pt idx="15789">
                  <c:v>1.49</c:v>
                </c:pt>
                <c:pt idx="15790">
                  <c:v>0</c:v>
                </c:pt>
                <c:pt idx="15791">
                  <c:v>0</c:v>
                </c:pt>
                <c:pt idx="15792">
                  <c:v>0</c:v>
                </c:pt>
                <c:pt idx="15793">
                  <c:v>0</c:v>
                </c:pt>
                <c:pt idx="15794">
                  <c:v>0</c:v>
                </c:pt>
                <c:pt idx="15795">
                  <c:v>0</c:v>
                </c:pt>
                <c:pt idx="15796">
                  <c:v>0.74500000000000399</c:v>
                </c:pt>
                <c:pt idx="15797">
                  <c:v>0</c:v>
                </c:pt>
                <c:pt idx="15798">
                  <c:v>0.992999999999995</c:v>
                </c:pt>
                <c:pt idx="15799">
                  <c:v>0</c:v>
                </c:pt>
                <c:pt idx="15800">
                  <c:v>0.12400000000002299</c:v>
                </c:pt>
                <c:pt idx="15801">
                  <c:v>0</c:v>
                </c:pt>
                <c:pt idx="15802">
                  <c:v>0</c:v>
                </c:pt>
                <c:pt idx="15803">
                  <c:v>0</c:v>
                </c:pt>
                <c:pt idx="15804">
                  <c:v>0</c:v>
                </c:pt>
                <c:pt idx="15805">
                  <c:v>0</c:v>
                </c:pt>
                <c:pt idx="15806">
                  <c:v>0</c:v>
                </c:pt>
                <c:pt idx="15807">
                  <c:v>-1.365</c:v>
                </c:pt>
                <c:pt idx="15808">
                  <c:v>-0.74500000000000399</c:v>
                </c:pt>
                <c:pt idx="15809">
                  <c:v>0</c:v>
                </c:pt>
                <c:pt idx="15810">
                  <c:v>0.992999999999995</c:v>
                </c:pt>
                <c:pt idx="15811">
                  <c:v>0</c:v>
                </c:pt>
                <c:pt idx="15812">
                  <c:v>0</c:v>
                </c:pt>
                <c:pt idx="15813">
                  <c:v>0</c:v>
                </c:pt>
                <c:pt idx="15814">
                  <c:v>-0.37299999999999001</c:v>
                </c:pt>
                <c:pt idx="15815">
                  <c:v>-0.24799999999999001</c:v>
                </c:pt>
                <c:pt idx="15816">
                  <c:v>0</c:v>
                </c:pt>
                <c:pt idx="15817">
                  <c:v>0</c:v>
                </c:pt>
                <c:pt idx="15818">
                  <c:v>0.74500000000000399</c:v>
                </c:pt>
                <c:pt idx="15819">
                  <c:v>0</c:v>
                </c:pt>
                <c:pt idx="15820">
                  <c:v>0</c:v>
                </c:pt>
                <c:pt idx="15821">
                  <c:v>0</c:v>
                </c:pt>
                <c:pt idx="15822">
                  <c:v>0</c:v>
                </c:pt>
                <c:pt idx="15823">
                  <c:v>0</c:v>
                </c:pt>
                <c:pt idx="15824">
                  <c:v>-0.37299999999999001</c:v>
                </c:pt>
                <c:pt idx="15825">
                  <c:v>0</c:v>
                </c:pt>
                <c:pt idx="15826">
                  <c:v>0.86899999999997102</c:v>
                </c:pt>
                <c:pt idx="15827">
                  <c:v>0</c:v>
                </c:pt>
                <c:pt idx="15828">
                  <c:v>-0.123999999999966</c:v>
                </c:pt>
                <c:pt idx="15829">
                  <c:v>0</c:v>
                </c:pt>
                <c:pt idx="15830">
                  <c:v>0</c:v>
                </c:pt>
                <c:pt idx="15831">
                  <c:v>0</c:v>
                </c:pt>
                <c:pt idx="15832">
                  <c:v>0</c:v>
                </c:pt>
                <c:pt idx="15833">
                  <c:v>0</c:v>
                </c:pt>
                <c:pt idx="15834">
                  <c:v>0</c:v>
                </c:pt>
                <c:pt idx="15835">
                  <c:v>-1.3659999999999799</c:v>
                </c:pt>
                <c:pt idx="15836">
                  <c:v>0.62099999999998001</c:v>
                </c:pt>
                <c:pt idx="15837">
                  <c:v>0</c:v>
                </c:pt>
                <c:pt idx="15838">
                  <c:v>0</c:v>
                </c:pt>
                <c:pt idx="15839">
                  <c:v>0</c:v>
                </c:pt>
                <c:pt idx="15840">
                  <c:v>0</c:v>
                </c:pt>
                <c:pt idx="15841">
                  <c:v>-0.61999999999994704</c:v>
                </c:pt>
                <c:pt idx="15842">
                  <c:v>0</c:v>
                </c:pt>
                <c:pt idx="15843">
                  <c:v>-0.49700000000001399</c:v>
                </c:pt>
                <c:pt idx="15844">
                  <c:v>0</c:v>
                </c:pt>
                <c:pt idx="15845">
                  <c:v>0</c:v>
                </c:pt>
                <c:pt idx="15846">
                  <c:v>3.2269999999999701</c:v>
                </c:pt>
                <c:pt idx="15847">
                  <c:v>0</c:v>
                </c:pt>
                <c:pt idx="15848">
                  <c:v>0</c:v>
                </c:pt>
                <c:pt idx="15849">
                  <c:v>0</c:v>
                </c:pt>
                <c:pt idx="15850">
                  <c:v>0</c:v>
                </c:pt>
                <c:pt idx="15851">
                  <c:v>0.12400000000002299</c:v>
                </c:pt>
                <c:pt idx="15852">
                  <c:v>0</c:v>
                </c:pt>
                <c:pt idx="15853">
                  <c:v>-1.6140000000000301</c:v>
                </c:pt>
                <c:pt idx="15854">
                  <c:v>0</c:v>
                </c:pt>
                <c:pt idx="15855">
                  <c:v>0</c:v>
                </c:pt>
                <c:pt idx="15856">
                  <c:v>0</c:v>
                </c:pt>
                <c:pt idx="15857">
                  <c:v>0</c:v>
                </c:pt>
                <c:pt idx="15858">
                  <c:v>0</c:v>
                </c:pt>
                <c:pt idx="15859">
                  <c:v>0</c:v>
                </c:pt>
                <c:pt idx="15860">
                  <c:v>1.11700000000001</c:v>
                </c:pt>
                <c:pt idx="15861">
                  <c:v>0</c:v>
                </c:pt>
                <c:pt idx="15862">
                  <c:v>-1.11700000000001</c:v>
                </c:pt>
                <c:pt idx="15863">
                  <c:v>0</c:v>
                </c:pt>
                <c:pt idx="15864">
                  <c:v>0.37200000000001399</c:v>
                </c:pt>
                <c:pt idx="15865">
                  <c:v>0</c:v>
                </c:pt>
                <c:pt idx="15866">
                  <c:v>0</c:v>
                </c:pt>
                <c:pt idx="15867">
                  <c:v>0</c:v>
                </c:pt>
                <c:pt idx="15868">
                  <c:v>20.105999999999899</c:v>
                </c:pt>
                <c:pt idx="15869">
                  <c:v>0</c:v>
                </c:pt>
                <c:pt idx="15870">
                  <c:v>-0.62000000000000399</c:v>
                </c:pt>
                <c:pt idx="15871">
                  <c:v>-29.4149999999999</c:v>
                </c:pt>
                <c:pt idx="15872">
                  <c:v>-51.134999999999899</c:v>
                </c:pt>
                <c:pt idx="15873">
                  <c:v>-0.86900000000002797</c:v>
                </c:pt>
                <c:pt idx="15874">
                  <c:v>0</c:v>
                </c:pt>
                <c:pt idx="15875">
                  <c:v>0</c:v>
                </c:pt>
                <c:pt idx="15876">
                  <c:v>0</c:v>
                </c:pt>
                <c:pt idx="15877">
                  <c:v>-1.86099999999999</c:v>
                </c:pt>
                <c:pt idx="15878">
                  <c:v>0</c:v>
                </c:pt>
                <c:pt idx="15879">
                  <c:v>0.49599999999998001</c:v>
                </c:pt>
                <c:pt idx="15880">
                  <c:v>0.24799999999999001</c:v>
                </c:pt>
                <c:pt idx="15881">
                  <c:v>0</c:v>
                </c:pt>
                <c:pt idx="15882">
                  <c:v>0</c:v>
                </c:pt>
                <c:pt idx="15883">
                  <c:v>0</c:v>
                </c:pt>
                <c:pt idx="15884">
                  <c:v>0</c:v>
                </c:pt>
                <c:pt idx="15885">
                  <c:v>0</c:v>
                </c:pt>
                <c:pt idx="15886">
                  <c:v>-0.24900000000002301</c:v>
                </c:pt>
                <c:pt idx="15887">
                  <c:v>-0.37199999999995698</c:v>
                </c:pt>
                <c:pt idx="15888">
                  <c:v>0</c:v>
                </c:pt>
                <c:pt idx="15889">
                  <c:v>0.62099999999998001</c:v>
                </c:pt>
                <c:pt idx="15890">
                  <c:v>0</c:v>
                </c:pt>
                <c:pt idx="15891">
                  <c:v>0</c:v>
                </c:pt>
                <c:pt idx="15892">
                  <c:v>0</c:v>
                </c:pt>
                <c:pt idx="15893">
                  <c:v>0</c:v>
                </c:pt>
                <c:pt idx="15894">
                  <c:v>0</c:v>
                </c:pt>
                <c:pt idx="15895">
                  <c:v>0.99300000000005095</c:v>
                </c:pt>
                <c:pt idx="15896">
                  <c:v>0</c:v>
                </c:pt>
                <c:pt idx="15897">
                  <c:v>-0.99300000000005095</c:v>
                </c:pt>
                <c:pt idx="15898">
                  <c:v>0</c:v>
                </c:pt>
                <c:pt idx="15899">
                  <c:v>1.4890000000000301</c:v>
                </c:pt>
                <c:pt idx="15900">
                  <c:v>0</c:v>
                </c:pt>
                <c:pt idx="15901">
                  <c:v>0</c:v>
                </c:pt>
                <c:pt idx="15902">
                  <c:v>0</c:v>
                </c:pt>
                <c:pt idx="15903">
                  <c:v>0</c:v>
                </c:pt>
                <c:pt idx="15904">
                  <c:v>3.2269999999999701</c:v>
                </c:pt>
                <c:pt idx="15905">
                  <c:v>0.37200000000001399</c:v>
                </c:pt>
                <c:pt idx="15906">
                  <c:v>0.125</c:v>
                </c:pt>
                <c:pt idx="15907">
                  <c:v>0.867999999999995</c:v>
                </c:pt>
                <c:pt idx="15908">
                  <c:v>0</c:v>
                </c:pt>
                <c:pt idx="15909">
                  <c:v>0</c:v>
                </c:pt>
                <c:pt idx="15910">
                  <c:v>0</c:v>
                </c:pt>
                <c:pt idx="15911">
                  <c:v>0</c:v>
                </c:pt>
                <c:pt idx="15912">
                  <c:v>0</c:v>
                </c:pt>
                <c:pt idx="15913">
                  <c:v>-0.24799999999999001</c:v>
                </c:pt>
                <c:pt idx="15914">
                  <c:v>-0.24900000000002301</c:v>
                </c:pt>
                <c:pt idx="15915">
                  <c:v>0.24900000000002301</c:v>
                </c:pt>
                <c:pt idx="15916">
                  <c:v>1.61299999999999</c:v>
                </c:pt>
                <c:pt idx="15917">
                  <c:v>0</c:v>
                </c:pt>
                <c:pt idx="15918">
                  <c:v>0</c:v>
                </c:pt>
                <c:pt idx="15919">
                  <c:v>0</c:v>
                </c:pt>
                <c:pt idx="15920">
                  <c:v>0</c:v>
                </c:pt>
                <c:pt idx="15921">
                  <c:v>0</c:v>
                </c:pt>
                <c:pt idx="15922">
                  <c:v>0</c:v>
                </c:pt>
                <c:pt idx="15923">
                  <c:v>-0.49699999999995698</c:v>
                </c:pt>
                <c:pt idx="15924">
                  <c:v>-0.62000000000000399</c:v>
                </c:pt>
                <c:pt idx="15925">
                  <c:v>-1.6140000000000301</c:v>
                </c:pt>
                <c:pt idx="15926">
                  <c:v>0</c:v>
                </c:pt>
                <c:pt idx="15927">
                  <c:v>0.86900000000002797</c:v>
                </c:pt>
                <c:pt idx="15928">
                  <c:v>0</c:v>
                </c:pt>
                <c:pt idx="15929">
                  <c:v>0</c:v>
                </c:pt>
                <c:pt idx="15930">
                  <c:v>0</c:v>
                </c:pt>
                <c:pt idx="15931">
                  <c:v>0</c:v>
                </c:pt>
                <c:pt idx="15932">
                  <c:v>-0.49600000000003702</c:v>
                </c:pt>
                <c:pt idx="15933">
                  <c:v>0.62000000000000399</c:v>
                </c:pt>
                <c:pt idx="15934">
                  <c:v>-0.62000000000000399</c:v>
                </c:pt>
                <c:pt idx="15935">
                  <c:v>-0.123999999999966</c:v>
                </c:pt>
                <c:pt idx="15936">
                  <c:v>0</c:v>
                </c:pt>
                <c:pt idx="15937">
                  <c:v>0</c:v>
                </c:pt>
                <c:pt idx="15938">
                  <c:v>0</c:v>
                </c:pt>
                <c:pt idx="15939">
                  <c:v>0</c:v>
                </c:pt>
                <c:pt idx="15940">
                  <c:v>1.11699999999996</c:v>
                </c:pt>
                <c:pt idx="15941">
                  <c:v>0</c:v>
                </c:pt>
                <c:pt idx="15942">
                  <c:v>0</c:v>
                </c:pt>
                <c:pt idx="15943">
                  <c:v>0</c:v>
                </c:pt>
                <c:pt idx="15944">
                  <c:v>0</c:v>
                </c:pt>
                <c:pt idx="15945">
                  <c:v>0</c:v>
                </c:pt>
                <c:pt idx="15946">
                  <c:v>0</c:v>
                </c:pt>
                <c:pt idx="15947">
                  <c:v>0</c:v>
                </c:pt>
                <c:pt idx="15948">
                  <c:v>0</c:v>
                </c:pt>
                <c:pt idx="15949">
                  <c:v>0.49599999999998001</c:v>
                </c:pt>
                <c:pt idx="15950">
                  <c:v>0</c:v>
                </c:pt>
                <c:pt idx="15951">
                  <c:v>0</c:v>
                </c:pt>
                <c:pt idx="15952">
                  <c:v>-1.11699999999996</c:v>
                </c:pt>
                <c:pt idx="15953">
                  <c:v>-0.24799999999999001</c:v>
                </c:pt>
                <c:pt idx="15954">
                  <c:v>0</c:v>
                </c:pt>
                <c:pt idx="15955">
                  <c:v>0</c:v>
                </c:pt>
                <c:pt idx="15956">
                  <c:v>0</c:v>
                </c:pt>
                <c:pt idx="15957">
                  <c:v>0</c:v>
                </c:pt>
                <c:pt idx="15958">
                  <c:v>-0.49700000000001399</c:v>
                </c:pt>
                <c:pt idx="15959">
                  <c:v>-0.37200000000001399</c:v>
                </c:pt>
                <c:pt idx="15960">
                  <c:v>0.37200000000001399</c:v>
                </c:pt>
                <c:pt idx="15961">
                  <c:v>0.37299999999999001</c:v>
                </c:pt>
                <c:pt idx="15962">
                  <c:v>0.12400000000002299</c:v>
                </c:pt>
                <c:pt idx="15963">
                  <c:v>0</c:v>
                </c:pt>
                <c:pt idx="15964">
                  <c:v>0</c:v>
                </c:pt>
                <c:pt idx="15965">
                  <c:v>0</c:v>
                </c:pt>
                <c:pt idx="15966">
                  <c:v>0</c:v>
                </c:pt>
                <c:pt idx="15967">
                  <c:v>-0.62099999999998001</c:v>
                </c:pt>
                <c:pt idx="15968">
                  <c:v>-0.12400000000002299</c:v>
                </c:pt>
                <c:pt idx="15969">
                  <c:v>0</c:v>
                </c:pt>
                <c:pt idx="15970">
                  <c:v>-0.49699999999995698</c:v>
                </c:pt>
                <c:pt idx="15971">
                  <c:v>-0.37200000000001399</c:v>
                </c:pt>
                <c:pt idx="15972">
                  <c:v>-0.86900000000002797</c:v>
                </c:pt>
                <c:pt idx="15973">
                  <c:v>0</c:v>
                </c:pt>
                <c:pt idx="15974">
                  <c:v>0</c:v>
                </c:pt>
                <c:pt idx="15975">
                  <c:v>0</c:v>
                </c:pt>
                <c:pt idx="15976">
                  <c:v>0.86900000000002797</c:v>
                </c:pt>
                <c:pt idx="15977">
                  <c:v>0</c:v>
                </c:pt>
                <c:pt idx="15978">
                  <c:v>-0.62100000000003697</c:v>
                </c:pt>
                <c:pt idx="15979">
                  <c:v>0</c:v>
                </c:pt>
                <c:pt idx="15980">
                  <c:v>2.4830000000000001</c:v>
                </c:pt>
                <c:pt idx="15981">
                  <c:v>0</c:v>
                </c:pt>
                <c:pt idx="15982">
                  <c:v>0</c:v>
                </c:pt>
                <c:pt idx="15983">
                  <c:v>0</c:v>
                </c:pt>
                <c:pt idx="15984">
                  <c:v>0</c:v>
                </c:pt>
                <c:pt idx="15985">
                  <c:v>0</c:v>
                </c:pt>
                <c:pt idx="15986">
                  <c:v>0</c:v>
                </c:pt>
                <c:pt idx="15987">
                  <c:v>1.11699999999996</c:v>
                </c:pt>
                <c:pt idx="15988">
                  <c:v>0.125</c:v>
                </c:pt>
                <c:pt idx="15989">
                  <c:v>0.24800000000004699</c:v>
                </c:pt>
                <c:pt idx="15990">
                  <c:v>0</c:v>
                </c:pt>
                <c:pt idx="15991">
                  <c:v>0</c:v>
                </c:pt>
                <c:pt idx="15992">
                  <c:v>0</c:v>
                </c:pt>
                <c:pt idx="15993">
                  <c:v>0</c:v>
                </c:pt>
                <c:pt idx="15994">
                  <c:v>-0.62099999999998001</c:v>
                </c:pt>
                <c:pt idx="15995">
                  <c:v>-0.37200000000001399</c:v>
                </c:pt>
                <c:pt idx="15996">
                  <c:v>-0.86899999999997102</c:v>
                </c:pt>
                <c:pt idx="15997">
                  <c:v>0</c:v>
                </c:pt>
                <c:pt idx="15998">
                  <c:v>0</c:v>
                </c:pt>
                <c:pt idx="15999">
                  <c:v>0.62099999999998001</c:v>
                </c:pt>
                <c:pt idx="16000">
                  <c:v>0</c:v>
                </c:pt>
                <c:pt idx="16001">
                  <c:v>0</c:v>
                </c:pt>
                <c:pt idx="16002">
                  <c:v>0</c:v>
                </c:pt>
                <c:pt idx="16003">
                  <c:v>0</c:v>
                </c:pt>
                <c:pt idx="16004">
                  <c:v>0</c:v>
                </c:pt>
                <c:pt idx="16005">
                  <c:v>-0.49599999999998001</c:v>
                </c:pt>
                <c:pt idx="16006">
                  <c:v>0</c:v>
                </c:pt>
                <c:pt idx="16007">
                  <c:v>0.37200000000001399</c:v>
                </c:pt>
                <c:pt idx="16008">
                  <c:v>0.24799999999999001</c:v>
                </c:pt>
                <c:pt idx="16009">
                  <c:v>0</c:v>
                </c:pt>
                <c:pt idx="16010">
                  <c:v>0</c:v>
                </c:pt>
                <c:pt idx="16011">
                  <c:v>0</c:v>
                </c:pt>
                <c:pt idx="16012">
                  <c:v>0</c:v>
                </c:pt>
                <c:pt idx="16013">
                  <c:v>0.49600000000003702</c:v>
                </c:pt>
                <c:pt idx="16014">
                  <c:v>0</c:v>
                </c:pt>
                <c:pt idx="16015">
                  <c:v>0</c:v>
                </c:pt>
                <c:pt idx="16016">
                  <c:v>-0.49600000000003702</c:v>
                </c:pt>
                <c:pt idx="16017">
                  <c:v>0</c:v>
                </c:pt>
                <c:pt idx="16018">
                  <c:v>0</c:v>
                </c:pt>
                <c:pt idx="16019">
                  <c:v>0</c:v>
                </c:pt>
                <c:pt idx="16020">
                  <c:v>0</c:v>
                </c:pt>
                <c:pt idx="16021">
                  <c:v>-0.24799999999999001</c:v>
                </c:pt>
                <c:pt idx="16022">
                  <c:v>0.12400000000002299</c:v>
                </c:pt>
                <c:pt idx="16023">
                  <c:v>-0.24900000000002301</c:v>
                </c:pt>
                <c:pt idx="16024">
                  <c:v>0</c:v>
                </c:pt>
                <c:pt idx="16025">
                  <c:v>0</c:v>
                </c:pt>
                <c:pt idx="16026">
                  <c:v>-0.12400000000002299</c:v>
                </c:pt>
                <c:pt idx="16027">
                  <c:v>0</c:v>
                </c:pt>
                <c:pt idx="16028">
                  <c:v>0</c:v>
                </c:pt>
                <c:pt idx="16029">
                  <c:v>0</c:v>
                </c:pt>
                <c:pt idx="16030">
                  <c:v>-0.37200000000001399</c:v>
                </c:pt>
                <c:pt idx="16031">
                  <c:v>0</c:v>
                </c:pt>
                <c:pt idx="16032">
                  <c:v>0.62000000000000399</c:v>
                </c:pt>
                <c:pt idx="16033">
                  <c:v>0.49700000000001399</c:v>
                </c:pt>
                <c:pt idx="16034">
                  <c:v>0.86899999999997102</c:v>
                </c:pt>
                <c:pt idx="16035">
                  <c:v>0.12400000000002299</c:v>
                </c:pt>
                <c:pt idx="16036">
                  <c:v>0</c:v>
                </c:pt>
                <c:pt idx="16037">
                  <c:v>0</c:v>
                </c:pt>
                <c:pt idx="16038">
                  <c:v>0</c:v>
                </c:pt>
                <c:pt idx="16039">
                  <c:v>1.11699999999996</c:v>
                </c:pt>
                <c:pt idx="16040">
                  <c:v>0</c:v>
                </c:pt>
                <c:pt idx="16041">
                  <c:v>0</c:v>
                </c:pt>
                <c:pt idx="16042">
                  <c:v>-2.48199999999997</c:v>
                </c:pt>
                <c:pt idx="16043">
                  <c:v>0</c:v>
                </c:pt>
                <c:pt idx="16044">
                  <c:v>0</c:v>
                </c:pt>
                <c:pt idx="16045">
                  <c:v>0</c:v>
                </c:pt>
                <c:pt idx="16046">
                  <c:v>0</c:v>
                </c:pt>
                <c:pt idx="16047">
                  <c:v>0</c:v>
                </c:pt>
                <c:pt idx="16048">
                  <c:v>-0.37299999999999001</c:v>
                </c:pt>
                <c:pt idx="16049">
                  <c:v>0</c:v>
                </c:pt>
                <c:pt idx="16050">
                  <c:v>-0.37200000000001399</c:v>
                </c:pt>
                <c:pt idx="16051">
                  <c:v>-0.24799999999999001</c:v>
                </c:pt>
                <c:pt idx="16052">
                  <c:v>0</c:v>
                </c:pt>
                <c:pt idx="16053">
                  <c:v>-0.49700000000001399</c:v>
                </c:pt>
                <c:pt idx="16054">
                  <c:v>0</c:v>
                </c:pt>
                <c:pt idx="16055">
                  <c:v>0</c:v>
                </c:pt>
                <c:pt idx="16056">
                  <c:v>0</c:v>
                </c:pt>
                <c:pt idx="16057">
                  <c:v>-0.24799999999999001</c:v>
                </c:pt>
                <c:pt idx="16058">
                  <c:v>0.86899999999997102</c:v>
                </c:pt>
                <c:pt idx="16059">
                  <c:v>1.4890000000000301</c:v>
                </c:pt>
                <c:pt idx="16060">
                  <c:v>0.123999999999966</c:v>
                </c:pt>
                <c:pt idx="16061">
                  <c:v>0</c:v>
                </c:pt>
                <c:pt idx="16062">
                  <c:v>-0.49599999999998001</c:v>
                </c:pt>
                <c:pt idx="16063">
                  <c:v>0</c:v>
                </c:pt>
                <c:pt idx="16064">
                  <c:v>0</c:v>
                </c:pt>
                <c:pt idx="16065">
                  <c:v>0</c:v>
                </c:pt>
                <c:pt idx="16066">
                  <c:v>-0.37200000000001399</c:v>
                </c:pt>
                <c:pt idx="16067">
                  <c:v>-0.992999999999995</c:v>
                </c:pt>
                <c:pt idx="16068">
                  <c:v>0.992999999999995</c:v>
                </c:pt>
                <c:pt idx="16069">
                  <c:v>-0.992999999999995</c:v>
                </c:pt>
                <c:pt idx="16070">
                  <c:v>1.11700000000001</c:v>
                </c:pt>
                <c:pt idx="16071">
                  <c:v>0</c:v>
                </c:pt>
                <c:pt idx="16072">
                  <c:v>0</c:v>
                </c:pt>
                <c:pt idx="16073">
                  <c:v>0</c:v>
                </c:pt>
                <c:pt idx="16074">
                  <c:v>0</c:v>
                </c:pt>
                <c:pt idx="16075">
                  <c:v>0.125</c:v>
                </c:pt>
                <c:pt idx="16076">
                  <c:v>-0.125</c:v>
                </c:pt>
                <c:pt idx="16077">
                  <c:v>0.74500000000000399</c:v>
                </c:pt>
                <c:pt idx="16078">
                  <c:v>-0.74500000000000399</c:v>
                </c:pt>
                <c:pt idx="16079">
                  <c:v>0.125</c:v>
                </c:pt>
                <c:pt idx="16080">
                  <c:v>0</c:v>
                </c:pt>
                <c:pt idx="16081">
                  <c:v>0</c:v>
                </c:pt>
                <c:pt idx="16082">
                  <c:v>0</c:v>
                </c:pt>
                <c:pt idx="16083">
                  <c:v>0</c:v>
                </c:pt>
                <c:pt idx="16084">
                  <c:v>0</c:v>
                </c:pt>
                <c:pt idx="16085">
                  <c:v>-0.62000000000000399</c:v>
                </c:pt>
                <c:pt idx="16086">
                  <c:v>0</c:v>
                </c:pt>
                <c:pt idx="16087">
                  <c:v>10.177</c:v>
                </c:pt>
                <c:pt idx="16088">
                  <c:v>0</c:v>
                </c:pt>
                <c:pt idx="16089">
                  <c:v>-9.06</c:v>
                </c:pt>
                <c:pt idx="16090">
                  <c:v>0</c:v>
                </c:pt>
                <c:pt idx="16091">
                  <c:v>0</c:v>
                </c:pt>
                <c:pt idx="16092">
                  <c:v>0</c:v>
                </c:pt>
                <c:pt idx="16093">
                  <c:v>-0.24799999999999001</c:v>
                </c:pt>
                <c:pt idx="16094">
                  <c:v>0</c:v>
                </c:pt>
                <c:pt idx="16095">
                  <c:v>-0.62099999999998001</c:v>
                </c:pt>
                <c:pt idx="16096">
                  <c:v>0</c:v>
                </c:pt>
                <c:pt idx="16097">
                  <c:v>1.2409999999999799</c:v>
                </c:pt>
                <c:pt idx="16098">
                  <c:v>0</c:v>
                </c:pt>
                <c:pt idx="16099">
                  <c:v>0</c:v>
                </c:pt>
                <c:pt idx="16100">
                  <c:v>0</c:v>
                </c:pt>
                <c:pt idx="16101">
                  <c:v>0</c:v>
                </c:pt>
                <c:pt idx="16102">
                  <c:v>-0.74500000000000399</c:v>
                </c:pt>
                <c:pt idx="16103">
                  <c:v>0.37299999999999001</c:v>
                </c:pt>
                <c:pt idx="16104">
                  <c:v>0</c:v>
                </c:pt>
                <c:pt idx="16105">
                  <c:v>0</c:v>
                </c:pt>
                <c:pt idx="16106">
                  <c:v>0</c:v>
                </c:pt>
                <c:pt idx="16107">
                  <c:v>0.49599999999998001</c:v>
                </c:pt>
                <c:pt idx="16108">
                  <c:v>0</c:v>
                </c:pt>
                <c:pt idx="16109">
                  <c:v>0</c:v>
                </c:pt>
                <c:pt idx="16110">
                  <c:v>0</c:v>
                </c:pt>
                <c:pt idx="16111">
                  <c:v>-0.992999999999995</c:v>
                </c:pt>
                <c:pt idx="16112">
                  <c:v>-0.12400000000002299</c:v>
                </c:pt>
                <c:pt idx="16113">
                  <c:v>-0.86899999999997102</c:v>
                </c:pt>
                <c:pt idx="16114">
                  <c:v>-0.49600000000003702</c:v>
                </c:pt>
                <c:pt idx="16115">
                  <c:v>-0.49700000000001399</c:v>
                </c:pt>
                <c:pt idx="16116">
                  <c:v>0</c:v>
                </c:pt>
                <c:pt idx="16117">
                  <c:v>0</c:v>
                </c:pt>
                <c:pt idx="16118">
                  <c:v>0</c:v>
                </c:pt>
                <c:pt idx="16119">
                  <c:v>0</c:v>
                </c:pt>
                <c:pt idx="16120">
                  <c:v>0</c:v>
                </c:pt>
                <c:pt idx="16121">
                  <c:v>0</c:v>
                </c:pt>
                <c:pt idx="16122">
                  <c:v>0.12400000000002299</c:v>
                </c:pt>
                <c:pt idx="16123">
                  <c:v>0</c:v>
                </c:pt>
                <c:pt idx="16124">
                  <c:v>0</c:v>
                </c:pt>
                <c:pt idx="16125">
                  <c:v>0.37200000000001399</c:v>
                </c:pt>
                <c:pt idx="16126">
                  <c:v>0</c:v>
                </c:pt>
                <c:pt idx="16127">
                  <c:v>0</c:v>
                </c:pt>
                <c:pt idx="16128">
                  <c:v>0</c:v>
                </c:pt>
                <c:pt idx="16129">
                  <c:v>2.6059999999999901</c:v>
                </c:pt>
                <c:pt idx="16130">
                  <c:v>0.24799999999999001</c:v>
                </c:pt>
                <c:pt idx="16131">
                  <c:v>0.24799999999999001</c:v>
                </c:pt>
                <c:pt idx="16132">
                  <c:v>-0.24799999999999001</c:v>
                </c:pt>
                <c:pt idx="16133">
                  <c:v>0</c:v>
                </c:pt>
                <c:pt idx="16134">
                  <c:v>-0.49599999999998001</c:v>
                </c:pt>
                <c:pt idx="16135">
                  <c:v>0</c:v>
                </c:pt>
                <c:pt idx="16136">
                  <c:v>0</c:v>
                </c:pt>
                <c:pt idx="16137">
                  <c:v>0</c:v>
                </c:pt>
                <c:pt idx="16138">
                  <c:v>-8.4399999999999906</c:v>
                </c:pt>
                <c:pt idx="16139">
                  <c:v>-66.649000000000001</c:v>
                </c:pt>
                <c:pt idx="16140">
                  <c:v>-5.2130000000000196</c:v>
                </c:pt>
                <c:pt idx="16141">
                  <c:v>0</c:v>
                </c:pt>
                <c:pt idx="16142">
                  <c:v>0.86900000000002797</c:v>
                </c:pt>
                <c:pt idx="16143">
                  <c:v>0</c:v>
                </c:pt>
                <c:pt idx="16144">
                  <c:v>0</c:v>
                </c:pt>
                <c:pt idx="16145">
                  <c:v>0</c:v>
                </c:pt>
                <c:pt idx="16146">
                  <c:v>0</c:v>
                </c:pt>
                <c:pt idx="16147">
                  <c:v>0</c:v>
                </c:pt>
                <c:pt idx="16148">
                  <c:v>0.24799999999999001</c:v>
                </c:pt>
                <c:pt idx="16149">
                  <c:v>0.62099999999998001</c:v>
                </c:pt>
                <c:pt idx="16150">
                  <c:v>0</c:v>
                </c:pt>
                <c:pt idx="16151">
                  <c:v>-0.24799999999999001</c:v>
                </c:pt>
                <c:pt idx="16152">
                  <c:v>0</c:v>
                </c:pt>
                <c:pt idx="16153">
                  <c:v>0</c:v>
                </c:pt>
                <c:pt idx="16154">
                  <c:v>0</c:v>
                </c:pt>
                <c:pt idx="16155">
                  <c:v>0</c:v>
                </c:pt>
                <c:pt idx="16156">
                  <c:v>0.24900000000002301</c:v>
                </c:pt>
                <c:pt idx="16157">
                  <c:v>0</c:v>
                </c:pt>
                <c:pt idx="16158">
                  <c:v>-0.62099999999998001</c:v>
                </c:pt>
                <c:pt idx="16159">
                  <c:v>0</c:v>
                </c:pt>
                <c:pt idx="16160">
                  <c:v>0</c:v>
                </c:pt>
                <c:pt idx="16161">
                  <c:v>0</c:v>
                </c:pt>
                <c:pt idx="16162">
                  <c:v>0</c:v>
                </c:pt>
                <c:pt idx="16163">
                  <c:v>0</c:v>
                </c:pt>
                <c:pt idx="16164">
                  <c:v>0</c:v>
                </c:pt>
                <c:pt idx="16165">
                  <c:v>0.37200000000001399</c:v>
                </c:pt>
                <c:pt idx="16166">
                  <c:v>0</c:v>
                </c:pt>
                <c:pt idx="16167">
                  <c:v>0</c:v>
                </c:pt>
                <c:pt idx="16168">
                  <c:v>-1.365</c:v>
                </c:pt>
                <c:pt idx="16169">
                  <c:v>0.74500000000000399</c:v>
                </c:pt>
                <c:pt idx="16170">
                  <c:v>0</c:v>
                </c:pt>
                <c:pt idx="16171">
                  <c:v>0</c:v>
                </c:pt>
                <c:pt idx="16172">
                  <c:v>0</c:v>
                </c:pt>
                <c:pt idx="16173">
                  <c:v>0</c:v>
                </c:pt>
                <c:pt idx="16174">
                  <c:v>0</c:v>
                </c:pt>
                <c:pt idx="16175">
                  <c:v>0</c:v>
                </c:pt>
                <c:pt idx="16176">
                  <c:v>0</c:v>
                </c:pt>
                <c:pt idx="16177">
                  <c:v>1.4890000000000301</c:v>
                </c:pt>
                <c:pt idx="16178">
                  <c:v>0.62099999999998001</c:v>
                </c:pt>
                <c:pt idx="16179">
                  <c:v>0</c:v>
                </c:pt>
                <c:pt idx="16180">
                  <c:v>0</c:v>
                </c:pt>
                <c:pt idx="16181">
                  <c:v>0</c:v>
                </c:pt>
                <c:pt idx="16182">
                  <c:v>0</c:v>
                </c:pt>
                <c:pt idx="16183">
                  <c:v>0</c:v>
                </c:pt>
                <c:pt idx="16184">
                  <c:v>-0.24799999999999001</c:v>
                </c:pt>
                <c:pt idx="16185">
                  <c:v>-0.992999999999995</c:v>
                </c:pt>
                <c:pt idx="16186">
                  <c:v>-0.37200000000001399</c:v>
                </c:pt>
                <c:pt idx="16187">
                  <c:v>0</c:v>
                </c:pt>
                <c:pt idx="16188">
                  <c:v>0</c:v>
                </c:pt>
                <c:pt idx="16189">
                  <c:v>0</c:v>
                </c:pt>
                <c:pt idx="16190">
                  <c:v>0</c:v>
                </c:pt>
                <c:pt idx="16191">
                  <c:v>0</c:v>
                </c:pt>
                <c:pt idx="16192">
                  <c:v>0.74400000000002797</c:v>
                </c:pt>
                <c:pt idx="16193">
                  <c:v>-0.37200000000001399</c:v>
                </c:pt>
                <c:pt idx="16194">
                  <c:v>0</c:v>
                </c:pt>
                <c:pt idx="16195">
                  <c:v>0</c:v>
                </c:pt>
                <c:pt idx="16196">
                  <c:v>0.12400000000002299</c:v>
                </c:pt>
                <c:pt idx="16197">
                  <c:v>0.49699999999995698</c:v>
                </c:pt>
                <c:pt idx="16198">
                  <c:v>0</c:v>
                </c:pt>
                <c:pt idx="16199">
                  <c:v>0</c:v>
                </c:pt>
                <c:pt idx="16200">
                  <c:v>0</c:v>
                </c:pt>
                <c:pt idx="16201">
                  <c:v>0.24799999999999001</c:v>
                </c:pt>
                <c:pt idx="16202">
                  <c:v>0.62099999999998001</c:v>
                </c:pt>
                <c:pt idx="16203">
                  <c:v>0.62000000000000399</c:v>
                </c:pt>
                <c:pt idx="16204">
                  <c:v>-0.62000000000000399</c:v>
                </c:pt>
                <c:pt idx="16205">
                  <c:v>-0.49699999999995698</c:v>
                </c:pt>
                <c:pt idx="16206">
                  <c:v>0</c:v>
                </c:pt>
                <c:pt idx="16207">
                  <c:v>0</c:v>
                </c:pt>
                <c:pt idx="16208">
                  <c:v>0</c:v>
                </c:pt>
                <c:pt idx="16209">
                  <c:v>0</c:v>
                </c:pt>
                <c:pt idx="16210">
                  <c:v>-1.11699999999996</c:v>
                </c:pt>
                <c:pt idx="16211">
                  <c:v>1.11699999999996</c:v>
                </c:pt>
                <c:pt idx="16212">
                  <c:v>1.61299999999999</c:v>
                </c:pt>
                <c:pt idx="16213">
                  <c:v>0</c:v>
                </c:pt>
                <c:pt idx="16214">
                  <c:v>-1.11699999999996</c:v>
                </c:pt>
                <c:pt idx="16215">
                  <c:v>-0.49600000000003702</c:v>
                </c:pt>
                <c:pt idx="16216">
                  <c:v>0</c:v>
                </c:pt>
                <c:pt idx="16217">
                  <c:v>0</c:v>
                </c:pt>
                <c:pt idx="16218">
                  <c:v>0</c:v>
                </c:pt>
                <c:pt idx="16219">
                  <c:v>0.86899999999997102</c:v>
                </c:pt>
                <c:pt idx="16220">
                  <c:v>0</c:v>
                </c:pt>
                <c:pt idx="16221">
                  <c:v>-0.123999999999966</c:v>
                </c:pt>
                <c:pt idx="16222">
                  <c:v>-0.62100000000003697</c:v>
                </c:pt>
                <c:pt idx="16223">
                  <c:v>0.62100000000003697</c:v>
                </c:pt>
                <c:pt idx="16224">
                  <c:v>1.365</c:v>
                </c:pt>
                <c:pt idx="16225">
                  <c:v>0</c:v>
                </c:pt>
                <c:pt idx="16226">
                  <c:v>0</c:v>
                </c:pt>
                <c:pt idx="16227">
                  <c:v>0</c:v>
                </c:pt>
                <c:pt idx="16228">
                  <c:v>0</c:v>
                </c:pt>
                <c:pt idx="16229">
                  <c:v>0</c:v>
                </c:pt>
                <c:pt idx="16230">
                  <c:v>0</c:v>
                </c:pt>
                <c:pt idx="16231">
                  <c:v>-0.12400000000002299</c:v>
                </c:pt>
                <c:pt idx="16232">
                  <c:v>-1.6139999999999699</c:v>
                </c:pt>
                <c:pt idx="16233">
                  <c:v>-0.49600000000003702</c:v>
                </c:pt>
                <c:pt idx="16234">
                  <c:v>0</c:v>
                </c:pt>
                <c:pt idx="16235">
                  <c:v>0</c:v>
                </c:pt>
                <c:pt idx="16236">
                  <c:v>0</c:v>
                </c:pt>
                <c:pt idx="16237">
                  <c:v>0</c:v>
                </c:pt>
                <c:pt idx="16238">
                  <c:v>-0.99300000000005095</c:v>
                </c:pt>
                <c:pt idx="16239">
                  <c:v>-0.49599999999998001</c:v>
                </c:pt>
                <c:pt idx="16240">
                  <c:v>0.49599999999998001</c:v>
                </c:pt>
                <c:pt idx="16241">
                  <c:v>0.24900000000002301</c:v>
                </c:pt>
                <c:pt idx="16242">
                  <c:v>0</c:v>
                </c:pt>
                <c:pt idx="16243">
                  <c:v>0</c:v>
                </c:pt>
                <c:pt idx="16244">
                  <c:v>0</c:v>
                </c:pt>
                <c:pt idx="16245">
                  <c:v>0</c:v>
                </c:pt>
                <c:pt idx="16246">
                  <c:v>0</c:v>
                </c:pt>
                <c:pt idx="16247">
                  <c:v>1.11699999999996</c:v>
                </c:pt>
                <c:pt idx="16248">
                  <c:v>0.867999999999995</c:v>
                </c:pt>
                <c:pt idx="16249">
                  <c:v>0</c:v>
                </c:pt>
                <c:pt idx="16250">
                  <c:v>-0.123999999999966</c:v>
                </c:pt>
                <c:pt idx="16251">
                  <c:v>0</c:v>
                </c:pt>
                <c:pt idx="16252">
                  <c:v>0</c:v>
                </c:pt>
                <c:pt idx="16253">
                  <c:v>0</c:v>
                </c:pt>
                <c:pt idx="16254">
                  <c:v>0</c:v>
                </c:pt>
                <c:pt idx="16255">
                  <c:v>1.48999999999995</c:v>
                </c:pt>
                <c:pt idx="16256">
                  <c:v>-1.6139999999999699</c:v>
                </c:pt>
                <c:pt idx="16257">
                  <c:v>0.12400000000002299</c:v>
                </c:pt>
                <c:pt idx="16258">
                  <c:v>-0.12400000000002299</c:v>
                </c:pt>
                <c:pt idx="16259">
                  <c:v>-0.24799999999999001</c:v>
                </c:pt>
                <c:pt idx="16260">
                  <c:v>-0.49700000000001399</c:v>
                </c:pt>
                <c:pt idx="16261">
                  <c:v>0</c:v>
                </c:pt>
                <c:pt idx="16262">
                  <c:v>0</c:v>
                </c:pt>
                <c:pt idx="16263">
                  <c:v>0</c:v>
                </c:pt>
                <c:pt idx="16264">
                  <c:v>-0.37200000000001399</c:v>
                </c:pt>
                <c:pt idx="16265">
                  <c:v>0.37200000000001399</c:v>
                </c:pt>
                <c:pt idx="16266">
                  <c:v>-0.37200000000001399</c:v>
                </c:pt>
                <c:pt idx="16267">
                  <c:v>0</c:v>
                </c:pt>
                <c:pt idx="16268">
                  <c:v>0</c:v>
                </c:pt>
                <c:pt idx="16269">
                  <c:v>0.37200000000001399</c:v>
                </c:pt>
                <c:pt idx="16270">
                  <c:v>0</c:v>
                </c:pt>
                <c:pt idx="16271">
                  <c:v>0</c:v>
                </c:pt>
                <c:pt idx="16272">
                  <c:v>0</c:v>
                </c:pt>
                <c:pt idx="16273">
                  <c:v>1.2410000000000401</c:v>
                </c:pt>
                <c:pt idx="16274">
                  <c:v>-1.2410000000000401</c:v>
                </c:pt>
                <c:pt idx="16275">
                  <c:v>0</c:v>
                </c:pt>
                <c:pt idx="16276">
                  <c:v>0</c:v>
                </c:pt>
                <c:pt idx="16277">
                  <c:v>0.24800000000004699</c:v>
                </c:pt>
                <c:pt idx="16278">
                  <c:v>0.37199999999995698</c:v>
                </c:pt>
                <c:pt idx="16279">
                  <c:v>0</c:v>
                </c:pt>
                <c:pt idx="16280">
                  <c:v>0</c:v>
                </c:pt>
                <c:pt idx="16281">
                  <c:v>0</c:v>
                </c:pt>
                <c:pt idx="16282">
                  <c:v>0</c:v>
                </c:pt>
                <c:pt idx="16283">
                  <c:v>0.49700000000001399</c:v>
                </c:pt>
                <c:pt idx="16284">
                  <c:v>0</c:v>
                </c:pt>
                <c:pt idx="16285">
                  <c:v>0</c:v>
                </c:pt>
                <c:pt idx="16286">
                  <c:v>0</c:v>
                </c:pt>
                <c:pt idx="16287">
                  <c:v>-0.125</c:v>
                </c:pt>
                <c:pt idx="16288">
                  <c:v>0</c:v>
                </c:pt>
                <c:pt idx="16289">
                  <c:v>0</c:v>
                </c:pt>
                <c:pt idx="16290">
                  <c:v>0</c:v>
                </c:pt>
                <c:pt idx="16291">
                  <c:v>0</c:v>
                </c:pt>
                <c:pt idx="16292">
                  <c:v>-4.8399999999999697</c:v>
                </c:pt>
                <c:pt idx="16293">
                  <c:v>-0.62100000000003697</c:v>
                </c:pt>
                <c:pt idx="16294">
                  <c:v>0.62100000000003697</c:v>
                </c:pt>
                <c:pt idx="16295">
                  <c:v>0.62000000000000399</c:v>
                </c:pt>
                <c:pt idx="16296">
                  <c:v>0.62099999999998001</c:v>
                </c:pt>
                <c:pt idx="16297">
                  <c:v>0</c:v>
                </c:pt>
                <c:pt idx="16298">
                  <c:v>0</c:v>
                </c:pt>
                <c:pt idx="16299">
                  <c:v>0</c:v>
                </c:pt>
                <c:pt idx="16300">
                  <c:v>-0.62100000000003697</c:v>
                </c:pt>
                <c:pt idx="16301">
                  <c:v>0.37299999999999001</c:v>
                </c:pt>
                <c:pt idx="16302">
                  <c:v>-0.248999999999966</c:v>
                </c:pt>
                <c:pt idx="16303">
                  <c:v>0</c:v>
                </c:pt>
                <c:pt idx="16304">
                  <c:v>0</c:v>
                </c:pt>
                <c:pt idx="16305">
                  <c:v>-0.992999999999995</c:v>
                </c:pt>
                <c:pt idx="16306">
                  <c:v>0</c:v>
                </c:pt>
                <c:pt idx="16307">
                  <c:v>0</c:v>
                </c:pt>
                <c:pt idx="16308">
                  <c:v>0</c:v>
                </c:pt>
                <c:pt idx="16309">
                  <c:v>-0.62000000000000399</c:v>
                </c:pt>
                <c:pt idx="16310">
                  <c:v>0.37200000000001399</c:v>
                </c:pt>
                <c:pt idx="16311">
                  <c:v>0</c:v>
                </c:pt>
                <c:pt idx="16312">
                  <c:v>0.49599999999998001</c:v>
                </c:pt>
                <c:pt idx="16313">
                  <c:v>0.49700000000001399</c:v>
                </c:pt>
                <c:pt idx="16314">
                  <c:v>1.11699999999996</c:v>
                </c:pt>
                <c:pt idx="16315">
                  <c:v>0</c:v>
                </c:pt>
                <c:pt idx="16316">
                  <c:v>0</c:v>
                </c:pt>
                <c:pt idx="16317">
                  <c:v>0</c:v>
                </c:pt>
                <c:pt idx="16318">
                  <c:v>0</c:v>
                </c:pt>
                <c:pt idx="16319">
                  <c:v>2.6070000000000202</c:v>
                </c:pt>
                <c:pt idx="16320">
                  <c:v>0</c:v>
                </c:pt>
                <c:pt idx="16321">
                  <c:v>0</c:v>
                </c:pt>
                <c:pt idx="16322">
                  <c:v>0</c:v>
                </c:pt>
                <c:pt idx="16323">
                  <c:v>0</c:v>
                </c:pt>
                <c:pt idx="16324">
                  <c:v>0</c:v>
                </c:pt>
                <c:pt idx="16325">
                  <c:v>0</c:v>
                </c:pt>
                <c:pt idx="16326">
                  <c:v>0</c:v>
                </c:pt>
                <c:pt idx="16327">
                  <c:v>-0.992999999999995</c:v>
                </c:pt>
                <c:pt idx="16328">
                  <c:v>-0.49600000000003702</c:v>
                </c:pt>
                <c:pt idx="16329">
                  <c:v>0</c:v>
                </c:pt>
                <c:pt idx="16330">
                  <c:v>-0.24799999999999001</c:v>
                </c:pt>
                <c:pt idx="16331">
                  <c:v>-0.37299999999999001</c:v>
                </c:pt>
                <c:pt idx="16332">
                  <c:v>0.37299999999999001</c:v>
                </c:pt>
                <c:pt idx="16333">
                  <c:v>0</c:v>
                </c:pt>
                <c:pt idx="16334">
                  <c:v>0</c:v>
                </c:pt>
                <c:pt idx="16335">
                  <c:v>0</c:v>
                </c:pt>
                <c:pt idx="16336">
                  <c:v>0</c:v>
                </c:pt>
                <c:pt idx="16337">
                  <c:v>-0.62000000000000399</c:v>
                </c:pt>
                <c:pt idx="16338">
                  <c:v>0</c:v>
                </c:pt>
                <c:pt idx="16339">
                  <c:v>0</c:v>
                </c:pt>
                <c:pt idx="16340">
                  <c:v>0.24799999999999001</c:v>
                </c:pt>
                <c:pt idx="16341">
                  <c:v>-0.123999999999966</c:v>
                </c:pt>
                <c:pt idx="16342">
                  <c:v>0</c:v>
                </c:pt>
                <c:pt idx="16343">
                  <c:v>0</c:v>
                </c:pt>
                <c:pt idx="16344">
                  <c:v>0</c:v>
                </c:pt>
                <c:pt idx="16345">
                  <c:v>0</c:v>
                </c:pt>
                <c:pt idx="16346">
                  <c:v>0</c:v>
                </c:pt>
                <c:pt idx="16347">
                  <c:v>-0.248999999999966</c:v>
                </c:pt>
                <c:pt idx="16348">
                  <c:v>0</c:v>
                </c:pt>
                <c:pt idx="16349">
                  <c:v>0</c:v>
                </c:pt>
                <c:pt idx="16350">
                  <c:v>0</c:v>
                </c:pt>
                <c:pt idx="16351">
                  <c:v>0</c:v>
                </c:pt>
                <c:pt idx="16352">
                  <c:v>0</c:v>
                </c:pt>
                <c:pt idx="16353">
                  <c:v>0</c:v>
                </c:pt>
                <c:pt idx="16354">
                  <c:v>0</c:v>
                </c:pt>
                <c:pt idx="16355">
                  <c:v>0.24799999999999001</c:v>
                </c:pt>
                <c:pt idx="16356">
                  <c:v>0</c:v>
                </c:pt>
                <c:pt idx="16357">
                  <c:v>0</c:v>
                </c:pt>
                <c:pt idx="16358">
                  <c:v>0.24900000000002301</c:v>
                </c:pt>
                <c:pt idx="16359">
                  <c:v>0</c:v>
                </c:pt>
                <c:pt idx="16360">
                  <c:v>0</c:v>
                </c:pt>
                <c:pt idx="16361">
                  <c:v>0</c:v>
                </c:pt>
                <c:pt idx="16362">
                  <c:v>0</c:v>
                </c:pt>
                <c:pt idx="16363">
                  <c:v>0</c:v>
                </c:pt>
                <c:pt idx="16364">
                  <c:v>0</c:v>
                </c:pt>
                <c:pt idx="16365">
                  <c:v>0</c:v>
                </c:pt>
                <c:pt idx="16366">
                  <c:v>0.24799999999999001</c:v>
                </c:pt>
                <c:pt idx="16367">
                  <c:v>0.49600000000003702</c:v>
                </c:pt>
                <c:pt idx="16368">
                  <c:v>0.74499999999994704</c:v>
                </c:pt>
                <c:pt idx="16369">
                  <c:v>0</c:v>
                </c:pt>
                <c:pt idx="16370">
                  <c:v>0</c:v>
                </c:pt>
                <c:pt idx="16371">
                  <c:v>0</c:v>
                </c:pt>
                <c:pt idx="16372">
                  <c:v>0.37200000000001399</c:v>
                </c:pt>
                <c:pt idx="16373">
                  <c:v>-0.62000000000000399</c:v>
                </c:pt>
                <c:pt idx="16374">
                  <c:v>1.365</c:v>
                </c:pt>
                <c:pt idx="16375">
                  <c:v>-1.365</c:v>
                </c:pt>
                <c:pt idx="16376">
                  <c:v>-0.12400000000002299</c:v>
                </c:pt>
                <c:pt idx="16377">
                  <c:v>-0.37299999999999001</c:v>
                </c:pt>
                <c:pt idx="16378">
                  <c:v>0</c:v>
                </c:pt>
                <c:pt idx="16379">
                  <c:v>0</c:v>
                </c:pt>
                <c:pt idx="16380">
                  <c:v>0</c:v>
                </c:pt>
                <c:pt idx="16381">
                  <c:v>0</c:v>
                </c:pt>
                <c:pt idx="16382">
                  <c:v>-0.49700000000001399</c:v>
                </c:pt>
                <c:pt idx="16383">
                  <c:v>0</c:v>
                </c:pt>
                <c:pt idx="16384">
                  <c:v>0</c:v>
                </c:pt>
                <c:pt idx="16385">
                  <c:v>1.6139999999999699</c:v>
                </c:pt>
                <c:pt idx="16386">
                  <c:v>0.24799999999999001</c:v>
                </c:pt>
                <c:pt idx="16387">
                  <c:v>0</c:v>
                </c:pt>
                <c:pt idx="16388">
                  <c:v>0</c:v>
                </c:pt>
                <c:pt idx="16389">
                  <c:v>0</c:v>
                </c:pt>
                <c:pt idx="16390">
                  <c:v>0.24799999999999001</c:v>
                </c:pt>
                <c:pt idx="16391">
                  <c:v>0.24799999999999001</c:v>
                </c:pt>
                <c:pt idx="16392">
                  <c:v>0.86900000000002797</c:v>
                </c:pt>
                <c:pt idx="16393">
                  <c:v>0.123999999999966</c:v>
                </c:pt>
                <c:pt idx="16394">
                  <c:v>0.24799999999999001</c:v>
                </c:pt>
                <c:pt idx="16395">
                  <c:v>0</c:v>
                </c:pt>
                <c:pt idx="16396">
                  <c:v>0</c:v>
                </c:pt>
                <c:pt idx="16397">
                  <c:v>0</c:v>
                </c:pt>
                <c:pt idx="16398">
                  <c:v>0</c:v>
                </c:pt>
                <c:pt idx="16399">
                  <c:v>-0.12400000000002299</c:v>
                </c:pt>
                <c:pt idx="16400">
                  <c:v>0</c:v>
                </c:pt>
                <c:pt idx="16401">
                  <c:v>0</c:v>
                </c:pt>
                <c:pt idx="16402">
                  <c:v>0</c:v>
                </c:pt>
                <c:pt idx="16403">
                  <c:v>0</c:v>
                </c:pt>
                <c:pt idx="16404">
                  <c:v>0.49700000000001399</c:v>
                </c:pt>
                <c:pt idx="16405">
                  <c:v>0</c:v>
                </c:pt>
                <c:pt idx="16406">
                  <c:v>0</c:v>
                </c:pt>
                <c:pt idx="16407">
                  <c:v>0</c:v>
                </c:pt>
                <c:pt idx="16408">
                  <c:v>-43.9359999999999</c:v>
                </c:pt>
                <c:pt idx="16409">
                  <c:v>-0.62099999999998001</c:v>
                </c:pt>
                <c:pt idx="16410">
                  <c:v>0</c:v>
                </c:pt>
                <c:pt idx="16411">
                  <c:v>-0.12400000000002299</c:v>
                </c:pt>
                <c:pt idx="16412">
                  <c:v>0</c:v>
                </c:pt>
                <c:pt idx="16413">
                  <c:v>0</c:v>
                </c:pt>
                <c:pt idx="16414">
                  <c:v>0</c:v>
                </c:pt>
                <c:pt idx="16415">
                  <c:v>0</c:v>
                </c:pt>
                <c:pt idx="16416">
                  <c:v>0</c:v>
                </c:pt>
                <c:pt idx="16417">
                  <c:v>-0.24799999999999001</c:v>
                </c:pt>
                <c:pt idx="16418">
                  <c:v>-0.37200000000001399</c:v>
                </c:pt>
                <c:pt idx="16419">
                  <c:v>0</c:v>
                </c:pt>
                <c:pt idx="16420">
                  <c:v>-0.62099999999998001</c:v>
                </c:pt>
                <c:pt idx="16421">
                  <c:v>-0.74400000000002797</c:v>
                </c:pt>
                <c:pt idx="16422">
                  <c:v>0</c:v>
                </c:pt>
                <c:pt idx="16423">
                  <c:v>0</c:v>
                </c:pt>
                <c:pt idx="16424">
                  <c:v>0</c:v>
                </c:pt>
                <c:pt idx="16425">
                  <c:v>0</c:v>
                </c:pt>
                <c:pt idx="16426">
                  <c:v>0</c:v>
                </c:pt>
                <c:pt idx="16427">
                  <c:v>0.49700000000001399</c:v>
                </c:pt>
                <c:pt idx="16428">
                  <c:v>0</c:v>
                </c:pt>
                <c:pt idx="16429">
                  <c:v>0</c:v>
                </c:pt>
                <c:pt idx="16430">
                  <c:v>0.24799999999999001</c:v>
                </c:pt>
                <c:pt idx="16431">
                  <c:v>0.12400000000002299</c:v>
                </c:pt>
                <c:pt idx="16432">
                  <c:v>0</c:v>
                </c:pt>
                <c:pt idx="16433">
                  <c:v>0</c:v>
                </c:pt>
                <c:pt idx="16434">
                  <c:v>0</c:v>
                </c:pt>
                <c:pt idx="16435">
                  <c:v>0.37200000000001399</c:v>
                </c:pt>
                <c:pt idx="16436">
                  <c:v>0</c:v>
                </c:pt>
                <c:pt idx="16437">
                  <c:v>0.37200000000001399</c:v>
                </c:pt>
                <c:pt idx="16438">
                  <c:v>0.992999999999995</c:v>
                </c:pt>
                <c:pt idx="16439">
                  <c:v>0.37199999999995698</c:v>
                </c:pt>
                <c:pt idx="16440">
                  <c:v>0</c:v>
                </c:pt>
                <c:pt idx="16441">
                  <c:v>0</c:v>
                </c:pt>
                <c:pt idx="16442">
                  <c:v>0</c:v>
                </c:pt>
                <c:pt idx="16443">
                  <c:v>0</c:v>
                </c:pt>
                <c:pt idx="16444">
                  <c:v>-0.24799999999999001</c:v>
                </c:pt>
                <c:pt idx="16445">
                  <c:v>-0.62099999999998001</c:v>
                </c:pt>
                <c:pt idx="16446">
                  <c:v>-0.37200000000001399</c:v>
                </c:pt>
                <c:pt idx="16447">
                  <c:v>-0.37299999999999001</c:v>
                </c:pt>
                <c:pt idx="16448">
                  <c:v>-0.24799999999999001</c:v>
                </c:pt>
                <c:pt idx="16449">
                  <c:v>0</c:v>
                </c:pt>
                <c:pt idx="16450">
                  <c:v>0</c:v>
                </c:pt>
                <c:pt idx="16451">
                  <c:v>0</c:v>
                </c:pt>
                <c:pt idx="16452">
                  <c:v>0</c:v>
                </c:pt>
                <c:pt idx="16453">
                  <c:v>-0.123999999999966</c:v>
                </c:pt>
                <c:pt idx="16454">
                  <c:v>-0.49700000000001399</c:v>
                </c:pt>
                <c:pt idx="16455">
                  <c:v>0.49700000000001399</c:v>
                </c:pt>
                <c:pt idx="16456">
                  <c:v>-0.49700000000001399</c:v>
                </c:pt>
                <c:pt idx="16457">
                  <c:v>0.86899999999997102</c:v>
                </c:pt>
                <c:pt idx="16458">
                  <c:v>0</c:v>
                </c:pt>
                <c:pt idx="16459">
                  <c:v>0</c:v>
                </c:pt>
                <c:pt idx="16460">
                  <c:v>0</c:v>
                </c:pt>
                <c:pt idx="16461">
                  <c:v>0</c:v>
                </c:pt>
                <c:pt idx="16462">
                  <c:v>0</c:v>
                </c:pt>
                <c:pt idx="16463">
                  <c:v>0.49700000000001399</c:v>
                </c:pt>
                <c:pt idx="16464">
                  <c:v>-0.24900000000002301</c:v>
                </c:pt>
                <c:pt idx="16465">
                  <c:v>0</c:v>
                </c:pt>
                <c:pt idx="16466">
                  <c:v>0</c:v>
                </c:pt>
                <c:pt idx="16467">
                  <c:v>1.49</c:v>
                </c:pt>
                <c:pt idx="16468">
                  <c:v>0</c:v>
                </c:pt>
                <c:pt idx="16469">
                  <c:v>0</c:v>
                </c:pt>
                <c:pt idx="16470">
                  <c:v>0</c:v>
                </c:pt>
                <c:pt idx="16471">
                  <c:v>0</c:v>
                </c:pt>
                <c:pt idx="16472">
                  <c:v>0</c:v>
                </c:pt>
                <c:pt idx="16473">
                  <c:v>-1.8620000000000201</c:v>
                </c:pt>
                <c:pt idx="16474">
                  <c:v>0</c:v>
                </c:pt>
                <c:pt idx="16475">
                  <c:v>1.73799999999999</c:v>
                </c:pt>
                <c:pt idx="16476">
                  <c:v>0</c:v>
                </c:pt>
                <c:pt idx="16477">
                  <c:v>0</c:v>
                </c:pt>
                <c:pt idx="16478">
                  <c:v>0</c:v>
                </c:pt>
                <c:pt idx="16479">
                  <c:v>0</c:v>
                </c:pt>
                <c:pt idx="16480">
                  <c:v>0</c:v>
                </c:pt>
                <c:pt idx="16481">
                  <c:v>0</c:v>
                </c:pt>
                <c:pt idx="16482">
                  <c:v>-0.24799999999999001</c:v>
                </c:pt>
                <c:pt idx="16483">
                  <c:v>0</c:v>
                </c:pt>
                <c:pt idx="16484">
                  <c:v>0</c:v>
                </c:pt>
                <c:pt idx="16485">
                  <c:v>-0.24800000000004699</c:v>
                </c:pt>
                <c:pt idx="16486">
                  <c:v>0</c:v>
                </c:pt>
                <c:pt idx="16487">
                  <c:v>0</c:v>
                </c:pt>
                <c:pt idx="16488">
                  <c:v>0</c:v>
                </c:pt>
                <c:pt idx="16489">
                  <c:v>0</c:v>
                </c:pt>
                <c:pt idx="16490">
                  <c:v>0</c:v>
                </c:pt>
                <c:pt idx="16491">
                  <c:v>0</c:v>
                </c:pt>
                <c:pt idx="16492">
                  <c:v>0.62099999999998001</c:v>
                </c:pt>
                <c:pt idx="16493">
                  <c:v>-1.49</c:v>
                </c:pt>
                <c:pt idx="16494">
                  <c:v>1.49</c:v>
                </c:pt>
                <c:pt idx="16495">
                  <c:v>0</c:v>
                </c:pt>
                <c:pt idx="16496">
                  <c:v>0</c:v>
                </c:pt>
                <c:pt idx="16497">
                  <c:v>0</c:v>
                </c:pt>
                <c:pt idx="16498">
                  <c:v>0.62000000000000399</c:v>
                </c:pt>
                <c:pt idx="16499">
                  <c:v>-0.24799999999999001</c:v>
                </c:pt>
                <c:pt idx="16500">
                  <c:v>0</c:v>
                </c:pt>
                <c:pt idx="16501">
                  <c:v>0</c:v>
                </c:pt>
                <c:pt idx="16502">
                  <c:v>0.123999999999966</c:v>
                </c:pt>
                <c:pt idx="16503">
                  <c:v>0</c:v>
                </c:pt>
                <c:pt idx="16504">
                  <c:v>0</c:v>
                </c:pt>
                <c:pt idx="16505">
                  <c:v>0</c:v>
                </c:pt>
                <c:pt idx="16506">
                  <c:v>0</c:v>
                </c:pt>
                <c:pt idx="16507">
                  <c:v>-0.62000000000000399</c:v>
                </c:pt>
                <c:pt idx="16508">
                  <c:v>0.74399999999997102</c:v>
                </c:pt>
                <c:pt idx="16509">
                  <c:v>0.37299999999999001</c:v>
                </c:pt>
                <c:pt idx="16510">
                  <c:v>1.2410000000000401</c:v>
                </c:pt>
                <c:pt idx="16511">
                  <c:v>0</c:v>
                </c:pt>
                <c:pt idx="16512">
                  <c:v>-0.24799999999999001</c:v>
                </c:pt>
                <c:pt idx="16513">
                  <c:v>0</c:v>
                </c:pt>
                <c:pt idx="16514">
                  <c:v>0</c:v>
                </c:pt>
                <c:pt idx="16515">
                  <c:v>0</c:v>
                </c:pt>
                <c:pt idx="16516">
                  <c:v>0.86899999999997102</c:v>
                </c:pt>
                <c:pt idx="16517">
                  <c:v>0</c:v>
                </c:pt>
                <c:pt idx="16518">
                  <c:v>-1.11700000000001</c:v>
                </c:pt>
                <c:pt idx="16519">
                  <c:v>-0.74499999999994704</c:v>
                </c:pt>
                <c:pt idx="16520">
                  <c:v>-0.24800000000004699</c:v>
                </c:pt>
                <c:pt idx="16521">
                  <c:v>0.24800000000004699</c:v>
                </c:pt>
                <c:pt idx="16522">
                  <c:v>0</c:v>
                </c:pt>
                <c:pt idx="16523">
                  <c:v>0</c:v>
                </c:pt>
                <c:pt idx="16524">
                  <c:v>0</c:v>
                </c:pt>
                <c:pt idx="16525">
                  <c:v>0.123999999999966</c:v>
                </c:pt>
                <c:pt idx="16526">
                  <c:v>0</c:v>
                </c:pt>
                <c:pt idx="16527">
                  <c:v>0.37200000000001399</c:v>
                </c:pt>
                <c:pt idx="16528">
                  <c:v>0.62099999999998001</c:v>
                </c:pt>
                <c:pt idx="16529">
                  <c:v>-0.62099999999998001</c:v>
                </c:pt>
                <c:pt idx="16530">
                  <c:v>0.12400000000002299</c:v>
                </c:pt>
                <c:pt idx="16531">
                  <c:v>0</c:v>
                </c:pt>
                <c:pt idx="16532">
                  <c:v>0</c:v>
                </c:pt>
                <c:pt idx="16533">
                  <c:v>0</c:v>
                </c:pt>
                <c:pt idx="16534">
                  <c:v>0</c:v>
                </c:pt>
                <c:pt idx="16535">
                  <c:v>0</c:v>
                </c:pt>
                <c:pt idx="16536">
                  <c:v>-0.248999999999966</c:v>
                </c:pt>
                <c:pt idx="16537">
                  <c:v>0.123999999999966</c:v>
                </c:pt>
                <c:pt idx="16538">
                  <c:v>0</c:v>
                </c:pt>
                <c:pt idx="16539">
                  <c:v>0.37300000000004702</c:v>
                </c:pt>
                <c:pt idx="16540">
                  <c:v>0</c:v>
                </c:pt>
                <c:pt idx="16541">
                  <c:v>0</c:v>
                </c:pt>
                <c:pt idx="16542">
                  <c:v>0</c:v>
                </c:pt>
                <c:pt idx="16543">
                  <c:v>0</c:v>
                </c:pt>
                <c:pt idx="16544">
                  <c:v>-0.62099999999998001</c:v>
                </c:pt>
                <c:pt idx="16545">
                  <c:v>0</c:v>
                </c:pt>
                <c:pt idx="16546">
                  <c:v>0.37299999999999001</c:v>
                </c:pt>
                <c:pt idx="16547">
                  <c:v>0.24799999999999001</c:v>
                </c:pt>
                <c:pt idx="16548">
                  <c:v>0</c:v>
                </c:pt>
                <c:pt idx="16549">
                  <c:v>0</c:v>
                </c:pt>
                <c:pt idx="16550">
                  <c:v>0</c:v>
                </c:pt>
                <c:pt idx="16551">
                  <c:v>0</c:v>
                </c:pt>
                <c:pt idx="16552">
                  <c:v>0.123999999999966</c:v>
                </c:pt>
                <c:pt idx="16553">
                  <c:v>0</c:v>
                </c:pt>
                <c:pt idx="16554">
                  <c:v>-0.867999999999995</c:v>
                </c:pt>
                <c:pt idx="16555">
                  <c:v>0</c:v>
                </c:pt>
                <c:pt idx="16556">
                  <c:v>-0.37299999999999001</c:v>
                </c:pt>
                <c:pt idx="16557">
                  <c:v>1.2409999999999799</c:v>
                </c:pt>
                <c:pt idx="16558">
                  <c:v>0</c:v>
                </c:pt>
                <c:pt idx="16559">
                  <c:v>0</c:v>
                </c:pt>
                <c:pt idx="16560">
                  <c:v>0</c:v>
                </c:pt>
                <c:pt idx="16561">
                  <c:v>-0.12400000000002299</c:v>
                </c:pt>
                <c:pt idx="16562">
                  <c:v>0</c:v>
                </c:pt>
                <c:pt idx="16563">
                  <c:v>-0.49700000000001399</c:v>
                </c:pt>
                <c:pt idx="16564">
                  <c:v>0.62100000000003697</c:v>
                </c:pt>
                <c:pt idx="16565">
                  <c:v>-0.62100000000003697</c:v>
                </c:pt>
                <c:pt idx="16566">
                  <c:v>-0.49599999999998001</c:v>
                </c:pt>
                <c:pt idx="16567">
                  <c:v>0</c:v>
                </c:pt>
                <c:pt idx="16568">
                  <c:v>0</c:v>
                </c:pt>
                <c:pt idx="16569">
                  <c:v>0</c:v>
                </c:pt>
                <c:pt idx="16570">
                  <c:v>-0.74399999999997102</c:v>
                </c:pt>
                <c:pt idx="16571">
                  <c:v>0</c:v>
                </c:pt>
                <c:pt idx="16572">
                  <c:v>0</c:v>
                </c:pt>
                <c:pt idx="16573">
                  <c:v>0</c:v>
                </c:pt>
                <c:pt idx="16574">
                  <c:v>0.24799999999999001</c:v>
                </c:pt>
                <c:pt idx="16575">
                  <c:v>0</c:v>
                </c:pt>
                <c:pt idx="16576">
                  <c:v>0</c:v>
                </c:pt>
                <c:pt idx="16577">
                  <c:v>0</c:v>
                </c:pt>
                <c:pt idx="16578">
                  <c:v>0</c:v>
                </c:pt>
                <c:pt idx="16579">
                  <c:v>0</c:v>
                </c:pt>
                <c:pt idx="16580">
                  <c:v>0.24799999999999001</c:v>
                </c:pt>
                <c:pt idx="16581">
                  <c:v>0.49700000000001399</c:v>
                </c:pt>
                <c:pt idx="16582">
                  <c:v>0.37200000000001399</c:v>
                </c:pt>
                <c:pt idx="16583">
                  <c:v>0.37199999999995698</c:v>
                </c:pt>
                <c:pt idx="16584">
                  <c:v>0.125</c:v>
                </c:pt>
                <c:pt idx="16585">
                  <c:v>0</c:v>
                </c:pt>
                <c:pt idx="16586">
                  <c:v>0</c:v>
                </c:pt>
                <c:pt idx="16587">
                  <c:v>0</c:v>
                </c:pt>
                <c:pt idx="16588">
                  <c:v>-0.86900000000002797</c:v>
                </c:pt>
                <c:pt idx="16589">
                  <c:v>-2.9780000000000002</c:v>
                </c:pt>
                <c:pt idx="16590">
                  <c:v>0</c:v>
                </c:pt>
                <c:pt idx="16591">
                  <c:v>0.62000000000000399</c:v>
                </c:pt>
                <c:pt idx="16592">
                  <c:v>0.74500000000000399</c:v>
                </c:pt>
                <c:pt idx="16593">
                  <c:v>0.62000000000000399</c:v>
                </c:pt>
                <c:pt idx="16594">
                  <c:v>0</c:v>
                </c:pt>
                <c:pt idx="16595">
                  <c:v>0</c:v>
                </c:pt>
                <c:pt idx="16596">
                  <c:v>0</c:v>
                </c:pt>
                <c:pt idx="16597">
                  <c:v>0</c:v>
                </c:pt>
                <c:pt idx="16598">
                  <c:v>0</c:v>
                </c:pt>
                <c:pt idx="16599">
                  <c:v>0.24799999999999001</c:v>
                </c:pt>
                <c:pt idx="16600">
                  <c:v>0</c:v>
                </c:pt>
                <c:pt idx="16601">
                  <c:v>-2.7309999999999901</c:v>
                </c:pt>
                <c:pt idx="16602">
                  <c:v>0</c:v>
                </c:pt>
                <c:pt idx="16603">
                  <c:v>0</c:v>
                </c:pt>
                <c:pt idx="16604">
                  <c:v>0</c:v>
                </c:pt>
                <c:pt idx="16605">
                  <c:v>0</c:v>
                </c:pt>
                <c:pt idx="16606">
                  <c:v>0</c:v>
                </c:pt>
                <c:pt idx="16607">
                  <c:v>0.24800000000004699</c:v>
                </c:pt>
                <c:pt idx="16608">
                  <c:v>0</c:v>
                </c:pt>
                <c:pt idx="16609">
                  <c:v>0</c:v>
                </c:pt>
                <c:pt idx="16610">
                  <c:v>0</c:v>
                </c:pt>
                <c:pt idx="16611">
                  <c:v>0</c:v>
                </c:pt>
                <c:pt idx="16612">
                  <c:v>0</c:v>
                </c:pt>
                <c:pt idx="16613">
                  <c:v>0</c:v>
                </c:pt>
                <c:pt idx="16614">
                  <c:v>0</c:v>
                </c:pt>
                <c:pt idx="16615">
                  <c:v>0</c:v>
                </c:pt>
                <c:pt idx="16616">
                  <c:v>-3.2270000000000301</c:v>
                </c:pt>
                <c:pt idx="16617">
                  <c:v>0</c:v>
                </c:pt>
                <c:pt idx="16618">
                  <c:v>1.49</c:v>
                </c:pt>
                <c:pt idx="16619">
                  <c:v>1.2409999999999799</c:v>
                </c:pt>
                <c:pt idx="16620">
                  <c:v>1.4890000000000301</c:v>
                </c:pt>
                <c:pt idx="16621">
                  <c:v>0</c:v>
                </c:pt>
                <c:pt idx="16622">
                  <c:v>0</c:v>
                </c:pt>
                <c:pt idx="16623">
                  <c:v>0</c:v>
                </c:pt>
                <c:pt idx="16624">
                  <c:v>-0.49700000000001399</c:v>
                </c:pt>
                <c:pt idx="16625">
                  <c:v>0</c:v>
                </c:pt>
                <c:pt idx="16626">
                  <c:v>0</c:v>
                </c:pt>
                <c:pt idx="16627">
                  <c:v>0.12400000000002299</c:v>
                </c:pt>
                <c:pt idx="16628">
                  <c:v>0</c:v>
                </c:pt>
                <c:pt idx="16629">
                  <c:v>0.125</c:v>
                </c:pt>
                <c:pt idx="16630">
                  <c:v>0</c:v>
                </c:pt>
                <c:pt idx="16631">
                  <c:v>0</c:v>
                </c:pt>
                <c:pt idx="16632">
                  <c:v>0</c:v>
                </c:pt>
                <c:pt idx="16633">
                  <c:v>0.49699999999995698</c:v>
                </c:pt>
                <c:pt idx="16634">
                  <c:v>-0.49699999999995698</c:v>
                </c:pt>
                <c:pt idx="16635">
                  <c:v>0.49699999999995698</c:v>
                </c:pt>
                <c:pt idx="16636">
                  <c:v>-0.49699999999995698</c:v>
                </c:pt>
                <c:pt idx="16637">
                  <c:v>0</c:v>
                </c:pt>
                <c:pt idx="16638">
                  <c:v>-1.8620000000000201</c:v>
                </c:pt>
                <c:pt idx="16639">
                  <c:v>0</c:v>
                </c:pt>
                <c:pt idx="16640">
                  <c:v>0</c:v>
                </c:pt>
                <c:pt idx="16641">
                  <c:v>0</c:v>
                </c:pt>
                <c:pt idx="16642">
                  <c:v>-0.37200000000001399</c:v>
                </c:pt>
                <c:pt idx="16643">
                  <c:v>0.24799999999999001</c:v>
                </c:pt>
                <c:pt idx="16644">
                  <c:v>-0.49599999999998001</c:v>
                </c:pt>
                <c:pt idx="16645">
                  <c:v>0.49599999999998001</c:v>
                </c:pt>
                <c:pt idx="16646">
                  <c:v>-0.49599999999998001</c:v>
                </c:pt>
                <c:pt idx="16647">
                  <c:v>0.49599999999998001</c:v>
                </c:pt>
                <c:pt idx="16648">
                  <c:v>0</c:v>
                </c:pt>
                <c:pt idx="16649">
                  <c:v>0</c:v>
                </c:pt>
                <c:pt idx="16650">
                  <c:v>0</c:v>
                </c:pt>
                <c:pt idx="16651">
                  <c:v>-0.12400000000002299</c:v>
                </c:pt>
                <c:pt idx="16652">
                  <c:v>-0.123999999999966</c:v>
                </c:pt>
                <c:pt idx="16653">
                  <c:v>0</c:v>
                </c:pt>
                <c:pt idx="16654">
                  <c:v>1.7369999999999599</c:v>
                </c:pt>
                <c:pt idx="16655">
                  <c:v>0</c:v>
                </c:pt>
                <c:pt idx="16656">
                  <c:v>0</c:v>
                </c:pt>
                <c:pt idx="16657">
                  <c:v>0</c:v>
                </c:pt>
                <c:pt idx="16658">
                  <c:v>0</c:v>
                </c:pt>
                <c:pt idx="16659">
                  <c:v>0</c:v>
                </c:pt>
                <c:pt idx="16660">
                  <c:v>0</c:v>
                </c:pt>
                <c:pt idx="16661">
                  <c:v>-0.49700000000001399</c:v>
                </c:pt>
                <c:pt idx="16662">
                  <c:v>-0.24799999999999001</c:v>
                </c:pt>
                <c:pt idx="16663">
                  <c:v>-0.49700000000001399</c:v>
                </c:pt>
                <c:pt idx="16664">
                  <c:v>0</c:v>
                </c:pt>
                <c:pt idx="16665">
                  <c:v>0.37299999999999001</c:v>
                </c:pt>
                <c:pt idx="16666">
                  <c:v>0</c:v>
                </c:pt>
                <c:pt idx="16667">
                  <c:v>0</c:v>
                </c:pt>
                <c:pt idx="16668">
                  <c:v>0</c:v>
                </c:pt>
                <c:pt idx="16669">
                  <c:v>-0.74500000000000399</c:v>
                </c:pt>
                <c:pt idx="16670">
                  <c:v>0</c:v>
                </c:pt>
                <c:pt idx="16671">
                  <c:v>0.74500000000000399</c:v>
                </c:pt>
                <c:pt idx="16672">
                  <c:v>0.24800000000004699</c:v>
                </c:pt>
                <c:pt idx="16673">
                  <c:v>4.7169999999999801</c:v>
                </c:pt>
                <c:pt idx="16674">
                  <c:v>72.855000000000004</c:v>
                </c:pt>
                <c:pt idx="16675">
                  <c:v>0</c:v>
                </c:pt>
                <c:pt idx="16676">
                  <c:v>0</c:v>
                </c:pt>
                <c:pt idx="16677">
                  <c:v>0</c:v>
                </c:pt>
                <c:pt idx="16678">
                  <c:v>-0.62000000000000399</c:v>
                </c:pt>
                <c:pt idx="16679">
                  <c:v>-0.12400000000002299</c:v>
                </c:pt>
                <c:pt idx="16680">
                  <c:v>0</c:v>
                </c:pt>
                <c:pt idx="16681">
                  <c:v>-0.37299999999999001</c:v>
                </c:pt>
                <c:pt idx="16682">
                  <c:v>0</c:v>
                </c:pt>
                <c:pt idx="16683">
                  <c:v>0.74500000000000399</c:v>
                </c:pt>
                <c:pt idx="16684">
                  <c:v>0</c:v>
                </c:pt>
                <c:pt idx="16685">
                  <c:v>0</c:v>
                </c:pt>
                <c:pt idx="16686">
                  <c:v>0</c:v>
                </c:pt>
                <c:pt idx="16687">
                  <c:v>-0.37300000000004702</c:v>
                </c:pt>
                <c:pt idx="16688">
                  <c:v>0</c:v>
                </c:pt>
                <c:pt idx="16689">
                  <c:v>0.37300000000004702</c:v>
                </c:pt>
                <c:pt idx="16690">
                  <c:v>0</c:v>
                </c:pt>
                <c:pt idx="16691">
                  <c:v>0</c:v>
                </c:pt>
                <c:pt idx="16692">
                  <c:v>0</c:v>
                </c:pt>
                <c:pt idx="16693">
                  <c:v>0</c:v>
                </c:pt>
                <c:pt idx="16694">
                  <c:v>0</c:v>
                </c:pt>
                <c:pt idx="16695">
                  <c:v>0</c:v>
                </c:pt>
                <c:pt idx="16696">
                  <c:v>-0.12400000000002299</c:v>
                </c:pt>
                <c:pt idx="16697">
                  <c:v>-0.24799999999999001</c:v>
                </c:pt>
                <c:pt idx="16698">
                  <c:v>0</c:v>
                </c:pt>
                <c:pt idx="16699">
                  <c:v>-0.125</c:v>
                </c:pt>
                <c:pt idx="16700">
                  <c:v>1.6139999999999699</c:v>
                </c:pt>
                <c:pt idx="16701">
                  <c:v>0</c:v>
                </c:pt>
                <c:pt idx="16702">
                  <c:v>0</c:v>
                </c:pt>
                <c:pt idx="16703">
                  <c:v>0</c:v>
                </c:pt>
                <c:pt idx="16704">
                  <c:v>0</c:v>
                </c:pt>
                <c:pt idx="16705">
                  <c:v>0</c:v>
                </c:pt>
                <c:pt idx="16706">
                  <c:v>-0.74400000000002797</c:v>
                </c:pt>
                <c:pt idx="16707">
                  <c:v>0</c:v>
                </c:pt>
                <c:pt idx="16708">
                  <c:v>-0.74500000000000399</c:v>
                </c:pt>
                <c:pt idx="16709">
                  <c:v>-1.11700000000001</c:v>
                </c:pt>
                <c:pt idx="16710">
                  <c:v>-0.24799999999999001</c:v>
                </c:pt>
                <c:pt idx="16711">
                  <c:v>0</c:v>
                </c:pt>
                <c:pt idx="16712">
                  <c:v>0</c:v>
                </c:pt>
                <c:pt idx="16713">
                  <c:v>0</c:v>
                </c:pt>
                <c:pt idx="16714">
                  <c:v>0</c:v>
                </c:pt>
                <c:pt idx="16715">
                  <c:v>-0.74400000000002797</c:v>
                </c:pt>
                <c:pt idx="16716">
                  <c:v>0</c:v>
                </c:pt>
                <c:pt idx="16717">
                  <c:v>0.74400000000002797</c:v>
                </c:pt>
                <c:pt idx="16718">
                  <c:v>0</c:v>
                </c:pt>
                <c:pt idx="16719">
                  <c:v>-1.365</c:v>
                </c:pt>
                <c:pt idx="16720">
                  <c:v>0</c:v>
                </c:pt>
                <c:pt idx="16721">
                  <c:v>0</c:v>
                </c:pt>
                <c:pt idx="16722">
                  <c:v>0</c:v>
                </c:pt>
                <c:pt idx="16723">
                  <c:v>0</c:v>
                </c:pt>
                <c:pt idx="16724">
                  <c:v>0.37299999999999001</c:v>
                </c:pt>
                <c:pt idx="16725">
                  <c:v>0.49599999999998001</c:v>
                </c:pt>
                <c:pt idx="16726">
                  <c:v>0</c:v>
                </c:pt>
                <c:pt idx="16727">
                  <c:v>0</c:v>
                </c:pt>
                <c:pt idx="16728">
                  <c:v>0.12400000000002299</c:v>
                </c:pt>
                <c:pt idx="16729">
                  <c:v>0</c:v>
                </c:pt>
                <c:pt idx="16730">
                  <c:v>0</c:v>
                </c:pt>
                <c:pt idx="16731">
                  <c:v>0</c:v>
                </c:pt>
                <c:pt idx="16732">
                  <c:v>-0.49600000000003702</c:v>
                </c:pt>
                <c:pt idx="16733">
                  <c:v>-0.74499999999994704</c:v>
                </c:pt>
                <c:pt idx="16734">
                  <c:v>0</c:v>
                </c:pt>
                <c:pt idx="16735">
                  <c:v>0.123999999999966</c:v>
                </c:pt>
                <c:pt idx="16736">
                  <c:v>0</c:v>
                </c:pt>
                <c:pt idx="16737">
                  <c:v>0</c:v>
                </c:pt>
                <c:pt idx="16738">
                  <c:v>0</c:v>
                </c:pt>
                <c:pt idx="16739">
                  <c:v>0</c:v>
                </c:pt>
                <c:pt idx="16740">
                  <c:v>0</c:v>
                </c:pt>
                <c:pt idx="16741">
                  <c:v>1.36499999999995</c:v>
                </c:pt>
                <c:pt idx="16742">
                  <c:v>-0.24799999999999001</c:v>
                </c:pt>
                <c:pt idx="16743">
                  <c:v>0.62000000000000399</c:v>
                </c:pt>
                <c:pt idx="16744">
                  <c:v>0</c:v>
                </c:pt>
                <c:pt idx="16745">
                  <c:v>0</c:v>
                </c:pt>
                <c:pt idx="16746">
                  <c:v>-0.24799999999999001</c:v>
                </c:pt>
                <c:pt idx="16747">
                  <c:v>0</c:v>
                </c:pt>
                <c:pt idx="16748">
                  <c:v>0</c:v>
                </c:pt>
                <c:pt idx="16749">
                  <c:v>0</c:v>
                </c:pt>
                <c:pt idx="16750">
                  <c:v>0</c:v>
                </c:pt>
                <c:pt idx="16751">
                  <c:v>0</c:v>
                </c:pt>
                <c:pt idx="16752">
                  <c:v>0.37200000000001399</c:v>
                </c:pt>
                <c:pt idx="16753">
                  <c:v>0</c:v>
                </c:pt>
                <c:pt idx="16754">
                  <c:v>-0.24799999999999001</c:v>
                </c:pt>
                <c:pt idx="16755">
                  <c:v>0</c:v>
                </c:pt>
                <c:pt idx="16756">
                  <c:v>0</c:v>
                </c:pt>
                <c:pt idx="16757">
                  <c:v>0</c:v>
                </c:pt>
                <c:pt idx="16758">
                  <c:v>0</c:v>
                </c:pt>
                <c:pt idx="16759">
                  <c:v>0.123999999999966</c:v>
                </c:pt>
                <c:pt idx="16760">
                  <c:v>0</c:v>
                </c:pt>
                <c:pt idx="16761">
                  <c:v>0.62100000000003697</c:v>
                </c:pt>
                <c:pt idx="16762">
                  <c:v>0</c:v>
                </c:pt>
                <c:pt idx="16763">
                  <c:v>-1.24200000000001</c:v>
                </c:pt>
                <c:pt idx="16764">
                  <c:v>0</c:v>
                </c:pt>
                <c:pt idx="16765">
                  <c:v>0</c:v>
                </c:pt>
                <c:pt idx="16766">
                  <c:v>0</c:v>
                </c:pt>
                <c:pt idx="16767">
                  <c:v>0</c:v>
                </c:pt>
                <c:pt idx="16768">
                  <c:v>0</c:v>
                </c:pt>
                <c:pt idx="16769">
                  <c:v>0.49700000000001399</c:v>
                </c:pt>
                <c:pt idx="16770">
                  <c:v>0</c:v>
                </c:pt>
                <c:pt idx="16771">
                  <c:v>0</c:v>
                </c:pt>
                <c:pt idx="16772">
                  <c:v>0.37200000000001399</c:v>
                </c:pt>
                <c:pt idx="16773">
                  <c:v>1.49</c:v>
                </c:pt>
                <c:pt idx="16774">
                  <c:v>0</c:v>
                </c:pt>
                <c:pt idx="16775">
                  <c:v>0</c:v>
                </c:pt>
                <c:pt idx="16776">
                  <c:v>0</c:v>
                </c:pt>
                <c:pt idx="16777">
                  <c:v>0</c:v>
                </c:pt>
                <c:pt idx="16778">
                  <c:v>0</c:v>
                </c:pt>
                <c:pt idx="16779">
                  <c:v>0</c:v>
                </c:pt>
                <c:pt idx="16780">
                  <c:v>-1.8620000000000201</c:v>
                </c:pt>
                <c:pt idx="16781">
                  <c:v>0</c:v>
                </c:pt>
                <c:pt idx="16782">
                  <c:v>0.24900000000002301</c:v>
                </c:pt>
                <c:pt idx="16783">
                  <c:v>0</c:v>
                </c:pt>
                <c:pt idx="16784">
                  <c:v>0</c:v>
                </c:pt>
                <c:pt idx="16785">
                  <c:v>0</c:v>
                </c:pt>
                <c:pt idx="16786">
                  <c:v>0</c:v>
                </c:pt>
                <c:pt idx="16787">
                  <c:v>0</c:v>
                </c:pt>
                <c:pt idx="16788">
                  <c:v>0</c:v>
                </c:pt>
                <c:pt idx="16789">
                  <c:v>0</c:v>
                </c:pt>
                <c:pt idx="16790">
                  <c:v>0</c:v>
                </c:pt>
                <c:pt idx="16791">
                  <c:v>-0.49600000000003702</c:v>
                </c:pt>
                <c:pt idx="16792">
                  <c:v>0</c:v>
                </c:pt>
                <c:pt idx="16793">
                  <c:v>0</c:v>
                </c:pt>
                <c:pt idx="16794">
                  <c:v>0</c:v>
                </c:pt>
                <c:pt idx="16795">
                  <c:v>0.37299999999999001</c:v>
                </c:pt>
                <c:pt idx="16796">
                  <c:v>0.24799999999999001</c:v>
                </c:pt>
                <c:pt idx="16797">
                  <c:v>0.992999999999995</c:v>
                </c:pt>
                <c:pt idx="16798">
                  <c:v>-0.24900000000002301</c:v>
                </c:pt>
                <c:pt idx="16799">
                  <c:v>0</c:v>
                </c:pt>
                <c:pt idx="16800">
                  <c:v>0</c:v>
                </c:pt>
                <c:pt idx="16801">
                  <c:v>0</c:v>
                </c:pt>
                <c:pt idx="16802">
                  <c:v>0</c:v>
                </c:pt>
                <c:pt idx="16803">
                  <c:v>0</c:v>
                </c:pt>
                <c:pt idx="16804">
                  <c:v>-0.123999999999966</c:v>
                </c:pt>
                <c:pt idx="16805">
                  <c:v>-0.62000000000000399</c:v>
                </c:pt>
                <c:pt idx="16806">
                  <c:v>0</c:v>
                </c:pt>
                <c:pt idx="16807">
                  <c:v>0.37199999999995698</c:v>
                </c:pt>
                <c:pt idx="16808">
                  <c:v>0</c:v>
                </c:pt>
                <c:pt idx="16809">
                  <c:v>-0.49599999999998001</c:v>
                </c:pt>
                <c:pt idx="16810">
                  <c:v>0</c:v>
                </c:pt>
                <c:pt idx="16811">
                  <c:v>0</c:v>
                </c:pt>
                <c:pt idx="16812">
                  <c:v>0</c:v>
                </c:pt>
                <c:pt idx="16813">
                  <c:v>0.12400000000002299</c:v>
                </c:pt>
                <c:pt idx="16814">
                  <c:v>-0.86900000000002797</c:v>
                </c:pt>
                <c:pt idx="16815">
                  <c:v>0.992999999999995</c:v>
                </c:pt>
                <c:pt idx="16816">
                  <c:v>-0.62000000000000399</c:v>
                </c:pt>
                <c:pt idx="16817">
                  <c:v>0.62000000000000399</c:v>
                </c:pt>
                <c:pt idx="16818">
                  <c:v>-0.62000000000000399</c:v>
                </c:pt>
                <c:pt idx="16819">
                  <c:v>0</c:v>
                </c:pt>
                <c:pt idx="16820">
                  <c:v>0</c:v>
                </c:pt>
                <c:pt idx="16821">
                  <c:v>0</c:v>
                </c:pt>
                <c:pt idx="16822">
                  <c:v>0.992999999999995</c:v>
                </c:pt>
                <c:pt idx="16823">
                  <c:v>0.12400000000002299</c:v>
                </c:pt>
                <c:pt idx="16824">
                  <c:v>1.86099999999999</c:v>
                </c:pt>
                <c:pt idx="16825">
                  <c:v>0</c:v>
                </c:pt>
                <c:pt idx="16826">
                  <c:v>-1.11699999999996</c:v>
                </c:pt>
                <c:pt idx="16827">
                  <c:v>-1.7370000000000201</c:v>
                </c:pt>
                <c:pt idx="16828">
                  <c:v>0</c:v>
                </c:pt>
                <c:pt idx="16829">
                  <c:v>0</c:v>
                </c:pt>
                <c:pt idx="16830">
                  <c:v>0</c:v>
                </c:pt>
                <c:pt idx="16831">
                  <c:v>0</c:v>
                </c:pt>
                <c:pt idx="16832">
                  <c:v>0</c:v>
                </c:pt>
                <c:pt idx="16833">
                  <c:v>0.62000000000000399</c:v>
                </c:pt>
                <c:pt idx="16834">
                  <c:v>-0.62000000000000399</c:v>
                </c:pt>
                <c:pt idx="16835">
                  <c:v>0</c:v>
                </c:pt>
                <c:pt idx="16836">
                  <c:v>-0.62100000000003697</c:v>
                </c:pt>
                <c:pt idx="16837">
                  <c:v>0</c:v>
                </c:pt>
                <c:pt idx="16838">
                  <c:v>0</c:v>
                </c:pt>
                <c:pt idx="16839">
                  <c:v>0</c:v>
                </c:pt>
                <c:pt idx="16840">
                  <c:v>-0.86900000000002797</c:v>
                </c:pt>
                <c:pt idx="16841">
                  <c:v>0</c:v>
                </c:pt>
                <c:pt idx="16842">
                  <c:v>-0.74500000000000399</c:v>
                </c:pt>
                <c:pt idx="16843">
                  <c:v>1.6140000000000301</c:v>
                </c:pt>
                <c:pt idx="16844">
                  <c:v>0</c:v>
                </c:pt>
                <c:pt idx="16845">
                  <c:v>0</c:v>
                </c:pt>
                <c:pt idx="16846">
                  <c:v>0</c:v>
                </c:pt>
                <c:pt idx="16847">
                  <c:v>0</c:v>
                </c:pt>
                <c:pt idx="16848">
                  <c:v>0</c:v>
                </c:pt>
                <c:pt idx="16849">
                  <c:v>0.123999999999966</c:v>
                </c:pt>
                <c:pt idx="16850">
                  <c:v>0</c:v>
                </c:pt>
                <c:pt idx="16851">
                  <c:v>-0.992999999999995</c:v>
                </c:pt>
                <c:pt idx="16852">
                  <c:v>-0.12400000000002299</c:v>
                </c:pt>
                <c:pt idx="16853">
                  <c:v>-0.74499999999994704</c:v>
                </c:pt>
                <c:pt idx="16854">
                  <c:v>0.62099999999998001</c:v>
                </c:pt>
                <c:pt idx="16855">
                  <c:v>0</c:v>
                </c:pt>
                <c:pt idx="16856">
                  <c:v>0</c:v>
                </c:pt>
                <c:pt idx="16857">
                  <c:v>0</c:v>
                </c:pt>
                <c:pt idx="16858">
                  <c:v>0</c:v>
                </c:pt>
                <c:pt idx="16859">
                  <c:v>0.37200000000001399</c:v>
                </c:pt>
                <c:pt idx="16860">
                  <c:v>0</c:v>
                </c:pt>
                <c:pt idx="16861">
                  <c:v>-2.1100000000000101</c:v>
                </c:pt>
                <c:pt idx="16862">
                  <c:v>0</c:v>
                </c:pt>
                <c:pt idx="16863">
                  <c:v>0.992999999999995</c:v>
                </c:pt>
                <c:pt idx="16864">
                  <c:v>0</c:v>
                </c:pt>
                <c:pt idx="16865">
                  <c:v>0</c:v>
                </c:pt>
                <c:pt idx="16866">
                  <c:v>0</c:v>
                </c:pt>
                <c:pt idx="16867">
                  <c:v>0</c:v>
                </c:pt>
                <c:pt idx="16868">
                  <c:v>-0.99199999999996102</c:v>
                </c:pt>
                <c:pt idx="16869">
                  <c:v>0</c:v>
                </c:pt>
                <c:pt idx="16870">
                  <c:v>1.11699999999996</c:v>
                </c:pt>
                <c:pt idx="16871">
                  <c:v>0</c:v>
                </c:pt>
                <c:pt idx="16872">
                  <c:v>0.62000000000000399</c:v>
                </c:pt>
                <c:pt idx="16873">
                  <c:v>0</c:v>
                </c:pt>
                <c:pt idx="16874">
                  <c:v>0</c:v>
                </c:pt>
                <c:pt idx="16875">
                  <c:v>0</c:v>
                </c:pt>
                <c:pt idx="16876">
                  <c:v>0.74500000000000399</c:v>
                </c:pt>
                <c:pt idx="16877">
                  <c:v>0</c:v>
                </c:pt>
                <c:pt idx="16878">
                  <c:v>0</c:v>
                </c:pt>
                <c:pt idx="16879">
                  <c:v>-0.62100000000003697</c:v>
                </c:pt>
                <c:pt idx="16880">
                  <c:v>0.74500000000000399</c:v>
                </c:pt>
                <c:pt idx="16881">
                  <c:v>-0.24799999999999001</c:v>
                </c:pt>
                <c:pt idx="16882">
                  <c:v>0</c:v>
                </c:pt>
                <c:pt idx="16883">
                  <c:v>0</c:v>
                </c:pt>
                <c:pt idx="16884">
                  <c:v>0</c:v>
                </c:pt>
                <c:pt idx="16885">
                  <c:v>0</c:v>
                </c:pt>
                <c:pt idx="16886">
                  <c:v>-0.62000000000000399</c:v>
                </c:pt>
                <c:pt idx="16887">
                  <c:v>0</c:v>
                </c:pt>
                <c:pt idx="16888">
                  <c:v>-0.24799999999999001</c:v>
                </c:pt>
                <c:pt idx="16889">
                  <c:v>0.99200000000001798</c:v>
                </c:pt>
                <c:pt idx="16890">
                  <c:v>-1.365</c:v>
                </c:pt>
                <c:pt idx="16891">
                  <c:v>0</c:v>
                </c:pt>
                <c:pt idx="16892">
                  <c:v>0</c:v>
                </c:pt>
                <c:pt idx="16893">
                  <c:v>0</c:v>
                </c:pt>
                <c:pt idx="16894">
                  <c:v>0</c:v>
                </c:pt>
                <c:pt idx="16895">
                  <c:v>0</c:v>
                </c:pt>
                <c:pt idx="16896">
                  <c:v>-0.123999999999966</c:v>
                </c:pt>
                <c:pt idx="16897">
                  <c:v>0.37299999999999001</c:v>
                </c:pt>
                <c:pt idx="16898">
                  <c:v>0.12400000000002299</c:v>
                </c:pt>
                <c:pt idx="16899">
                  <c:v>0</c:v>
                </c:pt>
                <c:pt idx="16900">
                  <c:v>0</c:v>
                </c:pt>
                <c:pt idx="16901">
                  <c:v>0</c:v>
                </c:pt>
                <c:pt idx="16902">
                  <c:v>0</c:v>
                </c:pt>
                <c:pt idx="16903">
                  <c:v>-1.98600000000004</c:v>
                </c:pt>
                <c:pt idx="16904">
                  <c:v>0</c:v>
                </c:pt>
                <c:pt idx="16905">
                  <c:v>0.37300000000004702</c:v>
                </c:pt>
                <c:pt idx="16906">
                  <c:v>0.123999999999966</c:v>
                </c:pt>
                <c:pt idx="16907">
                  <c:v>0</c:v>
                </c:pt>
                <c:pt idx="16908">
                  <c:v>-0.49700000000001399</c:v>
                </c:pt>
                <c:pt idx="16909">
                  <c:v>0</c:v>
                </c:pt>
                <c:pt idx="16910">
                  <c:v>0</c:v>
                </c:pt>
                <c:pt idx="16911">
                  <c:v>0</c:v>
                </c:pt>
                <c:pt idx="16912">
                  <c:v>-0.62100000000003697</c:v>
                </c:pt>
                <c:pt idx="16913">
                  <c:v>0</c:v>
                </c:pt>
                <c:pt idx="16914">
                  <c:v>2.2340000000000302</c:v>
                </c:pt>
                <c:pt idx="16915">
                  <c:v>1.24200000000001</c:v>
                </c:pt>
                <c:pt idx="16916">
                  <c:v>0</c:v>
                </c:pt>
                <c:pt idx="16917">
                  <c:v>-1.24200000000001</c:v>
                </c:pt>
                <c:pt idx="16918">
                  <c:v>0</c:v>
                </c:pt>
                <c:pt idx="16919">
                  <c:v>0</c:v>
                </c:pt>
                <c:pt idx="16920">
                  <c:v>0</c:v>
                </c:pt>
                <c:pt idx="16921">
                  <c:v>0</c:v>
                </c:pt>
                <c:pt idx="16922">
                  <c:v>-3.1020000000000301</c:v>
                </c:pt>
                <c:pt idx="16923">
                  <c:v>0</c:v>
                </c:pt>
                <c:pt idx="16924">
                  <c:v>2.6059999999999901</c:v>
                </c:pt>
                <c:pt idx="16925">
                  <c:v>0.24800000000004699</c:v>
                </c:pt>
                <c:pt idx="16926">
                  <c:v>-0.24800000000004699</c:v>
                </c:pt>
                <c:pt idx="16927">
                  <c:v>0</c:v>
                </c:pt>
                <c:pt idx="16928">
                  <c:v>0</c:v>
                </c:pt>
                <c:pt idx="16929">
                  <c:v>0</c:v>
                </c:pt>
                <c:pt idx="16930">
                  <c:v>-0.867999999999995</c:v>
                </c:pt>
                <c:pt idx="16931">
                  <c:v>0</c:v>
                </c:pt>
                <c:pt idx="16932">
                  <c:v>1.36499999999995</c:v>
                </c:pt>
                <c:pt idx="16933">
                  <c:v>0</c:v>
                </c:pt>
                <c:pt idx="16934">
                  <c:v>-1.8619999999999599</c:v>
                </c:pt>
                <c:pt idx="16935">
                  <c:v>0</c:v>
                </c:pt>
                <c:pt idx="16936">
                  <c:v>0</c:v>
                </c:pt>
                <c:pt idx="16937">
                  <c:v>0</c:v>
                </c:pt>
                <c:pt idx="16938">
                  <c:v>0</c:v>
                </c:pt>
                <c:pt idx="16939">
                  <c:v>0.86899999999997102</c:v>
                </c:pt>
                <c:pt idx="16940">
                  <c:v>0</c:v>
                </c:pt>
                <c:pt idx="16941">
                  <c:v>34.006999999999998</c:v>
                </c:pt>
                <c:pt idx="16942">
                  <c:v>29.9119999999999</c:v>
                </c:pt>
                <c:pt idx="16943">
                  <c:v>16.879000000000001</c:v>
                </c:pt>
                <c:pt idx="16944">
                  <c:v>0</c:v>
                </c:pt>
                <c:pt idx="16945">
                  <c:v>0</c:v>
                </c:pt>
                <c:pt idx="16946">
                  <c:v>0</c:v>
                </c:pt>
                <c:pt idx="16947">
                  <c:v>0</c:v>
                </c:pt>
                <c:pt idx="16948">
                  <c:v>1.3660000000000401</c:v>
                </c:pt>
                <c:pt idx="16949">
                  <c:v>0.37199999999995698</c:v>
                </c:pt>
                <c:pt idx="16950">
                  <c:v>0</c:v>
                </c:pt>
                <c:pt idx="16951">
                  <c:v>-1.2409999999999799</c:v>
                </c:pt>
                <c:pt idx="16952">
                  <c:v>0</c:v>
                </c:pt>
                <c:pt idx="16953">
                  <c:v>0.24799999999999001</c:v>
                </c:pt>
                <c:pt idx="16954">
                  <c:v>0</c:v>
                </c:pt>
                <c:pt idx="16955">
                  <c:v>0</c:v>
                </c:pt>
                <c:pt idx="16956">
                  <c:v>0</c:v>
                </c:pt>
                <c:pt idx="16957">
                  <c:v>0</c:v>
                </c:pt>
                <c:pt idx="16958">
                  <c:v>-0.125</c:v>
                </c:pt>
                <c:pt idx="16959">
                  <c:v>0</c:v>
                </c:pt>
                <c:pt idx="16960">
                  <c:v>-0.62000000000000399</c:v>
                </c:pt>
                <c:pt idx="16961">
                  <c:v>0</c:v>
                </c:pt>
                <c:pt idx="16962">
                  <c:v>1.8619999999999599</c:v>
                </c:pt>
                <c:pt idx="16963">
                  <c:v>0</c:v>
                </c:pt>
                <c:pt idx="16964">
                  <c:v>0</c:v>
                </c:pt>
                <c:pt idx="16965">
                  <c:v>0</c:v>
                </c:pt>
                <c:pt idx="16966">
                  <c:v>0.12400000000002299</c:v>
                </c:pt>
                <c:pt idx="16967">
                  <c:v>0.49599999999998001</c:v>
                </c:pt>
                <c:pt idx="16968">
                  <c:v>0</c:v>
                </c:pt>
                <c:pt idx="16969">
                  <c:v>-0.992999999999995</c:v>
                </c:pt>
                <c:pt idx="16970">
                  <c:v>-1.11699999999996</c:v>
                </c:pt>
                <c:pt idx="16971">
                  <c:v>0</c:v>
                </c:pt>
                <c:pt idx="16972">
                  <c:v>0</c:v>
                </c:pt>
                <c:pt idx="16973">
                  <c:v>0</c:v>
                </c:pt>
                <c:pt idx="16974">
                  <c:v>0</c:v>
                </c:pt>
                <c:pt idx="16975">
                  <c:v>0.74500000000000399</c:v>
                </c:pt>
                <c:pt idx="16976">
                  <c:v>0</c:v>
                </c:pt>
                <c:pt idx="16977">
                  <c:v>-0.49699999999995698</c:v>
                </c:pt>
                <c:pt idx="16978">
                  <c:v>-0.74400000000002797</c:v>
                </c:pt>
                <c:pt idx="16979">
                  <c:v>0.74400000000002797</c:v>
                </c:pt>
                <c:pt idx="16980">
                  <c:v>0</c:v>
                </c:pt>
                <c:pt idx="16981">
                  <c:v>0</c:v>
                </c:pt>
                <c:pt idx="16982">
                  <c:v>0</c:v>
                </c:pt>
                <c:pt idx="16983">
                  <c:v>0</c:v>
                </c:pt>
                <c:pt idx="16984">
                  <c:v>3.3509999999999902</c:v>
                </c:pt>
                <c:pt idx="16985">
                  <c:v>0</c:v>
                </c:pt>
                <c:pt idx="16986">
                  <c:v>-0.62100000000003697</c:v>
                </c:pt>
                <c:pt idx="16987">
                  <c:v>0</c:v>
                </c:pt>
                <c:pt idx="16988">
                  <c:v>0</c:v>
                </c:pt>
                <c:pt idx="16989">
                  <c:v>0.74500000000000399</c:v>
                </c:pt>
                <c:pt idx="16990">
                  <c:v>0</c:v>
                </c:pt>
                <c:pt idx="16991">
                  <c:v>0</c:v>
                </c:pt>
                <c:pt idx="16992">
                  <c:v>0</c:v>
                </c:pt>
                <c:pt idx="16993">
                  <c:v>0</c:v>
                </c:pt>
                <c:pt idx="16994">
                  <c:v>-44.308999999999997</c:v>
                </c:pt>
                <c:pt idx="16995">
                  <c:v>-0.74500000000000399</c:v>
                </c:pt>
                <c:pt idx="16996">
                  <c:v>-0.37200000000001399</c:v>
                </c:pt>
                <c:pt idx="16997">
                  <c:v>0.37200000000001399</c:v>
                </c:pt>
                <c:pt idx="16998">
                  <c:v>-0.123999999999966</c:v>
                </c:pt>
                <c:pt idx="16999">
                  <c:v>0</c:v>
                </c:pt>
                <c:pt idx="17000">
                  <c:v>0</c:v>
                </c:pt>
                <c:pt idx="17001">
                  <c:v>0</c:v>
                </c:pt>
                <c:pt idx="17002">
                  <c:v>0</c:v>
                </c:pt>
                <c:pt idx="17003">
                  <c:v>-0.37200000000001399</c:v>
                </c:pt>
                <c:pt idx="17004">
                  <c:v>0</c:v>
                </c:pt>
                <c:pt idx="17005">
                  <c:v>0.86899999999997102</c:v>
                </c:pt>
                <c:pt idx="17006">
                  <c:v>0.37200000000001399</c:v>
                </c:pt>
                <c:pt idx="17007">
                  <c:v>-0.37200000000001399</c:v>
                </c:pt>
                <c:pt idx="17008">
                  <c:v>0</c:v>
                </c:pt>
                <c:pt idx="17009">
                  <c:v>0</c:v>
                </c:pt>
                <c:pt idx="17010">
                  <c:v>0</c:v>
                </c:pt>
                <c:pt idx="17011">
                  <c:v>-0.49600000000003702</c:v>
                </c:pt>
                <c:pt idx="17012">
                  <c:v>0</c:v>
                </c:pt>
                <c:pt idx="17013">
                  <c:v>0</c:v>
                </c:pt>
                <c:pt idx="17014">
                  <c:v>0.24800000000004699</c:v>
                </c:pt>
                <c:pt idx="17015">
                  <c:v>1.2409999999999799</c:v>
                </c:pt>
                <c:pt idx="17016">
                  <c:v>0</c:v>
                </c:pt>
                <c:pt idx="17017">
                  <c:v>0</c:v>
                </c:pt>
                <c:pt idx="17018">
                  <c:v>0</c:v>
                </c:pt>
                <c:pt idx="17019">
                  <c:v>0</c:v>
                </c:pt>
                <c:pt idx="17020">
                  <c:v>0</c:v>
                </c:pt>
                <c:pt idx="17021">
                  <c:v>-0.49600000000003702</c:v>
                </c:pt>
                <c:pt idx="17022">
                  <c:v>0</c:v>
                </c:pt>
                <c:pt idx="17023">
                  <c:v>0</c:v>
                </c:pt>
                <c:pt idx="17024">
                  <c:v>-0.24799999999999001</c:v>
                </c:pt>
                <c:pt idx="17025">
                  <c:v>-0.37299999999999001</c:v>
                </c:pt>
                <c:pt idx="17026">
                  <c:v>0</c:v>
                </c:pt>
                <c:pt idx="17027">
                  <c:v>0</c:v>
                </c:pt>
                <c:pt idx="17028">
                  <c:v>0</c:v>
                </c:pt>
                <c:pt idx="17029">
                  <c:v>-0.37200000000001399</c:v>
                </c:pt>
                <c:pt idx="17030">
                  <c:v>0</c:v>
                </c:pt>
                <c:pt idx="17031">
                  <c:v>-0.248999999999966</c:v>
                </c:pt>
                <c:pt idx="17032">
                  <c:v>0</c:v>
                </c:pt>
                <c:pt idx="17033">
                  <c:v>2.4830000000000001</c:v>
                </c:pt>
                <c:pt idx="17034">
                  <c:v>0</c:v>
                </c:pt>
                <c:pt idx="17035">
                  <c:v>0</c:v>
                </c:pt>
                <c:pt idx="17036">
                  <c:v>0</c:v>
                </c:pt>
                <c:pt idx="17037">
                  <c:v>0</c:v>
                </c:pt>
                <c:pt idx="17038">
                  <c:v>-0.99300000000005095</c:v>
                </c:pt>
                <c:pt idx="17039">
                  <c:v>0.99300000000005095</c:v>
                </c:pt>
                <c:pt idx="17040">
                  <c:v>-0.12400000000002299</c:v>
                </c:pt>
                <c:pt idx="17041">
                  <c:v>0</c:v>
                </c:pt>
                <c:pt idx="17042">
                  <c:v>-0.86900000000002797</c:v>
                </c:pt>
                <c:pt idx="17043">
                  <c:v>-1.2409999999999799</c:v>
                </c:pt>
                <c:pt idx="17044">
                  <c:v>0</c:v>
                </c:pt>
                <c:pt idx="17045">
                  <c:v>0</c:v>
                </c:pt>
                <c:pt idx="17046">
                  <c:v>0</c:v>
                </c:pt>
                <c:pt idx="17047">
                  <c:v>0</c:v>
                </c:pt>
                <c:pt idx="17048">
                  <c:v>0</c:v>
                </c:pt>
                <c:pt idx="17049">
                  <c:v>0.992999999999995</c:v>
                </c:pt>
                <c:pt idx="17050">
                  <c:v>-1.11699999999996</c:v>
                </c:pt>
                <c:pt idx="17051">
                  <c:v>0.123999999999966</c:v>
                </c:pt>
                <c:pt idx="17052">
                  <c:v>0</c:v>
                </c:pt>
                <c:pt idx="17053">
                  <c:v>0</c:v>
                </c:pt>
                <c:pt idx="17054">
                  <c:v>0</c:v>
                </c:pt>
                <c:pt idx="17055">
                  <c:v>0</c:v>
                </c:pt>
                <c:pt idx="17056">
                  <c:v>0</c:v>
                </c:pt>
                <c:pt idx="17057">
                  <c:v>0.49600000000003702</c:v>
                </c:pt>
                <c:pt idx="17058">
                  <c:v>0.49699999999995698</c:v>
                </c:pt>
                <c:pt idx="17059">
                  <c:v>0.62000000000000399</c:v>
                </c:pt>
                <c:pt idx="17060">
                  <c:v>0</c:v>
                </c:pt>
                <c:pt idx="17061">
                  <c:v>-0.49599999999998001</c:v>
                </c:pt>
                <c:pt idx="17062">
                  <c:v>0</c:v>
                </c:pt>
                <c:pt idx="17063">
                  <c:v>0</c:v>
                </c:pt>
                <c:pt idx="17064">
                  <c:v>0</c:v>
                </c:pt>
                <c:pt idx="17065">
                  <c:v>0</c:v>
                </c:pt>
                <c:pt idx="17066">
                  <c:v>1.4889999999999699</c:v>
                </c:pt>
                <c:pt idx="17067">
                  <c:v>0.74500000000000399</c:v>
                </c:pt>
                <c:pt idx="17068">
                  <c:v>0</c:v>
                </c:pt>
                <c:pt idx="17069">
                  <c:v>-0.125</c:v>
                </c:pt>
                <c:pt idx="17070">
                  <c:v>-0.24799999999999001</c:v>
                </c:pt>
                <c:pt idx="17071">
                  <c:v>0</c:v>
                </c:pt>
                <c:pt idx="17072">
                  <c:v>0</c:v>
                </c:pt>
                <c:pt idx="17073">
                  <c:v>0</c:v>
                </c:pt>
                <c:pt idx="17074">
                  <c:v>0</c:v>
                </c:pt>
                <c:pt idx="17075">
                  <c:v>0.992999999999995</c:v>
                </c:pt>
                <c:pt idx="17076">
                  <c:v>0</c:v>
                </c:pt>
                <c:pt idx="17077">
                  <c:v>-0.992999999999995</c:v>
                </c:pt>
                <c:pt idx="17078">
                  <c:v>-0.74400000000002797</c:v>
                </c:pt>
                <c:pt idx="17079">
                  <c:v>-0.37299999999999001</c:v>
                </c:pt>
                <c:pt idx="17080">
                  <c:v>0</c:v>
                </c:pt>
                <c:pt idx="17081">
                  <c:v>0</c:v>
                </c:pt>
                <c:pt idx="17082">
                  <c:v>0</c:v>
                </c:pt>
                <c:pt idx="17083">
                  <c:v>0.24800000000004699</c:v>
                </c:pt>
                <c:pt idx="17084">
                  <c:v>0.123999999999966</c:v>
                </c:pt>
                <c:pt idx="17085">
                  <c:v>-0.123999999999966</c:v>
                </c:pt>
                <c:pt idx="17086">
                  <c:v>0</c:v>
                </c:pt>
                <c:pt idx="17087">
                  <c:v>0</c:v>
                </c:pt>
                <c:pt idx="17088">
                  <c:v>0.123999999999966</c:v>
                </c:pt>
                <c:pt idx="17089">
                  <c:v>0</c:v>
                </c:pt>
                <c:pt idx="17090">
                  <c:v>0</c:v>
                </c:pt>
                <c:pt idx="17091">
                  <c:v>0</c:v>
                </c:pt>
                <c:pt idx="17092">
                  <c:v>0</c:v>
                </c:pt>
                <c:pt idx="17093">
                  <c:v>0.37200000000001399</c:v>
                </c:pt>
                <c:pt idx="17094">
                  <c:v>0.37299999999999001</c:v>
                </c:pt>
                <c:pt idx="17095">
                  <c:v>-0.37299999999999001</c:v>
                </c:pt>
                <c:pt idx="17096">
                  <c:v>-0.867999999999995</c:v>
                </c:pt>
                <c:pt idx="17097">
                  <c:v>0</c:v>
                </c:pt>
                <c:pt idx="17098">
                  <c:v>0</c:v>
                </c:pt>
                <c:pt idx="17099">
                  <c:v>0</c:v>
                </c:pt>
                <c:pt idx="17100">
                  <c:v>0</c:v>
                </c:pt>
                <c:pt idx="17101">
                  <c:v>0.24800000000004699</c:v>
                </c:pt>
                <c:pt idx="17102">
                  <c:v>-0.24800000000004699</c:v>
                </c:pt>
                <c:pt idx="17103">
                  <c:v>0.74500000000000399</c:v>
                </c:pt>
                <c:pt idx="17104">
                  <c:v>0</c:v>
                </c:pt>
                <c:pt idx="17105">
                  <c:v>0.12400000000002299</c:v>
                </c:pt>
                <c:pt idx="17106">
                  <c:v>9.4320000000000093</c:v>
                </c:pt>
                <c:pt idx="17107">
                  <c:v>0</c:v>
                </c:pt>
                <c:pt idx="17108">
                  <c:v>0</c:v>
                </c:pt>
                <c:pt idx="17109">
                  <c:v>0</c:v>
                </c:pt>
                <c:pt idx="17110">
                  <c:v>0.12400000000002299</c:v>
                </c:pt>
                <c:pt idx="17111">
                  <c:v>-0.12400000000002299</c:v>
                </c:pt>
                <c:pt idx="17112">
                  <c:v>-0.74500000000000399</c:v>
                </c:pt>
                <c:pt idx="17113">
                  <c:v>-1.365</c:v>
                </c:pt>
                <c:pt idx="17114">
                  <c:v>0</c:v>
                </c:pt>
                <c:pt idx="17115">
                  <c:v>0.37200000000001399</c:v>
                </c:pt>
                <c:pt idx="17116">
                  <c:v>0</c:v>
                </c:pt>
                <c:pt idx="17117">
                  <c:v>0</c:v>
                </c:pt>
                <c:pt idx="17118">
                  <c:v>0</c:v>
                </c:pt>
                <c:pt idx="17119">
                  <c:v>-0.37299999999999001</c:v>
                </c:pt>
                <c:pt idx="17120">
                  <c:v>-0.62000000000000399</c:v>
                </c:pt>
                <c:pt idx="17121">
                  <c:v>0</c:v>
                </c:pt>
                <c:pt idx="17122">
                  <c:v>0</c:v>
                </c:pt>
                <c:pt idx="17123">
                  <c:v>0</c:v>
                </c:pt>
                <c:pt idx="17124">
                  <c:v>0.49600000000003702</c:v>
                </c:pt>
                <c:pt idx="17125">
                  <c:v>0</c:v>
                </c:pt>
                <c:pt idx="17126">
                  <c:v>0</c:v>
                </c:pt>
                <c:pt idx="17127">
                  <c:v>0</c:v>
                </c:pt>
                <c:pt idx="17128">
                  <c:v>5.5849999999999698</c:v>
                </c:pt>
                <c:pt idx="17129">
                  <c:v>0</c:v>
                </c:pt>
                <c:pt idx="17130">
                  <c:v>0.62000000000000399</c:v>
                </c:pt>
                <c:pt idx="17131">
                  <c:v>0</c:v>
                </c:pt>
                <c:pt idx="17132">
                  <c:v>0.24900000000002301</c:v>
                </c:pt>
                <c:pt idx="17133">
                  <c:v>0</c:v>
                </c:pt>
                <c:pt idx="17134">
                  <c:v>0</c:v>
                </c:pt>
                <c:pt idx="17135">
                  <c:v>0</c:v>
                </c:pt>
                <c:pt idx="17136">
                  <c:v>0</c:v>
                </c:pt>
                <c:pt idx="17137">
                  <c:v>-0.12400000000002299</c:v>
                </c:pt>
                <c:pt idx="17138">
                  <c:v>-0.37199999999995698</c:v>
                </c:pt>
                <c:pt idx="17139">
                  <c:v>-0.37299999999999001</c:v>
                </c:pt>
                <c:pt idx="17140">
                  <c:v>0</c:v>
                </c:pt>
                <c:pt idx="17141">
                  <c:v>0</c:v>
                </c:pt>
                <c:pt idx="17142">
                  <c:v>0</c:v>
                </c:pt>
                <c:pt idx="17143">
                  <c:v>0</c:v>
                </c:pt>
                <c:pt idx="17144">
                  <c:v>0</c:v>
                </c:pt>
                <c:pt idx="17145">
                  <c:v>0</c:v>
                </c:pt>
                <c:pt idx="17146">
                  <c:v>0</c:v>
                </c:pt>
                <c:pt idx="17147">
                  <c:v>0</c:v>
                </c:pt>
                <c:pt idx="17148">
                  <c:v>-0.86900000000002797</c:v>
                </c:pt>
                <c:pt idx="17149">
                  <c:v>-0.24799999999999001</c:v>
                </c:pt>
                <c:pt idx="17150">
                  <c:v>0</c:v>
                </c:pt>
                <c:pt idx="17151">
                  <c:v>0.74500000000000399</c:v>
                </c:pt>
                <c:pt idx="17152">
                  <c:v>0</c:v>
                </c:pt>
                <c:pt idx="17153">
                  <c:v>0</c:v>
                </c:pt>
                <c:pt idx="17154">
                  <c:v>0</c:v>
                </c:pt>
                <c:pt idx="17155">
                  <c:v>0.86800000000005095</c:v>
                </c:pt>
                <c:pt idx="17156">
                  <c:v>-0.62000000000000399</c:v>
                </c:pt>
                <c:pt idx="17157">
                  <c:v>0.123999999999966</c:v>
                </c:pt>
                <c:pt idx="17158">
                  <c:v>-0.123999999999966</c:v>
                </c:pt>
                <c:pt idx="17159">
                  <c:v>0.123999999999966</c:v>
                </c:pt>
                <c:pt idx="17160">
                  <c:v>-0.123999999999966</c:v>
                </c:pt>
                <c:pt idx="17161">
                  <c:v>0</c:v>
                </c:pt>
                <c:pt idx="17162">
                  <c:v>0</c:v>
                </c:pt>
                <c:pt idx="17163">
                  <c:v>0</c:v>
                </c:pt>
                <c:pt idx="17164">
                  <c:v>0.49700000000001399</c:v>
                </c:pt>
                <c:pt idx="17165">
                  <c:v>-0.62099999999998001</c:v>
                </c:pt>
                <c:pt idx="17166">
                  <c:v>0.37299999999999001</c:v>
                </c:pt>
                <c:pt idx="17167">
                  <c:v>0</c:v>
                </c:pt>
                <c:pt idx="17168">
                  <c:v>0</c:v>
                </c:pt>
                <c:pt idx="17169">
                  <c:v>-0.125</c:v>
                </c:pt>
                <c:pt idx="17170">
                  <c:v>0</c:v>
                </c:pt>
                <c:pt idx="17171">
                  <c:v>0</c:v>
                </c:pt>
                <c:pt idx="17172">
                  <c:v>0</c:v>
                </c:pt>
                <c:pt idx="17173">
                  <c:v>-1.2409999999999799</c:v>
                </c:pt>
                <c:pt idx="17174">
                  <c:v>0</c:v>
                </c:pt>
                <c:pt idx="17175">
                  <c:v>0.24799999999999001</c:v>
                </c:pt>
                <c:pt idx="17176">
                  <c:v>0.62100000000003697</c:v>
                </c:pt>
                <c:pt idx="17177">
                  <c:v>1.9850000000000101</c:v>
                </c:pt>
                <c:pt idx="17178">
                  <c:v>0</c:v>
                </c:pt>
                <c:pt idx="17179">
                  <c:v>0</c:v>
                </c:pt>
                <c:pt idx="17180">
                  <c:v>0</c:v>
                </c:pt>
                <c:pt idx="17181">
                  <c:v>0</c:v>
                </c:pt>
                <c:pt idx="17182">
                  <c:v>0</c:v>
                </c:pt>
                <c:pt idx="17183">
                  <c:v>0</c:v>
                </c:pt>
                <c:pt idx="17184">
                  <c:v>-0.992999999999995</c:v>
                </c:pt>
                <c:pt idx="17185">
                  <c:v>0</c:v>
                </c:pt>
                <c:pt idx="17186">
                  <c:v>-0.248999999999966</c:v>
                </c:pt>
                <c:pt idx="17187">
                  <c:v>-0.62000000000000399</c:v>
                </c:pt>
                <c:pt idx="17188">
                  <c:v>0</c:v>
                </c:pt>
                <c:pt idx="17189">
                  <c:v>0</c:v>
                </c:pt>
                <c:pt idx="17190">
                  <c:v>0</c:v>
                </c:pt>
                <c:pt idx="17191">
                  <c:v>0</c:v>
                </c:pt>
                <c:pt idx="17192">
                  <c:v>0.12400000000002299</c:v>
                </c:pt>
                <c:pt idx="17193">
                  <c:v>0.123999999999966</c:v>
                </c:pt>
                <c:pt idx="17194">
                  <c:v>-0.123999999999966</c:v>
                </c:pt>
                <c:pt idx="17195">
                  <c:v>-0.49600000000003702</c:v>
                </c:pt>
                <c:pt idx="17196">
                  <c:v>0</c:v>
                </c:pt>
                <c:pt idx="17197">
                  <c:v>0</c:v>
                </c:pt>
                <c:pt idx="17198">
                  <c:v>0</c:v>
                </c:pt>
                <c:pt idx="17199">
                  <c:v>0</c:v>
                </c:pt>
                <c:pt idx="17200">
                  <c:v>0.99300000000005095</c:v>
                </c:pt>
                <c:pt idx="17201">
                  <c:v>-0.49700000000001399</c:v>
                </c:pt>
                <c:pt idx="17202">
                  <c:v>0.49700000000001399</c:v>
                </c:pt>
                <c:pt idx="17203">
                  <c:v>-0.49700000000001399</c:v>
                </c:pt>
                <c:pt idx="17204">
                  <c:v>0.992999999999995</c:v>
                </c:pt>
                <c:pt idx="17205">
                  <c:v>-0.24799999999999001</c:v>
                </c:pt>
                <c:pt idx="17206">
                  <c:v>0</c:v>
                </c:pt>
                <c:pt idx="17207">
                  <c:v>0</c:v>
                </c:pt>
                <c:pt idx="17208">
                  <c:v>0</c:v>
                </c:pt>
                <c:pt idx="17209">
                  <c:v>-1.8620000000000201</c:v>
                </c:pt>
                <c:pt idx="17210">
                  <c:v>0</c:v>
                </c:pt>
                <c:pt idx="17211">
                  <c:v>31.524999999999899</c:v>
                </c:pt>
                <c:pt idx="17212">
                  <c:v>50.515000000000001</c:v>
                </c:pt>
                <c:pt idx="17213">
                  <c:v>3.3509999999999902</c:v>
                </c:pt>
                <c:pt idx="17214">
                  <c:v>-3.3509999999999902</c:v>
                </c:pt>
                <c:pt idx="17215">
                  <c:v>0</c:v>
                </c:pt>
                <c:pt idx="17216">
                  <c:v>0</c:v>
                </c:pt>
                <c:pt idx="17217">
                  <c:v>0</c:v>
                </c:pt>
                <c:pt idx="17218">
                  <c:v>-0.37200000000001399</c:v>
                </c:pt>
                <c:pt idx="17219">
                  <c:v>0.37200000000001399</c:v>
                </c:pt>
                <c:pt idx="17220">
                  <c:v>0.37200000000001399</c:v>
                </c:pt>
                <c:pt idx="17221">
                  <c:v>0.49699999999995698</c:v>
                </c:pt>
                <c:pt idx="17222">
                  <c:v>-0.49699999999995698</c:v>
                </c:pt>
                <c:pt idx="17223">
                  <c:v>0.49699999999995698</c:v>
                </c:pt>
                <c:pt idx="17224">
                  <c:v>0</c:v>
                </c:pt>
                <c:pt idx="17225">
                  <c:v>0</c:v>
                </c:pt>
                <c:pt idx="17226">
                  <c:v>0</c:v>
                </c:pt>
                <c:pt idx="17227">
                  <c:v>0</c:v>
                </c:pt>
                <c:pt idx="17228">
                  <c:v>0.62099999999998001</c:v>
                </c:pt>
                <c:pt idx="17229">
                  <c:v>-0.49700000000001399</c:v>
                </c:pt>
                <c:pt idx="17230">
                  <c:v>0.62100000000003697</c:v>
                </c:pt>
                <c:pt idx="17231">
                  <c:v>0</c:v>
                </c:pt>
                <c:pt idx="17232">
                  <c:v>0</c:v>
                </c:pt>
                <c:pt idx="17233">
                  <c:v>0</c:v>
                </c:pt>
                <c:pt idx="17234">
                  <c:v>0</c:v>
                </c:pt>
                <c:pt idx="17235">
                  <c:v>0</c:v>
                </c:pt>
                <c:pt idx="17236">
                  <c:v>0.992999999999995</c:v>
                </c:pt>
                <c:pt idx="17237">
                  <c:v>0</c:v>
                </c:pt>
                <c:pt idx="17238">
                  <c:v>-0.49600000000003702</c:v>
                </c:pt>
                <c:pt idx="17239">
                  <c:v>-0.74500000000000399</c:v>
                </c:pt>
                <c:pt idx="17240">
                  <c:v>0</c:v>
                </c:pt>
                <c:pt idx="17241">
                  <c:v>0</c:v>
                </c:pt>
                <c:pt idx="17242">
                  <c:v>0</c:v>
                </c:pt>
                <c:pt idx="17243">
                  <c:v>0</c:v>
                </c:pt>
                <c:pt idx="17244">
                  <c:v>0</c:v>
                </c:pt>
                <c:pt idx="17245">
                  <c:v>0</c:v>
                </c:pt>
                <c:pt idx="17246">
                  <c:v>-0.12400000000002299</c:v>
                </c:pt>
                <c:pt idx="17247">
                  <c:v>0</c:v>
                </c:pt>
                <c:pt idx="17248">
                  <c:v>0</c:v>
                </c:pt>
                <c:pt idx="17249">
                  <c:v>1.365</c:v>
                </c:pt>
                <c:pt idx="17250">
                  <c:v>0.62100000000003697</c:v>
                </c:pt>
                <c:pt idx="17251">
                  <c:v>0</c:v>
                </c:pt>
                <c:pt idx="17252">
                  <c:v>0</c:v>
                </c:pt>
                <c:pt idx="17253">
                  <c:v>0</c:v>
                </c:pt>
                <c:pt idx="17254">
                  <c:v>-1.365</c:v>
                </c:pt>
                <c:pt idx="17255">
                  <c:v>-0.62000000000000399</c:v>
                </c:pt>
                <c:pt idx="17256">
                  <c:v>-0.37299999999999001</c:v>
                </c:pt>
                <c:pt idx="17257">
                  <c:v>0</c:v>
                </c:pt>
                <c:pt idx="17258">
                  <c:v>0.86899999999997102</c:v>
                </c:pt>
                <c:pt idx="17259">
                  <c:v>0</c:v>
                </c:pt>
                <c:pt idx="17260">
                  <c:v>0</c:v>
                </c:pt>
                <c:pt idx="17261">
                  <c:v>0</c:v>
                </c:pt>
                <c:pt idx="17262">
                  <c:v>0</c:v>
                </c:pt>
                <c:pt idx="17263">
                  <c:v>-0.12400000000002299</c:v>
                </c:pt>
                <c:pt idx="17264">
                  <c:v>-0.24799999999999001</c:v>
                </c:pt>
                <c:pt idx="17265">
                  <c:v>0.24799999999999001</c:v>
                </c:pt>
                <c:pt idx="17266">
                  <c:v>0.12400000000002299</c:v>
                </c:pt>
                <c:pt idx="17267">
                  <c:v>0.86899999999997102</c:v>
                </c:pt>
                <c:pt idx="17268">
                  <c:v>-0.86899999999997102</c:v>
                </c:pt>
                <c:pt idx="17269">
                  <c:v>0</c:v>
                </c:pt>
                <c:pt idx="17270">
                  <c:v>0</c:v>
                </c:pt>
                <c:pt idx="17271">
                  <c:v>0</c:v>
                </c:pt>
                <c:pt idx="17272">
                  <c:v>0.24800000000004699</c:v>
                </c:pt>
                <c:pt idx="17273">
                  <c:v>-0.24800000000004699</c:v>
                </c:pt>
                <c:pt idx="17274">
                  <c:v>-0.62000000000000399</c:v>
                </c:pt>
                <c:pt idx="17275">
                  <c:v>0</c:v>
                </c:pt>
                <c:pt idx="17276">
                  <c:v>0.86800000000005095</c:v>
                </c:pt>
                <c:pt idx="17277">
                  <c:v>0</c:v>
                </c:pt>
                <c:pt idx="17278">
                  <c:v>0</c:v>
                </c:pt>
                <c:pt idx="17279">
                  <c:v>0</c:v>
                </c:pt>
                <c:pt idx="17280">
                  <c:v>0</c:v>
                </c:pt>
                <c:pt idx="17281">
                  <c:v>-0.37200000000001399</c:v>
                </c:pt>
                <c:pt idx="17282">
                  <c:v>0</c:v>
                </c:pt>
                <c:pt idx="17283">
                  <c:v>0.37200000000001399</c:v>
                </c:pt>
                <c:pt idx="17284">
                  <c:v>0.86899999999997102</c:v>
                </c:pt>
                <c:pt idx="17285">
                  <c:v>0</c:v>
                </c:pt>
                <c:pt idx="17286">
                  <c:v>-0.74500000000000399</c:v>
                </c:pt>
                <c:pt idx="17287">
                  <c:v>0</c:v>
                </c:pt>
                <c:pt idx="17288">
                  <c:v>0</c:v>
                </c:pt>
                <c:pt idx="17289">
                  <c:v>0</c:v>
                </c:pt>
                <c:pt idx="17290">
                  <c:v>0.86899999999997102</c:v>
                </c:pt>
                <c:pt idx="17291">
                  <c:v>0</c:v>
                </c:pt>
                <c:pt idx="17292">
                  <c:v>0.37299999999999001</c:v>
                </c:pt>
                <c:pt idx="17293">
                  <c:v>-0.62099999999998001</c:v>
                </c:pt>
                <c:pt idx="17294">
                  <c:v>1.98599999999999</c:v>
                </c:pt>
                <c:pt idx="17295">
                  <c:v>-1.49</c:v>
                </c:pt>
                <c:pt idx="17296">
                  <c:v>0</c:v>
                </c:pt>
                <c:pt idx="17297">
                  <c:v>0</c:v>
                </c:pt>
                <c:pt idx="17298">
                  <c:v>0</c:v>
                </c:pt>
                <c:pt idx="17299">
                  <c:v>0</c:v>
                </c:pt>
                <c:pt idx="17300">
                  <c:v>0</c:v>
                </c:pt>
                <c:pt idx="17301">
                  <c:v>0</c:v>
                </c:pt>
                <c:pt idx="17302">
                  <c:v>-0.49700000000001399</c:v>
                </c:pt>
                <c:pt idx="17303">
                  <c:v>0</c:v>
                </c:pt>
                <c:pt idx="17304">
                  <c:v>-0.49600000000003702</c:v>
                </c:pt>
                <c:pt idx="17305">
                  <c:v>0</c:v>
                </c:pt>
                <c:pt idx="17306">
                  <c:v>0</c:v>
                </c:pt>
                <c:pt idx="17307">
                  <c:v>0</c:v>
                </c:pt>
                <c:pt idx="17308">
                  <c:v>7.9429999999999801</c:v>
                </c:pt>
                <c:pt idx="17309">
                  <c:v>0</c:v>
                </c:pt>
                <c:pt idx="17310">
                  <c:v>-6.3299999999999796</c:v>
                </c:pt>
                <c:pt idx="17311">
                  <c:v>-1.8620000000000201</c:v>
                </c:pt>
                <c:pt idx="17312">
                  <c:v>0</c:v>
                </c:pt>
                <c:pt idx="17313">
                  <c:v>0</c:v>
                </c:pt>
                <c:pt idx="17314">
                  <c:v>0</c:v>
                </c:pt>
                <c:pt idx="17315">
                  <c:v>0</c:v>
                </c:pt>
                <c:pt idx="17316">
                  <c:v>0</c:v>
                </c:pt>
                <c:pt idx="17317">
                  <c:v>2.4830000000000001</c:v>
                </c:pt>
                <c:pt idx="17318">
                  <c:v>0</c:v>
                </c:pt>
                <c:pt idx="17319">
                  <c:v>0.123999999999966</c:v>
                </c:pt>
                <c:pt idx="17320">
                  <c:v>-0.992999999999995</c:v>
                </c:pt>
                <c:pt idx="17321">
                  <c:v>0.62000000000000399</c:v>
                </c:pt>
                <c:pt idx="17322">
                  <c:v>0</c:v>
                </c:pt>
                <c:pt idx="17323">
                  <c:v>0</c:v>
                </c:pt>
                <c:pt idx="17324">
                  <c:v>0</c:v>
                </c:pt>
                <c:pt idx="17325">
                  <c:v>0</c:v>
                </c:pt>
                <c:pt idx="17326">
                  <c:v>-1.11699999999996</c:v>
                </c:pt>
                <c:pt idx="17327">
                  <c:v>-0.24900000000002301</c:v>
                </c:pt>
                <c:pt idx="17328">
                  <c:v>-0.62000000000000399</c:v>
                </c:pt>
                <c:pt idx="17329">
                  <c:v>-0.992999999999995</c:v>
                </c:pt>
                <c:pt idx="17330">
                  <c:v>0.86900000000002797</c:v>
                </c:pt>
                <c:pt idx="17331">
                  <c:v>0</c:v>
                </c:pt>
                <c:pt idx="17332">
                  <c:v>0</c:v>
                </c:pt>
                <c:pt idx="17333">
                  <c:v>0</c:v>
                </c:pt>
                <c:pt idx="17334">
                  <c:v>0</c:v>
                </c:pt>
                <c:pt idx="17335">
                  <c:v>0.37299999999999001</c:v>
                </c:pt>
                <c:pt idx="17336">
                  <c:v>0</c:v>
                </c:pt>
                <c:pt idx="17337">
                  <c:v>-0.86900000000002797</c:v>
                </c:pt>
                <c:pt idx="17338">
                  <c:v>0</c:v>
                </c:pt>
                <c:pt idx="17339">
                  <c:v>0.49600000000003702</c:v>
                </c:pt>
                <c:pt idx="17340">
                  <c:v>0</c:v>
                </c:pt>
                <c:pt idx="17341">
                  <c:v>0</c:v>
                </c:pt>
                <c:pt idx="17342">
                  <c:v>0</c:v>
                </c:pt>
                <c:pt idx="17343">
                  <c:v>0</c:v>
                </c:pt>
                <c:pt idx="17344">
                  <c:v>0</c:v>
                </c:pt>
                <c:pt idx="17345">
                  <c:v>0</c:v>
                </c:pt>
                <c:pt idx="17346">
                  <c:v>0</c:v>
                </c:pt>
                <c:pt idx="17347">
                  <c:v>-1.11700000000001</c:v>
                </c:pt>
                <c:pt idx="17348">
                  <c:v>-0.49700000000001399</c:v>
                </c:pt>
                <c:pt idx="17349">
                  <c:v>-0.49599999999998001</c:v>
                </c:pt>
                <c:pt idx="17350">
                  <c:v>0</c:v>
                </c:pt>
                <c:pt idx="17351">
                  <c:v>0</c:v>
                </c:pt>
                <c:pt idx="17352">
                  <c:v>0</c:v>
                </c:pt>
                <c:pt idx="17353">
                  <c:v>0</c:v>
                </c:pt>
                <c:pt idx="17354">
                  <c:v>-0.12400000000002299</c:v>
                </c:pt>
                <c:pt idx="17355">
                  <c:v>-0.248999999999966</c:v>
                </c:pt>
                <c:pt idx="17356">
                  <c:v>0</c:v>
                </c:pt>
                <c:pt idx="17357">
                  <c:v>0</c:v>
                </c:pt>
                <c:pt idx="17358">
                  <c:v>0.62099999999998001</c:v>
                </c:pt>
                <c:pt idx="17359">
                  <c:v>0</c:v>
                </c:pt>
                <c:pt idx="17360">
                  <c:v>0</c:v>
                </c:pt>
                <c:pt idx="17361">
                  <c:v>0</c:v>
                </c:pt>
                <c:pt idx="17362">
                  <c:v>1.365</c:v>
                </c:pt>
                <c:pt idx="17363">
                  <c:v>-0.49599999999998001</c:v>
                </c:pt>
                <c:pt idx="17364">
                  <c:v>0</c:v>
                </c:pt>
                <c:pt idx="17365">
                  <c:v>0</c:v>
                </c:pt>
                <c:pt idx="17366">
                  <c:v>2.6059999999999901</c:v>
                </c:pt>
                <c:pt idx="17367">
                  <c:v>0</c:v>
                </c:pt>
                <c:pt idx="17368">
                  <c:v>0</c:v>
                </c:pt>
                <c:pt idx="17369">
                  <c:v>0</c:v>
                </c:pt>
                <c:pt idx="17370">
                  <c:v>0</c:v>
                </c:pt>
                <c:pt idx="17371">
                  <c:v>-0.37200000000001399</c:v>
                </c:pt>
                <c:pt idx="17372">
                  <c:v>-0.24799999999999001</c:v>
                </c:pt>
                <c:pt idx="17373">
                  <c:v>0</c:v>
                </c:pt>
                <c:pt idx="17374">
                  <c:v>0</c:v>
                </c:pt>
                <c:pt idx="17375">
                  <c:v>-1.2410000000000401</c:v>
                </c:pt>
                <c:pt idx="17376">
                  <c:v>0.867999999999995</c:v>
                </c:pt>
                <c:pt idx="17377">
                  <c:v>0</c:v>
                </c:pt>
                <c:pt idx="17378">
                  <c:v>0</c:v>
                </c:pt>
                <c:pt idx="17379">
                  <c:v>0</c:v>
                </c:pt>
                <c:pt idx="17380">
                  <c:v>-0.37200000000001399</c:v>
                </c:pt>
                <c:pt idx="17381">
                  <c:v>0</c:v>
                </c:pt>
                <c:pt idx="17382">
                  <c:v>0</c:v>
                </c:pt>
                <c:pt idx="17383">
                  <c:v>-0.37299999999999001</c:v>
                </c:pt>
                <c:pt idx="17384">
                  <c:v>0</c:v>
                </c:pt>
                <c:pt idx="17385">
                  <c:v>-0.24799999999999001</c:v>
                </c:pt>
                <c:pt idx="17386">
                  <c:v>0</c:v>
                </c:pt>
                <c:pt idx="17387">
                  <c:v>0</c:v>
                </c:pt>
                <c:pt idx="17388">
                  <c:v>0</c:v>
                </c:pt>
                <c:pt idx="17389">
                  <c:v>0</c:v>
                </c:pt>
                <c:pt idx="17390">
                  <c:v>2.2340000000000302</c:v>
                </c:pt>
                <c:pt idx="17391">
                  <c:v>0</c:v>
                </c:pt>
                <c:pt idx="17392">
                  <c:v>-0.86900000000002797</c:v>
                </c:pt>
                <c:pt idx="17393">
                  <c:v>-0.49599999999998001</c:v>
                </c:pt>
                <c:pt idx="17394">
                  <c:v>0</c:v>
                </c:pt>
                <c:pt idx="17395">
                  <c:v>0</c:v>
                </c:pt>
                <c:pt idx="17396">
                  <c:v>0</c:v>
                </c:pt>
                <c:pt idx="17397">
                  <c:v>0</c:v>
                </c:pt>
                <c:pt idx="17398">
                  <c:v>-0.123999999999966</c:v>
                </c:pt>
                <c:pt idx="17399">
                  <c:v>0.123999999999966</c:v>
                </c:pt>
                <c:pt idx="17400">
                  <c:v>0.992999999999995</c:v>
                </c:pt>
                <c:pt idx="17401">
                  <c:v>0</c:v>
                </c:pt>
                <c:pt idx="17402">
                  <c:v>-0.992999999999995</c:v>
                </c:pt>
                <c:pt idx="17403">
                  <c:v>0</c:v>
                </c:pt>
                <c:pt idx="17404">
                  <c:v>0</c:v>
                </c:pt>
                <c:pt idx="17405">
                  <c:v>0</c:v>
                </c:pt>
                <c:pt idx="17406">
                  <c:v>0</c:v>
                </c:pt>
                <c:pt idx="17407">
                  <c:v>0.12400000000002299</c:v>
                </c:pt>
                <c:pt idx="17408">
                  <c:v>0.62099999999998001</c:v>
                </c:pt>
                <c:pt idx="17409">
                  <c:v>0</c:v>
                </c:pt>
                <c:pt idx="17410">
                  <c:v>-0.62099999999998001</c:v>
                </c:pt>
                <c:pt idx="17411">
                  <c:v>-1.11700000000001</c:v>
                </c:pt>
                <c:pt idx="17412">
                  <c:v>0</c:v>
                </c:pt>
                <c:pt idx="17413">
                  <c:v>0</c:v>
                </c:pt>
                <c:pt idx="17414">
                  <c:v>0</c:v>
                </c:pt>
                <c:pt idx="17415">
                  <c:v>0</c:v>
                </c:pt>
                <c:pt idx="17416">
                  <c:v>0.74400000000002797</c:v>
                </c:pt>
                <c:pt idx="17417">
                  <c:v>-0.62000000000000399</c:v>
                </c:pt>
                <c:pt idx="17418">
                  <c:v>0.37200000000001399</c:v>
                </c:pt>
                <c:pt idx="17419">
                  <c:v>-0.37200000000001399</c:v>
                </c:pt>
                <c:pt idx="17420">
                  <c:v>-0.49700000000001399</c:v>
                </c:pt>
                <c:pt idx="17421">
                  <c:v>0</c:v>
                </c:pt>
                <c:pt idx="17422">
                  <c:v>0</c:v>
                </c:pt>
                <c:pt idx="17423">
                  <c:v>0</c:v>
                </c:pt>
                <c:pt idx="17424">
                  <c:v>0</c:v>
                </c:pt>
                <c:pt idx="17425">
                  <c:v>0</c:v>
                </c:pt>
                <c:pt idx="17426">
                  <c:v>-0.12400000000002299</c:v>
                </c:pt>
                <c:pt idx="17427">
                  <c:v>0</c:v>
                </c:pt>
                <c:pt idx="17428">
                  <c:v>0</c:v>
                </c:pt>
                <c:pt idx="17429">
                  <c:v>0</c:v>
                </c:pt>
                <c:pt idx="17430">
                  <c:v>0.12400000000002299</c:v>
                </c:pt>
                <c:pt idx="17431">
                  <c:v>0</c:v>
                </c:pt>
                <c:pt idx="17432">
                  <c:v>0</c:v>
                </c:pt>
                <c:pt idx="17433">
                  <c:v>0</c:v>
                </c:pt>
                <c:pt idx="17434">
                  <c:v>-0.12400000000002299</c:v>
                </c:pt>
                <c:pt idx="17435">
                  <c:v>0</c:v>
                </c:pt>
                <c:pt idx="17436">
                  <c:v>0.62000000000000399</c:v>
                </c:pt>
                <c:pt idx="17437">
                  <c:v>0</c:v>
                </c:pt>
                <c:pt idx="17438">
                  <c:v>0</c:v>
                </c:pt>
                <c:pt idx="17439">
                  <c:v>0</c:v>
                </c:pt>
                <c:pt idx="17440">
                  <c:v>0</c:v>
                </c:pt>
                <c:pt idx="17441">
                  <c:v>0</c:v>
                </c:pt>
                <c:pt idx="17442">
                  <c:v>0</c:v>
                </c:pt>
                <c:pt idx="17443">
                  <c:v>-1.3659999999999799</c:v>
                </c:pt>
                <c:pt idx="17444">
                  <c:v>-1.2409999999999799</c:v>
                </c:pt>
                <c:pt idx="17445">
                  <c:v>0.62099999999998001</c:v>
                </c:pt>
                <c:pt idx="17446">
                  <c:v>0</c:v>
                </c:pt>
                <c:pt idx="17447">
                  <c:v>1.2409999999999799</c:v>
                </c:pt>
                <c:pt idx="17448">
                  <c:v>0</c:v>
                </c:pt>
                <c:pt idx="17449">
                  <c:v>0</c:v>
                </c:pt>
                <c:pt idx="17450">
                  <c:v>0</c:v>
                </c:pt>
                <c:pt idx="17451">
                  <c:v>0</c:v>
                </c:pt>
                <c:pt idx="17452">
                  <c:v>-0.125</c:v>
                </c:pt>
                <c:pt idx="17453">
                  <c:v>-0.62000000000000399</c:v>
                </c:pt>
                <c:pt idx="17454">
                  <c:v>-0.49700000000001399</c:v>
                </c:pt>
                <c:pt idx="17455">
                  <c:v>0</c:v>
                </c:pt>
                <c:pt idx="17456">
                  <c:v>1.49</c:v>
                </c:pt>
                <c:pt idx="17457">
                  <c:v>0</c:v>
                </c:pt>
                <c:pt idx="17458">
                  <c:v>0</c:v>
                </c:pt>
                <c:pt idx="17459">
                  <c:v>0</c:v>
                </c:pt>
                <c:pt idx="17460">
                  <c:v>0</c:v>
                </c:pt>
                <c:pt idx="17461">
                  <c:v>0</c:v>
                </c:pt>
                <c:pt idx="17462">
                  <c:v>-1.2409999999999799</c:v>
                </c:pt>
                <c:pt idx="17463">
                  <c:v>0</c:v>
                </c:pt>
                <c:pt idx="17464">
                  <c:v>1.365</c:v>
                </c:pt>
                <c:pt idx="17465">
                  <c:v>0</c:v>
                </c:pt>
                <c:pt idx="17466">
                  <c:v>-0.992999999999995</c:v>
                </c:pt>
                <c:pt idx="17467">
                  <c:v>0</c:v>
                </c:pt>
                <c:pt idx="17468">
                  <c:v>0</c:v>
                </c:pt>
                <c:pt idx="17469">
                  <c:v>0</c:v>
                </c:pt>
                <c:pt idx="17470">
                  <c:v>0</c:v>
                </c:pt>
                <c:pt idx="17471">
                  <c:v>0.37200000000001399</c:v>
                </c:pt>
                <c:pt idx="17472">
                  <c:v>0.37299999999999001</c:v>
                </c:pt>
                <c:pt idx="17473">
                  <c:v>0</c:v>
                </c:pt>
                <c:pt idx="17474">
                  <c:v>0.49600000000003702</c:v>
                </c:pt>
                <c:pt idx="17475">
                  <c:v>0</c:v>
                </c:pt>
                <c:pt idx="17476">
                  <c:v>0</c:v>
                </c:pt>
                <c:pt idx="17477">
                  <c:v>0</c:v>
                </c:pt>
                <c:pt idx="17478">
                  <c:v>0</c:v>
                </c:pt>
                <c:pt idx="17479">
                  <c:v>-1.98599999999999</c:v>
                </c:pt>
                <c:pt idx="17480">
                  <c:v>-70.495999999999896</c:v>
                </c:pt>
                <c:pt idx="17481">
                  <c:v>-6.3299999999999796</c:v>
                </c:pt>
                <c:pt idx="17482">
                  <c:v>-1.365</c:v>
                </c:pt>
                <c:pt idx="17483">
                  <c:v>1.11699999999996</c:v>
                </c:pt>
                <c:pt idx="17484">
                  <c:v>0</c:v>
                </c:pt>
                <c:pt idx="17485">
                  <c:v>0</c:v>
                </c:pt>
                <c:pt idx="17486">
                  <c:v>0</c:v>
                </c:pt>
                <c:pt idx="17487">
                  <c:v>0</c:v>
                </c:pt>
                <c:pt idx="17488">
                  <c:v>0</c:v>
                </c:pt>
                <c:pt idx="17489">
                  <c:v>-0.49700000000001399</c:v>
                </c:pt>
                <c:pt idx="17490">
                  <c:v>0</c:v>
                </c:pt>
                <c:pt idx="17491">
                  <c:v>-0.24799999999999001</c:v>
                </c:pt>
                <c:pt idx="17492">
                  <c:v>0</c:v>
                </c:pt>
                <c:pt idx="17493">
                  <c:v>-1.11699999999996</c:v>
                </c:pt>
                <c:pt idx="17494">
                  <c:v>0</c:v>
                </c:pt>
                <c:pt idx="17495">
                  <c:v>0</c:v>
                </c:pt>
                <c:pt idx="17496">
                  <c:v>0</c:v>
                </c:pt>
                <c:pt idx="17497">
                  <c:v>0.37200000000001399</c:v>
                </c:pt>
                <c:pt idx="17498">
                  <c:v>0.74500000000000399</c:v>
                </c:pt>
                <c:pt idx="17499">
                  <c:v>0</c:v>
                </c:pt>
                <c:pt idx="17500">
                  <c:v>-0.12400000000002299</c:v>
                </c:pt>
                <c:pt idx="17501">
                  <c:v>-0.248999999999966</c:v>
                </c:pt>
                <c:pt idx="17502">
                  <c:v>0</c:v>
                </c:pt>
                <c:pt idx="17503">
                  <c:v>0</c:v>
                </c:pt>
                <c:pt idx="17504">
                  <c:v>0</c:v>
                </c:pt>
                <c:pt idx="17505">
                  <c:v>0</c:v>
                </c:pt>
                <c:pt idx="17506">
                  <c:v>0.74500000000000399</c:v>
                </c:pt>
                <c:pt idx="17507">
                  <c:v>0.74500000000000399</c:v>
                </c:pt>
                <c:pt idx="17508">
                  <c:v>0</c:v>
                </c:pt>
                <c:pt idx="17509">
                  <c:v>-0.24800000000004699</c:v>
                </c:pt>
                <c:pt idx="17510">
                  <c:v>0</c:v>
                </c:pt>
                <c:pt idx="17511">
                  <c:v>3.1020000000000301</c:v>
                </c:pt>
                <c:pt idx="17512">
                  <c:v>0</c:v>
                </c:pt>
                <c:pt idx="17513">
                  <c:v>0</c:v>
                </c:pt>
                <c:pt idx="17514">
                  <c:v>0</c:v>
                </c:pt>
                <c:pt idx="17515">
                  <c:v>0</c:v>
                </c:pt>
                <c:pt idx="17516">
                  <c:v>0</c:v>
                </c:pt>
                <c:pt idx="17517">
                  <c:v>0</c:v>
                </c:pt>
                <c:pt idx="17518">
                  <c:v>-0.62100000000003697</c:v>
                </c:pt>
                <c:pt idx="17519">
                  <c:v>0</c:v>
                </c:pt>
                <c:pt idx="17520">
                  <c:v>0</c:v>
                </c:pt>
                <c:pt idx="17521">
                  <c:v>0</c:v>
                </c:pt>
                <c:pt idx="17522">
                  <c:v>0</c:v>
                </c:pt>
                <c:pt idx="17523">
                  <c:v>0</c:v>
                </c:pt>
                <c:pt idx="17524">
                  <c:v>1.11699999999996</c:v>
                </c:pt>
                <c:pt idx="17525">
                  <c:v>-0.24799999999999001</c:v>
                </c:pt>
                <c:pt idx="17526">
                  <c:v>0</c:v>
                </c:pt>
                <c:pt idx="17527">
                  <c:v>-0.49599999999998001</c:v>
                </c:pt>
                <c:pt idx="17528">
                  <c:v>-0.24900000000002301</c:v>
                </c:pt>
                <c:pt idx="17529">
                  <c:v>-0.123999999999966</c:v>
                </c:pt>
                <c:pt idx="17530">
                  <c:v>0</c:v>
                </c:pt>
                <c:pt idx="17531">
                  <c:v>0</c:v>
                </c:pt>
                <c:pt idx="17532">
                  <c:v>0</c:v>
                </c:pt>
                <c:pt idx="17533">
                  <c:v>0</c:v>
                </c:pt>
                <c:pt idx="17534">
                  <c:v>0.62100000000003697</c:v>
                </c:pt>
                <c:pt idx="17535">
                  <c:v>0</c:v>
                </c:pt>
                <c:pt idx="17536">
                  <c:v>-0.74500000000000399</c:v>
                </c:pt>
                <c:pt idx="17537">
                  <c:v>0</c:v>
                </c:pt>
                <c:pt idx="17538">
                  <c:v>0.49599999999998001</c:v>
                </c:pt>
                <c:pt idx="17539">
                  <c:v>0</c:v>
                </c:pt>
                <c:pt idx="17540">
                  <c:v>0</c:v>
                </c:pt>
                <c:pt idx="17541">
                  <c:v>0</c:v>
                </c:pt>
                <c:pt idx="17542">
                  <c:v>0</c:v>
                </c:pt>
                <c:pt idx="17543">
                  <c:v>-0.24799999999999001</c:v>
                </c:pt>
                <c:pt idx="17544">
                  <c:v>0</c:v>
                </c:pt>
                <c:pt idx="17545">
                  <c:v>0</c:v>
                </c:pt>
                <c:pt idx="17546">
                  <c:v>-0.24800000000004699</c:v>
                </c:pt>
                <c:pt idx="17547">
                  <c:v>0</c:v>
                </c:pt>
                <c:pt idx="17548">
                  <c:v>0</c:v>
                </c:pt>
                <c:pt idx="17549">
                  <c:v>0</c:v>
                </c:pt>
                <c:pt idx="17550">
                  <c:v>0</c:v>
                </c:pt>
                <c:pt idx="17551">
                  <c:v>0</c:v>
                </c:pt>
                <c:pt idx="17552">
                  <c:v>0.24799999999999001</c:v>
                </c:pt>
                <c:pt idx="17553">
                  <c:v>0</c:v>
                </c:pt>
                <c:pt idx="17554">
                  <c:v>0</c:v>
                </c:pt>
                <c:pt idx="17555">
                  <c:v>0.74500000000000399</c:v>
                </c:pt>
                <c:pt idx="17556">
                  <c:v>0.24799999999999001</c:v>
                </c:pt>
                <c:pt idx="17557">
                  <c:v>0</c:v>
                </c:pt>
                <c:pt idx="17558">
                  <c:v>0</c:v>
                </c:pt>
                <c:pt idx="17559">
                  <c:v>0</c:v>
                </c:pt>
                <c:pt idx="17560">
                  <c:v>0</c:v>
                </c:pt>
                <c:pt idx="17561">
                  <c:v>0.62100000000003697</c:v>
                </c:pt>
                <c:pt idx="17562">
                  <c:v>-1.1180000000000501</c:v>
                </c:pt>
                <c:pt idx="17563">
                  <c:v>-0.99199999999996102</c:v>
                </c:pt>
                <c:pt idx="17564">
                  <c:v>0</c:v>
                </c:pt>
                <c:pt idx="17565">
                  <c:v>-0.125</c:v>
                </c:pt>
                <c:pt idx="17566">
                  <c:v>0</c:v>
                </c:pt>
                <c:pt idx="17567">
                  <c:v>0</c:v>
                </c:pt>
                <c:pt idx="17568">
                  <c:v>0</c:v>
                </c:pt>
                <c:pt idx="17569">
                  <c:v>0</c:v>
                </c:pt>
                <c:pt idx="17570">
                  <c:v>-0.49699999999995698</c:v>
                </c:pt>
                <c:pt idx="17571">
                  <c:v>-0.49600000000003702</c:v>
                </c:pt>
                <c:pt idx="17572">
                  <c:v>0.12400000000002299</c:v>
                </c:pt>
                <c:pt idx="17573">
                  <c:v>0</c:v>
                </c:pt>
                <c:pt idx="17574">
                  <c:v>0</c:v>
                </c:pt>
                <c:pt idx="17575">
                  <c:v>0</c:v>
                </c:pt>
                <c:pt idx="17576">
                  <c:v>0</c:v>
                </c:pt>
                <c:pt idx="17577">
                  <c:v>0</c:v>
                </c:pt>
                <c:pt idx="17578">
                  <c:v>0.37300000000004702</c:v>
                </c:pt>
                <c:pt idx="17579">
                  <c:v>-0.37300000000004702</c:v>
                </c:pt>
                <c:pt idx="17580">
                  <c:v>0</c:v>
                </c:pt>
                <c:pt idx="17581">
                  <c:v>-0.24799999999999001</c:v>
                </c:pt>
                <c:pt idx="17582">
                  <c:v>0.24799999999999001</c:v>
                </c:pt>
                <c:pt idx="17583">
                  <c:v>0.86900000000002797</c:v>
                </c:pt>
                <c:pt idx="17584">
                  <c:v>0</c:v>
                </c:pt>
                <c:pt idx="17585">
                  <c:v>0</c:v>
                </c:pt>
                <c:pt idx="17586">
                  <c:v>0</c:v>
                </c:pt>
                <c:pt idx="17587">
                  <c:v>-0.24799999999999001</c:v>
                </c:pt>
                <c:pt idx="17588">
                  <c:v>-0.49599999999998001</c:v>
                </c:pt>
                <c:pt idx="17589">
                  <c:v>0</c:v>
                </c:pt>
                <c:pt idx="17590">
                  <c:v>1.36499999999995</c:v>
                </c:pt>
                <c:pt idx="17591">
                  <c:v>0</c:v>
                </c:pt>
                <c:pt idx="17592">
                  <c:v>-2.1099999999999501</c:v>
                </c:pt>
                <c:pt idx="17593">
                  <c:v>0</c:v>
                </c:pt>
                <c:pt idx="17594">
                  <c:v>0</c:v>
                </c:pt>
                <c:pt idx="17595">
                  <c:v>0</c:v>
                </c:pt>
                <c:pt idx="17596">
                  <c:v>-5.8330000000000197</c:v>
                </c:pt>
                <c:pt idx="17597">
                  <c:v>-8.0670000000000002</c:v>
                </c:pt>
                <c:pt idx="17598">
                  <c:v>-7.4469999999999397</c:v>
                </c:pt>
                <c:pt idx="17599">
                  <c:v>-16.88</c:v>
                </c:pt>
                <c:pt idx="17600">
                  <c:v>-5.2129999999999601</c:v>
                </c:pt>
                <c:pt idx="17601">
                  <c:v>-1.365</c:v>
                </c:pt>
                <c:pt idx="17602">
                  <c:v>0</c:v>
                </c:pt>
                <c:pt idx="17603">
                  <c:v>0</c:v>
                </c:pt>
                <c:pt idx="17604">
                  <c:v>0</c:v>
                </c:pt>
                <c:pt idx="17605">
                  <c:v>0</c:v>
                </c:pt>
                <c:pt idx="17606">
                  <c:v>0</c:v>
                </c:pt>
                <c:pt idx="17607">
                  <c:v>-0.24800000000004699</c:v>
                </c:pt>
                <c:pt idx="17608">
                  <c:v>0</c:v>
                </c:pt>
                <c:pt idx="17609">
                  <c:v>0.74400000000002797</c:v>
                </c:pt>
                <c:pt idx="17610">
                  <c:v>0</c:v>
                </c:pt>
                <c:pt idx="17611">
                  <c:v>0</c:v>
                </c:pt>
                <c:pt idx="17612">
                  <c:v>0</c:v>
                </c:pt>
                <c:pt idx="17613">
                  <c:v>0</c:v>
                </c:pt>
                <c:pt idx="17614">
                  <c:v>0</c:v>
                </c:pt>
                <c:pt idx="17615">
                  <c:v>0.49599999999998001</c:v>
                </c:pt>
                <c:pt idx="17616">
                  <c:v>0</c:v>
                </c:pt>
                <c:pt idx="17617">
                  <c:v>0.37200000000001399</c:v>
                </c:pt>
                <c:pt idx="17618">
                  <c:v>0.37299999999999001</c:v>
                </c:pt>
                <c:pt idx="17619">
                  <c:v>0</c:v>
                </c:pt>
                <c:pt idx="17620">
                  <c:v>0</c:v>
                </c:pt>
                <c:pt idx="17621">
                  <c:v>0</c:v>
                </c:pt>
                <c:pt idx="17622">
                  <c:v>0</c:v>
                </c:pt>
                <c:pt idx="17623">
                  <c:v>-0.123999999999966</c:v>
                </c:pt>
                <c:pt idx="17624">
                  <c:v>0</c:v>
                </c:pt>
                <c:pt idx="17625">
                  <c:v>0.992999999999995</c:v>
                </c:pt>
                <c:pt idx="17626">
                  <c:v>0</c:v>
                </c:pt>
                <c:pt idx="17627">
                  <c:v>0.86899999999997102</c:v>
                </c:pt>
                <c:pt idx="17628">
                  <c:v>-0.49699999999995698</c:v>
                </c:pt>
                <c:pt idx="17629">
                  <c:v>0</c:v>
                </c:pt>
                <c:pt idx="17630">
                  <c:v>0</c:v>
                </c:pt>
                <c:pt idx="17631">
                  <c:v>0</c:v>
                </c:pt>
                <c:pt idx="17632">
                  <c:v>0</c:v>
                </c:pt>
                <c:pt idx="17633">
                  <c:v>-0.992999999999995</c:v>
                </c:pt>
                <c:pt idx="17634">
                  <c:v>0</c:v>
                </c:pt>
                <c:pt idx="17635">
                  <c:v>0</c:v>
                </c:pt>
                <c:pt idx="17636">
                  <c:v>1.8620000000000201</c:v>
                </c:pt>
                <c:pt idx="17637">
                  <c:v>-1.98600000000004</c:v>
                </c:pt>
                <c:pt idx="17638">
                  <c:v>0</c:v>
                </c:pt>
                <c:pt idx="17639">
                  <c:v>0</c:v>
                </c:pt>
                <c:pt idx="17640">
                  <c:v>0</c:v>
                </c:pt>
                <c:pt idx="17641">
                  <c:v>0</c:v>
                </c:pt>
                <c:pt idx="17642">
                  <c:v>0.74399999999997102</c:v>
                </c:pt>
                <c:pt idx="17643">
                  <c:v>0</c:v>
                </c:pt>
                <c:pt idx="17644">
                  <c:v>-0.86899999999997102</c:v>
                </c:pt>
                <c:pt idx="17645">
                  <c:v>-0.12400000000002299</c:v>
                </c:pt>
                <c:pt idx="17646">
                  <c:v>0.12400000000002299</c:v>
                </c:pt>
                <c:pt idx="17647">
                  <c:v>0</c:v>
                </c:pt>
                <c:pt idx="17648">
                  <c:v>0</c:v>
                </c:pt>
                <c:pt idx="17649">
                  <c:v>0</c:v>
                </c:pt>
                <c:pt idx="17650">
                  <c:v>0.867999999999995</c:v>
                </c:pt>
                <c:pt idx="17651">
                  <c:v>1.49</c:v>
                </c:pt>
                <c:pt idx="17652">
                  <c:v>-1.49</c:v>
                </c:pt>
                <c:pt idx="17653">
                  <c:v>0.86899999999997102</c:v>
                </c:pt>
                <c:pt idx="17654">
                  <c:v>-0.24799999999999001</c:v>
                </c:pt>
                <c:pt idx="17655">
                  <c:v>0.12400000000002299</c:v>
                </c:pt>
                <c:pt idx="17656">
                  <c:v>0</c:v>
                </c:pt>
                <c:pt idx="17657">
                  <c:v>0</c:v>
                </c:pt>
                <c:pt idx="17658">
                  <c:v>0</c:v>
                </c:pt>
                <c:pt idx="17659">
                  <c:v>0</c:v>
                </c:pt>
                <c:pt idx="17660">
                  <c:v>0</c:v>
                </c:pt>
                <c:pt idx="17661">
                  <c:v>-0.49600000000003702</c:v>
                </c:pt>
                <c:pt idx="17662">
                  <c:v>-0.74500000000000399</c:v>
                </c:pt>
                <c:pt idx="17663">
                  <c:v>-0.123999999999966</c:v>
                </c:pt>
                <c:pt idx="17664">
                  <c:v>0.123999999999966</c:v>
                </c:pt>
                <c:pt idx="17665">
                  <c:v>0</c:v>
                </c:pt>
                <c:pt idx="17666">
                  <c:v>0</c:v>
                </c:pt>
                <c:pt idx="17667">
                  <c:v>0</c:v>
                </c:pt>
                <c:pt idx="17668">
                  <c:v>0.62099999999998001</c:v>
                </c:pt>
                <c:pt idx="17669">
                  <c:v>0</c:v>
                </c:pt>
                <c:pt idx="17670">
                  <c:v>-0.62099999999998001</c:v>
                </c:pt>
                <c:pt idx="17671">
                  <c:v>0</c:v>
                </c:pt>
                <c:pt idx="17672">
                  <c:v>-0.86900000000002797</c:v>
                </c:pt>
                <c:pt idx="17673">
                  <c:v>0.86900000000002797</c:v>
                </c:pt>
                <c:pt idx="17674">
                  <c:v>0</c:v>
                </c:pt>
                <c:pt idx="17675">
                  <c:v>0</c:v>
                </c:pt>
                <c:pt idx="17676">
                  <c:v>0</c:v>
                </c:pt>
                <c:pt idx="17677">
                  <c:v>-0.37199999999995698</c:v>
                </c:pt>
                <c:pt idx="17678">
                  <c:v>0</c:v>
                </c:pt>
                <c:pt idx="17679">
                  <c:v>0</c:v>
                </c:pt>
                <c:pt idx="17680">
                  <c:v>0.123999999999966</c:v>
                </c:pt>
                <c:pt idx="17681">
                  <c:v>0</c:v>
                </c:pt>
                <c:pt idx="17682">
                  <c:v>-0.49700000000001399</c:v>
                </c:pt>
                <c:pt idx="17683">
                  <c:v>0</c:v>
                </c:pt>
                <c:pt idx="17684">
                  <c:v>0</c:v>
                </c:pt>
                <c:pt idx="17685">
                  <c:v>0</c:v>
                </c:pt>
                <c:pt idx="17686">
                  <c:v>0.24800000000004699</c:v>
                </c:pt>
                <c:pt idx="17687">
                  <c:v>0</c:v>
                </c:pt>
                <c:pt idx="17688">
                  <c:v>-0.12400000000002299</c:v>
                </c:pt>
                <c:pt idx="17689">
                  <c:v>-0.992999999999995</c:v>
                </c:pt>
                <c:pt idx="17690">
                  <c:v>0.86899999999997102</c:v>
                </c:pt>
                <c:pt idx="17691">
                  <c:v>-0.86899999999997102</c:v>
                </c:pt>
                <c:pt idx="17692">
                  <c:v>0</c:v>
                </c:pt>
                <c:pt idx="17693">
                  <c:v>0</c:v>
                </c:pt>
                <c:pt idx="17694">
                  <c:v>0</c:v>
                </c:pt>
                <c:pt idx="17695">
                  <c:v>1.49</c:v>
                </c:pt>
                <c:pt idx="17696">
                  <c:v>-0.49700000000001399</c:v>
                </c:pt>
                <c:pt idx="17697">
                  <c:v>0.49700000000001399</c:v>
                </c:pt>
                <c:pt idx="17698">
                  <c:v>0.24799999999999001</c:v>
                </c:pt>
                <c:pt idx="17699">
                  <c:v>0.123999999999966</c:v>
                </c:pt>
                <c:pt idx="17700">
                  <c:v>0.62000000000000399</c:v>
                </c:pt>
                <c:pt idx="17701">
                  <c:v>0</c:v>
                </c:pt>
                <c:pt idx="17702">
                  <c:v>0</c:v>
                </c:pt>
                <c:pt idx="17703">
                  <c:v>0</c:v>
                </c:pt>
                <c:pt idx="17704">
                  <c:v>0</c:v>
                </c:pt>
                <c:pt idx="17705">
                  <c:v>-1.8620000000000201</c:v>
                </c:pt>
                <c:pt idx="17706">
                  <c:v>0</c:v>
                </c:pt>
                <c:pt idx="17707">
                  <c:v>0.74500000000000399</c:v>
                </c:pt>
                <c:pt idx="17708">
                  <c:v>0.37200000000001399</c:v>
                </c:pt>
                <c:pt idx="17709">
                  <c:v>0</c:v>
                </c:pt>
                <c:pt idx="17710">
                  <c:v>0</c:v>
                </c:pt>
                <c:pt idx="17711">
                  <c:v>0</c:v>
                </c:pt>
                <c:pt idx="17712">
                  <c:v>0</c:v>
                </c:pt>
                <c:pt idx="17713">
                  <c:v>0.992999999999995</c:v>
                </c:pt>
                <c:pt idx="17714">
                  <c:v>15.1419999999999</c:v>
                </c:pt>
                <c:pt idx="17715">
                  <c:v>0</c:v>
                </c:pt>
                <c:pt idx="17716">
                  <c:v>-14.2729999999999</c:v>
                </c:pt>
                <c:pt idx="17717">
                  <c:v>-0.24900000000002301</c:v>
                </c:pt>
                <c:pt idx="17718">
                  <c:v>-0.49599999999998001</c:v>
                </c:pt>
                <c:pt idx="17719">
                  <c:v>0</c:v>
                </c:pt>
                <c:pt idx="17720">
                  <c:v>0</c:v>
                </c:pt>
                <c:pt idx="17721">
                  <c:v>0</c:v>
                </c:pt>
                <c:pt idx="17722">
                  <c:v>-0.74500000000000399</c:v>
                </c:pt>
                <c:pt idx="17723">
                  <c:v>0</c:v>
                </c:pt>
                <c:pt idx="17724">
                  <c:v>0.37200000000001399</c:v>
                </c:pt>
                <c:pt idx="17725">
                  <c:v>0</c:v>
                </c:pt>
                <c:pt idx="17726">
                  <c:v>-0.24799999999999001</c:v>
                </c:pt>
                <c:pt idx="17727">
                  <c:v>0</c:v>
                </c:pt>
                <c:pt idx="17728">
                  <c:v>0</c:v>
                </c:pt>
                <c:pt idx="17729">
                  <c:v>0</c:v>
                </c:pt>
                <c:pt idx="17730">
                  <c:v>0</c:v>
                </c:pt>
                <c:pt idx="17731">
                  <c:v>-0.24800000000004699</c:v>
                </c:pt>
                <c:pt idx="17732">
                  <c:v>0</c:v>
                </c:pt>
                <c:pt idx="17733">
                  <c:v>0.24800000000004699</c:v>
                </c:pt>
                <c:pt idx="17734">
                  <c:v>0</c:v>
                </c:pt>
                <c:pt idx="17735">
                  <c:v>-1.2410000000000401</c:v>
                </c:pt>
                <c:pt idx="17736">
                  <c:v>-0.86899999999997102</c:v>
                </c:pt>
                <c:pt idx="17737">
                  <c:v>0</c:v>
                </c:pt>
                <c:pt idx="17738">
                  <c:v>0</c:v>
                </c:pt>
                <c:pt idx="17739">
                  <c:v>0</c:v>
                </c:pt>
                <c:pt idx="17740">
                  <c:v>0.62000000000000399</c:v>
                </c:pt>
                <c:pt idx="17741">
                  <c:v>0.62099999999998001</c:v>
                </c:pt>
                <c:pt idx="17742">
                  <c:v>0</c:v>
                </c:pt>
                <c:pt idx="17743">
                  <c:v>0.992999999999995</c:v>
                </c:pt>
                <c:pt idx="17744">
                  <c:v>0</c:v>
                </c:pt>
                <c:pt idx="17745">
                  <c:v>30.78</c:v>
                </c:pt>
                <c:pt idx="17746">
                  <c:v>0</c:v>
                </c:pt>
                <c:pt idx="17747">
                  <c:v>0</c:v>
                </c:pt>
                <c:pt idx="17748">
                  <c:v>0</c:v>
                </c:pt>
                <c:pt idx="17749">
                  <c:v>-9.6809999999999796</c:v>
                </c:pt>
                <c:pt idx="17750">
                  <c:v>0</c:v>
                </c:pt>
                <c:pt idx="17751">
                  <c:v>-0.62000000000000399</c:v>
                </c:pt>
                <c:pt idx="17752">
                  <c:v>-1.11700000000001</c:v>
                </c:pt>
                <c:pt idx="17753">
                  <c:v>-1.2409999999999799</c:v>
                </c:pt>
                <c:pt idx="17754">
                  <c:v>-0.37299999999999001</c:v>
                </c:pt>
                <c:pt idx="17755">
                  <c:v>0</c:v>
                </c:pt>
                <c:pt idx="17756">
                  <c:v>0</c:v>
                </c:pt>
                <c:pt idx="17757">
                  <c:v>0</c:v>
                </c:pt>
                <c:pt idx="17758">
                  <c:v>0</c:v>
                </c:pt>
                <c:pt idx="17759">
                  <c:v>-0.123999999999966</c:v>
                </c:pt>
                <c:pt idx="17760">
                  <c:v>0</c:v>
                </c:pt>
                <c:pt idx="17761">
                  <c:v>-0.12400000000002299</c:v>
                </c:pt>
                <c:pt idx="17762">
                  <c:v>0</c:v>
                </c:pt>
                <c:pt idx="17763">
                  <c:v>0.49600000000003702</c:v>
                </c:pt>
                <c:pt idx="17764">
                  <c:v>0</c:v>
                </c:pt>
                <c:pt idx="17765">
                  <c:v>0</c:v>
                </c:pt>
                <c:pt idx="17766">
                  <c:v>0</c:v>
                </c:pt>
                <c:pt idx="17767">
                  <c:v>1.2409999999999799</c:v>
                </c:pt>
                <c:pt idx="17768">
                  <c:v>0.248999999999966</c:v>
                </c:pt>
                <c:pt idx="17769">
                  <c:v>0.49600000000003702</c:v>
                </c:pt>
                <c:pt idx="17770">
                  <c:v>0</c:v>
                </c:pt>
                <c:pt idx="17771">
                  <c:v>0</c:v>
                </c:pt>
                <c:pt idx="17772">
                  <c:v>0.74500000000000399</c:v>
                </c:pt>
                <c:pt idx="17773">
                  <c:v>0</c:v>
                </c:pt>
                <c:pt idx="17774">
                  <c:v>0</c:v>
                </c:pt>
                <c:pt idx="17775">
                  <c:v>0</c:v>
                </c:pt>
                <c:pt idx="17776">
                  <c:v>0</c:v>
                </c:pt>
                <c:pt idx="17777">
                  <c:v>0</c:v>
                </c:pt>
                <c:pt idx="17778">
                  <c:v>-0.49600000000003702</c:v>
                </c:pt>
                <c:pt idx="17779">
                  <c:v>-0.49699999999995698</c:v>
                </c:pt>
                <c:pt idx="17780">
                  <c:v>0</c:v>
                </c:pt>
                <c:pt idx="17781">
                  <c:v>0.49699999999995698</c:v>
                </c:pt>
                <c:pt idx="17782">
                  <c:v>0</c:v>
                </c:pt>
                <c:pt idx="17783">
                  <c:v>0</c:v>
                </c:pt>
                <c:pt idx="17784">
                  <c:v>0</c:v>
                </c:pt>
                <c:pt idx="17785">
                  <c:v>0</c:v>
                </c:pt>
                <c:pt idx="17786">
                  <c:v>-0.12400000000002299</c:v>
                </c:pt>
                <c:pt idx="17787">
                  <c:v>-0.49699999999995698</c:v>
                </c:pt>
                <c:pt idx="17788">
                  <c:v>0</c:v>
                </c:pt>
                <c:pt idx="17789">
                  <c:v>0.123999999999966</c:v>
                </c:pt>
                <c:pt idx="17790">
                  <c:v>1.6140000000000301</c:v>
                </c:pt>
                <c:pt idx="17791">
                  <c:v>0</c:v>
                </c:pt>
                <c:pt idx="17792">
                  <c:v>0</c:v>
                </c:pt>
                <c:pt idx="17793">
                  <c:v>0</c:v>
                </c:pt>
                <c:pt idx="17794">
                  <c:v>0.123999999999966</c:v>
                </c:pt>
                <c:pt idx="17795">
                  <c:v>0.49600000000003702</c:v>
                </c:pt>
                <c:pt idx="17796">
                  <c:v>0</c:v>
                </c:pt>
                <c:pt idx="17797">
                  <c:v>0.74499999999994704</c:v>
                </c:pt>
                <c:pt idx="17798">
                  <c:v>-1.36499999999995</c:v>
                </c:pt>
                <c:pt idx="17799">
                  <c:v>-0.24800000000004699</c:v>
                </c:pt>
                <c:pt idx="17800">
                  <c:v>0</c:v>
                </c:pt>
                <c:pt idx="17801">
                  <c:v>0</c:v>
                </c:pt>
                <c:pt idx="17802">
                  <c:v>0</c:v>
                </c:pt>
                <c:pt idx="17803">
                  <c:v>-0.37200000000001399</c:v>
                </c:pt>
                <c:pt idx="17804">
                  <c:v>0</c:v>
                </c:pt>
                <c:pt idx="17805">
                  <c:v>-0.62099999999998001</c:v>
                </c:pt>
                <c:pt idx="17806">
                  <c:v>0.74500000000000399</c:v>
                </c:pt>
                <c:pt idx="17807">
                  <c:v>-0.62099999999998001</c:v>
                </c:pt>
                <c:pt idx="17808">
                  <c:v>0.125</c:v>
                </c:pt>
                <c:pt idx="17809">
                  <c:v>0</c:v>
                </c:pt>
                <c:pt idx="17810">
                  <c:v>0</c:v>
                </c:pt>
                <c:pt idx="17811">
                  <c:v>0</c:v>
                </c:pt>
                <c:pt idx="17812">
                  <c:v>0</c:v>
                </c:pt>
                <c:pt idx="17813">
                  <c:v>-1.365</c:v>
                </c:pt>
                <c:pt idx="17814">
                  <c:v>1.365</c:v>
                </c:pt>
                <c:pt idx="17815">
                  <c:v>0.12400000000002299</c:v>
                </c:pt>
                <c:pt idx="17816">
                  <c:v>0</c:v>
                </c:pt>
                <c:pt idx="17817">
                  <c:v>-0.37200000000001399</c:v>
                </c:pt>
                <c:pt idx="17818">
                  <c:v>0</c:v>
                </c:pt>
                <c:pt idx="17819">
                  <c:v>0</c:v>
                </c:pt>
                <c:pt idx="17820">
                  <c:v>0</c:v>
                </c:pt>
                <c:pt idx="17821">
                  <c:v>0</c:v>
                </c:pt>
                <c:pt idx="17822">
                  <c:v>0</c:v>
                </c:pt>
                <c:pt idx="17823">
                  <c:v>-1.2410000000000401</c:v>
                </c:pt>
                <c:pt idx="17824">
                  <c:v>0</c:v>
                </c:pt>
                <c:pt idx="17825">
                  <c:v>0</c:v>
                </c:pt>
                <c:pt idx="17826">
                  <c:v>-0.123999999999966</c:v>
                </c:pt>
                <c:pt idx="17827">
                  <c:v>0</c:v>
                </c:pt>
                <c:pt idx="17828">
                  <c:v>0</c:v>
                </c:pt>
                <c:pt idx="17829">
                  <c:v>0</c:v>
                </c:pt>
                <c:pt idx="17830">
                  <c:v>-0.12400000000002299</c:v>
                </c:pt>
                <c:pt idx="17831">
                  <c:v>0</c:v>
                </c:pt>
                <c:pt idx="17832">
                  <c:v>0</c:v>
                </c:pt>
                <c:pt idx="17833">
                  <c:v>0.62000000000000399</c:v>
                </c:pt>
                <c:pt idx="17834">
                  <c:v>0</c:v>
                </c:pt>
                <c:pt idx="17835">
                  <c:v>-2.8539999999999801</c:v>
                </c:pt>
                <c:pt idx="17836">
                  <c:v>0</c:v>
                </c:pt>
                <c:pt idx="17837">
                  <c:v>0</c:v>
                </c:pt>
                <c:pt idx="17838">
                  <c:v>0</c:v>
                </c:pt>
                <c:pt idx="17839">
                  <c:v>0.62099999999998001</c:v>
                </c:pt>
                <c:pt idx="17840">
                  <c:v>0.37200000000001399</c:v>
                </c:pt>
                <c:pt idx="17841">
                  <c:v>-0.37200000000001399</c:v>
                </c:pt>
                <c:pt idx="17842">
                  <c:v>-1.2409999999999799</c:v>
                </c:pt>
                <c:pt idx="17843">
                  <c:v>0</c:v>
                </c:pt>
                <c:pt idx="17844">
                  <c:v>0.37199999999995698</c:v>
                </c:pt>
                <c:pt idx="17845">
                  <c:v>0</c:v>
                </c:pt>
                <c:pt idx="17846">
                  <c:v>0</c:v>
                </c:pt>
                <c:pt idx="17847">
                  <c:v>0</c:v>
                </c:pt>
                <c:pt idx="17848">
                  <c:v>-0.49699999999995698</c:v>
                </c:pt>
                <c:pt idx="17849">
                  <c:v>0</c:v>
                </c:pt>
                <c:pt idx="17850">
                  <c:v>0</c:v>
                </c:pt>
                <c:pt idx="17851">
                  <c:v>0</c:v>
                </c:pt>
                <c:pt idx="17852">
                  <c:v>-0.74400000000002797</c:v>
                </c:pt>
                <c:pt idx="17853">
                  <c:v>0</c:v>
                </c:pt>
                <c:pt idx="17854">
                  <c:v>0</c:v>
                </c:pt>
                <c:pt idx="17855">
                  <c:v>0</c:v>
                </c:pt>
                <c:pt idx="17856">
                  <c:v>0</c:v>
                </c:pt>
                <c:pt idx="17857">
                  <c:v>1.4890000000000301</c:v>
                </c:pt>
                <c:pt idx="17858">
                  <c:v>-1.86099999999999</c:v>
                </c:pt>
                <c:pt idx="17859">
                  <c:v>0.123999999999966</c:v>
                </c:pt>
                <c:pt idx="17860">
                  <c:v>0</c:v>
                </c:pt>
                <c:pt idx="17861">
                  <c:v>1.2409999999999799</c:v>
                </c:pt>
                <c:pt idx="17862">
                  <c:v>0.24800000000004699</c:v>
                </c:pt>
                <c:pt idx="17863">
                  <c:v>0</c:v>
                </c:pt>
                <c:pt idx="17864">
                  <c:v>0</c:v>
                </c:pt>
                <c:pt idx="17865">
                  <c:v>0</c:v>
                </c:pt>
                <c:pt idx="17866">
                  <c:v>-0.123999999999966</c:v>
                </c:pt>
                <c:pt idx="17867">
                  <c:v>-0.49700000000001399</c:v>
                </c:pt>
                <c:pt idx="17868">
                  <c:v>0</c:v>
                </c:pt>
                <c:pt idx="17869">
                  <c:v>0</c:v>
                </c:pt>
                <c:pt idx="17870">
                  <c:v>-1.4890000000000301</c:v>
                </c:pt>
                <c:pt idx="17871">
                  <c:v>0</c:v>
                </c:pt>
                <c:pt idx="17872">
                  <c:v>0</c:v>
                </c:pt>
                <c:pt idx="17873">
                  <c:v>0</c:v>
                </c:pt>
                <c:pt idx="17874">
                  <c:v>0</c:v>
                </c:pt>
                <c:pt idx="17875">
                  <c:v>-0.49599999999998001</c:v>
                </c:pt>
                <c:pt idx="17876">
                  <c:v>0.74400000000002797</c:v>
                </c:pt>
                <c:pt idx="17877">
                  <c:v>0</c:v>
                </c:pt>
                <c:pt idx="17878">
                  <c:v>0</c:v>
                </c:pt>
                <c:pt idx="17879">
                  <c:v>0.62099999999998001</c:v>
                </c:pt>
                <c:pt idx="17880">
                  <c:v>-0.86900000000002797</c:v>
                </c:pt>
                <c:pt idx="17881">
                  <c:v>0</c:v>
                </c:pt>
                <c:pt idx="17882">
                  <c:v>0</c:v>
                </c:pt>
                <c:pt idx="17883">
                  <c:v>0</c:v>
                </c:pt>
                <c:pt idx="17884">
                  <c:v>0.992999999999995</c:v>
                </c:pt>
                <c:pt idx="17885">
                  <c:v>0.123999999999966</c:v>
                </c:pt>
                <c:pt idx="17886">
                  <c:v>0</c:v>
                </c:pt>
                <c:pt idx="17887">
                  <c:v>0.74500000000000399</c:v>
                </c:pt>
                <c:pt idx="17888">
                  <c:v>0.992999999999995</c:v>
                </c:pt>
                <c:pt idx="17889">
                  <c:v>0</c:v>
                </c:pt>
                <c:pt idx="17890">
                  <c:v>0</c:v>
                </c:pt>
                <c:pt idx="17891">
                  <c:v>0</c:v>
                </c:pt>
                <c:pt idx="17892">
                  <c:v>0</c:v>
                </c:pt>
                <c:pt idx="17893">
                  <c:v>-0.992999999999995</c:v>
                </c:pt>
                <c:pt idx="17894">
                  <c:v>-1.2409999999999799</c:v>
                </c:pt>
                <c:pt idx="17895">
                  <c:v>-0.24799999999999001</c:v>
                </c:pt>
                <c:pt idx="17896">
                  <c:v>0</c:v>
                </c:pt>
                <c:pt idx="17897">
                  <c:v>0.867999999999995</c:v>
                </c:pt>
                <c:pt idx="17898">
                  <c:v>0</c:v>
                </c:pt>
                <c:pt idx="17899">
                  <c:v>0</c:v>
                </c:pt>
                <c:pt idx="17900">
                  <c:v>0</c:v>
                </c:pt>
                <c:pt idx="17901">
                  <c:v>0</c:v>
                </c:pt>
                <c:pt idx="17902">
                  <c:v>-0.62000000000000399</c:v>
                </c:pt>
                <c:pt idx="17903">
                  <c:v>0</c:v>
                </c:pt>
                <c:pt idx="17904">
                  <c:v>-0.248999999999966</c:v>
                </c:pt>
                <c:pt idx="17905">
                  <c:v>0</c:v>
                </c:pt>
                <c:pt idx="17906">
                  <c:v>1.24199999999996</c:v>
                </c:pt>
                <c:pt idx="17907">
                  <c:v>0</c:v>
                </c:pt>
                <c:pt idx="17908">
                  <c:v>0</c:v>
                </c:pt>
                <c:pt idx="17909">
                  <c:v>0</c:v>
                </c:pt>
                <c:pt idx="17910">
                  <c:v>0</c:v>
                </c:pt>
                <c:pt idx="17911">
                  <c:v>0</c:v>
                </c:pt>
                <c:pt idx="17912">
                  <c:v>-2.2340000000000302</c:v>
                </c:pt>
                <c:pt idx="17913">
                  <c:v>0</c:v>
                </c:pt>
                <c:pt idx="17914">
                  <c:v>-0.37199999999995698</c:v>
                </c:pt>
                <c:pt idx="17915">
                  <c:v>4.5919999999999801</c:v>
                </c:pt>
                <c:pt idx="17916">
                  <c:v>-2.8550000000000102</c:v>
                </c:pt>
                <c:pt idx="17917">
                  <c:v>0</c:v>
                </c:pt>
                <c:pt idx="17918">
                  <c:v>0</c:v>
                </c:pt>
                <c:pt idx="17919">
                  <c:v>0</c:v>
                </c:pt>
                <c:pt idx="17920">
                  <c:v>0.24799999999999001</c:v>
                </c:pt>
                <c:pt idx="17921">
                  <c:v>0</c:v>
                </c:pt>
                <c:pt idx="17922">
                  <c:v>0</c:v>
                </c:pt>
                <c:pt idx="17923">
                  <c:v>0</c:v>
                </c:pt>
                <c:pt idx="17924">
                  <c:v>0.49600000000003702</c:v>
                </c:pt>
                <c:pt idx="17925">
                  <c:v>0</c:v>
                </c:pt>
                <c:pt idx="17926">
                  <c:v>0</c:v>
                </c:pt>
                <c:pt idx="17927">
                  <c:v>0</c:v>
                </c:pt>
                <c:pt idx="17928">
                  <c:v>0</c:v>
                </c:pt>
                <c:pt idx="17929">
                  <c:v>0</c:v>
                </c:pt>
                <c:pt idx="17930">
                  <c:v>1.6140000000000301</c:v>
                </c:pt>
                <c:pt idx="17931">
                  <c:v>0.24799999999999001</c:v>
                </c:pt>
                <c:pt idx="17932">
                  <c:v>0</c:v>
                </c:pt>
                <c:pt idx="17933">
                  <c:v>0.74500000000000399</c:v>
                </c:pt>
                <c:pt idx="17934">
                  <c:v>0</c:v>
                </c:pt>
                <c:pt idx="17935">
                  <c:v>0</c:v>
                </c:pt>
                <c:pt idx="17936">
                  <c:v>0</c:v>
                </c:pt>
                <c:pt idx="17937">
                  <c:v>0</c:v>
                </c:pt>
                <c:pt idx="17938">
                  <c:v>0</c:v>
                </c:pt>
                <c:pt idx="17939">
                  <c:v>1.86099999999999</c:v>
                </c:pt>
                <c:pt idx="17940">
                  <c:v>0</c:v>
                </c:pt>
                <c:pt idx="17941">
                  <c:v>-1.365</c:v>
                </c:pt>
                <c:pt idx="17942">
                  <c:v>-0.992999999999995</c:v>
                </c:pt>
                <c:pt idx="17943">
                  <c:v>0</c:v>
                </c:pt>
                <c:pt idx="17944">
                  <c:v>0</c:v>
                </c:pt>
                <c:pt idx="17945">
                  <c:v>0</c:v>
                </c:pt>
                <c:pt idx="17946">
                  <c:v>0</c:v>
                </c:pt>
                <c:pt idx="17947">
                  <c:v>0</c:v>
                </c:pt>
                <c:pt idx="17948">
                  <c:v>0.49700000000001399</c:v>
                </c:pt>
                <c:pt idx="17949">
                  <c:v>1.365</c:v>
                </c:pt>
                <c:pt idx="17950">
                  <c:v>0</c:v>
                </c:pt>
                <c:pt idx="17951">
                  <c:v>-0.992999999999995</c:v>
                </c:pt>
                <c:pt idx="17952">
                  <c:v>-0.24800000000004699</c:v>
                </c:pt>
                <c:pt idx="17953">
                  <c:v>0</c:v>
                </c:pt>
                <c:pt idx="17954">
                  <c:v>0</c:v>
                </c:pt>
                <c:pt idx="17955">
                  <c:v>0</c:v>
                </c:pt>
                <c:pt idx="17956">
                  <c:v>0</c:v>
                </c:pt>
                <c:pt idx="17957">
                  <c:v>3.1030000000000002</c:v>
                </c:pt>
                <c:pt idx="17958">
                  <c:v>0</c:v>
                </c:pt>
                <c:pt idx="17959">
                  <c:v>-0.992999999999995</c:v>
                </c:pt>
                <c:pt idx="17960">
                  <c:v>-0.49700000000001399</c:v>
                </c:pt>
                <c:pt idx="17961">
                  <c:v>0.37300000000004702</c:v>
                </c:pt>
                <c:pt idx="17962">
                  <c:v>0</c:v>
                </c:pt>
                <c:pt idx="17963">
                  <c:v>0</c:v>
                </c:pt>
                <c:pt idx="17964">
                  <c:v>0</c:v>
                </c:pt>
                <c:pt idx="17965">
                  <c:v>0</c:v>
                </c:pt>
                <c:pt idx="17966">
                  <c:v>0</c:v>
                </c:pt>
                <c:pt idx="17967">
                  <c:v>0.123999999999966</c:v>
                </c:pt>
                <c:pt idx="17968">
                  <c:v>-0.37299999999999001</c:v>
                </c:pt>
                <c:pt idx="17969">
                  <c:v>0.12400000000002299</c:v>
                </c:pt>
                <c:pt idx="17970">
                  <c:v>0</c:v>
                </c:pt>
                <c:pt idx="17971">
                  <c:v>0</c:v>
                </c:pt>
                <c:pt idx="17972">
                  <c:v>0</c:v>
                </c:pt>
                <c:pt idx="17973">
                  <c:v>0</c:v>
                </c:pt>
                <c:pt idx="17974">
                  <c:v>0.62099999999998001</c:v>
                </c:pt>
                <c:pt idx="17975">
                  <c:v>-0.248999999999966</c:v>
                </c:pt>
                <c:pt idx="17976">
                  <c:v>0</c:v>
                </c:pt>
                <c:pt idx="17977">
                  <c:v>-0.24799999999999001</c:v>
                </c:pt>
                <c:pt idx="17978">
                  <c:v>0</c:v>
                </c:pt>
                <c:pt idx="17979">
                  <c:v>0.37299999999999001</c:v>
                </c:pt>
                <c:pt idx="17980">
                  <c:v>0</c:v>
                </c:pt>
                <c:pt idx="17981">
                  <c:v>0</c:v>
                </c:pt>
                <c:pt idx="17982">
                  <c:v>0</c:v>
                </c:pt>
                <c:pt idx="17983">
                  <c:v>0</c:v>
                </c:pt>
                <c:pt idx="17984">
                  <c:v>-1.11699999999996</c:v>
                </c:pt>
                <c:pt idx="17985">
                  <c:v>0</c:v>
                </c:pt>
                <c:pt idx="17986">
                  <c:v>0</c:v>
                </c:pt>
                <c:pt idx="17987">
                  <c:v>0.123999999999966</c:v>
                </c:pt>
                <c:pt idx="17988">
                  <c:v>0</c:v>
                </c:pt>
                <c:pt idx="17989">
                  <c:v>0</c:v>
                </c:pt>
                <c:pt idx="17990">
                  <c:v>0</c:v>
                </c:pt>
                <c:pt idx="17991">
                  <c:v>0</c:v>
                </c:pt>
                <c:pt idx="17992">
                  <c:v>0</c:v>
                </c:pt>
                <c:pt idx="17993">
                  <c:v>-0.24799999999999001</c:v>
                </c:pt>
                <c:pt idx="17994">
                  <c:v>-0.125</c:v>
                </c:pt>
                <c:pt idx="17995">
                  <c:v>-2.4820000000000202</c:v>
                </c:pt>
                <c:pt idx="17996">
                  <c:v>2.1100000000000101</c:v>
                </c:pt>
                <c:pt idx="17997">
                  <c:v>-0.74500000000000399</c:v>
                </c:pt>
                <c:pt idx="17998">
                  <c:v>0</c:v>
                </c:pt>
                <c:pt idx="17999">
                  <c:v>0</c:v>
                </c:pt>
                <c:pt idx="18000">
                  <c:v>0</c:v>
                </c:pt>
                <c:pt idx="18001">
                  <c:v>0</c:v>
                </c:pt>
                <c:pt idx="18002">
                  <c:v>0</c:v>
                </c:pt>
                <c:pt idx="18003">
                  <c:v>0</c:v>
                </c:pt>
                <c:pt idx="18004">
                  <c:v>0.62099999999998001</c:v>
                </c:pt>
                <c:pt idx="18005">
                  <c:v>2.9789999999999801</c:v>
                </c:pt>
                <c:pt idx="18006">
                  <c:v>0</c:v>
                </c:pt>
                <c:pt idx="18007">
                  <c:v>0</c:v>
                </c:pt>
                <c:pt idx="18008">
                  <c:v>0</c:v>
                </c:pt>
                <c:pt idx="18009">
                  <c:v>0</c:v>
                </c:pt>
                <c:pt idx="18010">
                  <c:v>26.9329999999999</c:v>
                </c:pt>
                <c:pt idx="18011">
                  <c:v>51.631</c:v>
                </c:pt>
                <c:pt idx="18012">
                  <c:v>0.37200000000001399</c:v>
                </c:pt>
                <c:pt idx="18013">
                  <c:v>-0.37200000000001399</c:v>
                </c:pt>
                <c:pt idx="18014">
                  <c:v>-2.9789999999999801</c:v>
                </c:pt>
                <c:pt idx="18015">
                  <c:v>-69.131</c:v>
                </c:pt>
                <c:pt idx="18016">
                  <c:v>0</c:v>
                </c:pt>
                <c:pt idx="18017">
                  <c:v>0</c:v>
                </c:pt>
                <c:pt idx="18018">
                  <c:v>0</c:v>
                </c:pt>
                <c:pt idx="18019">
                  <c:v>0</c:v>
                </c:pt>
                <c:pt idx="18020">
                  <c:v>1.11699999999996</c:v>
                </c:pt>
                <c:pt idx="18021">
                  <c:v>0</c:v>
                </c:pt>
                <c:pt idx="18022">
                  <c:v>-0.123999999999966</c:v>
                </c:pt>
                <c:pt idx="18023">
                  <c:v>-0.37200000000001399</c:v>
                </c:pt>
                <c:pt idx="18024">
                  <c:v>-0.12400000000002299</c:v>
                </c:pt>
                <c:pt idx="18025">
                  <c:v>0</c:v>
                </c:pt>
                <c:pt idx="18026">
                  <c:v>0</c:v>
                </c:pt>
                <c:pt idx="18027">
                  <c:v>0</c:v>
                </c:pt>
                <c:pt idx="18028">
                  <c:v>0</c:v>
                </c:pt>
                <c:pt idx="18029">
                  <c:v>-0.62000000000000399</c:v>
                </c:pt>
                <c:pt idx="18030">
                  <c:v>0</c:v>
                </c:pt>
                <c:pt idx="18031">
                  <c:v>-0.24900000000002301</c:v>
                </c:pt>
                <c:pt idx="18032">
                  <c:v>0</c:v>
                </c:pt>
                <c:pt idx="18033">
                  <c:v>0</c:v>
                </c:pt>
                <c:pt idx="18034">
                  <c:v>0</c:v>
                </c:pt>
                <c:pt idx="18035">
                  <c:v>0</c:v>
                </c:pt>
                <c:pt idx="18036">
                  <c:v>0</c:v>
                </c:pt>
                <c:pt idx="18037">
                  <c:v>0.86899999999997102</c:v>
                </c:pt>
                <c:pt idx="18038">
                  <c:v>0</c:v>
                </c:pt>
                <c:pt idx="18039">
                  <c:v>0.37200000000001399</c:v>
                </c:pt>
                <c:pt idx="18040">
                  <c:v>0.49599999999998001</c:v>
                </c:pt>
                <c:pt idx="18041">
                  <c:v>0.62100000000003697</c:v>
                </c:pt>
                <c:pt idx="18042">
                  <c:v>0</c:v>
                </c:pt>
                <c:pt idx="18043">
                  <c:v>0</c:v>
                </c:pt>
                <c:pt idx="18044">
                  <c:v>0</c:v>
                </c:pt>
                <c:pt idx="18045">
                  <c:v>0</c:v>
                </c:pt>
                <c:pt idx="18046">
                  <c:v>-1.11700000000001</c:v>
                </c:pt>
                <c:pt idx="18047">
                  <c:v>0</c:v>
                </c:pt>
                <c:pt idx="18048">
                  <c:v>1.11700000000001</c:v>
                </c:pt>
                <c:pt idx="18049">
                  <c:v>0</c:v>
                </c:pt>
                <c:pt idx="18050">
                  <c:v>-0.62000000000000399</c:v>
                </c:pt>
                <c:pt idx="18051">
                  <c:v>0</c:v>
                </c:pt>
                <c:pt idx="18052">
                  <c:v>0</c:v>
                </c:pt>
                <c:pt idx="18053">
                  <c:v>0</c:v>
                </c:pt>
                <c:pt idx="18054">
                  <c:v>0</c:v>
                </c:pt>
                <c:pt idx="18055">
                  <c:v>0</c:v>
                </c:pt>
                <c:pt idx="18056">
                  <c:v>0</c:v>
                </c:pt>
                <c:pt idx="18057">
                  <c:v>0</c:v>
                </c:pt>
                <c:pt idx="18058">
                  <c:v>0</c:v>
                </c:pt>
                <c:pt idx="18059">
                  <c:v>-0.74400000000002797</c:v>
                </c:pt>
                <c:pt idx="18060">
                  <c:v>-0.49700000000001399</c:v>
                </c:pt>
                <c:pt idx="18061">
                  <c:v>0</c:v>
                </c:pt>
                <c:pt idx="18062">
                  <c:v>0</c:v>
                </c:pt>
                <c:pt idx="18063">
                  <c:v>0</c:v>
                </c:pt>
                <c:pt idx="18064">
                  <c:v>-0.123999999999966</c:v>
                </c:pt>
                <c:pt idx="18065">
                  <c:v>0.24799999999999001</c:v>
                </c:pt>
                <c:pt idx="18066">
                  <c:v>0.62099999999998001</c:v>
                </c:pt>
                <c:pt idx="18067">
                  <c:v>0</c:v>
                </c:pt>
                <c:pt idx="18068">
                  <c:v>0</c:v>
                </c:pt>
                <c:pt idx="18069">
                  <c:v>0.62099999999998001</c:v>
                </c:pt>
                <c:pt idx="18070">
                  <c:v>0</c:v>
                </c:pt>
                <c:pt idx="18071">
                  <c:v>0</c:v>
                </c:pt>
                <c:pt idx="18072">
                  <c:v>0</c:v>
                </c:pt>
                <c:pt idx="18073">
                  <c:v>0</c:v>
                </c:pt>
                <c:pt idx="18074">
                  <c:v>0.74500000000000399</c:v>
                </c:pt>
                <c:pt idx="18075">
                  <c:v>0</c:v>
                </c:pt>
                <c:pt idx="18076">
                  <c:v>0</c:v>
                </c:pt>
                <c:pt idx="18077">
                  <c:v>0</c:v>
                </c:pt>
                <c:pt idx="18078">
                  <c:v>0</c:v>
                </c:pt>
                <c:pt idx="18079">
                  <c:v>0</c:v>
                </c:pt>
                <c:pt idx="18080">
                  <c:v>0</c:v>
                </c:pt>
                <c:pt idx="18081">
                  <c:v>0</c:v>
                </c:pt>
                <c:pt idx="18082">
                  <c:v>-2.8550000000000102</c:v>
                </c:pt>
                <c:pt idx="18083">
                  <c:v>0</c:v>
                </c:pt>
                <c:pt idx="18084">
                  <c:v>1.8620000000000201</c:v>
                </c:pt>
                <c:pt idx="18085">
                  <c:v>0</c:v>
                </c:pt>
                <c:pt idx="18086">
                  <c:v>0.123999999999966</c:v>
                </c:pt>
                <c:pt idx="18087">
                  <c:v>0.62100000000003697</c:v>
                </c:pt>
                <c:pt idx="18088">
                  <c:v>0</c:v>
                </c:pt>
                <c:pt idx="18089">
                  <c:v>0</c:v>
                </c:pt>
                <c:pt idx="18090">
                  <c:v>0</c:v>
                </c:pt>
                <c:pt idx="18091">
                  <c:v>0</c:v>
                </c:pt>
                <c:pt idx="18092">
                  <c:v>-0.62099999999998001</c:v>
                </c:pt>
                <c:pt idx="18093">
                  <c:v>-0.12400000000002299</c:v>
                </c:pt>
                <c:pt idx="18094">
                  <c:v>0</c:v>
                </c:pt>
                <c:pt idx="18095">
                  <c:v>0.62099999999998001</c:v>
                </c:pt>
                <c:pt idx="18096">
                  <c:v>0.24800000000004699</c:v>
                </c:pt>
                <c:pt idx="18097">
                  <c:v>0</c:v>
                </c:pt>
                <c:pt idx="18098">
                  <c:v>0</c:v>
                </c:pt>
                <c:pt idx="18099">
                  <c:v>0</c:v>
                </c:pt>
                <c:pt idx="18100">
                  <c:v>0.62099999999998001</c:v>
                </c:pt>
                <c:pt idx="18101">
                  <c:v>0</c:v>
                </c:pt>
                <c:pt idx="18102">
                  <c:v>0</c:v>
                </c:pt>
                <c:pt idx="18103">
                  <c:v>-0.123999999999966</c:v>
                </c:pt>
                <c:pt idx="18104">
                  <c:v>0</c:v>
                </c:pt>
                <c:pt idx="18105">
                  <c:v>0</c:v>
                </c:pt>
                <c:pt idx="18106">
                  <c:v>0</c:v>
                </c:pt>
                <c:pt idx="18107">
                  <c:v>0</c:v>
                </c:pt>
                <c:pt idx="18108">
                  <c:v>0</c:v>
                </c:pt>
                <c:pt idx="18109">
                  <c:v>0</c:v>
                </c:pt>
                <c:pt idx="18110">
                  <c:v>-0.74500000000000399</c:v>
                </c:pt>
                <c:pt idx="18111">
                  <c:v>-0.992999999999995</c:v>
                </c:pt>
                <c:pt idx="18112">
                  <c:v>0</c:v>
                </c:pt>
                <c:pt idx="18113">
                  <c:v>1.11700000000001</c:v>
                </c:pt>
                <c:pt idx="18114">
                  <c:v>0</c:v>
                </c:pt>
                <c:pt idx="18115">
                  <c:v>0</c:v>
                </c:pt>
                <c:pt idx="18116">
                  <c:v>0</c:v>
                </c:pt>
                <c:pt idx="18117">
                  <c:v>0</c:v>
                </c:pt>
                <c:pt idx="18118">
                  <c:v>0</c:v>
                </c:pt>
                <c:pt idx="18119">
                  <c:v>-4.3439999999999896</c:v>
                </c:pt>
                <c:pt idx="18120">
                  <c:v>-0.49600000000003702</c:v>
                </c:pt>
                <c:pt idx="18121">
                  <c:v>0.49600000000003702</c:v>
                </c:pt>
                <c:pt idx="18122">
                  <c:v>0.37299999999999001</c:v>
                </c:pt>
                <c:pt idx="18123">
                  <c:v>0.74400000000002797</c:v>
                </c:pt>
                <c:pt idx="18124">
                  <c:v>0</c:v>
                </c:pt>
                <c:pt idx="18125">
                  <c:v>0</c:v>
                </c:pt>
                <c:pt idx="18126">
                  <c:v>0</c:v>
                </c:pt>
                <c:pt idx="18127">
                  <c:v>-0.74500000000000399</c:v>
                </c:pt>
                <c:pt idx="18128">
                  <c:v>0</c:v>
                </c:pt>
                <c:pt idx="18129">
                  <c:v>-0.62000000000000399</c:v>
                </c:pt>
                <c:pt idx="18130">
                  <c:v>-0.992999999999995</c:v>
                </c:pt>
                <c:pt idx="18131">
                  <c:v>0.49600000000003702</c:v>
                </c:pt>
                <c:pt idx="18132">
                  <c:v>-0.12400000000002299</c:v>
                </c:pt>
                <c:pt idx="18133">
                  <c:v>0</c:v>
                </c:pt>
                <c:pt idx="18134">
                  <c:v>0</c:v>
                </c:pt>
                <c:pt idx="18135">
                  <c:v>0</c:v>
                </c:pt>
                <c:pt idx="18136">
                  <c:v>0</c:v>
                </c:pt>
                <c:pt idx="18137">
                  <c:v>0</c:v>
                </c:pt>
                <c:pt idx="18138">
                  <c:v>0.62000000000000399</c:v>
                </c:pt>
                <c:pt idx="18139">
                  <c:v>0</c:v>
                </c:pt>
                <c:pt idx="18140">
                  <c:v>-1.61299999999999</c:v>
                </c:pt>
                <c:pt idx="18141">
                  <c:v>-0.37299999999999001</c:v>
                </c:pt>
                <c:pt idx="18142">
                  <c:v>0</c:v>
                </c:pt>
                <c:pt idx="18143">
                  <c:v>0</c:v>
                </c:pt>
                <c:pt idx="18144">
                  <c:v>0</c:v>
                </c:pt>
                <c:pt idx="18145">
                  <c:v>0</c:v>
                </c:pt>
                <c:pt idx="18146">
                  <c:v>0.49600000000003702</c:v>
                </c:pt>
                <c:pt idx="18147">
                  <c:v>0.74500000000000399</c:v>
                </c:pt>
                <c:pt idx="18148">
                  <c:v>0</c:v>
                </c:pt>
                <c:pt idx="18149">
                  <c:v>-1.11700000000001</c:v>
                </c:pt>
                <c:pt idx="18150">
                  <c:v>-0.24900000000002301</c:v>
                </c:pt>
                <c:pt idx="18151">
                  <c:v>0</c:v>
                </c:pt>
                <c:pt idx="18152">
                  <c:v>0</c:v>
                </c:pt>
                <c:pt idx="18153">
                  <c:v>0</c:v>
                </c:pt>
                <c:pt idx="18154">
                  <c:v>-0.37299999999999001</c:v>
                </c:pt>
                <c:pt idx="18155">
                  <c:v>0</c:v>
                </c:pt>
                <c:pt idx="18156">
                  <c:v>-0.24800000000004699</c:v>
                </c:pt>
                <c:pt idx="18157">
                  <c:v>0</c:v>
                </c:pt>
                <c:pt idx="18158">
                  <c:v>0</c:v>
                </c:pt>
                <c:pt idx="18159">
                  <c:v>0.24800000000004699</c:v>
                </c:pt>
                <c:pt idx="18160">
                  <c:v>0</c:v>
                </c:pt>
                <c:pt idx="18161">
                  <c:v>0</c:v>
                </c:pt>
                <c:pt idx="18162">
                  <c:v>0</c:v>
                </c:pt>
                <c:pt idx="18163">
                  <c:v>0.62099999999998001</c:v>
                </c:pt>
                <c:pt idx="18164">
                  <c:v>0.24799999999999001</c:v>
                </c:pt>
                <c:pt idx="18165">
                  <c:v>0</c:v>
                </c:pt>
                <c:pt idx="18166">
                  <c:v>0.12400000000002299</c:v>
                </c:pt>
                <c:pt idx="18167">
                  <c:v>0.62099999999998001</c:v>
                </c:pt>
                <c:pt idx="18168">
                  <c:v>0</c:v>
                </c:pt>
                <c:pt idx="18169">
                  <c:v>0</c:v>
                </c:pt>
                <c:pt idx="18170">
                  <c:v>0</c:v>
                </c:pt>
                <c:pt idx="18171">
                  <c:v>0</c:v>
                </c:pt>
                <c:pt idx="18172">
                  <c:v>0.49699999999995698</c:v>
                </c:pt>
                <c:pt idx="18173">
                  <c:v>0</c:v>
                </c:pt>
                <c:pt idx="18174">
                  <c:v>-0.86899999999997102</c:v>
                </c:pt>
                <c:pt idx="18175">
                  <c:v>0</c:v>
                </c:pt>
                <c:pt idx="18176">
                  <c:v>0.24799999999999001</c:v>
                </c:pt>
                <c:pt idx="18177">
                  <c:v>0</c:v>
                </c:pt>
                <c:pt idx="18178">
                  <c:v>0</c:v>
                </c:pt>
                <c:pt idx="18179">
                  <c:v>0</c:v>
                </c:pt>
                <c:pt idx="18180">
                  <c:v>0</c:v>
                </c:pt>
                <c:pt idx="18181">
                  <c:v>0</c:v>
                </c:pt>
                <c:pt idx="18182">
                  <c:v>0.37200000000001399</c:v>
                </c:pt>
                <c:pt idx="18183">
                  <c:v>0</c:v>
                </c:pt>
                <c:pt idx="18184">
                  <c:v>-0.86900000000002797</c:v>
                </c:pt>
                <c:pt idx="18185">
                  <c:v>0</c:v>
                </c:pt>
                <c:pt idx="18186">
                  <c:v>0.992999999999995</c:v>
                </c:pt>
                <c:pt idx="18187">
                  <c:v>0</c:v>
                </c:pt>
                <c:pt idx="18188">
                  <c:v>0</c:v>
                </c:pt>
                <c:pt idx="18189">
                  <c:v>0</c:v>
                </c:pt>
                <c:pt idx="18190">
                  <c:v>0</c:v>
                </c:pt>
                <c:pt idx="18191">
                  <c:v>0</c:v>
                </c:pt>
                <c:pt idx="18192">
                  <c:v>0.74500000000000399</c:v>
                </c:pt>
                <c:pt idx="18193">
                  <c:v>0.37199999999995698</c:v>
                </c:pt>
                <c:pt idx="18194">
                  <c:v>0.24800000000004699</c:v>
                </c:pt>
                <c:pt idx="18195">
                  <c:v>0</c:v>
                </c:pt>
                <c:pt idx="18196">
                  <c:v>0</c:v>
                </c:pt>
                <c:pt idx="18197">
                  <c:v>0</c:v>
                </c:pt>
                <c:pt idx="18198">
                  <c:v>0</c:v>
                </c:pt>
                <c:pt idx="18199">
                  <c:v>0</c:v>
                </c:pt>
                <c:pt idx="18200">
                  <c:v>-1.49</c:v>
                </c:pt>
                <c:pt idx="18201">
                  <c:v>-0.12400000000002299</c:v>
                </c:pt>
                <c:pt idx="18202">
                  <c:v>0.12400000000002299</c:v>
                </c:pt>
                <c:pt idx="18203">
                  <c:v>-0.12400000000002299</c:v>
                </c:pt>
                <c:pt idx="18204">
                  <c:v>-0.12400000000002299</c:v>
                </c:pt>
                <c:pt idx="18205">
                  <c:v>0</c:v>
                </c:pt>
                <c:pt idx="18206">
                  <c:v>0</c:v>
                </c:pt>
                <c:pt idx="18207">
                  <c:v>0</c:v>
                </c:pt>
                <c:pt idx="18208">
                  <c:v>0.74399999999997102</c:v>
                </c:pt>
                <c:pt idx="18209">
                  <c:v>-0.74399999999997102</c:v>
                </c:pt>
                <c:pt idx="18210">
                  <c:v>-0.12400000000002299</c:v>
                </c:pt>
                <c:pt idx="18211">
                  <c:v>0</c:v>
                </c:pt>
                <c:pt idx="18212">
                  <c:v>-0.37299999999999001</c:v>
                </c:pt>
                <c:pt idx="18213">
                  <c:v>0.86900000000002797</c:v>
                </c:pt>
                <c:pt idx="18214">
                  <c:v>0</c:v>
                </c:pt>
                <c:pt idx="18215">
                  <c:v>0</c:v>
                </c:pt>
                <c:pt idx="18216">
                  <c:v>0</c:v>
                </c:pt>
                <c:pt idx="18217">
                  <c:v>0</c:v>
                </c:pt>
                <c:pt idx="18218">
                  <c:v>-0.86800000000005095</c:v>
                </c:pt>
                <c:pt idx="18219">
                  <c:v>1.4890000000000301</c:v>
                </c:pt>
                <c:pt idx="18220">
                  <c:v>-0.12400000000002299</c:v>
                </c:pt>
                <c:pt idx="18221">
                  <c:v>0</c:v>
                </c:pt>
                <c:pt idx="18222">
                  <c:v>0</c:v>
                </c:pt>
                <c:pt idx="18223">
                  <c:v>0</c:v>
                </c:pt>
                <c:pt idx="18224">
                  <c:v>0</c:v>
                </c:pt>
                <c:pt idx="18225">
                  <c:v>0</c:v>
                </c:pt>
                <c:pt idx="18226">
                  <c:v>-0.37200000000001399</c:v>
                </c:pt>
                <c:pt idx="18227">
                  <c:v>0</c:v>
                </c:pt>
                <c:pt idx="18228">
                  <c:v>-0.248999999999966</c:v>
                </c:pt>
                <c:pt idx="18229">
                  <c:v>0</c:v>
                </c:pt>
                <c:pt idx="18230">
                  <c:v>0</c:v>
                </c:pt>
                <c:pt idx="18231">
                  <c:v>-0.24799999999999001</c:v>
                </c:pt>
                <c:pt idx="18232">
                  <c:v>0</c:v>
                </c:pt>
                <c:pt idx="18233">
                  <c:v>0</c:v>
                </c:pt>
                <c:pt idx="18234">
                  <c:v>0</c:v>
                </c:pt>
                <c:pt idx="18235">
                  <c:v>-0.123999999999966</c:v>
                </c:pt>
                <c:pt idx="18236">
                  <c:v>-0.24900000000002301</c:v>
                </c:pt>
                <c:pt idx="18237">
                  <c:v>0</c:v>
                </c:pt>
                <c:pt idx="18238">
                  <c:v>0</c:v>
                </c:pt>
                <c:pt idx="18239">
                  <c:v>0.86900000000002797</c:v>
                </c:pt>
                <c:pt idx="18240">
                  <c:v>0</c:v>
                </c:pt>
                <c:pt idx="18241">
                  <c:v>0</c:v>
                </c:pt>
                <c:pt idx="18242">
                  <c:v>0</c:v>
                </c:pt>
                <c:pt idx="18243">
                  <c:v>0</c:v>
                </c:pt>
                <c:pt idx="18244">
                  <c:v>-1.8620000000000201</c:v>
                </c:pt>
                <c:pt idx="18245">
                  <c:v>0</c:v>
                </c:pt>
                <c:pt idx="18246">
                  <c:v>1.11700000000001</c:v>
                </c:pt>
                <c:pt idx="18247">
                  <c:v>0</c:v>
                </c:pt>
                <c:pt idx="18248">
                  <c:v>0</c:v>
                </c:pt>
                <c:pt idx="18249">
                  <c:v>-1.11700000000001</c:v>
                </c:pt>
                <c:pt idx="18250">
                  <c:v>0</c:v>
                </c:pt>
                <c:pt idx="18251">
                  <c:v>0</c:v>
                </c:pt>
                <c:pt idx="18252">
                  <c:v>0</c:v>
                </c:pt>
                <c:pt idx="18253">
                  <c:v>0</c:v>
                </c:pt>
                <c:pt idx="18254">
                  <c:v>0.24799999999999001</c:v>
                </c:pt>
                <c:pt idx="18255">
                  <c:v>0</c:v>
                </c:pt>
                <c:pt idx="18256">
                  <c:v>-0.37199999999995698</c:v>
                </c:pt>
                <c:pt idx="18257">
                  <c:v>-0.86900000000002797</c:v>
                </c:pt>
                <c:pt idx="18258">
                  <c:v>0</c:v>
                </c:pt>
                <c:pt idx="18259">
                  <c:v>0</c:v>
                </c:pt>
                <c:pt idx="18260">
                  <c:v>0</c:v>
                </c:pt>
                <c:pt idx="18261">
                  <c:v>0</c:v>
                </c:pt>
                <c:pt idx="18262">
                  <c:v>1.4890000000000301</c:v>
                </c:pt>
                <c:pt idx="18263">
                  <c:v>1.73799999999999</c:v>
                </c:pt>
                <c:pt idx="18264">
                  <c:v>0</c:v>
                </c:pt>
                <c:pt idx="18265">
                  <c:v>-0.62100000000003697</c:v>
                </c:pt>
                <c:pt idx="18266">
                  <c:v>-0.24799999999999001</c:v>
                </c:pt>
                <c:pt idx="18267">
                  <c:v>0</c:v>
                </c:pt>
                <c:pt idx="18268">
                  <c:v>0</c:v>
                </c:pt>
                <c:pt idx="18269">
                  <c:v>0</c:v>
                </c:pt>
                <c:pt idx="18270">
                  <c:v>0</c:v>
                </c:pt>
                <c:pt idx="18271">
                  <c:v>0</c:v>
                </c:pt>
                <c:pt idx="18272">
                  <c:v>0</c:v>
                </c:pt>
                <c:pt idx="18273">
                  <c:v>-1.2409999999999799</c:v>
                </c:pt>
                <c:pt idx="18274">
                  <c:v>-0.37299999999999001</c:v>
                </c:pt>
                <c:pt idx="18275">
                  <c:v>0.123999999999966</c:v>
                </c:pt>
                <c:pt idx="18276">
                  <c:v>0</c:v>
                </c:pt>
                <c:pt idx="18277">
                  <c:v>0</c:v>
                </c:pt>
                <c:pt idx="18278">
                  <c:v>0</c:v>
                </c:pt>
                <c:pt idx="18279">
                  <c:v>0</c:v>
                </c:pt>
                <c:pt idx="18280">
                  <c:v>0</c:v>
                </c:pt>
                <c:pt idx="18281">
                  <c:v>-69.504000000000005</c:v>
                </c:pt>
                <c:pt idx="18282">
                  <c:v>-4.9639999999999898</c:v>
                </c:pt>
                <c:pt idx="18283">
                  <c:v>-0.125</c:v>
                </c:pt>
                <c:pt idx="18284">
                  <c:v>0</c:v>
                </c:pt>
                <c:pt idx="18285">
                  <c:v>0.24900000000002301</c:v>
                </c:pt>
                <c:pt idx="18286">
                  <c:v>0</c:v>
                </c:pt>
                <c:pt idx="18287">
                  <c:v>0</c:v>
                </c:pt>
                <c:pt idx="18288">
                  <c:v>0</c:v>
                </c:pt>
                <c:pt idx="18289">
                  <c:v>0</c:v>
                </c:pt>
                <c:pt idx="18290">
                  <c:v>-0.49599999999998001</c:v>
                </c:pt>
                <c:pt idx="18291">
                  <c:v>-0.123999999999966</c:v>
                </c:pt>
                <c:pt idx="18292">
                  <c:v>0.123999999999966</c:v>
                </c:pt>
                <c:pt idx="18293">
                  <c:v>-0.123999999999966</c:v>
                </c:pt>
                <c:pt idx="18294">
                  <c:v>-0.86200000000002297</c:v>
                </c:pt>
                <c:pt idx="18295">
                  <c:v>0</c:v>
                </c:pt>
                <c:pt idx="18296">
                  <c:v>0</c:v>
                </c:pt>
                <c:pt idx="18297">
                  <c:v>0</c:v>
                </c:pt>
                <c:pt idx="18298">
                  <c:v>0</c:v>
                </c:pt>
                <c:pt idx="18299">
                  <c:v>0.62099999999998001</c:v>
                </c:pt>
                <c:pt idx="18300">
                  <c:v>0</c:v>
                </c:pt>
                <c:pt idx="18301">
                  <c:v>1.365</c:v>
                </c:pt>
                <c:pt idx="18302">
                  <c:v>-1.4890000000000301</c:v>
                </c:pt>
                <c:pt idx="18303">
                  <c:v>1.365</c:v>
                </c:pt>
                <c:pt idx="18304">
                  <c:v>0</c:v>
                </c:pt>
                <c:pt idx="18305">
                  <c:v>0</c:v>
                </c:pt>
                <c:pt idx="18306">
                  <c:v>0</c:v>
                </c:pt>
                <c:pt idx="18307">
                  <c:v>-0.49700000000001399</c:v>
                </c:pt>
                <c:pt idx="18308">
                  <c:v>0</c:v>
                </c:pt>
                <c:pt idx="18309">
                  <c:v>0.62099999999998001</c:v>
                </c:pt>
                <c:pt idx="18310">
                  <c:v>1.7370000000000201</c:v>
                </c:pt>
                <c:pt idx="18311">
                  <c:v>0</c:v>
                </c:pt>
                <c:pt idx="18312">
                  <c:v>-0.37200000000001399</c:v>
                </c:pt>
                <c:pt idx="18313">
                  <c:v>0</c:v>
                </c:pt>
                <c:pt idx="18314">
                  <c:v>0</c:v>
                </c:pt>
                <c:pt idx="18315">
                  <c:v>0</c:v>
                </c:pt>
                <c:pt idx="18316">
                  <c:v>-0.62000000000000399</c:v>
                </c:pt>
                <c:pt idx="18317">
                  <c:v>0.62000000000000399</c:v>
                </c:pt>
                <c:pt idx="18318">
                  <c:v>12.164</c:v>
                </c:pt>
                <c:pt idx="18319">
                  <c:v>0</c:v>
                </c:pt>
                <c:pt idx="18320">
                  <c:v>-13.529</c:v>
                </c:pt>
                <c:pt idx="18321">
                  <c:v>0</c:v>
                </c:pt>
                <c:pt idx="18322">
                  <c:v>0</c:v>
                </c:pt>
                <c:pt idx="18323">
                  <c:v>0</c:v>
                </c:pt>
                <c:pt idx="18324">
                  <c:v>0</c:v>
                </c:pt>
                <c:pt idx="18325">
                  <c:v>0.62000000000000399</c:v>
                </c:pt>
                <c:pt idx="18326">
                  <c:v>1.11700000000001</c:v>
                </c:pt>
                <c:pt idx="18327">
                  <c:v>0.992999999999995</c:v>
                </c:pt>
                <c:pt idx="18328">
                  <c:v>0</c:v>
                </c:pt>
                <c:pt idx="18329">
                  <c:v>-1.11700000000001</c:v>
                </c:pt>
                <c:pt idx="18330">
                  <c:v>-1.8619999999999599</c:v>
                </c:pt>
                <c:pt idx="18331">
                  <c:v>0</c:v>
                </c:pt>
                <c:pt idx="18332">
                  <c:v>0</c:v>
                </c:pt>
                <c:pt idx="18333">
                  <c:v>0</c:v>
                </c:pt>
                <c:pt idx="18334">
                  <c:v>1.6139999999999699</c:v>
                </c:pt>
                <c:pt idx="18335">
                  <c:v>0</c:v>
                </c:pt>
                <c:pt idx="18336">
                  <c:v>-0.49700000000001399</c:v>
                </c:pt>
                <c:pt idx="18337">
                  <c:v>0</c:v>
                </c:pt>
                <c:pt idx="18338">
                  <c:v>0.37200000000001399</c:v>
                </c:pt>
                <c:pt idx="18339">
                  <c:v>0</c:v>
                </c:pt>
                <c:pt idx="18340">
                  <c:v>0</c:v>
                </c:pt>
                <c:pt idx="18341">
                  <c:v>0</c:v>
                </c:pt>
                <c:pt idx="18342">
                  <c:v>0</c:v>
                </c:pt>
                <c:pt idx="18343">
                  <c:v>1.49</c:v>
                </c:pt>
                <c:pt idx="18344">
                  <c:v>0</c:v>
                </c:pt>
                <c:pt idx="18345">
                  <c:v>-1.365</c:v>
                </c:pt>
                <c:pt idx="18346">
                  <c:v>-0.992999999999995</c:v>
                </c:pt>
                <c:pt idx="18347">
                  <c:v>-0.248999999999966</c:v>
                </c:pt>
                <c:pt idx="18348">
                  <c:v>0.248999999999966</c:v>
                </c:pt>
                <c:pt idx="18349">
                  <c:v>0</c:v>
                </c:pt>
                <c:pt idx="18350">
                  <c:v>0</c:v>
                </c:pt>
                <c:pt idx="18351">
                  <c:v>0</c:v>
                </c:pt>
                <c:pt idx="18352">
                  <c:v>0.74500000000000399</c:v>
                </c:pt>
                <c:pt idx="18353">
                  <c:v>-0.74500000000000399</c:v>
                </c:pt>
                <c:pt idx="18354">
                  <c:v>0.99300000000005095</c:v>
                </c:pt>
                <c:pt idx="18355">
                  <c:v>-0.74500000000000399</c:v>
                </c:pt>
                <c:pt idx="18356">
                  <c:v>0.74500000000000399</c:v>
                </c:pt>
                <c:pt idx="18357">
                  <c:v>0.86899999999997102</c:v>
                </c:pt>
                <c:pt idx="18358">
                  <c:v>0</c:v>
                </c:pt>
                <c:pt idx="18359">
                  <c:v>0</c:v>
                </c:pt>
                <c:pt idx="18360">
                  <c:v>0</c:v>
                </c:pt>
                <c:pt idx="18361">
                  <c:v>0.99200000000001798</c:v>
                </c:pt>
                <c:pt idx="18362">
                  <c:v>0</c:v>
                </c:pt>
                <c:pt idx="18363">
                  <c:v>-1.7370000000000201</c:v>
                </c:pt>
                <c:pt idx="18364">
                  <c:v>-1.11700000000001</c:v>
                </c:pt>
                <c:pt idx="18365">
                  <c:v>0</c:v>
                </c:pt>
                <c:pt idx="18366">
                  <c:v>0</c:v>
                </c:pt>
                <c:pt idx="18367">
                  <c:v>0</c:v>
                </c:pt>
                <c:pt idx="18368">
                  <c:v>0</c:v>
                </c:pt>
                <c:pt idx="18369">
                  <c:v>0</c:v>
                </c:pt>
                <c:pt idx="18370">
                  <c:v>0.62099999999998001</c:v>
                </c:pt>
                <c:pt idx="18371">
                  <c:v>0</c:v>
                </c:pt>
                <c:pt idx="18372">
                  <c:v>-0.86899999999997102</c:v>
                </c:pt>
                <c:pt idx="18373">
                  <c:v>0</c:v>
                </c:pt>
                <c:pt idx="18374">
                  <c:v>0.86899999999997102</c:v>
                </c:pt>
                <c:pt idx="18375">
                  <c:v>0</c:v>
                </c:pt>
                <c:pt idx="18376">
                  <c:v>0</c:v>
                </c:pt>
                <c:pt idx="18377">
                  <c:v>0</c:v>
                </c:pt>
                <c:pt idx="18378">
                  <c:v>0</c:v>
                </c:pt>
                <c:pt idx="18379">
                  <c:v>0</c:v>
                </c:pt>
                <c:pt idx="18380">
                  <c:v>0.86900000000002797</c:v>
                </c:pt>
                <c:pt idx="18381">
                  <c:v>0</c:v>
                </c:pt>
                <c:pt idx="18382">
                  <c:v>1.2409999999999799</c:v>
                </c:pt>
                <c:pt idx="18383">
                  <c:v>0.123999999999966</c:v>
                </c:pt>
                <c:pt idx="18384">
                  <c:v>0</c:v>
                </c:pt>
                <c:pt idx="18385">
                  <c:v>0</c:v>
                </c:pt>
                <c:pt idx="18386">
                  <c:v>0</c:v>
                </c:pt>
                <c:pt idx="18387">
                  <c:v>0</c:v>
                </c:pt>
                <c:pt idx="18388">
                  <c:v>-0.24799999999999001</c:v>
                </c:pt>
                <c:pt idx="18389">
                  <c:v>-1.8620000000000201</c:v>
                </c:pt>
                <c:pt idx="18390">
                  <c:v>0</c:v>
                </c:pt>
                <c:pt idx="18391">
                  <c:v>-0.123999999999966</c:v>
                </c:pt>
                <c:pt idx="18392">
                  <c:v>0.123999999999966</c:v>
                </c:pt>
                <c:pt idx="18393">
                  <c:v>-0.123999999999966</c:v>
                </c:pt>
                <c:pt idx="18394">
                  <c:v>0</c:v>
                </c:pt>
                <c:pt idx="18395">
                  <c:v>0</c:v>
                </c:pt>
                <c:pt idx="18396">
                  <c:v>0</c:v>
                </c:pt>
                <c:pt idx="18397">
                  <c:v>0.24799999999999001</c:v>
                </c:pt>
                <c:pt idx="18398">
                  <c:v>-0.24799999999999001</c:v>
                </c:pt>
                <c:pt idx="18399">
                  <c:v>-0.49599999999998001</c:v>
                </c:pt>
                <c:pt idx="18400">
                  <c:v>0</c:v>
                </c:pt>
                <c:pt idx="18401">
                  <c:v>0.86899999999997102</c:v>
                </c:pt>
                <c:pt idx="18402">
                  <c:v>0.37200000000001399</c:v>
                </c:pt>
                <c:pt idx="18403">
                  <c:v>0</c:v>
                </c:pt>
                <c:pt idx="18404">
                  <c:v>0</c:v>
                </c:pt>
                <c:pt idx="18405">
                  <c:v>0</c:v>
                </c:pt>
                <c:pt idx="18406">
                  <c:v>0</c:v>
                </c:pt>
                <c:pt idx="18407">
                  <c:v>-0.24800000000004699</c:v>
                </c:pt>
                <c:pt idx="18408">
                  <c:v>0</c:v>
                </c:pt>
                <c:pt idx="18409">
                  <c:v>1.2410000000000401</c:v>
                </c:pt>
                <c:pt idx="18410">
                  <c:v>0</c:v>
                </c:pt>
                <c:pt idx="18411">
                  <c:v>-2.1100000000000101</c:v>
                </c:pt>
                <c:pt idx="18412">
                  <c:v>0</c:v>
                </c:pt>
                <c:pt idx="18413">
                  <c:v>0</c:v>
                </c:pt>
                <c:pt idx="18414">
                  <c:v>0</c:v>
                </c:pt>
                <c:pt idx="18415">
                  <c:v>-0.125</c:v>
                </c:pt>
                <c:pt idx="18416">
                  <c:v>-0.123999999999966</c:v>
                </c:pt>
                <c:pt idx="18417">
                  <c:v>-0.12400000000002299</c:v>
                </c:pt>
                <c:pt idx="18418">
                  <c:v>0.12400000000002299</c:v>
                </c:pt>
                <c:pt idx="18419">
                  <c:v>-0.49600000000003702</c:v>
                </c:pt>
                <c:pt idx="18420">
                  <c:v>1.11700000000001</c:v>
                </c:pt>
                <c:pt idx="18421">
                  <c:v>0</c:v>
                </c:pt>
                <c:pt idx="18422">
                  <c:v>0</c:v>
                </c:pt>
                <c:pt idx="18423">
                  <c:v>0</c:v>
                </c:pt>
                <c:pt idx="18424">
                  <c:v>-0.24799999999999001</c:v>
                </c:pt>
                <c:pt idx="18425">
                  <c:v>0</c:v>
                </c:pt>
                <c:pt idx="18426">
                  <c:v>0.49600000000003702</c:v>
                </c:pt>
                <c:pt idx="18427">
                  <c:v>0</c:v>
                </c:pt>
                <c:pt idx="18428">
                  <c:v>0.992999999999995</c:v>
                </c:pt>
                <c:pt idx="18429">
                  <c:v>-0.49600000000003702</c:v>
                </c:pt>
                <c:pt idx="18430">
                  <c:v>0</c:v>
                </c:pt>
                <c:pt idx="18431">
                  <c:v>0</c:v>
                </c:pt>
                <c:pt idx="18432">
                  <c:v>0</c:v>
                </c:pt>
                <c:pt idx="18433">
                  <c:v>-0.37199999999995698</c:v>
                </c:pt>
                <c:pt idx="18434">
                  <c:v>0</c:v>
                </c:pt>
                <c:pt idx="18435">
                  <c:v>0.123999999999966</c:v>
                </c:pt>
                <c:pt idx="18436">
                  <c:v>0</c:v>
                </c:pt>
                <c:pt idx="18437">
                  <c:v>-2.85499999999996</c:v>
                </c:pt>
                <c:pt idx="18438">
                  <c:v>0</c:v>
                </c:pt>
                <c:pt idx="18439">
                  <c:v>0</c:v>
                </c:pt>
                <c:pt idx="18440">
                  <c:v>0</c:v>
                </c:pt>
                <c:pt idx="18441">
                  <c:v>0</c:v>
                </c:pt>
                <c:pt idx="18442">
                  <c:v>0.24900000000002301</c:v>
                </c:pt>
                <c:pt idx="18443">
                  <c:v>0</c:v>
                </c:pt>
                <c:pt idx="18444">
                  <c:v>0</c:v>
                </c:pt>
                <c:pt idx="18445">
                  <c:v>0.37200000000001399</c:v>
                </c:pt>
                <c:pt idx="18446">
                  <c:v>0</c:v>
                </c:pt>
                <c:pt idx="18447">
                  <c:v>-0.74500000000000399</c:v>
                </c:pt>
                <c:pt idx="18448">
                  <c:v>0</c:v>
                </c:pt>
                <c:pt idx="18449">
                  <c:v>0</c:v>
                </c:pt>
                <c:pt idx="18450">
                  <c:v>0</c:v>
                </c:pt>
                <c:pt idx="18451">
                  <c:v>0</c:v>
                </c:pt>
                <c:pt idx="18452">
                  <c:v>1.4889999999999699</c:v>
                </c:pt>
                <c:pt idx="18453">
                  <c:v>0</c:v>
                </c:pt>
                <c:pt idx="18454">
                  <c:v>0.62100000000003697</c:v>
                </c:pt>
                <c:pt idx="18455">
                  <c:v>-0.49700000000001399</c:v>
                </c:pt>
                <c:pt idx="18456">
                  <c:v>0</c:v>
                </c:pt>
                <c:pt idx="18457">
                  <c:v>0</c:v>
                </c:pt>
                <c:pt idx="18458">
                  <c:v>0</c:v>
                </c:pt>
                <c:pt idx="18459">
                  <c:v>0</c:v>
                </c:pt>
                <c:pt idx="18460">
                  <c:v>-2.7309999999999901</c:v>
                </c:pt>
                <c:pt idx="18461">
                  <c:v>0</c:v>
                </c:pt>
                <c:pt idx="18462">
                  <c:v>0.49700000000001399</c:v>
                </c:pt>
                <c:pt idx="18463">
                  <c:v>0.62099999999998001</c:v>
                </c:pt>
                <c:pt idx="18464">
                  <c:v>0</c:v>
                </c:pt>
                <c:pt idx="18465">
                  <c:v>0</c:v>
                </c:pt>
                <c:pt idx="18466">
                  <c:v>0</c:v>
                </c:pt>
                <c:pt idx="18467">
                  <c:v>0</c:v>
                </c:pt>
                <c:pt idx="18468">
                  <c:v>0</c:v>
                </c:pt>
                <c:pt idx="18469">
                  <c:v>0.49600000000003702</c:v>
                </c:pt>
                <c:pt idx="18470">
                  <c:v>-0.12400000000002299</c:v>
                </c:pt>
                <c:pt idx="18471">
                  <c:v>0</c:v>
                </c:pt>
                <c:pt idx="18472">
                  <c:v>-1.11700000000001</c:v>
                </c:pt>
                <c:pt idx="18473">
                  <c:v>0</c:v>
                </c:pt>
                <c:pt idx="18474">
                  <c:v>0.74500000000000399</c:v>
                </c:pt>
                <c:pt idx="18475">
                  <c:v>0</c:v>
                </c:pt>
                <c:pt idx="18476">
                  <c:v>0</c:v>
                </c:pt>
                <c:pt idx="18477">
                  <c:v>0</c:v>
                </c:pt>
                <c:pt idx="18478">
                  <c:v>0.24799999999999001</c:v>
                </c:pt>
                <c:pt idx="18479">
                  <c:v>0</c:v>
                </c:pt>
                <c:pt idx="18480">
                  <c:v>-0.992999999999995</c:v>
                </c:pt>
                <c:pt idx="18481">
                  <c:v>0</c:v>
                </c:pt>
                <c:pt idx="18482">
                  <c:v>0.62099999999998001</c:v>
                </c:pt>
                <c:pt idx="18483">
                  <c:v>0.24799999999999001</c:v>
                </c:pt>
                <c:pt idx="18484">
                  <c:v>0</c:v>
                </c:pt>
                <c:pt idx="18485">
                  <c:v>0</c:v>
                </c:pt>
                <c:pt idx="18486">
                  <c:v>0</c:v>
                </c:pt>
                <c:pt idx="18487">
                  <c:v>0</c:v>
                </c:pt>
                <c:pt idx="18488">
                  <c:v>1.73799999999999</c:v>
                </c:pt>
                <c:pt idx="18489">
                  <c:v>0</c:v>
                </c:pt>
                <c:pt idx="18490">
                  <c:v>0</c:v>
                </c:pt>
                <c:pt idx="18491">
                  <c:v>-0.37200000000001399</c:v>
                </c:pt>
                <c:pt idx="18492">
                  <c:v>-1.2409999999999799</c:v>
                </c:pt>
                <c:pt idx="18493">
                  <c:v>0</c:v>
                </c:pt>
                <c:pt idx="18494">
                  <c:v>0</c:v>
                </c:pt>
                <c:pt idx="18495">
                  <c:v>0</c:v>
                </c:pt>
                <c:pt idx="18496">
                  <c:v>0</c:v>
                </c:pt>
                <c:pt idx="18497">
                  <c:v>-0.24799999999999001</c:v>
                </c:pt>
                <c:pt idx="18498">
                  <c:v>0</c:v>
                </c:pt>
                <c:pt idx="18499">
                  <c:v>1.4889999999999699</c:v>
                </c:pt>
                <c:pt idx="18500">
                  <c:v>0.37299999999999001</c:v>
                </c:pt>
                <c:pt idx="18501">
                  <c:v>-0.37299999999999001</c:v>
                </c:pt>
                <c:pt idx="18502">
                  <c:v>0</c:v>
                </c:pt>
                <c:pt idx="18503">
                  <c:v>0</c:v>
                </c:pt>
                <c:pt idx="18504">
                  <c:v>0</c:v>
                </c:pt>
                <c:pt idx="18505">
                  <c:v>0.12400000000002299</c:v>
                </c:pt>
                <c:pt idx="18506">
                  <c:v>-0.12400000000002299</c:v>
                </c:pt>
                <c:pt idx="18507">
                  <c:v>-1.61299999999999</c:v>
                </c:pt>
                <c:pt idx="18508">
                  <c:v>-0.37299999999999001</c:v>
                </c:pt>
                <c:pt idx="18509">
                  <c:v>0.37299999999999001</c:v>
                </c:pt>
                <c:pt idx="18510">
                  <c:v>-0.37299999999999001</c:v>
                </c:pt>
                <c:pt idx="18511">
                  <c:v>0</c:v>
                </c:pt>
                <c:pt idx="18512">
                  <c:v>0</c:v>
                </c:pt>
                <c:pt idx="18513">
                  <c:v>0</c:v>
                </c:pt>
                <c:pt idx="18514">
                  <c:v>0.123999999999966</c:v>
                </c:pt>
                <c:pt idx="18515">
                  <c:v>0</c:v>
                </c:pt>
                <c:pt idx="18516">
                  <c:v>0</c:v>
                </c:pt>
                <c:pt idx="18517">
                  <c:v>0.62100000000003697</c:v>
                </c:pt>
                <c:pt idx="18518">
                  <c:v>-0.24800000000004699</c:v>
                </c:pt>
                <c:pt idx="18519">
                  <c:v>0</c:v>
                </c:pt>
                <c:pt idx="18520">
                  <c:v>0</c:v>
                </c:pt>
                <c:pt idx="18521">
                  <c:v>0</c:v>
                </c:pt>
                <c:pt idx="18522">
                  <c:v>0</c:v>
                </c:pt>
                <c:pt idx="18523">
                  <c:v>-2.7310000000000501</c:v>
                </c:pt>
                <c:pt idx="18524">
                  <c:v>0</c:v>
                </c:pt>
                <c:pt idx="18525">
                  <c:v>-0.24799999999999001</c:v>
                </c:pt>
                <c:pt idx="18526">
                  <c:v>0.49700000000001399</c:v>
                </c:pt>
                <c:pt idx="18527">
                  <c:v>-0.62099999999998001</c:v>
                </c:pt>
                <c:pt idx="18528">
                  <c:v>0</c:v>
                </c:pt>
                <c:pt idx="18529">
                  <c:v>0</c:v>
                </c:pt>
                <c:pt idx="18530">
                  <c:v>0</c:v>
                </c:pt>
                <c:pt idx="18531">
                  <c:v>0</c:v>
                </c:pt>
                <c:pt idx="18532">
                  <c:v>-0.49700000000001399</c:v>
                </c:pt>
                <c:pt idx="18533">
                  <c:v>0</c:v>
                </c:pt>
                <c:pt idx="18534">
                  <c:v>0</c:v>
                </c:pt>
                <c:pt idx="18535">
                  <c:v>0.62099999999998001</c:v>
                </c:pt>
                <c:pt idx="18536">
                  <c:v>0</c:v>
                </c:pt>
                <c:pt idx="18537">
                  <c:v>-0.24799999999999001</c:v>
                </c:pt>
                <c:pt idx="18538">
                  <c:v>0</c:v>
                </c:pt>
                <c:pt idx="18539">
                  <c:v>0</c:v>
                </c:pt>
                <c:pt idx="18540">
                  <c:v>0</c:v>
                </c:pt>
                <c:pt idx="18541">
                  <c:v>0</c:v>
                </c:pt>
                <c:pt idx="18542">
                  <c:v>11.295</c:v>
                </c:pt>
                <c:pt idx="18543">
                  <c:v>62.555</c:v>
                </c:pt>
                <c:pt idx="18544">
                  <c:v>0.86899999999997102</c:v>
                </c:pt>
                <c:pt idx="18545">
                  <c:v>0</c:v>
                </c:pt>
                <c:pt idx="18546">
                  <c:v>-11.542999999999999</c:v>
                </c:pt>
                <c:pt idx="18547">
                  <c:v>0</c:v>
                </c:pt>
                <c:pt idx="18548">
                  <c:v>0</c:v>
                </c:pt>
                <c:pt idx="18549">
                  <c:v>0</c:v>
                </c:pt>
                <c:pt idx="18550">
                  <c:v>0.992999999999995</c:v>
                </c:pt>
                <c:pt idx="18551">
                  <c:v>0.12400000000002299</c:v>
                </c:pt>
                <c:pt idx="18552">
                  <c:v>-0.12400000000002299</c:v>
                </c:pt>
                <c:pt idx="18553">
                  <c:v>-0.992999999999995</c:v>
                </c:pt>
                <c:pt idx="18554">
                  <c:v>0</c:v>
                </c:pt>
                <c:pt idx="18555">
                  <c:v>-1.11700000000001</c:v>
                </c:pt>
                <c:pt idx="18556">
                  <c:v>0</c:v>
                </c:pt>
                <c:pt idx="18557">
                  <c:v>0</c:v>
                </c:pt>
                <c:pt idx="18558">
                  <c:v>0</c:v>
                </c:pt>
                <c:pt idx="18559">
                  <c:v>0</c:v>
                </c:pt>
                <c:pt idx="18560">
                  <c:v>1.6139999999999699</c:v>
                </c:pt>
                <c:pt idx="18561">
                  <c:v>0</c:v>
                </c:pt>
                <c:pt idx="18562">
                  <c:v>-1.3659999999999799</c:v>
                </c:pt>
                <c:pt idx="18563">
                  <c:v>-1.4889999999999699</c:v>
                </c:pt>
                <c:pt idx="18564">
                  <c:v>1.4889999999999699</c:v>
                </c:pt>
                <c:pt idx="18565">
                  <c:v>0</c:v>
                </c:pt>
                <c:pt idx="18566">
                  <c:v>0</c:v>
                </c:pt>
                <c:pt idx="18567">
                  <c:v>0</c:v>
                </c:pt>
                <c:pt idx="18568">
                  <c:v>0.74400000000002797</c:v>
                </c:pt>
                <c:pt idx="18569">
                  <c:v>0.74500000000000399</c:v>
                </c:pt>
                <c:pt idx="18570">
                  <c:v>1.2409999999999799</c:v>
                </c:pt>
                <c:pt idx="18571">
                  <c:v>0</c:v>
                </c:pt>
                <c:pt idx="18572">
                  <c:v>-0.74399999999997102</c:v>
                </c:pt>
                <c:pt idx="18573">
                  <c:v>0</c:v>
                </c:pt>
                <c:pt idx="18574">
                  <c:v>0</c:v>
                </c:pt>
                <c:pt idx="18575">
                  <c:v>0</c:v>
                </c:pt>
                <c:pt idx="18576">
                  <c:v>0</c:v>
                </c:pt>
                <c:pt idx="18577">
                  <c:v>0</c:v>
                </c:pt>
                <c:pt idx="18578">
                  <c:v>0</c:v>
                </c:pt>
                <c:pt idx="18579">
                  <c:v>-1.11700000000001</c:v>
                </c:pt>
                <c:pt idx="18580">
                  <c:v>-0.24799999999999001</c:v>
                </c:pt>
                <c:pt idx="18581">
                  <c:v>0</c:v>
                </c:pt>
                <c:pt idx="18582">
                  <c:v>0.74400000000002797</c:v>
                </c:pt>
                <c:pt idx="18583">
                  <c:v>0</c:v>
                </c:pt>
                <c:pt idx="18584">
                  <c:v>0</c:v>
                </c:pt>
                <c:pt idx="18585">
                  <c:v>0</c:v>
                </c:pt>
                <c:pt idx="18586">
                  <c:v>0.37299999999999001</c:v>
                </c:pt>
                <c:pt idx="18587">
                  <c:v>0.62000000000000399</c:v>
                </c:pt>
                <c:pt idx="18588">
                  <c:v>0</c:v>
                </c:pt>
                <c:pt idx="18589">
                  <c:v>-0.74400000000002797</c:v>
                </c:pt>
                <c:pt idx="18590">
                  <c:v>-0.49699999999995698</c:v>
                </c:pt>
                <c:pt idx="18591">
                  <c:v>0</c:v>
                </c:pt>
                <c:pt idx="18592">
                  <c:v>0</c:v>
                </c:pt>
                <c:pt idx="18593">
                  <c:v>0</c:v>
                </c:pt>
                <c:pt idx="18594">
                  <c:v>0</c:v>
                </c:pt>
                <c:pt idx="18595">
                  <c:v>0</c:v>
                </c:pt>
                <c:pt idx="18596">
                  <c:v>-1.7370000000000201</c:v>
                </c:pt>
                <c:pt idx="18597">
                  <c:v>-0.37299999999999001</c:v>
                </c:pt>
                <c:pt idx="18598">
                  <c:v>0.37299999999999001</c:v>
                </c:pt>
                <c:pt idx="18599">
                  <c:v>0.99300000000005095</c:v>
                </c:pt>
                <c:pt idx="18600">
                  <c:v>0.123999999999966</c:v>
                </c:pt>
                <c:pt idx="18601">
                  <c:v>0</c:v>
                </c:pt>
                <c:pt idx="18602">
                  <c:v>0</c:v>
                </c:pt>
                <c:pt idx="18603">
                  <c:v>0</c:v>
                </c:pt>
                <c:pt idx="18604">
                  <c:v>0.49600000000003702</c:v>
                </c:pt>
                <c:pt idx="18605">
                  <c:v>-0.49600000000003702</c:v>
                </c:pt>
                <c:pt idx="18606">
                  <c:v>-0.49699999999995698</c:v>
                </c:pt>
                <c:pt idx="18607">
                  <c:v>0</c:v>
                </c:pt>
                <c:pt idx="18608">
                  <c:v>0.86899999999997102</c:v>
                </c:pt>
                <c:pt idx="18609">
                  <c:v>0.37200000000001399</c:v>
                </c:pt>
                <c:pt idx="18610">
                  <c:v>0</c:v>
                </c:pt>
                <c:pt idx="18611">
                  <c:v>0</c:v>
                </c:pt>
                <c:pt idx="18612">
                  <c:v>0</c:v>
                </c:pt>
                <c:pt idx="18613">
                  <c:v>-0.49699999999995698</c:v>
                </c:pt>
                <c:pt idx="18614">
                  <c:v>0</c:v>
                </c:pt>
                <c:pt idx="18615">
                  <c:v>0</c:v>
                </c:pt>
                <c:pt idx="18616">
                  <c:v>0.49699999999995698</c:v>
                </c:pt>
                <c:pt idx="18617">
                  <c:v>1.8620000000000201</c:v>
                </c:pt>
                <c:pt idx="18618">
                  <c:v>0</c:v>
                </c:pt>
                <c:pt idx="18619">
                  <c:v>0</c:v>
                </c:pt>
                <c:pt idx="18620">
                  <c:v>0</c:v>
                </c:pt>
                <c:pt idx="18621">
                  <c:v>0</c:v>
                </c:pt>
                <c:pt idx="18622">
                  <c:v>-0.24900000000002301</c:v>
                </c:pt>
                <c:pt idx="18623">
                  <c:v>-0.123999999999966</c:v>
                </c:pt>
                <c:pt idx="18624">
                  <c:v>-0.37200000000001399</c:v>
                </c:pt>
                <c:pt idx="18625">
                  <c:v>0</c:v>
                </c:pt>
                <c:pt idx="18626">
                  <c:v>-1.11700000000001</c:v>
                </c:pt>
                <c:pt idx="18627">
                  <c:v>-0.24799999999999001</c:v>
                </c:pt>
                <c:pt idx="18628">
                  <c:v>0</c:v>
                </c:pt>
                <c:pt idx="18629">
                  <c:v>0</c:v>
                </c:pt>
                <c:pt idx="18630">
                  <c:v>0</c:v>
                </c:pt>
                <c:pt idx="18631">
                  <c:v>-0.49599999999998001</c:v>
                </c:pt>
                <c:pt idx="18632">
                  <c:v>0</c:v>
                </c:pt>
                <c:pt idx="18633">
                  <c:v>0</c:v>
                </c:pt>
                <c:pt idx="18634">
                  <c:v>0</c:v>
                </c:pt>
                <c:pt idx="18635">
                  <c:v>0</c:v>
                </c:pt>
                <c:pt idx="18636">
                  <c:v>0</c:v>
                </c:pt>
                <c:pt idx="18637">
                  <c:v>0</c:v>
                </c:pt>
                <c:pt idx="18638">
                  <c:v>0</c:v>
                </c:pt>
                <c:pt idx="18639">
                  <c:v>0</c:v>
                </c:pt>
                <c:pt idx="18640">
                  <c:v>0.49600000000003702</c:v>
                </c:pt>
                <c:pt idx="18641">
                  <c:v>1.2409999999999799</c:v>
                </c:pt>
                <c:pt idx="18642">
                  <c:v>0</c:v>
                </c:pt>
                <c:pt idx="18643">
                  <c:v>0.24799999999999001</c:v>
                </c:pt>
                <c:pt idx="18644">
                  <c:v>0</c:v>
                </c:pt>
                <c:pt idx="18645">
                  <c:v>0</c:v>
                </c:pt>
                <c:pt idx="18646">
                  <c:v>0</c:v>
                </c:pt>
                <c:pt idx="18647">
                  <c:v>0</c:v>
                </c:pt>
                <c:pt idx="18648">
                  <c:v>0</c:v>
                </c:pt>
                <c:pt idx="18649">
                  <c:v>-0.62099999999998001</c:v>
                </c:pt>
                <c:pt idx="18650">
                  <c:v>0</c:v>
                </c:pt>
                <c:pt idx="18651">
                  <c:v>0</c:v>
                </c:pt>
                <c:pt idx="18652">
                  <c:v>-0.62000000000000399</c:v>
                </c:pt>
                <c:pt idx="18653">
                  <c:v>0</c:v>
                </c:pt>
                <c:pt idx="18654">
                  <c:v>0.49599999999998001</c:v>
                </c:pt>
                <c:pt idx="18655">
                  <c:v>0</c:v>
                </c:pt>
                <c:pt idx="18656">
                  <c:v>0</c:v>
                </c:pt>
                <c:pt idx="18657">
                  <c:v>0</c:v>
                </c:pt>
                <c:pt idx="18658">
                  <c:v>0</c:v>
                </c:pt>
                <c:pt idx="18659">
                  <c:v>0</c:v>
                </c:pt>
                <c:pt idx="18660">
                  <c:v>-0.867999999999995</c:v>
                </c:pt>
                <c:pt idx="18661">
                  <c:v>0</c:v>
                </c:pt>
                <c:pt idx="18662">
                  <c:v>0.24799999999999001</c:v>
                </c:pt>
                <c:pt idx="18663">
                  <c:v>1.365</c:v>
                </c:pt>
                <c:pt idx="18664">
                  <c:v>0</c:v>
                </c:pt>
                <c:pt idx="18665">
                  <c:v>0</c:v>
                </c:pt>
                <c:pt idx="18666">
                  <c:v>0</c:v>
                </c:pt>
                <c:pt idx="18667">
                  <c:v>0</c:v>
                </c:pt>
                <c:pt idx="18668">
                  <c:v>0.24799999999999001</c:v>
                </c:pt>
                <c:pt idx="18669">
                  <c:v>0</c:v>
                </c:pt>
                <c:pt idx="18670">
                  <c:v>0</c:v>
                </c:pt>
                <c:pt idx="18671">
                  <c:v>0</c:v>
                </c:pt>
                <c:pt idx="18672">
                  <c:v>-0.37200000000001399</c:v>
                </c:pt>
                <c:pt idx="18673">
                  <c:v>0</c:v>
                </c:pt>
                <c:pt idx="18674">
                  <c:v>0</c:v>
                </c:pt>
                <c:pt idx="18675">
                  <c:v>0</c:v>
                </c:pt>
                <c:pt idx="18676">
                  <c:v>0.49699999999995698</c:v>
                </c:pt>
                <c:pt idx="18677">
                  <c:v>0</c:v>
                </c:pt>
                <c:pt idx="18678">
                  <c:v>0</c:v>
                </c:pt>
                <c:pt idx="18679">
                  <c:v>-0.37299999999999001</c:v>
                </c:pt>
                <c:pt idx="18680">
                  <c:v>-0.62000000000000399</c:v>
                </c:pt>
                <c:pt idx="18681">
                  <c:v>0</c:v>
                </c:pt>
                <c:pt idx="18682">
                  <c:v>0</c:v>
                </c:pt>
                <c:pt idx="18683">
                  <c:v>0</c:v>
                </c:pt>
                <c:pt idx="18684">
                  <c:v>0</c:v>
                </c:pt>
                <c:pt idx="18685">
                  <c:v>0</c:v>
                </c:pt>
                <c:pt idx="18686">
                  <c:v>0</c:v>
                </c:pt>
                <c:pt idx="18687">
                  <c:v>-0.12400000000002299</c:v>
                </c:pt>
                <c:pt idx="18688">
                  <c:v>0</c:v>
                </c:pt>
                <c:pt idx="18689">
                  <c:v>2.7309999999999901</c:v>
                </c:pt>
                <c:pt idx="18690">
                  <c:v>0</c:v>
                </c:pt>
                <c:pt idx="18691">
                  <c:v>0</c:v>
                </c:pt>
                <c:pt idx="18692">
                  <c:v>0</c:v>
                </c:pt>
                <c:pt idx="18693">
                  <c:v>0</c:v>
                </c:pt>
                <c:pt idx="18694">
                  <c:v>-0.62000000000000399</c:v>
                </c:pt>
                <c:pt idx="18695">
                  <c:v>0</c:v>
                </c:pt>
                <c:pt idx="18696">
                  <c:v>-1.49</c:v>
                </c:pt>
                <c:pt idx="18697">
                  <c:v>0</c:v>
                </c:pt>
                <c:pt idx="18698">
                  <c:v>0.62099999999998001</c:v>
                </c:pt>
                <c:pt idx="18699">
                  <c:v>0.24800000000004699</c:v>
                </c:pt>
                <c:pt idx="18700">
                  <c:v>0</c:v>
                </c:pt>
                <c:pt idx="18701">
                  <c:v>0</c:v>
                </c:pt>
                <c:pt idx="18702">
                  <c:v>0</c:v>
                </c:pt>
                <c:pt idx="18703">
                  <c:v>-0.37299999999999001</c:v>
                </c:pt>
                <c:pt idx="18704">
                  <c:v>0</c:v>
                </c:pt>
                <c:pt idx="18705">
                  <c:v>0.37299999999999001</c:v>
                </c:pt>
                <c:pt idx="18706">
                  <c:v>0</c:v>
                </c:pt>
                <c:pt idx="18707">
                  <c:v>0.24800000000004699</c:v>
                </c:pt>
                <c:pt idx="18708">
                  <c:v>-0.24800000000004699</c:v>
                </c:pt>
                <c:pt idx="18709">
                  <c:v>0</c:v>
                </c:pt>
                <c:pt idx="18710">
                  <c:v>0</c:v>
                </c:pt>
                <c:pt idx="18711">
                  <c:v>0</c:v>
                </c:pt>
                <c:pt idx="18712">
                  <c:v>1.3659999999999799</c:v>
                </c:pt>
                <c:pt idx="18713">
                  <c:v>-1.3659999999999799</c:v>
                </c:pt>
                <c:pt idx="18714">
                  <c:v>0.62099999999998001</c:v>
                </c:pt>
                <c:pt idx="18715">
                  <c:v>0</c:v>
                </c:pt>
                <c:pt idx="18716">
                  <c:v>0.74500000000000399</c:v>
                </c:pt>
                <c:pt idx="18717">
                  <c:v>0</c:v>
                </c:pt>
                <c:pt idx="18718">
                  <c:v>0</c:v>
                </c:pt>
                <c:pt idx="18719">
                  <c:v>0</c:v>
                </c:pt>
                <c:pt idx="18720">
                  <c:v>0</c:v>
                </c:pt>
                <c:pt idx="18721">
                  <c:v>0</c:v>
                </c:pt>
                <c:pt idx="18722">
                  <c:v>0</c:v>
                </c:pt>
                <c:pt idx="18723">
                  <c:v>3.7230000000000101</c:v>
                </c:pt>
                <c:pt idx="18724">
                  <c:v>0</c:v>
                </c:pt>
                <c:pt idx="18725">
                  <c:v>-3.1030000000000002</c:v>
                </c:pt>
                <c:pt idx="18726">
                  <c:v>0</c:v>
                </c:pt>
                <c:pt idx="18727">
                  <c:v>0</c:v>
                </c:pt>
                <c:pt idx="18728">
                  <c:v>0</c:v>
                </c:pt>
                <c:pt idx="18729">
                  <c:v>0</c:v>
                </c:pt>
                <c:pt idx="18730">
                  <c:v>1.2409999999999799</c:v>
                </c:pt>
                <c:pt idx="18731">
                  <c:v>0</c:v>
                </c:pt>
                <c:pt idx="18732">
                  <c:v>-0.49699999999995698</c:v>
                </c:pt>
                <c:pt idx="18733">
                  <c:v>-0.12400000000002299</c:v>
                </c:pt>
                <c:pt idx="18734">
                  <c:v>0.12400000000002299</c:v>
                </c:pt>
                <c:pt idx="18735">
                  <c:v>0.62099999999998001</c:v>
                </c:pt>
                <c:pt idx="18736">
                  <c:v>0</c:v>
                </c:pt>
                <c:pt idx="18737">
                  <c:v>0</c:v>
                </c:pt>
                <c:pt idx="18738">
                  <c:v>0</c:v>
                </c:pt>
                <c:pt idx="18739">
                  <c:v>0.12400000000002299</c:v>
                </c:pt>
                <c:pt idx="18740">
                  <c:v>0.24900000000002301</c:v>
                </c:pt>
                <c:pt idx="18741">
                  <c:v>0</c:v>
                </c:pt>
                <c:pt idx="18742">
                  <c:v>-0.24900000000002301</c:v>
                </c:pt>
                <c:pt idx="18743">
                  <c:v>-1.7370000000000201</c:v>
                </c:pt>
                <c:pt idx="18744">
                  <c:v>-0.123999999999966</c:v>
                </c:pt>
                <c:pt idx="18745">
                  <c:v>0</c:v>
                </c:pt>
                <c:pt idx="18746">
                  <c:v>0</c:v>
                </c:pt>
                <c:pt idx="18747">
                  <c:v>0</c:v>
                </c:pt>
                <c:pt idx="18748">
                  <c:v>0</c:v>
                </c:pt>
                <c:pt idx="18749">
                  <c:v>1.73799999999999</c:v>
                </c:pt>
                <c:pt idx="18750">
                  <c:v>0</c:v>
                </c:pt>
                <c:pt idx="18751">
                  <c:v>1.11700000000001</c:v>
                </c:pt>
                <c:pt idx="18752">
                  <c:v>-0.62099999999998001</c:v>
                </c:pt>
                <c:pt idx="18753">
                  <c:v>0.123999999999966</c:v>
                </c:pt>
                <c:pt idx="18754">
                  <c:v>0</c:v>
                </c:pt>
                <c:pt idx="18755">
                  <c:v>0</c:v>
                </c:pt>
                <c:pt idx="18756">
                  <c:v>0</c:v>
                </c:pt>
                <c:pt idx="18757">
                  <c:v>-0.867999999999995</c:v>
                </c:pt>
                <c:pt idx="18758">
                  <c:v>0.867999999999995</c:v>
                </c:pt>
                <c:pt idx="18759">
                  <c:v>-0.123999999999966</c:v>
                </c:pt>
                <c:pt idx="18760">
                  <c:v>0.74500000000000399</c:v>
                </c:pt>
                <c:pt idx="18761">
                  <c:v>0</c:v>
                </c:pt>
                <c:pt idx="18762">
                  <c:v>0.49599999999998001</c:v>
                </c:pt>
                <c:pt idx="18763">
                  <c:v>0</c:v>
                </c:pt>
                <c:pt idx="18764">
                  <c:v>0</c:v>
                </c:pt>
                <c:pt idx="18765">
                  <c:v>0</c:v>
                </c:pt>
                <c:pt idx="18766">
                  <c:v>0.99300000000005095</c:v>
                </c:pt>
                <c:pt idx="18767">
                  <c:v>-0.99300000000005095</c:v>
                </c:pt>
                <c:pt idx="18768">
                  <c:v>-0.37299999999999001</c:v>
                </c:pt>
                <c:pt idx="18769">
                  <c:v>-0.74399999999997102</c:v>
                </c:pt>
                <c:pt idx="18770">
                  <c:v>0</c:v>
                </c:pt>
                <c:pt idx="18771">
                  <c:v>0.123999999999966</c:v>
                </c:pt>
                <c:pt idx="18772">
                  <c:v>0</c:v>
                </c:pt>
                <c:pt idx="18773">
                  <c:v>0</c:v>
                </c:pt>
                <c:pt idx="18774">
                  <c:v>0</c:v>
                </c:pt>
                <c:pt idx="18775">
                  <c:v>0.49599999999998001</c:v>
                </c:pt>
                <c:pt idx="18776">
                  <c:v>-0.86899999999997102</c:v>
                </c:pt>
                <c:pt idx="18777">
                  <c:v>0</c:v>
                </c:pt>
                <c:pt idx="18778">
                  <c:v>-0.37200000000001399</c:v>
                </c:pt>
                <c:pt idx="18779">
                  <c:v>-0.12400000000002299</c:v>
                </c:pt>
                <c:pt idx="18780">
                  <c:v>0.12400000000002299</c:v>
                </c:pt>
                <c:pt idx="18781">
                  <c:v>0</c:v>
                </c:pt>
                <c:pt idx="18782">
                  <c:v>0</c:v>
                </c:pt>
                <c:pt idx="18783">
                  <c:v>0</c:v>
                </c:pt>
                <c:pt idx="18784">
                  <c:v>0.37299999999999001</c:v>
                </c:pt>
                <c:pt idx="18785">
                  <c:v>0.99300000000005095</c:v>
                </c:pt>
                <c:pt idx="18786">
                  <c:v>0</c:v>
                </c:pt>
                <c:pt idx="18787">
                  <c:v>-0.49700000000001399</c:v>
                </c:pt>
                <c:pt idx="18788">
                  <c:v>0</c:v>
                </c:pt>
                <c:pt idx="18789">
                  <c:v>0</c:v>
                </c:pt>
                <c:pt idx="18790">
                  <c:v>0</c:v>
                </c:pt>
                <c:pt idx="18791">
                  <c:v>0</c:v>
                </c:pt>
                <c:pt idx="18792">
                  <c:v>0</c:v>
                </c:pt>
                <c:pt idx="18793">
                  <c:v>0</c:v>
                </c:pt>
                <c:pt idx="18794">
                  <c:v>-0.74500000000000399</c:v>
                </c:pt>
                <c:pt idx="18795">
                  <c:v>0</c:v>
                </c:pt>
                <c:pt idx="18796">
                  <c:v>0</c:v>
                </c:pt>
                <c:pt idx="18797">
                  <c:v>0.37299999999999001</c:v>
                </c:pt>
                <c:pt idx="18798">
                  <c:v>-0.992999999999995</c:v>
                </c:pt>
                <c:pt idx="18799">
                  <c:v>0</c:v>
                </c:pt>
                <c:pt idx="18800">
                  <c:v>0</c:v>
                </c:pt>
                <c:pt idx="18801">
                  <c:v>0</c:v>
                </c:pt>
                <c:pt idx="18802">
                  <c:v>0</c:v>
                </c:pt>
                <c:pt idx="18803">
                  <c:v>-2.9789999999999801</c:v>
                </c:pt>
                <c:pt idx="18804">
                  <c:v>0</c:v>
                </c:pt>
                <c:pt idx="18805">
                  <c:v>2.35899999999998</c:v>
                </c:pt>
                <c:pt idx="18806">
                  <c:v>0.37200000000001399</c:v>
                </c:pt>
                <c:pt idx="18807">
                  <c:v>1.61299999999999</c:v>
                </c:pt>
                <c:pt idx="18808">
                  <c:v>0</c:v>
                </c:pt>
                <c:pt idx="18809">
                  <c:v>0</c:v>
                </c:pt>
                <c:pt idx="18810">
                  <c:v>0</c:v>
                </c:pt>
                <c:pt idx="18811">
                  <c:v>0</c:v>
                </c:pt>
                <c:pt idx="18812">
                  <c:v>-43.689</c:v>
                </c:pt>
                <c:pt idx="18813">
                  <c:v>-23.209999999999901</c:v>
                </c:pt>
                <c:pt idx="18814">
                  <c:v>-17.251999999999999</c:v>
                </c:pt>
                <c:pt idx="18815">
                  <c:v>17.251999999999999</c:v>
                </c:pt>
                <c:pt idx="18816">
                  <c:v>-10.922000000000001</c:v>
                </c:pt>
                <c:pt idx="18817">
                  <c:v>0</c:v>
                </c:pt>
                <c:pt idx="18818">
                  <c:v>0</c:v>
                </c:pt>
                <c:pt idx="18819">
                  <c:v>0</c:v>
                </c:pt>
                <c:pt idx="18820">
                  <c:v>-1.365</c:v>
                </c:pt>
                <c:pt idx="18821">
                  <c:v>0</c:v>
                </c:pt>
                <c:pt idx="18822">
                  <c:v>22.588999999999999</c:v>
                </c:pt>
                <c:pt idx="18823">
                  <c:v>12.907999999999999</c:v>
                </c:pt>
                <c:pt idx="18824">
                  <c:v>27.181999999999899</c:v>
                </c:pt>
                <c:pt idx="18825">
                  <c:v>0</c:v>
                </c:pt>
                <c:pt idx="18826">
                  <c:v>0</c:v>
                </c:pt>
                <c:pt idx="18827">
                  <c:v>0</c:v>
                </c:pt>
                <c:pt idx="18828">
                  <c:v>0</c:v>
                </c:pt>
                <c:pt idx="18829">
                  <c:v>-43.689</c:v>
                </c:pt>
                <c:pt idx="18830">
                  <c:v>-2.9789999999999801</c:v>
                </c:pt>
                <c:pt idx="18831">
                  <c:v>-12.535</c:v>
                </c:pt>
                <c:pt idx="18832">
                  <c:v>0</c:v>
                </c:pt>
                <c:pt idx="18833">
                  <c:v>32.641999999999904</c:v>
                </c:pt>
                <c:pt idx="18834">
                  <c:v>14.148999999999999</c:v>
                </c:pt>
                <c:pt idx="18835">
                  <c:v>0</c:v>
                </c:pt>
                <c:pt idx="18836">
                  <c:v>0</c:v>
                </c:pt>
                <c:pt idx="18837">
                  <c:v>0</c:v>
                </c:pt>
                <c:pt idx="18838">
                  <c:v>-3.2270000000000301</c:v>
                </c:pt>
                <c:pt idx="18839">
                  <c:v>-10.6739999999999</c:v>
                </c:pt>
                <c:pt idx="18840">
                  <c:v>-5.7089999999999996</c:v>
                </c:pt>
                <c:pt idx="18841">
                  <c:v>-11.1709999999999</c:v>
                </c:pt>
                <c:pt idx="18842">
                  <c:v>0</c:v>
                </c:pt>
                <c:pt idx="18843">
                  <c:v>50.515999999999899</c:v>
                </c:pt>
                <c:pt idx="18844">
                  <c:v>0</c:v>
                </c:pt>
                <c:pt idx="18845">
                  <c:v>0</c:v>
                </c:pt>
                <c:pt idx="18846">
                  <c:v>0</c:v>
                </c:pt>
                <c:pt idx="18847">
                  <c:v>-0.24799999999999001</c:v>
                </c:pt>
                <c:pt idx="18848">
                  <c:v>0</c:v>
                </c:pt>
                <c:pt idx="18849">
                  <c:v>14.3979999999999</c:v>
                </c:pt>
                <c:pt idx="18850">
                  <c:v>0</c:v>
                </c:pt>
                <c:pt idx="18851">
                  <c:v>-11.915999999999899</c:v>
                </c:pt>
                <c:pt idx="18852">
                  <c:v>-9.4320000000000093</c:v>
                </c:pt>
                <c:pt idx="18853">
                  <c:v>0</c:v>
                </c:pt>
                <c:pt idx="18854">
                  <c:v>0</c:v>
                </c:pt>
                <c:pt idx="18855">
                  <c:v>0</c:v>
                </c:pt>
                <c:pt idx="18856">
                  <c:v>0.86900000000002797</c:v>
                </c:pt>
                <c:pt idx="18857">
                  <c:v>0</c:v>
                </c:pt>
                <c:pt idx="18858">
                  <c:v>-1.2410000000000401</c:v>
                </c:pt>
                <c:pt idx="18859">
                  <c:v>0</c:v>
                </c:pt>
                <c:pt idx="18860">
                  <c:v>16.631</c:v>
                </c:pt>
                <c:pt idx="18861">
                  <c:v>29.788</c:v>
                </c:pt>
                <c:pt idx="18862">
                  <c:v>0</c:v>
                </c:pt>
                <c:pt idx="18863">
                  <c:v>0</c:v>
                </c:pt>
                <c:pt idx="18864">
                  <c:v>0</c:v>
                </c:pt>
                <c:pt idx="18865">
                  <c:v>0.37200000000001399</c:v>
                </c:pt>
                <c:pt idx="18866">
                  <c:v>-4.8410000000000002</c:v>
                </c:pt>
                <c:pt idx="18867">
                  <c:v>0</c:v>
                </c:pt>
                <c:pt idx="18868">
                  <c:v>-4.0949999999999704</c:v>
                </c:pt>
                <c:pt idx="18869">
                  <c:v>-0.24900000000002301</c:v>
                </c:pt>
                <c:pt idx="18870">
                  <c:v>0</c:v>
                </c:pt>
                <c:pt idx="18871">
                  <c:v>0</c:v>
                </c:pt>
                <c:pt idx="18872">
                  <c:v>0</c:v>
                </c:pt>
                <c:pt idx="18873">
                  <c:v>0</c:v>
                </c:pt>
                <c:pt idx="18874">
                  <c:v>-0.867999999999995</c:v>
                </c:pt>
                <c:pt idx="18875">
                  <c:v>0</c:v>
                </c:pt>
                <c:pt idx="18876">
                  <c:v>-0.24900000000002301</c:v>
                </c:pt>
                <c:pt idx="18877">
                  <c:v>0</c:v>
                </c:pt>
                <c:pt idx="18878">
                  <c:v>-0.37200000000001399</c:v>
                </c:pt>
                <c:pt idx="18879">
                  <c:v>0</c:v>
                </c:pt>
                <c:pt idx="18880">
                  <c:v>0</c:v>
                </c:pt>
                <c:pt idx="18881">
                  <c:v>0</c:v>
                </c:pt>
                <c:pt idx="18882">
                  <c:v>0</c:v>
                </c:pt>
                <c:pt idx="18883">
                  <c:v>-1.24200000000001</c:v>
                </c:pt>
                <c:pt idx="18884">
                  <c:v>-2.1099999999999501</c:v>
                </c:pt>
                <c:pt idx="18885">
                  <c:v>0</c:v>
                </c:pt>
                <c:pt idx="18886">
                  <c:v>0.49699999999995698</c:v>
                </c:pt>
                <c:pt idx="18887">
                  <c:v>0.74500000000000399</c:v>
                </c:pt>
                <c:pt idx="18888">
                  <c:v>-0.248999999999966</c:v>
                </c:pt>
                <c:pt idx="18889">
                  <c:v>0</c:v>
                </c:pt>
                <c:pt idx="18890">
                  <c:v>0</c:v>
                </c:pt>
                <c:pt idx="18891">
                  <c:v>0</c:v>
                </c:pt>
                <c:pt idx="18892">
                  <c:v>0</c:v>
                </c:pt>
                <c:pt idx="18893">
                  <c:v>-1.2410000000000401</c:v>
                </c:pt>
                <c:pt idx="18894">
                  <c:v>0</c:v>
                </c:pt>
                <c:pt idx="18895">
                  <c:v>-0.24799999999999001</c:v>
                </c:pt>
                <c:pt idx="18896">
                  <c:v>0.49599999999998001</c:v>
                </c:pt>
                <c:pt idx="18897">
                  <c:v>0.99300000000005095</c:v>
                </c:pt>
                <c:pt idx="18898">
                  <c:v>0</c:v>
                </c:pt>
                <c:pt idx="18899">
                  <c:v>0</c:v>
                </c:pt>
                <c:pt idx="18900">
                  <c:v>0</c:v>
                </c:pt>
                <c:pt idx="18901">
                  <c:v>0.125</c:v>
                </c:pt>
                <c:pt idx="18902">
                  <c:v>0</c:v>
                </c:pt>
                <c:pt idx="18903">
                  <c:v>0.992999999999995</c:v>
                </c:pt>
                <c:pt idx="18904">
                  <c:v>0</c:v>
                </c:pt>
                <c:pt idx="18905">
                  <c:v>-0.125</c:v>
                </c:pt>
                <c:pt idx="18906">
                  <c:v>-1.11700000000001</c:v>
                </c:pt>
                <c:pt idx="18907">
                  <c:v>0</c:v>
                </c:pt>
                <c:pt idx="18908">
                  <c:v>0</c:v>
                </c:pt>
                <c:pt idx="18909">
                  <c:v>0</c:v>
                </c:pt>
                <c:pt idx="18910">
                  <c:v>0.24799999999999001</c:v>
                </c:pt>
                <c:pt idx="18911">
                  <c:v>0.37200000000001399</c:v>
                </c:pt>
                <c:pt idx="18912">
                  <c:v>0.24900000000002301</c:v>
                </c:pt>
                <c:pt idx="18913">
                  <c:v>0</c:v>
                </c:pt>
                <c:pt idx="18914">
                  <c:v>0</c:v>
                </c:pt>
                <c:pt idx="18915">
                  <c:v>-0.24900000000002301</c:v>
                </c:pt>
                <c:pt idx="18916">
                  <c:v>0</c:v>
                </c:pt>
                <c:pt idx="18917">
                  <c:v>0</c:v>
                </c:pt>
                <c:pt idx="18918">
                  <c:v>0</c:v>
                </c:pt>
                <c:pt idx="18919">
                  <c:v>-0.24799999999999001</c:v>
                </c:pt>
                <c:pt idx="18920">
                  <c:v>-0.12400000000002299</c:v>
                </c:pt>
                <c:pt idx="18921">
                  <c:v>0</c:v>
                </c:pt>
                <c:pt idx="18922">
                  <c:v>0.37200000000001399</c:v>
                </c:pt>
                <c:pt idx="18923">
                  <c:v>0.37200000000001399</c:v>
                </c:pt>
                <c:pt idx="18924">
                  <c:v>0</c:v>
                </c:pt>
                <c:pt idx="18925">
                  <c:v>0</c:v>
                </c:pt>
                <c:pt idx="18926">
                  <c:v>0</c:v>
                </c:pt>
                <c:pt idx="18927">
                  <c:v>0</c:v>
                </c:pt>
                <c:pt idx="18928">
                  <c:v>0</c:v>
                </c:pt>
                <c:pt idx="18929">
                  <c:v>1.365</c:v>
                </c:pt>
                <c:pt idx="18930">
                  <c:v>0</c:v>
                </c:pt>
                <c:pt idx="18931">
                  <c:v>-1.2409999999999799</c:v>
                </c:pt>
                <c:pt idx="18932">
                  <c:v>-0.12400000000002299</c:v>
                </c:pt>
                <c:pt idx="18933">
                  <c:v>-0.992999999999995</c:v>
                </c:pt>
                <c:pt idx="18934">
                  <c:v>0</c:v>
                </c:pt>
                <c:pt idx="18935">
                  <c:v>0</c:v>
                </c:pt>
                <c:pt idx="18936">
                  <c:v>0</c:v>
                </c:pt>
                <c:pt idx="18937">
                  <c:v>0</c:v>
                </c:pt>
                <c:pt idx="18938">
                  <c:v>0.74500000000000399</c:v>
                </c:pt>
                <c:pt idx="18939">
                  <c:v>-0.49700000000001399</c:v>
                </c:pt>
                <c:pt idx="18940">
                  <c:v>0</c:v>
                </c:pt>
                <c:pt idx="18941">
                  <c:v>-0.37200000000001399</c:v>
                </c:pt>
                <c:pt idx="18942">
                  <c:v>0</c:v>
                </c:pt>
                <c:pt idx="18943">
                  <c:v>0</c:v>
                </c:pt>
                <c:pt idx="18944">
                  <c:v>0</c:v>
                </c:pt>
                <c:pt idx="18945">
                  <c:v>0</c:v>
                </c:pt>
                <c:pt idx="18946">
                  <c:v>0</c:v>
                </c:pt>
                <c:pt idx="18947">
                  <c:v>0.99200000000001798</c:v>
                </c:pt>
                <c:pt idx="18948">
                  <c:v>0.49700000000001399</c:v>
                </c:pt>
                <c:pt idx="18949">
                  <c:v>1.61299999999999</c:v>
                </c:pt>
                <c:pt idx="18950">
                  <c:v>-1.61299999999999</c:v>
                </c:pt>
                <c:pt idx="18951">
                  <c:v>0.86899999999997102</c:v>
                </c:pt>
                <c:pt idx="18952">
                  <c:v>0</c:v>
                </c:pt>
                <c:pt idx="18953">
                  <c:v>0</c:v>
                </c:pt>
                <c:pt idx="18954">
                  <c:v>0</c:v>
                </c:pt>
                <c:pt idx="18955">
                  <c:v>-1.365</c:v>
                </c:pt>
                <c:pt idx="18956">
                  <c:v>-0.37200000000001399</c:v>
                </c:pt>
                <c:pt idx="18957">
                  <c:v>0</c:v>
                </c:pt>
                <c:pt idx="18958">
                  <c:v>0.12400000000002299</c:v>
                </c:pt>
                <c:pt idx="18959">
                  <c:v>0</c:v>
                </c:pt>
                <c:pt idx="18960">
                  <c:v>0</c:v>
                </c:pt>
                <c:pt idx="18961">
                  <c:v>0</c:v>
                </c:pt>
                <c:pt idx="18962">
                  <c:v>0</c:v>
                </c:pt>
                <c:pt idx="18963">
                  <c:v>0</c:v>
                </c:pt>
                <c:pt idx="18964">
                  <c:v>-0.24799999999999001</c:v>
                </c:pt>
                <c:pt idx="18965">
                  <c:v>0</c:v>
                </c:pt>
                <c:pt idx="18966">
                  <c:v>0.12400000000002299</c:v>
                </c:pt>
                <c:pt idx="18967">
                  <c:v>0</c:v>
                </c:pt>
                <c:pt idx="18968">
                  <c:v>0.74500000000000399</c:v>
                </c:pt>
                <c:pt idx="18969">
                  <c:v>-0.86900000000002797</c:v>
                </c:pt>
                <c:pt idx="18970">
                  <c:v>0</c:v>
                </c:pt>
                <c:pt idx="18971">
                  <c:v>0</c:v>
                </c:pt>
                <c:pt idx="18972">
                  <c:v>0</c:v>
                </c:pt>
                <c:pt idx="18973">
                  <c:v>0.24900000000002301</c:v>
                </c:pt>
                <c:pt idx="18974">
                  <c:v>0</c:v>
                </c:pt>
                <c:pt idx="18975">
                  <c:v>-0.74500000000000399</c:v>
                </c:pt>
                <c:pt idx="18976">
                  <c:v>-1.6140000000000301</c:v>
                </c:pt>
                <c:pt idx="18977">
                  <c:v>0.74500000000000399</c:v>
                </c:pt>
                <c:pt idx="18978">
                  <c:v>-1.11699999999996</c:v>
                </c:pt>
                <c:pt idx="18979">
                  <c:v>0</c:v>
                </c:pt>
                <c:pt idx="18980">
                  <c:v>0</c:v>
                </c:pt>
                <c:pt idx="18981">
                  <c:v>0</c:v>
                </c:pt>
                <c:pt idx="18982">
                  <c:v>-0.74500000000000399</c:v>
                </c:pt>
                <c:pt idx="18983">
                  <c:v>-0.62000000000000399</c:v>
                </c:pt>
                <c:pt idx="18984">
                  <c:v>0</c:v>
                </c:pt>
                <c:pt idx="18985">
                  <c:v>0.49600000000003702</c:v>
                </c:pt>
                <c:pt idx="18986">
                  <c:v>0.248999999999966</c:v>
                </c:pt>
                <c:pt idx="18987">
                  <c:v>0.49600000000003702</c:v>
                </c:pt>
                <c:pt idx="18988">
                  <c:v>0</c:v>
                </c:pt>
                <c:pt idx="18989">
                  <c:v>0</c:v>
                </c:pt>
                <c:pt idx="18990">
                  <c:v>0</c:v>
                </c:pt>
                <c:pt idx="18991">
                  <c:v>0</c:v>
                </c:pt>
                <c:pt idx="18992">
                  <c:v>-0.37200000000001399</c:v>
                </c:pt>
                <c:pt idx="18993">
                  <c:v>0.12400000000002299</c:v>
                </c:pt>
                <c:pt idx="18994">
                  <c:v>0</c:v>
                </c:pt>
                <c:pt idx="18995">
                  <c:v>2.3580000000000001</c:v>
                </c:pt>
                <c:pt idx="18996">
                  <c:v>0.125</c:v>
                </c:pt>
                <c:pt idx="18997">
                  <c:v>0</c:v>
                </c:pt>
                <c:pt idx="18998">
                  <c:v>0</c:v>
                </c:pt>
                <c:pt idx="18999">
                  <c:v>0</c:v>
                </c:pt>
                <c:pt idx="19000">
                  <c:v>0</c:v>
                </c:pt>
                <c:pt idx="19001">
                  <c:v>-1.2410000000000401</c:v>
                </c:pt>
                <c:pt idx="19002">
                  <c:v>-1.11699999999996</c:v>
                </c:pt>
                <c:pt idx="19003">
                  <c:v>0</c:v>
                </c:pt>
                <c:pt idx="19004">
                  <c:v>0</c:v>
                </c:pt>
                <c:pt idx="19005">
                  <c:v>-0.24900000000002301</c:v>
                </c:pt>
                <c:pt idx="19006">
                  <c:v>0</c:v>
                </c:pt>
                <c:pt idx="19007">
                  <c:v>0</c:v>
                </c:pt>
                <c:pt idx="19008">
                  <c:v>0</c:v>
                </c:pt>
                <c:pt idx="19009">
                  <c:v>-0.24800000000004699</c:v>
                </c:pt>
                <c:pt idx="19010">
                  <c:v>0</c:v>
                </c:pt>
                <c:pt idx="19011">
                  <c:v>0.62100000000003697</c:v>
                </c:pt>
                <c:pt idx="19012">
                  <c:v>0</c:v>
                </c:pt>
                <c:pt idx="19013">
                  <c:v>0</c:v>
                </c:pt>
                <c:pt idx="19014">
                  <c:v>-0.992999999999995</c:v>
                </c:pt>
                <c:pt idx="19015">
                  <c:v>0</c:v>
                </c:pt>
                <c:pt idx="19016">
                  <c:v>0</c:v>
                </c:pt>
                <c:pt idx="19017">
                  <c:v>0</c:v>
                </c:pt>
                <c:pt idx="19018">
                  <c:v>1.73799999999999</c:v>
                </c:pt>
                <c:pt idx="19019">
                  <c:v>0</c:v>
                </c:pt>
                <c:pt idx="19020">
                  <c:v>-0.62100000000003697</c:v>
                </c:pt>
                <c:pt idx="19021">
                  <c:v>0</c:v>
                </c:pt>
                <c:pt idx="19022">
                  <c:v>0</c:v>
                </c:pt>
                <c:pt idx="19023">
                  <c:v>0.62100000000003697</c:v>
                </c:pt>
                <c:pt idx="19024">
                  <c:v>0</c:v>
                </c:pt>
                <c:pt idx="19025">
                  <c:v>0</c:v>
                </c:pt>
                <c:pt idx="19026">
                  <c:v>0</c:v>
                </c:pt>
                <c:pt idx="19027">
                  <c:v>0</c:v>
                </c:pt>
                <c:pt idx="19028">
                  <c:v>-0.37299999999999001</c:v>
                </c:pt>
                <c:pt idx="19029">
                  <c:v>0.62099999999998001</c:v>
                </c:pt>
                <c:pt idx="19030">
                  <c:v>-0.123999999999966</c:v>
                </c:pt>
                <c:pt idx="19031">
                  <c:v>0</c:v>
                </c:pt>
                <c:pt idx="19032">
                  <c:v>-2.3590000000000302</c:v>
                </c:pt>
                <c:pt idx="19033">
                  <c:v>0</c:v>
                </c:pt>
                <c:pt idx="19034">
                  <c:v>0</c:v>
                </c:pt>
                <c:pt idx="19035">
                  <c:v>0</c:v>
                </c:pt>
                <c:pt idx="19036">
                  <c:v>0.74400000000002797</c:v>
                </c:pt>
                <c:pt idx="19037">
                  <c:v>0</c:v>
                </c:pt>
                <c:pt idx="19038">
                  <c:v>-0.49600000000003702</c:v>
                </c:pt>
                <c:pt idx="19039">
                  <c:v>0</c:v>
                </c:pt>
                <c:pt idx="19040">
                  <c:v>0</c:v>
                </c:pt>
                <c:pt idx="19041">
                  <c:v>0.24800000000004699</c:v>
                </c:pt>
                <c:pt idx="19042">
                  <c:v>0</c:v>
                </c:pt>
                <c:pt idx="19043">
                  <c:v>0</c:v>
                </c:pt>
                <c:pt idx="19044">
                  <c:v>0</c:v>
                </c:pt>
                <c:pt idx="19045">
                  <c:v>0</c:v>
                </c:pt>
                <c:pt idx="19046">
                  <c:v>-1.6139999999999699</c:v>
                </c:pt>
                <c:pt idx="19047">
                  <c:v>0</c:v>
                </c:pt>
                <c:pt idx="19048">
                  <c:v>0.37299999999999001</c:v>
                </c:pt>
                <c:pt idx="19049">
                  <c:v>0.123999999999966</c:v>
                </c:pt>
                <c:pt idx="19050">
                  <c:v>-0.123999999999966</c:v>
                </c:pt>
                <c:pt idx="19051">
                  <c:v>0</c:v>
                </c:pt>
                <c:pt idx="19052">
                  <c:v>0</c:v>
                </c:pt>
                <c:pt idx="19053">
                  <c:v>0</c:v>
                </c:pt>
                <c:pt idx="19054">
                  <c:v>0</c:v>
                </c:pt>
                <c:pt idx="19055">
                  <c:v>-1.8620000000000201</c:v>
                </c:pt>
                <c:pt idx="19056">
                  <c:v>0</c:v>
                </c:pt>
                <c:pt idx="19057">
                  <c:v>0</c:v>
                </c:pt>
                <c:pt idx="19058">
                  <c:v>-0.24799999999999001</c:v>
                </c:pt>
                <c:pt idx="19059">
                  <c:v>-0.86899999999997102</c:v>
                </c:pt>
                <c:pt idx="19060">
                  <c:v>0</c:v>
                </c:pt>
                <c:pt idx="19061">
                  <c:v>0</c:v>
                </c:pt>
                <c:pt idx="19062">
                  <c:v>0</c:v>
                </c:pt>
                <c:pt idx="19063">
                  <c:v>0.123999999999966</c:v>
                </c:pt>
                <c:pt idx="19064">
                  <c:v>1.6140000000000301</c:v>
                </c:pt>
                <c:pt idx="19065">
                  <c:v>0.24799999999999001</c:v>
                </c:pt>
                <c:pt idx="19066">
                  <c:v>0</c:v>
                </c:pt>
                <c:pt idx="19067">
                  <c:v>0.74500000000000399</c:v>
                </c:pt>
                <c:pt idx="19068">
                  <c:v>0</c:v>
                </c:pt>
                <c:pt idx="19069">
                  <c:v>0</c:v>
                </c:pt>
                <c:pt idx="19070">
                  <c:v>0</c:v>
                </c:pt>
                <c:pt idx="19071">
                  <c:v>0</c:v>
                </c:pt>
                <c:pt idx="19072">
                  <c:v>-0.37299999999999001</c:v>
                </c:pt>
                <c:pt idx="19073">
                  <c:v>0</c:v>
                </c:pt>
                <c:pt idx="19074">
                  <c:v>20.728000000000002</c:v>
                </c:pt>
                <c:pt idx="19075">
                  <c:v>61.561999999999998</c:v>
                </c:pt>
                <c:pt idx="19076">
                  <c:v>0</c:v>
                </c:pt>
                <c:pt idx="19077">
                  <c:v>0</c:v>
                </c:pt>
                <c:pt idx="19078">
                  <c:v>0</c:v>
                </c:pt>
                <c:pt idx="19079">
                  <c:v>0</c:v>
                </c:pt>
                <c:pt idx="19080">
                  <c:v>0</c:v>
                </c:pt>
                <c:pt idx="19081">
                  <c:v>-0.49599999999998001</c:v>
                </c:pt>
                <c:pt idx="19082">
                  <c:v>0</c:v>
                </c:pt>
                <c:pt idx="19083">
                  <c:v>0.24799999999999001</c:v>
                </c:pt>
                <c:pt idx="19084">
                  <c:v>0</c:v>
                </c:pt>
                <c:pt idx="19085">
                  <c:v>0</c:v>
                </c:pt>
                <c:pt idx="19086">
                  <c:v>-0.62099999999998001</c:v>
                </c:pt>
                <c:pt idx="19087">
                  <c:v>0</c:v>
                </c:pt>
                <c:pt idx="19088">
                  <c:v>0</c:v>
                </c:pt>
                <c:pt idx="19089">
                  <c:v>0</c:v>
                </c:pt>
                <c:pt idx="19090">
                  <c:v>1.11699999999996</c:v>
                </c:pt>
                <c:pt idx="19091">
                  <c:v>0</c:v>
                </c:pt>
                <c:pt idx="19092">
                  <c:v>-0.49599999999998001</c:v>
                </c:pt>
                <c:pt idx="19093">
                  <c:v>-0.125</c:v>
                </c:pt>
                <c:pt idx="19094">
                  <c:v>0</c:v>
                </c:pt>
                <c:pt idx="19095">
                  <c:v>0</c:v>
                </c:pt>
                <c:pt idx="19096">
                  <c:v>0</c:v>
                </c:pt>
                <c:pt idx="19097">
                  <c:v>0</c:v>
                </c:pt>
                <c:pt idx="19098">
                  <c:v>0</c:v>
                </c:pt>
                <c:pt idx="19099">
                  <c:v>0</c:v>
                </c:pt>
                <c:pt idx="19100">
                  <c:v>0</c:v>
                </c:pt>
                <c:pt idx="19101">
                  <c:v>0</c:v>
                </c:pt>
                <c:pt idx="19102">
                  <c:v>0.24799999999999001</c:v>
                </c:pt>
                <c:pt idx="19103">
                  <c:v>-0.24799999999999001</c:v>
                </c:pt>
                <c:pt idx="19104">
                  <c:v>0.24799999999999001</c:v>
                </c:pt>
                <c:pt idx="19105">
                  <c:v>0</c:v>
                </c:pt>
                <c:pt idx="19106">
                  <c:v>0</c:v>
                </c:pt>
                <c:pt idx="19107">
                  <c:v>0</c:v>
                </c:pt>
                <c:pt idx="19108">
                  <c:v>0</c:v>
                </c:pt>
                <c:pt idx="19109">
                  <c:v>0</c:v>
                </c:pt>
                <c:pt idx="19110">
                  <c:v>-1.365</c:v>
                </c:pt>
                <c:pt idx="19111">
                  <c:v>0</c:v>
                </c:pt>
                <c:pt idx="19112">
                  <c:v>1.2410000000000401</c:v>
                </c:pt>
                <c:pt idx="19113">
                  <c:v>0</c:v>
                </c:pt>
                <c:pt idx="19114">
                  <c:v>0</c:v>
                </c:pt>
                <c:pt idx="19115">
                  <c:v>0</c:v>
                </c:pt>
                <c:pt idx="19116">
                  <c:v>0</c:v>
                </c:pt>
                <c:pt idx="19117">
                  <c:v>-0.49599999999998001</c:v>
                </c:pt>
                <c:pt idx="19118">
                  <c:v>0.123999999999966</c:v>
                </c:pt>
                <c:pt idx="19119">
                  <c:v>-0.24799999999999001</c:v>
                </c:pt>
                <c:pt idx="19120">
                  <c:v>0</c:v>
                </c:pt>
                <c:pt idx="19121">
                  <c:v>-0.62099999999998001</c:v>
                </c:pt>
                <c:pt idx="19122">
                  <c:v>-1.11700000000001</c:v>
                </c:pt>
                <c:pt idx="19123">
                  <c:v>0</c:v>
                </c:pt>
                <c:pt idx="19124">
                  <c:v>0</c:v>
                </c:pt>
                <c:pt idx="19125">
                  <c:v>0</c:v>
                </c:pt>
                <c:pt idx="19126">
                  <c:v>0</c:v>
                </c:pt>
                <c:pt idx="19127">
                  <c:v>0</c:v>
                </c:pt>
                <c:pt idx="19128">
                  <c:v>0.86899999999997102</c:v>
                </c:pt>
                <c:pt idx="19129">
                  <c:v>-1.11699999999996</c:v>
                </c:pt>
                <c:pt idx="19130">
                  <c:v>0.992999999999995</c:v>
                </c:pt>
                <c:pt idx="19131">
                  <c:v>0</c:v>
                </c:pt>
                <c:pt idx="19132">
                  <c:v>0</c:v>
                </c:pt>
                <c:pt idx="19133">
                  <c:v>0</c:v>
                </c:pt>
                <c:pt idx="19134">
                  <c:v>0</c:v>
                </c:pt>
                <c:pt idx="19135">
                  <c:v>0</c:v>
                </c:pt>
                <c:pt idx="19136">
                  <c:v>-0.24900000000002301</c:v>
                </c:pt>
                <c:pt idx="19137">
                  <c:v>1.11700000000001</c:v>
                </c:pt>
                <c:pt idx="19138">
                  <c:v>-0.62000000000000399</c:v>
                </c:pt>
                <c:pt idx="19139">
                  <c:v>0</c:v>
                </c:pt>
                <c:pt idx="19140">
                  <c:v>0</c:v>
                </c:pt>
                <c:pt idx="19141">
                  <c:v>0</c:v>
                </c:pt>
                <c:pt idx="19142">
                  <c:v>0</c:v>
                </c:pt>
                <c:pt idx="19143">
                  <c:v>0</c:v>
                </c:pt>
                <c:pt idx="19144">
                  <c:v>0.49700000000001399</c:v>
                </c:pt>
                <c:pt idx="19145">
                  <c:v>0.24799999999999001</c:v>
                </c:pt>
                <c:pt idx="19146">
                  <c:v>0.12400000000002299</c:v>
                </c:pt>
                <c:pt idx="19147">
                  <c:v>0</c:v>
                </c:pt>
                <c:pt idx="19148">
                  <c:v>-0.49600000000003702</c:v>
                </c:pt>
                <c:pt idx="19149">
                  <c:v>-0.123999999999966</c:v>
                </c:pt>
                <c:pt idx="19150">
                  <c:v>0</c:v>
                </c:pt>
                <c:pt idx="19151">
                  <c:v>0</c:v>
                </c:pt>
                <c:pt idx="19152">
                  <c:v>0</c:v>
                </c:pt>
                <c:pt idx="19153">
                  <c:v>0</c:v>
                </c:pt>
                <c:pt idx="19154">
                  <c:v>0</c:v>
                </c:pt>
                <c:pt idx="19155">
                  <c:v>-0.62099999999998001</c:v>
                </c:pt>
                <c:pt idx="19156">
                  <c:v>0</c:v>
                </c:pt>
                <c:pt idx="19157">
                  <c:v>-0.24800000000004699</c:v>
                </c:pt>
                <c:pt idx="19158">
                  <c:v>0</c:v>
                </c:pt>
                <c:pt idx="19159">
                  <c:v>0</c:v>
                </c:pt>
                <c:pt idx="19160">
                  <c:v>0</c:v>
                </c:pt>
                <c:pt idx="19161">
                  <c:v>0</c:v>
                </c:pt>
                <c:pt idx="19162">
                  <c:v>0</c:v>
                </c:pt>
                <c:pt idx="19163">
                  <c:v>0</c:v>
                </c:pt>
                <c:pt idx="19164">
                  <c:v>-0.24799999999999001</c:v>
                </c:pt>
                <c:pt idx="19165">
                  <c:v>0.62099999999998001</c:v>
                </c:pt>
                <c:pt idx="19166">
                  <c:v>-0.62099999999998001</c:v>
                </c:pt>
                <c:pt idx="19167">
                  <c:v>-0.12400000000002299</c:v>
                </c:pt>
                <c:pt idx="19168">
                  <c:v>0</c:v>
                </c:pt>
                <c:pt idx="19169">
                  <c:v>0</c:v>
                </c:pt>
                <c:pt idx="19170">
                  <c:v>0</c:v>
                </c:pt>
                <c:pt idx="19171">
                  <c:v>0</c:v>
                </c:pt>
                <c:pt idx="19172">
                  <c:v>0.24799999999999001</c:v>
                </c:pt>
                <c:pt idx="19173">
                  <c:v>0.12400000000002299</c:v>
                </c:pt>
                <c:pt idx="19174">
                  <c:v>0.123999999999966</c:v>
                </c:pt>
                <c:pt idx="19175">
                  <c:v>0</c:v>
                </c:pt>
                <c:pt idx="19176">
                  <c:v>-0.37199999999995698</c:v>
                </c:pt>
                <c:pt idx="19177">
                  <c:v>0</c:v>
                </c:pt>
                <c:pt idx="19178">
                  <c:v>0</c:v>
                </c:pt>
                <c:pt idx="19179">
                  <c:v>0</c:v>
                </c:pt>
                <c:pt idx="19180">
                  <c:v>0</c:v>
                </c:pt>
                <c:pt idx="19181">
                  <c:v>0.867999999999995</c:v>
                </c:pt>
                <c:pt idx="19182">
                  <c:v>0</c:v>
                </c:pt>
                <c:pt idx="19183">
                  <c:v>0.24900000000002301</c:v>
                </c:pt>
                <c:pt idx="19184">
                  <c:v>1.11700000000001</c:v>
                </c:pt>
                <c:pt idx="19185">
                  <c:v>0</c:v>
                </c:pt>
                <c:pt idx="19186">
                  <c:v>0</c:v>
                </c:pt>
                <c:pt idx="19187">
                  <c:v>0</c:v>
                </c:pt>
                <c:pt idx="19188">
                  <c:v>0</c:v>
                </c:pt>
                <c:pt idx="19189">
                  <c:v>-0.24900000000002301</c:v>
                </c:pt>
                <c:pt idx="19190">
                  <c:v>0</c:v>
                </c:pt>
                <c:pt idx="19191">
                  <c:v>-2.3580000000000001</c:v>
                </c:pt>
                <c:pt idx="19192">
                  <c:v>-0.37200000000001399</c:v>
                </c:pt>
                <c:pt idx="19193">
                  <c:v>0.37200000000001399</c:v>
                </c:pt>
                <c:pt idx="19194">
                  <c:v>0.86900000000002797</c:v>
                </c:pt>
                <c:pt idx="19195">
                  <c:v>0</c:v>
                </c:pt>
                <c:pt idx="19196">
                  <c:v>0</c:v>
                </c:pt>
                <c:pt idx="19197">
                  <c:v>0</c:v>
                </c:pt>
                <c:pt idx="19198">
                  <c:v>0</c:v>
                </c:pt>
                <c:pt idx="19199">
                  <c:v>0</c:v>
                </c:pt>
                <c:pt idx="19200">
                  <c:v>0.37299999999999001</c:v>
                </c:pt>
                <c:pt idx="19201">
                  <c:v>-0.37299999999999001</c:v>
                </c:pt>
                <c:pt idx="19202">
                  <c:v>0.49700000000001399</c:v>
                </c:pt>
                <c:pt idx="19203">
                  <c:v>0</c:v>
                </c:pt>
                <c:pt idx="19204">
                  <c:v>0</c:v>
                </c:pt>
                <c:pt idx="19205">
                  <c:v>0</c:v>
                </c:pt>
                <c:pt idx="19206">
                  <c:v>0</c:v>
                </c:pt>
                <c:pt idx="19207">
                  <c:v>0.992999999999995</c:v>
                </c:pt>
                <c:pt idx="19208">
                  <c:v>0</c:v>
                </c:pt>
                <c:pt idx="19209">
                  <c:v>0.62099999999998001</c:v>
                </c:pt>
                <c:pt idx="19210">
                  <c:v>0</c:v>
                </c:pt>
                <c:pt idx="19211">
                  <c:v>0.24800000000004699</c:v>
                </c:pt>
                <c:pt idx="19212">
                  <c:v>0.74500000000000399</c:v>
                </c:pt>
                <c:pt idx="19213">
                  <c:v>0</c:v>
                </c:pt>
                <c:pt idx="19214">
                  <c:v>0</c:v>
                </c:pt>
                <c:pt idx="19215">
                  <c:v>0</c:v>
                </c:pt>
                <c:pt idx="19216">
                  <c:v>0</c:v>
                </c:pt>
                <c:pt idx="19217">
                  <c:v>0</c:v>
                </c:pt>
                <c:pt idx="19218">
                  <c:v>-0.12400000000002299</c:v>
                </c:pt>
                <c:pt idx="19219">
                  <c:v>-0.37299999999999001</c:v>
                </c:pt>
                <c:pt idx="19220">
                  <c:v>0.37299999999999001</c:v>
                </c:pt>
                <c:pt idx="19221">
                  <c:v>-0.37299999999999001</c:v>
                </c:pt>
                <c:pt idx="19222">
                  <c:v>0</c:v>
                </c:pt>
                <c:pt idx="19223">
                  <c:v>0</c:v>
                </c:pt>
                <c:pt idx="19224">
                  <c:v>0</c:v>
                </c:pt>
                <c:pt idx="19225">
                  <c:v>-1.48999999999995</c:v>
                </c:pt>
                <c:pt idx="19226">
                  <c:v>0.74499999999994704</c:v>
                </c:pt>
                <c:pt idx="19227">
                  <c:v>0</c:v>
                </c:pt>
                <c:pt idx="19228">
                  <c:v>0.37200000000001399</c:v>
                </c:pt>
                <c:pt idx="19229">
                  <c:v>0</c:v>
                </c:pt>
                <c:pt idx="19230">
                  <c:v>0.37299999999999001</c:v>
                </c:pt>
                <c:pt idx="19231">
                  <c:v>0</c:v>
                </c:pt>
                <c:pt idx="19232">
                  <c:v>0</c:v>
                </c:pt>
                <c:pt idx="19233">
                  <c:v>0</c:v>
                </c:pt>
                <c:pt idx="19234">
                  <c:v>0.37299999999999001</c:v>
                </c:pt>
                <c:pt idx="19235">
                  <c:v>0</c:v>
                </c:pt>
                <c:pt idx="19236">
                  <c:v>0.12400000000002299</c:v>
                </c:pt>
                <c:pt idx="19237">
                  <c:v>0</c:v>
                </c:pt>
                <c:pt idx="19238">
                  <c:v>0</c:v>
                </c:pt>
                <c:pt idx="19239">
                  <c:v>-1.3660000000000401</c:v>
                </c:pt>
                <c:pt idx="19240">
                  <c:v>0</c:v>
                </c:pt>
                <c:pt idx="19241">
                  <c:v>0</c:v>
                </c:pt>
                <c:pt idx="19242">
                  <c:v>0</c:v>
                </c:pt>
                <c:pt idx="19243">
                  <c:v>-1.365</c:v>
                </c:pt>
                <c:pt idx="19244">
                  <c:v>0.24799999999999001</c:v>
                </c:pt>
                <c:pt idx="19245">
                  <c:v>-0.24799999999999001</c:v>
                </c:pt>
                <c:pt idx="19246">
                  <c:v>-0.86900000000002797</c:v>
                </c:pt>
                <c:pt idx="19247">
                  <c:v>0</c:v>
                </c:pt>
                <c:pt idx="19248">
                  <c:v>-0.49599999999998001</c:v>
                </c:pt>
                <c:pt idx="19249">
                  <c:v>0</c:v>
                </c:pt>
                <c:pt idx="19250">
                  <c:v>0</c:v>
                </c:pt>
                <c:pt idx="19251">
                  <c:v>0</c:v>
                </c:pt>
                <c:pt idx="19252">
                  <c:v>0</c:v>
                </c:pt>
                <c:pt idx="19253">
                  <c:v>1.7370000000000201</c:v>
                </c:pt>
                <c:pt idx="19254">
                  <c:v>0.37299999999999001</c:v>
                </c:pt>
                <c:pt idx="19255">
                  <c:v>0</c:v>
                </c:pt>
                <c:pt idx="19256">
                  <c:v>-0.123999999999966</c:v>
                </c:pt>
                <c:pt idx="19257">
                  <c:v>-0.24900000000002301</c:v>
                </c:pt>
                <c:pt idx="19258">
                  <c:v>0</c:v>
                </c:pt>
                <c:pt idx="19259">
                  <c:v>0</c:v>
                </c:pt>
                <c:pt idx="19260">
                  <c:v>0</c:v>
                </c:pt>
                <c:pt idx="19261">
                  <c:v>-0.49599999999998001</c:v>
                </c:pt>
                <c:pt idx="19262">
                  <c:v>-0.86900000000002797</c:v>
                </c:pt>
                <c:pt idx="19263">
                  <c:v>0</c:v>
                </c:pt>
                <c:pt idx="19264">
                  <c:v>0</c:v>
                </c:pt>
                <c:pt idx="19265">
                  <c:v>0</c:v>
                </c:pt>
                <c:pt idx="19266">
                  <c:v>-0.123999999999966</c:v>
                </c:pt>
                <c:pt idx="19267">
                  <c:v>0</c:v>
                </c:pt>
                <c:pt idx="19268">
                  <c:v>0</c:v>
                </c:pt>
                <c:pt idx="19269">
                  <c:v>0</c:v>
                </c:pt>
                <c:pt idx="19270">
                  <c:v>0.49600000000003702</c:v>
                </c:pt>
                <c:pt idx="19271">
                  <c:v>0</c:v>
                </c:pt>
                <c:pt idx="19272">
                  <c:v>-0.49600000000003702</c:v>
                </c:pt>
                <c:pt idx="19273">
                  <c:v>0</c:v>
                </c:pt>
                <c:pt idx="19274">
                  <c:v>0</c:v>
                </c:pt>
                <c:pt idx="19275">
                  <c:v>0</c:v>
                </c:pt>
                <c:pt idx="19276">
                  <c:v>0</c:v>
                </c:pt>
                <c:pt idx="19277">
                  <c:v>0</c:v>
                </c:pt>
                <c:pt idx="19278">
                  <c:v>0</c:v>
                </c:pt>
                <c:pt idx="19279">
                  <c:v>0</c:v>
                </c:pt>
                <c:pt idx="19280">
                  <c:v>-0.123999999999966</c:v>
                </c:pt>
                <c:pt idx="19281">
                  <c:v>-0.99300000000005095</c:v>
                </c:pt>
                <c:pt idx="19282">
                  <c:v>0</c:v>
                </c:pt>
                <c:pt idx="19283">
                  <c:v>0.49600000000003702</c:v>
                </c:pt>
                <c:pt idx="19284">
                  <c:v>0</c:v>
                </c:pt>
                <c:pt idx="19285">
                  <c:v>0</c:v>
                </c:pt>
                <c:pt idx="19286">
                  <c:v>0</c:v>
                </c:pt>
                <c:pt idx="19287">
                  <c:v>0</c:v>
                </c:pt>
                <c:pt idx="19288">
                  <c:v>0</c:v>
                </c:pt>
                <c:pt idx="19289">
                  <c:v>0</c:v>
                </c:pt>
                <c:pt idx="19290">
                  <c:v>-1.11699999999996</c:v>
                </c:pt>
                <c:pt idx="19291">
                  <c:v>0</c:v>
                </c:pt>
                <c:pt idx="19292">
                  <c:v>0</c:v>
                </c:pt>
                <c:pt idx="19293">
                  <c:v>0.74399999999997102</c:v>
                </c:pt>
                <c:pt idx="19294">
                  <c:v>0</c:v>
                </c:pt>
                <c:pt idx="19295">
                  <c:v>0</c:v>
                </c:pt>
                <c:pt idx="19296">
                  <c:v>0</c:v>
                </c:pt>
                <c:pt idx="19297">
                  <c:v>-0.74500000000000399</c:v>
                </c:pt>
                <c:pt idx="19298">
                  <c:v>-0.37200000000001399</c:v>
                </c:pt>
                <c:pt idx="19299">
                  <c:v>-0.37200000000001399</c:v>
                </c:pt>
                <c:pt idx="19300">
                  <c:v>0.37200000000001399</c:v>
                </c:pt>
                <c:pt idx="19301">
                  <c:v>0.12400000000002299</c:v>
                </c:pt>
                <c:pt idx="19302">
                  <c:v>0.86899999999997102</c:v>
                </c:pt>
                <c:pt idx="19303">
                  <c:v>0</c:v>
                </c:pt>
                <c:pt idx="19304">
                  <c:v>0</c:v>
                </c:pt>
                <c:pt idx="19305">
                  <c:v>0</c:v>
                </c:pt>
                <c:pt idx="19306">
                  <c:v>0</c:v>
                </c:pt>
                <c:pt idx="19307">
                  <c:v>-0.99300000000005095</c:v>
                </c:pt>
                <c:pt idx="19308">
                  <c:v>0</c:v>
                </c:pt>
                <c:pt idx="19309">
                  <c:v>-0.123999999999966</c:v>
                </c:pt>
                <c:pt idx="19310">
                  <c:v>-0.74500000000000399</c:v>
                </c:pt>
                <c:pt idx="19311">
                  <c:v>-0.12400000000002299</c:v>
                </c:pt>
                <c:pt idx="19312">
                  <c:v>0</c:v>
                </c:pt>
                <c:pt idx="19313">
                  <c:v>0</c:v>
                </c:pt>
                <c:pt idx="19314">
                  <c:v>0</c:v>
                </c:pt>
                <c:pt idx="19315">
                  <c:v>0.24799999999999001</c:v>
                </c:pt>
                <c:pt idx="19316">
                  <c:v>0</c:v>
                </c:pt>
                <c:pt idx="19317">
                  <c:v>0</c:v>
                </c:pt>
                <c:pt idx="19318">
                  <c:v>-0.62099999999998001</c:v>
                </c:pt>
                <c:pt idx="19319">
                  <c:v>0</c:v>
                </c:pt>
                <c:pt idx="19320">
                  <c:v>0.74500000000000399</c:v>
                </c:pt>
                <c:pt idx="19321">
                  <c:v>0</c:v>
                </c:pt>
                <c:pt idx="19322">
                  <c:v>0</c:v>
                </c:pt>
                <c:pt idx="19323">
                  <c:v>0</c:v>
                </c:pt>
                <c:pt idx="19324">
                  <c:v>0.992999999999995</c:v>
                </c:pt>
                <c:pt idx="19325">
                  <c:v>1.2409999999999799</c:v>
                </c:pt>
                <c:pt idx="19326">
                  <c:v>0.37200000000001399</c:v>
                </c:pt>
                <c:pt idx="19327">
                  <c:v>0</c:v>
                </c:pt>
                <c:pt idx="19328">
                  <c:v>0</c:v>
                </c:pt>
                <c:pt idx="19329">
                  <c:v>1.2410000000000401</c:v>
                </c:pt>
                <c:pt idx="19330">
                  <c:v>0</c:v>
                </c:pt>
                <c:pt idx="19331">
                  <c:v>0</c:v>
                </c:pt>
                <c:pt idx="19332">
                  <c:v>0</c:v>
                </c:pt>
                <c:pt idx="19333">
                  <c:v>-1.9850000000000101</c:v>
                </c:pt>
                <c:pt idx="19334">
                  <c:v>0</c:v>
                </c:pt>
                <c:pt idx="19335">
                  <c:v>0.62000000000000399</c:v>
                </c:pt>
                <c:pt idx="19336">
                  <c:v>0</c:v>
                </c:pt>
                <c:pt idx="19337">
                  <c:v>-0.123999999999966</c:v>
                </c:pt>
                <c:pt idx="19338">
                  <c:v>-0.74500000000000399</c:v>
                </c:pt>
                <c:pt idx="19339">
                  <c:v>0</c:v>
                </c:pt>
                <c:pt idx="19340">
                  <c:v>0</c:v>
                </c:pt>
                <c:pt idx="19341">
                  <c:v>0</c:v>
                </c:pt>
                <c:pt idx="19342">
                  <c:v>0</c:v>
                </c:pt>
                <c:pt idx="19343">
                  <c:v>0</c:v>
                </c:pt>
                <c:pt idx="19344">
                  <c:v>-81.543999999999897</c:v>
                </c:pt>
                <c:pt idx="19345">
                  <c:v>-0.24800000000004699</c:v>
                </c:pt>
                <c:pt idx="19346">
                  <c:v>0</c:v>
                </c:pt>
                <c:pt idx="19347">
                  <c:v>0</c:v>
                </c:pt>
                <c:pt idx="19348">
                  <c:v>0</c:v>
                </c:pt>
                <c:pt idx="19349">
                  <c:v>0</c:v>
                </c:pt>
                <c:pt idx="19350">
                  <c:v>0</c:v>
                </c:pt>
                <c:pt idx="19351">
                  <c:v>0</c:v>
                </c:pt>
                <c:pt idx="19352">
                  <c:v>0.24799999999999001</c:v>
                </c:pt>
                <c:pt idx="19353">
                  <c:v>0.62000000000000399</c:v>
                </c:pt>
                <c:pt idx="19354">
                  <c:v>0</c:v>
                </c:pt>
                <c:pt idx="19355">
                  <c:v>-1.2409999999999799</c:v>
                </c:pt>
                <c:pt idx="19356">
                  <c:v>-2.2340000000000302</c:v>
                </c:pt>
                <c:pt idx="19357">
                  <c:v>0</c:v>
                </c:pt>
                <c:pt idx="19358">
                  <c:v>0</c:v>
                </c:pt>
                <c:pt idx="19359">
                  <c:v>0</c:v>
                </c:pt>
                <c:pt idx="19360">
                  <c:v>0</c:v>
                </c:pt>
                <c:pt idx="19361">
                  <c:v>0.49700000000001399</c:v>
                </c:pt>
                <c:pt idx="19362">
                  <c:v>0.12400000000002299</c:v>
                </c:pt>
                <c:pt idx="19363">
                  <c:v>0.123999999999966</c:v>
                </c:pt>
                <c:pt idx="19364">
                  <c:v>0.49700000000001399</c:v>
                </c:pt>
                <c:pt idx="19365">
                  <c:v>0</c:v>
                </c:pt>
                <c:pt idx="19366">
                  <c:v>0</c:v>
                </c:pt>
                <c:pt idx="19367">
                  <c:v>0</c:v>
                </c:pt>
                <c:pt idx="19368">
                  <c:v>0</c:v>
                </c:pt>
                <c:pt idx="19369">
                  <c:v>-1.365</c:v>
                </c:pt>
                <c:pt idx="19370">
                  <c:v>-0.12400000000002299</c:v>
                </c:pt>
                <c:pt idx="19371">
                  <c:v>0.12400000000002299</c:v>
                </c:pt>
                <c:pt idx="19372">
                  <c:v>0.12400000000002299</c:v>
                </c:pt>
                <c:pt idx="19373">
                  <c:v>1.73799999999999</c:v>
                </c:pt>
                <c:pt idx="19374">
                  <c:v>0</c:v>
                </c:pt>
                <c:pt idx="19375">
                  <c:v>0</c:v>
                </c:pt>
                <c:pt idx="19376">
                  <c:v>0</c:v>
                </c:pt>
                <c:pt idx="19377">
                  <c:v>0</c:v>
                </c:pt>
                <c:pt idx="19378">
                  <c:v>-0.37299999999999001</c:v>
                </c:pt>
                <c:pt idx="19379">
                  <c:v>0</c:v>
                </c:pt>
                <c:pt idx="19380">
                  <c:v>-1.2409999999999799</c:v>
                </c:pt>
                <c:pt idx="19381">
                  <c:v>0</c:v>
                </c:pt>
                <c:pt idx="19382">
                  <c:v>-0.37200000000001399</c:v>
                </c:pt>
                <c:pt idx="19383">
                  <c:v>0.49599999999998001</c:v>
                </c:pt>
                <c:pt idx="19384">
                  <c:v>0</c:v>
                </c:pt>
                <c:pt idx="19385">
                  <c:v>0</c:v>
                </c:pt>
                <c:pt idx="19386">
                  <c:v>0</c:v>
                </c:pt>
                <c:pt idx="19387">
                  <c:v>-1.2410000000000401</c:v>
                </c:pt>
                <c:pt idx="19388">
                  <c:v>1.4890000000000301</c:v>
                </c:pt>
                <c:pt idx="19389">
                  <c:v>0.37299999999999001</c:v>
                </c:pt>
                <c:pt idx="19390">
                  <c:v>0</c:v>
                </c:pt>
                <c:pt idx="19391">
                  <c:v>-1.2409999999999799</c:v>
                </c:pt>
                <c:pt idx="19392">
                  <c:v>0</c:v>
                </c:pt>
                <c:pt idx="19393">
                  <c:v>0</c:v>
                </c:pt>
                <c:pt idx="19394">
                  <c:v>0</c:v>
                </c:pt>
                <c:pt idx="19395">
                  <c:v>0</c:v>
                </c:pt>
                <c:pt idx="19396">
                  <c:v>1.98600000000004</c:v>
                </c:pt>
                <c:pt idx="19397">
                  <c:v>0</c:v>
                </c:pt>
                <c:pt idx="19398">
                  <c:v>0</c:v>
                </c:pt>
                <c:pt idx="19399">
                  <c:v>0</c:v>
                </c:pt>
                <c:pt idx="19400">
                  <c:v>0.49599999999998001</c:v>
                </c:pt>
                <c:pt idx="19401">
                  <c:v>0</c:v>
                </c:pt>
                <c:pt idx="19402">
                  <c:v>0</c:v>
                </c:pt>
                <c:pt idx="19403">
                  <c:v>0</c:v>
                </c:pt>
                <c:pt idx="19404">
                  <c:v>0</c:v>
                </c:pt>
                <c:pt idx="19405">
                  <c:v>-0.12400000000002299</c:v>
                </c:pt>
                <c:pt idx="19406">
                  <c:v>0</c:v>
                </c:pt>
                <c:pt idx="19407">
                  <c:v>0</c:v>
                </c:pt>
                <c:pt idx="19408">
                  <c:v>-0.867999999999995</c:v>
                </c:pt>
                <c:pt idx="19409">
                  <c:v>-0.74500000000000399</c:v>
                </c:pt>
                <c:pt idx="19410">
                  <c:v>0</c:v>
                </c:pt>
                <c:pt idx="19411">
                  <c:v>0</c:v>
                </c:pt>
                <c:pt idx="19412">
                  <c:v>0</c:v>
                </c:pt>
                <c:pt idx="19413">
                  <c:v>0</c:v>
                </c:pt>
                <c:pt idx="19414">
                  <c:v>-1.2409999999999799</c:v>
                </c:pt>
                <c:pt idx="19415">
                  <c:v>0</c:v>
                </c:pt>
                <c:pt idx="19416">
                  <c:v>1.9850000000000101</c:v>
                </c:pt>
                <c:pt idx="19417">
                  <c:v>0</c:v>
                </c:pt>
                <c:pt idx="19418">
                  <c:v>-0.49599999999998001</c:v>
                </c:pt>
                <c:pt idx="19419">
                  <c:v>0</c:v>
                </c:pt>
                <c:pt idx="19420">
                  <c:v>0</c:v>
                </c:pt>
                <c:pt idx="19421">
                  <c:v>0</c:v>
                </c:pt>
                <c:pt idx="19422">
                  <c:v>0</c:v>
                </c:pt>
                <c:pt idx="19423">
                  <c:v>0.37199999999995698</c:v>
                </c:pt>
                <c:pt idx="19424">
                  <c:v>-0.49599999999998001</c:v>
                </c:pt>
                <c:pt idx="19425">
                  <c:v>-0.37299999999999001</c:v>
                </c:pt>
                <c:pt idx="19426">
                  <c:v>-0.12400000000002299</c:v>
                </c:pt>
                <c:pt idx="19427">
                  <c:v>-0.62099999999998001</c:v>
                </c:pt>
                <c:pt idx="19428">
                  <c:v>-0.49599999999998001</c:v>
                </c:pt>
                <c:pt idx="19429">
                  <c:v>0</c:v>
                </c:pt>
                <c:pt idx="19430">
                  <c:v>0</c:v>
                </c:pt>
                <c:pt idx="19431">
                  <c:v>0</c:v>
                </c:pt>
                <c:pt idx="19432">
                  <c:v>-0.123999999999966</c:v>
                </c:pt>
                <c:pt idx="19433">
                  <c:v>-0.12400000000002299</c:v>
                </c:pt>
                <c:pt idx="19434">
                  <c:v>0.12400000000002299</c:v>
                </c:pt>
                <c:pt idx="19435">
                  <c:v>0.123999999999966</c:v>
                </c:pt>
                <c:pt idx="19436">
                  <c:v>0.24800000000004699</c:v>
                </c:pt>
                <c:pt idx="19437">
                  <c:v>-0.24800000000004699</c:v>
                </c:pt>
                <c:pt idx="19438">
                  <c:v>0</c:v>
                </c:pt>
                <c:pt idx="19439">
                  <c:v>0</c:v>
                </c:pt>
                <c:pt idx="19440">
                  <c:v>0</c:v>
                </c:pt>
                <c:pt idx="19441">
                  <c:v>0</c:v>
                </c:pt>
                <c:pt idx="19442">
                  <c:v>0</c:v>
                </c:pt>
                <c:pt idx="19443">
                  <c:v>1.98599999999999</c:v>
                </c:pt>
                <c:pt idx="19444">
                  <c:v>0.49599999999998001</c:v>
                </c:pt>
                <c:pt idx="19445">
                  <c:v>0</c:v>
                </c:pt>
                <c:pt idx="19446">
                  <c:v>0.62100000000003697</c:v>
                </c:pt>
                <c:pt idx="19447">
                  <c:v>0</c:v>
                </c:pt>
                <c:pt idx="19448">
                  <c:v>0</c:v>
                </c:pt>
                <c:pt idx="19449">
                  <c:v>0</c:v>
                </c:pt>
                <c:pt idx="19450">
                  <c:v>-1.98599999999999</c:v>
                </c:pt>
                <c:pt idx="19451">
                  <c:v>0</c:v>
                </c:pt>
                <c:pt idx="19452">
                  <c:v>0.992999999999995</c:v>
                </c:pt>
                <c:pt idx="19453">
                  <c:v>0</c:v>
                </c:pt>
                <c:pt idx="19454">
                  <c:v>-1.11699999999996</c:v>
                </c:pt>
                <c:pt idx="19455">
                  <c:v>0</c:v>
                </c:pt>
                <c:pt idx="19456">
                  <c:v>0</c:v>
                </c:pt>
                <c:pt idx="19457">
                  <c:v>0</c:v>
                </c:pt>
                <c:pt idx="19458">
                  <c:v>0</c:v>
                </c:pt>
                <c:pt idx="19459">
                  <c:v>-0.37200000000001399</c:v>
                </c:pt>
                <c:pt idx="19460">
                  <c:v>0</c:v>
                </c:pt>
                <c:pt idx="19461">
                  <c:v>0</c:v>
                </c:pt>
                <c:pt idx="19462">
                  <c:v>0.12400000000002299</c:v>
                </c:pt>
                <c:pt idx="19463">
                  <c:v>0</c:v>
                </c:pt>
                <c:pt idx="19464">
                  <c:v>-0.24799999999999001</c:v>
                </c:pt>
                <c:pt idx="19465">
                  <c:v>0</c:v>
                </c:pt>
                <c:pt idx="19466">
                  <c:v>0</c:v>
                </c:pt>
                <c:pt idx="19467">
                  <c:v>0</c:v>
                </c:pt>
                <c:pt idx="19468">
                  <c:v>0</c:v>
                </c:pt>
                <c:pt idx="19469">
                  <c:v>0.49700000000001399</c:v>
                </c:pt>
                <c:pt idx="19470">
                  <c:v>0</c:v>
                </c:pt>
                <c:pt idx="19471">
                  <c:v>-0.12400000000002299</c:v>
                </c:pt>
                <c:pt idx="19472">
                  <c:v>0</c:v>
                </c:pt>
                <c:pt idx="19473">
                  <c:v>0</c:v>
                </c:pt>
                <c:pt idx="19474">
                  <c:v>0</c:v>
                </c:pt>
                <c:pt idx="19475">
                  <c:v>0</c:v>
                </c:pt>
                <c:pt idx="19476">
                  <c:v>0</c:v>
                </c:pt>
                <c:pt idx="19477">
                  <c:v>0</c:v>
                </c:pt>
                <c:pt idx="19478">
                  <c:v>0.49600000000003702</c:v>
                </c:pt>
                <c:pt idx="19479">
                  <c:v>0.37199999999995698</c:v>
                </c:pt>
                <c:pt idx="19480">
                  <c:v>-0.37199999999995698</c:v>
                </c:pt>
                <c:pt idx="19481">
                  <c:v>-0.12400000000002299</c:v>
                </c:pt>
                <c:pt idx="19482">
                  <c:v>-0.49700000000001399</c:v>
                </c:pt>
                <c:pt idx="19483">
                  <c:v>0</c:v>
                </c:pt>
                <c:pt idx="19484">
                  <c:v>0</c:v>
                </c:pt>
                <c:pt idx="19485">
                  <c:v>0</c:v>
                </c:pt>
                <c:pt idx="19486">
                  <c:v>-0.37200000000001399</c:v>
                </c:pt>
                <c:pt idx="19487">
                  <c:v>0</c:v>
                </c:pt>
                <c:pt idx="19488">
                  <c:v>0</c:v>
                </c:pt>
                <c:pt idx="19489">
                  <c:v>1.365</c:v>
                </c:pt>
                <c:pt idx="19490">
                  <c:v>0</c:v>
                </c:pt>
                <c:pt idx="19491">
                  <c:v>-1.8620000000000201</c:v>
                </c:pt>
                <c:pt idx="19492">
                  <c:v>0</c:v>
                </c:pt>
                <c:pt idx="19493">
                  <c:v>0</c:v>
                </c:pt>
                <c:pt idx="19494">
                  <c:v>0</c:v>
                </c:pt>
                <c:pt idx="19495">
                  <c:v>0.49600000000003702</c:v>
                </c:pt>
                <c:pt idx="19496">
                  <c:v>-0.49600000000003702</c:v>
                </c:pt>
                <c:pt idx="19497">
                  <c:v>-1.11700000000001</c:v>
                </c:pt>
                <c:pt idx="19498">
                  <c:v>-0.123999999999966</c:v>
                </c:pt>
                <c:pt idx="19499">
                  <c:v>-0.62099999999998001</c:v>
                </c:pt>
                <c:pt idx="19500">
                  <c:v>-0.24800000000004699</c:v>
                </c:pt>
                <c:pt idx="19501">
                  <c:v>0</c:v>
                </c:pt>
                <c:pt idx="19502">
                  <c:v>0</c:v>
                </c:pt>
                <c:pt idx="19503">
                  <c:v>0</c:v>
                </c:pt>
                <c:pt idx="19504">
                  <c:v>0.49600000000003702</c:v>
                </c:pt>
                <c:pt idx="19505">
                  <c:v>0.37199999999995698</c:v>
                </c:pt>
                <c:pt idx="19506">
                  <c:v>0</c:v>
                </c:pt>
                <c:pt idx="19507">
                  <c:v>0</c:v>
                </c:pt>
                <c:pt idx="19508">
                  <c:v>-1.61299999999999</c:v>
                </c:pt>
                <c:pt idx="19509">
                  <c:v>0.62000000000000399</c:v>
                </c:pt>
                <c:pt idx="19510">
                  <c:v>0</c:v>
                </c:pt>
                <c:pt idx="19511">
                  <c:v>0</c:v>
                </c:pt>
                <c:pt idx="19512">
                  <c:v>0</c:v>
                </c:pt>
                <c:pt idx="19513">
                  <c:v>0.62000000000000399</c:v>
                </c:pt>
                <c:pt idx="19514">
                  <c:v>0.86899999999997102</c:v>
                </c:pt>
                <c:pt idx="19515">
                  <c:v>0</c:v>
                </c:pt>
                <c:pt idx="19516">
                  <c:v>-0.49599999999998001</c:v>
                </c:pt>
                <c:pt idx="19517">
                  <c:v>0</c:v>
                </c:pt>
                <c:pt idx="19518">
                  <c:v>0</c:v>
                </c:pt>
                <c:pt idx="19519">
                  <c:v>0</c:v>
                </c:pt>
                <c:pt idx="19520">
                  <c:v>0</c:v>
                </c:pt>
                <c:pt idx="19521">
                  <c:v>0</c:v>
                </c:pt>
                <c:pt idx="19522">
                  <c:v>-0.37200000000001399</c:v>
                </c:pt>
                <c:pt idx="19523">
                  <c:v>0.37200000000001399</c:v>
                </c:pt>
                <c:pt idx="19524">
                  <c:v>-1.365</c:v>
                </c:pt>
                <c:pt idx="19525">
                  <c:v>1.61299999999999</c:v>
                </c:pt>
                <c:pt idx="19526">
                  <c:v>-0.62000000000000399</c:v>
                </c:pt>
                <c:pt idx="19527">
                  <c:v>0.24800000000004699</c:v>
                </c:pt>
                <c:pt idx="19528">
                  <c:v>0</c:v>
                </c:pt>
                <c:pt idx="19529">
                  <c:v>0</c:v>
                </c:pt>
                <c:pt idx="19530">
                  <c:v>0</c:v>
                </c:pt>
                <c:pt idx="19531">
                  <c:v>5.8339999999999996</c:v>
                </c:pt>
                <c:pt idx="19532">
                  <c:v>0</c:v>
                </c:pt>
                <c:pt idx="19533">
                  <c:v>-5.95799999999997</c:v>
                </c:pt>
                <c:pt idx="19534">
                  <c:v>0</c:v>
                </c:pt>
                <c:pt idx="19535">
                  <c:v>0.24799999999999001</c:v>
                </c:pt>
                <c:pt idx="19536">
                  <c:v>0.123999999999966</c:v>
                </c:pt>
                <c:pt idx="19537">
                  <c:v>0</c:v>
                </c:pt>
                <c:pt idx="19538">
                  <c:v>0</c:v>
                </c:pt>
                <c:pt idx="19539">
                  <c:v>0</c:v>
                </c:pt>
                <c:pt idx="19540">
                  <c:v>0</c:v>
                </c:pt>
                <c:pt idx="19541">
                  <c:v>0.992999999999995</c:v>
                </c:pt>
                <c:pt idx="19542">
                  <c:v>0</c:v>
                </c:pt>
                <c:pt idx="19543">
                  <c:v>0.24799999999999001</c:v>
                </c:pt>
                <c:pt idx="19544">
                  <c:v>-1.73799999999999</c:v>
                </c:pt>
                <c:pt idx="19545">
                  <c:v>0.12400000000002299</c:v>
                </c:pt>
                <c:pt idx="19546">
                  <c:v>0</c:v>
                </c:pt>
                <c:pt idx="19547">
                  <c:v>0</c:v>
                </c:pt>
                <c:pt idx="19548">
                  <c:v>0</c:v>
                </c:pt>
                <c:pt idx="19549">
                  <c:v>0</c:v>
                </c:pt>
                <c:pt idx="19550">
                  <c:v>-0.12400000000002299</c:v>
                </c:pt>
                <c:pt idx="19551">
                  <c:v>0</c:v>
                </c:pt>
                <c:pt idx="19552">
                  <c:v>0</c:v>
                </c:pt>
                <c:pt idx="19553">
                  <c:v>0</c:v>
                </c:pt>
                <c:pt idx="19554">
                  <c:v>-0.12400000000002299</c:v>
                </c:pt>
                <c:pt idx="19555">
                  <c:v>0</c:v>
                </c:pt>
                <c:pt idx="19556">
                  <c:v>0</c:v>
                </c:pt>
                <c:pt idx="19557">
                  <c:v>0</c:v>
                </c:pt>
                <c:pt idx="19558">
                  <c:v>-0.62000000000000399</c:v>
                </c:pt>
                <c:pt idx="19559">
                  <c:v>0.62000000000000399</c:v>
                </c:pt>
                <c:pt idx="19560">
                  <c:v>-0.24799999999999001</c:v>
                </c:pt>
                <c:pt idx="19561">
                  <c:v>1.365</c:v>
                </c:pt>
                <c:pt idx="19562">
                  <c:v>0.62099999999998001</c:v>
                </c:pt>
                <c:pt idx="19563">
                  <c:v>0</c:v>
                </c:pt>
                <c:pt idx="19564">
                  <c:v>0</c:v>
                </c:pt>
                <c:pt idx="19565">
                  <c:v>0</c:v>
                </c:pt>
                <c:pt idx="19566">
                  <c:v>0</c:v>
                </c:pt>
                <c:pt idx="19567">
                  <c:v>0</c:v>
                </c:pt>
                <c:pt idx="19568">
                  <c:v>-0.49600000000003702</c:v>
                </c:pt>
                <c:pt idx="19569">
                  <c:v>-0.49699999999995698</c:v>
                </c:pt>
                <c:pt idx="19570">
                  <c:v>-0.24799999999999001</c:v>
                </c:pt>
                <c:pt idx="19571">
                  <c:v>-0.62100000000003697</c:v>
                </c:pt>
                <c:pt idx="19572">
                  <c:v>0</c:v>
                </c:pt>
                <c:pt idx="19573">
                  <c:v>0</c:v>
                </c:pt>
                <c:pt idx="19574">
                  <c:v>0</c:v>
                </c:pt>
                <c:pt idx="19575">
                  <c:v>0</c:v>
                </c:pt>
                <c:pt idx="19576">
                  <c:v>0.62100000000003697</c:v>
                </c:pt>
                <c:pt idx="19577">
                  <c:v>0</c:v>
                </c:pt>
                <c:pt idx="19578">
                  <c:v>0.123999999999966</c:v>
                </c:pt>
                <c:pt idx="19579">
                  <c:v>0</c:v>
                </c:pt>
                <c:pt idx="19580">
                  <c:v>0</c:v>
                </c:pt>
                <c:pt idx="19581">
                  <c:v>0.74500000000000399</c:v>
                </c:pt>
                <c:pt idx="19582">
                  <c:v>0</c:v>
                </c:pt>
                <c:pt idx="19583">
                  <c:v>0</c:v>
                </c:pt>
                <c:pt idx="19584">
                  <c:v>0</c:v>
                </c:pt>
                <c:pt idx="19585">
                  <c:v>0</c:v>
                </c:pt>
                <c:pt idx="19586">
                  <c:v>-0.37200000000001399</c:v>
                </c:pt>
                <c:pt idx="19587">
                  <c:v>0</c:v>
                </c:pt>
                <c:pt idx="19588">
                  <c:v>0</c:v>
                </c:pt>
                <c:pt idx="19589">
                  <c:v>-0.125</c:v>
                </c:pt>
                <c:pt idx="19590">
                  <c:v>0</c:v>
                </c:pt>
                <c:pt idx="19591">
                  <c:v>0</c:v>
                </c:pt>
                <c:pt idx="19592">
                  <c:v>0</c:v>
                </c:pt>
                <c:pt idx="19593">
                  <c:v>0</c:v>
                </c:pt>
                <c:pt idx="19594">
                  <c:v>-0.37299999999999001</c:v>
                </c:pt>
                <c:pt idx="19595">
                  <c:v>0.49700000000001399</c:v>
                </c:pt>
                <c:pt idx="19596">
                  <c:v>0.74500000000000399</c:v>
                </c:pt>
                <c:pt idx="19597">
                  <c:v>0</c:v>
                </c:pt>
                <c:pt idx="19598">
                  <c:v>-0.37299999999999001</c:v>
                </c:pt>
                <c:pt idx="19599">
                  <c:v>-0.24799999999999001</c:v>
                </c:pt>
                <c:pt idx="19600">
                  <c:v>0</c:v>
                </c:pt>
                <c:pt idx="19601">
                  <c:v>0</c:v>
                </c:pt>
                <c:pt idx="19602">
                  <c:v>0</c:v>
                </c:pt>
                <c:pt idx="19603">
                  <c:v>0</c:v>
                </c:pt>
                <c:pt idx="19604">
                  <c:v>0.992999999999995</c:v>
                </c:pt>
                <c:pt idx="19605">
                  <c:v>6.33000000000004</c:v>
                </c:pt>
                <c:pt idx="19606">
                  <c:v>73.600999999999999</c:v>
                </c:pt>
                <c:pt idx="19607">
                  <c:v>0.867999999999995</c:v>
                </c:pt>
                <c:pt idx="19608">
                  <c:v>3.7239999999999802</c:v>
                </c:pt>
                <c:pt idx="19609">
                  <c:v>0</c:v>
                </c:pt>
                <c:pt idx="19610">
                  <c:v>0</c:v>
                </c:pt>
                <c:pt idx="19611">
                  <c:v>0</c:v>
                </c:pt>
                <c:pt idx="19612">
                  <c:v>0</c:v>
                </c:pt>
                <c:pt idx="19613">
                  <c:v>1.6139999999999699</c:v>
                </c:pt>
                <c:pt idx="19614">
                  <c:v>0</c:v>
                </c:pt>
                <c:pt idx="19615">
                  <c:v>-0.24900000000002301</c:v>
                </c:pt>
                <c:pt idx="19616">
                  <c:v>-0.123999999999966</c:v>
                </c:pt>
                <c:pt idx="19617">
                  <c:v>0</c:v>
                </c:pt>
                <c:pt idx="19618">
                  <c:v>0</c:v>
                </c:pt>
                <c:pt idx="19619">
                  <c:v>0</c:v>
                </c:pt>
                <c:pt idx="19620">
                  <c:v>0</c:v>
                </c:pt>
                <c:pt idx="19621">
                  <c:v>1.98599999999999</c:v>
                </c:pt>
                <c:pt idx="19622">
                  <c:v>0</c:v>
                </c:pt>
                <c:pt idx="19623">
                  <c:v>0</c:v>
                </c:pt>
                <c:pt idx="19624">
                  <c:v>0.86899999999997102</c:v>
                </c:pt>
                <c:pt idx="19625">
                  <c:v>0</c:v>
                </c:pt>
                <c:pt idx="19626">
                  <c:v>-1.8619999999999599</c:v>
                </c:pt>
                <c:pt idx="19627">
                  <c:v>0</c:v>
                </c:pt>
                <c:pt idx="19628">
                  <c:v>0</c:v>
                </c:pt>
                <c:pt idx="19629">
                  <c:v>0</c:v>
                </c:pt>
                <c:pt idx="19630">
                  <c:v>-0.12400000000002299</c:v>
                </c:pt>
                <c:pt idx="19631">
                  <c:v>0.37200000000001399</c:v>
                </c:pt>
                <c:pt idx="19632">
                  <c:v>0.992999999999995</c:v>
                </c:pt>
                <c:pt idx="19633">
                  <c:v>0</c:v>
                </c:pt>
                <c:pt idx="19634">
                  <c:v>-0.24799999999999001</c:v>
                </c:pt>
                <c:pt idx="19635">
                  <c:v>-0.12400000000002299</c:v>
                </c:pt>
                <c:pt idx="19636">
                  <c:v>0</c:v>
                </c:pt>
                <c:pt idx="19637">
                  <c:v>0</c:v>
                </c:pt>
                <c:pt idx="19638">
                  <c:v>0</c:v>
                </c:pt>
                <c:pt idx="19639">
                  <c:v>-1.365</c:v>
                </c:pt>
                <c:pt idx="19640">
                  <c:v>-0.12400000000002299</c:v>
                </c:pt>
                <c:pt idx="19641">
                  <c:v>0.12400000000002299</c:v>
                </c:pt>
                <c:pt idx="19642">
                  <c:v>-0.62099999999998001</c:v>
                </c:pt>
                <c:pt idx="19643">
                  <c:v>0</c:v>
                </c:pt>
                <c:pt idx="19644">
                  <c:v>-0.24800000000004699</c:v>
                </c:pt>
                <c:pt idx="19645">
                  <c:v>0</c:v>
                </c:pt>
                <c:pt idx="19646">
                  <c:v>0</c:v>
                </c:pt>
                <c:pt idx="19647">
                  <c:v>0</c:v>
                </c:pt>
                <c:pt idx="19648">
                  <c:v>0.12400000000002299</c:v>
                </c:pt>
                <c:pt idx="19649">
                  <c:v>0</c:v>
                </c:pt>
                <c:pt idx="19650">
                  <c:v>0</c:v>
                </c:pt>
                <c:pt idx="19651">
                  <c:v>0.12400000000002299</c:v>
                </c:pt>
                <c:pt idx="19652">
                  <c:v>0</c:v>
                </c:pt>
                <c:pt idx="19653">
                  <c:v>-0.74500000000000399</c:v>
                </c:pt>
                <c:pt idx="19654">
                  <c:v>0</c:v>
                </c:pt>
                <c:pt idx="19655">
                  <c:v>0</c:v>
                </c:pt>
                <c:pt idx="19656">
                  <c:v>0</c:v>
                </c:pt>
                <c:pt idx="19657">
                  <c:v>-0.37200000000001399</c:v>
                </c:pt>
                <c:pt idx="19658">
                  <c:v>0.24800000000004699</c:v>
                </c:pt>
                <c:pt idx="19659">
                  <c:v>-0.74500000000000399</c:v>
                </c:pt>
                <c:pt idx="19660">
                  <c:v>0.74500000000000399</c:v>
                </c:pt>
                <c:pt idx="19661">
                  <c:v>0.37199999999995698</c:v>
                </c:pt>
                <c:pt idx="19662">
                  <c:v>0</c:v>
                </c:pt>
                <c:pt idx="19663">
                  <c:v>0</c:v>
                </c:pt>
                <c:pt idx="19664">
                  <c:v>0</c:v>
                </c:pt>
                <c:pt idx="19665">
                  <c:v>0</c:v>
                </c:pt>
                <c:pt idx="19666">
                  <c:v>-0.37200000000001399</c:v>
                </c:pt>
                <c:pt idx="19667">
                  <c:v>-0.37200000000001399</c:v>
                </c:pt>
                <c:pt idx="19668">
                  <c:v>0.24799999999999001</c:v>
                </c:pt>
                <c:pt idx="19669">
                  <c:v>-0.37299999999999001</c:v>
                </c:pt>
                <c:pt idx="19670">
                  <c:v>0.37299999999999001</c:v>
                </c:pt>
                <c:pt idx="19671">
                  <c:v>-0.123999999999966</c:v>
                </c:pt>
                <c:pt idx="19672">
                  <c:v>0</c:v>
                </c:pt>
                <c:pt idx="19673">
                  <c:v>0</c:v>
                </c:pt>
                <c:pt idx="19674">
                  <c:v>0</c:v>
                </c:pt>
                <c:pt idx="19675">
                  <c:v>0.74500000000000399</c:v>
                </c:pt>
                <c:pt idx="19676">
                  <c:v>-0.24799999999999001</c:v>
                </c:pt>
                <c:pt idx="19677">
                  <c:v>0</c:v>
                </c:pt>
                <c:pt idx="19678">
                  <c:v>-0.86900000000002797</c:v>
                </c:pt>
                <c:pt idx="19679">
                  <c:v>0</c:v>
                </c:pt>
                <c:pt idx="19680">
                  <c:v>3.2270000000000301</c:v>
                </c:pt>
                <c:pt idx="19681">
                  <c:v>0</c:v>
                </c:pt>
                <c:pt idx="19682">
                  <c:v>0</c:v>
                </c:pt>
                <c:pt idx="19683">
                  <c:v>0</c:v>
                </c:pt>
                <c:pt idx="19684">
                  <c:v>0.24900000000002301</c:v>
                </c:pt>
                <c:pt idx="19685">
                  <c:v>-0.24900000000002301</c:v>
                </c:pt>
                <c:pt idx="19686">
                  <c:v>-0.62000000000000399</c:v>
                </c:pt>
                <c:pt idx="19687">
                  <c:v>-0.62099999999998001</c:v>
                </c:pt>
                <c:pt idx="19688">
                  <c:v>-0.24799999999999001</c:v>
                </c:pt>
                <c:pt idx="19689">
                  <c:v>0</c:v>
                </c:pt>
                <c:pt idx="19690">
                  <c:v>0</c:v>
                </c:pt>
                <c:pt idx="19691">
                  <c:v>0</c:v>
                </c:pt>
                <c:pt idx="19692">
                  <c:v>0</c:v>
                </c:pt>
                <c:pt idx="19693">
                  <c:v>0.62099999999998001</c:v>
                </c:pt>
                <c:pt idx="19694">
                  <c:v>0.24800000000004699</c:v>
                </c:pt>
                <c:pt idx="19695">
                  <c:v>0</c:v>
                </c:pt>
                <c:pt idx="19696">
                  <c:v>0.49699999999995698</c:v>
                </c:pt>
                <c:pt idx="19697">
                  <c:v>0.12400000000002299</c:v>
                </c:pt>
                <c:pt idx="19698">
                  <c:v>0.37200000000001399</c:v>
                </c:pt>
                <c:pt idx="19699">
                  <c:v>0</c:v>
                </c:pt>
                <c:pt idx="19700">
                  <c:v>0</c:v>
                </c:pt>
                <c:pt idx="19701">
                  <c:v>0</c:v>
                </c:pt>
                <c:pt idx="19702">
                  <c:v>0.12400000000002299</c:v>
                </c:pt>
                <c:pt idx="19703">
                  <c:v>0.123999999999966</c:v>
                </c:pt>
                <c:pt idx="19704">
                  <c:v>0</c:v>
                </c:pt>
                <c:pt idx="19705">
                  <c:v>0.24799999999999001</c:v>
                </c:pt>
                <c:pt idx="19706">
                  <c:v>0</c:v>
                </c:pt>
                <c:pt idx="19707">
                  <c:v>0.12400000000002299</c:v>
                </c:pt>
                <c:pt idx="19708">
                  <c:v>0</c:v>
                </c:pt>
                <c:pt idx="19709">
                  <c:v>0</c:v>
                </c:pt>
                <c:pt idx="19710">
                  <c:v>0</c:v>
                </c:pt>
                <c:pt idx="19711">
                  <c:v>0</c:v>
                </c:pt>
                <c:pt idx="19712">
                  <c:v>0</c:v>
                </c:pt>
                <c:pt idx="19713">
                  <c:v>-0.248999999999966</c:v>
                </c:pt>
                <c:pt idx="19714">
                  <c:v>0</c:v>
                </c:pt>
                <c:pt idx="19715">
                  <c:v>0</c:v>
                </c:pt>
                <c:pt idx="19716">
                  <c:v>0.125</c:v>
                </c:pt>
                <c:pt idx="19717">
                  <c:v>0</c:v>
                </c:pt>
                <c:pt idx="19718">
                  <c:v>0</c:v>
                </c:pt>
                <c:pt idx="19719">
                  <c:v>0</c:v>
                </c:pt>
                <c:pt idx="19720">
                  <c:v>-0.12400000000002299</c:v>
                </c:pt>
                <c:pt idx="19721">
                  <c:v>0.12400000000002299</c:v>
                </c:pt>
                <c:pt idx="19722">
                  <c:v>0.12400000000002299</c:v>
                </c:pt>
                <c:pt idx="19723">
                  <c:v>0</c:v>
                </c:pt>
                <c:pt idx="19724">
                  <c:v>-0.62100000000003697</c:v>
                </c:pt>
                <c:pt idx="19725">
                  <c:v>-0.123999999999966</c:v>
                </c:pt>
                <c:pt idx="19726">
                  <c:v>0</c:v>
                </c:pt>
                <c:pt idx="19727">
                  <c:v>0</c:v>
                </c:pt>
                <c:pt idx="19728">
                  <c:v>0</c:v>
                </c:pt>
                <c:pt idx="19729">
                  <c:v>0</c:v>
                </c:pt>
                <c:pt idx="19730">
                  <c:v>-0.74500000000000399</c:v>
                </c:pt>
                <c:pt idx="19731">
                  <c:v>0</c:v>
                </c:pt>
                <c:pt idx="19732">
                  <c:v>0</c:v>
                </c:pt>
                <c:pt idx="19733">
                  <c:v>-0.12400000000002299</c:v>
                </c:pt>
                <c:pt idx="19734">
                  <c:v>0</c:v>
                </c:pt>
                <c:pt idx="19735">
                  <c:v>0</c:v>
                </c:pt>
                <c:pt idx="19736">
                  <c:v>0</c:v>
                </c:pt>
                <c:pt idx="19737">
                  <c:v>0</c:v>
                </c:pt>
                <c:pt idx="19738">
                  <c:v>0</c:v>
                </c:pt>
                <c:pt idx="19739">
                  <c:v>-0.12400000000002299</c:v>
                </c:pt>
                <c:pt idx="19740">
                  <c:v>0</c:v>
                </c:pt>
                <c:pt idx="19741">
                  <c:v>-0.37299999999999001</c:v>
                </c:pt>
                <c:pt idx="19742">
                  <c:v>-0.24799999999999001</c:v>
                </c:pt>
                <c:pt idx="19743">
                  <c:v>0</c:v>
                </c:pt>
                <c:pt idx="19744">
                  <c:v>0</c:v>
                </c:pt>
                <c:pt idx="19745">
                  <c:v>0</c:v>
                </c:pt>
                <c:pt idx="19746">
                  <c:v>0</c:v>
                </c:pt>
                <c:pt idx="19747">
                  <c:v>-0.62000000000000399</c:v>
                </c:pt>
                <c:pt idx="19748">
                  <c:v>0</c:v>
                </c:pt>
                <c:pt idx="19749">
                  <c:v>0.24799999999999001</c:v>
                </c:pt>
                <c:pt idx="19750">
                  <c:v>0.992999999999995</c:v>
                </c:pt>
                <c:pt idx="19751">
                  <c:v>-0.123999999999966</c:v>
                </c:pt>
                <c:pt idx="19752">
                  <c:v>0.62000000000000399</c:v>
                </c:pt>
                <c:pt idx="19753">
                  <c:v>0</c:v>
                </c:pt>
                <c:pt idx="19754">
                  <c:v>0</c:v>
                </c:pt>
                <c:pt idx="19755">
                  <c:v>0</c:v>
                </c:pt>
                <c:pt idx="19756">
                  <c:v>0.37299999999999001</c:v>
                </c:pt>
                <c:pt idx="19757">
                  <c:v>0.24799999999999001</c:v>
                </c:pt>
                <c:pt idx="19758">
                  <c:v>0</c:v>
                </c:pt>
                <c:pt idx="19759">
                  <c:v>-1.11700000000001</c:v>
                </c:pt>
                <c:pt idx="19760">
                  <c:v>0</c:v>
                </c:pt>
                <c:pt idx="19761">
                  <c:v>0</c:v>
                </c:pt>
                <c:pt idx="19762">
                  <c:v>0</c:v>
                </c:pt>
                <c:pt idx="19763">
                  <c:v>0</c:v>
                </c:pt>
                <c:pt idx="19764">
                  <c:v>0</c:v>
                </c:pt>
                <c:pt idx="19765">
                  <c:v>0</c:v>
                </c:pt>
                <c:pt idx="19766">
                  <c:v>-0.12400000000002299</c:v>
                </c:pt>
                <c:pt idx="19767">
                  <c:v>-0.49599999999998001</c:v>
                </c:pt>
                <c:pt idx="19768">
                  <c:v>0</c:v>
                </c:pt>
                <c:pt idx="19769">
                  <c:v>0</c:v>
                </c:pt>
                <c:pt idx="19770">
                  <c:v>0.24799999999999001</c:v>
                </c:pt>
                <c:pt idx="19771">
                  <c:v>0</c:v>
                </c:pt>
                <c:pt idx="19772">
                  <c:v>0</c:v>
                </c:pt>
                <c:pt idx="19773">
                  <c:v>0</c:v>
                </c:pt>
                <c:pt idx="19774">
                  <c:v>-0.62000000000000399</c:v>
                </c:pt>
                <c:pt idx="19775">
                  <c:v>0</c:v>
                </c:pt>
                <c:pt idx="19776">
                  <c:v>1.4890000000000301</c:v>
                </c:pt>
                <c:pt idx="19777">
                  <c:v>0.992999999999995</c:v>
                </c:pt>
                <c:pt idx="19778">
                  <c:v>0</c:v>
                </c:pt>
                <c:pt idx="19779">
                  <c:v>-0.12400000000002299</c:v>
                </c:pt>
                <c:pt idx="19780">
                  <c:v>0</c:v>
                </c:pt>
                <c:pt idx="19781">
                  <c:v>0</c:v>
                </c:pt>
                <c:pt idx="19782">
                  <c:v>0</c:v>
                </c:pt>
                <c:pt idx="19783">
                  <c:v>-0.24799999999999001</c:v>
                </c:pt>
                <c:pt idx="19784">
                  <c:v>-0.24800000000004699</c:v>
                </c:pt>
                <c:pt idx="19785">
                  <c:v>-0.37299999999999001</c:v>
                </c:pt>
                <c:pt idx="19786">
                  <c:v>0</c:v>
                </c:pt>
                <c:pt idx="19787">
                  <c:v>0.37299999999999001</c:v>
                </c:pt>
                <c:pt idx="19788">
                  <c:v>0</c:v>
                </c:pt>
                <c:pt idx="19789">
                  <c:v>0</c:v>
                </c:pt>
                <c:pt idx="19790">
                  <c:v>0</c:v>
                </c:pt>
                <c:pt idx="19791">
                  <c:v>0</c:v>
                </c:pt>
                <c:pt idx="19792">
                  <c:v>-0.248999999999966</c:v>
                </c:pt>
                <c:pt idx="19793">
                  <c:v>0</c:v>
                </c:pt>
                <c:pt idx="19794">
                  <c:v>0</c:v>
                </c:pt>
                <c:pt idx="19795">
                  <c:v>0.37299999999999001</c:v>
                </c:pt>
                <c:pt idx="19796">
                  <c:v>0</c:v>
                </c:pt>
                <c:pt idx="19797">
                  <c:v>0.24799999999999001</c:v>
                </c:pt>
                <c:pt idx="19798">
                  <c:v>0</c:v>
                </c:pt>
                <c:pt idx="19799">
                  <c:v>0</c:v>
                </c:pt>
                <c:pt idx="19800">
                  <c:v>0</c:v>
                </c:pt>
                <c:pt idx="19801">
                  <c:v>-0.248999999999966</c:v>
                </c:pt>
                <c:pt idx="19802">
                  <c:v>-0.49600000000003702</c:v>
                </c:pt>
                <c:pt idx="19803">
                  <c:v>-0.62099999999998001</c:v>
                </c:pt>
                <c:pt idx="19804">
                  <c:v>0</c:v>
                </c:pt>
                <c:pt idx="19805">
                  <c:v>0</c:v>
                </c:pt>
                <c:pt idx="19806">
                  <c:v>0.49700000000001399</c:v>
                </c:pt>
                <c:pt idx="19807">
                  <c:v>0</c:v>
                </c:pt>
                <c:pt idx="19808">
                  <c:v>0</c:v>
                </c:pt>
                <c:pt idx="19809">
                  <c:v>0</c:v>
                </c:pt>
                <c:pt idx="19810">
                  <c:v>1.2409999999999799</c:v>
                </c:pt>
                <c:pt idx="19811">
                  <c:v>-0.49699999999995698</c:v>
                </c:pt>
                <c:pt idx="19812">
                  <c:v>0.123999999999966</c:v>
                </c:pt>
                <c:pt idx="19813">
                  <c:v>0</c:v>
                </c:pt>
                <c:pt idx="19814">
                  <c:v>0</c:v>
                </c:pt>
                <c:pt idx="19815">
                  <c:v>-0.24799999999999001</c:v>
                </c:pt>
                <c:pt idx="19816">
                  <c:v>0</c:v>
                </c:pt>
                <c:pt idx="19817">
                  <c:v>0</c:v>
                </c:pt>
                <c:pt idx="19818">
                  <c:v>0</c:v>
                </c:pt>
                <c:pt idx="19819">
                  <c:v>-0.12400000000002299</c:v>
                </c:pt>
                <c:pt idx="19820">
                  <c:v>0</c:v>
                </c:pt>
                <c:pt idx="19821">
                  <c:v>0</c:v>
                </c:pt>
                <c:pt idx="19822">
                  <c:v>0.86900000000002797</c:v>
                </c:pt>
                <c:pt idx="19823">
                  <c:v>0.62000000000000399</c:v>
                </c:pt>
                <c:pt idx="19824">
                  <c:v>0</c:v>
                </c:pt>
                <c:pt idx="19825">
                  <c:v>0</c:v>
                </c:pt>
                <c:pt idx="19826">
                  <c:v>0</c:v>
                </c:pt>
                <c:pt idx="19827">
                  <c:v>0</c:v>
                </c:pt>
                <c:pt idx="19828">
                  <c:v>-0.37299999999999001</c:v>
                </c:pt>
                <c:pt idx="19829">
                  <c:v>0</c:v>
                </c:pt>
                <c:pt idx="19830">
                  <c:v>-2.3580000000000001</c:v>
                </c:pt>
                <c:pt idx="19831">
                  <c:v>0</c:v>
                </c:pt>
                <c:pt idx="19832">
                  <c:v>0.86899999999997102</c:v>
                </c:pt>
                <c:pt idx="19833">
                  <c:v>0</c:v>
                </c:pt>
                <c:pt idx="19834">
                  <c:v>0</c:v>
                </c:pt>
                <c:pt idx="19835">
                  <c:v>0</c:v>
                </c:pt>
                <c:pt idx="19836">
                  <c:v>0</c:v>
                </c:pt>
                <c:pt idx="19837">
                  <c:v>0</c:v>
                </c:pt>
                <c:pt idx="19838">
                  <c:v>0.37299999999999001</c:v>
                </c:pt>
                <c:pt idx="19839">
                  <c:v>0</c:v>
                </c:pt>
                <c:pt idx="19840">
                  <c:v>0</c:v>
                </c:pt>
                <c:pt idx="19841">
                  <c:v>-1.2409999999999799</c:v>
                </c:pt>
                <c:pt idx="19842">
                  <c:v>0.49599999999998001</c:v>
                </c:pt>
                <c:pt idx="19843">
                  <c:v>0</c:v>
                </c:pt>
                <c:pt idx="19844">
                  <c:v>0</c:v>
                </c:pt>
                <c:pt idx="19845">
                  <c:v>0</c:v>
                </c:pt>
                <c:pt idx="19846">
                  <c:v>0.24799999999999001</c:v>
                </c:pt>
                <c:pt idx="19847">
                  <c:v>0</c:v>
                </c:pt>
                <c:pt idx="19848">
                  <c:v>0</c:v>
                </c:pt>
                <c:pt idx="19849">
                  <c:v>0</c:v>
                </c:pt>
                <c:pt idx="19850">
                  <c:v>-0.12400000000002299</c:v>
                </c:pt>
                <c:pt idx="19851">
                  <c:v>0.37300000000004702</c:v>
                </c:pt>
                <c:pt idx="19852">
                  <c:v>0</c:v>
                </c:pt>
                <c:pt idx="19853">
                  <c:v>0</c:v>
                </c:pt>
                <c:pt idx="19854">
                  <c:v>0</c:v>
                </c:pt>
                <c:pt idx="19855">
                  <c:v>0</c:v>
                </c:pt>
                <c:pt idx="19856">
                  <c:v>-0.24799999999999001</c:v>
                </c:pt>
                <c:pt idx="19857">
                  <c:v>-3.2269999999999701</c:v>
                </c:pt>
                <c:pt idx="19858">
                  <c:v>3.2269999999999701</c:v>
                </c:pt>
                <c:pt idx="19859">
                  <c:v>0.24799999999999001</c:v>
                </c:pt>
                <c:pt idx="19860">
                  <c:v>0.74500000000000399</c:v>
                </c:pt>
                <c:pt idx="19861">
                  <c:v>0</c:v>
                </c:pt>
                <c:pt idx="19862">
                  <c:v>0</c:v>
                </c:pt>
                <c:pt idx="19863">
                  <c:v>0</c:v>
                </c:pt>
                <c:pt idx="19864">
                  <c:v>-0.49700000000001399</c:v>
                </c:pt>
                <c:pt idx="19865">
                  <c:v>-0.37200000000001399</c:v>
                </c:pt>
                <c:pt idx="19866">
                  <c:v>0.37200000000001399</c:v>
                </c:pt>
                <c:pt idx="19867">
                  <c:v>0</c:v>
                </c:pt>
                <c:pt idx="19868">
                  <c:v>0.37299999999999001</c:v>
                </c:pt>
                <c:pt idx="19869">
                  <c:v>0.37200000000001399</c:v>
                </c:pt>
                <c:pt idx="19870">
                  <c:v>0</c:v>
                </c:pt>
                <c:pt idx="19871">
                  <c:v>0</c:v>
                </c:pt>
                <c:pt idx="19872">
                  <c:v>0</c:v>
                </c:pt>
                <c:pt idx="19873">
                  <c:v>0</c:v>
                </c:pt>
                <c:pt idx="19874">
                  <c:v>25.567999999999898</c:v>
                </c:pt>
                <c:pt idx="19875">
                  <c:v>58.582999999999998</c:v>
                </c:pt>
                <c:pt idx="19876">
                  <c:v>0</c:v>
                </c:pt>
                <c:pt idx="19877">
                  <c:v>-4.0960000000000001</c:v>
                </c:pt>
                <c:pt idx="19878">
                  <c:v>-63.546999999999997</c:v>
                </c:pt>
                <c:pt idx="19879">
                  <c:v>0</c:v>
                </c:pt>
                <c:pt idx="19880">
                  <c:v>0</c:v>
                </c:pt>
                <c:pt idx="19881">
                  <c:v>0</c:v>
                </c:pt>
                <c:pt idx="19882">
                  <c:v>1.11700000000001</c:v>
                </c:pt>
                <c:pt idx="19883">
                  <c:v>0</c:v>
                </c:pt>
                <c:pt idx="19884">
                  <c:v>-0.74500000000000399</c:v>
                </c:pt>
                <c:pt idx="19885">
                  <c:v>0</c:v>
                </c:pt>
                <c:pt idx="19886">
                  <c:v>0.123999999999966</c:v>
                </c:pt>
                <c:pt idx="19887">
                  <c:v>0.24900000000002301</c:v>
                </c:pt>
                <c:pt idx="19888">
                  <c:v>0</c:v>
                </c:pt>
                <c:pt idx="19889">
                  <c:v>0</c:v>
                </c:pt>
                <c:pt idx="19890">
                  <c:v>0</c:v>
                </c:pt>
                <c:pt idx="19891">
                  <c:v>0</c:v>
                </c:pt>
                <c:pt idx="19892">
                  <c:v>1.61299999999999</c:v>
                </c:pt>
                <c:pt idx="19893">
                  <c:v>0</c:v>
                </c:pt>
                <c:pt idx="19894">
                  <c:v>1.24200000000001</c:v>
                </c:pt>
                <c:pt idx="19895">
                  <c:v>-1.3660000000000401</c:v>
                </c:pt>
                <c:pt idx="19896">
                  <c:v>0</c:v>
                </c:pt>
                <c:pt idx="19897">
                  <c:v>0</c:v>
                </c:pt>
                <c:pt idx="19898">
                  <c:v>0</c:v>
                </c:pt>
                <c:pt idx="19899">
                  <c:v>0</c:v>
                </c:pt>
                <c:pt idx="19900">
                  <c:v>-1.1179999999999899</c:v>
                </c:pt>
                <c:pt idx="19901">
                  <c:v>-0.49599999999998001</c:v>
                </c:pt>
                <c:pt idx="19902">
                  <c:v>-0.12400000000002299</c:v>
                </c:pt>
                <c:pt idx="19903">
                  <c:v>0</c:v>
                </c:pt>
                <c:pt idx="19904">
                  <c:v>0</c:v>
                </c:pt>
                <c:pt idx="19905">
                  <c:v>-0.12400000000002299</c:v>
                </c:pt>
                <c:pt idx="19906">
                  <c:v>0</c:v>
                </c:pt>
                <c:pt idx="19907">
                  <c:v>0</c:v>
                </c:pt>
                <c:pt idx="19908">
                  <c:v>0</c:v>
                </c:pt>
                <c:pt idx="19909">
                  <c:v>-0.62099999999998001</c:v>
                </c:pt>
                <c:pt idx="19910">
                  <c:v>1.11700000000001</c:v>
                </c:pt>
                <c:pt idx="19911">
                  <c:v>-0.37200000000001399</c:v>
                </c:pt>
                <c:pt idx="19912">
                  <c:v>0</c:v>
                </c:pt>
                <c:pt idx="19913">
                  <c:v>-0.24900000000002301</c:v>
                </c:pt>
                <c:pt idx="19914">
                  <c:v>0</c:v>
                </c:pt>
                <c:pt idx="19915">
                  <c:v>0</c:v>
                </c:pt>
                <c:pt idx="19916">
                  <c:v>0</c:v>
                </c:pt>
                <c:pt idx="19917">
                  <c:v>0</c:v>
                </c:pt>
                <c:pt idx="19918">
                  <c:v>0</c:v>
                </c:pt>
                <c:pt idx="19919">
                  <c:v>0</c:v>
                </c:pt>
                <c:pt idx="19920">
                  <c:v>0</c:v>
                </c:pt>
                <c:pt idx="19921">
                  <c:v>0.125</c:v>
                </c:pt>
                <c:pt idx="19922">
                  <c:v>0</c:v>
                </c:pt>
                <c:pt idx="19923">
                  <c:v>0</c:v>
                </c:pt>
                <c:pt idx="19924">
                  <c:v>0</c:v>
                </c:pt>
                <c:pt idx="19925">
                  <c:v>0</c:v>
                </c:pt>
                <c:pt idx="19926">
                  <c:v>0</c:v>
                </c:pt>
                <c:pt idx="19927">
                  <c:v>0</c:v>
                </c:pt>
                <c:pt idx="19928">
                  <c:v>0.86900000000002797</c:v>
                </c:pt>
                <c:pt idx="19929">
                  <c:v>0</c:v>
                </c:pt>
                <c:pt idx="19930">
                  <c:v>0</c:v>
                </c:pt>
                <c:pt idx="19931">
                  <c:v>-0.37200000000001399</c:v>
                </c:pt>
                <c:pt idx="19932">
                  <c:v>0</c:v>
                </c:pt>
                <c:pt idx="19933">
                  <c:v>0</c:v>
                </c:pt>
                <c:pt idx="19934">
                  <c:v>0</c:v>
                </c:pt>
                <c:pt idx="19935">
                  <c:v>0</c:v>
                </c:pt>
                <c:pt idx="19936">
                  <c:v>0.123999999999966</c:v>
                </c:pt>
                <c:pt idx="19937">
                  <c:v>2.1100000000000101</c:v>
                </c:pt>
                <c:pt idx="19938">
                  <c:v>0</c:v>
                </c:pt>
                <c:pt idx="19939">
                  <c:v>-0.24799999999999001</c:v>
                </c:pt>
                <c:pt idx="19940">
                  <c:v>0</c:v>
                </c:pt>
                <c:pt idx="19941">
                  <c:v>0.74400000000002797</c:v>
                </c:pt>
                <c:pt idx="19942">
                  <c:v>0</c:v>
                </c:pt>
                <c:pt idx="19943">
                  <c:v>0</c:v>
                </c:pt>
                <c:pt idx="19944">
                  <c:v>0</c:v>
                </c:pt>
                <c:pt idx="19945">
                  <c:v>-0.37200000000001399</c:v>
                </c:pt>
                <c:pt idx="19946">
                  <c:v>-0.37299999999999001</c:v>
                </c:pt>
                <c:pt idx="19947">
                  <c:v>0</c:v>
                </c:pt>
                <c:pt idx="19948">
                  <c:v>-1.4889999999999699</c:v>
                </c:pt>
                <c:pt idx="19949">
                  <c:v>0</c:v>
                </c:pt>
                <c:pt idx="19950">
                  <c:v>0.37199999999995698</c:v>
                </c:pt>
                <c:pt idx="19951">
                  <c:v>0</c:v>
                </c:pt>
                <c:pt idx="19952">
                  <c:v>0</c:v>
                </c:pt>
                <c:pt idx="19953">
                  <c:v>0</c:v>
                </c:pt>
                <c:pt idx="19954">
                  <c:v>-0.62100000000003697</c:v>
                </c:pt>
                <c:pt idx="19955">
                  <c:v>-0.123999999999966</c:v>
                </c:pt>
                <c:pt idx="19956">
                  <c:v>0</c:v>
                </c:pt>
                <c:pt idx="19957">
                  <c:v>0.248999999999966</c:v>
                </c:pt>
                <c:pt idx="19958">
                  <c:v>0.49600000000003702</c:v>
                </c:pt>
                <c:pt idx="19959">
                  <c:v>0</c:v>
                </c:pt>
                <c:pt idx="19960">
                  <c:v>0</c:v>
                </c:pt>
                <c:pt idx="19961">
                  <c:v>0</c:v>
                </c:pt>
                <c:pt idx="19962">
                  <c:v>0</c:v>
                </c:pt>
                <c:pt idx="19963">
                  <c:v>-1.11700000000001</c:v>
                </c:pt>
                <c:pt idx="19964">
                  <c:v>0</c:v>
                </c:pt>
                <c:pt idx="19965">
                  <c:v>1.2409999999999799</c:v>
                </c:pt>
                <c:pt idx="19966">
                  <c:v>0.74400000000002797</c:v>
                </c:pt>
                <c:pt idx="19967">
                  <c:v>0.24900000000002301</c:v>
                </c:pt>
                <c:pt idx="19968">
                  <c:v>-0.24900000000002301</c:v>
                </c:pt>
                <c:pt idx="19969">
                  <c:v>0</c:v>
                </c:pt>
                <c:pt idx="19970">
                  <c:v>0</c:v>
                </c:pt>
                <c:pt idx="19971">
                  <c:v>0</c:v>
                </c:pt>
                <c:pt idx="19972">
                  <c:v>-0.12400000000002299</c:v>
                </c:pt>
                <c:pt idx="19973">
                  <c:v>0</c:v>
                </c:pt>
                <c:pt idx="19974">
                  <c:v>-1.2409999999999799</c:v>
                </c:pt>
                <c:pt idx="19975">
                  <c:v>0</c:v>
                </c:pt>
                <c:pt idx="19976">
                  <c:v>0</c:v>
                </c:pt>
                <c:pt idx="19977">
                  <c:v>-2.1100000000000101</c:v>
                </c:pt>
                <c:pt idx="19978">
                  <c:v>0</c:v>
                </c:pt>
                <c:pt idx="19979">
                  <c:v>0</c:v>
                </c:pt>
                <c:pt idx="19980">
                  <c:v>0</c:v>
                </c:pt>
                <c:pt idx="19981">
                  <c:v>-0.37299999999999001</c:v>
                </c:pt>
                <c:pt idx="19982">
                  <c:v>0</c:v>
                </c:pt>
                <c:pt idx="19983">
                  <c:v>0</c:v>
                </c:pt>
                <c:pt idx="19984">
                  <c:v>0.74500000000000399</c:v>
                </c:pt>
                <c:pt idx="19985">
                  <c:v>0</c:v>
                </c:pt>
                <c:pt idx="19986">
                  <c:v>0.12400000000002299</c:v>
                </c:pt>
                <c:pt idx="19987">
                  <c:v>0</c:v>
                </c:pt>
                <c:pt idx="19988">
                  <c:v>0</c:v>
                </c:pt>
                <c:pt idx="19989">
                  <c:v>0</c:v>
                </c:pt>
                <c:pt idx="19990">
                  <c:v>-0.24900000000002301</c:v>
                </c:pt>
                <c:pt idx="19991">
                  <c:v>0</c:v>
                </c:pt>
                <c:pt idx="19992">
                  <c:v>0</c:v>
                </c:pt>
                <c:pt idx="19993">
                  <c:v>0.49700000000001399</c:v>
                </c:pt>
                <c:pt idx="19994">
                  <c:v>-0.86900000000002797</c:v>
                </c:pt>
                <c:pt idx="19995">
                  <c:v>0</c:v>
                </c:pt>
                <c:pt idx="19996">
                  <c:v>0</c:v>
                </c:pt>
                <c:pt idx="19997">
                  <c:v>0</c:v>
                </c:pt>
                <c:pt idx="19998">
                  <c:v>0</c:v>
                </c:pt>
                <c:pt idx="19999">
                  <c:v>0</c:v>
                </c:pt>
                <c:pt idx="20000">
                  <c:v>0.49600000000003702</c:v>
                </c:pt>
                <c:pt idx="20001">
                  <c:v>0</c:v>
                </c:pt>
                <c:pt idx="20002">
                  <c:v>-1.11700000000001</c:v>
                </c:pt>
                <c:pt idx="20003">
                  <c:v>0</c:v>
                </c:pt>
                <c:pt idx="20004">
                  <c:v>0.74500000000000399</c:v>
                </c:pt>
                <c:pt idx="20005">
                  <c:v>0</c:v>
                </c:pt>
                <c:pt idx="20006">
                  <c:v>0</c:v>
                </c:pt>
                <c:pt idx="20007">
                  <c:v>0</c:v>
                </c:pt>
                <c:pt idx="20008">
                  <c:v>-0.62000000000000399</c:v>
                </c:pt>
                <c:pt idx="20009">
                  <c:v>0</c:v>
                </c:pt>
                <c:pt idx="20010">
                  <c:v>0.992999999999995</c:v>
                </c:pt>
                <c:pt idx="20011">
                  <c:v>0.99300000000005095</c:v>
                </c:pt>
                <c:pt idx="20012">
                  <c:v>0.24799999999999001</c:v>
                </c:pt>
                <c:pt idx="20013">
                  <c:v>0.24799999999999001</c:v>
                </c:pt>
                <c:pt idx="20014">
                  <c:v>0</c:v>
                </c:pt>
                <c:pt idx="20015">
                  <c:v>0</c:v>
                </c:pt>
                <c:pt idx="20016">
                  <c:v>0</c:v>
                </c:pt>
                <c:pt idx="20017">
                  <c:v>0</c:v>
                </c:pt>
                <c:pt idx="20018">
                  <c:v>0.49600000000003702</c:v>
                </c:pt>
                <c:pt idx="20019">
                  <c:v>0.49699999999995698</c:v>
                </c:pt>
                <c:pt idx="20020">
                  <c:v>0</c:v>
                </c:pt>
                <c:pt idx="20021">
                  <c:v>0.49600000000003702</c:v>
                </c:pt>
                <c:pt idx="20022">
                  <c:v>1.11699999999996</c:v>
                </c:pt>
                <c:pt idx="20023">
                  <c:v>0</c:v>
                </c:pt>
                <c:pt idx="20024">
                  <c:v>0</c:v>
                </c:pt>
                <c:pt idx="20025">
                  <c:v>0</c:v>
                </c:pt>
                <c:pt idx="20026">
                  <c:v>0.123999999999966</c:v>
                </c:pt>
                <c:pt idx="20027">
                  <c:v>0.49700000000001399</c:v>
                </c:pt>
                <c:pt idx="20028">
                  <c:v>0</c:v>
                </c:pt>
                <c:pt idx="20029">
                  <c:v>0</c:v>
                </c:pt>
                <c:pt idx="20030">
                  <c:v>0</c:v>
                </c:pt>
                <c:pt idx="20031">
                  <c:v>-0.12400000000002299</c:v>
                </c:pt>
                <c:pt idx="20032">
                  <c:v>0</c:v>
                </c:pt>
                <c:pt idx="20033">
                  <c:v>0</c:v>
                </c:pt>
                <c:pt idx="20034">
                  <c:v>0</c:v>
                </c:pt>
                <c:pt idx="20035">
                  <c:v>0</c:v>
                </c:pt>
                <c:pt idx="20036">
                  <c:v>0</c:v>
                </c:pt>
                <c:pt idx="20037">
                  <c:v>0.37299999999999001</c:v>
                </c:pt>
                <c:pt idx="20038">
                  <c:v>0</c:v>
                </c:pt>
                <c:pt idx="20039">
                  <c:v>-0.62099999999998001</c:v>
                </c:pt>
                <c:pt idx="20040">
                  <c:v>0</c:v>
                </c:pt>
                <c:pt idx="20041">
                  <c:v>0</c:v>
                </c:pt>
                <c:pt idx="20042">
                  <c:v>0</c:v>
                </c:pt>
                <c:pt idx="20043">
                  <c:v>0</c:v>
                </c:pt>
                <c:pt idx="20044">
                  <c:v>0.37200000000001399</c:v>
                </c:pt>
                <c:pt idx="20045">
                  <c:v>0</c:v>
                </c:pt>
                <c:pt idx="20046">
                  <c:v>0</c:v>
                </c:pt>
                <c:pt idx="20047">
                  <c:v>-0.49600000000003702</c:v>
                </c:pt>
                <c:pt idx="20048">
                  <c:v>0</c:v>
                </c:pt>
                <c:pt idx="20049">
                  <c:v>0.62000000000000399</c:v>
                </c:pt>
                <c:pt idx="20050">
                  <c:v>0</c:v>
                </c:pt>
                <c:pt idx="20051">
                  <c:v>0</c:v>
                </c:pt>
                <c:pt idx="20052">
                  <c:v>0</c:v>
                </c:pt>
                <c:pt idx="20053">
                  <c:v>-0.62000000000000399</c:v>
                </c:pt>
                <c:pt idx="20054">
                  <c:v>0</c:v>
                </c:pt>
                <c:pt idx="20055">
                  <c:v>0.37200000000001399</c:v>
                </c:pt>
                <c:pt idx="20056">
                  <c:v>0</c:v>
                </c:pt>
                <c:pt idx="20057">
                  <c:v>-0.86900000000002797</c:v>
                </c:pt>
                <c:pt idx="20058">
                  <c:v>0</c:v>
                </c:pt>
                <c:pt idx="20059">
                  <c:v>0</c:v>
                </c:pt>
                <c:pt idx="20060">
                  <c:v>0</c:v>
                </c:pt>
                <c:pt idx="20061">
                  <c:v>0</c:v>
                </c:pt>
                <c:pt idx="20062">
                  <c:v>0</c:v>
                </c:pt>
                <c:pt idx="20063">
                  <c:v>0</c:v>
                </c:pt>
                <c:pt idx="20064">
                  <c:v>-0.12400000000002299</c:v>
                </c:pt>
                <c:pt idx="20065">
                  <c:v>-0.123999999999966</c:v>
                </c:pt>
                <c:pt idx="20066">
                  <c:v>-0.86900000000002797</c:v>
                </c:pt>
                <c:pt idx="20067">
                  <c:v>-0.86899999999997102</c:v>
                </c:pt>
                <c:pt idx="20068">
                  <c:v>0</c:v>
                </c:pt>
                <c:pt idx="20069">
                  <c:v>0</c:v>
                </c:pt>
                <c:pt idx="20070">
                  <c:v>0</c:v>
                </c:pt>
                <c:pt idx="20071">
                  <c:v>-0.37299999999999001</c:v>
                </c:pt>
                <c:pt idx="20072">
                  <c:v>0</c:v>
                </c:pt>
                <c:pt idx="20073">
                  <c:v>0</c:v>
                </c:pt>
                <c:pt idx="20074">
                  <c:v>-0.24799999999999001</c:v>
                </c:pt>
                <c:pt idx="20075">
                  <c:v>0.24799999999999001</c:v>
                </c:pt>
                <c:pt idx="20076">
                  <c:v>-0.123999999999966</c:v>
                </c:pt>
                <c:pt idx="20077">
                  <c:v>0</c:v>
                </c:pt>
                <c:pt idx="20078">
                  <c:v>0</c:v>
                </c:pt>
                <c:pt idx="20079">
                  <c:v>0</c:v>
                </c:pt>
                <c:pt idx="20080">
                  <c:v>0</c:v>
                </c:pt>
                <c:pt idx="20081">
                  <c:v>0.86900000000002797</c:v>
                </c:pt>
                <c:pt idx="20082">
                  <c:v>1.9850000000000101</c:v>
                </c:pt>
                <c:pt idx="20083">
                  <c:v>0</c:v>
                </c:pt>
                <c:pt idx="20084">
                  <c:v>0.248999999999966</c:v>
                </c:pt>
                <c:pt idx="20085">
                  <c:v>-1.3659999999999799</c:v>
                </c:pt>
                <c:pt idx="20086">
                  <c:v>0</c:v>
                </c:pt>
                <c:pt idx="20087">
                  <c:v>0</c:v>
                </c:pt>
                <c:pt idx="20088">
                  <c:v>0</c:v>
                </c:pt>
                <c:pt idx="20089">
                  <c:v>0</c:v>
                </c:pt>
                <c:pt idx="20090">
                  <c:v>-1.365</c:v>
                </c:pt>
                <c:pt idx="20091">
                  <c:v>-1.8619999999999599</c:v>
                </c:pt>
                <c:pt idx="20092">
                  <c:v>0</c:v>
                </c:pt>
                <c:pt idx="20093">
                  <c:v>1.48999999999995</c:v>
                </c:pt>
                <c:pt idx="20094">
                  <c:v>0</c:v>
                </c:pt>
                <c:pt idx="20095">
                  <c:v>0</c:v>
                </c:pt>
                <c:pt idx="20096">
                  <c:v>0</c:v>
                </c:pt>
                <c:pt idx="20097">
                  <c:v>0</c:v>
                </c:pt>
                <c:pt idx="20098">
                  <c:v>-0.74500000000000399</c:v>
                </c:pt>
                <c:pt idx="20099">
                  <c:v>0</c:v>
                </c:pt>
                <c:pt idx="20100">
                  <c:v>1.11700000000001</c:v>
                </c:pt>
                <c:pt idx="20101">
                  <c:v>0</c:v>
                </c:pt>
                <c:pt idx="20102">
                  <c:v>0.37200000000001399</c:v>
                </c:pt>
                <c:pt idx="20103">
                  <c:v>0</c:v>
                </c:pt>
                <c:pt idx="20104">
                  <c:v>0</c:v>
                </c:pt>
                <c:pt idx="20105">
                  <c:v>0</c:v>
                </c:pt>
                <c:pt idx="20106">
                  <c:v>0</c:v>
                </c:pt>
                <c:pt idx="20107">
                  <c:v>0</c:v>
                </c:pt>
                <c:pt idx="20108">
                  <c:v>0.123999999999966</c:v>
                </c:pt>
                <c:pt idx="20109">
                  <c:v>-1.8619999999999599</c:v>
                </c:pt>
                <c:pt idx="20110">
                  <c:v>1.8619999999999599</c:v>
                </c:pt>
                <c:pt idx="20111">
                  <c:v>0.24800000000004699</c:v>
                </c:pt>
                <c:pt idx="20112">
                  <c:v>0.123999999999966</c:v>
                </c:pt>
                <c:pt idx="20113">
                  <c:v>0</c:v>
                </c:pt>
                <c:pt idx="20114">
                  <c:v>0</c:v>
                </c:pt>
                <c:pt idx="20115">
                  <c:v>0</c:v>
                </c:pt>
                <c:pt idx="20116">
                  <c:v>-0.49599999999998001</c:v>
                </c:pt>
                <c:pt idx="20117">
                  <c:v>0</c:v>
                </c:pt>
                <c:pt idx="20118">
                  <c:v>0.12400000000002299</c:v>
                </c:pt>
                <c:pt idx="20119">
                  <c:v>0</c:v>
                </c:pt>
                <c:pt idx="20120">
                  <c:v>0</c:v>
                </c:pt>
                <c:pt idx="20121">
                  <c:v>-0.37200000000001399</c:v>
                </c:pt>
                <c:pt idx="20122">
                  <c:v>0</c:v>
                </c:pt>
                <c:pt idx="20123">
                  <c:v>0</c:v>
                </c:pt>
                <c:pt idx="20124">
                  <c:v>0</c:v>
                </c:pt>
                <c:pt idx="20125">
                  <c:v>0.12400000000002299</c:v>
                </c:pt>
                <c:pt idx="20126">
                  <c:v>0</c:v>
                </c:pt>
                <c:pt idx="20127">
                  <c:v>-0.12400000000002299</c:v>
                </c:pt>
                <c:pt idx="20128">
                  <c:v>0</c:v>
                </c:pt>
                <c:pt idx="20129">
                  <c:v>0.62000000000000399</c:v>
                </c:pt>
                <c:pt idx="20130">
                  <c:v>1.24200000000001</c:v>
                </c:pt>
                <c:pt idx="20131">
                  <c:v>0</c:v>
                </c:pt>
                <c:pt idx="20132">
                  <c:v>0</c:v>
                </c:pt>
                <c:pt idx="20133">
                  <c:v>0</c:v>
                </c:pt>
                <c:pt idx="20134">
                  <c:v>-0.123999999999966</c:v>
                </c:pt>
                <c:pt idx="20135">
                  <c:v>0</c:v>
                </c:pt>
                <c:pt idx="20136">
                  <c:v>0.123999999999966</c:v>
                </c:pt>
                <c:pt idx="20137">
                  <c:v>0</c:v>
                </c:pt>
                <c:pt idx="20138">
                  <c:v>-0.86899999999997102</c:v>
                </c:pt>
                <c:pt idx="20139">
                  <c:v>-1.98600000000004</c:v>
                </c:pt>
                <c:pt idx="20140">
                  <c:v>0</c:v>
                </c:pt>
                <c:pt idx="20141">
                  <c:v>0</c:v>
                </c:pt>
                <c:pt idx="20142">
                  <c:v>0</c:v>
                </c:pt>
                <c:pt idx="20143">
                  <c:v>0</c:v>
                </c:pt>
                <c:pt idx="20144">
                  <c:v>-11.293999999999899</c:v>
                </c:pt>
                <c:pt idx="20145">
                  <c:v>-68.513000000000005</c:v>
                </c:pt>
                <c:pt idx="20146">
                  <c:v>-2.8539999999999801</c:v>
                </c:pt>
                <c:pt idx="20147">
                  <c:v>-0.49700000000001399</c:v>
                </c:pt>
                <c:pt idx="20148">
                  <c:v>-0.49599999999998001</c:v>
                </c:pt>
                <c:pt idx="20149">
                  <c:v>0</c:v>
                </c:pt>
                <c:pt idx="20150">
                  <c:v>0</c:v>
                </c:pt>
                <c:pt idx="20151">
                  <c:v>0</c:v>
                </c:pt>
                <c:pt idx="20152">
                  <c:v>1.2410000000000401</c:v>
                </c:pt>
                <c:pt idx="20153">
                  <c:v>0.992999999999995</c:v>
                </c:pt>
                <c:pt idx="20154">
                  <c:v>0</c:v>
                </c:pt>
                <c:pt idx="20155">
                  <c:v>0</c:v>
                </c:pt>
                <c:pt idx="20156">
                  <c:v>0.123999999999966</c:v>
                </c:pt>
                <c:pt idx="20157">
                  <c:v>0</c:v>
                </c:pt>
                <c:pt idx="20158">
                  <c:v>0</c:v>
                </c:pt>
                <c:pt idx="20159">
                  <c:v>0</c:v>
                </c:pt>
                <c:pt idx="20160">
                  <c:v>0</c:v>
                </c:pt>
                <c:pt idx="20161">
                  <c:v>-1.6140000000000301</c:v>
                </c:pt>
                <c:pt idx="20162">
                  <c:v>0</c:v>
                </c:pt>
                <c:pt idx="20163">
                  <c:v>0</c:v>
                </c:pt>
                <c:pt idx="20164">
                  <c:v>-1.2409999999999799</c:v>
                </c:pt>
                <c:pt idx="20165">
                  <c:v>0</c:v>
                </c:pt>
                <c:pt idx="20166">
                  <c:v>2.3580000000000001</c:v>
                </c:pt>
                <c:pt idx="20167">
                  <c:v>0</c:v>
                </c:pt>
                <c:pt idx="20168">
                  <c:v>0</c:v>
                </c:pt>
                <c:pt idx="20169">
                  <c:v>0</c:v>
                </c:pt>
                <c:pt idx="20170">
                  <c:v>0</c:v>
                </c:pt>
                <c:pt idx="20171">
                  <c:v>0</c:v>
                </c:pt>
                <c:pt idx="20172">
                  <c:v>0</c:v>
                </c:pt>
                <c:pt idx="20173">
                  <c:v>1.11700000000001</c:v>
                </c:pt>
                <c:pt idx="20174">
                  <c:v>-0.37299999999999001</c:v>
                </c:pt>
                <c:pt idx="20175">
                  <c:v>0</c:v>
                </c:pt>
                <c:pt idx="20176">
                  <c:v>0</c:v>
                </c:pt>
                <c:pt idx="20177">
                  <c:v>0</c:v>
                </c:pt>
                <c:pt idx="20178">
                  <c:v>0</c:v>
                </c:pt>
                <c:pt idx="20179">
                  <c:v>-0.24799999999999001</c:v>
                </c:pt>
                <c:pt idx="20180">
                  <c:v>0.62000000000000399</c:v>
                </c:pt>
                <c:pt idx="20181">
                  <c:v>0</c:v>
                </c:pt>
                <c:pt idx="20182">
                  <c:v>0.74500000000000399</c:v>
                </c:pt>
                <c:pt idx="20183">
                  <c:v>0</c:v>
                </c:pt>
                <c:pt idx="20184">
                  <c:v>0</c:v>
                </c:pt>
                <c:pt idx="20185">
                  <c:v>0</c:v>
                </c:pt>
                <c:pt idx="20186">
                  <c:v>0</c:v>
                </c:pt>
                <c:pt idx="20187">
                  <c:v>0</c:v>
                </c:pt>
                <c:pt idx="20188">
                  <c:v>0</c:v>
                </c:pt>
                <c:pt idx="20189">
                  <c:v>-0.74500000000000399</c:v>
                </c:pt>
                <c:pt idx="20190">
                  <c:v>0</c:v>
                </c:pt>
                <c:pt idx="20191">
                  <c:v>0.37299999999999001</c:v>
                </c:pt>
                <c:pt idx="20192">
                  <c:v>0</c:v>
                </c:pt>
                <c:pt idx="20193">
                  <c:v>0</c:v>
                </c:pt>
                <c:pt idx="20194">
                  <c:v>0</c:v>
                </c:pt>
                <c:pt idx="20195">
                  <c:v>0</c:v>
                </c:pt>
                <c:pt idx="20196">
                  <c:v>0</c:v>
                </c:pt>
                <c:pt idx="20197">
                  <c:v>0</c:v>
                </c:pt>
                <c:pt idx="20198">
                  <c:v>0</c:v>
                </c:pt>
                <c:pt idx="20199">
                  <c:v>0.49600000000003702</c:v>
                </c:pt>
                <c:pt idx="20200">
                  <c:v>0</c:v>
                </c:pt>
                <c:pt idx="20201">
                  <c:v>0.123999999999966</c:v>
                </c:pt>
                <c:pt idx="20202">
                  <c:v>0.12400000000002299</c:v>
                </c:pt>
                <c:pt idx="20203">
                  <c:v>0</c:v>
                </c:pt>
                <c:pt idx="20204">
                  <c:v>0</c:v>
                </c:pt>
                <c:pt idx="20205">
                  <c:v>0</c:v>
                </c:pt>
                <c:pt idx="20206">
                  <c:v>0</c:v>
                </c:pt>
                <c:pt idx="20207">
                  <c:v>-0.12400000000002299</c:v>
                </c:pt>
                <c:pt idx="20208">
                  <c:v>0</c:v>
                </c:pt>
                <c:pt idx="20209">
                  <c:v>-1.49</c:v>
                </c:pt>
                <c:pt idx="20210">
                  <c:v>0</c:v>
                </c:pt>
                <c:pt idx="20211">
                  <c:v>-0.24799999999999001</c:v>
                </c:pt>
                <c:pt idx="20212">
                  <c:v>0</c:v>
                </c:pt>
                <c:pt idx="20213">
                  <c:v>0</c:v>
                </c:pt>
                <c:pt idx="20214">
                  <c:v>0</c:v>
                </c:pt>
                <c:pt idx="20215">
                  <c:v>-0.12400000000002299</c:v>
                </c:pt>
                <c:pt idx="20216">
                  <c:v>0</c:v>
                </c:pt>
                <c:pt idx="20217">
                  <c:v>-0.62000000000000399</c:v>
                </c:pt>
                <c:pt idx="20218">
                  <c:v>0.49600000000003702</c:v>
                </c:pt>
                <c:pt idx="20219">
                  <c:v>0</c:v>
                </c:pt>
                <c:pt idx="20220">
                  <c:v>0</c:v>
                </c:pt>
                <c:pt idx="20221">
                  <c:v>0</c:v>
                </c:pt>
                <c:pt idx="20222">
                  <c:v>0</c:v>
                </c:pt>
                <c:pt idx="20223">
                  <c:v>0</c:v>
                </c:pt>
                <c:pt idx="20224">
                  <c:v>0.24799999999999001</c:v>
                </c:pt>
                <c:pt idx="20225">
                  <c:v>0</c:v>
                </c:pt>
                <c:pt idx="20226">
                  <c:v>1.2409999999999799</c:v>
                </c:pt>
                <c:pt idx="20227">
                  <c:v>0</c:v>
                </c:pt>
                <c:pt idx="20228">
                  <c:v>0</c:v>
                </c:pt>
                <c:pt idx="20229">
                  <c:v>0.24800000000004699</c:v>
                </c:pt>
                <c:pt idx="20230">
                  <c:v>0</c:v>
                </c:pt>
                <c:pt idx="20231">
                  <c:v>0</c:v>
                </c:pt>
                <c:pt idx="20232">
                  <c:v>0</c:v>
                </c:pt>
                <c:pt idx="20233">
                  <c:v>-0.992999999999995</c:v>
                </c:pt>
                <c:pt idx="20234">
                  <c:v>-0.12400000000002299</c:v>
                </c:pt>
                <c:pt idx="20235">
                  <c:v>-0.74500000000000399</c:v>
                </c:pt>
                <c:pt idx="20236">
                  <c:v>0</c:v>
                </c:pt>
                <c:pt idx="20237">
                  <c:v>1.3659999999999799</c:v>
                </c:pt>
                <c:pt idx="20238">
                  <c:v>0</c:v>
                </c:pt>
                <c:pt idx="20239">
                  <c:v>0</c:v>
                </c:pt>
                <c:pt idx="20240">
                  <c:v>0</c:v>
                </c:pt>
                <c:pt idx="20241">
                  <c:v>0</c:v>
                </c:pt>
                <c:pt idx="20242">
                  <c:v>0</c:v>
                </c:pt>
                <c:pt idx="20243">
                  <c:v>0.12400000000002299</c:v>
                </c:pt>
                <c:pt idx="20244">
                  <c:v>1.11700000000001</c:v>
                </c:pt>
                <c:pt idx="20245">
                  <c:v>0</c:v>
                </c:pt>
                <c:pt idx="20246">
                  <c:v>0</c:v>
                </c:pt>
                <c:pt idx="20247">
                  <c:v>0.37299999999999001</c:v>
                </c:pt>
                <c:pt idx="20248">
                  <c:v>0</c:v>
                </c:pt>
                <c:pt idx="20249">
                  <c:v>0</c:v>
                </c:pt>
                <c:pt idx="20250">
                  <c:v>0</c:v>
                </c:pt>
                <c:pt idx="20251">
                  <c:v>0.12400000000002299</c:v>
                </c:pt>
                <c:pt idx="20252">
                  <c:v>0.12400000000002299</c:v>
                </c:pt>
                <c:pt idx="20253">
                  <c:v>-0.12400000000002299</c:v>
                </c:pt>
                <c:pt idx="20254">
                  <c:v>-0.24799999999999001</c:v>
                </c:pt>
                <c:pt idx="20255">
                  <c:v>-0.24799999999999001</c:v>
                </c:pt>
                <c:pt idx="20256">
                  <c:v>0.24799999999999001</c:v>
                </c:pt>
                <c:pt idx="20257">
                  <c:v>0</c:v>
                </c:pt>
                <c:pt idx="20258">
                  <c:v>0</c:v>
                </c:pt>
                <c:pt idx="20259">
                  <c:v>0</c:v>
                </c:pt>
                <c:pt idx="20260">
                  <c:v>-1.8620000000000201</c:v>
                </c:pt>
                <c:pt idx="20261">
                  <c:v>-0.24799999999999001</c:v>
                </c:pt>
                <c:pt idx="20262">
                  <c:v>0.24799999999999001</c:v>
                </c:pt>
                <c:pt idx="20263">
                  <c:v>0.992999999999995</c:v>
                </c:pt>
                <c:pt idx="20264">
                  <c:v>0.62000000000000399</c:v>
                </c:pt>
                <c:pt idx="20265">
                  <c:v>0</c:v>
                </c:pt>
                <c:pt idx="20266">
                  <c:v>0</c:v>
                </c:pt>
                <c:pt idx="20267">
                  <c:v>0</c:v>
                </c:pt>
                <c:pt idx="20268">
                  <c:v>0</c:v>
                </c:pt>
                <c:pt idx="20269">
                  <c:v>0</c:v>
                </c:pt>
                <c:pt idx="20270">
                  <c:v>0</c:v>
                </c:pt>
                <c:pt idx="20271">
                  <c:v>-0.37200000000001399</c:v>
                </c:pt>
                <c:pt idx="20272">
                  <c:v>0</c:v>
                </c:pt>
                <c:pt idx="20273">
                  <c:v>0.86900000000002797</c:v>
                </c:pt>
                <c:pt idx="20274">
                  <c:v>0.49599999999998001</c:v>
                </c:pt>
                <c:pt idx="20275">
                  <c:v>0</c:v>
                </c:pt>
                <c:pt idx="20276">
                  <c:v>0</c:v>
                </c:pt>
                <c:pt idx="20277">
                  <c:v>0</c:v>
                </c:pt>
                <c:pt idx="20278">
                  <c:v>0.74400000000002797</c:v>
                </c:pt>
                <c:pt idx="20279">
                  <c:v>-0.867999999999995</c:v>
                </c:pt>
                <c:pt idx="20280">
                  <c:v>0</c:v>
                </c:pt>
                <c:pt idx="20281">
                  <c:v>-0.24900000000002301</c:v>
                </c:pt>
                <c:pt idx="20282">
                  <c:v>-1.7370000000000201</c:v>
                </c:pt>
                <c:pt idx="20283">
                  <c:v>0</c:v>
                </c:pt>
                <c:pt idx="20284">
                  <c:v>0</c:v>
                </c:pt>
                <c:pt idx="20285">
                  <c:v>0</c:v>
                </c:pt>
                <c:pt idx="20286">
                  <c:v>0</c:v>
                </c:pt>
                <c:pt idx="20287">
                  <c:v>-0.24799999999999001</c:v>
                </c:pt>
                <c:pt idx="20288">
                  <c:v>0.24799999999999001</c:v>
                </c:pt>
                <c:pt idx="20289">
                  <c:v>-0.24799999999999001</c:v>
                </c:pt>
                <c:pt idx="20290">
                  <c:v>0.49599999999998001</c:v>
                </c:pt>
                <c:pt idx="20291">
                  <c:v>-0.24799999999999001</c:v>
                </c:pt>
                <c:pt idx="20292">
                  <c:v>0</c:v>
                </c:pt>
                <c:pt idx="20293">
                  <c:v>0</c:v>
                </c:pt>
                <c:pt idx="20294">
                  <c:v>0</c:v>
                </c:pt>
                <c:pt idx="20295">
                  <c:v>0</c:v>
                </c:pt>
                <c:pt idx="20296">
                  <c:v>0.12400000000002299</c:v>
                </c:pt>
                <c:pt idx="20297">
                  <c:v>1.49</c:v>
                </c:pt>
                <c:pt idx="20298">
                  <c:v>0</c:v>
                </c:pt>
                <c:pt idx="20299">
                  <c:v>0</c:v>
                </c:pt>
                <c:pt idx="20300">
                  <c:v>0.62000000000000399</c:v>
                </c:pt>
                <c:pt idx="20301">
                  <c:v>0</c:v>
                </c:pt>
                <c:pt idx="20302">
                  <c:v>0</c:v>
                </c:pt>
                <c:pt idx="20303">
                  <c:v>0</c:v>
                </c:pt>
                <c:pt idx="20304">
                  <c:v>0</c:v>
                </c:pt>
                <c:pt idx="20305">
                  <c:v>0</c:v>
                </c:pt>
                <c:pt idx="20306">
                  <c:v>0.49599999999998001</c:v>
                </c:pt>
                <c:pt idx="20307">
                  <c:v>0</c:v>
                </c:pt>
                <c:pt idx="20308">
                  <c:v>0</c:v>
                </c:pt>
                <c:pt idx="20309">
                  <c:v>0.24900000000002301</c:v>
                </c:pt>
                <c:pt idx="20310">
                  <c:v>0</c:v>
                </c:pt>
                <c:pt idx="20311">
                  <c:v>0</c:v>
                </c:pt>
                <c:pt idx="20312">
                  <c:v>0</c:v>
                </c:pt>
                <c:pt idx="20313">
                  <c:v>0</c:v>
                </c:pt>
                <c:pt idx="20314">
                  <c:v>0.123999999999966</c:v>
                </c:pt>
                <c:pt idx="20315">
                  <c:v>-0.123999999999966</c:v>
                </c:pt>
                <c:pt idx="20316">
                  <c:v>-0.62000000000000399</c:v>
                </c:pt>
                <c:pt idx="20317">
                  <c:v>0</c:v>
                </c:pt>
                <c:pt idx="20318">
                  <c:v>0.62000000000000399</c:v>
                </c:pt>
                <c:pt idx="20319">
                  <c:v>0</c:v>
                </c:pt>
                <c:pt idx="20320">
                  <c:v>0</c:v>
                </c:pt>
                <c:pt idx="20321">
                  <c:v>0</c:v>
                </c:pt>
                <c:pt idx="20322">
                  <c:v>0</c:v>
                </c:pt>
                <c:pt idx="20323">
                  <c:v>0</c:v>
                </c:pt>
                <c:pt idx="20324">
                  <c:v>0</c:v>
                </c:pt>
                <c:pt idx="20325">
                  <c:v>0</c:v>
                </c:pt>
                <c:pt idx="20326">
                  <c:v>0</c:v>
                </c:pt>
                <c:pt idx="20327">
                  <c:v>0</c:v>
                </c:pt>
                <c:pt idx="20328">
                  <c:v>-2.1100000000000101</c:v>
                </c:pt>
                <c:pt idx="20329">
                  <c:v>0</c:v>
                </c:pt>
                <c:pt idx="20330">
                  <c:v>0</c:v>
                </c:pt>
                <c:pt idx="20331">
                  <c:v>0</c:v>
                </c:pt>
                <c:pt idx="20332">
                  <c:v>0</c:v>
                </c:pt>
                <c:pt idx="20333">
                  <c:v>0.74500000000000399</c:v>
                </c:pt>
                <c:pt idx="20334">
                  <c:v>0</c:v>
                </c:pt>
                <c:pt idx="20335">
                  <c:v>0.12400000000002299</c:v>
                </c:pt>
                <c:pt idx="20336">
                  <c:v>-0.49700000000001399</c:v>
                </c:pt>
                <c:pt idx="20337">
                  <c:v>0.248999999999966</c:v>
                </c:pt>
                <c:pt idx="20338">
                  <c:v>0</c:v>
                </c:pt>
                <c:pt idx="20339">
                  <c:v>0</c:v>
                </c:pt>
                <c:pt idx="20340">
                  <c:v>0</c:v>
                </c:pt>
                <c:pt idx="20341">
                  <c:v>0</c:v>
                </c:pt>
                <c:pt idx="20342">
                  <c:v>0.12400000000002299</c:v>
                </c:pt>
                <c:pt idx="20343">
                  <c:v>0</c:v>
                </c:pt>
                <c:pt idx="20344">
                  <c:v>1.2409999999999799</c:v>
                </c:pt>
                <c:pt idx="20345">
                  <c:v>0</c:v>
                </c:pt>
                <c:pt idx="20346">
                  <c:v>-0.12400000000002299</c:v>
                </c:pt>
                <c:pt idx="20347">
                  <c:v>0</c:v>
                </c:pt>
                <c:pt idx="20348">
                  <c:v>0</c:v>
                </c:pt>
                <c:pt idx="20349">
                  <c:v>0</c:v>
                </c:pt>
                <c:pt idx="20350">
                  <c:v>-1.11699999999996</c:v>
                </c:pt>
                <c:pt idx="20351">
                  <c:v>-0.37200000000001399</c:v>
                </c:pt>
                <c:pt idx="20352">
                  <c:v>0</c:v>
                </c:pt>
                <c:pt idx="20353">
                  <c:v>0</c:v>
                </c:pt>
                <c:pt idx="20354">
                  <c:v>0</c:v>
                </c:pt>
                <c:pt idx="20355">
                  <c:v>0</c:v>
                </c:pt>
                <c:pt idx="20356">
                  <c:v>0</c:v>
                </c:pt>
                <c:pt idx="20357">
                  <c:v>0</c:v>
                </c:pt>
                <c:pt idx="20358">
                  <c:v>0</c:v>
                </c:pt>
                <c:pt idx="20359">
                  <c:v>1.24199999999996</c:v>
                </c:pt>
                <c:pt idx="20360">
                  <c:v>0.37200000000001399</c:v>
                </c:pt>
                <c:pt idx="20361">
                  <c:v>0</c:v>
                </c:pt>
                <c:pt idx="20362">
                  <c:v>-0.24799999999999001</c:v>
                </c:pt>
                <c:pt idx="20363">
                  <c:v>-0.49700000000001399</c:v>
                </c:pt>
                <c:pt idx="20364">
                  <c:v>0</c:v>
                </c:pt>
                <c:pt idx="20365">
                  <c:v>0</c:v>
                </c:pt>
                <c:pt idx="20366">
                  <c:v>0</c:v>
                </c:pt>
                <c:pt idx="20367">
                  <c:v>0</c:v>
                </c:pt>
                <c:pt idx="20368">
                  <c:v>0</c:v>
                </c:pt>
                <c:pt idx="20369">
                  <c:v>0</c:v>
                </c:pt>
                <c:pt idx="20370">
                  <c:v>-0.24800000000004699</c:v>
                </c:pt>
                <c:pt idx="20371">
                  <c:v>-4.3439999999999896</c:v>
                </c:pt>
                <c:pt idx="20372">
                  <c:v>0</c:v>
                </c:pt>
                <c:pt idx="20373">
                  <c:v>3.9710000000000001</c:v>
                </c:pt>
                <c:pt idx="20374">
                  <c:v>0</c:v>
                </c:pt>
                <c:pt idx="20375">
                  <c:v>0</c:v>
                </c:pt>
                <c:pt idx="20376">
                  <c:v>0</c:v>
                </c:pt>
                <c:pt idx="20377">
                  <c:v>0</c:v>
                </c:pt>
                <c:pt idx="20378">
                  <c:v>-0.24799999999999001</c:v>
                </c:pt>
                <c:pt idx="20379">
                  <c:v>0</c:v>
                </c:pt>
                <c:pt idx="20380">
                  <c:v>0.37200000000001399</c:v>
                </c:pt>
                <c:pt idx="20381">
                  <c:v>0.37200000000001399</c:v>
                </c:pt>
                <c:pt idx="20382">
                  <c:v>0</c:v>
                </c:pt>
                <c:pt idx="20383">
                  <c:v>0</c:v>
                </c:pt>
                <c:pt idx="20384">
                  <c:v>0</c:v>
                </c:pt>
                <c:pt idx="20385">
                  <c:v>0</c:v>
                </c:pt>
                <c:pt idx="20386">
                  <c:v>-0.12400000000002299</c:v>
                </c:pt>
                <c:pt idx="20387">
                  <c:v>0</c:v>
                </c:pt>
                <c:pt idx="20388">
                  <c:v>-0.24799999999999001</c:v>
                </c:pt>
                <c:pt idx="20389">
                  <c:v>0</c:v>
                </c:pt>
                <c:pt idx="20390">
                  <c:v>0</c:v>
                </c:pt>
                <c:pt idx="20391">
                  <c:v>1.6140000000000301</c:v>
                </c:pt>
                <c:pt idx="20392">
                  <c:v>0</c:v>
                </c:pt>
                <c:pt idx="20393">
                  <c:v>0</c:v>
                </c:pt>
                <c:pt idx="20394">
                  <c:v>0</c:v>
                </c:pt>
                <c:pt idx="20395">
                  <c:v>0</c:v>
                </c:pt>
                <c:pt idx="20396">
                  <c:v>0.24799999999999001</c:v>
                </c:pt>
                <c:pt idx="20397">
                  <c:v>0</c:v>
                </c:pt>
                <c:pt idx="20398">
                  <c:v>-0.24799999999999001</c:v>
                </c:pt>
                <c:pt idx="20399">
                  <c:v>-0.86899999999997102</c:v>
                </c:pt>
                <c:pt idx="20400">
                  <c:v>-0.74500000000000399</c:v>
                </c:pt>
                <c:pt idx="20401">
                  <c:v>0</c:v>
                </c:pt>
                <c:pt idx="20402">
                  <c:v>0</c:v>
                </c:pt>
                <c:pt idx="20403">
                  <c:v>0</c:v>
                </c:pt>
                <c:pt idx="20404">
                  <c:v>0.24799999999999001</c:v>
                </c:pt>
                <c:pt idx="20405">
                  <c:v>-0.24799999999999001</c:v>
                </c:pt>
                <c:pt idx="20406">
                  <c:v>0</c:v>
                </c:pt>
                <c:pt idx="20407">
                  <c:v>0</c:v>
                </c:pt>
                <c:pt idx="20408">
                  <c:v>0.24799999999999001</c:v>
                </c:pt>
                <c:pt idx="20409">
                  <c:v>21.347999999999999</c:v>
                </c:pt>
                <c:pt idx="20410">
                  <c:v>0</c:v>
                </c:pt>
                <c:pt idx="20411">
                  <c:v>0</c:v>
                </c:pt>
                <c:pt idx="20412">
                  <c:v>0</c:v>
                </c:pt>
                <c:pt idx="20413">
                  <c:v>0</c:v>
                </c:pt>
                <c:pt idx="20414">
                  <c:v>0.74500000000000399</c:v>
                </c:pt>
                <c:pt idx="20415">
                  <c:v>0</c:v>
                </c:pt>
                <c:pt idx="20416">
                  <c:v>0</c:v>
                </c:pt>
                <c:pt idx="20417">
                  <c:v>0.49600000000003702</c:v>
                </c:pt>
                <c:pt idx="20418">
                  <c:v>0</c:v>
                </c:pt>
                <c:pt idx="20419">
                  <c:v>0</c:v>
                </c:pt>
                <c:pt idx="20420">
                  <c:v>0</c:v>
                </c:pt>
                <c:pt idx="20421">
                  <c:v>0</c:v>
                </c:pt>
                <c:pt idx="20422">
                  <c:v>-0.24900000000002301</c:v>
                </c:pt>
                <c:pt idx="20423">
                  <c:v>-0.37199999999995698</c:v>
                </c:pt>
                <c:pt idx="20424">
                  <c:v>0</c:v>
                </c:pt>
                <c:pt idx="20425">
                  <c:v>0.123999999999966</c:v>
                </c:pt>
                <c:pt idx="20426">
                  <c:v>0</c:v>
                </c:pt>
                <c:pt idx="20427">
                  <c:v>0</c:v>
                </c:pt>
                <c:pt idx="20428">
                  <c:v>0</c:v>
                </c:pt>
                <c:pt idx="20429">
                  <c:v>0</c:v>
                </c:pt>
                <c:pt idx="20430">
                  <c:v>0</c:v>
                </c:pt>
                <c:pt idx="20431">
                  <c:v>-0.49599999999998001</c:v>
                </c:pt>
                <c:pt idx="20432">
                  <c:v>0.49599999999998001</c:v>
                </c:pt>
                <c:pt idx="20433">
                  <c:v>0</c:v>
                </c:pt>
                <c:pt idx="20434">
                  <c:v>0</c:v>
                </c:pt>
                <c:pt idx="20435">
                  <c:v>-0.74399999999997102</c:v>
                </c:pt>
                <c:pt idx="20436">
                  <c:v>0</c:v>
                </c:pt>
                <c:pt idx="20437">
                  <c:v>0</c:v>
                </c:pt>
                <c:pt idx="20438">
                  <c:v>0</c:v>
                </c:pt>
                <c:pt idx="20439">
                  <c:v>0</c:v>
                </c:pt>
                <c:pt idx="20440">
                  <c:v>0</c:v>
                </c:pt>
                <c:pt idx="20441">
                  <c:v>-0.123999999999966</c:v>
                </c:pt>
                <c:pt idx="20442">
                  <c:v>0</c:v>
                </c:pt>
                <c:pt idx="20443">
                  <c:v>0</c:v>
                </c:pt>
                <c:pt idx="20444">
                  <c:v>0</c:v>
                </c:pt>
                <c:pt idx="20445">
                  <c:v>0</c:v>
                </c:pt>
                <c:pt idx="20446">
                  <c:v>0</c:v>
                </c:pt>
                <c:pt idx="20447">
                  <c:v>0</c:v>
                </c:pt>
                <c:pt idx="20448">
                  <c:v>0</c:v>
                </c:pt>
                <c:pt idx="20449">
                  <c:v>0</c:v>
                </c:pt>
                <c:pt idx="20450">
                  <c:v>0</c:v>
                </c:pt>
                <c:pt idx="20451">
                  <c:v>-0.24799999999999001</c:v>
                </c:pt>
                <c:pt idx="20452">
                  <c:v>0.24799999999999001</c:v>
                </c:pt>
                <c:pt idx="20453">
                  <c:v>0.123999999999966</c:v>
                </c:pt>
                <c:pt idx="20454">
                  <c:v>0</c:v>
                </c:pt>
                <c:pt idx="20455">
                  <c:v>0</c:v>
                </c:pt>
                <c:pt idx="20456">
                  <c:v>0</c:v>
                </c:pt>
                <c:pt idx="20457">
                  <c:v>0</c:v>
                </c:pt>
                <c:pt idx="20458">
                  <c:v>0</c:v>
                </c:pt>
                <c:pt idx="20459">
                  <c:v>0</c:v>
                </c:pt>
                <c:pt idx="20460">
                  <c:v>0</c:v>
                </c:pt>
                <c:pt idx="20461">
                  <c:v>0</c:v>
                </c:pt>
                <c:pt idx="20462">
                  <c:v>0.74500000000000399</c:v>
                </c:pt>
                <c:pt idx="20463">
                  <c:v>0</c:v>
                </c:pt>
                <c:pt idx="20464">
                  <c:v>0</c:v>
                </c:pt>
                <c:pt idx="20465">
                  <c:v>0</c:v>
                </c:pt>
                <c:pt idx="20466">
                  <c:v>0</c:v>
                </c:pt>
                <c:pt idx="20467">
                  <c:v>0</c:v>
                </c:pt>
                <c:pt idx="20468">
                  <c:v>0</c:v>
                </c:pt>
                <c:pt idx="20469">
                  <c:v>0.37299999999999001</c:v>
                </c:pt>
                <c:pt idx="20470">
                  <c:v>0</c:v>
                </c:pt>
                <c:pt idx="20471">
                  <c:v>-0.74500000000000399</c:v>
                </c:pt>
                <c:pt idx="20472">
                  <c:v>-0.49600000000003702</c:v>
                </c:pt>
                <c:pt idx="20473">
                  <c:v>0</c:v>
                </c:pt>
                <c:pt idx="20474">
                  <c:v>0</c:v>
                </c:pt>
                <c:pt idx="20475">
                  <c:v>0</c:v>
                </c:pt>
                <c:pt idx="20476">
                  <c:v>-0.49600000000003702</c:v>
                </c:pt>
                <c:pt idx="20477">
                  <c:v>-0.49699999999995698</c:v>
                </c:pt>
                <c:pt idx="20478">
                  <c:v>0</c:v>
                </c:pt>
                <c:pt idx="20479">
                  <c:v>0.248999999999966</c:v>
                </c:pt>
                <c:pt idx="20480">
                  <c:v>0.37200000000001399</c:v>
                </c:pt>
                <c:pt idx="20481">
                  <c:v>0.62099999999998001</c:v>
                </c:pt>
                <c:pt idx="20482">
                  <c:v>0</c:v>
                </c:pt>
                <c:pt idx="20483">
                  <c:v>0</c:v>
                </c:pt>
                <c:pt idx="20484">
                  <c:v>0</c:v>
                </c:pt>
                <c:pt idx="20485">
                  <c:v>0.12400000000002299</c:v>
                </c:pt>
                <c:pt idx="20486">
                  <c:v>0.123999999999966</c:v>
                </c:pt>
                <c:pt idx="20487">
                  <c:v>1.365</c:v>
                </c:pt>
                <c:pt idx="20488">
                  <c:v>0</c:v>
                </c:pt>
                <c:pt idx="20489">
                  <c:v>0</c:v>
                </c:pt>
                <c:pt idx="20490">
                  <c:v>-0.867999999999995</c:v>
                </c:pt>
                <c:pt idx="20491">
                  <c:v>0</c:v>
                </c:pt>
                <c:pt idx="20492">
                  <c:v>0</c:v>
                </c:pt>
                <c:pt idx="20493">
                  <c:v>0</c:v>
                </c:pt>
                <c:pt idx="20494">
                  <c:v>0</c:v>
                </c:pt>
                <c:pt idx="20495">
                  <c:v>0.86899999999997102</c:v>
                </c:pt>
                <c:pt idx="20496">
                  <c:v>0</c:v>
                </c:pt>
                <c:pt idx="20497">
                  <c:v>-0.37299999999999001</c:v>
                </c:pt>
                <c:pt idx="20498">
                  <c:v>0</c:v>
                </c:pt>
                <c:pt idx="20499">
                  <c:v>0</c:v>
                </c:pt>
                <c:pt idx="20500">
                  <c:v>0</c:v>
                </c:pt>
                <c:pt idx="20501">
                  <c:v>0</c:v>
                </c:pt>
                <c:pt idx="20502">
                  <c:v>0</c:v>
                </c:pt>
                <c:pt idx="20503">
                  <c:v>0.49699999999995698</c:v>
                </c:pt>
                <c:pt idx="20504">
                  <c:v>-0.74500000000000399</c:v>
                </c:pt>
                <c:pt idx="20505">
                  <c:v>-0.123999999999966</c:v>
                </c:pt>
                <c:pt idx="20506">
                  <c:v>0</c:v>
                </c:pt>
                <c:pt idx="20507">
                  <c:v>0.37200000000001399</c:v>
                </c:pt>
                <c:pt idx="20508">
                  <c:v>1.2409999999999799</c:v>
                </c:pt>
                <c:pt idx="20509">
                  <c:v>0</c:v>
                </c:pt>
                <c:pt idx="20510">
                  <c:v>0</c:v>
                </c:pt>
                <c:pt idx="20511">
                  <c:v>0</c:v>
                </c:pt>
                <c:pt idx="20512">
                  <c:v>0</c:v>
                </c:pt>
                <c:pt idx="20513">
                  <c:v>0.74499999999994704</c:v>
                </c:pt>
                <c:pt idx="20514">
                  <c:v>0.37200000000001399</c:v>
                </c:pt>
                <c:pt idx="20515">
                  <c:v>-0.37200000000001399</c:v>
                </c:pt>
                <c:pt idx="20516">
                  <c:v>0.37200000000001399</c:v>
                </c:pt>
                <c:pt idx="20517">
                  <c:v>-0.74399999999997102</c:v>
                </c:pt>
                <c:pt idx="20518">
                  <c:v>0</c:v>
                </c:pt>
                <c:pt idx="20519">
                  <c:v>0</c:v>
                </c:pt>
                <c:pt idx="20520">
                  <c:v>0</c:v>
                </c:pt>
                <c:pt idx="20521">
                  <c:v>0.49700000000001399</c:v>
                </c:pt>
                <c:pt idx="20522">
                  <c:v>0</c:v>
                </c:pt>
                <c:pt idx="20523">
                  <c:v>-0.74500000000000399</c:v>
                </c:pt>
                <c:pt idx="20524">
                  <c:v>-0.123999999999966</c:v>
                </c:pt>
                <c:pt idx="20525">
                  <c:v>-0.12400000000002299</c:v>
                </c:pt>
                <c:pt idx="20526">
                  <c:v>0</c:v>
                </c:pt>
                <c:pt idx="20527">
                  <c:v>0</c:v>
                </c:pt>
                <c:pt idx="20528">
                  <c:v>0</c:v>
                </c:pt>
                <c:pt idx="20529">
                  <c:v>0</c:v>
                </c:pt>
                <c:pt idx="20530">
                  <c:v>0</c:v>
                </c:pt>
                <c:pt idx="20531">
                  <c:v>0.24799999999999001</c:v>
                </c:pt>
                <c:pt idx="20532">
                  <c:v>0.49599999999998001</c:v>
                </c:pt>
                <c:pt idx="20533">
                  <c:v>0.125</c:v>
                </c:pt>
                <c:pt idx="20534">
                  <c:v>0.12400000000002299</c:v>
                </c:pt>
                <c:pt idx="20535">
                  <c:v>1.7370000000000201</c:v>
                </c:pt>
                <c:pt idx="20536">
                  <c:v>0</c:v>
                </c:pt>
                <c:pt idx="20537">
                  <c:v>0</c:v>
                </c:pt>
                <c:pt idx="20538">
                  <c:v>0</c:v>
                </c:pt>
                <c:pt idx="20539">
                  <c:v>-0.12400000000002299</c:v>
                </c:pt>
                <c:pt idx="20540">
                  <c:v>-0.248999999999966</c:v>
                </c:pt>
                <c:pt idx="20541">
                  <c:v>0</c:v>
                </c:pt>
                <c:pt idx="20542">
                  <c:v>-1.2410000000000401</c:v>
                </c:pt>
                <c:pt idx="20543">
                  <c:v>-0.123999999999966</c:v>
                </c:pt>
                <c:pt idx="20544">
                  <c:v>-0.12400000000002299</c:v>
                </c:pt>
                <c:pt idx="20545">
                  <c:v>0</c:v>
                </c:pt>
                <c:pt idx="20546">
                  <c:v>0</c:v>
                </c:pt>
                <c:pt idx="20547">
                  <c:v>0</c:v>
                </c:pt>
                <c:pt idx="20548">
                  <c:v>-0.24800000000004699</c:v>
                </c:pt>
                <c:pt idx="20549">
                  <c:v>0</c:v>
                </c:pt>
                <c:pt idx="20550">
                  <c:v>0</c:v>
                </c:pt>
                <c:pt idx="20551">
                  <c:v>-0.74500000000000399</c:v>
                </c:pt>
                <c:pt idx="20552">
                  <c:v>0</c:v>
                </c:pt>
                <c:pt idx="20553">
                  <c:v>-0.49599999999998001</c:v>
                </c:pt>
                <c:pt idx="20554">
                  <c:v>0</c:v>
                </c:pt>
                <c:pt idx="20555">
                  <c:v>0</c:v>
                </c:pt>
                <c:pt idx="20556">
                  <c:v>0</c:v>
                </c:pt>
                <c:pt idx="20557">
                  <c:v>0.74400000000002797</c:v>
                </c:pt>
                <c:pt idx="20558">
                  <c:v>0.248999999999966</c:v>
                </c:pt>
                <c:pt idx="20559">
                  <c:v>0.37200000000001399</c:v>
                </c:pt>
                <c:pt idx="20560">
                  <c:v>0</c:v>
                </c:pt>
                <c:pt idx="20561">
                  <c:v>0</c:v>
                </c:pt>
                <c:pt idx="20562">
                  <c:v>-1.2409999999999799</c:v>
                </c:pt>
                <c:pt idx="20563">
                  <c:v>0</c:v>
                </c:pt>
                <c:pt idx="20564">
                  <c:v>0</c:v>
                </c:pt>
                <c:pt idx="20565">
                  <c:v>0</c:v>
                </c:pt>
                <c:pt idx="20566">
                  <c:v>-0.123999999999966</c:v>
                </c:pt>
                <c:pt idx="20567">
                  <c:v>0</c:v>
                </c:pt>
                <c:pt idx="20568">
                  <c:v>0.37299999999999001</c:v>
                </c:pt>
                <c:pt idx="20569">
                  <c:v>0</c:v>
                </c:pt>
                <c:pt idx="20570">
                  <c:v>-0.24900000000002301</c:v>
                </c:pt>
                <c:pt idx="20571">
                  <c:v>-0.62000000000000399</c:v>
                </c:pt>
                <c:pt idx="20572">
                  <c:v>0</c:v>
                </c:pt>
                <c:pt idx="20573">
                  <c:v>0</c:v>
                </c:pt>
                <c:pt idx="20574">
                  <c:v>0</c:v>
                </c:pt>
                <c:pt idx="20575">
                  <c:v>0</c:v>
                </c:pt>
                <c:pt idx="20576">
                  <c:v>-1.6140000000000301</c:v>
                </c:pt>
                <c:pt idx="20577">
                  <c:v>1.8620000000000201</c:v>
                </c:pt>
                <c:pt idx="20578">
                  <c:v>0.12400000000002299</c:v>
                </c:pt>
                <c:pt idx="20579">
                  <c:v>0.24799999999999001</c:v>
                </c:pt>
                <c:pt idx="20580">
                  <c:v>-0.24799999999999001</c:v>
                </c:pt>
                <c:pt idx="20581">
                  <c:v>0</c:v>
                </c:pt>
                <c:pt idx="20582">
                  <c:v>0</c:v>
                </c:pt>
                <c:pt idx="20583">
                  <c:v>0</c:v>
                </c:pt>
                <c:pt idx="20584">
                  <c:v>0</c:v>
                </c:pt>
                <c:pt idx="20585">
                  <c:v>0.49700000000001399</c:v>
                </c:pt>
                <c:pt idx="20586">
                  <c:v>0</c:v>
                </c:pt>
                <c:pt idx="20587">
                  <c:v>-1.49</c:v>
                </c:pt>
                <c:pt idx="20588">
                  <c:v>0</c:v>
                </c:pt>
                <c:pt idx="20589">
                  <c:v>0</c:v>
                </c:pt>
                <c:pt idx="20590">
                  <c:v>0</c:v>
                </c:pt>
                <c:pt idx="20591">
                  <c:v>0</c:v>
                </c:pt>
                <c:pt idx="20592">
                  <c:v>0</c:v>
                </c:pt>
                <c:pt idx="20593">
                  <c:v>0</c:v>
                </c:pt>
                <c:pt idx="20594">
                  <c:v>0</c:v>
                </c:pt>
                <c:pt idx="20595">
                  <c:v>0</c:v>
                </c:pt>
                <c:pt idx="20596">
                  <c:v>-0.37199999999995698</c:v>
                </c:pt>
                <c:pt idx="20597">
                  <c:v>0.867999999999995</c:v>
                </c:pt>
                <c:pt idx="20598">
                  <c:v>-0.867999999999995</c:v>
                </c:pt>
                <c:pt idx="20599">
                  <c:v>0</c:v>
                </c:pt>
                <c:pt idx="20600">
                  <c:v>0</c:v>
                </c:pt>
                <c:pt idx="20601">
                  <c:v>0</c:v>
                </c:pt>
                <c:pt idx="20602">
                  <c:v>0</c:v>
                </c:pt>
                <c:pt idx="20603">
                  <c:v>0</c:v>
                </c:pt>
                <c:pt idx="20604">
                  <c:v>0</c:v>
                </c:pt>
                <c:pt idx="20605">
                  <c:v>1.73799999999999</c:v>
                </c:pt>
                <c:pt idx="20606">
                  <c:v>0</c:v>
                </c:pt>
                <c:pt idx="20607">
                  <c:v>0.62000000000000399</c:v>
                </c:pt>
                <c:pt idx="20608">
                  <c:v>0</c:v>
                </c:pt>
                <c:pt idx="20609">
                  <c:v>0</c:v>
                </c:pt>
                <c:pt idx="20610">
                  <c:v>0</c:v>
                </c:pt>
                <c:pt idx="20611">
                  <c:v>0</c:v>
                </c:pt>
                <c:pt idx="20612">
                  <c:v>0</c:v>
                </c:pt>
                <c:pt idx="20613">
                  <c:v>-0.62000000000000399</c:v>
                </c:pt>
                <c:pt idx="20614">
                  <c:v>-0.248999999999966</c:v>
                </c:pt>
                <c:pt idx="20615">
                  <c:v>0</c:v>
                </c:pt>
                <c:pt idx="20616">
                  <c:v>-0.24799999999999001</c:v>
                </c:pt>
                <c:pt idx="20617">
                  <c:v>0</c:v>
                </c:pt>
                <c:pt idx="20618">
                  <c:v>0</c:v>
                </c:pt>
                <c:pt idx="20619">
                  <c:v>0</c:v>
                </c:pt>
                <c:pt idx="20620">
                  <c:v>-0.24800000000004699</c:v>
                </c:pt>
                <c:pt idx="20621">
                  <c:v>0</c:v>
                </c:pt>
                <c:pt idx="20622">
                  <c:v>0</c:v>
                </c:pt>
                <c:pt idx="20623">
                  <c:v>-0.37199999999995698</c:v>
                </c:pt>
                <c:pt idx="20624">
                  <c:v>0</c:v>
                </c:pt>
                <c:pt idx="20625">
                  <c:v>1.11699999999996</c:v>
                </c:pt>
                <c:pt idx="20626">
                  <c:v>0</c:v>
                </c:pt>
                <c:pt idx="20627">
                  <c:v>0</c:v>
                </c:pt>
                <c:pt idx="20628">
                  <c:v>0</c:v>
                </c:pt>
                <c:pt idx="20629">
                  <c:v>0</c:v>
                </c:pt>
                <c:pt idx="20630">
                  <c:v>-0.123999999999966</c:v>
                </c:pt>
                <c:pt idx="20631">
                  <c:v>0</c:v>
                </c:pt>
                <c:pt idx="20632">
                  <c:v>0</c:v>
                </c:pt>
                <c:pt idx="20633">
                  <c:v>-0.24799999999999001</c:v>
                </c:pt>
                <c:pt idx="20634">
                  <c:v>0</c:v>
                </c:pt>
                <c:pt idx="20635">
                  <c:v>0</c:v>
                </c:pt>
                <c:pt idx="20636">
                  <c:v>0</c:v>
                </c:pt>
                <c:pt idx="20637">
                  <c:v>0</c:v>
                </c:pt>
                <c:pt idx="20638">
                  <c:v>0.62099999999998001</c:v>
                </c:pt>
                <c:pt idx="20639">
                  <c:v>0</c:v>
                </c:pt>
                <c:pt idx="20640">
                  <c:v>-0.992999999999995</c:v>
                </c:pt>
                <c:pt idx="20641">
                  <c:v>0</c:v>
                </c:pt>
                <c:pt idx="20642">
                  <c:v>0</c:v>
                </c:pt>
                <c:pt idx="20643">
                  <c:v>0</c:v>
                </c:pt>
                <c:pt idx="20644">
                  <c:v>0</c:v>
                </c:pt>
                <c:pt idx="20645">
                  <c:v>0</c:v>
                </c:pt>
                <c:pt idx="20646">
                  <c:v>0</c:v>
                </c:pt>
                <c:pt idx="20647">
                  <c:v>0</c:v>
                </c:pt>
                <c:pt idx="20648">
                  <c:v>-0.992999999999995</c:v>
                </c:pt>
                <c:pt idx="20649">
                  <c:v>-0.12400000000002299</c:v>
                </c:pt>
                <c:pt idx="20650">
                  <c:v>0.12400000000002299</c:v>
                </c:pt>
                <c:pt idx="20651">
                  <c:v>-0.37200000000001399</c:v>
                </c:pt>
                <c:pt idx="20652">
                  <c:v>1.365</c:v>
                </c:pt>
                <c:pt idx="20653">
                  <c:v>0</c:v>
                </c:pt>
                <c:pt idx="20654">
                  <c:v>0</c:v>
                </c:pt>
                <c:pt idx="20655">
                  <c:v>0</c:v>
                </c:pt>
                <c:pt idx="20656">
                  <c:v>0</c:v>
                </c:pt>
                <c:pt idx="20657">
                  <c:v>0.37199999999995698</c:v>
                </c:pt>
                <c:pt idx="20658">
                  <c:v>-0.49699999999995698</c:v>
                </c:pt>
                <c:pt idx="20659">
                  <c:v>1.11699999999996</c:v>
                </c:pt>
                <c:pt idx="20660">
                  <c:v>-1.86099999999999</c:v>
                </c:pt>
                <c:pt idx="20661">
                  <c:v>0.992999999999995</c:v>
                </c:pt>
                <c:pt idx="20662">
                  <c:v>0</c:v>
                </c:pt>
                <c:pt idx="20663">
                  <c:v>0</c:v>
                </c:pt>
                <c:pt idx="20664">
                  <c:v>0</c:v>
                </c:pt>
                <c:pt idx="20665">
                  <c:v>0</c:v>
                </c:pt>
                <c:pt idx="20666">
                  <c:v>-0.992999999999995</c:v>
                </c:pt>
                <c:pt idx="20667">
                  <c:v>-0.12400000000002299</c:v>
                </c:pt>
                <c:pt idx="20668">
                  <c:v>0</c:v>
                </c:pt>
                <c:pt idx="20669">
                  <c:v>0</c:v>
                </c:pt>
                <c:pt idx="20670">
                  <c:v>0.24800000000004699</c:v>
                </c:pt>
                <c:pt idx="20671">
                  <c:v>0</c:v>
                </c:pt>
                <c:pt idx="20672">
                  <c:v>0</c:v>
                </c:pt>
                <c:pt idx="20673">
                  <c:v>0</c:v>
                </c:pt>
                <c:pt idx="20674">
                  <c:v>-0.12400000000002299</c:v>
                </c:pt>
                <c:pt idx="20675">
                  <c:v>0</c:v>
                </c:pt>
                <c:pt idx="20676">
                  <c:v>0</c:v>
                </c:pt>
                <c:pt idx="20677">
                  <c:v>56.968000000000004</c:v>
                </c:pt>
                <c:pt idx="20678">
                  <c:v>26.808999999999902</c:v>
                </c:pt>
                <c:pt idx="20679">
                  <c:v>0.37200000000001399</c:v>
                </c:pt>
                <c:pt idx="20680">
                  <c:v>0</c:v>
                </c:pt>
                <c:pt idx="20681">
                  <c:v>0</c:v>
                </c:pt>
                <c:pt idx="20682">
                  <c:v>0</c:v>
                </c:pt>
                <c:pt idx="20683">
                  <c:v>-1.3659999999999799</c:v>
                </c:pt>
                <c:pt idx="20684">
                  <c:v>-0.24799999999999001</c:v>
                </c:pt>
                <c:pt idx="20685">
                  <c:v>-0.62100000000003697</c:v>
                </c:pt>
                <c:pt idx="20686">
                  <c:v>-0.37199999999995698</c:v>
                </c:pt>
                <c:pt idx="20687">
                  <c:v>0.37199999999995698</c:v>
                </c:pt>
                <c:pt idx="20688">
                  <c:v>-0.24799999999999001</c:v>
                </c:pt>
                <c:pt idx="20689">
                  <c:v>0</c:v>
                </c:pt>
                <c:pt idx="20690">
                  <c:v>0</c:v>
                </c:pt>
                <c:pt idx="20691">
                  <c:v>0</c:v>
                </c:pt>
                <c:pt idx="20692">
                  <c:v>0</c:v>
                </c:pt>
                <c:pt idx="20693">
                  <c:v>0</c:v>
                </c:pt>
                <c:pt idx="20694">
                  <c:v>0</c:v>
                </c:pt>
                <c:pt idx="20695">
                  <c:v>-0.37199999999995698</c:v>
                </c:pt>
                <c:pt idx="20696">
                  <c:v>-0.24800000000004699</c:v>
                </c:pt>
                <c:pt idx="20697">
                  <c:v>-0.123999999999966</c:v>
                </c:pt>
                <c:pt idx="20698">
                  <c:v>0</c:v>
                </c:pt>
                <c:pt idx="20699">
                  <c:v>0</c:v>
                </c:pt>
                <c:pt idx="20700">
                  <c:v>0</c:v>
                </c:pt>
                <c:pt idx="20701">
                  <c:v>0</c:v>
                </c:pt>
                <c:pt idx="20702">
                  <c:v>0.74400000000002797</c:v>
                </c:pt>
                <c:pt idx="20703">
                  <c:v>0</c:v>
                </c:pt>
                <c:pt idx="20704">
                  <c:v>0.123999999999966</c:v>
                </c:pt>
                <c:pt idx="20705">
                  <c:v>-0.24799999999999001</c:v>
                </c:pt>
                <c:pt idx="20706">
                  <c:v>0</c:v>
                </c:pt>
                <c:pt idx="20707">
                  <c:v>0</c:v>
                </c:pt>
                <c:pt idx="20708">
                  <c:v>0</c:v>
                </c:pt>
                <c:pt idx="20709">
                  <c:v>0</c:v>
                </c:pt>
                <c:pt idx="20710">
                  <c:v>0</c:v>
                </c:pt>
                <c:pt idx="20711">
                  <c:v>-0.49699999999995698</c:v>
                </c:pt>
                <c:pt idx="20712">
                  <c:v>-0.86900000000002797</c:v>
                </c:pt>
                <c:pt idx="20713">
                  <c:v>0</c:v>
                </c:pt>
                <c:pt idx="20714">
                  <c:v>0.992999999999995</c:v>
                </c:pt>
                <c:pt idx="20715">
                  <c:v>0</c:v>
                </c:pt>
                <c:pt idx="20716">
                  <c:v>0</c:v>
                </c:pt>
                <c:pt idx="20717">
                  <c:v>0</c:v>
                </c:pt>
                <c:pt idx="20718">
                  <c:v>0</c:v>
                </c:pt>
                <c:pt idx="20719">
                  <c:v>0</c:v>
                </c:pt>
                <c:pt idx="20720">
                  <c:v>-0.24800000000004699</c:v>
                </c:pt>
                <c:pt idx="20721">
                  <c:v>0</c:v>
                </c:pt>
                <c:pt idx="20722">
                  <c:v>0</c:v>
                </c:pt>
                <c:pt idx="20723">
                  <c:v>0.24800000000004699</c:v>
                </c:pt>
                <c:pt idx="20724">
                  <c:v>0.86899999999997102</c:v>
                </c:pt>
                <c:pt idx="20725">
                  <c:v>0</c:v>
                </c:pt>
                <c:pt idx="20726">
                  <c:v>0</c:v>
                </c:pt>
                <c:pt idx="20727">
                  <c:v>0</c:v>
                </c:pt>
                <c:pt idx="20728">
                  <c:v>0</c:v>
                </c:pt>
                <c:pt idx="20729">
                  <c:v>0</c:v>
                </c:pt>
                <c:pt idx="20730">
                  <c:v>0</c:v>
                </c:pt>
                <c:pt idx="20731">
                  <c:v>0</c:v>
                </c:pt>
                <c:pt idx="20732">
                  <c:v>-0.37300000000004702</c:v>
                </c:pt>
                <c:pt idx="20733">
                  <c:v>-1.11699999999996</c:v>
                </c:pt>
                <c:pt idx="20734">
                  <c:v>0</c:v>
                </c:pt>
                <c:pt idx="20735">
                  <c:v>0</c:v>
                </c:pt>
                <c:pt idx="20736">
                  <c:v>0</c:v>
                </c:pt>
                <c:pt idx="20737">
                  <c:v>-0.49699999999995698</c:v>
                </c:pt>
                <c:pt idx="20738">
                  <c:v>0</c:v>
                </c:pt>
                <c:pt idx="20739">
                  <c:v>-0.12400000000002299</c:v>
                </c:pt>
                <c:pt idx="20740">
                  <c:v>0.12400000000002299</c:v>
                </c:pt>
                <c:pt idx="20741">
                  <c:v>0.24799999999999001</c:v>
                </c:pt>
                <c:pt idx="20742">
                  <c:v>0</c:v>
                </c:pt>
                <c:pt idx="20743">
                  <c:v>0</c:v>
                </c:pt>
                <c:pt idx="20744">
                  <c:v>0</c:v>
                </c:pt>
                <c:pt idx="20745">
                  <c:v>0</c:v>
                </c:pt>
                <c:pt idx="20746">
                  <c:v>0</c:v>
                </c:pt>
                <c:pt idx="20747">
                  <c:v>2.9790000000000401</c:v>
                </c:pt>
                <c:pt idx="20748">
                  <c:v>0</c:v>
                </c:pt>
                <c:pt idx="20749">
                  <c:v>0</c:v>
                </c:pt>
                <c:pt idx="20750">
                  <c:v>4.2199999999999704</c:v>
                </c:pt>
                <c:pt idx="20751">
                  <c:v>0</c:v>
                </c:pt>
                <c:pt idx="20752">
                  <c:v>0</c:v>
                </c:pt>
                <c:pt idx="20753">
                  <c:v>0</c:v>
                </c:pt>
                <c:pt idx="20754">
                  <c:v>0</c:v>
                </c:pt>
                <c:pt idx="20755">
                  <c:v>-0.86899999999997102</c:v>
                </c:pt>
                <c:pt idx="20756">
                  <c:v>-0.24800000000004699</c:v>
                </c:pt>
                <c:pt idx="20757">
                  <c:v>0</c:v>
                </c:pt>
                <c:pt idx="20758">
                  <c:v>0.37200000000001399</c:v>
                </c:pt>
                <c:pt idx="20759">
                  <c:v>0</c:v>
                </c:pt>
                <c:pt idx="20760">
                  <c:v>-0.992999999999995</c:v>
                </c:pt>
                <c:pt idx="20761">
                  <c:v>0</c:v>
                </c:pt>
                <c:pt idx="20762">
                  <c:v>0</c:v>
                </c:pt>
                <c:pt idx="20763">
                  <c:v>0</c:v>
                </c:pt>
                <c:pt idx="20764">
                  <c:v>0</c:v>
                </c:pt>
                <c:pt idx="20765">
                  <c:v>0.74400000000002797</c:v>
                </c:pt>
                <c:pt idx="20766">
                  <c:v>0</c:v>
                </c:pt>
                <c:pt idx="20767">
                  <c:v>0</c:v>
                </c:pt>
                <c:pt idx="20768">
                  <c:v>-0.992999999999995</c:v>
                </c:pt>
                <c:pt idx="20769">
                  <c:v>0.992999999999995</c:v>
                </c:pt>
                <c:pt idx="20770">
                  <c:v>0</c:v>
                </c:pt>
                <c:pt idx="20771">
                  <c:v>0</c:v>
                </c:pt>
                <c:pt idx="20772">
                  <c:v>0</c:v>
                </c:pt>
                <c:pt idx="20773">
                  <c:v>0.12400000000002299</c:v>
                </c:pt>
                <c:pt idx="20774">
                  <c:v>0.24799999999999001</c:v>
                </c:pt>
                <c:pt idx="20775">
                  <c:v>0.12400000000002299</c:v>
                </c:pt>
                <c:pt idx="20776">
                  <c:v>0</c:v>
                </c:pt>
                <c:pt idx="20777">
                  <c:v>-1.2410000000000401</c:v>
                </c:pt>
                <c:pt idx="20778">
                  <c:v>-0.123999999999966</c:v>
                </c:pt>
                <c:pt idx="20779">
                  <c:v>0</c:v>
                </c:pt>
                <c:pt idx="20780">
                  <c:v>0</c:v>
                </c:pt>
                <c:pt idx="20781">
                  <c:v>0</c:v>
                </c:pt>
                <c:pt idx="20782">
                  <c:v>0</c:v>
                </c:pt>
                <c:pt idx="20783">
                  <c:v>0</c:v>
                </c:pt>
                <c:pt idx="20784">
                  <c:v>-0.49599999999998001</c:v>
                </c:pt>
                <c:pt idx="20785">
                  <c:v>0</c:v>
                </c:pt>
                <c:pt idx="20786">
                  <c:v>0.62099999999998001</c:v>
                </c:pt>
                <c:pt idx="20787">
                  <c:v>0.37200000000001399</c:v>
                </c:pt>
                <c:pt idx="20788">
                  <c:v>0</c:v>
                </c:pt>
                <c:pt idx="20789">
                  <c:v>0</c:v>
                </c:pt>
                <c:pt idx="20790">
                  <c:v>0</c:v>
                </c:pt>
                <c:pt idx="20791">
                  <c:v>0.24799999999999001</c:v>
                </c:pt>
                <c:pt idx="20792">
                  <c:v>1.24199999999996</c:v>
                </c:pt>
                <c:pt idx="20793">
                  <c:v>0</c:v>
                </c:pt>
                <c:pt idx="20794">
                  <c:v>0</c:v>
                </c:pt>
                <c:pt idx="20795">
                  <c:v>1.4890000000000301</c:v>
                </c:pt>
                <c:pt idx="20796">
                  <c:v>0</c:v>
                </c:pt>
                <c:pt idx="20797">
                  <c:v>0</c:v>
                </c:pt>
                <c:pt idx="20798">
                  <c:v>0</c:v>
                </c:pt>
                <c:pt idx="20799">
                  <c:v>0</c:v>
                </c:pt>
                <c:pt idx="20800">
                  <c:v>0</c:v>
                </c:pt>
                <c:pt idx="20801">
                  <c:v>-0.248999999999966</c:v>
                </c:pt>
                <c:pt idx="20802">
                  <c:v>0</c:v>
                </c:pt>
                <c:pt idx="20803">
                  <c:v>-0.24800000000004699</c:v>
                </c:pt>
                <c:pt idx="20804">
                  <c:v>-0.37199999999995698</c:v>
                </c:pt>
                <c:pt idx="20805">
                  <c:v>-0.99300000000005095</c:v>
                </c:pt>
                <c:pt idx="20806">
                  <c:v>0</c:v>
                </c:pt>
                <c:pt idx="20807">
                  <c:v>0</c:v>
                </c:pt>
                <c:pt idx="20808">
                  <c:v>0</c:v>
                </c:pt>
                <c:pt idx="20809">
                  <c:v>-0.74500000000000399</c:v>
                </c:pt>
                <c:pt idx="20810">
                  <c:v>0</c:v>
                </c:pt>
                <c:pt idx="20811">
                  <c:v>0.37200000000001399</c:v>
                </c:pt>
                <c:pt idx="20812">
                  <c:v>0</c:v>
                </c:pt>
                <c:pt idx="20813">
                  <c:v>0.24799999999999001</c:v>
                </c:pt>
                <c:pt idx="20814">
                  <c:v>-0.24799999999999001</c:v>
                </c:pt>
                <c:pt idx="20815">
                  <c:v>0</c:v>
                </c:pt>
                <c:pt idx="20816">
                  <c:v>0</c:v>
                </c:pt>
                <c:pt idx="20817">
                  <c:v>0</c:v>
                </c:pt>
                <c:pt idx="20818">
                  <c:v>0</c:v>
                </c:pt>
                <c:pt idx="20819">
                  <c:v>0</c:v>
                </c:pt>
                <c:pt idx="20820">
                  <c:v>0.125</c:v>
                </c:pt>
                <c:pt idx="20821">
                  <c:v>1.2409999999999799</c:v>
                </c:pt>
                <c:pt idx="20822">
                  <c:v>0</c:v>
                </c:pt>
                <c:pt idx="20823">
                  <c:v>0</c:v>
                </c:pt>
                <c:pt idx="20824">
                  <c:v>0</c:v>
                </c:pt>
                <c:pt idx="20825">
                  <c:v>0</c:v>
                </c:pt>
                <c:pt idx="20826">
                  <c:v>0</c:v>
                </c:pt>
                <c:pt idx="20827">
                  <c:v>-0.49700000000001399</c:v>
                </c:pt>
                <c:pt idx="20828">
                  <c:v>0</c:v>
                </c:pt>
                <c:pt idx="20829">
                  <c:v>0.86900000000002797</c:v>
                </c:pt>
                <c:pt idx="20830">
                  <c:v>0</c:v>
                </c:pt>
                <c:pt idx="20831">
                  <c:v>-2.2340000000000302</c:v>
                </c:pt>
                <c:pt idx="20832">
                  <c:v>0</c:v>
                </c:pt>
                <c:pt idx="20833">
                  <c:v>0</c:v>
                </c:pt>
                <c:pt idx="20834">
                  <c:v>0</c:v>
                </c:pt>
                <c:pt idx="20835">
                  <c:v>0</c:v>
                </c:pt>
                <c:pt idx="20836">
                  <c:v>0.248999999999966</c:v>
                </c:pt>
                <c:pt idx="20837">
                  <c:v>0.49600000000003702</c:v>
                </c:pt>
                <c:pt idx="20838">
                  <c:v>0</c:v>
                </c:pt>
                <c:pt idx="20839">
                  <c:v>0</c:v>
                </c:pt>
                <c:pt idx="20840">
                  <c:v>0</c:v>
                </c:pt>
                <c:pt idx="20841">
                  <c:v>0.24799999999999001</c:v>
                </c:pt>
                <c:pt idx="20842">
                  <c:v>0</c:v>
                </c:pt>
                <c:pt idx="20843">
                  <c:v>0</c:v>
                </c:pt>
                <c:pt idx="20844">
                  <c:v>0</c:v>
                </c:pt>
                <c:pt idx="20845">
                  <c:v>0.62099999999998001</c:v>
                </c:pt>
                <c:pt idx="20846">
                  <c:v>0.37200000000001399</c:v>
                </c:pt>
                <c:pt idx="20847">
                  <c:v>0.49599999999998001</c:v>
                </c:pt>
                <c:pt idx="20848">
                  <c:v>0.125</c:v>
                </c:pt>
                <c:pt idx="20849">
                  <c:v>0</c:v>
                </c:pt>
                <c:pt idx="20850">
                  <c:v>-2.35899999999998</c:v>
                </c:pt>
                <c:pt idx="20851">
                  <c:v>0</c:v>
                </c:pt>
                <c:pt idx="20852">
                  <c:v>0</c:v>
                </c:pt>
                <c:pt idx="20853">
                  <c:v>0</c:v>
                </c:pt>
                <c:pt idx="20854">
                  <c:v>0</c:v>
                </c:pt>
                <c:pt idx="20855">
                  <c:v>0.74500000000000399</c:v>
                </c:pt>
                <c:pt idx="20856">
                  <c:v>0</c:v>
                </c:pt>
                <c:pt idx="20857">
                  <c:v>-0.86900000000002797</c:v>
                </c:pt>
                <c:pt idx="20858">
                  <c:v>0</c:v>
                </c:pt>
                <c:pt idx="20859">
                  <c:v>0.12400000000002299</c:v>
                </c:pt>
                <c:pt idx="20860">
                  <c:v>0</c:v>
                </c:pt>
                <c:pt idx="20861">
                  <c:v>0</c:v>
                </c:pt>
                <c:pt idx="20862">
                  <c:v>0</c:v>
                </c:pt>
                <c:pt idx="20863">
                  <c:v>0</c:v>
                </c:pt>
                <c:pt idx="20864">
                  <c:v>0</c:v>
                </c:pt>
                <c:pt idx="20865">
                  <c:v>-0.24900000000002301</c:v>
                </c:pt>
                <c:pt idx="20866">
                  <c:v>0</c:v>
                </c:pt>
                <c:pt idx="20867">
                  <c:v>0.49700000000001399</c:v>
                </c:pt>
                <c:pt idx="20868">
                  <c:v>1.4890000000000301</c:v>
                </c:pt>
                <c:pt idx="20869">
                  <c:v>0</c:v>
                </c:pt>
                <c:pt idx="20870">
                  <c:v>0</c:v>
                </c:pt>
                <c:pt idx="20871">
                  <c:v>0</c:v>
                </c:pt>
                <c:pt idx="20872">
                  <c:v>0</c:v>
                </c:pt>
                <c:pt idx="20873">
                  <c:v>0</c:v>
                </c:pt>
                <c:pt idx="20874">
                  <c:v>-1.11700000000001</c:v>
                </c:pt>
                <c:pt idx="20875">
                  <c:v>-0.49700000000001399</c:v>
                </c:pt>
                <c:pt idx="20876">
                  <c:v>0</c:v>
                </c:pt>
                <c:pt idx="20877">
                  <c:v>0.37299999999999001</c:v>
                </c:pt>
                <c:pt idx="20878">
                  <c:v>0</c:v>
                </c:pt>
                <c:pt idx="20879">
                  <c:v>0</c:v>
                </c:pt>
                <c:pt idx="20880">
                  <c:v>0</c:v>
                </c:pt>
                <c:pt idx="20881">
                  <c:v>0</c:v>
                </c:pt>
                <c:pt idx="20882">
                  <c:v>0</c:v>
                </c:pt>
                <c:pt idx="20883">
                  <c:v>0</c:v>
                </c:pt>
                <c:pt idx="20884">
                  <c:v>0</c:v>
                </c:pt>
                <c:pt idx="20885">
                  <c:v>0.37299999999999001</c:v>
                </c:pt>
                <c:pt idx="20886">
                  <c:v>0.74400000000002797</c:v>
                </c:pt>
                <c:pt idx="20887">
                  <c:v>0</c:v>
                </c:pt>
                <c:pt idx="20888">
                  <c:v>0</c:v>
                </c:pt>
                <c:pt idx="20889">
                  <c:v>0</c:v>
                </c:pt>
                <c:pt idx="20890">
                  <c:v>0.62099999999998001</c:v>
                </c:pt>
                <c:pt idx="20891">
                  <c:v>1.11700000000001</c:v>
                </c:pt>
                <c:pt idx="20892">
                  <c:v>-1.11700000000001</c:v>
                </c:pt>
                <c:pt idx="20893">
                  <c:v>-0.24799999999999001</c:v>
                </c:pt>
                <c:pt idx="20894">
                  <c:v>0</c:v>
                </c:pt>
                <c:pt idx="20895">
                  <c:v>-0.62100000000003697</c:v>
                </c:pt>
                <c:pt idx="20896">
                  <c:v>0</c:v>
                </c:pt>
                <c:pt idx="20897">
                  <c:v>0</c:v>
                </c:pt>
                <c:pt idx="20898">
                  <c:v>0</c:v>
                </c:pt>
                <c:pt idx="20899">
                  <c:v>-0.992999999999995</c:v>
                </c:pt>
                <c:pt idx="20900">
                  <c:v>0.37199999999995698</c:v>
                </c:pt>
                <c:pt idx="20901">
                  <c:v>0</c:v>
                </c:pt>
                <c:pt idx="20902">
                  <c:v>0</c:v>
                </c:pt>
                <c:pt idx="20903">
                  <c:v>0.62100000000003697</c:v>
                </c:pt>
                <c:pt idx="20904">
                  <c:v>-0.24799999999999001</c:v>
                </c:pt>
                <c:pt idx="20905">
                  <c:v>0</c:v>
                </c:pt>
                <c:pt idx="20906">
                  <c:v>0</c:v>
                </c:pt>
                <c:pt idx="20907">
                  <c:v>0</c:v>
                </c:pt>
                <c:pt idx="20908">
                  <c:v>0</c:v>
                </c:pt>
                <c:pt idx="20909">
                  <c:v>-0.86899999999997102</c:v>
                </c:pt>
                <c:pt idx="20910">
                  <c:v>0</c:v>
                </c:pt>
                <c:pt idx="20911">
                  <c:v>0.123999999999966</c:v>
                </c:pt>
                <c:pt idx="20912">
                  <c:v>0</c:v>
                </c:pt>
                <c:pt idx="20913">
                  <c:v>0</c:v>
                </c:pt>
                <c:pt idx="20914">
                  <c:v>0</c:v>
                </c:pt>
                <c:pt idx="20915">
                  <c:v>0</c:v>
                </c:pt>
                <c:pt idx="20916">
                  <c:v>0</c:v>
                </c:pt>
                <c:pt idx="20917">
                  <c:v>-0.74399999999997102</c:v>
                </c:pt>
                <c:pt idx="20918">
                  <c:v>-0.12400000000002299</c:v>
                </c:pt>
                <c:pt idx="20919">
                  <c:v>0.12400000000002299</c:v>
                </c:pt>
                <c:pt idx="20920">
                  <c:v>0.123999999999966</c:v>
                </c:pt>
                <c:pt idx="20921">
                  <c:v>0</c:v>
                </c:pt>
                <c:pt idx="20922">
                  <c:v>-1.49</c:v>
                </c:pt>
                <c:pt idx="20923">
                  <c:v>0</c:v>
                </c:pt>
                <c:pt idx="20924">
                  <c:v>0</c:v>
                </c:pt>
                <c:pt idx="20925">
                  <c:v>0</c:v>
                </c:pt>
                <c:pt idx="20926">
                  <c:v>1.11700000000001</c:v>
                </c:pt>
                <c:pt idx="20927">
                  <c:v>-0.62000000000000399</c:v>
                </c:pt>
                <c:pt idx="20928">
                  <c:v>0</c:v>
                </c:pt>
                <c:pt idx="20929">
                  <c:v>0</c:v>
                </c:pt>
                <c:pt idx="20930">
                  <c:v>0.62000000000000399</c:v>
                </c:pt>
                <c:pt idx="20931">
                  <c:v>0</c:v>
                </c:pt>
                <c:pt idx="20932">
                  <c:v>0</c:v>
                </c:pt>
                <c:pt idx="20933">
                  <c:v>0</c:v>
                </c:pt>
                <c:pt idx="20934">
                  <c:v>0</c:v>
                </c:pt>
                <c:pt idx="20935">
                  <c:v>-0.86900000000002797</c:v>
                </c:pt>
                <c:pt idx="20936">
                  <c:v>0</c:v>
                </c:pt>
                <c:pt idx="20937">
                  <c:v>0.62099999999998001</c:v>
                </c:pt>
                <c:pt idx="20938">
                  <c:v>1.61299999999999</c:v>
                </c:pt>
                <c:pt idx="20939">
                  <c:v>0</c:v>
                </c:pt>
                <c:pt idx="20940">
                  <c:v>-0.24799999999999001</c:v>
                </c:pt>
                <c:pt idx="20941">
                  <c:v>0</c:v>
                </c:pt>
                <c:pt idx="20942">
                  <c:v>0</c:v>
                </c:pt>
                <c:pt idx="20943">
                  <c:v>0</c:v>
                </c:pt>
                <c:pt idx="20944">
                  <c:v>0</c:v>
                </c:pt>
                <c:pt idx="20945">
                  <c:v>-0.37200000000001399</c:v>
                </c:pt>
                <c:pt idx="20946">
                  <c:v>-1.8620000000000201</c:v>
                </c:pt>
                <c:pt idx="20947">
                  <c:v>-50.389999999999901</c:v>
                </c:pt>
                <c:pt idx="20948">
                  <c:v>-27.056999999999999</c:v>
                </c:pt>
                <c:pt idx="20949">
                  <c:v>-1.2409999999999799</c:v>
                </c:pt>
                <c:pt idx="20950">
                  <c:v>0</c:v>
                </c:pt>
                <c:pt idx="20951">
                  <c:v>0</c:v>
                </c:pt>
                <c:pt idx="20952">
                  <c:v>0</c:v>
                </c:pt>
                <c:pt idx="20953">
                  <c:v>1.365</c:v>
                </c:pt>
                <c:pt idx="20954">
                  <c:v>0</c:v>
                </c:pt>
                <c:pt idx="20955">
                  <c:v>-1.365</c:v>
                </c:pt>
                <c:pt idx="20956">
                  <c:v>-0.248999999999966</c:v>
                </c:pt>
                <c:pt idx="20957">
                  <c:v>0</c:v>
                </c:pt>
                <c:pt idx="20958">
                  <c:v>-0.24800000000004699</c:v>
                </c:pt>
                <c:pt idx="20959">
                  <c:v>0</c:v>
                </c:pt>
                <c:pt idx="20960">
                  <c:v>0</c:v>
                </c:pt>
                <c:pt idx="20961">
                  <c:v>0</c:v>
                </c:pt>
                <c:pt idx="20962">
                  <c:v>-0.123999999999966</c:v>
                </c:pt>
                <c:pt idx="20963">
                  <c:v>-0.12400000000002299</c:v>
                </c:pt>
                <c:pt idx="20964">
                  <c:v>0</c:v>
                </c:pt>
                <c:pt idx="20965">
                  <c:v>0.49600000000003702</c:v>
                </c:pt>
                <c:pt idx="20966">
                  <c:v>0</c:v>
                </c:pt>
                <c:pt idx="20967">
                  <c:v>-0.49600000000003702</c:v>
                </c:pt>
                <c:pt idx="20968">
                  <c:v>0</c:v>
                </c:pt>
                <c:pt idx="20969">
                  <c:v>0</c:v>
                </c:pt>
                <c:pt idx="20970">
                  <c:v>0</c:v>
                </c:pt>
                <c:pt idx="20971">
                  <c:v>-0.24799999999999001</c:v>
                </c:pt>
                <c:pt idx="20972">
                  <c:v>0.24799999999999001</c:v>
                </c:pt>
                <c:pt idx="20973">
                  <c:v>0.24799999999999001</c:v>
                </c:pt>
                <c:pt idx="20974">
                  <c:v>0</c:v>
                </c:pt>
                <c:pt idx="20975">
                  <c:v>-0.24799999999999001</c:v>
                </c:pt>
                <c:pt idx="20976">
                  <c:v>0</c:v>
                </c:pt>
                <c:pt idx="20977">
                  <c:v>0</c:v>
                </c:pt>
                <c:pt idx="20978">
                  <c:v>0</c:v>
                </c:pt>
                <c:pt idx="20979">
                  <c:v>0</c:v>
                </c:pt>
                <c:pt idx="20980">
                  <c:v>0</c:v>
                </c:pt>
                <c:pt idx="20981">
                  <c:v>0.86899999999997102</c:v>
                </c:pt>
                <c:pt idx="20982">
                  <c:v>-1.6139999999999699</c:v>
                </c:pt>
                <c:pt idx="20983">
                  <c:v>-3.7230000000000101</c:v>
                </c:pt>
                <c:pt idx="20984">
                  <c:v>0</c:v>
                </c:pt>
                <c:pt idx="20985">
                  <c:v>4.7160000000000002</c:v>
                </c:pt>
                <c:pt idx="20986">
                  <c:v>0</c:v>
                </c:pt>
                <c:pt idx="20987">
                  <c:v>0</c:v>
                </c:pt>
                <c:pt idx="20988">
                  <c:v>0</c:v>
                </c:pt>
                <c:pt idx="20989">
                  <c:v>0.49699999999995698</c:v>
                </c:pt>
                <c:pt idx="20990">
                  <c:v>0</c:v>
                </c:pt>
                <c:pt idx="20991">
                  <c:v>-0.123999999999966</c:v>
                </c:pt>
                <c:pt idx="20992">
                  <c:v>-0.125</c:v>
                </c:pt>
                <c:pt idx="20993">
                  <c:v>-0.37200000000001399</c:v>
                </c:pt>
                <c:pt idx="20994">
                  <c:v>-2.9789999999999801</c:v>
                </c:pt>
                <c:pt idx="20995">
                  <c:v>0</c:v>
                </c:pt>
                <c:pt idx="20996">
                  <c:v>0</c:v>
                </c:pt>
                <c:pt idx="20997">
                  <c:v>0</c:v>
                </c:pt>
                <c:pt idx="20998">
                  <c:v>0</c:v>
                </c:pt>
                <c:pt idx="20999">
                  <c:v>0.62000000000000399</c:v>
                </c:pt>
                <c:pt idx="21000">
                  <c:v>0</c:v>
                </c:pt>
                <c:pt idx="21001">
                  <c:v>-0.49600000000003702</c:v>
                </c:pt>
                <c:pt idx="21002">
                  <c:v>0</c:v>
                </c:pt>
                <c:pt idx="21003">
                  <c:v>0.49600000000003702</c:v>
                </c:pt>
                <c:pt idx="21004">
                  <c:v>0</c:v>
                </c:pt>
                <c:pt idx="21005">
                  <c:v>0</c:v>
                </c:pt>
                <c:pt idx="21006">
                  <c:v>0</c:v>
                </c:pt>
                <c:pt idx="21007">
                  <c:v>0.12400000000002299</c:v>
                </c:pt>
                <c:pt idx="21008">
                  <c:v>0</c:v>
                </c:pt>
                <c:pt idx="21009">
                  <c:v>0.992999999999995</c:v>
                </c:pt>
                <c:pt idx="21010">
                  <c:v>0.24799999999999001</c:v>
                </c:pt>
                <c:pt idx="21011">
                  <c:v>0</c:v>
                </c:pt>
                <c:pt idx="21012">
                  <c:v>0.74500000000000399</c:v>
                </c:pt>
                <c:pt idx="21013">
                  <c:v>0</c:v>
                </c:pt>
                <c:pt idx="21014">
                  <c:v>0</c:v>
                </c:pt>
                <c:pt idx="21015">
                  <c:v>0</c:v>
                </c:pt>
                <c:pt idx="21016">
                  <c:v>0.12400000000002299</c:v>
                </c:pt>
                <c:pt idx="21017">
                  <c:v>0</c:v>
                </c:pt>
                <c:pt idx="21018">
                  <c:v>-1.2409999999999799</c:v>
                </c:pt>
                <c:pt idx="21019">
                  <c:v>-0.24800000000004699</c:v>
                </c:pt>
                <c:pt idx="21020">
                  <c:v>0</c:v>
                </c:pt>
                <c:pt idx="21021">
                  <c:v>0</c:v>
                </c:pt>
                <c:pt idx="21022">
                  <c:v>0</c:v>
                </c:pt>
                <c:pt idx="21023">
                  <c:v>0</c:v>
                </c:pt>
                <c:pt idx="21024">
                  <c:v>0</c:v>
                </c:pt>
                <c:pt idx="21025">
                  <c:v>0.248999999999966</c:v>
                </c:pt>
                <c:pt idx="21026">
                  <c:v>0</c:v>
                </c:pt>
                <c:pt idx="21027">
                  <c:v>0.62000000000000399</c:v>
                </c:pt>
                <c:pt idx="21028">
                  <c:v>-1.11699999999996</c:v>
                </c:pt>
                <c:pt idx="21029">
                  <c:v>0</c:v>
                </c:pt>
                <c:pt idx="21030">
                  <c:v>0</c:v>
                </c:pt>
                <c:pt idx="21031">
                  <c:v>0</c:v>
                </c:pt>
                <c:pt idx="21032">
                  <c:v>0</c:v>
                </c:pt>
                <c:pt idx="21033">
                  <c:v>0</c:v>
                </c:pt>
                <c:pt idx="21034">
                  <c:v>-0.49699999999995698</c:v>
                </c:pt>
                <c:pt idx="21035">
                  <c:v>0</c:v>
                </c:pt>
                <c:pt idx="21036">
                  <c:v>0</c:v>
                </c:pt>
                <c:pt idx="21037">
                  <c:v>1.11699999999996</c:v>
                </c:pt>
                <c:pt idx="21038">
                  <c:v>0.62100000000003697</c:v>
                </c:pt>
                <c:pt idx="21039">
                  <c:v>0</c:v>
                </c:pt>
                <c:pt idx="21040">
                  <c:v>0</c:v>
                </c:pt>
                <c:pt idx="21041">
                  <c:v>0</c:v>
                </c:pt>
                <c:pt idx="21042">
                  <c:v>0</c:v>
                </c:pt>
                <c:pt idx="21043">
                  <c:v>0.49600000000003702</c:v>
                </c:pt>
                <c:pt idx="21044">
                  <c:v>0</c:v>
                </c:pt>
                <c:pt idx="21045">
                  <c:v>0</c:v>
                </c:pt>
                <c:pt idx="21046">
                  <c:v>51.010999999999903</c:v>
                </c:pt>
                <c:pt idx="21047">
                  <c:v>0</c:v>
                </c:pt>
                <c:pt idx="21048">
                  <c:v>-39.964999999999897</c:v>
                </c:pt>
                <c:pt idx="21049">
                  <c:v>0</c:v>
                </c:pt>
                <c:pt idx="21050">
                  <c:v>0</c:v>
                </c:pt>
                <c:pt idx="21051">
                  <c:v>0</c:v>
                </c:pt>
                <c:pt idx="21052">
                  <c:v>0</c:v>
                </c:pt>
                <c:pt idx="21053">
                  <c:v>-1.365</c:v>
                </c:pt>
                <c:pt idx="21054">
                  <c:v>0</c:v>
                </c:pt>
                <c:pt idx="21055">
                  <c:v>0.992999999999995</c:v>
                </c:pt>
                <c:pt idx="21056">
                  <c:v>0.37200000000001399</c:v>
                </c:pt>
                <c:pt idx="21057">
                  <c:v>-0.24799999999999001</c:v>
                </c:pt>
                <c:pt idx="21058">
                  <c:v>0</c:v>
                </c:pt>
                <c:pt idx="21059">
                  <c:v>0</c:v>
                </c:pt>
                <c:pt idx="21060">
                  <c:v>0</c:v>
                </c:pt>
                <c:pt idx="21061">
                  <c:v>0.49599999999998001</c:v>
                </c:pt>
                <c:pt idx="21062">
                  <c:v>-0.49599999999998001</c:v>
                </c:pt>
                <c:pt idx="21063">
                  <c:v>-0.24799999999999001</c:v>
                </c:pt>
                <c:pt idx="21064">
                  <c:v>0</c:v>
                </c:pt>
                <c:pt idx="21065">
                  <c:v>0</c:v>
                </c:pt>
                <c:pt idx="21066">
                  <c:v>-0.12400000000002299</c:v>
                </c:pt>
                <c:pt idx="21067">
                  <c:v>0</c:v>
                </c:pt>
                <c:pt idx="21068">
                  <c:v>0</c:v>
                </c:pt>
                <c:pt idx="21069">
                  <c:v>0</c:v>
                </c:pt>
                <c:pt idx="21070">
                  <c:v>0</c:v>
                </c:pt>
                <c:pt idx="21071">
                  <c:v>-0.74500000000000399</c:v>
                </c:pt>
                <c:pt idx="21072">
                  <c:v>-0.123999999999966</c:v>
                </c:pt>
                <c:pt idx="21073">
                  <c:v>0.123999999999966</c:v>
                </c:pt>
                <c:pt idx="21074">
                  <c:v>-0.123999999999966</c:v>
                </c:pt>
                <c:pt idx="21075">
                  <c:v>-0.49600000000003702</c:v>
                </c:pt>
                <c:pt idx="21076">
                  <c:v>0</c:v>
                </c:pt>
                <c:pt idx="21077">
                  <c:v>0</c:v>
                </c:pt>
                <c:pt idx="21078">
                  <c:v>0</c:v>
                </c:pt>
                <c:pt idx="21079">
                  <c:v>-0.37200000000001399</c:v>
                </c:pt>
                <c:pt idx="21080">
                  <c:v>0</c:v>
                </c:pt>
                <c:pt idx="21081">
                  <c:v>0.86899999999997102</c:v>
                </c:pt>
                <c:pt idx="21082">
                  <c:v>1.61299999999999</c:v>
                </c:pt>
                <c:pt idx="21083">
                  <c:v>0</c:v>
                </c:pt>
                <c:pt idx="21084">
                  <c:v>-1.9849999999999499</c:v>
                </c:pt>
                <c:pt idx="21085">
                  <c:v>0</c:v>
                </c:pt>
                <c:pt idx="21086">
                  <c:v>0</c:v>
                </c:pt>
                <c:pt idx="21087">
                  <c:v>0</c:v>
                </c:pt>
                <c:pt idx="21088">
                  <c:v>-0.37200000000001399</c:v>
                </c:pt>
                <c:pt idx="21089">
                  <c:v>-0.992999999999995</c:v>
                </c:pt>
                <c:pt idx="21090">
                  <c:v>0</c:v>
                </c:pt>
                <c:pt idx="21091">
                  <c:v>-0.24900000000002301</c:v>
                </c:pt>
                <c:pt idx="21092">
                  <c:v>0.37300000000004702</c:v>
                </c:pt>
                <c:pt idx="21093">
                  <c:v>-0.37300000000004702</c:v>
                </c:pt>
                <c:pt idx="21094">
                  <c:v>0</c:v>
                </c:pt>
                <c:pt idx="21095">
                  <c:v>0</c:v>
                </c:pt>
                <c:pt idx="21096">
                  <c:v>0</c:v>
                </c:pt>
                <c:pt idx="21097">
                  <c:v>0</c:v>
                </c:pt>
                <c:pt idx="21098">
                  <c:v>0</c:v>
                </c:pt>
                <c:pt idx="21099">
                  <c:v>0.248999999999966</c:v>
                </c:pt>
                <c:pt idx="21100">
                  <c:v>0.37200000000001399</c:v>
                </c:pt>
                <c:pt idx="21101">
                  <c:v>0</c:v>
                </c:pt>
                <c:pt idx="21102">
                  <c:v>-0.37200000000001399</c:v>
                </c:pt>
                <c:pt idx="21103">
                  <c:v>0</c:v>
                </c:pt>
                <c:pt idx="21104">
                  <c:v>0</c:v>
                </c:pt>
                <c:pt idx="21105">
                  <c:v>0</c:v>
                </c:pt>
                <c:pt idx="21106">
                  <c:v>-0.12400000000002299</c:v>
                </c:pt>
                <c:pt idx="21107">
                  <c:v>0</c:v>
                </c:pt>
                <c:pt idx="21108">
                  <c:v>1.11700000000001</c:v>
                </c:pt>
                <c:pt idx="21109">
                  <c:v>0</c:v>
                </c:pt>
                <c:pt idx="21110">
                  <c:v>-0.37200000000001399</c:v>
                </c:pt>
                <c:pt idx="21111">
                  <c:v>-0.992999999999995</c:v>
                </c:pt>
                <c:pt idx="21112">
                  <c:v>0</c:v>
                </c:pt>
                <c:pt idx="21113">
                  <c:v>0</c:v>
                </c:pt>
                <c:pt idx="21114">
                  <c:v>0</c:v>
                </c:pt>
                <c:pt idx="21115">
                  <c:v>0</c:v>
                </c:pt>
                <c:pt idx="21116">
                  <c:v>0</c:v>
                </c:pt>
                <c:pt idx="21117">
                  <c:v>-0.24799999999999001</c:v>
                </c:pt>
                <c:pt idx="21118">
                  <c:v>0</c:v>
                </c:pt>
                <c:pt idx="21119">
                  <c:v>-0.24799999999999001</c:v>
                </c:pt>
                <c:pt idx="21120">
                  <c:v>0</c:v>
                </c:pt>
                <c:pt idx="21121">
                  <c:v>0</c:v>
                </c:pt>
                <c:pt idx="21122">
                  <c:v>0</c:v>
                </c:pt>
                <c:pt idx="21123">
                  <c:v>0</c:v>
                </c:pt>
                <c:pt idx="21124">
                  <c:v>0.37200000000001399</c:v>
                </c:pt>
                <c:pt idx="21125">
                  <c:v>0.74500000000000399</c:v>
                </c:pt>
                <c:pt idx="21126">
                  <c:v>0</c:v>
                </c:pt>
                <c:pt idx="21127">
                  <c:v>-0.86900000000002797</c:v>
                </c:pt>
                <c:pt idx="21128">
                  <c:v>0</c:v>
                </c:pt>
                <c:pt idx="21129">
                  <c:v>1.3660000000000401</c:v>
                </c:pt>
                <c:pt idx="21130">
                  <c:v>0</c:v>
                </c:pt>
                <c:pt idx="21131">
                  <c:v>0</c:v>
                </c:pt>
                <c:pt idx="21132">
                  <c:v>0</c:v>
                </c:pt>
                <c:pt idx="21133">
                  <c:v>0.24799999999999001</c:v>
                </c:pt>
                <c:pt idx="21134">
                  <c:v>0</c:v>
                </c:pt>
                <c:pt idx="21135">
                  <c:v>-0.62000000000000399</c:v>
                </c:pt>
                <c:pt idx="21136">
                  <c:v>-0.24799999999999001</c:v>
                </c:pt>
                <c:pt idx="21137">
                  <c:v>-0.86899999999997102</c:v>
                </c:pt>
                <c:pt idx="21138">
                  <c:v>-0.74500000000000399</c:v>
                </c:pt>
                <c:pt idx="21139">
                  <c:v>0</c:v>
                </c:pt>
                <c:pt idx="21140">
                  <c:v>0</c:v>
                </c:pt>
                <c:pt idx="21141">
                  <c:v>0</c:v>
                </c:pt>
                <c:pt idx="21142">
                  <c:v>0</c:v>
                </c:pt>
                <c:pt idx="21143">
                  <c:v>0.49600000000003702</c:v>
                </c:pt>
                <c:pt idx="21144">
                  <c:v>0</c:v>
                </c:pt>
                <c:pt idx="21145">
                  <c:v>-0.12400000000002299</c:v>
                </c:pt>
                <c:pt idx="21146">
                  <c:v>0</c:v>
                </c:pt>
                <c:pt idx="21147">
                  <c:v>0.74500000000000399</c:v>
                </c:pt>
                <c:pt idx="21148">
                  <c:v>0</c:v>
                </c:pt>
                <c:pt idx="21149">
                  <c:v>0</c:v>
                </c:pt>
                <c:pt idx="21150">
                  <c:v>0</c:v>
                </c:pt>
                <c:pt idx="21151">
                  <c:v>0</c:v>
                </c:pt>
                <c:pt idx="21152">
                  <c:v>2.3580000000000001</c:v>
                </c:pt>
                <c:pt idx="21153">
                  <c:v>0</c:v>
                </c:pt>
                <c:pt idx="21154">
                  <c:v>-0.62000000000000399</c:v>
                </c:pt>
                <c:pt idx="21155">
                  <c:v>-0.37199999999995698</c:v>
                </c:pt>
                <c:pt idx="21156">
                  <c:v>0</c:v>
                </c:pt>
                <c:pt idx="21157">
                  <c:v>0</c:v>
                </c:pt>
                <c:pt idx="21158">
                  <c:v>0</c:v>
                </c:pt>
                <c:pt idx="21159">
                  <c:v>0</c:v>
                </c:pt>
                <c:pt idx="21160">
                  <c:v>-0.99199999999996102</c:v>
                </c:pt>
                <c:pt idx="21161">
                  <c:v>-1.6140000000000301</c:v>
                </c:pt>
                <c:pt idx="21162">
                  <c:v>0</c:v>
                </c:pt>
                <c:pt idx="21163">
                  <c:v>0</c:v>
                </c:pt>
                <c:pt idx="21164">
                  <c:v>0.62099999999998001</c:v>
                </c:pt>
                <c:pt idx="21165">
                  <c:v>0.24800000000004699</c:v>
                </c:pt>
                <c:pt idx="21166">
                  <c:v>0</c:v>
                </c:pt>
                <c:pt idx="21167">
                  <c:v>0</c:v>
                </c:pt>
                <c:pt idx="21168">
                  <c:v>0</c:v>
                </c:pt>
                <c:pt idx="21169">
                  <c:v>0</c:v>
                </c:pt>
                <c:pt idx="21170">
                  <c:v>0</c:v>
                </c:pt>
                <c:pt idx="21171">
                  <c:v>-0.24799999999999001</c:v>
                </c:pt>
                <c:pt idx="21172">
                  <c:v>1.4890000000000301</c:v>
                </c:pt>
                <c:pt idx="21173">
                  <c:v>-1.4890000000000301</c:v>
                </c:pt>
                <c:pt idx="21174">
                  <c:v>0.37200000000001399</c:v>
                </c:pt>
                <c:pt idx="21175">
                  <c:v>0</c:v>
                </c:pt>
                <c:pt idx="21176">
                  <c:v>0</c:v>
                </c:pt>
                <c:pt idx="21177">
                  <c:v>0</c:v>
                </c:pt>
                <c:pt idx="21178">
                  <c:v>0.123999999999966</c:v>
                </c:pt>
                <c:pt idx="21179">
                  <c:v>0.37200000000001399</c:v>
                </c:pt>
                <c:pt idx="21180">
                  <c:v>0</c:v>
                </c:pt>
                <c:pt idx="21181">
                  <c:v>0.86900000000002797</c:v>
                </c:pt>
                <c:pt idx="21182">
                  <c:v>-0.99300000000005095</c:v>
                </c:pt>
                <c:pt idx="21183">
                  <c:v>1.2410000000000401</c:v>
                </c:pt>
                <c:pt idx="21184">
                  <c:v>0</c:v>
                </c:pt>
                <c:pt idx="21185">
                  <c:v>0</c:v>
                </c:pt>
                <c:pt idx="21186">
                  <c:v>0</c:v>
                </c:pt>
                <c:pt idx="21187">
                  <c:v>0</c:v>
                </c:pt>
                <c:pt idx="21188">
                  <c:v>0.24800000000004699</c:v>
                </c:pt>
                <c:pt idx="21189">
                  <c:v>1.36499999999995</c:v>
                </c:pt>
                <c:pt idx="21190">
                  <c:v>0.12400000000002299</c:v>
                </c:pt>
                <c:pt idx="21191">
                  <c:v>-0.12400000000002299</c:v>
                </c:pt>
                <c:pt idx="21192">
                  <c:v>0</c:v>
                </c:pt>
                <c:pt idx="21193">
                  <c:v>0</c:v>
                </c:pt>
                <c:pt idx="21194">
                  <c:v>0</c:v>
                </c:pt>
                <c:pt idx="21195">
                  <c:v>0</c:v>
                </c:pt>
                <c:pt idx="21196">
                  <c:v>-0.86899999999997102</c:v>
                </c:pt>
                <c:pt idx="21197">
                  <c:v>-4.3439999999999896</c:v>
                </c:pt>
                <c:pt idx="21198">
                  <c:v>-43.44</c:v>
                </c:pt>
                <c:pt idx="21199">
                  <c:v>0</c:v>
                </c:pt>
                <c:pt idx="21200">
                  <c:v>47.535999999999902</c:v>
                </c:pt>
                <c:pt idx="21201">
                  <c:v>2.7300000000000102</c:v>
                </c:pt>
                <c:pt idx="21202">
                  <c:v>0</c:v>
                </c:pt>
                <c:pt idx="21203">
                  <c:v>0</c:v>
                </c:pt>
                <c:pt idx="21204">
                  <c:v>0</c:v>
                </c:pt>
                <c:pt idx="21205">
                  <c:v>0</c:v>
                </c:pt>
                <c:pt idx="21206">
                  <c:v>-0.123999999999966</c:v>
                </c:pt>
                <c:pt idx="21207">
                  <c:v>-0.37200000000001399</c:v>
                </c:pt>
                <c:pt idx="21208">
                  <c:v>-0.62099999999998001</c:v>
                </c:pt>
                <c:pt idx="21209">
                  <c:v>0</c:v>
                </c:pt>
                <c:pt idx="21210">
                  <c:v>-0.62100000000003697</c:v>
                </c:pt>
                <c:pt idx="21211">
                  <c:v>0</c:v>
                </c:pt>
                <c:pt idx="21212">
                  <c:v>0</c:v>
                </c:pt>
                <c:pt idx="21213">
                  <c:v>0</c:v>
                </c:pt>
                <c:pt idx="21214">
                  <c:v>0</c:v>
                </c:pt>
                <c:pt idx="21215">
                  <c:v>-1.11699999999996</c:v>
                </c:pt>
                <c:pt idx="21216">
                  <c:v>-2.4820000000000202</c:v>
                </c:pt>
                <c:pt idx="21217">
                  <c:v>-72.11</c:v>
                </c:pt>
                <c:pt idx="21218">
                  <c:v>-7.1989999999999501</c:v>
                </c:pt>
                <c:pt idx="21219">
                  <c:v>0</c:v>
                </c:pt>
                <c:pt idx="21220">
                  <c:v>0</c:v>
                </c:pt>
                <c:pt idx="21221">
                  <c:v>0</c:v>
                </c:pt>
                <c:pt idx="21222">
                  <c:v>0</c:v>
                </c:pt>
                <c:pt idx="21223">
                  <c:v>1.2409999999999799</c:v>
                </c:pt>
                <c:pt idx="21224">
                  <c:v>0.49599999999998001</c:v>
                </c:pt>
                <c:pt idx="21225">
                  <c:v>-0.24799999999999001</c:v>
                </c:pt>
                <c:pt idx="21226">
                  <c:v>0.12400000000002299</c:v>
                </c:pt>
                <c:pt idx="21227">
                  <c:v>-0.12400000000002299</c:v>
                </c:pt>
                <c:pt idx="21228">
                  <c:v>-0.74399999999997102</c:v>
                </c:pt>
                <c:pt idx="21229">
                  <c:v>0</c:v>
                </c:pt>
                <c:pt idx="21230">
                  <c:v>0</c:v>
                </c:pt>
                <c:pt idx="21231">
                  <c:v>0</c:v>
                </c:pt>
                <c:pt idx="21232">
                  <c:v>1.6139999999999699</c:v>
                </c:pt>
                <c:pt idx="21233">
                  <c:v>0</c:v>
                </c:pt>
                <c:pt idx="21234">
                  <c:v>0</c:v>
                </c:pt>
                <c:pt idx="21235">
                  <c:v>-0.86900000000002797</c:v>
                </c:pt>
                <c:pt idx="21236">
                  <c:v>0</c:v>
                </c:pt>
                <c:pt idx="21237">
                  <c:v>-0.24799999999999001</c:v>
                </c:pt>
                <c:pt idx="21238">
                  <c:v>0</c:v>
                </c:pt>
                <c:pt idx="21239">
                  <c:v>0</c:v>
                </c:pt>
                <c:pt idx="21240">
                  <c:v>0</c:v>
                </c:pt>
                <c:pt idx="21241">
                  <c:v>0</c:v>
                </c:pt>
                <c:pt idx="21242">
                  <c:v>-0.24800000000004699</c:v>
                </c:pt>
                <c:pt idx="21243">
                  <c:v>0</c:v>
                </c:pt>
                <c:pt idx="21244">
                  <c:v>-0.125</c:v>
                </c:pt>
                <c:pt idx="21245">
                  <c:v>-0.123999999999966</c:v>
                </c:pt>
                <c:pt idx="21246">
                  <c:v>0</c:v>
                </c:pt>
                <c:pt idx="21247">
                  <c:v>0</c:v>
                </c:pt>
                <c:pt idx="21248">
                  <c:v>0</c:v>
                </c:pt>
                <c:pt idx="21249">
                  <c:v>0</c:v>
                </c:pt>
                <c:pt idx="21250">
                  <c:v>1.11700000000001</c:v>
                </c:pt>
                <c:pt idx="21251">
                  <c:v>0</c:v>
                </c:pt>
                <c:pt idx="21252">
                  <c:v>-0.86900000000002797</c:v>
                </c:pt>
                <c:pt idx="21253">
                  <c:v>0</c:v>
                </c:pt>
                <c:pt idx="21254">
                  <c:v>0</c:v>
                </c:pt>
                <c:pt idx="21255">
                  <c:v>-0.123999999999966</c:v>
                </c:pt>
                <c:pt idx="21256">
                  <c:v>0</c:v>
                </c:pt>
                <c:pt idx="21257">
                  <c:v>0</c:v>
                </c:pt>
                <c:pt idx="21258">
                  <c:v>0</c:v>
                </c:pt>
                <c:pt idx="21259">
                  <c:v>0.37299999999999001</c:v>
                </c:pt>
                <c:pt idx="21260">
                  <c:v>0</c:v>
                </c:pt>
                <c:pt idx="21261">
                  <c:v>0</c:v>
                </c:pt>
                <c:pt idx="21262">
                  <c:v>-0.12400000000002299</c:v>
                </c:pt>
                <c:pt idx="21263">
                  <c:v>0.37200000000001399</c:v>
                </c:pt>
                <c:pt idx="21264">
                  <c:v>-0.86899999999997102</c:v>
                </c:pt>
                <c:pt idx="21265">
                  <c:v>0</c:v>
                </c:pt>
                <c:pt idx="21266">
                  <c:v>0</c:v>
                </c:pt>
                <c:pt idx="21267">
                  <c:v>0</c:v>
                </c:pt>
                <c:pt idx="21268">
                  <c:v>0.37200000000001399</c:v>
                </c:pt>
                <c:pt idx="21269">
                  <c:v>0.62099999999998001</c:v>
                </c:pt>
                <c:pt idx="21270">
                  <c:v>-0.62099999999998001</c:v>
                </c:pt>
                <c:pt idx="21271">
                  <c:v>0.62099999999998001</c:v>
                </c:pt>
                <c:pt idx="21272">
                  <c:v>0.37200000000001399</c:v>
                </c:pt>
                <c:pt idx="21273">
                  <c:v>0</c:v>
                </c:pt>
                <c:pt idx="21274">
                  <c:v>0</c:v>
                </c:pt>
                <c:pt idx="21275">
                  <c:v>0</c:v>
                </c:pt>
                <c:pt idx="21276">
                  <c:v>0</c:v>
                </c:pt>
                <c:pt idx="21277">
                  <c:v>0</c:v>
                </c:pt>
                <c:pt idx="21278">
                  <c:v>-3.7239999999999802</c:v>
                </c:pt>
                <c:pt idx="21279">
                  <c:v>0</c:v>
                </c:pt>
                <c:pt idx="21280">
                  <c:v>0.37299999999999001</c:v>
                </c:pt>
                <c:pt idx="21281">
                  <c:v>1.4889999999999699</c:v>
                </c:pt>
                <c:pt idx="21282">
                  <c:v>0</c:v>
                </c:pt>
                <c:pt idx="21283">
                  <c:v>0</c:v>
                </c:pt>
                <c:pt idx="21284">
                  <c:v>0</c:v>
                </c:pt>
                <c:pt idx="21285">
                  <c:v>0</c:v>
                </c:pt>
                <c:pt idx="21286">
                  <c:v>-0.74400000000002797</c:v>
                </c:pt>
                <c:pt idx="21287">
                  <c:v>-0.12400000000002299</c:v>
                </c:pt>
                <c:pt idx="21288">
                  <c:v>0</c:v>
                </c:pt>
                <c:pt idx="21289">
                  <c:v>0.86800000000005095</c:v>
                </c:pt>
                <c:pt idx="21290">
                  <c:v>0</c:v>
                </c:pt>
                <c:pt idx="21291">
                  <c:v>0</c:v>
                </c:pt>
                <c:pt idx="21292">
                  <c:v>0</c:v>
                </c:pt>
                <c:pt idx="21293">
                  <c:v>0</c:v>
                </c:pt>
                <c:pt idx="21294">
                  <c:v>0</c:v>
                </c:pt>
                <c:pt idx="21295">
                  <c:v>0.86899999999997102</c:v>
                </c:pt>
                <c:pt idx="21296">
                  <c:v>-0.125</c:v>
                </c:pt>
                <c:pt idx="21297">
                  <c:v>0</c:v>
                </c:pt>
                <c:pt idx="21298">
                  <c:v>0</c:v>
                </c:pt>
                <c:pt idx="21299">
                  <c:v>-0.62000000000000399</c:v>
                </c:pt>
                <c:pt idx="21300">
                  <c:v>0.992999999999995</c:v>
                </c:pt>
                <c:pt idx="21301">
                  <c:v>0</c:v>
                </c:pt>
                <c:pt idx="21302">
                  <c:v>0</c:v>
                </c:pt>
                <c:pt idx="21303">
                  <c:v>0</c:v>
                </c:pt>
                <c:pt idx="21304">
                  <c:v>-0.62000000000000399</c:v>
                </c:pt>
                <c:pt idx="21305">
                  <c:v>-0.24900000000002301</c:v>
                </c:pt>
                <c:pt idx="21306">
                  <c:v>0</c:v>
                </c:pt>
                <c:pt idx="21307">
                  <c:v>0.49700000000001399</c:v>
                </c:pt>
                <c:pt idx="21308">
                  <c:v>0</c:v>
                </c:pt>
                <c:pt idx="21309">
                  <c:v>0.37200000000001399</c:v>
                </c:pt>
                <c:pt idx="21310">
                  <c:v>0</c:v>
                </c:pt>
                <c:pt idx="21311">
                  <c:v>0</c:v>
                </c:pt>
                <c:pt idx="21312">
                  <c:v>0</c:v>
                </c:pt>
                <c:pt idx="21313">
                  <c:v>-0.62100000000003697</c:v>
                </c:pt>
                <c:pt idx="21314">
                  <c:v>1.24200000000001</c:v>
                </c:pt>
                <c:pt idx="21315">
                  <c:v>0.49599999999998001</c:v>
                </c:pt>
                <c:pt idx="21316">
                  <c:v>0</c:v>
                </c:pt>
                <c:pt idx="21317">
                  <c:v>-0.992999999999995</c:v>
                </c:pt>
                <c:pt idx="21318">
                  <c:v>0</c:v>
                </c:pt>
                <c:pt idx="21319">
                  <c:v>0</c:v>
                </c:pt>
                <c:pt idx="21320">
                  <c:v>0</c:v>
                </c:pt>
                <c:pt idx="21321">
                  <c:v>0</c:v>
                </c:pt>
                <c:pt idx="21322">
                  <c:v>-3.3509999999999902</c:v>
                </c:pt>
                <c:pt idx="21323">
                  <c:v>0</c:v>
                </c:pt>
                <c:pt idx="21324">
                  <c:v>1.365</c:v>
                </c:pt>
                <c:pt idx="21325">
                  <c:v>0</c:v>
                </c:pt>
                <c:pt idx="21326">
                  <c:v>-2.6070000000000202</c:v>
                </c:pt>
                <c:pt idx="21327">
                  <c:v>0</c:v>
                </c:pt>
                <c:pt idx="21328">
                  <c:v>0</c:v>
                </c:pt>
                <c:pt idx="21329">
                  <c:v>0</c:v>
                </c:pt>
                <c:pt idx="21330">
                  <c:v>0</c:v>
                </c:pt>
                <c:pt idx="21331">
                  <c:v>-1.61299999999999</c:v>
                </c:pt>
                <c:pt idx="21332">
                  <c:v>-0.248999999999966</c:v>
                </c:pt>
                <c:pt idx="21333">
                  <c:v>0</c:v>
                </c:pt>
                <c:pt idx="21334">
                  <c:v>1.6139999999999699</c:v>
                </c:pt>
                <c:pt idx="21335">
                  <c:v>0.37200000000001399</c:v>
                </c:pt>
                <c:pt idx="21336">
                  <c:v>-0.37200000000001399</c:v>
                </c:pt>
                <c:pt idx="21337">
                  <c:v>0</c:v>
                </c:pt>
                <c:pt idx="21338">
                  <c:v>0</c:v>
                </c:pt>
                <c:pt idx="21339">
                  <c:v>0</c:v>
                </c:pt>
                <c:pt idx="21340">
                  <c:v>1.48199999999997</c:v>
                </c:pt>
                <c:pt idx="21341">
                  <c:v>0</c:v>
                </c:pt>
                <c:pt idx="21342">
                  <c:v>0.24800000000004699</c:v>
                </c:pt>
                <c:pt idx="21343">
                  <c:v>0</c:v>
                </c:pt>
                <c:pt idx="21344">
                  <c:v>0.49699999999995698</c:v>
                </c:pt>
                <c:pt idx="21345">
                  <c:v>0</c:v>
                </c:pt>
                <c:pt idx="21346">
                  <c:v>0</c:v>
                </c:pt>
                <c:pt idx="21347">
                  <c:v>0</c:v>
                </c:pt>
                <c:pt idx="21348">
                  <c:v>0</c:v>
                </c:pt>
                <c:pt idx="21349">
                  <c:v>0.37199999999995698</c:v>
                </c:pt>
                <c:pt idx="21350">
                  <c:v>0</c:v>
                </c:pt>
                <c:pt idx="21351">
                  <c:v>-0.74500000000000399</c:v>
                </c:pt>
                <c:pt idx="21352">
                  <c:v>0</c:v>
                </c:pt>
                <c:pt idx="21353">
                  <c:v>0.24900000000002301</c:v>
                </c:pt>
                <c:pt idx="21354">
                  <c:v>0</c:v>
                </c:pt>
                <c:pt idx="21355">
                  <c:v>0</c:v>
                </c:pt>
                <c:pt idx="21356">
                  <c:v>0</c:v>
                </c:pt>
                <c:pt idx="21357">
                  <c:v>0</c:v>
                </c:pt>
                <c:pt idx="21358">
                  <c:v>0</c:v>
                </c:pt>
                <c:pt idx="21359">
                  <c:v>4.3439999999999896</c:v>
                </c:pt>
                <c:pt idx="21360">
                  <c:v>0</c:v>
                </c:pt>
                <c:pt idx="21361">
                  <c:v>-4.7160000000000002</c:v>
                </c:pt>
                <c:pt idx="21362">
                  <c:v>0</c:v>
                </c:pt>
                <c:pt idx="21363">
                  <c:v>0</c:v>
                </c:pt>
                <c:pt idx="21364">
                  <c:v>0</c:v>
                </c:pt>
                <c:pt idx="21365">
                  <c:v>0</c:v>
                </c:pt>
                <c:pt idx="21366">
                  <c:v>0</c:v>
                </c:pt>
                <c:pt idx="21367">
                  <c:v>0</c:v>
                </c:pt>
                <c:pt idx="21368">
                  <c:v>-0.62000000000000399</c:v>
                </c:pt>
                <c:pt idx="21369">
                  <c:v>0</c:v>
                </c:pt>
                <c:pt idx="21370">
                  <c:v>0</c:v>
                </c:pt>
                <c:pt idx="21371">
                  <c:v>0.12400000000002299</c:v>
                </c:pt>
                <c:pt idx="21372">
                  <c:v>0.37200000000001399</c:v>
                </c:pt>
                <c:pt idx="21373">
                  <c:v>0</c:v>
                </c:pt>
                <c:pt idx="21374">
                  <c:v>0</c:v>
                </c:pt>
                <c:pt idx="21375">
                  <c:v>0</c:v>
                </c:pt>
                <c:pt idx="21376">
                  <c:v>0</c:v>
                </c:pt>
                <c:pt idx="21377">
                  <c:v>-0.62099999999998001</c:v>
                </c:pt>
                <c:pt idx="21378">
                  <c:v>0</c:v>
                </c:pt>
                <c:pt idx="21379">
                  <c:v>0.123999999999966</c:v>
                </c:pt>
                <c:pt idx="21380">
                  <c:v>0.12400000000002299</c:v>
                </c:pt>
                <c:pt idx="21381">
                  <c:v>-0.12400000000002299</c:v>
                </c:pt>
                <c:pt idx="21382">
                  <c:v>0</c:v>
                </c:pt>
                <c:pt idx="21383">
                  <c:v>0</c:v>
                </c:pt>
                <c:pt idx="21384">
                  <c:v>0</c:v>
                </c:pt>
                <c:pt idx="21385">
                  <c:v>1.73799999999999</c:v>
                </c:pt>
                <c:pt idx="21386">
                  <c:v>0</c:v>
                </c:pt>
                <c:pt idx="21387">
                  <c:v>-0.74500000000000399</c:v>
                </c:pt>
                <c:pt idx="21388">
                  <c:v>0</c:v>
                </c:pt>
                <c:pt idx="21389">
                  <c:v>0.12400000000002299</c:v>
                </c:pt>
                <c:pt idx="21390">
                  <c:v>0</c:v>
                </c:pt>
                <c:pt idx="21391">
                  <c:v>0</c:v>
                </c:pt>
                <c:pt idx="21392">
                  <c:v>0</c:v>
                </c:pt>
                <c:pt idx="21393">
                  <c:v>0</c:v>
                </c:pt>
                <c:pt idx="21394">
                  <c:v>0</c:v>
                </c:pt>
                <c:pt idx="21395">
                  <c:v>-0.74400000000002797</c:v>
                </c:pt>
                <c:pt idx="21396">
                  <c:v>-0.248999999999966</c:v>
                </c:pt>
                <c:pt idx="21397">
                  <c:v>-2.1090000000000302</c:v>
                </c:pt>
                <c:pt idx="21398">
                  <c:v>0</c:v>
                </c:pt>
                <c:pt idx="21399">
                  <c:v>0</c:v>
                </c:pt>
                <c:pt idx="21400">
                  <c:v>0</c:v>
                </c:pt>
                <c:pt idx="21401">
                  <c:v>0</c:v>
                </c:pt>
                <c:pt idx="21402">
                  <c:v>0</c:v>
                </c:pt>
                <c:pt idx="21403">
                  <c:v>-2.48199999999997</c:v>
                </c:pt>
                <c:pt idx="21404">
                  <c:v>0</c:v>
                </c:pt>
                <c:pt idx="21405">
                  <c:v>0</c:v>
                </c:pt>
                <c:pt idx="21406">
                  <c:v>0.49599999999998001</c:v>
                </c:pt>
                <c:pt idx="21407">
                  <c:v>0.24900000000002301</c:v>
                </c:pt>
                <c:pt idx="21408">
                  <c:v>0</c:v>
                </c:pt>
                <c:pt idx="21409">
                  <c:v>0</c:v>
                </c:pt>
                <c:pt idx="21410">
                  <c:v>0</c:v>
                </c:pt>
                <c:pt idx="21411">
                  <c:v>0</c:v>
                </c:pt>
                <c:pt idx="21412">
                  <c:v>0.37199999999995698</c:v>
                </c:pt>
                <c:pt idx="21413">
                  <c:v>-0.49599999999998001</c:v>
                </c:pt>
                <c:pt idx="21414">
                  <c:v>0.49599999999998001</c:v>
                </c:pt>
                <c:pt idx="21415">
                  <c:v>0.62100000000003697</c:v>
                </c:pt>
                <c:pt idx="21416">
                  <c:v>0.123999999999966</c:v>
                </c:pt>
                <c:pt idx="21417">
                  <c:v>0</c:v>
                </c:pt>
                <c:pt idx="21418">
                  <c:v>0</c:v>
                </c:pt>
                <c:pt idx="21419">
                  <c:v>0</c:v>
                </c:pt>
                <c:pt idx="21420">
                  <c:v>0</c:v>
                </c:pt>
                <c:pt idx="21421">
                  <c:v>0</c:v>
                </c:pt>
                <c:pt idx="21422">
                  <c:v>0.49599999999998001</c:v>
                </c:pt>
                <c:pt idx="21423">
                  <c:v>0.12400000000002299</c:v>
                </c:pt>
                <c:pt idx="21424">
                  <c:v>0</c:v>
                </c:pt>
                <c:pt idx="21425">
                  <c:v>0</c:v>
                </c:pt>
                <c:pt idx="21426">
                  <c:v>-1.365</c:v>
                </c:pt>
                <c:pt idx="21427">
                  <c:v>0</c:v>
                </c:pt>
                <c:pt idx="21428">
                  <c:v>0</c:v>
                </c:pt>
                <c:pt idx="21429">
                  <c:v>0</c:v>
                </c:pt>
                <c:pt idx="21430">
                  <c:v>-1.365</c:v>
                </c:pt>
                <c:pt idx="21431">
                  <c:v>0.62100000000003697</c:v>
                </c:pt>
                <c:pt idx="21432">
                  <c:v>0</c:v>
                </c:pt>
                <c:pt idx="21433">
                  <c:v>0.37199999999995698</c:v>
                </c:pt>
                <c:pt idx="21434">
                  <c:v>0</c:v>
                </c:pt>
                <c:pt idx="21435">
                  <c:v>-0.62000000000000399</c:v>
                </c:pt>
                <c:pt idx="21436">
                  <c:v>0</c:v>
                </c:pt>
                <c:pt idx="21437">
                  <c:v>0</c:v>
                </c:pt>
                <c:pt idx="21438">
                  <c:v>0</c:v>
                </c:pt>
                <c:pt idx="21439">
                  <c:v>0</c:v>
                </c:pt>
                <c:pt idx="21440">
                  <c:v>-0.62099999999998001</c:v>
                </c:pt>
                <c:pt idx="21441">
                  <c:v>1.8619999999999599</c:v>
                </c:pt>
                <c:pt idx="21442">
                  <c:v>0</c:v>
                </c:pt>
                <c:pt idx="21443">
                  <c:v>0</c:v>
                </c:pt>
                <c:pt idx="21444">
                  <c:v>0</c:v>
                </c:pt>
                <c:pt idx="21445">
                  <c:v>0</c:v>
                </c:pt>
                <c:pt idx="21446">
                  <c:v>0</c:v>
                </c:pt>
                <c:pt idx="21447">
                  <c:v>0</c:v>
                </c:pt>
                <c:pt idx="21448">
                  <c:v>-1.2409999999999799</c:v>
                </c:pt>
                <c:pt idx="21449">
                  <c:v>1.2409999999999799</c:v>
                </c:pt>
                <c:pt idx="21450">
                  <c:v>0.992999999999995</c:v>
                </c:pt>
                <c:pt idx="21451">
                  <c:v>0</c:v>
                </c:pt>
                <c:pt idx="21452">
                  <c:v>-1.3659999999999799</c:v>
                </c:pt>
                <c:pt idx="21453">
                  <c:v>-0.49599999999998001</c:v>
                </c:pt>
                <c:pt idx="21454">
                  <c:v>0</c:v>
                </c:pt>
                <c:pt idx="21455">
                  <c:v>0</c:v>
                </c:pt>
                <c:pt idx="21456">
                  <c:v>0</c:v>
                </c:pt>
                <c:pt idx="21457">
                  <c:v>-0.37200000000001399</c:v>
                </c:pt>
                <c:pt idx="21458">
                  <c:v>0.37200000000001399</c:v>
                </c:pt>
                <c:pt idx="21459">
                  <c:v>-0.123999999999966</c:v>
                </c:pt>
                <c:pt idx="21460">
                  <c:v>1.36499999999995</c:v>
                </c:pt>
                <c:pt idx="21461">
                  <c:v>0</c:v>
                </c:pt>
                <c:pt idx="21462">
                  <c:v>0</c:v>
                </c:pt>
                <c:pt idx="21463">
                  <c:v>0</c:v>
                </c:pt>
                <c:pt idx="21464">
                  <c:v>0</c:v>
                </c:pt>
                <c:pt idx="21465">
                  <c:v>0</c:v>
                </c:pt>
                <c:pt idx="21466">
                  <c:v>0.24799999999999001</c:v>
                </c:pt>
                <c:pt idx="21467">
                  <c:v>0.12400000000002299</c:v>
                </c:pt>
                <c:pt idx="21468">
                  <c:v>-0.12400000000002299</c:v>
                </c:pt>
                <c:pt idx="21469">
                  <c:v>-1.8620000000000201</c:v>
                </c:pt>
                <c:pt idx="21470">
                  <c:v>-0.99199999999996102</c:v>
                </c:pt>
                <c:pt idx="21471">
                  <c:v>0.99199999999996102</c:v>
                </c:pt>
                <c:pt idx="21472">
                  <c:v>0</c:v>
                </c:pt>
                <c:pt idx="21473">
                  <c:v>0</c:v>
                </c:pt>
                <c:pt idx="21474">
                  <c:v>0</c:v>
                </c:pt>
                <c:pt idx="21475">
                  <c:v>1.11700000000001</c:v>
                </c:pt>
                <c:pt idx="21476">
                  <c:v>0.86899999999997102</c:v>
                </c:pt>
                <c:pt idx="21477">
                  <c:v>0</c:v>
                </c:pt>
                <c:pt idx="21478">
                  <c:v>-1.11699999999996</c:v>
                </c:pt>
                <c:pt idx="21479">
                  <c:v>-0.49700000000001399</c:v>
                </c:pt>
                <c:pt idx="21480">
                  <c:v>0.49700000000001399</c:v>
                </c:pt>
                <c:pt idx="21481">
                  <c:v>0</c:v>
                </c:pt>
                <c:pt idx="21482">
                  <c:v>0</c:v>
                </c:pt>
                <c:pt idx="21483">
                  <c:v>0</c:v>
                </c:pt>
                <c:pt idx="21484">
                  <c:v>-46.913999999999902</c:v>
                </c:pt>
                <c:pt idx="21485">
                  <c:v>-31.401</c:v>
                </c:pt>
                <c:pt idx="21486">
                  <c:v>-2.23399999999998</c:v>
                </c:pt>
                <c:pt idx="21487">
                  <c:v>0</c:v>
                </c:pt>
                <c:pt idx="21488">
                  <c:v>0.12400000000002299</c:v>
                </c:pt>
                <c:pt idx="21489">
                  <c:v>0.248999999999966</c:v>
                </c:pt>
                <c:pt idx="21490">
                  <c:v>0</c:v>
                </c:pt>
                <c:pt idx="21491">
                  <c:v>0</c:v>
                </c:pt>
                <c:pt idx="21492">
                  <c:v>0</c:v>
                </c:pt>
                <c:pt idx="21493">
                  <c:v>0</c:v>
                </c:pt>
                <c:pt idx="21494">
                  <c:v>0</c:v>
                </c:pt>
                <c:pt idx="21495">
                  <c:v>-0.49700000000001399</c:v>
                </c:pt>
                <c:pt idx="21496">
                  <c:v>0</c:v>
                </c:pt>
                <c:pt idx="21497">
                  <c:v>0</c:v>
                </c:pt>
                <c:pt idx="21498">
                  <c:v>0.37300000000004702</c:v>
                </c:pt>
                <c:pt idx="21499">
                  <c:v>0</c:v>
                </c:pt>
                <c:pt idx="21500">
                  <c:v>0</c:v>
                </c:pt>
                <c:pt idx="21501">
                  <c:v>0</c:v>
                </c:pt>
                <c:pt idx="21502">
                  <c:v>0</c:v>
                </c:pt>
                <c:pt idx="21503">
                  <c:v>-0.37199999999995698</c:v>
                </c:pt>
                <c:pt idx="21504">
                  <c:v>0</c:v>
                </c:pt>
                <c:pt idx="21505">
                  <c:v>0.37199999999995698</c:v>
                </c:pt>
                <c:pt idx="21506">
                  <c:v>0</c:v>
                </c:pt>
                <c:pt idx="21507">
                  <c:v>0.12400000000002299</c:v>
                </c:pt>
                <c:pt idx="21508">
                  <c:v>0</c:v>
                </c:pt>
                <c:pt idx="21509">
                  <c:v>0</c:v>
                </c:pt>
                <c:pt idx="21510">
                  <c:v>0</c:v>
                </c:pt>
                <c:pt idx="21511">
                  <c:v>0.62000000000000399</c:v>
                </c:pt>
                <c:pt idx="21512">
                  <c:v>0</c:v>
                </c:pt>
                <c:pt idx="21513">
                  <c:v>0</c:v>
                </c:pt>
                <c:pt idx="21514">
                  <c:v>0</c:v>
                </c:pt>
                <c:pt idx="21515">
                  <c:v>0.24900000000002301</c:v>
                </c:pt>
                <c:pt idx="21516">
                  <c:v>0</c:v>
                </c:pt>
                <c:pt idx="21517">
                  <c:v>0</c:v>
                </c:pt>
                <c:pt idx="21518">
                  <c:v>0</c:v>
                </c:pt>
                <c:pt idx="21519">
                  <c:v>0</c:v>
                </c:pt>
                <c:pt idx="21520">
                  <c:v>0.62000000000000399</c:v>
                </c:pt>
                <c:pt idx="21521">
                  <c:v>0</c:v>
                </c:pt>
                <c:pt idx="21522">
                  <c:v>-0.992999999999995</c:v>
                </c:pt>
                <c:pt idx="21523">
                  <c:v>-0.49599999999998001</c:v>
                </c:pt>
                <c:pt idx="21524">
                  <c:v>0</c:v>
                </c:pt>
                <c:pt idx="21525">
                  <c:v>1.86099999999999</c:v>
                </c:pt>
                <c:pt idx="21526">
                  <c:v>0</c:v>
                </c:pt>
                <c:pt idx="21527">
                  <c:v>0</c:v>
                </c:pt>
                <c:pt idx="21528">
                  <c:v>0</c:v>
                </c:pt>
                <c:pt idx="21529">
                  <c:v>0</c:v>
                </c:pt>
                <c:pt idx="21530">
                  <c:v>-0.24800000000004699</c:v>
                </c:pt>
                <c:pt idx="21531">
                  <c:v>0</c:v>
                </c:pt>
                <c:pt idx="21532">
                  <c:v>1.2410000000000401</c:v>
                </c:pt>
                <c:pt idx="21533">
                  <c:v>1.86099999999999</c:v>
                </c:pt>
                <c:pt idx="21534">
                  <c:v>0</c:v>
                </c:pt>
                <c:pt idx="21535">
                  <c:v>0</c:v>
                </c:pt>
                <c:pt idx="21536">
                  <c:v>0</c:v>
                </c:pt>
                <c:pt idx="21537">
                  <c:v>0</c:v>
                </c:pt>
                <c:pt idx="21538">
                  <c:v>0.992999999999995</c:v>
                </c:pt>
                <c:pt idx="21539">
                  <c:v>-1.61299999999999</c:v>
                </c:pt>
                <c:pt idx="21540">
                  <c:v>-0.37300000000004702</c:v>
                </c:pt>
                <c:pt idx="21541">
                  <c:v>-0.123999999999966</c:v>
                </c:pt>
                <c:pt idx="21542">
                  <c:v>-0.12400000000002299</c:v>
                </c:pt>
                <c:pt idx="21543">
                  <c:v>-0.49599999999998001</c:v>
                </c:pt>
                <c:pt idx="21544">
                  <c:v>0</c:v>
                </c:pt>
                <c:pt idx="21545">
                  <c:v>0</c:v>
                </c:pt>
                <c:pt idx="21546">
                  <c:v>0</c:v>
                </c:pt>
                <c:pt idx="21547">
                  <c:v>0.86899999999997102</c:v>
                </c:pt>
                <c:pt idx="21548">
                  <c:v>-0.86899999999997102</c:v>
                </c:pt>
                <c:pt idx="21549">
                  <c:v>-0.37200000000001399</c:v>
                </c:pt>
                <c:pt idx="21550">
                  <c:v>0</c:v>
                </c:pt>
                <c:pt idx="21551">
                  <c:v>0.49599999999998001</c:v>
                </c:pt>
                <c:pt idx="21552">
                  <c:v>0</c:v>
                </c:pt>
                <c:pt idx="21553">
                  <c:v>0</c:v>
                </c:pt>
                <c:pt idx="21554">
                  <c:v>0</c:v>
                </c:pt>
                <c:pt idx="21555">
                  <c:v>0</c:v>
                </c:pt>
                <c:pt idx="21556">
                  <c:v>0.86900000000002797</c:v>
                </c:pt>
                <c:pt idx="21557">
                  <c:v>-0.86900000000002797</c:v>
                </c:pt>
                <c:pt idx="21558">
                  <c:v>0.86900000000002797</c:v>
                </c:pt>
                <c:pt idx="21559">
                  <c:v>0.99199999999996102</c:v>
                </c:pt>
                <c:pt idx="21560">
                  <c:v>0</c:v>
                </c:pt>
                <c:pt idx="21561">
                  <c:v>-1.11699999999996</c:v>
                </c:pt>
                <c:pt idx="21562">
                  <c:v>0</c:v>
                </c:pt>
                <c:pt idx="21563">
                  <c:v>0</c:v>
                </c:pt>
                <c:pt idx="21564">
                  <c:v>0</c:v>
                </c:pt>
                <c:pt idx="21565">
                  <c:v>-5.83299999999997</c:v>
                </c:pt>
                <c:pt idx="21566">
                  <c:v>-3.4750000000000201</c:v>
                </c:pt>
                <c:pt idx="21567">
                  <c:v>0</c:v>
                </c:pt>
                <c:pt idx="21568">
                  <c:v>1.8620000000000201</c:v>
                </c:pt>
                <c:pt idx="21569">
                  <c:v>0</c:v>
                </c:pt>
                <c:pt idx="21570">
                  <c:v>-0.74500000000000399</c:v>
                </c:pt>
                <c:pt idx="21571">
                  <c:v>0</c:v>
                </c:pt>
                <c:pt idx="21572">
                  <c:v>0</c:v>
                </c:pt>
                <c:pt idx="21573">
                  <c:v>0</c:v>
                </c:pt>
                <c:pt idx="21574">
                  <c:v>0</c:v>
                </c:pt>
                <c:pt idx="21575">
                  <c:v>0</c:v>
                </c:pt>
                <c:pt idx="21576">
                  <c:v>0.24900000000002301</c:v>
                </c:pt>
                <c:pt idx="21577">
                  <c:v>-0.74500000000000399</c:v>
                </c:pt>
                <c:pt idx="21578">
                  <c:v>0.12400000000002299</c:v>
                </c:pt>
                <c:pt idx="21579">
                  <c:v>0</c:v>
                </c:pt>
                <c:pt idx="21580">
                  <c:v>0</c:v>
                </c:pt>
                <c:pt idx="21581">
                  <c:v>0</c:v>
                </c:pt>
                <c:pt idx="21582">
                  <c:v>0</c:v>
                </c:pt>
                <c:pt idx="21583">
                  <c:v>-0.37200000000001399</c:v>
                </c:pt>
                <c:pt idx="21584">
                  <c:v>0</c:v>
                </c:pt>
                <c:pt idx="21585">
                  <c:v>0</c:v>
                </c:pt>
                <c:pt idx="21586">
                  <c:v>1.365</c:v>
                </c:pt>
                <c:pt idx="21587">
                  <c:v>0</c:v>
                </c:pt>
                <c:pt idx="21588">
                  <c:v>-2.4820000000000202</c:v>
                </c:pt>
                <c:pt idx="21589">
                  <c:v>0</c:v>
                </c:pt>
                <c:pt idx="21590">
                  <c:v>0</c:v>
                </c:pt>
                <c:pt idx="21591">
                  <c:v>0</c:v>
                </c:pt>
                <c:pt idx="21592">
                  <c:v>0</c:v>
                </c:pt>
                <c:pt idx="21593">
                  <c:v>0.992999999999995</c:v>
                </c:pt>
                <c:pt idx="21594">
                  <c:v>0</c:v>
                </c:pt>
                <c:pt idx="21595">
                  <c:v>-3.84699999999998</c:v>
                </c:pt>
                <c:pt idx="21596">
                  <c:v>0</c:v>
                </c:pt>
                <c:pt idx="21597">
                  <c:v>1.7369999999999599</c:v>
                </c:pt>
                <c:pt idx="21598">
                  <c:v>0</c:v>
                </c:pt>
                <c:pt idx="21599">
                  <c:v>0</c:v>
                </c:pt>
                <c:pt idx="21600">
                  <c:v>0</c:v>
                </c:pt>
                <c:pt idx="21601">
                  <c:v>0.49599999999998001</c:v>
                </c:pt>
                <c:pt idx="21602">
                  <c:v>0.125</c:v>
                </c:pt>
                <c:pt idx="21603">
                  <c:v>2.7300000000000102</c:v>
                </c:pt>
                <c:pt idx="21604">
                  <c:v>0</c:v>
                </c:pt>
                <c:pt idx="21605">
                  <c:v>-0.62099999999998001</c:v>
                </c:pt>
                <c:pt idx="21606">
                  <c:v>-0.62000000000000399</c:v>
                </c:pt>
                <c:pt idx="21607">
                  <c:v>0</c:v>
                </c:pt>
                <c:pt idx="21608">
                  <c:v>0</c:v>
                </c:pt>
                <c:pt idx="21609">
                  <c:v>0</c:v>
                </c:pt>
                <c:pt idx="21610">
                  <c:v>0</c:v>
                </c:pt>
                <c:pt idx="21611">
                  <c:v>0.37299999999999001</c:v>
                </c:pt>
                <c:pt idx="21612">
                  <c:v>0</c:v>
                </c:pt>
                <c:pt idx="21613">
                  <c:v>-1.8620000000000201</c:v>
                </c:pt>
                <c:pt idx="21614">
                  <c:v>0</c:v>
                </c:pt>
                <c:pt idx="21615">
                  <c:v>-0.62099999999998001</c:v>
                </c:pt>
                <c:pt idx="21616">
                  <c:v>0</c:v>
                </c:pt>
                <c:pt idx="21617">
                  <c:v>0</c:v>
                </c:pt>
                <c:pt idx="21618">
                  <c:v>0</c:v>
                </c:pt>
                <c:pt idx="21619">
                  <c:v>0.74500000000000399</c:v>
                </c:pt>
                <c:pt idx="21620">
                  <c:v>0</c:v>
                </c:pt>
                <c:pt idx="21621">
                  <c:v>-0.74500000000000399</c:v>
                </c:pt>
                <c:pt idx="21622">
                  <c:v>0</c:v>
                </c:pt>
                <c:pt idx="21623">
                  <c:v>-0.24799999999999001</c:v>
                </c:pt>
                <c:pt idx="21624">
                  <c:v>0.62100000000003697</c:v>
                </c:pt>
                <c:pt idx="21625">
                  <c:v>0</c:v>
                </c:pt>
                <c:pt idx="21626">
                  <c:v>0</c:v>
                </c:pt>
                <c:pt idx="21627">
                  <c:v>0</c:v>
                </c:pt>
                <c:pt idx="21628">
                  <c:v>0.86899999999997102</c:v>
                </c:pt>
                <c:pt idx="21629">
                  <c:v>0.49600000000003702</c:v>
                </c:pt>
                <c:pt idx="21630">
                  <c:v>0</c:v>
                </c:pt>
                <c:pt idx="21631">
                  <c:v>0</c:v>
                </c:pt>
                <c:pt idx="21632">
                  <c:v>0.37299999999999001</c:v>
                </c:pt>
                <c:pt idx="21633">
                  <c:v>0.123999999999966</c:v>
                </c:pt>
                <c:pt idx="21634">
                  <c:v>0</c:v>
                </c:pt>
                <c:pt idx="21635">
                  <c:v>0</c:v>
                </c:pt>
                <c:pt idx="21636">
                  <c:v>0</c:v>
                </c:pt>
                <c:pt idx="21637">
                  <c:v>0.123999999999966</c:v>
                </c:pt>
                <c:pt idx="21638">
                  <c:v>0</c:v>
                </c:pt>
                <c:pt idx="21639">
                  <c:v>0.37300000000004702</c:v>
                </c:pt>
                <c:pt idx="21640">
                  <c:v>-0.49700000000001399</c:v>
                </c:pt>
                <c:pt idx="21641">
                  <c:v>0</c:v>
                </c:pt>
                <c:pt idx="21642">
                  <c:v>0</c:v>
                </c:pt>
                <c:pt idx="21643">
                  <c:v>0</c:v>
                </c:pt>
                <c:pt idx="21644">
                  <c:v>0</c:v>
                </c:pt>
                <c:pt idx="21645">
                  <c:v>0</c:v>
                </c:pt>
                <c:pt idx="21646">
                  <c:v>1.4889999999999699</c:v>
                </c:pt>
                <c:pt idx="21647">
                  <c:v>0</c:v>
                </c:pt>
                <c:pt idx="21648">
                  <c:v>-2.6059999999999901</c:v>
                </c:pt>
                <c:pt idx="21649">
                  <c:v>-0.12400000000002299</c:v>
                </c:pt>
                <c:pt idx="21650">
                  <c:v>0</c:v>
                </c:pt>
                <c:pt idx="21651">
                  <c:v>0</c:v>
                </c:pt>
                <c:pt idx="21652">
                  <c:v>0</c:v>
                </c:pt>
                <c:pt idx="21653">
                  <c:v>0</c:v>
                </c:pt>
                <c:pt idx="21654">
                  <c:v>0</c:v>
                </c:pt>
                <c:pt idx="21655">
                  <c:v>1.4889999999999699</c:v>
                </c:pt>
                <c:pt idx="21656">
                  <c:v>0</c:v>
                </c:pt>
                <c:pt idx="21657">
                  <c:v>0</c:v>
                </c:pt>
                <c:pt idx="21658">
                  <c:v>-0.123999999999966</c:v>
                </c:pt>
                <c:pt idx="21659">
                  <c:v>-0.37299999999999001</c:v>
                </c:pt>
                <c:pt idx="21660">
                  <c:v>-0.62000000000000399</c:v>
                </c:pt>
                <c:pt idx="21661">
                  <c:v>0</c:v>
                </c:pt>
                <c:pt idx="21662">
                  <c:v>0</c:v>
                </c:pt>
                <c:pt idx="21663">
                  <c:v>0</c:v>
                </c:pt>
                <c:pt idx="21664">
                  <c:v>-0.62099999999998001</c:v>
                </c:pt>
                <c:pt idx="21665">
                  <c:v>0.37299999999999001</c:v>
                </c:pt>
                <c:pt idx="21666">
                  <c:v>-1.73799999999999</c:v>
                </c:pt>
                <c:pt idx="21667">
                  <c:v>-0.24799999999999001</c:v>
                </c:pt>
                <c:pt idx="21668">
                  <c:v>0</c:v>
                </c:pt>
                <c:pt idx="21669">
                  <c:v>0.86900000000002797</c:v>
                </c:pt>
                <c:pt idx="21670">
                  <c:v>0</c:v>
                </c:pt>
                <c:pt idx="21671">
                  <c:v>0</c:v>
                </c:pt>
                <c:pt idx="21672">
                  <c:v>0</c:v>
                </c:pt>
                <c:pt idx="21673">
                  <c:v>-0.123999999999966</c:v>
                </c:pt>
                <c:pt idx="21674">
                  <c:v>0</c:v>
                </c:pt>
                <c:pt idx="21675">
                  <c:v>0</c:v>
                </c:pt>
                <c:pt idx="21676">
                  <c:v>0.24799999999999001</c:v>
                </c:pt>
                <c:pt idx="21677">
                  <c:v>0.74500000000000399</c:v>
                </c:pt>
                <c:pt idx="21678">
                  <c:v>0</c:v>
                </c:pt>
                <c:pt idx="21679">
                  <c:v>0</c:v>
                </c:pt>
                <c:pt idx="21680">
                  <c:v>0</c:v>
                </c:pt>
                <c:pt idx="21681">
                  <c:v>0</c:v>
                </c:pt>
                <c:pt idx="21682">
                  <c:v>-0.99300000000005095</c:v>
                </c:pt>
                <c:pt idx="21683">
                  <c:v>-0.49599999999998001</c:v>
                </c:pt>
                <c:pt idx="21684">
                  <c:v>-0.123999999999966</c:v>
                </c:pt>
                <c:pt idx="21685">
                  <c:v>0</c:v>
                </c:pt>
                <c:pt idx="21686">
                  <c:v>0</c:v>
                </c:pt>
                <c:pt idx="21687">
                  <c:v>-1.365</c:v>
                </c:pt>
                <c:pt idx="21688">
                  <c:v>0</c:v>
                </c:pt>
                <c:pt idx="21689">
                  <c:v>0</c:v>
                </c:pt>
                <c:pt idx="21690">
                  <c:v>0</c:v>
                </c:pt>
                <c:pt idx="21691">
                  <c:v>-0.12400000000002299</c:v>
                </c:pt>
                <c:pt idx="21692">
                  <c:v>0</c:v>
                </c:pt>
                <c:pt idx="21693">
                  <c:v>1.7370000000000201</c:v>
                </c:pt>
                <c:pt idx="21694">
                  <c:v>0</c:v>
                </c:pt>
                <c:pt idx="21695">
                  <c:v>-0.12400000000002299</c:v>
                </c:pt>
                <c:pt idx="21696">
                  <c:v>-1.2409999999999799</c:v>
                </c:pt>
                <c:pt idx="21697">
                  <c:v>0</c:v>
                </c:pt>
                <c:pt idx="21698">
                  <c:v>0</c:v>
                </c:pt>
                <c:pt idx="21699">
                  <c:v>0</c:v>
                </c:pt>
                <c:pt idx="21700">
                  <c:v>-0.49700000000001399</c:v>
                </c:pt>
                <c:pt idx="21701">
                  <c:v>0</c:v>
                </c:pt>
                <c:pt idx="21702">
                  <c:v>0.62099999999998001</c:v>
                </c:pt>
                <c:pt idx="21703">
                  <c:v>0.49600000000003702</c:v>
                </c:pt>
                <c:pt idx="21704">
                  <c:v>0</c:v>
                </c:pt>
                <c:pt idx="21705">
                  <c:v>-0.24799999999999001</c:v>
                </c:pt>
                <c:pt idx="21706">
                  <c:v>0</c:v>
                </c:pt>
                <c:pt idx="21707">
                  <c:v>0</c:v>
                </c:pt>
                <c:pt idx="21708">
                  <c:v>0</c:v>
                </c:pt>
                <c:pt idx="21709">
                  <c:v>0</c:v>
                </c:pt>
                <c:pt idx="21710">
                  <c:v>0.62099999999998001</c:v>
                </c:pt>
                <c:pt idx="21711">
                  <c:v>0.49600000000003702</c:v>
                </c:pt>
                <c:pt idx="21712">
                  <c:v>-0.49600000000003702</c:v>
                </c:pt>
                <c:pt idx="21713">
                  <c:v>-0.62099999999998001</c:v>
                </c:pt>
                <c:pt idx="21714">
                  <c:v>0</c:v>
                </c:pt>
                <c:pt idx="21715">
                  <c:v>0</c:v>
                </c:pt>
                <c:pt idx="21716">
                  <c:v>0</c:v>
                </c:pt>
                <c:pt idx="21717">
                  <c:v>0</c:v>
                </c:pt>
                <c:pt idx="21718">
                  <c:v>-0.24799999999999001</c:v>
                </c:pt>
                <c:pt idx="21719">
                  <c:v>0.24799999999999001</c:v>
                </c:pt>
                <c:pt idx="21720">
                  <c:v>0.37200000000001399</c:v>
                </c:pt>
                <c:pt idx="21721">
                  <c:v>0</c:v>
                </c:pt>
                <c:pt idx="21722">
                  <c:v>-0.37200000000001399</c:v>
                </c:pt>
                <c:pt idx="21723">
                  <c:v>0</c:v>
                </c:pt>
                <c:pt idx="21724">
                  <c:v>0</c:v>
                </c:pt>
                <c:pt idx="21725">
                  <c:v>0</c:v>
                </c:pt>
                <c:pt idx="21726">
                  <c:v>0</c:v>
                </c:pt>
                <c:pt idx="21727">
                  <c:v>0.62000000000000399</c:v>
                </c:pt>
                <c:pt idx="21728">
                  <c:v>0.62099999999998001</c:v>
                </c:pt>
                <c:pt idx="21729">
                  <c:v>-0.62099999999998001</c:v>
                </c:pt>
                <c:pt idx="21730">
                  <c:v>-2.1100000000000101</c:v>
                </c:pt>
                <c:pt idx="21731">
                  <c:v>0</c:v>
                </c:pt>
                <c:pt idx="21732">
                  <c:v>-0.86900000000002797</c:v>
                </c:pt>
                <c:pt idx="21733">
                  <c:v>0</c:v>
                </c:pt>
                <c:pt idx="21734">
                  <c:v>0</c:v>
                </c:pt>
                <c:pt idx="21735">
                  <c:v>0</c:v>
                </c:pt>
                <c:pt idx="21736">
                  <c:v>1.2409999999999799</c:v>
                </c:pt>
                <c:pt idx="21737">
                  <c:v>0</c:v>
                </c:pt>
                <c:pt idx="21738">
                  <c:v>-1.36499999999995</c:v>
                </c:pt>
                <c:pt idx="21739">
                  <c:v>-0.49700000000001399</c:v>
                </c:pt>
                <c:pt idx="21740">
                  <c:v>0</c:v>
                </c:pt>
                <c:pt idx="21741">
                  <c:v>0.49700000000001399</c:v>
                </c:pt>
                <c:pt idx="21742">
                  <c:v>0</c:v>
                </c:pt>
                <c:pt idx="21743">
                  <c:v>0</c:v>
                </c:pt>
                <c:pt idx="21744">
                  <c:v>0</c:v>
                </c:pt>
                <c:pt idx="21745">
                  <c:v>0.37200000000001399</c:v>
                </c:pt>
                <c:pt idx="21746">
                  <c:v>2.3580000000000001</c:v>
                </c:pt>
                <c:pt idx="21747">
                  <c:v>0</c:v>
                </c:pt>
                <c:pt idx="21748">
                  <c:v>-0.992999999999995</c:v>
                </c:pt>
                <c:pt idx="21749">
                  <c:v>0</c:v>
                </c:pt>
                <c:pt idx="21750">
                  <c:v>67.888999999999896</c:v>
                </c:pt>
                <c:pt idx="21751">
                  <c:v>0</c:v>
                </c:pt>
                <c:pt idx="21752">
                  <c:v>0</c:v>
                </c:pt>
                <c:pt idx="21753">
                  <c:v>0</c:v>
                </c:pt>
                <c:pt idx="21754">
                  <c:v>-0.37200000000001399</c:v>
                </c:pt>
                <c:pt idx="21755">
                  <c:v>-0.24799999999999001</c:v>
                </c:pt>
                <c:pt idx="21756">
                  <c:v>-0.24799999999999001</c:v>
                </c:pt>
                <c:pt idx="21757">
                  <c:v>-1.11700000000001</c:v>
                </c:pt>
                <c:pt idx="21758">
                  <c:v>-0.49699999999995698</c:v>
                </c:pt>
                <c:pt idx="21759">
                  <c:v>0.49699999999995698</c:v>
                </c:pt>
                <c:pt idx="21760">
                  <c:v>0</c:v>
                </c:pt>
                <c:pt idx="21761">
                  <c:v>0</c:v>
                </c:pt>
                <c:pt idx="21762">
                  <c:v>0</c:v>
                </c:pt>
                <c:pt idx="21763">
                  <c:v>0.86900000000002797</c:v>
                </c:pt>
                <c:pt idx="21764">
                  <c:v>0</c:v>
                </c:pt>
                <c:pt idx="21765">
                  <c:v>-0.49700000000001399</c:v>
                </c:pt>
                <c:pt idx="21766">
                  <c:v>-1.11700000000001</c:v>
                </c:pt>
                <c:pt idx="21767">
                  <c:v>0</c:v>
                </c:pt>
                <c:pt idx="21768">
                  <c:v>8.9360000000000301</c:v>
                </c:pt>
                <c:pt idx="21769">
                  <c:v>0</c:v>
                </c:pt>
                <c:pt idx="21770">
                  <c:v>0</c:v>
                </c:pt>
                <c:pt idx="21771">
                  <c:v>0</c:v>
                </c:pt>
                <c:pt idx="21772">
                  <c:v>-0.24799999999999001</c:v>
                </c:pt>
                <c:pt idx="21773">
                  <c:v>0.24799999999999001</c:v>
                </c:pt>
                <c:pt idx="21774">
                  <c:v>-0.12400000000002299</c:v>
                </c:pt>
                <c:pt idx="21775">
                  <c:v>0</c:v>
                </c:pt>
                <c:pt idx="21776">
                  <c:v>0</c:v>
                </c:pt>
                <c:pt idx="21777">
                  <c:v>-0.37299999999999001</c:v>
                </c:pt>
                <c:pt idx="21778">
                  <c:v>0</c:v>
                </c:pt>
                <c:pt idx="21779">
                  <c:v>0</c:v>
                </c:pt>
                <c:pt idx="21780">
                  <c:v>0</c:v>
                </c:pt>
                <c:pt idx="21781">
                  <c:v>-0.62099999999998001</c:v>
                </c:pt>
                <c:pt idx="21782">
                  <c:v>0</c:v>
                </c:pt>
                <c:pt idx="21783">
                  <c:v>-0.49600000000003702</c:v>
                </c:pt>
                <c:pt idx="21784">
                  <c:v>0</c:v>
                </c:pt>
                <c:pt idx="21785">
                  <c:v>0</c:v>
                </c:pt>
                <c:pt idx="21786">
                  <c:v>-0.86899999999997102</c:v>
                </c:pt>
                <c:pt idx="21787">
                  <c:v>0</c:v>
                </c:pt>
                <c:pt idx="21788">
                  <c:v>0</c:v>
                </c:pt>
                <c:pt idx="21789">
                  <c:v>0</c:v>
                </c:pt>
                <c:pt idx="21790">
                  <c:v>-0.867999999999995</c:v>
                </c:pt>
                <c:pt idx="21791">
                  <c:v>0</c:v>
                </c:pt>
                <c:pt idx="21792">
                  <c:v>0.62000000000000399</c:v>
                </c:pt>
                <c:pt idx="21793">
                  <c:v>0.37200000000001399</c:v>
                </c:pt>
                <c:pt idx="21794">
                  <c:v>0</c:v>
                </c:pt>
                <c:pt idx="21795">
                  <c:v>2.1100000000000101</c:v>
                </c:pt>
                <c:pt idx="21796">
                  <c:v>0</c:v>
                </c:pt>
                <c:pt idx="21797">
                  <c:v>0</c:v>
                </c:pt>
                <c:pt idx="21798">
                  <c:v>0</c:v>
                </c:pt>
                <c:pt idx="21799">
                  <c:v>-1.61299999999999</c:v>
                </c:pt>
                <c:pt idx="21800">
                  <c:v>0</c:v>
                </c:pt>
                <c:pt idx="21801">
                  <c:v>0.24799999999999001</c:v>
                </c:pt>
                <c:pt idx="21802">
                  <c:v>0</c:v>
                </c:pt>
                <c:pt idx="21803">
                  <c:v>-0.49700000000001399</c:v>
                </c:pt>
                <c:pt idx="21804">
                  <c:v>-0.49599999999998001</c:v>
                </c:pt>
                <c:pt idx="21805">
                  <c:v>0</c:v>
                </c:pt>
                <c:pt idx="21806">
                  <c:v>0</c:v>
                </c:pt>
                <c:pt idx="21807">
                  <c:v>0</c:v>
                </c:pt>
                <c:pt idx="21808">
                  <c:v>0.12400000000002299</c:v>
                </c:pt>
                <c:pt idx="21809">
                  <c:v>-1.11700000000001</c:v>
                </c:pt>
                <c:pt idx="21810">
                  <c:v>0.992999999999995</c:v>
                </c:pt>
                <c:pt idx="21811">
                  <c:v>0</c:v>
                </c:pt>
                <c:pt idx="21812">
                  <c:v>0</c:v>
                </c:pt>
                <c:pt idx="21813">
                  <c:v>0.37300000000004702</c:v>
                </c:pt>
                <c:pt idx="21814">
                  <c:v>0</c:v>
                </c:pt>
                <c:pt idx="21815">
                  <c:v>0</c:v>
                </c:pt>
                <c:pt idx="21816">
                  <c:v>0</c:v>
                </c:pt>
                <c:pt idx="21817">
                  <c:v>0</c:v>
                </c:pt>
                <c:pt idx="21818">
                  <c:v>0.49599999999998001</c:v>
                </c:pt>
                <c:pt idx="21819">
                  <c:v>0.12400000000002299</c:v>
                </c:pt>
                <c:pt idx="21820">
                  <c:v>0.123999999999966</c:v>
                </c:pt>
                <c:pt idx="21821">
                  <c:v>0</c:v>
                </c:pt>
                <c:pt idx="21822">
                  <c:v>0</c:v>
                </c:pt>
                <c:pt idx="21823">
                  <c:v>0</c:v>
                </c:pt>
                <c:pt idx="21824">
                  <c:v>0</c:v>
                </c:pt>
                <c:pt idx="21825">
                  <c:v>0</c:v>
                </c:pt>
                <c:pt idx="21826">
                  <c:v>-0.123999999999966</c:v>
                </c:pt>
                <c:pt idx="21827">
                  <c:v>0</c:v>
                </c:pt>
                <c:pt idx="21828">
                  <c:v>-0.37200000000001399</c:v>
                </c:pt>
                <c:pt idx="21829">
                  <c:v>0</c:v>
                </c:pt>
                <c:pt idx="21830">
                  <c:v>0.12400000000002299</c:v>
                </c:pt>
                <c:pt idx="21831">
                  <c:v>0</c:v>
                </c:pt>
                <c:pt idx="21832">
                  <c:v>0</c:v>
                </c:pt>
                <c:pt idx="21833">
                  <c:v>0</c:v>
                </c:pt>
                <c:pt idx="21834">
                  <c:v>0</c:v>
                </c:pt>
                <c:pt idx="21835">
                  <c:v>0</c:v>
                </c:pt>
                <c:pt idx="21836">
                  <c:v>0</c:v>
                </c:pt>
                <c:pt idx="21837">
                  <c:v>2.60699999999997</c:v>
                </c:pt>
                <c:pt idx="21838">
                  <c:v>-1.2409999999999799</c:v>
                </c:pt>
                <c:pt idx="21839">
                  <c:v>0</c:v>
                </c:pt>
                <c:pt idx="21840">
                  <c:v>-0.992999999999995</c:v>
                </c:pt>
                <c:pt idx="21841">
                  <c:v>0</c:v>
                </c:pt>
                <c:pt idx="21842">
                  <c:v>0</c:v>
                </c:pt>
                <c:pt idx="21843">
                  <c:v>0</c:v>
                </c:pt>
                <c:pt idx="21844">
                  <c:v>0.86899999999997102</c:v>
                </c:pt>
                <c:pt idx="21845">
                  <c:v>0</c:v>
                </c:pt>
                <c:pt idx="21846">
                  <c:v>0</c:v>
                </c:pt>
                <c:pt idx="21847">
                  <c:v>0.24800000000004699</c:v>
                </c:pt>
                <c:pt idx="21848">
                  <c:v>0.123999999999966</c:v>
                </c:pt>
                <c:pt idx="21849">
                  <c:v>-0.123999999999966</c:v>
                </c:pt>
                <c:pt idx="21850">
                  <c:v>0</c:v>
                </c:pt>
                <c:pt idx="21851">
                  <c:v>0</c:v>
                </c:pt>
                <c:pt idx="21852">
                  <c:v>0</c:v>
                </c:pt>
                <c:pt idx="21853">
                  <c:v>0.37199999999995698</c:v>
                </c:pt>
                <c:pt idx="21854">
                  <c:v>0.12400000000002299</c:v>
                </c:pt>
                <c:pt idx="21855">
                  <c:v>0</c:v>
                </c:pt>
                <c:pt idx="21856">
                  <c:v>-1.86099999999999</c:v>
                </c:pt>
                <c:pt idx="21857">
                  <c:v>0</c:v>
                </c:pt>
                <c:pt idx="21858">
                  <c:v>1.61299999999999</c:v>
                </c:pt>
                <c:pt idx="21859">
                  <c:v>0</c:v>
                </c:pt>
                <c:pt idx="21860">
                  <c:v>0</c:v>
                </c:pt>
                <c:pt idx="21861">
                  <c:v>0</c:v>
                </c:pt>
                <c:pt idx="21862">
                  <c:v>-0.24799999999999001</c:v>
                </c:pt>
                <c:pt idx="21863">
                  <c:v>0</c:v>
                </c:pt>
                <c:pt idx="21864">
                  <c:v>0.24799999999999001</c:v>
                </c:pt>
                <c:pt idx="21865">
                  <c:v>0</c:v>
                </c:pt>
                <c:pt idx="21866">
                  <c:v>0</c:v>
                </c:pt>
                <c:pt idx="21867">
                  <c:v>1.3660000000000401</c:v>
                </c:pt>
                <c:pt idx="21868">
                  <c:v>0</c:v>
                </c:pt>
                <c:pt idx="21869">
                  <c:v>0</c:v>
                </c:pt>
                <c:pt idx="21870">
                  <c:v>0</c:v>
                </c:pt>
                <c:pt idx="21871">
                  <c:v>0.24900000000002301</c:v>
                </c:pt>
                <c:pt idx="21872">
                  <c:v>0.74399999999997102</c:v>
                </c:pt>
                <c:pt idx="21873">
                  <c:v>0</c:v>
                </c:pt>
                <c:pt idx="21874">
                  <c:v>-2.9780000000000002</c:v>
                </c:pt>
                <c:pt idx="21875">
                  <c:v>0</c:v>
                </c:pt>
                <c:pt idx="21876">
                  <c:v>0.37200000000001399</c:v>
                </c:pt>
                <c:pt idx="21877">
                  <c:v>0</c:v>
                </c:pt>
                <c:pt idx="21878">
                  <c:v>0</c:v>
                </c:pt>
                <c:pt idx="21879">
                  <c:v>0</c:v>
                </c:pt>
                <c:pt idx="21880">
                  <c:v>0.37200000000001399</c:v>
                </c:pt>
                <c:pt idx="21881">
                  <c:v>0.37299999999999001</c:v>
                </c:pt>
                <c:pt idx="21882">
                  <c:v>0</c:v>
                </c:pt>
                <c:pt idx="21883">
                  <c:v>-0.74500000000000399</c:v>
                </c:pt>
                <c:pt idx="21884">
                  <c:v>0</c:v>
                </c:pt>
                <c:pt idx="21885">
                  <c:v>0.37200000000001399</c:v>
                </c:pt>
                <c:pt idx="21886">
                  <c:v>0</c:v>
                </c:pt>
                <c:pt idx="21887">
                  <c:v>0</c:v>
                </c:pt>
                <c:pt idx="21888">
                  <c:v>0</c:v>
                </c:pt>
                <c:pt idx="21889">
                  <c:v>0</c:v>
                </c:pt>
                <c:pt idx="21890">
                  <c:v>2.3580000000000001</c:v>
                </c:pt>
                <c:pt idx="21891">
                  <c:v>-2.2340000000000302</c:v>
                </c:pt>
                <c:pt idx="21892">
                  <c:v>1.98599999999999</c:v>
                </c:pt>
                <c:pt idx="21893">
                  <c:v>-0.86899999999997102</c:v>
                </c:pt>
                <c:pt idx="21894">
                  <c:v>0.86899999999997102</c:v>
                </c:pt>
                <c:pt idx="21895">
                  <c:v>0</c:v>
                </c:pt>
                <c:pt idx="21896">
                  <c:v>0</c:v>
                </c:pt>
                <c:pt idx="21897">
                  <c:v>0</c:v>
                </c:pt>
                <c:pt idx="21898">
                  <c:v>-0.74400000000002797</c:v>
                </c:pt>
                <c:pt idx="21899">
                  <c:v>-0.125</c:v>
                </c:pt>
                <c:pt idx="21900">
                  <c:v>-0.12400000000002299</c:v>
                </c:pt>
                <c:pt idx="21901">
                  <c:v>-0.49599999999998001</c:v>
                </c:pt>
                <c:pt idx="21902">
                  <c:v>-0.86899999999997102</c:v>
                </c:pt>
                <c:pt idx="21903">
                  <c:v>0</c:v>
                </c:pt>
                <c:pt idx="21904">
                  <c:v>0</c:v>
                </c:pt>
                <c:pt idx="21905">
                  <c:v>0</c:v>
                </c:pt>
                <c:pt idx="21906">
                  <c:v>0</c:v>
                </c:pt>
                <c:pt idx="21907">
                  <c:v>0</c:v>
                </c:pt>
                <c:pt idx="21908">
                  <c:v>0.12400000000002299</c:v>
                </c:pt>
                <c:pt idx="21909">
                  <c:v>-0.12400000000002299</c:v>
                </c:pt>
                <c:pt idx="21910">
                  <c:v>0.12400000000002299</c:v>
                </c:pt>
                <c:pt idx="21911">
                  <c:v>0.992999999999995</c:v>
                </c:pt>
                <c:pt idx="21912">
                  <c:v>0</c:v>
                </c:pt>
                <c:pt idx="21913">
                  <c:v>0</c:v>
                </c:pt>
                <c:pt idx="21914">
                  <c:v>0</c:v>
                </c:pt>
                <c:pt idx="21915">
                  <c:v>0</c:v>
                </c:pt>
                <c:pt idx="21916">
                  <c:v>0.37299999999999001</c:v>
                </c:pt>
                <c:pt idx="21917">
                  <c:v>0.37200000000001399</c:v>
                </c:pt>
                <c:pt idx="21918">
                  <c:v>-0.37200000000001399</c:v>
                </c:pt>
                <c:pt idx="21919">
                  <c:v>-0.62099999999998001</c:v>
                </c:pt>
                <c:pt idx="21920">
                  <c:v>0</c:v>
                </c:pt>
                <c:pt idx="21921">
                  <c:v>0</c:v>
                </c:pt>
                <c:pt idx="21922">
                  <c:v>0</c:v>
                </c:pt>
                <c:pt idx="21923">
                  <c:v>0</c:v>
                </c:pt>
                <c:pt idx="21924">
                  <c:v>0</c:v>
                </c:pt>
                <c:pt idx="21925">
                  <c:v>0</c:v>
                </c:pt>
                <c:pt idx="21926">
                  <c:v>0</c:v>
                </c:pt>
                <c:pt idx="21927">
                  <c:v>-1.24200000000001</c:v>
                </c:pt>
                <c:pt idx="21928">
                  <c:v>0.62100000000003697</c:v>
                </c:pt>
                <c:pt idx="21929">
                  <c:v>0</c:v>
                </c:pt>
                <c:pt idx="21930">
                  <c:v>0</c:v>
                </c:pt>
                <c:pt idx="21931">
                  <c:v>0</c:v>
                </c:pt>
                <c:pt idx="21932">
                  <c:v>0</c:v>
                </c:pt>
                <c:pt idx="21933">
                  <c:v>0</c:v>
                </c:pt>
                <c:pt idx="21934">
                  <c:v>-0.24800000000004699</c:v>
                </c:pt>
                <c:pt idx="21935">
                  <c:v>-0.992999999999995</c:v>
                </c:pt>
                <c:pt idx="21936">
                  <c:v>0.992999999999995</c:v>
                </c:pt>
                <c:pt idx="21937">
                  <c:v>1.11700000000001</c:v>
                </c:pt>
                <c:pt idx="21938">
                  <c:v>1.11700000000001</c:v>
                </c:pt>
                <c:pt idx="21939">
                  <c:v>0.49599999999998001</c:v>
                </c:pt>
                <c:pt idx="21940">
                  <c:v>0</c:v>
                </c:pt>
                <c:pt idx="21941">
                  <c:v>0</c:v>
                </c:pt>
                <c:pt idx="21942">
                  <c:v>0</c:v>
                </c:pt>
                <c:pt idx="21943">
                  <c:v>0</c:v>
                </c:pt>
                <c:pt idx="21944">
                  <c:v>0</c:v>
                </c:pt>
                <c:pt idx="21945">
                  <c:v>-1.73799999999999</c:v>
                </c:pt>
                <c:pt idx="21946">
                  <c:v>0</c:v>
                </c:pt>
                <c:pt idx="21947">
                  <c:v>-0.37199999999995698</c:v>
                </c:pt>
                <c:pt idx="21948">
                  <c:v>0.123999999999966</c:v>
                </c:pt>
                <c:pt idx="21949">
                  <c:v>0</c:v>
                </c:pt>
                <c:pt idx="21950">
                  <c:v>0</c:v>
                </c:pt>
                <c:pt idx="21951">
                  <c:v>0</c:v>
                </c:pt>
                <c:pt idx="21952">
                  <c:v>-1.11699999999996</c:v>
                </c:pt>
                <c:pt idx="21953">
                  <c:v>0</c:v>
                </c:pt>
                <c:pt idx="21954">
                  <c:v>0.49699999999995698</c:v>
                </c:pt>
                <c:pt idx="21955">
                  <c:v>0</c:v>
                </c:pt>
                <c:pt idx="21956">
                  <c:v>0.49600000000003702</c:v>
                </c:pt>
                <c:pt idx="21957">
                  <c:v>0</c:v>
                </c:pt>
                <c:pt idx="21958">
                  <c:v>0</c:v>
                </c:pt>
                <c:pt idx="21959">
                  <c:v>0</c:v>
                </c:pt>
                <c:pt idx="21960">
                  <c:v>0</c:v>
                </c:pt>
                <c:pt idx="21961">
                  <c:v>0.12400000000002299</c:v>
                </c:pt>
                <c:pt idx="21962">
                  <c:v>0</c:v>
                </c:pt>
                <c:pt idx="21963">
                  <c:v>0</c:v>
                </c:pt>
                <c:pt idx="21964">
                  <c:v>1.7369999999999599</c:v>
                </c:pt>
                <c:pt idx="21965">
                  <c:v>0</c:v>
                </c:pt>
                <c:pt idx="21966">
                  <c:v>-1.4889999999999699</c:v>
                </c:pt>
                <c:pt idx="21967">
                  <c:v>0</c:v>
                </c:pt>
                <c:pt idx="21968">
                  <c:v>0</c:v>
                </c:pt>
                <c:pt idx="21969">
                  <c:v>0</c:v>
                </c:pt>
                <c:pt idx="21970">
                  <c:v>0.49699999999995698</c:v>
                </c:pt>
                <c:pt idx="21971">
                  <c:v>0.867999999999995</c:v>
                </c:pt>
                <c:pt idx="21972">
                  <c:v>5.7089999999999996</c:v>
                </c:pt>
                <c:pt idx="21973">
                  <c:v>0</c:v>
                </c:pt>
                <c:pt idx="21974">
                  <c:v>-4.2189999999999896</c:v>
                </c:pt>
                <c:pt idx="21975">
                  <c:v>-0.62099999999998001</c:v>
                </c:pt>
                <c:pt idx="21976">
                  <c:v>0</c:v>
                </c:pt>
                <c:pt idx="21977">
                  <c:v>0</c:v>
                </c:pt>
                <c:pt idx="21978">
                  <c:v>0</c:v>
                </c:pt>
                <c:pt idx="21979">
                  <c:v>0.24799999999999001</c:v>
                </c:pt>
                <c:pt idx="21980">
                  <c:v>-0.24799999999999001</c:v>
                </c:pt>
                <c:pt idx="21981">
                  <c:v>0.49700000000001399</c:v>
                </c:pt>
                <c:pt idx="21982">
                  <c:v>0</c:v>
                </c:pt>
                <c:pt idx="21983">
                  <c:v>0</c:v>
                </c:pt>
                <c:pt idx="21984">
                  <c:v>-0.62099999999998001</c:v>
                </c:pt>
                <c:pt idx="21985">
                  <c:v>0</c:v>
                </c:pt>
                <c:pt idx="21986">
                  <c:v>0</c:v>
                </c:pt>
                <c:pt idx="21987">
                  <c:v>0</c:v>
                </c:pt>
                <c:pt idx="21988">
                  <c:v>-0.24799999999999001</c:v>
                </c:pt>
                <c:pt idx="21989">
                  <c:v>0.62099999999998001</c:v>
                </c:pt>
                <c:pt idx="21990">
                  <c:v>-0.37299999999999001</c:v>
                </c:pt>
                <c:pt idx="21991">
                  <c:v>0</c:v>
                </c:pt>
                <c:pt idx="21992">
                  <c:v>-0.62000000000000399</c:v>
                </c:pt>
                <c:pt idx="21993">
                  <c:v>-0.62099999999998001</c:v>
                </c:pt>
                <c:pt idx="21994">
                  <c:v>0</c:v>
                </c:pt>
                <c:pt idx="21995">
                  <c:v>0</c:v>
                </c:pt>
                <c:pt idx="21996">
                  <c:v>0</c:v>
                </c:pt>
                <c:pt idx="21997">
                  <c:v>-0.62100000000003697</c:v>
                </c:pt>
                <c:pt idx="21998">
                  <c:v>0.62100000000003697</c:v>
                </c:pt>
                <c:pt idx="21999">
                  <c:v>0.37199999999995698</c:v>
                </c:pt>
                <c:pt idx="22000">
                  <c:v>0</c:v>
                </c:pt>
                <c:pt idx="22001">
                  <c:v>-0.62000000000000399</c:v>
                </c:pt>
                <c:pt idx="22002">
                  <c:v>-0.125</c:v>
                </c:pt>
                <c:pt idx="22003">
                  <c:v>0</c:v>
                </c:pt>
                <c:pt idx="22004">
                  <c:v>0</c:v>
                </c:pt>
                <c:pt idx="22005">
                  <c:v>0</c:v>
                </c:pt>
                <c:pt idx="22006">
                  <c:v>0</c:v>
                </c:pt>
                <c:pt idx="22007">
                  <c:v>0.37300000000004702</c:v>
                </c:pt>
                <c:pt idx="22008">
                  <c:v>1.98599999999999</c:v>
                </c:pt>
                <c:pt idx="22009">
                  <c:v>0</c:v>
                </c:pt>
                <c:pt idx="22010">
                  <c:v>-0.49700000000001399</c:v>
                </c:pt>
                <c:pt idx="22011">
                  <c:v>0</c:v>
                </c:pt>
                <c:pt idx="22012">
                  <c:v>0</c:v>
                </c:pt>
                <c:pt idx="22013">
                  <c:v>0</c:v>
                </c:pt>
                <c:pt idx="22014">
                  <c:v>0</c:v>
                </c:pt>
                <c:pt idx="22015">
                  <c:v>0.123999999999966</c:v>
                </c:pt>
                <c:pt idx="22016">
                  <c:v>0</c:v>
                </c:pt>
                <c:pt idx="22017">
                  <c:v>-1.2409999999999799</c:v>
                </c:pt>
                <c:pt idx="22018">
                  <c:v>0</c:v>
                </c:pt>
                <c:pt idx="22019">
                  <c:v>39.468000000000004</c:v>
                </c:pt>
                <c:pt idx="22020">
                  <c:v>43.934999999999903</c:v>
                </c:pt>
                <c:pt idx="22021">
                  <c:v>0</c:v>
                </c:pt>
                <c:pt idx="22022">
                  <c:v>0</c:v>
                </c:pt>
                <c:pt idx="22023">
                  <c:v>0</c:v>
                </c:pt>
                <c:pt idx="22024">
                  <c:v>0</c:v>
                </c:pt>
                <c:pt idx="22025">
                  <c:v>-1.11700000000001</c:v>
                </c:pt>
                <c:pt idx="22026">
                  <c:v>0</c:v>
                </c:pt>
                <c:pt idx="22027">
                  <c:v>0</c:v>
                </c:pt>
                <c:pt idx="22028">
                  <c:v>0.49599999999998001</c:v>
                </c:pt>
                <c:pt idx="22029">
                  <c:v>0.992999999999995</c:v>
                </c:pt>
                <c:pt idx="22030">
                  <c:v>0</c:v>
                </c:pt>
                <c:pt idx="22031">
                  <c:v>0</c:v>
                </c:pt>
                <c:pt idx="22032">
                  <c:v>0</c:v>
                </c:pt>
                <c:pt idx="22033">
                  <c:v>1.98599999999999</c:v>
                </c:pt>
                <c:pt idx="22034">
                  <c:v>0.37200000000001399</c:v>
                </c:pt>
                <c:pt idx="22035">
                  <c:v>0</c:v>
                </c:pt>
                <c:pt idx="22036">
                  <c:v>-0.37200000000001399</c:v>
                </c:pt>
                <c:pt idx="22037">
                  <c:v>-0.123999999999966</c:v>
                </c:pt>
                <c:pt idx="22038">
                  <c:v>0.123999999999966</c:v>
                </c:pt>
                <c:pt idx="22039">
                  <c:v>0</c:v>
                </c:pt>
                <c:pt idx="22040">
                  <c:v>0</c:v>
                </c:pt>
                <c:pt idx="22041">
                  <c:v>0</c:v>
                </c:pt>
                <c:pt idx="22042">
                  <c:v>0.123999999999966</c:v>
                </c:pt>
                <c:pt idx="22043">
                  <c:v>0</c:v>
                </c:pt>
                <c:pt idx="22044">
                  <c:v>-0.49700000000001399</c:v>
                </c:pt>
                <c:pt idx="22045">
                  <c:v>-0.49599999999998001</c:v>
                </c:pt>
                <c:pt idx="22046">
                  <c:v>-0.86899999999997102</c:v>
                </c:pt>
                <c:pt idx="22047">
                  <c:v>0.86899999999997102</c:v>
                </c:pt>
                <c:pt idx="22048">
                  <c:v>0</c:v>
                </c:pt>
                <c:pt idx="22049">
                  <c:v>0</c:v>
                </c:pt>
                <c:pt idx="22050">
                  <c:v>0</c:v>
                </c:pt>
                <c:pt idx="22051">
                  <c:v>-0.62100000000003697</c:v>
                </c:pt>
                <c:pt idx="22052">
                  <c:v>0.12400000000002299</c:v>
                </c:pt>
                <c:pt idx="22053">
                  <c:v>-0.12400000000002299</c:v>
                </c:pt>
                <c:pt idx="22054">
                  <c:v>0.12400000000002299</c:v>
                </c:pt>
                <c:pt idx="22055">
                  <c:v>-0.62000000000000399</c:v>
                </c:pt>
                <c:pt idx="22056">
                  <c:v>0.867999999999995</c:v>
                </c:pt>
                <c:pt idx="22057">
                  <c:v>0</c:v>
                </c:pt>
                <c:pt idx="22058">
                  <c:v>0</c:v>
                </c:pt>
                <c:pt idx="22059">
                  <c:v>0</c:v>
                </c:pt>
                <c:pt idx="22060">
                  <c:v>0</c:v>
                </c:pt>
                <c:pt idx="22061">
                  <c:v>0.37200000000001399</c:v>
                </c:pt>
                <c:pt idx="22062">
                  <c:v>-0.12400000000002299</c:v>
                </c:pt>
                <c:pt idx="22063">
                  <c:v>0</c:v>
                </c:pt>
                <c:pt idx="22064">
                  <c:v>0</c:v>
                </c:pt>
                <c:pt idx="22065">
                  <c:v>-0.992999999999995</c:v>
                </c:pt>
                <c:pt idx="22066">
                  <c:v>0</c:v>
                </c:pt>
                <c:pt idx="22067">
                  <c:v>0</c:v>
                </c:pt>
                <c:pt idx="22068">
                  <c:v>0</c:v>
                </c:pt>
                <c:pt idx="22069">
                  <c:v>0</c:v>
                </c:pt>
                <c:pt idx="22070">
                  <c:v>-0.123999999999966</c:v>
                </c:pt>
                <c:pt idx="22071">
                  <c:v>-0.37200000000001399</c:v>
                </c:pt>
                <c:pt idx="22072">
                  <c:v>0</c:v>
                </c:pt>
                <c:pt idx="22073">
                  <c:v>1.365</c:v>
                </c:pt>
                <c:pt idx="22074">
                  <c:v>0.12400000000002299</c:v>
                </c:pt>
                <c:pt idx="22075">
                  <c:v>0</c:v>
                </c:pt>
                <c:pt idx="22076">
                  <c:v>0</c:v>
                </c:pt>
                <c:pt idx="22077">
                  <c:v>0</c:v>
                </c:pt>
                <c:pt idx="22078">
                  <c:v>-13.4039999999999</c:v>
                </c:pt>
                <c:pt idx="22079">
                  <c:v>-16.631</c:v>
                </c:pt>
                <c:pt idx="22080">
                  <c:v>-26.683999999999902</c:v>
                </c:pt>
                <c:pt idx="22081">
                  <c:v>-2.7309999999999901</c:v>
                </c:pt>
                <c:pt idx="22082">
                  <c:v>-0.74500000000000399</c:v>
                </c:pt>
                <c:pt idx="22083">
                  <c:v>-14.893000000000001</c:v>
                </c:pt>
                <c:pt idx="22084">
                  <c:v>0</c:v>
                </c:pt>
                <c:pt idx="22085">
                  <c:v>0</c:v>
                </c:pt>
                <c:pt idx="22086">
                  <c:v>0</c:v>
                </c:pt>
                <c:pt idx="22087">
                  <c:v>0</c:v>
                </c:pt>
                <c:pt idx="22088">
                  <c:v>-0.49699999999995698</c:v>
                </c:pt>
                <c:pt idx="22089">
                  <c:v>-1.365</c:v>
                </c:pt>
                <c:pt idx="22090">
                  <c:v>0</c:v>
                </c:pt>
                <c:pt idx="22091">
                  <c:v>-0.12400000000002299</c:v>
                </c:pt>
                <c:pt idx="22092">
                  <c:v>0</c:v>
                </c:pt>
                <c:pt idx="22093">
                  <c:v>0</c:v>
                </c:pt>
                <c:pt idx="22094">
                  <c:v>0</c:v>
                </c:pt>
                <c:pt idx="22095">
                  <c:v>0</c:v>
                </c:pt>
                <c:pt idx="22096">
                  <c:v>4.3439999999999896</c:v>
                </c:pt>
                <c:pt idx="22097">
                  <c:v>32.393000000000001</c:v>
                </c:pt>
                <c:pt idx="22098">
                  <c:v>0</c:v>
                </c:pt>
                <c:pt idx="22099">
                  <c:v>-23.456999999999901</c:v>
                </c:pt>
                <c:pt idx="22100">
                  <c:v>-10.798</c:v>
                </c:pt>
                <c:pt idx="22101">
                  <c:v>-1.365</c:v>
                </c:pt>
                <c:pt idx="22102">
                  <c:v>0</c:v>
                </c:pt>
                <c:pt idx="22103">
                  <c:v>0</c:v>
                </c:pt>
                <c:pt idx="22104">
                  <c:v>0</c:v>
                </c:pt>
                <c:pt idx="22105">
                  <c:v>0.37199999999995698</c:v>
                </c:pt>
                <c:pt idx="22106">
                  <c:v>-0.37199999999995698</c:v>
                </c:pt>
                <c:pt idx="22107">
                  <c:v>0.992999999999995</c:v>
                </c:pt>
                <c:pt idx="22108">
                  <c:v>-1.11700000000001</c:v>
                </c:pt>
                <c:pt idx="22109">
                  <c:v>-0.24799999999999001</c:v>
                </c:pt>
                <c:pt idx="22110">
                  <c:v>-0.49700000000001399</c:v>
                </c:pt>
                <c:pt idx="22111">
                  <c:v>0</c:v>
                </c:pt>
                <c:pt idx="22112">
                  <c:v>0</c:v>
                </c:pt>
                <c:pt idx="22113">
                  <c:v>0</c:v>
                </c:pt>
                <c:pt idx="22114">
                  <c:v>-0.123999999999966</c:v>
                </c:pt>
                <c:pt idx="22115">
                  <c:v>-0.62000000000000399</c:v>
                </c:pt>
                <c:pt idx="22116">
                  <c:v>0.62000000000000399</c:v>
                </c:pt>
                <c:pt idx="22117">
                  <c:v>-0.62000000000000399</c:v>
                </c:pt>
                <c:pt idx="22118">
                  <c:v>1.11700000000001</c:v>
                </c:pt>
                <c:pt idx="22119">
                  <c:v>-0.37300000000004702</c:v>
                </c:pt>
                <c:pt idx="22120">
                  <c:v>0</c:v>
                </c:pt>
                <c:pt idx="22121">
                  <c:v>0</c:v>
                </c:pt>
                <c:pt idx="22122">
                  <c:v>0</c:v>
                </c:pt>
                <c:pt idx="22123">
                  <c:v>-0.37200000000001399</c:v>
                </c:pt>
                <c:pt idx="22124">
                  <c:v>0.24799999999999001</c:v>
                </c:pt>
                <c:pt idx="22125">
                  <c:v>0</c:v>
                </c:pt>
                <c:pt idx="22126">
                  <c:v>0</c:v>
                </c:pt>
                <c:pt idx="22127">
                  <c:v>1.11700000000001</c:v>
                </c:pt>
                <c:pt idx="22128">
                  <c:v>0.12400000000002299</c:v>
                </c:pt>
                <c:pt idx="22129">
                  <c:v>0</c:v>
                </c:pt>
                <c:pt idx="22130">
                  <c:v>0</c:v>
                </c:pt>
                <c:pt idx="22131">
                  <c:v>0</c:v>
                </c:pt>
                <c:pt idx="22132">
                  <c:v>-0.123999999999966</c:v>
                </c:pt>
                <c:pt idx="22133">
                  <c:v>0</c:v>
                </c:pt>
                <c:pt idx="22134">
                  <c:v>1.6139999999999699</c:v>
                </c:pt>
                <c:pt idx="22135">
                  <c:v>0.992999999999995</c:v>
                </c:pt>
                <c:pt idx="22136">
                  <c:v>18.244</c:v>
                </c:pt>
                <c:pt idx="22137">
                  <c:v>0</c:v>
                </c:pt>
                <c:pt idx="22138">
                  <c:v>0</c:v>
                </c:pt>
                <c:pt idx="22139">
                  <c:v>0</c:v>
                </c:pt>
                <c:pt idx="22140">
                  <c:v>0</c:v>
                </c:pt>
                <c:pt idx="22141">
                  <c:v>0</c:v>
                </c:pt>
                <c:pt idx="22142">
                  <c:v>0.12400000000002299</c:v>
                </c:pt>
                <c:pt idx="22143">
                  <c:v>0.86900000000002797</c:v>
                </c:pt>
                <c:pt idx="22144">
                  <c:v>1.36499999999995</c:v>
                </c:pt>
                <c:pt idx="22145">
                  <c:v>-0.74500000000000399</c:v>
                </c:pt>
                <c:pt idx="22146">
                  <c:v>0</c:v>
                </c:pt>
                <c:pt idx="22147">
                  <c:v>0</c:v>
                </c:pt>
                <c:pt idx="22148">
                  <c:v>0</c:v>
                </c:pt>
                <c:pt idx="22149">
                  <c:v>0</c:v>
                </c:pt>
                <c:pt idx="22150">
                  <c:v>-0.49599999999998001</c:v>
                </c:pt>
                <c:pt idx="22151">
                  <c:v>0</c:v>
                </c:pt>
                <c:pt idx="22152">
                  <c:v>1.73799999999999</c:v>
                </c:pt>
                <c:pt idx="22153">
                  <c:v>0.62000000000000399</c:v>
                </c:pt>
                <c:pt idx="22154">
                  <c:v>0</c:v>
                </c:pt>
                <c:pt idx="22155">
                  <c:v>0</c:v>
                </c:pt>
                <c:pt idx="22156">
                  <c:v>0</c:v>
                </c:pt>
                <c:pt idx="22157">
                  <c:v>0</c:v>
                </c:pt>
                <c:pt idx="22158">
                  <c:v>0</c:v>
                </c:pt>
                <c:pt idx="22159">
                  <c:v>0.12400000000002299</c:v>
                </c:pt>
                <c:pt idx="22160">
                  <c:v>0</c:v>
                </c:pt>
                <c:pt idx="22161">
                  <c:v>-1.98599999999999</c:v>
                </c:pt>
                <c:pt idx="22162">
                  <c:v>0</c:v>
                </c:pt>
                <c:pt idx="22163">
                  <c:v>0.74500000000000399</c:v>
                </c:pt>
                <c:pt idx="22164">
                  <c:v>0</c:v>
                </c:pt>
                <c:pt idx="22165">
                  <c:v>0</c:v>
                </c:pt>
                <c:pt idx="22166">
                  <c:v>0</c:v>
                </c:pt>
                <c:pt idx="22167">
                  <c:v>0</c:v>
                </c:pt>
                <c:pt idx="22168">
                  <c:v>1.2409999999999799</c:v>
                </c:pt>
                <c:pt idx="22169">
                  <c:v>-1.2409999999999799</c:v>
                </c:pt>
                <c:pt idx="22170">
                  <c:v>0.37199999999995698</c:v>
                </c:pt>
                <c:pt idx="22171">
                  <c:v>0</c:v>
                </c:pt>
                <c:pt idx="22172">
                  <c:v>0</c:v>
                </c:pt>
                <c:pt idx="22173">
                  <c:v>0.49700000000001399</c:v>
                </c:pt>
                <c:pt idx="22174">
                  <c:v>0</c:v>
                </c:pt>
                <c:pt idx="22175">
                  <c:v>0</c:v>
                </c:pt>
                <c:pt idx="22176">
                  <c:v>0</c:v>
                </c:pt>
                <c:pt idx="22177">
                  <c:v>0</c:v>
                </c:pt>
                <c:pt idx="22178">
                  <c:v>-0.49700000000001399</c:v>
                </c:pt>
                <c:pt idx="22179">
                  <c:v>-0.867999999999995</c:v>
                </c:pt>
                <c:pt idx="22180">
                  <c:v>-0.49699999999995698</c:v>
                </c:pt>
                <c:pt idx="22181">
                  <c:v>-0.74500000000000399</c:v>
                </c:pt>
                <c:pt idx="22182">
                  <c:v>0</c:v>
                </c:pt>
                <c:pt idx="22183">
                  <c:v>0</c:v>
                </c:pt>
                <c:pt idx="22184">
                  <c:v>0</c:v>
                </c:pt>
                <c:pt idx="22185">
                  <c:v>0</c:v>
                </c:pt>
                <c:pt idx="22186">
                  <c:v>0</c:v>
                </c:pt>
                <c:pt idx="22187">
                  <c:v>-0.24799999999999001</c:v>
                </c:pt>
                <c:pt idx="22188">
                  <c:v>0</c:v>
                </c:pt>
                <c:pt idx="22189">
                  <c:v>-0.12400000000002299</c:v>
                </c:pt>
                <c:pt idx="22190">
                  <c:v>-0.123999999999966</c:v>
                </c:pt>
                <c:pt idx="22191">
                  <c:v>0</c:v>
                </c:pt>
                <c:pt idx="22192">
                  <c:v>0</c:v>
                </c:pt>
                <c:pt idx="22193">
                  <c:v>0</c:v>
                </c:pt>
                <c:pt idx="22194">
                  <c:v>0</c:v>
                </c:pt>
                <c:pt idx="22195">
                  <c:v>-0.62100000000003697</c:v>
                </c:pt>
                <c:pt idx="22196">
                  <c:v>0.99300000000005095</c:v>
                </c:pt>
                <c:pt idx="22197">
                  <c:v>-0.99300000000005095</c:v>
                </c:pt>
                <c:pt idx="22198">
                  <c:v>0</c:v>
                </c:pt>
                <c:pt idx="22199">
                  <c:v>0</c:v>
                </c:pt>
                <c:pt idx="22200">
                  <c:v>1.2410000000000401</c:v>
                </c:pt>
                <c:pt idx="22201">
                  <c:v>0</c:v>
                </c:pt>
                <c:pt idx="22202">
                  <c:v>0</c:v>
                </c:pt>
                <c:pt idx="22203">
                  <c:v>0</c:v>
                </c:pt>
                <c:pt idx="22204">
                  <c:v>0</c:v>
                </c:pt>
                <c:pt idx="22205">
                  <c:v>-0.49599999999998001</c:v>
                </c:pt>
                <c:pt idx="22206">
                  <c:v>-1.73799999999999</c:v>
                </c:pt>
                <c:pt idx="22207">
                  <c:v>-0.123999999999966</c:v>
                </c:pt>
                <c:pt idx="22208">
                  <c:v>0</c:v>
                </c:pt>
                <c:pt idx="22209">
                  <c:v>-1.4890000000000301</c:v>
                </c:pt>
                <c:pt idx="22210">
                  <c:v>0</c:v>
                </c:pt>
                <c:pt idx="22211">
                  <c:v>0</c:v>
                </c:pt>
                <c:pt idx="22212">
                  <c:v>0</c:v>
                </c:pt>
                <c:pt idx="22213">
                  <c:v>-0.74500000000000399</c:v>
                </c:pt>
                <c:pt idx="22214">
                  <c:v>0</c:v>
                </c:pt>
                <c:pt idx="22215">
                  <c:v>0.37199999999995698</c:v>
                </c:pt>
                <c:pt idx="22216">
                  <c:v>0</c:v>
                </c:pt>
                <c:pt idx="22217">
                  <c:v>0</c:v>
                </c:pt>
                <c:pt idx="22218">
                  <c:v>0.37300000000004702</c:v>
                </c:pt>
                <c:pt idx="22219">
                  <c:v>0</c:v>
                </c:pt>
                <c:pt idx="22220">
                  <c:v>0</c:v>
                </c:pt>
                <c:pt idx="22221">
                  <c:v>0</c:v>
                </c:pt>
                <c:pt idx="22222">
                  <c:v>0.12400000000002299</c:v>
                </c:pt>
                <c:pt idx="22223">
                  <c:v>0</c:v>
                </c:pt>
                <c:pt idx="22224">
                  <c:v>0.86899999999997102</c:v>
                </c:pt>
                <c:pt idx="22225">
                  <c:v>1.86099999999999</c:v>
                </c:pt>
                <c:pt idx="22226">
                  <c:v>0</c:v>
                </c:pt>
                <c:pt idx="22227">
                  <c:v>-0.62000000000000399</c:v>
                </c:pt>
                <c:pt idx="22228">
                  <c:v>0</c:v>
                </c:pt>
                <c:pt idx="22229">
                  <c:v>0</c:v>
                </c:pt>
                <c:pt idx="22230">
                  <c:v>0</c:v>
                </c:pt>
                <c:pt idx="22231">
                  <c:v>-1.365</c:v>
                </c:pt>
                <c:pt idx="22232">
                  <c:v>0</c:v>
                </c:pt>
                <c:pt idx="22233">
                  <c:v>0.123999999999966</c:v>
                </c:pt>
                <c:pt idx="22234">
                  <c:v>0.49600000000003702</c:v>
                </c:pt>
                <c:pt idx="22235">
                  <c:v>-0.49600000000003702</c:v>
                </c:pt>
                <c:pt idx="22236">
                  <c:v>-0.24799999999999001</c:v>
                </c:pt>
                <c:pt idx="22237">
                  <c:v>0</c:v>
                </c:pt>
                <c:pt idx="22238">
                  <c:v>0</c:v>
                </c:pt>
                <c:pt idx="22239">
                  <c:v>0</c:v>
                </c:pt>
                <c:pt idx="22240">
                  <c:v>-0.24799999999999001</c:v>
                </c:pt>
                <c:pt idx="22241">
                  <c:v>0.24799999999999001</c:v>
                </c:pt>
                <c:pt idx="22242">
                  <c:v>0.62099999999998001</c:v>
                </c:pt>
                <c:pt idx="22243">
                  <c:v>0.12400000000002299</c:v>
                </c:pt>
                <c:pt idx="22244">
                  <c:v>-0.12400000000002299</c:v>
                </c:pt>
                <c:pt idx="22245">
                  <c:v>-0.24900000000002301</c:v>
                </c:pt>
                <c:pt idx="22246">
                  <c:v>0</c:v>
                </c:pt>
                <c:pt idx="22247">
                  <c:v>0</c:v>
                </c:pt>
                <c:pt idx="22248">
                  <c:v>0</c:v>
                </c:pt>
                <c:pt idx="22249">
                  <c:v>0</c:v>
                </c:pt>
                <c:pt idx="22250">
                  <c:v>0.37299999999999001</c:v>
                </c:pt>
                <c:pt idx="22251">
                  <c:v>0.867999999999995</c:v>
                </c:pt>
                <c:pt idx="22252">
                  <c:v>-0.867999999999995</c:v>
                </c:pt>
                <c:pt idx="22253">
                  <c:v>0.62000000000000399</c:v>
                </c:pt>
                <c:pt idx="22254">
                  <c:v>-1.11699999999996</c:v>
                </c:pt>
                <c:pt idx="22255">
                  <c:v>0</c:v>
                </c:pt>
                <c:pt idx="22256">
                  <c:v>0</c:v>
                </c:pt>
                <c:pt idx="22257">
                  <c:v>0</c:v>
                </c:pt>
                <c:pt idx="22258">
                  <c:v>0</c:v>
                </c:pt>
                <c:pt idx="22259">
                  <c:v>1.8620000000000201</c:v>
                </c:pt>
                <c:pt idx="22260">
                  <c:v>0.37200000000001399</c:v>
                </c:pt>
                <c:pt idx="22261">
                  <c:v>0</c:v>
                </c:pt>
                <c:pt idx="22262">
                  <c:v>-0.62000000000000399</c:v>
                </c:pt>
                <c:pt idx="22263">
                  <c:v>-0.12400000000002299</c:v>
                </c:pt>
                <c:pt idx="22264">
                  <c:v>0</c:v>
                </c:pt>
                <c:pt idx="22265">
                  <c:v>0</c:v>
                </c:pt>
                <c:pt idx="22266">
                  <c:v>0</c:v>
                </c:pt>
                <c:pt idx="22267">
                  <c:v>0.62000000000000399</c:v>
                </c:pt>
                <c:pt idx="22268">
                  <c:v>0</c:v>
                </c:pt>
                <c:pt idx="22269">
                  <c:v>-0.37200000000001399</c:v>
                </c:pt>
                <c:pt idx="22270">
                  <c:v>-0.24799999999999001</c:v>
                </c:pt>
                <c:pt idx="22271">
                  <c:v>0.24799999999999001</c:v>
                </c:pt>
                <c:pt idx="22272">
                  <c:v>1.2409999999999799</c:v>
                </c:pt>
                <c:pt idx="22273">
                  <c:v>0</c:v>
                </c:pt>
                <c:pt idx="22274">
                  <c:v>0</c:v>
                </c:pt>
                <c:pt idx="22275">
                  <c:v>0</c:v>
                </c:pt>
                <c:pt idx="22276">
                  <c:v>0</c:v>
                </c:pt>
                <c:pt idx="22277">
                  <c:v>0.37200000000001399</c:v>
                </c:pt>
                <c:pt idx="22278">
                  <c:v>-0.37200000000001399</c:v>
                </c:pt>
                <c:pt idx="22279">
                  <c:v>-0.62099999999998001</c:v>
                </c:pt>
                <c:pt idx="22280">
                  <c:v>-0.86900000000002797</c:v>
                </c:pt>
                <c:pt idx="22281">
                  <c:v>0</c:v>
                </c:pt>
                <c:pt idx="22282">
                  <c:v>0</c:v>
                </c:pt>
                <c:pt idx="22283">
                  <c:v>0</c:v>
                </c:pt>
                <c:pt idx="22284">
                  <c:v>0</c:v>
                </c:pt>
                <c:pt idx="22285">
                  <c:v>-0.37299999999999001</c:v>
                </c:pt>
                <c:pt idx="22286">
                  <c:v>0</c:v>
                </c:pt>
                <c:pt idx="22287">
                  <c:v>1.6140000000000301</c:v>
                </c:pt>
                <c:pt idx="22288">
                  <c:v>0</c:v>
                </c:pt>
                <c:pt idx="22289">
                  <c:v>0</c:v>
                </c:pt>
                <c:pt idx="22290">
                  <c:v>16.2579999999999</c:v>
                </c:pt>
                <c:pt idx="22291">
                  <c:v>0</c:v>
                </c:pt>
                <c:pt idx="22292">
                  <c:v>0</c:v>
                </c:pt>
                <c:pt idx="22293">
                  <c:v>0</c:v>
                </c:pt>
                <c:pt idx="22294">
                  <c:v>-28.5459999999999</c:v>
                </c:pt>
                <c:pt idx="22295">
                  <c:v>-0.86899999999997102</c:v>
                </c:pt>
                <c:pt idx="22296">
                  <c:v>0</c:v>
                </c:pt>
                <c:pt idx="22297">
                  <c:v>0</c:v>
                </c:pt>
                <c:pt idx="22298">
                  <c:v>0.123999999999966</c:v>
                </c:pt>
                <c:pt idx="22299">
                  <c:v>0</c:v>
                </c:pt>
                <c:pt idx="22300">
                  <c:v>0</c:v>
                </c:pt>
                <c:pt idx="22301">
                  <c:v>0</c:v>
                </c:pt>
                <c:pt idx="22302">
                  <c:v>0</c:v>
                </c:pt>
                <c:pt idx="22303">
                  <c:v>0</c:v>
                </c:pt>
                <c:pt idx="22304">
                  <c:v>-1.36499999999995</c:v>
                </c:pt>
                <c:pt idx="22305">
                  <c:v>1.7369999999999599</c:v>
                </c:pt>
                <c:pt idx="22306">
                  <c:v>-1.365</c:v>
                </c:pt>
                <c:pt idx="22307">
                  <c:v>0</c:v>
                </c:pt>
                <c:pt idx="22308">
                  <c:v>0</c:v>
                </c:pt>
                <c:pt idx="22309">
                  <c:v>0</c:v>
                </c:pt>
                <c:pt idx="22310">
                  <c:v>0</c:v>
                </c:pt>
                <c:pt idx="22311">
                  <c:v>0</c:v>
                </c:pt>
                <c:pt idx="22312">
                  <c:v>0.49700000000001399</c:v>
                </c:pt>
                <c:pt idx="22313">
                  <c:v>0</c:v>
                </c:pt>
                <c:pt idx="22314">
                  <c:v>0</c:v>
                </c:pt>
                <c:pt idx="22315">
                  <c:v>-0.37300000000004702</c:v>
                </c:pt>
                <c:pt idx="22316">
                  <c:v>-0.37199999999995698</c:v>
                </c:pt>
                <c:pt idx="22317">
                  <c:v>0.37199999999995698</c:v>
                </c:pt>
                <c:pt idx="22318">
                  <c:v>0</c:v>
                </c:pt>
                <c:pt idx="22319">
                  <c:v>0</c:v>
                </c:pt>
                <c:pt idx="22320">
                  <c:v>0</c:v>
                </c:pt>
                <c:pt idx="22321">
                  <c:v>0</c:v>
                </c:pt>
                <c:pt idx="22322">
                  <c:v>0.74500000000000399</c:v>
                </c:pt>
                <c:pt idx="22323">
                  <c:v>0</c:v>
                </c:pt>
                <c:pt idx="22324">
                  <c:v>-0.24800000000004699</c:v>
                </c:pt>
                <c:pt idx="22325">
                  <c:v>-0.86899999999997102</c:v>
                </c:pt>
                <c:pt idx="22326">
                  <c:v>0</c:v>
                </c:pt>
                <c:pt idx="22327">
                  <c:v>0</c:v>
                </c:pt>
                <c:pt idx="22328">
                  <c:v>0</c:v>
                </c:pt>
                <c:pt idx="22329">
                  <c:v>0</c:v>
                </c:pt>
                <c:pt idx="22330">
                  <c:v>0</c:v>
                </c:pt>
                <c:pt idx="22331">
                  <c:v>-0.123999999999966</c:v>
                </c:pt>
                <c:pt idx="22332">
                  <c:v>-0.74500000000000399</c:v>
                </c:pt>
                <c:pt idx="22333">
                  <c:v>-0.12400000000002299</c:v>
                </c:pt>
                <c:pt idx="22334">
                  <c:v>0.12400000000002299</c:v>
                </c:pt>
                <c:pt idx="22335">
                  <c:v>-0.12400000000002299</c:v>
                </c:pt>
                <c:pt idx="22336">
                  <c:v>0</c:v>
                </c:pt>
                <c:pt idx="22337">
                  <c:v>0</c:v>
                </c:pt>
                <c:pt idx="22338">
                  <c:v>0</c:v>
                </c:pt>
                <c:pt idx="22339">
                  <c:v>0.24799999999999001</c:v>
                </c:pt>
                <c:pt idx="22340">
                  <c:v>0.24799999999999001</c:v>
                </c:pt>
                <c:pt idx="22341">
                  <c:v>0</c:v>
                </c:pt>
                <c:pt idx="22342">
                  <c:v>0.74500000000000399</c:v>
                </c:pt>
                <c:pt idx="22343">
                  <c:v>0.24800000000004699</c:v>
                </c:pt>
                <c:pt idx="22344">
                  <c:v>0</c:v>
                </c:pt>
                <c:pt idx="22345">
                  <c:v>0</c:v>
                </c:pt>
                <c:pt idx="22346">
                  <c:v>0</c:v>
                </c:pt>
                <c:pt idx="22347">
                  <c:v>0</c:v>
                </c:pt>
                <c:pt idx="22348">
                  <c:v>0</c:v>
                </c:pt>
                <c:pt idx="22349">
                  <c:v>-0.37200000000001399</c:v>
                </c:pt>
                <c:pt idx="22350">
                  <c:v>-0.12400000000002299</c:v>
                </c:pt>
                <c:pt idx="22351">
                  <c:v>-1.11699999999996</c:v>
                </c:pt>
                <c:pt idx="22352">
                  <c:v>0</c:v>
                </c:pt>
                <c:pt idx="22353">
                  <c:v>0</c:v>
                </c:pt>
                <c:pt idx="22354">
                  <c:v>0</c:v>
                </c:pt>
                <c:pt idx="22355">
                  <c:v>0</c:v>
                </c:pt>
                <c:pt idx="22356">
                  <c:v>0</c:v>
                </c:pt>
                <c:pt idx="22357">
                  <c:v>0.992999999999995</c:v>
                </c:pt>
                <c:pt idx="22358">
                  <c:v>-0.74500000000000399</c:v>
                </c:pt>
                <c:pt idx="22359">
                  <c:v>0</c:v>
                </c:pt>
                <c:pt idx="22360">
                  <c:v>0</c:v>
                </c:pt>
                <c:pt idx="22361">
                  <c:v>0.49700000000001399</c:v>
                </c:pt>
                <c:pt idx="22362">
                  <c:v>0</c:v>
                </c:pt>
                <c:pt idx="22363">
                  <c:v>0</c:v>
                </c:pt>
                <c:pt idx="22364">
                  <c:v>0</c:v>
                </c:pt>
                <c:pt idx="22365">
                  <c:v>0</c:v>
                </c:pt>
                <c:pt idx="22366">
                  <c:v>1.2409999999999799</c:v>
                </c:pt>
                <c:pt idx="22367">
                  <c:v>0</c:v>
                </c:pt>
                <c:pt idx="22368">
                  <c:v>0</c:v>
                </c:pt>
                <c:pt idx="22369">
                  <c:v>-0.24799999999999001</c:v>
                </c:pt>
                <c:pt idx="22370">
                  <c:v>0</c:v>
                </c:pt>
                <c:pt idx="22371">
                  <c:v>-0.123999999999966</c:v>
                </c:pt>
                <c:pt idx="22372">
                  <c:v>0</c:v>
                </c:pt>
                <c:pt idx="22373">
                  <c:v>0</c:v>
                </c:pt>
                <c:pt idx="22374">
                  <c:v>0</c:v>
                </c:pt>
                <c:pt idx="22375">
                  <c:v>0</c:v>
                </c:pt>
                <c:pt idx="22376">
                  <c:v>0.12400000000002299</c:v>
                </c:pt>
                <c:pt idx="22377">
                  <c:v>0.24799999999999001</c:v>
                </c:pt>
                <c:pt idx="22378">
                  <c:v>0.86899999999997102</c:v>
                </c:pt>
                <c:pt idx="22379">
                  <c:v>0.992999999999995</c:v>
                </c:pt>
                <c:pt idx="22380">
                  <c:v>0</c:v>
                </c:pt>
                <c:pt idx="22381">
                  <c:v>0</c:v>
                </c:pt>
                <c:pt idx="22382">
                  <c:v>0</c:v>
                </c:pt>
                <c:pt idx="22383">
                  <c:v>0</c:v>
                </c:pt>
                <c:pt idx="22384">
                  <c:v>-0.24800000000004699</c:v>
                </c:pt>
                <c:pt idx="22385">
                  <c:v>0</c:v>
                </c:pt>
                <c:pt idx="22386">
                  <c:v>1.4890000000000301</c:v>
                </c:pt>
                <c:pt idx="22387">
                  <c:v>0</c:v>
                </c:pt>
                <c:pt idx="22388">
                  <c:v>0</c:v>
                </c:pt>
                <c:pt idx="22389">
                  <c:v>-1.2409999999999799</c:v>
                </c:pt>
                <c:pt idx="22390">
                  <c:v>0</c:v>
                </c:pt>
                <c:pt idx="22391">
                  <c:v>0</c:v>
                </c:pt>
                <c:pt idx="22392">
                  <c:v>0</c:v>
                </c:pt>
                <c:pt idx="22393">
                  <c:v>-0.49699999999995698</c:v>
                </c:pt>
                <c:pt idx="22394">
                  <c:v>0.992999999999995</c:v>
                </c:pt>
                <c:pt idx="22395">
                  <c:v>0.49699999999995698</c:v>
                </c:pt>
                <c:pt idx="22396">
                  <c:v>0</c:v>
                </c:pt>
                <c:pt idx="22397">
                  <c:v>-0.37299999999999001</c:v>
                </c:pt>
                <c:pt idx="22398">
                  <c:v>-2.3580000000000001</c:v>
                </c:pt>
                <c:pt idx="22399">
                  <c:v>0</c:v>
                </c:pt>
                <c:pt idx="22400">
                  <c:v>0</c:v>
                </c:pt>
                <c:pt idx="22401">
                  <c:v>0</c:v>
                </c:pt>
                <c:pt idx="22402">
                  <c:v>0</c:v>
                </c:pt>
                <c:pt idx="22403">
                  <c:v>0.37300000000004702</c:v>
                </c:pt>
                <c:pt idx="22404">
                  <c:v>0</c:v>
                </c:pt>
                <c:pt idx="22405">
                  <c:v>0</c:v>
                </c:pt>
                <c:pt idx="22406">
                  <c:v>0.24799999999999001</c:v>
                </c:pt>
                <c:pt idx="22407">
                  <c:v>0.123999999999966</c:v>
                </c:pt>
                <c:pt idx="22408">
                  <c:v>0</c:v>
                </c:pt>
                <c:pt idx="22409">
                  <c:v>0</c:v>
                </c:pt>
                <c:pt idx="22410">
                  <c:v>0</c:v>
                </c:pt>
                <c:pt idx="22411">
                  <c:v>0.74400000000002797</c:v>
                </c:pt>
                <c:pt idx="22412">
                  <c:v>0.49699999999995698</c:v>
                </c:pt>
                <c:pt idx="22413">
                  <c:v>12.163</c:v>
                </c:pt>
                <c:pt idx="22414">
                  <c:v>19.608999999999899</c:v>
                </c:pt>
                <c:pt idx="22415">
                  <c:v>0</c:v>
                </c:pt>
                <c:pt idx="22416">
                  <c:v>0</c:v>
                </c:pt>
                <c:pt idx="22417">
                  <c:v>0</c:v>
                </c:pt>
                <c:pt idx="22418">
                  <c:v>0</c:v>
                </c:pt>
                <c:pt idx="22419">
                  <c:v>0</c:v>
                </c:pt>
                <c:pt idx="22420">
                  <c:v>0</c:v>
                </c:pt>
                <c:pt idx="22421">
                  <c:v>-1.3660000000000401</c:v>
                </c:pt>
                <c:pt idx="22422">
                  <c:v>-0.867999999999995</c:v>
                </c:pt>
                <c:pt idx="22423">
                  <c:v>-0.125</c:v>
                </c:pt>
                <c:pt idx="22424">
                  <c:v>0.125</c:v>
                </c:pt>
                <c:pt idx="22425">
                  <c:v>0.74400000000002797</c:v>
                </c:pt>
                <c:pt idx="22426">
                  <c:v>0</c:v>
                </c:pt>
                <c:pt idx="22427">
                  <c:v>0</c:v>
                </c:pt>
                <c:pt idx="22428">
                  <c:v>0</c:v>
                </c:pt>
                <c:pt idx="22429">
                  <c:v>0.24799999999999001</c:v>
                </c:pt>
                <c:pt idx="22430">
                  <c:v>0</c:v>
                </c:pt>
                <c:pt idx="22431">
                  <c:v>0</c:v>
                </c:pt>
                <c:pt idx="22432">
                  <c:v>-0.123999999999966</c:v>
                </c:pt>
                <c:pt idx="22433">
                  <c:v>-0.37200000000001399</c:v>
                </c:pt>
                <c:pt idx="22434">
                  <c:v>0</c:v>
                </c:pt>
                <c:pt idx="22435">
                  <c:v>0</c:v>
                </c:pt>
                <c:pt idx="22436">
                  <c:v>0</c:v>
                </c:pt>
                <c:pt idx="22437">
                  <c:v>0</c:v>
                </c:pt>
                <c:pt idx="22438">
                  <c:v>0.86899999999997102</c:v>
                </c:pt>
                <c:pt idx="22439">
                  <c:v>0</c:v>
                </c:pt>
                <c:pt idx="22440">
                  <c:v>0</c:v>
                </c:pt>
                <c:pt idx="22441">
                  <c:v>-1.2409999999999799</c:v>
                </c:pt>
                <c:pt idx="22442">
                  <c:v>0</c:v>
                </c:pt>
                <c:pt idx="22443">
                  <c:v>0.62099999999998001</c:v>
                </c:pt>
                <c:pt idx="22444">
                  <c:v>0</c:v>
                </c:pt>
                <c:pt idx="22445">
                  <c:v>0</c:v>
                </c:pt>
                <c:pt idx="22446">
                  <c:v>0</c:v>
                </c:pt>
                <c:pt idx="22447">
                  <c:v>-0.123999999999966</c:v>
                </c:pt>
                <c:pt idx="22448">
                  <c:v>0</c:v>
                </c:pt>
                <c:pt idx="22449">
                  <c:v>0</c:v>
                </c:pt>
                <c:pt idx="22450">
                  <c:v>-0.49700000000001399</c:v>
                </c:pt>
                <c:pt idx="22451">
                  <c:v>0.992999999999995</c:v>
                </c:pt>
                <c:pt idx="22452">
                  <c:v>-0.62000000000000399</c:v>
                </c:pt>
                <c:pt idx="22453">
                  <c:v>0</c:v>
                </c:pt>
                <c:pt idx="22454">
                  <c:v>0</c:v>
                </c:pt>
                <c:pt idx="22455">
                  <c:v>0</c:v>
                </c:pt>
                <c:pt idx="22456">
                  <c:v>0.74400000000002797</c:v>
                </c:pt>
                <c:pt idx="22457">
                  <c:v>0</c:v>
                </c:pt>
                <c:pt idx="22458">
                  <c:v>0</c:v>
                </c:pt>
                <c:pt idx="22459">
                  <c:v>0</c:v>
                </c:pt>
                <c:pt idx="22460">
                  <c:v>0.37299999999999001</c:v>
                </c:pt>
                <c:pt idx="22461">
                  <c:v>0</c:v>
                </c:pt>
                <c:pt idx="22462">
                  <c:v>0</c:v>
                </c:pt>
                <c:pt idx="22463">
                  <c:v>0</c:v>
                </c:pt>
                <c:pt idx="22464">
                  <c:v>0</c:v>
                </c:pt>
                <c:pt idx="22465">
                  <c:v>0</c:v>
                </c:pt>
                <c:pt idx="22466">
                  <c:v>-0.24799999999999001</c:v>
                </c:pt>
                <c:pt idx="22467">
                  <c:v>0</c:v>
                </c:pt>
                <c:pt idx="22468">
                  <c:v>0.37199999999995698</c:v>
                </c:pt>
                <c:pt idx="22469">
                  <c:v>0.24800000000004699</c:v>
                </c:pt>
                <c:pt idx="22470">
                  <c:v>2.6059999999999901</c:v>
                </c:pt>
                <c:pt idx="22471">
                  <c:v>0</c:v>
                </c:pt>
                <c:pt idx="22472">
                  <c:v>0</c:v>
                </c:pt>
                <c:pt idx="22473">
                  <c:v>0</c:v>
                </c:pt>
                <c:pt idx="22474">
                  <c:v>-1.6139999999999699</c:v>
                </c:pt>
                <c:pt idx="22475">
                  <c:v>0</c:v>
                </c:pt>
                <c:pt idx="22476">
                  <c:v>0.24900000000002301</c:v>
                </c:pt>
                <c:pt idx="22477">
                  <c:v>0.123999999999966</c:v>
                </c:pt>
                <c:pt idx="22478">
                  <c:v>0.62000000000000399</c:v>
                </c:pt>
                <c:pt idx="22479">
                  <c:v>19.981999999999999</c:v>
                </c:pt>
                <c:pt idx="22480">
                  <c:v>0</c:v>
                </c:pt>
                <c:pt idx="22481">
                  <c:v>0</c:v>
                </c:pt>
                <c:pt idx="22482">
                  <c:v>0</c:v>
                </c:pt>
                <c:pt idx="22483">
                  <c:v>0</c:v>
                </c:pt>
                <c:pt idx="22484">
                  <c:v>-0.992999999999995</c:v>
                </c:pt>
                <c:pt idx="22485">
                  <c:v>0</c:v>
                </c:pt>
                <c:pt idx="22486">
                  <c:v>1.36499999999995</c:v>
                </c:pt>
                <c:pt idx="22487">
                  <c:v>3.8470000000000302</c:v>
                </c:pt>
                <c:pt idx="22488">
                  <c:v>1.11699999999996</c:v>
                </c:pt>
                <c:pt idx="22489">
                  <c:v>0</c:v>
                </c:pt>
                <c:pt idx="22490">
                  <c:v>0</c:v>
                </c:pt>
                <c:pt idx="22491">
                  <c:v>0</c:v>
                </c:pt>
                <c:pt idx="22492">
                  <c:v>-1.2409999999999799</c:v>
                </c:pt>
                <c:pt idx="22493">
                  <c:v>-0.86900000000002797</c:v>
                </c:pt>
                <c:pt idx="22494">
                  <c:v>0</c:v>
                </c:pt>
                <c:pt idx="22495">
                  <c:v>1.2410000000000401</c:v>
                </c:pt>
                <c:pt idx="22496">
                  <c:v>0.24799999999999001</c:v>
                </c:pt>
                <c:pt idx="22497">
                  <c:v>4.9649999999999697</c:v>
                </c:pt>
                <c:pt idx="22498">
                  <c:v>0</c:v>
                </c:pt>
                <c:pt idx="22499">
                  <c:v>0</c:v>
                </c:pt>
                <c:pt idx="22500">
                  <c:v>0</c:v>
                </c:pt>
                <c:pt idx="22501">
                  <c:v>-0.74500000000000399</c:v>
                </c:pt>
                <c:pt idx="22502">
                  <c:v>-1.2409999999999799</c:v>
                </c:pt>
                <c:pt idx="22503">
                  <c:v>0</c:v>
                </c:pt>
                <c:pt idx="22504">
                  <c:v>1.365</c:v>
                </c:pt>
                <c:pt idx="22505">
                  <c:v>0</c:v>
                </c:pt>
                <c:pt idx="22506">
                  <c:v>0</c:v>
                </c:pt>
                <c:pt idx="22507">
                  <c:v>0</c:v>
                </c:pt>
                <c:pt idx="22508">
                  <c:v>0</c:v>
                </c:pt>
                <c:pt idx="22509">
                  <c:v>0</c:v>
                </c:pt>
                <c:pt idx="22510">
                  <c:v>0</c:v>
                </c:pt>
                <c:pt idx="22511">
                  <c:v>-0.49700000000001399</c:v>
                </c:pt>
                <c:pt idx="22512">
                  <c:v>-0.867999999999995</c:v>
                </c:pt>
                <c:pt idx="22513">
                  <c:v>0.37200000000001399</c:v>
                </c:pt>
                <c:pt idx="22514">
                  <c:v>0</c:v>
                </c:pt>
                <c:pt idx="22515">
                  <c:v>0.74500000000000399</c:v>
                </c:pt>
                <c:pt idx="22516">
                  <c:v>0</c:v>
                </c:pt>
                <c:pt idx="22517">
                  <c:v>0</c:v>
                </c:pt>
                <c:pt idx="22518">
                  <c:v>0</c:v>
                </c:pt>
                <c:pt idx="22519">
                  <c:v>-0.24799999999999001</c:v>
                </c:pt>
                <c:pt idx="22520">
                  <c:v>-0.86900000000002797</c:v>
                </c:pt>
                <c:pt idx="22521">
                  <c:v>0</c:v>
                </c:pt>
                <c:pt idx="22522">
                  <c:v>0.24900000000002301</c:v>
                </c:pt>
                <c:pt idx="22523">
                  <c:v>0.12400000000002299</c:v>
                </c:pt>
                <c:pt idx="22524">
                  <c:v>0</c:v>
                </c:pt>
                <c:pt idx="22525">
                  <c:v>0</c:v>
                </c:pt>
                <c:pt idx="22526">
                  <c:v>0</c:v>
                </c:pt>
                <c:pt idx="22527">
                  <c:v>0</c:v>
                </c:pt>
                <c:pt idx="22528">
                  <c:v>-0.49599999999998001</c:v>
                </c:pt>
                <c:pt idx="22529">
                  <c:v>0</c:v>
                </c:pt>
                <c:pt idx="22530">
                  <c:v>0.867999999999995</c:v>
                </c:pt>
                <c:pt idx="22531">
                  <c:v>0.125</c:v>
                </c:pt>
                <c:pt idx="22532">
                  <c:v>-0.125</c:v>
                </c:pt>
                <c:pt idx="22533">
                  <c:v>0.125</c:v>
                </c:pt>
                <c:pt idx="22534">
                  <c:v>0</c:v>
                </c:pt>
                <c:pt idx="22535">
                  <c:v>0</c:v>
                </c:pt>
                <c:pt idx="22536">
                  <c:v>0</c:v>
                </c:pt>
                <c:pt idx="22537">
                  <c:v>-0.125</c:v>
                </c:pt>
                <c:pt idx="22538">
                  <c:v>0</c:v>
                </c:pt>
                <c:pt idx="22539">
                  <c:v>-0.49599999999998001</c:v>
                </c:pt>
                <c:pt idx="22540">
                  <c:v>0.12400000000002299</c:v>
                </c:pt>
                <c:pt idx="22541">
                  <c:v>-1.2410000000000401</c:v>
                </c:pt>
                <c:pt idx="22542">
                  <c:v>1.2410000000000401</c:v>
                </c:pt>
                <c:pt idx="22543">
                  <c:v>0</c:v>
                </c:pt>
                <c:pt idx="22544">
                  <c:v>0</c:v>
                </c:pt>
                <c:pt idx="22545">
                  <c:v>0</c:v>
                </c:pt>
                <c:pt idx="22546">
                  <c:v>0.37200000000001399</c:v>
                </c:pt>
                <c:pt idx="22547">
                  <c:v>-0.37200000000001399</c:v>
                </c:pt>
                <c:pt idx="22548">
                  <c:v>-24.0779999999999</c:v>
                </c:pt>
                <c:pt idx="22549">
                  <c:v>-57.959999999999901</c:v>
                </c:pt>
                <c:pt idx="22550">
                  <c:v>0</c:v>
                </c:pt>
                <c:pt idx="22551">
                  <c:v>1.36499999999995</c:v>
                </c:pt>
                <c:pt idx="22552">
                  <c:v>0</c:v>
                </c:pt>
                <c:pt idx="22553">
                  <c:v>0</c:v>
                </c:pt>
                <c:pt idx="22554">
                  <c:v>0</c:v>
                </c:pt>
                <c:pt idx="22555">
                  <c:v>0</c:v>
                </c:pt>
                <c:pt idx="22556">
                  <c:v>0</c:v>
                </c:pt>
                <c:pt idx="22557">
                  <c:v>0.49600000000003702</c:v>
                </c:pt>
                <c:pt idx="22558">
                  <c:v>0.62099999999998001</c:v>
                </c:pt>
                <c:pt idx="22559">
                  <c:v>0</c:v>
                </c:pt>
                <c:pt idx="22560">
                  <c:v>0</c:v>
                </c:pt>
                <c:pt idx="22561">
                  <c:v>0</c:v>
                </c:pt>
                <c:pt idx="22562">
                  <c:v>0</c:v>
                </c:pt>
                <c:pt idx="22563">
                  <c:v>0</c:v>
                </c:pt>
                <c:pt idx="22564">
                  <c:v>-0.74399999999997102</c:v>
                </c:pt>
                <c:pt idx="22565">
                  <c:v>0</c:v>
                </c:pt>
                <c:pt idx="22566">
                  <c:v>-0.62100000000003697</c:v>
                </c:pt>
                <c:pt idx="22567">
                  <c:v>0</c:v>
                </c:pt>
                <c:pt idx="22568">
                  <c:v>0.49700000000001399</c:v>
                </c:pt>
                <c:pt idx="22569">
                  <c:v>1.365</c:v>
                </c:pt>
                <c:pt idx="22570">
                  <c:v>0</c:v>
                </c:pt>
                <c:pt idx="22571">
                  <c:v>0</c:v>
                </c:pt>
                <c:pt idx="22572">
                  <c:v>0</c:v>
                </c:pt>
                <c:pt idx="22573">
                  <c:v>0</c:v>
                </c:pt>
                <c:pt idx="22574">
                  <c:v>0</c:v>
                </c:pt>
                <c:pt idx="22575">
                  <c:v>0.62000000000000399</c:v>
                </c:pt>
                <c:pt idx="22576">
                  <c:v>0.123999999999966</c:v>
                </c:pt>
                <c:pt idx="22577">
                  <c:v>0</c:v>
                </c:pt>
                <c:pt idx="22578">
                  <c:v>0</c:v>
                </c:pt>
                <c:pt idx="22579">
                  <c:v>0</c:v>
                </c:pt>
                <c:pt idx="22580">
                  <c:v>0</c:v>
                </c:pt>
                <c:pt idx="22581">
                  <c:v>0</c:v>
                </c:pt>
                <c:pt idx="22582">
                  <c:v>-4.9639999999999898</c:v>
                </c:pt>
                <c:pt idx="22583">
                  <c:v>0</c:v>
                </c:pt>
                <c:pt idx="22584">
                  <c:v>0.37200000000001399</c:v>
                </c:pt>
                <c:pt idx="22585">
                  <c:v>0</c:v>
                </c:pt>
                <c:pt idx="22586">
                  <c:v>0.86899999999997102</c:v>
                </c:pt>
                <c:pt idx="22587">
                  <c:v>-0.37299999999999001</c:v>
                </c:pt>
                <c:pt idx="22588">
                  <c:v>0</c:v>
                </c:pt>
                <c:pt idx="22589">
                  <c:v>0</c:v>
                </c:pt>
                <c:pt idx="22590">
                  <c:v>0</c:v>
                </c:pt>
                <c:pt idx="22591">
                  <c:v>0</c:v>
                </c:pt>
                <c:pt idx="22592">
                  <c:v>0</c:v>
                </c:pt>
                <c:pt idx="22593">
                  <c:v>-0.24900000000002301</c:v>
                </c:pt>
                <c:pt idx="22594">
                  <c:v>1.3660000000000401</c:v>
                </c:pt>
                <c:pt idx="22595">
                  <c:v>0.62000000000000399</c:v>
                </c:pt>
                <c:pt idx="22596">
                  <c:v>0</c:v>
                </c:pt>
                <c:pt idx="22597">
                  <c:v>0</c:v>
                </c:pt>
                <c:pt idx="22598">
                  <c:v>0</c:v>
                </c:pt>
                <c:pt idx="22599">
                  <c:v>0</c:v>
                </c:pt>
                <c:pt idx="22600">
                  <c:v>0.49600000000003702</c:v>
                </c:pt>
                <c:pt idx="22601">
                  <c:v>-0.49600000000003702</c:v>
                </c:pt>
                <c:pt idx="22602">
                  <c:v>-0.62099999999998001</c:v>
                </c:pt>
                <c:pt idx="22603">
                  <c:v>0</c:v>
                </c:pt>
                <c:pt idx="22604">
                  <c:v>2.2340000000000302</c:v>
                </c:pt>
                <c:pt idx="22605">
                  <c:v>0</c:v>
                </c:pt>
                <c:pt idx="22606">
                  <c:v>0</c:v>
                </c:pt>
                <c:pt idx="22607">
                  <c:v>0</c:v>
                </c:pt>
                <c:pt idx="22608">
                  <c:v>0</c:v>
                </c:pt>
                <c:pt idx="22609">
                  <c:v>0.125</c:v>
                </c:pt>
                <c:pt idx="22610">
                  <c:v>0.24799999999999001</c:v>
                </c:pt>
                <c:pt idx="22611">
                  <c:v>0</c:v>
                </c:pt>
                <c:pt idx="22612">
                  <c:v>-1.11699999999996</c:v>
                </c:pt>
                <c:pt idx="22613">
                  <c:v>-0.49700000000001399</c:v>
                </c:pt>
                <c:pt idx="22614">
                  <c:v>-0.49599999999998001</c:v>
                </c:pt>
                <c:pt idx="22615">
                  <c:v>0</c:v>
                </c:pt>
                <c:pt idx="22616">
                  <c:v>0</c:v>
                </c:pt>
                <c:pt idx="22617">
                  <c:v>0</c:v>
                </c:pt>
                <c:pt idx="22618">
                  <c:v>0.62100000000003697</c:v>
                </c:pt>
                <c:pt idx="22619">
                  <c:v>4.2189999999999896</c:v>
                </c:pt>
                <c:pt idx="22620">
                  <c:v>18.120999999999899</c:v>
                </c:pt>
                <c:pt idx="22621">
                  <c:v>1.7370000000000201</c:v>
                </c:pt>
                <c:pt idx="22622">
                  <c:v>-1.7370000000000201</c:v>
                </c:pt>
                <c:pt idx="22623">
                  <c:v>-14.6449999999999</c:v>
                </c:pt>
                <c:pt idx="22624">
                  <c:v>0</c:v>
                </c:pt>
                <c:pt idx="22625">
                  <c:v>0</c:v>
                </c:pt>
                <c:pt idx="22626">
                  <c:v>0</c:v>
                </c:pt>
                <c:pt idx="22627">
                  <c:v>0</c:v>
                </c:pt>
                <c:pt idx="22628">
                  <c:v>29.538</c:v>
                </c:pt>
                <c:pt idx="22629">
                  <c:v>0</c:v>
                </c:pt>
                <c:pt idx="22630">
                  <c:v>-6.5780000000000296</c:v>
                </c:pt>
                <c:pt idx="22631">
                  <c:v>-8.68700000000001</c:v>
                </c:pt>
                <c:pt idx="22632">
                  <c:v>-3.2269999999999701</c:v>
                </c:pt>
                <c:pt idx="22633">
                  <c:v>0</c:v>
                </c:pt>
                <c:pt idx="22634">
                  <c:v>0</c:v>
                </c:pt>
                <c:pt idx="22635">
                  <c:v>0</c:v>
                </c:pt>
                <c:pt idx="22636">
                  <c:v>0</c:v>
                </c:pt>
                <c:pt idx="22637">
                  <c:v>-24.574000000000002</c:v>
                </c:pt>
                <c:pt idx="22638">
                  <c:v>-0.49600000000003702</c:v>
                </c:pt>
                <c:pt idx="22639">
                  <c:v>-1.48999999999995</c:v>
                </c:pt>
                <c:pt idx="22640">
                  <c:v>0</c:v>
                </c:pt>
                <c:pt idx="22641">
                  <c:v>13.2799999999999</c:v>
                </c:pt>
                <c:pt idx="22642">
                  <c:v>0</c:v>
                </c:pt>
                <c:pt idx="22643">
                  <c:v>0</c:v>
                </c:pt>
                <c:pt idx="22644">
                  <c:v>0</c:v>
                </c:pt>
                <c:pt idx="22645">
                  <c:v>0</c:v>
                </c:pt>
                <c:pt idx="22646">
                  <c:v>0.74500000000000399</c:v>
                </c:pt>
                <c:pt idx="22647">
                  <c:v>11.9149999999999</c:v>
                </c:pt>
                <c:pt idx="22648">
                  <c:v>0</c:v>
                </c:pt>
                <c:pt idx="22649">
                  <c:v>-19.61</c:v>
                </c:pt>
                <c:pt idx="22650">
                  <c:v>0</c:v>
                </c:pt>
                <c:pt idx="22651">
                  <c:v>0</c:v>
                </c:pt>
                <c:pt idx="22652">
                  <c:v>0</c:v>
                </c:pt>
                <c:pt idx="22653">
                  <c:v>0</c:v>
                </c:pt>
                <c:pt idx="22654">
                  <c:v>0</c:v>
                </c:pt>
                <c:pt idx="22655">
                  <c:v>0</c:v>
                </c:pt>
                <c:pt idx="22656">
                  <c:v>-4.34400000000005</c:v>
                </c:pt>
                <c:pt idx="22657">
                  <c:v>-5.5849999999999698</c:v>
                </c:pt>
                <c:pt idx="22658">
                  <c:v>-0.37200000000001399</c:v>
                </c:pt>
                <c:pt idx="22659">
                  <c:v>-11.5419999999999</c:v>
                </c:pt>
                <c:pt idx="22660">
                  <c:v>0</c:v>
                </c:pt>
                <c:pt idx="22661">
                  <c:v>0</c:v>
                </c:pt>
                <c:pt idx="22662">
                  <c:v>0</c:v>
                </c:pt>
                <c:pt idx="22663">
                  <c:v>0</c:v>
                </c:pt>
                <c:pt idx="22664">
                  <c:v>24.697999999999901</c:v>
                </c:pt>
                <c:pt idx="22665">
                  <c:v>0</c:v>
                </c:pt>
                <c:pt idx="22666">
                  <c:v>-19.9819999999999</c:v>
                </c:pt>
                <c:pt idx="22667">
                  <c:v>0</c:v>
                </c:pt>
                <c:pt idx="22668">
                  <c:v>15.266</c:v>
                </c:pt>
                <c:pt idx="22669">
                  <c:v>0</c:v>
                </c:pt>
                <c:pt idx="22670">
                  <c:v>0</c:v>
                </c:pt>
                <c:pt idx="22671">
                  <c:v>0</c:v>
                </c:pt>
                <c:pt idx="22672">
                  <c:v>-12.038</c:v>
                </c:pt>
                <c:pt idx="22673">
                  <c:v>0</c:v>
                </c:pt>
                <c:pt idx="22674">
                  <c:v>4.7160000000000002</c:v>
                </c:pt>
                <c:pt idx="22675">
                  <c:v>0</c:v>
                </c:pt>
                <c:pt idx="22676">
                  <c:v>-2.6059999999999901</c:v>
                </c:pt>
                <c:pt idx="22677">
                  <c:v>-6.4539999999999997</c:v>
                </c:pt>
                <c:pt idx="22678">
                  <c:v>0</c:v>
                </c:pt>
                <c:pt idx="22679">
                  <c:v>0</c:v>
                </c:pt>
                <c:pt idx="22680">
                  <c:v>0</c:v>
                </c:pt>
                <c:pt idx="22681">
                  <c:v>-66.151999999999902</c:v>
                </c:pt>
                <c:pt idx="22682">
                  <c:v>53.988999999999898</c:v>
                </c:pt>
                <c:pt idx="22683">
                  <c:v>-53.988999999999898</c:v>
                </c:pt>
                <c:pt idx="22684">
                  <c:v>-20.105999999999899</c:v>
                </c:pt>
                <c:pt idx="22685">
                  <c:v>-0.49600000000003702</c:v>
                </c:pt>
                <c:pt idx="22686">
                  <c:v>-1.3659999999999799</c:v>
                </c:pt>
                <c:pt idx="22687">
                  <c:v>0</c:v>
                </c:pt>
                <c:pt idx="22688">
                  <c:v>0</c:v>
                </c:pt>
                <c:pt idx="22689">
                  <c:v>0</c:v>
                </c:pt>
                <c:pt idx="22690">
                  <c:v>-0.123999999999966</c:v>
                </c:pt>
                <c:pt idx="22691">
                  <c:v>0</c:v>
                </c:pt>
                <c:pt idx="22692">
                  <c:v>0</c:v>
                </c:pt>
                <c:pt idx="22693">
                  <c:v>2.4830000000000001</c:v>
                </c:pt>
                <c:pt idx="22694">
                  <c:v>-3.2270000000000301</c:v>
                </c:pt>
                <c:pt idx="22695">
                  <c:v>0</c:v>
                </c:pt>
                <c:pt idx="22696">
                  <c:v>0</c:v>
                </c:pt>
                <c:pt idx="22697">
                  <c:v>0</c:v>
                </c:pt>
                <c:pt idx="22698">
                  <c:v>0</c:v>
                </c:pt>
                <c:pt idx="22699">
                  <c:v>0</c:v>
                </c:pt>
                <c:pt idx="22700">
                  <c:v>-18.120999999999899</c:v>
                </c:pt>
                <c:pt idx="22701">
                  <c:v>0</c:v>
                </c:pt>
                <c:pt idx="22702">
                  <c:v>2.23399999999998</c:v>
                </c:pt>
                <c:pt idx="22703">
                  <c:v>0</c:v>
                </c:pt>
                <c:pt idx="22704">
                  <c:v>2.4830000000000001</c:v>
                </c:pt>
                <c:pt idx="22705">
                  <c:v>0</c:v>
                </c:pt>
                <c:pt idx="22706">
                  <c:v>0</c:v>
                </c:pt>
                <c:pt idx="22707">
                  <c:v>0</c:v>
                </c:pt>
                <c:pt idx="22708">
                  <c:v>0</c:v>
                </c:pt>
                <c:pt idx="22709">
                  <c:v>0.867999999999995</c:v>
                </c:pt>
                <c:pt idx="22710">
                  <c:v>1.49</c:v>
                </c:pt>
                <c:pt idx="22711">
                  <c:v>1.365</c:v>
                </c:pt>
                <c:pt idx="22712">
                  <c:v>0</c:v>
                </c:pt>
                <c:pt idx="22713">
                  <c:v>-0.74500000000000399</c:v>
                </c:pt>
                <c:pt idx="22714">
                  <c:v>0</c:v>
                </c:pt>
                <c:pt idx="22715">
                  <c:v>0</c:v>
                </c:pt>
                <c:pt idx="22716">
                  <c:v>0</c:v>
                </c:pt>
                <c:pt idx="22717">
                  <c:v>0</c:v>
                </c:pt>
                <c:pt idx="22718">
                  <c:v>-0.123999999999966</c:v>
                </c:pt>
                <c:pt idx="22719">
                  <c:v>0</c:v>
                </c:pt>
                <c:pt idx="22720">
                  <c:v>0</c:v>
                </c:pt>
                <c:pt idx="22721">
                  <c:v>-0.125</c:v>
                </c:pt>
                <c:pt idx="22722">
                  <c:v>0</c:v>
                </c:pt>
                <c:pt idx="22723">
                  <c:v>0</c:v>
                </c:pt>
                <c:pt idx="22724">
                  <c:v>0</c:v>
                </c:pt>
                <c:pt idx="22725">
                  <c:v>0</c:v>
                </c:pt>
                <c:pt idx="22726">
                  <c:v>0</c:v>
                </c:pt>
                <c:pt idx="22727">
                  <c:v>0</c:v>
                </c:pt>
                <c:pt idx="22728">
                  <c:v>0.37299999999999001</c:v>
                </c:pt>
                <c:pt idx="22729">
                  <c:v>0</c:v>
                </c:pt>
                <c:pt idx="22730">
                  <c:v>-1.8619999999999599</c:v>
                </c:pt>
                <c:pt idx="22731">
                  <c:v>-0.12400000000002299</c:v>
                </c:pt>
                <c:pt idx="22732">
                  <c:v>0</c:v>
                </c:pt>
                <c:pt idx="22733">
                  <c:v>0</c:v>
                </c:pt>
                <c:pt idx="22734">
                  <c:v>0</c:v>
                </c:pt>
                <c:pt idx="22735">
                  <c:v>98.048000000000002</c:v>
                </c:pt>
                <c:pt idx="22736">
                  <c:v>0</c:v>
                </c:pt>
                <c:pt idx="22737">
                  <c:v>-4.7160000000000002</c:v>
                </c:pt>
                <c:pt idx="22738">
                  <c:v>-7.1989999999999501</c:v>
                </c:pt>
                <c:pt idx="22739">
                  <c:v>0</c:v>
                </c:pt>
                <c:pt idx="22740">
                  <c:v>-103.261</c:v>
                </c:pt>
                <c:pt idx="22741">
                  <c:v>0</c:v>
                </c:pt>
                <c:pt idx="22742">
                  <c:v>0</c:v>
                </c:pt>
                <c:pt idx="22743">
                  <c:v>0</c:v>
                </c:pt>
                <c:pt idx="22744">
                  <c:v>32.144999999999897</c:v>
                </c:pt>
                <c:pt idx="22745">
                  <c:v>0</c:v>
                </c:pt>
                <c:pt idx="22746">
                  <c:v>-28.917999999999999</c:v>
                </c:pt>
                <c:pt idx="22747">
                  <c:v>-0.992999999999995</c:v>
                </c:pt>
                <c:pt idx="22748">
                  <c:v>0.37299999999999001</c:v>
                </c:pt>
                <c:pt idx="22749">
                  <c:v>0</c:v>
                </c:pt>
                <c:pt idx="22750">
                  <c:v>0</c:v>
                </c:pt>
                <c:pt idx="22751">
                  <c:v>0</c:v>
                </c:pt>
                <c:pt idx="22752">
                  <c:v>0</c:v>
                </c:pt>
                <c:pt idx="22753">
                  <c:v>0.62100000000003697</c:v>
                </c:pt>
                <c:pt idx="22754">
                  <c:v>0</c:v>
                </c:pt>
                <c:pt idx="22755">
                  <c:v>-1.73799999999999</c:v>
                </c:pt>
                <c:pt idx="22756">
                  <c:v>-0.62000000000000399</c:v>
                </c:pt>
                <c:pt idx="22757">
                  <c:v>0.62000000000000399</c:v>
                </c:pt>
                <c:pt idx="22758">
                  <c:v>0.62099999999998001</c:v>
                </c:pt>
                <c:pt idx="22759">
                  <c:v>0</c:v>
                </c:pt>
                <c:pt idx="22760">
                  <c:v>0</c:v>
                </c:pt>
                <c:pt idx="22761">
                  <c:v>0</c:v>
                </c:pt>
                <c:pt idx="22762">
                  <c:v>0.62000000000000399</c:v>
                </c:pt>
                <c:pt idx="22763">
                  <c:v>0</c:v>
                </c:pt>
                <c:pt idx="22764">
                  <c:v>0</c:v>
                </c:pt>
                <c:pt idx="22765">
                  <c:v>-0.12400000000002299</c:v>
                </c:pt>
                <c:pt idx="22766">
                  <c:v>0.24800000000004699</c:v>
                </c:pt>
                <c:pt idx="22767">
                  <c:v>0</c:v>
                </c:pt>
                <c:pt idx="22768">
                  <c:v>0</c:v>
                </c:pt>
                <c:pt idx="22769">
                  <c:v>0</c:v>
                </c:pt>
                <c:pt idx="22770">
                  <c:v>0</c:v>
                </c:pt>
                <c:pt idx="22771">
                  <c:v>0.49599999999998001</c:v>
                </c:pt>
                <c:pt idx="22772">
                  <c:v>0</c:v>
                </c:pt>
                <c:pt idx="22773">
                  <c:v>0</c:v>
                </c:pt>
                <c:pt idx="22774">
                  <c:v>-0.62000000000000399</c:v>
                </c:pt>
                <c:pt idx="22775">
                  <c:v>0</c:v>
                </c:pt>
                <c:pt idx="22776">
                  <c:v>-0.992999999999995</c:v>
                </c:pt>
                <c:pt idx="22777">
                  <c:v>0</c:v>
                </c:pt>
                <c:pt idx="22778">
                  <c:v>0</c:v>
                </c:pt>
                <c:pt idx="22779">
                  <c:v>0</c:v>
                </c:pt>
                <c:pt idx="22780">
                  <c:v>0</c:v>
                </c:pt>
                <c:pt idx="22781">
                  <c:v>-0.86800000000005095</c:v>
                </c:pt>
                <c:pt idx="22782">
                  <c:v>0</c:v>
                </c:pt>
                <c:pt idx="22783">
                  <c:v>1.11700000000001</c:v>
                </c:pt>
                <c:pt idx="22784">
                  <c:v>1.4890000000000301</c:v>
                </c:pt>
                <c:pt idx="22785">
                  <c:v>0.86899999999997102</c:v>
                </c:pt>
                <c:pt idx="22786">
                  <c:v>0</c:v>
                </c:pt>
                <c:pt idx="22787">
                  <c:v>0</c:v>
                </c:pt>
                <c:pt idx="22788">
                  <c:v>0</c:v>
                </c:pt>
                <c:pt idx="22789">
                  <c:v>0.12400000000002299</c:v>
                </c:pt>
                <c:pt idx="22790">
                  <c:v>0</c:v>
                </c:pt>
                <c:pt idx="22791">
                  <c:v>0.74500000000000399</c:v>
                </c:pt>
                <c:pt idx="22792">
                  <c:v>0</c:v>
                </c:pt>
                <c:pt idx="22793">
                  <c:v>0</c:v>
                </c:pt>
                <c:pt idx="22794">
                  <c:v>1.2409999999999799</c:v>
                </c:pt>
                <c:pt idx="22795">
                  <c:v>0</c:v>
                </c:pt>
                <c:pt idx="22796">
                  <c:v>0</c:v>
                </c:pt>
                <c:pt idx="22797">
                  <c:v>0</c:v>
                </c:pt>
                <c:pt idx="22798">
                  <c:v>0</c:v>
                </c:pt>
                <c:pt idx="22799">
                  <c:v>-0.24900000000002301</c:v>
                </c:pt>
                <c:pt idx="22800">
                  <c:v>0</c:v>
                </c:pt>
                <c:pt idx="22801">
                  <c:v>-0.99199999999996102</c:v>
                </c:pt>
                <c:pt idx="22802">
                  <c:v>0</c:v>
                </c:pt>
                <c:pt idx="22803">
                  <c:v>-0.49700000000001399</c:v>
                </c:pt>
                <c:pt idx="22804">
                  <c:v>0</c:v>
                </c:pt>
                <c:pt idx="22805">
                  <c:v>0</c:v>
                </c:pt>
                <c:pt idx="22806">
                  <c:v>0</c:v>
                </c:pt>
                <c:pt idx="22807">
                  <c:v>-13.28</c:v>
                </c:pt>
                <c:pt idx="22808">
                  <c:v>0</c:v>
                </c:pt>
                <c:pt idx="22809">
                  <c:v>-0.74500000000000399</c:v>
                </c:pt>
                <c:pt idx="22810">
                  <c:v>0.86900000000002797</c:v>
                </c:pt>
                <c:pt idx="22811">
                  <c:v>0</c:v>
                </c:pt>
                <c:pt idx="22812">
                  <c:v>0</c:v>
                </c:pt>
                <c:pt idx="22813">
                  <c:v>0</c:v>
                </c:pt>
                <c:pt idx="22814">
                  <c:v>0</c:v>
                </c:pt>
                <c:pt idx="22815">
                  <c:v>0</c:v>
                </c:pt>
                <c:pt idx="22816">
                  <c:v>0</c:v>
                </c:pt>
                <c:pt idx="22817">
                  <c:v>1.61299999999999</c:v>
                </c:pt>
                <c:pt idx="22818">
                  <c:v>0.49699999999995698</c:v>
                </c:pt>
                <c:pt idx="22819">
                  <c:v>0</c:v>
                </c:pt>
                <c:pt idx="22820">
                  <c:v>1.86100000000004</c:v>
                </c:pt>
                <c:pt idx="22821">
                  <c:v>0</c:v>
                </c:pt>
                <c:pt idx="22822">
                  <c:v>0</c:v>
                </c:pt>
                <c:pt idx="22823">
                  <c:v>0</c:v>
                </c:pt>
                <c:pt idx="22824">
                  <c:v>0</c:v>
                </c:pt>
                <c:pt idx="22825">
                  <c:v>0</c:v>
                </c:pt>
                <c:pt idx="22826">
                  <c:v>3.2270000000000301</c:v>
                </c:pt>
                <c:pt idx="22827">
                  <c:v>0</c:v>
                </c:pt>
                <c:pt idx="22828">
                  <c:v>-2.6070000000000202</c:v>
                </c:pt>
                <c:pt idx="22829">
                  <c:v>0</c:v>
                </c:pt>
                <c:pt idx="22830">
                  <c:v>-0.24799999999999001</c:v>
                </c:pt>
                <c:pt idx="22831">
                  <c:v>0</c:v>
                </c:pt>
                <c:pt idx="22832">
                  <c:v>0</c:v>
                </c:pt>
                <c:pt idx="22833">
                  <c:v>0</c:v>
                </c:pt>
                <c:pt idx="22834">
                  <c:v>0</c:v>
                </c:pt>
                <c:pt idx="22835">
                  <c:v>-0.24799999999999001</c:v>
                </c:pt>
                <c:pt idx="22836">
                  <c:v>-0.24799999999999001</c:v>
                </c:pt>
                <c:pt idx="22837">
                  <c:v>0</c:v>
                </c:pt>
                <c:pt idx="22838">
                  <c:v>0.123999999999966</c:v>
                </c:pt>
                <c:pt idx="22839">
                  <c:v>0.62000000000000399</c:v>
                </c:pt>
                <c:pt idx="22840">
                  <c:v>0</c:v>
                </c:pt>
                <c:pt idx="22841">
                  <c:v>0</c:v>
                </c:pt>
                <c:pt idx="22842">
                  <c:v>0</c:v>
                </c:pt>
                <c:pt idx="22843">
                  <c:v>-0.37200000000001399</c:v>
                </c:pt>
                <c:pt idx="22844">
                  <c:v>-0.248999999999966</c:v>
                </c:pt>
                <c:pt idx="22845">
                  <c:v>0</c:v>
                </c:pt>
                <c:pt idx="22846">
                  <c:v>0.248999999999966</c:v>
                </c:pt>
                <c:pt idx="22847">
                  <c:v>0.24800000000004699</c:v>
                </c:pt>
                <c:pt idx="22848">
                  <c:v>0</c:v>
                </c:pt>
                <c:pt idx="22849">
                  <c:v>0</c:v>
                </c:pt>
                <c:pt idx="22850">
                  <c:v>0</c:v>
                </c:pt>
                <c:pt idx="22851">
                  <c:v>0</c:v>
                </c:pt>
                <c:pt idx="22852">
                  <c:v>0.62000000000000399</c:v>
                </c:pt>
                <c:pt idx="22853">
                  <c:v>0</c:v>
                </c:pt>
                <c:pt idx="22854">
                  <c:v>0</c:v>
                </c:pt>
                <c:pt idx="22855">
                  <c:v>-1.2409999999999799</c:v>
                </c:pt>
                <c:pt idx="22856">
                  <c:v>0</c:v>
                </c:pt>
                <c:pt idx="22857">
                  <c:v>0.62099999999998001</c:v>
                </c:pt>
                <c:pt idx="22858">
                  <c:v>0</c:v>
                </c:pt>
                <c:pt idx="22859">
                  <c:v>0</c:v>
                </c:pt>
                <c:pt idx="22860">
                  <c:v>0</c:v>
                </c:pt>
                <c:pt idx="22861">
                  <c:v>-0.123999999999966</c:v>
                </c:pt>
                <c:pt idx="22862">
                  <c:v>-0.12400000000002299</c:v>
                </c:pt>
                <c:pt idx="22863">
                  <c:v>0</c:v>
                </c:pt>
                <c:pt idx="22864">
                  <c:v>0.12400000000002299</c:v>
                </c:pt>
                <c:pt idx="22865">
                  <c:v>4.2199999999999704</c:v>
                </c:pt>
                <c:pt idx="22866">
                  <c:v>0</c:v>
                </c:pt>
                <c:pt idx="22867">
                  <c:v>0</c:v>
                </c:pt>
                <c:pt idx="22868">
                  <c:v>0</c:v>
                </c:pt>
                <c:pt idx="22869">
                  <c:v>0</c:v>
                </c:pt>
                <c:pt idx="22870">
                  <c:v>16.630999999999901</c:v>
                </c:pt>
                <c:pt idx="22871">
                  <c:v>55.353999999999999</c:v>
                </c:pt>
                <c:pt idx="22872">
                  <c:v>82.409999999999897</c:v>
                </c:pt>
                <c:pt idx="22873">
                  <c:v>0</c:v>
                </c:pt>
                <c:pt idx="22874">
                  <c:v>-84.147999999999996</c:v>
                </c:pt>
                <c:pt idx="22875">
                  <c:v>-51.381999999999898</c:v>
                </c:pt>
                <c:pt idx="22876">
                  <c:v>0</c:v>
                </c:pt>
                <c:pt idx="22877">
                  <c:v>0</c:v>
                </c:pt>
                <c:pt idx="22878">
                  <c:v>0</c:v>
                </c:pt>
                <c:pt idx="22879">
                  <c:v>-0.49599999999998001</c:v>
                </c:pt>
                <c:pt idx="22880">
                  <c:v>-0.123999999999966</c:v>
                </c:pt>
                <c:pt idx="22881">
                  <c:v>0.123999999999966</c:v>
                </c:pt>
                <c:pt idx="22882">
                  <c:v>0.37200000000001399</c:v>
                </c:pt>
                <c:pt idx="22883">
                  <c:v>0.123999999999966</c:v>
                </c:pt>
                <c:pt idx="22884">
                  <c:v>0</c:v>
                </c:pt>
                <c:pt idx="22885">
                  <c:v>0</c:v>
                </c:pt>
                <c:pt idx="22886">
                  <c:v>0</c:v>
                </c:pt>
                <c:pt idx="22887">
                  <c:v>0</c:v>
                </c:pt>
                <c:pt idx="22888">
                  <c:v>0.24799999999999001</c:v>
                </c:pt>
                <c:pt idx="22889">
                  <c:v>0.62000000000000399</c:v>
                </c:pt>
                <c:pt idx="22890">
                  <c:v>1.11699999999996</c:v>
                </c:pt>
                <c:pt idx="22891">
                  <c:v>-0.37199999999995698</c:v>
                </c:pt>
                <c:pt idx="22892">
                  <c:v>0.123999999999966</c:v>
                </c:pt>
                <c:pt idx="22893">
                  <c:v>-0.123999999999966</c:v>
                </c:pt>
                <c:pt idx="22894">
                  <c:v>0</c:v>
                </c:pt>
                <c:pt idx="22895">
                  <c:v>0</c:v>
                </c:pt>
                <c:pt idx="22896">
                  <c:v>0</c:v>
                </c:pt>
                <c:pt idx="22897">
                  <c:v>-0.62000000000000399</c:v>
                </c:pt>
                <c:pt idx="22898">
                  <c:v>0</c:v>
                </c:pt>
                <c:pt idx="22899">
                  <c:v>-0.37300000000004702</c:v>
                </c:pt>
                <c:pt idx="22900">
                  <c:v>0</c:v>
                </c:pt>
                <c:pt idx="22901">
                  <c:v>-0.37199999999995698</c:v>
                </c:pt>
                <c:pt idx="22902">
                  <c:v>0</c:v>
                </c:pt>
                <c:pt idx="22903">
                  <c:v>0</c:v>
                </c:pt>
                <c:pt idx="22904">
                  <c:v>0</c:v>
                </c:pt>
                <c:pt idx="22905">
                  <c:v>0</c:v>
                </c:pt>
                <c:pt idx="22906">
                  <c:v>0</c:v>
                </c:pt>
                <c:pt idx="22907">
                  <c:v>0</c:v>
                </c:pt>
                <c:pt idx="22908">
                  <c:v>1.1179999999999899</c:v>
                </c:pt>
                <c:pt idx="22909">
                  <c:v>0</c:v>
                </c:pt>
                <c:pt idx="22910">
                  <c:v>0</c:v>
                </c:pt>
                <c:pt idx="22911">
                  <c:v>-0.37299999999999001</c:v>
                </c:pt>
                <c:pt idx="22912">
                  <c:v>0</c:v>
                </c:pt>
                <c:pt idx="22913">
                  <c:v>0</c:v>
                </c:pt>
                <c:pt idx="22914">
                  <c:v>0</c:v>
                </c:pt>
                <c:pt idx="22915">
                  <c:v>0</c:v>
                </c:pt>
                <c:pt idx="22916">
                  <c:v>0.86899999999997102</c:v>
                </c:pt>
                <c:pt idx="22917">
                  <c:v>0</c:v>
                </c:pt>
                <c:pt idx="22918">
                  <c:v>-0.992999999999995</c:v>
                </c:pt>
                <c:pt idx="22919">
                  <c:v>0</c:v>
                </c:pt>
                <c:pt idx="22920">
                  <c:v>-0.62099999999998001</c:v>
                </c:pt>
                <c:pt idx="22921">
                  <c:v>0</c:v>
                </c:pt>
                <c:pt idx="22922">
                  <c:v>0</c:v>
                </c:pt>
                <c:pt idx="22923">
                  <c:v>0</c:v>
                </c:pt>
                <c:pt idx="22924">
                  <c:v>0</c:v>
                </c:pt>
                <c:pt idx="22925">
                  <c:v>-0.992999999999995</c:v>
                </c:pt>
                <c:pt idx="22926">
                  <c:v>0</c:v>
                </c:pt>
                <c:pt idx="22927">
                  <c:v>0.37299999999999001</c:v>
                </c:pt>
                <c:pt idx="22928">
                  <c:v>0</c:v>
                </c:pt>
                <c:pt idx="22929">
                  <c:v>-0.49700000000001399</c:v>
                </c:pt>
                <c:pt idx="22930">
                  <c:v>0</c:v>
                </c:pt>
                <c:pt idx="22931">
                  <c:v>0</c:v>
                </c:pt>
                <c:pt idx="22932">
                  <c:v>0</c:v>
                </c:pt>
                <c:pt idx="22933">
                  <c:v>-0.24800000000004699</c:v>
                </c:pt>
                <c:pt idx="22934">
                  <c:v>0</c:v>
                </c:pt>
                <c:pt idx="22935">
                  <c:v>1.11700000000001</c:v>
                </c:pt>
                <c:pt idx="22936">
                  <c:v>0.12400000000002299</c:v>
                </c:pt>
                <c:pt idx="22937">
                  <c:v>-0.12400000000002299</c:v>
                </c:pt>
                <c:pt idx="22938">
                  <c:v>1.8620000000000201</c:v>
                </c:pt>
                <c:pt idx="22939">
                  <c:v>0</c:v>
                </c:pt>
                <c:pt idx="22940">
                  <c:v>0</c:v>
                </c:pt>
                <c:pt idx="22941">
                  <c:v>0</c:v>
                </c:pt>
                <c:pt idx="22942">
                  <c:v>0</c:v>
                </c:pt>
                <c:pt idx="22943">
                  <c:v>-1.3659999999999799</c:v>
                </c:pt>
                <c:pt idx="22944">
                  <c:v>0</c:v>
                </c:pt>
                <c:pt idx="22945">
                  <c:v>-0.992999999999995</c:v>
                </c:pt>
                <c:pt idx="22946">
                  <c:v>1.11700000000001</c:v>
                </c:pt>
                <c:pt idx="22947">
                  <c:v>1.24199999999996</c:v>
                </c:pt>
                <c:pt idx="22948">
                  <c:v>0</c:v>
                </c:pt>
                <c:pt idx="22949">
                  <c:v>0</c:v>
                </c:pt>
                <c:pt idx="22950">
                  <c:v>0</c:v>
                </c:pt>
                <c:pt idx="22951">
                  <c:v>-0.24800000000004699</c:v>
                </c:pt>
                <c:pt idx="22952">
                  <c:v>0</c:v>
                </c:pt>
                <c:pt idx="22953">
                  <c:v>-0.37199999999995698</c:v>
                </c:pt>
                <c:pt idx="22954">
                  <c:v>0.37199999999995698</c:v>
                </c:pt>
                <c:pt idx="22955">
                  <c:v>-0.37199999999995698</c:v>
                </c:pt>
                <c:pt idx="22956">
                  <c:v>0</c:v>
                </c:pt>
                <c:pt idx="22957">
                  <c:v>0</c:v>
                </c:pt>
                <c:pt idx="22958">
                  <c:v>0</c:v>
                </c:pt>
                <c:pt idx="22959">
                  <c:v>0</c:v>
                </c:pt>
                <c:pt idx="22960">
                  <c:v>0.992999999999995</c:v>
                </c:pt>
                <c:pt idx="22961">
                  <c:v>0.37200000000001399</c:v>
                </c:pt>
                <c:pt idx="22962">
                  <c:v>-0.37200000000001399</c:v>
                </c:pt>
                <c:pt idx="22963">
                  <c:v>0.37200000000001399</c:v>
                </c:pt>
                <c:pt idx="22964">
                  <c:v>-0.12400000000002299</c:v>
                </c:pt>
                <c:pt idx="22965">
                  <c:v>0</c:v>
                </c:pt>
                <c:pt idx="22966">
                  <c:v>0</c:v>
                </c:pt>
                <c:pt idx="22967">
                  <c:v>0</c:v>
                </c:pt>
                <c:pt idx="22968">
                  <c:v>0</c:v>
                </c:pt>
                <c:pt idx="22969">
                  <c:v>0</c:v>
                </c:pt>
                <c:pt idx="22970">
                  <c:v>0</c:v>
                </c:pt>
                <c:pt idx="22971">
                  <c:v>-0.62000000000000399</c:v>
                </c:pt>
                <c:pt idx="22972">
                  <c:v>0.24799999999999001</c:v>
                </c:pt>
                <c:pt idx="22973">
                  <c:v>0</c:v>
                </c:pt>
                <c:pt idx="22974">
                  <c:v>1.11700000000001</c:v>
                </c:pt>
                <c:pt idx="22975">
                  <c:v>0</c:v>
                </c:pt>
                <c:pt idx="22976">
                  <c:v>0</c:v>
                </c:pt>
                <c:pt idx="22977">
                  <c:v>0</c:v>
                </c:pt>
                <c:pt idx="22978">
                  <c:v>0</c:v>
                </c:pt>
                <c:pt idx="22979">
                  <c:v>-0.49699999999995698</c:v>
                </c:pt>
                <c:pt idx="22980">
                  <c:v>0</c:v>
                </c:pt>
                <c:pt idx="22981">
                  <c:v>0.125</c:v>
                </c:pt>
                <c:pt idx="22982">
                  <c:v>0</c:v>
                </c:pt>
                <c:pt idx="22983">
                  <c:v>0.24799999999999001</c:v>
                </c:pt>
                <c:pt idx="22984">
                  <c:v>0</c:v>
                </c:pt>
                <c:pt idx="22985">
                  <c:v>0</c:v>
                </c:pt>
                <c:pt idx="22986">
                  <c:v>0</c:v>
                </c:pt>
                <c:pt idx="22987">
                  <c:v>0</c:v>
                </c:pt>
                <c:pt idx="22988">
                  <c:v>0</c:v>
                </c:pt>
                <c:pt idx="22989">
                  <c:v>0.99200000000001798</c:v>
                </c:pt>
                <c:pt idx="22990">
                  <c:v>0</c:v>
                </c:pt>
                <c:pt idx="22991">
                  <c:v>-2.8540000000000401</c:v>
                </c:pt>
                <c:pt idx="22992">
                  <c:v>0</c:v>
                </c:pt>
                <c:pt idx="22993">
                  <c:v>0</c:v>
                </c:pt>
                <c:pt idx="22994">
                  <c:v>0</c:v>
                </c:pt>
                <c:pt idx="22995">
                  <c:v>0</c:v>
                </c:pt>
                <c:pt idx="22996">
                  <c:v>0</c:v>
                </c:pt>
                <c:pt idx="22997">
                  <c:v>0</c:v>
                </c:pt>
                <c:pt idx="22998">
                  <c:v>-0.24800000000004699</c:v>
                </c:pt>
                <c:pt idx="22999">
                  <c:v>0.12400000000002299</c:v>
                </c:pt>
                <c:pt idx="23000">
                  <c:v>0</c:v>
                </c:pt>
                <c:pt idx="23001">
                  <c:v>0.49599999999998001</c:v>
                </c:pt>
                <c:pt idx="23002">
                  <c:v>0</c:v>
                </c:pt>
                <c:pt idx="23003">
                  <c:v>0</c:v>
                </c:pt>
                <c:pt idx="23004">
                  <c:v>0</c:v>
                </c:pt>
                <c:pt idx="23005">
                  <c:v>0</c:v>
                </c:pt>
                <c:pt idx="23006">
                  <c:v>-87.747</c:v>
                </c:pt>
                <c:pt idx="23007">
                  <c:v>-0.12400000000002299</c:v>
                </c:pt>
                <c:pt idx="23008">
                  <c:v>0</c:v>
                </c:pt>
                <c:pt idx="23009">
                  <c:v>-0.992999999999995</c:v>
                </c:pt>
                <c:pt idx="23010">
                  <c:v>0</c:v>
                </c:pt>
                <c:pt idx="23011">
                  <c:v>0</c:v>
                </c:pt>
                <c:pt idx="23012">
                  <c:v>0</c:v>
                </c:pt>
                <c:pt idx="23013">
                  <c:v>0</c:v>
                </c:pt>
                <c:pt idx="23014">
                  <c:v>-0.37200000000001399</c:v>
                </c:pt>
                <c:pt idx="23015">
                  <c:v>0</c:v>
                </c:pt>
                <c:pt idx="23016">
                  <c:v>0</c:v>
                </c:pt>
                <c:pt idx="23017">
                  <c:v>-0.37199999999995698</c:v>
                </c:pt>
                <c:pt idx="23018">
                  <c:v>-0.24800000000004699</c:v>
                </c:pt>
                <c:pt idx="23019">
                  <c:v>0.24800000000004699</c:v>
                </c:pt>
                <c:pt idx="23020">
                  <c:v>0</c:v>
                </c:pt>
                <c:pt idx="23021">
                  <c:v>0</c:v>
                </c:pt>
                <c:pt idx="23022">
                  <c:v>0</c:v>
                </c:pt>
                <c:pt idx="23023">
                  <c:v>0</c:v>
                </c:pt>
                <c:pt idx="23024">
                  <c:v>-3.5999999999999601</c:v>
                </c:pt>
                <c:pt idx="23025">
                  <c:v>-0.24799999999999001</c:v>
                </c:pt>
                <c:pt idx="23026">
                  <c:v>0.24799999999999001</c:v>
                </c:pt>
                <c:pt idx="23027">
                  <c:v>0.74500000000000399</c:v>
                </c:pt>
                <c:pt idx="23028">
                  <c:v>0</c:v>
                </c:pt>
                <c:pt idx="23029">
                  <c:v>0</c:v>
                </c:pt>
                <c:pt idx="23030">
                  <c:v>0</c:v>
                </c:pt>
                <c:pt idx="23031">
                  <c:v>0</c:v>
                </c:pt>
                <c:pt idx="23032">
                  <c:v>0</c:v>
                </c:pt>
                <c:pt idx="23033">
                  <c:v>-0.24799999999999001</c:v>
                </c:pt>
                <c:pt idx="23034">
                  <c:v>0</c:v>
                </c:pt>
                <c:pt idx="23035">
                  <c:v>-0.37299999999999001</c:v>
                </c:pt>
                <c:pt idx="23036">
                  <c:v>0.37299999999999001</c:v>
                </c:pt>
                <c:pt idx="23037">
                  <c:v>-0.37299999999999001</c:v>
                </c:pt>
                <c:pt idx="23038">
                  <c:v>0</c:v>
                </c:pt>
                <c:pt idx="23039">
                  <c:v>0</c:v>
                </c:pt>
                <c:pt idx="23040">
                  <c:v>0</c:v>
                </c:pt>
                <c:pt idx="23041">
                  <c:v>0.37200000000001399</c:v>
                </c:pt>
                <c:pt idx="23042">
                  <c:v>0</c:v>
                </c:pt>
                <c:pt idx="23043">
                  <c:v>0.37299999999999001</c:v>
                </c:pt>
                <c:pt idx="23044">
                  <c:v>0.24799999999999001</c:v>
                </c:pt>
                <c:pt idx="23045">
                  <c:v>-0.24799999999999001</c:v>
                </c:pt>
                <c:pt idx="23046">
                  <c:v>0.74399999999997102</c:v>
                </c:pt>
                <c:pt idx="23047">
                  <c:v>0</c:v>
                </c:pt>
                <c:pt idx="23048">
                  <c:v>0</c:v>
                </c:pt>
                <c:pt idx="23049">
                  <c:v>0</c:v>
                </c:pt>
                <c:pt idx="23050">
                  <c:v>0</c:v>
                </c:pt>
                <c:pt idx="23051">
                  <c:v>0.24799999999999001</c:v>
                </c:pt>
                <c:pt idx="23052">
                  <c:v>0.12400000000002299</c:v>
                </c:pt>
                <c:pt idx="23053">
                  <c:v>0.86899999999997102</c:v>
                </c:pt>
                <c:pt idx="23054">
                  <c:v>0.74500000000000399</c:v>
                </c:pt>
                <c:pt idx="23055">
                  <c:v>0.37200000000001399</c:v>
                </c:pt>
                <c:pt idx="23056">
                  <c:v>0</c:v>
                </c:pt>
                <c:pt idx="23057">
                  <c:v>0</c:v>
                </c:pt>
                <c:pt idx="23058">
                  <c:v>0</c:v>
                </c:pt>
                <c:pt idx="23059">
                  <c:v>0</c:v>
                </c:pt>
                <c:pt idx="23060">
                  <c:v>-0.62100000000003697</c:v>
                </c:pt>
                <c:pt idx="23061">
                  <c:v>-0.867999999999995</c:v>
                </c:pt>
                <c:pt idx="23062">
                  <c:v>-0.49699999999995698</c:v>
                </c:pt>
                <c:pt idx="23063">
                  <c:v>-0.37200000000001399</c:v>
                </c:pt>
                <c:pt idx="23064">
                  <c:v>-0.37299999999999001</c:v>
                </c:pt>
                <c:pt idx="23065">
                  <c:v>0</c:v>
                </c:pt>
                <c:pt idx="23066">
                  <c:v>0</c:v>
                </c:pt>
                <c:pt idx="23067">
                  <c:v>0</c:v>
                </c:pt>
                <c:pt idx="23068">
                  <c:v>-0.74500000000000399</c:v>
                </c:pt>
                <c:pt idx="23069">
                  <c:v>0</c:v>
                </c:pt>
                <c:pt idx="23070">
                  <c:v>85.760999999999996</c:v>
                </c:pt>
                <c:pt idx="23071">
                  <c:v>0</c:v>
                </c:pt>
                <c:pt idx="23072">
                  <c:v>-74.838999999999999</c:v>
                </c:pt>
                <c:pt idx="23073">
                  <c:v>-8.1910000000000291</c:v>
                </c:pt>
                <c:pt idx="23074">
                  <c:v>0</c:v>
                </c:pt>
                <c:pt idx="23075">
                  <c:v>0</c:v>
                </c:pt>
                <c:pt idx="23076">
                  <c:v>0</c:v>
                </c:pt>
                <c:pt idx="23077">
                  <c:v>0</c:v>
                </c:pt>
                <c:pt idx="23078">
                  <c:v>-1.4890000000000301</c:v>
                </c:pt>
                <c:pt idx="23079">
                  <c:v>0</c:v>
                </c:pt>
                <c:pt idx="23080">
                  <c:v>0.62100000000003697</c:v>
                </c:pt>
                <c:pt idx="23081">
                  <c:v>1.11699999999996</c:v>
                </c:pt>
                <c:pt idx="23082">
                  <c:v>0</c:v>
                </c:pt>
                <c:pt idx="23083">
                  <c:v>0</c:v>
                </c:pt>
                <c:pt idx="23084">
                  <c:v>0</c:v>
                </c:pt>
                <c:pt idx="23085">
                  <c:v>0</c:v>
                </c:pt>
                <c:pt idx="23086">
                  <c:v>-0.12400000000002299</c:v>
                </c:pt>
                <c:pt idx="23087">
                  <c:v>0</c:v>
                </c:pt>
                <c:pt idx="23088">
                  <c:v>0.62099999999998001</c:v>
                </c:pt>
                <c:pt idx="23089">
                  <c:v>0</c:v>
                </c:pt>
                <c:pt idx="23090">
                  <c:v>-0.248999999999966</c:v>
                </c:pt>
                <c:pt idx="23091">
                  <c:v>-0.12400000000002299</c:v>
                </c:pt>
                <c:pt idx="23092">
                  <c:v>0</c:v>
                </c:pt>
                <c:pt idx="23093">
                  <c:v>0</c:v>
                </c:pt>
                <c:pt idx="23094">
                  <c:v>0</c:v>
                </c:pt>
                <c:pt idx="23095">
                  <c:v>-19.361999999999998</c:v>
                </c:pt>
                <c:pt idx="23096">
                  <c:v>-3.4749999999999601</c:v>
                </c:pt>
                <c:pt idx="23097">
                  <c:v>-42.198</c:v>
                </c:pt>
                <c:pt idx="23098">
                  <c:v>-0.37199999999995698</c:v>
                </c:pt>
                <c:pt idx="23099">
                  <c:v>-1.61299999999999</c:v>
                </c:pt>
                <c:pt idx="23100">
                  <c:v>-0.125</c:v>
                </c:pt>
                <c:pt idx="23101">
                  <c:v>0</c:v>
                </c:pt>
                <c:pt idx="23102">
                  <c:v>0</c:v>
                </c:pt>
                <c:pt idx="23103">
                  <c:v>0</c:v>
                </c:pt>
                <c:pt idx="23104">
                  <c:v>0.37299999999999001</c:v>
                </c:pt>
                <c:pt idx="23105">
                  <c:v>-0.37299999999999001</c:v>
                </c:pt>
                <c:pt idx="23106">
                  <c:v>0.123999999999966</c:v>
                </c:pt>
                <c:pt idx="23107">
                  <c:v>0</c:v>
                </c:pt>
                <c:pt idx="23108">
                  <c:v>0</c:v>
                </c:pt>
                <c:pt idx="23109">
                  <c:v>-0.99199999999996102</c:v>
                </c:pt>
                <c:pt idx="23110">
                  <c:v>0</c:v>
                </c:pt>
                <c:pt idx="23111">
                  <c:v>0</c:v>
                </c:pt>
                <c:pt idx="23112">
                  <c:v>0</c:v>
                </c:pt>
                <c:pt idx="23113">
                  <c:v>-0.12400000000002299</c:v>
                </c:pt>
                <c:pt idx="23114">
                  <c:v>0</c:v>
                </c:pt>
                <c:pt idx="23115">
                  <c:v>0.37200000000001399</c:v>
                </c:pt>
                <c:pt idx="23116">
                  <c:v>0</c:v>
                </c:pt>
                <c:pt idx="23117">
                  <c:v>1.11700000000001</c:v>
                </c:pt>
                <c:pt idx="23118">
                  <c:v>-1.61299999999999</c:v>
                </c:pt>
                <c:pt idx="23119">
                  <c:v>0</c:v>
                </c:pt>
                <c:pt idx="23120">
                  <c:v>0</c:v>
                </c:pt>
                <c:pt idx="23121">
                  <c:v>0</c:v>
                </c:pt>
                <c:pt idx="23122">
                  <c:v>-0.86899999999997102</c:v>
                </c:pt>
                <c:pt idx="23123">
                  <c:v>0.86899999999997102</c:v>
                </c:pt>
                <c:pt idx="23124">
                  <c:v>0.24800000000004699</c:v>
                </c:pt>
                <c:pt idx="23125">
                  <c:v>0.86899999999997102</c:v>
                </c:pt>
                <c:pt idx="23126">
                  <c:v>0.62000000000000399</c:v>
                </c:pt>
                <c:pt idx="23127">
                  <c:v>0</c:v>
                </c:pt>
                <c:pt idx="23128">
                  <c:v>0</c:v>
                </c:pt>
                <c:pt idx="23129">
                  <c:v>0</c:v>
                </c:pt>
                <c:pt idx="23130">
                  <c:v>0</c:v>
                </c:pt>
                <c:pt idx="23131">
                  <c:v>0</c:v>
                </c:pt>
                <c:pt idx="23132">
                  <c:v>-1.8620000000000201</c:v>
                </c:pt>
                <c:pt idx="23133">
                  <c:v>0</c:v>
                </c:pt>
                <c:pt idx="23134">
                  <c:v>0</c:v>
                </c:pt>
                <c:pt idx="23135">
                  <c:v>0.49599999999998001</c:v>
                </c:pt>
                <c:pt idx="23136">
                  <c:v>9.8049999999999997</c:v>
                </c:pt>
                <c:pt idx="23137">
                  <c:v>0</c:v>
                </c:pt>
                <c:pt idx="23138">
                  <c:v>0</c:v>
                </c:pt>
                <c:pt idx="23139">
                  <c:v>0</c:v>
                </c:pt>
                <c:pt idx="23140">
                  <c:v>0</c:v>
                </c:pt>
                <c:pt idx="23141">
                  <c:v>0</c:v>
                </c:pt>
                <c:pt idx="23142">
                  <c:v>0</c:v>
                </c:pt>
                <c:pt idx="23143">
                  <c:v>0</c:v>
                </c:pt>
                <c:pt idx="23144">
                  <c:v>-0.123999999999966</c:v>
                </c:pt>
                <c:pt idx="23145">
                  <c:v>-0.74500000000000399</c:v>
                </c:pt>
                <c:pt idx="23146">
                  <c:v>0</c:v>
                </c:pt>
                <c:pt idx="23147">
                  <c:v>0</c:v>
                </c:pt>
                <c:pt idx="23148">
                  <c:v>0</c:v>
                </c:pt>
                <c:pt idx="23149">
                  <c:v>0.37300000000004702</c:v>
                </c:pt>
                <c:pt idx="23150">
                  <c:v>0</c:v>
                </c:pt>
                <c:pt idx="23151">
                  <c:v>0.37199999999995698</c:v>
                </c:pt>
                <c:pt idx="23152">
                  <c:v>0</c:v>
                </c:pt>
                <c:pt idx="23153">
                  <c:v>0</c:v>
                </c:pt>
                <c:pt idx="23154">
                  <c:v>0</c:v>
                </c:pt>
                <c:pt idx="23155">
                  <c:v>0</c:v>
                </c:pt>
                <c:pt idx="23156">
                  <c:v>0</c:v>
                </c:pt>
                <c:pt idx="23157">
                  <c:v>0</c:v>
                </c:pt>
                <c:pt idx="23158">
                  <c:v>-0.62100000000003697</c:v>
                </c:pt>
                <c:pt idx="23159">
                  <c:v>0</c:v>
                </c:pt>
                <c:pt idx="23160">
                  <c:v>0</c:v>
                </c:pt>
                <c:pt idx="23161">
                  <c:v>-0.123999999999966</c:v>
                </c:pt>
                <c:pt idx="23162">
                  <c:v>0</c:v>
                </c:pt>
                <c:pt idx="23163">
                  <c:v>0.37200000000001399</c:v>
                </c:pt>
                <c:pt idx="23164">
                  <c:v>0</c:v>
                </c:pt>
                <c:pt idx="23165">
                  <c:v>0</c:v>
                </c:pt>
                <c:pt idx="23166">
                  <c:v>0</c:v>
                </c:pt>
                <c:pt idx="23167">
                  <c:v>0</c:v>
                </c:pt>
                <c:pt idx="23168">
                  <c:v>-0.37200000000001399</c:v>
                </c:pt>
                <c:pt idx="23169">
                  <c:v>0</c:v>
                </c:pt>
                <c:pt idx="23170">
                  <c:v>0</c:v>
                </c:pt>
                <c:pt idx="23171">
                  <c:v>-0.37200000000001399</c:v>
                </c:pt>
                <c:pt idx="23172">
                  <c:v>0</c:v>
                </c:pt>
                <c:pt idx="23173">
                  <c:v>0</c:v>
                </c:pt>
                <c:pt idx="23174">
                  <c:v>0</c:v>
                </c:pt>
                <c:pt idx="23175">
                  <c:v>0</c:v>
                </c:pt>
                <c:pt idx="23176">
                  <c:v>0</c:v>
                </c:pt>
                <c:pt idx="23177">
                  <c:v>0</c:v>
                </c:pt>
                <c:pt idx="23178">
                  <c:v>0</c:v>
                </c:pt>
                <c:pt idx="23179">
                  <c:v>0</c:v>
                </c:pt>
                <c:pt idx="23180">
                  <c:v>0</c:v>
                </c:pt>
                <c:pt idx="23181">
                  <c:v>-1.3659999999999799</c:v>
                </c:pt>
                <c:pt idx="23182">
                  <c:v>0</c:v>
                </c:pt>
                <c:pt idx="23183">
                  <c:v>0</c:v>
                </c:pt>
                <c:pt idx="23184">
                  <c:v>0</c:v>
                </c:pt>
                <c:pt idx="23185">
                  <c:v>0.24799999999999001</c:v>
                </c:pt>
                <c:pt idx="23186">
                  <c:v>0</c:v>
                </c:pt>
                <c:pt idx="23187">
                  <c:v>0.74500000000000399</c:v>
                </c:pt>
                <c:pt idx="23188">
                  <c:v>0</c:v>
                </c:pt>
                <c:pt idx="23189">
                  <c:v>1.365</c:v>
                </c:pt>
                <c:pt idx="23190">
                  <c:v>0</c:v>
                </c:pt>
                <c:pt idx="23191">
                  <c:v>0</c:v>
                </c:pt>
                <c:pt idx="23192">
                  <c:v>0</c:v>
                </c:pt>
                <c:pt idx="23193">
                  <c:v>0</c:v>
                </c:pt>
                <c:pt idx="23194">
                  <c:v>0.12400000000002299</c:v>
                </c:pt>
                <c:pt idx="23195">
                  <c:v>-0.86900000000002797</c:v>
                </c:pt>
                <c:pt idx="23196">
                  <c:v>0.86900000000002797</c:v>
                </c:pt>
                <c:pt idx="23197">
                  <c:v>0.49599999999998001</c:v>
                </c:pt>
                <c:pt idx="23198">
                  <c:v>0.123999999999966</c:v>
                </c:pt>
                <c:pt idx="23199">
                  <c:v>0.24900000000002301</c:v>
                </c:pt>
                <c:pt idx="23200">
                  <c:v>0</c:v>
                </c:pt>
                <c:pt idx="23201">
                  <c:v>0</c:v>
                </c:pt>
                <c:pt idx="23202">
                  <c:v>0</c:v>
                </c:pt>
                <c:pt idx="23203">
                  <c:v>0</c:v>
                </c:pt>
                <c:pt idx="23204">
                  <c:v>-79.432000000000002</c:v>
                </c:pt>
                <c:pt idx="23205">
                  <c:v>-2.7300000000000102</c:v>
                </c:pt>
                <c:pt idx="23206">
                  <c:v>0</c:v>
                </c:pt>
                <c:pt idx="23207">
                  <c:v>0</c:v>
                </c:pt>
                <c:pt idx="23208">
                  <c:v>0</c:v>
                </c:pt>
                <c:pt idx="23209">
                  <c:v>0</c:v>
                </c:pt>
                <c:pt idx="23210">
                  <c:v>0</c:v>
                </c:pt>
                <c:pt idx="23211">
                  <c:v>0</c:v>
                </c:pt>
                <c:pt idx="23212">
                  <c:v>0.74399999999997102</c:v>
                </c:pt>
                <c:pt idx="23213">
                  <c:v>0</c:v>
                </c:pt>
                <c:pt idx="23214">
                  <c:v>-0.49599999999998001</c:v>
                </c:pt>
                <c:pt idx="23215">
                  <c:v>0</c:v>
                </c:pt>
                <c:pt idx="23216">
                  <c:v>0.24799999999999001</c:v>
                </c:pt>
                <c:pt idx="23217">
                  <c:v>0</c:v>
                </c:pt>
                <c:pt idx="23218">
                  <c:v>0</c:v>
                </c:pt>
                <c:pt idx="23219">
                  <c:v>0</c:v>
                </c:pt>
                <c:pt idx="23220">
                  <c:v>0</c:v>
                </c:pt>
                <c:pt idx="23221">
                  <c:v>0.74400000000002797</c:v>
                </c:pt>
                <c:pt idx="23222">
                  <c:v>-0.12400000000002299</c:v>
                </c:pt>
                <c:pt idx="23223">
                  <c:v>0</c:v>
                </c:pt>
                <c:pt idx="23224">
                  <c:v>-0.86899999999997102</c:v>
                </c:pt>
                <c:pt idx="23225">
                  <c:v>0</c:v>
                </c:pt>
                <c:pt idx="23226">
                  <c:v>0.86899999999997102</c:v>
                </c:pt>
                <c:pt idx="23227">
                  <c:v>0</c:v>
                </c:pt>
                <c:pt idx="23228">
                  <c:v>0</c:v>
                </c:pt>
                <c:pt idx="23229">
                  <c:v>0</c:v>
                </c:pt>
                <c:pt idx="23230">
                  <c:v>0.49600000000003702</c:v>
                </c:pt>
                <c:pt idx="23231">
                  <c:v>0</c:v>
                </c:pt>
                <c:pt idx="23232">
                  <c:v>1.24199999999996</c:v>
                </c:pt>
                <c:pt idx="23233">
                  <c:v>0</c:v>
                </c:pt>
                <c:pt idx="23234">
                  <c:v>-0.49699999999995698</c:v>
                </c:pt>
                <c:pt idx="23235">
                  <c:v>-0.86900000000002797</c:v>
                </c:pt>
                <c:pt idx="23236">
                  <c:v>0</c:v>
                </c:pt>
                <c:pt idx="23237">
                  <c:v>0</c:v>
                </c:pt>
                <c:pt idx="23238">
                  <c:v>0</c:v>
                </c:pt>
                <c:pt idx="23239">
                  <c:v>0.24799999999999001</c:v>
                </c:pt>
                <c:pt idx="23240">
                  <c:v>0</c:v>
                </c:pt>
                <c:pt idx="23241">
                  <c:v>0.86899999999997102</c:v>
                </c:pt>
                <c:pt idx="23242">
                  <c:v>0</c:v>
                </c:pt>
                <c:pt idx="23243">
                  <c:v>-0.992999999999995</c:v>
                </c:pt>
                <c:pt idx="23244">
                  <c:v>0</c:v>
                </c:pt>
                <c:pt idx="23245">
                  <c:v>0</c:v>
                </c:pt>
                <c:pt idx="23246">
                  <c:v>0</c:v>
                </c:pt>
                <c:pt idx="23247">
                  <c:v>0</c:v>
                </c:pt>
                <c:pt idx="23248">
                  <c:v>-0.24799999999999001</c:v>
                </c:pt>
                <c:pt idx="23249">
                  <c:v>0</c:v>
                </c:pt>
                <c:pt idx="23250">
                  <c:v>-0.49700000000001399</c:v>
                </c:pt>
                <c:pt idx="23251">
                  <c:v>0</c:v>
                </c:pt>
                <c:pt idx="23252">
                  <c:v>0</c:v>
                </c:pt>
                <c:pt idx="23253">
                  <c:v>-0.37200000000001399</c:v>
                </c:pt>
                <c:pt idx="23254">
                  <c:v>0</c:v>
                </c:pt>
                <c:pt idx="23255">
                  <c:v>0</c:v>
                </c:pt>
                <c:pt idx="23256">
                  <c:v>0</c:v>
                </c:pt>
                <c:pt idx="23257">
                  <c:v>0</c:v>
                </c:pt>
                <c:pt idx="23258">
                  <c:v>0.12400000000002299</c:v>
                </c:pt>
                <c:pt idx="23259">
                  <c:v>0.123999999999966</c:v>
                </c:pt>
                <c:pt idx="23260">
                  <c:v>-0.123999999999966</c:v>
                </c:pt>
                <c:pt idx="23261">
                  <c:v>-1.2410000000000401</c:v>
                </c:pt>
                <c:pt idx="23262">
                  <c:v>0</c:v>
                </c:pt>
                <c:pt idx="23263">
                  <c:v>0</c:v>
                </c:pt>
                <c:pt idx="23264">
                  <c:v>0</c:v>
                </c:pt>
                <c:pt idx="23265">
                  <c:v>0</c:v>
                </c:pt>
                <c:pt idx="23266">
                  <c:v>0.37299999999999001</c:v>
                </c:pt>
                <c:pt idx="23267">
                  <c:v>0.49600000000003702</c:v>
                </c:pt>
                <c:pt idx="23268">
                  <c:v>2.3579999999999401</c:v>
                </c:pt>
                <c:pt idx="23269">
                  <c:v>31.773</c:v>
                </c:pt>
                <c:pt idx="23270">
                  <c:v>0</c:v>
                </c:pt>
                <c:pt idx="23271">
                  <c:v>-0.49700000000001399</c:v>
                </c:pt>
                <c:pt idx="23272">
                  <c:v>0</c:v>
                </c:pt>
                <c:pt idx="23273">
                  <c:v>0</c:v>
                </c:pt>
                <c:pt idx="23274">
                  <c:v>0</c:v>
                </c:pt>
                <c:pt idx="23275">
                  <c:v>-1.98599999999999</c:v>
                </c:pt>
                <c:pt idx="23276">
                  <c:v>-0.12400000000002299</c:v>
                </c:pt>
                <c:pt idx="23277">
                  <c:v>-0.37200000000001399</c:v>
                </c:pt>
                <c:pt idx="23278">
                  <c:v>-0.37299999999999001</c:v>
                </c:pt>
                <c:pt idx="23279">
                  <c:v>-0.49599999999998001</c:v>
                </c:pt>
                <c:pt idx="23280">
                  <c:v>0</c:v>
                </c:pt>
                <c:pt idx="23281">
                  <c:v>0</c:v>
                </c:pt>
                <c:pt idx="23282">
                  <c:v>0</c:v>
                </c:pt>
                <c:pt idx="23283">
                  <c:v>0</c:v>
                </c:pt>
                <c:pt idx="23284">
                  <c:v>0</c:v>
                </c:pt>
                <c:pt idx="23285">
                  <c:v>-0.49700000000001399</c:v>
                </c:pt>
                <c:pt idx="23286">
                  <c:v>0</c:v>
                </c:pt>
                <c:pt idx="23287">
                  <c:v>-0.74399999999997102</c:v>
                </c:pt>
                <c:pt idx="23288">
                  <c:v>-0.74500000000000399</c:v>
                </c:pt>
                <c:pt idx="23289">
                  <c:v>0</c:v>
                </c:pt>
                <c:pt idx="23290">
                  <c:v>0</c:v>
                </c:pt>
                <c:pt idx="23291">
                  <c:v>0</c:v>
                </c:pt>
                <c:pt idx="23292">
                  <c:v>0</c:v>
                </c:pt>
                <c:pt idx="23293">
                  <c:v>0</c:v>
                </c:pt>
                <c:pt idx="23294">
                  <c:v>-0.24799999999999001</c:v>
                </c:pt>
                <c:pt idx="23295">
                  <c:v>0</c:v>
                </c:pt>
                <c:pt idx="23296">
                  <c:v>0.37200000000001399</c:v>
                </c:pt>
                <c:pt idx="23297">
                  <c:v>0</c:v>
                </c:pt>
                <c:pt idx="23298">
                  <c:v>-0.37200000000001399</c:v>
                </c:pt>
                <c:pt idx="23299">
                  <c:v>0</c:v>
                </c:pt>
                <c:pt idx="23300">
                  <c:v>0</c:v>
                </c:pt>
                <c:pt idx="23301">
                  <c:v>0</c:v>
                </c:pt>
                <c:pt idx="23302">
                  <c:v>0.49599999999998001</c:v>
                </c:pt>
                <c:pt idx="23303">
                  <c:v>0.49599999999998001</c:v>
                </c:pt>
                <c:pt idx="23304">
                  <c:v>0</c:v>
                </c:pt>
                <c:pt idx="23305">
                  <c:v>-0.74399999999997102</c:v>
                </c:pt>
                <c:pt idx="23306">
                  <c:v>0</c:v>
                </c:pt>
                <c:pt idx="23307">
                  <c:v>0</c:v>
                </c:pt>
                <c:pt idx="23308">
                  <c:v>0</c:v>
                </c:pt>
                <c:pt idx="23309">
                  <c:v>0</c:v>
                </c:pt>
                <c:pt idx="23310">
                  <c:v>0</c:v>
                </c:pt>
                <c:pt idx="23311">
                  <c:v>0</c:v>
                </c:pt>
                <c:pt idx="23312">
                  <c:v>0</c:v>
                </c:pt>
                <c:pt idx="23313">
                  <c:v>0.12400000000002299</c:v>
                </c:pt>
                <c:pt idx="23314">
                  <c:v>0.49700000000001399</c:v>
                </c:pt>
                <c:pt idx="23315">
                  <c:v>0</c:v>
                </c:pt>
                <c:pt idx="23316">
                  <c:v>28.669999999999899</c:v>
                </c:pt>
                <c:pt idx="23317">
                  <c:v>0</c:v>
                </c:pt>
                <c:pt idx="23318">
                  <c:v>0</c:v>
                </c:pt>
                <c:pt idx="23319">
                  <c:v>0</c:v>
                </c:pt>
                <c:pt idx="23320">
                  <c:v>-40.707999999999899</c:v>
                </c:pt>
                <c:pt idx="23321">
                  <c:v>0</c:v>
                </c:pt>
                <c:pt idx="23322">
                  <c:v>0.992999999999995</c:v>
                </c:pt>
                <c:pt idx="23323">
                  <c:v>0</c:v>
                </c:pt>
                <c:pt idx="23324">
                  <c:v>-1.98599999999999</c:v>
                </c:pt>
                <c:pt idx="23325">
                  <c:v>-1.11700000000001</c:v>
                </c:pt>
                <c:pt idx="23326">
                  <c:v>0</c:v>
                </c:pt>
                <c:pt idx="23327">
                  <c:v>0</c:v>
                </c:pt>
                <c:pt idx="23328">
                  <c:v>0</c:v>
                </c:pt>
                <c:pt idx="23329">
                  <c:v>0</c:v>
                </c:pt>
                <c:pt idx="23330">
                  <c:v>0</c:v>
                </c:pt>
                <c:pt idx="23331">
                  <c:v>-0.24799999999999001</c:v>
                </c:pt>
                <c:pt idx="23332">
                  <c:v>-0.37299999999999001</c:v>
                </c:pt>
                <c:pt idx="23333">
                  <c:v>-0.12400000000002299</c:v>
                </c:pt>
                <c:pt idx="23334">
                  <c:v>-0.123999999999966</c:v>
                </c:pt>
                <c:pt idx="23335">
                  <c:v>0</c:v>
                </c:pt>
                <c:pt idx="23336">
                  <c:v>0</c:v>
                </c:pt>
                <c:pt idx="23337">
                  <c:v>0</c:v>
                </c:pt>
                <c:pt idx="23338">
                  <c:v>-2.1100000000000101</c:v>
                </c:pt>
                <c:pt idx="23339">
                  <c:v>0</c:v>
                </c:pt>
                <c:pt idx="23340">
                  <c:v>1.2409999999999799</c:v>
                </c:pt>
                <c:pt idx="23341">
                  <c:v>0</c:v>
                </c:pt>
                <c:pt idx="23342">
                  <c:v>-0.49599999999998001</c:v>
                </c:pt>
                <c:pt idx="23343">
                  <c:v>0</c:v>
                </c:pt>
                <c:pt idx="23344">
                  <c:v>0</c:v>
                </c:pt>
                <c:pt idx="23345">
                  <c:v>0</c:v>
                </c:pt>
                <c:pt idx="23346">
                  <c:v>0</c:v>
                </c:pt>
                <c:pt idx="23347">
                  <c:v>-0.992999999999995</c:v>
                </c:pt>
                <c:pt idx="23348">
                  <c:v>0</c:v>
                </c:pt>
                <c:pt idx="23349">
                  <c:v>0.49700000000001399</c:v>
                </c:pt>
                <c:pt idx="23350">
                  <c:v>0</c:v>
                </c:pt>
                <c:pt idx="23351">
                  <c:v>0</c:v>
                </c:pt>
                <c:pt idx="23352">
                  <c:v>0</c:v>
                </c:pt>
                <c:pt idx="23353">
                  <c:v>0</c:v>
                </c:pt>
                <c:pt idx="23354">
                  <c:v>0</c:v>
                </c:pt>
                <c:pt idx="23355">
                  <c:v>0</c:v>
                </c:pt>
                <c:pt idx="23356">
                  <c:v>-4.9649999999999697</c:v>
                </c:pt>
                <c:pt idx="23357">
                  <c:v>0</c:v>
                </c:pt>
                <c:pt idx="23358">
                  <c:v>-0.12400000000002299</c:v>
                </c:pt>
                <c:pt idx="23359">
                  <c:v>-0.86899999999997102</c:v>
                </c:pt>
                <c:pt idx="23360">
                  <c:v>-0.62000000000000399</c:v>
                </c:pt>
                <c:pt idx="23361">
                  <c:v>-0.12400000000002299</c:v>
                </c:pt>
                <c:pt idx="23362">
                  <c:v>0</c:v>
                </c:pt>
                <c:pt idx="23363">
                  <c:v>0</c:v>
                </c:pt>
                <c:pt idx="23364">
                  <c:v>0</c:v>
                </c:pt>
                <c:pt idx="23365">
                  <c:v>-0.123999999999966</c:v>
                </c:pt>
                <c:pt idx="23366">
                  <c:v>0</c:v>
                </c:pt>
                <c:pt idx="23367">
                  <c:v>0</c:v>
                </c:pt>
                <c:pt idx="23368">
                  <c:v>0</c:v>
                </c:pt>
                <c:pt idx="23369">
                  <c:v>1.36499999999995</c:v>
                </c:pt>
                <c:pt idx="23370">
                  <c:v>-1.36499999999995</c:v>
                </c:pt>
                <c:pt idx="23371">
                  <c:v>0</c:v>
                </c:pt>
                <c:pt idx="23372">
                  <c:v>0</c:v>
                </c:pt>
                <c:pt idx="23373">
                  <c:v>0</c:v>
                </c:pt>
                <c:pt idx="23374">
                  <c:v>-0.74500000000000399</c:v>
                </c:pt>
                <c:pt idx="23375">
                  <c:v>0.74500000000000399</c:v>
                </c:pt>
                <c:pt idx="23376">
                  <c:v>-0.74500000000000399</c:v>
                </c:pt>
                <c:pt idx="23377">
                  <c:v>1.2409999999999799</c:v>
                </c:pt>
                <c:pt idx="23378">
                  <c:v>-0.12400000000002299</c:v>
                </c:pt>
                <c:pt idx="23379">
                  <c:v>0</c:v>
                </c:pt>
                <c:pt idx="23380">
                  <c:v>0</c:v>
                </c:pt>
                <c:pt idx="23381">
                  <c:v>0</c:v>
                </c:pt>
                <c:pt idx="23382">
                  <c:v>0</c:v>
                </c:pt>
                <c:pt idx="23383">
                  <c:v>0</c:v>
                </c:pt>
                <c:pt idx="23384">
                  <c:v>0</c:v>
                </c:pt>
                <c:pt idx="23385">
                  <c:v>0.49600000000003702</c:v>
                </c:pt>
                <c:pt idx="23386">
                  <c:v>0</c:v>
                </c:pt>
                <c:pt idx="23387">
                  <c:v>0.62099999999998001</c:v>
                </c:pt>
                <c:pt idx="23388">
                  <c:v>0.49599999999998001</c:v>
                </c:pt>
                <c:pt idx="23389">
                  <c:v>0</c:v>
                </c:pt>
                <c:pt idx="23390">
                  <c:v>0</c:v>
                </c:pt>
                <c:pt idx="23391">
                  <c:v>0</c:v>
                </c:pt>
                <c:pt idx="23392">
                  <c:v>-0.37200000000001399</c:v>
                </c:pt>
                <c:pt idx="23393">
                  <c:v>0.37200000000001399</c:v>
                </c:pt>
                <c:pt idx="23394">
                  <c:v>3.2269999999999701</c:v>
                </c:pt>
                <c:pt idx="23395">
                  <c:v>0</c:v>
                </c:pt>
                <c:pt idx="23396">
                  <c:v>-3.7239999999999802</c:v>
                </c:pt>
                <c:pt idx="23397">
                  <c:v>-0.24799999999999001</c:v>
                </c:pt>
                <c:pt idx="23398">
                  <c:v>0</c:v>
                </c:pt>
                <c:pt idx="23399">
                  <c:v>0</c:v>
                </c:pt>
                <c:pt idx="23400">
                  <c:v>0</c:v>
                </c:pt>
                <c:pt idx="23401">
                  <c:v>0</c:v>
                </c:pt>
                <c:pt idx="23402">
                  <c:v>-48.278999999999897</c:v>
                </c:pt>
                <c:pt idx="23403">
                  <c:v>-8.0669999999999504</c:v>
                </c:pt>
                <c:pt idx="23404">
                  <c:v>0</c:v>
                </c:pt>
                <c:pt idx="23405">
                  <c:v>0.74399999999997102</c:v>
                </c:pt>
                <c:pt idx="23406">
                  <c:v>0</c:v>
                </c:pt>
                <c:pt idx="23407">
                  <c:v>0</c:v>
                </c:pt>
                <c:pt idx="23408">
                  <c:v>0</c:v>
                </c:pt>
                <c:pt idx="23409">
                  <c:v>0</c:v>
                </c:pt>
                <c:pt idx="23410">
                  <c:v>0.37299999999999001</c:v>
                </c:pt>
                <c:pt idx="23411">
                  <c:v>0.49600000000003702</c:v>
                </c:pt>
                <c:pt idx="23412">
                  <c:v>0</c:v>
                </c:pt>
                <c:pt idx="23413">
                  <c:v>-0.74400000000002797</c:v>
                </c:pt>
                <c:pt idx="23414">
                  <c:v>-0.125</c:v>
                </c:pt>
                <c:pt idx="23415">
                  <c:v>0</c:v>
                </c:pt>
                <c:pt idx="23416">
                  <c:v>0</c:v>
                </c:pt>
                <c:pt idx="23417">
                  <c:v>0</c:v>
                </c:pt>
                <c:pt idx="23418">
                  <c:v>0</c:v>
                </c:pt>
                <c:pt idx="23419">
                  <c:v>0</c:v>
                </c:pt>
                <c:pt idx="23420">
                  <c:v>-0.24799999999999001</c:v>
                </c:pt>
                <c:pt idx="23421">
                  <c:v>0</c:v>
                </c:pt>
                <c:pt idx="23422">
                  <c:v>0.86899999999997102</c:v>
                </c:pt>
                <c:pt idx="23423">
                  <c:v>0</c:v>
                </c:pt>
                <c:pt idx="23424">
                  <c:v>0</c:v>
                </c:pt>
                <c:pt idx="23425">
                  <c:v>0</c:v>
                </c:pt>
                <c:pt idx="23426">
                  <c:v>0</c:v>
                </c:pt>
                <c:pt idx="23427">
                  <c:v>0</c:v>
                </c:pt>
                <c:pt idx="23428">
                  <c:v>0.24799999999999001</c:v>
                </c:pt>
                <c:pt idx="23429">
                  <c:v>0.37299999999999001</c:v>
                </c:pt>
                <c:pt idx="23430">
                  <c:v>0.49599999999998001</c:v>
                </c:pt>
                <c:pt idx="23431">
                  <c:v>0</c:v>
                </c:pt>
                <c:pt idx="23432">
                  <c:v>1.2410000000000401</c:v>
                </c:pt>
                <c:pt idx="23433">
                  <c:v>0</c:v>
                </c:pt>
                <c:pt idx="23434">
                  <c:v>0</c:v>
                </c:pt>
                <c:pt idx="23435">
                  <c:v>0</c:v>
                </c:pt>
                <c:pt idx="23436">
                  <c:v>0</c:v>
                </c:pt>
                <c:pt idx="23437">
                  <c:v>-0.62000000000000399</c:v>
                </c:pt>
                <c:pt idx="23438">
                  <c:v>0.62000000000000399</c:v>
                </c:pt>
                <c:pt idx="23439">
                  <c:v>0.49700000000001399</c:v>
                </c:pt>
                <c:pt idx="23440">
                  <c:v>0</c:v>
                </c:pt>
                <c:pt idx="23441">
                  <c:v>-2.3580000000000001</c:v>
                </c:pt>
                <c:pt idx="23442">
                  <c:v>-0.12400000000002299</c:v>
                </c:pt>
                <c:pt idx="23443">
                  <c:v>0</c:v>
                </c:pt>
                <c:pt idx="23444">
                  <c:v>0</c:v>
                </c:pt>
                <c:pt idx="23445">
                  <c:v>0</c:v>
                </c:pt>
                <c:pt idx="23446">
                  <c:v>-0.99300000000005095</c:v>
                </c:pt>
                <c:pt idx="23447">
                  <c:v>0</c:v>
                </c:pt>
                <c:pt idx="23448">
                  <c:v>0</c:v>
                </c:pt>
                <c:pt idx="23449">
                  <c:v>0</c:v>
                </c:pt>
                <c:pt idx="23450">
                  <c:v>0</c:v>
                </c:pt>
                <c:pt idx="23451">
                  <c:v>0</c:v>
                </c:pt>
                <c:pt idx="23452">
                  <c:v>0</c:v>
                </c:pt>
                <c:pt idx="23453">
                  <c:v>0</c:v>
                </c:pt>
                <c:pt idx="23454">
                  <c:v>0</c:v>
                </c:pt>
                <c:pt idx="23455">
                  <c:v>0.123999999999966</c:v>
                </c:pt>
                <c:pt idx="23456">
                  <c:v>2.4820000000000202</c:v>
                </c:pt>
                <c:pt idx="23457">
                  <c:v>0</c:v>
                </c:pt>
                <c:pt idx="23458">
                  <c:v>0.49700000000001399</c:v>
                </c:pt>
                <c:pt idx="23459">
                  <c:v>0</c:v>
                </c:pt>
                <c:pt idx="23460">
                  <c:v>0</c:v>
                </c:pt>
                <c:pt idx="23461">
                  <c:v>0</c:v>
                </c:pt>
                <c:pt idx="23462">
                  <c:v>0</c:v>
                </c:pt>
                <c:pt idx="23463">
                  <c:v>0</c:v>
                </c:pt>
                <c:pt idx="23464">
                  <c:v>-1.4890000000000301</c:v>
                </c:pt>
                <c:pt idx="23465">
                  <c:v>0</c:v>
                </c:pt>
                <c:pt idx="23466">
                  <c:v>16.134</c:v>
                </c:pt>
                <c:pt idx="23467">
                  <c:v>32.516999999999904</c:v>
                </c:pt>
                <c:pt idx="23468">
                  <c:v>0</c:v>
                </c:pt>
                <c:pt idx="23469">
                  <c:v>-48.526999999999902</c:v>
                </c:pt>
                <c:pt idx="23470">
                  <c:v>0</c:v>
                </c:pt>
                <c:pt idx="23471">
                  <c:v>0</c:v>
                </c:pt>
                <c:pt idx="23472">
                  <c:v>0</c:v>
                </c:pt>
                <c:pt idx="23473">
                  <c:v>0</c:v>
                </c:pt>
                <c:pt idx="23474">
                  <c:v>0.37200000000001399</c:v>
                </c:pt>
                <c:pt idx="23475">
                  <c:v>16.631</c:v>
                </c:pt>
                <c:pt idx="23476">
                  <c:v>0</c:v>
                </c:pt>
                <c:pt idx="23477">
                  <c:v>-17.623999999999999</c:v>
                </c:pt>
                <c:pt idx="23478">
                  <c:v>0</c:v>
                </c:pt>
                <c:pt idx="23479">
                  <c:v>0</c:v>
                </c:pt>
                <c:pt idx="23480">
                  <c:v>0</c:v>
                </c:pt>
                <c:pt idx="23481">
                  <c:v>0</c:v>
                </c:pt>
                <c:pt idx="23482">
                  <c:v>7.3220000000000001</c:v>
                </c:pt>
                <c:pt idx="23483">
                  <c:v>0</c:v>
                </c:pt>
                <c:pt idx="23484">
                  <c:v>-6.8260000000000201</c:v>
                </c:pt>
                <c:pt idx="23485">
                  <c:v>-0.24799999999999001</c:v>
                </c:pt>
                <c:pt idx="23486">
                  <c:v>0</c:v>
                </c:pt>
                <c:pt idx="23487">
                  <c:v>0</c:v>
                </c:pt>
                <c:pt idx="23488">
                  <c:v>0</c:v>
                </c:pt>
                <c:pt idx="23489">
                  <c:v>0</c:v>
                </c:pt>
                <c:pt idx="23490">
                  <c:v>0</c:v>
                </c:pt>
                <c:pt idx="23491">
                  <c:v>-0.125</c:v>
                </c:pt>
                <c:pt idx="23492">
                  <c:v>0</c:v>
                </c:pt>
                <c:pt idx="23493">
                  <c:v>0</c:v>
                </c:pt>
                <c:pt idx="23494">
                  <c:v>-0.37199999999995698</c:v>
                </c:pt>
                <c:pt idx="23495">
                  <c:v>-0.37200000000001399</c:v>
                </c:pt>
                <c:pt idx="23496">
                  <c:v>0</c:v>
                </c:pt>
                <c:pt idx="23497">
                  <c:v>0</c:v>
                </c:pt>
                <c:pt idx="23498">
                  <c:v>0</c:v>
                </c:pt>
                <c:pt idx="23499">
                  <c:v>0</c:v>
                </c:pt>
                <c:pt idx="23500">
                  <c:v>0</c:v>
                </c:pt>
                <c:pt idx="23501">
                  <c:v>-0.49600000000003702</c:v>
                </c:pt>
                <c:pt idx="23502">
                  <c:v>0</c:v>
                </c:pt>
                <c:pt idx="23503">
                  <c:v>0.74500000000000399</c:v>
                </c:pt>
                <c:pt idx="23504">
                  <c:v>0.49600000000003702</c:v>
                </c:pt>
                <c:pt idx="23505">
                  <c:v>0</c:v>
                </c:pt>
                <c:pt idx="23506">
                  <c:v>0</c:v>
                </c:pt>
                <c:pt idx="23507">
                  <c:v>0</c:v>
                </c:pt>
                <c:pt idx="23508">
                  <c:v>0</c:v>
                </c:pt>
                <c:pt idx="23509">
                  <c:v>0</c:v>
                </c:pt>
                <c:pt idx="23510">
                  <c:v>0.123999999999966</c:v>
                </c:pt>
                <c:pt idx="23511">
                  <c:v>0</c:v>
                </c:pt>
                <c:pt idx="23512">
                  <c:v>1.2409999999999799</c:v>
                </c:pt>
                <c:pt idx="23513">
                  <c:v>-0.86899999999997102</c:v>
                </c:pt>
                <c:pt idx="23514">
                  <c:v>0.24799999999999001</c:v>
                </c:pt>
                <c:pt idx="23515">
                  <c:v>0</c:v>
                </c:pt>
                <c:pt idx="23516">
                  <c:v>0</c:v>
                </c:pt>
                <c:pt idx="23517">
                  <c:v>0</c:v>
                </c:pt>
                <c:pt idx="23518">
                  <c:v>-0.62100000000003697</c:v>
                </c:pt>
                <c:pt idx="23519">
                  <c:v>0</c:v>
                </c:pt>
                <c:pt idx="23520">
                  <c:v>-1.11699999999996</c:v>
                </c:pt>
                <c:pt idx="23521">
                  <c:v>0</c:v>
                </c:pt>
                <c:pt idx="23522">
                  <c:v>0.74500000000000399</c:v>
                </c:pt>
                <c:pt idx="23523">
                  <c:v>0</c:v>
                </c:pt>
                <c:pt idx="23524">
                  <c:v>0</c:v>
                </c:pt>
                <c:pt idx="23525">
                  <c:v>0</c:v>
                </c:pt>
                <c:pt idx="23526">
                  <c:v>0</c:v>
                </c:pt>
                <c:pt idx="23527">
                  <c:v>0</c:v>
                </c:pt>
                <c:pt idx="23528">
                  <c:v>1.4889999999999699</c:v>
                </c:pt>
                <c:pt idx="23529">
                  <c:v>0</c:v>
                </c:pt>
                <c:pt idx="23530">
                  <c:v>-0.24799999999999001</c:v>
                </c:pt>
                <c:pt idx="23531">
                  <c:v>0</c:v>
                </c:pt>
                <c:pt idx="23532">
                  <c:v>0.49599999999998001</c:v>
                </c:pt>
                <c:pt idx="23533">
                  <c:v>0</c:v>
                </c:pt>
                <c:pt idx="23534">
                  <c:v>0</c:v>
                </c:pt>
                <c:pt idx="23535">
                  <c:v>0</c:v>
                </c:pt>
                <c:pt idx="23536">
                  <c:v>0</c:v>
                </c:pt>
                <c:pt idx="23537">
                  <c:v>52.995999999999903</c:v>
                </c:pt>
                <c:pt idx="23538">
                  <c:v>11.1699999999999</c:v>
                </c:pt>
                <c:pt idx="23539">
                  <c:v>0</c:v>
                </c:pt>
                <c:pt idx="23540">
                  <c:v>-4.0959999999999397</c:v>
                </c:pt>
                <c:pt idx="23541">
                  <c:v>-28.668999999999901</c:v>
                </c:pt>
                <c:pt idx="23542">
                  <c:v>0</c:v>
                </c:pt>
                <c:pt idx="23543">
                  <c:v>0</c:v>
                </c:pt>
                <c:pt idx="23544">
                  <c:v>0</c:v>
                </c:pt>
                <c:pt idx="23545">
                  <c:v>-0.86900000000002797</c:v>
                </c:pt>
                <c:pt idx="23546">
                  <c:v>0.49600000000003702</c:v>
                </c:pt>
                <c:pt idx="23547">
                  <c:v>0</c:v>
                </c:pt>
                <c:pt idx="23548">
                  <c:v>0.37299999999999001</c:v>
                </c:pt>
                <c:pt idx="23549">
                  <c:v>0</c:v>
                </c:pt>
                <c:pt idx="23550">
                  <c:v>-0.74500000000000399</c:v>
                </c:pt>
                <c:pt idx="23551">
                  <c:v>0</c:v>
                </c:pt>
                <c:pt idx="23552">
                  <c:v>0</c:v>
                </c:pt>
                <c:pt idx="23553">
                  <c:v>0</c:v>
                </c:pt>
                <c:pt idx="23554">
                  <c:v>0.24900000000002301</c:v>
                </c:pt>
                <c:pt idx="23555">
                  <c:v>0.37199999999995698</c:v>
                </c:pt>
                <c:pt idx="23556">
                  <c:v>17.126999999999999</c:v>
                </c:pt>
                <c:pt idx="23557">
                  <c:v>0</c:v>
                </c:pt>
                <c:pt idx="23558">
                  <c:v>-16.505999999999901</c:v>
                </c:pt>
                <c:pt idx="23559">
                  <c:v>-1.3660000000000401</c:v>
                </c:pt>
                <c:pt idx="23560">
                  <c:v>0</c:v>
                </c:pt>
                <c:pt idx="23561">
                  <c:v>0</c:v>
                </c:pt>
                <c:pt idx="23562">
                  <c:v>0</c:v>
                </c:pt>
                <c:pt idx="23563">
                  <c:v>0</c:v>
                </c:pt>
                <c:pt idx="23564">
                  <c:v>0</c:v>
                </c:pt>
                <c:pt idx="23565">
                  <c:v>0</c:v>
                </c:pt>
                <c:pt idx="23566">
                  <c:v>0</c:v>
                </c:pt>
                <c:pt idx="23567">
                  <c:v>-0.49699999999995698</c:v>
                </c:pt>
                <c:pt idx="23568">
                  <c:v>0.86899999999997102</c:v>
                </c:pt>
                <c:pt idx="23569">
                  <c:v>0</c:v>
                </c:pt>
                <c:pt idx="23570">
                  <c:v>0</c:v>
                </c:pt>
                <c:pt idx="23571">
                  <c:v>0</c:v>
                </c:pt>
                <c:pt idx="23572">
                  <c:v>0.37199999999995698</c:v>
                </c:pt>
                <c:pt idx="23573">
                  <c:v>0.37300000000004702</c:v>
                </c:pt>
                <c:pt idx="23574">
                  <c:v>0</c:v>
                </c:pt>
                <c:pt idx="23575">
                  <c:v>1.11699999999996</c:v>
                </c:pt>
                <c:pt idx="23576">
                  <c:v>0</c:v>
                </c:pt>
                <c:pt idx="23577">
                  <c:v>0</c:v>
                </c:pt>
                <c:pt idx="23578">
                  <c:v>0</c:v>
                </c:pt>
                <c:pt idx="23579">
                  <c:v>0</c:v>
                </c:pt>
                <c:pt idx="23580">
                  <c:v>0</c:v>
                </c:pt>
                <c:pt idx="23581">
                  <c:v>0</c:v>
                </c:pt>
                <c:pt idx="23582">
                  <c:v>-0.62100000000003697</c:v>
                </c:pt>
                <c:pt idx="23583">
                  <c:v>-0.123999999999966</c:v>
                </c:pt>
                <c:pt idx="23584">
                  <c:v>-0.24799999999999001</c:v>
                </c:pt>
                <c:pt idx="23585">
                  <c:v>-0.74500000000000399</c:v>
                </c:pt>
                <c:pt idx="23586">
                  <c:v>0</c:v>
                </c:pt>
                <c:pt idx="23587">
                  <c:v>0</c:v>
                </c:pt>
                <c:pt idx="23588">
                  <c:v>0</c:v>
                </c:pt>
                <c:pt idx="23589">
                  <c:v>0</c:v>
                </c:pt>
                <c:pt idx="23590">
                  <c:v>0</c:v>
                </c:pt>
                <c:pt idx="23591">
                  <c:v>-0.74500000000000399</c:v>
                </c:pt>
                <c:pt idx="23592">
                  <c:v>0</c:v>
                </c:pt>
                <c:pt idx="23593">
                  <c:v>1.6140000000000301</c:v>
                </c:pt>
                <c:pt idx="23594">
                  <c:v>0</c:v>
                </c:pt>
                <c:pt idx="23595">
                  <c:v>-1.2410000000000401</c:v>
                </c:pt>
                <c:pt idx="23596">
                  <c:v>0</c:v>
                </c:pt>
                <c:pt idx="23597">
                  <c:v>0</c:v>
                </c:pt>
                <c:pt idx="23598">
                  <c:v>0</c:v>
                </c:pt>
                <c:pt idx="23599">
                  <c:v>0</c:v>
                </c:pt>
                <c:pt idx="23600">
                  <c:v>-17.5</c:v>
                </c:pt>
                <c:pt idx="23601">
                  <c:v>-21.471</c:v>
                </c:pt>
                <c:pt idx="23602">
                  <c:v>-0.248999999999966</c:v>
                </c:pt>
                <c:pt idx="23603">
                  <c:v>-1.4890000000000301</c:v>
                </c:pt>
                <c:pt idx="23604">
                  <c:v>-0.37199999999995698</c:v>
                </c:pt>
                <c:pt idx="23605">
                  <c:v>0</c:v>
                </c:pt>
                <c:pt idx="23606">
                  <c:v>0</c:v>
                </c:pt>
                <c:pt idx="23607">
                  <c:v>0</c:v>
                </c:pt>
                <c:pt idx="23608">
                  <c:v>0.49599999999998001</c:v>
                </c:pt>
                <c:pt idx="23609">
                  <c:v>0</c:v>
                </c:pt>
                <c:pt idx="23610">
                  <c:v>0</c:v>
                </c:pt>
                <c:pt idx="23611">
                  <c:v>-0.24799999999999001</c:v>
                </c:pt>
                <c:pt idx="23612">
                  <c:v>-0.37200000000001399</c:v>
                </c:pt>
                <c:pt idx="23613">
                  <c:v>0</c:v>
                </c:pt>
                <c:pt idx="23614">
                  <c:v>0</c:v>
                </c:pt>
                <c:pt idx="23615">
                  <c:v>0</c:v>
                </c:pt>
                <c:pt idx="23616">
                  <c:v>0</c:v>
                </c:pt>
                <c:pt idx="23617">
                  <c:v>-0.37200000000001399</c:v>
                </c:pt>
                <c:pt idx="23618">
                  <c:v>0</c:v>
                </c:pt>
                <c:pt idx="23619">
                  <c:v>0.37200000000001399</c:v>
                </c:pt>
                <c:pt idx="23620">
                  <c:v>0.62099999999998001</c:v>
                </c:pt>
                <c:pt idx="23621">
                  <c:v>-0.62099999999998001</c:v>
                </c:pt>
                <c:pt idx="23622">
                  <c:v>0.62099999999998001</c:v>
                </c:pt>
                <c:pt idx="23623">
                  <c:v>0</c:v>
                </c:pt>
                <c:pt idx="23624">
                  <c:v>0</c:v>
                </c:pt>
                <c:pt idx="23625">
                  <c:v>0</c:v>
                </c:pt>
                <c:pt idx="23626">
                  <c:v>-0.992999999999995</c:v>
                </c:pt>
                <c:pt idx="23627">
                  <c:v>0</c:v>
                </c:pt>
                <c:pt idx="23628">
                  <c:v>0</c:v>
                </c:pt>
                <c:pt idx="23629">
                  <c:v>-0.12400000000002299</c:v>
                </c:pt>
                <c:pt idx="23630">
                  <c:v>-1.86099999999999</c:v>
                </c:pt>
                <c:pt idx="23631">
                  <c:v>-0.37299999999999001</c:v>
                </c:pt>
                <c:pt idx="23632">
                  <c:v>0</c:v>
                </c:pt>
                <c:pt idx="23633">
                  <c:v>0</c:v>
                </c:pt>
                <c:pt idx="23634">
                  <c:v>0</c:v>
                </c:pt>
                <c:pt idx="23635">
                  <c:v>-0.62000000000000399</c:v>
                </c:pt>
                <c:pt idx="23636">
                  <c:v>0</c:v>
                </c:pt>
                <c:pt idx="23637">
                  <c:v>9.3079999999999892</c:v>
                </c:pt>
                <c:pt idx="23638">
                  <c:v>0</c:v>
                </c:pt>
                <c:pt idx="23639">
                  <c:v>-9.06</c:v>
                </c:pt>
                <c:pt idx="23640">
                  <c:v>0</c:v>
                </c:pt>
                <c:pt idx="23641">
                  <c:v>0</c:v>
                </c:pt>
                <c:pt idx="23642">
                  <c:v>0</c:v>
                </c:pt>
                <c:pt idx="23643">
                  <c:v>0</c:v>
                </c:pt>
                <c:pt idx="23644">
                  <c:v>0</c:v>
                </c:pt>
                <c:pt idx="23645">
                  <c:v>0.86900000000002797</c:v>
                </c:pt>
                <c:pt idx="23646">
                  <c:v>0.123999999999966</c:v>
                </c:pt>
                <c:pt idx="23647">
                  <c:v>0.62000000000000399</c:v>
                </c:pt>
                <c:pt idx="23648">
                  <c:v>-0.49599999999998001</c:v>
                </c:pt>
                <c:pt idx="23649">
                  <c:v>0</c:v>
                </c:pt>
                <c:pt idx="23650">
                  <c:v>0</c:v>
                </c:pt>
                <c:pt idx="23651">
                  <c:v>0</c:v>
                </c:pt>
                <c:pt idx="23652">
                  <c:v>0</c:v>
                </c:pt>
                <c:pt idx="23653">
                  <c:v>-1.11700000000001</c:v>
                </c:pt>
                <c:pt idx="23654">
                  <c:v>-0.24799999999999001</c:v>
                </c:pt>
                <c:pt idx="23655">
                  <c:v>-0.49600000000003702</c:v>
                </c:pt>
                <c:pt idx="23656">
                  <c:v>0</c:v>
                </c:pt>
                <c:pt idx="23657">
                  <c:v>0.12400000000002299</c:v>
                </c:pt>
                <c:pt idx="23658">
                  <c:v>0</c:v>
                </c:pt>
                <c:pt idx="23659">
                  <c:v>0</c:v>
                </c:pt>
                <c:pt idx="23660">
                  <c:v>0</c:v>
                </c:pt>
                <c:pt idx="23661">
                  <c:v>0</c:v>
                </c:pt>
                <c:pt idx="23662">
                  <c:v>-1.365</c:v>
                </c:pt>
                <c:pt idx="23663">
                  <c:v>0</c:v>
                </c:pt>
                <c:pt idx="23664">
                  <c:v>3.4749999999999601</c:v>
                </c:pt>
                <c:pt idx="23665">
                  <c:v>63.296999999999997</c:v>
                </c:pt>
                <c:pt idx="23666">
                  <c:v>0</c:v>
                </c:pt>
                <c:pt idx="23667">
                  <c:v>-64.413999999999902</c:v>
                </c:pt>
                <c:pt idx="23668">
                  <c:v>0</c:v>
                </c:pt>
                <c:pt idx="23669">
                  <c:v>0</c:v>
                </c:pt>
                <c:pt idx="23670">
                  <c:v>0</c:v>
                </c:pt>
                <c:pt idx="23671">
                  <c:v>0</c:v>
                </c:pt>
                <c:pt idx="23672">
                  <c:v>0</c:v>
                </c:pt>
                <c:pt idx="23673">
                  <c:v>0.74400000000002797</c:v>
                </c:pt>
                <c:pt idx="23674">
                  <c:v>1.6139999999999699</c:v>
                </c:pt>
                <c:pt idx="23675">
                  <c:v>0</c:v>
                </c:pt>
                <c:pt idx="23676">
                  <c:v>-1.4889999999999699</c:v>
                </c:pt>
                <c:pt idx="23677">
                  <c:v>0</c:v>
                </c:pt>
                <c:pt idx="23678">
                  <c:v>0</c:v>
                </c:pt>
                <c:pt idx="23679">
                  <c:v>0</c:v>
                </c:pt>
                <c:pt idx="23680">
                  <c:v>0</c:v>
                </c:pt>
                <c:pt idx="23681">
                  <c:v>0.74500000000000399</c:v>
                </c:pt>
                <c:pt idx="23682">
                  <c:v>0</c:v>
                </c:pt>
                <c:pt idx="23683">
                  <c:v>-0.37200000000001399</c:v>
                </c:pt>
                <c:pt idx="23684">
                  <c:v>0</c:v>
                </c:pt>
                <c:pt idx="23685">
                  <c:v>0.12400000000002299</c:v>
                </c:pt>
                <c:pt idx="23686">
                  <c:v>0</c:v>
                </c:pt>
                <c:pt idx="23687">
                  <c:v>0</c:v>
                </c:pt>
                <c:pt idx="23688">
                  <c:v>0</c:v>
                </c:pt>
                <c:pt idx="23689">
                  <c:v>-0.62000000000000399</c:v>
                </c:pt>
                <c:pt idx="23690">
                  <c:v>-0.992999999999995</c:v>
                </c:pt>
                <c:pt idx="23691">
                  <c:v>0</c:v>
                </c:pt>
                <c:pt idx="23692">
                  <c:v>0.86899999999997102</c:v>
                </c:pt>
                <c:pt idx="23693">
                  <c:v>0.37200000000001399</c:v>
                </c:pt>
                <c:pt idx="23694">
                  <c:v>1.2409999999999799</c:v>
                </c:pt>
                <c:pt idx="23695">
                  <c:v>0</c:v>
                </c:pt>
                <c:pt idx="23696">
                  <c:v>0</c:v>
                </c:pt>
                <c:pt idx="23697">
                  <c:v>0</c:v>
                </c:pt>
                <c:pt idx="23698">
                  <c:v>-0.37200000000001399</c:v>
                </c:pt>
                <c:pt idx="23699">
                  <c:v>0</c:v>
                </c:pt>
                <c:pt idx="23700">
                  <c:v>0.12400000000002299</c:v>
                </c:pt>
                <c:pt idx="23701">
                  <c:v>0</c:v>
                </c:pt>
                <c:pt idx="23702">
                  <c:v>-0.62100000000003697</c:v>
                </c:pt>
                <c:pt idx="23703">
                  <c:v>-0.74500000000000399</c:v>
                </c:pt>
                <c:pt idx="23704">
                  <c:v>0</c:v>
                </c:pt>
                <c:pt idx="23705">
                  <c:v>0</c:v>
                </c:pt>
                <c:pt idx="23706">
                  <c:v>0</c:v>
                </c:pt>
                <c:pt idx="23707">
                  <c:v>0.49599999999998001</c:v>
                </c:pt>
                <c:pt idx="23708">
                  <c:v>0.125</c:v>
                </c:pt>
                <c:pt idx="23709">
                  <c:v>0</c:v>
                </c:pt>
                <c:pt idx="23710">
                  <c:v>-0.248999999999966</c:v>
                </c:pt>
                <c:pt idx="23711">
                  <c:v>0</c:v>
                </c:pt>
                <c:pt idx="23712">
                  <c:v>0</c:v>
                </c:pt>
                <c:pt idx="23713">
                  <c:v>0</c:v>
                </c:pt>
                <c:pt idx="23714">
                  <c:v>0</c:v>
                </c:pt>
                <c:pt idx="23715">
                  <c:v>0</c:v>
                </c:pt>
                <c:pt idx="23716">
                  <c:v>0.37199999999995698</c:v>
                </c:pt>
                <c:pt idx="23717">
                  <c:v>-0.62000000000000399</c:v>
                </c:pt>
                <c:pt idx="23718">
                  <c:v>1.98600000000004</c:v>
                </c:pt>
                <c:pt idx="23719">
                  <c:v>5.83299999999997</c:v>
                </c:pt>
                <c:pt idx="23720">
                  <c:v>0</c:v>
                </c:pt>
                <c:pt idx="23721">
                  <c:v>-4.2199999999999704</c:v>
                </c:pt>
                <c:pt idx="23722">
                  <c:v>0</c:v>
                </c:pt>
                <c:pt idx="23723">
                  <c:v>0</c:v>
                </c:pt>
                <c:pt idx="23724">
                  <c:v>0</c:v>
                </c:pt>
                <c:pt idx="23725">
                  <c:v>-2.4830000000000001</c:v>
                </c:pt>
                <c:pt idx="23726">
                  <c:v>0</c:v>
                </c:pt>
                <c:pt idx="23727">
                  <c:v>0.86900000000002797</c:v>
                </c:pt>
                <c:pt idx="23728">
                  <c:v>0</c:v>
                </c:pt>
                <c:pt idx="23729">
                  <c:v>-1.2409999999999799</c:v>
                </c:pt>
                <c:pt idx="23730">
                  <c:v>0</c:v>
                </c:pt>
                <c:pt idx="23731">
                  <c:v>0</c:v>
                </c:pt>
                <c:pt idx="23732">
                  <c:v>0</c:v>
                </c:pt>
                <c:pt idx="23733">
                  <c:v>0</c:v>
                </c:pt>
                <c:pt idx="23734">
                  <c:v>0</c:v>
                </c:pt>
                <c:pt idx="23735">
                  <c:v>0</c:v>
                </c:pt>
                <c:pt idx="23736">
                  <c:v>0.12400000000002299</c:v>
                </c:pt>
                <c:pt idx="23737">
                  <c:v>-0.49600000000003702</c:v>
                </c:pt>
                <c:pt idx="23738">
                  <c:v>0.12400000000002299</c:v>
                </c:pt>
                <c:pt idx="23739">
                  <c:v>-0.12400000000002299</c:v>
                </c:pt>
                <c:pt idx="23740">
                  <c:v>0</c:v>
                </c:pt>
                <c:pt idx="23741">
                  <c:v>0</c:v>
                </c:pt>
                <c:pt idx="23742">
                  <c:v>0</c:v>
                </c:pt>
                <c:pt idx="23743">
                  <c:v>0.86899999999997102</c:v>
                </c:pt>
                <c:pt idx="23744">
                  <c:v>0</c:v>
                </c:pt>
                <c:pt idx="23745">
                  <c:v>-0.86899999999997102</c:v>
                </c:pt>
                <c:pt idx="23746">
                  <c:v>-0.74400000000002797</c:v>
                </c:pt>
                <c:pt idx="23747">
                  <c:v>0</c:v>
                </c:pt>
                <c:pt idx="23748">
                  <c:v>0</c:v>
                </c:pt>
                <c:pt idx="23749">
                  <c:v>0</c:v>
                </c:pt>
                <c:pt idx="23750">
                  <c:v>0</c:v>
                </c:pt>
                <c:pt idx="23751">
                  <c:v>0</c:v>
                </c:pt>
                <c:pt idx="23752">
                  <c:v>0</c:v>
                </c:pt>
                <c:pt idx="23753">
                  <c:v>-0.12400000000002299</c:v>
                </c:pt>
                <c:pt idx="23754">
                  <c:v>0</c:v>
                </c:pt>
                <c:pt idx="23755">
                  <c:v>0.12400000000002299</c:v>
                </c:pt>
                <c:pt idx="23756">
                  <c:v>1.2409999999999799</c:v>
                </c:pt>
                <c:pt idx="23757">
                  <c:v>0</c:v>
                </c:pt>
                <c:pt idx="23758">
                  <c:v>0</c:v>
                </c:pt>
                <c:pt idx="23759">
                  <c:v>0</c:v>
                </c:pt>
                <c:pt idx="23760">
                  <c:v>0</c:v>
                </c:pt>
                <c:pt idx="23761">
                  <c:v>-5.83299999999997</c:v>
                </c:pt>
                <c:pt idx="23762">
                  <c:v>-1.11700000000001</c:v>
                </c:pt>
                <c:pt idx="23763">
                  <c:v>-62.427999999999997</c:v>
                </c:pt>
                <c:pt idx="23764">
                  <c:v>0</c:v>
                </c:pt>
                <c:pt idx="23765">
                  <c:v>0.992999999999995</c:v>
                </c:pt>
                <c:pt idx="23766">
                  <c:v>0.12400000000002299</c:v>
                </c:pt>
                <c:pt idx="23767">
                  <c:v>0</c:v>
                </c:pt>
                <c:pt idx="23768">
                  <c:v>0</c:v>
                </c:pt>
                <c:pt idx="23769">
                  <c:v>0</c:v>
                </c:pt>
                <c:pt idx="23770">
                  <c:v>0</c:v>
                </c:pt>
                <c:pt idx="23771">
                  <c:v>0</c:v>
                </c:pt>
                <c:pt idx="23772">
                  <c:v>-0.37299999999999001</c:v>
                </c:pt>
                <c:pt idx="23773">
                  <c:v>-1.86099999999999</c:v>
                </c:pt>
                <c:pt idx="23774">
                  <c:v>0</c:v>
                </c:pt>
                <c:pt idx="23775">
                  <c:v>0.24799999999999001</c:v>
                </c:pt>
                <c:pt idx="23776">
                  <c:v>0</c:v>
                </c:pt>
                <c:pt idx="23777">
                  <c:v>0</c:v>
                </c:pt>
                <c:pt idx="23778">
                  <c:v>0</c:v>
                </c:pt>
                <c:pt idx="23779">
                  <c:v>0.74499999999994704</c:v>
                </c:pt>
                <c:pt idx="23780">
                  <c:v>0</c:v>
                </c:pt>
                <c:pt idx="23781">
                  <c:v>-0.123999999999966</c:v>
                </c:pt>
                <c:pt idx="23782">
                  <c:v>0</c:v>
                </c:pt>
                <c:pt idx="23783">
                  <c:v>1.2409999999999799</c:v>
                </c:pt>
                <c:pt idx="23784">
                  <c:v>0</c:v>
                </c:pt>
                <c:pt idx="23785">
                  <c:v>0</c:v>
                </c:pt>
                <c:pt idx="23786">
                  <c:v>0</c:v>
                </c:pt>
                <c:pt idx="23787">
                  <c:v>0</c:v>
                </c:pt>
                <c:pt idx="23788">
                  <c:v>0.86900000000002797</c:v>
                </c:pt>
                <c:pt idx="23789">
                  <c:v>0</c:v>
                </c:pt>
                <c:pt idx="23790">
                  <c:v>0</c:v>
                </c:pt>
                <c:pt idx="23791">
                  <c:v>0.74500000000000399</c:v>
                </c:pt>
                <c:pt idx="23792">
                  <c:v>0</c:v>
                </c:pt>
                <c:pt idx="23793">
                  <c:v>0</c:v>
                </c:pt>
                <c:pt idx="23794">
                  <c:v>0</c:v>
                </c:pt>
                <c:pt idx="23795">
                  <c:v>0</c:v>
                </c:pt>
                <c:pt idx="23796">
                  <c:v>0</c:v>
                </c:pt>
                <c:pt idx="23797">
                  <c:v>18.245000000000001</c:v>
                </c:pt>
                <c:pt idx="23798">
                  <c:v>0</c:v>
                </c:pt>
                <c:pt idx="23799">
                  <c:v>-7.3230000000000297</c:v>
                </c:pt>
                <c:pt idx="23800">
                  <c:v>-37.4819999999999</c:v>
                </c:pt>
                <c:pt idx="23801">
                  <c:v>0</c:v>
                </c:pt>
                <c:pt idx="23802">
                  <c:v>-5.9569999999999901</c:v>
                </c:pt>
                <c:pt idx="23803">
                  <c:v>0</c:v>
                </c:pt>
                <c:pt idx="23804">
                  <c:v>0</c:v>
                </c:pt>
                <c:pt idx="23805">
                  <c:v>0</c:v>
                </c:pt>
                <c:pt idx="23806">
                  <c:v>0</c:v>
                </c:pt>
                <c:pt idx="23807">
                  <c:v>0</c:v>
                </c:pt>
                <c:pt idx="23808">
                  <c:v>0</c:v>
                </c:pt>
                <c:pt idx="23809">
                  <c:v>-0.37200000000001399</c:v>
                </c:pt>
                <c:pt idx="23810">
                  <c:v>0</c:v>
                </c:pt>
                <c:pt idx="23811">
                  <c:v>0.49599999999998001</c:v>
                </c:pt>
                <c:pt idx="23812">
                  <c:v>0</c:v>
                </c:pt>
                <c:pt idx="23813">
                  <c:v>0</c:v>
                </c:pt>
                <c:pt idx="23814">
                  <c:v>0</c:v>
                </c:pt>
                <c:pt idx="23815">
                  <c:v>0</c:v>
                </c:pt>
                <c:pt idx="23816">
                  <c:v>0</c:v>
                </c:pt>
                <c:pt idx="23817">
                  <c:v>-1.61299999999999</c:v>
                </c:pt>
                <c:pt idx="23818">
                  <c:v>1.86099999999999</c:v>
                </c:pt>
                <c:pt idx="23819">
                  <c:v>-0.24799999999999001</c:v>
                </c:pt>
                <c:pt idx="23820">
                  <c:v>0</c:v>
                </c:pt>
                <c:pt idx="23821">
                  <c:v>0</c:v>
                </c:pt>
                <c:pt idx="23822">
                  <c:v>0</c:v>
                </c:pt>
                <c:pt idx="23823">
                  <c:v>0</c:v>
                </c:pt>
                <c:pt idx="23824">
                  <c:v>0</c:v>
                </c:pt>
                <c:pt idx="23825">
                  <c:v>0.49700000000001399</c:v>
                </c:pt>
                <c:pt idx="23826">
                  <c:v>0</c:v>
                </c:pt>
                <c:pt idx="23827">
                  <c:v>0</c:v>
                </c:pt>
                <c:pt idx="23828">
                  <c:v>0.992999999999995</c:v>
                </c:pt>
                <c:pt idx="23829">
                  <c:v>0</c:v>
                </c:pt>
                <c:pt idx="23830">
                  <c:v>0</c:v>
                </c:pt>
                <c:pt idx="23831">
                  <c:v>0</c:v>
                </c:pt>
                <c:pt idx="23832">
                  <c:v>0</c:v>
                </c:pt>
                <c:pt idx="23833">
                  <c:v>0</c:v>
                </c:pt>
                <c:pt idx="23834">
                  <c:v>1.4889999999999699</c:v>
                </c:pt>
                <c:pt idx="23835">
                  <c:v>14.396999999999901</c:v>
                </c:pt>
                <c:pt idx="23836">
                  <c:v>0</c:v>
                </c:pt>
                <c:pt idx="23837">
                  <c:v>-12.782999999999999</c:v>
                </c:pt>
                <c:pt idx="23838">
                  <c:v>0</c:v>
                </c:pt>
                <c:pt idx="23839">
                  <c:v>0</c:v>
                </c:pt>
                <c:pt idx="23840">
                  <c:v>0</c:v>
                </c:pt>
                <c:pt idx="23841">
                  <c:v>0</c:v>
                </c:pt>
                <c:pt idx="23842">
                  <c:v>-0.74400000000002797</c:v>
                </c:pt>
                <c:pt idx="23843">
                  <c:v>0</c:v>
                </c:pt>
                <c:pt idx="23844">
                  <c:v>-0.62099999999998001</c:v>
                </c:pt>
                <c:pt idx="23845">
                  <c:v>0</c:v>
                </c:pt>
                <c:pt idx="23846">
                  <c:v>0.123999999999966</c:v>
                </c:pt>
                <c:pt idx="23847">
                  <c:v>0</c:v>
                </c:pt>
                <c:pt idx="23848">
                  <c:v>0</c:v>
                </c:pt>
                <c:pt idx="23849">
                  <c:v>0</c:v>
                </c:pt>
                <c:pt idx="23850">
                  <c:v>0</c:v>
                </c:pt>
                <c:pt idx="23851">
                  <c:v>0.125</c:v>
                </c:pt>
                <c:pt idx="23852">
                  <c:v>-0.125</c:v>
                </c:pt>
                <c:pt idx="23853">
                  <c:v>0.125</c:v>
                </c:pt>
                <c:pt idx="23854">
                  <c:v>-0.24900000000002301</c:v>
                </c:pt>
                <c:pt idx="23855">
                  <c:v>0</c:v>
                </c:pt>
                <c:pt idx="23856">
                  <c:v>0</c:v>
                </c:pt>
                <c:pt idx="23857">
                  <c:v>0</c:v>
                </c:pt>
                <c:pt idx="23858">
                  <c:v>0</c:v>
                </c:pt>
                <c:pt idx="23859">
                  <c:v>0</c:v>
                </c:pt>
                <c:pt idx="23860">
                  <c:v>0.867999999999995</c:v>
                </c:pt>
                <c:pt idx="23861">
                  <c:v>0</c:v>
                </c:pt>
                <c:pt idx="23862">
                  <c:v>0</c:v>
                </c:pt>
                <c:pt idx="23863">
                  <c:v>95.814999999999998</c:v>
                </c:pt>
                <c:pt idx="23864">
                  <c:v>0</c:v>
                </c:pt>
                <c:pt idx="23865">
                  <c:v>-41.329999999999899</c:v>
                </c:pt>
                <c:pt idx="23866">
                  <c:v>0</c:v>
                </c:pt>
                <c:pt idx="23867">
                  <c:v>0</c:v>
                </c:pt>
                <c:pt idx="23868">
                  <c:v>0</c:v>
                </c:pt>
                <c:pt idx="23869">
                  <c:v>0.12400000000002299</c:v>
                </c:pt>
                <c:pt idx="23870">
                  <c:v>-0.12400000000002299</c:v>
                </c:pt>
                <c:pt idx="23871">
                  <c:v>-0.74500000000000399</c:v>
                </c:pt>
                <c:pt idx="23872">
                  <c:v>-0.123999999999966</c:v>
                </c:pt>
                <c:pt idx="23873">
                  <c:v>0</c:v>
                </c:pt>
                <c:pt idx="23874">
                  <c:v>-0.37200000000001399</c:v>
                </c:pt>
                <c:pt idx="23875">
                  <c:v>0</c:v>
                </c:pt>
                <c:pt idx="23876">
                  <c:v>0</c:v>
                </c:pt>
                <c:pt idx="23877">
                  <c:v>0</c:v>
                </c:pt>
                <c:pt idx="23878">
                  <c:v>0.49700000000001399</c:v>
                </c:pt>
                <c:pt idx="23879">
                  <c:v>0</c:v>
                </c:pt>
                <c:pt idx="23880">
                  <c:v>0.867999999999995</c:v>
                </c:pt>
                <c:pt idx="23881">
                  <c:v>2.1099999999999501</c:v>
                </c:pt>
                <c:pt idx="23882">
                  <c:v>0</c:v>
                </c:pt>
                <c:pt idx="23883">
                  <c:v>-1.7369999999999599</c:v>
                </c:pt>
                <c:pt idx="23884">
                  <c:v>0</c:v>
                </c:pt>
                <c:pt idx="23885">
                  <c:v>0</c:v>
                </c:pt>
                <c:pt idx="23886">
                  <c:v>0</c:v>
                </c:pt>
                <c:pt idx="23887">
                  <c:v>-0.123999999999966</c:v>
                </c:pt>
                <c:pt idx="23888">
                  <c:v>0.37199999999995698</c:v>
                </c:pt>
                <c:pt idx="23889">
                  <c:v>-0.74399999999997102</c:v>
                </c:pt>
                <c:pt idx="23890">
                  <c:v>0</c:v>
                </c:pt>
                <c:pt idx="23891">
                  <c:v>-0.49700000000001399</c:v>
                </c:pt>
                <c:pt idx="23892">
                  <c:v>-1.2409999999999799</c:v>
                </c:pt>
                <c:pt idx="23893">
                  <c:v>0</c:v>
                </c:pt>
                <c:pt idx="23894">
                  <c:v>0</c:v>
                </c:pt>
                <c:pt idx="23895">
                  <c:v>0</c:v>
                </c:pt>
                <c:pt idx="23896">
                  <c:v>0</c:v>
                </c:pt>
                <c:pt idx="23897">
                  <c:v>-0.992999999999995</c:v>
                </c:pt>
                <c:pt idx="23898">
                  <c:v>0</c:v>
                </c:pt>
                <c:pt idx="23899">
                  <c:v>0.24799999999999001</c:v>
                </c:pt>
                <c:pt idx="23900">
                  <c:v>0.37300000000004702</c:v>
                </c:pt>
                <c:pt idx="23901">
                  <c:v>-0.37300000000004702</c:v>
                </c:pt>
                <c:pt idx="23902">
                  <c:v>0</c:v>
                </c:pt>
                <c:pt idx="23903">
                  <c:v>0</c:v>
                </c:pt>
                <c:pt idx="23904">
                  <c:v>0</c:v>
                </c:pt>
                <c:pt idx="23905">
                  <c:v>0.37299999999999001</c:v>
                </c:pt>
                <c:pt idx="23906">
                  <c:v>0.99200000000001798</c:v>
                </c:pt>
                <c:pt idx="23907">
                  <c:v>0.62099999999998001</c:v>
                </c:pt>
                <c:pt idx="23908">
                  <c:v>5.8330000000000197</c:v>
                </c:pt>
                <c:pt idx="23909">
                  <c:v>0</c:v>
                </c:pt>
                <c:pt idx="23910">
                  <c:v>-5.7089999999999996</c:v>
                </c:pt>
                <c:pt idx="23911">
                  <c:v>0</c:v>
                </c:pt>
                <c:pt idx="23912">
                  <c:v>0</c:v>
                </c:pt>
                <c:pt idx="23913">
                  <c:v>0</c:v>
                </c:pt>
                <c:pt idx="23914">
                  <c:v>-1.49</c:v>
                </c:pt>
                <c:pt idx="23915">
                  <c:v>0</c:v>
                </c:pt>
                <c:pt idx="23916">
                  <c:v>2.23399999999998</c:v>
                </c:pt>
                <c:pt idx="23917">
                  <c:v>0</c:v>
                </c:pt>
                <c:pt idx="23918">
                  <c:v>-1.86099999999999</c:v>
                </c:pt>
                <c:pt idx="23919">
                  <c:v>0</c:v>
                </c:pt>
                <c:pt idx="23920">
                  <c:v>0</c:v>
                </c:pt>
                <c:pt idx="23921">
                  <c:v>0</c:v>
                </c:pt>
                <c:pt idx="23922">
                  <c:v>0</c:v>
                </c:pt>
                <c:pt idx="23923">
                  <c:v>0</c:v>
                </c:pt>
                <c:pt idx="23924">
                  <c:v>0</c:v>
                </c:pt>
                <c:pt idx="23925">
                  <c:v>0</c:v>
                </c:pt>
                <c:pt idx="23926">
                  <c:v>0</c:v>
                </c:pt>
                <c:pt idx="23927">
                  <c:v>-0.86900000000002797</c:v>
                </c:pt>
                <c:pt idx="23928">
                  <c:v>1.11700000000001</c:v>
                </c:pt>
                <c:pt idx="23929">
                  <c:v>0</c:v>
                </c:pt>
                <c:pt idx="23930">
                  <c:v>0</c:v>
                </c:pt>
                <c:pt idx="23931">
                  <c:v>0</c:v>
                </c:pt>
                <c:pt idx="23932">
                  <c:v>-0.37200000000001399</c:v>
                </c:pt>
                <c:pt idx="23933">
                  <c:v>-0.24799999999999001</c:v>
                </c:pt>
                <c:pt idx="23934">
                  <c:v>-0.37299999999999001</c:v>
                </c:pt>
                <c:pt idx="23935">
                  <c:v>0.37299999999999001</c:v>
                </c:pt>
                <c:pt idx="23936">
                  <c:v>0</c:v>
                </c:pt>
                <c:pt idx="23937">
                  <c:v>0</c:v>
                </c:pt>
                <c:pt idx="23938">
                  <c:v>0</c:v>
                </c:pt>
                <c:pt idx="23939">
                  <c:v>0</c:v>
                </c:pt>
                <c:pt idx="23940">
                  <c:v>0</c:v>
                </c:pt>
                <c:pt idx="23941">
                  <c:v>0</c:v>
                </c:pt>
                <c:pt idx="23942">
                  <c:v>-0.12400000000002299</c:v>
                </c:pt>
                <c:pt idx="23943">
                  <c:v>0</c:v>
                </c:pt>
                <c:pt idx="23944">
                  <c:v>0.24799999999999001</c:v>
                </c:pt>
                <c:pt idx="23945">
                  <c:v>0</c:v>
                </c:pt>
                <c:pt idx="23946">
                  <c:v>0</c:v>
                </c:pt>
                <c:pt idx="23947">
                  <c:v>0</c:v>
                </c:pt>
                <c:pt idx="23948">
                  <c:v>0</c:v>
                </c:pt>
                <c:pt idx="23949">
                  <c:v>0</c:v>
                </c:pt>
                <c:pt idx="23950">
                  <c:v>0</c:v>
                </c:pt>
                <c:pt idx="23951">
                  <c:v>-0.248999999999966</c:v>
                </c:pt>
                <c:pt idx="23952">
                  <c:v>0</c:v>
                </c:pt>
                <c:pt idx="23953">
                  <c:v>0.86899999999997102</c:v>
                </c:pt>
                <c:pt idx="23954">
                  <c:v>0.86900000000002797</c:v>
                </c:pt>
                <c:pt idx="23955">
                  <c:v>0.24799999999999001</c:v>
                </c:pt>
                <c:pt idx="23956">
                  <c:v>0</c:v>
                </c:pt>
                <c:pt idx="23957">
                  <c:v>0</c:v>
                </c:pt>
                <c:pt idx="23958">
                  <c:v>0</c:v>
                </c:pt>
                <c:pt idx="23959">
                  <c:v>0.12400000000002299</c:v>
                </c:pt>
                <c:pt idx="23960">
                  <c:v>0</c:v>
                </c:pt>
                <c:pt idx="23961">
                  <c:v>0.74399999999997102</c:v>
                </c:pt>
                <c:pt idx="23962">
                  <c:v>0</c:v>
                </c:pt>
                <c:pt idx="23963">
                  <c:v>-1.86099999999999</c:v>
                </c:pt>
                <c:pt idx="23964">
                  <c:v>-0.62099999999998001</c:v>
                </c:pt>
                <c:pt idx="23965">
                  <c:v>0</c:v>
                </c:pt>
                <c:pt idx="23966">
                  <c:v>0</c:v>
                </c:pt>
                <c:pt idx="23967">
                  <c:v>0</c:v>
                </c:pt>
                <c:pt idx="23968">
                  <c:v>0</c:v>
                </c:pt>
                <c:pt idx="23969">
                  <c:v>0</c:v>
                </c:pt>
                <c:pt idx="23970">
                  <c:v>0</c:v>
                </c:pt>
                <c:pt idx="23971">
                  <c:v>-0.49699999999995698</c:v>
                </c:pt>
                <c:pt idx="23972">
                  <c:v>0</c:v>
                </c:pt>
                <c:pt idx="23973">
                  <c:v>0.992999999999995</c:v>
                </c:pt>
                <c:pt idx="23974">
                  <c:v>0</c:v>
                </c:pt>
                <c:pt idx="23975">
                  <c:v>0</c:v>
                </c:pt>
                <c:pt idx="23976">
                  <c:v>0</c:v>
                </c:pt>
                <c:pt idx="23977">
                  <c:v>0</c:v>
                </c:pt>
                <c:pt idx="23978">
                  <c:v>-0.37200000000001399</c:v>
                </c:pt>
                <c:pt idx="23979">
                  <c:v>0</c:v>
                </c:pt>
                <c:pt idx="23980">
                  <c:v>16.507000000000001</c:v>
                </c:pt>
                <c:pt idx="23981">
                  <c:v>49.024000000000001</c:v>
                </c:pt>
                <c:pt idx="23982">
                  <c:v>2.6059999999999901</c:v>
                </c:pt>
                <c:pt idx="23983">
                  <c:v>0</c:v>
                </c:pt>
                <c:pt idx="23984">
                  <c:v>0</c:v>
                </c:pt>
                <c:pt idx="23985">
                  <c:v>0</c:v>
                </c:pt>
                <c:pt idx="23986">
                  <c:v>-0.24799999999999001</c:v>
                </c:pt>
                <c:pt idx="23987">
                  <c:v>0</c:v>
                </c:pt>
                <c:pt idx="23988">
                  <c:v>-0.37200000000001399</c:v>
                </c:pt>
                <c:pt idx="23989">
                  <c:v>0.12400000000002299</c:v>
                </c:pt>
                <c:pt idx="23990">
                  <c:v>-0.12400000000002299</c:v>
                </c:pt>
                <c:pt idx="23991">
                  <c:v>0.12400000000002299</c:v>
                </c:pt>
                <c:pt idx="23992">
                  <c:v>0</c:v>
                </c:pt>
                <c:pt idx="23993">
                  <c:v>0</c:v>
                </c:pt>
                <c:pt idx="23994">
                  <c:v>0</c:v>
                </c:pt>
                <c:pt idx="23995">
                  <c:v>0</c:v>
                </c:pt>
                <c:pt idx="23996">
                  <c:v>-78.935000000000002</c:v>
                </c:pt>
                <c:pt idx="23997">
                  <c:v>-0.74399999999997102</c:v>
                </c:pt>
                <c:pt idx="23998">
                  <c:v>-2.1100000000000101</c:v>
                </c:pt>
                <c:pt idx="23999">
                  <c:v>0</c:v>
                </c:pt>
                <c:pt idx="24000">
                  <c:v>0</c:v>
                </c:pt>
                <c:pt idx="24001">
                  <c:v>0</c:v>
                </c:pt>
                <c:pt idx="24002">
                  <c:v>0</c:v>
                </c:pt>
                <c:pt idx="24003">
                  <c:v>0</c:v>
                </c:pt>
                <c:pt idx="24004">
                  <c:v>-23.5809999999999</c:v>
                </c:pt>
                <c:pt idx="24005">
                  <c:v>-1.11700000000001</c:v>
                </c:pt>
                <c:pt idx="24006">
                  <c:v>-0.74500000000000399</c:v>
                </c:pt>
                <c:pt idx="24007">
                  <c:v>0</c:v>
                </c:pt>
                <c:pt idx="24008">
                  <c:v>0.12400000000002299</c:v>
                </c:pt>
                <c:pt idx="24009">
                  <c:v>0</c:v>
                </c:pt>
                <c:pt idx="24010">
                  <c:v>0</c:v>
                </c:pt>
                <c:pt idx="24011">
                  <c:v>0</c:v>
                </c:pt>
                <c:pt idx="24012">
                  <c:v>0</c:v>
                </c:pt>
                <c:pt idx="24013">
                  <c:v>0</c:v>
                </c:pt>
                <c:pt idx="24014">
                  <c:v>-0.49599999999998001</c:v>
                </c:pt>
                <c:pt idx="24015">
                  <c:v>0</c:v>
                </c:pt>
                <c:pt idx="24016">
                  <c:v>0</c:v>
                </c:pt>
                <c:pt idx="24017">
                  <c:v>0.37200000000001399</c:v>
                </c:pt>
                <c:pt idx="24018">
                  <c:v>0</c:v>
                </c:pt>
                <c:pt idx="24019">
                  <c:v>0</c:v>
                </c:pt>
                <c:pt idx="24020">
                  <c:v>0</c:v>
                </c:pt>
                <c:pt idx="24021">
                  <c:v>0</c:v>
                </c:pt>
                <c:pt idx="24022">
                  <c:v>-0.49599999999998001</c:v>
                </c:pt>
                <c:pt idx="24023">
                  <c:v>0</c:v>
                </c:pt>
                <c:pt idx="24024">
                  <c:v>2.23399999999998</c:v>
                </c:pt>
                <c:pt idx="24025">
                  <c:v>0</c:v>
                </c:pt>
                <c:pt idx="24026">
                  <c:v>0.74400000000002797</c:v>
                </c:pt>
                <c:pt idx="24027">
                  <c:v>3.8479999999999501</c:v>
                </c:pt>
                <c:pt idx="24028">
                  <c:v>0</c:v>
                </c:pt>
                <c:pt idx="24029">
                  <c:v>0</c:v>
                </c:pt>
                <c:pt idx="24030">
                  <c:v>0</c:v>
                </c:pt>
                <c:pt idx="24031">
                  <c:v>0</c:v>
                </c:pt>
                <c:pt idx="24032">
                  <c:v>-0.37299999999999001</c:v>
                </c:pt>
                <c:pt idx="24033">
                  <c:v>-2.3580000000000001</c:v>
                </c:pt>
                <c:pt idx="24034">
                  <c:v>0</c:v>
                </c:pt>
                <c:pt idx="24035">
                  <c:v>20.727</c:v>
                </c:pt>
                <c:pt idx="24036">
                  <c:v>14.2729999999999</c:v>
                </c:pt>
                <c:pt idx="24037">
                  <c:v>0</c:v>
                </c:pt>
                <c:pt idx="24038">
                  <c:v>0</c:v>
                </c:pt>
                <c:pt idx="24039">
                  <c:v>0</c:v>
                </c:pt>
                <c:pt idx="24040">
                  <c:v>-10.6739999999999</c:v>
                </c:pt>
                <c:pt idx="24041">
                  <c:v>-8.4390000000000196</c:v>
                </c:pt>
                <c:pt idx="24042">
                  <c:v>0</c:v>
                </c:pt>
                <c:pt idx="24043">
                  <c:v>0</c:v>
                </c:pt>
                <c:pt idx="24044">
                  <c:v>-23.209</c:v>
                </c:pt>
                <c:pt idx="24045">
                  <c:v>0</c:v>
                </c:pt>
                <c:pt idx="24046">
                  <c:v>0</c:v>
                </c:pt>
                <c:pt idx="24047">
                  <c:v>0</c:v>
                </c:pt>
                <c:pt idx="24048">
                  <c:v>0</c:v>
                </c:pt>
                <c:pt idx="24049">
                  <c:v>0</c:v>
                </c:pt>
                <c:pt idx="24050">
                  <c:v>-3.5990000000000402</c:v>
                </c:pt>
                <c:pt idx="24051">
                  <c:v>-2.72999999999996</c:v>
                </c:pt>
                <c:pt idx="24052">
                  <c:v>-3.7239999999999802</c:v>
                </c:pt>
                <c:pt idx="24053">
                  <c:v>-12.907</c:v>
                </c:pt>
                <c:pt idx="24054">
                  <c:v>-8.6879999999999793</c:v>
                </c:pt>
                <c:pt idx="24055">
                  <c:v>0</c:v>
                </c:pt>
                <c:pt idx="24056">
                  <c:v>0</c:v>
                </c:pt>
                <c:pt idx="24057">
                  <c:v>0</c:v>
                </c:pt>
                <c:pt idx="24058">
                  <c:v>0</c:v>
                </c:pt>
                <c:pt idx="24059">
                  <c:v>12.66</c:v>
                </c:pt>
                <c:pt idx="24060">
                  <c:v>8.4389999999999592</c:v>
                </c:pt>
                <c:pt idx="24061">
                  <c:v>16.754999999999999</c:v>
                </c:pt>
                <c:pt idx="24062">
                  <c:v>20.355</c:v>
                </c:pt>
                <c:pt idx="24063">
                  <c:v>0</c:v>
                </c:pt>
                <c:pt idx="24064">
                  <c:v>0</c:v>
                </c:pt>
                <c:pt idx="24065">
                  <c:v>0</c:v>
                </c:pt>
                <c:pt idx="24066">
                  <c:v>0</c:v>
                </c:pt>
                <c:pt idx="24067">
                  <c:v>0</c:v>
                </c:pt>
                <c:pt idx="24068">
                  <c:v>7.1990000000000096</c:v>
                </c:pt>
                <c:pt idx="24069">
                  <c:v>11.17</c:v>
                </c:pt>
                <c:pt idx="24070">
                  <c:v>0</c:v>
                </c:pt>
                <c:pt idx="24071">
                  <c:v>-22.34</c:v>
                </c:pt>
                <c:pt idx="24072">
                  <c:v>0</c:v>
                </c:pt>
                <c:pt idx="24073">
                  <c:v>0</c:v>
                </c:pt>
                <c:pt idx="24074">
                  <c:v>0</c:v>
                </c:pt>
                <c:pt idx="24075">
                  <c:v>0</c:v>
                </c:pt>
                <c:pt idx="24076">
                  <c:v>15.0169999999999</c:v>
                </c:pt>
                <c:pt idx="24077">
                  <c:v>0</c:v>
                </c:pt>
                <c:pt idx="24078">
                  <c:v>-8.3149999999999906</c:v>
                </c:pt>
                <c:pt idx="24079">
                  <c:v>-11.667</c:v>
                </c:pt>
                <c:pt idx="24080">
                  <c:v>6.0819999999999901</c:v>
                </c:pt>
                <c:pt idx="24081">
                  <c:v>0</c:v>
                </c:pt>
                <c:pt idx="24082">
                  <c:v>0</c:v>
                </c:pt>
                <c:pt idx="24083">
                  <c:v>0</c:v>
                </c:pt>
                <c:pt idx="24084">
                  <c:v>0</c:v>
                </c:pt>
                <c:pt idx="24085">
                  <c:v>-5.8330000000000197</c:v>
                </c:pt>
                <c:pt idx="24086">
                  <c:v>-7.4470000000000001</c:v>
                </c:pt>
                <c:pt idx="24087">
                  <c:v>-25.070999999999898</c:v>
                </c:pt>
                <c:pt idx="24088">
                  <c:v>0</c:v>
                </c:pt>
                <c:pt idx="24089">
                  <c:v>0</c:v>
                </c:pt>
                <c:pt idx="24090">
                  <c:v>-2.2340000000000302</c:v>
                </c:pt>
                <c:pt idx="24091">
                  <c:v>0</c:v>
                </c:pt>
                <c:pt idx="24092">
                  <c:v>0</c:v>
                </c:pt>
                <c:pt idx="24093">
                  <c:v>0</c:v>
                </c:pt>
                <c:pt idx="24094">
                  <c:v>1.48999999999995</c:v>
                </c:pt>
                <c:pt idx="24095">
                  <c:v>0</c:v>
                </c:pt>
                <c:pt idx="24096">
                  <c:v>1.11700000000001</c:v>
                </c:pt>
                <c:pt idx="24097">
                  <c:v>0</c:v>
                </c:pt>
                <c:pt idx="24098">
                  <c:v>-0.24900000000002301</c:v>
                </c:pt>
                <c:pt idx="24099">
                  <c:v>0</c:v>
                </c:pt>
                <c:pt idx="24100">
                  <c:v>0</c:v>
                </c:pt>
                <c:pt idx="24101">
                  <c:v>0</c:v>
                </c:pt>
                <c:pt idx="24102">
                  <c:v>0</c:v>
                </c:pt>
                <c:pt idx="24103">
                  <c:v>-0.86900000000002797</c:v>
                </c:pt>
                <c:pt idx="24104">
                  <c:v>-0.867999999999995</c:v>
                </c:pt>
                <c:pt idx="24105">
                  <c:v>-0.49699999999995698</c:v>
                </c:pt>
                <c:pt idx="24106">
                  <c:v>0</c:v>
                </c:pt>
                <c:pt idx="24107">
                  <c:v>0.37299999999999001</c:v>
                </c:pt>
                <c:pt idx="24108">
                  <c:v>0</c:v>
                </c:pt>
                <c:pt idx="24109">
                  <c:v>0</c:v>
                </c:pt>
                <c:pt idx="24110">
                  <c:v>0</c:v>
                </c:pt>
                <c:pt idx="24111">
                  <c:v>0</c:v>
                </c:pt>
                <c:pt idx="24112">
                  <c:v>1.3660000000000401</c:v>
                </c:pt>
                <c:pt idx="24113">
                  <c:v>-0.125</c:v>
                </c:pt>
                <c:pt idx="24114">
                  <c:v>0.49699999999995698</c:v>
                </c:pt>
                <c:pt idx="24115">
                  <c:v>-0.49699999999995698</c:v>
                </c:pt>
                <c:pt idx="24116">
                  <c:v>0.86899999999997102</c:v>
                </c:pt>
                <c:pt idx="24117">
                  <c:v>-0.86899999999997102</c:v>
                </c:pt>
                <c:pt idx="24118">
                  <c:v>0</c:v>
                </c:pt>
                <c:pt idx="24119">
                  <c:v>0</c:v>
                </c:pt>
                <c:pt idx="24120">
                  <c:v>0</c:v>
                </c:pt>
                <c:pt idx="24121">
                  <c:v>0</c:v>
                </c:pt>
                <c:pt idx="24122">
                  <c:v>1.6139999999999699</c:v>
                </c:pt>
                <c:pt idx="24123">
                  <c:v>15.638</c:v>
                </c:pt>
                <c:pt idx="24124">
                  <c:v>0</c:v>
                </c:pt>
                <c:pt idx="24125">
                  <c:v>-16.382999999999999</c:v>
                </c:pt>
                <c:pt idx="24126">
                  <c:v>-0.62099999999998001</c:v>
                </c:pt>
                <c:pt idx="24127">
                  <c:v>0</c:v>
                </c:pt>
                <c:pt idx="24128">
                  <c:v>0</c:v>
                </c:pt>
                <c:pt idx="24129">
                  <c:v>0</c:v>
                </c:pt>
                <c:pt idx="24130">
                  <c:v>0.125</c:v>
                </c:pt>
                <c:pt idx="24131">
                  <c:v>0</c:v>
                </c:pt>
                <c:pt idx="24132">
                  <c:v>-0.24900000000002301</c:v>
                </c:pt>
                <c:pt idx="24133">
                  <c:v>-0.37199999999995698</c:v>
                </c:pt>
                <c:pt idx="24134">
                  <c:v>-20.478000000000002</c:v>
                </c:pt>
                <c:pt idx="24135">
                  <c:v>-14.77</c:v>
                </c:pt>
                <c:pt idx="24136">
                  <c:v>0</c:v>
                </c:pt>
                <c:pt idx="24137">
                  <c:v>0</c:v>
                </c:pt>
                <c:pt idx="24138">
                  <c:v>0</c:v>
                </c:pt>
                <c:pt idx="24139">
                  <c:v>0</c:v>
                </c:pt>
                <c:pt idx="24140">
                  <c:v>-0.992999999999995</c:v>
                </c:pt>
                <c:pt idx="24141">
                  <c:v>0</c:v>
                </c:pt>
                <c:pt idx="24142">
                  <c:v>1.7370000000000201</c:v>
                </c:pt>
                <c:pt idx="24143">
                  <c:v>0</c:v>
                </c:pt>
                <c:pt idx="24144">
                  <c:v>0.86899999999997102</c:v>
                </c:pt>
                <c:pt idx="24145">
                  <c:v>0</c:v>
                </c:pt>
                <c:pt idx="24146">
                  <c:v>0</c:v>
                </c:pt>
                <c:pt idx="24147">
                  <c:v>0</c:v>
                </c:pt>
                <c:pt idx="24148">
                  <c:v>0.37200000000001399</c:v>
                </c:pt>
                <c:pt idx="24149">
                  <c:v>0</c:v>
                </c:pt>
                <c:pt idx="24150">
                  <c:v>-1.9850000000000101</c:v>
                </c:pt>
                <c:pt idx="24151">
                  <c:v>0</c:v>
                </c:pt>
                <c:pt idx="24152">
                  <c:v>0</c:v>
                </c:pt>
                <c:pt idx="24153">
                  <c:v>0</c:v>
                </c:pt>
                <c:pt idx="24154">
                  <c:v>0</c:v>
                </c:pt>
                <c:pt idx="24155">
                  <c:v>0</c:v>
                </c:pt>
                <c:pt idx="24156">
                  <c:v>0</c:v>
                </c:pt>
                <c:pt idx="24157">
                  <c:v>0</c:v>
                </c:pt>
                <c:pt idx="24158">
                  <c:v>0.992999999999995</c:v>
                </c:pt>
                <c:pt idx="24159">
                  <c:v>0</c:v>
                </c:pt>
                <c:pt idx="24160">
                  <c:v>-1.8619999999999599</c:v>
                </c:pt>
                <c:pt idx="24161">
                  <c:v>-0.24800000000004699</c:v>
                </c:pt>
                <c:pt idx="24162">
                  <c:v>-0.74499999999994704</c:v>
                </c:pt>
                <c:pt idx="24163">
                  <c:v>0</c:v>
                </c:pt>
                <c:pt idx="24164">
                  <c:v>0</c:v>
                </c:pt>
                <c:pt idx="24165">
                  <c:v>0</c:v>
                </c:pt>
                <c:pt idx="24166">
                  <c:v>0</c:v>
                </c:pt>
                <c:pt idx="24167">
                  <c:v>0.24800000000004699</c:v>
                </c:pt>
                <c:pt idx="24168">
                  <c:v>0</c:v>
                </c:pt>
                <c:pt idx="24169">
                  <c:v>0.49699999999995698</c:v>
                </c:pt>
                <c:pt idx="24170">
                  <c:v>13.156000000000001</c:v>
                </c:pt>
                <c:pt idx="24171">
                  <c:v>0</c:v>
                </c:pt>
                <c:pt idx="24172">
                  <c:v>0</c:v>
                </c:pt>
                <c:pt idx="24173">
                  <c:v>0</c:v>
                </c:pt>
                <c:pt idx="24174">
                  <c:v>0</c:v>
                </c:pt>
                <c:pt idx="24175">
                  <c:v>-0.37199999999995698</c:v>
                </c:pt>
                <c:pt idx="24176">
                  <c:v>0.99199999999996102</c:v>
                </c:pt>
                <c:pt idx="24177">
                  <c:v>0.125</c:v>
                </c:pt>
                <c:pt idx="24178">
                  <c:v>0</c:v>
                </c:pt>
                <c:pt idx="24179">
                  <c:v>-0.125</c:v>
                </c:pt>
                <c:pt idx="24180">
                  <c:v>-0.123999999999966</c:v>
                </c:pt>
                <c:pt idx="24181">
                  <c:v>0</c:v>
                </c:pt>
                <c:pt idx="24182">
                  <c:v>0</c:v>
                </c:pt>
                <c:pt idx="24183">
                  <c:v>0</c:v>
                </c:pt>
                <c:pt idx="24184">
                  <c:v>0</c:v>
                </c:pt>
                <c:pt idx="24185">
                  <c:v>0.24799999999999001</c:v>
                </c:pt>
                <c:pt idx="24186">
                  <c:v>0</c:v>
                </c:pt>
                <c:pt idx="24187">
                  <c:v>0</c:v>
                </c:pt>
                <c:pt idx="24188">
                  <c:v>0.24799999999999001</c:v>
                </c:pt>
                <c:pt idx="24189">
                  <c:v>0</c:v>
                </c:pt>
                <c:pt idx="24190">
                  <c:v>0</c:v>
                </c:pt>
                <c:pt idx="24191">
                  <c:v>0</c:v>
                </c:pt>
                <c:pt idx="24192">
                  <c:v>0</c:v>
                </c:pt>
                <c:pt idx="24193">
                  <c:v>0</c:v>
                </c:pt>
                <c:pt idx="24194">
                  <c:v>0</c:v>
                </c:pt>
                <c:pt idx="24195">
                  <c:v>0.74500000000000399</c:v>
                </c:pt>
                <c:pt idx="24196">
                  <c:v>-0.24799999999999001</c:v>
                </c:pt>
                <c:pt idx="24197">
                  <c:v>0.24799999999999001</c:v>
                </c:pt>
                <c:pt idx="24198">
                  <c:v>23.332999999999899</c:v>
                </c:pt>
                <c:pt idx="24199">
                  <c:v>0</c:v>
                </c:pt>
                <c:pt idx="24200">
                  <c:v>0</c:v>
                </c:pt>
                <c:pt idx="24201">
                  <c:v>0</c:v>
                </c:pt>
                <c:pt idx="24202">
                  <c:v>-24.4499999999999</c:v>
                </c:pt>
                <c:pt idx="24203">
                  <c:v>0</c:v>
                </c:pt>
                <c:pt idx="24204">
                  <c:v>11.542</c:v>
                </c:pt>
                <c:pt idx="24205">
                  <c:v>0</c:v>
                </c:pt>
                <c:pt idx="24206">
                  <c:v>-14.645</c:v>
                </c:pt>
                <c:pt idx="24207">
                  <c:v>-7.5709999999999598</c:v>
                </c:pt>
                <c:pt idx="24208">
                  <c:v>0</c:v>
                </c:pt>
                <c:pt idx="24209">
                  <c:v>0</c:v>
                </c:pt>
                <c:pt idx="24210">
                  <c:v>0</c:v>
                </c:pt>
                <c:pt idx="24211">
                  <c:v>0.62099999999998001</c:v>
                </c:pt>
                <c:pt idx="24212">
                  <c:v>0.62000000000000399</c:v>
                </c:pt>
                <c:pt idx="24213">
                  <c:v>1.49</c:v>
                </c:pt>
                <c:pt idx="24214">
                  <c:v>0</c:v>
                </c:pt>
                <c:pt idx="24215">
                  <c:v>-0.49700000000001399</c:v>
                </c:pt>
                <c:pt idx="24216">
                  <c:v>0</c:v>
                </c:pt>
                <c:pt idx="24217">
                  <c:v>0</c:v>
                </c:pt>
                <c:pt idx="24218">
                  <c:v>0</c:v>
                </c:pt>
                <c:pt idx="24219">
                  <c:v>0</c:v>
                </c:pt>
                <c:pt idx="24220">
                  <c:v>0</c:v>
                </c:pt>
                <c:pt idx="24221">
                  <c:v>-2.2340000000000302</c:v>
                </c:pt>
                <c:pt idx="24222">
                  <c:v>0</c:v>
                </c:pt>
                <c:pt idx="24223">
                  <c:v>0.24900000000002301</c:v>
                </c:pt>
                <c:pt idx="24224">
                  <c:v>0</c:v>
                </c:pt>
                <c:pt idx="24225">
                  <c:v>-0.49700000000001399</c:v>
                </c:pt>
                <c:pt idx="24226">
                  <c:v>0</c:v>
                </c:pt>
                <c:pt idx="24227">
                  <c:v>0</c:v>
                </c:pt>
                <c:pt idx="24228">
                  <c:v>0</c:v>
                </c:pt>
                <c:pt idx="24229">
                  <c:v>0.24800000000004699</c:v>
                </c:pt>
                <c:pt idx="24230">
                  <c:v>0</c:v>
                </c:pt>
                <c:pt idx="24231">
                  <c:v>0.74399999999997102</c:v>
                </c:pt>
                <c:pt idx="24232">
                  <c:v>-0.24799999999999001</c:v>
                </c:pt>
                <c:pt idx="24233">
                  <c:v>0</c:v>
                </c:pt>
                <c:pt idx="24234">
                  <c:v>-1.2409999999999799</c:v>
                </c:pt>
                <c:pt idx="24235">
                  <c:v>0</c:v>
                </c:pt>
                <c:pt idx="24236">
                  <c:v>0</c:v>
                </c:pt>
                <c:pt idx="24237">
                  <c:v>0</c:v>
                </c:pt>
                <c:pt idx="24238">
                  <c:v>1.4890000000000301</c:v>
                </c:pt>
                <c:pt idx="24239">
                  <c:v>0</c:v>
                </c:pt>
                <c:pt idx="24240">
                  <c:v>0</c:v>
                </c:pt>
                <c:pt idx="24241">
                  <c:v>20.603000000000002</c:v>
                </c:pt>
                <c:pt idx="24242">
                  <c:v>65.281999999999897</c:v>
                </c:pt>
                <c:pt idx="24243">
                  <c:v>0</c:v>
                </c:pt>
                <c:pt idx="24244">
                  <c:v>0</c:v>
                </c:pt>
                <c:pt idx="24245">
                  <c:v>0</c:v>
                </c:pt>
                <c:pt idx="24246">
                  <c:v>0</c:v>
                </c:pt>
                <c:pt idx="24247">
                  <c:v>-0.992999999999995</c:v>
                </c:pt>
                <c:pt idx="24248">
                  <c:v>-0.74500000000000399</c:v>
                </c:pt>
                <c:pt idx="24249">
                  <c:v>0</c:v>
                </c:pt>
                <c:pt idx="24250">
                  <c:v>0.62099999999998001</c:v>
                </c:pt>
                <c:pt idx="24251">
                  <c:v>0</c:v>
                </c:pt>
                <c:pt idx="24252">
                  <c:v>0</c:v>
                </c:pt>
                <c:pt idx="24253">
                  <c:v>0</c:v>
                </c:pt>
                <c:pt idx="24254">
                  <c:v>0</c:v>
                </c:pt>
                <c:pt idx="24255">
                  <c:v>0</c:v>
                </c:pt>
                <c:pt idx="24256">
                  <c:v>0.37199999999995698</c:v>
                </c:pt>
                <c:pt idx="24257">
                  <c:v>0</c:v>
                </c:pt>
                <c:pt idx="24258">
                  <c:v>-0.123999999999966</c:v>
                </c:pt>
                <c:pt idx="24259">
                  <c:v>0</c:v>
                </c:pt>
                <c:pt idx="24260">
                  <c:v>0.74500000000000399</c:v>
                </c:pt>
                <c:pt idx="24261">
                  <c:v>1.11699999999996</c:v>
                </c:pt>
                <c:pt idx="24262">
                  <c:v>0</c:v>
                </c:pt>
                <c:pt idx="24263">
                  <c:v>0</c:v>
                </c:pt>
                <c:pt idx="24264">
                  <c:v>0</c:v>
                </c:pt>
                <c:pt idx="24265">
                  <c:v>0.62099999999998001</c:v>
                </c:pt>
                <c:pt idx="24266">
                  <c:v>33.262</c:v>
                </c:pt>
                <c:pt idx="24267">
                  <c:v>5.5849999999999698</c:v>
                </c:pt>
                <c:pt idx="24268">
                  <c:v>0</c:v>
                </c:pt>
                <c:pt idx="24269">
                  <c:v>-7.9429999999999801</c:v>
                </c:pt>
                <c:pt idx="24270">
                  <c:v>-32.021000000000001</c:v>
                </c:pt>
                <c:pt idx="24271">
                  <c:v>0</c:v>
                </c:pt>
                <c:pt idx="24272">
                  <c:v>0</c:v>
                </c:pt>
                <c:pt idx="24273">
                  <c:v>0</c:v>
                </c:pt>
                <c:pt idx="24274">
                  <c:v>0.125</c:v>
                </c:pt>
                <c:pt idx="24275">
                  <c:v>0.12400000000002299</c:v>
                </c:pt>
                <c:pt idx="24276">
                  <c:v>0</c:v>
                </c:pt>
                <c:pt idx="24277">
                  <c:v>-0.74500000000000399</c:v>
                </c:pt>
                <c:pt idx="24278">
                  <c:v>-0.62099999999998001</c:v>
                </c:pt>
                <c:pt idx="24279">
                  <c:v>0.62099999999998001</c:v>
                </c:pt>
                <c:pt idx="24280">
                  <c:v>0</c:v>
                </c:pt>
                <c:pt idx="24281">
                  <c:v>0</c:v>
                </c:pt>
                <c:pt idx="24282">
                  <c:v>0</c:v>
                </c:pt>
                <c:pt idx="24283">
                  <c:v>0.37200000000001399</c:v>
                </c:pt>
                <c:pt idx="24284">
                  <c:v>1.365</c:v>
                </c:pt>
                <c:pt idx="24285">
                  <c:v>0</c:v>
                </c:pt>
                <c:pt idx="24286">
                  <c:v>0.49700000000001399</c:v>
                </c:pt>
                <c:pt idx="24287">
                  <c:v>0</c:v>
                </c:pt>
                <c:pt idx="24288">
                  <c:v>0</c:v>
                </c:pt>
                <c:pt idx="24289">
                  <c:v>0</c:v>
                </c:pt>
                <c:pt idx="24290">
                  <c:v>0</c:v>
                </c:pt>
                <c:pt idx="24291">
                  <c:v>0</c:v>
                </c:pt>
                <c:pt idx="24292">
                  <c:v>12.411</c:v>
                </c:pt>
                <c:pt idx="24293">
                  <c:v>0</c:v>
                </c:pt>
                <c:pt idx="24294">
                  <c:v>-13.9</c:v>
                </c:pt>
                <c:pt idx="24295">
                  <c:v>0</c:v>
                </c:pt>
                <c:pt idx="24296">
                  <c:v>0</c:v>
                </c:pt>
                <c:pt idx="24297">
                  <c:v>0</c:v>
                </c:pt>
                <c:pt idx="24298">
                  <c:v>0</c:v>
                </c:pt>
                <c:pt idx="24299">
                  <c:v>0</c:v>
                </c:pt>
                <c:pt idx="24300">
                  <c:v>0</c:v>
                </c:pt>
                <c:pt idx="24301">
                  <c:v>0</c:v>
                </c:pt>
                <c:pt idx="24302">
                  <c:v>0.74500000000000399</c:v>
                </c:pt>
                <c:pt idx="24303">
                  <c:v>0</c:v>
                </c:pt>
                <c:pt idx="24304">
                  <c:v>-0.123999999999966</c:v>
                </c:pt>
                <c:pt idx="24305">
                  <c:v>0</c:v>
                </c:pt>
                <c:pt idx="24306">
                  <c:v>0.992999999999995</c:v>
                </c:pt>
                <c:pt idx="24307">
                  <c:v>0</c:v>
                </c:pt>
                <c:pt idx="24308">
                  <c:v>0</c:v>
                </c:pt>
                <c:pt idx="24309">
                  <c:v>0</c:v>
                </c:pt>
                <c:pt idx="24310">
                  <c:v>-0.62099999999998001</c:v>
                </c:pt>
                <c:pt idx="24311">
                  <c:v>0.62099999999998001</c:v>
                </c:pt>
                <c:pt idx="24312">
                  <c:v>0.12400000000002299</c:v>
                </c:pt>
                <c:pt idx="24313">
                  <c:v>0</c:v>
                </c:pt>
                <c:pt idx="24314">
                  <c:v>0</c:v>
                </c:pt>
                <c:pt idx="24315">
                  <c:v>0</c:v>
                </c:pt>
                <c:pt idx="24316">
                  <c:v>0</c:v>
                </c:pt>
                <c:pt idx="24317">
                  <c:v>0</c:v>
                </c:pt>
                <c:pt idx="24318">
                  <c:v>0</c:v>
                </c:pt>
                <c:pt idx="24319">
                  <c:v>0.12400000000002299</c:v>
                </c:pt>
                <c:pt idx="24320">
                  <c:v>0</c:v>
                </c:pt>
                <c:pt idx="24321">
                  <c:v>-0.62000000000000399</c:v>
                </c:pt>
                <c:pt idx="24322">
                  <c:v>-0.49700000000001399</c:v>
                </c:pt>
                <c:pt idx="24323">
                  <c:v>0.125</c:v>
                </c:pt>
                <c:pt idx="24324">
                  <c:v>-0.248999999999966</c:v>
                </c:pt>
                <c:pt idx="24325">
                  <c:v>0</c:v>
                </c:pt>
                <c:pt idx="24326">
                  <c:v>0</c:v>
                </c:pt>
                <c:pt idx="24327">
                  <c:v>0</c:v>
                </c:pt>
                <c:pt idx="24328">
                  <c:v>0</c:v>
                </c:pt>
                <c:pt idx="24329">
                  <c:v>0.49600000000003702</c:v>
                </c:pt>
                <c:pt idx="24330">
                  <c:v>0.992999999999995</c:v>
                </c:pt>
                <c:pt idx="24331">
                  <c:v>0</c:v>
                </c:pt>
                <c:pt idx="24332">
                  <c:v>0.49599999999998001</c:v>
                </c:pt>
                <c:pt idx="24333">
                  <c:v>0.992999999999995</c:v>
                </c:pt>
                <c:pt idx="24334">
                  <c:v>0</c:v>
                </c:pt>
                <c:pt idx="24335">
                  <c:v>0</c:v>
                </c:pt>
                <c:pt idx="24336">
                  <c:v>0</c:v>
                </c:pt>
                <c:pt idx="24337">
                  <c:v>-0.86900000000002797</c:v>
                </c:pt>
                <c:pt idx="24338">
                  <c:v>-1.11699999999996</c:v>
                </c:pt>
                <c:pt idx="24339">
                  <c:v>-0.49600000000003702</c:v>
                </c:pt>
                <c:pt idx="24340">
                  <c:v>0</c:v>
                </c:pt>
                <c:pt idx="24341">
                  <c:v>0</c:v>
                </c:pt>
                <c:pt idx="24342">
                  <c:v>0</c:v>
                </c:pt>
                <c:pt idx="24343">
                  <c:v>0</c:v>
                </c:pt>
                <c:pt idx="24344">
                  <c:v>0</c:v>
                </c:pt>
                <c:pt idx="24345">
                  <c:v>0</c:v>
                </c:pt>
                <c:pt idx="24346">
                  <c:v>0</c:v>
                </c:pt>
                <c:pt idx="24347">
                  <c:v>-0.12400000000002299</c:v>
                </c:pt>
                <c:pt idx="24348">
                  <c:v>0</c:v>
                </c:pt>
                <c:pt idx="24349">
                  <c:v>0.12400000000002299</c:v>
                </c:pt>
                <c:pt idx="24350">
                  <c:v>0</c:v>
                </c:pt>
                <c:pt idx="24351">
                  <c:v>-0.12400000000002299</c:v>
                </c:pt>
                <c:pt idx="24352">
                  <c:v>0</c:v>
                </c:pt>
                <c:pt idx="24353">
                  <c:v>0</c:v>
                </c:pt>
                <c:pt idx="24354">
                  <c:v>0</c:v>
                </c:pt>
                <c:pt idx="24355">
                  <c:v>1.7370000000000201</c:v>
                </c:pt>
                <c:pt idx="24356">
                  <c:v>0</c:v>
                </c:pt>
                <c:pt idx="24357">
                  <c:v>-0.37200000000001399</c:v>
                </c:pt>
                <c:pt idx="24358">
                  <c:v>0</c:v>
                </c:pt>
                <c:pt idx="24359">
                  <c:v>0.12400000000002299</c:v>
                </c:pt>
                <c:pt idx="24360">
                  <c:v>0</c:v>
                </c:pt>
                <c:pt idx="24361">
                  <c:v>0</c:v>
                </c:pt>
                <c:pt idx="24362">
                  <c:v>0</c:v>
                </c:pt>
                <c:pt idx="24363">
                  <c:v>0</c:v>
                </c:pt>
                <c:pt idx="24364">
                  <c:v>0</c:v>
                </c:pt>
                <c:pt idx="24365">
                  <c:v>-17.375999999999902</c:v>
                </c:pt>
                <c:pt idx="24366">
                  <c:v>-17.126999999999999</c:v>
                </c:pt>
                <c:pt idx="24367">
                  <c:v>-17.5</c:v>
                </c:pt>
                <c:pt idx="24368">
                  <c:v>0</c:v>
                </c:pt>
                <c:pt idx="24369">
                  <c:v>0.62099999999998001</c:v>
                </c:pt>
                <c:pt idx="24370">
                  <c:v>0</c:v>
                </c:pt>
                <c:pt idx="24371">
                  <c:v>0</c:v>
                </c:pt>
                <c:pt idx="24372">
                  <c:v>0</c:v>
                </c:pt>
                <c:pt idx="24373">
                  <c:v>0.49599999999998001</c:v>
                </c:pt>
                <c:pt idx="24374">
                  <c:v>-0.49599999999998001</c:v>
                </c:pt>
                <c:pt idx="24375">
                  <c:v>0</c:v>
                </c:pt>
                <c:pt idx="24376">
                  <c:v>-0.37200000000001399</c:v>
                </c:pt>
                <c:pt idx="24377">
                  <c:v>0</c:v>
                </c:pt>
                <c:pt idx="24378">
                  <c:v>1.2410000000000401</c:v>
                </c:pt>
                <c:pt idx="24379">
                  <c:v>0</c:v>
                </c:pt>
                <c:pt idx="24380">
                  <c:v>0</c:v>
                </c:pt>
                <c:pt idx="24381">
                  <c:v>0</c:v>
                </c:pt>
                <c:pt idx="24382">
                  <c:v>0</c:v>
                </c:pt>
                <c:pt idx="24383">
                  <c:v>-0.74500000000000399</c:v>
                </c:pt>
                <c:pt idx="24384">
                  <c:v>0</c:v>
                </c:pt>
                <c:pt idx="24385">
                  <c:v>0.24900000000002301</c:v>
                </c:pt>
                <c:pt idx="24386">
                  <c:v>0</c:v>
                </c:pt>
                <c:pt idx="24387">
                  <c:v>-1.98600000000004</c:v>
                </c:pt>
                <c:pt idx="24388">
                  <c:v>0</c:v>
                </c:pt>
                <c:pt idx="24389">
                  <c:v>0</c:v>
                </c:pt>
                <c:pt idx="24390">
                  <c:v>0</c:v>
                </c:pt>
                <c:pt idx="24391">
                  <c:v>0.248999999999966</c:v>
                </c:pt>
                <c:pt idx="24392">
                  <c:v>0</c:v>
                </c:pt>
                <c:pt idx="24393">
                  <c:v>-0.37299999999999001</c:v>
                </c:pt>
                <c:pt idx="24394">
                  <c:v>-0.992999999999995</c:v>
                </c:pt>
                <c:pt idx="24395">
                  <c:v>0.62099999999998001</c:v>
                </c:pt>
                <c:pt idx="24396">
                  <c:v>0</c:v>
                </c:pt>
                <c:pt idx="24397">
                  <c:v>0</c:v>
                </c:pt>
                <c:pt idx="24398">
                  <c:v>0</c:v>
                </c:pt>
                <c:pt idx="24399">
                  <c:v>0</c:v>
                </c:pt>
                <c:pt idx="24400">
                  <c:v>-0.12400000000002299</c:v>
                </c:pt>
                <c:pt idx="24401">
                  <c:v>0</c:v>
                </c:pt>
                <c:pt idx="24402">
                  <c:v>0.24900000000002301</c:v>
                </c:pt>
                <c:pt idx="24403">
                  <c:v>0.24799999999999001</c:v>
                </c:pt>
                <c:pt idx="24404">
                  <c:v>0</c:v>
                </c:pt>
                <c:pt idx="24405">
                  <c:v>0</c:v>
                </c:pt>
                <c:pt idx="24406">
                  <c:v>0</c:v>
                </c:pt>
                <c:pt idx="24407">
                  <c:v>0</c:v>
                </c:pt>
                <c:pt idx="24408">
                  <c:v>0</c:v>
                </c:pt>
                <c:pt idx="24409">
                  <c:v>-0.62099999999998001</c:v>
                </c:pt>
                <c:pt idx="24410">
                  <c:v>0</c:v>
                </c:pt>
                <c:pt idx="24411">
                  <c:v>0.74499999999994704</c:v>
                </c:pt>
                <c:pt idx="24412">
                  <c:v>0.12400000000002299</c:v>
                </c:pt>
                <c:pt idx="24413">
                  <c:v>0</c:v>
                </c:pt>
                <c:pt idx="24414">
                  <c:v>-0.62099999999998001</c:v>
                </c:pt>
                <c:pt idx="24415">
                  <c:v>0</c:v>
                </c:pt>
                <c:pt idx="24416">
                  <c:v>0</c:v>
                </c:pt>
                <c:pt idx="24417">
                  <c:v>0</c:v>
                </c:pt>
                <c:pt idx="24418">
                  <c:v>0.24900000000002301</c:v>
                </c:pt>
                <c:pt idx="24419">
                  <c:v>0</c:v>
                </c:pt>
                <c:pt idx="24420">
                  <c:v>0</c:v>
                </c:pt>
                <c:pt idx="24421">
                  <c:v>-0.125</c:v>
                </c:pt>
                <c:pt idx="24422">
                  <c:v>0</c:v>
                </c:pt>
                <c:pt idx="24423">
                  <c:v>0</c:v>
                </c:pt>
                <c:pt idx="24424">
                  <c:v>0</c:v>
                </c:pt>
                <c:pt idx="24425">
                  <c:v>0</c:v>
                </c:pt>
                <c:pt idx="24426">
                  <c:v>0</c:v>
                </c:pt>
                <c:pt idx="24427">
                  <c:v>0.37200000000001399</c:v>
                </c:pt>
                <c:pt idx="24428">
                  <c:v>0.123999999999966</c:v>
                </c:pt>
                <c:pt idx="24429">
                  <c:v>0.12400000000002299</c:v>
                </c:pt>
                <c:pt idx="24430">
                  <c:v>0.123999999999966</c:v>
                </c:pt>
                <c:pt idx="24431">
                  <c:v>0.37300000000004702</c:v>
                </c:pt>
                <c:pt idx="24432">
                  <c:v>-0.37300000000004702</c:v>
                </c:pt>
                <c:pt idx="24433">
                  <c:v>0</c:v>
                </c:pt>
                <c:pt idx="24434">
                  <c:v>0</c:v>
                </c:pt>
                <c:pt idx="24435">
                  <c:v>0</c:v>
                </c:pt>
                <c:pt idx="24436">
                  <c:v>0</c:v>
                </c:pt>
                <c:pt idx="24437">
                  <c:v>0.37200000000001399</c:v>
                </c:pt>
                <c:pt idx="24438">
                  <c:v>0</c:v>
                </c:pt>
                <c:pt idx="24439">
                  <c:v>0</c:v>
                </c:pt>
                <c:pt idx="24440">
                  <c:v>0</c:v>
                </c:pt>
                <c:pt idx="24441">
                  <c:v>-0.86899999999997102</c:v>
                </c:pt>
                <c:pt idx="24442">
                  <c:v>0</c:v>
                </c:pt>
                <c:pt idx="24443">
                  <c:v>0</c:v>
                </c:pt>
                <c:pt idx="24444">
                  <c:v>0</c:v>
                </c:pt>
                <c:pt idx="24445">
                  <c:v>-13.6519999999999</c:v>
                </c:pt>
                <c:pt idx="24446">
                  <c:v>-0.24900000000002301</c:v>
                </c:pt>
                <c:pt idx="24447">
                  <c:v>0</c:v>
                </c:pt>
                <c:pt idx="24448">
                  <c:v>0.86900000000002797</c:v>
                </c:pt>
                <c:pt idx="24449">
                  <c:v>0.123999999999966</c:v>
                </c:pt>
                <c:pt idx="24450">
                  <c:v>0</c:v>
                </c:pt>
                <c:pt idx="24451">
                  <c:v>0</c:v>
                </c:pt>
                <c:pt idx="24452">
                  <c:v>0</c:v>
                </c:pt>
                <c:pt idx="24453">
                  <c:v>0</c:v>
                </c:pt>
                <c:pt idx="24454">
                  <c:v>-0.37199999999995698</c:v>
                </c:pt>
                <c:pt idx="24455">
                  <c:v>0</c:v>
                </c:pt>
                <c:pt idx="24456">
                  <c:v>-0.74500000000000399</c:v>
                </c:pt>
                <c:pt idx="24457">
                  <c:v>0</c:v>
                </c:pt>
                <c:pt idx="24458">
                  <c:v>0</c:v>
                </c:pt>
                <c:pt idx="24459">
                  <c:v>-0.867999999999995</c:v>
                </c:pt>
                <c:pt idx="24460">
                  <c:v>0</c:v>
                </c:pt>
                <c:pt idx="24461">
                  <c:v>0</c:v>
                </c:pt>
                <c:pt idx="24462">
                  <c:v>0</c:v>
                </c:pt>
                <c:pt idx="24463">
                  <c:v>-0.123999999999966</c:v>
                </c:pt>
                <c:pt idx="24464">
                  <c:v>0</c:v>
                </c:pt>
                <c:pt idx="24465">
                  <c:v>0.49599999999998001</c:v>
                </c:pt>
                <c:pt idx="24466">
                  <c:v>0</c:v>
                </c:pt>
                <c:pt idx="24467">
                  <c:v>-0.12400000000002299</c:v>
                </c:pt>
                <c:pt idx="24468">
                  <c:v>0</c:v>
                </c:pt>
                <c:pt idx="24469">
                  <c:v>0</c:v>
                </c:pt>
                <c:pt idx="24470">
                  <c:v>0</c:v>
                </c:pt>
                <c:pt idx="24471">
                  <c:v>0</c:v>
                </c:pt>
                <c:pt idx="24472">
                  <c:v>0</c:v>
                </c:pt>
                <c:pt idx="24473">
                  <c:v>0</c:v>
                </c:pt>
                <c:pt idx="24474">
                  <c:v>0</c:v>
                </c:pt>
                <c:pt idx="24475">
                  <c:v>0</c:v>
                </c:pt>
                <c:pt idx="24476">
                  <c:v>0.74399999999997102</c:v>
                </c:pt>
                <c:pt idx="24477">
                  <c:v>-0.867999999999995</c:v>
                </c:pt>
                <c:pt idx="24478">
                  <c:v>0</c:v>
                </c:pt>
                <c:pt idx="24479">
                  <c:v>0</c:v>
                </c:pt>
                <c:pt idx="24480">
                  <c:v>0</c:v>
                </c:pt>
                <c:pt idx="24481">
                  <c:v>-1.7370000000000201</c:v>
                </c:pt>
                <c:pt idx="24482">
                  <c:v>-0.24799999999999001</c:v>
                </c:pt>
                <c:pt idx="24483">
                  <c:v>-0.37299999999999001</c:v>
                </c:pt>
                <c:pt idx="24484">
                  <c:v>0</c:v>
                </c:pt>
                <c:pt idx="24485">
                  <c:v>0</c:v>
                </c:pt>
                <c:pt idx="24486">
                  <c:v>0.86900000000002797</c:v>
                </c:pt>
                <c:pt idx="24487">
                  <c:v>0</c:v>
                </c:pt>
                <c:pt idx="24488">
                  <c:v>0</c:v>
                </c:pt>
                <c:pt idx="24489">
                  <c:v>0</c:v>
                </c:pt>
                <c:pt idx="24490">
                  <c:v>-0.74500000000000399</c:v>
                </c:pt>
                <c:pt idx="24491">
                  <c:v>-0.12400000000002299</c:v>
                </c:pt>
                <c:pt idx="24492">
                  <c:v>0</c:v>
                </c:pt>
                <c:pt idx="24493">
                  <c:v>0.62099999999998001</c:v>
                </c:pt>
                <c:pt idx="24494">
                  <c:v>0.12400000000002299</c:v>
                </c:pt>
                <c:pt idx="24495">
                  <c:v>1.11700000000001</c:v>
                </c:pt>
                <c:pt idx="24496">
                  <c:v>0</c:v>
                </c:pt>
                <c:pt idx="24497">
                  <c:v>0</c:v>
                </c:pt>
                <c:pt idx="24498">
                  <c:v>0</c:v>
                </c:pt>
                <c:pt idx="24499">
                  <c:v>-0.37200000000001399</c:v>
                </c:pt>
                <c:pt idx="24500">
                  <c:v>0</c:v>
                </c:pt>
                <c:pt idx="24501">
                  <c:v>0.74400000000002797</c:v>
                </c:pt>
                <c:pt idx="24502">
                  <c:v>0</c:v>
                </c:pt>
                <c:pt idx="24503">
                  <c:v>-1.365</c:v>
                </c:pt>
                <c:pt idx="24504">
                  <c:v>-0.86900000000002797</c:v>
                </c:pt>
                <c:pt idx="24505">
                  <c:v>0</c:v>
                </c:pt>
                <c:pt idx="24506">
                  <c:v>0</c:v>
                </c:pt>
                <c:pt idx="24507">
                  <c:v>0</c:v>
                </c:pt>
                <c:pt idx="24508">
                  <c:v>11.667</c:v>
                </c:pt>
                <c:pt idx="24509">
                  <c:v>74.962999999999894</c:v>
                </c:pt>
                <c:pt idx="24510">
                  <c:v>0.24800000000004699</c:v>
                </c:pt>
                <c:pt idx="24511">
                  <c:v>1.36499999999995</c:v>
                </c:pt>
                <c:pt idx="24512">
                  <c:v>-1.36499999999995</c:v>
                </c:pt>
                <c:pt idx="24513">
                  <c:v>-63.173000000000002</c:v>
                </c:pt>
                <c:pt idx="24514">
                  <c:v>0</c:v>
                </c:pt>
                <c:pt idx="24515">
                  <c:v>0</c:v>
                </c:pt>
                <c:pt idx="24516">
                  <c:v>0</c:v>
                </c:pt>
                <c:pt idx="24517">
                  <c:v>-0.74500000000000399</c:v>
                </c:pt>
                <c:pt idx="24518">
                  <c:v>0</c:v>
                </c:pt>
                <c:pt idx="24519">
                  <c:v>2.1100000000000101</c:v>
                </c:pt>
                <c:pt idx="24520">
                  <c:v>0</c:v>
                </c:pt>
                <c:pt idx="24521">
                  <c:v>0.37200000000001399</c:v>
                </c:pt>
                <c:pt idx="24522">
                  <c:v>0.37299999999999001</c:v>
                </c:pt>
                <c:pt idx="24523">
                  <c:v>0</c:v>
                </c:pt>
                <c:pt idx="24524">
                  <c:v>0</c:v>
                </c:pt>
                <c:pt idx="24525">
                  <c:v>0</c:v>
                </c:pt>
                <c:pt idx="24526">
                  <c:v>0</c:v>
                </c:pt>
                <c:pt idx="24527">
                  <c:v>-0.49700000000001399</c:v>
                </c:pt>
                <c:pt idx="24528">
                  <c:v>-0.61999999999994704</c:v>
                </c:pt>
                <c:pt idx="24529">
                  <c:v>-0.99300000000005095</c:v>
                </c:pt>
                <c:pt idx="24530">
                  <c:v>-0.37199999999995698</c:v>
                </c:pt>
                <c:pt idx="24531">
                  <c:v>0</c:v>
                </c:pt>
                <c:pt idx="24532">
                  <c:v>0</c:v>
                </c:pt>
                <c:pt idx="24533">
                  <c:v>0</c:v>
                </c:pt>
                <c:pt idx="24534">
                  <c:v>0</c:v>
                </c:pt>
                <c:pt idx="24535">
                  <c:v>0</c:v>
                </c:pt>
                <c:pt idx="24536">
                  <c:v>0</c:v>
                </c:pt>
                <c:pt idx="24537">
                  <c:v>-0.37299999999999001</c:v>
                </c:pt>
                <c:pt idx="24538">
                  <c:v>0.12400000000002299</c:v>
                </c:pt>
                <c:pt idx="24539">
                  <c:v>0</c:v>
                </c:pt>
                <c:pt idx="24540">
                  <c:v>0.248999999999966</c:v>
                </c:pt>
                <c:pt idx="24541">
                  <c:v>0</c:v>
                </c:pt>
                <c:pt idx="24542">
                  <c:v>0</c:v>
                </c:pt>
                <c:pt idx="24543">
                  <c:v>0</c:v>
                </c:pt>
                <c:pt idx="24544">
                  <c:v>-0.49700000000001399</c:v>
                </c:pt>
                <c:pt idx="24545">
                  <c:v>-0.24799999999999001</c:v>
                </c:pt>
                <c:pt idx="24546">
                  <c:v>0.24799999999999001</c:v>
                </c:pt>
                <c:pt idx="24547">
                  <c:v>0.86900000000002797</c:v>
                </c:pt>
                <c:pt idx="24548">
                  <c:v>0.123999999999966</c:v>
                </c:pt>
                <c:pt idx="24549">
                  <c:v>0</c:v>
                </c:pt>
                <c:pt idx="24550">
                  <c:v>0</c:v>
                </c:pt>
                <c:pt idx="24551">
                  <c:v>0</c:v>
                </c:pt>
                <c:pt idx="24552">
                  <c:v>0</c:v>
                </c:pt>
                <c:pt idx="24553">
                  <c:v>0.49699999999995698</c:v>
                </c:pt>
                <c:pt idx="24554">
                  <c:v>0</c:v>
                </c:pt>
                <c:pt idx="24555">
                  <c:v>-0.248999999999966</c:v>
                </c:pt>
                <c:pt idx="24556">
                  <c:v>0</c:v>
                </c:pt>
                <c:pt idx="24557">
                  <c:v>0</c:v>
                </c:pt>
                <c:pt idx="24558">
                  <c:v>0</c:v>
                </c:pt>
                <c:pt idx="24559">
                  <c:v>0</c:v>
                </c:pt>
                <c:pt idx="24560">
                  <c:v>0</c:v>
                </c:pt>
                <c:pt idx="24561">
                  <c:v>0</c:v>
                </c:pt>
                <c:pt idx="24562">
                  <c:v>-0.12400000000002299</c:v>
                </c:pt>
                <c:pt idx="24563">
                  <c:v>-0.74500000000000399</c:v>
                </c:pt>
                <c:pt idx="24564">
                  <c:v>0</c:v>
                </c:pt>
                <c:pt idx="24565">
                  <c:v>0</c:v>
                </c:pt>
                <c:pt idx="24566">
                  <c:v>0.24799999999999001</c:v>
                </c:pt>
                <c:pt idx="24567">
                  <c:v>0.62100000000003697</c:v>
                </c:pt>
                <c:pt idx="24568">
                  <c:v>0</c:v>
                </c:pt>
                <c:pt idx="24569">
                  <c:v>0</c:v>
                </c:pt>
                <c:pt idx="24570">
                  <c:v>0</c:v>
                </c:pt>
                <c:pt idx="24571">
                  <c:v>0</c:v>
                </c:pt>
                <c:pt idx="24572">
                  <c:v>-0.37200000000001399</c:v>
                </c:pt>
                <c:pt idx="24573">
                  <c:v>-0.992999999999995</c:v>
                </c:pt>
                <c:pt idx="24574">
                  <c:v>0.24799999999999001</c:v>
                </c:pt>
                <c:pt idx="24575">
                  <c:v>-0.74399999999997102</c:v>
                </c:pt>
                <c:pt idx="24576">
                  <c:v>-0.86900000000002797</c:v>
                </c:pt>
                <c:pt idx="24577">
                  <c:v>0</c:v>
                </c:pt>
                <c:pt idx="24578">
                  <c:v>0</c:v>
                </c:pt>
                <c:pt idx="24579">
                  <c:v>0</c:v>
                </c:pt>
                <c:pt idx="24580">
                  <c:v>1.11699999999996</c:v>
                </c:pt>
                <c:pt idx="24581">
                  <c:v>0</c:v>
                </c:pt>
                <c:pt idx="24582">
                  <c:v>-0.24799999999999001</c:v>
                </c:pt>
                <c:pt idx="24583">
                  <c:v>-0.49599999999998001</c:v>
                </c:pt>
                <c:pt idx="24584">
                  <c:v>0</c:v>
                </c:pt>
                <c:pt idx="24585">
                  <c:v>1.2409999999999799</c:v>
                </c:pt>
                <c:pt idx="24586">
                  <c:v>0</c:v>
                </c:pt>
                <c:pt idx="24587">
                  <c:v>0</c:v>
                </c:pt>
                <c:pt idx="24588">
                  <c:v>0</c:v>
                </c:pt>
                <c:pt idx="24589">
                  <c:v>0</c:v>
                </c:pt>
                <c:pt idx="24590">
                  <c:v>0.49700000000001399</c:v>
                </c:pt>
                <c:pt idx="24591">
                  <c:v>1.7370000000000201</c:v>
                </c:pt>
                <c:pt idx="24592">
                  <c:v>0.24799999999999001</c:v>
                </c:pt>
                <c:pt idx="24593">
                  <c:v>-0.24799999999999001</c:v>
                </c:pt>
                <c:pt idx="24594">
                  <c:v>-0.74400000000002797</c:v>
                </c:pt>
                <c:pt idx="24595">
                  <c:v>0</c:v>
                </c:pt>
                <c:pt idx="24596">
                  <c:v>0</c:v>
                </c:pt>
                <c:pt idx="24597">
                  <c:v>0</c:v>
                </c:pt>
                <c:pt idx="24598">
                  <c:v>-0.86899999999997102</c:v>
                </c:pt>
                <c:pt idx="24599">
                  <c:v>-1.2409999999999799</c:v>
                </c:pt>
                <c:pt idx="24600">
                  <c:v>0</c:v>
                </c:pt>
                <c:pt idx="24601">
                  <c:v>0.74499999999994704</c:v>
                </c:pt>
                <c:pt idx="24602">
                  <c:v>0</c:v>
                </c:pt>
                <c:pt idx="24603">
                  <c:v>0</c:v>
                </c:pt>
                <c:pt idx="24604">
                  <c:v>0</c:v>
                </c:pt>
                <c:pt idx="24605">
                  <c:v>0</c:v>
                </c:pt>
                <c:pt idx="24606">
                  <c:v>0</c:v>
                </c:pt>
                <c:pt idx="24607">
                  <c:v>0.867999999999995</c:v>
                </c:pt>
                <c:pt idx="24608">
                  <c:v>0.37300000000004702</c:v>
                </c:pt>
                <c:pt idx="24609">
                  <c:v>-0.37300000000004702</c:v>
                </c:pt>
                <c:pt idx="24610">
                  <c:v>-1.2409999999999799</c:v>
                </c:pt>
                <c:pt idx="24611">
                  <c:v>0</c:v>
                </c:pt>
                <c:pt idx="24612">
                  <c:v>0</c:v>
                </c:pt>
                <c:pt idx="24613">
                  <c:v>0</c:v>
                </c:pt>
                <c:pt idx="24614">
                  <c:v>0</c:v>
                </c:pt>
                <c:pt idx="24615">
                  <c:v>0</c:v>
                </c:pt>
                <c:pt idx="24616">
                  <c:v>0.74500000000000399</c:v>
                </c:pt>
                <c:pt idx="24617">
                  <c:v>0.24799999999999001</c:v>
                </c:pt>
                <c:pt idx="24618">
                  <c:v>0</c:v>
                </c:pt>
                <c:pt idx="24619">
                  <c:v>0</c:v>
                </c:pt>
                <c:pt idx="24620">
                  <c:v>-0.992999999999995</c:v>
                </c:pt>
                <c:pt idx="24621">
                  <c:v>0</c:v>
                </c:pt>
                <c:pt idx="24622">
                  <c:v>0</c:v>
                </c:pt>
                <c:pt idx="24623">
                  <c:v>0</c:v>
                </c:pt>
                <c:pt idx="24624">
                  <c:v>0</c:v>
                </c:pt>
                <c:pt idx="24625">
                  <c:v>0</c:v>
                </c:pt>
                <c:pt idx="24626">
                  <c:v>-0.49599999999998001</c:v>
                </c:pt>
                <c:pt idx="24627">
                  <c:v>0</c:v>
                </c:pt>
                <c:pt idx="24628">
                  <c:v>0.24799999999999001</c:v>
                </c:pt>
                <c:pt idx="24629">
                  <c:v>0</c:v>
                </c:pt>
                <c:pt idx="24630">
                  <c:v>-0.49599999999998001</c:v>
                </c:pt>
                <c:pt idx="24631">
                  <c:v>0</c:v>
                </c:pt>
                <c:pt idx="24632">
                  <c:v>0</c:v>
                </c:pt>
                <c:pt idx="24633">
                  <c:v>0</c:v>
                </c:pt>
                <c:pt idx="24634">
                  <c:v>-0.37299999999999001</c:v>
                </c:pt>
                <c:pt idx="24635">
                  <c:v>0</c:v>
                </c:pt>
                <c:pt idx="24636">
                  <c:v>0.24799999999999001</c:v>
                </c:pt>
                <c:pt idx="24637">
                  <c:v>0.86900000000002797</c:v>
                </c:pt>
                <c:pt idx="24638">
                  <c:v>0.37299999999999001</c:v>
                </c:pt>
                <c:pt idx="24639">
                  <c:v>0.12400000000002299</c:v>
                </c:pt>
                <c:pt idx="24640">
                  <c:v>0</c:v>
                </c:pt>
                <c:pt idx="24641">
                  <c:v>0</c:v>
                </c:pt>
                <c:pt idx="24642">
                  <c:v>0</c:v>
                </c:pt>
                <c:pt idx="24643">
                  <c:v>-0.49700000000001399</c:v>
                </c:pt>
                <c:pt idx="24644">
                  <c:v>-0.74399999999997102</c:v>
                </c:pt>
                <c:pt idx="24645">
                  <c:v>0.74399999999997102</c:v>
                </c:pt>
                <c:pt idx="24646">
                  <c:v>8.81200000000001</c:v>
                </c:pt>
                <c:pt idx="24647">
                  <c:v>1.6139999999999699</c:v>
                </c:pt>
                <c:pt idx="24648">
                  <c:v>0</c:v>
                </c:pt>
                <c:pt idx="24649">
                  <c:v>0</c:v>
                </c:pt>
                <c:pt idx="24650">
                  <c:v>0</c:v>
                </c:pt>
                <c:pt idx="24651">
                  <c:v>0</c:v>
                </c:pt>
                <c:pt idx="24652">
                  <c:v>0</c:v>
                </c:pt>
                <c:pt idx="24653">
                  <c:v>0.86899999999997102</c:v>
                </c:pt>
                <c:pt idx="24654">
                  <c:v>0</c:v>
                </c:pt>
                <c:pt idx="24655">
                  <c:v>-0.62000000000000399</c:v>
                </c:pt>
                <c:pt idx="24656">
                  <c:v>-0.123999999999966</c:v>
                </c:pt>
                <c:pt idx="24657">
                  <c:v>0.123999999999966</c:v>
                </c:pt>
                <c:pt idx="24658">
                  <c:v>0</c:v>
                </c:pt>
                <c:pt idx="24659">
                  <c:v>0</c:v>
                </c:pt>
                <c:pt idx="24660">
                  <c:v>0</c:v>
                </c:pt>
                <c:pt idx="24661">
                  <c:v>0</c:v>
                </c:pt>
                <c:pt idx="24662">
                  <c:v>0.37200000000001399</c:v>
                </c:pt>
                <c:pt idx="24663">
                  <c:v>0</c:v>
                </c:pt>
                <c:pt idx="24664">
                  <c:v>0</c:v>
                </c:pt>
                <c:pt idx="24665">
                  <c:v>-0.24799999999999001</c:v>
                </c:pt>
                <c:pt idx="24666">
                  <c:v>0</c:v>
                </c:pt>
                <c:pt idx="24667">
                  <c:v>0</c:v>
                </c:pt>
                <c:pt idx="24668">
                  <c:v>0</c:v>
                </c:pt>
                <c:pt idx="24669">
                  <c:v>0</c:v>
                </c:pt>
                <c:pt idx="24670">
                  <c:v>0</c:v>
                </c:pt>
                <c:pt idx="24671">
                  <c:v>-0.37199999999995698</c:v>
                </c:pt>
                <c:pt idx="24672">
                  <c:v>0</c:v>
                </c:pt>
                <c:pt idx="24673">
                  <c:v>0.49699999999995698</c:v>
                </c:pt>
                <c:pt idx="24674">
                  <c:v>0</c:v>
                </c:pt>
                <c:pt idx="24675">
                  <c:v>0</c:v>
                </c:pt>
                <c:pt idx="24676">
                  <c:v>0</c:v>
                </c:pt>
                <c:pt idx="24677">
                  <c:v>0</c:v>
                </c:pt>
                <c:pt idx="24678">
                  <c:v>0</c:v>
                </c:pt>
                <c:pt idx="24679">
                  <c:v>0</c:v>
                </c:pt>
                <c:pt idx="24680">
                  <c:v>0</c:v>
                </c:pt>
                <c:pt idx="24681">
                  <c:v>0.86900000000002797</c:v>
                </c:pt>
                <c:pt idx="24682">
                  <c:v>0.37199999999995698</c:v>
                </c:pt>
                <c:pt idx="24683">
                  <c:v>-0.37199999999995698</c:v>
                </c:pt>
                <c:pt idx="24684">
                  <c:v>0.62099999999998001</c:v>
                </c:pt>
                <c:pt idx="24685">
                  <c:v>0</c:v>
                </c:pt>
                <c:pt idx="24686">
                  <c:v>0</c:v>
                </c:pt>
                <c:pt idx="24687">
                  <c:v>0</c:v>
                </c:pt>
                <c:pt idx="24688">
                  <c:v>0</c:v>
                </c:pt>
                <c:pt idx="24689">
                  <c:v>-1.11700000000001</c:v>
                </c:pt>
                <c:pt idx="24690">
                  <c:v>0</c:v>
                </c:pt>
                <c:pt idx="24691">
                  <c:v>0</c:v>
                </c:pt>
                <c:pt idx="24692">
                  <c:v>-0.24799999999999001</c:v>
                </c:pt>
                <c:pt idx="24693">
                  <c:v>-1.8619999999999599</c:v>
                </c:pt>
                <c:pt idx="24694">
                  <c:v>0</c:v>
                </c:pt>
                <c:pt idx="24695">
                  <c:v>0</c:v>
                </c:pt>
                <c:pt idx="24696">
                  <c:v>0</c:v>
                </c:pt>
                <c:pt idx="24697">
                  <c:v>1.2409999999999799</c:v>
                </c:pt>
                <c:pt idx="24698">
                  <c:v>-0.37200000000001399</c:v>
                </c:pt>
                <c:pt idx="24699">
                  <c:v>0</c:v>
                </c:pt>
                <c:pt idx="24700">
                  <c:v>0</c:v>
                </c:pt>
                <c:pt idx="24701">
                  <c:v>0</c:v>
                </c:pt>
                <c:pt idx="24702">
                  <c:v>0.86900000000002797</c:v>
                </c:pt>
                <c:pt idx="24703">
                  <c:v>0</c:v>
                </c:pt>
                <c:pt idx="24704">
                  <c:v>0</c:v>
                </c:pt>
                <c:pt idx="24705">
                  <c:v>0</c:v>
                </c:pt>
                <c:pt idx="24706">
                  <c:v>0</c:v>
                </c:pt>
                <c:pt idx="24707">
                  <c:v>0.992999999999995</c:v>
                </c:pt>
                <c:pt idx="24708">
                  <c:v>2.4820000000000202</c:v>
                </c:pt>
                <c:pt idx="24709">
                  <c:v>0</c:v>
                </c:pt>
                <c:pt idx="24710">
                  <c:v>-1.11700000000001</c:v>
                </c:pt>
                <c:pt idx="24711">
                  <c:v>-0.123999999999966</c:v>
                </c:pt>
                <c:pt idx="24712">
                  <c:v>0</c:v>
                </c:pt>
                <c:pt idx="24713">
                  <c:v>0</c:v>
                </c:pt>
                <c:pt idx="24714">
                  <c:v>0</c:v>
                </c:pt>
                <c:pt idx="24715">
                  <c:v>9.5569999999999595</c:v>
                </c:pt>
                <c:pt idx="24716">
                  <c:v>0</c:v>
                </c:pt>
                <c:pt idx="24717">
                  <c:v>-11.5419999999999</c:v>
                </c:pt>
                <c:pt idx="24718">
                  <c:v>-0.74500000000000399</c:v>
                </c:pt>
                <c:pt idx="24719">
                  <c:v>0.74500000000000399</c:v>
                </c:pt>
                <c:pt idx="24720">
                  <c:v>-0.74500000000000399</c:v>
                </c:pt>
                <c:pt idx="24721">
                  <c:v>0</c:v>
                </c:pt>
                <c:pt idx="24722">
                  <c:v>0</c:v>
                </c:pt>
                <c:pt idx="24723">
                  <c:v>0</c:v>
                </c:pt>
                <c:pt idx="24724">
                  <c:v>0</c:v>
                </c:pt>
                <c:pt idx="24725">
                  <c:v>0.62000000000000399</c:v>
                </c:pt>
                <c:pt idx="24726">
                  <c:v>0.248999999999966</c:v>
                </c:pt>
                <c:pt idx="24727">
                  <c:v>0</c:v>
                </c:pt>
                <c:pt idx="24728">
                  <c:v>-0.49699999999995698</c:v>
                </c:pt>
                <c:pt idx="24729">
                  <c:v>0</c:v>
                </c:pt>
                <c:pt idx="24730">
                  <c:v>0</c:v>
                </c:pt>
                <c:pt idx="24731">
                  <c:v>0</c:v>
                </c:pt>
                <c:pt idx="24732">
                  <c:v>0</c:v>
                </c:pt>
                <c:pt idx="24733">
                  <c:v>0</c:v>
                </c:pt>
                <c:pt idx="24734">
                  <c:v>-0.61999999999994704</c:v>
                </c:pt>
                <c:pt idx="24735">
                  <c:v>0.992999999999995</c:v>
                </c:pt>
                <c:pt idx="24736">
                  <c:v>0</c:v>
                </c:pt>
                <c:pt idx="24737">
                  <c:v>0</c:v>
                </c:pt>
                <c:pt idx="24738">
                  <c:v>0</c:v>
                </c:pt>
                <c:pt idx="24739">
                  <c:v>0</c:v>
                </c:pt>
                <c:pt idx="24740">
                  <c:v>0</c:v>
                </c:pt>
                <c:pt idx="24741">
                  <c:v>0</c:v>
                </c:pt>
                <c:pt idx="24742">
                  <c:v>0.37199999999995698</c:v>
                </c:pt>
                <c:pt idx="24743">
                  <c:v>-0.37199999999995698</c:v>
                </c:pt>
                <c:pt idx="24744">
                  <c:v>0.24799999999999001</c:v>
                </c:pt>
                <c:pt idx="24745">
                  <c:v>-0.74400000000002797</c:v>
                </c:pt>
                <c:pt idx="24746">
                  <c:v>0.12400000000002299</c:v>
                </c:pt>
                <c:pt idx="24747">
                  <c:v>0</c:v>
                </c:pt>
                <c:pt idx="24748">
                  <c:v>0</c:v>
                </c:pt>
                <c:pt idx="24749">
                  <c:v>0</c:v>
                </c:pt>
                <c:pt idx="24750">
                  <c:v>0</c:v>
                </c:pt>
                <c:pt idx="24751">
                  <c:v>0</c:v>
                </c:pt>
                <c:pt idx="24752">
                  <c:v>0</c:v>
                </c:pt>
                <c:pt idx="24753">
                  <c:v>-0.49600000000003702</c:v>
                </c:pt>
                <c:pt idx="24754">
                  <c:v>0.74500000000000399</c:v>
                </c:pt>
                <c:pt idx="24755">
                  <c:v>0.37200000000001399</c:v>
                </c:pt>
                <c:pt idx="24756">
                  <c:v>0.992999999999995</c:v>
                </c:pt>
                <c:pt idx="24757">
                  <c:v>0</c:v>
                </c:pt>
                <c:pt idx="24758">
                  <c:v>0</c:v>
                </c:pt>
                <c:pt idx="24759">
                  <c:v>0</c:v>
                </c:pt>
                <c:pt idx="24760">
                  <c:v>-0.123999999999966</c:v>
                </c:pt>
                <c:pt idx="24761">
                  <c:v>-0.49599999999998001</c:v>
                </c:pt>
                <c:pt idx="24762">
                  <c:v>-0.37300000000004702</c:v>
                </c:pt>
                <c:pt idx="24763">
                  <c:v>0</c:v>
                </c:pt>
                <c:pt idx="24764">
                  <c:v>0</c:v>
                </c:pt>
                <c:pt idx="24765">
                  <c:v>0.24900000000002301</c:v>
                </c:pt>
                <c:pt idx="24766">
                  <c:v>0</c:v>
                </c:pt>
                <c:pt idx="24767">
                  <c:v>0</c:v>
                </c:pt>
                <c:pt idx="24768">
                  <c:v>0</c:v>
                </c:pt>
                <c:pt idx="24769">
                  <c:v>-0.86900000000002797</c:v>
                </c:pt>
                <c:pt idx="24770">
                  <c:v>0.37200000000001399</c:v>
                </c:pt>
                <c:pt idx="24771">
                  <c:v>-0.37200000000001399</c:v>
                </c:pt>
                <c:pt idx="24772">
                  <c:v>0.37200000000001399</c:v>
                </c:pt>
                <c:pt idx="24773">
                  <c:v>0.49700000000001399</c:v>
                </c:pt>
                <c:pt idx="24774">
                  <c:v>0</c:v>
                </c:pt>
                <c:pt idx="24775">
                  <c:v>0</c:v>
                </c:pt>
                <c:pt idx="24776">
                  <c:v>0</c:v>
                </c:pt>
                <c:pt idx="24777">
                  <c:v>0</c:v>
                </c:pt>
                <c:pt idx="24778">
                  <c:v>1.73799999999999</c:v>
                </c:pt>
                <c:pt idx="24779">
                  <c:v>0</c:v>
                </c:pt>
                <c:pt idx="24780">
                  <c:v>0</c:v>
                </c:pt>
                <c:pt idx="24781">
                  <c:v>-1.24200000000001</c:v>
                </c:pt>
                <c:pt idx="24782">
                  <c:v>1.24200000000001</c:v>
                </c:pt>
                <c:pt idx="24783">
                  <c:v>-1.24200000000001</c:v>
                </c:pt>
                <c:pt idx="24784">
                  <c:v>0</c:v>
                </c:pt>
                <c:pt idx="24785">
                  <c:v>0</c:v>
                </c:pt>
                <c:pt idx="24786">
                  <c:v>0</c:v>
                </c:pt>
                <c:pt idx="24787">
                  <c:v>0</c:v>
                </c:pt>
                <c:pt idx="24788">
                  <c:v>20.726999999999901</c:v>
                </c:pt>
                <c:pt idx="24789">
                  <c:v>23.952999999999999</c:v>
                </c:pt>
                <c:pt idx="24790">
                  <c:v>0</c:v>
                </c:pt>
                <c:pt idx="24791">
                  <c:v>-118.402</c:v>
                </c:pt>
                <c:pt idx="24792">
                  <c:v>0</c:v>
                </c:pt>
                <c:pt idx="24793">
                  <c:v>0</c:v>
                </c:pt>
                <c:pt idx="24794">
                  <c:v>0</c:v>
                </c:pt>
                <c:pt idx="24795">
                  <c:v>0</c:v>
                </c:pt>
                <c:pt idx="24796">
                  <c:v>19.236999999999998</c:v>
                </c:pt>
                <c:pt idx="24797">
                  <c:v>0</c:v>
                </c:pt>
                <c:pt idx="24798">
                  <c:v>-1.2409999999999799</c:v>
                </c:pt>
                <c:pt idx="24799">
                  <c:v>-8.1910000000000291</c:v>
                </c:pt>
                <c:pt idx="24800">
                  <c:v>-33.261999999999901</c:v>
                </c:pt>
                <c:pt idx="24801">
                  <c:v>-27.056000000000001</c:v>
                </c:pt>
                <c:pt idx="24802">
                  <c:v>0</c:v>
                </c:pt>
                <c:pt idx="24803">
                  <c:v>0</c:v>
                </c:pt>
                <c:pt idx="24804">
                  <c:v>0</c:v>
                </c:pt>
                <c:pt idx="24805">
                  <c:v>0</c:v>
                </c:pt>
                <c:pt idx="24806">
                  <c:v>-0.74500000000000399</c:v>
                </c:pt>
                <c:pt idx="24807">
                  <c:v>-0.868999999999999</c:v>
                </c:pt>
                <c:pt idx="24808">
                  <c:v>0</c:v>
                </c:pt>
                <c:pt idx="24809">
                  <c:v>43.563000000000002</c:v>
                </c:pt>
                <c:pt idx="24810">
                  <c:v>0</c:v>
                </c:pt>
                <c:pt idx="24811">
                  <c:v>0</c:v>
                </c:pt>
                <c:pt idx="24812">
                  <c:v>0</c:v>
                </c:pt>
                <c:pt idx="24813">
                  <c:v>0</c:v>
                </c:pt>
                <c:pt idx="24814">
                  <c:v>-0.37199999999998501</c:v>
                </c:pt>
                <c:pt idx="24815">
                  <c:v>-0.123999999999995</c:v>
                </c:pt>
                <c:pt idx="24816">
                  <c:v>-0.248999999999995</c:v>
                </c:pt>
                <c:pt idx="24817">
                  <c:v>0</c:v>
                </c:pt>
                <c:pt idx="24818">
                  <c:v>0</c:v>
                </c:pt>
                <c:pt idx="24819">
                  <c:v>0</c:v>
                </c:pt>
                <c:pt idx="24820">
                  <c:v>0</c:v>
                </c:pt>
                <c:pt idx="24821">
                  <c:v>0</c:v>
                </c:pt>
                <c:pt idx="24822">
                  <c:v>0</c:v>
                </c:pt>
                <c:pt idx="24823">
                  <c:v>-0.123999999999995</c:v>
                </c:pt>
                <c:pt idx="24824">
                  <c:v>0.123999999999995</c:v>
                </c:pt>
                <c:pt idx="24825">
                  <c:v>2.4820000000000202</c:v>
                </c:pt>
                <c:pt idx="24826">
                  <c:v>0</c:v>
                </c:pt>
                <c:pt idx="24827">
                  <c:v>-1.98600000000001</c:v>
                </c:pt>
                <c:pt idx="24828">
                  <c:v>0</c:v>
                </c:pt>
                <c:pt idx="24829">
                  <c:v>0</c:v>
                </c:pt>
                <c:pt idx="24830">
                  <c:v>0</c:v>
                </c:pt>
                <c:pt idx="24831">
                  <c:v>0</c:v>
                </c:pt>
                <c:pt idx="24832">
                  <c:v>0</c:v>
                </c:pt>
                <c:pt idx="24833">
                  <c:v>-1.7370000000000201</c:v>
                </c:pt>
                <c:pt idx="24834">
                  <c:v>-0.123999999999995</c:v>
                </c:pt>
                <c:pt idx="24835">
                  <c:v>0</c:v>
                </c:pt>
                <c:pt idx="24836">
                  <c:v>-1.6140000000000001</c:v>
                </c:pt>
                <c:pt idx="24837">
                  <c:v>0</c:v>
                </c:pt>
                <c:pt idx="24838">
                  <c:v>0</c:v>
                </c:pt>
                <c:pt idx="24839">
                  <c:v>0</c:v>
                </c:pt>
                <c:pt idx="24840">
                  <c:v>0</c:v>
                </c:pt>
                <c:pt idx="24841">
                  <c:v>0</c:v>
                </c:pt>
                <c:pt idx="24842">
                  <c:v>1.2410000000000101</c:v>
                </c:pt>
                <c:pt idx="24843">
                  <c:v>0</c:v>
                </c:pt>
                <c:pt idx="24844">
                  <c:v>0.24799999999999001</c:v>
                </c:pt>
                <c:pt idx="24845">
                  <c:v>0</c:v>
                </c:pt>
                <c:pt idx="24846">
                  <c:v>0</c:v>
                </c:pt>
                <c:pt idx="24847">
                  <c:v>0</c:v>
                </c:pt>
                <c:pt idx="24848">
                  <c:v>0</c:v>
                </c:pt>
                <c:pt idx="24849">
                  <c:v>0</c:v>
                </c:pt>
                <c:pt idx="24850">
                  <c:v>0</c:v>
                </c:pt>
                <c:pt idx="24851">
                  <c:v>-48.402999999999999</c:v>
                </c:pt>
                <c:pt idx="24852">
                  <c:v>-0.24799999999999001</c:v>
                </c:pt>
                <c:pt idx="24853">
                  <c:v>-2.60699999999999</c:v>
                </c:pt>
                <c:pt idx="24854">
                  <c:v>0</c:v>
                </c:pt>
                <c:pt idx="24855">
                  <c:v>0.49699999999998501</c:v>
                </c:pt>
                <c:pt idx="24856">
                  <c:v>0</c:v>
                </c:pt>
                <c:pt idx="24857">
                  <c:v>0</c:v>
                </c:pt>
                <c:pt idx="24858">
                  <c:v>0</c:v>
                </c:pt>
                <c:pt idx="24859">
                  <c:v>0</c:v>
                </c:pt>
                <c:pt idx="24860">
                  <c:v>0.868999999999999</c:v>
                </c:pt>
                <c:pt idx="24861">
                  <c:v>0</c:v>
                </c:pt>
                <c:pt idx="24862">
                  <c:v>-0.24800000000001801</c:v>
                </c:pt>
                <c:pt idx="24863">
                  <c:v>0</c:v>
                </c:pt>
                <c:pt idx="24864">
                  <c:v>1.365</c:v>
                </c:pt>
                <c:pt idx="24865">
                  <c:v>0</c:v>
                </c:pt>
                <c:pt idx="24866">
                  <c:v>0</c:v>
                </c:pt>
                <c:pt idx="24867">
                  <c:v>0</c:v>
                </c:pt>
                <c:pt idx="24868">
                  <c:v>0.992999999999995</c:v>
                </c:pt>
                <c:pt idx="24869">
                  <c:v>0.37199999999998501</c:v>
                </c:pt>
                <c:pt idx="24870">
                  <c:v>0</c:v>
                </c:pt>
                <c:pt idx="24871">
                  <c:v>0</c:v>
                </c:pt>
                <c:pt idx="24872">
                  <c:v>-0.49699999999998501</c:v>
                </c:pt>
                <c:pt idx="24873">
                  <c:v>0</c:v>
                </c:pt>
                <c:pt idx="24874">
                  <c:v>0</c:v>
                </c:pt>
                <c:pt idx="24875">
                  <c:v>0</c:v>
                </c:pt>
                <c:pt idx="24876">
                  <c:v>0</c:v>
                </c:pt>
                <c:pt idx="24877">
                  <c:v>0.62100000000000899</c:v>
                </c:pt>
                <c:pt idx="24878">
                  <c:v>0</c:v>
                </c:pt>
                <c:pt idx="24879">
                  <c:v>-0.992999999999995</c:v>
                </c:pt>
                <c:pt idx="24880">
                  <c:v>0</c:v>
                </c:pt>
                <c:pt idx="24881">
                  <c:v>0</c:v>
                </c:pt>
                <c:pt idx="24882">
                  <c:v>0.62000000000000399</c:v>
                </c:pt>
                <c:pt idx="24883">
                  <c:v>0</c:v>
                </c:pt>
                <c:pt idx="24884">
                  <c:v>0</c:v>
                </c:pt>
                <c:pt idx="24885">
                  <c:v>0</c:v>
                </c:pt>
                <c:pt idx="24886">
                  <c:v>0</c:v>
                </c:pt>
                <c:pt idx="24887">
                  <c:v>-1.3660000000000101</c:v>
                </c:pt>
                <c:pt idx="24888">
                  <c:v>0</c:v>
                </c:pt>
                <c:pt idx="24889">
                  <c:v>1.8619999999999901</c:v>
                </c:pt>
                <c:pt idx="24890">
                  <c:v>0</c:v>
                </c:pt>
                <c:pt idx="24891">
                  <c:v>-1.61299999999999</c:v>
                </c:pt>
                <c:pt idx="24892">
                  <c:v>0</c:v>
                </c:pt>
                <c:pt idx="24893">
                  <c:v>0</c:v>
                </c:pt>
                <c:pt idx="24894">
                  <c:v>0</c:v>
                </c:pt>
                <c:pt idx="24895">
                  <c:v>0</c:v>
                </c:pt>
                <c:pt idx="24896">
                  <c:v>0</c:v>
                </c:pt>
                <c:pt idx="24897">
                  <c:v>0.123999999999995</c:v>
                </c:pt>
                <c:pt idx="24898">
                  <c:v>0.62100000000000899</c:v>
                </c:pt>
                <c:pt idx="24899">
                  <c:v>0.62100000000000899</c:v>
                </c:pt>
                <c:pt idx="24900">
                  <c:v>0.49599999999998001</c:v>
                </c:pt>
                <c:pt idx="24901">
                  <c:v>0</c:v>
                </c:pt>
                <c:pt idx="24902">
                  <c:v>0</c:v>
                </c:pt>
                <c:pt idx="24903">
                  <c:v>0</c:v>
                </c:pt>
                <c:pt idx="24904">
                  <c:v>-2.2350000000000101</c:v>
                </c:pt>
                <c:pt idx="24905">
                  <c:v>-0.49599999999998001</c:v>
                </c:pt>
                <c:pt idx="24906">
                  <c:v>0.24799999999999001</c:v>
                </c:pt>
                <c:pt idx="24907">
                  <c:v>0</c:v>
                </c:pt>
                <c:pt idx="24908">
                  <c:v>0.62100000000000899</c:v>
                </c:pt>
                <c:pt idx="24909">
                  <c:v>0</c:v>
                </c:pt>
                <c:pt idx="24910">
                  <c:v>0</c:v>
                </c:pt>
                <c:pt idx="24911">
                  <c:v>0</c:v>
                </c:pt>
                <c:pt idx="24912">
                  <c:v>0</c:v>
                </c:pt>
                <c:pt idx="24913">
                  <c:v>-0.62099999999998001</c:v>
                </c:pt>
                <c:pt idx="24914">
                  <c:v>-0.123999999999995</c:v>
                </c:pt>
                <c:pt idx="24915">
                  <c:v>0.123999999999995</c:v>
                </c:pt>
                <c:pt idx="24916">
                  <c:v>0.992999999999995</c:v>
                </c:pt>
                <c:pt idx="24917">
                  <c:v>0</c:v>
                </c:pt>
                <c:pt idx="24918">
                  <c:v>-1.2410000000000101</c:v>
                </c:pt>
                <c:pt idx="24919">
                  <c:v>0</c:v>
                </c:pt>
                <c:pt idx="24920">
                  <c:v>0</c:v>
                </c:pt>
                <c:pt idx="24921">
                  <c:v>0</c:v>
                </c:pt>
                <c:pt idx="24922">
                  <c:v>-0.248999999999995</c:v>
                </c:pt>
                <c:pt idx="24923">
                  <c:v>-0.24800000000001801</c:v>
                </c:pt>
                <c:pt idx="24924">
                  <c:v>0</c:v>
                </c:pt>
                <c:pt idx="24925">
                  <c:v>0.74500000000000399</c:v>
                </c:pt>
                <c:pt idx="24926">
                  <c:v>0</c:v>
                </c:pt>
                <c:pt idx="24927">
                  <c:v>-1.11699999999999</c:v>
                </c:pt>
                <c:pt idx="24928">
                  <c:v>0</c:v>
                </c:pt>
                <c:pt idx="24929">
                  <c:v>0</c:v>
                </c:pt>
                <c:pt idx="24930">
                  <c:v>0</c:v>
                </c:pt>
                <c:pt idx="24931">
                  <c:v>0.123999999999995</c:v>
                </c:pt>
                <c:pt idx="24932">
                  <c:v>-0.123999999999995</c:v>
                </c:pt>
                <c:pt idx="24933">
                  <c:v>0.123999999999995</c:v>
                </c:pt>
                <c:pt idx="24934">
                  <c:v>-0.37200000000001399</c:v>
                </c:pt>
                <c:pt idx="24935">
                  <c:v>0.24800000000001801</c:v>
                </c:pt>
                <c:pt idx="24936">
                  <c:v>-0.24800000000001801</c:v>
                </c:pt>
                <c:pt idx="24937">
                  <c:v>0</c:v>
                </c:pt>
                <c:pt idx="24938">
                  <c:v>0</c:v>
                </c:pt>
                <c:pt idx="24939">
                  <c:v>0</c:v>
                </c:pt>
                <c:pt idx="24940">
                  <c:v>1.6140000000000001</c:v>
                </c:pt>
                <c:pt idx="24941">
                  <c:v>0</c:v>
                </c:pt>
                <c:pt idx="24942">
                  <c:v>-1.11699999999999</c:v>
                </c:pt>
                <c:pt idx="24943">
                  <c:v>0</c:v>
                </c:pt>
                <c:pt idx="24944">
                  <c:v>1.7369999999999901</c:v>
                </c:pt>
                <c:pt idx="24945">
                  <c:v>0</c:v>
                </c:pt>
                <c:pt idx="24946">
                  <c:v>0</c:v>
                </c:pt>
                <c:pt idx="24947">
                  <c:v>0</c:v>
                </c:pt>
                <c:pt idx="24948">
                  <c:v>0</c:v>
                </c:pt>
                <c:pt idx="24949">
                  <c:v>0</c:v>
                </c:pt>
                <c:pt idx="24950">
                  <c:v>0.62000000000000399</c:v>
                </c:pt>
                <c:pt idx="24951">
                  <c:v>0</c:v>
                </c:pt>
                <c:pt idx="24952">
                  <c:v>-1.7369999999999901</c:v>
                </c:pt>
                <c:pt idx="24953">
                  <c:v>0</c:v>
                </c:pt>
                <c:pt idx="24954">
                  <c:v>0.123999999999995</c:v>
                </c:pt>
                <c:pt idx="24955">
                  <c:v>0</c:v>
                </c:pt>
                <c:pt idx="24956">
                  <c:v>0</c:v>
                </c:pt>
                <c:pt idx="24957">
                  <c:v>0</c:v>
                </c:pt>
                <c:pt idx="24958">
                  <c:v>0</c:v>
                </c:pt>
                <c:pt idx="24959">
                  <c:v>1.365</c:v>
                </c:pt>
                <c:pt idx="24960">
                  <c:v>0</c:v>
                </c:pt>
                <c:pt idx="24961">
                  <c:v>-1.2410000000000101</c:v>
                </c:pt>
                <c:pt idx="24962">
                  <c:v>0</c:v>
                </c:pt>
                <c:pt idx="24963">
                  <c:v>1.11699999999999</c:v>
                </c:pt>
                <c:pt idx="24964">
                  <c:v>0</c:v>
                </c:pt>
                <c:pt idx="24965">
                  <c:v>0</c:v>
                </c:pt>
                <c:pt idx="24966">
                  <c:v>0</c:v>
                </c:pt>
                <c:pt idx="24967">
                  <c:v>1.365</c:v>
                </c:pt>
                <c:pt idx="24968">
                  <c:v>0.37199999999998501</c:v>
                </c:pt>
                <c:pt idx="24969">
                  <c:v>0.49700000000001399</c:v>
                </c:pt>
                <c:pt idx="24970">
                  <c:v>0.123999999999995</c:v>
                </c:pt>
                <c:pt idx="24971">
                  <c:v>0</c:v>
                </c:pt>
                <c:pt idx="24972">
                  <c:v>0</c:v>
                </c:pt>
                <c:pt idx="24973">
                  <c:v>0</c:v>
                </c:pt>
                <c:pt idx="24974">
                  <c:v>0</c:v>
                </c:pt>
                <c:pt idx="24975">
                  <c:v>0</c:v>
                </c:pt>
                <c:pt idx="24976">
                  <c:v>-0.248999999999995</c:v>
                </c:pt>
                <c:pt idx="24977">
                  <c:v>0</c:v>
                </c:pt>
                <c:pt idx="24978">
                  <c:v>-0.867999999999995</c:v>
                </c:pt>
                <c:pt idx="24979">
                  <c:v>0.743999999999999</c:v>
                </c:pt>
                <c:pt idx="24980">
                  <c:v>0</c:v>
                </c:pt>
                <c:pt idx="24981">
                  <c:v>0.248999999999995</c:v>
                </c:pt>
                <c:pt idx="24982">
                  <c:v>0</c:v>
                </c:pt>
                <c:pt idx="24983">
                  <c:v>0</c:v>
                </c:pt>
                <c:pt idx="24984">
                  <c:v>0</c:v>
                </c:pt>
                <c:pt idx="24985">
                  <c:v>0</c:v>
                </c:pt>
                <c:pt idx="24986">
                  <c:v>-0.992999999999995</c:v>
                </c:pt>
                <c:pt idx="24987">
                  <c:v>0</c:v>
                </c:pt>
                <c:pt idx="24988">
                  <c:v>0.123999999999995</c:v>
                </c:pt>
                <c:pt idx="24989">
                  <c:v>0.74500000000000399</c:v>
                </c:pt>
                <c:pt idx="24990">
                  <c:v>0.24799999999999001</c:v>
                </c:pt>
                <c:pt idx="24991">
                  <c:v>0</c:v>
                </c:pt>
                <c:pt idx="24992">
                  <c:v>0</c:v>
                </c:pt>
                <c:pt idx="24993">
                  <c:v>0</c:v>
                </c:pt>
                <c:pt idx="24994">
                  <c:v>0</c:v>
                </c:pt>
                <c:pt idx="24995">
                  <c:v>-0.74500000000000399</c:v>
                </c:pt>
                <c:pt idx="24996">
                  <c:v>0</c:v>
                </c:pt>
                <c:pt idx="24997">
                  <c:v>0.37299999999999001</c:v>
                </c:pt>
                <c:pt idx="24998">
                  <c:v>0</c:v>
                </c:pt>
                <c:pt idx="24999">
                  <c:v>-0.123999999999995</c:v>
                </c:pt>
                <c:pt idx="25000">
                  <c:v>0</c:v>
                </c:pt>
                <c:pt idx="25001">
                  <c:v>0</c:v>
                </c:pt>
                <c:pt idx="25002">
                  <c:v>0</c:v>
                </c:pt>
                <c:pt idx="25003">
                  <c:v>0</c:v>
                </c:pt>
                <c:pt idx="25004">
                  <c:v>-0.743999999999999</c:v>
                </c:pt>
                <c:pt idx="25005">
                  <c:v>0</c:v>
                </c:pt>
                <c:pt idx="25006">
                  <c:v>0.123999999999995</c:v>
                </c:pt>
                <c:pt idx="25007">
                  <c:v>0.24800000000001801</c:v>
                </c:pt>
                <c:pt idx="25008">
                  <c:v>0</c:v>
                </c:pt>
                <c:pt idx="25009">
                  <c:v>0</c:v>
                </c:pt>
                <c:pt idx="25010">
                  <c:v>0</c:v>
                </c:pt>
                <c:pt idx="25011">
                  <c:v>0</c:v>
                </c:pt>
                <c:pt idx="25012">
                  <c:v>0</c:v>
                </c:pt>
                <c:pt idx="25013">
                  <c:v>0</c:v>
                </c:pt>
                <c:pt idx="25014">
                  <c:v>0</c:v>
                </c:pt>
                <c:pt idx="25015">
                  <c:v>1.11699999999999</c:v>
                </c:pt>
                <c:pt idx="25016">
                  <c:v>-1.11699999999999</c:v>
                </c:pt>
                <c:pt idx="25017">
                  <c:v>-0.123999999999995</c:v>
                </c:pt>
                <c:pt idx="25018">
                  <c:v>0</c:v>
                </c:pt>
                <c:pt idx="25019">
                  <c:v>0</c:v>
                </c:pt>
                <c:pt idx="25020">
                  <c:v>0</c:v>
                </c:pt>
                <c:pt idx="25021">
                  <c:v>0</c:v>
                </c:pt>
                <c:pt idx="25022">
                  <c:v>-0.49599999999998001</c:v>
                </c:pt>
                <c:pt idx="25023">
                  <c:v>0.992999999999995</c:v>
                </c:pt>
                <c:pt idx="25024">
                  <c:v>-1.365</c:v>
                </c:pt>
                <c:pt idx="25025">
                  <c:v>-0.123999999999995</c:v>
                </c:pt>
                <c:pt idx="25026">
                  <c:v>-0.125</c:v>
                </c:pt>
                <c:pt idx="25027">
                  <c:v>0</c:v>
                </c:pt>
                <c:pt idx="25028">
                  <c:v>0</c:v>
                </c:pt>
                <c:pt idx="25029">
                  <c:v>0</c:v>
                </c:pt>
                <c:pt idx="25030">
                  <c:v>-0.37199999999998501</c:v>
                </c:pt>
                <c:pt idx="25031">
                  <c:v>-0.12400000000002299</c:v>
                </c:pt>
                <c:pt idx="25032">
                  <c:v>0.12400000000002299</c:v>
                </c:pt>
                <c:pt idx="25033">
                  <c:v>-0.74500000000000399</c:v>
                </c:pt>
                <c:pt idx="25034">
                  <c:v>-0.24800000000001801</c:v>
                </c:pt>
                <c:pt idx="25035">
                  <c:v>-0.74499999999997601</c:v>
                </c:pt>
                <c:pt idx="25036">
                  <c:v>0</c:v>
                </c:pt>
                <c:pt idx="25037">
                  <c:v>0</c:v>
                </c:pt>
                <c:pt idx="25038">
                  <c:v>0</c:v>
                </c:pt>
                <c:pt idx="25039">
                  <c:v>-0.24799999999999001</c:v>
                </c:pt>
                <c:pt idx="25040">
                  <c:v>0</c:v>
                </c:pt>
                <c:pt idx="25041">
                  <c:v>-0.24900000000002301</c:v>
                </c:pt>
                <c:pt idx="25042">
                  <c:v>-0.992999999999995</c:v>
                </c:pt>
                <c:pt idx="25043">
                  <c:v>0</c:v>
                </c:pt>
                <c:pt idx="25044">
                  <c:v>2.9790000000000099</c:v>
                </c:pt>
                <c:pt idx="25045">
                  <c:v>0</c:v>
                </c:pt>
                <c:pt idx="25046">
                  <c:v>0</c:v>
                </c:pt>
                <c:pt idx="25047">
                  <c:v>0</c:v>
                </c:pt>
                <c:pt idx="25048">
                  <c:v>-0.74500000000000399</c:v>
                </c:pt>
                <c:pt idx="25049">
                  <c:v>0</c:v>
                </c:pt>
                <c:pt idx="25050">
                  <c:v>1.8619999999999901</c:v>
                </c:pt>
                <c:pt idx="25051">
                  <c:v>0</c:v>
                </c:pt>
                <c:pt idx="25052">
                  <c:v>27.056000000000001</c:v>
                </c:pt>
                <c:pt idx="25053">
                  <c:v>0</c:v>
                </c:pt>
                <c:pt idx="25054">
                  <c:v>0</c:v>
                </c:pt>
                <c:pt idx="25055">
                  <c:v>0</c:v>
                </c:pt>
                <c:pt idx="25056">
                  <c:v>0</c:v>
                </c:pt>
                <c:pt idx="25057">
                  <c:v>0</c:v>
                </c:pt>
                <c:pt idx="25058">
                  <c:v>0.868999999999999</c:v>
                </c:pt>
                <c:pt idx="25059">
                  <c:v>0</c:v>
                </c:pt>
                <c:pt idx="25060">
                  <c:v>0</c:v>
                </c:pt>
                <c:pt idx="25061">
                  <c:v>0.37299999999999001</c:v>
                </c:pt>
                <c:pt idx="25062">
                  <c:v>0.99199999999999</c:v>
                </c:pt>
                <c:pt idx="25063">
                  <c:v>0</c:v>
                </c:pt>
                <c:pt idx="25064">
                  <c:v>0</c:v>
                </c:pt>
                <c:pt idx="25065">
                  <c:v>0</c:v>
                </c:pt>
                <c:pt idx="25066">
                  <c:v>0.37300000000001798</c:v>
                </c:pt>
                <c:pt idx="25067">
                  <c:v>0</c:v>
                </c:pt>
                <c:pt idx="25068">
                  <c:v>-0.24800000000001801</c:v>
                </c:pt>
                <c:pt idx="25069">
                  <c:v>-1.6140000000000001</c:v>
                </c:pt>
                <c:pt idx="25070">
                  <c:v>-0.992999999999995</c:v>
                </c:pt>
                <c:pt idx="25071">
                  <c:v>0.992999999999995</c:v>
                </c:pt>
                <c:pt idx="25072">
                  <c:v>0</c:v>
                </c:pt>
                <c:pt idx="25073">
                  <c:v>0</c:v>
                </c:pt>
                <c:pt idx="25074">
                  <c:v>0</c:v>
                </c:pt>
                <c:pt idx="25075">
                  <c:v>0</c:v>
                </c:pt>
                <c:pt idx="25076">
                  <c:v>0</c:v>
                </c:pt>
                <c:pt idx="25077">
                  <c:v>0</c:v>
                </c:pt>
                <c:pt idx="25078">
                  <c:v>-1.365</c:v>
                </c:pt>
                <c:pt idx="25079">
                  <c:v>0</c:v>
                </c:pt>
                <c:pt idx="25080">
                  <c:v>0.992999999999995</c:v>
                </c:pt>
                <c:pt idx="25081">
                  <c:v>0</c:v>
                </c:pt>
                <c:pt idx="25082">
                  <c:v>0</c:v>
                </c:pt>
                <c:pt idx="25083">
                  <c:v>0</c:v>
                </c:pt>
                <c:pt idx="25084">
                  <c:v>0</c:v>
                </c:pt>
                <c:pt idx="25085">
                  <c:v>0.74500000000000399</c:v>
                </c:pt>
                <c:pt idx="25086">
                  <c:v>0</c:v>
                </c:pt>
                <c:pt idx="25087">
                  <c:v>0</c:v>
                </c:pt>
                <c:pt idx="25088">
                  <c:v>0.123999999999995</c:v>
                </c:pt>
                <c:pt idx="25089">
                  <c:v>1.49</c:v>
                </c:pt>
                <c:pt idx="25090">
                  <c:v>0</c:v>
                </c:pt>
                <c:pt idx="25091">
                  <c:v>0</c:v>
                </c:pt>
                <c:pt idx="25092">
                  <c:v>0</c:v>
                </c:pt>
                <c:pt idx="25093">
                  <c:v>-0.62100000000000899</c:v>
                </c:pt>
                <c:pt idx="25094">
                  <c:v>-0.867999999999995</c:v>
                </c:pt>
                <c:pt idx="25095">
                  <c:v>-0.49700000000001399</c:v>
                </c:pt>
                <c:pt idx="25096">
                  <c:v>0</c:v>
                </c:pt>
                <c:pt idx="25097">
                  <c:v>-0.123999999999995</c:v>
                </c:pt>
                <c:pt idx="25098">
                  <c:v>-0.123999999999995</c:v>
                </c:pt>
                <c:pt idx="25099">
                  <c:v>0</c:v>
                </c:pt>
                <c:pt idx="25100">
                  <c:v>0</c:v>
                </c:pt>
                <c:pt idx="25101">
                  <c:v>0</c:v>
                </c:pt>
                <c:pt idx="25102">
                  <c:v>0</c:v>
                </c:pt>
                <c:pt idx="25103">
                  <c:v>103.633</c:v>
                </c:pt>
                <c:pt idx="25104">
                  <c:v>0</c:v>
                </c:pt>
                <c:pt idx="25105">
                  <c:v>-30.9039999999999</c:v>
                </c:pt>
                <c:pt idx="25106">
                  <c:v>-27.18</c:v>
                </c:pt>
                <c:pt idx="25107">
                  <c:v>-46.542000000000002</c:v>
                </c:pt>
                <c:pt idx="25108">
                  <c:v>0</c:v>
                </c:pt>
                <c:pt idx="25109">
                  <c:v>0</c:v>
                </c:pt>
                <c:pt idx="25110">
                  <c:v>0</c:v>
                </c:pt>
                <c:pt idx="25111">
                  <c:v>-0.743999999999999</c:v>
                </c:pt>
                <c:pt idx="25112">
                  <c:v>0</c:v>
                </c:pt>
                <c:pt idx="25113">
                  <c:v>0</c:v>
                </c:pt>
                <c:pt idx="25114">
                  <c:v>0.61999999999997601</c:v>
                </c:pt>
                <c:pt idx="25115">
                  <c:v>0</c:v>
                </c:pt>
                <c:pt idx="25116">
                  <c:v>-0.867999999999995</c:v>
                </c:pt>
                <c:pt idx="25117">
                  <c:v>0</c:v>
                </c:pt>
                <c:pt idx="25118">
                  <c:v>0</c:v>
                </c:pt>
                <c:pt idx="25119">
                  <c:v>0</c:v>
                </c:pt>
                <c:pt idx="25120">
                  <c:v>-0.123999999999995</c:v>
                </c:pt>
                <c:pt idx="25121">
                  <c:v>0</c:v>
                </c:pt>
                <c:pt idx="25122">
                  <c:v>0</c:v>
                </c:pt>
                <c:pt idx="25123">
                  <c:v>0.37199999999998501</c:v>
                </c:pt>
                <c:pt idx="25124">
                  <c:v>1.11699999999999</c:v>
                </c:pt>
                <c:pt idx="25125">
                  <c:v>-1.11699999999999</c:v>
                </c:pt>
                <c:pt idx="25126">
                  <c:v>0</c:v>
                </c:pt>
                <c:pt idx="25127">
                  <c:v>0</c:v>
                </c:pt>
                <c:pt idx="25128">
                  <c:v>0</c:v>
                </c:pt>
                <c:pt idx="25129">
                  <c:v>0</c:v>
                </c:pt>
                <c:pt idx="25130">
                  <c:v>0</c:v>
                </c:pt>
                <c:pt idx="25131">
                  <c:v>0.62000000000000399</c:v>
                </c:pt>
                <c:pt idx="25132">
                  <c:v>0.74499999999997601</c:v>
                </c:pt>
                <c:pt idx="25133">
                  <c:v>0.99300000000002298</c:v>
                </c:pt>
                <c:pt idx="25134">
                  <c:v>0</c:v>
                </c:pt>
                <c:pt idx="25135">
                  <c:v>0</c:v>
                </c:pt>
                <c:pt idx="25136">
                  <c:v>0</c:v>
                </c:pt>
                <c:pt idx="25137">
                  <c:v>0</c:v>
                </c:pt>
                <c:pt idx="25138">
                  <c:v>-0.37200000000001399</c:v>
                </c:pt>
                <c:pt idx="25139">
                  <c:v>-0.74499999999997601</c:v>
                </c:pt>
                <c:pt idx="25140">
                  <c:v>0</c:v>
                </c:pt>
                <c:pt idx="25141">
                  <c:v>0</c:v>
                </c:pt>
                <c:pt idx="25142">
                  <c:v>-1.2410000000000101</c:v>
                </c:pt>
                <c:pt idx="25143">
                  <c:v>0</c:v>
                </c:pt>
                <c:pt idx="25144">
                  <c:v>0</c:v>
                </c:pt>
                <c:pt idx="25145">
                  <c:v>0</c:v>
                </c:pt>
                <c:pt idx="25146">
                  <c:v>0</c:v>
                </c:pt>
                <c:pt idx="25147">
                  <c:v>0</c:v>
                </c:pt>
                <c:pt idx="25148">
                  <c:v>0</c:v>
                </c:pt>
                <c:pt idx="25149">
                  <c:v>0.248999999999995</c:v>
                </c:pt>
                <c:pt idx="25150">
                  <c:v>0</c:v>
                </c:pt>
                <c:pt idx="25151">
                  <c:v>-0.49700000000001399</c:v>
                </c:pt>
                <c:pt idx="25152">
                  <c:v>-0.868999999999999</c:v>
                </c:pt>
                <c:pt idx="25153">
                  <c:v>0</c:v>
                </c:pt>
                <c:pt idx="25154">
                  <c:v>0</c:v>
                </c:pt>
                <c:pt idx="25155">
                  <c:v>0</c:v>
                </c:pt>
                <c:pt idx="25156">
                  <c:v>0</c:v>
                </c:pt>
                <c:pt idx="25157">
                  <c:v>0.867999999999995</c:v>
                </c:pt>
                <c:pt idx="25158">
                  <c:v>-0.24799999999999001</c:v>
                </c:pt>
                <c:pt idx="25159">
                  <c:v>0</c:v>
                </c:pt>
                <c:pt idx="25160">
                  <c:v>-1.11700000000001</c:v>
                </c:pt>
                <c:pt idx="25161">
                  <c:v>0</c:v>
                </c:pt>
                <c:pt idx="25162">
                  <c:v>0</c:v>
                </c:pt>
                <c:pt idx="25163">
                  <c:v>0</c:v>
                </c:pt>
                <c:pt idx="25164">
                  <c:v>0</c:v>
                </c:pt>
                <c:pt idx="25165">
                  <c:v>0</c:v>
                </c:pt>
                <c:pt idx="25166">
                  <c:v>0.49700000000001399</c:v>
                </c:pt>
                <c:pt idx="25167">
                  <c:v>0</c:v>
                </c:pt>
                <c:pt idx="25168">
                  <c:v>-0.37300000000001798</c:v>
                </c:pt>
                <c:pt idx="25169">
                  <c:v>-0.61999999999997601</c:v>
                </c:pt>
                <c:pt idx="25170">
                  <c:v>0</c:v>
                </c:pt>
                <c:pt idx="25171">
                  <c:v>0</c:v>
                </c:pt>
                <c:pt idx="25172">
                  <c:v>0</c:v>
                </c:pt>
                <c:pt idx="25173">
                  <c:v>0</c:v>
                </c:pt>
                <c:pt idx="25174">
                  <c:v>0</c:v>
                </c:pt>
                <c:pt idx="25175">
                  <c:v>-1.11700000000001</c:v>
                </c:pt>
                <c:pt idx="25176">
                  <c:v>0</c:v>
                </c:pt>
                <c:pt idx="25177">
                  <c:v>0.99300000000002298</c:v>
                </c:pt>
                <c:pt idx="25178">
                  <c:v>0</c:v>
                </c:pt>
                <c:pt idx="25179">
                  <c:v>0</c:v>
                </c:pt>
                <c:pt idx="25180">
                  <c:v>0</c:v>
                </c:pt>
                <c:pt idx="25181">
                  <c:v>0</c:v>
                </c:pt>
                <c:pt idx="25182">
                  <c:v>0</c:v>
                </c:pt>
                <c:pt idx="25183">
                  <c:v>0</c:v>
                </c:pt>
                <c:pt idx="25184">
                  <c:v>-1.365</c:v>
                </c:pt>
                <c:pt idx="25185">
                  <c:v>0</c:v>
                </c:pt>
                <c:pt idx="25186">
                  <c:v>0.123999999999995</c:v>
                </c:pt>
                <c:pt idx="25187">
                  <c:v>0</c:v>
                </c:pt>
                <c:pt idx="25188">
                  <c:v>-0.24799999999999001</c:v>
                </c:pt>
                <c:pt idx="25189">
                  <c:v>0</c:v>
                </c:pt>
                <c:pt idx="25190">
                  <c:v>0</c:v>
                </c:pt>
                <c:pt idx="25191">
                  <c:v>0</c:v>
                </c:pt>
                <c:pt idx="25192">
                  <c:v>0</c:v>
                </c:pt>
                <c:pt idx="25193">
                  <c:v>0</c:v>
                </c:pt>
                <c:pt idx="25194">
                  <c:v>-0.86800000000002298</c:v>
                </c:pt>
                <c:pt idx="25195">
                  <c:v>-0.37299999999999001</c:v>
                </c:pt>
                <c:pt idx="25196">
                  <c:v>0</c:v>
                </c:pt>
                <c:pt idx="25197">
                  <c:v>0.992999999999995</c:v>
                </c:pt>
                <c:pt idx="25198">
                  <c:v>0</c:v>
                </c:pt>
                <c:pt idx="25199">
                  <c:v>0</c:v>
                </c:pt>
                <c:pt idx="25200">
                  <c:v>0</c:v>
                </c:pt>
                <c:pt idx="25201">
                  <c:v>-0.37300000000001798</c:v>
                </c:pt>
                <c:pt idx="25202">
                  <c:v>0</c:v>
                </c:pt>
                <c:pt idx="25203">
                  <c:v>0.992999999999995</c:v>
                </c:pt>
                <c:pt idx="25204">
                  <c:v>1.2410000000000101</c:v>
                </c:pt>
                <c:pt idx="25205">
                  <c:v>0.49699999999998501</c:v>
                </c:pt>
                <c:pt idx="25206">
                  <c:v>0</c:v>
                </c:pt>
                <c:pt idx="25207">
                  <c:v>0</c:v>
                </c:pt>
                <c:pt idx="25208">
                  <c:v>0</c:v>
                </c:pt>
                <c:pt idx="25209">
                  <c:v>0</c:v>
                </c:pt>
                <c:pt idx="25210">
                  <c:v>-0.992999999999995</c:v>
                </c:pt>
                <c:pt idx="25211">
                  <c:v>-1.2409999999999799</c:v>
                </c:pt>
                <c:pt idx="25212">
                  <c:v>0</c:v>
                </c:pt>
                <c:pt idx="25213">
                  <c:v>3.3509999999999902</c:v>
                </c:pt>
                <c:pt idx="25214">
                  <c:v>0</c:v>
                </c:pt>
                <c:pt idx="25215">
                  <c:v>-2.234</c:v>
                </c:pt>
                <c:pt idx="25216">
                  <c:v>0</c:v>
                </c:pt>
                <c:pt idx="25217">
                  <c:v>0</c:v>
                </c:pt>
                <c:pt idx="25218">
                  <c:v>0</c:v>
                </c:pt>
                <c:pt idx="25219">
                  <c:v>-0.49700000000001399</c:v>
                </c:pt>
                <c:pt idx="25220">
                  <c:v>-0.24799999999999001</c:v>
                </c:pt>
                <c:pt idx="25221">
                  <c:v>0</c:v>
                </c:pt>
                <c:pt idx="25222">
                  <c:v>0</c:v>
                </c:pt>
                <c:pt idx="25223">
                  <c:v>0.37199999999998501</c:v>
                </c:pt>
                <c:pt idx="25224">
                  <c:v>0</c:v>
                </c:pt>
                <c:pt idx="25225">
                  <c:v>0</c:v>
                </c:pt>
                <c:pt idx="25226">
                  <c:v>0</c:v>
                </c:pt>
                <c:pt idx="25227">
                  <c:v>0</c:v>
                </c:pt>
                <c:pt idx="25228">
                  <c:v>-0.24799999999999001</c:v>
                </c:pt>
                <c:pt idx="25229">
                  <c:v>0</c:v>
                </c:pt>
                <c:pt idx="25230">
                  <c:v>0</c:v>
                </c:pt>
                <c:pt idx="25231">
                  <c:v>-0.12400000000002299</c:v>
                </c:pt>
                <c:pt idx="25232">
                  <c:v>-0.868999999999999</c:v>
                </c:pt>
                <c:pt idx="25233">
                  <c:v>0.74500000000000399</c:v>
                </c:pt>
                <c:pt idx="25234">
                  <c:v>0</c:v>
                </c:pt>
                <c:pt idx="25235">
                  <c:v>0</c:v>
                </c:pt>
                <c:pt idx="25236">
                  <c:v>0</c:v>
                </c:pt>
                <c:pt idx="25237">
                  <c:v>0</c:v>
                </c:pt>
                <c:pt idx="25238">
                  <c:v>0</c:v>
                </c:pt>
                <c:pt idx="25239">
                  <c:v>-0.868999999999999</c:v>
                </c:pt>
                <c:pt idx="25240">
                  <c:v>0</c:v>
                </c:pt>
                <c:pt idx="25241">
                  <c:v>-0.123999999999995</c:v>
                </c:pt>
                <c:pt idx="25242">
                  <c:v>0.123999999999995</c:v>
                </c:pt>
                <c:pt idx="25243">
                  <c:v>0</c:v>
                </c:pt>
                <c:pt idx="25244">
                  <c:v>0</c:v>
                </c:pt>
                <c:pt idx="25245">
                  <c:v>0</c:v>
                </c:pt>
                <c:pt idx="25246">
                  <c:v>0</c:v>
                </c:pt>
                <c:pt idx="25247">
                  <c:v>0.24800000000001801</c:v>
                </c:pt>
                <c:pt idx="25248">
                  <c:v>0.74500000000000399</c:v>
                </c:pt>
                <c:pt idx="25249">
                  <c:v>0.49599999999998001</c:v>
                </c:pt>
                <c:pt idx="25250">
                  <c:v>-0.49599999999998001</c:v>
                </c:pt>
                <c:pt idx="25251">
                  <c:v>0.49599999999998001</c:v>
                </c:pt>
                <c:pt idx="25252">
                  <c:v>0</c:v>
                </c:pt>
                <c:pt idx="25253">
                  <c:v>0</c:v>
                </c:pt>
                <c:pt idx="25254">
                  <c:v>0</c:v>
                </c:pt>
                <c:pt idx="25255">
                  <c:v>21.347000000000001</c:v>
                </c:pt>
                <c:pt idx="25256">
                  <c:v>0</c:v>
                </c:pt>
                <c:pt idx="25257">
                  <c:v>-16.259</c:v>
                </c:pt>
                <c:pt idx="25258">
                  <c:v>-6.7019999999999902</c:v>
                </c:pt>
                <c:pt idx="25259">
                  <c:v>-2.234</c:v>
                </c:pt>
                <c:pt idx="25260">
                  <c:v>0</c:v>
                </c:pt>
                <c:pt idx="25261">
                  <c:v>0</c:v>
                </c:pt>
                <c:pt idx="25262">
                  <c:v>0</c:v>
                </c:pt>
                <c:pt idx="25263">
                  <c:v>0</c:v>
                </c:pt>
                <c:pt idx="25264">
                  <c:v>-22.34</c:v>
                </c:pt>
                <c:pt idx="25265">
                  <c:v>-0.62000000000000399</c:v>
                </c:pt>
                <c:pt idx="25266">
                  <c:v>-0.868999999999999</c:v>
                </c:pt>
                <c:pt idx="25267">
                  <c:v>-0.24799999999999001</c:v>
                </c:pt>
                <c:pt idx="25268">
                  <c:v>0</c:v>
                </c:pt>
                <c:pt idx="25269">
                  <c:v>-0.24799999999999001</c:v>
                </c:pt>
                <c:pt idx="25270">
                  <c:v>0</c:v>
                </c:pt>
                <c:pt idx="25271">
                  <c:v>0</c:v>
                </c:pt>
                <c:pt idx="25272">
                  <c:v>0</c:v>
                </c:pt>
                <c:pt idx="25273">
                  <c:v>0.62000000000000399</c:v>
                </c:pt>
                <c:pt idx="25274">
                  <c:v>1.98599999999999</c:v>
                </c:pt>
                <c:pt idx="25275">
                  <c:v>0</c:v>
                </c:pt>
                <c:pt idx="25276">
                  <c:v>0</c:v>
                </c:pt>
                <c:pt idx="25277">
                  <c:v>-0.743999999999999</c:v>
                </c:pt>
                <c:pt idx="25278">
                  <c:v>0.743999999999999</c:v>
                </c:pt>
                <c:pt idx="25279">
                  <c:v>0</c:v>
                </c:pt>
                <c:pt idx="25280">
                  <c:v>0</c:v>
                </c:pt>
                <c:pt idx="25281">
                  <c:v>0</c:v>
                </c:pt>
                <c:pt idx="25282">
                  <c:v>0</c:v>
                </c:pt>
                <c:pt idx="25283">
                  <c:v>0.123999999999995</c:v>
                </c:pt>
                <c:pt idx="25284">
                  <c:v>0</c:v>
                </c:pt>
                <c:pt idx="25285">
                  <c:v>0</c:v>
                </c:pt>
                <c:pt idx="25286">
                  <c:v>0.37199999999998501</c:v>
                </c:pt>
                <c:pt idx="25287">
                  <c:v>1.2410000000000101</c:v>
                </c:pt>
                <c:pt idx="25288">
                  <c:v>0</c:v>
                </c:pt>
                <c:pt idx="25289">
                  <c:v>0</c:v>
                </c:pt>
                <c:pt idx="25290">
                  <c:v>0</c:v>
                </c:pt>
                <c:pt idx="25291">
                  <c:v>-0.49700000000001399</c:v>
                </c:pt>
                <c:pt idx="25292">
                  <c:v>0</c:v>
                </c:pt>
                <c:pt idx="25293">
                  <c:v>-0.123999999999995</c:v>
                </c:pt>
                <c:pt idx="25294">
                  <c:v>0</c:v>
                </c:pt>
                <c:pt idx="25295">
                  <c:v>0.992999999999995</c:v>
                </c:pt>
                <c:pt idx="25296">
                  <c:v>0</c:v>
                </c:pt>
                <c:pt idx="25297">
                  <c:v>0</c:v>
                </c:pt>
                <c:pt idx="25298">
                  <c:v>0</c:v>
                </c:pt>
                <c:pt idx="25299">
                  <c:v>0</c:v>
                </c:pt>
                <c:pt idx="25300">
                  <c:v>0</c:v>
                </c:pt>
                <c:pt idx="25301">
                  <c:v>0</c:v>
                </c:pt>
                <c:pt idx="25302">
                  <c:v>-0.123999999999995</c:v>
                </c:pt>
                <c:pt idx="25303">
                  <c:v>0.123999999999995</c:v>
                </c:pt>
                <c:pt idx="25304">
                  <c:v>-0.37299999999999001</c:v>
                </c:pt>
                <c:pt idx="25305">
                  <c:v>0</c:v>
                </c:pt>
                <c:pt idx="25306">
                  <c:v>0</c:v>
                </c:pt>
                <c:pt idx="25307">
                  <c:v>0</c:v>
                </c:pt>
                <c:pt idx="25308">
                  <c:v>0</c:v>
                </c:pt>
                <c:pt idx="25309">
                  <c:v>-0.62100000000000899</c:v>
                </c:pt>
                <c:pt idx="25310">
                  <c:v>0.62100000000000899</c:v>
                </c:pt>
                <c:pt idx="25311">
                  <c:v>0.49599999999998001</c:v>
                </c:pt>
                <c:pt idx="25312">
                  <c:v>0.49700000000001399</c:v>
                </c:pt>
                <c:pt idx="25313">
                  <c:v>-0.49700000000001399</c:v>
                </c:pt>
                <c:pt idx="25314">
                  <c:v>0.49700000000001399</c:v>
                </c:pt>
                <c:pt idx="25315">
                  <c:v>0</c:v>
                </c:pt>
                <c:pt idx="25316">
                  <c:v>0</c:v>
                </c:pt>
                <c:pt idx="25317">
                  <c:v>0</c:v>
                </c:pt>
                <c:pt idx="25318">
                  <c:v>-0.123999999999995</c:v>
                </c:pt>
                <c:pt idx="25319">
                  <c:v>0</c:v>
                </c:pt>
                <c:pt idx="25320">
                  <c:v>0.24799999999999001</c:v>
                </c:pt>
                <c:pt idx="25321">
                  <c:v>2.234</c:v>
                </c:pt>
                <c:pt idx="25322">
                  <c:v>0</c:v>
                </c:pt>
                <c:pt idx="25323">
                  <c:v>-0.12400000000002299</c:v>
                </c:pt>
                <c:pt idx="25324">
                  <c:v>0</c:v>
                </c:pt>
                <c:pt idx="25325">
                  <c:v>0</c:v>
                </c:pt>
                <c:pt idx="25326">
                  <c:v>0</c:v>
                </c:pt>
                <c:pt idx="25327">
                  <c:v>-0.868999999999999</c:v>
                </c:pt>
                <c:pt idx="25328">
                  <c:v>-0.24799999999999001</c:v>
                </c:pt>
                <c:pt idx="25329">
                  <c:v>-0.37299999999999001</c:v>
                </c:pt>
                <c:pt idx="25330">
                  <c:v>-0.743999999999999</c:v>
                </c:pt>
                <c:pt idx="25331">
                  <c:v>0</c:v>
                </c:pt>
                <c:pt idx="25332">
                  <c:v>-1.8620000000000201</c:v>
                </c:pt>
                <c:pt idx="25333">
                  <c:v>0</c:v>
                </c:pt>
                <c:pt idx="25334">
                  <c:v>0</c:v>
                </c:pt>
                <c:pt idx="25335">
                  <c:v>0</c:v>
                </c:pt>
                <c:pt idx="25336">
                  <c:v>0.992999999999995</c:v>
                </c:pt>
                <c:pt idx="25337">
                  <c:v>0</c:v>
                </c:pt>
                <c:pt idx="25338">
                  <c:v>0.62100000000000899</c:v>
                </c:pt>
                <c:pt idx="25339">
                  <c:v>0.37199999999998501</c:v>
                </c:pt>
                <c:pt idx="25340">
                  <c:v>0</c:v>
                </c:pt>
                <c:pt idx="25341">
                  <c:v>-0.37199999999998501</c:v>
                </c:pt>
                <c:pt idx="25342">
                  <c:v>0</c:v>
                </c:pt>
                <c:pt idx="25343">
                  <c:v>0</c:v>
                </c:pt>
                <c:pt idx="25344">
                  <c:v>0</c:v>
                </c:pt>
                <c:pt idx="25345">
                  <c:v>0.62099999999998001</c:v>
                </c:pt>
                <c:pt idx="25346">
                  <c:v>0</c:v>
                </c:pt>
                <c:pt idx="25347">
                  <c:v>2.234</c:v>
                </c:pt>
                <c:pt idx="25348">
                  <c:v>0</c:v>
                </c:pt>
                <c:pt idx="25349">
                  <c:v>-1.8619999999999901</c:v>
                </c:pt>
                <c:pt idx="25350">
                  <c:v>0</c:v>
                </c:pt>
                <c:pt idx="25351">
                  <c:v>0</c:v>
                </c:pt>
                <c:pt idx="25352">
                  <c:v>0</c:v>
                </c:pt>
                <c:pt idx="25353">
                  <c:v>0</c:v>
                </c:pt>
                <c:pt idx="25354">
                  <c:v>-1.11700000000001</c:v>
                </c:pt>
                <c:pt idx="25355">
                  <c:v>0</c:v>
                </c:pt>
                <c:pt idx="25356">
                  <c:v>0.49600000000000899</c:v>
                </c:pt>
                <c:pt idx="25357">
                  <c:v>0</c:v>
                </c:pt>
                <c:pt idx="25358">
                  <c:v>0</c:v>
                </c:pt>
                <c:pt idx="25359">
                  <c:v>0</c:v>
                </c:pt>
                <c:pt idx="25360">
                  <c:v>0</c:v>
                </c:pt>
                <c:pt idx="25361">
                  <c:v>0</c:v>
                </c:pt>
                <c:pt idx="25362">
                  <c:v>0</c:v>
                </c:pt>
                <c:pt idx="25363">
                  <c:v>-0.49599999999998001</c:v>
                </c:pt>
                <c:pt idx="25364">
                  <c:v>1.11699999999999</c:v>
                </c:pt>
                <c:pt idx="25365">
                  <c:v>-1.11699999999999</c:v>
                </c:pt>
                <c:pt idx="25366">
                  <c:v>2.72999999999998</c:v>
                </c:pt>
                <c:pt idx="25367">
                  <c:v>-2.48199999999999</c:v>
                </c:pt>
                <c:pt idx="25368">
                  <c:v>0.992999999999995</c:v>
                </c:pt>
                <c:pt idx="25369">
                  <c:v>0</c:v>
                </c:pt>
                <c:pt idx="25370">
                  <c:v>0</c:v>
                </c:pt>
                <c:pt idx="25371">
                  <c:v>0</c:v>
                </c:pt>
                <c:pt idx="25372">
                  <c:v>0.62000000000000399</c:v>
                </c:pt>
                <c:pt idx="25373">
                  <c:v>0.868999999999999</c:v>
                </c:pt>
                <c:pt idx="25374">
                  <c:v>0</c:v>
                </c:pt>
                <c:pt idx="25375">
                  <c:v>-2.1100000000000101</c:v>
                </c:pt>
                <c:pt idx="25376">
                  <c:v>0</c:v>
                </c:pt>
                <c:pt idx="25377">
                  <c:v>0</c:v>
                </c:pt>
                <c:pt idx="25378">
                  <c:v>0</c:v>
                </c:pt>
                <c:pt idx="25379">
                  <c:v>0</c:v>
                </c:pt>
                <c:pt idx="25380">
                  <c:v>0</c:v>
                </c:pt>
                <c:pt idx="25381">
                  <c:v>0</c:v>
                </c:pt>
                <c:pt idx="25382">
                  <c:v>1.2410000000000101</c:v>
                </c:pt>
                <c:pt idx="25383">
                  <c:v>0</c:v>
                </c:pt>
                <c:pt idx="25384">
                  <c:v>-1.2410000000000101</c:v>
                </c:pt>
                <c:pt idx="25385">
                  <c:v>0</c:v>
                </c:pt>
                <c:pt idx="25386">
                  <c:v>0.24800000000001801</c:v>
                </c:pt>
                <c:pt idx="25387">
                  <c:v>0</c:v>
                </c:pt>
                <c:pt idx="25388">
                  <c:v>0</c:v>
                </c:pt>
                <c:pt idx="25389">
                  <c:v>0</c:v>
                </c:pt>
                <c:pt idx="25390">
                  <c:v>0</c:v>
                </c:pt>
                <c:pt idx="25391">
                  <c:v>0.743999999999999</c:v>
                </c:pt>
                <c:pt idx="25392">
                  <c:v>0.123999999999995</c:v>
                </c:pt>
                <c:pt idx="25393">
                  <c:v>0.37299999999999001</c:v>
                </c:pt>
                <c:pt idx="25394">
                  <c:v>0</c:v>
                </c:pt>
                <c:pt idx="25395">
                  <c:v>0</c:v>
                </c:pt>
                <c:pt idx="25396">
                  <c:v>0</c:v>
                </c:pt>
                <c:pt idx="25397">
                  <c:v>0</c:v>
                </c:pt>
                <c:pt idx="25398">
                  <c:v>0</c:v>
                </c:pt>
                <c:pt idx="25399">
                  <c:v>-0.123999999999995</c:v>
                </c:pt>
                <c:pt idx="25400">
                  <c:v>0</c:v>
                </c:pt>
                <c:pt idx="25401">
                  <c:v>-1.48999999999998</c:v>
                </c:pt>
                <c:pt idx="25402">
                  <c:v>-0.12400000000002299</c:v>
                </c:pt>
                <c:pt idx="25403">
                  <c:v>-0.24799999999999001</c:v>
                </c:pt>
                <c:pt idx="25404">
                  <c:v>0.24799999999999001</c:v>
                </c:pt>
                <c:pt idx="25405">
                  <c:v>0</c:v>
                </c:pt>
                <c:pt idx="25406">
                  <c:v>0</c:v>
                </c:pt>
                <c:pt idx="25407">
                  <c:v>0</c:v>
                </c:pt>
                <c:pt idx="25408">
                  <c:v>0.248999999999995</c:v>
                </c:pt>
                <c:pt idx="25409">
                  <c:v>0</c:v>
                </c:pt>
                <c:pt idx="25410">
                  <c:v>-0.992999999999995</c:v>
                </c:pt>
                <c:pt idx="25411">
                  <c:v>0</c:v>
                </c:pt>
                <c:pt idx="25412">
                  <c:v>0.24799999999999001</c:v>
                </c:pt>
                <c:pt idx="25413">
                  <c:v>0</c:v>
                </c:pt>
                <c:pt idx="25414">
                  <c:v>0</c:v>
                </c:pt>
                <c:pt idx="25415">
                  <c:v>0</c:v>
                </c:pt>
                <c:pt idx="25416">
                  <c:v>0</c:v>
                </c:pt>
                <c:pt idx="25417">
                  <c:v>-0.743999999999999</c:v>
                </c:pt>
                <c:pt idx="25418">
                  <c:v>-1.73799999999999</c:v>
                </c:pt>
                <c:pt idx="25419">
                  <c:v>0</c:v>
                </c:pt>
                <c:pt idx="25420">
                  <c:v>0</c:v>
                </c:pt>
                <c:pt idx="25421">
                  <c:v>0.74500000000000399</c:v>
                </c:pt>
                <c:pt idx="25422">
                  <c:v>0</c:v>
                </c:pt>
                <c:pt idx="25423">
                  <c:v>0</c:v>
                </c:pt>
                <c:pt idx="25424">
                  <c:v>0</c:v>
                </c:pt>
                <c:pt idx="25425">
                  <c:v>0</c:v>
                </c:pt>
                <c:pt idx="25426">
                  <c:v>-0.248999999999995</c:v>
                </c:pt>
                <c:pt idx="25427">
                  <c:v>0</c:v>
                </c:pt>
                <c:pt idx="25428">
                  <c:v>-0.86800000000002298</c:v>
                </c:pt>
                <c:pt idx="25429">
                  <c:v>0</c:v>
                </c:pt>
                <c:pt idx="25430">
                  <c:v>0.24800000000001801</c:v>
                </c:pt>
                <c:pt idx="25431">
                  <c:v>0.74500000000000399</c:v>
                </c:pt>
                <c:pt idx="25432">
                  <c:v>0</c:v>
                </c:pt>
                <c:pt idx="25433">
                  <c:v>0</c:v>
                </c:pt>
                <c:pt idx="25434">
                  <c:v>0</c:v>
                </c:pt>
                <c:pt idx="25435">
                  <c:v>0</c:v>
                </c:pt>
                <c:pt idx="25436">
                  <c:v>0.74500000000000399</c:v>
                </c:pt>
                <c:pt idx="25437">
                  <c:v>0.49599999999998001</c:v>
                </c:pt>
                <c:pt idx="25438">
                  <c:v>0</c:v>
                </c:pt>
                <c:pt idx="25439">
                  <c:v>1.365</c:v>
                </c:pt>
                <c:pt idx="25440">
                  <c:v>-0.99199999999999</c:v>
                </c:pt>
                <c:pt idx="25441">
                  <c:v>0</c:v>
                </c:pt>
                <c:pt idx="25442">
                  <c:v>0</c:v>
                </c:pt>
                <c:pt idx="25443">
                  <c:v>0</c:v>
                </c:pt>
                <c:pt idx="25444">
                  <c:v>-0.24799999999999001</c:v>
                </c:pt>
                <c:pt idx="25445">
                  <c:v>0</c:v>
                </c:pt>
                <c:pt idx="25446">
                  <c:v>0</c:v>
                </c:pt>
                <c:pt idx="25447">
                  <c:v>-0.37200000000001399</c:v>
                </c:pt>
                <c:pt idx="25448">
                  <c:v>-1.6140000000000001</c:v>
                </c:pt>
                <c:pt idx="25449">
                  <c:v>-0.61999999999997601</c:v>
                </c:pt>
                <c:pt idx="25450">
                  <c:v>0</c:v>
                </c:pt>
                <c:pt idx="25451">
                  <c:v>0</c:v>
                </c:pt>
                <c:pt idx="25452">
                  <c:v>0</c:v>
                </c:pt>
                <c:pt idx="25453">
                  <c:v>1.2410000000000101</c:v>
                </c:pt>
                <c:pt idx="25454">
                  <c:v>0.62000000000000399</c:v>
                </c:pt>
                <c:pt idx="25455">
                  <c:v>0</c:v>
                </c:pt>
                <c:pt idx="25456">
                  <c:v>0.24799999999999001</c:v>
                </c:pt>
                <c:pt idx="25457">
                  <c:v>-1.365</c:v>
                </c:pt>
                <c:pt idx="25458">
                  <c:v>1.365</c:v>
                </c:pt>
                <c:pt idx="25459">
                  <c:v>0</c:v>
                </c:pt>
                <c:pt idx="25460">
                  <c:v>0</c:v>
                </c:pt>
                <c:pt idx="25461">
                  <c:v>0</c:v>
                </c:pt>
                <c:pt idx="25462">
                  <c:v>0</c:v>
                </c:pt>
                <c:pt idx="25463">
                  <c:v>-4.3439999999999896</c:v>
                </c:pt>
                <c:pt idx="25464">
                  <c:v>-21.719999999999899</c:v>
                </c:pt>
                <c:pt idx="25465">
                  <c:v>-29.786999999999999</c:v>
                </c:pt>
                <c:pt idx="25466">
                  <c:v>0</c:v>
                </c:pt>
                <c:pt idx="25467">
                  <c:v>33.137999999999998</c:v>
                </c:pt>
                <c:pt idx="25468">
                  <c:v>0</c:v>
                </c:pt>
                <c:pt idx="25469">
                  <c:v>0</c:v>
                </c:pt>
                <c:pt idx="25470">
                  <c:v>0</c:v>
                </c:pt>
                <c:pt idx="25471">
                  <c:v>-0.49599999999998001</c:v>
                </c:pt>
                <c:pt idx="25472">
                  <c:v>0</c:v>
                </c:pt>
                <c:pt idx="25473">
                  <c:v>0</c:v>
                </c:pt>
                <c:pt idx="25474">
                  <c:v>-16.631</c:v>
                </c:pt>
                <c:pt idx="25475">
                  <c:v>-48.776000000000003</c:v>
                </c:pt>
                <c:pt idx="25476">
                  <c:v>-4.3439999999999896</c:v>
                </c:pt>
                <c:pt idx="25477">
                  <c:v>0</c:v>
                </c:pt>
                <c:pt idx="25478">
                  <c:v>0</c:v>
                </c:pt>
                <c:pt idx="25479">
                  <c:v>0</c:v>
                </c:pt>
                <c:pt idx="25480">
                  <c:v>-3.8479999999999799</c:v>
                </c:pt>
                <c:pt idx="25481">
                  <c:v>-23.084</c:v>
                </c:pt>
                <c:pt idx="25482">
                  <c:v>-9.9290000000000003</c:v>
                </c:pt>
                <c:pt idx="25483">
                  <c:v>-36.985999999999997</c:v>
                </c:pt>
                <c:pt idx="25484">
                  <c:v>-1.7369999999999901</c:v>
                </c:pt>
                <c:pt idx="25485">
                  <c:v>-11.17</c:v>
                </c:pt>
                <c:pt idx="25486">
                  <c:v>0</c:v>
                </c:pt>
                <c:pt idx="25487">
                  <c:v>0</c:v>
                </c:pt>
                <c:pt idx="25488">
                  <c:v>0</c:v>
                </c:pt>
                <c:pt idx="25489">
                  <c:v>0</c:v>
                </c:pt>
                <c:pt idx="25490">
                  <c:v>0</c:v>
                </c:pt>
                <c:pt idx="25491">
                  <c:v>2.8539999999999899</c:v>
                </c:pt>
                <c:pt idx="25492">
                  <c:v>4.3440000000000003</c:v>
                </c:pt>
                <c:pt idx="25493">
                  <c:v>5.4609999999999896</c:v>
                </c:pt>
                <c:pt idx="25494">
                  <c:v>0</c:v>
                </c:pt>
                <c:pt idx="25495">
                  <c:v>0</c:v>
                </c:pt>
                <c:pt idx="25496">
                  <c:v>0</c:v>
                </c:pt>
                <c:pt idx="25497">
                  <c:v>0</c:v>
                </c:pt>
                <c:pt idx="25498">
                  <c:v>-1.117</c:v>
                </c:pt>
                <c:pt idx="25499">
                  <c:v>0</c:v>
                </c:pt>
                <c:pt idx="25500">
                  <c:v>0.74500000000000399</c:v>
                </c:pt>
                <c:pt idx="25501">
                  <c:v>0</c:v>
                </c:pt>
                <c:pt idx="25502">
                  <c:v>0</c:v>
                </c:pt>
                <c:pt idx="25503">
                  <c:v>-1.117</c:v>
                </c:pt>
                <c:pt idx="25504">
                  <c:v>0</c:v>
                </c:pt>
                <c:pt idx="25505">
                  <c:v>0</c:v>
                </c:pt>
                <c:pt idx="25506">
                  <c:v>0</c:v>
                </c:pt>
                <c:pt idx="25507">
                  <c:v>-1.2409999999999899</c:v>
                </c:pt>
                <c:pt idx="25508">
                  <c:v>-19.114000000000001</c:v>
                </c:pt>
                <c:pt idx="25509">
                  <c:v>-0.248000000000004</c:v>
                </c:pt>
                <c:pt idx="25510">
                  <c:v>0.248000000000004</c:v>
                </c:pt>
                <c:pt idx="25511">
                  <c:v>1.117</c:v>
                </c:pt>
                <c:pt idx="25512">
                  <c:v>0.125</c:v>
                </c:pt>
                <c:pt idx="25513">
                  <c:v>0</c:v>
                </c:pt>
                <c:pt idx="25514">
                  <c:v>0</c:v>
                </c:pt>
                <c:pt idx="25515">
                  <c:v>0</c:v>
                </c:pt>
                <c:pt idx="25516">
                  <c:v>-0.371999999999999</c:v>
                </c:pt>
                <c:pt idx="25517">
                  <c:v>-0.620999999999995</c:v>
                </c:pt>
                <c:pt idx="25518">
                  <c:v>-1.117</c:v>
                </c:pt>
                <c:pt idx="25519">
                  <c:v>1.117</c:v>
                </c:pt>
                <c:pt idx="25520">
                  <c:v>-1.117</c:v>
                </c:pt>
                <c:pt idx="25521">
                  <c:v>-1.117</c:v>
                </c:pt>
                <c:pt idx="25522">
                  <c:v>0</c:v>
                </c:pt>
                <c:pt idx="25523">
                  <c:v>0</c:v>
                </c:pt>
                <c:pt idx="25524">
                  <c:v>0</c:v>
                </c:pt>
                <c:pt idx="25525">
                  <c:v>0</c:v>
                </c:pt>
                <c:pt idx="25526">
                  <c:v>-6.0810000000000004</c:v>
                </c:pt>
                <c:pt idx="25527">
                  <c:v>0</c:v>
                </c:pt>
                <c:pt idx="25528">
                  <c:v>0</c:v>
                </c:pt>
                <c:pt idx="25529">
                  <c:v>-0.496999999999999</c:v>
                </c:pt>
                <c:pt idx="25530">
                  <c:v>-0.123999999999995</c:v>
                </c:pt>
                <c:pt idx="25531">
                  <c:v>0</c:v>
                </c:pt>
                <c:pt idx="25532">
                  <c:v>0</c:v>
                </c:pt>
                <c:pt idx="25533">
                  <c:v>0</c:v>
                </c:pt>
                <c:pt idx="25534">
                  <c:v>0.620999999999995</c:v>
                </c:pt>
                <c:pt idx="25535">
                  <c:v>0.371999999999999</c:v>
                </c:pt>
                <c:pt idx="25536">
                  <c:v>1.986</c:v>
                </c:pt>
                <c:pt idx="25537">
                  <c:v>0</c:v>
                </c:pt>
                <c:pt idx="25538">
                  <c:v>-3.10299999999999</c:v>
                </c:pt>
                <c:pt idx="25539">
                  <c:v>0</c:v>
                </c:pt>
                <c:pt idx="25540">
                  <c:v>0</c:v>
                </c:pt>
                <c:pt idx="25541">
                  <c:v>0</c:v>
                </c:pt>
                <c:pt idx="25542">
                  <c:v>0</c:v>
                </c:pt>
                <c:pt idx="25543">
                  <c:v>-0.24900000000000899</c:v>
                </c:pt>
                <c:pt idx="25544">
                  <c:v>0.24900000000000899</c:v>
                </c:pt>
                <c:pt idx="25545">
                  <c:v>0.992999999999995</c:v>
                </c:pt>
                <c:pt idx="25546">
                  <c:v>0</c:v>
                </c:pt>
                <c:pt idx="25547">
                  <c:v>-0.125</c:v>
                </c:pt>
                <c:pt idx="25548">
                  <c:v>-1.117</c:v>
                </c:pt>
                <c:pt idx="25549">
                  <c:v>0</c:v>
                </c:pt>
                <c:pt idx="25550">
                  <c:v>0</c:v>
                </c:pt>
                <c:pt idx="25551">
                  <c:v>0</c:v>
                </c:pt>
                <c:pt idx="25552">
                  <c:v>0.496999999999999</c:v>
                </c:pt>
                <c:pt idx="25553">
                  <c:v>0.12400000000000901</c:v>
                </c:pt>
                <c:pt idx="25554">
                  <c:v>0.867999999999995</c:v>
                </c:pt>
                <c:pt idx="25555">
                  <c:v>0</c:v>
                </c:pt>
                <c:pt idx="25556">
                  <c:v>-0.743999999999999</c:v>
                </c:pt>
                <c:pt idx="25557">
                  <c:v>0</c:v>
                </c:pt>
                <c:pt idx="25558">
                  <c:v>0</c:v>
                </c:pt>
                <c:pt idx="25559">
                  <c:v>0</c:v>
                </c:pt>
                <c:pt idx="25560">
                  <c:v>0</c:v>
                </c:pt>
                <c:pt idx="25561">
                  <c:v>0</c:v>
                </c:pt>
                <c:pt idx="25562">
                  <c:v>0.62000000000000399</c:v>
                </c:pt>
                <c:pt idx="25563">
                  <c:v>0</c:v>
                </c:pt>
                <c:pt idx="25564">
                  <c:v>-0.62000000000000399</c:v>
                </c:pt>
                <c:pt idx="25565">
                  <c:v>-0.248000000000004</c:v>
                </c:pt>
                <c:pt idx="25566">
                  <c:v>-0.74499999999999</c:v>
                </c:pt>
                <c:pt idx="25567">
                  <c:v>0</c:v>
                </c:pt>
                <c:pt idx="25568">
                  <c:v>0</c:v>
                </c:pt>
                <c:pt idx="25569">
                  <c:v>0</c:v>
                </c:pt>
                <c:pt idx="25570">
                  <c:v>0.495999999999995</c:v>
                </c:pt>
                <c:pt idx="25571">
                  <c:v>0</c:v>
                </c:pt>
                <c:pt idx="25572">
                  <c:v>0</c:v>
                </c:pt>
                <c:pt idx="25573">
                  <c:v>-0.868999999999999</c:v>
                </c:pt>
                <c:pt idx="25574">
                  <c:v>0</c:v>
                </c:pt>
                <c:pt idx="25575">
                  <c:v>0.125</c:v>
                </c:pt>
                <c:pt idx="25576">
                  <c:v>0</c:v>
                </c:pt>
                <c:pt idx="25577">
                  <c:v>0</c:v>
                </c:pt>
                <c:pt idx="25578">
                  <c:v>0</c:v>
                </c:pt>
                <c:pt idx="25579">
                  <c:v>1.2409999999999899</c:v>
                </c:pt>
                <c:pt idx="25580">
                  <c:v>0</c:v>
                </c:pt>
                <c:pt idx="25581">
                  <c:v>-0.123999999999995</c:v>
                </c:pt>
                <c:pt idx="25582">
                  <c:v>0</c:v>
                </c:pt>
                <c:pt idx="25583">
                  <c:v>0.868999999999999</c:v>
                </c:pt>
                <c:pt idx="25584">
                  <c:v>0.24799999999999001</c:v>
                </c:pt>
                <c:pt idx="25585">
                  <c:v>0</c:v>
                </c:pt>
                <c:pt idx="25586">
                  <c:v>0</c:v>
                </c:pt>
                <c:pt idx="25587">
                  <c:v>0</c:v>
                </c:pt>
                <c:pt idx="25588">
                  <c:v>-1.36499999999999</c:v>
                </c:pt>
                <c:pt idx="25589">
                  <c:v>0</c:v>
                </c:pt>
                <c:pt idx="25590">
                  <c:v>0</c:v>
                </c:pt>
                <c:pt idx="25591">
                  <c:v>-0.248000000000004</c:v>
                </c:pt>
                <c:pt idx="25592">
                  <c:v>0</c:v>
                </c:pt>
                <c:pt idx="25593">
                  <c:v>0</c:v>
                </c:pt>
                <c:pt idx="25594">
                  <c:v>0</c:v>
                </c:pt>
                <c:pt idx="25595">
                  <c:v>0</c:v>
                </c:pt>
                <c:pt idx="25596">
                  <c:v>0</c:v>
                </c:pt>
                <c:pt idx="25597">
                  <c:v>0</c:v>
                </c:pt>
                <c:pt idx="25598">
                  <c:v>0.620999999999995</c:v>
                </c:pt>
                <c:pt idx="25599">
                  <c:v>-0.992999999999995</c:v>
                </c:pt>
                <c:pt idx="25600">
                  <c:v>0</c:v>
                </c:pt>
                <c:pt idx="25601">
                  <c:v>0</c:v>
                </c:pt>
                <c:pt idx="25602">
                  <c:v>0.867999999999995</c:v>
                </c:pt>
                <c:pt idx="25603">
                  <c:v>0</c:v>
                </c:pt>
                <c:pt idx="25604">
                  <c:v>0</c:v>
                </c:pt>
                <c:pt idx="25605">
                  <c:v>0</c:v>
                </c:pt>
                <c:pt idx="25606">
                  <c:v>0.371999999999999</c:v>
                </c:pt>
                <c:pt idx="25607">
                  <c:v>0</c:v>
                </c:pt>
                <c:pt idx="25608">
                  <c:v>0.74500000000000399</c:v>
                </c:pt>
                <c:pt idx="25609">
                  <c:v>0</c:v>
                </c:pt>
                <c:pt idx="25610">
                  <c:v>-0.123999999999995</c:v>
                </c:pt>
                <c:pt idx="25611">
                  <c:v>-0.12400000000000901</c:v>
                </c:pt>
                <c:pt idx="25612">
                  <c:v>0</c:v>
                </c:pt>
                <c:pt idx="25613">
                  <c:v>0</c:v>
                </c:pt>
                <c:pt idx="25614">
                  <c:v>0</c:v>
                </c:pt>
                <c:pt idx="25615">
                  <c:v>0.620999999999995</c:v>
                </c:pt>
                <c:pt idx="25616">
                  <c:v>0</c:v>
                </c:pt>
                <c:pt idx="25617">
                  <c:v>0.248000000000004</c:v>
                </c:pt>
                <c:pt idx="25618">
                  <c:v>1.8619999999999901</c:v>
                </c:pt>
                <c:pt idx="25619">
                  <c:v>-1.8619999999999901</c:v>
                </c:pt>
                <c:pt idx="25620">
                  <c:v>-1.2409999999999899</c:v>
                </c:pt>
                <c:pt idx="25621">
                  <c:v>0</c:v>
                </c:pt>
                <c:pt idx="25622">
                  <c:v>0</c:v>
                </c:pt>
                <c:pt idx="25623">
                  <c:v>0</c:v>
                </c:pt>
                <c:pt idx="25624">
                  <c:v>0</c:v>
                </c:pt>
                <c:pt idx="25625">
                  <c:v>0</c:v>
                </c:pt>
                <c:pt idx="25626">
                  <c:v>-0.496999999999999</c:v>
                </c:pt>
                <c:pt idx="25627">
                  <c:v>0</c:v>
                </c:pt>
                <c:pt idx="25628">
                  <c:v>2.3580000000000001</c:v>
                </c:pt>
                <c:pt idx="25629">
                  <c:v>0</c:v>
                </c:pt>
                <c:pt idx="25630">
                  <c:v>0</c:v>
                </c:pt>
                <c:pt idx="25631">
                  <c:v>0</c:v>
                </c:pt>
                <c:pt idx="25632">
                  <c:v>0</c:v>
                </c:pt>
                <c:pt idx="25633">
                  <c:v>0</c:v>
                </c:pt>
                <c:pt idx="25634">
                  <c:v>0</c:v>
                </c:pt>
                <c:pt idx="25635">
                  <c:v>-0.61999999999999</c:v>
                </c:pt>
                <c:pt idx="25636">
                  <c:v>-0.496999999999999</c:v>
                </c:pt>
                <c:pt idx="25637">
                  <c:v>-0.49600000000000899</c:v>
                </c:pt>
                <c:pt idx="25638">
                  <c:v>0</c:v>
                </c:pt>
                <c:pt idx="25639">
                  <c:v>0</c:v>
                </c:pt>
                <c:pt idx="25640">
                  <c:v>0</c:v>
                </c:pt>
                <c:pt idx="25641">
                  <c:v>0</c:v>
                </c:pt>
                <c:pt idx="25642">
                  <c:v>-0.74500000000000399</c:v>
                </c:pt>
                <c:pt idx="25643">
                  <c:v>0.74500000000000399</c:v>
                </c:pt>
                <c:pt idx="25644">
                  <c:v>-0.248000000000004</c:v>
                </c:pt>
                <c:pt idx="25645">
                  <c:v>0.123999999999995</c:v>
                </c:pt>
                <c:pt idx="25646">
                  <c:v>-0.123999999999995</c:v>
                </c:pt>
                <c:pt idx="25647">
                  <c:v>-0.123999999999995</c:v>
                </c:pt>
                <c:pt idx="25648">
                  <c:v>0</c:v>
                </c:pt>
                <c:pt idx="25649">
                  <c:v>0</c:v>
                </c:pt>
                <c:pt idx="25650">
                  <c:v>0</c:v>
                </c:pt>
                <c:pt idx="25651">
                  <c:v>1.2409999999999899</c:v>
                </c:pt>
                <c:pt idx="25652">
                  <c:v>1.11699999999999</c:v>
                </c:pt>
                <c:pt idx="25653">
                  <c:v>0</c:v>
                </c:pt>
                <c:pt idx="25654">
                  <c:v>-0.123999999999995</c:v>
                </c:pt>
                <c:pt idx="25655">
                  <c:v>-0.496999999999999</c:v>
                </c:pt>
                <c:pt idx="25656">
                  <c:v>0</c:v>
                </c:pt>
                <c:pt idx="25657">
                  <c:v>0</c:v>
                </c:pt>
                <c:pt idx="25658">
                  <c:v>0</c:v>
                </c:pt>
                <c:pt idx="25659">
                  <c:v>0</c:v>
                </c:pt>
                <c:pt idx="25660">
                  <c:v>0</c:v>
                </c:pt>
                <c:pt idx="25661">
                  <c:v>0.62000000000000399</c:v>
                </c:pt>
                <c:pt idx="25662">
                  <c:v>0</c:v>
                </c:pt>
                <c:pt idx="25663">
                  <c:v>-0.62000000000000399</c:v>
                </c:pt>
                <c:pt idx="25664">
                  <c:v>0</c:v>
                </c:pt>
                <c:pt idx="25665">
                  <c:v>0</c:v>
                </c:pt>
                <c:pt idx="25666">
                  <c:v>0</c:v>
                </c:pt>
                <c:pt idx="25667">
                  <c:v>0</c:v>
                </c:pt>
                <c:pt idx="25668">
                  <c:v>0</c:v>
                </c:pt>
                <c:pt idx="25669">
                  <c:v>0.371999999999999</c:v>
                </c:pt>
                <c:pt idx="25670">
                  <c:v>-0.371999999999999</c:v>
                </c:pt>
                <c:pt idx="25671">
                  <c:v>-0.620999999999995</c:v>
                </c:pt>
                <c:pt idx="25672">
                  <c:v>0</c:v>
                </c:pt>
                <c:pt idx="25673">
                  <c:v>0.496999999999999</c:v>
                </c:pt>
                <c:pt idx="25674">
                  <c:v>0.371999999999999</c:v>
                </c:pt>
                <c:pt idx="25675">
                  <c:v>0</c:v>
                </c:pt>
                <c:pt idx="25676">
                  <c:v>0</c:v>
                </c:pt>
                <c:pt idx="25677">
                  <c:v>0</c:v>
                </c:pt>
                <c:pt idx="25678">
                  <c:v>0</c:v>
                </c:pt>
                <c:pt idx="25679">
                  <c:v>0.371999999999999</c:v>
                </c:pt>
                <c:pt idx="25680">
                  <c:v>0</c:v>
                </c:pt>
                <c:pt idx="25681">
                  <c:v>-0.248000000000004</c:v>
                </c:pt>
                <c:pt idx="25682">
                  <c:v>-0.495999999999995</c:v>
                </c:pt>
                <c:pt idx="25683">
                  <c:v>0.495999999999995</c:v>
                </c:pt>
                <c:pt idx="25684">
                  <c:v>0</c:v>
                </c:pt>
                <c:pt idx="25685">
                  <c:v>0</c:v>
                </c:pt>
                <c:pt idx="25686">
                  <c:v>0</c:v>
                </c:pt>
                <c:pt idx="25687">
                  <c:v>0.123999999999995</c:v>
                </c:pt>
                <c:pt idx="25688">
                  <c:v>0.371999999999999</c:v>
                </c:pt>
                <c:pt idx="25689">
                  <c:v>0</c:v>
                </c:pt>
                <c:pt idx="25690">
                  <c:v>-0.371999999999999</c:v>
                </c:pt>
                <c:pt idx="25691">
                  <c:v>0</c:v>
                </c:pt>
                <c:pt idx="25692">
                  <c:v>0.123999999999995</c:v>
                </c:pt>
                <c:pt idx="25693">
                  <c:v>0</c:v>
                </c:pt>
                <c:pt idx="25694">
                  <c:v>0</c:v>
                </c:pt>
                <c:pt idx="25695">
                  <c:v>0</c:v>
                </c:pt>
                <c:pt idx="25696">
                  <c:v>-0.74500000000000399</c:v>
                </c:pt>
                <c:pt idx="25697">
                  <c:v>0.74500000000000399</c:v>
                </c:pt>
                <c:pt idx="25698">
                  <c:v>-0.373000000000004</c:v>
                </c:pt>
                <c:pt idx="25699">
                  <c:v>0.496999999999999</c:v>
                </c:pt>
                <c:pt idx="25700">
                  <c:v>0.74500000000000399</c:v>
                </c:pt>
                <c:pt idx="25701">
                  <c:v>1.2409999999999899</c:v>
                </c:pt>
                <c:pt idx="25702">
                  <c:v>0</c:v>
                </c:pt>
                <c:pt idx="25703">
                  <c:v>0</c:v>
                </c:pt>
                <c:pt idx="25704">
                  <c:v>0</c:v>
                </c:pt>
                <c:pt idx="25705">
                  <c:v>-12.287999999999901</c:v>
                </c:pt>
                <c:pt idx="25706">
                  <c:v>0</c:v>
                </c:pt>
                <c:pt idx="25707">
                  <c:v>8.9369999999999905</c:v>
                </c:pt>
                <c:pt idx="25708">
                  <c:v>6.2049999999999903</c:v>
                </c:pt>
                <c:pt idx="25709">
                  <c:v>0</c:v>
                </c:pt>
                <c:pt idx="25710">
                  <c:v>-1.36499999999999</c:v>
                </c:pt>
                <c:pt idx="25711">
                  <c:v>0</c:v>
                </c:pt>
                <c:pt idx="25712">
                  <c:v>0</c:v>
                </c:pt>
                <c:pt idx="25713">
                  <c:v>0</c:v>
                </c:pt>
                <c:pt idx="25714">
                  <c:v>0.123999999999995</c:v>
                </c:pt>
                <c:pt idx="25715">
                  <c:v>7.4470000000000001</c:v>
                </c:pt>
                <c:pt idx="25716">
                  <c:v>0</c:v>
                </c:pt>
                <c:pt idx="25717">
                  <c:v>-7.1989999999999901</c:v>
                </c:pt>
                <c:pt idx="25718">
                  <c:v>-0.74500000000000399</c:v>
                </c:pt>
                <c:pt idx="25719">
                  <c:v>-1.7369999999999901</c:v>
                </c:pt>
                <c:pt idx="25720">
                  <c:v>0</c:v>
                </c:pt>
                <c:pt idx="25721">
                  <c:v>0</c:v>
                </c:pt>
                <c:pt idx="25722">
                  <c:v>0</c:v>
                </c:pt>
                <c:pt idx="25723">
                  <c:v>0</c:v>
                </c:pt>
                <c:pt idx="25724">
                  <c:v>0</c:v>
                </c:pt>
                <c:pt idx="25725">
                  <c:v>1.365</c:v>
                </c:pt>
                <c:pt idx="25726">
                  <c:v>-0.99300000000000899</c:v>
                </c:pt>
                <c:pt idx="25727">
                  <c:v>0.24900000000000899</c:v>
                </c:pt>
                <c:pt idx="25728">
                  <c:v>-0.24900000000000899</c:v>
                </c:pt>
                <c:pt idx="25729">
                  <c:v>0</c:v>
                </c:pt>
                <c:pt idx="25730">
                  <c:v>0</c:v>
                </c:pt>
                <c:pt idx="25731">
                  <c:v>0</c:v>
                </c:pt>
                <c:pt idx="25732">
                  <c:v>0</c:v>
                </c:pt>
                <c:pt idx="25733">
                  <c:v>0</c:v>
                </c:pt>
                <c:pt idx="25734">
                  <c:v>0.371999999999999</c:v>
                </c:pt>
                <c:pt idx="25735">
                  <c:v>-1.11699999999999</c:v>
                </c:pt>
                <c:pt idx="25736">
                  <c:v>1.365</c:v>
                </c:pt>
                <c:pt idx="25737">
                  <c:v>-0.248000000000004</c:v>
                </c:pt>
                <c:pt idx="25738">
                  <c:v>0</c:v>
                </c:pt>
                <c:pt idx="25739">
                  <c:v>0</c:v>
                </c:pt>
                <c:pt idx="25740">
                  <c:v>0</c:v>
                </c:pt>
                <c:pt idx="25741">
                  <c:v>0</c:v>
                </c:pt>
                <c:pt idx="25742">
                  <c:v>0.373000000000004</c:v>
                </c:pt>
                <c:pt idx="25743">
                  <c:v>0.371999999999999</c:v>
                </c:pt>
                <c:pt idx="25744">
                  <c:v>0</c:v>
                </c:pt>
                <c:pt idx="25745">
                  <c:v>0.868999999999999</c:v>
                </c:pt>
                <c:pt idx="25746">
                  <c:v>0</c:v>
                </c:pt>
                <c:pt idx="25747">
                  <c:v>0</c:v>
                </c:pt>
                <c:pt idx="25748">
                  <c:v>0</c:v>
                </c:pt>
                <c:pt idx="25749">
                  <c:v>0</c:v>
                </c:pt>
                <c:pt idx="25750">
                  <c:v>0</c:v>
                </c:pt>
                <c:pt idx="25751">
                  <c:v>0.49600000000000899</c:v>
                </c:pt>
                <c:pt idx="25752">
                  <c:v>0.24799999999999001</c:v>
                </c:pt>
                <c:pt idx="25753">
                  <c:v>0</c:v>
                </c:pt>
                <c:pt idx="25754">
                  <c:v>-1.61299999999999</c:v>
                </c:pt>
                <c:pt idx="25755">
                  <c:v>0</c:v>
                </c:pt>
                <c:pt idx="25756">
                  <c:v>0</c:v>
                </c:pt>
                <c:pt idx="25757">
                  <c:v>0</c:v>
                </c:pt>
                <c:pt idx="25758">
                  <c:v>0</c:v>
                </c:pt>
                <c:pt idx="25759">
                  <c:v>0</c:v>
                </c:pt>
                <c:pt idx="25760">
                  <c:v>0.620999999999995</c:v>
                </c:pt>
                <c:pt idx="25761">
                  <c:v>0</c:v>
                </c:pt>
                <c:pt idx="25762">
                  <c:v>-0.74499999999999</c:v>
                </c:pt>
                <c:pt idx="25763">
                  <c:v>0</c:v>
                </c:pt>
                <c:pt idx="25764">
                  <c:v>0</c:v>
                </c:pt>
                <c:pt idx="25765">
                  <c:v>0</c:v>
                </c:pt>
                <c:pt idx="25766">
                  <c:v>0</c:v>
                </c:pt>
                <c:pt idx="25767">
                  <c:v>0</c:v>
                </c:pt>
                <c:pt idx="25768">
                  <c:v>0.495999999999995</c:v>
                </c:pt>
                <c:pt idx="25769">
                  <c:v>2.9789999999999899</c:v>
                </c:pt>
                <c:pt idx="25770">
                  <c:v>0</c:v>
                </c:pt>
                <c:pt idx="25771">
                  <c:v>-2.1099999999999901</c:v>
                </c:pt>
                <c:pt idx="25772">
                  <c:v>0</c:v>
                </c:pt>
                <c:pt idx="25773">
                  <c:v>0.371999999999999</c:v>
                </c:pt>
                <c:pt idx="25774">
                  <c:v>0</c:v>
                </c:pt>
                <c:pt idx="25775">
                  <c:v>0</c:v>
                </c:pt>
                <c:pt idx="25776">
                  <c:v>0</c:v>
                </c:pt>
                <c:pt idx="25777">
                  <c:v>0.74499999999999</c:v>
                </c:pt>
                <c:pt idx="25778">
                  <c:v>4.5919999999999899</c:v>
                </c:pt>
                <c:pt idx="25779">
                  <c:v>21.968</c:v>
                </c:pt>
                <c:pt idx="25780">
                  <c:v>0</c:v>
                </c:pt>
                <c:pt idx="25781">
                  <c:v>-1.2409999999999899</c:v>
                </c:pt>
                <c:pt idx="25782">
                  <c:v>-7.0750000000000002</c:v>
                </c:pt>
                <c:pt idx="25783">
                  <c:v>0</c:v>
                </c:pt>
                <c:pt idx="25784">
                  <c:v>0</c:v>
                </c:pt>
                <c:pt idx="25785">
                  <c:v>0</c:v>
                </c:pt>
                <c:pt idx="25786">
                  <c:v>0</c:v>
                </c:pt>
                <c:pt idx="25787">
                  <c:v>0</c:v>
                </c:pt>
                <c:pt idx="25788">
                  <c:v>-0.123999999999995</c:v>
                </c:pt>
                <c:pt idx="25789">
                  <c:v>0</c:v>
                </c:pt>
                <c:pt idx="25790">
                  <c:v>0.61999999999999</c:v>
                </c:pt>
                <c:pt idx="25791">
                  <c:v>0</c:v>
                </c:pt>
                <c:pt idx="25792">
                  <c:v>0</c:v>
                </c:pt>
                <c:pt idx="25793">
                  <c:v>0</c:v>
                </c:pt>
                <c:pt idx="25794">
                  <c:v>0</c:v>
                </c:pt>
                <c:pt idx="25795">
                  <c:v>0</c:v>
                </c:pt>
                <c:pt idx="25796">
                  <c:v>-4.7160000000000002</c:v>
                </c:pt>
                <c:pt idx="25797">
                  <c:v>-3.8469999999999902</c:v>
                </c:pt>
                <c:pt idx="25798">
                  <c:v>-1.6140000000000001</c:v>
                </c:pt>
                <c:pt idx="25799">
                  <c:v>0</c:v>
                </c:pt>
                <c:pt idx="25800">
                  <c:v>-0.992999999999995</c:v>
                </c:pt>
                <c:pt idx="25801">
                  <c:v>0</c:v>
                </c:pt>
                <c:pt idx="25802">
                  <c:v>0</c:v>
                </c:pt>
                <c:pt idx="25803">
                  <c:v>0</c:v>
                </c:pt>
                <c:pt idx="25804">
                  <c:v>0.371999999999999</c:v>
                </c:pt>
                <c:pt idx="25805">
                  <c:v>0</c:v>
                </c:pt>
                <c:pt idx="25806">
                  <c:v>-1.61299999999999</c:v>
                </c:pt>
                <c:pt idx="25807">
                  <c:v>0</c:v>
                </c:pt>
                <c:pt idx="25808">
                  <c:v>0.371999999999999</c:v>
                </c:pt>
                <c:pt idx="25809">
                  <c:v>0.992999999999995</c:v>
                </c:pt>
                <c:pt idx="25810">
                  <c:v>0</c:v>
                </c:pt>
                <c:pt idx="25811">
                  <c:v>0</c:v>
                </c:pt>
                <c:pt idx="25812">
                  <c:v>0</c:v>
                </c:pt>
                <c:pt idx="25813">
                  <c:v>0</c:v>
                </c:pt>
                <c:pt idx="25814">
                  <c:v>-17.004000000000001</c:v>
                </c:pt>
                <c:pt idx="25815">
                  <c:v>-3.3509999999999902</c:v>
                </c:pt>
                <c:pt idx="25816">
                  <c:v>-5.5849999999999902</c:v>
                </c:pt>
                <c:pt idx="25817">
                  <c:v>0</c:v>
                </c:pt>
                <c:pt idx="25818">
                  <c:v>0.74500000000000399</c:v>
                </c:pt>
                <c:pt idx="25819">
                  <c:v>0</c:v>
                </c:pt>
                <c:pt idx="25820">
                  <c:v>0</c:v>
                </c:pt>
                <c:pt idx="25821">
                  <c:v>0</c:v>
                </c:pt>
                <c:pt idx="25822">
                  <c:v>0</c:v>
                </c:pt>
                <c:pt idx="25823">
                  <c:v>0.248999999999995</c:v>
                </c:pt>
                <c:pt idx="25824">
                  <c:v>1.2409999999999899</c:v>
                </c:pt>
                <c:pt idx="25825">
                  <c:v>0.743999999999999</c:v>
                </c:pt>
                <c:pt idx="25826">
                  <c:v>0</c:v>
                </c:pt>
                <c:pt idx="25827">
                  <c:v>0.74500000000000399</c:v>
                </c:pt>
                <c:pt idx="25828">
                  <c:v>0</c:v>
                </c:pt>
                <c:pt idx="25829">
                  <c:v>0</c:v>
                </c:pt>
                <c:pt idx="25830">
                  <c:v>0</c:v>
                </c:pt>
                <c:pt idx="25831">
                  <c:v>-0.496999999999999</c:v>
                </c:pt>
                <c:pt idx="25832">
                  <c:v>0</c:v>
                </c:pt>
                <c:pt idx="25833">
                  <c:v>0.12400000000000901</c:v>
                </c:pt>
                <c:pt idx="25834">
                  <c:v>0.248999999999995</c:v>
                </c:pt>
                <c:pt idx="25835">
                  <c:v>0.495999999999995</c:v>
                </c:pt>
                <c:pt idx="25836">
                  <c:v>0</c:v>
                </c:pt>
                <c:pt idx="25837">
                  <c:v>0</c:v>
                </c:pt>
                <c:pt idx="25838">
                  <c:v>0</c:v>
                </c:pt>
                <c:pt idx="25839">
                  <c:v>0</c:v>
                </c:pt>
                <c:pt idx="25840">
                  <c:v>-3.1030000000000002</c:v>
                </c:pt>
                <c:pt idx="25841">
                  <c:v>-0.99199999999999</c:v>
                </c:pt>
                <c:pt idx="25842">
                  <c:v>0</c:v>
                </c:pt>
                <c:pt idx="25843">
                  <c:v>0</c:v>
                </c:pt>
                <c:pt idx="25844">
                  <c:v>0.495999999999995</c:v>
                </c:pt>
                <c:pt idx="25845">
                  <c:v>0</c:v>
                </c:pt>
                <c:pt idx="25846">
                  <c:v>0</c:v>
                </c:pt>
                <c:pt idx="25847">
                  <c:v>0</c:v>
                </c:pt>
                <c:pt idx="25848">
                  <c:v>0</c:v>
                </c:pt>
                <c:pt idx="25849">
                  <c:v>-0.496999999999999</c:v>
                </c:pt>
                <c:pt idx="25850">
                  <c:v>-13.156000000000001</c:v>
                </c:pt>
                <c:pt idx="25851">
                  <c:v>-3.1019999999999799</c:v>
                </c:pt>
                <c:pt idx="25852">
                  <c:v>-1.6140000000000001</c:v>
                </c:pt>
                <c:pt idx="25853">
                  <c:v>-0.371999999999999</c:v>
                </c:pt>
                <c:pt idx="25854">
                  <c:v>0</c:v>
                </c:pt>
                <c:pt idx="25855">
                  <c:v>0</c:v>
                </c:pt>
                <c:pt idx="25856">
                  <c:v>0</c:v>
                </c:pt>
                <c:pt idx="25857">
                  <c:v>0</c:v>
                </c:pt>
                <c:pt idx="25858">
                  <c:v>0.12400000000000901</c:v>
                </c:pt>
                <c:pt idx="25859">
                  <c:v>6.2049999999999903</c:v>
                </c:pt>
                <c:pt idx="25860">
                  <c:v>19.857999999999901</c:v>
                </c:pt>
                <c:pt idx="25861">
                  <c:v>0</c:v>
                </c:pt>
                <c:pt idx="25862">
                  <c:v>-0.371999999999999</c:v>
                </c:pt>
                <c:pt idx="25863">
                  <c:v>-0.992999999999995</c:v>
                </c:pt>
                <c:pt idx="25864">
                  <c:v>0</c:v>
                </c:pt>
                <c:pt idx="25865">
                  <c:v>0</c:v>
                </c:pt>
                <c:pt idx="25866">
                  <c:v>0</c:v>
                </c:pt>
                <c:pt idx="25867">
                  <c:v>-12.411</c:v>
                </c:pt>
                <c:pt idx="25868">
                  <c:v>0</c:v>
                </c:pt>
                <c:pt idx="25869">
                  <c:v>0.123999999999995</c:v>
                </c:pt>
                <c:pt idx="25870">
                  <c:v>0</c:v>
                </c:pt>
                <c:pt idx="25871">
                  <c:v>-0.992999999999995</c:v>
                </c:pt>
                <c:pt idx="25872">
                  <c:v>0</c:v>
                </c:pt>
                <c:pt idx="25873">
                  <c:v>0</c:v>
                </c:pt>
                <c:pt idx="25874">
                  <c:v>0</c:v>
                </c:pt>
                <c:pt idx="25875">
                  <c:v>0</c:v>
                </c:pt>
                <c:pt idx="25876">
                  <c:v>1.11699999999999</c:v>
                </c:pt>
                <c:pt idx="25877">
                  <c:v>0</c:v>
                </c:pt>
                <c:pt idx="25878">
                  <c:v>0</c:v>
                </c:pt>
                <c:pt idx="25879">
                  <c:v>-0.743999999999999</c:v>
                </c:pt>
                <c:pt idx="25880">
                  <c:v>0</c:v>
                </c:pt>
                <c:pt idx="25881">
                  <c:v>-0.125</c:v>
                </c:pt>
                <c:pt idx="25882">
                  <c:v>0</c:v>
                </c:pt>
                <c:pt idx="25883">
                  <c:v>0</c:v>
                </c:pt>
                <c:pt idx="25884">
                  <c:v>0</c:v>
                </c:pt>
                <c:pt idx="25885">
                  <c:v>0.12400000000000901</c:v>
                </c:pt>
                <c:pt idx="25886">
                  <c:v>0.371999999999999</c:v>
                </c:pt>
                <c:pt idx="25887">
                  <c:v>-0.371999999999999</c:v>
                </c:pt>
                <c:pt idx="25888">
                  <c:v>2.3579999999999899</c:v>
                </c:pt>
                <c:pt idx="25889">
                  <c:v>-0.74499999999999</c:v>
                </c:pt>
                <c:pt idx="25890">
                  <c:v>0</c:v>
                </c:pt>
                <c:pt idx="25891">
                  <c:v>0</c:v>
                </c:pt>
                <c:pt idx="25892">
                  <c:v>0</c:v>
                </c:pt>
                <c:pt idx="25893">
                  <c:v>0</c:v>
                </c:pt>
                <c:pt idx="25894">
                  <c:v>0</c:v>
                </c:pt>
                <c:pt idx="25895">
                  <c:v>-0.12400000000000901</c:v>
                </c:pt>
                <c:pt idx="25896">
                  <c:v>-0.495999999999995</c:v>
                </c:pt>
                <c:pt idx="25897">
                  <c:v>-0.125</c:v>
                </c:pt>
                <c:pt idx="25898">
                  <c:v>-0.495999999999995</c:v>
                </c:pt>
                <c:pt idx="25899">
                  <c:v>0</c:v>
                </c:pt>
                <c:pt idx="25900">
                  <c:v>0</c:v>
                </c:pt>
                <c:pt idx="25901">
                  <c:v>0</c:v>
                </c:pt>
                <c:pt idx="25902">
                  <c:v>0</c:v>
                </c:pt>
                <c:pt idx="25903">
                  <c:v>0</c:v>
                </c:pt>
                <c:pt idx="25904">
                  <c:v>0.373000000000004</c:v>
                </c:pt>
                <c:pt idx="25905">
                  <c:v>0</c:v>
                </c:pt>
                <c:pt idx="25906">
                  <c:v>-1.365</c:v>
                </c:pt>
                <c:pt idx="25907">
                  <c:v>0</c:v>
                </c:pt>
                <c:pt idx="25908">
                  <c:v>0.49600000000000899</c:v>
                </c:pt>
                <c:pt idx="25909">
                  <c:v>0</c:v>
                </c:pt>
                <c:pt idx="25910">
                  <c:v>0</c:v>
                </c:pt>
                <c:pt idx="25911">
                  <c:v>0</c:v>
                </c:pt>
                <c:pt idx="25912">
                  <c:v>0.992999999999995</c:v>
                </c:pt>
                <c:pt idx="25913">
                  <c:v>0</c:v>
                </c:pt>
                <c:pt idx="25914">
                  <c:v>-0.24799999999999001</c:v>
                </c:pt>
                <c:pt idx="25915">
                  <c:v>-0.24900000000000899</c:v>
                </c:pt>
                <c:pt idx="25916">
                  <c:v>-0.24799999999999001</c:v>
                </c:pt>
                <c:pt idx="25917">
                  <c:v>0</c:v>
                </c:pt>
                <c:pt idx="25918">
                  <c:v>0</c:v>
                </c:pt>
                <c:pt idx="25919">
                  <c:v>0</c:v>
                </c:pt>
                <c:pt idx="25920">
                  <c:v>0</c:v>
                </c:pt>
                <c:pt idx="25921">
                  <c:v>1.36499999999999</c:v>
                </c:pt>
                <c:pt idx="25922">
                  <c:v>0.248000000000004</c:v>
                </c:pt>
                <c:pt idx="25923">
                  <c:v>-0.248000000000004</c:v>
                </c:pt>
                <c:pt idx="25924">
                  <c:v>-1.11699999999999</c:v>
                </c:pt>
                <c:pt idx="25925">
                  <c:v>0</c:v>
                </c:pt>
                <c:pt idx="25926">
                  <c:v>0.371999999999999</c:v>
                </c:pt>
                <c:pt idx="25927">
                  <c:v>0</c:v>
                </c:pt>
                <c:pt idx="25928">
                  <c:v>0</c:v>
                </c:pt>
                <c:pt idx="25929">
                  <c:v>0</c:v>
                </c:pt>
                <c:pt idx="25930">
                  <c:v>0.743999999999999</c:v>
                </c:pt>
                <c:pt idx="25931">
                  <c:v>0.992999999999995</c:v>
                </c:pt>
                <c:pt idx="25932">
                  <c:v>0</c:v>
                </c:pt>
                <c:pt idx="25933">
                  <c:v>-1.2409999999999899</c:v>
                </c:pt>
                <c:pt idx="25934">
                  <c:v>0</c:v>
                </c:pt>
                <c:pt idx="25935">
                  <c:v>0.248000000000004</c:v>
                </c:pt>
                <c:pt idx="25936">
                  <c:v>0</c:v>
                </c:pt>
                <c:pt idx="25937">
                  <c:v>0</c:v>
                </c:pt>
                <c:pt idx="25938">
                  <c:v>0</c:v>
                </c:pt>
                <c:pt idx="25939">
                  <c:v>0</c:v>
                </c:pt>
                <c:pt idx="25940">
                  <c:v>-0.495999999999995</c:v>
                </c:pt>
                <c:pt idx="25941">
                  <c:v>-0.125</c:v>
                </c:pt>
                <c:pt idx="25942">
                  <c:v>0</c:v>
                </c:pt>
                <c:pt idx="25943">
                  <c:v>0</c:v>
                </c:pt>
                <c:pt idx="25944">
                  <c:v>0</c:v>
                </c:pt>
                <c:pt idx="25945">
                  <c:v>0</c:v>
                </c:pt>
                <c:pt idx="25946">
                  <c:v>0</c:v>
                </c:pt>
                <c:pt idx="25947">
                  <c:v>0</c:v>
                </c:pt>
                <c:pt idx="25948">
                  <c:v>0</c:v>
                </c:pt>
                <c:pt idx="25949">
                  <c:v>0</c:v>
                </c:pt>
                <c:pt idx="25950">
                  <c:v>-0.24799999999999001</c:v>
                </c:pt>
                <c:pt idx="25951">
                  <c:v>1.2409999999999899</c:v>
                </c:pt>
                <c:pt idx="25952">
                  <c:v>0.248999999999995</c:v>
                </c:pt>
                <c:pt idx="25953">
                  <c:v>0.248000000000004</c:v>
                </c:pt>
                <c:pt idx="25954">
                  <c:v>0</c:v>
                </c:pt>
                <c:pt idx="25955">
                  <c:v>0</c:v>
                </c:pt>
                <c:pt idx="25956">
                  <c:v>0</c:v>
                </c:pt>
                <c:pt idx="25957">
                  <c:v>-0.123999999999995</c:v>
                </c:pt>
                <c:pt idx="25958">
                  <c:v>-0.868999999999999</c:v>
                </c:pt>
                <c:pt idx="25959">
                  <c:v>0</c:v>
                </c:pt>
                <c:pt idx="25960">
                  <c:v>3.2269999999999999</c:v>
                </c:pt>
                <c:pt idx="25961">
                  <c:v>0</c:v>
                </c:pt>
                <c:pt idx="25962">
                  <c:v>-1.61299999999999</c:v>
                </c:pt>
                <c:pt idx="25963">
                  <c:v>0</c:v>
                </c:pt>
                <c:pt idx="25964">
                  <c:v>0</c:v>
                </c:pt>
                <c:pt idx="25965">
                  <c:v>0</c:v>
                </c:pt>
                <c:pt idx="25966">
                  <c:v>0</c:v>
                </c:pt>
                <c:pt idx="25967">
                  <c:v>-0.74499999999999</c:v>
                </c:pt>
                <c:pt idx="25968">
                  <c:v>-1.4890000000000001</c:v>
                </c:pt>
                <c:pt idx="25969">
                  <c:v>0</c:v>
                </c:pt>
                <c:pt idx="25970">
                  <c:v>0</c:v>
                </c:pt>
                <c:pt idx="25971">
                  <c:v>0.248000000000004</c:v>
                </c:pt>
                <c:pt idx="25972">
                  <c:v>0</c:v>
                </c:pt>
                <c:pt idx="25973">
                  <c:v>0</c:v>
                </c:pt>
                <c:pt idx="25974">
                  <c:v>0</c:v>
                </c:pt>
                <c:pt idx="25975">
                  <c:v>0</c:v>
                </c:pt>
                <c:pt idx="25976">
                  <c:v>-0.74500000000000399</c:v>
                </c:pt>
                <c:pt idx="25977">
                  <c:v>0.74500000000000399</c:v>
                </c:pt>
                <c:pt idx="25978">
                  <c:v>0.992999999999995</c:v>
                </c:pt>
                <c:pt idx="25979">
                  <c:v>0</c:v>
                </c:pt>
                <c:pt idx="25980">
                  <c:v>-1.4890000000000001</c:v>
                </c:pt>
                <c:pt idx="25981">
                  <c:v>0</c:v>
                </c:pt>
                <c:pt idx="25982">
                  <c:v>0</c:v>
                </c:pt>
                <c:pt idx="25983">
                  <c:v>0</c:v>
                </c:pt>
                <c:pt idx="25984">
                  <c:v>1.36499999999999</c:v>
                </c:pt>
                <c:pt idx="25985">
                  <c:v>0</c:v>
                </c:pt>
                <c:pt idx="25986">
                  <c:v>0</c:v>
                </c:pt>
                <c:pt idx="25987">
                  <c:v>-0.868999999999999</c:v>
                </c:pt>
                <c:pt idx="25988">
                  <c:v>0</c:v>
                </c:pt>
                <c:pt idx="25989">
                  <c:v>0</c:v>
                </c:pt>
                <c:pt idx="25990">
                  <c:v>0</c:v>
                </c:pt>
                <c:pt idx="25991">
                  <c:v>0</c:v>
                </c:pt>
                <c:pt idx="25992">
                  <c:v>0</c:v>
                </c:pt>
                <c:pt idx="25993">
                  <c:v>-0.49600000000000899</c:v>
                </c:pt>
                <c:pt idx="25994">
                  <c:v>-0.123999999999995</c:v>
                </c:pt>
                <c:pt idx="25995">
                  <c:v>0</c:v>
                </c:pt>
                <c:pt idx="25996">
                  <c:v>-0.248000000000004</c:v>
                </c:pt>
                <c:pt idx="25997">
                  <c:v>0.743999999999999</c:v>
                </c:pt>
                <c:pt idx="25998">
                  <c:v>-0.743999999999999</c:v>
                </c:pt>
                <c:pt idx="25999">
                  <c:v>0</c:v>
                </c:pt>
                <c:pt idx="26000">
                  <c:v>0</c:v>
                </c:pt>
                <c:pt idx="26001">
                  <c:v>0</c:v>
                </c:pt>
                <c:pt idx="26002">
                  <c:v>0</c:v>
                </c:pt>
                <c:pt idx="26003">
                  <c:v>0</c:v>
                </c:pt>
                <c:pt idx="26004">
                  <c:v>1.2409999999999899</c:v>
                </c:pt>
                <c:pt idx="26005">
                  <c:v>0</c:v>
                </c:pt>
                <c:pt idx="26006">
                  <c:v>-0.992999999999995</c:v>
                </c:pt>
                <c:pt idx="26007">
                  <c:v>0</c:v>
                </c:pt>
                <c:pt idx="26008">
                  <c:v>0</c:v>
                </c:pt>
                <c:pt idx="26009">
                  <c:v>0</c:v>
                </c:pt>
                <c:pt idx="26010">
                  <c:v>0</c:v>
                </c:pt>
                <c:pt idx="26011">
                  <c:v>-0.123999999999995</c:v>
                </c:pt>
                <c:pt idx="26012">
                  <c:v>0</c:v>
                </c:pt>
                <c:pt idx="26013">
                  <c:v>2.7309999999999901</c:v>
                </c:pt>
                <c:pt idx="26014">
                  <c:v>0</c:v>
                </c:pt>
                <c:pt idx="26015">
                  <c:v>-3.5999999999999899</c:v>
                </c:pt>
                <c:pt idx="26016">
                  <c:v>0</c:v>
                </c:pt>
                <c:pt idx="26017">
                  <c:v>0</c:v>
                </c:pt>
                <c:pt idx="26018">
                  <c:v>0</c:v>
                </c:pt>
                <c:pt idx="26019">
                  <c:v>0</c:v>
                </c:pt>
                <c:pt idx="26020">
                  <c:v>-0.373000000000004</c:v>
                </c:pt>
                <c:pt idx="26021">
                  <c:v>0</c:v>
                </c:pt>
                <c:pt idx="26022">
                  <c:v>0</c:v>
                </c:pt>
                <c:pt idx="26023">
                  <c:v>0.24900000000000899</c:v>
                </c:pt>
                <c:pt idx="26024">
                  <c:v>0</c:v>
                </c:pt>
                <c:pt idx="26025">
                  <c:v>0.867999999999995</c:v>
                </c:pt>
                <c:pt idx="26026">
                  <c:v>0</c:v>
                </c:pt>
                <c:pt idx="26027">
                  <c:v>0</c:v>
                </c:pt>
                <c:pt idx="26028">
                  <c:v>0</c:v>
                </c:pt>
                <c:pt idx="26029">
                  <c:v>0.868999999999999</c:v>
                </c:pt>
                <c:pt idx="26030">
                  <c:v>0.620999999999995</c:v>
                </c:pt>
                <c:pt idx="26031">
                  <c:v>0.867999999999995</c:v>
                </c:pt>
                <c:pt idx="26032">
                  <c:v>-0.123999999999995</c:v>
                </c:pt>
                <c:pt idx="26033">
                  <c:v>0</c:v>
                </c:pt>
                <c:pt idx="26034">
                  <c:v>0</c:v>
                </c:pt>
                <c:pt idx="26035">
                  <c:v>0</c:v>
                </c:pt>
                <c:pt idx="26036">
                  <c:v>0</c:v>
                </c:pt>
                <c:pt idx="26037">
                  <c:v>0</c:v>
                </c:pt>
                <c:pt idx="26038">
                  <c:v>0</c:v>
                </c:pt>
                <c:pt idx="26039">
                  <c:v>0</c:v>
                </c:pt>
                <c:pt idx="26040">
                  <c:v>-1.9849999999999901</c:v>
                </c:pt>
                <c:pt idx="26041">
                  <c:v>-0.12400000000000901</c:v>
                </c:pt>
                <c:pt idx="26042">
                  <c:v>0</c:v>
                </c:pt>
                <c:pt idx="26043">
                  <c:v>0.62000000000000399</c:v>
                </c:pt>
                <c:pt idx="26044">
                  <c:v>0</c:v>
                </c:pt>
                <c:pt idx="26045">
                  <c:v>0</c:v>
                </c:pt>
                <c:pt idx="26046">
                  <c:v>0</c:v>
                </c:pt>
                <c:pt idx="26047">
                  <c:v>0</c:v>
                </c:pt>
                <c:pt idx="26048">
                  <c:v>0.371999999999999</c:v>
                </c:pt>
                <c:pt idx="26049">
                  <c:v>0</c:v>
                </c:pt>
                <c:pt idx="26050">
                  <c:v>-0.743999999999999</c:v>
                </c:pt>
                <c:pt idx="26051">
                  <c:v>0</c:v>
                </c:pt>
                <c:pt idx="26052">
                  <c:v>0.49600000000000899</c:v>
                </c:pt>
                <c:pt idx="26053">
                  <c:v>0</c:v>
                </c:pt>
                <c:pt idx="26054">
                  <c:v>0</c:v>
                </c:pt>
                <c:pt idx="26055">
                  <c:v>0</c:v>
                </c:pt>
                <c:pt idx="26056">
                  <c:v>0.74500000000000399</c:v>
                </c:pt>
                <c:pt idx="26057">
                  <c:v>0.248000000000004</c:v>
                </c:pt>
                <c:pt idx="26058">
                  <c:v>0</c:v>
                </c:pt>
                <c:pt idx="26059">
                  <c:v>-0.62100000000000899</c:v>
                </c:pt>
                <c:pt idx="26060">
                  <c:v>-0.371999999999999</c:v>
                </c:pt>
                <c:pt idx="26061">
                  <c:v>0</c:v>
                </c:pt>
                <c:pt idx="26062">
                  <c:v>0</c:v>
                </c:pt>
                <c:pt idx="26063">
                  <c:v>0</c:v>
                </c:pt>
                <c:pt idx="26064">
                  <c:v>0</c:v>
                </c:pt>
                <c:pt idx="26065">
                  <c:v>0</c:v>
                </c:pt>
                <c:pt idx="26066">
                  <c:v>-0.371999999999999</c:v>
                </c:pt>
                <c:pt idx="26067">
                  <c:v>0</c:v>
                </c:pt>
                <c:pt idx="26068">
                  <c:v>-0.496999999999999</c:v>
                </c:pt>
                <c:pt idx="26069">
                  <c:v>0</c:v>
                </c:pt>
                <c:pt idx="26070">
                  <c:v>0.868999999999999</c:v>
                </c:pt>
                <c:pt idx="26071">
                  <c:v>0</c:v>
                </c:pt>
                <c:pt idx="26072">
                  <c:v>0</c:v>
                </c:pt>
                <c:pt idx="26073">
                  <c:v>0</c:v>
                </c:pt>
                <c:pt idx="26074">
                  <c:v>-0.248000000000004</c:v>
                </c:pt>
                <c:pt idx="26075">
                  <c:v>0</c:v>
                </c:pt>
                <c:pt idx="26076">
                  <c:v>-0.24799999999999001</c:v>
                </c:pt>
                <c:pt idx="26077">
                  <c:v>-0.371999999999999</c:v>
                </c:pt>
                <c:pt idx="26078">
                  <c:v>0</c:v>
                </c:pt>
                <c:pt idx="26079">
                  <c:v>1.61299999999999</c:v>
                </c:pt>
                <c:pt idx="26080">
                  <c:v>0</c:v>
                </c:pt>
                <c:pt idx="26081">
                  <c:v>0</c:v>
                </c:pt>
                <c:pt idx="26082">
                  <c:v>0</c:v>
                </c:pt>
                <c:pt idx="26083">
                  <c:v>0</c:v>
                </c:pt>
                <c:pt idx="26084">
                  <c:v>0</c:v>
                </c:pt>
                <c:pt idx="26085">
                  <c:v>-0.86800000000000899</c:v>
                </c:pt>
                <c:pt idx="26086">
                  <c:v>0.12400000000000901</c:v>
                </c:pt>
                <c:pt idx="26087">
                  <c:v>-0.12400000000000901</c:v>
                </c:pt>
                <c:pt idx="26088">
                  <c:v>-0.248999999999995</c:v>
                </c:pt>
                <c:pt idx="26089">
                  <c:v>0</c:v>
                </c:pt>
                <c:pt idx="26090">
                  <c:v>0</c:v>
                </c:pt>
                <c:pt idx="26091">
                  <c:v>0</c:v>
                </c:pt>
                <c:pt idx="26092">
                  <c:v>0</c:v>
                </c:pt>
                <c:pt idx="26093">
                  <c:v>-0.248000000000004</c:v>
                </c:pt>
                <c:pt idx="26094">
                  <c:v>0</c:v>
                </c:pt>
                <c:pt idx="26095">
                  <c:v>2.3580000000000001</c:v>
                </c:pt>
                <c:pt idx="26096">
                  <c:v>0</c:v>
                </c:pt>
                <c:pt idx="26097">
                  <c:v>-2.1099999999999901</c:v>
                </c:pt>
                <c:pt idx="26098">
                  <c:v>0</c:v>
                </c:pt>
                <c:pt idx="26099">
                  <c:v>0</c:v>
                </c:pt>
                <c:pt idx="26100">
                  <c:v>0</c:v>
                </c:pt>
                <c:pt idx="26101">
                  <c:v>-0.12400000000000901</c:v>
                </c:pt>
                <c:pt idx="26102">
                  <c:v>0</c:v>
                </c:pt>
                <c:pt idx="26103">
                  <c:v>0.74500000000000399</c:v>
                </c:pt>
                <c:pt idx="26104">
                  <c:v>0.62000000000000399</c:v>
                </c:pt>
                <c:pt idx="26105">
                  <c:v>0.620999999999995</c:v>
                </c:pt>
                <c:pt idx="26106">
                  <c:v>0</c:v>
                </c:pt>
                <c:pt idx="26107">
                  <c:v>0</c:v>
                </c:pt>
                <c:pt idx="26108">
                  <c:v>0</c:v>
                </c:pt>
                <c:pt idx="26109">
                  <c:v>0</c:v>
                </c:pt>
                <c:pt idx="26110">
                  <c:v>-1.861</c:v>
                </c:pt>
                <c:pt idx="26111">
                  <c:v>0</c:v>
                </c:pt>
                <c:pt idx="26112">
                  <c:v>0</c:v>
                </c:pt>
                <c:pt idx="26113">
                  <c:v>0</c:v>
                </c:pt>
                <c:pt idx="26114">
                  <c:v>0.12400000000000901</c:v>
                </c:pt>
                <c:pt idx="26115">
                  <c:v>0</c:v>
                </c:pt>
                <c:pt idx="26116">
                  <c:v>0</c:v>
                </c:pt>
                <c:pt idx="26117">
                  <c:v>0</c:v>
                </c:pt>
                <c:pt idx="26118">
                  <c:v>0</c:v>
                </c:pt>
                <c:pt idx="26119">
                  <c:v>-0.125</c:v>
                </c:pt>
                <c:pt idx="26120">
                  <c:v>0.125</c:v>
                </c:pt>
                <c:pt idx="26121">
                  <c:v>0</c:v>
                </c:pt>
                <c:pt idx="26122">
                  <c:v>0</c:v>
                </c:pt>
                <c:pt idx="26123">
                  <c:v>0</c:v>
                </c:pt>
                <c:pt idx="26124">
                  <c:v>-0.248999999999995</c:v>
                </c:pt>
                <c:pt idx="26125">
                  <c:v>0</c:v>
                </c:pt>
                <c:pt idx="26126">
                  <c:v>0</c:v>
                </c:pt>
                <c:pt idx="26127">
                  <c:v>0</c:v>
                </c:pt>
                <c:pt idx="26128">
                  <c:v>-0.868999999999999</c:v>
                </c:pt>
                <c:pt idx="26129">
                  <c:v>1.2409999999999899</c:v>
                </c:pt>
                <c:pt idx="26130">
                  <c:v>-0.868999999999999</c:v>
                </c:pt>
                <c:pt idx="26131">
                  <c:v>0</c:v>
                </c:pt>
                <c:pt idx="26132">
                  <c:v>-0.743999999999999</c:v>
                </c:pt>
                <c:pt idx="26133">
                  <c:v>-0.123999999999995</c:v>
                </c:pt>
                <c:pt idx="26134">
                  <c:v>0</c:v>
                </c:pt>
                <c:pt idx="26135">
                  <c:v>0</c:v>
                </c:pt>
                <c:pt idx="26136">
                  <c:v>0</c:v>
                </c:pt>
                <c:pt idx="26137">
                  <c:v>0</c:v>
                </c:pt>
                <c:pt idx="26138">
                  <c:v>0</c:v>
                </c:pt>
                <c:pt idx="26139">
                  <c:v>0.61999999999999</c:v>
                </c:pt>
                <c:pt idx="26140">
                  <c:v>0</c:v>
                </c:pt>
                <c:pt idx="26141">
                  <c:v>-0.61999999999999</c:v>
                </c:pt>
                <c:pt idx="26142">
                  <c:v>0</c:v>
                </c:pt>
                <c:pt idx="26143">
                  <c:v>0</c:v>
                </c:pt>
                <c:pt idx="26144">
                  <c:v>0</c:v>
                </c:pt>
                <c:pt idx="26145">
                  <c:v>0</c:v>
                </c:pt>
                <c:pt idx="26146">
                  <c:v>0.496999999999999</c:v>
                </c:pt>
                <c:pt idx="26147">
                  <c:v>0.868999999999999</c:v>
                </c:pt>
                <c:pt idx="26148">
                  <c:v>0</c:v>
                </c:pt>
                <c:pt idx="26149">
                  <c:v>0</c:v>
                </c:pt>
                <c:pt idx="26150">
                  <c:v>-0.248999999999995</c:v>
                </c:pt>
                <c:pt idx="26151">
                  <c:v>0.37299999999999001</c:v>
                </c:pt>
                <c:pt idx="26152">
                  <c:v>0</c:v>
                </c:pt>
                <c:pt idx="26153">
                  <c:v>0</c:v>
                </c:pt>
                <c:pt idx="26154">
                  <c:v>0</c:v>
                </c:pt>
                <c:pt idx="26155">
                  <c:v>0.74500000000000399</c:v>
                </c:pt>
                <c:pt idx="26156">
                  <c:v>0</c:v>
                </c:pt>
                <c:pt idx="26157">
                  <c:v>-0.620999999999995</c:v>
                </c:pt>
                <c:pt idx="26158">
                  <c:v>-0.62000000000000399</c:v>
                </c:pt>
                <c:pt idx="26159">
                  <c:v>-1.117</c:v>
                </c:pt>
                <c:pt idx="26160">
                  <c:v>0</c:v>
                </c:pt>
                <c:pt idx="26161">
                  <c:v>0</c:v>
                </c:pt>
                <c:pt idx="26162">
                  <c:v>0</c:v>
                </c:pt>
                <c:pt idx="26163">
                  <c:v>0</c:v>
                </c:pt>
                <c:pt idx="26164">
                  <c:v>0.992999999999995</c:v>
                </c:pt>
                <c:pt idx="26165">
                  <c:v>-0.992999999999995</c:v>
                </c:pt>
                <c:pt idx="26166">
                  <c:v>1.2409999999999899</c:v>
                </c:pt>
                <c:pt idx="26167">
                  <c:v>-0.86800000000000899</c:v>
                </c:pt>
                <c:pt idx="26168">
                  <c:v>0</c:v>
                </c:pt>
                <c:pt idx="26169">
                  <c:v>0</c:v>
                </c:pt>
                <c:pt idx="26170">
                  <c:v>0</c:v>
                </c:pt>
                <c:pt idx="26171">
                  <c:v>0</c:v>
                </c:pt>
                <c:pt idx="26172">
                  <c:v>0</c:v>
                </c:pt>
                <c:pt idx="26173">
                  <c:v>0.373000000000004</c:v>
                </c:pt>
                <c:pt idx="26174">
                  <c:v>1.36499999999999</c:v>
                </c:pt>
                <c:pt idx="26175">
                  <c:v>0</c:v>
                </c:pt>
                <c:pt idx="26176">
                  <c:v>0</c:v>
                </c:pt>
                <c:pt idx="26177">
                  <c:v>-1.6139999999999901</c:v>
                </c:pt>
                <c:pt idx="26178">
                  <c:v>0</c:v>
                </c:pt>
                <c:pt idx="26179">
                  <c:v>0</c:v>
                </c:pt>
                <c:pt idx="26180">
                  <c:v>0</c:v>
                </c:pt>
                <c:pt idx="26181">
                  <c:v>0</c:v>
                </c:pt>
                <c:pt idx="26182">
                  <c:v>0</c:v>
                </c:pt>
                <c:pt idx="26183">
                  <c:v>-0.248000000000004</c:v>
                </c:pt>
                <c:pt idx="26184">
                  <c:v>0</c:v>
                </c:pt>
                <c:pt idx="26185">
                  <c:v>-0.992999999999995</c:v>
                </c:pt>
                <c:pt idx="26186">
                  <c:v>1.11699999999999</c:v>
                </c:pt>
                <c:pt idx="26187">
                  <c:v>0.248000000000004</c:v>
                </c:pt>
                <c:pt idx="26188">
                  <c:v>0</c:v>
                </c:pt>
                <c:pt idx="26189">
                  <c:v>0</c:v>
                </c:pt>
                <c:pt idx="26190">
                  <c:v>0</c:v>
                </c:pt>
                <c:pt idx="26191">
                  <c:v>0</c:v>
                </c:pt>
                <c:pt idx="26192">
                  <c:v>2.1099999999999901</c:v>
                </c:pt>
                <c:pt idx="26193">
                  <c:v>6.95</c:v>
                </c:pt>
                <c:pt idx="26194">
                  <c:v>0</c:v>
                </c:pt>
                <c:pt idx="26195">
                  <c:v>-7.1989999999999901</c:v>
                </c:pt>
                <c:pt idx="26196">
                  <c:v>-1.117</c:v>
                </c:pt>
                <c:pt idx="26197">
                  <c:v>0</c:v>
                </c:pt>
                <c:pt idx="26198">
                  <c:v>0</c:v>
                </c:pt>
                <c:pt idx="26199">
                  <c:v>0</c:v>
                </c:pt>
                <c:pt idx="26200">
                  <c:v>0</c:v>
                </c:pt>
                <c:pt idx="26201">
                  <c:v>0</c:v>
                </c:pt>
                <c:pt idx="26202">
                  <c:v>0.868999999999999</c:v>
                </c:pt>
                <c:pt idx="26203">
                  <c:v>0</c:v>
                </c:pt>
                <c:pt idx="26204">
                  <c:v>0.248000000000004</c:v>
                </c:pt>
                <c:pt idx="26205">
                  <c:v>-0.868999999999999</c:v>
                </c:pt>
                <c:pt idx="26206">
                  <c:v>0</c:v>
                </c:pt>
                <c:pt idx="26207">
                  <c:v>0</c:v>
                </c:pt>
                <c:pt idx="26208">
                  <c:v>0</c:v>
                </c:pt>
                <c:pt idx="26209">
                  <c:v>0</c:v>
                </c:pt>
                <c:pt idx="26210">
                  <c:v>-0.248000000000004</c:v>
                </c:pt>
                <c:pt idx="26211">
                  <c:v>0</c:v>
                </c:pt>
                <c:pt idx="26212">
                  <c:v>0.49600000000000899</c:v>
                </c:pt>
                <c:pt idx="26213">
                  <c:v>0</c:v>
                </c:pt>
                <c:pt idx="26214">
                  <c:v>0</c:v>
                </c:pt>
                <c:pt idx="26215">
                  <c:v>0</c:v>
                </c:pt>
                <c:pt idx="26216">
                  <c:v>0</c:v>
                </c:pt>
                <c:pt idx="26217">
                  <c:v>0</c:v>
                </c:pt>
                <c:pt idx="26218">
                  <c:v>0</c:v>
                </c:pt>
                <c:pt idx="26219">
                  <c:v>-0.371999999999999</c:v>
                </c:pt>
                <c:pt idx="26220">
                  <c:v>-0.123999999999995</c:v>
                </c:pt>
                <c:pt idx="26221">
                  <c:v>0</c:v>
                </c:pt>
                <c:pt idx="26222">
                  <c:v>0.371999999999999</c:v>
                </c:pt>
                <c:pt idx="26223">
                  <c:v>1.36499999999999</c:v>
                </c:pt>
                <c:pt idx="26224">
                  <c:v>0</c:v>
                </c:pt>
                <c:pt idx="26225">
                  <c:v>0</c:v>
                </c:pt>
                <c:pt idx="26226">
                  <c:v>0</c:v>
                </c:pt>
                <c:pt idx="26227">
                  <c:v>0</c:v>
                </c:pt>
                <c:pt idx="26228">
                  <c:v>0.123999999999995</c:v>
                </c:pt>
                <c:pt idx="26229">
                  <c:v>0</c:v>
                </c:pt>
                <c:pt idx="26230">
                  <c:v>-0.61999999999999</c:v>
                </c:pt>
                <c:pt idx="26231">
                  <c:v>-0.74500000000000399</c:v>
                </c:pt>
                <c:pt idx="26232">
                  <c:v>-0.371999999999999</c:v>
                </c:pt>
                <c:pt idx="26233">
                  <c:v>0</c:v>
                </c:pt>
                <c:pt idx="26234">
                  <c:v>0</c:v>
                </c:pt>
                <c:pt idx="26235">
                  <c:v>0</c:v>
                </c:pt>
                <c:pt idx="26236">
                  <c:v>-0.371999999999999</c:v>
                </c:pt>
                <c:pt idx="26237">
                  <c:v>0</c:v>
                </c:pt>
                <c:pt idx="26238">
                  <c:v>0</c:v>
                </c:pt>
                <c:pt idx="26239">
                  <c:v>0.371999999999999</c:v>
                </c:pt>
                <c:pt idx="26240">
                  <c:v>0.12400000000000901</c:v>
                </c:pt>
                <c:pt idx="26241">
                  <c:v>-0.12400000000000901</c:v>
                </c:pt>
                <c:pt idx="26242">
                  <c:v>0</c:v>
                </c:pt>
                <c:pt idx="26243">
                  <c:v>0</c:v>
                </c:pt>
                <c:pt idx="26244">
                  <c:v>0</c:v>
                </c:pt>
                <c:pt idx="26245">
                  <c:v>0</c:v>
                </c:pt>
                <c:pt idx="26246">
                  <c:v>0</c:v>
                </c:pt>
                <c:pt idx="26247">
                  <c:v>0.125</c:v>
                </c:pt>
                <c:pt idx="26248">
                  <c:v>-0.24900000000000899</c:v>
                </c:pt>
                <c:pt idx="26249">
                  <c:v>0.74500000000000399</c:v>
                </c:pt>
                <c:pt idx="26250">
                  <c:v>-0.74500000000000399</c:v>
                </c:pt>
                <c:pt idx="26251">
                  <c:v>0</c:v>
                </c:pt>
                <c:pt idx="26252">
                  <c:v>0</c:v>
                </c:pt>
                <c:pt idx="26253">
                  <c:v>0</c:v>
                </c:pt>
                <c:pt idx="26254">
                  <c:v>-0.620999999999995</c:v>
                </c:pt>
                <c:pt idx="26255">
                  <c:v>0</c:v>
                </c:pt>
                <c:pt idx="26256">
                  <c:v>1.3659999999999899</c:v>
                </c:pt>
                <c:pt idx="26257">
                  <c:v>1.7369999999999901</c:v>
                </c:pt>
                <c:pt idx="26258">
                  <c:v>0</c:v>
                </c:pt>
                <c:pt idx="26259">
                  <c:v>-2.1099999999999901</c:v>
                </c:pt>
                <c:pt idx="26260">
                  <c:v>0</c:v>
                </c:pt>
                <c:pt idx="26261">
                  <c:v>0</c:v>
                </c:pt>
                <c:pt idx="26262">
                  <c:v>0</c:v>
                </c:pt>
                <c:pt idx="26263">
                  <c:v>0</c:v>
                </c:pt>
                <c:pt idx="26264">
                  <c:v>0</c:v>
                </c:pt>
                <c:pt idx="26265">
                  <c:v>0.123999999999995</c:v>
                </c:pt>
                <c:pt idx="26266">
                  <c:v>0</c:v>
                </c:pt>
                <c:pt idx="26267">
                  <c:v>-0.123999999999995</c:v>
                </c:pt>
                <c:pt idx="26268">
                  <c:v>-0.74500000000000399</c:v>
                </c:pt>
                <c:pt idx="26269">
                  <c:v>0</c:v>
                </c:pt>
                <c:pt idx="26270">
                  <c:v>0</c:v>
                </c:pt>
                <c:pt idx="26271">
                  <c:v>0</c:v>
                </c:pt>
                <c:pt idx="26272">
                  <c:v>-0.123999999999995</c:v>
                </c:pt>
                <c:pt idx="26273">
                  <c:v>0</c:v>
                </c:pt>
                <c:pt idx="26274">
                  <c:v>0</c:v>
                </c:pt>
                <c:pt idx="26275">
                  <c:v>0.496999999999999</c:v>
                </c:pt>
                <c:pt idx="26276">
                  <c:v>-1.73799999999999</c:v>
                </c:pt>
                <c:pt idx="26277">
                  <c:v>0.992999999999995</c:v>
                </c:pt>
                <c:pt idx="26278">
                  <c:v>0</c:v>
                </c:pt>
                <c:pt idx="26279">
                  <c:v>0</c:v>
                </c:pt>
                <c:pt idx="26280">
                  <c:v>0</c:v>
                </c:pt>
                <c:pt idx="26281">
                  <c:v>0.123999999999995</c:v>
                </c:pt>
                <c:pt idx="26282">
                  <c:v>0</c:v>
                </c:pt>
                <c:pt idx="26283">
                  <c:v>0</c:v>
                </c:pt>
                <c:pt idx="26284">
                  <c:v>-0.24799999999999001</c:v>
                </c:pt>
                <c:pt idx="26285">
                  <c:v>-0.62100000000000899</c:v>
                </c:pt>
                <c:pt idx="26286">
                  <c:v>0</c:v>
                </c:pt>
                <c:pt idx="26287">
                  <c:v>0</c:v>
                </c:pt>
                <c:pt idx="26288">
                  <c:v>0</c:v>
                </c:pt>
                <c:pt idx="26289">
                  <c:v>0</c:v>
                </c:pt>
                <c:pt idx="26290">
                  <c:v>0.248000000000004</c:v>
                </c:pt>
                <c:pt idx="26291">
                  <c:v>0.123999999999995</c:v>
                </c:pt>
                <c:pt idx="26292">
                  <c:v>0</c:v>
                </c:pt>
                <c:pt idx="26293">
                  <c:v>0.123999999999995</c:v>
                </c:pt>
                <c:pt idx="26294">
                  <c:v>0.248000000000004</c:v>
                </c:pt>
                <c:pt idx="26295">
                  <c:v>1.3659999999999899</c:v>
                </c:pt>
                <c:pt idx="26296">
                  <c:v>0</c:v>
                </c:pt>
                <c:pt idx="26297">
                  <c:v>0</c:v>
                </c:pt>
                <c:pt idx="26298">
                  <c:v>0</c:v>
                </c:pt>
                <c:pt idx="26299">
                  <c:v>0</c:v>
                </c:pt>
                <c:pt idx="26300">
                  <c:v>-0.371999999999999</c:v>
                </c:pt>
                <c:pt idx="26301">
                  <c:v>0</c:v>
                </c:pt>
                <c:pt idx="26302">
                  <c:v>-1.8619999999999901</c:v>
                </c:pt>
                <c:pt idx="26303">
                  <c:v>0</c:v>
                </c:pt>
                <c:pt idx="26304">
                  <c:v>1.2409999999999899</c:v>
                </c:pt>
                <c:pt idx="26305">
                  <c:v>0</c:v>
                </c:pt>
                <c:pt idx="26306">
                  <c:v>0</c:v>
                </c:pt>
                <c:pt idx="26307">
                  <c:v>0</c:v>
                </c:pt>
                <c:pt idx="26308">
                  <c:v>0.620999999999995</c:v>
                </c:pt>
                <c:pt idx="26309">
                  <c:v>0.371999999999999</c:v>
                </c:pt>
                <c:pt idx="26310">
                  <c:v>0.371999999999999</c:v>
                </c:pt>
                <c:pt idx="26311">
                  <c:v>-0.371999999999999</c:v>
                </c:pt>
                <c:pt idx="26312">
                  <c:v>-0.248000000000004</c:v>
                </c:pt>
                <c:pt idx="26313">
                  <c:v>0</c:v>
                </c:pt>
                <c:pt idx="26314">
                  <c:v>0</c:v>
                </c:pt>
                <c:pt idx="26315">
                  <c:v>0</c:v>
                </c:pt>
                <c:pt idx="26316">
                  <c:v>0</c:v>
                </c:pt>
                <c:pt idx="26317">
                  <c:v>1.117</c:v>
                </c:pt>
                <c:pt idx="26318">
                  <c:v>0.37299999999999001</c:v>
                </c:pt>
                <c:pt idx="26319">
                  <c:v>-0.37299999999999001</c:v>
                </c:pt>
                <c:pt idx="26320">
                  <c:v>-0.99200000000000399</c:v>
                </c:pt>
                <c:pt idx="26321">
                  <c:v>0</c:v>
                </c:pt>
                <c:pt idx="26322">
                  <c:v>1.36499999999999</c:v>
                </c:pt>
                <c:pt idx="26323">
                  <c:v>0</c:v>
                </c:pt>
                <c:pt idx="26324">
                  <c:v>0</c:v>
                </c:pt>
                <c:pt idx="26325">
                  <c:v>0</c:v>
                </c:pt>
                <c:pt idx="26326">
                  <c:v>-0.743999999999999</c:v>
                </c:pt>
                <c:pt idx="26327">
                  <c:v>-0.248000000000004</c:v>
                </c:pt>
                <c:pt idx="26328">
                  <c:v>-0.620999999999995</c:v>
                </c:pt>
                <c:pt idx="26329">
                  <c:v>0.620999999999995</c:v>
                </c:pt>
                <c:pt idx="26330">
                  <c:v>0.86800000000000899</c:v>
                </c:pt>
                <c:pt idx="26331">
                  <c:v>0</c:v>
                </c:pt>
                <c:pt idx="26332">
                  <c:v>0</c:v>
                </c:pt>
                <c:pt idx="26333">
                  <c:v>0</c:v>
                </c:pt>
                <c:pt idx="26334">
                  <c:v>0</c:v>
                </c:pt>
                <c:pt idx="26335">
                  <c:v>0.248000000000004</c:v>
                </c:pt>
                <c:pt idx="26336">
                  <c:v>0</c:v>
                </c:pt>
                <c:pt idx="26337">
                  <c:v>0</c:v>
                </c:pt>
                <c:pt idx="26338">
                  <c:v>0.495999999999995</c:v>
                </c:pt>
                <c:pt idx="26339">
                  <c:v>8.5639999999999894</c:v>
                </c:pt>
                <c:pt idx="26340">
                  <c:v>0</c:v>
                </c:pt>
                <c:pt idx="26341">
                  <c:v>0</c:v>
                </c:pt>
                <c:pt idx="26342">
                  <c:v>0</c:v>
                </c:pt>
                <c:pt idx="26343">
                  <c:v>0</c:v>
                </c:pt>
                <c:pt idx="26344">
                  <c:v>0</c:v>
                </c:pt>
                <c:pt idx="26345">
                  <c:v>-0.620999999999995</c:v>
                </c:pt>
                <c:pt idx="26346">
                  <c:v>-1.2409999999999899</c:v>
                </c:pt>
                <c:pt idx="26347">
                  <c:v>0</c:v>
                </c:pt>
                <c:pt idx="26348">
                  <c:v>1.6140000000000001</c:v>
                </c:pt>
                <c:pt idx="26349">
                  <c:v>0</c:v>
                </c:pt>
                <c:pt idx="26350">
                  <c:v>0</c:v>
                </c:pt>
                <c:pt idx="26351">
                  <c:v>0</c:v>
                </c:pt>
                <c:pt idx="26352">
                  <c:v>0</c:v>
                </c:pt>
                <c:pt idx="26353">
                  <c:v>0</c:v>
                </c:pt>
                <c:pt idx="26354">
                  <c:v>-0.868999999999999</c:v>
                </c:pt>
                <c:pt idx="26355">
                  <c:v>0</c:v>
                </c:pt>
                <c:pt idx="26356">
                  <c:v>1.61299999999999</c:v>
                </c:pt>
                <c:pt idx="26357">
                  <c:v>0</c:v>
                </c:pt>
                <c:pt idx="26358">
                  <c:v>-0.743999999999999</c:v>
                </c:pt>
                <c:pt idx="26359">
                  <c:v>0</c:v>
                </c:pt>
                <c:pt idx="26360">
                  <c:v>0</c:v>
                </c:pt>
                <c:pt idx="26361">
                  <c:v>0</c:v>
                </c:pt>
                <c:pt idx="26362">
                  <c:v>0</c:v>
                </c:pt>
                <c:pt idx="26363">
                  <c:v>-0.125</c:v>
                </c:pt>
                <c:pt idx="26364">
                  <c:v>0.125</c:v>
                </c:pt>
                <c:pt idx="26365">
                  <c:v>1.4890000000000001</c:v>
                </c:pt>
                <c:pt idx="26366">
                  <c:v>0</c:v>
                </c:pt>
                <c:pt idx="26367">
                  <c:v>0.371999999999999</c:v>
                </c:pt>
                <c:pt idx="26368">
                  <c:v>0</c:v>
                </c:pt>
                <c:pt idx="26369">
                  <c:v>0</c:v>
                </c:pt>
                <c:pt idx="26370">
                  <c:v>0</c:v>
                </c:pt>
                <c:pt idx="26371">
                  <c:v>-0.373000000000004</c:v>
                </c:pt>
                <c:pt idx="26372">
                  <c:v>-0.62000000000000399</c:v>
                </c:pt>
                <c:pt idx="26373">
                  <c:v>-0.123999999999995</c:v>
                </c:pt>
                <c:pt idx="26374">
                  <c:v>-0.248999999999995</c:v>
                </c:pt>
                <c:pt idx="26375">
                  <c:v>0</c:v>
                </c:pt>
                <c:pt idx="26376">
                  <c:v>-0.371999999999999</c:v>
                </c:pt>
                <c:pt idx="26377">
                  <c:v>0</c:v>
                </c:pt>
                <c:pt idx="26378">
                  <c:v>0</c:v>
                </c:pt>
                <c:pt idx="26379">
                  <c:v>0</c:v>
                </c:pt>
                <c:pt idx="26380">
                  <c:v>0</c:v>
                </c:pt>
                <c:pt idx="26381">
                  <c:v>0</c:v>
                </c:pt>
                <c:pt idx="26382">
                  <c:v>0.867999999999995</c:v>
                </c:pt>
                <c:pt idx="26383">
                  <c:v>0</c:v>
                </c:pt>
                <c:pt idx="26384">
                  <c:v>-0.371999999999999</c:v>
                </c:pt>
                <c:pt idx="26385">
                  <c:v>-0.74500000000000399</c:v>
                </c:pt>
                <c:pt idx="26386">
                  <c:v>0</c:v>
                </c:pt>
                <c:pt idx="26387">
                  <c:v>0</c:v>
                </c:pt>
                <c:pt idx="26388">
                  <c:v>0</c:v>
                </c:pt>
                <c:pt idx="26389">
                  <c:v>1.7370000000000001</c:v>
                </c:pt>
                <c:pt idx="26390">
                  <c:v>0</c:v>
                </c:pt>
                <c:pt idx="26391">
                  <c:v>0.24799999999999001</c:v>
                </c:pt>
                <c:pt idx="26392">
                  <c:v>0.125</c:v>
                </c:pt>
                <c:pt idx="26393">
                  <c:v>0</c:v>
                </c:pt>
                <c:pt idx="26394">
                  <c:v>-1.24199999999999</c:v>
                </c:pt>
                <c:pt idx="26395">
                  <c:v>0</c:v>
                </c:pt>
                <c:pt idx="26396">
                  <c:v>0</c:v>
                </c:pt>
                <c:pt idx="26397">
                  <c:v>0</c:v>
                </c:pt>
                <c:pt idx="26398">
                  <c:v>-0.496999999999999</c:v>
                </c:pt>
                <c:pt idx="26399">
                  <c:v>0.496999999999999</c:v>
                </c:pt>
                <c:pt idx="26400">
                  <c:v>0.371999999999999</c:v>
                </c:pt>
                <c:pt idx="26401">
                  <c:v>0</c:v>
                </c:pt>
                <c:pt idx="26402">
                  <c:v>-0.24799999999999001</c:v>
                </c:pt>
                <c:pt idx="26403">
                  <c:v>-0.12400000000000901</c:v>
                </c:pt>
                <c:pt idx="26404">
                  <c:v>0</c:v>
                </c:pt>
                <c:pt idx="26405">
                  <c:v>0</c:v>
                </c:pt>
                <c:pt idx="26406">
                  <c:v>0</c:v>
                </c:pt>
                <c:pt idx="26407">
                  <c:v>0</c:v>
                </c:pt>
                <c:pt idx="26408">
                  <c:v>0</c:v>
                </c:pt>
                <c:pt idx="26409">
                  <c:v>0.123999999999995</c:v>
                </c:pt>
                <c:pt idx="26410">
                  <c:v>0</c:v>
                </c:pt>
                <c:pt idx="26411">
                  <c:v>0</c:v>
                </c:pt>
                <c:pt idx="26412">
                  <c:v>-0.123999999999995</c:v>
                </c:pt>
                <c:pt idx="26413">
                  <c:v>0</c:v>
                </c:pt>
                <c:pt idx="26414">
                  <c:v>0</c:v>
                </c:pt>
                <c:pt idx="26415">
                  <c:v>0</c:v>
                </c:pt>
                <c:pt idx="26416">
                  <c:v>-0.992999999999995</c:v>
                </c:pt>
                <c:pt idx="26417">
                  <c:v>1.2409999999999899</c:v>
                </c:pt>
                <c:pt idx="26418">
                  <c:v>-1.2409999999999899</c:v>
                </c:pt>
                <c:pt idx="26419">
                  <c:v>0.61999999999999</c:v>
                </c:pt>
                <c:pt idx="26420">
                  <c:v>0</c:v>
                </c:pt>
                <c:pt idx="26421">
                  <c:v>0</c:v>
                </c:pt>
                <c:pt idx="26422">
                  <c:v>0</c:v>
                </c:pt>
                <c:pt idx="26423">
                  <c:v>0</c:v>
                </c:pt>
                <c:pt idx="26424">
                  <c:v>0</c:v>
                </c:pt>
                <c:pt idx="26425">
                  <c:v>0.495999999999995</c:v>
                </c:pt>
                <c:pt idx="26426">
                  <c:v>0</c:v>
                </c:pt>
                <c:pt idx="26427">
                  <c:v>-0.24799999999999001</c:v>
                </c:pt>
                <c:pt idx="26428">
                  <c:v>-0.868999999999999</c:v>
                </c:pt>
                <c:pt idx="26429">
                  <c:v>0</c:v>
                </c:pt>
                <c:pt idx="26430">
                  <c:v>0</c:v>
                </c:pt>
                <c:pt idx="26431">
                  <c:v>0</c:v>
                </c:pt>
                <c:pt idx="26432">
                  <c:v>0</c:v>
                </c:pt>
                <c:pt idx="26433">
                  <c:v>0</c:v>
                </c:pt>
                <c:pt idx="26434">
                  <c:v>-0.248000000000004</c:v>
                </c:pt>
                <c:pt idx="26435">
                  <c:v>0.62000000000000399</c:v>
                </c:pt>
                <c:pt idx="26436">
                  <c:v>0</c:v>
                </c:pt>
                <c:pt idx="26437">
                  <c:v>0</c:v>
                </c:pt>
                <c:pt idx="26438">
                  <c:v>1.36499999999999</c:v>
                </c:pt>
                <c:pt idx="26439">
                  <c:v>0</c:v>
                </c:pt>
                <c:pt idx="26440">
                  <c:v>0</c:v>
                </c:pt>
                <c:pt idx="26441">
                  <c:v>0</c:v>
                </c:pt>
                <c:pt idx="26442">
                  <c:v>0</c:v>
                </c:pt>
                <c:pt idx="26443">
                  <c:v>-0.373000000000004</c:v>
                </c:pt>
                <c:pt idx="26444">
                  <c:v>-0.99200000000000399</c:v>
                </c:pt>
                <c:pt idx="26445">
                  <c:v>-0.496999999999999</c:v>
                </c:pt>
                <c:pt idx="26446">
                  <c:v>0</c:v>
                </c:pt>
                <c:pt idx="26447">
                  <c:v>0.74500000000000399</c:v>
                </c:pt>
                <c:pt idx="26448">
                  <c:v>0</c:v>
                </c:pt>
                <c:pt idx="26449">
                  <c:v>0</c:v>
                </c:pt>
                <c:pt idx="26450">
                  <c:v>0</c:v>
                </c:pt>
                <c:pt idx="26451">
                  <c:v>0</c:v>
                </c:pt>
                <c:pt idx="26452">
                  <c:v>1.2409999999999899</c:v>
                </c:pt>
                <c:pt idx="26453">
                  <c:v>-1.2409999999999899</c:v>
                </c:pt>
                <c:pt idx="26454">
                  <c:v>0.123999999999995</c:v>
                </c:pt>
                <c:pt idx="26455">
                  <c:v>-0.123999999999995</c:v>
                </c:pt>
                <c:pt idx="26456">
                  <c:v>0.123999999999995</c:v>
                </c:pt>
                <c:pt idx="26457">
                  <c:v>-0.24799999999999001</c:v>
                </c:pt>
                <c:pt idx="26458">
                  <c:v>0</c:v>
                </c:pt>
                <c:pt idx="26459">
                  <c:v>0</c:v>
                </c:pt>
                <c:pt idx="26460">
                  <c:v>0</c:v>
                </c:pt>
                <c:pt idx="26461">
                  <c:v>0</c:v>
                </c:pt>
                <c:pt idx="26462">
                  <c:v>0</c:v>
                </c:pt>
                <c:pt idx="26463">
                  <c:v>0</c:v>
                </c:pt>
                <c:pt idx="26464">
                  <c:v>0.123999999999995</c:v>
                </c:pt>
                <c:pt idx="26465">
                  <c:v>0.248000000000004</c:v>
                </c:pt>
                <c:pt idx="26466">
                  <c:v>0</c:v>
                </c:pt>
                <c:pt idx="26467">
                  <c:v>0</c:v>
                </c:pt>
                <c:pt idx="26468">
                  <c:v>0</c:v>
                </c:pt>
                <c:pt idx="26469">
                  <c:v>0</c:v>
                </c:pt>
                <c:pt idx="26470">
                  <c:v>0.373000000000004</c:v>
                </c:pt>
                <c:pt idx="26471">
                  <c:v>0</c:v>
                </c:pt>
                <c:pt idx="26472">
                  <c:v>0</c:v>
                </c:pt>
                <c:pt idx="26473">
                  <c:v>0.123999999999995</c:v>
                </c:pt>
                <c:pt idx="26474">
                  <c:v>-0.248000000000004</c:v>
                </c:pt>
                <c:pt idx="26475">
                  <c:v>0</c:v>
                </c:pt>
                <c:pt idx="26476">
                  <c:v>0</c:v>
                </c:pt>
                <c:pt idx="26477">
                  <c:v>0</c:v>
                </c:pt>
                <c:pt idx="26478">
                  <c:v>0</c:v>
                </c:pt>
                <c:pt idx="26479">
                  <c:v>-1.2409999999999899</c:v>
                </c:pt>
                <c:pt idx="26480">
                  <c:v>0</c:v>
                </c:pt>
                <c:pt idx="26481">
                  <c:v>0.74500000000000399</c:v>
                </c:pt>
                <c:pt idx="26482">
                  <c:v>0.248000000000004</c:v>
                </c:pt>
                <c:pt idx="26483">
                  <c:v>0.371999999999999</c:v>
                </c:pt>
                <c:pt idx="26484">
                  <c:v>0.496999999999999</c:v>
                </c:pt>
                <c:pt idx="26485">
                  <c:v>0</c:v>
                </c:pt>
                <c:pt idx="26486">
                  <c:v>0</c:v>
                </c:pt>
                <c:pt idx="26487">
                  <c:v>0</c:v>
                </c:pt>
                <c:pt idx="26488">
                  <c:v>-0.248000000000004</c:v>
                </c:pt>
                <c:pt idx="26489">
                  <c:v>0</c:v>
                </c:pt>
                <c:pt idx="26490">
                  <c:v>0</c:v>
                </c:pt>
                <c:pt idx="26491">
                  <c:v>0</c:v>
                </c:pt>
                <c:pt idx="26492">
                  <c:v>-0.248000000000004</c:v>
                </c:pt>
                <c:pt idx="26493">
                  <c:v>-1.11699999999999</c:v>
                </c:pt>
                <c:pt idx="26494">
                  <c:v>0</c:v>
                </c:pt>
                <c:pt idx="26495">
                  <c:v>0</c:v>
                </c:pt>
                <c:pt idx="26496">
                  <c:v>0</c:v>
                </c:pt>
                <c:pt idx="26497">
                  <c:v>-0.62100000000000899</c:v>
                </c:pt>
                <c:pt idx="26498">
                  <c:v>0</c:v>
                </c:pt>
                <c:pt idx="26499">
                  <c:v>0</c:v>
                </c:pt>
                <c:pt idx="26500">
                  <c:v>1.73799999999999</c:v>
                </c:pt>
                <c:pt idx="26501">
                  <c:v>0.371999999999999</c:v>
                </c:pt>
                <c:pt idx="26502">
                  <c:v>0</c:v>
                </c:pt>
                <c:pt idx="26503">
                  <c:v>0</c:v>
                </c:pt>
                <c:pt idx="26504">
                  <c:v>0</c:v>
                </c:pt>
                <c:pt idx="26505">
                  <c:v>0</c:v>
                </c:pt>
                <c:pt idx="26506">
                  <c:v>0</c:v>
                </c:pt>
                <c:pt idx="26507">
                  <c:v>1.117</c:v>
                </c:pt>
                <c:pt idx="26508">
                  <c:v>1.4889999999999901</c:v>
                </c:pt>
                <c:pt idx="26509">
                  <c:v>0</c:v>
                </c:pt>
                <c:pt idx="26510">
                  <c:v>0.496999999999999</c:v>
                </c:pt>
                <c:pt idx="26511">
                  <c:v>-0.496999999999999</c:v>
                </c:pt>
                <c:pt idx="26512">
                  <c:v>0</c:v>
                </c:pt>
                <c:pt idx="26513">
                  <c:v>0</c:v>
                </c:pt>
                <c:pt idx="26514">
                  <c:v>0</c:v>
                </c:pt>
                <c:pt idx="26515">
                  <c:v>0</c:v>
                </c:pt>
                <c:pt idx="26516">
                  <c:v>0.49600000000000899</c:v>
                </c:pt>
                <c:pt idx="26517">
                  <c:v>0</c:v>
                </c:pt>
                <c:pt idx="26518">
                  <c:v>-0.868999999999999</c:v>
                </c:pt>
                <c:pt idx="26519">
                  <c:v>0</c:v>
                </c:pt>
                <c:pt idx="26520">
                  <c:v>0.24799999999999001</c:v>
                </c:pt>
                <c:pt idx="26521">
                  <c:v>0</c:v>
                </c:pt>
                <c:pt idx="26522">
                  <c:v>0</c:v>
                </c:pt>
                <c:pt idx="26523">
                  <c:v>0</c:v>
                </c:pt>
                <c:pt idx="26524">
                  <c:v>0.495999999999995</c:v>
                </c:pt>
                <c:pt idx="26525">
                  <c:v>-0.62000000000000399</c:v>
                </c:pt>
                <c:pt idx="26526">
                  <c:v>0</c:v>
                </c:pt>
                <c:pt idx="26527">
                  <c:v>-0.620999999999995</c:v>
                </c:pt>
                <c:pt idx="26528">
                  <c:v>0</c:v>
                </c:pt>
                <c:pt idx="26529">
                  <c:v>0.620999999999995</c:v>
                </c:pt>
                <c:pt idx="26530">
                  <c:v>0</c:v>
                </c:pt>
                <c:pt idx="26531">
                  <c:v>0</c:v>
                </c:pt>
                <c:pt idx="26532">
                  <c:v>0</c:v>
                </c:pt>
                <c:pt idx="26533">
                  <c:v>1.861</c:v>
                </c:pt>
                <c:pt idx="26534">
                  <c:v>0</c:v>
                </c:pt>
                <c:pt idx="26535">
                  <c:v>-1.4890000000000001</c:v>
                </c:pt>
                <c:pt idx="26536">
                  <c:v>-0.992999999999995</c:v>
                </c:pt>
                <c:pt idx="26537">
                  <c:v>0.992999999999995</c:v>
                </c:pt>
                <c:pt idx="26538">
                  <c:v>0.868999999999999</c:v>
                </c:pt>
                <c:pt idx="26539">
                  <c:v>0</c:v>
                </c:pt>
                <c:pt idx="26540">
                  <c:v>0</c:v>
                </c:pt>
                <c:pt idx="26541">
                  <c:v>0</c:v>
                </c:pt>
                <c:pt idx="26542">
                  <c:v>-0.371999999999999</c:v>
                </c:pt>
                <c:pt idx="26543">
                  <c:v>-0.248999999999995</c:v>
                </c:pt>
                <c:pt idx="26544">
                  <c:v>0</c:v>
                </c:pt>
                <c:pt idx="26545">
                  <c:v>0</c:v>
                </c:pt>
                <c:pt idx="26546">
                  <c:v>0</c:v>
                </c:pt>
                <c:pt idx="26547">
                  <c:v>0.373000000000004</c:v>
                </c:pt>
                <c:pt idx="26548">
                  <c:v>0</c:v>
                </c:pt>
                <c:pt idx="26549">
                  <c:v>0</c:v>
                </c:pt>
                <c:pt idx="26550">
                  <c:v>0</c:v>
                </c:pt>
                <c:pt idx="26551">
                  <c:v>-0.24799999999999001</c:v>
                </c:pt>
                <c:pt idx="26552">
                  <c:v>0.123999999999995</c:v>
                </c:pt>
                <c:pt idx="26553">
                  <c:v>0</c:v>
                </c:pt>
                <c:pt idx="26554">
                  <c:v>0</c:v>
                </c:pt>
                <c:pt idx="26555">
                  <c:v>0.371999999999999</c:v>
                </c:pt>
                <c:pt idx="26556">
                  <c:v>1.2409999999999899</c:v>
                </c:pt>
                <c:pt idx="26557">
                  <c:v>0</c:v>
                </c:pt>
                <c:pt idx="26558">
                  <c:v>0</c:v>
                </c:pt>
                <c:pt idx="26559">
                  <c:v>0</c:v>
                </c:pt>
                <c:pt idx="26560">
                  <c:v>0.12400000000000901</c:v>
                </c:pt>
                <c:pt idx="26561">
                  <c:v>0</c:v>
                </c:pt>
                <c:pt idx="26562">
                  <c:v>-1.2409999999999899</c:v>
                </c:pt>
                <c:pt idx="26563">
                  <c:v>-1.6140000000000001</c:v>
                </c:pt>
                <c:pt idx="26564">
                  <c:v>0</c:v>
                </c:pt>
                <c:pt idx="26565">
                  <c:v>0</c:v>
                </c:pt>
                <c:pt idx="26566">
                  <c:v>0</c:v>
                </c:pt>
                <c:pt idx="26567">
                  <c:v>0</c:v>
                </c:pt>
                <c:pt idx="26568">
                  <c:v>0</c:v>
                </c:pt>
                <c:pt idx="26569">
                  <c:v>-0.371999999999999</c:v>
                </c:pt>
                <c:pt idx="26570">
                  <c:v>0</c:v>
                </c:pt>
                <c:pt idx="26571">
                  <c:v>0</c:v>
                </c:pt>
                <c:pt idx="26572">
                  <c:v>-0.496999999999999</c:v>
                </c:pt>
                <c:pt idx="26573">
                  <c:v>0</c:v>
                </c:pt>
                <c:pt idx="26574">
                  <c:v>0.496999999999999</c:v>
                </c:pt>
                <c:pt idx="26575">
                  <c:v>0</c:v>
                </c:pt>
                <c:pt idx="26576">
                  <c:v>0</c:v>
                </c:pt>
                <c:pt idx="26577">
                  <c:v>0</c:v>
                </c:pt>
                <c:pt idx="26578">
                  <c:v>0</c:v>
                </c:pt>
                <c:pt idx="26579">
                  <c:v>-0.371999999999999</c:v>
                </c:pt>
                <c:pt idx="26580">
                  <c:v>0</c:v>
                </c:pt>
                <c:pt idx="26581">
                  <c:v>0.123999999999995</c:v>
                </c:pt>
                <c:pt idx="26582">
                  <c:v>0.74500000000000399</c:v>
                </c:pt>
                <c:pt idx="26583">
                  <c:v>0</c:v>
                </c:pt>
                <c:pt idx="26584">
                  <c:v>0</c:v>
                </c:pt>
                <c:pt idx="26585">
                  <c:v>0</c:v>
                </c:pt>
                <c:pt idx="26586">
                  <c:v>0</c:v>
                </c:pt>
                <c:pt idx="26587">
                  <c:v>0</c:v>
                </c:pt>
                <c:pt idx="26588">
                  <c:v>0</c:v>
                </c:pt>
                <c:pt idx="26589">
                  <c:v>-0.125</c:v>
                </c:pt>
                <c:pt idx="26590">
                  <c:v>0.373000000000004</c:v>
                </c:pt>
                <c:pt idx="26591">
                  <c:v>-0.248000000000004</c:v>
                </c:pt>
                <c:pt idx="26592">
                  <c:v>0</c:v>
                </c:pt>
                <c:pt idx="26593">
                  <c:v>0</c:v>
                </c:pt>
                <c:pt idx="26594">
                  <c:v>0</c:v>
                </c:pt>
                <c:pt idx="26595">
                  <c:v>0</c:v>
                </c:pt>
                <c:pt idx="26596">
                  <c:v>-0.495999999999995</c:v>
                </c:pt>
                <c:pt idx="26597">
                  <c:v>0</c:v>
                </c:pt>
                <c:pt idx="26598">
                  <c:v>0</c:v>
                </c:pt>
                <c:pt idx="26599">
                  <c:v>0.24799999999999001</c:v>
                </c:pt>
                <c:pt idx="26600">
                  <c:v>-0.74499999999999</c:v>
                </c:pt>
                <c:pt idx="26601">
                  <c:v>0</c:v>
                </c:pt>
                <c:pt idx="26602">
                  <c:v>0</c:v>
                </c:pt>
                <c:pt idx="26603">
                  <c:v>0</c:v>
                </c:pt>
                <c:pt idx="26604">
                  <c:v>0</c:v>
                </c:pt>
                <c:pt idx="26605">
                  <c:v>0</c:v>
                </c:pt>
                <c:pt idx="26606">
                  <c:v>-0.371999999999999</c:v>
                </c:pt>
                <c:pt idx="26607">
                  <c:v>0.743999999999999</c:v>
                </c:pt>
                <c:pt idx="26608">
                  <c:v>0.373000000000004</c:v>
                </c:pt>
                <c:pt idx="26609">
                  <c:v>0</c:v>
                </c:pt>
                <c:pt idx="26610">
                  <c:v>-1.986</c:v>
                </c:pt>
                <c:pt idx="26611">
                  <c:v>0</c:v>
                </c:pt>
                <c:pt idx="26612">
                  <c:v>0</c:v>
                </c:pt>
                <c:pt idx="26613">
                  <c:v>0</c:v>
                </c:pt>
                <c:pt idx="26614">
                  <c:v>-0.371999999999999</c:v>
                </c:pt>
                <c:pt idx="26615">
                  <c:v>-0.373000000000004</c:v>
                </c:pt>
                <c:pt idx="26616">
                  <c:v>0</c:v>
                </c:pt>
                <c:pt idx="26617">
                  <c:v>0.496999999999999</c:v>
                </c:pt>
                <c:pt idx="26618">
                  <c:v>0</c:v>
                </c:pt>
                <c:pt idx="26619">
                  <c:v>-0.620999999999995</c:v>
                </c:pt>
                <c:pt idx="26620">
                  <c:v>0</c:v>
                </c:pt>
                <c:pt idx="26621">
                  <c:v>0</c:v>
                </c:pt>
                <c:pt idx="26622">
                  <c:v>0</c:v>
                </c:pt>
                <c:pt idx="26623">
                  <c:v>0.125</c:v>
                </c:pt>
                <c:pt idx="26624">
                  <c:v>0</c:v>
                </c:pt>
                <c:pt idx="26625">
                  <c:v>0.371999999999999</c:v>
                </c:pt>
                <c:pt idx="26626">
                  <c:v>1.365</c:v>
                </c:pt>
                <c:pt idx="26627">
                  <c:v>0</c:v>
                </c:pt>
                <c:pt idx="26628">
                  <c:v>-0.12400000000000901</c:v>
                </c:pt>
                <c:pt idx="26629">
                  <c:v>0</c:v>
                </c:pt>
                <c:pt idx="26630">
                  <c:v>0</c:v>
                </c:pt>
                <c:pt idx="26631">
                  <c:v>0</c:v>
                </c:pt>
                <c:pt idx="26632">
                  <c:v>-0.371999999999999</c:v>
                </c:pt>
                <c:pt idx="26633">
                  <c:v>0.371999999999999</c:v>
                </c:pt>
                <c:pt idx="26634">
                  <c:v>-0.371999999999999</c:v>
                </c:pt>
                <c:pt idx="26635">
                  <c:v>-0.12400000000000901</c:v>
                </c:pt>
                <c:pt idx="26636">
                  <c:v>-0.868999999999999</c:v>
                </c:pt>
                <c:pt idx="26637">
                  <c:v>-0.496999999999999</c:v>
                </c:pt>
                <c:pt idx="26638">
                  <c:v>0</c:v>
                </c:pt>
                <c:pt idx="26639">
                  <c:v>0</c:v>
                </c:pt>
                <c:pt idx="26640">
                  <c:v>0</c:v>
                </c:pt>
                <c:pt idx="26641">
                  <c:v>0</c:v>
                </c:pt>
                <c:pt idx="26642">
                  <c:v>1.2409999999999899</c:v>
                </c:pt>
                <c:pt idx="26643">
                  <c:v>-1.6139999999999901</c:v>
                </c:pt>
                <c:pt idx="26644">
                  <c:v>0.24799999999999001</c:v>
                </c:pt>
                <c:pt idx="26645">
                  <c:v>-0.24799999999999001</c:v>
                </c:pt>
                <c:pt idx="26646">
                  <c:v>0.24799999999999001</c:v>
                </c:pt>
                <c:pt idx="26647">
                  <c:v>0</c:v>
                </c:pt>
                <c:pt idx="26648">
                  <c:v>0</c:v>
                </c:pt>
                <c:pt idx="26649">
                  <c:v>0</c:v>
                </c:pt>
                <c:pt idx="26650">
                  <c:v>1.36499999999999</c:v>
                </c:pt>
                <c:pt idx="26651">
                  <c:v>0.371999999999999</c:v>
                </c:pt>
                <c:pt idx="26652">
                  <c:v>0.248000000000004</c:v>
                </c:pt>
                <c:pt idx="26653">
                  <c:v>0</c:v>
                </c:pt>
                <c:pt idx="26654">
                  <c:v>-0.743999999999999</c:v>
                </c:pt>
                <c:pt idx="26655">
                  <c:v>-0.123999999999995</c:v>
                </c:pt>
                <c:pt idx="26656">
                  <c:v>0</c:v>
                </c:pt>
                <c:pt idx="26657">
                  <c:v>0</c:v>
                </c:pt>
                <c:pt idx="26658">
                  <c:v>0</c:v>
                </c:pt>
                <c:pt idx="26659">
                  <c:v>0.125</c:v>
                </c:pt>
                <c:pt idx="26660">
                  <c:v>0.49600000000000899</c:v>
                </c:pt>
                <c:pt idx="26661">
                  <c:v>0</c:v>
                </c:pt>
                <c:pt idx="26662">
                  <c:v>0</c:v>
                </c:pt>
                <c:pt idx="26663">
                  <c:v>0.123999999999995</c:v>
                </c:pt>
                <c:pt idx="26664">
                  <c:v>0.123999999999995</c:v>
                </c:pt>
                <c:pt idx="26665">
                  <c:v>0</c:v>
                </c:pt>
                <c:pt idx="26666">
                  <c:v>0</c:v>
                </c:pt>
                <c:pt idx="26667">
                  <c:v>0</c:v>
                </c:pt>
                <c:pt idx="26668">
                  <c:v>0.123999999999995</c:v>
                </c:pt>
                <c:pt idx="26669">
                  <c:v>0.496999999999999</c:v>
                </c:pt>
                <c:pt idx="26670">
                  <c:v>0</c:v>
                </c:pt>
                <c:pt idx="26671">
                  <c:v>0</c:v>
                </c:pt>
                <c:pt idx="26672">
                  <c:v>0</c:v>
                </c:pt>
                <c:pt idx="26673">
                  <c:v>0.743999999999999</c:v>
                </c:pt>
                <c:pt idx="26674">
                  <c:v>0</c:v>
                </c:pt>
                <c:pt idx="26675">
                  <c:v>0</c:v>
                </c:pt>
                <c:pt idx="26676">
                  <c:v>0</c:v>
                </c:pt>
                <c:pt idx="26677">
                  <c:v>0.123999999999995</c:v>
                </c:pt>
                <c:pt idx="26678">
                  <c:v>0.12400000000000901</c:v>
                </c:pt>
                <c:pt idx="26679">
                  <c:v>0</c:v>
                </c:pt>
                <c:pt idx="26680">
                  <c:v>-0.62000000000000399</c:v>
                </c:pt>
                <c:pt idx="26681">
                  <c:v>0</c:v>
                </c:pt>
                <c:pt idx="26682">
                  <c:v>0.248000000000004</c:v>
                </c:pt>
                <c:pt idx="26683">
                  <c:v>0</c:v>
                </c:pt>
                <c:pt idx="26684">
                  <c:v>0</c:v>
                </c:pt>
                <c:pt idx="26685">
                  <c:v>0</c:v>
                </c:pt>
                <c:pt idx="26686">
                  <c:v>-0.248000000000004</c:v>
                </c:pt>
                <c:pt idx="26687">
                  <c:v>0.123999999999995</c:v>
                </c:pt>
                <c:pt idx="26688">
                  <c:v>-0.123999999999995</c:v>
                </c:pt>
                <c:pt idx="26689">
                  <c:v>0.123999999999995</c:v>
                </c:pt>
                <c:pt idx="26690">
                  <c:v>0.12400000000000901</c:v>
                </c:pt>
                <c:pt idx="26691">
                  <c:v>0</c:v>
                </c:pt>
                <c:pt idx="26692">
                  <c:v>0</c:v>
                </c:pt>
                <c:pt idx="26693">
                  <c:v>0</c:v>
                </c:pt>
                <c:pt idx="26694">
                  <c:v>0</c:v>
                </c:pt>
                <c:pt idx="26695">
                  <c:v>0</c:v>
                </c:pt>
                <c:pt idx="26696">
                  <c:v>-0.123999999999995</c:v>
                </c:pt>
                <c:pt idx="26697">
                  <c:v>0</c:v>
                </c:pt>
                <c:pt idx="26698">
                  <c:v>0.248999999999995</c:v>
                </c:pt>
                <c:pt idx="26699">
                  <c:v>1.9849999999999901</c:v>
                </c:pt>
                <c:pt idx="26700">
                  <c:v>0.373000000000004</c:v>
                </c:pt>
                <c:pt idx="26701">
                  <c:v>0</c:v>
                </c:pt>
                <c:pt idx="26702">
                  <c:v>0</c:v>
                </c:pt>
                <c:pt idx="26703">
                  <c:v>0</c:v>
                </c:pt>
                <c:pt idx="26704">
                  <c:v>0</c:v>
                </c:pt>
                <c:pt idx="26705">
                  <c:v>-2.48199999999999</c:v>
                </c:pt>
                <c:pt idx="26706">
                  <c:v>-0.12400000000000901</c:v>
                </c:pt>
                <c:pt idx="26707">
                  <c:v>0.12400000000000901</c:v>
                </c:pt>
                <c:pt idx="26708">
                  <c:v>0</c:v>
                </c:pt>
                <c:pt idx="26709">
                  <c:v>0</c:v>
                </c:pt>
                <c:pt idx="26710">
                  <c:v>0</c:v>
                </c:pt>
                <c:pt idx="26711">
                  <c:v>0</c:v>
                </c:pt>
                <c:pt idx="26712">
                  <c:v>0</c:v>
                </c:pt>
                <c:pt idx="26713">
                  <c:v>0</c:v>
                </c:pt>
                <c:pt idx="26714">
                  <c:v>-0.992999999999995</c:v>
                </c:pt>
                <c:pt idx="26715">
                  <c:v>-0.371999999999999</c:v>
                </c:pt>
                <c:pt idx="26716">
                  <c:v>0</c:v>
                </c:pt>
                <c:pt idx="26717">
                  <c:v>1.2409999999999899</c:v>
                </c:pt>
                <c:pt idx="26718">
                  <c:v>0</c:v>
                </c:pt>
                <c:pt idx="26719">
                  <c:v>0</c:v>
                </c:pt>
                <c:pt idx="26720">
                  <c:v>0</c:v>
                </c:pt>
                <c:pt idx="26721">
                  <c:v>0</c:v>
                </c:pt>
                <c:pt idx="26722">
                  <c:v>0</c:v>
                </c:pt>
                <c:pt idx="26723">
                  <c:v>-0.371999999999999</c:v>
                </c:pt>
                <c:pt idx="26724">
                  <c:v>-0.248000000000004</c:v>
                </c:pt>
                <c:pt idx="26725">
                  <c:v>0</c:v>
                </c:pt>
                <c:pt idx="26726">
                  <c:v>3.8469999999999902</c:v>
                </c:pt>
                <c:pt idx="26727">
                  <c:v>0</c:v>
                </c:pt>
                <c:pt idx="26728">
                  <c:v>0</c:v>
                </c:pt>
                <c:pt idx="26729">
                  <c:v>0</c:v>
                </c:pt>
                <c:pt idx="26730">
                  <c:v>0</c:v>
                </c:pt>
                <c:pt idx="26731">
                  <c:v>-0.743999999999999</c:v>
                </c:pt>
                <c:pt idx="26732">
                  <c:v>-0.74500000000000399</c:v>
                </c:pt>
                <c:pt idx="26733">
                  <c:v>0</c:v>
                </c:pt>
                <c:pt idx="26734">
                  <c:v>0.248000000000004</c:v>
                </c:pt>
                <c:pt idx="26735">
                  <c:v>0</c:v>
                </c:pt>
                <c:pt idx="26736">
                  <c:v>-0.123999999999995</c:v>
                </c:pt>
                <c:pt idx="26737">
                  <c:v>0</c:v>
                </c:pt>
                <c:pt idx="26738">
                  <c:v>0</c:v>
                </c:pt>
                <c:pt idx="26739">
                  <c:v>0</c:v>
                </c:pt>
                <c:pt idx="26740">
                  <c:v>-0.49600000000000899</c:v>
                </c:pt>
                <c:pt idx="26741">
                  <c:v>0</c:v>
                </c:pt>
                <c:pt idx="26742">
                  <c:v>0</c:v>
                </c:pt>
                <c:pt idx="26743">
                  <c:v>1.2409999999999899</c:v>
                </c:pt>
                <c:pt idx="26744">
                  <c:v>0</c:v>
                </c:pt>
                <c:pt idx="26745">
                  <c:v>0</c:v>
                </c:pt>
                <c:pt idx="26746">
                  <c:v>0</c:v>
                </c:pt>
                <c:pt idx="26747">
                  <c:v>0</c:v>
                </c:pt>
                <c:pt idx="26748">
                  <c:v>0</c:v>
                </c:pt>
                <c:pt idx="26749">
                  <c:v>-0.123999999999995</c:v>
                </c:pt>
                <c:pt idx="26750">
                  <c:v>0</c:v>
                </c:pt>
                <c:pt idx="26751">
                  <c:v>0</c:v>
                </c:pt>
                <c:pt idx="26752">
                  <c:v>0.495999999999995</c:v>
                </c:pt>
                <c:pt idx="26753">
                  <c:v>0</c:v>
                </c:pt>
                <c:pt idx="26754">
                  <c:v>-2.1099999999999901</c:v>
                </c:pt>
                <c:pt idx="26755">
                  <c:v>0</c:v>
                </c:pt>
                <c:pt idx="26756">
                  <c:v>0</c:v>
                </c:pt>
                <c:pt idx="26757">
                  <c:v>0</c:v>
                </c:pt>
                <c:pt idx="26758">
                  <c:v>-0.123999999999995</c:v>
                </c:pt>
                <c:pt idx="26759">
                  <c:v>-0.62100000000000899</c:v>
                </c:pt>
                <c:pt idx="26760">
                  <c:v>0</c:v>
                </c:pt>
                <c:pt idx="26761">
                  <c:v>0.99300000000000899</c:v>
                </c:pt>
                <c:pt idx="26762">
                  <c:v>0</c:v>
                </c:pt>
                <c:pt idx="26763">
                  <c:v>-0.99300000000000899</c:v>
                </c:pt>
                <c:pt idx="26764">
                  <c:v>0</c:v>
                </c:pt>
                <c:pt idx="26765">
                  <c:v>0</c:v>
                </c:pt>
                <c:pt idx="26766">
                  <c:v>0</c:v>
                </c:pt>
                <c:pt idx="26767">
                  <c:v>0</c:v>
                </c:pt>
                <c:pt idx="26768">
                  <c:v>1.365</c:v>
                </c:pt>
                <c:pt idx="26769">
                  <c:v>0.24799999999999001</c:v>
                </c:pt>
                <c:pt idx="26770">
                  <c:v>0.12400000000000901</c:v>
                </c:pt>
                <c:pt idx="26771">
                  <c:v>0.620999999999995</c:v>
                </c:pt>
                <c:pt idx="26772">
                  <c:v>0</c:v>
                </c:pt>
                <c:pt idx="26773">
                  <c:v>0</c:v>
                </c:pt>
                <c:pt idx="26774">
                  <c:v>0</c:v>
                </c:pt>
                <c:pt idx="26775">
                  <c:v>0</c:v>
                </c:pt>
                <c:pt idx="26776">
                  <c:v>-0.373000000000004</c:v>
                </c:pt>
                <c:pt idx="26777">
                  <c:v>0</c:v>
                </c:pt>
                <c:pt idx="26778">
                  <c:v>-1.117</c:v>
                </c:pt>
                <c:pt idx="26779">
                  <c:v>-0.123999999999995</c:v>
                </c:pt>
                <c:pt idx="26780">
                  <c:v>0</c:v>
                </c:pt>
                <c:pt idx="26781">
                  <c:v>-0.371999999999999</c:v>
                </c:pt>
                <c:pt idx="26782">
                  <c:v>0</c:v>
                </c:pt>
                <c:pt idx="26783">
                  <c:v>0</c:v>
                </c:pt>
                <c:pt idx="26784">
                  <c:v>0</c:v>
                </c:pt>
                <c:pt idx="26785">
                  <c:v>0</c:v>
                </c:pt>
                <c:pt idx="26786">
                  <c:v>-0.248000000000004</c:v>
                </c:pt>
                <c:pt idx="26787">
                  <c:v>0</c:v>
                </c:pt>
                <c:pt idx="26788">
                  <c:v>0.496999999999999</c:v>
                </c:pt>
                <c:pt idx="26789">
                  <c:v>0</c:v>
                </c:pt>
                <c:pt idx="26790">
                  <c:v>0.49600000000000899</c:v>
                </c:pt>
                <c:pt idx="26791">
                  <c:v>0</c:v>
                </c:pt>
                <c:pt idx="26792">
                  <c:v>0</c:v>
                </c:pt>
                <c:pt idx="26793">
                  <c:v>0</c:v>
                </c:pt>
                <c:pt idx="26794">
                  <c:v>0</c:v>
                </c:pt>
                <c:pt idx="26795">
                  <c:v>0</c:v>
                </c:pt>
                <c:pt idx="26796">
                  <c:v>0</c:v>
                </c:pt>
                <c:pt idx="26797">
                  <c:v>0.123999999999995</c:v>
                </c:pt>
                <c:pt idx="26798">
                  <c:v>0</c:v>
                </c:pt>
                <c:pt idx="26799">
                  <c:v>-0.371999999999999</c:v>
                </c:pt>
                <c:pt idx="26800">
                  <c:v>0</c:v>
                </c:pt>
                <c:pt idx="26801">
                  <c:v>0</c:v>
                </c:pt>
                <c:pt idx="26802">
                  <c:v>0</c:v>
                </c:pt>
                <c:pt idx="26803">
                  <c:v>0</c:v>
                </c:pt>
                <c:pt idx="26804">
                  <c:v>0</c:v>
                </c:pt>
                <c:pt idx="26805">
                  <c:v>-0.495999999999995</c:v>
                </c:pt>
                <c:pt idx="26806">
                  <c:v>0</c:v>
                </c:pt>
                <c:pt idx="26807">
                  <c:v>0.248000000000004</c:v>
                </c:pt>
                <c:pt idx="26808">
                  <c:v>0</c:v>
                </c:pt>
                <c:pt idx="26809">
                  <c:v>0</c:v>
                </c:pt>
                <c:pt idx="26810">
                  <c:v>0</c:v>
                </c:pt>
                <c:pt idx="26811">
                  <c:v>0</c:v>
                </c:pt>
                <c:pt idx="26812">
                  <c:v>0</c:v>
                </c:pt>
                <c:pt idx="26813">
                  <c:v>0.992999999999995</c:v>
                </c:pt>
                <c:pt idx="26814">
                  <c:v>0</c:v>
                </c:pt>
                <c:pt idx="26815">
                  <c:v>0.248000000000004</c:v>
                </c:pt>
                <c:pt idx="26816">
                  <c:v>0</c:v>
                </c:pt>
                <c:pt idx="26817">
                  <c:v>0.248000000000004</c:v>
                </c:pt>
                <c:pt idx="26818">
                  <c:v>0</c:v>
                </c:pt>
                <c:pt idx="26819">
                  <c:v>0</c:v>
                </c:pt>
                <c:pt idx="26820">
                  <c:v>0</c:v>
                </c:pt>
                <c:pt idx="26821">
                  <c:v>0</c:v>
                </c:pt>
                <c:pt idx="26822">
                  <c:v>0</c:v>
                </c:pt>
                <c:pt idx="26823">
                  <c:v>-0.123999999999995</c:v>
                </c:pt>
                <c:pt idx="26824">
                  <c:v>-0.12400000000000901</c:v>
                </c:pt>
                <c:pt idx="26825">
                  <c:v>-0.74499999999999</c:v>
                </c:pt>
                <c:pt idx="26826">
                  <c:v>0.74499999999999</c:v>
                </c:pt>
                <c:pt idx="26827">
                  <c:v>0</c:v>
                </c:pt>
                <c:pt idx="26828">
                  <c:v>0</c:v>
                </c:pt>
                <c:pt idx="26829">
                  <c:v>0</c:v>
                </c:pt>
                <c:pt idx="26830">
                  <c:v>0</c:v>
                </c:pt>
                <c:pt idx="26831">
                  <c:v>-0.125</c:v>
                </c:pt>
                <c:pt idx="26832">
                  <c:v>-0.123999999999995</c:v>
                </c:pt>
                <c:pt idx="26833">
                  <c:v>-0.123999999999995</c:v>
                </c:pt>
                <c:pt idx="26834">
                  <c:v>0</c:v>
                </c:pt>
                <c:pt idx="26835">
                  <c:v>-0.12400000000000901</c:v>
                </c:pt>
                <c:pt idx="26836">
                  <c:v>0</c:v>
                </c:pt>
                <c:pt idx="26837">
                  <c:v>0</c:v>
                </c:pt>
                <c:pt idx="26838">
                  <c:v>0</c:v>
                </c:pt>
                <c:pt idx="26839">
                  <c:v>0.496999999999999</c:v>
                </c:pt>
                <c:pt idx="26840">
                  <c:v>1.117</c:v>
                </c:pt>
                <c:pt idx="26841">
                  <c:v>0</c:v>
                </c:pt>
                <c:pt idx="26842">
                  <c:v>0.992999999999995</c:v>
                </c:pt>
                <c:pt idx="26843">
                  <c:v>-1.11699999999999</c:v>
                </c:pt>
                <c:pt idx="26844">
                  <c:v>0</c:v>
                </c:pt>
                <c:pt idx="26845">
                  <c:v>0</c:v>
                </c:pt>
                <c:pt idx="26846">
                  <c:v>0</c:v>
                </c:pt>
                <c:pt idx="26847">
                  <c:v>0</c:v>
                </c:pt>
                <c:pt idx="26848">
                  <c:v>-0.495999999999995</c:v>
                </c:pt>
                <c:pt idx="26849">
                  <c:v>-0.62100000000000899</c:v>
                </c:pt>
                <c:pt idx="26850">
                  <c:v>0</c:v>
                </c:pt>
                <c:pt idx="26851">
                  <c:v>-0.24799999999999001</c:v>
                </c:pt>
                <c:pt idx="26852">
                  <c:v>-0.62000000000000399</c:v>
                </c:pt>
                <c:pt idx="26853">
                  <c:v>0.62000000000000399</c:v>
                </c:pt>
                <c:pt idx="26854">
                  <c:v>0</c:v>
                </c:pt>
                <c:pt idx="26855">
                  <c:v>0</c:v>
                </c:pt>
                <c:pt idx="26856">
                  <c:v>0</c:v>
                </c:pt>
                <c:pt idx="26857">
                  <c:v>-0.248999999999995</c:v>
                </c:pt>
                <c:pt idx="26858">
                  <c:v>0</c:v>
                </c:pt>
                <c:pt idx="26859">
                  <c:v>-0.49600000000000199</c:v>
                </c:pt>
                <c:pt idx="26860">
                  <c:v>0.37200000000000699</c:v>
                </c:pt>
                <c:pt idx="26861">
                  <c:v>0</c:v>
                </c:pt>
                <c:pt idx="26862">
                  <c:v>0</c:v>
                </c:pt>
                <c:pt idx="26863">
                  <c:v>0</c:v>
                </c:pt>
                <c:pt idx="26864">
                  <c:v>0</c:v>
                </c:pt>
                <c:pt idx="26865">
                  <c:v>0</c:v>
                </c:pt>
                <c:pt idx="26866">
                  <c:v>0</c:v>
                </c:pt>
                <c:pt idx="26867">
                  <c:v>0.248000000000004</c:v>
                </c:pt>
                <c:pt idx="26868">
                  <c:v>0.123999999999995</c:v>
                </c:pt>
                <c:pt idx="26869">
                  <c:v>0</c:v>
                </c:pt>
                <c:pt idx="26870">
                  <c:v>0</c:v>
                </c:pt>
                <c:pt idx="26871">
                  <c:v>0</c:v>
                </c:pt>
                <c:pt idx="26872">
                  <c:v>0</c:v>
                </c:pt>
                <c:pt idx="26873">
                  <c:v>0</c:v>
                </c:pt>
                <c:pt idx="26874">
                  <c:v>0</c:v>
                </c:pt>
                <c:pt idx="26875">
                  <c:v>0</c:v>
                </c:pt>
                <c:pt idx="26876">
                  <c:v>0</c:v>
                </c:pt>
                <c:pt idx="26877">
                  <c:v>0</c:v>
                </c:pt>
                <c:pt idx="26878">
                  <c:v>0.125</c:v>
                </c:pt>
                <c:pt idx="26879">
                  <c:v>0</c:v>
                </c:pt>
                <c:pt idx="26880">
                  <c:v>0</c:v>
                </c:pt>
                <c:pt idx="26881">
                  <c:v>0</c:v>
                </c:pt>
                <c:pt idx="26882">
                  <c:v>0</c:v>
                </c:pt>
                <c:pt idx="26883">
                  <c:v>0</c:v>
                </c:pt>
                <c:pt idx="26884">
                  <c:v>-0.620999999999995</c:v>
                </c:pt>
                <c:pt idx="26885">
                  <c:v>0.123999999999995</c:v>
                </c:pt>
                <c:pt idx="26886">
                  <c:v>0</c:v>
                </c:pt>
                <c:pt idx="26887">
                  <c:v>0.496999999999999</c:v>
                </c:pt>
                <c:pt idx="26888">
                  <c:v>0.371999999999999</c:v>
                </c:pt>
                <c:pt idx="26889">
                  <c:v>0.12400000000000901</c:v>
                </c:pt>
                <c:pt idx="26890">
                  <c:v>0</c:v>
                </c:pt>
                <c:pt idx="26891">
                  <c:v>0</c:v>
                </c:pt>
                <c:pt idx="26892">
                  <c:v>0</c:v>
                </c:pt>
                <c:pt idx="26893">
                  <c:v>0.123999999999995</c:v>
                </c:pt>
                <c:pt idx="26894">
                  <c:v>0</c:v>
                </c:pt>
                <c:pt idx="26895">
                  <c:v>-0.123999999999995</c:v>
                </c:pt>
                <c:pt idx="26896">
                  <c:v>-0.123999999999995</c:v>
                </c:pt>
                <c:pt idx="26897">
                  <c:v>-0.248000000000004</c:v>
                </c:pt>
                <c:pt idx="26898">
                  <c:v>-1.117</c:v>
                </c:pt>
                <c:pt idx="26899">
                  <c:v>0</c:v>
                </c:pt>
                <c:pt idx="26900">
                  <c:v>0</c:v>
                </c:pt>
                <c:pt idx="26901">
                  <c:v>0</c:v>
                </c:pt>
                <c:pt idx="26902">
                  <c:v>0</c:v>
                </c:pt>
                <c:pt idx="26903">
                  <c:v>-0.12400000000000901</c:v>
                </c:pt>
                <c:pt idx="26904">
                  <c:v>0.12400000000000901</c:v>
                </c:pt>
                <c:pt idx="26905">
                  <c:v>-0.12400000000000901</c:v>
                </c:pt>
                <c:pt idx="26906">
                  <c:v>-0.619999999999997</c:v>
                </c:pt>
                <c:pt idx="26907">
                  <c:v>0</c:v>
                </c:pt>
                <c:pt idx="26908">
                  <c:v>0</c:v>
                </c:pt>
                <c:pt idx="26909">
                  <c:v>0</c:v>
                </c:pt>
                <c:pt idx="26910">
                  <c:v>0</c:v>
                </c:pt>
                <c:pt idx="26911">
                  <c:v>0.62000000000000399</c:v>
                </c:pt>
                <c:pt idx="26912">
                  <c:v>0.371999999999999</c:v>
                </c:pt>
                <c:pt idx="26913">
                  <c:v>0.496999999999999</c:v>
                </c:pt>
                <c:pt idx="26914">
                  <c:v>0.992999999999995</c:v>
                </c:pt>
                <c:pt idx="26915">
                  <c:v>0</c:v>
                </c:pt>
                <c:pt idx="26916">
                  <c:v>-0.74499999999999</c:v>
                </c:pt>
                <c:pt idx="26917">
                  <c:v>0</c:v>
                </c:pt>
                <c:pt idx="26918">
                  <c:v>0</c:v>
                </c:pt>
                <c:pt idx="26919">
                  <c:v>0</c:v>
                </c:pt>
                <c:pt idx="26920">
                  <c:v>0</c:v>
                </c:pt>
                <c:pt idx="26921">
                  <c:v>0</c:v>
                </c:pt>
                <c:pt idx="26922">
                  <c:v>-0.992999999999995</c:v>
                </c:pt>
                <c:pt idx="26923">
                  <c:v>0</c:v>
                </c:pt>
                <c:pt idx="26924">
                  <c:v>0</c:v>
                </c:pt>
                <c:pt idx="26925">
                  <c:v>0.123999999999995</c:v>
                </c:pt>
                <c:pt idx="26926">
                  <c:v>0</c:v>
                </c:pt>
                <c:pt idx="26927">
                  <c:v>0</c:v>
                </c:pt>
                <c:pt idx="26928">
                  <c:v>0</c:v>
                </c:pt>
                <c:pt idx="26929">
                  <c:v>-1.117</c:v>
                </c:pt>
                <c:pt idx="26930">
                  <c:v>0</c:v>
                </c:pt>
                <c:pt idx="26931">
                  <c:v>0.743999999999999</c:v>
                </c:pt>
                <c:pt idx="26932">
                  <c:v>0</c:v>
                </c:pt>
                <c:pt idx="26933">
                  <c:v>0</c:v>
                </c:pt>
                <c:pt idx="26934">
                  <c:v>0.123999999999995</c:v>
                </c:pt>
                <c:pt idx="26935">
                  <c:v>0</c:v>
                </c:pt>
                <c:pt idx="26936">
                  <c:v>0</c:v>
                </c:pt>
                <c:pt idx="26937">
                  <c:v>0</c:v>
                </c:pt>
                <c:pt idx="26938">
                  <c:v>0.371999999999999</c:v>
                </c:pt>
                <c:pt idx="26939">
                  <c:v>-0.371999999999999</c:v>
                </c:pt>
                <c:pt idx="26940">
                  <c:v>0</c:v>
                </c:pt>
                <c:pt idx="26941">
                  <c:v>0</c:v>
                </c:pt>
                <c:pt idx="26942">
                  <c:v>0.371999999999999</c:v>
                </c:pt>
                <c:pt idx="26943">
                  <c:v>0.496999999999999</c:v>
                </c:pt>
                <c:pt idx="26944">
                  <c:v>0</c:v>
                </c:pt>
                <c:pt idx="26945">
                  <c:v>0</c:v>
                </c:pt>
                <c:pt idx="26946">
                  <c:v>0</c:v>
                </c:pt>
                <c:pt idx="26947">
                  <c:v>1.11699999999999</c:v>
                </c:pt>
                <c:pt idx="26948">
                  <c:v>0</c:v>
                </c:pt>
                <c:pt idx="26949">
                  <c:v>0</c:v>
                </c:pt>
                <c:pt idx="26950">
                  <c:v>-1.3659999999999899</c:v>
                </c:pt>
                <c:pt idx="26951">
                  <c:v>0.74500000000000399</c:v>
                </c:pt>
                <c:pt idx="26952">
                  <c:v>0</c:v>
                </c:pt>
                <c:pt idx="26953">
                  <c:v>0</c:v>
                </c:pt>
                <c:pt idx="26954">
                  <c:v>0</c:v>
                </c:pt>
                <c:pt idx="26955">
                  <c:v>0</c:v>
                </c:pt>
                <c:pt idx="26956">
                  <c:v>0</c:v>
                </c:pt>
                <c:pt idx="26957">
                  <c:v>-0.495999999999995</c:v>
                </c:pt>
                <c:pt idx="26958">
                  <c:v>0</c:v>
                </c:pt>
                <c:pt idx="26959">
                  <c:v>0</c:v>
                </c:pt>
                <c:pt idx="26960">
                  <c:v>0.495999999999995</c:v>
                </c:pt>
                <c:pt idx="26961">
                  <c:v>1.117</c:v>
                </c:pt>
                <c:pt idx="26962">
                  <c:v>0</c:v>
                </c:pt>
                <c:pt idx="26963">
                  <c:v>0</c:v>
                </c:pt>
                <c:pt idx="26964">
                  <c:v>0</c:v>
                </c:pt>
                <c:pt idx="26965">
                  <c:v>0.248000000000004</c:v>
                </c:pt>
                <c:pt idx="26966">
                  <c:v>-0.74500000000000399</c:v>
                </c:pt>
                <c:pt idx="26967">
                  <c:v>0</c:v>
                </c:pt>
                <c:pt idx="26968">
                  <c:v>-0.62000000000000399</c:v>
                </c:pt>
                <c:pt idx="26969">
                  <c:v>-0.371999999999999</c:v>
                </c:pt>
                <c:pt idx="26970">
                  <c:v>0</c:v>
                </c:pt>
                <c:pt idx="26971">
                  <c:v>0</c:v>
                </c:pt>
                <c:pt idx="26972">
                  <c:v>0</c:v>
                </c:pt>
                <c:pt idx="26973">
                  <c:v>0</c:v>
                </c:pt>
                <c:pt idx="26974">
                  <c:v>0</c:v>
                </c:pt>
                <c:pt idx="26975">
                  <c:v>0</c:v>
                </c:pt>
                <c:pt idx="26976">
                  <c:v>0.37299999999999001</c:v>
                </c:pt>
                <c:pt idx="26977">
                  <c:v>-0.496999999999999</c:v>
                </c:pt>
                <c:pt idx="26978">
                  <c:v>0.496999999999999</c:v>
                </c:pt>
                <c:pt idx="26979">
                  <c:v>-0.496999999999999</c:v>
                </c:pt>
                <c:pt idx="26980">
                  <c:v>0</c:v>
                </c:pt>
                <c:pt idx="26981">
                  <c:v>0</c:v>
                </c:pt>
                <c:pt idx="26982">
                  <c:v>0</c:v>
                </c:pt>
                <c:pt idx="26983">
                  <c:v>0.248000000000004</c:v>
                </c:pt>
                <c:pt idx="26984">
                  <c:v>1.8619999999999901</c:v>
                </c:pt>
                <c:pt idx="26985">
                  <c:v>0</c:v>
                </c:pt>
                <c:pt idx="26986">
                  <c:v>0</c:v>
                </c:pt>
                <c:pt idx="26987">
                  <c:v>0.123999999999995</c:v>
                </c:pt>
                <c:pt idx="26988">
                  <c:v>0</c:v>
                </c:pt>
                <c:pt idx="26989">
                  <c:v>0</c:v>
                </c:pt>
                <c:pt idx="26990">
                  <c:v>0</c:v>
                </c:pt>
                <c:pt idx="26991">
                  <c:v>0</c:v>
                </c:pt>
                <c:pt idx="26992">
                  <c:v>-1.6140000000000001</c:v>
                </c:pt>
                <c:pt idx="26993">
                  <c:v>-0.371999999999999</c:v>
                </c:pt>
                <c:pt idx="26994">
                  <c:v>0</c:v>
                </c:pt>
                <c:pt idx="26995">
                  <c:v>0.620999999999995</c:v>
                </c:pt>
                <c:pt idx="26996">
                  <c:v>0</c:v>
                </c:pt>
                <c:pt idx="26997">
                  <c:v>-0.620999999999995</c:v>
                </c:pt>
                <c:pt idx="26998">
                  <c:v>0</c:v>
                </c:pt>
                <c:pt idx="26999">
                  <c:v>0</c:v>
                </c:pt>
                <c:pt idx="27000">
                  <c:v>0</c:v>
                </c:pt>
                <c:pt idx="27001">
                  <c:v>-0.248999999999995</c:v>
                </c:pt>
                <c:pt idx="27002">
                  <c:v>0</c:v>
                </c:pt>
                <c:pt idx="27003">
                  <c:v>0</c:v>
                </c:pt>
                <c:pt idx="27004">
                  <c:v>0.373000000000004</c:v>
                </c:pt>
                <c:pt idx="27005">
                  <c:v>-0.496999999999999</c:v>
                </c:pt>
                <c:pt idx="27006">
                  <c:v>-0.74400000000000599</c:v>
                </c:pt>
                <c:pt idx="27007">
                  <c:v>0</c:v>
                </c:pt>
                <c:pt idx="27008">
                  <c:v>0</c:v>
                </c:pt>
                <c:pt idx="27009">
                  <c:v>0</c:v>
                </c:pt>
                <c:pt idx="27010">
                  <c:v>0.24799999999999001</c:v>
                </c:pt>
                <c:pt idx="27011">
                  <c:v>0</c:v>
                </c:pt>
                <c:pt idx="27012">
                  <c:v>0</c:v>
                </c:pt>
                <c:pt idx="27013">
                  <c:v>-0.743999999999999</c:v>
                </c:pt>
                <c:pt idx="27014">
                  <c:v>0</c:v>
                </c:pt>
                <c:pt idx="27015">
                  <c:v>-0.992999999999995</c:v>
                </c:pt>
                <c:pt idx="27016">
                  <c:v>0</c:v>
                </c:pt>
                <c:pt idx="27017">
                  <c:v>0</c:v>
                </c:pt>
                <c:pt idx="27018">
                  <c:v>0</c:v>
                </c:pt>
                <c:pt idx="27019">
                  <c:v>0</c:v>
                </c:pt>
                <c:pt idx="27020">
                  <c:v>-0.620999999999995</c:v>
                </c:pt>
                <c:pt idx="27021">
                  <c:v>0.371999999999999</c:v>
                </c:pt>
                <c:pt idx="27022">
                  <c:v>-0.371999999999999</c:v>
                </c:pt>
                <c:pt idx="27023">
                  <c:v>0.123999999999995</c:v>
                </c:pt>
                <c:pt idx="27024">
                  <c:v>0</c:v>
                </c:pt>
                <c:pt idx="27025">
                  <c:v>0</c:v>
                </c:pt>
                <c:pt idx="27026">
                  <c:v>0</c:v>
                </c:pt>
                <c:pt idx="27027">
                  <c:v>0</c:v>
                </c:pt>
                <c:pt idx="27028">
                  <c:v>0.371999999999999</c:v>
                </c:pt>
                <c:pt idx="27029">
                  <c:v>-0.24799999999999001</c:v>
                </c:pt>
                <c:pt idx="27030">
                  <c:v>0.74499999999999</c:v>
                </c:pt>
                <c:pt idx="27031">
                  <c:v>-0.24799999999999001</c:v>
                </c:pt>
                <c:pt idx="27032">
                  <c:v>0.61999999999999</c:v>
                </c:pt>
                <c:pt idx="27033">
                  <c:v>0.868999999999999</c:v>
                </c:pt>
                <c:pt idx="27034">
                  <c:v>0</c:v>
                </c:pt>
                <c:pt idx="27035">
                  <c:v>0</c:v>
                </c:pt>
                <c:pt idx="27036">
                  <c:v>0</c:v>
                </c:pt>
                <c:pt idx="27037">
                  <c:v>-0.61999999999999</c:v>
                </c:pt>
                <c:pt idx="27038">
                  <c:v>-0.868999999999999</c:v>
                </c:pt>
                <c:pt idx="27039">
                  <c:v>-0.49600000000000899</c:v>
                </c:pt>
                <c:pt idx="27040">
                  <c:v>-0.620999999999995</c:v>
                </c:pt>
                <c:pt idx="27041">
                  <c:v>-0.248000000000004</c:v>
                </c:pt>
                <c:pt idx="27042">
                  <c:v>0</c:v>
                </c:pt>
                <c:pt idx="27043">
                  <c:v>0</c:v>
                </c:pt>
                <c:pt idx="27044">
                  <c:v>0</c:v>
                </c:pt>
                <c:pt idx="27045">
                  <c:v>0</c:v>
                </c:pt>
                <c:pt idx="27046">
                  <c:v>-0.24799999999999001</c:v>
                </c:pt>
                <c:pt idx="27047">
                  <c:v>0</c:v>
                </c:pt>
                <c:pt idx="27048">
                  <c:v>0</c:v>
                </c:pt>
                <c:pt idx="27049">
                  <c:v>-0.24900000000000899</c:v>
                </c:pt>
                <c:pt idx="27050">
                  <c:v>-0.371999999999999</c:v>
                </c:pt>
                <c:pt idx="27051">
                  <c:v>0</c:v>
                </c:pt>
                <c:pt idx="27052">
                  <c:v>0</c:v>
                </c:pt>
                <c:pt idx="27053">
                  <c:v>0</c:v>
                </c:pt>
                <c:pt idx="27054">
                  <c:v>0</c:v>
                </c:pt>
                <c:pt idx="27055">
                  <c:v>0.496999999999999</c:v>
                </c:pt>
                <c:pt idx="27056">
                  <c:v>0.248000000000004</c:v>
                </c:pt>
                <c:pt idx="27057">
                  <c:v>0</c:v>
                </c:pt>
                <c:pt idx="27058">
                  <c:v>-0.496999999999999</c:v>
                </c:pt>
                <c:pt idx="27059">
                  <c:v>0</c:v>
                </c:pt>
                <c:pt idx="27060">
                  <c:v>0.373000000000004</c:v>
                </c:pt>
                <c:pt idx="27061">
                  <c:v>0</c:v>
                </c:pt>
                <c:pt idx="27062">
                  <c:v>0</c:v>
                </c:pt>
                <c:pt idx="27063">
                  <c:v>0</c:v>
                </c:pt>
                <c:pt idx="27064">
                  <c:v>-0.619999999999997</c:v>
                </c:pt>
                <c:pt idx="27065">
                  <c:v>0.619999999999997</c:v>
                </c:pt>
                <c:pt idx="27066">
                  <c:v>-0.743999999999999</c:v>
                </c:pt>
                <c:pt idx="27067">
                  <c:v>0.49600000000000899</c:v>
                </c:pt>
                <c:pt idx="27068">
                  <c:v>-0.37200000000000699</c:v>
                </c:pt>
                <c:pt idx="27069">
                  <c:v>0.247999999999997</c:v>
                </c:pt>
                <c:pt idx="27070">
                  <c:v>0</c:v>
                </c:pt>
                <c:pt idx="27071">
                  <c:v>0</c:v>
                </c:pt>
                <c:pt idx="27072">
                  <c:v>0</c:v>
                </c:pt>
                <c:pt idx="27073">
                  <c:v>0</c:v>
                </c:pt>
                <c:pt idx="27074">
                  <c:v>0</c:v>
                </c:pt>
                <c:pt idx="27075">
                  <c:v>0.371999999999999</c:v>
                </c:pt>
                <c:pt idx="27076">
                  <c:v>0</c:v>
                </c:pt>
                <c:pt idx="27077">
                  <c:v>-0.743999999999999</c:v>
                </c:pt>
                <c:pt idx="27078">
                  <c:v>0</c:v>
                </c:pt>
                <c:pt idx="27079">
                  <c:v>0</c:v>
                </c:pt>
                <c:pt idx="27080">
                  <c:v>0</c:v>
                </c:pt>
                <c:pt idx="27081">
                  <c:v>0</c:v>
                </c:pt>
                <c:pt idx="27082">
                  <c:v>0</c:v>
                </c:pt>
                <c:pt idx="27083">
                  <c:v>0</c:v>
                </c:pt>
                <c:pt idx="27084">
                  <c:v>-0.24799999999999001</c:v>
                </c:pt>
                <c:pt idx="27085">
                  <c:v>-0.12400000000000901</c:v>
                </c:pt>
                <c:pt idx="27086">
                  <c:v>0</c:v>
                </c:pt>
                <c:pt idx="27087">
                  <c:v>0</c:v>
                </c:pt>
                <c:pt idx="27088">
                  <c:v>0</c:v>
                </c:pt>
                <c:pt idx="27089">
                  <c:v>0</c:v>
                </c:pt>
                <c:pt idx="27090">
                  <c:v>0</c:v>
                </c:pt>
                <c:pt idx="27091">
                  <c:v>0.123999999999995</c:v>
                </c:pt>
                <c:pt idx="27092">
                  <c:v>0</c:v>
                </c:pt>
                <c:pt idx="27093">
                  <c:v>-0.371999999999999</c:v>
                </c:pt>
                <c:pt idx="27094">
                  <c:v>-0.124000000000002</c:v>
                </c:pt>
                <c:pt idx="27095">
                  <c:v>0</c:v>
                </c:pt>
                <c:pt idx="27096">
                  <c:v>0.99300000000000199</c:v>
                </c:pt>
                <c:pt idx="27097">
                  <c:v>0</c:v>
                </c:pt>
                <c:pt idx="27098">
                  <c:v>0</c:v>
                </c:pt>
                <c:pt idx="27099">
                  <c:v>0</c:v>
                </c:pt>
                <c:pt idx="27100">
                  <c:v>0</c:v>
                </c:pt>
                <c:pt idx="27101">
                  <c:v>0</c:v>
                </c:pt>
                <c:pt idx="27102">
                  <c:v>0.37299999999999001</c:v>
                </c:pt>
                <c:pt idx="27103">
                  <c:v>0.743999999999999</c:v>
                </c:pt>
                <c:pt idx="27104">
                  <c:v>0.248000000000004</c:v>
                </c:pt>
                <c:pt idx="27105">
                  <c:v>0.496999999999999</c:v>
                </c:pt>
                <c:pt idx="27106">
                  <c:v>0</c:v>
                </c:pt>
                <c:pt idx="27107">
                  <c:v>0</c:v>
                </c:pt>
                <c:pt idx="27108">
                  <c:v>0</c:v>
                </c:pt>
                <c:pt idx="27109">
                  <c:v>0</c:v>
                </c:pt>
                <c:pt idx="27110">
                  <c:v>-1.117</c:v>
                </c:pt>
                <c:pt idx="27111">
                  <c:v>-0.495999999999995</c:v>
                </c:pt>
                <c:pt idx="27112">
                  <c:v>-0.373000000000004</c:v>
                </c:pt>
                <c:pt idx="27113">
                  <c:v>-0.371999999999999</c:v>
                </c:pt>
                <c:pt idx="27114">
                  <c:v>0</c:v>
                </c:pt>
                <c:pt idx="27115">
                  <c:v>0</c:v>
                </c:pt>
                <c:pt idx="27116">
                  <c:v>0</c:v>
                </c:pt>
                <c:pt idx="27117">
                  <c:v>0</c:v>
                </c:pt>
                <c:pt idx="27118">
                  <c:v>0</c:v>
                </c:pt>
                <c:pt idx="27119">
                  <c:v>0</c:v>
                </c:pt>
                <c:pt idx="27120">
                  <c:v>0.37299999999999001</c:v>
                </c:pt>
                <c:pt idx="27121">
                  <c:v>0</c:v>
                </c:pt>
                <c:pt idx="27122">
                  <c:v>0</c:v>
                </c:pt>
                <c:pt idx="27123">
                  <c:v>-0.248999999999995</c:v>
                </c:pt>
                <c:pt idx="27124">
                  <c:v>0</c:v>
                </c:pt>
                <c:pt idx="27125">
                  <c:v>0</c:v>
                </c:pt>
                <c:pt idx="27126">
                  <c:v>0</c:v>
                </c:pt>
                <c:pt idx="27127">
                  <c:v>0.12400000000000901</c:v>
                </c:pt>
                <c:pt idx="27128">
                  <c:v>0.495999999999995</c:v>
                </c:pt>
                <c:pt idx="27129">
                  <c:v>0</c:v>
                </c:pt>
                <c:pt idx="27130">
                  <c:v>0.868999999999999</c:v>
                </c:pt>
                <c:pt idx="27131">
                  <c:v>-1.117</c:v>
                </c:pt>
                <c:pt idx="27132">
                  <c:v>1.117</c:v>
                </c:pt>
                <c:pt idx="27133">
                  <c:v>0</c:v>
                </c:pt>
                <c:pt idx="27134">
                  <c:v>0</c:v>
                </c:pt>
                <c:pt idx="27135">
                  <c:v>0</c:v>
                </c:pt>
                <c:pt idx="27136">
                  <c:v>0</c:v>
                </c:pt>
                <c:pt idx="27137">
                  <c:v>-0.123999999999995</c:v>
                </c:pt>
                <c:pt idx="27138">
                  <c:v>0</c:v>
                </c:pt>
                <c:pt idx="27139">
                  <c:v>0.123999999999995</c:v>
                </c:pt>
                <c:pt idx="27140">
                  <c:v>0</c:v>
                </c:pt>
                <c:pt idx="27141">
                  <c:v>0.248000000000004</c:v>
                </c:pt>
                <c:pt idx="27142">
                  <c:v>0</c:v>
                </c:pt>
                <c:pt idx="27143">
                  <c:v>0</c:v>
                </c:pt>
                <c:pt idx="27144">
                  <c:v>0</c:v>
                </c:pt>
                <c:pt idx="27145">
                  <c:v>0.49600000000000899</c:v>
                </c:pt>
                <c:pt idx="27146">
                  <c:v>-0.12400000000000901</c:v>
                </c:pt>
                <c:pt idx="27147">
                  <c:v>0</c:v>
                </c:pt>
                <c:pt idx="27148">
                  <c:v>-0.371999999999999</c:v>
                </c:pt>
                <c:pt idx="27149">
                  <c:v>-0.125</c:v>
                </c:pt>
                <c:pt idx="27150">
                  <c:v>0</c:v>
                </c:pt>
                <c:pt idx="27151">
                  <c:v>0</c:v>
                </c:pt>
                <c:pt idx="27152">
                  <c:v>0</c:v>
                </c:pt>
                <c:pt idx="27153">
                  <c:v>0</c:v>
                </c:pt>
                <c:pt idx="27154">
                  <c:v>9.8049999999999908</c:v>
                </c:pt>
                <c:pt idx="27155">
                  <c:v>0</c:v>
                </c:pt>
                <c:pt idx="27156">
                  <c:v>-10.0529999999999</c:v>
                </c:pt>
                <c:pt idx="27157">
                  <c:v>-0.371999999999999</c:v>
                </c:pt>
                <c:pt idx="27158">
                  <c:v>-0.371999999999999</c:v>
                </c:pt>
                <c:pt idx="27159">
                  <c:v>-1.117</c:v>
                </c:pt>
                <c:pt idx="27160">
                  <c:v>0</c:v>
                </c:pt>
                <c:pt idx="27161">
                  <c:v>0</c:v>
                </c:pt>
                <c:pt idx="27162">
                  <c:v>0</c:v>
                </c:pt>
                <c:pt idx="27163">
                  <c:v>-0.371999999999999</c:v>
                </c:pt>
                <c:pt idx="27164">
                  <c:v>0</c:v>
                </c:pt>
                <c:pt idx="27165">
                  <c:v>0.371999999999999</c:v>
                </c:pt>
                <c:pt idx="27166">
                  <c:v>0.125</c:v>
                </c:pt>
                <c:pt idx="27167">
                  <c:v>-0.125</c:v>
                </c:pt>
                <c:pt idx="27168">
                  <c:v>-0.371999999999999</c:v>
                </c:pt>
                <c:pt idx="27169">
                  <c:v>0</c:v>
                </c:pt>
                <c:pt idx="27170">
                  <c:v>0</c:v>
                </c:pt>
                <c:pt idx="27171">
                  <c:v>0</c:v>
                </c:pt>
                <c:pt idx="27172">
                  <c:v>0.373000000000004</c:v>
                </c:pt>
                <c:pt idx="27173">
                  <c:v>0.495999999999995</c:v>
                </c:pt>
                <c:pt idx="27174">
                  <c:v>0.373000000000004</c:v>
                </c:pt>
                <c:pt idx="27175">
                  <c:v>0.99200000000000399</c:v>
                </c:pt>
                <c:pt idx="27176">
                  <c:v>0</c:v>
                </c:pt>
                <c:pt idx="27177">
                  <c:v>0</c:v>
                </c:pt>
                <c:pt idx="27178">
                  <c:v>0</c:v>
                </c:pt>
                <c:pt idx="27179">
                  <c:v>0</c:v>
                </c:pt>
                <c:pt idx="27180">
                  <c:v>0</c:v>
                </c:pt>
                <c:pt idx="27181">
                  <c:v>-0.867999999999995</c:v>
                </c:pt>
                <c:pt idx="27182">
                  <c:v>-1.242</c:v>
                </c:pt>
                <c:pt idx="27183">
                  <c:v>0</c:v>
                </c:pt>
                <c:pt idx="27184">
                  <c:v>-0.619999999999997</c:v>
                </c:pt>
                <c:pt idx="27185">
                  <c:v>0.49600000000000199</c:v>
                </c:pt>
                <c:pt idx="27186">
                  <c:v>-0.49600000000000199</c:v>
                </c:pt>
                <c:pt idx="27187">
                  <c:v>0</c:v>
                </c:pt>
                <c:pt idx="27188">
                  <c:v>0</c:v>
                </c:pt>
                <c:pt idx="27189">
                  <c:v>0</c:v>
                </c:pt>
                <c:pt idx="27190">
                  <c:v>0.248000000000004</c:v>
                </c:pt>
                <c:pt idx="27191">
                  <c:v>-0.248000000000004</c:v>
                </c:pt>
                <c:pt idx="27192">
                  <c:v>-0.371999999999999</c:v>
                </c:pt>
                <c:pt idx="27193">
                  <c:v>0</c:v>
                </c:pt>
                <c:pt idx="27194">
                  <c:v>0.62000000000000399</c:v>
                </c:pt>
                <c:pt idx="27195">
                  <c:v>0</c:v>
                </c:pt>
                <c:pt idx="27196">
                  <c:v>0</c:v>
                </c:pt>
                <c:pt idx="27197">
                  <c:v>0</c:v>
                </c:pt>
                <c:pt idx="27198">
                  <c:v>0</c:v>
                </c:pt>
                <c:pt idx="27199">
                  <c:v>0.125</c:v>
                </c:pt>
                <c:pt idx="27200">
                  <c:v>0.371999999999999</c:v>
                </c:pt>
                <c:pt idx="27201">
                  <c:v>0</c:v>
                </c:pt>
                <c:pt idx="27202">
                  <c:v>-0.248000000000004</c:v>
                </c:pt>
                <c:pt idx="27203">
                  <c:v>-0.37299999999999001</c:v>
                </c:pt>
                <c:pt idx="27204">
                  <c:v>0.37299999999999001</c:v>
                </c:pt>
                <c:pt idx="27205">
                  <c:v>0</c:v>
                </c:pt>
                <c:pt idx="27206">
                  <c:v>0</c:v>
                </c:pt>
                <c:pt idx="27207">
                  <c:v>0</c:v>
                </c:pt>
                <c:pt idx="27208">
                  <c:v>-0.992999999999995</c:v>
                </c:pt>
                <c:pt idx="27209">
                  <c:v>0</c:v>
                </c:pt>
                <c:pt idx="27210">
                  <c:v>0.247999999999997</c:v>
                </c:pt>
                <c:pt idx="27211">
                  <c:v>0</c:v>
                </c:pt>
                <c:pt idx="27212">
                  <c:v>0.86900000000000599</c:v>
                </c:pt>
                <c:pt idx="27213">
                  <c:v>0</c:v>
                </c:pt>
                <c:pt idx="27214">
                  <c:v>0</c:v>
                </c:pt>
                <c:pt idx="27215">
                  <c:v>0</c:v>
                </c:pt>
                <c:pt idx="27216">
                  <c:v>0</c:v>
                </c:pt>
                <c:pt idx="27217">
                  <c:v>0</c:v>
                </c:pt>
                <c:pt idx="27218">
                  <c:v>0.371999999999999</c:v>
                </c:pt>
                <c:pt idx="27219">
                  <c:v>0.125</c:v>
                </c:pt>
                <c:pt idx="27220">
                  <c:v>-0.125</c:v>
                </c:pt>
                <c:pt idx="27221">
                  <c:v>-0.24799999999999001</c:v>
                </c:pt>
                <c:pt idx="27222">
                  <c:v>0</c:v>
                </c:pt>
                <c:pt idx="27223">
                  <c:v>0</c:v>
                </c:pt>
                <c:pt idx="27224">
                  <c:v>0</c:v>
                </c:pt>
                <c:pt idx="27225">
                  <c:v>0</c:v>
                </c:pt>
                <c:pt idx="27226">
                  <c:v>0</c:v>
                </c:pt>
                <c:pt idx="27227">
                  <c:v>0</c:v>
                </c:pt>
                <c:pt idx="27228">
                  <c:v>0</c:v>
                </c:pt>
                <c:pt idx="27229">
                  <c:v>0</c:v>
                </c:pt>
                <c:pt idx="27230">
                  <c:v>-0.125</c:v>
                </c:pt>
                <c:pt idx="27231">
                  <c:v>-0.99200000000000399</c:v>
                </c:pt>
                <c:pt idx="27232">
                  <c:v>0</c:v>
                </c:pt>
                <c:pt idx="27233">
                  <c:v>0</c:v>
                </c:pt>
                <c:pt idx="27234">
                  <c:v>0</c:v>
                </c:pt>
                <c:pt idx="27235">
                  <c:v>0</c:v>
                </c:pt>
                <c:pt idx="27236">
                  <c:v>0.247999999999997</c:v>
                </c:pt>
                <c:pt idx="27237">
                  <c:v>0</c:v>
                </c:pt>
                <c:pt idx="27238">
                  <c:v>-0.123999999999995</c:v>
                </c:pt>
                <c:pt idx="27239">
                  <c:v>0</c:v>
                </c:pt>
                <c:pt idx="27240">
                  <c:v>0.123999999999995</c:v>
                </c:pt>
                <c:pt idx="27241">
                  <c:v>0</c:v>
                </c:pt>
                <c:pt idx="27242">
                  <c:v>0</c:v>
                </c:pt>
                <c:pt idx="27243">
                  <c:v>0</c:v>
                </c:pt>
                <c:pt idx="27244">
                  <c:v>0</c:v>
                </c:pt>
                <c:pt idx="27245">
                  <c:v>0.373000000000004</c:v>
                </c:pt>
                <c:pt idx="27246">
                  <c:v>0</c:v>
                </c:pt>
                <c:pt idx="27247">
                  <c:v>1.2409999999999899</c:v>
                </c:pt>
                <c:pt idx="27248">
                  <c:v>0.248000000000004</c:v>
                </c:pt>
                <c:pt idx="27249">
                  <c:v>-0.248000000000004</c:v>
                </c:pt>
                <c:pt idx="27250">
                  <c:v>0</c:v>
                </c:pt>
                <c:pt idx="27251">
                  <c:v>0</c:v>
                </c:pt>
                <c:pt idx="27252">
                  <c:v>0</c:v>
                </c:pt>
                <c:pt idx="27253">
                  <c:v>-1.2409999999999899</c:v>
                </c:pt>
                <c:pt idx="27254">
                  <c:v>-0.24799999999999001</c:v>
                </c:pt>
                <c:pt idx="27255">
                  <c:v>-1.2410000000000001</c:v>
                </c:pt>
                <c:pt idx="27256">
                  <c:v>0</c:v>
                </c:pt>
                <c:pt idx="27257">
                  <c:v>0.247999999999997</c:v>
                </c:pt>
                <c:pt idx="27258">
                  <c:v>0</c:v>
                </c:pt>
                <c:pt idx="27259">
                  <c:v>0</c:v>
                </c:pt>
                <c:pt idx="27260">
                  <c:v>0</c:v>
                </c:pt>
                <c:pt idx="27261">
                  <c:v>0</c:v>
                </c:pt>
                <c:pt idx="27262">
                  <c:v>0</c:v>
                </c:pt>
                <c:pt idx="27263">
                  <c:v>-0.248000000000004</c:v>
                </c:pt>
                <c:pt idx="27264">
                  <c:v>0.123999999999995</c:v>
                </c:pt>
                <c:pt idx="27265">
                  <c:v>-0.123999999999995</c:v>
                </c:pt>
                <c:pt idx="27266">
                  <c:v>0.123999999999995</c:v>
                </c:pt>
                <c:pt idx="27267">
                  <c:v>-0.123999999999995</c:v>
                </c:pt>
                <c:pt idx="27268">
                  <c:v>0</c:v>
                </c:pt>
                <c:pt idx="27269">
                  <c:v>0</c:v>
                </c:pt>
                <c:pt idx="27270">
                  <c:v>0</c:v>
                </c:pt>
                <c:pt idx="27271">
                  <c:v>0.867999999999995</c:v>
                </c:pt>
                <c:pt idx="27272">
                  <c:v>-0.495999999999995</c:v>
                </c:pt>
                <c:pt idx="27273">
                  <c:v>0.123999999999995</c:v>
                </c:pt>
                <c:pt idx="27274">
                  <c:v>-0.123999999999995</c:v>
                </c:pt>
                <c:pt idx="27275">
                  <c:v>-0.248000000000004</c:v>
                </c:pt>
                <c:pt idx="27276">
                  <c:v>0</c:v>
                </c:pt>
                <c:pt idx="27277">
                  <c:v>0</c:v>
                </c:pt>
                <c:pt idx="27278">
                  <c:v>0</c:v>
                </c:pt>
                <c:pt idx="27279">
                  <c:v>0</c:v>
                </c:pt>
                <c:pt idx="27280">
                  <c:v>0</c:v>
                </c:pt>
                <c:pt idx="27281">
                  <c:v>1.11699999999999</c:v>
                </c:pt>
                <c:pt idx="27282">
                  <c:v>0</c:v>
                </c:pt>
                <c:pt idx="27283">
                  <c:v>-0.371999999999999</c:v>
                </c:pt>
                <c:pt idx="27284">
                  <c:v>-0.495999999999995</c:v>
                </c:pt>
                <c:pt idx="27285">
                  <c:v>0</c:v>
                </c:pt>
                <c:pt idx="27286">
                  <c:v>0</c:v>
                </c:pt>
                <c:pt idx="27287">
                  <c:v>0</c:v>
                </c:pt>
                <c:pt idx="27288">
                  <c:v>0</c:v>
                </c:pt>
                <c:pt idx="27289">
                  <c:v>0</c:v>
                </c:pt>
                <c:pt idx="27290">
                  <c:v>0.37200000000000699</c:v>
                </c:pt>
                <c:pt idx="27291">
                  <c:v>0</c:v>
                </c:pt>
                <c:pt idx="27292">
                  <c:v>0</c:v>
                </c:pt>
                <c:pt idx="27293">
                  <c:v>0.868999999999999</c:v>
                </c:pt>
                <c:pt idx="27294">
                  <c:v>0</c:v>
                </c:pt>
                <c:pt idx="27295">
                  <c:v>0</c:v>
                </c:pt>
                <c:pt idx="27296">
                  <c:v>0</c:v>
                </c:pt>
                <c:pt idx="27297">
                  <c:v>0</c:v>
                </c:pt>
                <c:pt idx="27298">
                  <c:v>0.123999999999995</c:v>
                </c:pt>
                <c:pt idx="27299">
                  <c:v>0</c:v>
                </c:pt>
                <c:pt idx="27300">
                  <c:v>-0.248000000000004</c:v>
                </c:pt>
                <c:pt idx="27301">
                  <c:v>-0.496999999999999</c:v>
                </c:pt>
                <c:pt idx="27302">
                  <c:v>0</c:v>
                </c:pt>
                <c:pt idx="27303">
                  <c:v>-1.36499999999999</c:v>
                </c:pt>
                <c:pt idx="27304">
                  <c:v>0</c:v>
                </c:pt>
                <c:pt idx="27305">
                  <c:v>0</c:v>
                </c:pt>
                <c:pt idx="27306">
                  <c:v>0</c:v>
                </c:pt>
                <c:pt idx="27307">
                  <c:v>-0.371999999999999</c:v>
                </c:pt>
                <c:pt idx="27308">
                  <c:v>0.248000000000004</c:v>
                </c:pt>
                <c:pt idx="27309">
                  <c:v>0</c:v>
                </c:pt>
                <c:pt idx="27310">
                  <c:v>0.620999999999995</c:v>
                </c:pt>
                <c:pt idx="27311">
                  <c:v>0</c:v>
                </c:pt>
                <c:pt idx="27312">
                  <c:v>-0.620999999999995</c:v>
                </c:pt>
                <c:pt idx="27313">
                  <c:v>0</c:v>
                </c:pt>
                <c:pt idx="27314">
                  <c:v>0</c:v>
                </c:pt>
                <c:pt idx="27315">
                  <c:v>0</c:v>
                </c:pt>
                <c:pt idx="27316">
                  <c:v>-0.62100000000000899</c:v>
                </c:pt>
                <c:pt idx="27317">
                  <c:v>0</c:v>
                </c:pt>
                <c:pt idx="27318">
                  <c:v>1.365</c:v>
                </c:pt>
                <c:pt idx="27319">
                  <c:v>0</c:v>
                </c:pt>
                <c:pt idx="27320">
                  <c:v>0.248999999999995</c:v>
                </c:pt>
                <c:pt idx="27321">
                  <c:v>-0.248999999999995</c:v>
                </c:pt>
                <c:pt idx="27322">
                  <c:v>0</c:v>
                </c:pt>
                <c:pt idx="27323">
                  <c:v>0</c:v>
                </c:pt>
                <c:pt idx="27324">
                  <c:v>0</c:v>
                </c:pt>
                <c:pt idx="27325">
                  <c:v>0</c:v>
                </c:pt>
                <c:pt idx="27326">
                  <c:v>-1.7370000000000001</c:v>
                </c:pt>
                <c:pt idx="27327">
                  <c:v>0</c:v>
                </c:pt>
                <c:pt idx="27328">
                  <c:v>0.49600000000000199</c:v>
                </c:pt>
                <c:pt idx="27329">
                  <c:v>0</c:v>
                </c:pt>
                <c:pt idx="27330">
                  <c:v>-0.123999999999995</c:v>
                </c:pt>
                <c:pt idx="27331">
                  <c:v>0</c:v>
                </c:pt>
                <c:pt idx="27332">
                  <c:v>0</c:v>
                </c:pt>
                <c:pt idx="27333">
                  <c:v>0</c:v>
                </c:pt>
                <c:pt idx="27334">
                  <c:v>0.123999999999995</c:v>
                </c:pt>
                <c:pt idx="27335">
                  <c:v>0</c:v>
                </c:pt>
                <c:pt idx="27336">
                  <c:v>0.12400000000000901</c:v>
                </c:pt>
                <c:pt idx="27337">
                  <c:v>0</c:v>
                </c:pt>
                <c:pt idx="27338">
                  <c:v>0</c:v>
                </c:pt>
                <c:pt idx="27339">
                  <c:v>-0.37200000000000699</c:v>
                </c:pt>
                <c:pt idx="27340">
                  <c:v>0</c:v>
                </c:pt>
                <c:pt idx="27341">
                  <c:v>0</c:v>
                </c:pt>
                <c:pt idx="27342">
                  <c:v>0</c:v>
                </c:pt>
                <c:pt idx="27343">
                  <c:v>0.125</c:v>
                </c:pt>
                <c:pt idx="27344">
                  <c:v>0</c:v>
                </c:pt>
                <c:pt idx="27345">
                  <c:v>0.867999999999995</c:v>
                </c:pt>
                <c:pt idx="27346">
                  <c:v>-0.867999999999995</c:v>
                </c:pt>
                <c:pt idx="27347">
                  <c:v>0.123999999999995</c:v>
                </c:pt>
                <c:pt idx="27348">
                  <c:v>-0.123999999999995</c:v>
                </c:pt>
                <c:pt idx="27349">
                  <c:v>0</c:v>
                </c:pt>
                <c:pt idx="27350">
                  <c:v>0</c:v>
                </c:pt>
                <c:pt idx="27351">
                  <c:v>0</c:v>
                </c:pt>
                <c:pt idx="27352">
                  <c:v>-0.74500000000000399</c:v>
                </c:pt>
                <c:pt idx="27353">
                  <c:v>-0.123999999999995</c:v>
                </c:pt>
                <c:pt idx="27354">
                  <c:v>-0.248000000000004</c:v>
                </c:pt>
                <c:pt idx="27355">
                  <c:v>-0.49600000000000199</c:v>
                </c:pt>
                <c:pt idx="27356">
                  <c:v>-0.125</c:v>
                </c:pt>
                <c:pt idx="27357">
                  <c:v>0</c:v>
                </c:pt>
                <c:pt idx="27358">
                  <c:v>0</c:v>
                </c:pt>
                <c:pt idx="27359">
                  <c:v>0</c:v>
                </c:pt>
                <c:pt idx="27360">
                  <c:v>0</c:v>
                </c:pt>
                <c:pt idx="27361">
                  <c:v>-0.123999999999995</c:v>
                </c:pt>
                <c:pt idx="27362">
                  <c:v>0</c:v>
                </c:pt>
                <c:pt idx="27363">
                  <c:v>0</c:v>
                </c:pt>
                <c:pt idx="27364">
                  <c:v>-0.248000000000004</c:v>
                </c:pt>
                <c:pt idx="27365">
                  <c:v>0.371999999999999</c:v>
                </c:pt>
                <c:pt idx="27366">
                  <c:v>-0.123999999999995</c:v>
                </c:pt>
                <c:pt idx="27367">
                  <c:v>0</c:v>
                </c:pt>
                <c:pt idx="27368">
                  <c:v>0</c:v>
                </c:pt>
                <c:pt idx="27369">
                  <c:v>0</c:v>
                </c:pt>
                <c:pt idx="27370">
                  <c:v>0.125</c:v>
                </c:pt>
                <c:pt idx="27371">
                  <c:v>-0.125</c:v>
                </c:pt>
                <c:pt idx="27372">
                  <c:v>-0.248000000000004</c:v>
                </c:pt>
                <c:pt idx="27373">
                  <c:v>-0.24799999999999001</c:v>
                </c:pt>
                <c:pt idx="27374">
                  <c:v>-0.74500000000000399</c:v>
                </c:pt>
                <c:pt idx="27375">
                  <c:v>-0.49600000000000199</c:v>
                </c:pt>
                <c:pt idx="27376">
                  <c:v>0</c:v>
                </c:pt>
                <c:pt idx="27377">
                  <c:v>0</c:v>
                </c:pt>
                <c:pt idx="27378">
                  <c:v>0</c:v>
                </c:pt>
                <c:pt idx="27379">
                  <c:v>0.123999999999995</c:v>
                </c:pt>
                <c:pt idx="27380">
                  <c:v>0</c:v>
                </c:pt>
                <c:pt idx="27381">
                  <c:v>0.373000000000004</c:v>
                </c:pt>
                <c:pt idx="27382">
                  <c:v>-0.24900000000000899</c:v>
                </c:pt>
                <c:pt idx="27383">
                  <c:v>0</c:v>
                </c:pt>
                <c:pt idx="27384">
                  <c:v>-0.371999999999999</c:v>
                </c:pt>
                <c:pt idx="27385">
                  <c:v>0</c:v>
                </c:pt>
                <c:pt idx="27386">
                  <c:v>0</c:v>
                </c:pt>
                <c:pt idx="27387">
                  <c:v>0</c:v>
                </c:pt>
                <c:pt idx="27388">
                  <c:v>0.123999999999995</c:v>
                </c:pt>
                <c:pt idx="27389">
                  <c:v>0.868999999999999</c:v>
                </c:pt>
                <c:pt idx="27390">
                  <c:v>0</c:v>
                </c:pt>
                <c:pt idx="27391">
                  <c:v>0.74500000000000399</c:v>
                </c:pt>
                <c:pt idx="27392">
                  <c:v>-0.248000000000004</c:v>
                </c:pt>
                <c:pt idx="27393">
                  <c:v>0</c:v>
                </c:pt>
                <c:pt idx="27394">
                  <c:v>0</c:v>
                </c:pt>
                <c:pt idx="27395">
                  <c:v>0</c:v>
                </c:pt>
                <c:pt idx="27396">
                  <c:v>0</c:v>
                </c:pt>
                <c:pt idx="27397">
                  <c:v>-0.248000000000004</c:v>
                </c:pt>
                <c:pt idx="27398">
                  <c:v>-0.74499999999999</c:v>
                </c:pt>
                <c:pt idx="27399">
                  <c:v>0</c:v>
                </c:pt>
                <c:pt idx="27400">
                  <c:v>-0.74400000000000599</c:v>
                </c:pt>
                <c:pt idx="27401">
                  <c:v>1.11699999999999</c:v>
                </c:pt>
                <c:pt idx="27402">
                  <c:v>-0.992999999999995</c:v>
                </c:pt>
                <c:pt idx="27403">
                  <c:v>0</c:v>
                </c:pt>
                <c:pt idx="27404">
                  <c:v>0</c:v>
                </c:pt>
                <c:pt idx="27405">
                  <c:v>0</c:v>
                </c:pt>
                <c:pt idx="27406">
                  <c:v>0</c:v>
                </c:pt>
                <c:pt idx="27407">
                  <c:v>0</c:v>
                </c:pt>
                <c:pt idx="27408">
                  <c:v>0</c:v>
                </c:pt>
                <c:pt idx="27409">
                  <c:v>0</c:v>
                </c:pt>
                <c:pt idx="27410">
                  <c:v>0.371999999999999</c:v>
                </c:pt>
                <c:pt idx="27411">
                  <c:v>0</c:v>
                </c:pt>
                <c:pt idx="27412">
                  <c:v>0</c:v>
                </c:pt>
                <c:pt idx="27413">
                  <c:v>0</c:v>
                </c:pt>
                <c:pt idx="27414">
                  <c:v>0</c:v>
                </c:pt>
                <c:pt idx="27415">
                  <c:v>-0.496999999999999</c:v>
                </c:pt>
                <c:pt idx="27416">
                  <c:v>0.496999999999999</c:v>
                </c:pt>
                <c:pt idx="27417">
                  <c:v>-0.496999999999999</c:v>
                </c:pt>
                <c:pt idx="27418">
                  <c:v>0.373000000000004</c:v>
                </c:pt>
                <c:pt idx="27419">
                  <c:v>0</c:v>
                </c:pt>
                <c:pt idx="27420">
                  <c:v>0</c:v>
                </c:pt>
                <c:pt idx="27421">
                  <c:v>0</c:v>
                </c:pt>
                <c:pt idx="27422">
                  <c:v>0</c:v>
                </c:pt>
                <c:pt idx="27423">
                  <c:v>0</c:v>
                </c:pt>
                <c:pt idx="27424">
                  <c:v>0.123999999999995</c:v>
                </c:pt>
                <c:pt idx="27425">
                  <c:v>0</c:v>
                </c:pt>
                <c:pt idx="27426">
                  <c:v>0.123999999999995</c:v>
                </c:pt>
                <c:pt idx="27427">
                  <c:v>-0.123999999999995</c:v>
                </c:pt>
                <c:pt idx="27428">
                  <c:v>0</c:v>
                </c:pt>
                <c:pt idx="27429">
                  <c:v>-0.62000000000000399</c:v>
                </c:pt>
                <c:pt idx="27430">
                  <c:v>0</c:v>
                </c:pt>
                <c:pt idx="27431">
                  <c:v>0</c:v>
                </c:pt>
                <c:pt idx="27432">
                  <c:v>0</c:v>
                </c:pt>
                <c:pt idx="27433">
                  <c:v>0.49600000000000199</c:v>
                </c:pt>
                <c:pt idx="27434">
                  <c:v>0</c:v>
                </c:pt>
                <c:pt idx="27435">
                  <c:v>0</c:v>
                </c:pt>
                <c:pt idx="27436">
                  <c:v>1.6140000000000001</c:v>
                </c:pt>
                <c:pt idx="27437">
                  <c:v>0</c:v>
                </c:pt>
                <c:pt idx="27438">
                  <c:v>0.743999999999999</c:v>
                </c:pt>
                <c:pt idx="27439">
                  <c:v>0</c:v>
                </c:pt>
                <c:pt idx="27440">
                  <c:v>0</c:v>
                </c:pt>
                <c:pt idx="27441">
                  <c:v>0</c:v>
                </c:pt>
                <c:pt idx="27442">
                  <c:v>0.74500000000000399</c:v>
                </c:pt>
                <c:pt idx="27443">
                  <c:v>0</c:v>
                </c:pt>
                <c:pt idx="27444">
                  <c:v>-0.373999999999995</c:v>
                </c:pt>
                <c:pt idx="27445">
                  <c:v>-1.365</c:v>
                </c:pt>
                <c:pt idx="27446">
                  <c:v>-0.24799999999999001</c:v>
                </c:pt>
                <c:pt idx="27447">
                  <c:v>-0.248000000000004</c:v>
                </c:pt>
                <c:pt idx="27448">
                  <c:v>0</c:v>
                </c:pt>
                <c:pt idx="27449">
                  <c:v>0</c:v>
                </c:pt>
                <c:pt idx="27450">
                  <c:v>0</c:v>
                </c:pt>
                <c:pt idx="27451">
                  <c:v>1.2409999999999899</c:v>
                </c:pt>
                <c:pt idx="27452">
                  <c:v>0.125</c:v>
                </c:pt>
                <c:pt idx="27453">
                  <c:v>-0.125</c:v>
                </c:pt>
                <c:pt idx="27454">
                  <c:v>-1.11699999999999</c:v>
                </c:pt>
                <c:pt idx="27455">
                  <c:v>0</c:v>
                </c:pt>
                <c:pt idx="27456">
                  <c:v>0.249000000000002</c:v>
                </c:pt>
                <c:pt idx="27457">
                  <c:v>0</c:v>
                </c:pt>
                <c:pt idx="27458">
                  <c:v>0</c:v>
                </c:pt>
                <c:pt idx="27459">
                  <c:v>0</c:v>
                </c:pt>
                <c:pt idx="27460">
                  <c:v>0</c:v>
                </c:pt>
                <c:pt idx="27461">
                  <c:v>-0.868999999999999</c:v>
                </c:pt>
                <c:pt idx="27462">
                  <c:v>0</c:v>
                </c:pt>
                <c:pt idx="27463">
                  <c:v>0.992999999999995</c:v>
                </c:pt>
                <c:pt idx="27464">
                  <c:v>0</c:v>
                </c:pt>
                <c:pt idx="27465">
                  <c:v>-0.248999999999995</c:v>
                </c:pt>
                <c:pt idx="27466">
                  <c:v>0</c:v>
                </c:pt>
                <c:pt idx="27467">
                  <c:v>0</c:v>
                </c:pt>
                <c:pt idx="27468">
                  <c:v>0</c:v>
                </c:pt>
                <c:pt idx="27469">
                  <c:v>0.249000000000002</c:v>
                </c:pt>
                <c:pt idx="27470">
                  <c:v>0.371999999999999</c:v>
                </c:pt>
                <c:pt idx="27471">
                  <c:v>0</c:v>
                </c:pt>
                <c:pt idx="27472">
                  <c:v>0</c:v>
                </c:pt>
                <c:pt idx="27473">
                  <c:v>-0.248000000000004</c:v>
                </c:pt>
                <c:pt idx="27474">
                  <c:v>0</c:v>
                </c:pt>
                <c:pt idx="27475">
                  <c:v>0</c:v>
                </c:pt>
                <c:pt idx="27476">
                  <c:v>0</c:v>
                </c:pt>
                <c:pt idx="27477">
                  <c:v>0</c:v>
                </c:pt>
                <c:pt idx="27478">
                  <c:v>0</c:v>
                </c:pt>
                <c:pt idx="27479">
                  <c:v>0</c:v>
                </c:pt>
                <c:pt idx="27480">
                  <c:v>0</c:v>
                </c:pt>
                <c:pt idx="27481">
                  <c:v>0</c:v>
                </c:pt>
                <c:pt idx="27482">
                  <c:v>-0.62000000000000399</c:v>
                </c:pt>
                <c:pt idx="27483">
                  <c:v>0.743999999999999</c:v>
                </c:pt>
                <c:pt idx="27484">
                  <c:v>0</c:v>
                </c:pt>
                <c:pt idx="27485">
                  <c:v>0</c:v>
                </c:pt>
                <c:pt idx="27486">
                  <c:v>0</c:v>
                </c:pt>
                <c:pt idx="27487">
                  <c:v>0</c:v>
                </c:pt>
                <c:pt idx="27488">
                  <c:v>0</c:v>
                </c:pt>
                <c:pt idx="27489">
                  <c:v>-0.74500000000000399</c:v>
                </c:pt>
                <c:pt idx="27490">
                  <c:v>0</c:v>
                </c:pt>
                <c:pt idx="27491">
                  <c:v>0</c:v>
                </c:pt>
                <c:pt idx="27492">
                  <c:v>-0.123999999999995</c:v>
                </c:pt>
                <c:pt idx="27493">
                  <c:v>0</c:v>
                </c:pt>
                <c:pt idx="27494">
                  <c:v>0</c:v>
                </c:pt>
                <c:pt idx="27495">
                  <c:v>0</c:v>
                </c:pt>
                <c:pt idx="27496">
                  <c:v>-0.373000000000004</c:v>
                </c:pt>
                <c:pt idx="27497">
                  <c:v>0</c:v>
                </c:pt>
                <c:pt idx="27498">
                  <c:v>0.868999999999999</c:v>
                </c:pt>
                <c:pt idx="27499">
                  <c:v>0</c:v>
                </c:pt>
                <c:pt idx="27500">
                  <c:v>0</c:v>
                </c:pt>
                <c:pt idx="27501">
                  <c:v>0.248000000000004</c:v>
                </c:pt>
                <c:pt idx="27502">
                  <c:v>0</c:v>
                </c:pt>
                <c:pt idx="27503">
                  <c:v>0</c:v>
                </c:pt>
                <c:pt idx="27504">
                  <c:v>0</c:v>
                </c:pt>
                <c:pt idx="27505">
                  <c:v>0</c:v>
                </c:pt>
                <c:pt idx="27506">
                  <c:v>0.12400000000000901</c:v>
                </c:pt>
                <c:pt idx="27507">
                  <c:v>0.992999999999995</c:v>
                </c:pt>
                <c:pt idx="27508">
                  <c:v>0</c:v>
                </c:pt>
                <c:pt idx="27509">
                  <c:v>0</c:v>
                </c:pt>
                <c:pt idx="27510">
                  <c:v>0.371999999999999</c:v>
                </c:pt>
                <c:pt idx="27511">
                  <c:v>0</c:v>
                </c:pt>
                <c:pt idx="27512">
                  <c:v>0</c:v>
                </c:pt>
                <c:pt idx="27513">
                  <c:v>0</c:v>
                </c:pt>
                <c:pt idx="27514">
                  <c:v>-0.868999999999999</c:v>
                </c:pt>
                <c:pt idx="27515">
                  <c:v>-0.495999999999995</c:v>
                </c:pt>
                <c:pt idx="27516">
                  <c:v>0</c:v>
                </c:pt>
                <c:pt idx="27517">
                  <c:v>0</c:v>
                </c:pt>
                <c:pt idx="27518">
                  <c:v>0</c:v>
                </c:pt>
                <c:pt idx="27519">
                  <c:v>0</c:v>
                </c:pt>
                <c:pt idx="27520">
                  <c:v>0</c:v>
                </c:pt>
                <c:pt idx="27521">
                  <c:v>0</c:v>
                </c:pt>
                <c:pt idx="27522">
                  <c:v>0</c:v>
                </c:pt>
                <c:pt idx="27523">
                  <c:v>0</c:v>
                </c:pt>
                <c:pt idx="27524">
                  <c:v>0.62000000000000399</c:v>
                </c:pt>
                <c:pt idx="27525">
                  <c:v>0</c:v>
                </c:pt>
                <c:pt idx="27526">
                  <c:v>-0.248000000000004</c:v>
                </c:pt>
                <c:pt idx="27527">
                  <c:v>-0.123999999999995</c:v>
                </c:pt>
                <c:pt idx="27528">
                  <c:v>-0.371999999999999</c:v>
                </c:pt>
                <c:pt idx="27529">
                  <c:v>0</c:v>
                </c:pt>
                <c:pt idx="27530">
                  <c:v>0</c:v>
                </c:pt>
                <c:pt idx="27531">
                  <c:v>0</c:v>
                </c:pt>
                <c:pt idx="27532">
                  <c:v>0.992999999999995</c:v>
                </c:pt>
                <c:pt idx="27533">
                  <c:v>0.123999999999995</c:v>
                </c:pt>
                <c:pt idx="27534">
                  <c:v>0</c:v>
                </c:pt>
                <c:pt idx="27535">
                  <c:v>-0.74499999999999</c:v>
                </c:pt>
                <c:pt idx="27536">
                  <c:v>0</c:v>
                </c:pt>
                <c:pt idx="27537">
                  <c:v>0.74499999999999</c:v>
                </c:pt>
                <c:pt idx="27538">
                  <c:v>0</c:v>
                </c:pt>
                <c:pt idx="27539">
                  <c:v>0</c:v>
                </c:pt>
                <c:pt idx="27540">
                  <c:v>0</c:v>
                </c:pt>
                <c:pt idx="27541">
                  <c:v>10.672999999999901</c:v>
                </c:pt>
                <c:pt idx="27542">
                  <c:v>0</c:v>
                </c:pt>
                <c:pt idx="27543">
                  <c:v>-10.796999999999899</c:v>
                </c:pt>
                <c:pt idx="27544">
                  <c:v>0</c:v>
                </c:pt>
                <c:pt idx="27545">
                  <c:v>0</c:v>
                </c:pt>
                <c:pt idx="27546">
                  <c:v>-0.372999999999997</c:v>
                </c:pt>
                <c:pt idx="27547">
                  <c:v>0</c:v>
                </c:pt>
                <c:pt idx="27548">
                  <c:v>0</c:v>
                </c:pt>
                <c:pt idx="27549">
                  <c:v>0</c:v>
                </c:pt>
                <c:pt idx="27550">
                  <c:v>-0.62000000000000399</c:v>
                </c:pt>
                <c:pt idx="27551">
                  <c:v>0</c:v>
                </c:pt>
                <c:pt idx="27552">
                  <c:v>-0.123999999999995</c:v>
                </c:pt>
                <c:pt idx="27553">
                  <c:v>0.992999999999995</c:v>
                </c:pt>
                <c:pt idx="27554">
                  <c:v>0.371999999999999</c:v>
                </c:pt>
                <c:pt idx="27555">
                  <c:v>0.12400000000000901</c:v>
                </c:pt>
                <c:pt idx="27556">
                  <c:v>0</c:v>
                </c:pt>
                <c:pt idx="27557">
                  <c:v>0</c:v>
                </c:pt>
                <c:pt idx="27558">
                  <c:v>0</c:v>
                </c:pt>
                <c:pt idx="27559">
                  <c:v>-0.74500000000000399</c:v>
                </c:pt>
                <c:pt idx="27560">
                  <c:v>-0.123999999999995</c:v>
                </c:pt>
                <c:pt idx="27561">
                  <c:v>-1.36499999999999</c:v>
                </c:pt>
                <c:pt idx="27562">
                  <c:v>0</c:v>
                </c:pt>
                <c:pt idx="27563">
                  <c:v>-0.62100000000000899</c:v>
                </c:pt>
                <c:pt idx="27564">
                  <c:v>-0.123999999999995</c:v>
                </c:pt>
                <c:pt idx="27565">
                  <c:v>0</c:v>
                </c:pt>
                <c:pt idx="27566">
                  <c:v>0</c:v>
                </c:pt>
                <c:pt idx="27567">
                  <c:v>0</c:v>
                </c:pt>
                <c:pt idx="27568">
                  <c:v>0.867999999999995</c:v>
                </c:pt>
                <c:pt idx="27569">
                  <c:v>0</c:v>
                </c:pt>
                <c:pt idx="27570">
                  <c:v>-0.123999999999995</c:v>
                </c:pt>
                <c:pt idx="27571">
                  <c:v>0</c:v>
                </c:pt>
                <c:pt idx="27572">
                  <c:v>0</c:v>
                </c:pt>
                <c:pt idx="27573">
                  <c:v>-0.495999999999995</c:v>
                </c:pt>
                <c:pt idx="27574">
                  <c:v>0</c:v>
                </c:pt>
                <c:pt idx="27575">
                  <c:v>0</c:v>
                </c:pt>
                <c:pt idx="27576">
                  <c:v>0</c:v>
                </c:pt>
                <c:pt idx="27577">
                  <c:v>0</c:v>
                </c:pt>
                <c:pt idx="27578">
                  <c:v>0.371999999999999</c:v>
                </c:pt>
                <c:pt idx="27579">
                  <c:v>0.74500000000000399</c:v>
                </c:pt>
                <c:pt idx="27580">
                  <c:v>0</c:v>
                </c:pt>
                <c:pt idx="27581">
                  <c:v>0.495999999999995</c:v>
                </c:pt>
                <c:pt idx="27582">
                  <c:v>0</c:v>
                </c:pt>
                <c:pt idx="27583">
                  <c:v>0</c:v>
                </c:pt>
                <c:pt idx="27584">
                  <c:v>0</c:v>
                </c:pt>
                <c:pt idx="27585">
                  <c:v>0</c:v>
                </c:pt>
                <c:pt idx="27586">
                  <c:v>-0.620999999999995</c:v>
                </c:pt>
                <c:pt idx="27587">
                  <c:v>-0.248000000000004</c:v>
                </c:pt>
                <c:pt idx="27588">
                  <c:v>-0.24799999999999001</c:v>
                </c:pt>
                <c:pt idx="27589">
                  <c:v>0</c:v>
                </c:pt>
                <c:pt idx="27590">
                  <c:v>0</c:v>
                </c:pt>
                <c:pt idx="27591">
                  <c:v>0</c:v>
                </c:pt>
                <c:pt idx="27592">
                  <c:v>0</c:v>
                </c:pt>
                <c:pt idx="27593">
                  <c:v>0</c:v>
                </c:pt>
                <c:pt idx="27594">
                  <c:v>0</c:v>
                </c:pt>
                <c:pt idx="27595">
                  <c:v>0.123999999999995</c:v>
                </c:pt>
                <c:pt idx="27596">
                  <c:v>0</c:v>
                </c:pt>
                <c:pt idx="27597">
                  <c:v>-0.24799999999999001</c:v>
                </c:pt>
                <c:pt idx="27598">
                  <c:v>0</c:v>
                </c:pt>
                <c:pt idx="27599">
                  <c:v>-0.248000000000004</c:v>
                </c:pt>
                <c:pt idx="27600">
                  <c:v>-0.496999999999999</c:v>
                </c:pt>
                <c:pt idx="27601">
                  <c:v>0</c:v>
                </c:pt>
                <c:pt idx="27602">
                  <c:v>0</c:v>
                </c:pt>
                <c:pt idx="27603">
                  <c:v>0</c:v>
                </c:pt>
                <c:pt idx="27604">
                  <c:v>-0.496999999999999</c:v>
                </c:pt>
                <c:pt idx="27605">
                  <c:v>0</c:v>
                </c:pt>
                <c:pt idx="27606">
                  <c:v>0</c:v>
                </c:pt>
                <c:pt idx="27607">
                  <c:v>0</c:v>
                </c:pt>
                <c:pt idx="27608">
                  <c:v>0</c:v>
                </c:pt>
                <c:pt idx="27609">
                  <c:v>0.373000000000004</c:v>
                </c:pt>
                <c:pt idx="27610">
                  <c:v>0</c:v>
                </c:pt>
                <c:pt idx="27611">
                  <c:v>0</c:v>
                </c:pt>
                <c:pt idx="27612">
                  <c:v>0</c:v>
                </c:pt>
                <c:pt idx="27613">
                  <c:v>0.62100000000000899</c:v>
                </c:pt>
                <c:pt idx="27614">
                  <c:v>0</c:v>
                </c:pt>
                <c:pt idx="27615">
                  <c:v>0</c:v>
                </c:pt>
                <c:pt idx="27616">
                  <c:v>0</c:v>
                </c:pt>
                <c:pt idx="27617">
                  <c:v>0</c:v>
                </c:pt>
                <c:pt idx="27618">
                  <c:v>0.123999999999995</c:v>
                </c:pt>
                <c:pt idx="27619">
                  <c:v>0</c:v>
                </c:pt>
                <c:pt idx="27620">
                  <c:v>0</c:v>
                </c:pt>
                <c:pt idx="27621">
                  <c:v>0</c:v>
                </c:pt>
                <c:pt idx="27622">
                  <c:v>-0.372999999999997</c:v>
                </c:pt>
                <c:pt idx="27623">
                  <c:v>0</c:v>
                </c:pt>
                <c:pt idx="27624">
                  <c:v>0.372999999999997</c:v>
                </c:pt>
                <c:pt idx="27625">
                  <c:v>0</c:v>
                </c:pt>
                <c:pt idx="27626">
                  <c:v>0</c:v>
                </c:pt>
                <c:pt idx="27627">
                  <c:v>1.61299999999999</c:v>
                </c:pt>
                <c:pt idx="27628">
                  <c:v>0</c:v>
                </c:pt>
                <c:pt idx="27629">
                  <c:v>0</c:v>
                </c:pt>
                <c:pt idx="27630">
                  <c:v>0</c:v>
                </c:pt>
                <c:pt idx="27631">
                  <c:v>0.371999999999999</c:v>
                </c:pt>
                <c:pt idx="27632">
                  <c:v>0.37299999999999001</c:v>
                </c:pt>
                <c:pt idx="27633">
                  <c:v>-0.37299999999999001</c:v>
                </c:pt>
                <c:pt idx="27634">
                  <c:v>-0.99300000000000899</c:v>
                </c:pt>
                <c:pt idx="27635">
                  <c:v>-0.743999999999999</c:v>
                </c:pt>
                <c:pt idx="27636">
                  <c:v>0</c:v>
                </c:pt>
                <c:pt idx="27637">
                  <c:v>0</c:v>
                </c:pt>
                <c:pt idx="27638">
                  <c:v>0</c:v>
                </c:pt>
                <c:pt idx="27639">
                  <c:v>0</c:v>
                </c:pt>
                <c:pt idx="27640">
                  <c:v>-0.868999999999999</c:v>
                </c:pt>
                <c:pt idx="27641">
                  <c:v>0</c:v>
                </c:pt>
                <c:pt idx="27642">
                  <c:v>0</c:v>
                </c:pt>
                <c:pt idx="27643">
                  <c:v>-0.248000000000004</c:v>
                </c:pt>
                <c:pt idx="27644">
                  <c:v>0</c:v>
                </c:pt>
                <c:pt idx="27645">
                  <c:v>0</c:v>
                </c:pt>
                <c:pt idx="27646">
                  <c:v>0</c:v>
                </c:pt>
                <c:pt idx="27647">
                  <c:v>0</c:v>
                </c:pt>
                <c:pt idx="27648">
                  <c:v>0</c:v>
                </c:pt>
                <c:pt idx="27649">
                  <c:v>1.117</c:v>
                </c:pt>
                <c:pt idx="27650">
                  <c:v>0.248000000000004</c:v>
                </c:pt>
                <c:pt idx="27651">
                  <c:v>0</c:v>
                </c:pt>
                <c:pt idx="27652">
                  <c:v>0</c:v>
                </c:pt>
                <c:pt idx="27653">
                  <c:v>0.620999999999995</c:v>
                </c:pt>
                <c:pt idx="27654">
                  <c:v>0</c:v>
                </c:pt>
                <c:pt idx="27655">
                  <c:v>0</c:v>
                </c:pt>
                <c:pt idx="27656">
                  <c:v>0</c:v>
                </c:pt>
                <c:pt idx="27657">
                  <c:v>0</c:v>
                </c:pt>
                <c:pt idx="27658">
                  <c:v>-0.123999999999995</c:v>
                </c:pt>
                <c:pt idx="27659">
                  <c:v>-0.248000000000004</c:v>
                </c:pt>
                <c:pt idx="27660">
                  <c:v>0</c:v>
                </c:pt>
                <c:pt idx="27661">
                  <c:v>0.248000000000004</c:v>
                </c:pt>
                <c:pt idx="27662">
                  <c:v>0</c:v>
                </c:pt>
                <c:pt idx="27663">
                  <c:v>-0.248000000000004</c:v>
                </c:pt>
                <c:pt idx="27664">
                  <c:v>0</c:v>
                </c:pt>
                <c:pt idx="27665">
                  <c:v>0</c:v>
                </c:pt>
                <c:pt idx="27666">
                  <c:v>0</c:v>
                </c:pt>
                <c:pt idx="27667">
                  <c:v>0</c:v>
                </c:pt>
                <c:pt idx="27668">
                  <c:v>-0.495999999999995</c:v>
                </c:pt>
                <c:pt idx="27669">
                  <c:v>0</c:v>
                </c:pt>
                <c:pt idx="27670">
                  <c:v>0</c:v>
                </c:pt>
                <c:pt idx="27671">
                  <c:v>0.123999999999995</c:v>
                </c:pt>
                <c:pt idx="27672">
                  <c:v>0</c:v>
                </c:pt>
                <c:pt idx="27673">
                  <c:v>0</c:v>
                </c:pt>
                <c:pt idx="27674">
                  <c:v>0</c:v>
                </c:pt>
                <c:pt idx="27675">
                  <c:v>0</c:v>
                </c:pt>
                <c:pt idx="27676">
                  <c:v>0</c:v>
                </c:pt>
                <c:pt idx="27677">
                  <c:v>-0.24799999999999001</c:v>
                </c:pt>
                <c:pt idx="27678">
                  <c:v>0</c:v>
                </c:pt>
                <c:pt idx="27679">
                  <c:v>0.620999999999995</c:v>
                </c:pt>
                <c:pt idx="27680">
                  <c:v>0</c:v>
                </c:pt>
                <c:pt idx="27681">
                  <c:v>-0.620999999999995</c:v>
                </c:pt>
                <c:pt idx="27682">
                  <c:v>0</c:v>
                </c:pt>
                <c:pt idx="27683">
                  <c:v>0</c:v>
                </c:pt>
                <c:pt idx="27684">
                  <c:v>0</c:v>
                </c:pt>
                <c:pt idx="27685">
                  <c:v>0</c:v>
                </c:pt>
                <c:pt idx="27686">
                  <c:v>-0.619999999999997</c:v>
                </c:pt>
                <c:pt idx="27687">
                  <c:v>0</c:v>
                </c:pt>
                <c:pt idx="27688">
                  <c:v>0.247999999999997</c:v>
                </c:pt>
                <c:pt idx="27689">
                  <c:v>0</c:v>
                </c:pt>
                <c:pt idx="27690">
                  <c:v>0</c:v>
                </c:pt>
                <c:pt idx="27691">
                  <c:v>0</c:v>
                </c:pt>
                <c:pt idx="27692">
                  <c:v>0</c:v>
                </c:pt>
                <c:pt idx="27693">
                  <c:v>0</c:v>
                </c:pt>
                <c:pt idx="27694">
                  <c:v>0.248000000000004</c:v>
                </c:pt>
                <c:pt idx="27695">
                  <c:v>0</c:v>
                </c:pt>
                <c:pt idx="27696">
                  <c:v>0</c:v>
                </c:pt>
                <c:pt idx="27697">
                  <c:v>0.992999999999995</c:v>
                </c:pt>
                <c:pt idx="27698">
                  <c:v>0</c:v>
                </c:pt>
                <c:pt idx="27699">
                  <c:v>0.49600000000000899</c:v>
                </c:pt>
                <c:pt idx="27700">
                  <c:v>0</c:v>
                </c:pt>
                <c:pt idx="27701">
                  <c:v>0</c:v>
                </c:pt>
                <c:pt idx="27702">
                  <c:v>0</c:v>
                </c:pt>
                <c:pt idx="27703">
                  <c:v>0</c:v>
                </c:pt>
                <c:pt idx="27704">
                  <c:v>-0.743999999999999</c:v>
                </c:pt>
                <c:pt idx="27705">
                  <c:v>-0.24900000000000899</c:v>
                </c:pt>
                <c:pt idx="27706">
                  <c:v>-0.24799999999999001</c:v>
                </c:pt>
                <c:pt idx="27707">
                  <c:v>0</c:v>
                </c:pt>
                <c:pt idx="27708">
                  <c:v>-0.86900000000000599</c:v>
                </c:pt>
                <c:pt idx="27709">
                  <c:v>0</c:v>
                </c:pt>
                <c:pt idx="27710">
                  <c:v>0</c:v>
                </c:pt>
                <c:pt idx="27711">
                  <c:v>0</c:v>
                </c:pt>
                <c:pt idx="27712">
                  <c:v>0.49600000000000899</c:v>
                </c:pt>
                <c:pt idx="27713">
                  <c:v>-0.62000000000000399</c:v>
                </c:pt>
                <c:pt idx="27714">
                  <c:v>0.248000000000004</c:v>
                </c:pt>
                <c:pt idx="27715">
                  <c:v>-0.248000000000004</c:v>
                </c:pt>
                <c:pt idx="27716">
                  <c:v>0.248000000000004</c:v>
                </c:pt>
                <c:pt idx="27717">
                  <c:v>0</c:v>
                </c:pt>
                <c:pt idx="27718">
                  <c:v>0</c:v>
                </c:pt>
                <c:pt idx="27719">
                  <c:v>0</c:v>
                </c:pt>
                <c:pt idx="27720">
                  <c:v>0</c:v>
                </c:pt>
                <c:pt idx="27721">
                  <c:v>0</c:v>
                </c:pt>
                <c:pt idx="27722">
                  <c:v>0</c:v>
                </c:pt>
                <c:pt idx="27723">
                  <c:v>0.620999999999995</c:v>
                </c:pt>
                <c:pt idx="27724">
                  <c:v>0</c:v>
                </c:pt>
                <c:pt idx="27725">
                  <c:v>-0.74500000000000399</c:v>
                </c:pt>
                <c:pt idx="27726">
                  <c:v>0</c:v>
                </c:pt>
                <c:pt idx="27727">
                  <c:v>0</c:v>
                </c:pt>
                <c:pt idx="27728">
                  <c:v>0</c:v>
                </c:pt>
                <c:pt idx="27729">
                  <c:v>0</c:v>
                </c:pt>
                <c:pt idx="27730">
                  <c:v>-0.62000000000000399</c:v>
                </c:pt>
                <c:pt idx="27731">
                  <c:v>0</c:v>
                </c:pt>
                <c:pt idx="27732">
                  <c:v>0</c:v>
                </c:pt>
                <c:pt idx="27733">
                  <c:v>0.12400000000000901</c:v>
                </c:pt>
                <c:pt idx="27734">
                  <c:v>0.24799999999999001</c:v>
                </c:pt>
                <c:pt idx="27735">
                  <c:v>-0.24799999999999001</c:v>
                </c:pt>
                <c:pt idx="27736">
                  <c:v>0</c:v>
                </c:pt>
                <c:pt idx="27737">
                  <c:v>0</c:v>
                </c:pt>
                <c:pt idx="27738">
                  <c:v>0</c:v>
                </c:pt>
                <c:pt idx="27739">
                  <c:v>0.74500000000000399</c:v>
                </c:pt>
                <c:pt idx="27740">
                  <c:v>-0.371999999999999</c:v>
                </c:pt>
                <c:pt idx="27741">
                  <c:v>0</c:v>
                </c:pt>
                <c:pt idx="27742">
                  <c:v>-0.124000000000002</c:v>
                </c:pt>
                <c:pt idx="27743">
                  <c:v>-0.249000000000002</c:v>
                </c:pt>
                <c:pt idx="27744">
                  <c:v>0</c:v>
                </c:pt>
                <c:pt idx="27745">
                  <c:v>0</c:v>
                </c:pt>
                <c:pt idx="27746">
                  <c:v>0</c:v>
                </c:pt>
                <c:pt idx="27747">
                  <c:v>0</c:v>
                </c:pt>
                <c:pt idx="27748">
                  <c:v>-0.371999999999999</c:v>
                </c:pt>
                <c:pt idx="27749">
                  <c:v>-0.123999999999995</c:v>
                </c:pt>
                <c:pt idx="27750">
                  <c:v>0</c:v>
                </c:pt>
                <c:pt idx="27751">
                  <c:v>-0.125</c:v>
                </c:pt>
                <c:pt idx="27752">
                  <c:v>0</c:v>
                </c:pt>
                <c:pt idx="27753">
                  <c:v>0</c:v>
                </c:pt>
                <c:pt idx="27754">
                  <c:v>0</c:v>
                </c:pt>
                <c:pt idx="27755">
                  <c:v>0</c:v>
                </c:pt>
                <c:pt idx="27756">
                  <c:v>0</c:v>
                </c:pt>
                <c:pt idx="27757">
                  <c:v>1.2409999999999899</c:v>
                </c:pt>
                <c:pt idx="27758">
                  <c:v>0</c:v>
                </c:pt>
                <c:pt idx="27759">
                  <c:v>-1.117</c:v>
                </c:pt>
                <c:pt idx="27760">
                  <c:v>-0.371999999999999</c:v>
                </c:pt>
                <c:pt idx="27761">
                  <c:v>0</c:v>
                </c:pt>
                <c:pt idx="27762">
                  <c:v>0</c:v>
                </c:pt>
                <c:pt idx="27763">
                  <c:v>0</c:v>
                </c:pt>
                <c:pt idx="27764">
                  <c:v>0</c:v>
                </c:pt>
                <c:pt idx="27765">
                  <c:v>0</c:v>
                </c:pt>
                <c:pt idx="27766">
                  <c:v>0</c:v>
                </c:pt>
                <c:pt idx="27767">
                  <c:v>0.248000000000004</c:v>
                </c:pt>
                <c:pt idx="27768">
                  <c:v>0</c:v>
                </c:pt>
                <c:pt idx="27769">
                  <c:v>0.74499999999999</c:v>
                </c:pt>
                <c:pt idx="27770">
                  <c:v>0.62000000000000399</c:v>
                </c:pt>
                <c:pt idx="27771">
                  <c:v>0.123999999999995</c:v>
                </c:pt>
                <c:pt idx="27772">
                  <c:v>0</c:v>
                </c:pt>
                <c:pt idx="27773">
                  <c:v>0</c:v>
                </c:pt>
                <c:pt idx="27774">
                  <c:v>0</c:v>
                </c:pt>
                <c:pt idx="27775">
                  <c:v>0.371999999999999</c:v>
                </c:pt>
                <c:pt idx="27776">
                  <c:v>0</c:v>
                </c:pt>
                <c:pt idx="27777">
                  <c:v>-0.74500000000000399</c:v>
                </c:pt>
                <c:pt idx="27778">
                  <c:v>-0.61999999999999</c:v>
                </c:pt>
                <c:pt idx="27779">
                  <c:v>0</c:v>
                </c:pt>
                <c:pt idx="27780">
                  <c:v>0</c:v>
                </c:pt>
                <c:pt idx="27781">
                  <c:v>0</c:v>
                </c:pt>
                <c:pt idx="27782">
                  <c:v>0</c:v>
                </c:pt>
                <c:pt idx="27783">
                  <c:v>0</c:v>
                </c:pt>
                <c:pt idx="27784">
                  <c:v>0</c:v>
                </c:pt>
                <c:pt idx="27785">
                  <c:v>0.247999999999997</c:v>
                </c:pt>
                <c:pt idx="27786">
                  <c:v>0</c:v>
                </c:pt>
                <c:pt idx="27787">
                  <c:v>0</c:v>
                </c:pt>
                <c:pt idx="27788">
                  <c:v>-0.247999999999997</c:v>
                </c:pt>
                <c:pt idx="27789">
                  <c:v>0.37200000000000699</c:v>
                </c:pt>
                <c:pt idx="27790">
                  <c:v>0</c:v>
                </c:pt>
                <c:pt idx="27791">
                  <c:v>0</c:v>
                </c:pt>
                <c:pt idx="27792">
                  <c:v>0</c:v>
                </c:pt>
                <c:pt idx="27793">
                  <c:v>0.61999999999999</c:v>
                </c:pt>
                <c:pt idx="27794">
                  <c:v>0.12400000000000901</c:v>
                </c:pt>
                <c:pt idx="27795">
                  <c:v>0</c:v>
                </c:pt>
                <c:pt idx="27796">
                  <c:v>0</c:v>
                </c:pt>
                <c:pt idx="27797">
                  <c:v>0.123999999999995</c:v>
                </c:pt>
                <c:pt idx="27798">
                  <c:v>0</c:v>
                </c:pt>
                <c:pt idx="27799">
                  <c:v>0</c:v>
                </c:pt>
                <c:pt idx="27800">
                  <c:v>0</c:v>
                </c:pt>
                <c:pt idx="27801">
                  <c:v>0</c:v>
                </c:pt>
                <c:pt idx="27802">
                  <c:v>0</c:v>
                </c:pt>
                <c:pt idx="27803">
                  <c:v>-0.371999999999999</c:v>
                </c:pt>
                <c:pt idx="27804">
                  <c:v>-1.24199999999999</c:v>
                </c:pt>
                <c:pt idx="27805">
                  <c:v>0</c:v>
                </c:pt>
                <c:pt idx="27806">
                  <c:v>0.125</c:v>
                </c:pt>
                <c:pt idx="27807">
                  <c:v>0</c:v>
                </c:pt>
                <c:pt idx="27808">
                  <c:v>0</c:v>
                </c:pt>
                <c:pt idx="27809">
                  <c:v>0</c:v>
                </c:pt>
                <c:pt idx="27810">
                  <c:v>0</c:v>
                </c:pt>
                <c:pt idx="27811">
                  <c:v>-0.248000000000004</c:v>
                </c:pt>
                <c:pt idx="27812">
                  <c:v>0</c:v>
                </c:pt>
                <c:pt idx="27813">
                  <c:v>-0.496999999999999</c:v>
                </c:pt>
                <c:pt idx="27814">
                  <c:v>0.74500000000000399</c:v>
                </c:pt>
                <c:pt idx="27815">
                  <c:v>-0.49700000000000699</c:v>
                </c:pt>
                <c:pt idx="27816">
                  <c:v>0.86900000000000599</c:v>
                </c:pt>
                <c:pt idx="27817">
                  <c:v>0</c:v>
                </c:pt>
                <c:pt idx="27818">
                  <c:v>0</c:v>
                </c:pt>
                <c:pt idx="27819">
                  <c:v>0</c:v>
                </c:pt>
                <c:pt idx="27820">
                  <c:v>0.74499999999999</c:v>
                </c:pt>
                <c:pt idx="27821">
                  <c:v>0</c:v>
                </c:pt>
                <c:pt idx="27822">
                  <c:v>-0.496999999999999</c:v>
                </c:pt>
                <c:pt idx="27823">
                  <c:v>0</c:v>
                </c:pt>
                <c:pt idx="27824">
                  <c:v>-0.24799999999999001</c:v>
                </c:pt>
                <c:pt idx="27825">
                  <c:v>-0.49600000000000899</c:v>
                </c:pt>
                <c:pt idx="27826">
                  <c:v>0</c:v>
                </c:pt>
                <c:pt idx="27827">
                  <c:v>0</c:v>
                </c:pt>
                <c:pt idx="27828">
                  <c:v>0</c:v>
                </c:pt>
                <c:pt idx="27829">
                  <c:v>0</c:v>
                </c:pt>
                <c:pt idx="27830">
                  <c:v>0</c:v>
                </c:pt>
                <c:pt idx="27831">
                  <c:v>-0.125</c:v>
                </c:pt>
                <c:pt idx="27832">
                  <c:v>0</c:v>
                </c:pt>
                <c:pt idx="27833">
                  <c:v>0.372999999999997</c:v>
                </c:pt>
                <c:pt idx="27834">
                  <c:v>0.12400000000000901</c:v>
                </c:pt>
                <c:pt idx="27835">
                  <c:v>0</c:v>
                </c:pt>
                <c:pt idx="27836">
                  <c:v>0</c:v>
                </c:pt>
                <c:pt idx="27837">
                  <c:v>0</c:v>
                </c:pt>
                <c:pt idx="27838">
                  <c:v>-0.124000000000002</c:v>
                </c:pt>
                <c:pt idx="27839">
                  <c:v>0.124000000000002</c:v>
                </c:pt>
                <c:pt idx="27840">
                  <c:v>1.7369999999999901</c:v>
                </c:pt>
                <c:pt idx="27841">
                  <c:v>0.373000000000004</c:v>
                </c:pt>
                <c:pt idx="27842">
                  <c:v>0</c:v>
                </c:pt>
                <c:pt idx="27843">
                  <c:v>0.123999999999995</c:v>
                </c:pt>
                <c:pt idx="27844">
                  <c:v>0</c:v>
                </c:pt>
                <c:pt idx="27845">
                  <c:v>0</c:v>
                </c:pt>
                <c:pt idx="27846">
                  <c:v>0</c:v>
                </c:pt>
                <c:pt idx="27847">
                  <c:v>0.496999999999999</c:v>
                </c:pt>
                <c:pt idx="27848">
                  <c:v>-0.496999999999999</c:v>
                </c:pt>
                <c:pt idx="27849">
                  <c:v>0</c:v>
                </c:pt>
                <c:pt idx="27850">
                  <c:v>-0.868999999999999</c:v>
                </c:pt>
                <c:pt idx="27851">
                  <c:v>0</c:v>
                </c:pt>
                <c:pt idx="27852">
                  <c:v>0.124000000000002</c:v>
                </c:pt>
                <c:pt idx="27853">
                  <c:v>0</c:v>
                </c:pt>
                <c:pt idx="27854">
                  <c:v>0</c:v>
                </c:pt>
                <c:pt idx="27855">
                  <c:v>0</c:v>
                </c:pt>
                <c:pt idx="27856">
                  <c:v>-0.123999999999995</c:v>
                </c:pt>
                <c:pt idx="27857">
                  <c:v>-0.37200000000000699</c:v>
                </c:pt>
                <c:pt idx="27858">
                  <c:v>0.37200000000000699</c:v>
                </c:pt>
                <c:pt idx="27859">
                  <c:v>0.868999999999999</c:v>
                </c:pt>
                <c:pt idx="27860">
                  <c:v>0</c:v>
                </c:pt>
                <c:pt idx="27861">
                  <c:v>-0.496999999999999</c:v>
                </c:pt>
                <c:pt idx="27862">
                  <c:v>0</c:v>
                </c:pt>
                <c:pt idx="27863">
                  <c:v>0</c:v>
                </c:pt>
                <c:pt idx="27864">
                  <c:v>0</c:v>
                </c:pt>
                <c:pt idx="27865">
                  <c:v>0</c:v>
                </c:pt>
                <c:pt idx="27866">
                  <c:v>-0.74500000000000399</c:v>
                </c:pt>
                <c:pt idx="27867">
                  <c:v>0</c:v>
                </c:pt>
                <c:pt idx="27868">
                  <c:v>0.49600000000000899</c:v>
                </c:pt>
                <c:pt idx="27869">
                  <c:v>0</c:v>
                </c:pt>
                <c:pt idx="27870">
                  <c:v>-0.12400000000000901</c:v>
                </c:pt>
                <c:pt idx="27871">
                  <c:v>0</c:v>
                </c:pt>
                <c:pt idx="27872">
                  <c:v>0</c:v>
                </c:pt>
                <c:pt idx="27873">
                  <c:v>0</c:v>
                </c:pt>
                <c:pt idx="27874">
                  <c:v>0</c:v>
                </c:pt>
                <c:pt idx="27875">
                  <c:v>-0.868999999999999</c:v>
                </c:pt>
                <c:pt idx="27876">
                  <c:v>0</c:v>
                </c:pt>
                <c:pt idx="27877">
                  <c:v>0.74500000000000399</c:v>
                </c:pt>
                <c:pt idx="27878">
                  <c:v>0</c:v>
                </c:pt>
                <c:pt idx="27879">
                  <c:v>-0.62100000000000199</c:v>
                </c:pt>
                <c:pt idx="27880">
                  <c:v>0</c:v>
                </c:pt>
                <c:pt idx="27881">
                  <c:v>0</c:v>
                </c:pt>
                <c:pt idx="27882">
                  <c:v>0</c:v>
                </c:pt>
                <c:pt idx="27883">
                  <c:v>0</c:v>
                </c:pt>
                <c:pt idx="27884">
                  <c:v>-3.2269999999999999</c:v>
                </c:pt>
                <c:pt idx="27885">
                  <c:v>0</c:v>
                </c:pt>
                <c:pt idx="27886">
                  <c:v>0.247999999999997</c:v>
                </c:pt>
                <c:pt idx="27887">
                  <c:v>0.124000000000002</c:v>
                </c:pt>
                <c:pt idx="27888">
                  <c:v>1.73799999999999</c:v>
                </c:pt>
                <c:pt idx="27889">
                  <c:v>0</c:v>
                </c:pt>
                <c:pt idx="27890">
                  <c:v>0</c:v>
                </c:pt>
                <c:pt idx="27891">
                  <c:v>0</c:v>
                </c:pt>
                <c:pt idx="27892">
                  <c:v>0</c:v>
                </c:pt>
                <c:pt idx="27893">
                  <c:v>0</c:v>
                </c:pt>
                <c:pt idx="27894">
                  <c:v>-0.12400000000000901</c:v>
                </c:pt>
                <c:pt idx="27895">
                  <c:v>-0.992999999999995</c:v>
                </c:pt>
                <c:pt idx="27896">
                  <c:v>-0.248000000000004</c:v>
                </c:pt>
                <c:pt idx="27897">
                  <c:v>-0.123999999999995</c:v>
                </c:pt>
                <c:pt idx="27898">
                  <c:v>0</c:v>
                </c:pt>
                <c:pt idx="27899">
                  <c:v>0</c:v>
                </c:pt>
                <c:pt idx="27900">
                  <c:v>0</c:v>
                </c:pt>
                <c:pt idx="27901">
                  <c:v>-0.86800000000000199</c:v>
                </c:pt>
                <c:pt idx="27902">
                  <c:v>0.619999999999997</c:v>
                </c:pt>
                <c:pt idx="27903">
                  <c:v>-0.619999999999997</c:v>
                </c:pt>
                <c:pt idx="27904">
                  <c:v>0</c:v>
                </c:pt>
                <c:pt idx="27905">
                  <c:v>0</c:v>
                </c:pt>
                <c:pt idx="27906">
                  <c:v>-0.125</c:v>
                </c:pt>
                <c:pt idx="27907">
                  <c:v>0</c:v>
                </c:pt>
                <c:pt idx="27908">
                  <c:v>0</c:v>
                </c:pt>
                <c:pt idx="27909">
                  <c:v>0</c:v>
                </c:pt>
                <c:pt idx="27910">
                  <c:v>0</c:v>
                </c:pt>
                <c:pt idx="27911">
                  <c:v>1.11699999999999</c:v>
                </c:pt>
                <c:pt idx="27912">
                  <c:v>0.248000000000004</c:v>
                </c:pt>
                <c:pt idx="27913">
                  <c:v>0.495999999999995</c:v>
                </c:pt>
                <c:pt idx="27914">
                  <c:v>0</c:v>
                </c:pt>
                <c:pt idx="27915">
                  <c:v>0</c:v>
                </c:pt>
                <c:pt idx="27916">
                  <c:v>0</c:v>
                </c:pt>
                <c:pt idx="27917">
                  <c:v>0</c:v>
                </c:pt>
                <c:pt idx="27918">
                  <c:v>0</c:v>
                </c:pt>
                <c:pt idx="27919">
                  <c:v>-0.868999999999999</c:v>
                </c:pt>
                <c:pt idx="27920">
                  <c:v>-0.371999999999999</c:v>
                </c:pt>
                <c:pt idx="27921">
                  <c:v>0</c:v>
                </c:pt>
                <c:pt idx="27922">
                  <c:v>0</c:v>
                </c:pt>
                <c:pt idx="27923">
                  <c:v>5.8329999999999904</c:v>
                </c:pt>
                <c:pt idx="27924">
                  <c:v>28.048999999999999</c:v>
                </c:pt>
                <c:pt idx="27925">
                  <c:v>0</c:v>
                </c:pt>
                <c:pt idx="27926">
                  <c:v>0</c:v>
                </c:pt>
                <c:pt idx="27927">
                  <c:v>0</c:v>
                </c:pt>
                <c:pt idx="27928">
                  <c:v>-0.12400000000000901</c:v>
                </c:pt>
                <c:pt idx="27929">
                  <c:v>0</c:v>
                </c:pt>
                <c:pt idx="27930">
                  <c:v>0</c:v>
                </c:pt>
                <c:pt idx="27931">
                  <c:v>0</c:v>
                </c:pt>
                <c:pt idx="27932">
                  <c:v>0.371999999999999</c:v>
                </c:pt>
                <c:pt idx="27933">
                  <c:v>0</c:v>
                </c:pt>
                <c:pt idx="27934">
                  <c:v>0</c:v>
                </c:pt>
                <c:pt idx="27935">
                  <c:v>0</c:v>
                </c:pt>
                <c:pt idx="27936">
                  <c:v>0</c:v>
                </c:pt>
                <c:pt idx="27937">
                  <c:v>-0.125</c:v>
                </c:pt>
                <c:pt idx="27938">
                  <c:v>-0.248000000000004</c:v>
                </c:pt>
                <c:pt idx="27939">
                  <c:v>0.248000000000004</c:v>
                </c:pt>
                <c:pt idx="27940">
                  <c:v>0.373000000000004</c:v>
                </c:pt>
                <c:pt idx="27941">
                  <c:v>0</c:v>
                </c:pt>
                <c:pt idx="27942">
                  <c:v>-0.62100000000000899</c:v>
                </c:pt>
                <c:pt idx="27943">
                  <c:v>0</c:v>
                </c:pt>
                <c:pt idx="27944">
                  <c:v>0</c:v>
                </c:pt>
                <c:pt idx="27945">
                  <c:v>0</c:v>
                </c:pt>
                <c:pt idx="27946">
                  <c:v>-0.619999999999997</c:v>
                </c:pt>
                <c:pt idx="27947">
                  <c:v>0.124000000000002</c:v>
                </c:pt>
                <c:pt idx="27948">
                  <c:v>0</c:v>
                </c:pt>
                <c:pt idx="27949">
                  <c:v>0</c:v>
                </c:pt>
                <c:pt idx="27950">
                  <c:v>0.248000000000004</c:v>
                </c:pt>
                <c:pt idx="27951">
                  <c:v>0</c:v>
                </c:pt>
                <c:pt idx="27952">
                  <c:v>0</c:v>
                </c:pt>
                <c:pt idx="27953">
                  <c:v>0</c:v>
                </c:pt>
                <c:pt idx="27954">
                  <c:v>0</c:v>
                </c:pt>
                <c:pt idx="27955">
                  <c:v>0.496999999999999</c:v>
                </c:pt>
                <c:pt idx="27956">
                  <c:v>0.12400000000000901</c:v>
                </c:pt>
                <c:pt idx="27957">
                  <c:v>0</c:v>
                </c:pt>
                <c:pt idx="27958">
                  <c:v>0</c:v>
                </c:pt>
                <c:pt idx="27959">
                  <c:v>1.11699999999999</c:v>
                </c:pt>
                <c:pt idx="27960">
                  <c:v>0.86800000000000899</c:v>
                </c:pt>
                <c:pt idx="27961">
                  <c:v>0</c:v>
                </c:pt>
                <c:pt idx="27962">
                  <c:v>0</c:v>
                </c:pt>
                <c:pt idx="27963">
                  <c:v>0</c:v>
                </c:pt>
                <c:pt idx="27964">
                  <c:v>-0.248000000000004</c:v>
                </c:pt>
                <c:pt idx="27965">
                  <c:v>-0.74500000000000399</c:v>
                </c:pt>
                <c:pt idx="27966">
                  <c:v>-0.74499999999999</c:v>
                </c:pt>
                <c:pt idx="27967">
                  <c:v>-0.371999999999999</c:v>
                </c:pt>
                <c:pt idx="27968">
                  <c:v>0</c:v>
                </c:pt>
                <c:pt idx="27969">
                  <c:v>3.5989999999999802</c:v>
                </c:pt>
                <c:pt idx="27970">
                  <c:v>0</c:v>
                </c:pt>
                <c:pt idx="27971">
                  <c:v>0</c:v>
                </c:pt>
                <c:pt idx="27972">
                  <c:v>0</c:v>
                </c:pt>
                <c:pt idx="27973">
                  <c:v>0</c:v>
                </c:pt>
                <c:pt idx="27974">
                  <c:v>0.124000000000002</c:v>
                </c:pt>
                <c:pt idx="27975">
                  <c:v>0</c:v>
                </c:pt>
                <c:pt idx="27976">
                  <c:v>0</c:v>
                </c:pt>
                <c:pt idx="27977">
                  <c:v>0.372999999999997</c:v>
                </c:pt>
                <c:pt idx="27978">
                  <c:v>0</c:v>
                </c:pt>
                <c:pt idx="27979">
                  <c:v>0</c:v>
                </c:pt>
                <c:pt idx="27980">
                  <c:v>0</c:v>
                </c:pt>
                <c:pt idx="27981">
                  <c:v>0</c:v>
                </c:pt>
                <c:pt idx="27982">
                  <c:v>0.248000000000004</c:v>
                </c:pt>
                <c:pt idx="27983">
                  <c:v>0.620999999999995</c:v>
                </c:pt>
                <c:pt idx="27984">
                  <c:v>0.74500000000000399</c:v>
                </c:pt>
                <c:pt idx="27985">
                  <c:v>0</c:v>
                </c:pt>
                <c:pt idx="27986">
                  <c:v>-0.992999999999995</c:v>
                </c:pt>
                <c:pt idx="27987">
                  <c:v>0</c:v>
                </c:pt>
                <c:pt idx="27988">
                  <c:v>0</c:v>
                </c:pt>
                <c:pt idx="27989">
                  <c:v>0</c:v>
                </c:pt>
                <c:pt idx="27990">
                  <c:v>0</c:v>
                </c:pt>
                <c:pt idx="27991">
                  <c:v>-0.123999999999995</c:v>
                </c:pt>
                <c:pt idx="27992">
                  <c:v>-0.74500000000000399</c:v>
                </c:pt>
                <c:pt idx="27993">
                  <c:v>0.373000000000004</c:v>
                </c:pt>
                <c:pt idx="27994">
                  <c:v>-0.124000000000002</c:v>
                </c:pt>
                <c:pt idx="27995">
                  <c:v>0.124000000000002</c:v>
                </c:pt>
                <c:pt idx="27996">
                  <c:v>-0.124000000000002</c:v>
                </c:pt>
                <c:pt idx="27997">
                  <c:v>0</c:v>
                </c:pt>
                <c:pt idx="27998">
                  <c:v>0</c:v>
                </c:pt>
                <c:pt idx="27999">
                  <c:v>0</c:v>
                </c:pt>
                <c:pt idx="28000">
                  <c:v>0.247999999999997</c:v>
                </c:pt>
                <c:pt idx="28001">
                  <c:v>0</c:v>
                </c:pt>
                <c:pt idx="28002">
                  <c:v>0.12400000000000901</c:v>
                </c:pt>
                <c:pt idx="28003">
                  <c:v>0.123999999999995</c:v>
                </c:pt>
                <c:pt idx="28004">
                  <c:v>0</c:v>
                </c:pt>
                <c:pt idx="28005">
                  <c:v>-0.371999999999999</c:v>
                </c:pt>
                <c:pt idx="28006">
                  <c:v>0</c:v>
                </c:pt>
                <c:pt idx="28007">
                  <c:v>0</c:v>
                </c:pt>
                <c:pt idx="28008">
                  <c:v>0</c:v>
                </c:pt>
                <c:pt idx="28009">
                  <c:v>0.248000000000004</c:v>
                </c:pt>
                <c:pt idx="28010">
                  <c:v>0</c:v>
                </c:pt>
                <c:pt idx="28011">
                  <c:v>0</c:v>
                </c:pt>
                <c:pt idx="28012">
                  <c:v>-0.123999999999995</c:v>
                </c:pt>
                <c:pt idx="28013">
                  <c:v>0</c:v>
                </c:pt>
                <c:pt idx="28014">
                  <c:v>-0.371999999999999</c:v>
                </c:pt>
                <c:pt idx="28015">
                  <c:v>0</c:v>
                </c:pt>
                <c:pt idx="28016">
                  <c:v>0</c:v>
                </c:pt>
                <c:pt idx="28017">
                  <c:v>0</c:v>
                </c:pt>
                <c:pt idx="28018">
                  <c:v>0.496999999999999</c:v>
                </c:pt>
                <c:pt idx="28019">
                  <c:v>0</c:v>
                </c:pt>
                <c:pt idx="28020">
                  <c:v>0</c:v>
                </c:pt>
                <c:pt idx="28021">
                  <c:v>0.86800000000000199</c:v>
                </c:pt>
                <c:pt idx="28022">
                  <c:v>0</c:v>
                </c:pt>
                <c:pt idx="28023">
                  <c:v>-0.99300000000000199</c:v>
                </c:pt>
                <c:pt idx="28024">
                  <c:v>0</c:v>
                </c:pt>
                <c:pt idx="28025">
                  <c:v>0</c:v>
                </c:pt>
                <c:pt idx="28026">
                  <c:v>0</c:v>
                </c:pt>
                <c:pt idx="28027">
                  <c:v>0</c:v>
                </c:pt>
                <c:pt idx="28028">
                  <c:v>0</c:v>
                </c:pt>
                <c:pt idx="28029">
                  <c:v>0.123999999999995</c:v>
                </c:pt>
                <c:pt idx="28030">
                  <c:v>1.117</c:v>
                </c:pt>
                <c:pt idx="28031">
                  <c:v>0.371999999999999</c:v>
                </c:pt>
                <c:pt idx="28032">
                  <c:v>0</c:v>
                </c:pt>
                <c:pt idx="28033">
                  <c:v>0</c:v>
                </c:pt>
                <c:pt idx="28034">
                  <c:v>0</c:v>
                </c:pt>
                <c:pt idx="28035">
                  <c:v>0</c:v>
                </c:pt>
                <c:pt idx="28036">
                  <c:v>0</c:v>
                </c:pt>
                <c:pt idx="28037">
                  <c:v>-1.117</c:v>
                </c:pt>
                <c:pt idx="28038">
                  <c:v>-0.24799999999999001</c:v>
                </c:pt>
                <c:pt idx="28039">
                  <c:v>-0.49600000000000899</c:v>
                </c:pt>
                <c:pt idx="28040">
                  <c:v>0</c:v>
                </c:pt>
                <c:pt idx="28041">
                  <c:v>-0.372999999999997</c:v>
                </c:pt>
                <c:pt idx="28042">
                  <c:v>0</c:v>
                </c:pt>
                <c:pt idx="28043">
                  <c:v>0</c:v>
                </c:pt>
                <c:pt idx="28044">
                  <c:v>0</c:v>
                </c:pt>
                <c:pt idx="28045">
                  <c:v>-0.495999999999995</c:v>
                </c:pt>
                <c:pt idx="28046">
                  <c:v>0</c:v>
                </c:pt>
                <c:pt idx="28047">
                  <c:v>-0.12400000000000901</c:v>
                </c:pt>
                <c:pt idx="28048">
                  <c:v>0</c:v>
                </c:pt>
                <c:pt idx="28049">
                  <c:v>0</c:v>
                </c:pt>
                <c:pt idx="28050">
                  <c:v>-0.620999999999995</c:v>
                </c:pt>
                <c:pt idx="28051">
                  <c:v>0</c:v>
                </c:pt>
                <c:pt idx="28052">
                  <c:v>0</c:v>
                </c:pt>
                <c:pt idx="28053">
                  <c:v>0</c:v>
                </c:pt>
                <c:pt idx="28054">
                  <c:v>0</c:v>
                </c:pt>
                <c:pt idx="28055">
                  <c:v>0</c:v>
                </c:pt>
                <c:pt idx="28056">
                  <c:v>0.125</c:v>
                </c:pt>
                <c:pt idx="28057">
                  <c:v>-0.373000000000004</c:v>
                </c:pt>
                <c:pt idx="28058">
                  <c:v>0</c:v>
                </c:pt>
                <c:pt idx="28059">
                  <c:v>-0.495999999999995</c:v>
                </c:pt>
                <c:pt idx="28060">
                  <c:v>0</c:v>
                </c:pt>
                <c:pt idx="28061">
                  <c:v>0</c:v>
                </c:pt>
                <c:pt idx="28062">
                  <c:v>0</c:v>
                </c:pt>
                <c:pt idx="28063">
                  <c:v>-0.619999999999997</c:v>
                </c:pt>
                <c:pt idx="28064">
                  <c:v>0</c:v>
                </c:pt>
                <c:pt idx="28065">
                  <c:v>0</c:v>
                </c:pt>
                <c:pt idx="28066">
                  <c:v>-0.372999999999997</c:v>
                </c:pt>
                <c:pt idx="28067">
                  <c:v>0</c:v>
                </c:pt>
                <c:pt idx="28068">
                  <c:v>0.496999999999999</c:v>
                </c:pt>
                <c:pt idx="28069">
                  <c:v>0</c:v>
                </c:pt>
                <c:pt idx="28070">
                  <c:v>0</c:v>
                </c:pt>
                <c:pt idx="28071">
                  <c:v>0</c:v>
                </c:pt>
                <c:pt idx="28072">
                  <c:v>0.248000000000004</c:v>
                </c:pt>
                <c:pt idx="28073">
                  <c:v>0</c:v>
                </c:pt>
                <c:pt idx="28074">
                  <c:v>-0.49600000000000199</c:v>
                </c:pt>
                <c:pt idx="28075">
                  <c:v>0</c:v>
                </c:pt>
                <c:pt idx="28076">
                  <c:v>0.991999999999997</c:v>
                </c:pt>
                <c:pt idx="28077">
                  <c:v>0</c:v>
                </c:pt>
                <c:pt idx="28078">
                  <c:v>0</c:v>
                </c:pt>
                <c:pt idx="28079">
                  <c:v>0</c:v>
                </c:pt>
                <c:pt idx="28080">
                  <c:v>0</c:v>
                </c:pt>
                <c:pt idx="28081">
                  <c:v>0</c:v>
                </c:pt>
                <c:pt idx="28082">
                  <c:v>0</c:v>
                </c:pt>
                <c:pt idx="28083">
                  <c:v>0</c:v>
                </c:pt>
                <c:pt idx="28084">
                  <c:v>-0.248000000000004</c:v>
                </c:pt>
                <c:pt idx="28085">
                  <c:v>-2.3579999999999899</c:v>
                </c:pt>
                <c:pt idx="28086">
                  <c:v>0</c:v>
                </c:pt>
                <c:pt idx="28087">
                  <c:v>0</c:v>
                </c:pt>
                <c:pt idx="28088">
                  <c:v>0</c:v>
                </c:pt>
                <c:pt idx="28089">
                  <c:v>0</c:v>
                </c:pt>
                <c:pt idx="28090">
                  <c:v>0</c:v>
                </c:pt>
                <c:pt idx="28091">
                  <c:v>0</c:v>
                </c:pt>
                <c:pt idx="28092">
                  <c:v>-0.248000000000004</c:v>
                </c:pt>
                <c:pt idx="28093">
                  <c:v>0</c:v>
                </c:pt>
                <c:pt idx="28094">
                  <c:v>0.371999999999999</c:v>
                </c:pt>
                <c:pt idx="28095">
                  <c:v>0</c:v>
                </c:pt>
                <c:pt idx="28096">
                  <c:v>0</c:v>
                </c:pt>
                <c:pt idx="28097">
                  <c:v>0</c:v>
                </c:pt>
                <c:pt idx="28098">
                  <c:v>0</c:v>
                </c:pt>
                <c:pt idx="28099">
                  <c:v>0</c:v>
                </c:pt>
                <c:pt idx="28100">
                  <c:v>0.248999999999995</c:v>
                </c:pt>
                <c:pt idx="28101">
                  <c:v>0.12400000000000901</c:v>
                </c:pt>
                <c:pt idx="28102">
                  <c:v>0.867999999999995</c:v>
                </c:pt>
                <c:pt idx="28103">
                  <c:v>-0.743999999999999</c:v>
                </c:pt>
                <c:pt idx="28104">
                  <c:v>0.743999999999999</c:v>
                </c:pt>
                <c:pt idx="28105">
                  <c:v>0</c:v>
                </c:pt>
                <c:pt idx="28106">
                  <c:v>0</c:v>
                </c:pt>
                <c:pt idx="28107">
                  <c:v>0</c:v>
                </c:pt>
                <c:pt idx="28108">
                  <c:v>-0.125</c:v>
                </c:pt>
                <c:pt idx="28109">
                  <c:v>-1.2409999999999899</c:v>
                </c:pt>
                <c:pt idx="28110">
                  <c:v>0</c:v>
                </c:pt>
                <c:pt idx="28111">
                  <c:v>0</c:v>
                </c:pt>
                <c:pt idx="28112">
                  <c:v>0.62100000000000899</c:v>
                </c:pt>
                <c:pt idx="28113">
                  <c:v>0.371999999999999</c:v>
                </c:pt>
                <c:pt idx="28114">
                  <c:v>0</c:v>
                </c:pt>
                <c:pt idx="28115">
                  <c:v>0</c:v>
                </c:pt>
                <c:pt idx="28116">
                  <c:v>0</c:v>
                </c:pt>
                <c:pt idx="28117">
                  <c:v>0</c:v>
                </c:pt>
                <c:pt idx="28118">
                  <c:v>0.123999999999995</c:v>
                </c:pt>
                <c:pt idx="28119">
                  <c:v>0</c:v>
                </c:pt>
                <c:pt idx="28120">
                  <c:v>-0.247999999999997</c:v>
                </c:pt>
                <c:pt idx="28121">
                  <c:v>0</c:v>
                </c:pt>
                <c:pt idx="28122">
                  <c:v>0.74400000000000599</c:v>
                </c:pt>
                <c:pt idx="28123">
                  <c:v>0</c:v>
                </c:pt>
                <c:pt idx="28124">
                  <c:v>0</c:v>
                </c:pt>
                <c:pt idx="28125">
                  <c:v>0</c:v>
                </c:pt>
                <c:pt idx="28126">
                  <c:v>0</c:v>
                </c:pt>
                <c:pt idx="28127">
                  <c:v>-1.242</c:v>
                </c:pt>
                <c:pt idx="28128">
                  <c:v>0</c:v>
                </c:pt>
                <c:pt idx="28129">
                  <c:v>0</c:v>
                </c:pt>
                <c:pt idx="28130">
                  <c:v>-0.248000000000004</c:v>
                </c:pt>
                <c:pt idx="28131">
                  <c:v>0</c:v>
                </c:pt>
                <c:pt idx="28132">
                  <c:v>0</c:v>
                </c:pt>
                <c:pt idx="28133">
                  <c:v>0</c:v>
                </c:pt>
                <c:pt idx="28134">
                  <c:v>0</c:v>
                </c:pt>
                <c:pt idx="28135">
                  <c:v>0</c:v>
                </c:pt>
                <c:pt idx="28136">
                  <c:v>-1.2409999999999899</c:v>
                </c:pt>
                <c:pt idx="28137">
                  <c:v>0.74500000000000399</c:v>
                </c:pt>
                <c:pt idx="28138">
                  <c:v>0</c:v>
                </c:pt>
                <c:pt idx="28139">
                  <c:v>0</c:v>
                </c:pt>
                <c:pt idx="28140">
                  <c:v>-0.249000000000002</c:v>
                </c:pt>
                <c:pt idx="28141">
                  <c:v>0</c:v>
                </c:pt>
                <c:pt idx="28142">
                  <c:v>0</c:v>
                </c:pt>
                <c:pt idx="28143">
                  <c:v>0</c:v>
                </c:pt>
                <c:pt idx="28144">
                  <c:v>-0.247999999999997</c:v>
                </c:pt>
                <c:pt idx="28145">
                  <c:v>0.247999999999997</c:v>
                </c:pt>
                <c:pt idx="28146">
                  <c:v>-0.247999999999997</c:v>
                </c:pt>
                <c:pt idx="28147">
                  <c:v>0.247999999999997</c:v>
                </c:pt>
                <c:pt idx="28148">
                  <c:v>0</c:v>
                </c:pt>
                <c:pt idx="28149">
                  <c:v>1.2409999999999899</c:v>
                </c:pt>
                <c:pt idx="28150">
                  <c:v>0</c:v>
                </c:pt>
                <c:pt idx="28151">
                  <c:v>0</c:v>
                </c:pt>
                <c:pt idx="28152">
                  <c:v>0</c:v>
                </c:pt>
                <c:pt idx="28153">
                  <c:v>0.371999999999999</c:v>
                </c:pt>
                <c:pt idx="28154">
                  <c:v>0.123999999999995</c:v>
                </c:pt>
                <c:pt idx="28155">
                  <c:v>0</c:v>
                </c:pt>
                <c:pt idx="28156">
                  <c:v>-0.992999999999995</c:v>
                </c:pt>
                <c:pt idx="28157">
                  <c:v>-1.117</c:v>
                </c:pt>
                <c:pt idx="28158">
                  <c:v>0</c:v>
                </c:pt>
                <c:pt idx="28159">
                  <c:v>0</c:v>
                </c:pt>
                <c:pt idx="28160">
                  <c:v>0</c:v>
                </c:pt>
                <c:pt idx="28161">
                  <c:v>0</c:v>
                </c:pt>
                <c:pt idx="28162">
                  <c:v>-0.249000000000002</c:v>
                </c:pt>
                <c:pt idx="28163">
                  <c:v>0.249000000000002</c:v>
                </c:pt>
                <c:pt idx="28164">
                  <c:v>1.7369999999999901</c:v>
                </c:pt>
                <c:pt idx="28165">
                  <c:v>0</c:v>
                </c:pt>
                <c:pt idx="28166">
                  <c:v>-0.992999999999995</c:v>
                </c:pt>
                <c:pt idx="28167">
                  <c:v>-1.365</c:v>
                </c:pt>
                <c:pt idx="28168">
                  <c:v>0</c:v>
                </c:pt>
                <c:pt idx="28169">
                  <c:v>0</c:v>
                </c:pt>
                <c:pt idx="28170">
                  <c:v>0</c:v>
                </c:pt>
                <c:pt idx="28171">
                  <c:v>0.371999999999999</c:v>
                </c:pt>
                <c:pt idx="28172">
                  <c:v>0.123999999999995</c:v>
                </c:pt>
                <c:pt idx="28173">
                  <c:v>0.62100000000000899</c:v>
                </c:pt>
                <c:pt idx="28174">
                  <c:v>0</c:v>
                </c:pt>
                <c:pt idx="28175">
                  <c:v>0.24799999999999001</c:v>
                </c:pt>
                <c:pt idx="28176">
                  <c:v>0</c:v>
                </c:pt>
                <c:pt idx="28177">
                  <c:v>0</c:v>
                </c:pt>
                <c:pt idx="28178">
                  <c:v>0</c:v>
                </c:pt>
                <c:pt idx="28179">
                  <c:v>0</c:v>
                </c:pt>
                <c:pt idx="28180">
                  <c:v>-2.48199999999999</c:v>
                </c:pt>
                <c:pt idx="28181">
                  <c:v>0</c:v>
                </c:pt>
                <c:pt idx="28182">
                  <c:v>0</c:v>
                </c:pt>
                <c:pt idx="28183">
                  <c:v>0.868999999999999</c:v>
                </c:pt>
                <c:pt idx="28184">
                  <c:v>-0.123999999999995</c:v>
                </c:pt>
                <c:pt idx="28185">
                  <c:v>0</c:v>
                </c:pt>
                <c:pt idx="28186">
                  <c:v>0</c:v>
                </c:pt>
                <c:pt idx="28187">
                  <c:v>0</c:v>
                </c:pt>
                <c:pt idx="28188">
                  <c:v>0</c:v>
                </c:pt>
                <c:pt idx="28189">
                  <c:v>0</c:v>
                </c:pt>
                <c:pt idx="28190">
                  <c:v>-0.247999999999997</c:v>
                </c:pt>
                <c:pt idx="28191">
                  <c:v>0</c:v>
                </c:pt>
                <c:pt idx="28192">
                  <c:v>0</c:v>
                </c:pt>
                <c:pt idx="28193">
                  <c:v>0.496999999999999</c:v>
                </c:pt>
                <c:pt idx="28194">
                  <c:v>-0.125</c:v>
                </c:pt>
                <c:pt idx="28195">
                  <c:v>0</c:v>
                </c:pt>
                <c:pt idx="28196">
                  <c:v>0</c:v>
                </c:pt>
                <c:pt idx="28197">
                  <c:v>0</c:v>
                </c:pt>
                <c:pt idx="28198">
                  <c:v>0</c:v>
                </c:pt>
                <c:pt idx="28199">
                  <c:v>-0.373000000000004</c:v>
                </c:pt>
                <c:pt idx="28200">
                  <c:v>-0.24799999999999001</c:v>
                </c:pt>
                <c:pt idx="28201">
                  <c:v>0</c:v>
                </c:pt>
                <c:pt idx="28202">
                  <c:v>0</c:v>
                </c:pt>
                <c:pt idx="28203">
                  <c:v>0</c:v>
                </c:pt>
                <c:pt idx="28204">
                  <c:v>0</c:v>
                </c:pt>
                <c:pt idx="28205">
                  <c:v>0</c:v>
                </c:pt>
                <c:pt idx="28206">
                  <c:v>0</c:v>
                </c:pt>
                <c:pt idx="28207">
                  <c:v>0.743999999999999</c:v>
                </c:pt>
                <c:pt idx="28208">
                  <c:v>0</c:v>
                </c:pt>
                <c:pt idx="28209">
                  <c:v>-0.371999999999999</c:v>
                </c:pt>
                <c:pt idx="28210">
                  <c:v>-0.62100000000000199</c:v>
                </c:pt>
                <c:pt idx="28211">
                  <c:v>0.62100000000000199</c:v>
                </c:pt>
                <c:pt idx="28212">
                  <c:v>-0.62100000000000199</c:v>
                </c:pt>
                <c:pt idx="28213">
                  <c:v>0</c:v>
                </c:pt>
                <c:pt idx="28214">
                  <c:v>0</c:v>
                </c:pt>
                <c:pt idx="28215">
                  <c:v>0</c:v>
                </c:pt>
                <c:pt idx="28216">
                  <c:v>0.248000000000004</c:v>
                </c:pt>
                <c:pt idx="28217">
                  <c:v>0.496999999999999</c:v>
                </c:pt>
                <c:pt idx="28218">
                  <c:v>0</c:v>
                </c:pt>
                <c:pt idx="28219">
                  <c:v>-1.117</c:v>
                </c:pt>
                <c:pt idx="28220">
                  <c:v>0</c:v>
                </c:pt>
                <c:pt idx="28221">
                  <c:v>1.7370000000000001</c:v>
                </c:pt>
                <c:pt idx="28222">
                  <c:v>0</c:v>
                </c:pt>
                <c:pt idx="28223">
                  <c:v>0</c:v>
                </c:pt>
                <c:pt idx="28224">
                  <c:v>0</c:v>
                </c:pt>
                <c:pt idx="28225">
                  <c:v>0</c:v>
                </c:pt>
                <c:pt idx="28226">
                  <c:v>-0.62000000000000399</c:v>
                </c:pt>
                <c:pt idx="28227">
                  <c:v>0</c:v>
                </c:pt>
                <c:pt idx="28228">
                  <c:v>-0.496999999999999</c:v>
                </c:pt>
                <c:pt idx="28229">
                  <c:v>-0.991999999999997</c:v>
                </c:pt>
                <c:pt idx="28230">
                  <c:v>0</c:v>
                </c:pt>
                <c:pt idx="28231">
                  <c:v>0</c:v>
                </c:pt>
                <c:pt idx="28232">
                  <c:v>0</c:v>
                </c:pt>
                <c:pt idx="28233">
                  <c:v>0</c:v>
                </c:pt>
                <c:pt idx="28234">
                  <c:v>0</c:v>
                </c:pt>
                <c:pt idx="28235">
                  <c:v>0</c:v>
                </c:pt>
                <c:pt idx="28236">
                  <c:v>0.123999999999995</c:v>
                </c:pt>
                <c:pt idx="28237">
                  <c:v>0</c:v>
                </c:pt>
                <c:pt idx="28238">
                  <c:v>-0.371999999999999</c:v>
                </c:pt>
                <c:pt idx="28239">
                  <c:v>0</c:v>
                </c:pt>
                <c:pt idx="28240">
                  <c:v>0</c:v>
                </c:pt>
                <c:pt idx="28241">
                  <c:v>0</c:v>
                </c:pt>
                <c:pt idx="28242">
                  <c:v>0</c:v>
                </c:pt>
                <c:pt idx="28243">
                  <c:v>1.7370000000000001</c:v>
                </c:pt>
                <c:pt idx="28244">
                  <c:v>0</c:v>
                </c:pt>
                <c:pt idx="28245">
                  <c:v>-0.12400000000000901</c:v>
                </c:pt>
                <c:pt idx="28246">
                  <c:v>0</c:v>
                </c:pt>
                <c:pt idx="28247">
                  <c:v>0</c:v>
                </c:pt>
                <c:pt idx="28248">
                  <c:v>0</c:v>
                </c:pt>
                <c:pt idx="28249">
                  <c:v>0</c:v>
                </c:pt>
                <c:pt idx="28250">
                  <c:v>0</c:v>
                </c:pt>
                <c:pt idx="28251">
                  <c:v>0</c:v>
                </c:pt>
                <c:pt idx="28252">
                  <c:v>-0.868999999999999</c:v>
                </c:pt>
                <c:pt idx="28253">
                  <c:v>0.12400000000000901</c:v>
                </c:pt>
                <c:pt idx="28254">
                  <c:v>-0.12400000000000901</c:v>
                </c:pt>
                <c:pt idx="28255">
                  <c:v>0.12400000000000901</c:v>
                </c:pt>
                <c:pt idx="28256">
                  <c:v>0.123999999999995</c:v>
                </c:pt>
                <c:pt idx="28257">
                  <c:v>0</c:v>
                </c:pt>
                <c:pt idx="28258">
                  <c:v>0</c:v>
                </c:pt>
                <c:pt idx="28259">
                  <c:v>0</c:v>
                </c:pt>
                <c:pt idx="28260">
                  <c:v>0</c:v>
                </c:pt>
                <c:pt idx="28261">
                  <c:v>0</c:v>
                </c:pt>
                <c:pt idx="28262">
                  <c:v>0.868999999999999</c:v>
                </c:pt>
                <c:pt idx="28263">
                  <c:v>0</c:v>
                </c:pt>
                <c:pt idx="28264">
                  <c:v>-0.99300000000000199</c:v>
                </c:pt>
                <c:pt idx="28265">
                  <c:v>0</c:v>
                </c:pt>
                <c:pt idx="28266">
                  <c:v>1.6139999999999901</c:v>
                </c:pt>
                <c:pt idx="28267">
                  <c:v>0</c:v>
                </c:pt>
                <c:pt idx="28268">
                  <c:v>0</c:v>
                </c:pt>
                <c:pt idx="28269">
                  <c:v>0</c:v>
                </c:pt>
                <c:pt idx="28270">
                  <c:v>0</c:v>
                </c:pt>
                <c:pt idx="28271">
                  <c:v>0</c:v>
                </c:pt>
                <c:pt idx="28272">
                  <c:v>-0.371999999999999</c:v>
                </c:pt>
                <c:pt idx="28273">
                  <c:v>0</c:v>
                </c:pt>
                <c:pt idx="28274">
                  <c:v>-0.371999999999999</c:v>
                </c:pt>
                <c:pt idx="28275">
                  <c:v>-0.373000000000004</c:v>
                </c:pt>
                <c:pt idx="28276">
                  <c:v>0</c:v>
                </c:pt>
                <c:pt idx="28277">
                  <c:v>0</c:v>
                </c:pt>
                <c:pt idx="28278">
                  <c:v>0</c:v>
                </c:pt>
                <c:pt idx="28279">
                  <c:v>-0.123999999999995</c:v>
                </c:pt>
                <c:pt idx="28280">
                  <c:v>-0.74500000000000399</c:v>
                </c:pt>
                <c:pt idx="28281">
                  <c:v>0</c:v>
                </c:pt>
                <c:pt idx="28282">
                  <c:v>1.117</c:v>
                </c:pt>
                <c:pt idx="28283">
                  <c:v>0</c:v>
                </c:pt>
                <c:pt idx="28284">
                  <c:v>-0.62100000000000199</c:v>
                </c:pt>
                <c:pt idx="28285">
                  <c:v>0</c:v>
                </c:pt>
                <c:pt idx="28286">
                  <c:v>0</c:v>
                </c:pt>
                <c:pt idx="28287">
                  <c:v>0</c:v>
                </c:pt>
                <c:pt idx="28288">
                  <c:v>0</c:v>
                </c:pt>
                <c:pt idx="28289">
                  <c:v>-0.620999999999995</c:v>
                </c:pt>
                <c:pt idx="28290">
                  <c:v>-0.12400000000000901</c:v>
                </c:pt>
                <c:pt idx="28291">
                  <c:v>0</c:v>
                </c:pt>
                <c:pt idx="28292">
                  <c:v>0.99300000000000899</c:v>
                </c:pt>
                <c:pt idx="28293">
                  <c:v>0</c:v>
                </c:pt>
                <c:pt idx="28294">
                  <c:v>0</c:v>
                </c:pt>
                <c:pt idx="28295">
                  <c:v>0</c:v>
                </c:pt>
                <c:pt idx="28296">
                  <c:v>0</c:v>
                </c:pt>
                <c:pt idx="28297">
                  <c:v>0.868999999999999</c:v>
                </c:pt>
                <c:pt idx="28298">
                  <c:v>-1.73799999999999</c:v>
                </c:pt>
                <c:pt idx="28299">
                  <c:v>0.123999999999995</c:v>
                </c:pt>
                <c:pt idx="28300">
                  <c:v>0</c:v>
                </c:pt>
                <c:pt idx="28301">
                  <c:v>0</c:v>
                </c:pt>
                <c:pt idx="28302">
                  <c:v>-0.371999999999999</c:v>
                </c:pt>
                <c:pt idx="28303">
                  <c:v>0</c:v>
                </c:pt>
                <c:pt idx="28304">
                  <c:v>0</c:v>
                </c:pt>
                <c:pt idx="28305">
                  <c:v>0</c:v>
                </c:pt>
                <c:pt idx="28306">
                  <c:v>0.62100000000000199</c:v>
                </c:pt>
                <c:pt idx="28307">
                  <c:v>0</c:v>
                </c:pt>
                <c:pt idx="28308">
                  <c:v>-0.249000000000002</c:v>
                </c:pt>
                <c:pt idx="28309">
                  <c:v>0</c:v>
                </c:pt>
                <c:pt idx="28310">
                  <c:v>0.249000000000002</c:v>
                </c:pt>
                <c:pt idx="28311">
                  <c:v>0</c:v>
                </c:pt>
                <c:pt idx="28312">
                  <c:v>0</c:v>
                </c:pt>
                <c:pt idx="28313">
                  <c:v>0</c:v>
                </c:pt>
                <c:pt idx="28314">
                  <c:v>0</c:v>
                </c:pt>
                <c:pt idx="28315">
                  <c:v>1.3659999999999899</c:v>
                </c:pt>
                <c:pt idx="28316">
                  <c:v>0</c:v>
                </c:pt>
                <c:pt idx="28317">
                  <c:v>-0.868999999999999</c:v>
                </c:pt>
                <c:pt idx="28318">
                  <c:v>0</c:v>
                </c:pt>
                <c:pt idx="28319">
                  <c:v>0</c:v>
                </c:pt>
                <c:pt idx="28320">
                  <c:v>0</c:v>
                </c:pt>
                <c:pt idx="28321">
                  <c:v>0</c:v>
                </c:pt>
                <c:pt idx="28322">
                  <c:v>0</c:v>
                </c:pt>
                <c:pt idx="28323">
                  <c:v>0</c:v>
                </c:pt>
                <c:pt idx="28324">
                  <c:v>2.2339999999999902</c:v>
                </c:pt>
                <c:pt idx="28325">
                  <c:v>-0.868999999999999</c:v>
                </c:pt>
                <c:pt idx="28326">
                  <c:v>0.12400000000000901</c:v>
                </c:pt>
                <c:pt idx="28327">
                  <c:v>-0.12400000000000901</c:v>
                </c:pt>
                <c:pt idx="28328">
                  <c:v>0.12400000000000901</c:v>
                </c:pt>
                <c:pt idx="28329">
                  <c:v>-0.86900000000000599</c:v>
                </c:pt>
                <c:pt idx="28330">
                  <c:v>0</c:v>
                </c:pt>
                <c:pt idx="28331">
                  <c:v>0</c:v>
                </c:pt>
                <c:pt idx="28332">
                  <c:v>0</c:v>
                </c:pt>
                <c:pt idx="28333">
                  <c:v>0</c:v>
                </c:pt>
                <c:pt idx="28334">
                  <c:v>0.74400000000000599</c:v>
                </c:pt>
                <c:pt idx="28335">
                  <c:v>0</c:v>
                </c:pt>
                <c:pt idx="28336">
                  <c:v>-0.86900000000000599</c:v>
                </c:pt>
                <c:pt idx="28337">
                  <c:v>0</c:v>
                </c:pt>
                <c:pt idx="28338">
                  <c:v>1.49</c:v>
                </c:pt>
                <c:pt idx="28339">
                  <c:v>0</c:v>
                </c:pt>
                <c:pt idx="28340">
                  <c:v>0</c:v>
                </c:pt>
                <c:pt idx="28341">
                  <c:v>0</c:v>
                </c:pt>
                <c:pt idx="28342">
                  <c:v>0</c:v>
                </c:pt>
                <c:pt idx="28343">
                  <c:v>11.417999999999999</c:v>
                </c:pt>
                <c:pt idx="28344">
                  <c:v>11.7899999999999</c:v>
                </c:pt>
                <c:pt idx="28345">
                  <c:v>0</c:v>
                </c:pt>
                <c:pt idx="28346">
                  <c:v>-2.8539999999999899</c:v>
                </c:pt>
                <c:pt idx="28347">
                  <c:v>-0.24799999999999001</c:v>
                </c:pt>
                <c:pt idx="28348">
                  <c:v>0</c:v>
                </c:pt>
                <c:pt idx="28349">
                  <c:v>0</c:v>
                </c:pt>
                <c:pt idx="28350">
                  <c:v>0</c:v>
                </c:pt>
                <c:pt idx="28351">
                  <c:v>0</c:v>
                </c:pt>
                <c:pt idx="28352">
                  <c:v>0.62100000000000199</c:v>
                </c:pt>
                <c:pt idx="28353">
                  <c:v>0</c:v>
                </c:pt>
                <c:pt idx="28354">
                  <c:v>0</c:v>
                </c:pt>
                <c:pt idx="28355">
                  <c:v>3.10299999999999</c:v>
                </c:pt>
                <c:pt idx="28356">
                  <c:v>0</c:v>
                </c:pt>
                <c:pt idx="28357">
                  <c:v>0</c:v>
                </c:pt>
                <c:pt idx="28358">
                  <c:v>0</c:v>
                </c:pt>
                <c:pt idx="28359">
                  <c:v>0</c:v>
                </c:pt>
                <c:pt idx="28360">
                  <c:v>0.123999999999995</c:v>
                </c:pt>
                <c:pt idx="28361">
                  <c:v>0.371999999999999</c:v>
                </c:pt>
                <c:pt idx="28362">
                  <c:v>0.99300000000000899</c:v>
                </c:pt>
                <c:pt idx="28363">
                  <c:v>0.248999999999995</c:v>
                </c:pt>
                <c:pt idx="28364">
                  <c:v>-0.248999999999995</c:v>
                </c:pt>
                <c:pt idx="28365">
                  <c:v>0</c:v>
                </c:pt>
                <c:pt idx="28366">
                  <c:v>0</c:v>
                </c:pt>
                <c:pt idx="28367">
                  <c:v>0</c:v>
                </c:pt>
                <c:pt idx="28368">
                  <c:v>0</c:v>
                </c:pt>
                <c:pt idx="28369">
                  <c:v>-1.7369999999999901</c:v>
                </c:pt>
                <c:pt idx="28370">
                  <c:v>-0.249000000000002</c:v>
                </c:pt>
                <c:pt idx="28371">
                  <c:v>-0.247999999999997</c:v>
                </c:pt>
                <c:pt idx="28372">
                  <c:v>0</c:v>
                </c:pt>
                <c:pt idx="28373">
                  <c:v>0</c:v>
                </c:pt>
                <c:pt idx="28374">
                  <c:v>0.372999999999997</c:v>
                </c:pt>
                <c:pt idx="28375">
                  <c:v>0</c:v>
                </c:pt>
                <c:pt idx="28376">
                  <c:v>0</c:v>
                </c:pt>
                <c:pt idx="28377">
                  <c:v>0</c:v>
                </c:pt>
                <c:pt idx="28378">
                  <c:v>0</c:v>
                </c:pt>
                <c:pt idx="28379">
                  <c:v>-0.619999999999997</c:v>
                </c:pt>
                <c:pt idx="28380">
                  <c:v>0</c:v>
                </c:pt>
                <c:pt idx="28381">
                  <c:v>1.11699999999999</c:v>
                </c:pt>
                <c:pt idx="28382">
                  <c:v>0</c:v>
                </c:pt>
                <c:pt idx="28383">
                  <c:v>0.248000000000004</c:v>
                </c:pt>
                <c:pt idx="28384">
                  <c:v>0</c:v>
                </c:pt>
                <c:pt idx="28385">
                  <c:v>0</c:v>
                </c:pt>
                <c:pt idx="28386">
                  <c:v>0</c:v>
                </c:pt>
                <c:pt idx="28387">
                  <c:v>-0.49600000000000899</c:v>
                </c:pt>
                <c:pt idx="28388">
                  <c:v>0.49600000000000899</c:v>
                </c:pt>
                <c:pt idx="28389">
                  <c:v>0</c:v>
                </c:pt>
                <c:pt idx="28390">
                  <c:v>0</c:v>
                </c:pt>
                <c:pt idx="28391">
                  <c:v>0</c:v>
                </c:pt>
                <c:pt idx="28392">
                  <c:v>0</c:v>
                </c:pt>
                <c:pt idx="28393">
                  <c:v>0</c:v>
                </c:pt>
                <c:pt idx="28394">
                  <c:v>0</c:v>
                </c:pt>
                <c:pt idx="28395">
                  <c:v>0</c:v>
                </c:pt>
                <c:pt idx="28396">
                  <c:v>0</c:v>
                </c:pt>
                <c:pt idx="28397">
                  <c:v>-0.372999999999997</c:v>
                </c:pt>
                <c:pt idx="28398">
                  <c:v>0</c:v>
                </c:pt>
                <c:pt idx="28399">
                  <c:v>0.372999999999997</c:v>
                </c:pt>
                <c:pt idx="28400">
                  <c:v>0</c:v>
                </c:pt>
                <c:pt idx="28401">
                  <c:v>-0.123999999999995</c:v>
                </c:pt>
                <c:pt idx="28402">
                  <c:v>0</c:v>
                </c:pt>
                <c:pt idx="28403">
                  <c:v>0</c:v>
                </c:pt>
                <c:pt idx="28404">
                  <c:v>0</c:v>
                </c:pt>
                <c:pt idx="28405">
                  <c:v>0</c:v>
                </c:pt>
                <c:pt idx="28406">
                  <c:v>-0.496999999999999</c:v>
                </c:pt>
                <c:pt idx="28407">
                  <c:v>0</c:v>
                </c:pt>
                <c:pt idx="28408">
                  <c:v>0.868999999999999</c:v>
                </c:pt>
                <c:pt idx="28409">
                  <c:v>0.62100000000000899</c:v>
                </c:pt>
                <c:pt idx="28410">
                  <c:v>0</c:v>
                </c:pt>
                <c:pt idx="28411">
                  <c:v>0</c:v>
                </c:pt>
                <c:pt idx="28412">
                  <c:v>0</c:v>
                </c:pt>
                <c:pt idx="28413">
                  <c:v>0</c:v>
                </c:pt>
                <c:pt idx="28414">
                  <c:v>0.12400000000000901</c:v>
                </c:pt>
                <c:pt idx="28415">
                  <c:v>0</c:v>
                </c:pt>
                <c:pt idx="28416">
                  <c:v>-0.248000000000004</c:v>
                </c:pt>
                <c:pt idx="28417">
                  <c:v>-1.117</c:v>
                </c:pt>
                <c:pt idx="28418">
                  <c:v>0</c:v>
                </c:pt>
                <c:pt idx="28419">
                  <c:v>0</c:v>
                </c:pt>
                <c:pt idx="28420">
                  <c:v>0</c:v>
                </c:pt>
                <c:pt idx="28421">
                  <c:v>0</c:v>
                </c:pt>
                <c:pt idx="28422">
                  <c:v>0</c:v>
                </c:pt>
                <c:pt idx="28423">
                  <c:v>0</c:v>
                </c:pt>
                <c:pt idx="28424">
                  <c:v>0.37200000000000699</c:v>
                </c:pt>
                <c:pt idx="28425">
                  <c:v>0</c:v>
                </c:pt>
                <c:pt idx="28426">
                  <c:v>0</c:v>
                </c:pt>
                <c:pt idx="28427">
                  <c:v>0</c:v>
                </c:pt>
                <c:pt idx="28428">
                  <c:v>0</c:v>
                </c:pt>
                <c:pt idx="28429">
                  <c:v>0</c:v>
                </c:pt>
                <c:pt idx="28430">
                  <c:v>0</c:v>
                </c:pt>
                <c:pt idx="28431">
                  <c:v>0</c:v>
                </c:pt>
                <c:pt idx="28432">
                  <c:v>1.2409999999999899</c:v>
                </c:pt>
                <c:pt idx="28433">
                  <c:v>0</c:v>
                </c:pt>
                <c:pt idx="28434">
                  <c:v>0</c:v>
                </c:pt>
                <c:pt idx="28435">
                  <c:v>-0.371999999999999</c:v>
                </c:pt>
                <c:pt idx="28436">
                  <c:v>0.743999999999999</c:v>
                </c:pt>
                <c:pt idx="28437">
                  <c:v>0.123999999999995</c:v>
                </c:pt>
                <c:pt idx="28438">
                  <c:v>0</c:v>
                </c:pt>
                <c:pt idx="28439">
                  <c:v>0</c:v>
                </c:pt>
                <c:pt idx="28440">
                  <c:v>0</c:v>
                </c:pt>
                <c:pt idx="28441">
                  <c:v>-0.12400000000000901</c:v>
                </c:pt>
                <c:pt idx="28442">
                  <c:v>-0.496999999999999</c:v>
                </c:pt>
                <c:pt idx="28443">
                  <c:v>0</c:v>
                </c:pt>
                <c:pt idx="28444">
                  <c:v>0</c:v>
                </c:pt>
                <c:pt idx="28445">
                  <c:v>0.124000000000002</c:v>
                </c:pt>
                <c:pt idx="28446">
                  <c:v>0</c:v>
                </c:pt>
                <c:pt idx="28447">
                  <c:v>0</c:v>
                </c:pt>
                <c:pt idx="28448">
                  <c:v>0</c:v>
                </c:pt>
                <c:pt idx="28449">
                  <c:v>0</c:v>
                </c:pt>
                <c:pt idx="28450">
                  <c:v>-1.24199999999999</c:v>
                </c:pt>
                <c:pt idx="28451">
                  <c:v>0</c:v>
                </c:pt>
                <c:pt idx="28452">
                  <c:v>0</c:v>
                </c:pt>
                <c:pt idx="28453">
                  <c:v>0</c:v>
                </c:pt>
                <c:pt idx="28454">
                  <c:v>0.125</c:v>
                </c:pt>
                <c:pt idx="28455">
                  <c:v>-0.125</c:v>
                </c:pt>
                <c:pt idx="28456">
                  <c:v>0</c:v>
                </c:pt>
                <c:pt idx="28457">
                  <c:v>0</c:v>
                </c:pt>
                <c:pt idx="28458">
                  <c:v>0</c:v>
                </c:pt>
                <c:pt idx="28459">
                  <c:v>0</c:v>
                </c:pt>
                <c:pt idx="28460">
                  <c:v>0</c:v>
                </c:pt>
                <c:pt idx="28461">
                  <c:v>-0.62000000000000399</c:v>
                </c:pt>
                <c:pt idx="28462">
                  <c:v>0</c:v>
                </c:pt>
                <c:pt idx="28463">
                  <c:v>-1.117</c:v>
                </c:pt>
                <c:pt idx="28464">
                  <c:v>-0.247999999999997</c:v>
                </c:pt>
                <c:pt idx="28465">
                  <c:v>0</c:v>
                </c:pt>
                <c:pt idx="28466">
                  <c:v>0</c:v>
                </c:pt>
                <c:pt idx="28467">
                  <c:v>0</c:v>
                </c:pt>
                <c:pt idx="28468">
                  <c:v>0</c:v>
                </c:pt>
                <c:pt idx="28469">
                  <c:v>0</c:v>
                </c:pt>
                <c:pt idx="28470">
                  <c:v>-0.249000000000002</c:v>
                </c:pt>
                <c:pt idx="28471">
                  <c:v>0</c:v>
                </c:pt>
                <c:pt idx="28472">
                  <c:v>0.124000000000002</c:v>
                </c:pt>
                <c:pt idx="28473">
                  <c:v>0.49700000000000699</c:v>
                </c:pt>
                <c:pt idx="28474">
                  <c:v>0</c:v>
                </c:pt>
                <c:pt idx="28475">
                  <c:v>0</c:v>
                </c:pt>
                <c:pt idx="28476">
                  <c:v>0</c:v>
                </c:pt>
                <c:pt idx="28477">
                  <c:v>-0.125</c:v>
                </c:pt>
                <c:pt idx="28478">
                  <c:v>0</c:v>
                </c:pt>
                <c:pt idx="28479">
                  <c:v>0.373000000000004</c:v>
                </c:pt>
                <c:pt idx="28480">
                  <c:v>0.123999999999995</c:v>
                </c:pt>
                <c:pt idx="28481">
                  <c:v>0</c:v>
                </c:pt>
                <c:pt idx="28482">
                  <c:v>0</c:v>
                </c:pt>
                <c:pt idx="28483">
                  <c:v>0</c:v>
                </c:pt>
                <c:pt idx="28484">
                  <c:v>0</c:v>
                </c:pt>
                <c:pt idx="28485">
                  <c:v>0</c:v>
                </c:pt>
                <c:pt idx="28486">
                  <c:v>-1.48999999999999</c:v>
                </c:pt>
                <c:pt idx="28487">
                  <c:v>-0.86800000000000199</c:v>
                </c:pt>
                <c:pt idx="28488">
                  <c:v>-0.125</c:v>
                </c:pt>
                <c:pt idx="28489">
                  <c:v>0</c:v>
                </c:pt>
                <c:pt idx="28490">
                  <c:v>0.125</c:v>
                </c:pt>
                <c:pt idx="28491">
                  <c:v>0</c:v>
                </c:pt>
                <c:pt idx="28492">
                  <c:v>0</c:v>
                </c:pt>
                <c:pt idx="28493">
                  <c:v>0</c:v>
                </c:pt>
                <c:pt idx="28494">
                  <c:v>0</c:v>
                </c:pt>
                <c:pt idx="28495">
                  <c:v>0</c:v>
                </c:pt>
                <c:pt idx="28496">
                  <c:v>0.123999999999995</c:v>
                </c:pt>
                <c:pt idx="28497">
                  <c:v>0</c:v>
                </c:pt>
                <c:pt idx="28498">
                  <c:v>0</c:v>
                </c:pt>
                <c:pt idx="28499">
                  <c:v>-0.123999999999995</c:v>
                </c:pt>
                <c:pt idx="28500">
                  <c:v>0</c:v>
                </c:pt>
                <c:pt idx="28501">
                  <c:v>0</c:v>
                </c:pt>
                <c:pt idx="28502">
                  <c:v>0</c:v>
                </c:pt>
                <c:pt idx="28503">
                  <c:v>0</c:v>
                </c:pt>
                <c:pt idx="28504">
                  <c:v>0.24799999999999001</c:v>
                </c:pt>
                <c:pt idx="28505">
                  <c:v>0</c:v>
                </c:pt>
                <c:pt idx="28506">
                  <c:v>-0.61999999999999</c:v>
                </c:pt>
                <c:pt idx="28507">
                  <c:v>0</c:v>
                </c:pt>
                <c:pt idx="28508">
                  <c:v>0.495999999999995</c:v>
                </c:pt>
                <c:pt idx="28509">
                  <c:v>0.123999999999995</c:v>
                </c:pt>
                <c:pt idx="28510">
                  <c:v>0</c:v>
                </c:pt>
                <c:pt idx="28511">
                  <c:v>0</c:v>
                </c:pt>
                <c:pt idx="28512">
                  <c:v>0</c:v>
                </c:pt>
                <c:pt idx="28513">
                  <c:v>-0.123999999999995</c:v>
                </c:pt>
                <c:pt idx="28514">
                  <c:v>0.495999999999995</c:v>
                </c:pt>
                <c:pt idx="28515">
                  <c:v>-0.495999999999995</c:v>
                </c:pt>
                <c:pt idx="28516">
                  <c:v>-1.117</c:v>
                </c:pt>
                <c:pt idx="28517">
                  <c:v>0</c:v>
                </c:pt>
                <c:pt idx="28518">
                  <c:v>1.365</c:v>
                </c:pt>
                <c:pt idx="28519">
                  <c:v>0</c:v>
                </c:pt>
                <c:pt idx="28520">
                  <c:v>0</c:v>
                </c:pt>
                <c:pt idx="28521">
                  <c:v>0</c:v>
                </c:pt>
                <c:pt idx="28522">
                  <c:v>0</c:v>
                </c:pt>
                <c:pt idx="28523">
                  <c:v>-0.372999999999997</c:v>
                </c:pt>
                <c:pt idx="28524">
                  <c:v>0</c:v>
                </c:pt>
                <c:pt idx="28525">
                  <c:v>0</c:v>
                </c:pt>
                <c:pt idx="28526">
                  <c:v>0.49700000000000699</c:v>
                </c:pt>
                <c:pt idx="28527">
                  <c:v>0.123999999999995</c:v>
                </c:pt>
                <c:pt idx="28528">
                  <c:v>0</c:v>
                </c:pt>
                <c:pt idx="28529">
                  <c:v>0</c:v>
                </c:pt>
                <c:pt idx="28530">
                  <c:v>0</c:v>
                </c:pt>
                <c:pt idx="28531">
                  <c:v>-0.743999999999999</c:v>
                </c:pt>
                <c:pt idx="28532">
                  <c:v>0</c:v>
                </c:pt>
                <c:pt idx="28533">
                  <c:v>0</c:v>
                </c:pt>
                <c:pt idx="28534">
                  <c:v>-0.868999999999999</c:v>
                </c:pt>
                <c:pt idx="28535">
                  <c:v>-1.365</c:v>
                </c:pt>
                <c:pt idx="28536">
                  <c:v>0</c:v>
                </c:pt>
                <c:pt idx="28537">
                  <c:v>0</c:v>
                </c:pt>
                <c:pt idx="28538">
                  <c:v>0</c:v>
                </c:pt>
                <c:pt idx="28539">
                  <c:v>0</c:v>
                </c:pt>
                <c:pt idx="28540">
                  <c:v>0.49600000000000199</c:v>
                </c:pt>
                <c:pt idx="28541">
                  <c:v>-0.49600000000000199</c:v>
                </c:pt>
                <c:pt idx="28542">
                  <c:v>-0.249000000000002</c:v>
                </c:pt>
                <c:pt idx="28543">
                  <c:v>0</c:v>
                </c:pt>
                <c:pt idx="28544">
                  <c:v>0</c:v>
                </c:pt>
                <c:pt idx="28545">
                  <c:v>0.249000000000002</c:v>
                </c:pt>
                <c:pt idx="28546">
                  <c:v>0</c:v>
                </c:pt>
                <c:pt idx="28547">
                  <c:v>0</c:v>
                </c:pt>
                <c:pt idx="28548">
                  <c:v>0</c:v>
                </c:pt>
                <c:pt idx="28549">
                  <c:v>0.62100000000000199</c:v>
                </c:pt>
                <c:pt idx="28550">
                  <c:v>0.868999999999999</c:v>
                </c:pt>
                <c:pt idx="28551">
                  <c:v>0</c:v>
                </c:pt>
                <c:pt idx="28552">
                  <c:v>-0.123999999999995</c:v>
                </c:pt>
                <c:pt idx="28553">
                  <c:v>0</c:v>
                </c:pt>
                <c:pt idx="28554">
                  <c:v>0.61999999999999</c:v>
                </c:pt>
                <c:pt idx="28555">
                  <c:v>0</c:v>
                </c:pt>
                <c:pt idx="28556">
                  <c:v>0</c:v>
                </c:pt>
                <c:pt idx="28557">
                  <c:v>0</c:v>
                </c:pt>
                <c:pt idx="28558">
                  <c:v>-2.3579999999999899</c:v>
                </c:pt>
                <c:pt idx="28559">
                  <c:v>0</c:v>
                </c:pt>
                <c:pt idx="28560">
                  <c:v>1.11699999999999</c:v>
                </c:pt>
                <c:pt idx="28561">
                  <c:v>0</c:v>
                </c:pt>
                <c:pt idx="28562">
                  <c:v>-0.992999999999995</c:v>
                </c:pt>
                <c:pt idx="28563">
                  <c:v>0</c:v>
                </c:pt>
                <c:pt idx="28564">
                  <c:v>0</c:v>
                </c:pt>
                <c:pt idx="28565">
                  <c:v>0</c:v>
                </c:pt>
                <c:pt idx="28566">
                  <c:v>0</c:v>
                </c:pt>
                <c:pt idx="28567">
                  <c:v>0</c:v>
                </c:pt>
                <c:pt idx="28568">
                  <c:v>0.248000000000004</c:v>
                </c:pt>
                <c:pt idx="28569">
                  <c:v>0</c:v>
                </c:pt>
                <c:pt idx="28570">
                  <c:v>0.495999999999995</c:v>
                </c:pt>
                <c:pt idx="28571">
                  <c:v>-0.62000000000000399</c:v>
                </c:pt>
                <c:pt idx="28572">
                  <c:v>0</c:v>
                </c:pt>
                <c:pt idx="28573">
                  <c:v>0</c:v>
                </c:pt>
                <c:pt idx="28574">
                  <c:v>0</c:v>
                </c:pt>
                <c:pt idx="28575">
                  <c:v>0</c:v>
                </c:pt>
                <c:pt idx="28576">
                  <c:v>-0.61999999999999</c:v>
                </c:pt>
                <c:pt idx="28577">
                  <c:v>0.61999999999999</c:v>
                </c:pt>
                <c:pt idx="28578">
                  <c:v>-0.61999999999999</c:v>
                </c:pt>
                <c:pt idx="28579">
                  <c:v>0.61999999999999</c:v>
                </c:pt>
                <c:pt idx="28580">
                  <c:v>0.248000000000004</c:v>
                </c:pt>
                <c:pt idx="28581">
                  <c:v>0</c:v>
                </c:pt>
                <c:pt idx="28582">
                  <c:v>0</c:v>
                </c:pt>
                <c:pt idx="28583">
                  <c:v>0</c:v>
                </c:pt>
                <c:pt idx="28584">
                  <c:v>0</c:v>
                </c:pt>
                <c:pt idx="28585">
                  <c:v>-0.124000000000002</c:v>
                </c:pt>
                <c:pt idx="28586">
                  <c:v>0.124000000000002</c:v>
                </c:pt>
                <c:pt idx="28587">
                  <c:v>0.372999999999997</c:v>
                </c:pt>
                <c:pt idx="28588">
                  <c:v>0</c:v>
                </c:pt>
                <c:pt idx="28589">
                  <c:v>-0.123999999999995</c:v>
                </c:pt>
                <c:pt idx="28590">
                  <c:v>-0.249000000000002</c:v>
                </c:pt>
                <c:pt idx="28591">
                  <c:v>0</c:v>
                </c:pt>
                <c:pt idx="28592">
                  <c:v>0</c:v>
                </c:pt>
                <c:pt idx="28593">
                  <c:v>0</c:v>
                </c:pt>
                <c:pt idx="28594">
                  <c:v>-0.372999999999997</c:v>
                </c:pt>
                <c:pt idx="28595">
                  <c:v>0</c:v>
                </c:pt>
                <c:pt idx="28596">
                  <c:v>0.123999999999995</c:v>
                </c:pt>
                <c:pt idx="28597">
                  <c:v>0.124000000000002</c:v>
                </c:pt>
                <c:pt idx="28598">
                  <c:v>0</c:v>
                </c:pt>
                <c:pt idx="28599">
                  <c:v>1.3660000000000001</c:v>
                </c:pt>
                <c:pt idx="28600">
                  <c:v>0</c:v>
                </c:pt>
                <c:pt idx="28601">
                  <c:v>0</c:v>
                </c:pt>
                <c:pt idx="28602">
                  <c:v>0</c:v>
                </c:pt>
                <c:pt idx="28603">
                  <c:v>-0.24799999999999001</c:v>
                </c:pt>
                <c:pt idx="28604">
                  <c:v>0</c:v>
                </c:pt>
                <c:pt idx="28605">
                  <c:v>0.24799999999999001</c:v>
                </c:pt>
                <c:pt idx="28606">
                  <c:v>0</c:v>
                </c:pt>
                <c:pt idx="28607">
                  <c:v>-1.4889999999999901</c:v>
                </c:pt>
                <c:pt idx="28608">
                  <c:v>-0.248000000000004</c:v>
                </c:pt>
                <c:pt idx="28609">
                  <c:v>0</c:v>
                </c:pt>
                <c:pt idx="28610">
                  <c:v>0</c:v>
                </c:pt>
                <c:pt idx="28611">
                  <c:v>0</c:v>
                </c:pt>
                <c:pt idx="28612">
                  <c:v>-3.2269999999999999</c:v>
                </c:pt>
                <c:pt idx="28613">
                  <c:v>-0.123999999999995</c:v>
                </c:pt>
                <c:pt idx="28614">
                  <c:v>0.123999999999995</c:v>
                </c:pt>
                <c:pt idx="28615">
                  <c:v>-0.123999999999995</c:v>
                </c:pt>
                <c:pt idx="28616">
                  <c:v>0.247999999999997</c:v>
                </c:pt>
                <c:pt idx="28617">
                  <c:v>-0.247999999999997</c:v>
                </c:pt>
                <c:pt idx="28618">
                  <c:v>0</c:v>
                </c:pt>
                <c:pt idx="28619">
                  <c:v>0</c:v>
                </c:pt>
                <c:pt idx="28620">
                  <c:v>0</c:v>
                </c:pt>
                <c:pt idx="28621">
                  <c:v>0.12400000000000901</c:v>
                </c:pt>
                <c:pt idx="28622">
                  <c:v>0.992999999999995</c:v>
                </c:pt>
                <c:pt idx="28623">
                  <c:v>0.868999999999999</c:v>
                </c:pt>
                <c:pt idx="28624">
                  <c:v>0</c:v>
                </c:pt>
                <c:pt idx="28625">
                  <c:v>-0.868999999999999</c:v>
                </c:pt>
                <c:pt idx="28626">
                  <c:v>0</c:v>
                </c:pt>
                <c:pt idx="28627">
                  <c:v>0</c:v>
                </c:pt>
                <c:pt idx="28628">
                  <c:v>0</c:v>
                </c:pt>
                <c:pt idx="28629">
                  <c:v>0</c:v>
                </c:pt>
                <c:pt idx="28630">
                  <c:v>-0.371999999999999</c:v>
                </c:pt>
                <c:pt idx="28631">
                  <c:v>-0.373000000000004</c:v>
                </c:pt>
                <c:pt idx="28632">
                  <c:v>0</c:v>
                </c:pt>
                <c:pt idx="28633">
                  <c:v>0</c:v>
                </c:pt>
                <c:pt idx="28634">
                  <c:v>0</c:v>
                </c:pt>
                <c:pt idx="28635">
                  <c:v>-0.247999999999997</c:v>
                </c:pt>
                <c:pt idx="28636">
                  <c:v>0</c:v>
                </c:pt>
                <c:pt idx="28637">
                  <c:v>0</c:v>
                </c:pt>
                <c:pt idx="28638">
                  <c:v>0</c:v>
                </c:pt>
                <c:pt idx="28639">
                  <c:v>0</c:v>
                </c:pt>
                <c:pt idx="28640">
                  <c:v>-0.99300000000000899</c:v>
                </c:pt>
                <c:pt idx="28641">
                  <c:v>0</c:v>
                </c:pt>
                <c:pt idx="28642">
                  <c:v>-0.123999999999995</c:v>
                </c:pt>
                <c:pt idx="28643">
                  <c:v>0.620999999999995</c:v>
                </c:pt>
                <c:pt idx="28644">
                  <c:v>-0.247999999999997</c:v>
                </c:pt>
                <c:pt idx="28645">
                  <c:v>0</c:v>
                </c:pt>
                <c:pt idx="28646">
                  <c:v>0</c:v>
                </c:pt>
                <c:pt idx="28647">
                  <c:v>0</c:v>
                </c:pt>
                <c:pt idx="28648">
                  <c:v>-0.12400000000000901</c:v>
                </c:pt>
                <c:pt idx="28649">
                  <c:v>0</c:v>
                </c:pt>
                <c:pt idx="28650">
                  <c:v>0</c:v>
                </c:pt>
                <c:pt idx="28651">
                  <c:v>0.12400000000000901</c:v>
                </c:pt>
                <c:pt idx="28652">
                  <c:v>0</c:v>
                </c:pt>
                <c:pt idx="28653">
                  <c:v>-0.12400000000000901</c:v>
                </c:pt>
                <c:pt idx="28654">
                  <c:v>0</c:v>
                </c:pt>
                <c:pt idx="28655">
                  <c:v>0</c:v>
                </c:pt>
                <c:pt idx="28656">
                  <c:v>0</c:v>
                </c:pt>
                <c:pt idx="28657">
                  <c:v>0</c:v>
                </c:pt>
                <c:pt idx="28658">
                  <c:v>-0.49600000000000199</c:v>
                </c:pt>
                <c:pt idx="28659">
                  <c:v>0</c:v>
                </c:pt>
                <c:pt idx="28660">
                  <c:v>-0.249000000000002</c:v>
                </c:pt>
                <c:pt idx="28661">
                  <c:v>0</c:v>
                </c:pt>
                <c:pt idx="28662">
                  <c:v>0</c:v>
                </c:pt>
                <c:pt idx="28663">
                  <c:v>0</c:v>
                </c:pt>
                <c:pt idx="28664">
                  <c:v>0</c:v>
                </c:pt>
                <c:pt idx="28665">
                  <c:v>0</c:v>
                </c:pt>
                <c:pt idx="28666">
                  <c:v>0</c:v>
                </c:pt>
                <c:pt idx="28667">
                  <c:v>0.124000000000002</c:v>
                </c:pt>
                <c:pt idx="28668">
                  <c:v>0</c:v>
                </c:pt>
                <c:pt idx="28669">
                  <c:v>0.372999999999997</c:v>
                </c:pt>
                <c:pt idx="28670">
                  <c:v>0</c:v>
                </c:pt>
                <c:pt idx="28671">
                  <c:v>1.986</c:v>
                </c:pt>
                <c:pt idx="28672">
                  <c:v>0</c:v>
                </c:pt>
                <c:pt idx="28673">
                  <c:v>0</c:v>
                </c:pt>
                <c:pt idx="28674">
                  <c:v>0</c:v>
                </c:pt>
                <c:pt idx="28675">
                  <c:v>0</c:v>
                </c:pt>
                <c:pt idx="28676">
                  <c:v>-0.371999999999999</c:v>
                </c:pt>
                <c:pt idx="28677">
                  <c:v>-1.11699999999999</c:v>
                </c:pt>
                <c:pt idx="28678">
                  <c:v>0</c:v>
                </c:pt>
                <c:pt idx="28679">
                  <c:v>0</c:v>
                </c:pt>
                <c:pt idx="28680">
                  <c:v>-1.117</c:v>
                </c:pt>
                <c:pt idx="28681">
                  <c:v>0</c:v>
                </c:pt>
                <c:pt idx="28682">
                  <c:v>0</c:v>
                </c:pt>
                <c:pt idx="28683">
                  <c:v>0</c:v>
                </c:pt>
                <c:pt idx="28684">
                  <c:v>0</c:v>
                </c:pt>
                <c:pt idx="28685">
                  <c:v>-0.62100000000000199</c:v>
                </c:pt>
                <c:pt idx="28686">
                  <c:v>0</c:v>
                </c:pt>
                <c:pt idx="28687">
                  <c:v>0</c:v>
                </c:pt>
                <c:pt idx="28688">
                  <c:v>0.125</c:v>
                </c:pt>
                <c:pt idx="28689">
                  <c:v>0</c:v>
                </c:pt>
                <c:pt idx="28690">
                  <c:v>0</c:v>
                </c:pt>
                <c:pt idx="28691">
                  <c:v>0</c:v>
                </c:pt>
                <c:pt idx="28692">
                  <c:v>0</c:v>
                </c:pt>
                <c:pt idx="28693">
                  <c:v>0.495999999999995</c:v>
                </c:pt>
                <c:pt idx="28694">
                  <c:v>-0.495999999999995</c:v>
                </c:pt>
                <c:pt idx="28695">
                  <c:v>0.868999999999999</c:v>
                </c:pt>
                <c:pt idx="28696">
                  <c:v>-0.248999999999995</c:v>
                </c:pt>
                <c:pt idx="28697">
                  <c:v>0</c:v>
                </c:pt>
                <c:pt idx="28698">
                  <c:v>0</c:v>
                </c:pt>
                <c:pt idx="28699">
                  <c:v>0</c:v>
                </c:pt>
                <c:pt idx="28700">
                  <c:v>0</c:v>
                </c:pt>
                <c:pt idx="28701">
                  <c:v>0</c:v>
                </c:pt>
                <c:pt idx="28702">
                  <c:v>0.123999999999995</c:v>
                </c:pt>
                <c:pt idx="28703">
                  <c:v>-0.495999999999995</c:v>
                </c:pt>
                <c:pt idx="28704">
                  <c:v>0</c:v>
                </c:pt>
                <c:pt idx="28705">
                  <c:v>-0.248000000000004</c:v>
                </c:pt>
                <c:pt idx="28706">
                  <c:v>0</c:v>
                </c:pt>
                <c:pt idx="28707">
                  <c:v>0</c:v>
                </c:pt>
                <c:pt idx="28708">
                  <c:v>0</c:v>
                </c:pt>
                <c:pt idx="28709">
                  <c:v>0</c:v>
                </c:pt>
                <c:pt idx="28710">
                  <c:v>0</c:v>
                </c:pt>
                <c:pt idx="28711">
                  <c:v>0</c:v>
                </c:pt>
                <c:pt idx="28712">
                  <c:v>-0.248000000000004</c:v>
                </c:pt>
                <c:pt idx="28713">
                  <c:v>0</c:v>
                </c:pt>
                <c:pt idx="28714">
                  <c:v>0.49600000000000199</c:v>
                </c:pt>
                <c:pt idx="28715">
                  <c:v>0</c:v>
                </c:pt>
                <c:pt idx="28716">
                  <c:v>0</c:v>
                </c:pt>
                <c:pt idx="28717">
                  <c:v>0</c:v>
                </c:pt>
                <c:pt idx="28718">
                  <c:v>0</c:v>
                </c:pt>
                <c:pt idx="28719">
                  <c:v>0</c:v>
                </c:pt>
                <c:pt idx="28720">
                  <c:v>0</c:v>
                </c:pt>
                <c:pt idx="28721">
                  <c:v>0.248000000000004</c:v>
                </c:pt>
                <c:pt idx="28722">
                  <c:v>0</c:v>
                </c:pt>
                <c:pt idx="28723">
                  <c:v>0</c:v>
                </c:pt>
                <c:pt idx="28724">
                  <c:v>-0.99300000000000899</c:v>
                </c:pt>
                <c:pt idx="28725">
                  <c:v>0</c:v>
                </c:pt>
                <c:pt idx="28726">
                  <c:v>0</c:v>
                </c:pt>
                <c:pt idx="28727">
                  <c:v>0</c:v>
                </c:pt>
                <c:pt idx="28728">
                  <c:v>0</c:v>
                </c:pt>
                <c:pt idx="28729">
                  <c:v>-0.124000000000002</c:v>
                </c:pt>
                <c:pt idx="28730">
                  <c:v>0.124000000000002</c:v>
                </c:pt>
                <c:pt idx="28731">
                  <c:v>-0.124000000000002</c:v>
                </c:pt>
                <c:pt idx="28732">
                  <c:v>0.249000000000002</c:v>
                </c:pt>
                <c:pt idx="28733">
                  <c:v>-0.372999999999997</c:v>
                </c:pt>
                <c:pt idx="28734">
                  <c:v>0.496999999999999</c:v>
                </c:pt>
                <c:pt idx="28735">
                  <c:v>0</c:v>
                </c:pt>
                <c:pt idx="28736">
                  <c:v>0</c:v>
                </c:pt>
                <c:pt idx="28737">
                  <c:v>0</c:v>
                </c:pt>
                <c:pt idx="28738">
                  <c:v>0</c:v>
                </c:pt>
                <c:pt idx="28739">
                  <c:v>0</c:v>
                </c:pt>
                <c:pt idx="28740">
                  <c:v>0.620999999999995</c:v>
                </c:pt>
                <c:pt idx="28741">
                  <c:v>0</c:v>
                </c:pt>
                <c:pt idx="28742">
                  <c:v>0</c:v>
                </c:pt>
                <c:pt idx="28743">
                  <c:v>0.743999999999999</c:v>
                </c:pt>
                <c:pt idx="28744">
                  <c:v>0</c:v>
                </c:pt>
                <c:pt idx="28745">
                  <c:v>0</c:v>
                </c:pt>
                <c:pt idx="28746">
                  <c:v>0</c:v>
                </c:pt>
                <c:pt idx="28747">
                  <c:v>0</c:v>
                </c:pt>
                <c:pt idx="28748">
                  <c:v>-1.2409999999999899</c:v>
                </c:pt>
                <c:pt idx="28749">
                  <c:v>-0.992999999999995</c:v>
                </c:pt>
                <c:pt idx="28750">
                  <c:v>0</c:v>
                </c:pt>
                <c:pt idx="28751">
                  <c:v>0.495999999999995</c:v>
                </c:pt>
                <c:pt idx="28752">
                  <c:v>0</c:v>
                </c:pt>
                <c:pt idx="28753">
                  <c:v>0</c:v>
                </c:pt>
                <c:pt idx="28754">
                  <c:v>0</c:v>
                </c:pt>
                <c:pt idx="28755">
                  <c:v>0</c:v>
                </c:pt>
                <c:pt idx="28756">
                  <c:v>0.86800000000000199</c:v>
                </c:pt>
                <c:pt idx="28757">
                  <c:v>0</c:v>
                </c:pt>
                <c:pt idx="28758">
                  <c:v>0</c:v>
                </c:pt>
                <c:pt idx="28759">
                  <c:v>0</c:v>
                </c:pt>
                <c:pt idx="28760">
                  <c:v>0.372999999999997</c:v>
                </c:pt>
                <c:pt idx="28761">
                  <c:v>0</c:v>
                </c:pt>
                <c:pt idx="28762">
                  <c:v>0</c:v>
                </c:pt>
                <c:pt idx="28763">
                  <c:v>0</c:v>
                </c:pt>
                <c:pt idx="28764">
                  <c:v>0</c:v>
                </c:pt>
                <c:pt idx="28765">
                  <c:v>0</c:v>
                </c:pt>
                <c:pt idx="28766">
                  <c:v>0</c:v>
                </c:pt>
                <c:pt idx="28767">
                  <c:v>-0.248000000000004</c:v>
                </c:pt>
                <c:pt idx="28768">
                  <c:v>1.117</c:v>
                </c:pt>
                <c:pt idx="28769">
                  <c:v>-1.117</c:v>
                </c:pt>
                <c:pt idx="28770">
                  <c:v>0.49600000000000899</c:v>
                </c:pt>
                <c:pt idx="28771">
                  <c:v>0</c:v>
                </c:pt>
                <c:pt idx="28772">
                  <c:v>0</c:v>
                </c:pt>
                <c:pt idx="28773">
                  <c:v>0</c:v>
                </c:pt>
                <c:pt idx="28774">
                  <c:v>0</c:v>
                </c:pt>
                <c:pt idx="28775">
                  <c:v>-0.125</c:v>
                </c:pt>
                <c:pt idx="28776">
                  <c:v>0.49700000000000699</c:v>
                </c:pt>
                <c:pt idx="28777">
                  <c:v>-0.248000000000004</c:v>
                </c:pt>
                <c:pt idx="28778">
                  <c:v>0.371999999999999</c:v>
                </c:pt>
                <c:pt idx="28779">
                  <c:v>-0.371999999999999</c:v>
                </c:pt>
                <c:pt idx="28780">
                  <c:v>0</c:v>
                </c:pt>
                <c:pt idx="28781">
                  <c:v>0</c:v>
                </c:pt>
                <c:pt idx="28782">
                  <c:v>0</c:v>
                </c:pt>
                <c:pt idx="28783">
                  <c:v>-0.744999999999997</c:v>
                </c:pt>
                <c:pt idx="28784">
                  <c:v>0</c:v>
                </c:pt>
                <c:pt idx="28785">
                  <c:v>0.372999999999997</c:v>
                </c:pt>
                <c:pt idx="28786">
                  <c:v>0</c:v>
                </c:pt>
                <c:pt idx="28787">
                  <c:v>0.868999999999999</c:v>
                </c:pt>
                <c:pt idx="28788">
                  <c:v>0</c:v>
                </c:pt>
                <c:pt idx="28789">
                  <c:v>0</c:v>
                </c:pt>
                <c:pt idx="28790">
                  <c:v>0</c:v>
                </c:pt>
                <c:pt idx="28791">
                  <c:v>0</c:v>
                </c:pt>
                <c:pt idx="28792">
                  <c:v>-0.373000000000004</c:v>
                </c:pt>
                <c:pt idx="28793">
                  <c:v>0.373000000000004</c:v>
                </c:pt>
                <c:pt idx="28794">
                  <c:v>-0.620999999999995</c:v>
                </c:pt>
                <c:pt idx="28795">
                  <c:v>0</c:v>
                </c:pt>
                <c:pt idx="28796">
                  <c:v>-1.8620000000000001</c:v>
                </c:pt>
                <c:pt idx="28797">
                  <c:v>0</c:v>
                </c:pt>
                <c:pt idx="28798">
                  <c:v>0</c:v>
                </c:pt>
                <c:pt idx="28799">
                  <c:v>0</c:v>
                </c:pt>
                <c:pt idx="28800">
                  <c:v>0</c:v>
                </c:pt>
                <c:pt idx="28801">
                  <c:v>0.125</c:v>
                </c:pt>
                <c:pt idx="28802">
                  <c:v>0</c:v>
                </c:pt>
                <c:pt idx="28803">
                  <c:v>0.37200000000000699</c:v>
                </c:pt>
                <c:pt idx="28804">
                  <c:v>0.123999999999995</c:v>
                </c:pt>
                <c:pt idx="28805">
                  <c:v>-0.123999999999995</c:v>
                </c:pt>
                <c:pt idx="28806">
                  <c:v>-0.99300000000000899</c:v>
                </c:pt>
                <c:pt idx="28807">
                  <c:v>0</c:v>
                </c:pt>
                <c:pt idx="28808">
                  <c:v>0</c:v>
                </c:pt>
                <c:pt idx="28809">
                  <c:v>0</c:v>
                </c:pt>
                <c:pt idx="28810">
                  <c:v>0.49700000000000699</c:v>
                </c:pt>
                <c:pt idx="28811">
                  <c:v>1.36499999999999</c:v>
                </c:pt>
                <c:pt idx="28812">
                  <c:v>0.123999999999995</c:v>
                </c:pt>
                <c:pt idx="28813">
                  <c:v>0</c:v>
                </c:pt>
                <c:pt idx="28814">
                  <c:v>0</c:v>
                </c:pt>
                <c:pt idx="28815">
                  <c:v>-0.24799999999999001</c:v>
                </c:pt>
                <c:pt idx="28816">
                  <c:v>0</c:v>
                </c:pt>
                <c:pt idx="28817">
                  <c:v>0</c:v>
                </c:pt>
                <c:pt idx="28818">
                  <c:v>0</c:v>
                </c:pt>
                <c:pt idx="28819">
                  <c:v>0</c:v>
                </c:pt>
                <c:pt idx="28820">
                  <c:v>-0.496999999999999</c:v>
                </c:pt>
                <c:pt idx="28821">
                  <c:v>-0.62000000000000399</c:v>
                </c:pt>
                <c:pt idx="28822">
                  <c:v>0</c:v>
                </c:pt>
                <c:pt idx="28823">
                  <c:v>0</c:v>
                </c:pt>
                <c:pt idx="28824">
                  <c:v>-0.124000000000002</c:v>
                </c:pt>
                <c:pt idx="28825">
                  <c:v>0</c:v>
                </c:pt>
                <c:pt idx="28826">
                  <c:v>0</c:v>
                </c:pt>
                <c:pt idx="28827">
                  <c:v>0</c:v>
                </c:pt>
                <c:pt idx="28828">
                  <c:v>0.49600000000000199</c:v>
                </c:pt>
                <c:pt idx="28829">
                  <c:v>-0.371999999999999</c:v>
                </c:pt>
                <c:pt idx="28830">
                  <c:v>0</c:v>
                </c:pt>
                <c:pt idx="28831">
                  <c:v>-0.124000000000002</c:v>
                </c:pt>
                <c:pt idx="28832">
                  <c:v>0</c:v>
                </c:pt>
                <c:pt idx="28833">
                  <c:v>0.49600000000000199</c:v>
                </c:pt>
                <c:pt idx="28834">
                  <c:v>0</c:v>
                </c:pt>
                <c:pt idx="28835">
                  <c:v>0</c:v>
                </c:pt>
                <c:pt idx="28836">
                  <c:v>0</c:v>
                </c:pt>
                <c:pt idx="28837">
                  <c:v>0</c:v>
                </c:pt>
                <c:pt idx="28838">
                  <c:v>0.74500000000000399</c:v>
                </c:pt>
                <c:pt idx="28839">
                  <c:v>-0.74500000000000399</c:v>
                </c:pt>
                <c:pt idx="28840">
                  <c:v>0</c:v>
                </c:pt>
                <c:pt idx="28841">
                  <c:v>0</c:v>
                </c:pt>
                <c:pt idx="28842">
                  <c:v>0</c:v>
                </c:pt>
                <c:pt idx="28843">
                  <c:v>0</c:v>
                </c:pt>
                <c:pt idx="28844">
                  <c:v>0</c:v>
                </c:pt>
                <c:pt idx="28845">
                  <c:v>0</c:v>
                </c:pt>
                <c:pt idx="28846">
                  <c:v>-0.868999999999999</c:v>
                </c:pt>
                <c:pt idx="28847">
                  <c:v>0</c:v>
                </c:pt>
                <c:pt idx="28848">
                  <c:v>0.49600000000000199</c:v>
                </c:pt>
                <c:pt idx="28849">
                  <c:v>0.249000000000002</c:v>
                </c:pt>
                <c:pt idx="28850">
                  <c:v>0</c:v>
                </c:pt>
                <c:pt idx="28851">
                  <c:v>0.495999999999995</c:v>
                </c:pt>
                <c:pt idx="28852">
                  <c:v>0</c:v>
                </c:pt>
                <c:pt idx="28853">
                  <c:v>0</c:v>
                </c:pt>
                <c:pt idx="28854">
                  <c:v>0</c:v>
                </c:pt>
                <c:pt idx="28855">
                  <c:v>-1.61299999999999</c:v>
                </c:pt>
                <c:pt idx="28856">
                  <c:v>0</c:v>
                </c:pt>
                <c:pt idx="28857">
                  <c:v>0</c:v>
                </c:pt>
                <c:pt idx="28858">
                  <c:v>0.24799999999999001</c:v>
                </c:pt>
                <c:pt idx="28859">
                  <c:v>1.2409999999999899</c:v>
                </c:pt>
                <c:pt idx="28860">
                  <c:v>0</c:v>
                </c:pt>
                <c:pt idx="28861">
                  <c:v>0</c:v>
                </c:pt>
                <c:pt idx="28862">
                  <c:v>0</c:v>
                </c:pt>
                <c:pt idx="28863">
                  <c:v>0</c:v>
                </c:pt>
                <c:pt idx="28864">
                  <c:v>-0.123999999999995</c:v>
                </c:pt>
                <c:pt idx="28865">
                  <c:v>-0.371999999999999</c:v>
                </c:pt>
                <c:pt idx="28866">
                  <c:v>-0.373000000000004</c:v>
                </c:pt>
                <c:pt idx="28867">
                  <c:v>0</c:v>
                </c:pt>
                <c:pt idx="28868">
                  <c:v>-0.867999999999995</c:v>
                </c:pt>
                <c:pt idx="28869">
                  <c:v>0</c:v>
                </c:pt>
                <c:pt idx="28870">
                  <c:v>0</c:v>
                </c:pt>
                <c:pt idx="28871">
                  <c:v>0</c:v>
                </c:pt>
                <c:pt idx="28872">
                  <c:v>0</c:v>
                </c:pt>
                <c:pt idx="28873">
                  <c:v>-0.371999999999999</c:v>
                </c:pt>
                <c:pt idx="28874">
                  <c:v>0</c:v>
                </c:pt>
                <c:pt idx="28875">
                  <c:v>-0.496999999999999</c:v>
                </c:pt>
                <c:pt idx="28876">
                  <c:v>0</c:v>
                </c:pt>
                <c:pt idx="28877">
                  <c:v>0</c:v>
                </c:pt>
                <c:pt idx="28878">
                  <c:v>-0.495999999999995</c:v>
                </c:pt>
                <c:pt idx="28879">
                  <c:v>0</c:v>
                </c:pt>
                <c:pt idx="28880">
                  <c:v>0</c:v>
                </c:pt>
                <c:pt idx="28881">
                  <c:v>0</c:v>
                </c:pt>
                <c:pt idx="28882">
                  <c:v>0</c:v>
                </c:pt>
                <c:pt idx="28883">
                  <c:v>0.868999999999999</c:v>
                </c:pt>
                <c:pt idx="28884">
                  <c:v>0.49600000000000899</c:v>
                </c:pt>
                <c:pt idx="28885">
                  <c:v>-0.49600000000000899</c:v>
                </c:pt>
                <c:pt idx="28886">
                  <c:v>0.868999999999999</c:v>
                </c:pt>
                <c:pt idx="28887">
                  <c:v>-0.496999999999999</c:v>
                </c:pt>
                <c:pt idx="28888">
                  <c:v>0</c:v>
                </c:pt>
                <c:pt idx="28889">
                  <c:v>0</c:v>
                </c:pt>
                <c:pt idx="28890">
                  <c:v>0</c:v>
                </c:pt>
                <c:pt idx="28891">
                  <c:v>-0.372999999999997</c:v>
                </c:pt>
                <c:pt idx="28892">
                  <c:v>0</c:v>
                </c:pt>
                <c:pt idx="28893">
                  <c:v>0.372999999999997</c:v>
                </c:pt>
                <c:pt idx="28894">
                  <c:v>0</c:v>
                </c:pt>
                <c:pt idx="28895">
                  <c:v>0.12400000000000901</c:v>
                </c:pt>
                <c:pt idx="28896">
                  <c:v>-0.99300000000000899</c:v>
                </c:pt>
                <c:pt idx="28897">
                  <c:v>0</c:v>
                </c:pt>
                <c:pt idx="28898">
                  <c:v>0</c:v>
                </c:pt>
                <c:pt idx="28899">
                  <c:v>0</c:v>
                </c:pt>
                <c:pt idx="28900">
                  <c:v>0.49700000000000699</c:v>
                </c:pt>
                <c:pt idx="28901">
                  <c:v>0</c:v>
                </c:pt>
                <c:pt idx="28902">
                  <c:v>0</c:v>
                </c:pt>
                <c:pt idx="28903">
                  <c:v>-0.49700000000000699</c:v>
                </c:pt>
                <c:pt idx="28904">
                  <c:v>0</c:v>
                </c:pt>
                <c:pt idx="28905">
                  <c:v>0.62100000000000199</c:v>
                </c:pt>
                <c:pt idx="28906">
                  <c:v>0</c:v>
                </c:pt>
                <c:pt idx="28907">
                  <c:v>0</c:v>
                </c:pt>
                <c:pt idx="28908">
                  <c:v>0</c:v>
                </c:pt>
                <c:pt idx="28909">
                  <c:v>0</c:v>
                </c:pt>
                <c:pt idx="28910">
                  <c:v>0</c:v>
                </c:pt>
                <c:pt idx="28911">
                  <c:v>-0.24799999999999001</c:v>
                </c:pt>
                <c:pt idx="28912">
                  <c:v>0</c:v>
                </c:pt>
                <c:pt idx="28913">
                  <c:v>0</c:v>
                </c:pt>
                <c:pt idx="28914">
                  <c:v>-0.62100000000000899</c:v>
                </c:pt>
                <c:pt idx="28915">
                  <c:v>0</c:v>
                </c:pt>
                <c:pt idx="28916">
                  <c:v>0</c:v>
                </c:pt>
                <c:pt idx="28917">
                  <c:v>0</c:v>
                </c:pt>
                <c:pt idx="28918">
                  <c:v>0</c:v>
                </c:pt>
                <c:pt idx="28919">
                  <c:v>0.99300000000000199</c:v>
                </c:pt>
                <c:pt idx="28920">
                  <c:v>0</c:v>
                </c:pt>
                <c:pt idx="28921">
                  <c:v>-0.62100000000000199</c:v>
                </c:pt>
                <c:pt idx="28922">
                  <c:v>-0.124000000000002</c:v>
                </c:pt>
                <c:pt idx="28923">
                  <c:v>0</c:v>
                </c:pt>
                <c:pt idx="28924">
                  <c:v>0</c:v>
                </c:pt>
                <c:pt idx="28925">
                  <c:v>0</c:v>
                </c:pt>
                <c:pt idx="28926">
                  <c:v>0</c:v>
                </c:pt>
                <c:pt idx="28927">
                  <c:v>0.992999999999995</c:v>
                </c:pt>
                <c:pt idx="28928">
                  <c:v>0.496999999999999</c:v>
                </c:pt>
                <c:pt idx="28929">
                  <c:v>0.743999999999999</c:v>
                </c:pt>
                <c:pt idx="28930">
                  <c:v>0</c:v>
                </c:pt>
                <c:pt idx="28931">
                  <c:v>-0.868999999999999</c:v>
                </c:pt>
                <c:pt idx="28932">
                  <c:v>0</c:v>
                </c:pt>
                <c:pt idx="28933">
                  <c:v>0</c:v>
                </c:pt>
                <c:pt idx="28934">
                  <c:v>0</c:v>
                </c:pt>
                <c:pt idx="28935">
                  <c:v>0</c:v>
                </c:pt>
                <c:pt idx="28936">
                  <c:v>0</c:v>
                </c:pt>
                <c:pt idx="28937">
                  <c:v>-2.7309999999999901</c:v>
                </c:pt>
                <c:pt idx="28938">
                  <c:v>0</c:v>
                </c:pt>
                <c:pt idx="28939">
                  <c:v>0.372999999999997</c:v>
                </c:pt>
                <c:pt idx="28940">
                  <c:v>0.124000000000002</c:v>
                </c:pt>
                <c:pt idx="28941">
                  <c:v>0.371999999999999</c:v>
                </c:pt>
                <c:pt idx="28942">
                  <c:v>0</c:v>
                </c:pt>
                <c:pt idx="28943">
                  <c:v>0</c:v>
                </c:pt>
                <c:pt idx="28944">
                  <c:v>0</c:v>
                </c:pt>
                <c:pt idx="28945">
                  <c:v>0</c:v>
                </c:pt>
                <c:pt idx="28946">
                  <c:v>-0.123999999999995</c:v>
                </c:pt>
                <c:pt idx="28947">
                  <c:v>-0.371999999999999</c:v>
                </c:pt>
                <c:pt idx="28948">
                  <c:v>0.123999999999995</c:v>
                </c:pt>
                <c:pt idx="28949">
                  <c:v>0</c:v>
                </c:pt>
                <c:pt idx="28950">
                  <c:v>0</c:v>
                </c:pt>
                <c:pt idx="28951">
                  <c:v>0</c:v>
                </c:pt>
                <c:pt idx="28952">
                  <c:v>0</c:v>
                </c:pt>
                <c:pt idx="28953">
                  <c:v>0</c:v>
                </c:pt>
                <c:pt idx="28954">
                  <c:v>0</c:v>
                </c:pt>
                <c:pt idx="28955">
                  <c:v>-0.37299999999999001</c:v>
                </c:pt>
                <c:pt idx="28956">
                  <c:v>-0.248000000000004</c:v>
                </c:pt>
                <c:pt idx="28957">
                  <c:v>0</c:v>
                </c:pt>
                <c:pt idx="28958">
                  <c:v>0</c:v>
                </c:pt>
                <c:pt idx="28959">
                  <c:v>-0.123999999999995</c:v>
                </c:pt>
                <c:pt idx="28960">
                  <c:v>0</c:v>
                </c:pt>
                <c:pt idx="28961">
                  <c:v>0</c:v>
                </c:pt>
                <c:pt idx="28962">
                  <c:v>0</c:v>
                </c:pt>
                <c:pt idx="28963">
                  <c:v>0</c:v>
                </c:pt>
                <c:pt idx="28964">
                  <c:v>0.247999999999997</c:v>
                </c:pt>
                <c:pt idx="28965">
                  <c:v>0.248000000000004</c:v>
                </c:pt>
                <c:pt idx="28966">
                  <c:v>0</c:v>
                </c:pt>
                <c:pt idx="28967">
                  <c:v>0</c:v>
                </c:pt>
                <c:pt idx="28968">
                  <c:v>-0.62100000000000199</c:v>
                </c:pt>
                <c:pt idx="28969">
                  <c:v>0</c:v>
                </c:pt>
                <c:pt idx="28970">
                  <c:v>0</c:v>
                </c:pt>
                <c:pt idx="28971">
                  <c:v>0</c:v>
                </c:pt>
                <c:pt idx="28972">
                  <c:v>-0.371999999999999</c:v>
                </c:pt>
                <c:pt idx="28973">
                  <c:v>0</c:v>
                </c:pt>
                <c:pt idx="28974">
                  <c:v>1.61299999999999</c:v>
                </c:pt>
                <c:pt idx="28975">
                  <c:v>0</c:v>
                </c:pt>
                <c:pt idx="28976">
                  <c:v>0</c:v>
                </c:pt>
                <c:pt idx="28977">
                  <c:v>-0.495999999999995</c:v>
                </c:pt>
                <c:pt idx="28978">
                  <c:v>0</c:v>
                </c:pt>
                <c:pt idx="28979">
                  <c:v>0</c:v>
                </c:pt>
                <c:pt idx="28980">
                  <c:v>0</c:v>
                </c:pt>
                <c:pt idx="28981">
                  <c:v>0</c:v>
                </c:pt>
                <c:pt idx="28982">
                  <c:v>0.371999999999999</c:v>
                </c:pt>
                <c:pt idx="28983">
                  <c:v>0.49600000000000899</c:v>
                </c:pt>
                <c:pt idx="28984">
                  <c:v>-0.49600000000000899</c:v>
                </c:pt>
                <c:pt idx="28985">
                  <c:v>0</c:v>
                </c:pt>
                <c:pt idx="28986">
                  <c:v>-1.6139999999999901</c:v>
                </c:pt>
                <c:pt idx="28987">
                  <c:v>0</c:v>
                </c:pt>
                <c:pt idx="28988">
                  <c:v>0</c:v>
                </c:pt>
                <c:pt idx="28989">
                  <c:v>0</c:v>
                </c:pt>
                <c:pt idx="28990">
                  <c:v>0.248000000000004</c:v>
                </c:pt>
                <c:pt idx="28991">
                  <c:v>0.123999999999995</c:v>
                </c:pt>
                <c:pt idx="28992">
                  <c:v>0</c:v>
                </c:pt>
                <c:pt idx="28993">
                  <c:v>-0.123999999999995</c:v>
                </c:pt>
                <c:pt idx="28994">
                  <c:v>0</c:v>
                </c:pt>
                <c:pt idx="28995">
                  <c:v>0.24799999999999001</c:v>
                </c:pt>
                <c:pt idx="28996">
                  <c:v>0</c:v>
                </c:pt>
                <c:pt idx="28997">
                  <c:v>0</c:v>
                </c:pt>
                <c:pt idx="28998">
                  <c:v>0</c:v>
                </c:pt>
                <c:pt idx="28999">
                  <c:v>0.248000000000004</c:v>
                </c:pt>
                <c:pt idx="29000">
                  <c:v>0</c:v>
                </c:pt>
                <c:pt idx="29001">
                  <c:v>0</c:v>
                </c:pt>
                <c:pt idx="29002">
                  <c:v>-0.123999999999995</c:v>
                </c:pt>
                <c:pt idx="29003">
                  <c:v>0</c:v>
                </c:pt>
                <c:pt idx="29004">
                  <c:v>1.2409999999999899</c:v>
                </c:pt>
                <c:pt idx="29005">
                  <c:v>0</c:v>
                </c:pt>
                <c:pt idx="29006">
                  <c:v>0</c:v>
                </c:pt>
                <c:pt idx="29007">
                  <c:v>0</c:v>
                </c:pt>
                <c:pt idx="29008">
                  <c:v>-1.117</c:v>
                </c:pt>
                <c:pt idx="29009">
                  <c:v>0</c:v>
                </c:pt>
                <c:pt idx="29010">
                  <c:v>0.373000000000004</c:v>
                </c:pt>
                <c:pt idx="29011">
                  <c:v>0</c:v>
                </c:pt>
                <c:pt idx="29012">
                  <c:v>-0.249000000000002</c:v>
                </c:pt>
                <c:pt idx="29013">
                  <c:v>-0.124000000000002</c:v>
                </c:pt>
                <c:pt idx="29014">
                  <c:v>0</c:v>
                </c:pt>
                <c:pt idx="29015">
                  <c:v>0</c:v>
                </c:pt>
                <c:pt idx="29016">
                  <c:v>0</c:v>
                </c:pt>
                <c:pt idx="29017">
                  <c:v>0</c:v>
                </c:pt>
                <c:pt idx="29018">
                  <c:v>0.86800000000000199</c:v>
                </c:pt>
                <c:pt idx="29019">
                  <c:v>0</c:v>
                </c:pt>
                <c:pt idx="29020">
                  <c:v>-1.365</c:v>
                </c:pt>
                <c:pt idx="29021">
                  <c:v>-0.247999999999997</c:v>
                </c:pt>
                <c:pt idx="29022">
                  <c:v>0</c:v>
                </c:pt>
                <c:pt idx="29023">
                  <c:v>0</c:v>
                </c:pt>
                <c:pt idx="29024">
                  <c:v>0</c:v>
                </c:pt>
                <c:pt idx="29025">
                  <c:v>0</c:v>
                </c:pt>
                <c:pt idx="29026">
                  <c:v>0.371999999999999</c:v>
                </c:pt>
                <c:pt idx="29027">
                  <c:v>0</c:v>
                </c:pt>
                <c:pt idx="29028">
                  <c:v>-0.371999999999999</c:v>
                </c:pt>
                <c:pt idx="29029">
                  <c:v>0</c:v>
                </c:pt>
                <c:pt idx="29030">
                  <c:v>0.24799999999999001</c:v>
                </c:pt>
                <c:pt idx="29031">
                  <c:v>0</c:v>
                </c:pt>
                <c:pt idx="29032">
                  <c:v>0</c:v>
                </c:pt>
                <c:pt idx="29033">
                  <c:v>0</c:v>
                </c:pt>
                <c:pt idx="29034">
                  <c:v>0</c:v>
                </c:pt>
                <c:pt idx="29035">
                  <c:v>0.372999999999997</c:v>
                </c:pt>
                <c:pt idx="29036">
                  <c:v>0</c:v>
                </c:pt>
                <c:pt idx="29037">
                  <c:v>0.743999999999999</c:v>
                </c:pt>
                <c:pt idx="29038">
                  <c:v>-1.61299999999999</c:v>
                </c:pt>
                <c:pt idx="29039">
                  <c:v>1.117</c:v>
                </c:pt>
                <c:pt idx="29040">
                  <c:v>0</c:v>
                </c:pt>
                <c:pt idx="29041">
                  <c:v>0</c:v>
                </c:pt>
                <c:pt idx="29042">
                  <c:v>0</c:v>
                </c:pt>
                <c:pt idx="29043">
                  <c:v>0</c:v>
                </c:pt>
                <c:pt idx="29044">
                  <c:v>-0.123999999999995</c:v>
                </c:pt>
                <c:pt idx="29045">
                  <c:v>-0.248000000000004</c:v>
                </c:pt>
                <c:pt idx="29046">
                  <c:v>-0.124000000000002</c:v>
                </c:pt>
                <c:pt idx="29047">
                  <c:v>0.124000000000002</c:v>
                </c:pt>
                <c:pt idx="29048">
                  <c:v>1.117</c:v>
                </c:pt>
                <c:pt idx="29049">
                  <c:v>0.371999999999999</c:v>
                </c:pt>
                <c:pt idx="29050">
                  <c:v>0</c:v>
                </c:pt>
                <c:pt idx="29051">
                  <c:v>0</c:v>
                </c:pt>
                <c:pt idx="29052">
                  <c:v>0</c:v>
                </c:pt>
                <c:pt idx="29053">
                  <c:v>0.12400000000000901</c:v>
                </c:pt>
                <c:pt idx="29054">
                  <c:v>-0.12400000000000901</c:v>
                </c:pt>
                <c:pt idx="29055">
                  <c:v>-1.86099999999999</c:v>
                </c:pt>
                <c:pt idx="29056">
                  <c:v>0</c:v>
                </c:pt>
                <c:pt idx="29057">
                  <c:v>0.124000000000002</c:v>
                </c:pt>
                <c:pt idx="29058">
                  <c:v>0.248000000000004</c:v>
                </c:pt>
                <c:pt idx="29059">
                  <c:v>0</c:v>
                </c:pt>
                <c:pt idx="29060">
                  <c:v>0</c:v>
                </c:pt>
                <c:pt idx="29061">
                  <c:v>0</c:v>
                </c:pt>
                <c:pt idx="29062">
                  <c:v>0</c:v>
                </c:pt>
                <c:pt idx="29063">
                  <c:v>0</c:v>
                </c:pt>
                <c:pt idx="29064">
                  <c:v>-0.372999999999997</c:v>
                </c:pt>
                <c:pt idx="29065">
                  <c:v>0</c:v>
                </c:pt>
                <c:pt idx="29066">
                  <c:v>0</c:v>
                </c:pt>
                <c:pt idx="29067">
                  <c:v>1.117</c:v>
                </c:pt>
                <c:pt idx="29068">
                  <c:v>0</c:v>
                </c:pt>
                <c:pt idx="29069">
                  <c:v>0</c:v>
                </c:pt>
                <c:pt idx="29070">
                  <c:v>0</c:v>
                </c:pt>
                <c:pt idx="29071">
                  <c:v>0</c:v>
                </c:pt>
                <c:pt idx="29072">
                  <c:v>0.24799999999999001</c:v>
                </c:pt>
                <c:pt idx="29073">
                  <c:v>0</c:v>
                </c:pt>
                <c:pt idx="29074">
                  <c:v>0.496999999999999</c:v>
                </c:pt>
                <c:pt idx="29075">
                  <c:v>0.371999999999999</c:v>
                </c:pt>
                <c:pt idx="29076">
                  <c:v>0</c:v>
                </c:pt>
                <c:pt idx="29077">
                  <c:v>0</c:v>
                </c:pt>
                <c:pt idx="29078">
                  <c:v>0</c:v>
                </c:pt>
                <c:pt idx="29079">
                  <c:v>0</c:v>
                </c:pt>
                <c:pt idx="29080">
                  <c:v>0</c:v>
                </c:pt>
                <c:pt idx="29081">
                  <c:v>-0.124000000000002</c:v>
                </c:pt>
                <c:pt idx="29082">
                  <c:v>0.74500000000000399</c:v>
                </c:pt>
                <c:pt idx="29083">
                  <c:v>-0.99300000000000199</c:v>
                </c:pt>
                <c:pt idx="29084">
                  <c:v>0.496999999999999</c:v>
                </c:pt>
                <c:pt idx="29085">
                  <c:v>-0.496999999999999</c:v>
                </c:pt>
                <c:pt idx="29086">
                  <c:v>0</c:v>
                </c:pt>
                <c:pt idx="29087">
                  <c:v>0</c:v>
                </c:pt>
                <c:pt idx="29088">
                  <c:v>0</c:v>
                </c:pt>
                <c:pt idx="29089">
                  <c:v>-0.248000000000004</c:v>
                </c:pt>
                <c:pt idx="29090">
                  <c:v>0</c:v>
                </c:pt>
                <c:pt idx="29091">
                  <c:v>0</c:v>
                </c:pt>
                <c:pt idx="29092">
                  <c:v>0.248000000000004</c:v>
                </c:pt>
                <c:pt idx="29093">
                  <c:v>0</c:v>
                </c:pt>
                <c:pt idx="29094">
                  <c:v>-0.37200000000000699</c:v>
                </c:pt>
                <c:pt idx="29095">
                  <c:v>0</c:v>
                </c:pt>
                <c:pt idx="29096">
                  <c:v>0</c:v>
                </c:pt>
                <c:pt idx="29097">
                  <c:v>0</c:v>
                </c:pt>
                <c:pt idx="29098">
                  <c:v>0.373000000000004</c:v>
                </c:pt>
                <c:pt idx="29099">
                  <c:v>-0.248999999999995</c:v>
                </c:pt>
                <c:pt idx="29100">
                  <c:v>0</c:v>
                </c:pt>
                <c:pt idx="29101">
                  <c:v>0</c:v>
                </c:pt>
                <c:pt idx="29102">
                  <c:v>-0.62000000000000399</c:v>
                </c:pt>
                <c:pt idx="29103">
                  <c:v>-0.74500000000000399</c:v>
                </c:pt>
                <c:pt idx="29104">
                  <c:v>0</c:v>
                </c:pt>
                <c:pt idx="29105">
                  <c:v>0</c:v>
                </c:pt>
                <c:pt idx="29106">
                  <c:v>0</c:v>
                </c:pt>
                <c:pt idx="29107">
                  <c:v>0</c:v>
                </c:pt>
                <c:pt idx="29108">
                  <c:v>1.365</c:v>
                </c:pt>
                <c:pt idx="29109">
                  <c:v>0</c:v>
                </c:pt>
                <c:pt idx="29110">
                  <c:v>-0.495999999999995</c:v>
                </c:pt>
                <c:pt idx="29111">
                  <c:v>-0.62100000000000899</c:v>
                </c:pt>
                <c:pt idx="29112">
                  <c:v>0</c:v>
                </c:pt>
                <c:pt idx="29113">
                  <c:v>0</c:v>
                </c:pt>
                <c:pt idx="29114">
                  <c:v>0</c:v>
                </c:pt>
                <c:pt idx="29115">
                  <c:v>0</c:v>
                </c:pt>
                <c:pt idx="29116">
                  <c:v>0.248000000000004</c:v>
                </c:pt>
                <c:pt idx="29117">
                  <c:v>0.61999999999999</c:v>
                </c:pt>
                <c:pt idx="29118">
                  <c:v>0.496999999999999</c:v>
                </c:pt>
                <c:pt idx="29119">
                  <c:v>0</c:v>
                </c:pt>
                <c:pt idx="29120">
                  <c:v>0.12400000000000901</c:v>
                </c:pt>
                <c:pt idx="29121">
                  <c:v>0</c:v>
                </c:pt>
                <c:pt idx="29122">
                  <c:v>0</c:v>
                </c:pt>
                <c:pt idx="29123">
                  <c:v>0</c:v>
                </c:pt>
                <c:pt idx="29124">
                  <c:v>0</c:v>
                </c:pt>
                <c:pt idx="29125">
                  <c:v>0</c:v>
                </c:pt>
                <c:pt idx="29126">
                  <c:v>-0.99300000000000899</c:v>
                </c:pt>
                <c:pt idx="29127">
                  <c:v>-0.371999999999999</c:v>
                </c:pt>
                <c:pt idx="29128">
                  <c:v>0</c:v>
                </c:pt>
                <c:pt idx="29129">
                  <c:v>0.12400000000000901</c:v>
                </c:pt>
                <c:pt idx="29130">
                  <c:v>0.123999999999995</c:v>
                </c:pt>
                <c:pt idx="29131">
                  <c:v>0</c:v>
                </c:pt>
                <c:pt idx="29132">
                  <c:v>0</c:v>
                </c:pt>
                <c:pt idx="29133">
                  <c:v>0</c:v>
                </c:pt>
                <c:pt idx="29134">
                  <c:v>0</c:v>
                </c:pt>
                <c:pt idx="29135">
                  <c:v>0</c:v>
                </c:pt>
                <c:pt idx="29136">
                  <c:v>0</c:v>
                </c:pt>
                <c:pt idx="29137">
                  <c:v>0</c:v>
                </c:pt>
                <c:pt idx="29138">
                  <c:v>-0.74500000000000399</c:v>
                </c:pt>
                <c:pt idx="29139">
                  <c:v>0.99300000000000899</c:v>
                </c:pt>
                <c:pt idx="29140">
                  <c:v>0</c:v>
                </c:pt>
                <c:pt idx="29141">
                  <c:v>0</c:v>
                </c:pt>
                <c:pt idx="29142">
                  <c:v>0</c:v>
                </c:pt>
                <c:pt idx="29143">
                  <c:v>0</c:v>
                </c:pt>
                <c:pt idx="29144">
                  <c:v>0</c:v>
                </c:pt>
                <c:pt idx="29145">
                  <c:v>-0.620999999999995</c:v>
                </c:pt>
                <c:pt idx="29146">
                  <c:v>0.24799999999999001</c:v>
                </c:pt>
                <c:pt idx="29147">
                  <c:v>0</c:v>
                </c:pt>
                <c:pt idx="29148">
                  <c:v>0.373000000000004</c:v>
                </c:pt>
                <c:pt idx="29149">
                  <c:v>0</c:v>
                </c:pt>
                <c:pt idx="29150">
                  <c:v>0</c:v>
                </c:pt>
                <c:pt idx="29151">
                  <c:v>0</c:v>
                </c:pt>
                <c:pt idx="29152">
                  <c:v>0</c:v>
                </c:pt>
                <c:pt idx="29153">
                  <c:v>-0.620999999999995</c:v>
                </c:pt>
                <c:pt idx="29154">
                  <c:v>0</c:v>
                </c:pt>
                <c:pt idx="29155">
                  <c:v>-0.99300000000000199</c:v>
                </c:pt>
                <c:pt idx="29156">
                  <c:v>1.4889999999999901</c:v>
                </c:pt>
                <c:pt idx="29157">
                  <c:v>-1.4889999999999901</c:v>
                </c:pt>
                <c:pt idx="29158">
                  <c:v>0</c:v>
                </c:pt>
                <c:pt idx="29159">
                  <c:v>0</c:v>
                </c:pt>
                <c:pt idx="29160">
                  <c:v>0</c:v>
                </c:pt>
                <c:pt idx="29161">
                  <c:v>0.125</c:v>
                </c:pt>
                <c:pt idx="29162">
                  <c:v>0</c:v>
                </c:pt>
                <c:pt idx="29163">
                  <c:v>0</c:v>
                </c:pt>
                <c:pt idx="29164">
                  <c:v>0</c:v>
                </c:pt>
                <c:pt idx="29165">
                  <c:v>1.2410000000000001</c:v>
                </c:pt>
                <c:pt idx="29166">
                  <c:v>15.8859999999999</c:v>
                </c:pt>
                <c:pt idx="29167">
                  <c:v>0</c:v>
                </c:pt>
                <c:pt idx="29168">
                  <c:v>0</c:v>
                </c:pt>
                <c:pt idx="29169">
                  <c:v>0</c:v>
                </c:pt>
                <c:pt idx="29170">
                  <c:v>-1.986</c:v>
                </c:pt>
                <c:pt idx="29171">
                  <c:v>-3.3509999999999902</c:v>
                </c:pt>
                <c:pt idx="29172">
                  <c:v>-15.0169999999999</c:v>
                </c:pt>
                <c:pt idx="29173">
                  <c:v>-3.10299999999999</c:v>
                </c:pt>
                <c:pt idx="29174">
                  <c:v>-0.248000000000004</c:v>
                </c:pt>
                <c:pt idx="29175">
                  <c:v>0.248000000000004</c:v>
                </c:pt>
                <c:pt idx="29176">
                  <c:v>0</c:v>
                </c:pt>
                <c:pt idx="29177">
                  <c:v>0</c:v>
                </c:pt>
                <c:pt idx="29178">
                  <c:v>0</c:v>
                </c:pt>
                <c:pt idx="29179">
                  <c:v>-0.62100000000000199</c:v>
                </c:pt>
                <c:pt idx="29180">
                  <c:v>0.62100000000000199</c:v>
                </c:pt>
                <c:pt idx="29181">
                  <c:v>0.247999999999997</c:v>
                </c:pt>
                <c:pt idx="29182">
                  <c:v>0</c:v>
                </c:pt>
                <c:pt idx="29183">
                  <c:v>0</c:v>
                </c:pt>
                <c:pt idx="29184">
                  <c:v>0</c:v>
                </c:pt>
                <c:pt idx="29185">
                  <c:v>0</c:v>
                </c:pt>
                <c:pt idx="29186">
                  <c:v>0</c:v>
                </c:pt>
                <c:pt idx="29187">
                  <c:v>0</c:v>
                </c:pt>
                <c:pt idx="29188">
                  <c:v>0</c:v>
                </c:pt>
                <c:pt idx="29189">
                  <c:v>1.6140000000000001</c:v>
                </c:pt>
                <c:pt idx="29190">
                  <c:v>0.495999999999995</c:v>
                </c:pt>
                <c:pt idx="29191">
                  <c:v>0</c:v>
                </c:pt>
                <c:pt idx="29192">
                  <c:v>0.248000000000004</c:v>
                </c:pt>
                <c:pt idx="29193">
                  <c:v>0</c:v>
                </c:pt>
                <c:pt idx="29194">
                  <c:v>0</c:v>
                </c:pt>
                <c:pt idx="29195">
                  <c:v>0</c:v>
                </c:pt>
                <c:pt idx="29196">
                  <c:v>0</c:v>
                </c:pt>
                <c:pt idx="29197">
                  <c:v>-1.86099999999999</c:v>
                </c:pt>
                <c:pt idx="29198">
                  <c:v>0</c:v>
                </c:pt>
                <c:pt idx="29199">
                  <c:v>1.86099999999999</c:v>
                </c:pt>
                <c:pt idx="29200">
                  <c:v>0</c:v>
                </c:pt>
                <c:pt idx="29201">
                  <c:v>-0.991999999999997</c:v>
                </c:pt>
                <c:pt idx="29202">
                  <c:v>0</c:v>
                </c:pt>
                <c:pt idx="29203">
                  <c:v>0</c:v>
                </c:pt>
                <c:pt idx="29204">
                  <c:v>0</c:v>
                </c:pt>
                <c:pt idx="29205">
                  <c:v>0</c:v>
                </c:pt>
                <c:pt idx="29206">
                  <c:v>-0.373000000000004</c:v>
                </c:pt>
                <c:pt idx="29207">
                  <c:v>0</c:v>
                </c:pt>
                <c:pt idx="29208">
                  <c:v>0</c:v>
                </c:pt>
                <c:pt idx="29209">
                  <c:v>0.373000000000004</c:v>
                </c:pt>
                <c:pt idx="29210">
                  <c:v>-0.62100000000000199</c:v>
                </c:pt>
                <c:pt idx="29211">
                  <c:v>0.371999999999999</c:v>
                </c:pt>
                <c:pt idx="29212">
                  <c:v>0</c:v>
                </c:pt>
                <c:pt idx="29213">
                  <c:v>0</c:v>
                </c:pt>
                <c:pt idx="29214">
                  <c:v>0</c:v>
                </c:pt>
                <c:pt idx="29215">
                  <c:v>0</c:v>
                </c:pt>
                <c:pt idx="29216">
                  <c:v>0.371999999999999</c:v>
                </c:pt>
                <c:pt idx="29217">
                  <c:v>-0.371999999999999</c:v>
                </c:pt>
                <c:pt idx="29218">
                  <c:v>-0.24799999999999001</c:v>
                </c:pt>
                <c:pt idx="29219">
                  <c:v>0</c:v>
                </c:pt>
                <c:pt idx="29220">
                  <c:v>0</c:v>
                </c:pt>
                <c:pt idx="29221">
                  <c:v>0</c:v>
                </c:pt>
                <c:pt idx="29222">
                  <c:v>0</c:v>
                </c:pt>
                <c:pt idx="29223">
                  <c:v>0</c:v>
                </c:pt>
                <c:pt idx="29224">
                  <c:v>0</c:v>
                </c:pt>
                <c:pt idx="29225">
                  <c:v>0.868999999999999</c:v>
                </c:pt>
                <c:pt idx="29226">
                  <c:v>0</c:v>
                </c:pt>
                <c:pt idx="29227">
                  <c:v>0</c:v>
                </c:pt>
                <c:pt idx="29228">
                  <c:v>7.1979999999999897</c:v>
                </c:pt>
                <c:pt idx="29229">
                  <c:v>0</c:v>
                </c:pt>
                <c:pt idx="29230">
                  <c:v>0</c:v>
                </c:pt>
                <c:pt idx="29231">
                  <c:v>0</c:v>
                </c:pt>
                <c:pt idx="29232">
                  <c:v>0</c:v>
                </c:pt>
                <c:pt idx="29233">
                  <c:v>-8.4389999999999894</c:v>
                </c:pt>
                <c:pt idx="29234">
                  <c:v>0</c:v>
                </c:pt>
                <c:pt idx="29235">
                  <c:v>-8.8119999999999905</c:v>
                </c:pt>
                <c:pt idx="29236">
                  <c:v>0</c:v>
                </c:pt>
                <c:pt idx="29237">
                  <c:v>25.1939999999999</c:v>
                </c:pt>
                <c:pt idx="29238">
                  <c:v>22.837</c:v>
                </c:pt>
                <c:pt idx="29239">
                  <c:v>0</c:v>
                </c:pt>
                <c:pt idx="29240">
                  <c:v>0</c:v>
                </c:pt>
                <c:pt idx="29241">
                  <c:v>0</c:v>
                </c:pt>
                <c:pt idx="29242">
                  <c:v>-6.0810000000000004</c:v>
                </c:pt>
                <c:pt idx="29243">
                  <c:v>-18.244</c:v>
                </c:pt>
                <c:pt idx="29244">
                  <c:v>-8.0669999999999895</c:v>
                </c:pt>
                <c:pt idx="29245">
                  <c:v>-9.1840000000000099</c:v>
                </c:pt>
                <c:pt idx="29246">
                  <c:v>0</c:v>
                </c:pt>
                <c:pt idx="29247">
                  <c:v>31.027000000000001</c:v>
                </c:pt>
                <c:pt idx="29248">
                  <c:v>0</c:v>
                </c:pt>
                <c:pt idx="29249">
                  <c:v>0</c:v>
                </c:pt>
                <c:pt idx="29250">
                  <c:v>0</c:v>
                </c:pt>
                <c:pt idx="29251">
                  <c:v>-10.0529999999999</c:v>
                </c:pt>
                <c:pt idx="29252">
                  <c:v>-1.7370000000000001</c:v>
                </c:pt>
                <c:pt idx="29253">
                  <c:v>-4.468</c:v>
                </c:pt>
                <c:pt idx="29254">
                  <c:v>-0.496999999999999</c:v>
                </c:pt>
                <c:pt idx="29255">
                  <c:v>-14.893000000000001</c:v>
                </c:pt>
                <c:pt idx="29256">
                  <c:v>0</c:v>
                </c:pt>
                <c:pt idx="29257">
                  <c:v>0</c:v>
                </c:pt>
                <c:pt idx="29258">
                  <c:v>0</c:v>
                </c:pt>
                <c:pt idx="29259">
                  <c:v>0</c:v>
                </c:pt>
                <c:pt idx="29260">
                  <c:v>-7.6949999999999896</c:v>
                </c:pt>
                <c:pt idx="29261">
                  <c:v>-15.388999999999999</c:v>
                </c:pt>
                <c:pt idx="29262">
                  <c:v>1.4890000000000001</c:v>
                </c:pt>
                <c:pt idx="29263">
                  <c:v>-1.4890000000000001</c:v>
                </c:pt>
                <c:pt idx="29264">
                  <c:v>-1.73799999999999</c:v>
                </c:pt>
                <c:pt idx="29265">
                  <c:v>-5.8329999999999904</c:v>
                </c:pt>
                <c:pt idx="29266">
                  <c:v>0</c:v>
                </c:pt>
                <c:pt idx="29267">
                  <c:v>0</c:v>
                </c:pt>
                <c:pt idx="29268">
                  <c:v>0</c:v>
                </c:pt>
                <c:pt idx="29269">
                  <c:v>0</c:v>
                </c:pt>
                <c:pt idx="29270">
                  <c:v>4.5920000000000103</c:v>
                </c:pt>
                <c:pt idx="29271">
                  <c:v>3.3509999999999902</c:v>
                </c:pt>
                <c:pt idx="29272">
                  <c:v>0</c:v>
                </c:pt>
                <c:pt idx="29273">
                  <c:v>-19.61</c:v>
                </c:pt>
                <c:pt idx="29274">
                  <c:v>0</c:v>
                </c:pt>
                <c:pt idx="29275">
                  <c:v>0</c:v>
                </c:pt>
                <c:pt idx="29276">
                  <c:v>0</c:v>
                </c:pt>
                <c:pt idx="29277">
                  <c:v>0</c:v>
                </c:pt>
                <c:pt idx="29278">
                  <c:v>18.367999999999999</c:v>
                </c:pt>
                <c:pt idx="29279">
                  <c:v>0</c:v>
                </c:pt>
                <c:pt idx="29280">
                  <c:v>-7.4460000000000104</c:v>
                </c:pt>
                <c:pt idx="29281">
                  <c:v>-8.6879999999999793</c:v>
                </c:pt>
                <c:pt idx="29282">
                  <c:v>0</c:v>
                </c:pt>
                <c:pt idx="29283">
                  <c:v>6.0819999999999901</c:v>
                </c:pt>
                <c:pt idx="29284">
                  <c:v>0</c:v>
                </c:pt>
                <c:pt idx="29285">
                  <c:v>0</c:v>
                </c:pt>
                <c:pt idx="29286">
                  <c:v>0</c:v>
                </c:pt>
                <c:pt idx="29287">
                  <c:v>-7.1989999999999901</c:v>
                </c:pt>
                <c:pt idx="29288">
                  <c:v>-0.62000000000000399</c:v>
                </c:pt>
                <c:pt idx="29289">
                  <c:v>0</c:v>
                </c:pt>
                <c:pt idx="29290">
                  <c:v>3.2269999999999999</c:v>
                </c:pt>
                <c:pt idx="29291">
                  <c:v>0</c:v>
                </c:pt>
                <c:pt idx="29292">
                  <c:v>-1.986</c:v>
                </c:pt>
                <c:pt idx="29293">
                  <c:v>0</c:v>
                </c:pt>
                <c:pt idx="29294">
                  <c:v>0</c:v>
                </c:pt>
                <c:pt idx="29295">
                  <c:v>0</c:v>
                </c:pt>
                <c:pt idx="29296">
                  <c:v>0</c:v>
                </c:pt>
                <c:pt idx="29297">
                  <c:v>-6.95</c:v>
                </c:pt>
                <c:pt idx="29298">
                  <c:v>-3.8479999999999901</c:v>
                </c:pt>
                <c:pt idx="29299">
                  <c:v>-0.868999999999999</c:v>
                </c:pt>
                <c:pt idx="29300">
                  <c:v>0.868999999999999</c:v>
                </c:pt>
                <c:pt idx="29301">
                  <c:v>2.7309999999999901</c:v>
                </c:pt>
                <c:pt idx="29302">
                  <c:v>0</c:v>
                </c:pt>
                <c:pt idx="29303">
                  <c:v>0</c:v>
                </c:pt>
                <c:pt idx="29304">
                  <c:v>0</c:v>
                </c:pt>
                <c:pt idx="29305">
                  <c:v>0</c:v>
                </c:pt>
                <c:pt idx="29306">
                  <c:v>-3.5999999999999899</c:v>
                </c:pt>
                <c:pt idx="29307">
                  <c:v>0</c:v>
                </c:pt>
                <c:pt idx="29308">
                  <c:v>-0.371999999999999</c:v>
                </c:pt>
                <c:pt idx="29309">
                  <c:v>-3.3509999999999902</c:v>
                </c:pt>
                <c:pt idx="29310">
                  <c:v>0</c:v>
                </c:pt>
                <c:pt idx="29311">
                  <c:v>0</c:v>
                </c:pt>
                <c:pt idx="29312">
                  <c:v>0</c:v>
                </c:pt>
                <c:pt idx="29313">
                  <c:v>0</c:v>
                </c:pt>
                <c:pt idx="29314">
                  <c:v>6.0810000000000004</c:v>
                </c:pt>
                <c:pt idx="29315">
                  <c:v>3.8479999999999901</c:v>
                </c:pt>
                <c:pt idx="29316">
                  <c:v>0.371999999999999</c:v>
                </c:pt>
                <c:pt idx="29317">
                  <c:v>1.2409999999999899</c:v>
                </c:pt>
                <c:pt idx="29318">
                  <c:v>0</c:v>
                </c:pt>
                <c:pt idx="29319">
                  <c:v>-2.3580000000000001</c:v>
                </c:pt>
                <c:pt idx="29320">
                  <c:v>0</c:v>
                </c:pt>
                <c:pt idx="29321">
                  <c:v>0</c:v>
                </c:pt>
                <c:pt idx="29322">
                  <c:v>0</c:v>
                </c:pt>
                <c:pt idx="29323">
                  <c:v>0</c:v>
                </c:pt>
                <c:pt idx="29324">
                  <c:v>1.365</c:v>
                </c:pt>
                <c:pt idx="29325">
                  <c:v>1.48999999999999</c:v>
                </c:pt>
                <c:pt idx="29326">
                  <c:v>12.659000000000001</c:v>
                </c:pt>
                <c:pt idx="29327">
                  <c:v>2.48199999999999</c:v>
                </c:pt>
                <c:pt idx="29328">
                  <c:v>0</c:v>
                </c:pt>
                <c:pt idx="29329">
                  <c:v>0</c:v>
                </c:pt>
                <c:pt idx="29330">
                  <c:v>0</c:v>
                </c:pt>
                <c:pt idx="29331">
                  <c:v>0</c:v>
                </c:pt>
                <c:pt idx="29332">
                  <c:v>0</c:v>
                </c:pt>
                <c:pt idx="29333">
                  <c:v>0</c:v>
                </c:pt>
                <c:pt idx="29334">
                  <c:v>-0.248999999999995</c:v>
                </c:pt>
                <c:pt idx="29335">
                  <c:v>-0.371999999999999</c:v>
                </c:pt>
                <c:pt idx="29336">
                  <c:v>0</c:v>
                </c:pt>
                <c:pt idx="29337">
                  <c:v>1.36499999999999</c:v>
                </c:pt>
                <c:pt idx="29338">
                  <c:v>0</c:v>
                </c:pt>
                <c:pt idx="29339">
                  <c:v>0</c:v>
                </c:pt>
                <c:pt idx="29340">
                  <c:v>0</c:v>
                </c:pt>
                <c:pt idx="29341">
                  <c:v>0.868999999999999</c:v>
                </c:pt>
                <c:pt idx="29342">
                  <c:v>0</c:v>
                </c:pt>
                <c:pt idx="29343">
                  <c:v>-1.3660000000000001</c:v>
                </c:pt>
                <c:pt idx="29344">
                  <c:v>0</c:v>
                </c:pt>
                <c:pt idx="29345">
                  <c:v>0.62100000000000199</c:v>
                </c:pt>
                <c:pt idx="29346">
                  <c:v>0</c:v>
                </c:pt>
                <c:pt idx="29347">
                  <c:v>0</c:v>
                </c:pt>
                <c:pt idx="29348">
                  <c:v>0</c:v>
                </c:pt>
                <c:pt idx="29349">
                  <c:v>0</c:v>
                </c:pt>
                <c:pt idx="29350">
                  <c:v>0.99300000000000199</c:v>
                </c:pt>
                <c:pt idx="29351">
                  <c:v>0.123999999999995</c:v>
                </c:pt>
                <c:pt idx="29352">
                  <c:v>-0.123999999999995</c:v>
                </c:pt>
                <c:pt idx="29353">
                  <c:v>-0.248000000000004</c:v>
                </c:pt>
                <c:pt idx="29354">
                  <c:v>0</c:v>
                </c:pt>
                <c:pt idx="29355">
                  <c:v>12.906999999999901</c:v>
                </c:pt>
                <c:pt idx="29356">
                  <c:v>0</c:v>
                </c:pt>
                <c:pt idx="29357">
                  <c:v>0</c:v>
                </c:pt>
                <c:pt idx="29358">
                  <c:v>0</c:v>
                </c:pt>
                <c:pt idx="29359">
                  <c:v>-0.12400000000000901</c:v>
                </c:pt>
                <c:pt idx="29360">
                  <c:v>-3.3509999999999902</c:v>
                </c:pt>
                <c:pt idx="29361">
                  <c:v>-3.4749999999999899</c:v>
                </c:pt>
                <c:pt idx="29362">
                  <c:v>-3.2269999999999999</c:v>
                </c:pt>
                <c:pt idx="29363">
                  <c:v>-2.6059999999999901</c:v>
                </c:pt>
                <c:pt idx="29364">
                  <c:v>0</c:v>
                </c:pt>
                <c:pt idx="29365">
                  <c:v>0</c:v>
                </c:pt>
                <c:pt idx="29366">
                  <c:v>0</c:v>
                </c:pt>
                <c:pt idx="29367">
                  <c:v>0</c:v>
                </c:pt>
                <c:pt idx="29368">
                  <c:v>0</c:v>
                </c:pt>
                <c:pt idx="29369">
                  <c:v>3.8469999999999902</c:v>
                </c:pt>
                <c:pt idx="29370">
                  <c:v>1.48999999999999</c:v>
                </c:pt>
                <c:pt idx="29371">
                  <c:v>0</c:v>
                </c:pt>
                <c:pt idx="29372">
                  <c:v>0</c:v>
                </c:pt>
                <c:pt idx="29373">
                  <c:v>-0.125</c:v>
                </c:pt>
                <c:pt idx="29374">
                  <c:v>0</c:v>
                </c:pt>
                <c:pt idx="29375">
                  <c:v>0</c:v>
                </c:pt>
                <c:pt idx="29376">
                  <c:v>0</c:v>
                </c:pt>
                <c:pt idx="29377">
                  <c:v>0</c:v>
                </c:pt>
                <c:pt idx="29378">
                  <c:v>11.79</c:v>
                </c:pt>
                <c:pt idx="29379">
                  <c:v>5.4609999999999896</c:v>
                </c:pt>
                <c:pt idx="29380">
                  <c:v>0</c:v>
                </c:pt>
                <c:pt idx="29381">
                  <c:v>-10.0529999999999</c:v>
                </c:pt>
                <c:pt idx="29382">
                  <c:v>-5.4609999999999896</c:v>
                </c:pt>
                <c:pt idx="29383">
                  <c:v>0</c:v>
                </c:pt>
                <c:pt idx="29384">
                  <c:v>0</c:v>
                </c:pt>
                <c:pt idx="29385">
                  <c:v>0</c:v>
                </c:pt>
                <c:pt idx="29386">
                  <c:v>-10.3019999999999</c:v>
                </c:pt>
                <c:pt idx="29387">
                  <c:v>-0.99200000000000399</c:v>
                </c:pt>
                <c:pt idx="29388">
                  <c:v>0</c:v>
                </c:pt>
                <c:pt idx="29389">
                  <c:v>-0.373000000000004</c:v>
                </c:pt>
                <c:pt idx="29390">
                  <c:v>2.1099999999999901</c:v>
                </c:pt>
                <c:pt idx="29391">
                  <c:v>-1.4889999999999901</c:v>
                </c:pt>
                <c:pt idx="29392">
                  <c:v>0</c:v>
                </c:pt>
                <c:pt idx="29393">
                  <c:v>0</c:v>
                </c:pt>
                <c:pt idx="29394">
                  <c:v>0</c:v>
                </c:pt>
                <c:pt idx="29395">
                  <c:v>0</c:v>
                </c:pt>
                <c:pt idx="29396">
                  <c:v>-9.9290000000000003</c:v>
                </c:pt>
                <c:pt idx="29397">
                  <c:v>-0.123999999999995</c:v>
                </c:pt>
                <c:pt idx="29398">
                  <c:v>-0.248999999999995</c:v>
                </c:pt>
                <c:pt idx="29399">
                  <c:v>-0.49600000000000899</c:v>
                </c:pt>
                <c:pt idx="29400">
                  <c:v>0</c:v>
                </c:pt>
                <c:pt idx="29401">
                  <c:v>0</c:v>
                </c:pt>
                <c:pt idx="29402">
                  <c:v>0</c:v>
                </c:pt>
                <c:pt idx="29403">
                  <c:v>0</c:v>
                </c:pt>
                <c:pt idx="29404">
                  <c:v>0</c:v>
                </c:pt>
                <c:pt idx="29405">
                  <c:v>0.620999999999995</c:v>
                </c:pt>
                <c:pt idx="29406">
                  <c:v>0</c:v>
                </c:pt>
                <c:pt idx="29407">
                  <c:v>-0.496999999999999</c:v>
                </c:pt>
                <c:pt idx="29408">
                  <c:v>-0.123999999999995</c:v>
                </c:pt>
                <c:pt idx="29409">
                  <c:v>-0.248000000000004</c:v>
                </c:pt>
                <c:pt idx="29410">
                  <c:v>0</c:v>
                </c:pt>
                <c:pt idx="29411">
                  <c:v>0</c:v>
                </c:pt>
                <c:pt idx="29412">
                  <c:v>0</c:v>
                </c:pt>
                <c:pt idx="29413">
                  <c:v>0</c:v>
                </c:pt>
                <c:pt idx="29414">
                  <c:v>0</c:v>
                </c:pt>
                <c:pt idx="29415">
                  <c:v>0.495999999999995</c:v>
                </c:pt>
                <c:pt idx="29416">
                  <c:v>0</c:v>
                </c:pt>
                <c:pt idx="29417">
                  <c:v>0</c:v>
                </c:pt>
                <c:pt idx="29418">
                  <c:v>1.117</c:v>
                </c:pt>
                <c:pt idx="29419">
                  <c:v>0</c:v>
                </c:pt>
                <c:pt idx="29420">
                  <c:v>0</c:v>
                </c:pt>
                <c:pt idx="29421">
                  <c:v>0</c:v>
                </c:pt>
                <c:pt idx="29422">
                  <c:v>0.868999999999999</c:v>
                </c:pt>
                <c:pt idx="29423">
                  <c:v>-0.248000000000004</c:v>
                </c:pt>
                <c:pt idx="29424">
                  <c:v>1.4890000000000001</c:v>
                </c:pt>
                <c:pt idx="29425">
                  <c:v>0.123999999999995</c:v>
                </c:pt>
                <c:pt idx="29426">
                  <c:v>0</c:v>
                </c:pt>
                <c:pt idx="29427">
                  <c:v>-0.248000000000004</c:v>
                </c:pt>
                <c:pt idx="29428">
                  <c:v>0</c:v>
                </c:pt>
                <c:pt idx="29429">
                  <c:v>0</c:v>
                </c:pt>
                <c:pt idx="29430">
                  <c:v>0</c:v>
                </c:pt>
                <c:pt idx="29431">
                  <c:v>1.117</c:v>
                </c:pt>
                <c:pt idx="29432">
                  <c:v>0</c:v>
                </c:pt>
                <c:pt idx="29433">
                  <c:v>-1.36499999999999</c:v>
                </c:pt>
                <c:pt idx="29434">
                  <c:v>-0.99300000000000899</c:v>
                </c:pt>
                <c:pt idx="29435">
                  <c:v>0.99300000000000899</c:v>
                </c:pt>
                <c:pt idx="29436">
                  <c:v>1.7369999999999901</c:v>
                </c:pt>
                <c:pt idx="29437">
                  <c:v>0</c:v>
                </c:pt>
                <c:pt idx="29438">
                  <c:v>0</c:v>
                </c:pt>
                <c:pt idx="29439">
                  <c:v>0</c:v>
                </c:pt>
                <c:pt idx="29440">
                  <c:v>0.123999999999995</c:v>
                </c:pt>
                <c:pt idx="29441">
                  <c:v>0</c:v>
                </c:pt>
                <c:pt idx="29442">
                  <c:v>0</c:v>
                </c:pt>
                <c:pt idx="29443">
                  <c:v>-0.61999999999999</c:v>
                </c:pt>
                <c:pt idx="29444">
                  <c:v>0</c:v>
                </c:pt>
                <c:pt idx="29445">
                  <c:v>0.743999999999999</c:v>
                </c:pt>
                <c:pt idx="29446">
                  <c:v>0</c:v>
                </c:pt>
                <c:pt idx="29447">
                  <c:v>0</c:v>
                </c:pt>
                <c:pt idx="29448">
                  <c:v>0</c:v>
                </c:pt>
                <c:pt idx="29449">
                  <c:v>1.4890000000000001</c:v>
                </c:pt>
                <c:pt idx="29450">
                  <c:v>0</c:v>
                </c:pt>
                <c:pt idx="29451">
                  <c:v>-1.117</c:v>
                </c:pt>
                <c:pt idx="29452">
                  <c:v>0</c:v>
                </c:pt>
                <c:pt idx="29453">
                  <c:v>0.496999999999999</c:v>
                </c:pt>
                <c:pt idx="29454">
                  <c:v>0</c:v>
                </c:pt>
                <c:pt idx="29455">
                  <c:v>0</c:v>
                </c:pt>
                <c:pt idx="29456">
                  <c:v>0</c:v>
                </c:pt>
                <c:pt idx="29457">
                  <c:v>0</c:v>
                </c:pt>
                <c:pt idx="29458">
                  <c:v>0</c:v>
                </c:pt>
                <c:pt idx="29459">
                  <c:v>0</c:v>
                </c:pt>
                <c:pt idx="29460">
                  <c:v>-0.248000000000004</c:v>
                </c:pt>
                <c:pt idx="29461">
                  <c:v>0.495999999999995</c:v>
                </c:pt>
                <c:pt idx="29462">
                  <c:v>-0.495999999999995</c:v>
                </c:pt>
                <c:pt idx="29463">
                  <c:v>0</c:v>
                </c:pt>
                <c:pt idx="29464">
                  <c:v>0</c:v>
                </c:pt>
                <c:pt idx="29465">
                  <c:v>0</c:v>
                </c:pt>
                <c:pt idx="29466">
                  <c:v>0</c:v>
                </c:pt>
                <c:pt idx="29467">
                  <c:v>1.11699999999999</c:v>
                </c:pt>
                <c:pt idx="29468">
                  <c:v>-1.48999999999999</c:v>
                </c:pt>
                <c:pt idx="29469">
                  <c:v>-0.123999999999995</c:v>
                </c:pt>
                <c:pt idx="29470">
                  <c:v>0</c:v>
                </c:pt>
                <c:pt idx="29471">
                  <c:v>0.74499999999999</c:v>
                </c:pt>
                <c:pt idx="29472">
                  <c:v>0</c:v>
                </c:pt>
                <c:pt idx="29473">
                  <c:v>0</c:v>
                </c:pt>
                <c:pt idx="29474">
                  <c:v>0</c:v>
                </c:pt>
                <c:pt idx="29475">
                  <c:v>0</c:v>
                </c:pt>
                <c:pt idx="29476">
                  <c:v>-0.248000000000004</c:v>
                </c:pt>
                <c:pt idx="29477">
                  <c:v>0.248000000000004</c:v>
                </c:pt>
                <c:pt idx="29478">
                  <c:v>0</c:v>
                </c:pt>
                <c:pt idx="29479">
                  <c:v>0</c:v>
                </c:pt>
                <c:pt idx="29480">
                  <c:v>-1.117</c:v>
                </c:pt>
                <c:pt idx="29481">
                  <c:v>-0.61999999999999</c:v>
                </c:pt>
                <c:pt idx="29482">
                  <c:v>0</c:v>
                </c:pt>
                <c:pt idx="29483">
                  <c:v>0</c:v>
                </c:pt>
                <c:pt idx="29484">
                  <c:v>0</c:v>
                </c:pt>
                <c:pt idx="29485">
                  <c:v>-0.248000000000004</c:v>
                </c:pt>
                <c:pt idx="29486">
                  <c:v>0.248000000000004</c:v>
                </c:pt>
                <c:pt idx="29487">
                  <c:v>1.2409999999999899</c:v>
                </c:pt>
                <c:pt idx="29488">
                  <c:v>0</c:v>
                </c:pt>
                <c:pt idx="29489">
                  <c:v>-1.117</c:v>
                </c:pt>
                <c:pt idx="29490">
                  <c:v>0</c:v>
                </c:pt>
                <c:pt idx="29491">
                  <c:v>0</c:v>
                </c:pt>
                <c:pt idx="29492">
                  <c:v>0</c:v>
                </c:pt>
                <c:pt idx="29493">
                  <c:v>0</c:v>
                </c:pt>
                <c:pt idx="29494">
                  <c:v>0</c:v>
                </c:pt>
                <c:pt idx="29495">
                  <c:v>1.7370000000000001</c:v>
                </c:pt>
                <c:pt idx="29496">
                  <c:v>0.24799999999999001</c:v>
                </c:pt>
                <c:pt idx="29497">
                  <c:v>0.496999999999999</c:v>
                </c:pt>
                <c:pt idx="29498">
                  <c:v>-0.496999999999999</c:v>
                </c:pt>
                <c:pt idx="29499">
                  <c:v>-0.24799999999999001</c:v>
                </c:pt>
                <c:pt idx="29500">
                  <c:v>0</c:v>
                </c:pt>
                <c:pt idx="29501">
                  <c:v>0</c:v>
                </c:pt>
                <c:pt idx="29502">
                  <c:v>0</c:v>
                </c:pt>
                <c:pt idx="29503">
                  <c:v>-0.495999999999995</c:v>
                </c:pt>
                <c:pt idx="29504">
                  <c:v>0</c:v>
                </c:pt>
                <c:pt idx="29505">
                  <c:v>0</c:v>
                </c:pt>
                <c:pt idx="29506">
                  <c:v>-0.373000000000004</c:v>
                </c:pt>
                <c:pt idx="29507">
                  <c:v>0</c:v>
                </c:pt>
                <c:pt idx="29508">
                  <c:v>0</c:v>
                </c:pt>
                <c:pt idx="29509">
                  <c:v>0</c:v>
                </c:pt>
                <c:pt idx="29510">
                  <c:v>0</c:v>
                </c:pt>
                <c:pt idx="29511">
                  <c:v>0</c:v>
                </c:pt>
                <c:pt idx="29512">
                  <c:v>0</c:v>
                </c:pt>
                <c:pt idx="29513">
                  <c:v>-0.248000000000004</c:v>
                </c:pt>
                <c:pt idx="29514">
                  <c:v>0.992999999999995</c:v>
                </c:pt>
                <c:pt idx="29515">
                  <c:v>-0.992999999999995</c:v>
                </c:pt>
                <c:pt idx="29516">
                  <c:v>-0.743999999999999</c:v>
                </c:pt>
                <c:pt idx="29517">
                  <c:v>0</c:v>
                </c:pt>
                <c:pt idx="29518">
                  <c:v>0</c:v>
                </c:pt>
                <c:pt idx="29519">
                  <c:v>0</c:v>
                </c:pt>
                <c:pt idx="29520">
                  <c:v>0</c:v>
                </c:pt>
                <c:pt idx="29521">
                  <c:v>0.992999999999995</c:v>
                </c:pt>
                <c:pt idx="29522">
                  <c:v>-0.992999999999995</c:v>
                </c:pt>
                <c:pt idx="29523">
                  <c:v>0</c:v>
                </c:pt>
                <c:pt idx="29524">
                  <c:v>0</c:v>
                </c:pt>
                <c:pt idx="29525">
                  <c:v>0.123999999999995</c:v>
                </c:pt>
                <c:pt idx="29526">
                  <c:v>0.62100000000000899</c:v>
                </c:pt>
                <c:pt idx="29527">
                  <c:v>0</c:v>
                </c:pt>
                <c:pt idx="29528">
                  <c:v>0</c:v>
                </c:pt>
                <c:pt idx="29529">
                  <c:v>0</c:v>
                </c:pt>
                <c:pt idx="29530">
                  <c:v>0.125</c:v>
                </c:pt>
                <c:pt idx="29531">
                  <c:v>0.743999999999999</c:v>
                </c:pt>
                <c:pt idx="29532">
                  <c:v>0</c:v>
                </c:pt>
                <c:pt idx="29533">
                  <c:v>0</c:v>
                </c:pt>
                <c:pt idx="29534">
                  <c:v>-1.2409999999999899</c:v>
                </c:pt>
                <c:pt idx="29535">
                  <c:v>1.2409999999999899</c:v>
                </c:pt>
                <c:pt idx="29536">
                  <c:v>0</c:v>
                </c:pt>
                <c:pt idx="29537">
                  <c:v>0</c:v>
                </c:pt>
                <c:pt idx="29538">
                  <c:v>0</c:v>
                </c:pt>
                <c:pt idx="29539">
                  <c:v>0</c:v>
                </c:pt>
                <c:pt idx="29540">
                  <c:v>0</c:v>
                </c:pt>
                <c:pt idx="29541">
                  <c:v>-0.99200000000000399</c:v>
                </c:pt>
                <c:pt idx="29542">
                  <c:v>0</c:v>
                </c:pt>
                <c:pt idx="29543">
                  <c:v>0.495999999999995</c:v>
                </c:pt>
                <c:pt idx="29544">
                  <c:v>2.48199999999999</c:v>
                </c:pt>
                <c:pt idx="29545">
                  <c:v>0</c:v>
                </c:pt>
                <c:pt idx="29546">
                  <c:v>0</c:v>
                </c:pt>
                <c:pt idx="29547">
                  <c:v>0</c:v>
                </c:pt>
                <c:pt idx="29548">
                  <c:v>0.496999999999999</c:v>
                </c:pt>
                <c:pt idx="29549">
                  <c:v>0</c:v>
                </c:pt>
                <c:pt idx="29550">
                  <c:v>-1.3659999999999899</c:v>
                </c:pt>
                <c:pt idx="29551">
                  <c:v>-0.24799999999999001</c:v>
                </c:pt>
                <c:pt idx="29552">
                  <c:v>0</c:v>
                </c:pt>
                <c:pt idx="29553">
                  <c:v>0.371999999999999</c:v>
                </c:pt>
                <c:pt idx="29554">
                  <c:v>0</c:v>
                </c:pt>
                <c:pt idx="29555">
                  <c:v>0</c:v>
                </c:pt>
                <c:pt idx="29556">
                  <c:v>0</c:v>
                </c:pt>
                <c:pt idx="29557">
                  <c:v>0</c:v>
                </c:pt>
                <c:pt idx="29558">
                  <c:v>-0.123999999999995</c:v>
                </c:pt>
                <c:pt idx="29559">
                  <c:v>0</c:v>
                </c:pt>
                <c:pt idx="29560">
                  <c:v>-0.248000000000004</c:v>
                </c:pt>
                <c:pt idx="29561">
                  <c:v>0.495999999999995</c:v>
                </c:pt>
                <c:pt idx="29562">
                  <c:v>0.12400000000000901</c:v>
                </c:pt>
                <c:pt idx="29563">
                  <c:v>0</c:v>
                </c:pt>
                <c:pt idx="29564">
                  <c:v>0</c:v>
                </c:pt>
                <c:pt idx="29565">
                  <c:v>0</c:v>
                </c:pt>
                <c:pt idx="29566">
                  <c:v>0</c:v>
                </c:pt>
                <c:pt idx="29567">
                  <c:v>0</c:v>
                </c:pt>
                <c:pt idx="29568">
                  <c:v>0.992999999999995</c:v>
                </c:pt>
                <c:pt idx="29569">
                  <c:v>-1.73799999999999</c:v>
                </c:pt>
                <c:pt idx="29570">
                  <c:v>1.2409999999999899</c:v>
                </c:pt>
                <c:pt idx="29571">
                  <c:v>0</c:v>
                </c:pt>
                <c:pt idx="29572">
                  <c:v>0</c:v>
                </c:pt>
                <c:pt idx="29573">
                  <c:v>0</c:v>
                </c:pt>
                <c:pt idx="29574">
                  <c:v>0</c:v>
                </c:pt>
                <c:pt idx="29575">
                  <c:v>-1.11699999999999</c:v>
                </c:pt>
                <c:pt idx="29576">
                  <c:v>-0.371999999999999</c:v>
                </c:pt>
                <c:pt idx="29577">
                  <c:v>-0.74500000000000399</c:v>
                </c:pt>
                <c:pt idx="29578">
                  <c:v>0</c:v>
                </c:pt>
                <c:pt idx="29579">
                  <c:v>0.496999999999999</c:v>
                </c:pt>
                <c:pt idx="29580">
                  <c:v>1.36499999999999</c:v>
                </c:pt>
                <c:pt idx="29581">
                  <c:v>0</c:v>
                </c:pt>
                <c:pt idx="29582">
                  <c:v>0</c:v>
                </c:pt>
                <c:pt idx="29583">
                  <c:v>0</c:v>
                </c:pt>
                <c:pt idx="29584">
                  <c:v>0</c:v>
                </c:pt>
                <c:pt idx="29585">
                  <c:v>-0.125</c:v>
                </c:pt>
                <c:pt idx="29586">
                  <c:v>0.74500000000000399</c:v>
                </c:pt>
                <c:pt idx="29587">
                  <c:v>0</c:v>
                </c:pt>
                <c:pt idx="29588">
                  <c:v>0</c:v>
                </c:pt>
                <c:pt idx="29589">
                  <c:v>0.371999999999999</c:v>
                </c:pt>
                <c:pt idx="29590">
                  <c:v>0</c:v>
                </c:pt>
                <c:pt idx="29591">
                  <c:v>0</c:v>
                </c:pt>
                <c:pt idx="29592">
                  <c:v>0</c:v>
                </c:pt>
                <c:pt idx="29593">
                  <c:v>0.123999999999995</c:v>
                </c:pt>
                <c:pt idx="29594">
                  <c:v>-0.867999999999995</c:v>
                </c:pt>
                <c:pt idx="29595">
                  <c:v>0.867999999999995</c:v>
                </c:pt>
                <c:pt idx="29596">
                  <c:v>0.123999999999995</c:v>
                </c:pt>
                <c:pt idx="29597">
                  <c:v>0</c:v>
                </c:pt>
                <c:pt idx="29598">
                  <c:v>-1.7369999999999901</c:v>
                </c:pt>
                <c:pt idx="29599">
                  <c:v>0</c:v>
                </c:pt>
                <c:pt idx="29600">
                  <c:v>0</c:v>
                </c:pt>
                <c:pt idx="29601">
                  <c:v>0</c:v>
                </c:pt>
                <c:pt idx="29602">
                  <c:v>0</c:v>
                </c:pt>
                <c:pt idx="29603">
                  <c:v>0.620999999999995</c:v>
                </c:pt>
                <c:pt idx="29604">
                  <c:v>0</c:v>
                </c:pt>
                <c:pt idx="29605">
                  <c:v>0.248000000000004</c:v>
                </c:pt>
                <c:pt idx="29606">
                  <c:v>-1.2409999999999899</c:v>
                </c:pt>
                <c:pt idx="29607">
                  <c:v>1.11699999999999</c:v>
                </c:pt>
                <c:pt idx="29608">
                  <c:v>0</c:v>
                </c:pt>
                <c:pt idx="29609">
                  <c:v>0</c:v>
                </c:pt>
                <c:pt idx="29610">
                  <c:v>0</c:v>
                </c:pt>
                <c:pt idx="29611">
                  <c:v>0</c:v>
                </c:pt>
                <c:pt idx="29612">
                  <c:v>0.123999999999995</c:v>
                </c:pt>
                <c:pt idx="29613">
                  <c:v>1.2409999999999899</c:v>
                </c:pt>
                <c:pt idx="29614">
                  <c:v>0</c:v>
                </c:pt>
                <c:pt idx="29615">
                  <c:v>0</c:v>
                </c:pt>
                <c:pt idx="29616">
                  <c:v>-0.992999999999995</c:v>
                </c:pt>
                <c:pt idx="29617">
                  <c:v>0</c:v>
                </c:pt>
                <c:pt idx="29618">
                  <c:v>0</c:v>
                </c:pt>
                <c:pt idx="29619">
                  <c:v>0</c:v>
                </c:pt>
                <c:pt idx="29620">
                  <c:v>-0.12400000000000901</c:v>
                </c:pt>
                <c:pt idx="29621">
                  <c:v>0</c:v>
                </c:pt>
                <c:pt idx="29622">
                  <c:v>-0.496999999999999</c:v>
                </c:pt>
                <c:pt idx="29623">
                  <c:v>-0.24799999999999001</c:v>
                </c:pt>
                <c:pt idx="29624">
                  <c:v>-0.62000000000000399</c:v>
                </c:pt>
                <c:pt idx="29625">
                  <c:v>0</c:v>
                </c:pt>
                <c:pt idx="29626">
                  <c:v>0</c:v>
                </c:pt>
                <c:pt idx="29627">
                  <c:v>0</c:v>
                </c:pt>
                <c:pt idx="29628">
                  <c:v>0</c:v>
                </c:pt>
                <c:pt idx="29629">
                  <c:v>0.62000000000000399</c:v>
                </c:pt>
                <c:pt idx="29630">
                  <c:v>0</c:v>
                </c:pt>
                <c:pt idx="29631">
                  <c:v>-0.49600000000000899</c:v>
                </c:pt>
                <c:pt idx="29632">
                  <c:v>-0.248999999999995</c:v>
                </c:pt>
                <c:pt idx="29633">
                  <c:v>0</c:v>
                </c:pt>
                <c:pt idx="29634">
                  <c:v>0</c:v>
                </c:pt>
                <c:pt idx="29635">
                  <c:v>0</c:v>
                </c:pt>
                <c:pt idx="29636">
                  <c:v>0</c:v>
                </c:pt>
                <c:pt idx="29637">
                  <c:v>0</c:v>
                </c:pt>
                <c:pt idx="29638">
                  <c:v>1.6139999999999901</c:v>
                </c:pt>
                <c:pt idx="29639">
                  <c:v>-1.6139999999999901</c:v>
                </c:pt>
                <c:pt idx="29640">
                  <c:v>1.73799999999999</c:v>
                </c:pt>
                <c:pt idx="29641">
                  <c:v>-0.868999999999999</c:v>
                </c:pt>
                <c:pt idx="29642">
                  <c:v>0.868999999999999</c:v>
                </c:pt>
                <c:pt idx="29643">
                  <c:v>-0.868999999999999</c:v>
                </c:pt>
                <c:pt idx="29644">
                  <c:v>0</c:v>
                </c:pt>
                <c:pt idx="29645">
                  <c:v>0</c:v>
                </c:pt>
                <c:pt idx="29646">
                  <c:v>0</c:v>
                </c:pt>
                <c:pt idx="29647">
                  <c:v>-0.868999999999999</c:v>
                </c:pt>
                <c:pt idx="29648">
                  <c:v>0.74499999999999</c:v>
                </c:pt>
                <c:pt idx="29649">
                  <c:v>0</c:v>
                </c:pt>
                <c:pt idx="29650">
                  <c:v>0</c:v>
                </c:pt>
                <c:pt idx="29651">
                  <c:v>0.248000000000004</c:v>
                </c:pt>
                <c:pt idx="29652">
                  <c:v>0.248000000000004</c:v>
                </c:pt>
                <c:pt idx="29653">
                  <c:v>0</c:v>
                </c:pt>
                <c:pt idx="29654">
                  <c:v>0</c:v>
                </c:pt>
                <c:pt idx="29655">
                  <c:v>0</c:v>
                </c:pt>
                <c:pt idx="29656">
                  <c:v>0.37299999999999001</c:v>
                </c:pt>
                <c:pt idx="29657">
                  <c:v>-2.1099999999999901</c:v>
                </c:pt>
                <c:pt idx="29658">
                  <c:v>2.3580000000000001</c:v>
                </c:pt>
                <c:pt idx="29659">
                  <c:v>0</c:v>
                </c:pt>
                <c:pt idx="29660">
                  <c:v>0.868999999999999</c:v>
                </c:pt>
                <c:pt idx="29661">
                  <c:v>0</c:v>
                </c:pt>
                <c:pt idx="29662">
                  <c:v>0</c:v>
                </c:pt>
                <c:pt idx="29663">
                  <c:v>0</c:v>
                </c:pt>
                <c:pt idx="29664">
                  <c:v>0</c:v>
                </c:pt>
                <c:pt idx="29665">
                  <c:v>-0.371999999999999</c:v>
                </c:pt>
                <c:pt idx="29666">
                  <c:v>0</c:v>
                </c:pt>
                <c:pt idx="29667">
                  <c:v>0</c:v>
                </c:pt>
                <c:pt idx="29668">
                  <c:v>0.24799999999999001</c:v>
                </c:pt>
                <c:pt idx="29669">
                  <c:v>-0.992999999999995</c:v>
                </c:pt>
                <c:pt idx="29670">
                  <c:v>0</c:v>
                </c:pt>
                <c:pt idx="29671">
                  <c:v>0</c:v>
                </c:pt>
                <c:pt idx="29672">
                  <c:v>0</c:v>
                </c:pt>
                <c:pt idx="29673">
                  <c:v>0</c:v>
                </c:pt>
                <c:pt idx="29674">
                  <c:v>0.62000000000000399</c:v>
                </c:pt>
                <c:pt idx="29675">
                  <c:v>-1.2409999999999899</c:v>
                </c:pt>
                <c:pt idx="29676">
                  <c:v>0.371999999999999</c:v>
                </c:pt>
                <c:pt idx="29677">
                  <c:v>0</c:v>
                </c:pt>
                <c:pt idx="29678">
                  <c:v>17.003</c:v>
                </c:pt>
                <c:pt idx="29679">
                  <c:v>5.3369999999999802</c:v>
                </c:pt>
                <c:pt idx="29680">
                  <c:v>0</c:v>
                </c:pt>
                <c:pt idx="29681">
                  <c:v>0</c:v>
                </c:pt>
                <c:pt idx="29682">
                  <c:v>0</c:v>
                </c:pt>
                <c:pt idx="29683">
                  <c:v>-15.6379999999999</c:v>
                </c:pt>
                <c:pt idx="29684">
                  <c:v>0</c:v>
                </c:pt>
                <c:pt idx="29685">
                  <c:v>1.11699999999999</c:v>
                </c:pt>
                <c:pt idx="29686">
                  <c:v>1.2409999999999899</c:v>
                </c:pt>
                <c:pt idx="29687">
                  <c:v>-1.2409999999999899</c:v>
                </c:pt>
                <c:pt idx="29688">
                  <c:v>-0.123999999999995</c:v>
                </c:pt>
                <c:pt idx="29689">
                  <c:v>0</c:v>
                </c:pt>
                <c:pt idx="29690">
                  <c:v>0</c:v>
                </c:pt>
                <c:pt idx="29691">
                  <c:v>0</c:v>
                </c:pt>
                <c:pt idx="29692">
                  <c:v>-1.861</c:v>
                </c:pt>
                <c:pt idx="29693">
                  <c:v>-0.37299999999999001</c:v>
                </c:pt>
                <c:pt idx="29694">
                  <c:v>0</c:v>
                </c:pt>
                <c:pt idx="29695">
                  <c:v>0.992999999999995</c:v>
                </c:pt>
                <c:pt idx="29696">
                  <c:v>0</c:v>
                </c:pt>
                <c:pt idx="29697">
                  <c:v>-1.36499999999999</c:v>
                </c:pt>
                <c:pt idx="29698">
                  <c:v>0</c:v>
                </c:pt>
                <c:pt idx="29699">
                  <c:v>0</c:v>
                </c:pt>
                <c:pt idx="29700">
                  <c:v>0</c:v>
                </c:pt>
                <c:pt idx="29701">
                  <c:v>0</c:v>
                </c:pt>
                <c:pt idx="29702">
                  <c:v>0</c:v>
                </c:pt>
                <c:pt idx="29703">
                  <c:v>0.49600000000000899</c:v>
                </c:pt>
                <c:pt idx="29704">
                  <c:v>0.123999999999995</c:v>
                </c:pt>
                <c:pt idx="29705">
                  <c:v>0</c:v>
                </c:pt>
                <c:pt idx="29706">
                  <c:v>-0.743999999999999</c:v>
                </c:pt>
                <c:pt idx="29707">
                  <c:v>0</c:v>
                </c:pt>
                <c:pt idx="29708">
                  <c:v>0</c:v>
                </c:pt>
                <c:pt idx="29709">
                  <c:v>0</c:v>
                </c:pt>
                <c:pt idx="29710">
                  <c:v>0</c:v>
                </c:pt>
                <c:pt idx="29711">
                  <c:v>0.992999999999995</c:v>
                </c:pt>
                <c:pt idx="29712">
                  <c:v>0</c:v>
                </c:pt>
                <c:pt idx="29713">
                  <c:v>-0.992999999999995</c:v>
                </c:pt>
                <c:pt idx="29714">
                  <c:v>0</c:v>
                </c:pt>
                <c:pt idx="29715">
                  <c:v>0</c:v>
                </c:pt>
                <c:pt idx="29716">
                  <c:v>0</c:v>
                </c:pt>
                <c:pt idx="29717">
                  <c:v>0</c:v>
                </c:pt>
                <c:pt idx="29718">
                  <c:v>0</c:v>
                </c:pt>
                <c:pt idx="29719">
                  <c:v>0</c:v>
                </c:pt>
                <c:pt idx="29720">
                  <c:v>-0.123999999999995</c:v>
                </c:pt>
                <c:pt idx="29721">
                  <c:v>0.371999999999999</c:v>
                </c:pt>
                <c:pt idx="29722">
                  <c:v>0</c:v>
                </c:pt>
                <c:pt idx="29723">
                  <c:v>0.125</c:v>
                </c:pt>
                <c:pt idx="29724">
                  <c:v>0.867999999999995</c:v>
                </c:pt>
                <c:pt idx="29725">
                  <c:v>0</c:v>
                </c:pt>
                <c:pt idx="29726">
                  <c:v>0</c:v>
                </c:pt>
                <c:pt idx="29727">
                  <c:v>0</c:v>
                </c:pt>
                <c:pt idx="29728">
                  <c:v>0</c:v>
                </c:pt>
                <c:pt idx="29729">
                  <c:v>0.62000000000000399</c:v>
                </c:pt>
                <c:pt idx="29730">
                  <c:v>0</c:v>
                </c:pt>
                <c:pt idx="29731">
                  <c:v>0</c:v>
                </c:pt>
                <c:pt idx="29732">
                  <c:v>0.496999999999999</c:v>
                </c:pt>
                <c:pt idx="29733">
                  <c:v>1.7369999999999901</c:v>
                </c:pt>
                <c:pt idx="29734">
                  <c:v>0</c:v>
                </c:pt>
                <c:pt idx="29735">
                  <c:v>0</c:v>
                </c:pt>
                <c:pt idx="29736">
                  <c:v>0</c:v>
                </c:pt>
                <c:pt idx="29737">
                  <c:v>0.373000000000004</c:v>
                </c:pt>
                <c:pt idx="29738">
                  <c:v>0</c:v>
                </c:pt>
                <c:pt idx="29739">
                  <c:v>-0.74500000000000399</c:v>
                </c:pt>
                <c:pt idx="29740">
                  <c:v>-0.620999999999995</c:v>
                </c:pt>
                <c:pt idx="29741">
                  <c:v>0.248999999999995</c:v>
                </c:pt>
                <c:pt idx="29742">
                  <c:v>-0.620999999999995</c:v>
                </c:pt>
                <c:pt idx="29743">
                  <c:v>0</c:v>
                </c:pt>
                <c:pt idx="29744">
                  <c:v>0</c:v>
                </c:pt>
                <c:pt idx="29745">
                  <c:v>0</c:v>
                </c:pt>
                <c:pt idx="29746">
                  <c:v>0</c:v>
                </c:pt>
                <c:pt idx="29747">
                  <c:v>0.371999999999999</c:v>
                </c:pt>
                <c:pt idx="29748">
                  <c:v>-0.495999999999995</c:v>
                </c:pt>
                <c:pt idx="29749">
                  <c:v>0</c:v>
                </c:pt>
                <c:pt idx="29750">
                  <c:v>0</c:v>
                </c:pt>
                <c:pt idx="29751">
                  <c:v>0.495999999999995</c:v>
                </c:pt>
                <c:pt idx="29752">
                  <c:v>0</c:v>
                </c:pt>
                <c:pt idx="29753">
                  <c:v>0</c:v>
                </c:pt>
                <c:pt idx="29754">
                  <c:v>0</c:v>
                </c:pt>
                <c:pt idx="29755">
                  <c:v>1.9849999999999901</c:v>
                </c:pt>
                <c:pt idx="29756">
                  <c:v>0</c:v>
                </c:pt>
                <c:pt idx="29757">
                  <c:v>-0.371999999999999</c:v>
                </c:pt>
                <c:pt idx="29758">
                  <c:v>-0.248000000000004</c:v>
                </c:pt>
                <c:pt idx="29759">
                  <c:v>0.248000000000004</c:v>
                </c:pt>
                <c:pt idx="29760">
                  <c:v>-0.248000000000004</c:v>
                </c:pt>
                <c:pt idx="29761">
                  <c:v>0</c:v>
                </c:pt>
                <c:pt idx="29762">
                  <c:v>0</c:v>
                </c:pt>
                <c:pt idx="29763">
                  <c:v>0</c:v>
                </c:pt>
                <c:pt idx="29764">
                  <c:v>-0.12400000000000901</c:v>
                </c:pt>
                <c:pt idx="29765">
                  <c:v>-0.24799999999999001</c:v>
                </c:pt>
                <c:pt idx="29766">
                  <c:v>0</c:v>
                </c:pt>
                <c:pt idx="29767">
                  <c:v>0</c:v>
                </c:pt>
                <c:pt idx="29768">
                  <c:v>0.123999999999995</c:v>
                </c:pt>
                <c:pt idx="29769">
                  <c:v>-1.117</c:v>
                </c:pt>
                <c:pt idx="29770">
                  <c:v>0</c:v>
                </c:pt>
                <c:pt idx="29771">
                  <c:v>0</c:v>
                </c:pt>
                <c:pt idx="29772">
                  <c:v>0</c:v>
                </c:pt>
                <c:pt idx="29773">
                  <c:v>-0.371999999999999</c:v>
                </c:pt>
                <c:pt idx="29774">
                  <c:v>-0.373000000000004</c:v>
                </c:pt>
                <c:pt idx="29775">
                  <c:v>0</c:v>
                </c:pt>
                <c:pt idx="29776">
                  <c:v>0</c:v>
                </c:pt>
                <c:pt idx="29777">
                  <c:v>-0.61999999999999</c:v>
                </c:pt>
                <c:pt idx="29778">
                  <c:v>0</c:v>
                </c:pt>
                <c:pt idx="29779">
                  <c:v>0</c:v>
                </c:pt>
                <c:pt idx="29780">
                  <c:v>0</c:v>
                </c:pt>
                <c:pt idx="29781">
                  <c:v>0</c:v>
                </c:pt>
                <c:pt idx="29782">
                  <c:v>0</c:v>
                </c:pt>
                <c:pt idx="29783">
                  <c:v>-1.2409999999999899</c:v>
                </c:pt>
                <c:pt idx="29784">
                  <c:v>0</c:v>
                </c:pt>
                <c:pt idx="29785">
                  <c:v>-0.371999999999999</c:v>
                </c:pt>
                <c:pt idx="29786">
                  <c:v>-0.620999999999995</c:v>
                </c:pt>
                <c:pt idx="29787">
                  <c:v>-1.2409999999999899</c:v>
                </c:pt>
                <c:pt idx="29788">
                  <c:v>0</c:v>
                </c:pt>
                <c:pt idx="29789">
                  <c:v>0</c:v>
                </c:pt>
                <c:pt idx="29790">
                  <c:v>0</c:v>
                </c:pt>
                <c:pt idx="29791">
                  <c:v>-0.248000000000004</c:v>
                </c:pt>
                <c:pt idx="29792">
                  <c:v>0</c:v>
                </c:pt>
                <c:pt idx="29793">
                  <c:v>0.743999999999999</c:v>
                </c:pt>
                <c:pt idx="29794">
                  <c:v>0</c:v>
                </c:pt>
                <c:pt idx="29795">
                  <c:v>-0.495999999999995</c:v>
                </c:pt>
                <c:pt idx="29796">
                  <c:v>0</c:v>
                </c:pt>
                <c:pt idx="29797">
                  <c:v>0</c:v>
                </c:pt>
                <c:pt idx="29798">
                  <c:v>0</c:v>
                </c:pt>
                <c:pt idx="29799">
                  <c:v>0</c:v>
                </c:pt>
                <c:pt idx="29800">
                  <c:v>0</c:v>
                </c:pt>
                <c:pt idx="29801">
                  <c:v>1.73799999999999</c:v>
                </c:pt>
                <c:pt idx="29802">
                  <c:v>0.248000000000004</c:v>
                </c:pt>
                <c:pt idx="29803">
                  <c:v>0.74500000000000399</c:v>
                </c:pt>
                <c:pt idx="29804">
                  <c:v>-0.74500000000000399</c:v>
                </c:pt>
                <c:pt idx="29805">
                  <c:v>-0.248000000000004</c:v>
                </c:pt>
                <c:pt idx="29806">
                  <c:v>0</c:v>
                </c:pt>
                <c:pt idx="29807">
                  <c:v>0</c:v>
                </c:pt>
                <c:pt idx="29808">
                  <c:v>0</c:v>
                </c:pt>
                <c:pt idx="29809">
                  <c:v>0</c:v>
                </c:pt>
                <c:pt idx="29810">
                  <c:v>0</c:v>
                </c:pt>
                <c:pt idx="29811">
                  <c:v>-1.4890000000000001</c:v>
                </c:pt>
                <c:pt idx="29812">
                  <c:v>0</c:v>
                </c:pt>
                <c:pt idx="29813">
                  <c:v>0</c:v>
                </c:pt>
                <c:pt idx="29814">
                  <c:v>-0.74500000000000399</c:v>
                </c:pt>
                <c:pt idx="29815">
                  <c:v>0</c:v>
                </c:pt>
                <c:pt idx="29816">
                  <c:v>0</c:v>
                </c:pt>
                <c:pt idx="29817">
                  <c:v>0</c:v>
                </c:pt>
                <c:pt idx="29818">
                  <c:v>-0.61999999999999</c:v>
                </c:pt>
                <c:pt idx="29819">
                  <c:v>1.9849999999999901</c:v>
                </c:pt>
                <c:pt idx="29820">
                  <c:v>1.98599999999999</c:v>
                </c:pt>
                <c:pt idx="29821">
                  <c:v>0</c:v>
                </c:pt>
                <c:pt idx="29822">
                  <c:v>-2.97799999999999</c:v>
                </c:pt>
                <c:pt idx="29823">
                  <c:v>-0.248999999999995</c:v>
                </c:pt>
                <c:pt idx="29824">
                  <c:v>0</c:v>
                </c:pt>
                <c:pt idx="29825">
                  <c:v>0</c:v>
                </c:pt>
                <c:pt idx="29826">
                  <c:v>0</c:v>
                </c:pt>
                <c:pt idx="29827">
                  <c:v>0.99199999999999</c:v>
                </c:pt>
                <c:pt idx="29828">
                  <c:v>0.24900000000000899</c:v>
                </c:pt>
                <c:pt idx="29829">
                  <c:v>0</c:v>
                </c:pt>
                <c:pt idx="29830">
                  <c:v>-0.12400000000000901</c:v>
                </c:pt>
                <c:pt idx="29831">
                  <c:v>-1.11699999999999</c:v>
                </c:pt>
                <c:pt idx="29832">
                  <c:v>0.61999999999999</c:v>
                </c:pt>
                <c:pt idx="29833">
                  <c:v>0</c:v>
                </c:pt>
                <c:pt idx="29834">
                  <c:v>0</c:v>
                </c:pt>
                <c:pt idx="29835">
                  <c:v>0</c:v>
                </c:pt>
                <c:pt idx="29836">
                  <c:v>0.868999999999999</c:v>
                </c:pt>
                <c:pt idx="29837">
                  <c:v>0</c:v>
                </c:pt>
                <c:pt idx="29838">
                  <c:v>-1.2409999999999899</c:v>
                </c:pt>
                <c:pt idx="29839">
                  <c:v>0</c:v>
                </c:pt>
                <c:pt idx="29840">
                  <c:v>0.371999999999999</c:v>
                </c:pt>
                <c:pt idx="29841">
                  <c:v>0.37299999999999001</c:v>
                </c:pt>
                <c:pt idx="29842">
                  <c:v>0</c:v>
                </c:pt>
                <c:pt idx="29843">
                  <c:v>0</c:v>
                </c:pt>
                <c:pt idx="29844">
                  <c:v>0</c:v>
                </c:pt>
                <c:pt idx="29845">
                  <c:v>0.868999999999999</c:v>
                </c:pt>
                <c:pt idx="29846">
                  <c:v>-0.371999999999999</c:v>
                </c:pt>
                <c:pt idx="29847">
                  <c:v>0</c:v>
                </c:pt>
                <c:pt idx="29848">
                  <c:v>0</c:v>
                </c:pt>
                <c:pt idx="29849">
                  <c:v>0.371999999999999</c:v>
                </c:pt>
                <c:pt idx="29850">
                  <c:v>0.74500000000000399</c:v>
                </c:pt>
                <c:pt idx="29851">
                  <c:v>0</c:v>
                </c:pt>
                <c:pt idx="29852">
                  <c:v>0</c:v>
                </c:pt>
                <c:pt idx="29853">
                  <c:v>0</c:v>
                </c:pt>
                <c:pt idx="29854">
                  <c:v>0</c:v>
                </c:pt>
                <c:pt idx="29855">
                  <c:v>-0.248000000000004</c:v>
                </c:pt>
                <c:pt idx="29856">
                  <c:v>0</c:v>
                </c:pt>
                <c:pt idx="29857">
                  <c:v>-0.123999999999995</c:v>
                </c:pt>
                <c:pt idx="29858">
                  <c:v>-0.496999999999999</c:v>
                </c:pt>
                <c:pt idx="29859">
                  <c:v>0</c:v>
                </c:pt>
                <c:pt idx="29860">
                  <c:v>0</c:v>
                </c:pt>
                <c:pt idx="29861">
                  <c:v>0</c:v>
                </c:pt>
                <c:pt idx="29862">
                  <c:v>0</c:v>
                </c:pt>
                <c:pt idx="29863">
                  <c:v>0</c:v>
                </c:pt>
                <c:pt idx="29864">
                  <c:v>-0.125</c:v>
                </c:pt>
                <c:pt idx="29865">
                  <c:v>0</c:v>
                </c:pt>
                <c:pt idx="29866">
                  <c:v>-0.248000000000004</c:v>
                </c:pt>
                <c:pt idx="29867">
                  <c:v>0.868999999999999</c:v>
                </c:pt>
                <c:pt idx="29868">
                  <c:v>-0.123999999999995</c:v>
                </c:pt>
                <c:pt idx="29869">
                  <c:v>0</c:v>
                </c:pt>
                <c:pt idx="29870">
                  <c:v>0</c:v>
                </c:pt>
                <c:pt idx="29871">
                  <c:v>0</c:v>
                </c:pt>
                <c:pt idx="29872">
                  <c:v>0</c:v>
                </c:pt>
                <c:pt idx="29873">
                  <c:v>0.620999999999995</c:v>
                </c:pt>
                <c:pt idx="29874">
                  <c:v>0.49600000000000899</c:v>
                </c:pt>
                <c:pt idx="29875">
                  <c:v>0</c:v>
                </c:pt>
                <c:pt idx="29876">
                  <c:v>0</c:v>
                </c:pt>
                <c:pt idx="29877">
                  <c:v>-0.371999999999999</c:v>
                </c:pt>
                <c:pt idx="29878">
                  <c:v>0</c:v>
                </c:pt>
                <c:pt idx="29879">
                  <c:v>0</c:v>
                </c:pt>
                <c:pt idx="29880">
                  <c:v>0</c:v>
                </c:pt>
                <c:pt idx="29881">
                  <c:v>0</c:v>
                </c:pt>
                <c:pt idx="29882">
                  <c:v>-0.373000000000004</c:v>
                </c:pt>
                <c:pt idx="29883">
                  <c:v>-0.123999999999995</c:v>
                </c:pt>
                <c:pt idx="29884">
                  <c:v>-2.48199999999999</c:v>
                </c:pt>
                <c:pt idx="29885">
                  <c:v>0</c:v>
                </c:pt>
                <c:pt idx="29886">
                  <c:v>0</c:v>
                </c:pt>
                <c:pt idx="29887">
                  <c:v>0</c:v>
                </c:pt>
                <c:pt idx="29888">
                  <c:v>0</c:v>
                </c:pt>
                <c:pt idx="29889">
                  <c:v>0</c:v>
                </c:pt>
                <c:pt idx="29890">
                  <c:v>0</c:v>
                </c:pt>
                <c:pt idx="29891">
                  <c:v>-0.74500000000000399</c:v>
                </c:pt>
                <c:pt idx="29892">
                  <c:v>-1.11699999999999</c:v>
                </c:pt>
                <c:pt idx="29893">
                  <c:v>1.11699999999999</c:v>
                </c:pt>
                <c:pt idx="29894">
                  <c:v>0.371999999999999</c:v>
                </c:pt>
                <c:pt idx="29895">
                  <c:v>0</c:v>
                </c:pt>
                <c:pt idx="29896">
                  <c:v>0</c:v>
                </c:pt>
                <c:pt idx="29897">
                  <c:v>0</c:v>
                </c:pt>
                <c:pt idx="29898">
                  <c:v>0</c:v>
                </c:pt>
                <c:pt idx="29899">
                  <c:v>0</c:v>
                </c:pt>
                <c:pt idx="29900">
                  <c:v>-0.248000000000004</c:v>
                </c:pt>
                <c:pt idx="29901">
                  <c:v>0</c:v>
                </c:pt>
                <c:pt idx="29902">
                  <c:v>2.3580000000000001</c:v>
                </c:pt>
                <c:pt idx="29903">
                  <c:v>0</c:v>
                </c:pt>
                <c:pt idx="29904">
                  <c:v>-1.986</c:v>
                </c:pt>
                <c:pt idx="29905">
                  <c:v>0</c:v>
                </c:pt>
                <c:pt idx="29906">
                  <c:v>0</c:v>
                </c:pt>
                <c:pt idx="29907">
                  <c:v>0</c:v>
                </c:pt>
                <c:pt idx="29908">
                  <c:v>-1.2409999999999899</c:v>
                </c:pt>
                <c:pt idx="29909">
                  <c:v>0</c:v>
                </c:pt>
                <c:pt idx="29910">
                  <c:v>0</c:v>
                </c:pt>
                <c:pt idx="29911">
                  <c:v>1.48999999999999</c:v>
                </c:pt>
                <c:pt idx="29912">
                  <c:v>-1.48999999999999</c:v>
                </c:pt>
                <c:pt idx="29913">
                  <c:v>0.24799999999999001</c:v>
                </c:pt>
                <c:pt idx="29914">
                  <c:v>0</c:v>
                </c:pt>
                <c:pt idx="29915">
                  <c:v>0</c:v>
                </c:pt>
                <c:pt idx="29916">
                  <c:v>0</c:v>
                </c:pt>
                <c:pt idx="29917">
                  <c:v>0</c:v>
                </c:pt>
                <c:pt idx="29918">
                  <c:v>0</c:v>
                </c:pt>
                <c:pt idx="29919">
                  <c:v>1.365</c:v>
                </c:pt>
                <c:pt idx="29920">
                  <c:v>0</c:v>
                </c:pt>
                <c:pt idx="29921">
                  <c:v>0</c:v>
                </c:pt>
                <c:pt idx="29922">
                  <c:v>0</c:v>
                </c:pt>
                <c:pt idx="29923">
                  <c:v>0</c:v>
                </c:pt>
                <c:pt idx="29924">
                  <c:v>0</c:v>
                </c:pt>
                <c:pt idx="29925">
                  <c:v>0</c:v>
                </c:pt>
                <c:pt idx="29926">
                  <c:v>-1.73799999999999</c:v>
                </c:pt>
                <c:pt idx="29927">
                  <c:v>2.2339999999999902</c:v>
                </c:pt>
                <c:pt idx="29928">
                  <c:v>-2.2339999999999902</c:v>
                </c:pt>
                <c:pt idx="29929">
                  <c:v>-0.371999999999999</c:v>
                </c:pt>
                <c:pt idx="29930">
                  <c:v>-0.123999999999995</c:v>
                </c:pt>
                <c:pt idx="29931">
                  <c:v>-0.62100000000000899</c:v>
                </c:pt>
                <c:pt idx="29932">
                  <c:v>0</c:v>
                </c:pt>
                <c:pt idx="29933">
                  <c:v>0</c:v>
                </c:pt>
                <c:pt idx="29934">
                  <c:v>0</c:v>
                </c:pt>
                <c:pt idx="29935">
                  <c:v>-1.2409999999999899</c:v>
                </c:pt>
                <c:pt idx="29936">
                  <c:v>1.2409999999999899</c:v>
                </c:pt>
                <c:pt idx="29937">
                  <c:v>-1.2409999999999899</c:v>
                </c:pt>
                <c:pt idx="29938">
                  <c:v>1.117</c:v>
                </c:pt>
                <c:pt idx="29939">
                  <c:v>-0.992999999999995</c:v>
                </c:pt>
                <c:pt idx="29940">
                  <c:v>0.37299999999999001</c:v>
                </c:pt>
                <c:pt idx="29941">
                  <c:v>0</c:v>
                </c:pt>
                <c:pt idx="29942">
                  <c:v>0</c:v>
                </c:pt>
                <c:pt idx="29943">
                  <c:v>0</c:v>
                </c:pt>
                <c:pt idx="29944">
                  <c:v>0.992999999999995</c:v>
                </c:pt>
                <c:pt idx="29945">
                  <c:v>0.86800000000000899</c:v>
                </c:pt>
                <c:pt idx="29946">
                  <c:v>0.125</c:v>
                </c:pt>
                <c:pt idx="29947">
                  <c:v>-0.125</c:v>
                </c:pt>
                <c:pt idx="29948">
                  <c:v>-0.86800000000000899</c:v>
                </c:pt>
                <c:pt idx="29949">
                  <c:v>0</c:v>
                </c:pt>
                <c:pt idx="29950">
                  <c:v>0</c:v>
                </c:pt>
                <c:pt idx="29951">
                  <c:v>0</c:v>
                </c:pt>
                <c:pt idx="29952">
                  <c:v>0</c:v>
                </c:pt>
                <c:pt idx="29953">
                  <c:v>0</c:v>
                </c:pt>
                <c:pt idx="29954">
                  <c:v>0</c:v>
                </c:pt>
                <c:pt idx="29955">
                  <c:v>-0.371999999999999</c:v>
                </c:pt>
                <c:pt idx="29956">
                  <c:v>0</c:v>
                </c:pt>
                <c:pt idx="29957">
                  <c:v>0</c:v>
                </c:pt>
                <c:pt idx="29958">
                  <c:v>0.248000000000004</c:v>
                </c:pt>
                <c:pt idx="29959">
                  <c:v>0</c:v>
                </c:pt>
                <c:pt idx="29960">
                  <c:v>0</c:v>
                </c:pt>
                <c:pt idx="29961">
                  <c:v>0</c:v>
                </c:pt>
                <c:pt idx="29962">
                  <c:v>0.37299999999999001</c:v>
                </c:pt>
                <c:pt idx="29963">
                  <c:v>0</c:v>
                </c:pt>
                <c:pt idx="29964">
                  <c:v>0.49600000000000899</c:v>
                </c:pt>
                <c:pt idx="29965">
                  <c:v>-0.62100000000000899</c:v>
                </c:pt>
                <c:pt idx="29966">
                  <c:v>0</c:v>
                </c:pt>
                <c:pt idx="29967">
                  <c:v>0</c:v>
                </c:pt>
                <c:pt idx="29968">
                  <c:v>0</c:v>
                </c:pt>
                <c:pt idx="29969">
                  <c:v>0</c:v>
                </c:pt>
                <c:pt idx="29970">
                  <c:v>0</c:v>
                </c:pt>
                <c:pt idx="29971">
                  <c:v>0</c:v>
                </c:pt>
                <c:pt idx="29972">
                  <c:v>0.248999999999995</c:v>
                </c:pt>
                <c:pt idx="29973">
                  <c:v>-0.868999999999999</c:v>
                </c:pt>
                <c:pt idx="29974">
                  <c:v>0.868999999999999</c:v>
                </c:pt>
                <c:pt idx="29975">
                  <c:v>9.1839999999999904</c:v>
                </c:pt>
                <c:pt idx="29976">
                  <c:v>0</c:v>
                </c:pt>
                <c:pt idx="29977">
                  <c:v>0</c:v>
                </c:pt>
                <c:pt idx="29978">
                  <c:v>0</c:v>
                </c:pt>
                <c:pt idx="29979">
                  <c:v>0</c:v>
                </c:pt>
                <c:pt idx="29980">
                  <c:v>0</c:v>
                </c:pt>
                <c:pt idx="29981">
                  <c:v>-0.12400000000000901</c:v>
                </c:pt>
                <c:pt idx="29982">
                  <c:v>0</c:v>
                </c:pt>
                <c:pt idx="29983">
                  <c:v>0.248000000000004</c:v>
                </c:pt>
                <c:pt idx="29984">
                  <c:v>0</c:v>
                </c:pt>
                <c:pt idx="29985">
                  <c:v>0</c:v>
                </c:pt>
                <c:pt idx="29986">
                  <c:v>0</c:v>
                </c:pt>
                <c:pt idx="29987">
                  <c:v>0</c:v>
                </c:pt>
                <c:pt idx="29988">
                  <c:v>0</c:v>
                </c:pt>
                <c:pt idx="29989">
                  <c:v>0.12400000000000901</c:v>
                </c:pt>
                <c:pt idx="29990">
                  <c:v>0.123999999999995</c:v>
                </c:pt>
                <c:pt idx="29991">
                  <c:v>-0.123999999999995</c:v>
                </c:pt>
                <c:pt idx="29992">
                  <c:v>0.123999999999995</c:v>
                </c:pt>
                <c:pt idx="29993">
                  <c:v>1.986</c:v>
                </c:pt>
                <c:pt idx="29994">
                  <c:v>0</c:v>
                </c:pt>
                <c:pt idx="29995">
                  <c:v>0</c:v>
                </c:pt>
                <c:pt idx="29996">
                  <c:v>0</c:v>
                </c:pt>
                <c:pt idx="29997">
                  <c:v>0</c:v>
                </c:pt>
                <c:pt idx="29998">
                  <c:v>1.2409999999999899</c:v>
                </c:pt>
                <c:pt idx="29999">
                  <c:v>-1.3659999999999899</c:v>
                </c:pt>
                <c:pt idx="30000">
                  <c:v>0</c:v>
                </c:pt>
                <c:pt idx="30001">
                  <c:v>0</c:v>
                </c:pt>
                <c:pt idx="30002">
                  <c:v>-0.371999999999999</c:v>
                </c:pt>
                <c:pt idx="30003">
                  <c:v>0</c:v>
                </c:pt>
                <c:pt idx="30004">
                  <c:v>0</c:v>
                </c:pt>
                <c:pt idx="30005">
                  <c:v>0</c:v>
                </c:pt>
                <c:pt idx="30006">
                  <c:v>0</c:v>
                </c:pt>
                <c:pt idx="30007">
                  <c:v>1.11699999999999</c:v>
                </c:pt>
                <c:pt idx="30008">
                  <c:v>-0.495999999999995</c:v>
                </c:pt>
                <c:pt idx="30009">
                  <c:v>0</c:v>
                </c:pt>
                <c:pt idx="30010">
                  <c:v>0</c:v>
                </c:pt>
                <c:pt idx="30011">
                  <c:v>-0.992999999999995</c:v>
                </c:pt>
                <c:pt idx="30012">
                  <c:v>0.61999999999999</c:v>
                </c:pt>
                <c:pt idx="30013">
                  <c:v>0</c:v>
                </c:pt>
                <c:pt idx="30014">
                  <c:v>0</c:v>
                </c:pt>
                <c:pt idx="30015">
                  <c:v>0</c:v>
                </c:pt>
                <c:pt idx="30016">
                  <c:v>0.86800000000000899</c:v>
                </c:pt>
                <c:pt idx="30017">
                  <c:v>0</c:v>
                </c:pt>
                <c:pt idx="30018">
                  <c:v>-1.117</c:v>
                </c:pt>
                <c:pt idx="30019">
                  <c:v>0</c:v>
                </c:pt>
                <c:pt idx="30020">
                  <c:v>0.248999999999995</c:v>
                </c:pt>
                <c:pt idx="30021">
                  <c:v>0</c:v>
                </c:pt>
                <c:pt idx="30022">
                  <c:v>0</c:v>
                </c:pt>
                <c:pt idx="30023">
                  <c:v>0</c:v>
                </c:pt>
                <c:pt idx="30024">
                  <c:v>0</c:v>
                </c:pt>
                <c:pt idx="30025">
                  <c:v>0</c:v>
                </c:pt>
                <c:pt idx="30026">
                  <c:v>-0.24799999999999001</c:v>
                </c:pt>
                <c:pt idx="30027">
                  <c:v>0.37299999999999001</c:v>
                </c:pt>
                <c:pt idx="30028">
                  <c:v>0.86800000000000899</c:v>
                </c:pt>
                <c:pt idx="30029">
                  <c:v>0</c:v>
                </c:pt>
                <c:pt idx="30030">
                  <c:v>0</c:v>
                </c:pt>
                <c:pt idx="30031">
                  <c:v>0</c:v>
                </c:pt>
                <c:pt idx="30032">
                  <c:v>0</c:v>
                </c:pt>
                <c:pt idx="30033">
                  <c:v>0</c:v>
                </c:pt>
                <c:pt idx="30034">
                  <c:v>-0.248999999999995</c:v>
                </c:pt>
                <c:pt idx="30035">
                  <c:v>0</c:v>
                </c:pt>
                <c:pt idx="30036">
                  <c:v>0</c:v>
                </c:pt>
                <c:pt idx="30037">
                  <c:v>-0.49600000000000899</c:v>
                </c:pt>
                <c:pt idx="30038">
                  <c:v>-0.868999999999999</c:v>
                </c:pt>
                <c:pt idx="30039">
                  <c:v>0</c:v>
                </c:pt>
                <c:pt idx="30040">
                  <c:v>0</c:v>
                </c:pt>
                <c:pt idx="30041">
                  <c:v>0</c:v>
                </c:pt>
                <c:pt idx="30042">
                  <c:v>0</c:v>
                </c:pt>
                <c:pt idx="30043">
                  <c:v>-0.248000000000004</c:v>
                </c:pt>
                <c:pt idx="30044">
                  <c:v>0</c:v>
                </c:pt>
                <c:pt idx="30045">
                  <c:v>0.62100000000000899</c:v>
                </c:pt>
                <c:pt idx="30046">
                  <c:v>0</c:v>
                </c:pt>
                <c:pt idx="30047">
                  <c:v>-0.99300000000000899</c:v>
                </c:pt>
                <c:pt idx="30048">
                  <c:v>-0.123999999999995</c:v>
                </c:pt>
                <c:pt idx="30049">
                  <c:v>0</c:v>
                </c:pt>
                <c:pt idx="30050">
                  <c:v>0</c:v>
                </c:pt>
                <c:pt idx="30051">
                  <c:v>0</c:v>
                </c:pt>
                <c:pt idx="30052">
                  <c:v>0.868999999999999</c:v>
                </c:pt>
                <c:pt idx="30053">
                  <c:v>0.123999999999995</c:v>
                </c:pt>
                <c:pt idx="30054">
                  <c:v>-0.123999999999995</c:v>
                </c:pt>
                <c:pt idx="30055">
                  <c:v>-0.74500000000000399</c:v>
                </c:pt>
                <c:pt idx="30056">
                  <c:v>0</c:v>
                </c:pt>
                <c:pt idx="30057">
                  <c:v>-0.371999999999999</c:v>
                </c:pt>
                <c:pt idx="30058">
                  <c:v>0</c:v>
                </c:pt>
                <c:pt idx="30059">
                  <c:v>0</c:v>
                </c:pt>
                <c:pt idx="30060">
                  <c:v>0</c:v>
                </c:pt>
                <c:pt idx="30061">
                  <c:v>0</c:v>
                </c:pt>
                <c:pt idx="30062">
                  <c:v>2.48199999999999</c:v>
                </c:pt>
                <c:pt idx="30063">
                  <c:v>0</c:v>
                </c:pt>
                <c:pt idx="30064">
                  <c:v>0.373000000000004</c:v>
                </c:pt>
                <c:pt idx="30065">
                  <c:v>0</c:v>
                </c:pt>
                <c:pt idx="30066">
                  <c:v>-0.373000000000004</c:v>
                </c:pt>
                <c:pt idx="30067">
                  <c:v>0</c:v>
                </c:pt>
                <c:pt idx="30068">
                  <c:v>0</c:v>
                </c:pt>
                <c:pt idx="30069">
                  <c:v>0</c:v>
                </c:pt>
                <c:pt idx="30070">
                  <c:v>-0.495999999999995</c:v>
                </c:pt>
                <c:pt idx="30071">
                  <c:v>-0.123999999999995</c:v>
                </c:pt>
                <c:pt idx="30072">
                  <c:v>-1.2409999999999899</c:v>
                </c:pt>
                <c:pt idx="30073">
                  <c:v>0</c:v>
                </c:pt>
                <c:pt idx="30074">
                  <c:v>-0.12400000000000901</c:v>
                </c:pt>
                <c:pt idx="30075">
                  <c:v>0.371999999999999</c:v>
                </c:pt>
                <c:pt idx="30076">
                  <c:v>0</c:v>
                </c:pt>
                <c:pt idx="30077">
                  <c:v>0</c:v>
                </c:pt>
                <c:pt idx="30078">
                  <c:v>0</c:v>
                </c:pt>
                <c:pt idx="30079">
                  <c:v>0.12400000000000901</c:v>
                </c:pt>
                <c:pt idx="30080">
                  <c:v>0</c:v>
                </c:pt>
                <c:pt idx="30081">
                  <c:v>-0.371999999999999</c:v>
                </c:pt>
                <c:pt idx="30082">
                  <c:v>0</c:v>
                </c:pt>
                <c:pt idx="30083">
                  <c:v>0</c:v>
                </c:pt>
                <c:pt idx="30084">
                  <c:v>0</c:v>
                </c:pt>
                <c:pt idx="30085">
                  <c:v>0</c:v>
                </c:pt>
                <c:pt idx="30086">
                  <c:v>0</c:v>
                </c:pt>
                <c:pt idx="30087">
                  <c:v>0</c:v>
                </c:pt>
                <c:pt idx="30088">
                  <c:v>0</c:v>
                </c:pt>
                <c:pt idx="30089">
                  <c:v>-0.371999999999999</c:v>
                </c:pt>
                <c:pt idx="30090">
                  <c:v>-0.37299999999999001</c:v>
                </c:pt>
                <c:pt idx="30091">
                  <c:v>-0.49600000000000899</c:v>
                </c:pt>
                <c:pt idx="30092">
                  <c:v>0</c:v>
                </c:pt>
                <c:pt idx="30093">
                  <c:v>0</c:v>
                </c:pt>
                <c:pt idx="30094">
                  <c:v>0</c:v>
                </c:pt>
                <c:pt idx="30095">
                  <c:v>0</c:v>
                </c:pt>
                <c:pt idx="30096">
                  <c:v>0</c:v>
                </c:pt>
                <c:pt idx="30097">
                  <c:v>0</c:v>
                </c:pt>
                <c:pt idx="30098">
                  <c:v>0.74500000000000399</c:v>
                </c:pt>
                <c:pt idx="30099">
                  <c:v>-1.36499999999999</c:v>
                </c:pt>
                <c:pt idx="30100">
                  <c:v>0.24799999999999001</c:v>
                </c:pt>
                <c:pt idx="30101">
                  <c:v>0</c:v>
                </c:pt>
                <c:pt idx="30102">
                  <c:v>0.12400000000000901</c:v>
                </c:pt>
                <c:pt idx="30103">
                  <c:v>0</c:v>
                </c:pt>
                <c:pt idx="30104">
                  <c:v>0</c:v>
                </c:pt>
                <c:pt idx="30105">
                  <c:v>0</c:v>
                </c:pt>
                <c:pt idx="30106">
                  <c:v>0</c:v>
                </c:pt>
                <c:pt idx="30107">
                  <c:v>-0.371999999999999</c:v>
                </c:pt>
                <c:pt idx="30108">
                  <c:v>-0.868999999999999</c:v>
                </c:pt>
                <c:pt idx="30109">
                  <c:v>0.74500000000000399</c:v>
                </c:pt>
                <c:pt idx="30110">
                  <c:v>0</c:v>
                </c:pt>
                <c:pt idx="30111">
                  <c:v>1.2409999999999899</c:v>
                </c:pt>
                <c:pt idx="30112">
                  <c:v>0</c:v>
                </c:pt>
                <c:pt idx="30113">
                  <c:v>0</c:v>
                </c:pt>
                <c:pt idx="30114">
                  <c:v>0</c:v>
                </c:pt>
                <c:pt idx="30115">
                  <c:v>-1.117</c:v>
                </c:pt>
                <c:pt idx="30116">
                  <c:v>0</c:v>
                </c:pt>
                <c:pt idx="30117">
                  <c:v>0</c:v>
                </c:pt>
                <c:pt idx="30118">
                  <c:v>0.123999999999995</c:v>
                </c:pt>
                <c:pt idx="30119">
                  <c:v>-0.123999999999995</c:v>
                </c:pt>
                <c:pt idx="30120">
                  <c:v>-1.117</c:v>
                </c:pt>
                <c:pt idx="30121">
                  <c:v>0</c:v>
                </c:pt>
                <c:pt idx="30122">
                  <c:v>0</c:v>
                </c:pt>
                <c:pt idx="30123">
                  <c:v>0</c:v>
                </c:pt>
                <c:pt idx="30124">
                  <c:v>0.495999999999995</c:v>
                </c:pt>
                <c:pt idx="30125">
                  <c:v>0</c:v>
                </c:pt>
                <c:pt idx="30126">
                  <c:v>0.496999999999999</c:v>
                </c:pt>
                <c:pt idx="30127">
                  <c:v>-1.48999999999999</c:v>
                </c:pt>
                <c:pt idx="30128">
                  <c:v>-13.403</c:v>
                </c:pt>
                <c:pt idx="30129">
                  <c:v>-4.5919999999999899</c:v>
                </c:pt>
                <c:pt idx="30130">
                  <c:v>0</c:v>
                </c:pt>
                <c:pt idx="30131">
                  <c:v>0</c:v>
                </c:pt>
                <c:pt idx="30132">
                  <c:v>0</c:v>
                </c:pt>
                <c:pt idx="30133">
                  <c:v>1.7370000000000001</c:v>
                </c:pt>
                <c:pt idx="30134">
                  <c:v>0</c:v>
                </c:pt>
                <c:pt idx="30135">
                  <c:v>0.992999999999995</c:v>
                </c:pt>
                <c:pt idx="30136">
                  <c:v>0.248000000000004</c:v>
                </c:pt>
                <c:pt idx="30137">
                  <c:v>0</c:v>
                </c:pt>
                <c:pt idx="30138">
                  <c:v>-0.62000000000000399</c:v>
                </c:pt>
                <c:pt idx="30139">
                  <c:v>0</c:v>
                </c:pt>
                <c:pt idx="30140">
                  <c:v>0</c:v>
                </c:pt>
                <c:pt idx="30141">
                  <c:v>0</c:v>
                </c:pt>
                <c:pt idx="30142">
                  <c:v>-0.495999999999995</c:v>
                </c:pt>
                <c:pt idx="30143">
                  <c:v>0</c:v>
                </c:pt>
                <c:pt idx="30144">
                  <c:v>2.6059999999999901</c:v>
                </c:pt>
                <c:pt idx="30145">
                  <c:v>0</c:v>
                </c:pt>
                <c:pt idx="30146">
                  <c:v>-3.2269999999999999</c:v>
                </c:pt>
                <c:pt idx="30147">
                  <c:v>0</c:v>
                </c:pt>
                <c:pt idx="30148">
                  <c:v>0</c:v>
                </c:pt>
                <c:pt idx="30149">
                  <c:v>0</c:v>
                </c:pt>
                <c:pt idx="30150">
                  <c:v>0</c:v>
                </c:pt>
                <c:pt idx="30151">
                  <c:v>0</c:v>
                </c:pt>
                <c:pt idx="30152">
                  <c:v>0</c:v>
                </c:pt>
                <c:pt idx="30153">
                  <c:v>0</c:v>
                </c:pt>
                <c:pt idx="30154">
                  <c:v>0.620999999999995</c:v>
                </c:pt>
                <c:pt idx="30155">
                  <c:v>-0.74499999999999</c:v>
                </c:pt>
                <c:pt idx="30156">
                  <c:v>0</c:v>
                </c:pt>
                <c:pt idx="30157">
                  <c:v>0</c:v>
                </c:pt>
                <c:pt idx="30158">
                  <c:v>0</c:v>
                </c:pt>
                <c:pt idx="30159">
                  <c:v>0</c:v>
                </c:pt>
                <c:pt idx="30160">
                  <c:v>0.125</c:v>
                </c:pt>
                <c:pt idx="30161">
                  <c:v>0.99200000000000399</c:v>
                </c:pt>
                <c:pt idx="30162">
                  <c:v>0</c:v>
                </c:pt>
                <c:pt idx="30163">
                  <c:v>1.6139999999999901</c:v>
                </c:pt>
                <c:pt idx="30164">
                  <c:v>1.61299999999999</c:v>
                </c:pt>
                <c:pt idx="30165">
                  <c:v>13.528</c:v>
                </c:pt>
                <c:pt idx="30166">
                  <c:v>0</c:v>
                </c:pt>
                <c:pt idx="30167">
                  <c:v>0</c:v>
                </c:pt>
                <c:pt idx="30168">
                  <c:v>0</c:v>
                </c:pt>
                <c:pt idx="30169">
                  <c:v>1.117</c:v>
                </c:pt>
                <c:pt idx="30170">
                  <c:v>-1.49</c:v>
                </c:pt>
                <c:pt idx="30171">
                  <c:v>0.496999999999999</c:v>
                </c:pt>
                <c:pt idx="30172">
                  <c:v>0</c:v>
                </c:pt>
                <c:pt idx="30173">
                  <c:v>0</c:v>
                </c:pt>
                <c:pt idx="30174">
                  <c:v>-0.123999999999995</c:v>
                </c:pt>
                <c:pt idx="30175">
                  <c:v>0</c:v>
                </c:pt>
                <c:pt idx="30176">
                  <c:v>0</c:v>
                </c:pt>
                <c:pt idx="30177">
                  <c:v>0</c:v>
                </c:pt>
                <c:pt idx="30178">
                  <c:v>0</c:v>
                </c:pt>
                <c:pt idx="30179">
                  <c:v>-0.496999999999999</c:v>
                </c:pt>
                <c:pt idx="30180">
                  <c:v>1.242</c:v>
                </c:pt>
                <c:pt idx="30181">
                  <c:v>-0.248999999999995</c:v>
                </c:pt>
                <c:pt idx="30182">
                  <c:v>0</c:v>
                </c:pt>
                <c:pt idx="30183">
                  <c:v>-11.666</c:v>
                </c:pt>
                <c:pt idx="30184">
                  <c:v>0</c:v>
                </c:pt>
                <c:pt idx="30185">
                  <c:v>0</c:v>
                </c:pt>
                <c:pt idx="30186">
                  <c:v>0</c:v>
                </c:pt>
                <c:pt idx="30187">
                  <c:v>0.248000000000004</c:v>
                </c:pt>
                <c:pt idx="30188">
                  <c:v>-0.248000000000004</c:v>
                </c:pt>
                <c:pt idx="30189">
                  <c:v>0</c:v>
                </c:pt>
                <c:pt idx="30190">
                  <c:v>-1.117</c:v>
                </c:pt>
                <c:pt idx="30191">
                  <c:v>-0.247999999999997</c:v>
                </c:pt>
                <c:pt idx="30192">
                  <c:v>0.247999999999997</c:v>
                </c:pt>
                <c:pt idx="30193">
                  <c:v>0</c:v>
                </c:pt>
                <c:pt idx="30194">
                  <c:v>0</c:v>
                </c:pt>
                <c:pt idx="30195">
                  <c:v>0</c:v>
                </c:pt>
                <c:pt idx="30196">
                  <c:v>0.247999999999997</c:v>
                </c:pt>
                <c:pt idx="30197">
                  <c:v>0</c:v>
                </c:pt>
                <c:pt idx="30198">
                  <c:v>0</c:v>
                </c:pt>
                <c:pt idx="30199">
                  <c:v>0.124000000000002</c:v>
                </c:pt>
                <c:pt idx="30200">
                  <c:v>0</c:v>
                </c:pt>
                <c:pt idx="30201">
                  <c:v>0</c:v>
                </c:pt>
                <c:pt idx="30202">
                  <c:v>0</c:v>
                </c:pt>
                <c:pt idx="30203">
                  <c:v>0</c:v>
                </c:pt>
                <c:pt idx="30204">
                  <c:v>0</c:v>
                </c:pt>
                <c:pt idx="30205">
                  <c:v>1.49</c:v>
                </c:pt>
                <c:pt idx="30206">
                  <c:v>0</c:v>
                </c:pt>
                <c:pt idx="30207">
                  <c:v>-0.373000000000004</c:v>
                </c:pt>
                <c:pt idx="30208">
                  <c:v>-0.371999999999999</c:v>
                </c:pt>
                <c:pt idx="30209">
                  <c:v>0</c:v>
                </c:pt>
                <c:pt idx="30210">
                  <c:v>1.117</c:v>
                </c:pt>
                <c:pt idx="30211">
                  <c:v>0</c:v>
                </c:pt>
                <c:pt idx="30212">
                  <c:v>0</c:v>
                </c:pt>
                <c:pt idx="30213">
                  <c:v>0</c:v>
                </c:pt>
                <c:pt idx="30214">
                  <c:v>-0.248000000000004</c:v>
                </c:pt>
                <c:pt idx="30215">
                  <c:v>-0.371999999999999</c:v>
                </c:pt>
                <c:pt idx="30216">
                  <c:v>-0.372999999999997</c:v>
                </c:pt>
                <c:pt idx="30217">
                  <c:v>-0.619999999999997</c:v>
                </c:pt>
                <c:pt idx="30218">
                  <c:v>0.619999999999997</c:v>
                </c:pt>
                <c:pt idx="30219">
                  <c:v>0.62100000000000199</c:v>
                </c:pt>
                <c:pt idx="30220">
                  <c:v>0</c:v>
                </c:pt>
                <c:pt idx="30221">
                  <c:v>0</c:v>
                </c:pt>
                <c:pt idx="30222">
                  <c:v>0</c:v>
                </c:pt>
                <c:pt idx="30223">
                  <c:v>-0.744999999999997</c:v>
                </c:pt>
                <c:pt idx="30224">
                  <c:v>0</c:v>
                </c:pt>
                <c:pt idx="30225">
                  <c:v>1.48999999999999</c:v>
                </c:pt>
                <c:pt idx="30226">
                  <c:v>0</c:v>
                </c:pt>
                <c:pt idx="30227">
                  <c:v>1.4890000000000001</c:v>
                </c:pt>
                <c:pt idx="30228">
                  <c:v>-2.234</c:v>
                </c:pt>
                <c:pt idx="30229">
                  <c:v>0</c:v>
                </c:pt>
                <c:pt idx="30230">
                  <c:v>0</c:v>
                </c:pt>
                <c:pt idx="30231">
                  <c:v>0</c:v>
                </c:pt>
                <c:pt idx="30232">
                  <c:v>1.73799999999999</c:v>
                </c:pt>
                <c:pt idx="30233">
                  <c:v>-2.1099999999999901</c:v>
                </c:pt>
                <c:pt idx="30234">
                  <c:v>0</c:v>
                </c:pt>
                <c:pt idx="30235">
                  <c:v>0</c:v>
                </c:pt>
                <c:pt idx="30236">
                  <c:v>1.98599999999999</c:v>
                </c:pt>
                <c:pt idx="30237">
                  <c:v>0</c:v>
                </c:pt>
                <c:pt idx="30238">
                  <c:v>0</c:v>
                </c:pt>
                <c:pt idx="30239">
                  <c:v>0</c:v>
                </c:pt>
                <c:pt idx="30240">
                  <c:v>0</c:v>
                </c:pt>
                <c:pt idx="30241">
                  <c:v>0.248000000000004</c:v>
                </c:pt>
                <c:pt idx="30242">
                  <c:v>-0.371999999999999</c:v>
                </c:pt>
                <c:pt idx="30243">
                  <c:v>-0.124000000000002</c:v>
                </c:pt>
                <c:pt idx="30244">
                  <c:v>0</c:v>
                </c:pt>
                <c:pt idx="30245">
                  <c:v>0.49600000000000199</c:v>
                </c:pt>
                <c:pt idx="30246">
                  <c:v>0</c:v>
                </c:pt>
                <c:pt idx="30247">
                  <c:v>0</c:v>
                </c:pt>
                <c:pt idx="30248">
                  <c:v>0</c:v>
                </c:pt>
                <c:pt idx="30249">
                  <c:v>0</c:v>
                </c:pt>
                <c:pt idx="30250">
                  <c:v>0</c:v>
                </c:pt>
                <c:pt idx="30251">
                  <c:v>0.248999999999995</c:v>
                </c:pt>
                <c:pt idx="30252">
                  <c:v>0.248000000000004</c:v>
                </c:pt>
                <c:pt idx="30253">
                  <c:v>0</c:v>
                </c:pt>
                <c:pt idx="30254">
                  <c:v>2.9789999999999899</c:v>
                </c:pt>
                <c:pt idx="30255">
                  <c:v>0</c:v>
                </c:pt>
                <c:pt idx="30256">
                  <c:v>0</c:v>
                </c:pt>
                <c:pt idx="30257">
                  <c:v>0</c:v>
                </c:pt>
                <c:pt idx="30258">
                  <c:v>0</c:v>
                </c:pt>
                <c:pt idx="30259">
                  <c:v>-0.24900000000000899</c:v>
                </c:pt>
                <c:pt idx="30260">
                  <c:v>-1.2409999999999899</c:v>
                </c:pt>
                <c:pt idx="30261">
                  <c:v>0</c:v>
                </c:pt>
                <c:pt idx="30262">
                  <c:v>0.373000000000004</c:v>
                </c:pt>
                <c:pt idx="30263">
                  <c:v>0</c:v>
                </c:pt>
                <c:pt idx="30264">
                  <c:v>0</c:v>
                </c:pt>
                <c:pt idx="30265">
                  <c:v>0</c:v>
                </c:pt>
                <c:pt idx="30266">
                  <c:v>0</c:v>
                </c:pt>
                <c:pt idx="30267">
                  <c:v>0</c:v>
                </c:pt>
                <c:pt idx="30268">
                  <c:v>0</c:v>
                </c:pt>
                <c:pt idx="30269">
                  <c:v>0.124000000000002</c:v>
                </c:pt>
                <c:pt idx="30270">
                  <c:v>0.619999999999997</c:v>
                </c:pt>
                <c:pt idx="30271">
                  <c:v>0.124000000000002</c:v>
                </c:pt>
                <c:pt idx="30272">
                  <c:v>0</c:v>
                </c:pt>
                <c:pt idx="30273">
                  <c:v>0</c:v>
                </c:pt>
                <c:pt idx="30274">
                  <c:v>0</c:v>
                </c:pt>
                <c:pt idx="30275">
                  <c:v>0</c:v>
                </c:pt>
                <c:pt idx="30276">
                  <c:v>0</c:v>
                </c:pt>
                <c:pt idx="30277">
                  <c:v>0</c:v>
                </c:pt>
                <c:pt idx="30278">
                  <c:v>1.365</c:v>
                </c:pt>
                <c:pt idx="30279">
                  <c:v>0</c:v>
                </c:pt>
                <c:pt idx="30280">
                  <c:v>0</c:v>
                </c:pt>
                <c:pt idx="30281">
                  <c:v>-0.248000000000004</c:v>
                </c:pt>
                <c:pt idx="30282">
                  <c:v>0</c:v>
                </c:pt>
                <c:pt idx="30283">
                  <c:v>0</c:v>
                </c:pt>
                <c:pt idx="30284">
                  <c:v>0</c:v>
                </c:pt>
                <c:pt idx="30285">
                  <c:v>0</c:v>
                </c:pt>
                <c:pt idx="30286">
                  <c:v>-0.495999999999995</c:v>
                </c:pt>
                <c:pt idx="30287">
                  <c:v>0.495999999999995</c:v>
                </c:pt>
                <c:pt idx="30288">
                  <c:v>0</c:v>
                </c:pt>
                <c:pt idx="30289">
                  <c:v>0</c:v>
                </c:pt>
                <c:pt idx="30290">
                  <c:v>0.496999999999999</c:v>
                </c:pt>
                <c:pt idx="30291">
                  <c:v>0</c:v>
                </c:pt>
                <c:pt idx="30292">
                  <c:v>0</c:v>
                </c:pt>
                <c:pt idx="30293">
                  <c:v>0</c:v>
                </c:pt>
                <c:pt idx="30294">
                  <c:v>0</c:v>
                </c:pt>
                <c:pt idx="30295">
                  <c:v>-0.12400000000000901</c:v>
                </c:pt>
                <c:pt idx="30296">
                  <c:v>0</c:v>
                </c:pt>
                <c:pt idx="30297">
                  <c:v>-0.372999999999997</c:v>
                </c:pt>
                <c:pt idx="30298">
                  <c:v>0</c:v>
                </c:pt>
                <c:pt idx="30299">
                  <c:v>-1.11699999999999</c:v>
                </c:pt>
                <c:pt idx="30300">
                  <c:v>0</c:v>
                </c:pt>
                <c:pt idx="30301">
                  <c:v>0</c:v>
                </c:pt>
                <c:pt idx="30302">
                  <c:v>0</c:v>
                </c:pt>
                <c:pt idx="30303">
                  <c:v>0</c:v>
                </c:pt>
                <c:pt idx="30304">
                  <c:v>0</c:v>
                </c:pt>
                <c:pt idx="30305">
                  <c:v>0</c:v>
                </c:pt>
                <c:pt idx="30306">
                  <c:v>0.61999999999999</c:v>
                </c:pt>
                <c:pt idx="30307">
                  <c:v>0.496999999999999</c:v>
                </c:pt>
                <c:pt idx="30308">
                  <c:v>0</c:v>
                </c:pt>
                <c:pt idx="30309">
                  <c:v>-0.992999999999995</c:v>
                </c:pt>
                <c:pt idx="30310">
                  <c:v>0</c:v>
                </c:pt>
                <c:pt idx="30311">
                  <c:v>0</c:v>
                </c:pt>
                <c:pt idx="30312">
                  <c:v>0</c:v>
                </c:pt>
                <c:pt idx="30313">
                  <c:v>0.868999999999999</c:v>
                </c:pt>
                <c:pt idx="30314">
                  <c:v>0</c:v>
                </c:pt>
                <c:pt idx="30315">
                  <c:v>-0.247999999999997</c:v>
                </c:pt>
                <c:pt idx="30316">
                  <c:v>0</c:v>
                </c:pt>
                <c:pt idx="30317">
                  <c:v>0</c:v>
                </c:pt>
                <c:pt idx="30318">
                  <c:v>0.495999999999995</c:v>
                </c:pt>
                <c:pt idx="30319">
                  <c:v>0</c:v>
                </c:pt>
                <c:pt idx="30320">
                  <c:v>0</c:v>
                </c:pt>
                <c:pt idx="30321">
                  <c:v>0</c:v>
                </c:pt>
                <c:pt idx="30322">
                  <c:v>0</c:v>
                </c:pt>
                <c:pt idx="30323">
                  <c:v>0.248999999999995</c:v>
                </c:pt>
                <c:pt idx="30324">
                  <c:v>0.62000000000000399</c:v>
                </c:pt>
                <c:pt idx="30325">
                  <c:v>0</c:v>
                </c:pt>
                <c:pt idx="30326">
                  <c:v>1.48999999999999</c:v>
                </c:pt>
                <c:pt idx="30327">
                  <c:v>0.248000000000004</c:v>
                </c:pt>
                <c:pt idx="30328">
                  <c:v>0</c:v>
                </c:pt>
                <c:pt idx="30329">
                  <c:v>0</c:v>
                </c:pt>
                <c:pt idx="30330">
                  <c:v>0</c:v>
                </c:pt>
                <c:pt idx="30331">
                  <c:v>0</c:v>
                </c:pt>
                <c:pt idx="30332">
                  <c:v>0</c:v>
                </c:pt>
                <c:pt idx="30333">
                  <c:v>-0.99300000000000199</c:v>
                </c:pt>
                <c:pt idx="30334">
                  <c:v>-0.86800000000000199</c:v>
                </c:pt>
                <c:pt idx="30335">
                  <c:v>0</c:v>
                </c:pt>
                <c:pt idx="30336">
                  <c:v>0</c:v>
                </c:pt>
                <c:pt idx="30337">
                  <c:v>0</c:v>
                </c:pt>
                <c:pt idx="30338">
                  <c:v>0</c:v>
                </c:pt>
                <c:pt idx="30339">
                  <c:v>0</c:v>
                </c:pt>
                <c:pt idx="30340">
                  <c:v>-0.372999999999997</c:v>
                </c:pt>
                <c:pt idx="30341">
                  <c:v>-0.371999999999999</c:v>
                </c:pt>
                <c:pt idx="30342">
                  <c:v>0</c:v>
                </c:pt>
                <c:pt idx="30343">
                  <c:v>0</c:v>
                </c:pt>
                <c:pt idx="30344">
                  <c:v>-0.371999999999999</c:v>
                </c:pt>
                <c:pt idx="30345">
                  <c:v>0</c:v>
                </c:pt>
                <c:pt idx="30346">
                  <c:v>0</c:v>
                </c:pt>
                <c:pt idx="30347">
                  <c:v>0</c:v>
                </c:pt>
                <c:pt idx="30348">
                  <c:v>0</c:v>
                </c:pt>
                <c:pt idx="30349">
                  <c:v>0</c:v>
                </c:pt>
                <c:pt idx="30350">
                  <c:v>0.248000000000004</c:v>
                </c:pt>
                <c:pt idx="30351">
                  <c:v>0</c:v>
                </c:pt>
                <c:pt idx="30352">
                  <c:v>0</c:v>
                </c:pt>
                <c:pt idx="30353">
                  <c:v>0.868999999999999</c:v>
                </c:pt>
                <c:pt idx="30354">
                  <c:v>0</c:v>
                </c:pt>
                <c:pt idx="30355">
                  <c:v>0</c:v>
                </c:pt>
                <c:pt idx="30356">
                  <c:v>0</c:v>
                </c:pt>
                <c:pt idx="30357">
                  <c:v>0</c:v>
                </c:pt>
                <c:pt idx="30358">
                  <c:v>-0.86900000000000599</c:v>
                </c:pt>
                <c:pt idx="30359">
                  <c:v>-0.371999999999999</c:v>
                </c:pt>
                <c:pt idx="30360">
                  <c:v>-0.247999999999997</c:v>
                </c:pt>
                <c:pt idx="30361">
                  <c:v>0.247999999999997</c:v>
                </c:pt>
                <c:pt idx="30362">
                  <c:v>0</c:v>
                </c:pt>
                <c:pt idx="30363">
                  <c:v>0</c:v>
                </c:pt>
                <c:pt idx="30364">
                  <c:v>0</c:v>
                </c:pt>
                <c:pt idx="30365">
                  <c:v>0</c:v>
                </c:pt>
                <c:pt idx="30366">
                  <c:v>0</c:v>
                </c:pt>
                <c:pt idx="30367">
                  <c:v>0</c:v>
                </c:pt>
                <c:pt idx="30368">
                  <c:v>0</c:v>
                </c:pt>
                <c:pt idx="30369">
                  <c:v>-0.49600000000000199</c:v>
                </c:pt>
                <c:pt idx="30370">
                  <c:v>0.371999999999999</c:v>
                </c:pt>
                <c:pt idx="30371">
                  <c:v>0</c:v>
                </c:pt>
                <c:pt idx="30372">
                  <c:v>0.62100000000000199</c:v>
                </c:pt>
                <c:pt idx="30373">
                  <c:v>0</c:v>
                </c:pt>
                <c:pt idx="30374">
                  <c:v>0</c:v>
                </c:pt>
                <c:pt idx="30375">
                  <c:v>0</c:v>
                </c:pt>
                <c:pt idx="30376">
                  <c:v>-1.61299999999999</c:v>
                </c:pt>
                <c:pt idx="30377">
                  <c:v>0</c:v>
                </c:pt>
                <c:pt idx="30378">
                  <c:v>0.868999999999999</c:v>
                </c:pt>
                <c:pt idx="30379">
                  <c:v>0.743999999999999</c:v>
                </c:pt>
                <c:pt idx="30380">
                  <c:v>-0.743999999999999</c:v>
                </c:pt>
                <c:pt idx="30381">
                  <c:v>-1.11699999999999</c:v>
                </c:pt>
                <c:pt idx="30382">
                  <c:v>0</c:v>
                </c:pt>
                <c:pt idx="30383">
                  <c:v>0</c:v>
                </c:pt>
                <c:pt idx="30384">
                  <c:v>0</c:v>
                </c:pt>
                <c:pt idx="30385">
                  <c:v>0</c:v>
                </c:pt>
                <c:pt idx="30386">
                  <c:v>-1.6139999999999901</c:v>
                </c:pt>
                <c:pt idx="30387">
                  <c:v>0</c:v>
                </c:pt>
                <c:pt idx="30388">
                  <c:v>0</c:v>
                </c:pt>
                <c:pt idx="30389">
                  <c:v>2.234</c:v>
                </c:pt>
                <c:pt idx="30390">
                  <c:v>0</c:v>
                </c:pt>
                <c:pt idx="30391">
                  <c:v>0</c:v>
                </c:pt>
                <c:pt idx="30392">
                  <c:v>0</c:v>
                </c:pt>
                <c:pt idx="30393">
                  <c:v>0</c:v>
                </c:pt>
                <c:pt idx="30394">
                  <c:v>-0.124000000000002</c:v>
                </c:pt>
                <c:pt idx="30395">
                  <c:v>0</c:v>
                </c:pt>
                <c:pt idx="30396">
                  <c:v>0</c:v>
                </c:pt>
                <c:pt idx="30397">
                  <c:v>0.868999999999999</c:v>
                </c:pt>
                <c:pt idx="30398">
                  <c:v>0.74500000000000399</c:v>
                </c:pt>
                <c:pt idx="30399">
                  <c:v>0</c:v>
                </c:pt>
                <c:pt idx="30400">
                  <c:v>0</c:v>
                </c:pt>
                <c:pt idx="30401">
                  <c:v>0</c:v>
                </c:pt>
                <c:pt idx="30402">
                  <c:v>0</c:v>
                </c:pt>
                <c:pt idx="30403">
                  <c:v>7.0739999999999901</c:v>
                </c:pt>
                <c:pt idx="30404">
                  <c:v>0</c:v>
                </c:pt>
                <c:pt idx="30405">
                  <c:v>-9.5570000000000004</c:v>
                </c:pt>
                <c:pt idx="30406">
                  <c:v>-1.4890000000000001</c:v>
                </c:pt>
                <c:pt idx="30407">
                  <c:v>0.371999999999999</c:v>
                </c:pt>
                <c:pt idx="30408">
                  <c:v>-0.867999999999995</c:v>
                </c:pt>
                <c:pt idx="30409">
                  <c:v>0</c:v>
                </c:pt>
                <c:pt idx="30410">
                  <c:v>0</c:v>
                </c:pt>
                <c:pt idx="30411">
                  <c:v>0</c:v>
                </c:pt>
                <c:pt idx="30412">
                  <c:v>0</c:v>
                </c:pt>
                <c:pt idx="30413">
                  <c:v>0.62100000000000199</c:v>
                </c:pt>
                <c:pt idx="30414">
                  <c:v>0.495999999999995</c:v>
                </c:pt>
                <c:pt idx="30415">
                  <c:v>0</c:v>
                </c:pt>
                <c:pt idx="30416">
                  <c:v>-0.867999999999995</c:v>
                </c:pt>
                <c:pt idx="30417">
                  <c:v>0</c:v>
                </c:pt>
                <c:pt idx="30418">
                  <c:v>0</c:v>
                </c:pt>
                <c:pt idx="30419">
                  <c:v>0</c:v>
                </c:pt>
                <c:pt idx="30420">
                  <c:v>0</c:v>
                </c:pt>
                <c:pt idx="30421">
                  <c:v>0</c:v>
                </c:pt>
                <c:pt idx="30422">
                  <c:v>0.248999999999995</c:v>
                </c:pt>
                <c:pt idx="30423">
                  <c:v>0.49600000000000899</c:v>
                </c:pt>
                <c:pt idx="30424">
                  <c:v>0</c:v>
                </c:pt>
                <c:pt idx="30425">
                  <c:v>-0.12400000000000901</c:v>
                </c:pt>
                <c:pt idx="30426">
                  <c:v>-0.24799999999999001</c:v>
                </c:pt>
                <c:pt idx="30427">
                  <c:v>0</c:v>
                </c:pt>
                <c:pt idx="30428">
                  <c:v>0</c:v>
                </c:pt>
                <c:pt idx="30429">
                  <c:v>0</c:v>
                </c:pt>
                <c:pt idx="30430">
                  <c:v>0</c:v>
                </c:pt>
                <c:pt idx="30431">
                  <c:v>0</c:v>
                </c:pt>
                <c:pt idx="30432">
                  <c:v>-0.49600000000000199</c:v>
                </c:pt>
                <c:pt idx="30433">
                  <c:v>0.248000000000004</c:v>
                </c:pt>
                <c:pt idx="30434">
                  <c:v>-0.248000000000004</c:v>
                </c:pt>
                <c:pt idx="30435">
                  <c:v>-0.123999999999995</c:v>
                </c:pt>
                <c:pt idx="30436">
                  <c:v>0</c:v>
                </c:pt>
                <c:pt idx="30437">
                  <c:v>0</c:v>
                </c:pt>
                <c:pt idx="30438">
                  <c:v>0</c:v>
                </c:pt>
                <c:pt idx="30439">
                  <c:v>0</c:v>
                </c:pt>
                <c:pt idx="30440">
                  <c:v>0</c:v>
                </c:pt>
                <c:pt idx="30441">
                  <c:v>-0.123999999999995</c:v>
                </c:pt>
                <c:pt idx="30442">
                  <c:v>0.123999999999995</c:v>
                </c:pt>
                <c:pt idx="30443">
                  <c:v>-0.123999999999995</c:v>
                </c:pt>
                <c:pt idx="30444">
                  <c:v>0.123999999999995</c:v>
                </c:pt>
                <c:pt idx="30445">
                  <c:v>0</c:v>
                </c:pt>
                <c:pt idx="30446">
                  <c:v>0</c:v>
                </c:pt>
                <c:pt idx="30447">
                  <c:v>0</c:v>
                </c:pt>
                <c:pt idx="30448">
                  <c:v>0.248000000000004</c:v>
                </c:pt>
                <c:pt idx="30449">
                  <c:v>0.868999999999999</c:v>
                </c:pt>
                <c:pt idx="30450">
                  <c:v>0</c:v>
                </c:pt>
                <c:pt idx="30451">
                  <c:v>-0.496999999999999</c:v>
                </c:pt>
                <c:pt idx="30452">
                  <c:v>-1.7370000000000001</c:v>
                </c:pt>
                <c:pt idx="30453">
                  <c:v>0</c:v>
                </c:pt>
                <c:pt idx="30454">
                  <c:v>0</c:v>
                </c:pt>
                <c:pt idx="30455">
                  <c:v>0</c:v>
                </c:pt>
                <c:pt idx="30456">
                  <c:v>0</c:v>
                </c:pt>
                <c:pt idx="30457">
                  <c:v>0.124000000000002</c:v>
                </c:pt>
                <c:pt idx="30458">
                  <c:v>0</c:v>
                </c:pt>
                <c:pt idx="30459">
                  <c:v>-0.86800000000000199</c:v>
                </c:pt>
                <c:pt idx="30460">
                  <c:v>0</c:v>
                </c:pt>
                <c:pt idx="30461">
                  <c:v>0.743999999999999</c:v>
                </c:pt>
                <c:pt idx="30462">
                  <c:v>0</c:v>
                </c:pt>
                <c:pt idx="30463">
                  <c:v>0</c:v>
                </c:pt>
                <c:pt idx="30464">
                  <c:v>0</c:v>
                </c:pt>
                <c:pt idx="30465">
                  <c:v>0</c:v>
                </c:pt>
                <c:pt idx="30466">
                  <c:v>0.62100000000000899</c:v>
                </c:pt>
                <c:pt idx="30467">
                  <c:v>0.123999999999995</c:v>
                </c:pt>
                <c:pt idx="30468">
                  <c:v>0</c:v>
                </c:pt>
                <c:pt idx="30469">
                  <c:v>1.117</c:v>
                </c:pt>
                <c:pt idx="30470">
                  <c:v>0.371999999999999</c:v>
                </c:pt>
                <c:pt idx="30471">
                  <c:v>0.248999999999995</c:v>
                </c:pt>
                <c:pt idx="30472">
                  <c:v>0</c:v>
                </c:pt>
                <c:pt idx="30473">
                  <c:v>0</c:v>
                </c:pt>
                <c:pt idx="30474">
                  <c:v>0</c:v>
                </c:pt>
                <c:pt idx="30475">
                  <c:v>-0.74400000000000599</c:v>
                </c:pt>
                <c:pt idx="30476">
                  <c:v>-0.496999999999999</c:v>
                </c:pt>
                <c:pt idx="30477">
                  <c:v>0.124000000000002</c:v>
                </c:pt>
                <c:pt idx="30478">
                  <c:v>0</c:v>
                </c:pt>
                <c:pt idx="30479">
                  <c:v>0</c:v>
                </c:pt>
                <c:pt idx="30480">
                  <c:v>0</c:v>
                </c:pt>
                <c:pt idx="30481">
                  <c:v>0</c:v>
                </c:pt>
                <c:pt idx="30482">
                  <c:v>0</c:v>
                </c:pt>
                <c:pt idx="30483">
                  <c:v>0</c:v>
                </c:pt>
                <c:pt idx="30484">
                  <c:v>-0.371999999999999</c:v>
                </c:pt>
                <c:pt idx="30485">
                  <c:v>-0.371999999999999</c:v>
                </c:pt>
                <c:pt idx="30486">
                  <c:v>0</c:v>
                </c:pt>
                <c:pt idx="30487">
                  <c:v>0.371999999999999</c:v>
                </c:pt>
                <c:pt idx="30488">
                  <c:v>0</c:v>
                </c:pt>
                <c:pt idx="30489">
                  <c:v>0.868999999999999</c:v>
                </c:pt>
                <c:pt idx="30490">
                  <c:v>0</c:v>
                </c:pt>
                <c:pt idx="30491">
                  <c:v>0</c:v>
                </c:pt>
                <c:pt idx="30492">
                  <c:v>0</c:v>
                </c:pt>
                <c:pt idx="30493">
                  <c:v>0.62000000000000399</c:v>
                </c:pt>
                <c:pt idx="30494">
                  <c:v>-0.62000000000000399</c:v>
                </c:pt>
                <c:pt idx="30495">
                  <c:v>0.99300000000000899</c:v>
                </c:pt>
                <c:pt idx="30496">
                  <c:v>-1.49</c:v>
                </c:pt>
                <c:pt idx="30497">
                  <c:v>0</c:v>
                </c:pt>
                <c:pt idx="30498">
                  <c:v>-0.619999999999997</c:v>
                </c:pt>
                <c:pt idx="30499">
                  <c:v>0</c:v>
                </c:pt>
                <c:pt idx="30500">
                  <c:v>0</c:v>
                </c:pt>
                <c:pt idx="30501">
                  <c:v>0</c:v>
                </c:pt>
                <c:pt idx="30502">
                  <c:v>-0.124000000000002</c:v>
                </c:pt>
                <c:pt idx="30503">
                  <c:v>0.124000000000002</c:v>
                </c:pt>
                <c:pt idx="30504">
                  <c:v>0.496999999999999</c:v>
                </c:pt>
                <c:pt idx="30505">
                  <c:v>0</c:v>
                </c:pt>
                <c:pt idx="30506">
                  <c:v>-0.496999999999999</c:v>
                </c:pt>
                <c:pt idx="30507">
                  <c:v>0</c:v>
                </c:pt>
                <c:pt idx="30508">
                  <c:v>0</c:v>
                </c:pt>
                <c:pt idx="30509">
                  <c:v>0</c:v>
                </c:pt>
                <c:pt idx="30510">
                  <c:v>0</c:v>
                </c:pt>
                <c:pt idx="30511">
                  <c:v>0.495999999999995</c:v>
                </c:pt>
                <c:pt idx="30512">
                  <c:v>0.496999999999999</c:v>
                </c:pt>
                <c:pt idx="30513">
                  <c:v>0</c:v>
                </c:pt>
                <c:pt idx="30514">
                  <c:v>0.743999999999999</c:v>
                </c:pt>
                <c:pt idx="30515">
                  <c:v>0</c:v>
                </c:pt>
                <c:pt idx="30516">
                  <c:v>0.24900000000000899</c:v>
                </c:pt>
                <c:pt idx="30517">
                  <c:v>0</c:v>
                </c:pt>
                <c:pt idx="30518">
                  <c:v>0</c:v>
                </c:pt>
                <c:pt idx="30519">
                  <c:v>0</c:v>
                </c:pt>
                <c:pt idx="30520">
                  <c:v>1.3659999999999899</c:v>
                </c:pt>
                <c:pt idx="30521">
                  <c:v>0</c:v>
                </c:pt>
                <c:pt idx="30522">
                  <c:v>-2.9789999999999899</c:v>
                </c:pt>
                <c:pt idx="30523">
                  <c:v>-0.496999999999999</c:v>
                </c:pt>
                <c:pt idx="30524">
                  <c:v>0.496999999999999</c:v>
                </c:pt>
                <c:pt idx="30525">
                  <c:v>0.247999999999997</c:v>
                </c:pt>
                <c:pt idx="30526">
                  <c:v>0</c:v>
                </c:pt>
                <c:pt idx="30527">
                  <c:v>0</c:v>
                </c:pt>
                <c:pt idx="30528">
                  <c:v>0</c:v>
                </c:pt>
                <c:pt idx="30529">
                  <c:v>0</c:v>
                </c:pt>
                <c:pt idx="30530">
                  <c:v>0</c:v>
                </c:pt>
                <c:pt idx="30531">
                  <c:v>0.62100000000000199</c:v>
                </c:pt>
                <c:pt idx="30532">
                  <c:v>-0.868999999999999</c:v>
                </c:pt>
                <c:pt idx="30533">
                  <c:v>0</c:v>
                </c:pt>
                <c:pt idx="30534">
                  <c:v>0</c:v>
                </c:pt>
                <c:pt idx="30535">
                  <c:v>0</c:v>
                </c:pt>
                <c:pt idx="30536">
                  <c:v>0</c:v>
                </c:pt>
                <c:pt idx="30537">
                  <c:v>0</c:v>
                </c:pt>
                <c:pt idx="30538">
                  <c:v>0</c:v>
                </c:pt>
                <c:pt idx="30539">
                  <c:v>0.496999999999999</c:v>
                </c:pt>
                <c:pt idx="30540">
                  <c:v>-0.123999999999995</c:v>
                </c:pt>
                <c:pt idx="30541">
                  <c:v>0</c:v>
                </c:pt>
                <c:pt idx="30542">
                  <c:v>-0.373000000000004</c:v>
                </c:pt>
                <c:pt idx="30543">
                  <c:v>0</c:v>
                </c:pt>
                <c:pt idx="30544">
                  <c:v>0</c:v>
                </c:pt>
                <c:pt idx="30545">
                  <c:v>0</c:v>
                </c:pt>
                <c:pt idx="30546">
                  <c:v>0</c:v>
                </c:pt>
                <c:pt idx="30547">
                  <c:v>0</c:v>
                </c:pt>
                <c:pt idx="30548">
                  <c:v>0.248000000000004</c:v>
                </c:pt>
                <c:pt idx="30549">
                  <c:v>0</c:v>
                </c:pt>
                <c:pt idx="30550">
                  <c:v>0.372999999999997</c:v>
                </c:pt>
                <c:pt idx="30551">
                  <c:v>0.74400000000000599</c:v>
                </c:pt>
                <c:pt idx="30552">
                  <c:v>0</c:v>
                </c:pt>
                <c:pt idx="30553">
                  <c:v>0</c:v>
                </c:pt>
                <c:pt idx="30554">
                  <c:v>0</c:v>
                </c:pt>
                <c:pt idx="30555">
                  <c:v>0</c:v>
                </c:pt>
                <c:pt idx="30556">
                  <c:v>-0.49600000000000199</c:v>
                </c:pt>
                <c:pt idx="30557">
                  <c:v>0</c:v>
                </c:pt>
                <c:pt idx="30558">
                  <c:v>0</c:v>
                </c:pt>
                <c:pt idx="30559">
                  <c:v>-0.371999999999999</c:v>
                </c:pt>
                <c:pt idx="30560">
                  <c:v>0.99300000000000199</c:v>
                </c:pt>
                <c:pt idx="30561">
                  <c:v>0.991999999999997</c:v>
                </c:pt>
                <c:pt idx="30562">
                  <c:v>0</c:v>
                </c:pt>
                <c:pt idx="30563">
                  <c:v>0</c:v>
                </c:pt>
                <c:pt idx="30564">
                  <c:v>0</c:v>
                </c:pt>
                <c:pt idx="30565">
                  <c:v>-0.123999999999995</c:v>
                </c:pt>
                <c:pt idx="30566">
                  <c:v>0</c:v>
                </c:pt>
                <c:pt idx="30567">
                  <c:v>0</c:v>
                </c:pt>
                <c:pt idx="30568">
                  <c:v>-0.248000000000004</c:v>
                </c:pt>
                <c:pt idx="30569">
                  <c:v>0</c:v>
                </c:pt>
                <c:pt idx="30570">
                  <c:v>-1.11699999999999</c:v>
                </c:pt>
                <c:pt idx="30571">
                  <c:v>0</c:v>
                </c:pt>
                <c:pt idx="30572">
                  <c:v>0</c:v>
                </c:pt>
                <c:pt idx="30573">
                  <c:v>0</c:v>
                </c:pt>
                <c:pt idx="30574">
                  <c:v>-0.248000000000004</c:v>
                </c:pt>
                <c:pt idx="30575">
                  <c:v>0</c:v>
                </c:pt>
                <c:pt idx="30576">
                  <c:v>0</c:v>
                </c:pt>
                <c:pt idx="30577">
                  <c:v>0.248000000000004</c:v>
                </c:pt>
                <c:pt idx="30578">
                  <c:v>0.744999999999997</c:v>
                </c:pt>
                <c:pt idx="30579">
                  <c:v>0</c:v>
                </c:pt>
                <c:pt idx="30580">
                  <c:v>0</c:v>
                </c:pt>
                <c:pt idx="30581">
                  <c:v>0</c:v>
                </c:pt>
                <c:pt idx="30582">
                  <c:v>0</c:v>
                </c:pt>
                <c:pt idx="30583">
                  <c:v>0</c:v>
                </c:pt>
                <c:pt idx="30584">
                  <c:v>2.1089999999999902</c:v>
                </c:pt>
                <c:pt idx="30585">
                  <c:v>0</c:v>
                </c:pt>
                <c:pt idx="30586">
                  <c:v>0</c:v>
                </c:pt>
                <c:pt idx="30587">
                  <c:v>0.125</c:v>
                </c:pt>
                <c:pt idx="30588">
                  <c:v>-0.37299999999999001</c:v>
                </c:pt>
                <c:pt idx="30589">
                  <c:v>0</c:v>
                </c:pt>
                <c:pt idx="30590">
                  <c:v>0</c:v>
                </c:pt>
                <c:pt idx="30591">
                  <c:v>0</c:v>
                </c:pt>
                <c:pt idx="30592">
                  <c:v>-0.123999999999995</c:v>
                </c:pt>
                <c:pt idx="30593">
                  <c:v>-0.868999999999999</c:v>
                </c:pt>
                <c:pt idx="30594">
                  <c:v>0</c:v>
                </c:pt>
                <c:pt idx="30595">
                  <c:v>0</c:v>
                </c:pt>
                <c:pt idx="30596">
                  <c:v>-0.248000000000004</c:v>
                </c:pt>
                <c:pt idx="30597">
                  <c:v>0</c:v>
                </c:pt>
                <c:pt idx="30598">
                  <c:v>0</c:v>
                </c:pt>
                <c:pt idx="30599">
                  <c:v>0</c:v>
                </c:pt>
                <c:pt idx="30600">
                  <c:v>0</c:v>
                </c:pt>
                <c:pt idx="30601">
                  <c:v>0</c:v>
                </c:pt>
                <c:pt idx="30602">
                  <c:v>0</c:v>
                </c:pt>
                <c:pt idx="30603">
                  <c:v>1.117</c:v>
                </c:pt>
                <c:pt idx="30604">
                  <c:v>0</c:v>
                </c:pt>
                <c:pt idx="30605">
                  <c:v>-0.124000000000002</c:v>
                </c:pt>
                <c:pt idx="30606">
                  <c:v>-0.62100000000000199</c:v>
                </c:pt>
                <c:pt idx="30607">
                  <c:v>0</c:v>
                </c:pt>
                <c:pt idx="30608">
                  <c:v>0</c:v>
                </c:pt>
                <c:pt idx="30609">
                  <c:v>0</c:v>
                </c:pt>
                <c:pt idx="30610">
                  <c:v>0</c:v>
                </c:pt>
                <c:pt idx="30611">
                  <c:v>0.867999999999995</c:v>
                </c:pt>
                <c:pt idx="30612">
                  <c:v>0</c:v>
                </c:pt>
                <c:pt idx="30613">
                  <c:v>-0.867999999999995</c:v>
                </c:pt>
                <c:pt idx="30614">
                  <c:v>-0.62100000000000899</c:v>
                </c:pt>
                <c:pt idx="30615">
                  <c:v>0</c:v>
                </c:pt>
                <c:pt idx="30616">
                  <c:v>0</c:v>
                </c:pt>
                <c:pt idx="30617">
                  <c:v>0</c:v>
                </c:pt>
                <c:pt idx="30618">
                  <c:v>0</c:v>
                </c:pt>
                <c:pt idx="30619">
                  <c:v>0</c:v>
                </c:pt>
                <c:pt idx="30620">
                  <c:v>0.372999999999997</c:v>
                </c:pt>
                <c:pt idx="30621">
                  <c:v>0</c:v>
                </c:pt>
                <c:pt idx="30622">
                  <c:v>-0.496999999999999</c:v>
                </c:pt>
                <c:pt idx="30623">
                  <c:v>0</c:v>
                </c:pt>
                <c:pt idx="30624">
                  <c:v>0.247999999999997</c:v>
                </c:pt>
                <c:pt idx="30625">
                  <c:v>0</c:v>
                </c:pt>
                <c:pt idx="30626">
                  <c:v>0</c:v>
                </c:pt>
                <c:pt idx="30627">
                  <c:v>0</c:v>
                </c:pt>
                <c:pt idx="30628">
                  <c:v>0</c:v>
                </c:pt>
                <c:pt idx="30629">
                  <c:v>1.86099999999999</c:v>
                </c:pt>
                <c:pt idx="30630">
                  <c:v>0.125</c:v>
                </c:pt>
                <c:pt idx="30631">
                  <c:v>0</c:v>
                </c:pt>
                <c:pt idx="30632">
                  <c:v>0.86800000000000899</c:v>
                </c:pt>
                <c:pt idx="30633">
                  <c:v>-0.99300000000000899</c:v>
                </c:pt>
                <c:pt idx="30634">
                  <c:v>0</c:v>
                </c:pt>
                <c:pt idx="30635">
                  <c:v>0</c:v>
                </c:pt>
                <c:pt idx="30636">
                  <c:v>0</c:v>
                </c:pt>
                <c:pt idx="30637">
                  <c:v>1.117</c:v>
                </c:pt>
                <c:pt idx="30638">
                  <c:v>-0.12400000000000901</c:v>
                </c:pt>
                <c:pt idx="30639">
                  <c:v>0</c:v>
                </c:pt>
                <c:pt idx="30640">
                  <c:v>-2.1099999999999901</c:v>
                </c:pt>
                <c:pt idx="30641">
                  <c:v>0</c:v>
                </c:pt>
                <c:pt idx="30642">
                  <c:v>0</c:v>
                </c:pt>
                <c:pt idx="30643">
                  <c:v>0</c:v>
                </c:pt>
                <c:pt idx="30644">
                  <c:v>0</c:v>
                </c:pt>
                <c:pt idx="30645">
                  <c:v>0</c:v>
                </c:pt>
                <c:pt idx="30646">
                  <c:v>0</c:v>
                </c:pt>
                <c:pt idx="30647">
                  <c:v>-0.124000000000002</c:v>
                </c:pt>
                <c:pt idx="30648">
                  <c:v>0.49600000000000199</c:v>
                </c:pt>
                <c:pt idx="30649">
                  <c:v>-0.49600000000000199</c:v>
                </c:pt>
                <c:pt idx="30650">
                  <c:v>0.49600000000000199</c:v>
                </c:pt>
                <c:pt idx="30651">
                  <c:v>0.371999999999999</c:v>
                </c:pt>
                <c:pt idx="30652">
                  <c:v>0</c:v>
                </c:pt>
                <c:pt idx="30653">
                  <c:v>0</c:v>
                </c:pt>
                <c:pt idx="30654">
                  <c:v>0</c:v>
                </c:pt>
                <c:pt idx="30655">
                  <c:v>0.62100000000000199</c:v>
                </c:pt>
                <c:pt idx="30656">
                  <c:v>1.11699999999999</c:v>
                </c:pt>
                <c:pt idx="30657">
                  <c:v>0</c:v>
                </c:pt>
                <c:pt idx="30658">
                  <c:v>0.12400000000000901</c:v>
                </c:pt>
                <c:pt idx="30659">
                  <c:v>0</c:v>
                </c:pt>
                <c:pt idx="30660">
                  <c:v>0</c:v>
                </c:pt>
                <c:pt idx="30661">
                  <c:v>0</c:v>
                </c:pt>
                <c:pt idx="30662">
                  <c:v>0</c:v>
                </c:pt>
                <c:pt idx="30663">
                  <c:v>0</c:v>
                </c:pt>
                <c:pt idx="30664">
                  <c:v>0</c:v>
                </c:pt>
                <c:pt idx="30665">
                  <c:v>-1.365</c:v>
                </c:pt>
                <c:pt idx="30666">
                  <c:v>0</c:v>
                </c:pt>
                <c:pt idx="30667">
                  <c:v>0</c:v>
                </c:pt>
                <c:pt idx="30668">
                  <c:v>0.62100000000000199</c:v>
                </c:pt>
                <c:pt idx="30669">
                  <c:v>-0.62100000000000199</c:v>
                </c:pt>
                <c:pt idx="30670">
                  <c:v>0</c:v>
                </c:pt>
                <c:pt idx="30671">
                  <c:v>0</c:v>
                </c:pt>
                <c:pt idx="30672">
                  <c:v>0</c:v>
                </c:pt>
                <c:pt idx="30673">
                  <c:v>0.495999999999995</c:v>
                </c:pt>
                <c:pt idx="30674">
                  <c:v>0</c:v>
                </c:pt>
                <c:pt idx="30675">
                  <c:v>-0.371999999999999</c:v>
                </c:pt>
                <c:pt idx="30676">
                  <c:v>0</c:v>
                </c:pt>
                <c:pt idx="30677">
                  <c:v>0.124000000000002</c:v>
                </c:pt>
                <c:pt idx="30678">
                  <c:v>0</c:v>
                </c:pt>
                <c:pt idx="30679">
                  <c:v>0</c:v>
                </c:pt>
                <c:pt idx="30680">
                  <c:v>0</c:v>
                </c:pt>
                <c:pt idx="30681">
                  <c:v>0</c:v>
                </c:pt>
                <c:pt idx="30682">
                  <c:v>0.12400000000000901</c:v>
                </c:pt>
                <c:pt idx="30683">
                  <c:v>0</c:v>
                </c:pt>
                <c:pt idx="30684">
                  <c:v>0</c:v>
                </c:pt>
                <c:pt idx="30685">
                  <c:v>0</c:v>
                </c:pt>
                <c:pt idx="30686">
                  <c:v>0</c:v>
                </c:pt>
                <c:pt idx="30687">
                  <c:v>0</c:v>
                </c:pt>
                <c:pt idx="30688">
                  <c:v>0</c:v>
                </c:pt>
                <c:pt idx="30689">
                  <c:v>0</c:v>
                </c:pt>
                <c:pt idx="30690">
                  <c:v>0</c:v>
                </c:pt>
                <c:pt idx="30691">
                  <c:v>0</c:v>
                </c:pt>
                <c:pt idx="30692">
                  <c:v>0</c:v>
                </c:pt>
                <c:pt idx="30693">
                  <c:v>-0.371999999999999</c:v>
                </c:pt>
                <c:pt idx="30694">
                  <c:v>0.49600000000000199</c:v>
                </c:pt>
                <c:pt idx="30695">
                  <c:v>0</c:v>
                </c:pt>
                <c:pt idx="30696">
                  <c:v>0.372999999999997</c:v>
                </c:pt>
                <c:pt idx="30697">
                  <c:v>0</c:v>
                </c:pt>
                <c:pt idx="30698">
                  <c:v>0</c:v>
                </c:pt>
                <c:pt idx="30699">
                  <c:v>0</c:v>
                </c:pt>
                <c:pt idx="30700">
                  <c:v>-0.123999999999995</c:v>
                </c:pt>
                <c:pt idx="30701">
                  <c:v>0</c:v>
                </c:pt>
                <c:pt idx="30702">
                  <c:v>0</c:v>
                </c:pt>
                <c:pt idx="30703">
                  <c:v>0.619999999999997</c:v>
                </c:pt>
                <c:pt idx="30704">
                  <c:v>1.8620000000000001</c:v>
                </c:pt>
                <c:pt idx="30705">
                  <c:v>0</c:v>
                </c:pt>
                <c:pt idx="30706">
                  <c:v>0</c:v>
                </c:pt>
                <c:pt idx="30707">
                  <c:v>0</c:v>
                </c:pt>
                <c:pt idx="30708">
                  <c:v>0</c:v>
                </c:pt>
                <c:pt idx="30709">
                  <c:v>-0.496999999999999</c:v>
                </c:pt>
                <c:pt idx="30710">
                  <c:v>0</c:v>
                </c:pt>
                <c:pt idx="30711">
                  <c:v>0.868999999999999</c:v>
                </c:pt>
                <c:pt idx="30712">
                  <c:v>0</c:v>
                </c:pt>
                <c:pt idx="30713">
                  <c:v>-0.24799999999999001</c:v>
                </c:pt>
                <c:pt idx="30714">
                  <c:v>-1.986</c:v>
                </c:pt>
                <c:pt idx="30715">
                  <c:v>0</c:v>
                </c:pt>
                <c:pt idx="30716">
                  <c:v>0</c:v>
                </c:pt>
                <c:pt idx="30717">
                  <c:v>0</c:v>
                </c:pt>
                <c:pt idx="30718">
                  <c:v>-1.36499999999999</c:v>
                </c:pt>
                <c:pt idx="30719">
                  <c:v>0</c:v>
                </c:pt>
                <c:pt idx="30720">
                  <c:v>0.991999999999997</c:v>
                </c:pt>
                <c:pt idx="30721">
                  <c:v>0</c:v>
                </c:pt>
                <c:pt idx="30722">
                  <c:v>-0.619999999999997</c:v>
                </c:pt>
                <c:pt idx="30723">
                  <c:v>0</c:v>
                </c:pt>
                <c:pt idx="30724">
                  <c:v>0</c:v>
                </c:pt>
                <c:pt idx="30725">
                  <c:v>0</c:v>
                </c:pt>
                <c:pt idx="30726">
                  <c:v>0</c:v>
                </c:pt>
                <c:pt idx="30727">
                  <c:v>0</c:v>
                </c:pt>
                <c:pt idx="30728">
                  <c:v>0.62100000000000199</c:v>
                </c:pt>
                <c:pt idx="30729">
                  <c:v>0.744999999999997</c:v>
                </c:pt>
                <c:pt idx="30730">
                  <c:v>0.248000000000004</c:v>
                </c:pt>
                <c:pt idx="30731">
                  <c:v>0</c:v>
                </c:pt>
                <c:pt idx="30732">
                  <c:v>-0.373000000000004</c:v>
                </c:pt>
                <c:pt idx="30733">
                  <c:v>0</c:v>
                </c:pt>
                <c:pt idx="30734">
                  <c:v>0</c:v>
                </c:pt>
                <c:pt idx="30735">
                  <c:v>0</c:v>
                </c:pt>
                <c:pt idx="30736">
                  <c:v>0</c:v>
                </c:pt>
                <c:pt idx="30737">
                  <c:v>0.371999999999999</c:v>
                </c:pt>
                <c:pt idx="30738">
                  <c:v>0.249000000000002</c:v>
                </c:pt>
                <c:pt idx="30739">
                  <c:v>0</c:v>
                </c:pt>
                <c:pt idx="30740">
                  <c:v>-0.496999999999999</c:v>
                </c:pt>
                <c:pt idx="30741">
                  <c:v>0</c:v>
                </c:pt>
                <c:pt idx="30742">
                  <c:v>0</c:v>
                </c:pt>
                <c:pt idx="30743">
                  <c:v>0</c:v>
                </c:pt>
                <c:pt idx="30744">
                  <c:v>0</c:v>
                </c:pt>
                <c:pt idx="30745">
                  <c:v>-0.62100000000000199</c:v>
                </c:pt>
                <c:pt idx="30746">
                  <c:v>0</c:v>
                </c:pt>
                <c:pt idx="30747">
                  <c:v>0.496999999999999</c:v>
                </c:pt>
                <c:pt idx="30748">
                  <c:v>0</c:v>
                </c:pt>
                <c:pt idx="30749">
                  <c:v>0</c:v>
                </c:pt>
                <c:pt idx="30750">
                  <c:v>0.49600000000000199</c:v>
                </c:pt>
                <c:pt idx="30751">
                  <c:v>0</c:v>
                </c:pt>
                <c:pt idx="30752">
                  <c:v>0</c:v>
                </c:pt>
                <c:pt idx="30753">
                  <c:v>0</c:v>
                </c:pt>
                <c:pt idx="30754">
                  <c:v>0.125</c:v>
                </c:pt>
                <c:pt idx="30755">
                  <c:v>0</c:v>
                </c:pt>
                <c:pt idx="30756">
                  <c:v>0</c:v>
                </c:pt>
                <c:pt idx="30757">
                  <c:v>-0.125</c:v>
                </c:pt>
                <c:pt idx="30758">
                  <c:v>0</c:v>
                </c:pt>
                <c:pt idx="30759">
                  <c:v>-0.867999999999995</c:v>
                </c:pt>
                <c:pt idx="30760">
                  <c:v>0</c:v>
                </c:pt>
                <c:pt idx="30761">
                  <c:v>0</c:v>
                </c:pt>
                <c:pt idx="30762">
                  <c:v>0</c:v>
                </c:pt>
                <c:pt idx="30763">
                  <c:v>-0.371999999999999</c:v>
                </c:pt>
                <c:pt idx="30764">
                  <c:v>0</c:v>
                </c:pt>
                <c:pt idx="30765">
                  <c:v>0.124000000000002</c:v>
                </c:pt>
                <c:pt idx="30766">
                  <c:v>0</c:v>
                </c:pt>
                <c:pt idx="30767">
                  <c:v>-0.371999999999999</c:v>
                </c:pt>
                <c:pt idx="30768">
                  <c:v>0</c:v>
                </c:pt>
                <c:pt idx="30769">
                  <c:v>0</c:v>
                </c:pt>
                <c:pt idx="30770">
                  <c:v>0</c:v>
                </c:pt>
                <c:pt idx="30771">
                  <c:v>0</c:v>
                </c:pt>
                <c:pt idx="30772">
                  <c:v>0</c:v>
                </c:pt>
                <c:pt idx="30773">
                  <c:v>0.247999999999997</c:v>
                </c:pt>
                <c:pt idx="30774">
                  <c:v>0</c:v>
                </c:pt>
                <c:pt idx="30775">
                  <c:v>0.62100000000000199</c:v>
                </c:pt>
                <c:pt idx="30776">
                  <c:v>0.867999999999995</c:v>
                </c:pt>
                <c:pt idx="30777">
                  <c:v>0</c:v>
                </c:pt>
                <c:pt idx="30778">
                  <c:v>0</c:v>
                </c:pt>
                <c:pt idx="30779">
                  <c:v>0</c:v>
                </c:pt>
                <c:pt idx="30780">
                  <c:v>0</c:v>
                </c:pt>
                <c:pt idx="30781">
                  <c:v>0.373000000000004</c:v>
                </c:pt>
                <c:pt idx="30782">
                  <c:v>0</c:v>
                </c:pt>
                <c:pt idx="30783">
                  <c:v>-0.373000000000004</c:v>
                </c:pt>
                <c:pt idx="30784">
                  <c:v>-0.371999999999999</c:v>
                </c:pt>
                <c:pt idx="30785">
                  <c:v>-1.11699999999999</c:v>
                </c:pt>
                <c:pt idx="30786">
                  <c:v>0</c:v>
                </c:pt>
                <c:pt idx="30787">
                  <c:v>0</c:v>
                </c:pt>
                <c:pt idx="30788">
                  <c:v>0</c:v>
                </c:pt>
                <c:pt idx="30789">
                  <c:v>0</c:v>
                </c:pt>
                <c:pt idx="30790">
                  <c:v>-3.847</c:v>
                </c:pt>
                <c:pt idx="30791">
                  <c:v>0</c:v>
                </c:pt>
                <c:pt idx="30792">
                  <c:v>0.124000000000002</c:v>
                </c:pt>
                <c:pt idx="30793">
                  <c:v>0.495999999999995</c:v>
                </c:pt>
                <c:pt idx="30794">
                  <c:v>0.496999999999999</c:v>
                </c:pt>
                <c:pt idx="30795">
                  <c:v>0</c:v>
                </c:pt>
                <c:pt idx="30796">
                  <c:v>0</c:v>
                </c:pt>
                <c:pt idx="30797">
                  <c:v>0</c:v>
                </c:pt>
                <c:pt idx="30798">
                  <c:v>0</c:v>
                </c:pt>
                <c:pt idx="30799">
                  <c:v>1.986</c:v>
                </c:pt>
                <c:pt idx="30800">
                  <c:v>0</c:v>
                </c:pt>
                <c:pt idx="30801">
                  <c:v>-0.868999999999999</c:v>
                </c:pt>
                <c:pt idx="30802">
                  <c:v>-0.74500000000000399</c:v>
                </c:pt>
                <c:pt idx="30803">
                  <c:v>0</c:v>
                </c:pt>
                <c:pt idx="30804">
                  <c:v>0</c:v>
                </c:pt>
                <c:pt idx="30805">
                  <c:v>0</c:v>
                </c:pt>
                <c:pt idx="30806">
                  <c:v>0</c:v>
                </c:pt>
                <c:pt idx="30807">
                  <c:v>0</c:v>
                </c:pt>
                <c:pt idx="30808">
                  <c:v>0</c:v>
                </c:pt>
                <c:pt idx="30809">
                  <c:v>0</c:v>
                </c:pt>
                <c:pt idx="30810">
                  <c:v>-0.49600000000000199</c:v>
                </c:pt>
                <c:pt idx="30811">
                  <c:v>0</c:v>
                </c:pt>
                <c:pt idx="30812">
                  <c:v>1.117</c:v>
                </c:pt>
                <c:pt idx="30813">
                  <c:v>0</c:v>
                </c:pt>
                <c:pt idx="30814">
                  <c:v>0</c:v>
                </c:pt>
                <c:pt idx="30815">
                  <c:v>0</c:v>
                </c:pt>
                <c:pt idx="30816">
                  <c:v>0</c:v>
                </c:pt>
                <c:pt idx="30817">
                  <c:v>-0.124000000000002</c:v>
                </c:pt>
                <c:pt idx="30818">
                  <c:v>-0.124000000000002</c:v>
                </c:pt>
                <c:pt idx="30819">
                  <c:v>0</c:v>
                </c:pt>
                <c:pt idx="30820">
                  <c:v>-0.744999999999997</c:v>
                </c:pt>
                <c:pt idx="30821">
                  <c:v>1.11699999999999</c:v>
                </c:pt>
                <c:pt idx="30822">
                  <c:v>-0.992999999999995</c:v>
                </c:pt>
                <c:pt idx="30823">
                  <c:v>0</c:v>
                </c:pt>
                <c:pt idx="30824">
                  <c:v>0</c:v>
                </c:pt>
                <c:pt idx="30825">
                  <c:v>0</c:v>
                </c:pt>
                <c:pt idx="30826">
                  <c:v>0</c:v>
                </c:pt>
                <c:pt idx="30827">
                  <c:v>0.24799999999999001</c:v>
                </c:pt>
                <c:pt idx="30828">
                  <c:v>0</c:v>
                </c:pt>
                <c:pt idx="30829">
                  <c:v>-0.868999999999999</c:v>
                </c:pt>
                <c:pt idx="30830">
                  <c:v>0</c:v>
                </c:pt>
                <c:pt idx="30831">
                  <c:v>-0.619999999999997</c:v>
                </c:pt>
                <c:pt idx="30832">
                  <c:v>0</c:v>
                </c:pt>
                <c:pt idx="30833">
                  <c:v>0</c:v>
                </c:pt>
                <c:pt idx="30834">
                  <c:v>0</c:v>
                </c:pt>
                <c:pt idx="30835">
                  <c:v>0.49600000000000199</c:v>
                </c:pt>
                <c:pt idx="30836">
                  <c:v>-0.124000000000002</c:v>
                </c:pt>
                <c:pt idx="30837">
                  <c:v>0</c:v>
                </c:pt>
                <c:pt idx="30838">
                  <c:v>-0.124000000000002</c:v>
                </c:pt>
                <c:pt idx="30839">
                  <c:v>0</c:v>
                </c:pt>
                <c:pt idx="30840">
                  <c:v>0</c:v>
                </c:pt>
                <c:pt idx="30841">
                  <c:v>0</c:v>
                </c:pt>
                <c:pt idx="30842">
                  <c:v>0</c:v>
                </c:pt>
                <c:pt idx="30843">
                  <c:v>0</c:v>
                </c:pt>
                <c:pt idx="30844">
                  <c:v>0.124000000000002</c:v>
                </c:pt>
                <c:pt idx="30845">
                  <c:v>0</c:v>
                </c:pt>
                <c:pt idx="30846">
                  <c:v>0</c:v>
                </c:pt>
                <c:pt idx="30847">
                  <c:v>0.496999999999999</c:v>
                </c:pt>
                <c:pt idx="30848">
                  <c:v>0.247999999999997</c:v>
                </c:pt>
                <c:pt idx="30849">
                  <c:v>0.743999999999999</c:v>
                </c:pt>
                <c:pt idx="30850">
                  <c:v>0</c:v>
                </c:pt>
                <c:pt idx="30851">
                  <c:v>0</c:v>
                </c:pt>
                <c:pt idx="30852">
                  <c:v>0</c:v>
                </c:pt>
                <c:pt idx="30853">
                  <c:v>0</c:v>
                </c:pt>
                <c:pt idx="30854">
                  <c:v>-1.2409999999999899</c:v>
                </c:pt>
                <c:pt idx="30855">
                  <c:v>-0.62100000000000199</c:v>
                </c:pt>
                <c:pt idx="30856">
                  <c:v>-0.371999999999999</c:v>
                </c:pt>
                <c:pt idx="30857">
                  <c:v>-0.868999999999999</c:v>
                </c:pt>
                <c:pt idx="30858">
                  <c:v>0.868999999999999</c:v>
                </c:pt>
                <c:pt idx="30859">
                  <c:v>0</c:v>
                </c:pt>
                <c:pt idx="30860">
                  <c:v>0</c:v>
                </c:pt>
                <c:pt idx="30861">
                  <c:v>0</c:v>
                </c:pt>
                <c:pt idx="30862">
                  <c:v>0</c:v>
                </c:pt>
                <c:pt idx="30863">
                  <c:v>-0.248999999999995</c:v>
                </c:pt>
                <c:pt idx="30864">
                  <c:v>0</c:v>
                </c:pt>
                <c:pt idx="30865">
                  <c:v>0.620999999999995</c:v>
                </c:pt>
                <c:pt idx="30866">
                  <c:v>0</c:v>
                </c:pt>
                <c:pt idx="30867">
                  <c:v>0</c:v>
                </c:pt>
                <c:pt idx="30868">
                  <c:v>0</c:v>
                </c:pt>
                <c:pt idx="30869">
                  <c:v>0</c:v>
                </c:pt>
                <c:pt idx="30870">
                  <c:v>0</c:v>
                </c:pt>
                <c:pt idx="30871">
                  <c:v>1.6139999999999901</c:v>
                </c:pt>
                <c:pt idx="30872">
                  <c:v>0</c:v>
                </c:pt>
                <c:pt idx="30873">
                  <c:v>0</c:v>
                </c:pt>
                <c:pt idx="30874">
                  <c:v>0</c:v>
                </c:pt>
                <c:pt idx="30875">
                  <c:v>0.62000000000000399</c:v>
                </c:pt>
                <c:pt idx="30876">
                  <c:v>0</c:v>
                </c:pt>
                <c:pt idx="30877">
                  <c:v>0</c:v>
                </c:pt>
                <c:pt idx="30878">
                  <c:v>0</c:v>
                </c:pt>
                <c:pt idx="30879">
                  <c:v>0</c:v>
                </c:pt>
                <c:pt idx="30880">
                  <c:v>0</c:v>
                </c:pt>
                <c:pt idx="30881">
                  <c:v>0.123999999999995</c:v>
                </c:pt>
                <c:pt idx="30882">
                  <c:v>0.371999999999999</c:v>
                </c:pt>
                <c:pt idx="30883">
                  <c:v>-0.371999999999999</c:v>
                </c:pt>
                <c:pt idx="30884">
                  <c:v>0.371999999999999</c:v>
                </c:pt>
                <c:pt idx="30885">
                  <c:v>0.124000000000002</c:v>
                </c:pt>
                <c:pt idx="30886">
                  <c:v>0</c:v>
                </c:pt>
                <c:pt idx="30887">
                  <c:v>0</c:v>
                </c:pt>
                <c:pt idx="30888">
                  <c:v>0</c:v>
                </c:pt>
                <c:pt idx="30889">
                  <c:v>0</c:v>
                </c:pt>
                <c:pt idx="30890">
                  <c:v>0</c:v>
                </c:pt>
                <c:pt idx="30891">
                  <c:v>0.124000000000002</c:v>
                </c:pt>
                <c:pt idx="30892">
                  <c:v>0</c:v>
                </c:pt>
                <c:pt idx="30893">
                  <c:v>-0.124000000000002</c:v>
                </c:pt>
                <c:pt idx="30894">
                  <c:v>0</c:v>
                </c:pt>
                <c:pt idx="30895">
                  <c:v>0</c:v>
                </c:pt>
                <c:pt idx="30896">
                  <c:v>0</c:v>
                </c:pt>
                <c:pt idx="30897">
                  <c:v>0</c:v>
                </c:pt>
                <c:pt idx="30898">
                  <c:v>0</c:v>
                </c:pt>
                <c:pt idx="30899">
                  <c:v>-1.11699999999999</c:v>
                </c:pt>
                <c:pt idx="30900">
                  <c:v>0</c:v>
                </c:pt>
                <c:pt idx="30901">
                  <c:v>1.613</c:v>
                </c:pt>
                <c:pt idx="30902">
                  <c:v>0</c:v>
                </c:pt>
                <c:pt idx="30903">
                  <c:v>-1.613</c:v>
                </c:pt>
                <c:pt idx="30904">
                  <c:v>0</c:v>
                </c:pt>
                <c:pt idx="30905">
                  <c:v>0</c:v>
                </c:pt>
                <c:pt idx="30906">
                  <c:v>0</c:v>
                </c:pt>
                <c:pt idx="30907">
                  <c:v>0</c:v>
                </c:pt>
                <c:pt idx="30908">
                  <c:v>-0.123999999999995</c:v>
                </c:pt>
                <c:pt idx="30909">
                  <c:v>0</c:v>
                </c:pt>
                <c:pt idx="30910">
                  <c:v>0</c:v>
                </c:pt>
                <c:pt idx="30911">
                  <c:v>-0.124000000000002</c:v>
                </c:pt>
                <c:pt idx="30912">
                  <c:v>0</c:v>
                </c:pt>
                <c:pt idx="30913">
                  <c:v>0</c:v>
                </c:pt>
                <c:pt idx="30914">
                  <c:v>0</c:v>
                </c:pt>
                <c:pt idx="30915">
                  <c:v>0</c:v>
                </c:pt>
                <c:pt idx="30916">
                  <c:v>0</c:v>
                </c:pt>
                <c:pt idx="30917">
                  <c:v>0</c:v>
                </c:pt>
                <c:pt idx="30918">
                  <c:v>0.49600000000000199</c:v>
                </c:pt>
                <c:pt idx="30919">
                  <c:v>0.99300000000000199</c:v>
                </c:pt>
                <c:pt idx="30920">
                  <c:v>0.248000000000004</c:v>
                </c:pt>
                <c:pt idx="30921">
                  <c:v>0</c:v>
                </c:pt>
                <c:pt idx="30922">
                  <c:v>0</c:v>
                </c:pt>
                <c:pt idx="30923">
                  <c:v>0</c:v>
                </c:pt>
                <c:pt idx="30924">
                  <c:v>0</c:v>
                </c:pt>
                <c:pt idx="30925">
                  <c:v>-0.123999999999995</c:v>
                </c:pt>
                <c:pt idx="30926">
                  <c:v>-0.37200000000000699</c:v>
                </c:pt>
                <c:pt idx="30927">
                  <c:v>-1.365</c:v>
                </c:pt>
                <c:pt idx="30928">
                  <c:v>0</c:v>
                </c:pt>
                <c:pt idx="30929">
                  <c:v>-0.744999999999997</c:v>
                </c:pt>
                <c:pt idx="30930">
                  <c:v>1.4889999999999901</c:v>
                </c:pt>
                <c:pt idx="30931">
                  <c:v>0</c:v>
                </c:pt>
                <c:pt idx="30932">
                  <c:v>0</c:v>
                </c:pt>
                <c:pt idx="30933">
                  <c:v>0</c:v>
                </c:pt>
                <c:pt idx="30934">
                  <c:v>0</c:v>
                </c:pt>
                <c:pt idx="30935">
                  <c:v>0</c:v>
                </c:pt>
                <c:pt idx="30936">
                  <c:v>0.371999999999999</c:v>
                </c:pt>
                <c:pt idx="30937">
                  <c:v>-0.371999999999999</c:v>
                </c:pt>
                <c:pt idx="30938">
                  <c:v>0</c:v>
                </c:pt>
                <c:pt idx="30939">
                  <c:v>-0.124000000000002</c:v>
                </c:pt>
                <c:pt idx="30940">
                  <c:v>0</c:v>
                </c:pt>
                <c:pt idx="30941">
                  <c:v>0</c:v>
                </c:pt>
                <c:pt idx="30942">
                  <c:v>0</c:v>
                </c:pt>
                <c:pt idx="30943">
                  <c:v>0.495999999999995</c:v>
                </c:pt>
                <c:pt idx="30944">
                  <c:v>0</c:v>
                </c:pt>
                <c:pt idx="30945">
                  <c:v>-0.495999999999995</c:v>
                </c:pt>
                <c:pt idx="30946">
                  <c:v>0</c:v>
                </c:pt>
                <c:pt idx="30947">
                  <c:v>0.495999999999995</c:v>
                </c:pt>
                <c:pt idx="30948">
                  <c:v>0</c:v>
                </c:pt>
                <c:pt idx="30949">
                  <c:v>0</c:v>
                </c:pt>
                <c:pt idx="30950">
                  <c:v>0</c:v>
                </c:pt>
                <c:pt idx="30951">
                  <c:v>0</c:v>
                </c:pt>
                <c:pt idx="30952">
                  <c:v>-0.620999999999995</c:v>
                </c:pt>
                <c:pt idx="30953">
                  <c:v>0</c:v>
                </c:pt>
                <c:pt idx="30954">
                  <c:v>0.248999999999995</c:v>
                </c:pt>
                <c:pt idx="30955">
                  <c:v>0.86800000000000199</c:v>
                </c:pt>
                <c:pt idx="30956">
                  <c:v>0.62100000000000199</c:v>
                </c:pt>
                <c:pt idx="30957">
                  <c:v>0.248000000000004</c:v>
                </c:pt>
                <c:pt idx="30958">
                  <c:v>0</c:v>
                </c:pt>
                <c:pt idx="30959">
                  <c:v>0</c:v>
                </c:pt>
                <c:pt idx="30960">
                  <c:v>0</c:v>
                </c:pt>
                <c:pt idx="30961">
                  <c:v>0.124000000000002</c:v>
                </c:pt>
                <c:pt idx="30962">
                  <c:v>0.49600000000000199</c:v>
                </c:pt>
                <c:pt idx="30963">
                  <c:v>0</c:v>
                </c:pt>
                <c:pt idx="30964">
                  <c:v>-0.99300000000000199</c:v>
                </c:pt>
                <c:pt idx="30965">
                  <c:v>0</c:v>
                </c:pt>
                <c:pt idx="30966">
                  <c:v>1.8620000000000001</c:v>
                </c:pt>
                <c:pt idx="30967">
                  <c:v>0</c:v>
                </c:pt>
                <c:pt idx="30968">
                  <c:v>0</c:v>
                </c:pt>
                <c:pt idx="30969">
                  <c:v>0</c:v>
                </c:pt>
                <c:pt idx="30970">
                  <c:v>-0.495999999999995</c:v>
                </c:pt>
                <c:pt idx="30971">
                  <c:v>0.620999999999995</c:v>
                </c:pt>
                <c:pt idx="30972">
                  <c:v>0</c:v>
                </c:pt>
                <c:pt idx="30973">
                  <c:v>0</c:v>
                </c:pt>
                <c:pt idx="30974">
                  <c:v>-1.98599999999999</c:v>
                </c:pt>
                <c:pt idx="30975">
                  <c:v>0</c:v>
                </c:pt>
                <c:pt idx="30976">
                  <c:v>0</c:v>
                </c:pt>
                <c:pt idx="30977">
                  <c:v>0</c:v>
                </c:pt>
                <c:pt idx="30978">
                  <c:v>0</c:v>
                </c:pt>
                <c:pt idx="30979">
                  <c:v>-0.248000000000004</c:v>
                </c:pt>
                <c:pt idx="30980">
                  <c:v>0.62000000000000399</c:v>
                </c:pt>
                <c:pt idx="30981">
                  <c:v>-0.124000000000002</c:v>
                </c:pt>
                <c:pt idx="30982">
                  <c:v>0</c:v>
                </c:pt>
                <c:pt idx="30983">
                  <c:v>0</c:v>
                </c:pt>
                <c:pt idx="30984">
                  <c:v>-0.247999999999997</c:v>
                </c:pt>
                <c:pt idx="30985">
                  <c:v>0</c:v>
                </c:pt>
                <c:pt idx="30986">
                  <c:v>0</c:v>
                </c:pt>
                <c:pt idx="30987">
                  <c:v>0</c:v>
                </c:pt>
                <c:pt idx="30988">
                  <c:v>0</c:v>
                </c:pt>
                <c:pt idx="30989">
                  <c:v>0</c:v>
                </c:pt>
                <c:pt idx="30990">
                  <c:v>1.73799999999999</c:v>
                </c:pt>
                <c:pt idx="30991">
                  <c:v>0</c:v>
                </c:pt>
                <c:pt idx="30992">
                  <c:v>-0.248000000000004</c:v>
                </c:pt>
                <c:pt idx="30993">
                  <c:v>-0.744999999999997</c:v>
                </c:pt>
                <c:pt idx="30994">
                  <c:v>0</c:v>
                </c:pt>
                <c:pt idx="30995">
                  <c:v>0</c:v>
                </c:pt>
                <c:pt idx="30996">
                  <c:v>0</c:v>
                </c:pt>
                <c:pt idx="30997">
                  <c:v>-1.48999999999999</c:v>
                </c:pt>
                <c:pt idx="30998">
                  <c:v>0</c:v>
                </c:pt>
                <c:pt idx="30999">
                  <c:v>0</c:v>
                </c:pt>
                <c:pt idx="31000">
                  <c:v>-0.248000000000004</c:v>
                </c:pt>
                <c:pt idx="31001">
                  <c:v>0</c:v>
                </c:pt>
                <c:pt idx="31002">
                  <c:v>0.248000000000004</c:v>
                </c:pt>
                <c:pt idx="31003">
                  <c:v>0</c:v>
                </c:pt>
                <c:pt idx="31004">
                  <c:v>0</c:v>
                </c:pt>
                <c:pt idx="31005">
                  <c:v>0</c:v>
                </c:pt>
                <c:pt idx="31006">
                  <c:v>0</c:v>
                </c:pt>
                <c:pt idx="31007">
                  <c:v>-0.371999999999999</c:v>
                </c:pt>
                <c:pt idx="31008">
                  <c:v>0</c:v>
                </c:pt>
                <c:pt idx="31009">
                  <c:v>0</c:v>
                </c:pt>
                <c:pt idx="31010">
                  <c:v>0.248000000000004</c:v>
                </c:pt>
                <c:pt idx="31011">
                  <c:v>-0.248000000000004</c:v>
                </c:pt>
                <c:pt idx="31012">
                  <c:v>0</c:v>
                </c:pt>
                <c:pt idx="31013">
                  <c:v>0</c:v>
                </c:pt>
                <c:pt idx="31014">
                  <c:v>0</c:v>
                </c:pt>
                <c:pt idx="31015">
                  <c:v>0</c:v>
                </c:pt>
                <c:pt idx="31016">
                  <c:v>0.24799999999999001</c:v>
                </c:pt>
                <c:pt idx="31017">
                  <c:v>0</c:v>
                </c:pt>
                <c:pt idx="31018">
                  <c:v>0</c:v>
                </c:pt>
                <c:pt idx="31019">
                  <c:v>0.125</c:v>
                </c:pt>
                <c:pt idx="31020">
                  <c:v>0</c:v>
                </c:pt>
                <c:pt idx="31021">
                  <c:v>0</c:v>
                </c:pt>
                <c:pt idx="31022">
                  <c:v>0</c:v>
                </c:pt>
                <c:pt idx="31023">
                  <c:v>0</c:v>
                </c:pt>
                <c:pt idx="31024">
                  <c:v>0</c:v>
                </c:pt>
                <c:pt idx="31025">
                  <c:v>0.372999999999997</c:v>
                </c:pt>
                <c:pt idx="31026">
                  <c:v>0.99300000000000199</c:v>
                </c:pt>
                <c:pt idx="31027">
                  <c:v>-0.99300000000000199</c:v>
                </c:pt>
                <c:pt idx="31028">
                  <c:v>0</c:v>
                </c:pt>
                <c:pt idx="31029">
                  <c:v>0</c:v>
                </c:pt>
                <c:pt idx="31030">
                  <c:v>0</c:v>
                </c:pt>
                <c:pt idx="31031">
                  <c:v>0</c:v>
                </c:pt>
                <c:pt idx="31032">
                  <c:v>0</c:v>
                </c:pt>
                <c:pt idx="31033">
                  <c:v>-0.123999999999995</c:v>
                </c:pt>
                <c:pt idx="31034">
                  <c:v>0</c:v>
                </c:pt>
                <c:pt idx="31035">
                  <c:v>0.123999999999995</c:v>
                </c:pt>
                <c:pt idx="31036">
                  <c:v>0.124000000000002</c:v>
                </c:pt>
                <c:pt idx="31037">
                  <c:v>0.124000000000002</c:v>
                </c:pt>
                <c:pt idx="31038">
                  <c:v>1.73799999999999</c:v>
                </c:pt>
                <c:pt idx="31039">
                  <c:v>0</c:v>
                </c:pt>
                <c:pt idx="31040">
                  <c:v>0</c:v>
                </c:pt>
                <c:pt idx="31041">
                  <c:v>0</c:v>
                </c:pt>
                <c:pt idx="31042">
                  <c:v>0</c:v>
                </c:pt>
                <c:pt idx="31043">
                  <c:v>-0.49600000000000899</c:v>
                </c:pt>
                <c:pt idx="31044">
                  <c:v>0</c:v>
                </c:pt>
                <c:pt idx="31045">
                  <c:v>0</c:v>
                </c:pt>
                <c:pt idx="31046">
                  <c:v>0</c:v>
                </c:pt>
                <c:pt idx="31047">
                  <c:v>-0.868999999999999</c:v>
                </c:pt>
                <c:pt idx="31048">
                  <c:v>0</c:v>
                </c:pt>
                <c:pt idx="31049">
                  <c:v>0</c:v>
                </c:pt>
                <c:pt idx="31050">
                  <c:v>0</c:v>
                </c:pt>
                <c:pt idx="31051">
                  <c:v>0</c:v>
                </c:pt>
                <c:pt idx="31052">
                  <c:v>-0.248000000000004</c:v>
                </c:pt>
                <c:pt idx="31053">
                  <c:v>0</c:v>
                </c:pt>
                <c:pt idx="31054">
                  <c:v>0.124000000000002</c:v>
                </c:pt>
                <c:pt idx="31055">
                  <c:v>0</c:v>
                </c:pt>
                <c:pt idx="31056">
                  <c:v>0</c:v>
                </c:pt>
                <c:pt idx="31057">
                  <c:v>0</c:v>
                </c:pt>
                <c:pt idx="31058">
                  <c:v>0</c:v>
                </c:pt>
                <c:pt idx="31059">
                  <c:v>0</c:v>
                </c:pt>
                <c:pt idx="31060">
                  <c:v>1.11699999999999</c:v>
                </c:pt>
                <c:pt idx="31061">
                  <c:v>0.496999999999999</c:v>
                </c:pt>
                <c:pt idx="31062">
                  <c:v>0.619999999999997</c:v>
                </c:pt>
                <c:pt idx="31063">
                  <c:v>0</c:v>
                </c:pt>
                <c:pt idx="31064">
                  <c:v>0</c:v>
                </c:pt>
                <c:pt idx="31065">
                  <c:v>0</c:v>
                </c:pt>
                <c:pt idx="31066">
                  <c:v>0</c:v>
                </c:pt>
                <c:pt idx="31067">
                  <c:v>0</c:v>
                </c:pt>
                <c:pt idx="31068">
                  <c:v>0</c:v>
                </c:pt>
                <c:pt idx="31069">
                  <c:v>-0.744999999999997</c:v>
                </c:pt>
                <c:pt idx="31070">
                  <c:v>-0.371999999999999</c:v>
                </c:pt>
                <c:pt idx="31071">
                  <c:v>0.123999999999995</c:v>
                </c:pt>
                <c:pt idx="31072">
                  <c:v>0</c:v>
                </c:pt>
                <c:pt idx="31073">
                  <c:v>0.371999999999999</c:v>
                </c:pt>
                <c:pt idx="31074">
                  <c:v>0.868999999999999</c:v>
                </c:pt>
                <c:pt idx="31075">
                  <c:v>0</c:v>
                </c:pt>
                <c:pt idx="31076">
                  <c:v>0</c:v>
                </c:pt>
                <c:pt idx="31077">
                  <c:v>0</c:v>
                </c:pt>
                <c:pt idx="31078">
                  <c:v>0</c:v>
                </c:pt>
                <c:pt idx="31079">
                  <c:v>-0.247999999999997</c:v>
                </c:pt>
                <c:pt idx="31080">
                  <c:v>-0.371999999999999</c:v>
                </c:pt>
                <c:pt idx="31081">
                  <c:v>0.371999999999999</c:v>
                </c:pt>
                <c:pt idx="31082">
                  <c:v>-0.371999999999999</c:v>
                </c:pt>
                <c:pt idx="31083">
                  <c:v>-0.124000000000002</c:v>
                </c:pt>
                <c:pt idx="31084">
                  <c:v>0</c:v>
                </c:pt>
                <c:pt idx="31085">
                  <c:v>0</c:v>
                </c:pt>
                <c:pt idx="31086">
                  <c:v>0</c:v>
                </c:pt>
                <c:pt idx="31087">
                  <c:v>0.125</c:v>
                </c:pt>
                <c:pt idx="31088">
                  <c:v>-0.37299999999999001</c:v>
                </c:pt>
                <c:pt idx="31089">
                  <c:v>0.37299999999999001</c:v>
                </c:pt>
                <c:pt idx="31090">
                  <c:v>-0.37299999999999001</c:v>
                </c:pt>
                <c:pt idx="31091">
                  <c:v>-0.12400000000000901</c:v>
                </c:pt>
                <c:pt idx="31092">
                  <c:v>0</c:v>
                </c:pt>
                <c:pt idx="31093">
                  <c:v>0</c:v>
                </c:pt>
                <c:pt idx="31094">
                  <c:v>0</c:v>
                </c:pt>
                <c:pt idx="31095">
                  <c:v>0</c:v>
                </c:pt>
                <c:pt idx="31096">
                  <c:v>0</c:v>
                </c:pt>
                <c:pt idx="31097">
                  <c:v>0.247999999999997</c:v>
                </c:pt>
                <c:pt idx="31098">
                  <c:v>0</c:v>
                </c:pt>
                <c:pt idx="31099">
                  <c:v>0</c:v>
                </c:pt>
                <c:pt idx="31100">
                  <c:v>0</c:v>
                </c:pt>
                <c:pt idx="31101">
                  <c:v>0</c:v>
                </c:pt>
                <c:pt idx="31102">
                  <c:v>0</c:v>
                </c:pt>
                <c:pt idx="31103">
                  <c:v>0</c:v>
                </c:pt>
                <c:pt idx="31104">
                  <c:v>0</c:v>
                </c:pt>
                <c:pt idx="31105">
                  <c:v>0.992999999999995</c:v>
                </c:pt>
                <c:pt idx="31106">
                  <c:v>0</c:v>
                </c:pt>
                <c:pt idx="31107">
                  <c:v>-1.4889999999999901</c:v>
                </c:pt>
                <c:pt idx="31108">
                  <c:v>0</c:v>
                </c:pt>
                <c:pt idx="31109">
                  <c:v>1.613</c:v>
                </c:pt>
                <c:pt idx="31110">
                  <c:v>0</c:v>
                </c:pt>
                <c:pt idx="31111">
                  <c:v>0</c:v>
                </c:pt>
                <c:pt idx="31112">
                  <c:v>0</c:v>
                </c:pt>
                <c:pt idx="31113">
                  <c:v>0</c:v>
                </c:pt>
                <c:pt idx="31114">
                  <c:v>1.2409999999999899</c:v>
                </c:pt>
                <c:pt idx="31115">
                  <c:v>0</c:v>
                </c:pt>
                <c:pt idx="31116">
                  <c:v>-1.11699999999999</c:v>
                </c:pt>
                <c:pt idx="31117">
                  <c:v>-0.371999999999999</c:v>
                </c:pt>
                <c:pt idx="31118">
                  <c:v>0</c:v>
                </c:pt>
                <c:pt idx="31119">
                  <c:v>0</c:v>
                </c:pt>
                <c:pt idx="31120">
                  <c:v>0</c:v>
                </c:pt>
                <c:pt idx="31121">
                  <c:v>0</c:v>
                </c:pt>
                <c:pt idx="31122">
                  <c:v>0</c:v>
                </c:pt>
                <c:pt idx="31123">
                  <c:v>0</c:v>
                </c:pt>
                <c:pt idx="31124">
                  <c:v>0</c:v>
                </c:pt>
                <c:pt idx="31125">
                  <c:v>0.62100000000000199</c:v>
                </c:pt>
                <c:pt idx="31126">
                  <c:v>-0.99300000000000199</c:v>
                </c:pt>
                <c:pt idx="31127">
                  <c:v>0</c:v>
                </c:pt>
                <c:pt idx="31128">
                  <c:v>-0.372999999999997</c:v>
                </c:pt>
                <c:pt idx="31129">
                  <c:v>0</c:v>
                </c:pt>
                <c:pt idx="31130">
                  <c:v>0</c:v>
                </c:pt>
                <c:pt idx="31131">
                  <c:v>0</c:v>
                </c:pt>
                <c:pt idx="31132">
                  <c:v>0</c:v>
                </c:pt>
                <c:pt idx="31133">
                  <c:v>1.73799999999999</c:v>
                </c:pt>
                <c:pt idx="31134">
                  <c:v>0</c:v>
                </c:pt>
                <c:pt idx="31135">
                  <c:v>-0.620999999999995</c:v>
                </c:pt>
                <c:pt idx="31136">
                  <c:v>-0.124000000000002</c:v>
                </c:pt>
                <c:pt idx="31137">
                  <c:v>0</c:v>
                </c:pt>
                <c:pt idx="31138">
                  <c:v>0</c:v>
                </c:pt>
                <c:pt idx="31139">
                  <c:v>0</c:v>
                </c:pt>
                <c:pt idx="31140">
                  <c:v>0</c:v>
                </c:pt>
                <c:pt idx="31141">
                  <c:v>-0.868999999999999</c:v>
                </c:pt>
                <c:pt idx="31142">
                  <c:v>0</c:v>
                </c:pt>
                <c:pt idx="31143">
                  <c:v>0.247999999999997</c:v>
                </c:pt>
                <c:pt idx="31144">
                  <c:v>0</c:v>
                </c:pt>
                <c:pt idx="31145">
                  <c:v>-0.495999999999995</c:v>
                </c:pt>
                <c:pt idx="31146">
                  <c:v>0</c:v>
                </c:pt>
                <c:pt idx="31147">
                  <c:v>0</c:v>
                </c:pt>
                <c:pt idx="31148">
                  <c:v>0</c:v>
                </c:pt>
                <c:pt idx="31149">
                  <c:v>0</c:v>
                </c:pt>
                <c:pt idx="31150">
                  <c:v>0</c:v>
                </c:pt>
                <c:pt idx="31151">
                  <c:v>-0.49600000000000199</c:v>
                </c:pt>
                <c:pt idx="31152">
                  <c:v>0</c:v>
                </c:pt>
                <c:pt idx="31153">
                  <c:v>0</c:v>
                </c:pt>
                <c:pt idx="31154">
                  <c:v>-0.124000000000002</c:v>
                </c:pt>
                <c:pt idx="31155">
                  <c:v>0</c:v>
                </c:pt>
                <c:pt idx="31156">
                  <c:v>0</c:v>
                </c:pt>
                <c:pt idx="31157">
                  <c:v>0</c:v>
                </c:pt>
                <c:pt idx="31158">
                  <c:v>0</c:v>
                </c:pt>
                <c:pt idx="31159">
                  <c:v>0</c:v>
                </c:pt>
                <c:pt idx="31160">
                  <c:v>0</c:v>
                </c:pt>
                <c:pt idx="31161">
                  <c:v>-0.248000000000004</c:v>
                </c:pt>
                <c:pt idx="31162">
                  <c:v>0.371999999999999</c:v>
                </c:pt>
                <c:pt idx="31163">
                  <c:v>-0.371999999999999</c:v>
                </c:pt>
                <c:pt idx="31164">
                  <c:v>-0.248999999999995</c:v>
                </c:pt>
                <c:pt idx="31165">
                  <c:v>0</c:v>
                </c:pt>
                <c:pt idx="31166">
                  <c:v>0</c:v>
                </c:pt>
                <c:pt idx="31167">
                  <c:v>0</c:v>
                </c:pt>
                <c:pt idx="31168">
                  <c:v>-0.496999999999999</c:v>
                </c:pt>
                <c:pt idx="31169">
                  <c:v>0</c:v>
                </c:pt>
                <c:pt idx="31170">
                  <c:v>0.248999999999995</c:v>
                </c:pt>
                <c:pt idx="31171">
                  <c:v>0.49600000000000199</c:v>
                </c:pt>
                <c:pt idx="31172">
                  <c:v>-0.49600000000000199</c:v>
                </c:pt>
                <c:pt idx="31173">
                  <c:v>0</c:v>
                </c:pt>
                <c:pt idx="31174">
                  <c:v>0</c:v>
                </c:pt>
                <c:pt idx="31175">
                  <c:v>0</c:v>
                </c:pt>
                <c:pt idx="31176">
                  <c:v>0</c:v>
                </c:pt>
                <c:pt idx="31177">
                  <c:v>0.124000000000002</c:v>
                </c:pt>
                <c:pt idx="31178">
                  <c:v>-0.124000000000002</c:v>
                </c:pt>
                <c:pt idx="31179">
                  <c:v>0.248000000000004</c:v>
                </c:pt>
                <c:pt idx="31180">
                  <c:v>0</c:v>
                </c:pt>
                <c:pt idx="31181">
                  <c:v>2.1099999999999901</c:v>
                </c:pt>
                <c:pt idx="31182">
                  <c:v>0</c:v>
                </c:pt>
                <c:pt idx="31183">
                  <c:v>0</c:v>
                </c:pt>
                <c:pt idx="31184">
                  <c:v>0</c:v>
                </c:pt>
                <c:pt idx="31185">
                  <c:v>0</c:v>
                </c:pt>
                <c:pt idx="31186">
                  <c:v>0</c:v>
                </c:pt>
                <c:pt idx="31187">
                  <c:v>0.62100000000000899</c:v>
                </c:pt>
                <c:pt idx="31188">
                  <c:v>0</c:v>
                </c:pt>
                <c:pt idx="31189">
                  <c:v>-1.8620000000000001</c:v>
                </c:pt>
                <c:pt idx="31190">
                  <c:v>-0.247999999999997</c:v>
                </c:pt>
                <c:pt idx="31191">
                  <c:v>0.247999999999997</c:v>
                </c:pt>
                <c:pt idx="31192">
                  <c:v>0</c:v>
                </c:pt>
                <c:pt idx="31193">
                  <c:v>0</c:v>
                </c:pt>
                <c:pt idx="31194">
                  <c:v>0</c:v>
                </c:pt>
                <c:pt idx="31195">
                  <c:v>0</c:v>
                </c:pt>
                <c:pt idx="31196">
                  <c:v>0.123999999999995</c:v>
                </c:pt>
                <c:pt idx="31197">
                  <c:v>0</c:v>
                </c:pt>
                <c:pt idx="31198">
                  <c:v>0</c:v>
                </c:pt>
                <c:pt idx="31199">
                  <c:v>-0.992999999999995</c:v>
                </c:pt>
                <c:pt idx="31200">
                  <c:v>0</c:v>
                </c:pt>
                <c:pt idx="31201">
                  <c:v>0</c:v>
                </c:pt>
                <c:pt idx="31202">
                  <c:v>0</c:v>
                </c:pt>
                <c:pt idx="31203">
                  <c:v>0</c:v>
                </c:pt>
                <c:pt idx="31204">
                  <c:v>1.365</c:v>
                </c:pt>
                <c:pt idx="31205">
                  <c:v>0</c:v>
                </c:pt>
                <c:pt idx="31206">
                  <c:v>0.620999999999995</c:v>
                </c:pt>
                <c:pt idx="31207">
                  <c:v>0</c:v>
                </c:pt>
                <c:pt idx="31208">
                  <c:v>0.371999999999999</c:v>
                </c:pt>
                <c:pt idx="31209">
                  <c:v>-0.371999999999999</c:v>
                </c:pt>
                <c:pt idx="31210">
                  <c:v>0</c:v>
                </c:pt>
                <c:pt idx="31211">
                  <c:v>0</c:v>
                </c:pt>
                <c:pt idx="31212">
                  <c:v>0</c:v>
                </c:pt>
                <c:pt idx="31213">
                  <c:v>-1.4890000000000001</c:v>
                </c:pt>
                <c:pt idx="31214">
                  <c:v>0</c:v>
                </c:pt>
                <c:pt idx="31215">
                  <c:v>0</c:v>
                </c:pt>
                <c:pt idx="31216">
                  <c:v>0.371999999999999</c:v>
                </c:pt>
                <c:pt idx="31217">
                  <c:v>0.62100000000000199</c:v>
                </c:pt>
                <c:pt idx="31218">
                  <c:v>6.8259999999999996</c:v>
                </c:pt>
                <c:pt idx="31219">
                  <c:v>0</c:v>
                </c:pt>
                <c:pt idx="31220">
                  <c:v>0</c:v>
                </c:pt>
                <c:pt idx="31221">
                  <c:v>0</c:v>
                </c:pt>
                <c:pt idx="31222">
                  <c:v>0</c:v>
                </c:pt>
                <c:pt idx="31223">
                  <c:v>0</c:v>
                </c:pt>
                <c:pt idx="31224">
                  <c:v>-0.744999999999997</c:v>
                </c:pt>
                <c:pt idx="31225">
                  <c:v>0</c:v>
                </c:pt>
                <c:pt idx="31226">
                  <c:v>0.248999999999995</c:v>
                </c:pt>
                <c:pt idx="31227">
                  <c:v>0</c:v>
                </c:pt>
                <c:pt idx="31228">
                  <c:v>0</c:v>
                </c:pt>
                <c:pt idx="31229">
                  <c:v>0</c:v>
                </c:pt>
                <c:pt idx="31230">
                  <c:v>0</c:v>
                </c:pt>
                <c:pt idx="31231">
                  <c:v>0.125</c:v>
                </c:pt>
                <c:pt idx="31232">
                  <c:v>0</c:v>
                </c:pt>
                <c:pt idx="31233">
                  <c:v>0</c:v>
                </c:pt>
                <c:pt idx="31234">
                  <c:v>0</c:v>
                </c:pt>
                <c:pt idx="31235">
                  <c:v>-0.125</c:v>
                </c:pt>
                <c:pt idx="31236">
                  <c:v>0</c:v>
                </c:pt>
                <c:pt idx="31237">
                  <c:v>0</c:v>
                </c:pt>
                <c:pt idx="31238">
                  <c:v>0</c:v>
                </c:pt>
                <c:pt idx="31239">
                  <c:v>0</c:v>
                </c:pt>
                <c:pt idx="31240">
                  <c:v>0</c:v>
                </c:pt>
                <c:pt idx="31241">
                  <c:v>0</c:v>
                </c:pt>
                <c:pt idx="31242">
                  <c:v>0</c:v>
                </c:pt>
                <c:pt idx="31243">
                  <c:v>-0.247999999999997</c:v>
                </c:pt>
                <c:pt idx="31244">
                  <c:v>0</c:v>
                </c:pt>
                <c:pt idx="31245">
                  <c:v>0.123999999999995</c:v>
                </c:pt>
                <c:pt idx="31246">
                  <c:v>0</c:v>
                </c:pt>
                <c:pt idx="31247">
                  <c:v>0</c:v>
                </c:pt>
                <c:pt idx="31248">
                  <c:v>0</c:v>
                </c:pt>
                <c:pt idx="31249">
                  <c:v>0</c:v>
                </c:pt>
                <c:pt idx="31250">
                  <c:v>-0.619999999999997</c:v>
                </c:pt>
                <c:pt idx="31251">
                  <c:v>0.619999999999997</c:v>
                </c:pt>
                <c:pt idx="31252">
                  <c:v>-0.247999999999997</c:v>
                </c:pt>
                <c:pt idx="31253">
                  <c:v>0.496999999999999</c:v>
                </c:pt>
                <c:pt idx="31254">
                  <c:v>1.365</c:v>
                </c:pt>
                <c:pt idx="31255">
                  <c:v>0</c:v>
                </c:pt>
                <c:pt idx="31256">
                  <c:v>0</c:v>
                </c:pt>
                <c:pt idx="31257">
                  <c:v>0</c:v>
                </c:pt>
                <c:pt idx="31258">
                  <c:v>0</c:v>
                </c:pt>
                <c:pt idx="31259">
                  <c:v>0</c:v>
                </c:pt>
                <c:pt idx="31260">
                  <c:v>0</c:v>
                </c:pt>
                <c:pt idx="31261">
                  <c:v>-0.744999999999997</c:v>
                </c:pt>
                <c:pt idx="31262">
                  <c:v>0</c:v>
                </c:pt>
                <c:pt idx="31263">
                  <c:v>0.372999999999997</c:v>
                </c:pt>
                <c:pt idx="31264">
                  <c:v>0</c:v>
                </c:pt>
                <c:pt idx="31265">
                  <c:v>0</c:v>
                </c:pt>
                <c:pt idx="31266">
                  <c:v>0</c:v>
                </c:pt>
                <c:pt idx="31267">
                  <c:v>0.124000000000002</c:v>
                </c:pt>
                <c:pt idx="31268">
                  <c:v>-0.371999999999999</c:v>
                </c:pt>
                <c:pt idx="31269">
                  <c:v>0</c:v>
                </c:pt>
                <c:pt idx="31270">
                  <c:v>0</c:v>
                </c:pt>
                <c:pt idx="31271">
                  <c:v>0</c:v>
                </c:pt>
                <c:pt idx="31272">
                  <c:v>0</c:v>
                </c:pt>
                <c:pt idx="31273">
                  <c:v>0</c:v>
                </c:pt>
                <c:pt idx="31274">
                  <c:v>0</c:v>
                </c:pt>
                <c:pt idx="31275">
                  <c:v>0</c:v>
                </c:pt>
                <c:pt idx="31276">
                  <c:v>0.62100000000000199</c:v>
                </c:pt>
                <c:pt idx="31277">
                  <c:v>1.11699999999999</c:v>
                </c:pt>
                <c:pt idx="31278">
                  <c:v>-0.992999999999995</c:v>
                </c:pt>
                <c:pt idx="31279">
                  <c:v>0</c:v>
                </c:pt>
                <c:pt idx="31280">
                  <c:v>0</c:v>
                </c:pt>
                <c:pt idx="31281">
                  <c:v>0.868999999999999</c:v>
                </c:pt>
                <c:pt idx="31282">
                  <c:v>0</c:v>
                </c:pt>
                <c:pt idx="31283">
                  <c:v>0</c:v>
                </c:pt>
                <c:pt idx="31284">
                  <c:v>0</c:v>
                </c:pt>
                <c:pt idx="31285">
                  <c:v>-0.371999999999999</c:v>
                </c:pt>
                <c:pt idx="31286">
                  <c:v>0</c:v>
                </c:pt>
                <c:pt idx="31287">
                  <c:v>0.123999999999995</c:v>
                </c:pt>
                <c:pt idx="31288">
                  <c:v>0</c:v>
                </c:pt>
                <c:pt idx="31289">
                  <c:v>0</c:v>
                </c:pt>
                <c:pt idx="31290">
                  <c:v>-0.123999999999995</c:v>
                </c:pt>
                <c:pt idx="31291">
                  <c:v>0</c:v>
                </c:pt>
                <c:pt idx="31292">
                  <c:v>0</c:v>
                </c:pt>
                <c:pt idx="31293">
                  <c:v>0</c:v>
                </c:pt>
                <c:pt idx="31294">
                  <c:v>0</c:v>
                </c:pt>
                <c:pt idx="31295">
                  <c:v>0.619999999999997</c:v>
                </c:pt>
                <c:pt idx="31296">
                  <c:v>0</c:v>
                </c:pt>
                <c:pt idx="31297">
                  <c:v>-0.124000000000002</c:v>
                </c:pt>
                <c:pt idx="31298">
                  <c:v>-0.371999999999999</c:v>
                </c:pt>
                <c:pt idx="31299">
                  <c:v>0.371999999999999</c:v>
                </c:pt>
                <c:pt idx="31300">
                  <c:v>0</c:v>
                </c:pt>
                <c:pt idx="31301">
                  <c:v>0</c:v>
                </c:pt>
                <c:pt idx="31302">
                  <c:v>0</c:v>
                </c:pt>
                <c:pt idx="31303">
                  <c:v>0.125</c:v>
                </c:pt>
                <c:pt idx="31304">
                  <c:v>0</c:v>
                </c:pt>
                <c:pt idx="31305">
                  <c:v>0</c:v>
                </c:pt>
                <c:pt idx="31306">
                  <c:v>0</c:v>
                </c:pt>
                <c:pt idx="31307">
                  <c:v>-0.37299999999999001</c:v>
                </c:pt>
                <c:pt idx="31308">
                  <c:v>0</c:v>
                </c:pt>
                <c:pt idx="31309">
                  <c:v>0</c:v>
                </c:pt>
                <c:pt idx="31310">
                  <c:v>0</c:v>
                </c:pt>
                <c:pt idx="31311">
                  <c:v>0</c:v>
                </c:pt>
                <c:pt idx="31312">
                  <c:v>0</c:v>
                </c:pt>
                <c:pt idx="31313">
                  <c:v>0.743999999999999</c:v>
                </c:pt>
                <c:pt idx="31314">
                  <c:v>0</c:v>
                </c:pt>
                <c:pt idx="31315">
                  <c:v>-0.62000000000000399</c:v>
                </c:pt>
                <c:pt idx="31316">
                  <c:v>0</c:v>
                </c:pt>
                <c:pt idx="31317">
                  <c:v>0</c:v>
                </c:pt>
                <c:pt idx="31318">
                  <c:v>0</c:v>
                </c:pt>
                <c:pt idx="31319">
                  <c:v>0</c:v>
                </c:pt>
                <c:pt idx="31320">
                  <c:v>0</c:v>
                </c:pt>
                <c:pt idx="31321">
                  <c:v>0</c:v>
                </c:pt>
                <c:pt idx="31322">
                  <c:v>0</c:v>
                </c:pt>
                <c:pt idx="31323">
                  <c:v>0.371999999999999</c:v>
                </c:pt>
                <c:pt idx="31324">
                  <c:v>0</c:v>
                </c:pt>
                <c:pt idx="31325">
                  <c:v>1.98599999999999</c:v>
                </c:pt>
                <c:pt idx="31326">
                  <c:v>0</c:v>
                </c:pt>
                <c:pt idx="31327">
                  <c:v>0</c:v>
                </c:pt>
                <c:pt idx="31328">
                  <c:v>0</c:v>
                </c:pt>
                <c:pt idx="31329">
                  <c:v>0</c:v>
                </c:pt>
                <c:pt idx="31330">
                  <c:v>-1.117</c:v>
                </c:pt>
                <c:pt idx="31331">
                  <c:v>-0.123999999999995</c:v>
                </c:pt>
                <c:pt idx="31332">
                  <c:v>-0.496999999999999</c:v>
                </c:pt>
                <c:pt idx="31333">
                  <c:v>-0.124000000000002</c:v>
                </c:pt>
                <c:pt idx="31334">
                  <c:v>0</c:v>
                </c:pt>
                <c:pt idx="31335">
                  <c:v>0.247999999999997</c:v>
                </c:pt>
                <c:pt idx="31336">
                  <c:v>0</c:v>
                </c:pt>
                <c:pt idx="31337">
                  <c:v>0</c:v>
                </c:pt>
                <c:pt idx="31338">
                  <c:v>0</c:v>
                </c:pt>
                <c:pt idx="31339">
                  <c:v>-0.49600000000000199</c:v>
                </c:pt>
                <c:pt idx="31340">
                  <c:v>0</c:v>
                </c:pt>
                <c:pt idx="31341">
                  <c:v>-0.744999999999997</c:v>
                </c:pt>
                <c:pt idx="31342">
                  <c:v>0</c:v>
                </c:pt>
                <c:pt idx="31343">
                  <c:v>0</c:v>
                </c:pt>
                <c:pt idx="31344">
                  <c:v>0</c:v>
                </c:pt>
                <c:pt idx="31345">
                  <c:v>0</c:v>
                </c:pt>
                <c:pt idx="31346">
                  <c:v>0</c:v>
                </c:pt>
                <c:pt idx="31347">
                  <c:v>0</c:v>
                </c:pt>
                <c:pt idx="31348">
                  <c:v>0.371999999999999</c:v>
                </c:pt>
                <c:pt idx="31349">
                  <c:v>0.247999999999997</c:v>
                </c:pt>
                <c:pt idx="31350">
                  <c:v>0.62100000000000899</c:v>
                </c:pt>
                <c:pt idx="31351">
                  <c:v>-0.62100000000000899</c:v>
                </c:pt>
                <c:pt idx="31352">
                  <c:v>0.868999999999999</c:v>
                </c:pt>
                <c:pt idx="31353">
                  <c:v>-0.24799999999999001</c:v>
                </c:pt>
                <c:pt idx="31354">
                  <c:v>0</c:v>
                </c:pt>
                <c:pt idx="31355">
                  <c:v>0</c:v>
                </c:pt>
                <c:pt idx="31356">
                  <c:v>0</c:v>
                </c:pt>
                <c:pt idx="31357">
                  <c:v>-0.867999999999995</c:v>
                </c:pt>
                <c:pt idx="31358">
                  <c:v>0</c:v>
                </c:pt>
                <c:pt idx="31359">
                  <c:v>0.619999999999997</c:v>
                </c:pt>
                <c:pt idx="31360">
                  <c:v>0</c:v>
                </c:pt>
                <c:pt idx="31361">
                  <c:v>-0.371999999999999</c:v>
                </c:pt>
                <c:pt idx="31362">
                  <c:v>0</c:v>
                </c:pt>
                <c:pt idx="31363">
                  <c:v>0</c:v>
                </c:pt>
                <c:pt idx="31364">
                  <c:v>0</c:v>
                </c:pt>
                <c:pt idx="31365">
                  <c:v>0</c:v>
                </c:pt>
                <c:pt idx="31366">
                  <c:v>0.124000000000002</c:v>
                </c:pt>
                <c:pt idx="31367">
                  <c:v>0</c:v>
                </c:pt>
                <c:pt idx="31368">
                  <c:v>-0.124000000000002</c:v>
                </c:pt>
                <c:pt idx="31369">
                  <c:v>0</c:v>
                </c:pt>
                <c:pt idx="31370">
                  <c:v>0.49600000000000199</c:v>
                </c:pt>
                <c:pt idx="31371">
                  <c:v>0.371999999999999</c:v>
                </c:pt>
                <c:pt idx="31372">
                  <c:v>0</c:v>
                </c:pt>
                <c:pt idx="31373">
                  <c:v>0</c:v>
                </c:pt>
                <c:pt idx="31374">
                  <c:v>0</c:v>
                </c:pt>
                <c:pt idx="31375">
                  <c:v>0</c:v>
                </c:pt>
                <c:pt idx="31376">
                  <c:v>0</c:v>
                </c:pt>
                <c:pt idx="31377">
                  <c:v>-0.619999999999997</c:v>
                </c:pt>
                <c:pt idx="31378">
                  <c:v>0.744999999999997</c:v>
                </c:pt>
                <c:pt idx="31379">
                  <c:v>-0.744999999999997</c:v>
                </c:pt>
                <c:pt idx="31380">
                  <c:v>-1.11699999999999</c:v>
                </c:pt>
                <c:pt idx="31381">
                  <c:v>0</c:v>
                </c:pt>
                <c:pt idx="31382">
                  <c:v>0</c:v>
                </c:pt>
                <c:pt idx="31383">
                  <c:v>0</c:v>
                </c:pt>
                <c:pt idx="31384">
                  <c:v>0</c:v>
                </c:pt>
                <c:pt idx="31385">
                  <c:v>0</c:v>
                </c:pt>
                <c:pt idx="31386">
                  <c:v>0.124000000000002</c:v>
                </c:pt>
                <c:pt idx="31387">
                  <c:v>0</c:v>
                </c:pt>
                <c:pt idx="31388">
                  <c:v>-0.62000000000000399</c:v>
                </c:pt>
                <c:pt idx="31389">
                  <c:v>0</c:v>
                </c:pt>
                <c:pt idx="31390">
                  <c:v>0</c:v>
                </c:pt>
                <c:pt idx="31391">
                  <c:v>0</c:v>
                </c:pt>
                <c:pt idx="31392">
                  <c:v>0</c:v>
                </c:pt>
                <c:pt idx="31393">
                  <c:v>0</c:v>
                </c:pt>
                <c:pt idx="31394">
                  <c:v>0.495999999999995</c:v>
                </c:pt>
                <c:pt idx="31395">
                  <c:v>0.74500000000000399</c:v>
                </c:pt>
                <c:pt idx="31396">
                  <c:v>0.123999999999995</c:v>
                </c:pt>
                <c:pt idx="31397">
                  <c:v>0.743999999999999</c:v>
                </c:pt>
                <c:pt idx="31398">
                  <c:v>0.125</c:v>
                </c:pt>
                <c:pt idx="31399">
                  <c:v>0</c:v>
                </c:pt>
                <c:pt idx="31400">
                  <c:v>0</c:v>
                </c:pt>
                <c:pt idx="31401">
                  <c:v>0</c:v>
                </c:pt>
                <c:pt idx="31402">
                  <c:v>-0.74400000000000599</c:v>
                </c:pt>
                <c:pt idx="31403">
                  <c:v>-0.125</c:v>
                </c:pt>
                <c:pt idx="31404">
                  <c:v>0</c:v>
                </c:pt>
                <c:pt idx="31405">
                  <c:v>-0.991999999999997</c:v>
                </c:pt>
                <c:pt idx="31406">
                  <c:v>0</c:v>
                </c:pt>
                <c:pt idx="31407">
                  <c:v>0</c:v>
                </c:pt>
                <c:pt idx="31408">
                  <c:v>0</c:v>
                </c:pt>
                <c:pt idx="31409">
                  <c:v>0</c:v>
                </c:pt>
                <c:pt idx="31410">
                  <c:v>0</c:v>
                </c:pt>
                <c:pt idx="31411">
                  <c:v>0</c:v>
                </c:pt>
                <c:pt idx="31412">
                  <c:v>0.371999999999999</c:v>
                </c:pt>
                <c:pt idx="31413">
                  <c:v>-0.124000000000002</c:v>
                </c:pt>
                <c:pt idx="31414">
                  <c:v>0</c:v>
                </c:pt>
                <c:pt idx="31415">
                  <c:v>-0.619999999999997</c:v>
                </c:pt>
                <c:pt idx="31416">
                  <c:v>0</c:v>
                </c:pt>
                <c:pt idx="31417">
                  <c:v>0</c:v>
                </c:pt>
                <c:pt idx="31418">
                  <c:v>0</c:v>
                </c:pt>
                <c:pt idx="31419">
                  <c:v>0</c:v>
                </c:pt>
                <c:pt idx="31420">
                  <c:v>0</c:v>
                </c:pt>
                <c:pt idx="31421">
                  <c:v>-0.37200000000000699</c:v>
                </c:pt>
                <c:pt idx="31422">
                  <c:v>0</c:v>
                </c:pt>
                <c:pt idx="31423">
                  <c:v>0.99300000000000199</c:v>
                </c:pt>
                <c:pt idx="31424">
                  <c:v>0</c:v>
                </c:pt>
                <c:pt idx="31425">
                  <c:v>-0.620999999999995</c:v>
                </c:pt>
                <c:pt idx="31426">
                  <c:v>0</c:v>
                </c:pt>
                <c:pt idx="31427">
                  <c:v>0</c:v>
                </c:pt>
                <c:pt idx="31428">
                  <c:v>0</c:v>
                </c:pt>
                <c:pt idx="31429">
                  <c:v>0</c:v>
                </c:pt>
                <c:pt idx="31430">
                  <c:v>0</c:v>
                </c:pt>
                <c:pt idx="31431">
                  <c:v>0.495999999999995</c:v>
                </c:pt>
                <c:pt idx="31432">
                  <c:v>0</c:v>
                </c:pt>
                <c:pt idx="31433">
                  <c:v>-0.620999999999995</c:v>
                </c:pt>
                <c:pt idx="31434">
                  <c:v>0</c:v>
                </c:pt>
                <c:pt idx="31435">
                  <c:v>0</c:v>
                </c:pt>
                <c:pt idx="31436">
                  <c:v>0</c:v>
                </c:pt>
                <c:pt idx="31437">
                  <c:v>0</c:v>
                </c:pt>
                <c:pt idx="31438">
                  <c:v>0.992999999999995</c:v>
                </c:pt>
                <c:pt idx="31439">
                  <c:v>-1.48999999999999</c:v>
                </c:pt>
                <c:pt idx="31440">
                  <c:v>0.125</c:v>
                </c:pt>
                <c:pt idx="31441">
                  <c:v>-0.125</c:v>
                </c:pt>
                <c:pt idx="31442">
                  <c:v>0.125</c:v>
                </c:pt>
                <c:pt idx="31443">
                  <c:v>0.371999999999999</c:v>
                </c:pt>
                <c:pt idx="31444">
                  <c:v>0</c:v>
                </c:pt>
                <c:pt idx="31445">
                  <c:v>0</c:v>
                </c:pt>
                <c:pt idx="31446">
                  <c:v>0</c:v>
                </c:pt>
                <c:pt idx="31447">
                  <c:v>0</c:v>
                </c:pt>
                <c:pt idx="31448">
                  <c:v>0</c:v>
                </c:pt>
                <c:pt idx="31449">
                  <c:v>0.12400000000000901</c:v>
                </c:pt>
                <c:pt idx="31450">
                  <c:v>-1.117</c:v>
                </c:pt>
                <c:pt idx="31451">
                  <c:v>0</c:v>
                </c:pt>
                <c:pt idx="31452">
                  <c:v>-0.62100000000000199</c:v>
                </c:pt>
                <c:pt idx="31453">
                  <c:v>0</c:v>
                </c:pt>
                <c:pt idx="31454">
                  <c:v>0</c:v>
                </c:pt>
                <c:pt idx="31455">
                  <c:v>0</c:v>
                </c:pt>
                <c:pt idx="31456">
                  <c:v>0.867999999999995</c:v>
                </c:pt>
                <c:pt idx="31457">
                  <c:v>0</c:v>
                </c:pt>
                <c:pt idx="31458">
                  <c:v>-0.495999999999995</c:v>
                </c:pt>
                <c:pt idx="31459">
                  <c:v>-0.248000000000004</c:v>
                </c:pt>
                <c:pt idx="31460">
                  <c:v>0.124000000000002</c:v>
                </c:pt>
                <c:pt idx="31461">
                  <c:v>-0.124000000000002</c:v>
                </c:pt>
                <c:pt idx="31462">
                  <c:v>0</c:v>
                </c:pt>
                <c:pt idx="31463">
                  <c:v>0</c:v>
                </c:pt>
                <c:pt idx="31464">
                  <c:v>0</c:v>
                </c:pt>
                <c:pt idx="31465">
                  <c:v>0</c:v>
                </c:pt>
                <c:pt idx="31466">
                  <c:v>0.124000000000002</c:v>
                </c:pt>
                <c:pt idx="31467">
                  <c:v>1.11699999999999</c:v>
                </c:pt>
                <c:pt idx="31468">
                  <c:v>0</c:v>
                </c:pt>
                <c:pt idx="31469">
                  <c:v>0.12400000000000901</c:v>
                </c:pt>
                <c:pt idx="31470">
                  <c:v>0.74499999999999</c:v>
                </c:pt>
                <c:pt idx="31471">
                  <c:v>0</c:v>
                </c:pt>
                <c:pt idx="31472">
                  <c:v>0</c:v>
                </c:pt>
                <c:pt idx="31473">
                  <c:v>0</c:v>
                </c:pt>
                <c:pt idx="31474">
                  <c:v>-0.867999999999995</c:v>
                </c:pt>
                <c:pt idx="31475">
                  <c:v>-0.373000000000004</c:v>
                </c:pt>
                <c:pt idx="31476">
                  <c:v>-0.123999999999995</c:v>
                </c:pt>
                <c:pt idx="31477">
                  <c:v>-0.868999999999999</c:v>
                </c:pt>
                <c:pt idx="31478">
                  <c:v>-0.124000000000002</c:v>
                </c:pt>
                <c:pt idx="31479">
                  <c:v>0.124000000000002</c:v>
                </c:pt>
                <c:pt idx="31480">
                  <c:v>0</c:v>
                </c:pt>
                <c:pt idx="31481">
                  <c:v>0</c:v>
                </c:pt>
                <c:pt idx="31482">
                  <c:v>0</c:v>
                </c:pt>
                <c:pt idx="31483">
                  <c:v>-0.495999999999995</c:v>
                </c:pt>
                <c:pt idx="31484">
                  <c:v>0</c:v>
                </c:pt>
                <c:pt idx="31485">
                  <c:v>0.743999999999999</c:v>
                </c:pt>
                <c:pt idx="31486">
                  <c:v>0</c:v>
                </c:pt>
                <c:pt idx="31487">
                  <c:v>-0.868999999999999</c:v>
                </c:pt>
                <c:pt idx="31488">
                  <c:v>0</c:v>
                </c:pt>
                <c:pt idx="31489">
                  <c:v>0</c:v>
                </c:pt>
                <c:pt idx="31490">
                  <c:v>0</c:v>
                </c:pt>
                <c:pt idx="31491">
                  <c:v>0</c:v>
                </c:pt>
                <c:pt idx="31492">
                  <c:v>0</c:v>
                </c:pt>
                <c:pt idx="31493">
                  <c:v>-0.373000000000004</c:v>
                </c:pt>
                <c:pt idx="31494">
                  <c:v>0</c:v>
                </c:pt>
                <c:pt idx="31495">
                  <c:v>0.99300000000000899</c:v>
                </c:pt>
                <c:pt idx="31496">
                  <c:v>0</c:v>
                </c:pt>
                <c:pt idx="31497">
                  <c:v>-1.4890000000000001</c:v>
                </c:pt>
                <c:pt idx="31498">
                  <c:v>0</c:v>
                </c:pt>
                <c:pt idx="31499">
                  <c:v>0</c:v>
                </c:pt>
                <c:pt idx="31500">
                  <c:v>0</c:v>
                </c:pt>
                <c:pt idx="31501">
                  <c:v>0</c:v>
                </c:pt>
                <c:pt idx="31502">
                  <c:v>1.365</c:v>
                </c:pt>
                <c:pt idx="31503">
                  <c:v>0</c:v>
                </c:pt>
                <c:pt idx="31504">
                  <c:v>-0.743999999999999</c:v>
                </c:pt>
                <c:pt idx="31505">
                  <c:v>0</c:v>
                </c:pt>
                <c:pt idx="31506">
                  <c:v>0</c:v>
                </c:pt>
                <c:pt idx="31507">
                  <c:v>0</c:v>
                </c:pt>
                <c:pt idx="31508">
                  <c:v>0</c:v>
                </c:pt>
                <c:pt idx="31509">
                  <c:v>0</c:v>
                </c:pt>
                <c:pt idx="31510">
                  <c:v>-0.868999999999999</c:v>
                </c:pt>
                <c:pt idx="31511">
                  <c:v>0</c:v>
                </c:pt>
                <c:pt idx="31512">
                  <c:v>0.372999999999997</c:v>
                </c:pt>
                <c:pt idx="31513">
                  <c:v>2.1099999999999901</c:v>
                </c:pt>
                <c:pt idx="31514">
                  <c:v>0</c:v>
                </c:pt>
                <c:pt idx="31515">
                  <c:v>-0.37299999999999001</c:v>
                </c:pt>
                <c:pt idx="31516">
                  <c:v>0</c:v>
                </c:pt>
                <c:pt idx="31517">
                  <c:v>0</c:v>
                </c:pt>
                <c:pt idx="31518">
                  <c:v>0</c:v>
                </c:pt>
                <c:pt idx="31519">
                  <c:v>0.99300000000000199</c:v>
                </c:pt>
                <c:pt idx="31520">
                  <c:v>-0.496999999999999</c:v>
                </c:pt>
                <c:pt idx="31521">
                  <c:v>0</c:v>
                </c:pt>
                <c:pt idx="31522">
                  <c:v>-0.62000000000000399</c:v>
                </c:pt>
                <c:pt idx="31523">
                  <c:v>-0.868999999999999</c:v>
                </c:pt>
                <c:pt idx="31524">
                  <c:v>0</c:v>
                </c:pt>
                <c:pt idx="31525">
                  <c:v>0</c:v>
                </c:pt>
                <c:pt idx="31526">
                  <c:v>0</c:v>
                </c:pt>
                <c:pt idx="31527">
                  <c:v>0</c:v>
                </c:pt>
                <c:pt idx="31528">
                  <c:v>-0.619999999999997</c:v>
                </c:pt>
                <c:pt idx="31529">
                  <c:v>0</c:v>
                </c:pt>
                <c:pt idx="31530">
                  <c:v>0</c:v>
                </c:pt>
                <c:pt idx="31531">
                  <c:v>0</c:v>
                </c:pt>
                <c:pt idx="31532">
                  <c:v>-0.124000000000002</c:v>
                </c:pt>
                <c:pt idx="31533">
                  <c:v>0</c:v>
                </c:pt>
                <c:pt idx="31534">
                  <c:v>0</c:v>
                </c:pt>
                <c:pt idx="31535">
                  <c:v>0</c:v>
                </c:pt>
                <c:pt idx="31536">
                  <c:v>0</c:v>
                </c:pt>
                <c:pt idx="31537">
                  <c:v>0</c:v>
                </c:pt>
                <c:pt idx="31538">
                  <c:v>1.861</c:v>
                </c:pt>
                <c:pt idx="31539">
                  <c:v>0</c:v>
                </c:pt>
                <c:pt idx="31540">
                  <c:v>0</c:v>
                </c:pt>
                <c:pt idx="31541">
                  <c:v>0</c:v>
                </c:pt>
                <c:pt idx="31542">
                  <c:v>0.24799999999999001</c:v>
                </c:pt>
                <c:pt idx="31543">
                  <c:v>0</c:v>
                </c:pt>
                <c:pt idx="31544">
                  <c:v>0</c:v>
                </c:pt>
                <c:pt idx="31545">
                  <c:v>0</c:v>
                </c:pt>
                <c:pt idx="31546">
                  <c:v>-1.2409999999999899</c:v>
                </c:pt>
                <c:pt idx="31547">
                  <c:v>0</c:v>
                </c:pt>
                <c:pt idx="31548">
                  <c:v>0.124000000000002</c:v>
                </c:pt>
                <c:pt idx="31549">
                  <c:v>0</c:v>
                </c:pt>
                <c:pt idx="31550">
                  <c:v>0.123999999999995</c:v>
                </c:pt>
                <c:pt idx="31551">
                  <c:v>-0.495999999999995</c:v>
                </c:pt>
                <c:pt idx="31552">
                  <c:v>0</c:v>
                </c:pt>
                <c:pt idx="31553">
                  <c:v>0</c:v>
                </c:pt>
                <c:pt idx="31554">
                  <c:v>0</c:v>
                </c:pt>
                <c:pt idx="31555">
                  <c:v>-0.619999999999997</c:v>
                </c:pt>
                <c:pt idx="31556">
                  <c:v>0</c:v>
                </c:pt>
                <c:pt idx="31557">
                  <c:v>0</c:v>
                </c:pt>
                <c:pt idx="31558">
                  <c:v>0</c:v>
                </c:pt>
                <c:pt idx="31559">
                  <c:v>0</c:v>
                </c:pt>
                <c:pt idx="31560">
                  <c:v>0.619999999999997</c:v>
                </c:pt>
                <c:pt idx="31561">
                  <c:v>0</c:v>
                </c:pt>
                <c:pt idx="31562">
                  <c:v>0</c:v>
                </c:pt>
                <c:pt idx="31563">
                  <c:v>0</c:v>
                </c:pt>
                <c:pt idx="31564">
                  <c:v>-0.248999999999995</c:v>
                </c:pt>
                <c:pt idx="31565">
                  <c:v>0</c:v>
                </c:pt>
                <c:pt idx="31566">
                  <c:v>0</c:v>
                </c:pt>
                <c:pt idx="31567">
                  <c:v>0.123999999999995</c:v>
                </c:pt>
                <c:pt idx="31568">
                  <c:v>-0.24799999999999001</c:v>
                </c:pt>
                <c:pt idx="31569">
                  <c:v>-0.37200000000000699</c:v>
                </c:pt>
                <c:pt idx="31570">
                  <c:v>0</c:v>
                </c:pt>
                <c:pt idx="31571">
                  <c:v>0</c:v>
                </c:pt>
                <c:pt idx="31572">
                  <c:v>0</c:v>
                </c:pt>
                <c:pt idx="31573">
                  <c:v>0</c:v>
                </c:pt>
                <c:pt idx="31574">
                  <c:v>-0.123999999999995</c:v>
                </c:pt>
                <c:pt idx="31575">
                  <c:v>-0.124000000000002</c:v>
                </c:pt>
                <c:pt idx="31576">
                  <c:v>0.124000000000002</c:v>
                </c:pt>
                <c:pt idx="31577">
                  <c:v>-0.124000000000002</c:v>
                </c:pt>
                <c:pt idx="31578">
                  <c:v>0.619999999999997</c:v>
                </c:pt>
                <c:pt idx="31579">
                  <c:v>0</c:v>
                </c:pt>
                <c:pt idx="31580">
                  <c:v>0</c:v>
                </c:pt>
                <c:pt idx="31581">
                  <c:v>0</c:v>
                </c:pt>
                <c:pt idx="31582">
                  <c:v>0</c:v>
                </c:pt>
                <c:pt idx="31583">
                  <c:v>0.123999999999995</c:v>
                </c:pt>
                <c:pt idx="31584">
                  <c:v>0</c:v>
                </c:pt>
                <c:pt idx="31585">
                  <c:v>0</c:v>
                </c:pt>
                <c:pt idx="31586">
                  <c:v>2.234</c:v>
                </c:pt>
                <c:pt idx="31587">
                  <c:v>0</c:v>
                </c:pt>
                <c:pt idx="31588">
                  <c:v>0</c:v>
                </c:pt>
                <c:pt idx="31589">
                  <c:v>0</c:v>
                </c:pt>
                <c:pt idx="31590">
                  <c:v>0</c:v>
                </c:pt>
                <c:pt idx="31591">
                  <c:v>0.620999999999995</c:v>
                </c:pt>
                <c:pt idx="31592">
                  <c:v>0</c:v>
                </c:pt>
                <c:pt idx="31593">
                  <c:v>0</c:v>
                </c:pt>
                <c:pt idx="31594">
                  <c:v>-0.992999999999995</c:v>
                </c:pt>
                <c:pt idx="31595">
                  <c:v>-0.62100000000000199</c:v>
                </c:pt>
                <c:pt idx="31596">
                  <c:v>0.62100000000000199</c:v>
                </c:pt>
                <c:pt idx="31597">
                  <c:v>0</c:v>
                </c:pt>
                <c:pt idx="31598">
                  <c:v>0</c:v>
                </c:pt>
                <c:pt idx="31599">
                  <c:v>0</c:v>
                </c:pt>
                <c:pt idx="31600">
                  <c:v>0</c:v>
                </c:pt>
                <c:pt idx="31601">
                  <c:v>-0.74500000000000399</c:v>
                </c:pt>
                <c:pt idx="31602">
                  <c:v>0</c:v>
                </c:pt>
                <c:pt idx="31603">
                  <c:v>-0.123999999999995</c:v>
                </c:pt>
                <c:pt idx="31604">
                  <c:v>-0.248000000000004</c:v>
                </c:pt>
                <c:pt idx="31605">
                  <c:v>0</c:v>
                </c:pt>
                <c:pt idx="31606">
                  <c:v>0</c:v>
                </c:pt>
                <c:pt idx="31607">
                  <c:v>0</c:v>
                </c:pt>
                <c:pt idx="31608">
                  <c:v>0</c:v>
                </c:pt>
                <c:pt idx="31609">
                  <c:v>0</c:v>
                </c:pt>
                <c:pt idx="31610">
                  <c:v>0</c:v>
                </c:pt>
                <c:pt idx="31611">
                  <c:v>-0.49600000000000899</c:v>
                </c:pt>
                <c:pt idx="31612">
                  <c:v>0</c:v>
                </c:pt>
                <c:pt idx="31613">
                  <c:v>0.743999999999999</c:v>
                </c:pt>
                <c:pt idx="31614">
                  <c:v>0</c:v>
                </c:pt>
                <c:pt idx="31615">
                  <c:v>0</c:v>
                </c:pt>
                <c:pt idx="31616">
                  <c:v>0</c:v>
                </c:pt>
                <c:pt idx="31617">
                  <c:v>0</c:v>
                </c:pt>
                <c:pt idx="31618">
                  <c:v>0</c:v>
                </c:pt>
                <c:pt idx="31619">
                  <c:v>0</c:v>
                </c:pt>
                <c:pt idx="31620">
                  <c:v>0</c:v>
                </c:pt>
                <c:pt idx="31621">
                  <c:v>-0.124000000000002</c:v>
                </c:pt>
                <c:pt idx="31622">
                  <c:v>0</c:v>
                </c:pt>
                <c:pt idx="31623">
                  <c:v>0.248000000000004</c:v>
                </c:pt>
                <c:pt idx="31624">
                  <c:v>0</c:v>
                </c:pt>
                <c:pt idx="31625">
                  <c:v>0</c:v>
                </c:pt>
                <c:pt idx="31626">
                  <c:v>0</c:v>
                </c:pt>
                <c:pt idx="31627">
                  <c:v>-0.124000000000002</c:v>
                </c:pt>
                <c:pt idx="31628">
                  <c:v>0</c:v>
                </c:pt>
                <c:pt idx="31629">
                  <c:v>-0.124000000000002</c:v>
                </c:pt>
                <c:pt idx="31630">
                  <c:v>0.62000000000000399</c:v>
                </c:pt>
                <c:pt idx="31631">
                  <c:v>-0.62000000000000399</c:v>
                </c:pt>
                <c:pt idx="31632">
                  <c:v>0.248000000000004</c:v>
                </c:pt>
                <c:pt idx="31633">
                  <c:v>0</c:v>
                </c:pt>
                <c:pt idx="31634">
                  <c:v>0</c:v>
                </c:pt>
                <c:pt idx="31635">
                  <c:v>0</c:v>
                </c:pt>
                <c:pt idx="31636">
                  <c:v>0</c:v>
                </c:pt>
                <c:pt idx="31637">
                  <c:v>0</c:v>
                </c:pt>
                <c:pt idx="31638">
                  <c:v>-0.74500000000000399</c:v>
                </c:pt>
                <c:pt idx="31639">
                  <c:v>0.496999999999999</c:v>
                </c:pt>
                <c:pt idx="31640">
                  <c:v>-0.496999999999999</c:v>
                </c:pt>
                <c:pt idx="31641">
                  <c:v>-0.495999999999995</c:v>
                </c:pt>
                <c:pt idx="31642">
                  <c:v>0</c:v>
                </c:pt>
                <c:pt idx="31643">
                  <c:v>0</c:v>
                </c:pt>
                <c:pt idx="31644">
                  <c:v>0</c:v>
                </c:pt>
                <c:pt idx="31645">
                  <c:v>0.248000000000004</c:v>
                </c:pt>
                <c:pt idx="31646">
                  <c:v>-0.248000000000004</c:v>
                </c:pt>
                <c:pt idx="31647">
                  <c:v>-0.248999999999995</c:v>
                </c:pt>
                <c:pt idx="31648">
                  <c:v>0</c:v>
                </c:pt>
                <c:pt idx="31649">
                  <c:v>0</c:v>
                </c:pt>
                <c:pt idx="31650">
                  <c:v>0.744999999999997</c:v>
                </c:pt>
                <c:pt idx="31651">
                  <c:v>0</c:v>
                </c:pt>
                <c:pt idx="31652">
                  <c:v>0</c:v>
                </c:pt>
                <c:pt idx="31653">
                  <c:v>0</c:v>
                </c:pt>
                <c:pt idx="31654">
                  <c:v>0</c:v>
                </c:pt>
                <c:pt idx="31655">
                  <c:v>0</c:v>
                </c:pt>
                <c:pt idx="31656">
                  <c:v>0.495999999999995</c:v>
                </c:pt>
                <c:pt idx="31657">
                  <c:v>0.74500000000000399</c:v>
                </c:pt>
                <c:pt idx="31658">
                  <c:v>0</c:v>
                </c:pt>
                <c:pt idx="31659">
                  <c:v>0.495999999999995</c:v>
                </c:pt>
                <c:pt idx="31660">
                  <c:v>0</c:v>
                </c:pt>
                <c:pt idx="31661">
                  <c:v>0</c:v>
                </c:pt>
                <c:pt idx="31662">
                  <c:v>0</c:v>
                </c:pt>
                <c:pt idx="31663">
                  <c:v>0</c:v>
                </c:pt>
                <c:pt idx="31664">
                  <c:v>-0.37200000000000699</c:v>
                </c:pt>
                <c:pt idx="31665">
                  <c:v>-0.247999999999997</c:v>
                </c:pt>
                <c:pt idx="31666">
                  <c:v>-0.99300000000000199</c:v>
                </c:pt>
                <c:pt idx="31667">
                  <c:v>-0.124000000000002</c:v>
                </c:pt>
                <c:pt idx="31668">
                  <c:v>0</c:v>
                </c:pt>
                <c:pt idx="31669">
                  <c:v>0</c:v>
                </c:pt>
                <c:pt idx="31670">
                  <c:v>0</c:v>
                </c:pt>
                <c:pt idx="31671">
                  <c:v>0</c:v>
                </c:pt>
                <c:pt idx="31672">
                  <c:v>0</c:v>
                </c:pt>
                <c:pt idx="31673">
                  <c:v>-0.124000000000002</c:v>
                </c:pt>
                <c:pt idx="31674">
                  <c:v>1.2409999999999899</c:v>
                </c:pt>
                <c:pt idx="31675">
                  <c:v>-0.619999999999997</c:v>
                </c:pt>
                <c:pt idx="31676">
                  <c:v>0</c:v>
                </c:pt>
                <c:pt idx="31677">
                  <c:v>0</c:v>
                </c:pt>
                <c:pt idx="31678">
                  <c:v>0</c:v>
                </c:pt>
                <c:pt idx="31679">
                  <c:v>0</c:v>
                </c:pt>
                <c:pt idx="31680">
                  <c:v>0</c:v>
                </c:pt>
                <c:pt idx="31681">
                  <c:v>0.62100000000000199</c:v>
                </c:pt>
                <c:pt idx="31682">
                  <c:v>0.991999999999997</c:v>
                </c:pt>
                <c:pt idx="31683">
                  <c:v>0</c:v>
                </c:pt>
                <c:pt idx="31684">
                  <c:v>0</c:v>
                </c:pt>
                <c:pt idx="31685">
                  <c:v>0.24900000000000899</c:v>
                </c:pt>
                <c:pt idx="31686">
                  <c:v>0</c:v>
                </c:pt>
                <c:pt idx="31687">
                  <c:v>0</c:v>
                </c:pt>
                <c:pt idx="31688">
                  <c:v>0</c:v>
                </c:pt>
                <c:pt idx="31689">
                  <c:v>0</c:v>
                </c:pt>
                <c:pt idx="31690">
                  <c:v>-1.98599999999999</c:v>
                </c:pt>
                <c:pt idx="31691">
                  <c:v>-0.49600000000000199</c:v>
                </c:pt>
                <c:pt idx="31692">
                  <c:v>-0.123999999999995</c:v>
                </c:pt>
                <c:pt idx="31693">
                  <c:v>0</c:v>
                </c:pt>
                <c:pt idx="31694">
                  <c:v>-0.125</c:v>
                </c:pt>
                <c:pt idx="31695">
                  <c:v>0</c:v>
                </c:pt>
                <c:pt idx="31696">
                  <c:v>0</c:v>
                </c:pt>
                <c:pt idx="31697">
                  <c:v>0</c:v>
                </c:pt>
                <c:pt idx="31698">
                  <c:v>0</c:v>
                </c:pt>
                <c:pt idx="31699">
                  <c:v>-0.371999999999999</c:v>
                </c:pt>
                <c:pt idx="31700">
                  <c:v>0</c:v>
                </c:pt>
                <c:pt idx="31701">
                  <c:v>0</c:v>
                </c:pt>
                <c:pt idx="31702">
                  <c:v>0.619999999999997</c:v>
                </c:pt>
                <c:pt idx="31703">
                  <c:v>0</c:v>
                </c:pt>
                <c:pt idx="31704">
                  <c:v>-0.619999999999997</c:v>
                </c:pt>
                <c:pt idx="31705">
                  <c:v>0</c:v>
                </c:pt>
                <c:pt idx="31706">
                  <c:v>0</c:v>
                </c:pt>
                <c:pt idx="31707">
                  <c:v>0</c:v>
                </c:pt>
                <c:pt idx="31708">
                  <c:v>0.371999999999999</c:v>
                </c:pt>
                <c:pt idx="31709">
                  <c:v>0</c:v>
                </c:pt>
                <c:pt idx="31710">
                  <c:v>0</c:v>
                </c:pt>
                <c:pt idx="31711">
                  <c:v>0</c:v>
                </c:pt>
                <c:pt idx="31712">
                  <c:v>0</c:v>
                </c:pt>
                <c:pt idx="31713">
                  <c:v>-0.24799999999999001</c:v>
                </c:pt>
                <c:pt idx="31714">
                  <c:v>0</c:v>
                </c:pt>
                <c:pt idx="31715">
                  <c:v>0</c:v>
                </c:pt>
                <c:pt idx="31716">
                  <c:v>0</c:v>
                </c:pt>
                <c:pt idx="31717">
                  <c:v>0</c:v>
                </c:pt>
                <c:pt idx="31718">
                  <c:v>0</c:v>
                </c:pt>
                <c:pt idx="31719">
                  <c:v>-0.495999999999995</c:v>
                </c:pt>
                <c:pt idx="31720">
                  <c:v>-0.371999999999999</c:v>
                </c:pt>
                <c:pt idx="31721">
                  <c:v>0</c:v>
                </c:pt>
                <c:pt idx="31722">
                  <c:v>0.247999999999997</c:v>
                </c:pt>
                <c:pt idx="31723">
                  <c:v>0</c:v>
                </c:pt>
                <c:pt idx="31724">
                  <c:v>0</c:v>
                </c:pt>
                <c:pt idx="31725">
                  <c:v>0</c:v>
                </c:pt>
                <c:pt idx="31726">
                  <c:v>0.371999999999999</c:v>
                </c:pt>
                <c:pt idx="31727">
                  <c:v>-0.371999999999999</c:v>
                </c:pt>
                <c:pt idx="31728">
                  <c:v>-0.248000000000004</c:v>
                </c:pt>
                <c:pt idx="31729">
                  <c:v>0</c:v>
                </c:pt>
                <c:pt idx="31730">
                  <c:v>2.3580000000000001</c:v>
                </c:pt>
                <c:pt idx="31731">
                  <c:v>0</c:v>
                </c:pt>
                <c:pt idx="31732">
                  <c:v>0</c:v>
                </c:pt>
                <c:pt idx="31733">
                  <c:v>0</c:v>
                </c:pt>
                <c:pt idx="31734">
                  <c:v>0</c:v>
                </c:pt>
                <c:pt idx="31735">
                  <c:v>-0.371999999999999</c:v>
                </c:pt>
                <c:pt idx="31736">
                  <c:v>-0.247999999999997</c:v>
                </c:pt>
                <c:pt idx="31737">
                  <c:v>-0.868999999999999</c:v>
                </c:pt>
                <c:pt idx="31738">
                  <c:v>-0.744999999999997</c:v>
                </c:pt>
                <c:pt idx="31739">
                  <c:v>0</c:v>
                </c:pt>
                <c:pt idx="31740">
                  <c:v>0.372999999999997</c:v>
                </c:pt>
                <c:pt idx="31741">
                  <c:v>0</c:v>
                </c:pt>
                <c:pt idx="31742">
                  <c:v>0</c:v>
                </c:pt>
                <c:pt idx="31743">
                  <c:v>0</c:v>
                </c:pt>
                <c:pt idx="31744">
                  <c:v>-0.495999999999995</c:v>
                </c:pt>
                <c:pt idx="31745">
                  <c:v>0.495999999999995</c:v>
                </c:pt>
                <c:pt idx="31746">
                  <c:v>-0.495999999999995</c:v>
                </c:pt>
                <c:pt idx="31747">
                  <c:v>0.495999999999995</c:v>
                </c:pt>
                <c:pt idx="31748">
                  <c:v>-0.495999999999995</c:v>
                </c:pt>
                <c:pt idx="31749">
                  <c:v>0</c:v>
                </c:pt>
                <c:pt idx="31750">
                  <c:v>0</c:v>
                </c:pt>
                <c:pt idx="31751">
                  <c:v>0</c:v>
                </c:pt>
                <c:pt idx="31752">
                  <c:v>0</c:v>
                </c:pt>
                <c:pt idx="31753">
                  <c:v>2.1099999999999901</c:v>
                </c:pt>
                <c:pt idx="31754">
                  <c:v>0</c:v>
                </c:pt>
                <c:pt idx="31755">
                  <c:v>-1.117</c:v>
                </c:pt>
                <c:pt idx="31756">
                  <c:v>0</c:v>
                </c:pt>
                <c:pt idx="31757">
                  <c:v>0</c:v>
                </c:pt>
                <c:pt idx="31758">
                  <c:v>0.743999999999999</c:v>
                </c:pt>
                <c:pt idx="31759">
                  <c:v>0</c:v>
                </c:pt>
                <c:pt idx="31760">
                  <c:v>0</c:v>
                </c:pt>
                <c:pt idx="31761">
                  <c:v>0</c:v>
                </c:pt>
                <c:pt idx="31762">
                  <c:v>-0.123999999999995</c:v>
                </c:pt>
                <c:pt idx="31763">
                  <c:v>-0.496999999999999</c:v>
                </c:pt>
                <c:pt idx="31764">
                  <c:v>0</c:v>
                </c:pt>
                <c:pt idx="31765">
                  <c:v>0.248999999999995</c:v>
                </c:pt>
                <c:pt idx="31766">
                  <c:v>0</c:v>
                </c:pt>
                <c:pt idx="31767">
                  <c:v>0</c:v>
                </c:pt>
                <c:pt idx="31768">
                  <c:v>0</c:v>
                </c:pt>
                <c:pt idx="31769">
                  <c:v>0</c:v>
                </c:pt>
                <c:pt idx="31770">
                  <c:v>0</c:v>
                </c:pt>
                <c:pt idx="31771">
                  <c:v>0</c:v>
                </c:pt>
                <c:pt idx="31772">
                  <c:v>-1.2409999999999899</c:v>
                </c:pt>
                <c:pt idx="31773">
                  <c:v>-0.248999999999995</c:v>
                </c:pt>
                <c:pt idx="31774">
                  <c:v>0</c:v>
                </c:pt>
                <c:pt idx="31775">
                  <c:v>0.496999999999999</c:v>
                </c:pt>
                <c:pt idx="31776">
                  <c:v>0</c:v>
                </c:pt>
                <c:pt idx="31777">
                  <c:v>0</c:v>
                </c:pt>
                <c:pt idx="31778">
                  <c:v>0</c:v>
                </c:pt>
                <c:pt idx="31779">
                  <c:v>0</c:v>
                </c:pt>
                <c:pt idx="31780">
                  <c:v>0</c:v>
                </c:pt>
                <c:pt idx="31781">
                  <c:v>0.371999999999999</c:v>
                </c:pt>
                <c:pt idx="31782">
                  <c:v>0</c:v>
                </c:pt>
                <c:pt idx="31783">
                  <c:v>0</c:v>
                </c:pt>
                <c:pt idx="31784">
                  <c:v>-1.11699999999999</c:v>
                </c:pt>
                <c:pt idx="31785">
                  <c:v>-0.371999999999999</c:v>
                </c:pt>
                <c:pt idx="31786">
                  <c:v>0</c:v>
                </c:pt>
                <c:pt idx="31787">
                  <c:v>0</c:v>
                </c:pt>
                <c:pt idx="31788">
                  <c:v>0</c:v>
                </c:pt>
                <c:pt idx="31789">
                  <c:v>0.248000000000004</c:v>
                </c:pt>
                <c:pt idx="31790">
                  <c:v>0.123999999999995</c:v>
                </c:pt>
                <c:pt idx="31791">
                  <c:v>-0.123999999999995</c:v>
                </c:pt>
                <c:pt idx="31792">
                  <c:v>0</c:v>
                </c:pt>
                <c:pt idx="31793">
                  <c:v>0</c:v>
                </c:pt>
                <c:pt idx="31794">
                  <c:v>0</c:v>
                </c:pt>
                <c:pt idx="31795">
                  <c:v>0</c:v>
                </c:pt>
                <c:pt idx="31796">
                  <c:v>0</c:v>
                </c:pt>
                <c:pt idx="31797">
                  <c:v>0</c:v>
                </c:pt>
                <c:pt idx="31798">
                  <c:v>-0.49600000000000199</c:v>
                </c:pt>
                <c:pt idx="31799">
                  <c:v>1.4890000000000001</c:v>
                </c:pt>
                <c:pt idx="31800">
                  <c:v>0</c:v>
                </c:pt>
                <c:pt idx="31801">
                  <c:v>0.372999999999997</c:v>
                </c:pt>
                <c:pt idx="31802">
                  <c:v>0.86800000000000199</c:v>
                </c:pt>
                <c:pt idx="31803">
                  <c:v>0</c:v>
                </c:pt>
                <c:pt idx="31804">
                  <c:v>0</c:v>
                </c:pt>
                <c:pt idx="31805">
                  <c:v>0</c:v>
                </c:pt>
                <c:pt idx="31806">
                  <c:v>0</c:v>
                </c:pt>
                <c:pt idx="31807">
                  <c:v>0.24799999999999001</c:v>
                </c:pt>
                <c:pt idx="31808">
                  <c:v>7.4470000000000001</c:v>
                </c:pt>
                <c:pt idx="31809">
                  <c:v>0</c:v>
                </c:pt>
                <c:pt idx="31810">
                  <c:v>-8.4390000000000001</c:v>
                </c:pt>
                <c:pt idx="31811">
                  <c:v>-0.496999999999999</c:v>
                </c:pt>
                <c:pt idx="31812">
                  <c:v>-0.371999999999999</c:v>
                </c:pt>
                <c:pt idx="31813">
                  <c:v>0</c:v>
                </c:pt>
                <c:pt idx="31814">
                  <c:v>0</c:v>
                </c:pt>
                <c:pt idx="31815">
                  <c:v>0</c:v>
                </c:pt>
                <c:pt idx="31816">
                  <c:v>0.247999999999997</c:v>
                </c:pt>
                <c:pt idx="31817">
                  <c:v>-0.123999999999995</c:v>
                </c:pt>
                <c:pt idx="31818">
                  <c:v>0.123999999999995</c:v>
                </c:pt>
                <c:pt idx="31819">
                  <c:v>0.371999999999999</c:v>
                </c:pt>
                <c:pt idx="31820">
                  <c:v>0.124000000000002</c:v>
                </c:pt>
                <c:pt idx="31821">
                  <c:v>0</c:v>
                </c:pt>
                <c:pt idx="31822">
                  <c:v>0</c:v>
                </c:pt>
                <c:pt idx="31823">
                  <c:v>0</c:v>
                </c:pt>
                <c:pt idx="31824">
                  <c:v>0</c:v>
                </c:pt>
                <c:pt idx="31825">
                  <c:v>0.743999999999999</c:v>
                </c:pt>
                <c:pt idx="31826">
                  <c:v>0.373000000000004</c:v>
                </c:pt>
                <c:pt idx="31827">
                  <c:v>0</c:v>
                </c:pt>
                <c:pt idx="31828">
                  <c:v>0</c:v>
                </c:pt>
                <c:pt idx="31829">
                  <c:v>0</c:v>
                </c:pt>
                <c:pt idx="31830">
                  <c:v>-0.74500000000000399</c:v>
                </c:pt>
                <c:pt idx="31831">
                  <c:v>0</c:v>
                </c:pt>
                <c:pt idx="31832">
                  <c:v>0</c:v>
                </c:pt>
                <c:pt idx="31833">
                  <c:v>0</c:v>
                </c:pt>
                <c:pt idx="31834">
                  <c:v>-0.372999999999997</c:v>
                </c:pt>
                <c:pt idx="31835">
                  <c:v>0.372999999999997</c:v>
                </c:pt>
                <c:pt idx="31836">
                  <c:v>0.371999999999999</c:v>
                </c:pt>
                <c:pt idx="31837">
                  <c:v>0</c:v>
                </c:pt>
                <c:pt idx="31838">
                  <c:v>-0.495999999999995</c:v>
                </c:pt>
                <c:pt idx="31839">
                  <c:v>0</c:v>
                </c:pt>
                <c:pt idx="31840">
                  <c:v>0</c:v>
                </c:pt>
                <c:pt idx="31841">
                  <c:v>0</c:v>
                </c:pt>
                <c:pt idx="31842">
                  <c:v>0</c:v>
                </c:pt>
                <c:pt idx="31843">
                  <c:v>0</c:v>
                </c:pt>
                <c:pt idx="31844">
                  <c:v>-0.49600000000000199</c:v>
                </c:pt>
                <c:pt idx="31845">
                  <c:v>0</c:v>
                </c:pt>
                <c:pt idx="31846">
                  <c:v>0</c:v>
                </c:pt>
                <c:pt idx="31847">
                  <c:v>-0.248999999999995</c:v>
                </c:pt>
                <c:pt idx="31848">
                  <c:v>0</c:v>
                </c:pt>
                <c:pt idx="31849">
                  <c:v>0</c:v>
                </c:pt>
                <c:pt idx="31850">
                  <c:v>0</c:v>
                </c:pt>
                <c:pt idx="31851">
                  <c:v>0</c:v>
                </c:pt>
                <c:pt idx="31852">
                  <c:v>0</c:v>
                </c:pt>
                <c:pt idx="31853">
                  <c:v>-1.73799999999999</c:v>
                </c:pt>
                <c:pt idx="31854">
                  <c:v>0</c:v>
                </c:pt>
                <c:pt idx="31855">
                  <c:v>0.24799999999999001</c:v>
                </c:pt>
                <c:pt idx="31856">
                  <c:v>0</c:v>
                </c:pt>
                <c:pt idx="31857">
                  <c:v>-1.4889999999999901</c:v>
                </c:pt>
                <c:pt idx="31858">
                  <c:v>0</c:v>
                </c:pt>
                <c:pt idx="31859">
                  <c:v>0</c:v>
                </c:pt>
                <c:pt idx="31860">
                  <c:v>0</c:v>
                </c:pt>
                <c:pt idx="31861">
                  <c:v>0.372999999999997</c:v>
                </c:pt>
                <c:pt idx="31862">
                  <c:v>0</c:v>
                </c:pt>
                <c:pt idx="31863">
                  <c:v>-0.868999999999999</c:v>
                </c:pt>
                <c:pt idx="31864">
                  <c:v>-0.123999999999995</c:v>
                </c:pt>
                <c:pt idx="31865">
                  <c:v>0</c:v>
                </c:pt>
                <c:pt idx="31866">
                  <c:v>-0.248000000000004</c:v>
                </c:pt>
                <c:pt idx="31867">
                  <c:v>0</c:v>
                </c:pt>
                <c:pt idx="31868">
                  <c:v>0</c:v>
                </c:pt>
                <c:pt idx="31869">
                  <c:v>0</c:v>
                </c:pt>
                <c:pt idx="31870">
                  <c:v>0.124000000000002</c:v>
                </c:pt>
                <c:pt idx="31871">
                  <c:v>0.124000000000002</c:v>
                </c:pt>
                <c:pt idx="31872">
                  <c:v>0.619999999999997</c:v>
                </c:pt>
                <c:pt idx="31873">
                  <c:v>0.249000000000002</c:v>
                </c:pt>
                <c:pt idx="31874">
                  <c:v>0.62000000000000399</c:v>
                </c:pt>
                <c:pt idx="31875">
                  <c:v>0</c:v>
                </c:pt>
                <c:pt idx="31876">
                  <c:v>0</c:v>
                </c:pt>
                <c:pt idx="31877">
                  <c:v>0</c:v>
                </c:pt>
                <c:pt idx="31878">
                  <c:v>0</c:v>
                </c:pt>
                <c:pt idx="31879">
                  <c:v>-0.868999999999999</c:v>
                </c:pt>
                <c:pt idx="31880">
                  <c:v>0</c:v>
                </c:pt>
                <c:pt idx="31881">
                  <c:v>0</c:v>
                </c:pt>
                <c:pt idx="31882">
                  <c:v>-0.371999999999999</c:v>
                </c:pt>
                <c:pt idx="31883">
                  <c:v>-0.744999999999997</c:v>
                </c:pt>
                <c:pt idx="31884">
                  <c:v>0</c:v>
                </c:pt>
                <c:pt idx="31885">
                  <c:v>0</c:v>
                </c:pt>
                <c:pt idx="31886">
                  <c:v>0</c:v>
                </c:pt>
                <c:pt idx="31887">
                  <c:v>0</c:v>
                </c:pt>
                <c:pt idx="31888">
                  <c:v>0</c:v>
                </c:pt>
                <c:pt idx="31889">
                  <c:v>0</c:v>
                </c:pt>
                <c:pt idx="31890">
                  <c:v>-0.496999999999999</c:v>
                </c:pt>
                <c:pt idx="31891">
                  <c:v>0</c:v>
                </c:pt>
                <c:pt idx="31892">
                  <c:v>0</c:v>
                </c:pt>
                <c:pt idx="31893">
                  <c:v>0.62100000000000199</c:v>
                </c:pt>
                <c:pt idx="31894">
                  <c:v>0</c:v>
                </c:pt>
                <c:pt idx="31895">
                  <c:v>0</c:v>
                </c:pt>
                <c:pt idx="31896">
                  <c:v>0</c:v>
                </c:pt>
                <c:pt idx="31897">
                  <c:v>0</c:v>
                </c:pt>
                <c:pt idx="31898">
                  <c:v>0.123999999999995</c:v>
                </c:pt>
                <c:pt idx="31899">
                  <c:v>0</c:v>
                </c:pt>
                <c:pt idx="31900">
                  <c:v>0</c:v>
                </c:pt>
                <c:pt idx="31901">
                  <c:v>-0.495999999999995</c:v>
                </c:pt>
                <c:pt idx="31902">
                  <c:v>0</c:v>
                </c:pt>
                <c:pt idx="31903">
                  <c:v>0</c:v>
                </c:pt>
                <c:pt idx="31904">
                  <c:v>0</c:v>
                </c:pt>
                <c:pt idx="31905">
                  <c:v>0</c:v>
                </c:pt>
                <c:pt idx="31906">
                  <c:v>-0.124000000000002</c:v>
                </c:pt>
                <c:pt idx="31907">
                  <c:v>-0.744999999999997</c:v>
                </c:pt>
                <c:pt idx="31908">
                  <c:v>0</c:v>
                </c:pt>
                <c:pt idx="31909">
                  <c:v>0</c:v>
                </c:pt>
                <c:pt idx="31910">
                  <c:v>0.124000000000002</c:v>
                </c:pt>
                <c:pt idx="31911">
                  <c:v>0</c:v>
                </c:pt>
                <c:pt idx="31912">
                  <c:v>0</c:v>
                </c:pt>
                <c:pt idx="31913">
                  <c:v>0</c:v>
                </c:pt>
                <c:pt idx="31914">
                  <c:v>0</c:v>
                </c:pt>
                <c:pt idx="31915">
                  <c:v>-0.371999999999999</c:v>
                </c:pt>
                <c:pt idx="31916">
                  <c:v>0</c:v>
                </c:pt>
                <c:pt idx="31917">
                  <c:v>0.619999999999997</c:v>
                </c:pt>
                <c:pt idx="31918">
                  <c:v>0</c:v>
                </c:pt>
                <c:pt idx="31919">
                  <c:v>0.868999999999999</c:v>
                </c:pt>
                <c:pt idx="31920">
                  <c:v>0.619999999999997</c:v>
                </c:pt>
                <c:pt idx="31921">
                  <c:v>0</c:v>
                </c:pt>
                <c:pt idx="31922">
                  <c:v>0</c:v>
                </c:pt>
                <c:pt idx="31923">
                  <c:v>0</c:v>
                </c:pt>
                <c:pt idx="31924">
                  <c:v>0</c:v>
                </c:pt>
                <c:pt idx="31925">
                  <c:v>0</c:v>
                </c:pt>
                <c:pt idx="31926">
                  <c:v>-0.248000000000004</c:v>
                </c:pt>
                <c:pt idx="31927">
                  <c:v>0</c:v>
                </c:pt>
                <c:pt idx="31928">
                  <c:v>-1.7369999999999901</c:v>
                </c:pt>
                <c:pt idx="31929">
                  <c:v>0</c:v>
                </c:pt>
                <c:pt idx="31930">
                  <c:v>0</c:v>
                </c:pt>
                <c:pt idx="31931">
                  <c:v>0</c:v>
                </c:pt>
                <c:pt idx="31932">
                  <c:v>0</c:v>
                </c:pt>
                <c:pt idx="31933">
                  <c:v>0</c:v>
                </c:pt>
                <c:pt idx="31934">
                  <c:v>-1.6140000000000001</c:v>
                </c:pt>
                <c:pt idx="31935">
                  <c:v>0</c:v>
                </c:pt>
                <c:pt idx="31936">
                  <c:v>0</c:v>
                </c:pt>
                <c:pt idx="31937">
                  <c:v>0.496999999999999</c:v>
                </c:pt>
                <c:pt idx="31938">
                  <c:v>-2.1099999999999901</c:v>
                </c:pt>
                <c:pt idx="31939">
                  <c:v>0</c:v>
                </c:pt>
                <c:pt idx="31940">
                  <c:v>0</c:v>
                </c:pt>
                <c:pt idx="31941">
                  <c:v>0</c:v>
                </c:pt>
                <c:pt idx="31942">
                  <c:v>1.36499999999999</c:v>
                </c:pt>
                <c:pt idx="31943">
                  <c:v>0.74500000000000399</c:v>
                </c:pt>
                <c:pt idx="31944">
                  <c:v>0.495999999999995</c:v>
                </c:pt>
                <c:pt idx="31945">
                  <c:v>-0.123999999999995</c:v>
                </c:pt>
                <c:pt idx="31946">
                  <c:v>0.123999999999995</c:v>
                </c:pt>
                <c:pt idx="31947">
                  <c:v>-0.123999999999995</c:v>
                </c:pt>
                <c:pt idx="31948">
                  <c:v>0</c:v>
                </c:pt>
                <c:pt idx="31949">
                  <c:v>0</c:v>
                </c:pt>
                <c:pt idx="31950">
                  <c:v>0</c:v>
                </c:pt>
                <c:pt idx="31951">
                  <c:v>-0.868999999999999</c:v>
                </c:pt>
                <c:pt idx="31952">
                  <c:v>0</c:v>
                </c:pt>
                <c:pt idx="31953">
                  <c:v>0</c:v>
                </c:pt>
                <c:pt idx="31954">
                  <c:v>0.247999999999997</c:v>
                </c:pt>
                <c:pt idx="31955">
                  <c:v>-0.247999999999997</c:v>
                </c:pt>
                <c:pt idx="31956">
                  <c:v>-0.124000000000002</c:v>
                </c:pt>
                <c:pt idx="31957">
                  <c:v>0</c:v>
                </c:pt>
                <c:pt idx="31958">
                  <c:v>0</c:v>
                </c:pt>
                <c:pt idx="31959">
                  <c:v>0</c:v>
                </c:pt>
                <c:pt idx="31960">
                  <c:v>0.49600000000000199</c:v>
                </c:pt>
                <c:pt idx="31961">
                  <c:v>0</c:v>
                </c:pt>
                <c:pt idx="31962">
                  <c:v>0</c:v>
                </c:pt>
                <c:pt idx="31963">
                  <c:v>0</c:v>
                </c:pt>
                <c:pt idx="31964">
                  <c:v>0.620999999999995</c:v>
                </c:pt>
                <c:pt idx="31965">
                  <c:v>-0.123999999999995</c:v>
                </c:pt>
                <c:pt idx="31966">
                  <c:v>0</c:v>
                </c:pt>
                <c:pt idx="31967">
                  <c:v>0</c:v>
                </c:pt>
                <c:pt idx="31968">
                  <c:v>0</c:v>
                </c:pt>
                <c:pt idx="31969">
                  <c:v>-0.248999999999995</c:v>
                </c:pt>
                <c:pt idx="31970">
                  <c:v>-0.248000000000004</c:v>
                </c:pt>
                <c:pt idx="31971">
                  <c:v>0.12400000000000901</c:v>
                </c:pt>
                <c:pt idx="31972">
                  <c:v>0</c:v>
                </c:pt>
                <c:pt idx="31973">
                  <c:v>0</c:v>
                </c:pt>
                <c:pt idx="31974">
                  <c:v>-0.248000000000004</c:v>
                </c:pt>
                <c:pt idx="31975">
                  <c:v>0</c:v>
                </c:pt>
                <c:pt idx="31976">
                  <c:v>0</c:v>
                </c:pt>
                <c:pt idx="31977">
                  <c:v>0</c:v>
                </c:pt>
                <c:pt idx="31978">
                  <c:v>0.496999999999999</c:v>
                </c:pt>
                <c:pt idx="31979">
                  <c:v>0</c:v>
                </c:pt>
                <c:pt idx="31980">
                  <c:v>0</c:v>
                </c:pt>
                <c:pt idx="31981">
                  <c:v>0</c:v>
                </c:pt>
                <c:pt idx="31982">
                  <c:v>0.371999999999999</c:v>
                </c:pt>
                <c:pt idx="31983">
                  <c:v>0.124000000000002</c:v>
                </c:pt>
                <c:pt idx="31984">
                  <c:v>0</c:v>
                </c:pt>
                <c:pt idx="31985">
                  <c:v>0</c:v>
                </c:pt>
                <c:pt idx="31986">
                  <c:v>0</c:v>
                </c:pt>
                <c:pt idx="31987">
                  <c:v>-1.6139999999999901</c:v>
                </c:pt>
                <c:pt idx="31988">
                  <c:v>0</c:v>
                </c:pt>
                <c:pt idx="31989">
                  <c:v>0</c:v>
                </c:pt>
                <c:pt idx="31990">
                  <c:v>0</c:v>
                </c:pt>
                <c:pt idx="31991">
                  <c:v>7.6949999999999896</c:v>
                </c:pt>
                <c:pt idx="31992">
                  <c:v>3.7229999999999901</c:v>
                </c:pt>
                <c:pt idx="31993">
                  <c:v>0</c:v>
                </c:pt>
                <c:pt idx="31994">
                  <c:v>0</c:v>
                </c:pt>
                <c:pt idx="31995">
                  <c:v>0</c:v>
                </c:pt>
                <c:pt idx="31996">
                  <c:v>-1.86099999999999</c:v>
                </c:pt>
                <c:pt idx="31997">
                  <c:v>-0.62100000000000899</c:v>
                </c:pt>
                <c:pt idx="31998">
                  <c:v>-1.36499999999999</c:v>
                </c:pt>
                <c:pt idx="31999">
                  <c:v>-0.868999999999999</c:v>
                </c:pt>
                <c:pt idx="32000">
                  <c:v>0</c:v>
                </c:pt>
                <c:pt idx="32001">
                  <c:v>-5.8329999999999904</c:v>
                </c:pt>
                <c:pt idx="32002">
                  <c:v>0</c:v>
                </c:pt>
                <c:pt idx="32003">
                  <c:v>0</c:v>
                </c:pt>
                <c:pt idx="32004">
                  <c:v>0</c:v>
                </c:pt>
                <c:pt idx="32005">
                  <c:v>0</c:v>
                </c:pt>
                <c:pt idx="32006">
                  <c:v>10.6739999999999</c:v>
                </c:pt>
                <c:pt idx="32007">
                  <c:v>0</c:v>
                </c:pt>
                <c:pt idx="32008">
                  <c:v>-7.1989999999999901</c:v>
                </c:pt>
                <c:pt idx="32009">
                  <c:v>-11.9149999999999</c:v>
                </c:pt>
                <c:pt idx="32010">
                  <c:v>-0.62000000000000399</c:v>
                </c:pt>
                <c:pt idx="32011">
                  <c:v>0</c:v>
                </c:pt>
                <c:pt idx="32012">
                  <c:v>0</c:v>
                </c:pt>
                <c:pt idx="32013">
                  <c:v>0</c:v>
                </c:pt>
                <c:pt idx="32014">
                  <c:v>0</c:v>
                </c:pt>
                <c:pt idx="32015">
                  <c:v>1.73799999999999</c:v>
                </c:pt>
                <c:pt idx="32016">
                  <c:v>-5.2129999999999903</c:v>
                </c:pt>
                <c:pt idx="32017">
                  <c:v>-4.2190000000000003</c:v>
                </c:pt>
                <c:pt idx="32018">
                  <c:v>0</c:v>
                </c:pt>
                <c:pt idx="32019">
                  <c:v>2.8539999999999899</c:v>
                </c:pt>
                <c:pt idx="32020">
                  <c:v>0</c:v>
                </c:pt>
                <c:pt idx="32021">
                  <c:v>0</c:v>
                </c:pt>
                <c:pt idx="32022">
                  <c:v>0</c:v>
                </c:pt>
                <c:pt idx="32023">
                  <c:v>-0.496999999999999</c:v>
                </c:pt>
                <c:pt idx="32024">
                  <c:v>-0.371999999999999</c:v>
                </c:pt>
                <c:pt idx="32025">
                  <c:v>0</c:v>
                </c:pt>
                <c:pt idx="32026">
                  <c:v>-1.2409999999999899</c:v>
                </c:pt>
                <c:pt idx="32027">
                  <c:v>0</c:v>
                </c:pt>
                <c:pt idx="32028">
                  <c:v>1.117</c:v>
                </c:pt>
                <c:pt idx="32029">
                  <c:v>0</c:v>
                </c:pt>
                <c:pt idx="32030">
                  <c:v>0</c:v>
                </c:pt>
                <c:pt idx="32031">
                  <c:v>0</c:v>
                </c:pt>
                <c:pt idx="32032">
                  <c:v>-0.992999999999995</c:v>
                </c:pt>
                <c:pt idx="32033">
                  <c:v>-4.2190000000000003</c:v>
                </c:pt>
                <c:pt idx="32034">
                  <c:v>0</c:v>
                </c:pt>
                <c:pt idx="32035">
                  <c:v>2.48199999999999</c:v>
                </c:pt>
                <c:pt idx="32036">
                  <c:v>0.868999999999999</c:v>
                </c:pt>
                <c:pt idx="32037">
                  <c:v>0</c:v>
                </c:pt>
                <c:pt idx="32038">
                  <c:v>0</c:v>
                </c:pt>
                <c:pt idx="32039">
                  <c:v>0</c:v>
                </c:pt>
                <c:pt idx="32040">
                  <c:v>0</c:v>
                </c:pt>
                <c:pt idx="32041">
                  <c:v>0.867999999999995</c:v>
                </c:pt>
                <c:pt idx="32042">
                  <c:v>0.868999999999999</c:v>
                </c:pt>
                <c:pt idx="32043">
                  <c:v>4.7159999999999904</c:v>
                </c:pt>
                <c:pt idx="32044">
                  <c:v>0.99300000000000899</c:v>
                </c:pt>
                <c:pt idx="32045">
                  <c:v>1.11699999999999</c:v>
                </c:pt>
                <c:pt idx="32046">
                  <c:v>0</c:v>
                </c:pt>
                <c:pt idx="32047">
                  <c:v>0</c:v>
                </c:pt>
                <c:pt idx="32048">
                  <c:v>0</c:v>
                </c:pt>
                <c:pt idx="32049">
                  <c:v>0</c:v>
                </c:pt>
                <c:pt idx="32050">
                  <c:v>-1.2409999999999899</c:v>
                </c:pt>
                <c:pt idx="32051">
                  <c:v>-4.9649999999999803</c:v>
                </c:pt>
                <c:pt idx="32052">
                  <c:v>-2.3580000000000001</c:v>
                </c:pt>
                <c:pt idx="32053">
                  <c:v>0</c:v>
                </c:pt>
                <c:pt idx="32054">
                  <c:v>-0.868999999999999</c:v>
                </c:pt>
                <c:pt idx="32055">
                  <c:v>-2.8539999999999899</c:v>
                </c:pt>
                <c:pt idx="32056">
                  <c:v>0</c:v>
                </c:pt>
                <c:pt idx="32057">
                  <c:v>0</c:v>
                </c:pt>
                <c:pt idx="32058">
                  <c:v>0</c:v>
                </c:pt>
                <c:pt idx="32059">
                  <c:v>2.1099999999999901</c:v>
                </c:pt>
                <c:pt idx="32060">
                  <c:v>0</c:v>
                </c:pt>
                <c:pt idx="32061">
                  <c:v>1.61299999999999</c:v>
                </c:pt>
                <c:pt idx="32062">
                  <c:v>0.868999999999999</c:v>
                </c:pt>
                <c:pt idx="32063">
                  <c:v>1.2409999999999899</c:v>
                </c:pt>
                <c:pt idx="32064">
                  <c:v>0.248000000000004</c:v>
                </c:pt>
                <c:pt idx="32065">
                  <c:v>0</c:v>
                </c:pt>
                <c:pt idx="32066">
                  <c:v>0</c:v>
                </c:pt>
                <c:pt idx="32067">
                  <c:v>0</c:v>
                </c:pt>
                <c:pt idx="32068">
                  <c:v>-0.24900000000000899</c:v>
                </c:pt>
                <c:pt idx="32069">
                  <c:v>1.117</c:v>
                </c:pt>
                <c:pt idx="32070">
                  <c:v>2.4830000000000001</c:v>
                </c:pt>
                <c:pt idx="32071">
                  <c:v>3.2259999999999902</c:v>
                </c:pt>
                <c:pt idx="32072">
                  <c:v>1.48999999999999</c:v>
                </c:pt>
                <c:pt idx="32073">
                  <c:v>0.248000000000004</c:v>
                </c:pt>
                <c:pt idx="32074">
                  <c:v>0</c:v>
                </c:pt>
                <c:pt idx="32075">
                  <c:v>0</c:v>
                </c:pt>
                <c:pt idx="32076">
                  <c:v>0</c:v>
                </c:pt>
                <c:pt idx="32077">
                  <c:v>0</c:v>
                </c:pt>
                <c:pt idx="32078">
                  <c:v>-9.1839999999999904</c:v>
                </c:pt>
                <c:pt idx="32079">
                  <c:v>0</c:v>
                </c:pt>
                <c:pt idx="32080">
                  <c:v>2.1099999999999901</c:v>
                </c:pt>
                <c:pt idx="32081">
                  <c:v>0.495999999999995</c:v>
                </c:pt>
                <c:pt idx="32082">
                  <c:v>0</c:v>
                </c:pt>
                <c:pt idx="32083">
                  <c:v>0</c:v>
                </c:pt>
                <c:pt idx="32084">
                  <c:v>0</c:v>
                </c:pt>
                <c:pt idx="32085">
                  <c:v>0</c:v>
                </c:pt>
                <c:pt idx="32086">
                  <c:v>0</c:v>
                </c:pt>
                <c:pt idx="32087">
                  <c:v>0</c:v>
                </c:pt>
                <c:pt idx="32088">
                  <c:v>0.61999999999999</c:v>
                </c:pt>
                <c:pt idx="32089">
                  <c:v>0.12400000000000901</c:v>
                </c:pt>
                <c:pt idx="32090">
                  <c:v>0</c:v>
                </c:pt>
                <c:pt idx="32091">
                  <c:v>-0.12400000000000901</c:v>
                </c:pt>
                <c:pt idx="32092">
                  <c:v>0</c:v>
                </c:pt>
                <c:pt idx="32093">
                  <c:v>0</c:v>
                </c:pt>
                <c:pt idx="32094">
                  <c:v>0</c:v>
                </c:pt>
                <c:pt idx="32095">
                  <c:v>0</c:v>
                </c:pt>
                <c:pt idx="32096">
                  <c:v>2.48199999999999</c:v>
                </c:pt>
                <c:pt idx="32097">
                  <c:v>0.248000000000004</c:v>
                </c:pt>
                <c:pt idx="32098">
                  <c:v>0</c:v>
                </c:pt>
                <c:pt idx="32099">
                  <c:v>0</c:v>
                </c:pt>
                <c:pt idx="32100">
                  <c:v>-0.37200000000001399</c:v>
                </c:pt>
                <c:pt idx="32101">
                  <c:v>0</c:v>
                </c:pt>
                <c:pt idx="32102">
                  <c:v>0</c:v>
                </c:pt>
                <c:pt idx="32103">
                  <c:v>0</c:v>
                </c:pt>
                <c:pt idx="32104">
                  <c:v>0</c:v>
                </c:pt>
                <c:pt idx="32105">
                  <c:v>0</c:v>
                </c:pt>
                <c:pt idx="32106">
                  <c:v>-1.8619999999999901</c:v>
                </c:pt>
                <c:pt idx="32107">
                  <c:v>0</c:v>
                </c:pt>
                <c:pt idx="32108">
                  <c:v>3.10299999999999</c:v>
                </c:pt>
                <c:pt idx="32109">
                  <c:v>0</c:v>
                </c:pt>
                <c:pt idx="32110">
                  <c:v>0</c:v>
                </c:pt>
                <c:pt idx="32111">
                  <c:v>0</c:v>
                </c:pt>
                <c:pt idx="32112">
                  <c:v>0</c:v>
                </c:pt>
                <c:pt idx="32113">
                  <c:v>0</c:v>
                </c:pt>
                <c:pt idx="32114">
                  <c:v>-0.248999999999995</c:v>
                </c:pt>
                <c:pt idx="32115">
                  <c:v>0</c:v>
                </c:pt>
                <c:pt idx="32116">
                  <c:v>6.2060000000000004</c:v>
                </c:pt>
                <c:pt idx="32117">
                  <c:v>0.992999999999995</c:v>
                </c:pt>
                <c:pt idx="32118">
                  <c:v>0</c:v>
                </c:pt>
                <c:pt idx="32119">
                  <c:v>0</c:v>
                </c:pt>
                <c:pt idx="32120">
                  <c:v>0</c:v>
                </c:pt>
                <c:pt idx="32121">
                  <c:v>0</c:v>
                </c:pt>
                <c:pt idx="32122">
                  <c:v>-1.2409999999999899</c:v>
                </c:pt>
                <c:pt idx="32123">
                  <c:v>0</c:v>
                </c:pt>
                <c:pt idx="32124">
                  <c:v>2.3580000000000001</c:v>
                </c:pt>
                <c:pt idx="32125">
                  <c:v>0</c:v>
                </c:pt>
                <c:pt idx="32126">
                  <c:v>-0.868999999999999</c:v>
                </c:pt>
                <c:pt idx="32127">
                  <c:v>-1.8620000000000001</c:v>
                </c:pt>
                <c:pt idx="32128">
                  <c:v>0</c:v>
                </c:pt>
                <c:pt idx="32129">
                  <c:v>0</c:v>
                </c:pt>
                <c:pt idx="32130">
                  <c:v>0</c:v>
                </c:pt>
                <c:pt idx="32131">
                  <c:v>-3.4750000000000001</c:v>
                </c:pt>
                <c:pt idx="32132">
                  <c:v>-1.73799999999999</c:v>
                </c:pt>
                <c:pt idx="32133">
                  <c:v>0</c:v>
                </c:pt>
                <c:pt idx="32134">
                  <c:v>0</c:v>
                </c:pt>
                <c:pt idx="32135">
                  <c:v>2.1099999999999901</c:v>
                </c:pt>
                <c:pt idx="32136">
                  <c:v>0</c:v>
                </c:pt>
                <c:pt idx="32137">
                  <c:v>0</c:v>
                </c:pt>
                <c:pt idx="32138">
                  <c:v>0</c:v>
                </c:pt>
                <c:pt idx="32139">
                  <c:v>0</c:v>
                </c:pt>
                <c:pt idx="32140">
                  <c:v>-1.61299999999999</c:v>
                </c:pt>
                <c:pt idx="32141">
                  <c:v>-0.99300000000000899</c:v>
                </c:pt>
                <c:pt idx="32142">
                  <c:v>-0.868999999999999</c:v>
                </c:pt>
                <c:pt idx="32143">
                  <c:v>-1.36499999999999</c:v>
                </c:pt>
                <c:pt idx="32144">
                  <c:v>0</c:v>
                </c:pt>
                <c:pt idx="32145">
                  <c:v>4.84</c:v>
                </c:pt>
                <c:pt idx="32146">
                  <c:v>0</c:v>
                </c:pt>
                <c:pt idx="32147">
                  <c:v>0</c:v>
                </c:pt>
                <c:pt idx="32148">
                  <c:v>0</c:v>
                </c:pt>
                <c:pt idx="32149">
                  <c:v>-3.7240000000000002</c:v>
                </c:pt>
                <c:pt idx="32150">
                  <c:v>0</c:v>
                </c:pt>
                <c:pt idx="32151">
                  <c:v>1.117</c:v>
                </c:pt>
                <c:pt idx="32152">
                  <c:v>5.3369999999999997</c:v>
                </c:pt>
                <c:pt idx="32153">
                  <c:v>0</c:v>
                </c:pt>
                <c:pt idx="32154">
                  <c:v>-3.7229999999999901</c:v>
                </c:pt>
                <c:pt idx="32155">
                  <c:v>0</c:v>
                </c:pt>
                <c:pt idx="32156">
                  <c:v>0</c:v>
                </c:pt>
                <c:pt idx="32157">
                  <c:v>0</c:v>
                </c:pt>
                <c:pt idx="32158">
                  <c:v>0</c:v>
                </c:pt>
                <c:pt idx="32159">
                  <c:v>-3.8479999999999901</c:v>
                </c:pt>
                <c:pt idx="32160">
                  <c:v>0</c:v>
                </c:pt>
                <c:pt idx="32161">
                  <c:v>0.620999999999995</c:v>
                </c:pt>
                <c:pt idx="32162">
                  <c:v>2.73</c:v>
                </c:pt>
                <c:pt idx="32163">
                  <c:v>-1.117</c:v>
                </c:pt>
                <c:pt idx="32164">
                  <c:v>0</c:v>
                </c:pt>
                <c:pt idx="32165">
                  <c:v>0</c:v>
                </c:pt>
                <c:pt idx="32166">
                  <c:v>0</c:v>
                </c:pt>
                <c:pt idx="32167">
                  <c:v>0</c:v>
                </c:pt>
                <c:pt idx="32168">
                  <c:v>-1.11699999999999</c:v>
                </c:pt>
                <c:pt idx="32169">
                  <c:v>0</c:v>
                </c:pt>
                <c:pt idx="32170">
                  <c:v>2.4829999999999899</c:v>
                </c:pt>
                <c:pt idx="32171">
                  <c:v>0</c:v>
                </c:pt>
                <c:pt idx="32172">
                  <c:v>-0.74499999999999</c:v>
                </c:pt>
                <c:pt idx="32173">
                  <c:v>0</c:v>
                </c:pt>
                <c:pt idx="32174">
                  <c:v>0</c:v>
                </c:pt>
                <c:pt idx="32175">
                  <c:v>0</c:v>
                </c:pt>
                <c:pt idx="32176">
                  <c:v>1.2409999999999899</c:v>
                </c:pt>
                <c:pt idx="32177">
                  <c:v>0</c:v>
                </c:pt>
                <c:pt idx="32178">
                  <c:v>-0.61999999999999</c:v>
                </c:pt>
                <c:pt idx="32179">
                  <c:v>-0.496999999999999</c:v>
                </c:pt>
                <c:pt idx="32180">
                  <c:v>-1.986</c:v>
                </c:pt>
                <c:pt idx="32181">
                  <c:v>0</c:v>
                </c:pt>
                <c:pt idx="32182">
                  <c:v>0</c:v>
                </c:pt>
                <c:pt idx="32183">
                  <c:v>0</c:v>
                </c:pt>
                <c:pt idx="32184">
                  <c:v>0</c:v>
                </c:pt>
                <c:pt idx="32185">
                  <c:v>1.73799999999999</c:v>
                </c:pt>
                <c:pt idx="32186">
                  <c:v>-1.73799999999999</c:v>
                </c:pt>
                <c:pt idx="32187">
                  <c:v>0.74500000000000399</c:v>
                </c:pt>
                <c:pt idx="32188">
                  <c:v>-0.496999999999999</c:v>
                </c:pt>
                <c:pt idx="32189">
                  <c:v>0</c:v>
                </c:pt>
                <c:pt idx="32190">
                  <c:v>0</c:v>
                </c:pt>
                <c:pt idx="32191">
                  <c:v>0</c:v>
                </c:pt>
                <c:pt idx="32192">
                  <c:v>0</c:v>
                </c:pt>
                <c:pt idx="32193">
                  <c:v>0</c:v>
                </c:pt>
                <c:pt idx="32194">
                  <c:v>0</c:v>
                </c:pt>
                <c:pt idx="32195">
                  <c:v>0</c:v>
                </c:pt>
                <c:pt idx="32196">
                  <c:v>5.3369999999999997</c:v>
                </c:pt>
                <c:pt idx="32197">
                  <c:v>0</c:v>
                </c:pt>
                <c:pt idx="32198">
                  <c:v>3.10299999999999</c:v>
                </c:pt>
                <c:pt idx="32199">
                  <c:v>0</c:v>
                </c:pt>
                <c:pt idx="32200">
                  <c:v>0</c:v>
                </c:pt>
                <c:pt idx="32201">
                  <c:v>0</c:v>
                </c:pt>
                <c:pt idx="32202">
                  <c:v>0</c:v>
                </c:pt>
                <c:pt idx="32203">
                  <c:v>0.496999999999999</c:v>
                </c:pt>
                <c:pt idx="32204">
                  <c:v>5.2119999999999997</c:v>
                </c:pt>
                <c:pt idx="32205">
                  <c:v>9.5570000000000004</c:v>
                </c:pt>
                <c:pt idx="32206">
                  <c:v>0.62000000000000399</c:v>
                </c:pt>
                <c:pt idx="32207">
                  <c:v>-0.62000000000000399</c:v>
                </c:pt>
                <c:pt idx="32208">
                  <c:v>0.868999999999999</c:v>
                </c:pt>
                <c:pt idx="32209">
                  <c:v>0</c:v>
                </c:pt>
                <c:pt idx="32210">
                  <c:v>0</c:v>
                </c:pt>
                <c:pt idx="32211">
                  <c:v>0</c:v>
                </c:pt>
                <c:pt idx="32212">
                  <c:v>0</c:v>
                </c:pt>
                <c:pt idx="32213">
                  <c:v>0.74500000000000399</c:v>
                </c:pt>
                <c:pt idx="32214">
                  <c:v>0</c:v>
                </c:pt>
                <c:pt idx="32215">
                  <c:v>1.36499999999998</c:v>
                </c:pt>
                <c:pt idx="32216">
                  <c:v>0</c:v>
                </c:pt>
                <c:pt idx="32217">
                  <c:v>-76.824999999999903</c:v>
                </c:pt>
                <c:pt idx="32218">
                  <c:v>0</c:v>
                </c:pt>
                <c:pt idx="32219">
                  <c:v>0</c:v>
                </c:pt>
                <c:pt idx="32220">
                  <c:v>0</c:v>
                </c:pt>
                <c:pt idx="32221">
                  <c:v>0.867999999999995</c:v>
                </c:pt>
                <c:pt idx="32222">
                  <c:v>0</c:v>
                </c:pt>
                <c:pt idx="32223">
                  <c:v>-0.123999999999995</c:v>
                </c:pt>
                <c:pt idx="32224">
                  <c:v>0</c:v>
                </c:pt>
                <c:pt idx="32225">
                  <c:v>0</c:v>
                </c:pt>
                <c:pt idx="32226">
                  <c:v>-0.495999999999995</c:v>
                </c:pt>
                <c:pt idx="32227">
                  <c:v>0</c:v>
                </c:pt>
                <c:pt idx="32228">
                  <c:v>0</c:v>
                </c:pt>
                <c:pt idx="32229">
                  <c:v>0</c:v>
                </c:pt>
                <c:pt idx="32230">
                  <c:v>0</c:v>
                </c:pt>
                <c:pt idx="32231">
                  <c:v>-0.24900000000000899</c:v>
                </c:pt>
                <c:pt idx="32232">
                  <c:v>0</c:v>
                </c:pt>
                <c:pt idx="32233">
                  <c:v>0.24900000000000899</c:v>
                </c:pt>
                <c:pt idx="32234">
                  <c:v>0</c:v>
                </c:pt>
                <c:pt idx="32235">
                  <c:v>0</c:v>
                </c:pt>
                <c:pt idx="32236">
                  <c:v>0</c:v>
                </c:pt>
                <c:pt idx="32237">
                  <c:v>0</c:v>
                </c:pt>
                <c:pt idx="32238">
                  <c:v>0</c:v>
                </c:pt>
                <c:pt idx="32239">
                  <c:v>0.12400000000000901</c:v>
                </c:pt>
                <c:pt idx="32240">
                  <c:v>-0.12400000000000901</c:v>
                </c:pt>
                <c:pt idx="32241">
                  <c:v>0.12400000000000901</c:v>
                </c:pt>
                <c:pt idx="32242">
                  <c:v>0</c:v>
                </c:pt>
                <c:pt idx="32243">
                  <c:v>0</c:v>
                </c:pt>
                <c:pt idx="32244">
                  <c:v>0.620999999999995</c:v>
                </c:pt>
                <c:pt idx="32245">
                  <c:v>0</c:v>
                </c:pt>
                <c:pt idx="32246">
                  <c:v>0</c:v>
                </c:pt>
                <c:pt idx="32247">
                  <c:v>0</c:v>
                </c:pt>
                <c:pt idx="32248">
                  <c:v>0.371999999999999</c:v>
                </c:pt>
                <c:pt idx="32249">
                  <c:v>-0.620999999999995</c:v>
                </c:pt>
                <c:pt idx="32250">
                  <c:v>0.620999999999995</c:v>
                </c:pt>
                <c:pt idx="32251">
                  <c:v>-0.74500000000000399</c:v>
                </c:pt>
                <c:pt idx="32252">
                  <c:v>1.3660000000000101</c:v>
                </c:pt>
                <c:pt idx="32253">
                  <c:v>0</c:v>
                </c:pt>
                <c:pt idx="32254">
                  <c:v>0</c:v>
                </c:pt>
                <c:pt idx="32255">
                  <c:v>0</c:v>
                </c:pt>
                <c:pt idx="32256">
                  <c:v>0</c:v>
                </c:pt>
                <c:pt idx="32257">
                  <c:v>0.496999999999999</c:v>
                </c:pt>
                <c:pt idx="32258">
                  <c:v>1.61299999999999</c:v>
                </c:pt>
                <c:pt idx="32259">
                  <c:v>0</c:v>
                </c:pt>
                <c:pt idx="32260">
                  <c:v>-2.3580000000000001</c:v>
                </c:pt>
                <c:pt idx="32261">
                  <c:v>0</c:v>
                </c:pt>
                <c:pt idx="32262">
                  <c:v>-1.7369999999999901</c:v>
                </c:pt>
                <c:pt idx="32263">
                  <c:v>0</c:v>
                </c:pt>
                <c:pt idx="32264">
                  <c:v>0</c:v>
                </c:pt>
                <c:pt idx="32265">
                  <c:v>0</c:v>
                </c:pt>
                <c:pt idx="32266">
                  <c:v>-0.371999999999999</c:v>
                </c:pt>
                <c:pt idx="32267">
                  <c:v>0.743999999999999</c:v>
                </c:pt>
                <c:pt idx="32268">
                  <c:v>-0.868999999999999</c:v>
                </c:pt>
                <c:pt idx="32269">
                  <c:v>0.373000000000004</c:v>
                </c:pt>
                <c:pt idx="32270">
                  <c:v>-0.373000000000004</c:v>
                </c:pt>
                <c:pt idx="32271">
                  <c:v>0.373000000000004</c:v>
                </c:pt>
                <c:pt idx="32272">
                  <c:v>0</c:v>
                </c:pt>
                <c:pt idx="32273">
                  <c:v>0</c:v>
                </c:pt>
                <c:pt idx="32274">
                  <c:v>0</c:v>
                </c:pt>
                <c:pt idx="32275">
                  <c:v>0.125</c:v>
                </c:pt>
                <c:pt idx="32276">
                  <c:v>1.9849999999999901</c:v>
                </c:pt>
                <c:pt idx="32277">
                  <c:v>0</c:v>
                </c:pt>
                <c:pt idx="32278">
                  <c:v>0.373000000000004</c:v>
                </c:pt>
                <c:pt idx="32279">
                  <c:v>-0.24900000000000899</c:v>
                </c:pt>
                <c:pt idx="32280">
                  <c:v>0</c:v>
                </c:pt>
                <c:pt idx="32281">
                  <c:v>0</c:v>
                </c:pt>
                <c:pt idx="32282">
                  <c:v>0</c:v>
                </c:pt>
                <c:pt idx="32283">
                  <c:v>0</c:v>
                </c:pt>
                <c:pt idx="32284">
                  <c:v>-1.6139999999999901</c:v>
                </c:pt>
                <c:pt idx="32285">
                  <c:v>0</c:v>
                </c:pt>
                <c:pt idx="32286">
                  <c:v>-0.49600000000000899</c:v>
                </c:pt>
                <c:pt idx="32287">
                  <c:v>0</c:v>
                </c:pt>
                <c:pt idx="32288">
                  <c:v>0</c:v>
                </c:pt>
                <c:pt idx="32289">
                  <c:v>-0.248999999999995</c:v>
                </c:pt>
                <c:pt idx="32290">
                  <c:v>0</c:v>
                </c:pt>
                <c:pt idx="32291">
                  <c:v>0</c:v>
                </c:pt>
                <c:pt idx="32292">
                  <c:v>0</c:v>
                </c:pt>
                <c:pt idx="32293">
                  <c:v>0.123999999999995</c:v>
                </c:pt>
                <c:pt idx="32294">
                  <c:v>0</c:v>
                </c:pt>
                <c:pt idx="32295">
                  <c:v>-0.868999999999999</c:v>
                </c:pt>
                <c:pt idx="32296">
                  <c:v>0</c:v>
                </c:pt>
                <c:pt idx="32297">
                  <c:v>0.12400000000000901</c:v>
                </c:pt>
                <c:pt idx="32298">
                  <c:v>0</c:v>
                </c:pt>
                <c:pt idx="32299">
                  <c:v>0</c:v>
                </c:pt>
                <c:pt idx="32300">
                  <c:v>0</c:v>
                </c:pt>
                <c:pt idx="32301">
                  <c:v>0</c:v>
                </c:pt>
                <c:pt idx="32302">
                  <c:v>-0.743999999999999</c:v>
                </c:pt>
                <c:pt idx="32303">
                  <c:v>0.743999999999999</c:v>
                </c:pt>
                <c:pt idx="32304">
                  <c:v>0</c:v>
                </c:pt>
                <c:pt idx="32305">
                  <c:v>0</c:v>
                </c:pt>
                <c:pt idx="32306">
                  <c:v>0</c:v>
                </c:pt>
                <c:pt idx="32307">
                  <c:v>0</c:v>
                </c:pt>
                <c:pt idx="32308">
                  <c:v>0</c:v>
                </c:pt>
                <c:pt idx="32309">
                  <c:v>0</c:v>
                </c:pt>
                <c:pt idx="32310">
                  <c:v>0</c:v>
                </c:pt>
                <c:pt idx="32311">
                  <c:v>-0.248999999999995</c:v>
                </c:pt>
                <c:pt idx="32312">
                  <c:v>0</c:v>
                </c:pt>
                <c:pt idx="32313">
                  <c:v>0.125</c:v>
                </c:pt>
                <c:pt idx="32314">
                  <c:v>0</c:v>
                </c:pt>
                <c:pt idx="32315">
                  <c:v>0</c:v>
                </c:pt>
                <c:pt idx="32316">
                  <c:v>-0.125</c:v>
                </c:pt>
                <c:pt idx="32317">
                  <c:v>0</c:v>
                </c:pt>
                <c:pt idx="32318">
                  <c:v>0</c:v>
                </c:pt>
                <c:pt idx="32319">
                  <c:v>0</c:v>
                </c:pt>
                <c:pt idx="32320">
                  <c:v>0</c:v>
                </c:pt>
                <c:pt idx="32321">
                  <c:v>-0.123999999999995</c:v>
                </c:pt>
                <c:pt idx="32322">
                  <c:v>-0.49700000000001399</c:v>
                </c:pt>
                <c:pt idx="32323">
                  <c:v>0.49700000000001399</c:v>
                </c:pt>
                <c:pt idx="32324">
                  <c:v>1.7369999999999901</c:v>
                </c:pt>
                <c:pt idx="32325">
                  <c:v>0</c:v>
                </c:pt>
                <c:pt idx="32326">
                  <c:v>0</c:v>
                </c:pt>
                <c:pt idx="32327">
                  <c:v>0</c:v>
                </c:pt>
                <c:pt idx="32328">
                  <c:v>0</c:v>
                </c:pt>
                <c:pt idx="32329">
                  <c:v>0</c:v>
                </c:pt>
                <c:pt idx="32330">
                  <c:v>0</c:v>
                </c:pt>
                <c:pt idx="32331">
                  <c:v>-1.4890000000000001</c:v>
                </c:pt>
                <c:pt idx="32332">
                  <c:v>0.743999999999999</c:v>
                </c:pt>
                <c:pt idx="32333">
                  <c:v>-1.61299999999999</c:v>
                </c:pt>
                <c:pt idx="32334">
                  <c:v>0</c:v>
                </c:pt>
                <c:pt idx="32335">
                  <c:v>0</c:v>
                </c:pt>
                <c:pt idx="32336">
                  <c:v>0</c:v>
                </c:pt>
                <c:pt idx="32337">
                  <c:v>0</c:v>
                </c:pt>
                <c:pt idx="32338">
                  <c:v>0.495999999999995</c:v>
                </c:pt>
                <c:pt idx="32339">
                  <c:v>0.248000000000004</c:v>
                </c:pt>
                <c:pt idx="32340">
                  <c:v>0</c:v>
                </c:pt>
                <c:pt idx="32341">
                  <c:v>-1.4890000000000001</c:v>
                </c:pt>
                <c:pt idx="32342">
                  <c:v>0</c:v>
                </c:pt>
                <c:pt idx="32343">
                  <c:v>0.123999999999995</c:v>
                </c:pt>
                <c:pt idx="32344">
                  <c:v>0</c:v>
                </c:pt>
                <c:pt idx="32345">
                  <c:v>0</c:v>
                </c:pt>
                <c:pt idx="32346">
                  <c:v>0</c:v>
                </c:pt>
                <c:pt idx="32347">
                  <c:v>0.495999999999995</c:v>
                </c:pt>
                <c:pt idx="32348">
                  <c:v>0.248000000000004</c:v>
                </c:pt>
                <c:pt idx="32349">
                  <c:v>0</c:v>
                </c:pt>
                <c:pt idx="32350">
                  <c:v>0.37299999999999001</c:v>
                </c:pt>
                <c:pt idx="32351">
                  <c:v>0</c:v>
                </c:pt>
                <c:pt idx="32352">
                  <c:v>0</c:v>
                </c:pt>
                <c:pt idx="32353">
                  <c:v>0</c:v>
                </c:pt>
                <c:pt idx="32354">
                  <c:v>0</c:v>
                </c:pt>
                <c:pt idx="32355">
                  <c:v>0</c:v>
                </c:pt>
                <c:pt idx="32356">
                  <c:v>0</c:v>
                </c:pt>
                <c:pt idx="32357">
                  <c:v>0.123999999999995</c:v>
                </c:pt>
                <c:pt idx="32358">
                  <c:v>0</c:v>
                </c:pt>
                <c:pt idx="32359">
                  <c:v>0</c:v>
                </c:pt>
                <c:pt idx="32360">
                  <c:v>-0.123999999999995</c:v>
                </c:pt>
                <c:pt idx="32361">
                  <c:v>0</c:v>
                </c:pt>
                <c:pt idx="32362">
                  <c:v>0</c:v>
                </c:pt>
                <c:pt idx="32363">
                  <c:v>0</c:v>
                </c:pt>
                <c:pt idx="32364">
                  <c:v>0</c:v>
                </c:pt>
                <c:pt idx="32365">
                  <c:v>-0.24900000000000899</c:v>
                </c:pt>
                <c:pt idx="32366">
                  <c:v>0</c:v>
                </c:pt>
                <c:pt idx="32367">
                  <c:v>0</c:v>
                </c:pt>
                <c:pt idx="32368">
                  <c:v>-0.371999999999999</c:v>
                </c:pt>
                <c:pt idx="32369">
                  <c:v>-0.24799999999999001</c:v>
                </c:pt>
                <c:pt idx="32370">
                  <c:v>0</c:v>
                </c:pt>
                <c:pt idx="32371">
                  <c:v>0</c:v>
                </c:pt>
                <c:pt idx="32372">
                  <c:v>0</c:v>
                </c:pt>
                <c:pt idx="32373">
                  <c:v>0</c:v>
                </c:pt>
                <c:pt idx="32374">
                  <c:v>-0.373000000000004</c:v>
                </c:pt>
                <c:pt idx="32375">
                  <c:v>-0.123999999999995</c:v>
                </c:pt>
                <c:pt idx="32376">
                  <c:v>0</c:v>
                </c:pt>
                <c:pt idx="32377">
                  <c:v>0</c:v>
                </c:pt>
                <c:pt idx="32378">
                  <c:v>0.74499999999999</c:v>
                </c:pt>
                <c:pt idx="32379">
                  <c:v>-1.8619999999999901</c:v>
                </c:pt>
                <c:pt idx="32380">
                  <c:v>0</c:v>
                </c:pt>
                <c:pt idx="32381">
                  <c:v>0</c:v>
                </c:pt>
                <c:pt idx="32382">
                  <c:v>0</c:v>
                </c:pt>
                <c:pt idx="32383">
                  <c:v>0</c:v>
                </c:pt>
                <c:pt idx="32384">
                  <c:v>0.12400000000000901</c:v>
                </c:pt>
                <c:pt idx="32385">
                  <c:v>-0.248000000000004</c:v>
                </c:pt>
                <c:pt idx="32386">
                  <c:v>0</c:v>
                </c:pt>
                <c:pt idx="32387">
                  <c:v>-1.117</c:v>
                </c:pt>
                <c:pt idx="32388">
                  <c:v>0</c:v>
                </c:pt>
                <c:pt idx="32389">
                  <c:v>0</c:v>
                </c:pt>
                <c:pt idx="32390">
                  <c:v>0</c:v>
                </c:pt>
                <c:pt idx="32391">
                  <c:v>0</c:v>
                </c:pt>
                <c:pt idx="32392">
                  <c:v>0</c:v>
                </c:pt>
                <c:pt idx="32393">
                  <c:v>0.125</c:v>
                </c:pt>
                <c:pt idx="32394">
                  <c:v>-0.74500000000000399</c:v>
                </c:pt>
                <c:pt idx="32395">
                  <c:v>1.2409999999999899</c:v>
                </c:pt>
                <c:pt idx="32396">
                  <c:v>0</c:v>
                </c:pt>
                <c:pt idx="32397">
                  <c:v>0.248000000000004</c:v>
                </c:pt>
                <c:pt idx="32398">
                  <c:v>0</c:v>
                </c:pt>
                <c:pt idx="32399">
                  <c:v>0</c:v>
                </c:pt>
                <c:pt idx="32400">
                  <c:v>0</c:v>
                </c:pt>
                <c:pt idx="32401">
                  <c:v>-0.74499999999999</c:v>
                </c:pt>
                <c:pt idx="32402">
                  <c:v>0</c:v>
                </c:pt>
                <c:pt idx="32403">
                  <c:v>0</c:v>
                </c:pt>
                <c:pt idx="32404">
                  <c:v>0.24799999999999001</c:v>
                </c:pt>
                <c:pt idx="32405">
                  <c:v>16.259</c:v>
                </c:pt>
                <c:pt idx="32406">
                  <c:v>0</c:v>
                </c:pt>
                <c:pt idx="32407">
                  <c:v>0</c:v>
                </c:pt>
                <c:pt idx="32408">
                  <c:v>0</c:v>
                </c:pt>
                <c:pt idx="32409">
                  <c:v>0</c:v>
                </c:pt>
                <c:pt idx="32410">
                  <c:v>-9.9290000000000003</c:v>
                </c:pt>
                <c:pt idx="32411">
                  <c:v>-18.492999999999899</c:v>
                </c:pt>
                <c:pt idx="32412">
                  <c:v>-10.6739999999999</c:v>
                </c:pt>
                <c:pt idx="32413">
                  <c:v>-1.365</c:v>
                </c:pt>
                <c:pt idx="32414">
                  <c:v>-0.24799999999999001</c:v>
                </c:pt>
                <c:pt idx="32415">
                  <c:v>-5.0890000000000102</c:v>
                </c:pt>
                <c:pt idx="32416">
                  <c:v>0</c:v>
                </c:pt>
                <c:pt idx="32417">
                  <c:v>0</c:v>
                </c:pt>
                <c:pt idx="32418">
                  <c:v>0</c:v>
                </c:pt>
                <c:pt idx="32419">
                  <c:v>1.4889999999999901</c:v>
                </c:pt>
                <c:pt idx="32420">
                  <c:v>1.8620000000000001</c:v>
                </c:pt>
                <c:pt idx="32421">
                  <c:v>6.9499999999999797</c:v>
                </c:pt>
                <c:pt idx="32422">
                  <c:v>0</c:v>
                </c:pt>
                <c:pt idx="32423">
                  <c:v>-7.0739999999999901</c:v>
                </c:pt>
                <c:pt idx="32424">
                  <c:v>-1.98599999999999</c:v>
                </c:pt>
                <c:pt idx="32425">
                  <c:v>0</c:v>
                </c:pt>
                <c:pt idx="32426">
                  <c:v>0</c:v>
                </c:pt>
                <c:pt idx="32427">
                  <c:v>0</c:v>
                </c:pt>
                <c:pt idx="32428">
                  <c:v>0</c:v>
                </c:pt>
                <c:pt idx="32429">
                  <c:v>0</c:v>
                </c:pt>
                <c:pt idx="32430">
                  <c:v>0.247999999999997</c:v>
                </c:pt>
                <c:pt idx="32431">
                  <c:v>0.99300000000000899</c:v>
                </c:pt>
                <c:pt idx="32432">
                  <c:v>0</c:v>
                </c:pt>
                <c:pt idx="32433">
                  <c:v>-1.365</c:v>
                </c:pt>
                <c:pt idx="32434">
                  <c:v>0</c:v>
                </c:pt>
                <c:pt idx="32435">
                  <c:v>0</c:v>
                </c:pt>
                <c:pt idx="32436">
                  <c:v>0</c:v>
                </c:pt>
                <c:pt idx="32437">
                  <c:v>0.62000000000000399</c:v>
                </c:pt>
                <c:pt idx="32438">
                  <c:v>0</c:v>
                </c:pt>
                <c:pt idx="32439">
                  <c:v>-0.62000000000000399</c:v>
                </c:pt>
                <c:pt idx="32440">
                  <c:v>0</c:v>
                </c:pt>
                <c:pt idx="32441">
                  <c:v>0.248000000000004</c:v>
                </c:pt>
                <c:pt idx="32442">
                  <c:v>0.247999999999997</c:v>
                </c:pt>
                <c:pt idx="32443">
                  <c:v>0</c:v>
                </c:pt>
                <c:pt idx="32444">
                  <c:v>0</c:v>
                </c:pt>
                <c:pt idx="32445">
                  <c:v>0</c:v>
                </c:pt>
                <c:pt idx="32446">
                  <c:v>0.373000000000004</c:v>
                </c:pt>
                <c:pt idx="32447">
                  <c:v>0.371999999999999</c:v>
                </c:pt>
                <c:pt idx="32448">
                  <c:v>0</c:v>
                </c:pt>
                <c:pt idx="32449">
                  <c:v>-1.117</c:v>
                </c:pt>
                <c:pt idx="32450">
                  <c:v>-0.124000000000002</c:v>
                </c:pt>
                <c:pt idx="32451">
                  <c:v>-0.868999999999999</c:v>
                </c:pt>
                <c:pt idx="32452">
                  <c:v>0</c:v>
                </c:pt>
                <c:pt idx="32453">
                  <c:v>0</c:v>
                </c:pt>
                <c:pt idx="32454">
                  <c:v>0</c:v>
                </c:pt>
                <c:pt idx="32455">
                  <c:v>0</c:v>
                </c:pt>
                <c:pt idx="32456">
                  <c:v>-0.619999999999997</c:v>
                </c:pt>
                <c:pt idx="32457">
                  <c:v>1.36499999999999</c:v>
                </c:pt>
                <c:pt idx="32458">
                  <c:v>-0.868999999999999</c:v>
                </c:pt>
                <c:pt idx="32459">
                  <c:v>0</c:v>
                </c:pt>
                <c:pt idx="32460">
                  <c:v>0</c:v>
                </c:pt>
                <c:pt idx="32461">
                  <c:v>0</c:v>
                </c:pt>
                <c:pt idx="32462">
                  <c:v>0</c:v>
                </c:pt>
                <c:pt idx="32463">
                  <c:v>0</c:v>
                </c:pt>
                <c:pt idx="32464">
                  <c:v>0.248999999999995</c:v>
                </c:pt>
                <c:pt idx="32465">
                  <c:v>0</c:v>
                </c:pt>
                <c:pt idx="32466">
                  <c:v>1.117</c:v>
                </c:pt>
                <c:pt idx="32467">
                  <c:v>0.743999999999999</c:v>
                </c:pt>
                <c:pt idx="32468">
                  <c:v>0</c:v>
                </c:pt>
                <c:pt idx="32469">
                  <c:v>0.620999999999995</c:v>
                </c:pt>
                <c:pt idx="32470">
                  <c:v>0</c:v>
                </c:pt>
                <c:pt idx="32471">
                  <c:v>0</c:v>
                </c:pt>
                <c:pt idx="32472">
                  <c:v>0</c:v>
                </c:pt>
                <c:pt idx="32473">
                  <c:v>-0.867999999999995</c:v>
                </c:pt>
                <c:pt idx="32474">
                  <c:v>-0.249000000000002</c:v>
                </c:pt>
                <c:pt idx="32475">
                  <c:v>-0.371999999999999</c:v>
                </c:pt>
                <c:pt idx="32476">
                  <c:v>-0.744999999999997</c:v>
                </c:pt>
                <c:pt idx="32477">
                  <c:v>0</c:v>
                </c:pt>
                <c:pt idx="32478">
                  <c:v>0.496999999999999</c:v>
                </c:pt>
                <c:pt idx="32479">
                  <c:v>0</c:v>
                </c:pt>
                <c:pt idx="32480">
                  <c:v>0</c:v>
                </c:pt>
                <c:pt idx="32481">
                  <c:v>0</c:v>
                </c:pt>
                <c:pt idx="32482">
                  <c:v>0</c:v>
                </c:pt>
                <c:pt idx="32483">
                  <c:v>1.6139999999999901</c:v>
                </c:pt>
                <c:pt idx="32484">
                  <c:v>0</c:v>
                </c:pt>
                <c:pt idx="32485">
                  <c:v>0.49600000000000899</c:v>
                </c:pt>
                <c:pt idx="32486">
                  <c:v>3.4749999999999899</c:v>
                </c:pt>
                <c:pt idx="32487">
                  <c:v>0</c:v>
                </c:pt>
                <c:pt idx="32488">
                  <c:v>0</c:v>
                </c:pt>
                <c:pt idx="32489">
                  <c:v>0</c:v>
                </c:pt>
                <c:pt idx="32490">
                  <c:v>0</c:v>
                </c:pt>
                <c:pt idx="32491">
                  <c:v>0</c:v>
                </c:pt>
                <c:pt idx="32492">
                  <c:v>-0.123999999999995</c:v>
                </c:pt>
                <c:pt idx="32493">
                  <c:v>0.24799999999999001</c:v>
                </c:pt>
                <c:pt idx="32494">
                  <c:v>-0.24799999999999001</c:v>
                </c:pt>
                <c:pt idx="32495">
                  <c:v>-0.12400000000000901</c:v>
                </c:pt>
                <c:pt idx="32496">
                  <c:v>0</c:v>
                </c:pt>
                <c:pt idx="32497">
                  <c:v>0</c:v>
                </c:pt>
                <c:pt idx="32498">
                  <c:v>0</c:v>
                </c:pt>
                <c:pt idx="32499">
                  <c:v>0</c:v>
                </c:pt>
                <c:pt idx="32500">
                  <c:v>0</c:v>
                </c:pt>
                <c:pt idx="32501">
                  <c:v>0.99300000000000199</c:v>
                </c:pt>
                <c:pt idx="32502">
                  <c:v>0.247999999999997</c:v>
                </c:pt>
                <c:pt idx="32503">
                  <c:v>-0.247999999999997</c:v>
                </c:pt>
                <c:pt idx="32504">
                  <c:v>-0.99300000000000199</c:v>
                </c:pt>
                <c:pt idx="32505">
                  <c:v>0</c:v>
                </c:pt>
                <c:pt idx="32506">
                  <c:v>0</c:v>
                </c:pt>
                <c:pt idx="32507">
                  <c:v>0</c:v>
                </c:pt>
                <c:pt idx="32508">
                  <c:v>0</c:v>
                </c:pt>
                <c:pt idx="32509">
                  <c:v>0</c:v>
                </c:pt>
                <c:pt idx="32510">
                  <c:v>0</c:v>
                </c:pt>
                <c:pt idx="32511">
                  <c:v>0.124000000000002</c:v>
                </c:pt>
                <c:pt idx="32512">
                  <c:v>0</c:v>
                </c:pt>
                <c:pt idx="32513">
                  <c:v>0.247999999999997</c:v>
                </c:pt>
                <c:pt idx="32514">
                  <c:v>0.868999999999999</c:v>
                </c:pt>
                <c:pt idx="32515">
                  <c:v>0</c:v>
                </c:pt>
                <c:pt idx="32516">
                  <c:v>0</c:v>
                </c:pt>
                <c:pt idx="32517">
                  <c:v>0</c:v>
                </c:pt>
                <c:pt idx="32518">
                  <c:v>0</c:v>
                </c:pt>
                <c:pt idx="32519">
                  <c:v>0.24799999999999001</c:v>
                </c:pt>
                <c:pt idx="32520">
                  <c:v>0</c:v>
                </c:pt>
                <c:pt idx="32521">
                  <c:v>-0.991999999999997</c:v>
                </c:pt>
                <c:pt idx="32522">
                  <c:v>-0.496999999999999</c:v>
                </c:pt>
                <c:pt idx="32523">
                  <c:v>0</c:v>
                </c:pt>
                <c:pt idx="32524">
                  <c:v>0</c:v>
                </c:pt>
                <c:pt idx="32525">
                  <c:v>0</c:v>
                </c:pt>
                <c:pt idx="32526">
                  <c:v>0</c:v>
                </c:pt>
                <c:pt idx="32527">
                  <c:v>0.867999999999995</c:v>
                </c:pt>
                <c:pt idx="32528">
                  <c:v>-0.247999999999997</c:v>
                </c:pt>
                <c:pt idx="32529">
                  <c:v>0</c:v>
                </c:pt>
                <c:pt idx="32530">
                  <c:v>0</c:v>
                </c:pt>
                <c:pt idx="32531">
                  <c:v>-0.744999999999997</c:v>
                </c:pt>
                <c:pt idx="32532">
                  <c:v>1.24199999999999</c:v>
                </c:pt>
                <c:pt idx="32533">
                  <c:v>0</c:v>
                </c:pt>
                <c:pt idx="32534">
                  <c:v>0</c:v>
                </c:pt>
                <c:pt idx="32535">
                  <c:v>0</c:v>
                </c:pt>
                <c:pt idx="32536">
                  <c:v>0.744999999999997</c:v>
                </c:pt>
                <c:pt idx="32537">
                  <c:v>0</c:v>
                </c:pt>
                <c:pt idx="32538">
                  <c:v>1.2410000000000001</c:v>
                </c:pt>
                <c:pt idx="32539">
                  <c:v>0</c:v>
                </c:pt>
                <c:pt idx="32540">
                  <c:v>-0.373000000000004</c:v>
                </c:pt>
                <c:pt idx="32541">
                  <c:v>-0.123999999999995</c:v>
                </c:pt>
                <c:pt idx="32542">
                  <c:v>0</c:v>
                </c:pt>
                <c:pt idx="32543">
                  <c:v>0</c:v>
                </c:pt>
                <c:pt idx="32544">
                  <c:v>0</c:v>
                </c:pt>
                <c:pt idx="32545">
                  <c:v>-1.117</c:v>
                </c:pt>
                <c:pt idx="32546">
                  <c:v>-0.123999999999995</c:v>
                </c:pt>
                <c:pt idx="32547">
                  <c:v>0</c:v>
                </c:pt>
                <c:pt idx="32548">
                  <c:v>0</c:v>
                </c:pt>
                <c:pt idx="32549">
                  <c:v>-0.248000000000004</c:v>
                </c:pt>
                <c:pt idx="32550">
                  <c:v>0</c:v>
                </c:pt>
                <c:pt idx="32551">
                  <c:v>0</c:v>
                </c:pt>
                <c:pt idx="32552">
                  <c:v>0</c:v>
                </c:pt>
                <c:pt idx="32553">
                  <c:v>0</c:v>
                </c:pt>
                <c:pt idx="32554">
                  <c:v>-0.496999999999999</c:v>
                </c:pt>
                <c:pt idx="32555">
                  <c:v>0.496999999999999</c:v>
                </c:pt>
                <c:pt idx="32556">
                  <c:v>0.247999999999997</c:v>
                </c:pt>
                <c:pt idx="32557">
                  <c:v>0</c:v>
                </c:pt>
                <c:pt idx="32558">
                  <c:v>-0.124000000000002</c:v>
                </c:pt>
                <c:pt idx="32559">
                  <c:v>-0.123999999999995</c:v>
                </c:pt>
                <c:pt idx="32560">
                  <c:v>0</c:v>
                </c:pt>
                <c:pt idx="32561">
                  <c:v>0</c:v>
                </c:pt>
                <c:pt idx="32562">
                  <c:v>0</c:v>
                </c:pt>
                <c:pt idx="32563">
                  <c:v>0</c:v>
                </c:pt>
                <c:pt idx="32564">
                  <c:v>-0.992999999999995</c:v>
                </c:pt>
                <c:pt idx="32565">
                  <c:v>0</c:v>
                </c:pt>
                <c:pt idx="32566">
                  <c:v>0.248000000000004</c:v>
                </c:pt>
                <c:pt idx="32567">
                  <c:v>0.123999999999995</c:v>
                </c:pt>
                <c:pt idx="32568">
                  <c:v>-0.123999999999995</c:v>
                </c:pt>
                <c:pt idx="32569">
                  <c:v>0</c:v>
                </c:pt>
                <c:pt idx="32570">
                  <c:v>0</c:v>
                </c:pt>
                <c:pt idx="32571">
                  <c:v>0</c:v>
                </c:pt>
                <c:pt idx="32572">
                  <c:v>0</c:v>
                </c:pt>
                <c:pt idx="32573">
                  <c:v>-0.248000000000004</c:v>
                </c:pt>
                <c:pt idx="32574">
                  <c:v>0.248000000000004</c:v>
                </c:pt>
                <c:pt idx="32575">
                  <c:v>-0.496999999999999</c:v>
                </c:pt>
                <c:pt idx="32576">
                  <c:v>0.248999999999995</c:v>
                </c:pt>
                <c:pt idx="32577">
                  <c:v>0</c:v>
                </c:pt>
                <c:pt idx="32578">
                  <c:v>0</c:v>
                </c:pt>
                <c:pt idx="32579">
                  <c:v>0</c:v>
                </c:pt>
                <c:pt idx="32580">
                  <c:v>0</c:v>
                </c:pt>
                <c:pt idx="32581">
                  <c:v>0.124000000000002</c:v>
                </c:pt>
                <c:pt idx="32582">
                  <c:v>0</c:v>
                </c:pt>
                <c:pt idx="32583">
                  <c:v>-0.373000000000004</c:v>
                </c:pt>
                <c:pt idx="32584">
                  <c:v>0</c:v>
                </c:pt>
                <c:pt idx="32585">
                  <c:v>0.74500000000000399</c:v>
                </c:pt>
                <c:pt idx="32586">
                  <c:v>0</c:v>
                </c:pt>
                <c:pt idx="32587">
                  <c:v>0</c:v>
                </c:pt>
                <c:pt idx="32588">
                  <c:v>0</c:v>
                </c:pt>
                <c:pt idx="32589">
                  <c:v>0</c:v>
                </c:pt>
                <c:pt idx="32590">
                  <c:v>0</c:v>
                </c:pt>
                <c:pt idx="32591">
                  <c:v>-0.12400000000000901</c:v>
                </c:pt>
                <c:pt idx="32592">
                  <c:v>-1.73799999999999</c:v>
                </c:pt>
                <c:pt idx="32593">
                  <c:v>-0.371999999999999</c:v>
                </c:pt>
                <c:pt idx="32594">
                  <c:v>-0.123999999999995</c:v>
                </c:pt>
                <c:pt idx="32595">
                  <c:v>0</c:v>
                </c:pt>
                <c:pt idx="32596">
                  <c:v>0</c:v>
                </c:pt>
                <c:pt idx="32597">
                  <c:v>0</c:v>
                </c:pt>
                <c:pt idx="32598">
                  <c:v>0</c:v>
                </c:pt>
                <c:pt idx="32599">
                  <c:v>0.371999999999999</c:v>
                </c:pt>
                <c:pt idx="32600">
                  <c:v>-0.371999999999999</c:v>
                </c:pt>
                <c:pt idx="32601">
                  <c:v>0.371999999999999</c:v>
                </c:pt>
                <c:pt idx="32602">
                  <c:v>-0.371999999999999</c:v>
                </c:pt>
                <c:pt idx="32603">
                  <c:v>0.124000000000002</c:v>
                </c:pt>
                <c:pt idx="32604">
                  <c:v>0</c:v>
                </c:pt>
                <c:pt idx="32605">
                  <c:v>0</c:v>
                </c:pt>
                <c:pt idx="32606">
                  <c:v>0</c:v>
                </c:pt>
                <c:pt idx="32607">
                  <c:v>0</c:v>
                </c:pt>
                <c:pt idx="32608">
                  <c:v>1.9849999999999901</c:v>
                </c:pt>
                <c:pt idx="32609">
                  <c:v>0</c:v>
                </c:pt>
                <c:pt idx="32610">
                  <c:v>0</c:v>
                </c:pt>
                <c:pt idx="32611">
                  <c:v>-0.248000000000004</c:v>
                </c:pt>
                <c:pt idx="32612">
                  <c:v>0</c:v>
                </c:pt>
                <c:pt idx="32613">
                  <c:v>0.12400000000000901</c:v>
                </c:pt>
                <c:pt idx="32614">
                  <c:v>0</c:v>
                </c:pt>
                <c:pt idx="32615">
                  <c:v>0</c:v>
                </c:pt>
                <c:pt idx="32616">
                  <c:v>0</c:v>
                </c:pt>
                <c:pt idx="32617">
                  <c:v>0</c:v>
                </c:pt>
                <c:pt idx="32618">
                  <c:v>-0.247999999999997</c:v>
                </c:pt>
                <c:pt idx="32619">
                  <c:v>0.867999999999995</c:v>
                </c:pt>
                <c:pt idx="32620">
                  <c:v>-0.992999999999995</c:v>
                </c:pt>
                <c:pt idx="32621">
                  <c:v>0.744999999999997</c:v>
                </c:pt>
                <c:pt idx="32622">
                  <c:v>0</c:v>
                </c:pt>
                <c:pt idx="32623">
                  <c:v>0</c:v>
                </c:pt>
                <c:pt idx="32624">
                  <c:v>0</c:v>
                </c:pt>
                <c:pt idx="32625">
                  <c:v>0</c:v>
                </c:pt>
                <c:pt idx="32626">
                  <c:v>-0.743999999999999</c:v>
                </c:pt>
                <c:pt idx="32627">
                  <c:v>0</c:v>
                </c:pt>
                <c:pt idx="32628">
                  <c:v>0.247999999999997</c:v>
                </c:pt>
                <c:pt idx="32629">
                  <c:v>0</c:v>
                </c:pt>
                <c:pt idx="32630">
                  <c:v>0</c:v>
                </c:pt>
                <c:pt idx="32631">
                  <c:v>0.247999999999997</c:v>
                </c:pt>
                <c:pt idx="32632">
                  <c:v>0</c:v>
                </c:pt>
                <c:pt idx="32633">
                  <c:v>0</c:v>
                </c:pt>
                <c:pt idx="32634">
                  <c:v>0</c:v>
                </c:pt>
                <c:pt idx="32635">
                  <c:v>0</c:v>
                </c:pt>
                <c:pt idx="32636">
                  <c:v>-0.99300000000000899</c:v>
                </c:pt>
                <c:pt idx="32637">
                  <c:v>0</c:v>
                </c:pt>
                <c:pt idx="32638">
                  <c:v>0</c:v>
                </c:pt>
                <c:pt idx="32639">
                  <c:v>0.62100000000000899</c:v>
                </c:pt>
                <c:pt idx="32640">
                  <c:v>-1.2410000000000001</c:v>
                </c:pt>
                <c:pt idx="32641">
                  <c:v>0</c:v>
                </c:pt>
                <c:pt idx="32642">
                  <c:v>0</c:v>
                </c:pt>
                <c:pt idx="32643">
                  <c:v>0</c:v>
                </c:pt>
                <c:pt idx="32644">
                  <c:v>0.496999999999999</c:v>
                </c:pt>
                <c:pt idx="32645">
                  <c:v>0</c:v>
                </c:pt>
                <c:pt idx="32646">
                  <c:v>-0.247999999999997</c:v>
                </c:pt>
                <c:pt idx="32647">
                  <c:v>-1.11699999999999</c:v>
                </c:pt>
                <c:pt idx="32648">
                  <c:v>0</c:v>
                </c:pt>
                <c:pt idx="32649">
                  <c:v>0.371999999999999</c:v>
                </c:pt>
                <c:pt idx="32650">
                  <c:v>0</c:v>
                </c:pt>
                <c:pt idx="32651">
                  <c:v>0</c:v>
                </c:pt>
                <c:pt idx="32652">
                  <c:v>0</c:v>
                </c:pt>
                <c:pt idx="32653">
                  <c:v>0</c:v>
                </c:pt>
                <c:pt idx="32654">
                  <c:v>0</c:v>
                </c:pt>
                <c:pt idx="32655">
                  <c:v>0.371999999999999</c:v>
                </c:pt>
                <c:pt idx="32656">
                  <c:v>0.372999999999997</c:v>
                </c:pt>
                <c:pt idx="32657">
                  <c:v>1.11699999999999</c:v>
                </c:pt>
                <c:pt idx="32658">
                  <c:v>0</c:v>
                </c:pt>
                <c:pt idx="32659">
                  <c:v>0</c:v>
                </c:pt>
                <c:pt idx="32660">
                  <c:v>0</c:v>
                </c:pt>
                <c:pt idx="32661">
                  <c:v>0</c:v>
                </c:pt>
                <c:pt idx="32662">
                  <c:v>0.24900000000000899</c:v>
                </c:pt>
                <c:pt idx="32663">
                  <c:v>0.123999999999995</c:v>
                </c:pt>
                <c:pt idx="32664">
                  <c:v>0</c:v>
                </c:pt>
                <c:pt idx="32665">
                  <c:v>-1.365</c:v>
                </c:pt>
                <c:pt idx="32666">
                  <c:v>-0.496999999999999</c:v>
                </c:pt>
                <c:pt idx="32667">
                  <c:v>-0.371999999999999</c:v>
                </c:pt>
                <c:pt idx="32668">
                  <c:v>0</c:v>
                </c:pt>
                <c:pt idx="32669">
                  <c:v>0</c:v>
                </c:pt>
                <c:pt idx="32670">
                  <c:v>0</c:v>
                </c:pt>
                <c:pt idx="32671">
                  <c:v>-0.992999999999995</c:v>
                </c:pt>
                <c:pt idx="32672">
                  <c:v>0</c:v>
                </c:pt>
                <c:pt idx="32673">
                  <c:v>-0.124000000000002</c:v>
                </c:pt>
                <c:pt idx="32674">
                  <c:v>0</c:v>
                </c:pt>
                <c:pt idx="32675">
                  <c:v>0.496999999999999</c:v>
                </c:pt>
                <c:pt idx="32676">
                  <c:v>0</c:v>
                </c:pt>
                <c:pt idx="32677">
                  <c:v>0</c:v>
                </c:pt>
                <c:pt idx="32678">
                  <c:v>0</c:v>
                </c:pt>
                <c:pt idx="32679">
                  <c:v>0</c:v>
                </c:pt>
                <c:pt idx="32680">
                  <c:v>2.3580000000000001</c:v>
                </c:pt>
                <c:pt idx="32681">
                  <c:v>0</c:v>
                </c:pt>
                <c:pt idx="32682">
                  <c:v>0</c:v>
                </c:pt>
                <c:pt idx="32683">
                  <c:v>-0.123999999999995</c:v>
                </c:pt>
                <c:pt idx="32684">
                  <c:v>0</c:v>
                </c:pt>
                <c:pt idx="32685">
                  <c:v>-0.373000000000004</c:v>
                </c:pt>
                <c:pt idx="32686">
                  <c:v>0</c:v>
                </c:pt>
                <c:pt idx="32687">
                  <c:v>0</c:v>
                </c:pt>
                <c:pt idx="32688">
                  <c:v>0</c:v>
                </c:pt>
                <c:pt idx="32689">
                  <c:v>0</c:v>
                </c:pt>
                <c:pt idx="32690">
                  <c:v>-0.124000000000002</c:v>
                </c:pt>
                <c:pt idx="32691">
                  <c:v>0</c:v>
                </c:pt>
                <c:pt idx="32692">
                  <c:v>0</c:v>
                </c:pt>
                <c:pt idx="32693">
                  <c:v>0.62000000000000399</c:v>
                </c:pt>
                <c:pt idx="32694">
                  <c:v>0</c:v>
                </c:pt>
                <c:pt idx="32695">
                  <c:v>0</c:v>
                </c:pt>
                <c:pt idx="32696">
                  <c:v>0</c:v>
                </c:pt>
                <c:pt idx="32697">
                  <c:v>0</c:v>
                </c:pt>
                <c:pt idx="32698">
                  <c:v>0.123999999999995</c:v>
                </c:pt>
                <c:pt idx="32699">
                  <c:v>0.371999999999999</c:v>
                </c:pt>
                <c:pt idx="32700">
                  <c:v>-0.371999999999999</c:v>
                </c:pt>
                <c:pt idx="32701">
                  <c:v>0.248000000000004</c:v>
                </c:pt>
                <c:pt idx="32702">
                  <c:v>0</c:v>
                </c:pt>
                <c:pt idx="32703">
                  <c:v>0.247999999999997</c:v>
                </c:pt>
                <c:pt idx="32704">
                  <c:v>0</c:v>
                </c:pt>
                <c:pt idx="32705">
                  <c:v>0</c:v>
                </c:pt>
                <c:pt idx="32706">
                  <c:v>0</c:v>
                </c:pt>
                <c:pt idx="32707">
                  <c:v>-0.12400000000000901</c:v>
                </c:pt>
                <c:pt idx="32708">
                  <c:v>0</c:v>
                </c:pt>
                <c:pt idx="32709">
                  <c:v>0</c:v>
                </c:pt>
                <c:pt idx="32710">
                  <c:v>-1.2409999999999899</c:v>
                </c:pt>
                <c:pt idx="32711">
                  <c:v>0</c:v>
                </c:pt>
                <c:pt idx="32712">
                  <c:v>0</c:v>
                </c:pt>
                <c:pt idx="32713">
                  <c:v>0</c:v>
                </c:pt>
                <c:pt idx="32714">
                  <c:v>0</c:v>
                </c:pt>
                <c:pt idx="32715">
                  <c:v>0</c:v>
                </c:pt>
                <c:pt idx="32716">
                  <c:v>0</c:v>
                </c:pt>
                <c:pt idx="32717">
                  <c:v>0.248999999999995</c:v>
                </c:pt>
                <c:pt idx="32718">
                  <c:v>0.62000000000000399</c:v>
                </c:pt>
                <c:pt idx="32719">
                  <c:v>-0.62000000000000399</c:v>
                </c:pt>
                <c:pt idx="32720">
                  <c:v>0.49600000000000199</c:v>
                </c:pt>
                <c:pt idx="32721">
                  <c:v>0</c:v>
                </c:pt>
                <c:pt idx="32722">
                  <c:v>0</c:v>
                </c:pt>
                <c:pt idx="32723">
                  <c:v>0</c:v>
                </c:pt>
                <c:pt idx="32724">
                  <c:v>0</c:v>
                </c:pt>
                <c:pt idx="32725">
                  <c:v>0</c:v>
                </c:pt>
                <c:pt idx="32726">
                  <c:v>0.124000000000002</c:v>
                </c:pt>
                <c:pt idx="32727">
                  <c:v>1.86099999999999</c:v>
                </c:pt>
                <c:pt idx="32728">
                  <c:v>0</c:v>
                </c:pt>
                <c:pt idx="32729">
                  <c:v>-0.24799999999999001</c:v>
                </c:pt>
                <c:pt idx="32730">
                  <c:v>0</c:v>
                </c:pt>
                <c:pt idx="32731">
                  <c:v>0</c:v>
                </c:pt>
                <c:pt idx="32732">
                  <c:v>0</c:v>
                </c:pt>
                <c:pt idx="32733">
                  <c:v>0</c:v>
                </c:pt>
                <c:pt idx="32734">
                  <c:v>0.123999999999995</c:v>
                </c:pt>
                <c:pt idx="32735">
                  <c:v>-0.495999999999995</c:v>
                </c:pt>
                <c:pt idx="32736">
                  <c:v>-0.62100000000000199</c:v>
                </c:pt>
                <c:pt idx="32737">
                  <c:v>0</c:v>
                </c:pt>
                <c:pt idx="32738">
                  <c:v>-0.371999999999999</c:v>
                </c:pt>
                <c:pt idx="32739">
                  <c:v>0</c:v>
                </c:pt>
                <c:pt idx="32740">
                  <c:v>0</c:v>
                </c:pt>
                <c:pt idx="32741">
                  <c:v>0</c:v>
                </c:pt>
                <c:pt idx="32742">
                  <c:v>0</c:v>
                </c:pt>
                <c:pt idx="32743">
                  <c:v>0</c:v>
                </c:pt>
                <c:pt idx="32744">
                  <c:v>0.743999999999999</c:v>
                </c:pt>
                <c:pt idx="32745">
                  <c:v>0</c:v>
                </c:pt>
                <c:pt idx="32746">
                  <c:v>0.125</c:v>
                </c:pt>
                <c:pt idx="32747">
                  <c:v>-2.1099999999999901</c:v>
                </c:pt>
                <c:pt idx="32748">
                  <c:v>0</c:v>
                </c:pt>
                <c:pt idx="32749">
                  <c:v>0</c:v>
                </c:pt>
                <c:pt idx="32750">
                  <c:v>0</c:v>
                </c:pt>
                <c:pt idx="32751">
                  <c:v>0</c:v>
                </c:pt>
                <c:pt idx="32752">
                  <c:v>0</c:v>
                </c:pt>
                <c:pt idx="32753">
                  <c:v>0.496999999999999</c:v>
                </c:pt>
                <c:pt idx="32754">
                  <c:v>0.12400000000000901</c:v>
                </c:pt>
                <c:pt idx="32755">
                  <c:v>0</c:v>
                </c:pt>
                <c:pt idx="32756">
                  <c:v>0</c:v>
                </c:pt>
                <c:pt idx="32757">
                  <c:v>-0.62100000000000899</c:v>
                </c:pt>
                <c:pt idx="32758">
                  <c:v>0</c:v>
                </c:pt>
                <c:pt idx="32759">
                  <c:v>0</c:v>
                </c:pt>
                <c:pt idx="32760">
                  <c:v>0</c:v>
                </c:pt>
                <c:pt idx="32761">
                  <c:v>-1.365</c:v>
                </c:pt>
                <c:pt idx="32762">
                  <c:v>0</c:v>
                </c:pt>
                <c:pt idx="32763">
                  <c:v>0</c:v>
                </c:pt>
                <c:pt idx="32764">
                  <c:v>0</c:v>
                </c:pt>
                <c:pt idx="32765">
                  <c:v>-0.248999999999995</c:v>
                </c:pt>
                <c:pt idx="32766">
                  <c:v>0</c:v>
                </c:pt>
                <c:pt idx="32767">
                  <c:v>0</c:v>
                </c:pt>
                <c:pt idx="32768">
                  <c:v>0</c:v>
                </c:pt>
                <c:pt idx="32769">
                  <c:v>0</c:v>
                </c:pt>
                <c:pt idx="32770">
                  <c:v>-0.248000000000004</c:v>
                </c:pt>
                <c:pt idx="32771">
                  <c:v>0.124000000000002</c:v>
                </c:pt>
                <c:pt idx="32772">
                  <c:v>0</c:v>
                </c:pt>
                <c:pt idx="32773">
                  <c:v>0</c:v>
                </c:pt>
                <c:pt idx="32774">
                  <c:v>0.371999999999999</c:v>
                </c:pt>
                <c:pt idx="32775">
                  <c:v>0</c:v>
                </c:pt>
                <c:pt idx="32776">
                  <c:v>0</c:v>
                </c:pt>
                <c:pt idx="32777">
                  <c:v>0</c:v>
                </c:pt>
                <c:pt idx="32778">
                  <c:v>0</c:v>
                </c:pt>
                <c:pt idx="32779">
                  <c:v>0.496999999999999</c:v>
                </c:pt>
                <c:pt idx="32780">
                  <c:v>0</c:v>
                </c:pt>
                <c:pt idx="32781">
                  <c:v>-0.496999999999999</c:v>
                </c:pt>
                <c:pt idx="32782">
                  <c:v>-1.36499999999999</c:v>
                </c:pt>
                <c:pt idx="32783">
                  <c:v>-0.49600000000000199</c:v>
                </c:pt>
                <c:pt idx="32784">
                  <c:v>0.49600000000000199</c:v>
                </c:pt>
                <c:pt idx="32785">
                  <c:v>0</c:v>
                </c:pt>
                <c:pt idx="32786">
                  <c:v>0</c:v>
                </c:pt>
                <c:pt idx="32787">
                  <c:v>0</c:v>
                </c:pt>
                <c:pt idx="32788">
                  <c:v>0.371999999999999</c:v>
                </c:pt>
                <c:pt idx="32789">
                  <c:v>0.371999999999999</c:v>
                </c:pt>
                <c:pt idx="32790">
                  <c:v>0.496999999999999</c:v>
                </c:pt>
                <c:pt idx="32791">
                  <c:v>-0.496999999999999</c:v>
                </c:pt>
                <c:pt idx="32792">
                  <c:v>-0.247999999999997</c:v>
                </c:pt>
                <c:pt idx="32793">
                  <c:v>0</c:v>
                </c:pt>
                <c:pt idx="32794">
                  <c:v>0</c:v>
                </c:pt>
                <c:pt idx="32795">
                  <c:v>0</c:v>
                </c:pt>
                <c:pt idx="32796">
                  <c:v>0</c:v>
                </c:pt>
                <c:pt idx="32797">
                  <c:v>0.49600000000000199</c:v>
                </c:pt>
                <c:pt idx="32798">
                  <c:v>1.6140000000000001</c:v>
                </c:pt>
                <c:pt idx="32799">
                  <c:v>0</c:v>
                </c:pt>
                <c:pt idx="32800">
                  <c:v>-0.24900000000000899</c:v>
                </c:pt>
                <c:pt idx="32801">
                  <c:v>-0.123999999999995</c:v>
                </c:pt>
                <c:pt idx="32802">
                  <c:v>0</c:v>
                </c:pt>
                <c:pt idx="32803">
                  <c:v>0</c:v>
                </c:pt>
                <c:pt idx="32804">
                  <c:v>0</c:v>
                </c:pt>
                <c:pt idx="32805">
                  <c:v>0</c:v>
                </c:pt>
                <c:pt idx="32806">
                  <c:v>-1.365</c:v>
                </c:pt>
                <c:pt idx="32807">
                  <c:v>0.124000000000002</c:v>
                </c:pt>
                <c:pt idx="32808">
                  <c:v>0</c:v>
                </c:pt>
                <c:pt idx="32809">
                  <c:v>0</c:v>
                </c:pt>
                <c:pt idx="32810">
                  <c:v>-0.371999999999999</c:v>
                </c:pt>
                <c:pt idx="32811">
                  <c:v>0</c:v>
                </c:pt>
                <c:pt idx="32812">
                  <c:v>0</c:v>
                </c:pt>
                <c:pt idx="32813">
                  <c:v>0</c:v>
                </c:pt>
                <c:pt idx="32814">
                  <c:v>0</c:v>
                </c:pt>
                <c:pt idx="32815">
                  <c:v>0</c:v>
                </c:pt>
                <c:pt idx="32816">
                  <c:v>0.992999999999995</c:v>
                </c:pt>
                <c:pt idx="32817">
                  <c:v>-0.247999999999997</c:v>
                </c:pt>
                <c:pt idx="32818">
                  <c:v>0.247999999999997</c:v>
                </c:pt>
                <c:pt idx="32819">
                  <c:v>-0.247999999999997</c:v>
                </c:pt>
                <c:pt idx="32820">
                  <c:v>0</c:v>
                </c:pt>
                <c:pt idx="32821">
                  <c:v>0</c:v>
                </c:pt>
                <c:pt idx="32822">
                  <c:v>0</c:v>
                </c:pt>
                <c:pt idx="32823">
                  <c:v>0</c:v>
                </c:pt>
                <c:pt idx="32824">
                  <c:v>1.7370000000000001</c:v>
                </c:pt>
                <c:pt idx="32825">
                  <c:v>0</c:v>
                </c:pt>
                <c:pt idx="32826">
                  <c:v>-1.2409999999999899</c:v>
                </c:pt>
                <c:pt idx="32827">
                  <c:v>-1.117</c:v>
                </c:pt>
                <c:pt idx="32828">
                  <c:v>0</c:v>
                </c:pt>
                <c:pt idx="32829">
                  <c:v>0.123999999999995</c:v>
                </c:pt>
                <c:pt idx="32830">
                  <c:v>0</c:v>
                </c:pt>
                <c:pt idx="32831">
                  <c:v>0</c:v>
                </c:pt>
                <c:pt idx="32832">
                  <c:v>0</c:v>
                </c:pt>
                <c:pt idx="32833">
                  <c:v>-0.124000000000002</c:v>
                </c:pt>
                <c:pt idx="32834">
                  <c:v>0</c:v>
                </c:pt>
                <c:pt idx="32835">
                  <c:v>0</c:v>
                </c:pt>
                <c:pt idx="32836">
                  <c:v>0</c:v>
                </c:pt>
                <c:pt idx="32837">
                  <c:v>1.365</c:v>
                </c:pt>
                <c:pt idx="32838">
                  <c:v>0</c:v>
                </c:pt>
                <c:pt idx="32839">
                  <c:v>0</c:v>
                </c:pt>
                <c:pt idx="32840">
                  <c:v>0</c:v>
                </c:pt>
                <c:pt idx="32841">
                  <c:v>0</c:v>
                </c:pt>
                <c:pt idx="32842">
                  <c:v>0</c:v>
                </c:pt>
                <c:pt idx="32843">
                  <c:v>0</c:v>
                </c:pt>
                <c:pt idx="32844">
                  <c:v>0.125</c:v>
                </c:pt>
                <c:pt idx="32845">
                  <c:v>1.11699999999999</c:v>
                </c:pt>
                <c:pt idx="32846">
                  <c:v>0.74400000000000599</c:v>
                </c:pt>
                <c:pt idx="32847">
                  <c:v>0.37299999999999001</c:v>
                </c:pt>
                <c:pt idx="32848">
                  <c:v>0</c:v>
                </c:pt>
                <c:pt idx="32849">
                  <c:v>0</c:v>
                </c:pt>
                <c:pt idx="32850">
                  <c:v>0</c:v>
                </c:pt>
                <c:pt idx="32851">
                  <c:v>-3.7229999999999901</c:v>
                </c:pt>
                <c:pt idx="32852">
                  <c:v>0</c:v>
                </c:pt>
                <c:pt idx="32853">
                  <c:v>0</c:v>
                </c:pt>
                <c:pt idx="32854">
                  <c:v>-0.992999999999995</c:v>
                </c:pt>
                <c:pt idx="32855">
                  <c:v>0</c:v>
                </c:pt>
                <c:pt idx="32856">
                  <c:v>0</c:v>
                </c:pt>
                <c:pt idx="32857">
                  <c:v>0</c:v>
                </c:pt>
                <c:pt idx="32858">
                  <c:v>0</c:v>
                </c:pt>
                <c:pt idx="32859">
                  <c:v>0</c:v>
                </c:pt>
                <c:pt idx="32860">
                  <c:v>0</c:v>
                </c:pt>
                <c:pt idx="32861">
                  <c:v>0</c:v>
                </c:pt>
                <c:pt idx="32862">
                  <c:v>0</c:v>
                </c:pt>
                <c:pt idx="32863">
                  <c:v>0</c:v>
                </c:pt>
                <c:pt idx="32864">
                  <c:v>0.249000000000002</c:v>
                </c:pt>
                <c:pt idx="32865">
                  <c:v>0</c:v>
                </c:pt>
                <c:pt idx="32866">
                  <c:v>0</c:v>
                </c:pt>
                <c:pt idx="32867">
                  <c:v>0</c:v>
                </c:pt>
                <c:pt idx="32868">
                  <c:v>0</c:v>
                </c:pt>
                <c:pt idx="32869">
                  <c:v>0</c:v>
                </c:pt>
                <c:pt idx="32870">
                  <c:v>0.744999999999997</c:v>
                </c:pt>
                <c:pt idx="32871">
                  <c:v>0.62100000000000899</c:v>
                </c:pt>
                <c:pt idx="32872">
                  <c:v>0</c:v>
                </c:pt>
                <c:pt idx="32873">
                  <c:v>-0.24900000000000899</c:v>
                </c:pt>
                <c:pt idx="32874">
                  <c:v>0</c:v>
                </c:pt>
                <c:pt idx="32875">
                  <c:v>0</c:v>
                </c:pt>
                <c:pt idx="32876">
                  <c:v>0</c:v>
                </c:pt>
                <c:pt idx="32877">
                  <c:v>0</c:v>
                </c:pt>
                <c:pt idx="32878">
                  <c:v>0</c:v>
                </c:pt>
                <c:pt idx="32879">
                  <c:v>0</c:v>
                </c:pt>
                <c:pt idx="32880">
                  <c:v>0.123999999999995</c:v>
                </c:pt>
                <c:pt idx="32881">
                  <c:v>-0.123999999999995</c:v>
                </c:pt>
                <c:pt idx="32882">
                  <c:v>1.11699999999999</c:v>
                </c:pt>
                <c:pt idx="32883">
                  <c:v>-1.11699999999999</c:v>
                </c:pt>
                <c:pt idx="32884">
                  <c:v>0</c:v>
                </c:pt>
                <c:pt idx="32885">
                  <c:v>0</c:v>
                </c:pt>
                <c:pt idx="32886">
                  <c:v>0</c:v>
                </c:pt>
                <c:pt idx="32887">
                  <c:v>0.123999999999995</c:v>
                </c:pt>
                <c:pt idx="32888">
                  <c:v>0</c:v>
                </c:pt>
                <c:pt idx="32889">
                  <c:v>0.49600000000000199</c:v>
                </c:pt>
                <c:pt idx="32890">
                  <c:v>0</c:v>
                </c:pt>
                <c:pt idx="32891">
                  <c:v>0.496999999999999</c:v>
                </c:pt>
                <c:pt idx="32892">
                  <c:v>-0.99300000000000199</c:v>
                </c:pt>
                <c:pt idx="32893">
                  <c:v>0</c:v>
                </c:pt>
                <c:pt idx="32894">
                  <c:v>0</c:v>
                </c:pt>
                <c:pt idx="32895">
                  <c:v>0</c:v>
                </c:pt>
                <c:pt idx="32896">
                  <c:v>0</c:v>
                </c:pt>
                <c:pt idx="32897">
                  <c:v>0</c:v>
                </c:pt>
                <c:pt idx="32898">
                  <c:v>-0.123999999999995</c:v>
                </c:pt>
                <c:pt idx="32899">
                  <c:v>0</c:v>
                </c:pt>
                <c:pt idx="32900">
                  <c:v>-0.24900000000000899</c:v>
                </c:pt>
                <c:pt idx="32901">
                  <c:v>0</c:v>
                </c:pt>
                <c:pt idx="32902">
                  <c:v>0</c:v>
                </c:pt>
                <c:pt idx="32903">
                  <c:v>0</c:v>
                </c:pt>
                <c:pt idx="32904">
                  <c:v>0</c:v>
                </c:pt>
                <c:pt idx="32905">
                  <c:v>0.868999999999999</c:v>
                </c:pt>
                <c:pt idx="32906">
                  <c:v>-0.619999999999997</c:v>
                </c:pt>
                <c:pt idx="32907">
                  <c:v>0</c:v>
                </c:pt>
                <c:pt idx="32908">
                  <c:v>-0.99300000000000199</c:v>
                </c:pt>
                <c:pt idx="32909">
                  <c:v>0</c:v>
                </c:pt>
                <c:pt idx="32910">
                  <c:v>0.49600000000000199</c:v>
                </c:pt>
                <c:pt idx="32911">
                  <c:v>0</c:v>
                </c:pt>
                <c:pt idx="32912">
                  <c:v>0</c:v>
                </c:pt>
                <c:pt idx="32913">
                  <c:v>0</c:v>
                </c:pt>
                <c:pt idx="32914">
                  <c:v>0</c:v>
                </c:pt>
                <c:pt idx="32915">
                  <c:v>0.74500000000000399</c:v>
                </c:pt>
                <c:pt idx="32916">
                  <c:v>0.371999999999999</c:v>
                </c:pt>
                <c:pt idx="32917">
                  <c:v>-0.124000000000002</c:v>
                </c:pt>
                <c:pt idx="32918">
                  <c:v>0.124000000000002</c:v>
                </c:pt>
                <c:pt idx="32919">
                  <c:v>1.117</c:v>
                </c:pt>
                <c:pt idx="32920">
                  <c:v>0</c:v>
                </c:pt>
                <c:pt idx="32921">
                  <c:v>0</c:v>
                </c:pt>
                <c:pt idx="32922">
                  <c:v>0</c:v>
                </c:pt>
                <c:pt idx="32923">
                  <c:v>0</c:v>
                </c:pt>
                <c:pt idx="32924">
                  <c:v>-1.8620000000000001</c:v>
                </c:pt>
                <c:pt idx="32925">
                  <c:v>-0.247999999999997</c:v>
                </c:pt>
                <c:pt idx="32926">
                  <c:v>0</c:v>
                </c:pt>
                <c:pt idx="32927">
                  <c:v>-0.49600000000000199</c:v>
                </c:pt>
                <c:pt idx="32928">
                  <c:v>0.49600000000000199</c:v>
                </c:pt>
                <c:pt idx="32929">
                  <c:v>0</c:v>
                </c:pt>
                <c:pt idx="32930">
                  <c:v>0</c:v>
                </c:pt>
                <c:pt idx="32931">
                  <c:v>0</c:v>
                </c:pt>
                <c:pt idx="32932">
                  <c:v>0</c:v>
                </c:pt>
                <c:pt idx="32933">
                  <c:v>-0.371999999999999</c:v>
                </c:pt>
                <c:pt idx="32934">
                  <c:v>0</c:v>
                </c:pt>
                <c:pt idx="32935">
                  <c:v>0.371999999999999</c:v>
                </c:pt>
                <c:pt idx="32936">
                  <c:v>0.248000000000004</c:v>
                </c:pt>
                <c:pt idx="32937">
                  <c:v>0</c:v>
                </c:pt>
                <c:pt idx="32938">
                  <c:v>0</c:v>
                </c:pt>
                <c:pt idx="32939">
                  <c:v>0</c:v>
                </c:pt>
                <c:pt idx="32940">
                  <c:v>0</c:v>
                </c:pt>
                <c:pt idx="32941">
                  <c:v>1.242</c:v>
                </c:pt>
                <c:pt idx="32942">
                  <c:v>0</c:v>
                </c:pt>
                <c:pt idx="32943">
                  <c:v>-1.6140000000000001</c:v>
                </c:pt>
                <c:pt idx="32944">
                  <c:v>0</c:v>
                </c:pt>
                <c:pt idx="32945">
                  <c:v>1.117</c:v>
                </c:pt>
                <c:pt idx="32946">
                  <c:v>0</c:v>
                </c:pt>
                <c:pt idx="32947">
                  <c:v>0</c:v>
                </c:pt>
                <c:pt idx="32948">
                  <c:v>0</c:v>
                </c:pt>
                <c:pt idx="32949">
                  <c:v>0</c:v>
                </c:pt>
                <c:pt idx="32950">
                  <c:v>0.247999999999997</c:v>
                </c:pt>
                <c:pt idx="32951">
                  <c:v>-0.371999999999999</c:v>
                </c:pt>
                <c:pt idx="32952">
                  <c:v>-0.744999999999997</c:v>
                </c:pt>
                <c:pt idx="32953">
                  <c:v>0</c:v>
                </c:pt>
                <c:pt idx="32954">
                  <c:v>1.6139999999999901</c:v>
                </c:pt>
                <c:pt idx="32955">
                  <c:v>0</c:v>
                </c:pt>
                <c:pt idx="32956">
                  <c:v>0</c:v>
                </c:pt>
                <c:pt idx="32957">
                  <c:v>0</c:v>
                </c:pt>
                <c:pt idx="32958">
                  <c:v>0</c:v>
                </c:pt>
                <c:pt idx="32959">
                  <c:v>-0.248000000000004</c:v>
                </c:pt>
                <c:pt idx="32960">
                  <c:v>0</c:v>
                </c:pt>
                <c:pt idx="32961">
                  <c:v>0.124000000000002</c:v>
                </c:pt>
                <c:pt idx="32962">
                  <c:v>0.124000000000002</c:v>
                </c:pt>
                <c:pt idx="32963">
                  <c:v>-0.124000000000002</c:v>
                </c:pt>
                <c:pt idx="32964">
                  <c:v>0.247999999999997</c:v>
                </c:pt>
                <c:pt idx="32965">
                  <c:v>0</c:v>
                </c:pt>
                <c:pt idx="32966">
                  <c:v>0</c:v>
                </c:pt>
                <c:pt idx="32967">
                  <c:v>0</c:v>
                </c:pt>
                <c:pt idx="32968">
                  <c:v>0</c:v>
                </c:pt>
                <c:pt idx="32969">
                  <c:v>-0.620999999999995</c:v>
                </c:pt>
                <c:pt idx="32970">
                  <c:v>0.620999999999995</c:v>
                </c:pt>
                <c:pt idx="32971">
                  <c:v>-1.11699999999999</c:v>
                </c:pt>
                <c:pt idx="32972">
                  <c:v>0</c:v>
                </c:pt>
                <c:pt idx="32973">
                  <c:v>-0.62100000000000199</c:v>
                </c:pt>
                <c:pt idx="32974">
                  <c:v>0</c:v>
                </c:pt>
                <c:pt idx="32975">
                  <c:v>0</c:v>
                </c:pt>
                <c:pt idx="32976">
                  <c:v>0</c:v>
                </c:pt>
                <c:pt idx="32977">
                  <c:v>0</c:v>
                </c:pt>
                <c:pt idx="32978">
                  <c:v>0</c:v>
                </c:pt>
                <c:pt idx="32979">
                  <c:v>0.249000000000002</c:v>
                </c:pt>
                <c:pt idx="32980">
                  <c:v>-0.62100000000000199</c:v>
                </c:pt>
                <c:pt idx="32981">
                  <c:v>0.124000000000002</c:v>
                </c:pt>
                <c:pt idx="32982">
                  <c:v>-0.124000000000002</c:v>
                </c:pt>
                <c:pt idx="32983">
                  <c:v>0</c:v>
                </c:pt>
                <c:pt idx="32984">
                  <c:v>0</c:v>
                </c:pt>
                <c:pt idx="32985">
                  <c:v>0</c:v>
                </c:pt>
                <c:pt idx="32986">
                  <c:v>0.496999999999999</c:v>
                </c:pt>
                <c:pt idx="32987">
                  <c:v>3.1019999999999999</c:v>
                </c:pt>
                <c:pt idx="32988">
                  <c:v>0</c:v>
                </c:pt>
                <c:pt idx="32989">
                  <c:v>-2.73</c:v>
                </c:pt>
                <c:pt idx="32990">
                  <c:v>0</c:v>
                </c:pt>
                <c:pt idx="32991">
                  <c:v>0.620999999999995</c:v>
                </c:pt>
                <c:pt idx="32992">
                  <c:v>0</c:v>
                </c:pt>
                <c:pt idx="32993">
                  <c:v>0</c:v>
                </c:pt>
                <c:pt idx="32994">
                  <c:v>0</c:v>
                </c:pt>
                <c:pt idx="32995">
                  <c:v>0</c:v>
                </c:pt>
                <c:pt idx="32996">
                  <c:v>0</c:v>
                </c:pt>
                <c:pt idx="32997">
                  <c:v>-0.744999999999997</c:v>
                </c:pt>
                <c:pt idx="32998">
                  <c:v>-0.49600000000000199</c:v>
                </c:pt>
                <c:pt idx="32999">
                  <c:v>0</c:v>
                </c:pt>
                <c:pt idx="33000">
                  <c:v>0</c:v>
                </c:pt>
                <c:pt idx="33001">
                  <c:v>0</c:v>
                </c:pt>
                <c:pt idx="33002">
                  <c:v>0</c:v>
                </c:pt>
                <c:pt idx="33003">
                  <c:v>0</c:v>
                </c:pt>
                <c:pt idx="33004">
                  <c:v>0.62100000000000199</c:v>
                </c:pt>
                <c:pt idx="33005">
                  <c:v>0</c:v>
                </c:pt>
                <c:pt idx="33006">
                  <c:v>-0.249000000000002</c:v>
                </c:pt>
                <c:pt idx="33007">
                  <c:v>-0.247999999999997</c:v>
                </c:pt>
                <c:pt idx="33008">
                  <c:v>-0.744999999999997</c:v>
                </c:pt>
                <c:pt idx="33009">
                  <c:v>0</c:v>
                </c:pt>
                <c:pt idx="33010">
                  <c:v>0</c:v>
                </c:pt>
                <c:pt idx="33011">
                  <c:v>0</c:v>
                </c:pt>
                <c:pt idx="33012">
                  <c:v>0</c:v>
                </c:pt>
                <c:pt idx="33013">
                  <c:v>0.74500000000000399</c:v>
                </c:pt>
                <c:pt idx="33014">
                  <c:v>-0.62100000000000899</c:v>
                </c:pt>
                <c:pt idx="33015">
                  <c:v>0.24900000000000899</c:v>
                </c:pt>
                <c:pt idx="33016">
                  <c:v>-0.24900000000000899</c:v>
                </c:pt>
                <c:pt idx="33017">
                  <c:v>0</c:v>
                </c:pt>
                <c:pt idx="33018">
                  <c:v>0</c:v>
                </c:pt>
                <c:pt idx="33019">
                  <c:v>0</c:v>
                </c:pt>
                <c:pt idx="33020">
                  <c:v>0</c:v>
                </c:pt>
                <c:pt idx="33021">
                  <c:v>0</c:v>
                </c:pt>
                <c:pt idx="33022">
                  <c:v>0.372999999999997</c:v>
                </c:pt>
                <c:pt idx="33023">
                  <c:v>-0.372999999999997</c:v>
                </c:pt>
                <c:pt idx="33024">
                  <c:v>0</c:v>
                </c:pt>
                <c:pt idx="33025">
                  <c:v>-0.124000000000002</c:v>
                </c:pt>
                <c:pt idx="33026">
                  <c:v>0</c:v>
                </c:pt>
                <c:pt idx="33027">
                  <c:v>0</c:v>
                </c:pt>
                <c:pt idx="33028">
                  <c:v>0</c:v>
                </c:pt>
                <c:pt idx="33029">
                  <c:v>0</c:v>
                </c:pt>
                <c:pt idx="33030">
                  <c:v>0</c:v>
                </c:pt>
                <c:pt idx="33031">
                  <c:v>-0.124000000000002</c:v>
                </c:pt>
                <c:pt idx="33032">
                  <c:v>0</c:v>
                </c:pt>
                <c:pt idx="33033">
                  <c:v>-0.495999999999995</c:v>
                </c:pt>
                <c:pt idx="33034">
                  <c:v>0</c:v>
                </c:pt>
                <c:pt idx="33035">
                  <c:v>0.247999999999997</c:v>
                </c:pt>
                <c:pt idx="33036">
                  <c:v>0.868999999999999</c:v>
                </c:pt>
                <c:pt idx="33037">
                  <c:v>0</c:v>
                </c:pt>
                <c:pt idx="33038">
                  <c:v>0</c:v>
                </c:pt>
                <c:pt idx="33039">
                  <c:v>0</c:v>
                </c:pt>
                <c:pt idx="33040">
                  <c:v>0</c:v>
                </c:pt>
                <c:pt idx="33041">
                  <c:v>-1.36499999999999</c:v>
                </c:pt>
                <c:pt idx="33042">
                  <c:v>-0.74500000000000399</c:v>
                </c:pt>
                <c:pt idx="33043">
                  <c:v>-0.123999999999995</c:v>
                </c:pt>
                <c:pt idx="33044">
                  <c:v>-1.2409999999999899</c:v>
                </c:pt>
                <c:pt idx="33045">
                  <c:v>0</c:v>
                </c:pt>
                <c:pt idx="33046">
                  <c:v>0</c:v>
                </c:pt>
                <c:pt idx="33047">
                  <c:v>0</c:v>
                </c:pt>
                <c:pt idx="33048">
                  <c:v>0</c:v>
                </c:pt>
                <c:pt idx="33049">
                  <c:v>0</c:v>
                </c:pt>
                <c:pt idx="33050">
                  <c:v>0</c:v>
                </c:pt>
                <c:pt idx="33051">
                  <c:v>0</c:v>
                </c:pt>
                <c:pt idx="33052">
                  <c:v>-0.124000000000002</c:v>
                </c:pt>
                <c:pt idx="33053">
                  <c:v>0.124000000000002</c:v>
                </c:pt>
                <c:pt idx="33054">
                  <c:v>-0.124000000000002</c:v>
                </c:pt>
                <c:pt idx="33055">
                  <c:v>0</c:v>
                </c:pt>
                <c:pt idx="33056">
                  <c:v>0</c:v>
                </c:pt>
                <c:pt idx="33057">
                  <c:v>0</c:v>
                </c:pt>
                <c:pt idx="33058">
                  <c:v>0.744999999999997</c:v>
                </c:pt>
                <c:pt idx="33059">
                  <c:v>0</c:v>
                </c:pt>
                <c:pt idx="33060">
                  <c:v>0</c:v>
                </c:pt>
                <c:pt idx="33061">
                  <c:v>0.371999999999999</c:v>
                </c:pt>
                <c:pt idx="33062">
                  <c:v>0.125</c:v>
                </c:pt>
                <c:pt idx="33063">
                  <c:v>0.49600000000000899</c:v>
                </c:pt>
                <c:pt idx="33064">
                  <c:v>0</c:v>
                </c:pt>
                <c:pt idx="33065">
                  <c:v>0</c:v>
                </c:pt>
                <c:pt idx="33066">
                  <c:v>0</c:v>
                </c:pt>
                <c:pt idx="33067">
                  <c:v>0.743999999999999</c:v>
                </c:pt>
                <c:pt idx="33068">
                  <c:v>-2.6059999999999999</c:v>
                </c:pt>
                <c:pt idx="33069">
                  <c:v>0</c:v>
                </c:pt>
                <c:pt idx="33070">
                  <c:v>0</c:v>
                </c:pt>
                <c:pt idx="33071">
                  <c:v>0.99300000000000199</c:v>
                </c:pt>
                <c:pt idx="33072">
                  <c:v>0</c:v>
                </c:pt>
                <c:pt idx="33073">
                  <c:v>0</c:v>
                </c:pt>
                <c:pt idx="33074">
                  <c:v>0</c:v>
                </c:pt>
                <c:pt idx="33075">
                  <c:v>0</c:v>
                </c:pt>
                <c:pt idx="33076">
                  <c:v>-0.495999999999995</c:v>
                </c:pt>
                <c:pt idx="33077">
                  <c:v>-0.124000000000002</c:v>
                </c:pt>
                <c:pt idx="33078">
                  <c:v>0.124000000000002</c:v>
                </c:pt>
                <c:pt idx="33079">
                  <c:v>0.247999999999997</c:v>
                </c:pt>
                <c:pt idx="33080">
                  <c:v>0</c:v>
                </c:pt>
                <c:pt idx="33081">
                  <c:v>0</c:v>
                </c:pt>
                <c:pt idx="33082">
                  <c:v>0</c:v>
                </c:pt>
                <c:pt idx="33083">
                  <c:v>0</c:v>
                </c:pt>
                <c:pt idx="33084">
                  <c:v>0</c:v>
                </c:pt>
                <c:pt idx="33085">
                  <c:v>0</c:v>
                </c:pt>
                <c:pt idx="33086">
                  <c:v>-0.496999999999999</c:v>
                </c:pt>
                <c:pt idx="33087">
                  <c:v>0</c:v>
                </c:pt>
                <c:pt idx="33088">
                  <c:v>0.496999999999999</c:v>
                </c:pt>
                <c:pt idx="33089">
                  <c:v>0</c:v>
                </c:pt>
                <c:pt idx="33090">
                  <c:v>-0.74500000000000399</c:v>
                </c:pt>
                <c:pt idx="33091">
                  <c:v>0</c:v>
                </c:pt>
                <c:pt idx="33092">
                  <c:v>0</c:v>
                </c:pt>
                <c:pt idx="33093">
                  <c:v>0</c:v>
                </c:pt>
                <c:pt idx="33094">
                  <c:v>-0.495999999999995</c:v>
                </c:pt>
                <c:pt idx="33095">
                  <c:v>0</c:v>
                </c:pt>
                <c:pt idx="33096">
                  <c:v>0</c:v>
                </c:pt>
                <c:pt idx="33097">
                  <c:v>0.744999999999997</c:v>
                </c:pt>
                <c:pt idx="33098">
                  <c:v>0</c:v>
                </c:pt>
                <c:pt idx="33099">
                  <c:v>-0.868999999999999</c:v>
                </c:pt>
                <c:pt idx="33100">
                  <c:v>0</c:v>
                </c:pt>
                <c:pt idx="33101">
                  <c:v>0</c:v>
                </c:pt>
                <c:pt idx="33102">
                  <c:v>0</c:v>
                </c:pt>
                <c:pt idx="33103">
                  <c:v>-0.247999999999997</c:v>
                </c:pt>
                <c:pt idx="33104">
                  <c:v>0</c:v>
                </c:pt>
                <c:pt idx="33105">
                  <c:v>0.123999999999995</c:v>
                </c:pt>
                <c:pt idx="33106">
                  <c:v>0</c:v>
                </c:pt>
                <c:pt idx="33107">
                  <c:v>1.8620000000000001</c:v>
                </c:pt>
                <c:pt idx="33108">
                  <c:v>0.123999999999995</c:v>
                </c:pt>
                <c:pt idx="33109">
                  <c:v>0</c:v>
                </c:pt>
                <c:pt idx="33110">
                  <c:v>0</c:v>
                </c:pt>
                <c:pt idx="33111">
                  <c:v>0</c:v>
                </c:pt>
                <c:pt idx="33112">
                  <c:v>0</c:v>
                </c:pt>
                <c:pt idx="33113">
                  <c:v>-0.99300000000000899</c:v>
                </c:pt>
                <c:pt idx="33114">
                  <c:v>0.99300000000000899</c:v>
                </c:pt>
                <c:pt idx="33115">
                  <c:v>-0.99300000000000899</c:v>
                </c:pt>
                <c:pt idx="33116">
                  <c:v>-1.11699999999999</c:v>
                </c:pt>
                <c:pt idx="33117">
                  <c:v>0</c:v>
                </c:pt>
                <c:pt idx="33118">
                  <c:v>0</c:v>
                </c:pt>
                <c:pt idx="33119">
                  <c:v>0</c:v>
                </c:pt>
                <c:pt idx="33120">
                  <c:v>0</c:v>
                </c:pt>
                <c:pt idx="33121">
                  <c:v>0.124000000000002</c:v>
                </c:pt>
                <c:pt idx="33122">
                  <c:v>0.124000000000002</c:v>
                </c:pt>
                <c:pt idx="33123">
                  <c:v>0.123999999999995</c:v>
                </c:pt>
                <c:pt idx="33124">
                  <c:v>0</c:v>
                </c:pt>
                <c:pt idx="33125">
                  <c:v>0</c:v>
                </c:pt>
                <c:pt idx="33126">
                  <c:v>-0.247999999999997</c:v>
                </c:pt>
                <c:pt idx="33127">
                  <c:v>0</c:v>
                </c:pt>
                <c:pt idx="33128">
                  <c:v>0</c:v>
                </c:pt>
                <c:pt idx="33129">
                  <c:v>0</c:v>
                </c:pt>
                <c:pt idx="33130">
                  <c:v>0.620999999999995</c:v>
                </c:pt>
                <c:pt idx="33131">
                  <c:v>-0.248999999999995</c:v>
                </c:pt>
                <c:pt idx="33132">
                  <c:v>0.74500000000000399</c:v>
                </c:pt>
                <c:pt idx="33133">
                  <c:v>-0.74500000000000399</c:v>
                </c:pt>
                <c:pt idx="33134">
                  <c:v>0.620999999999995</c:v>
                </c:pt>
                <c:pt idx="33135">
                  <c:v>0</c:v>
                </c:pt>
                <c:pt idx="33136">
                  <c:v>0</c:v>
                </c:pt>
                <c:pt idx="33137">
                  <c:v>0</c:v>
                </c:pt>
                <c:pt idx="33138">
                  <c:v>0</c:v>
                </c:pt>
                <c:pt idx="33139">
                  <c:v>0</c:v>
                </c:pt>
                <c:pt idx="33140">
                  <c:v>1.4890000000000001</c:v>
                </c:pt>
                <c:pt idx="33141">
                  <c:v>0</c:v>
                </c:pt>
                <c:pt idx="33142">
                  <c:v>-0.248000000000004</c:v>
                </c:pt>
                <c:pt idx="33143">
                  <c:v>-1.2409999999999899</c:v>
                </c:pt>
                <c:pt idx="33144">
                  <c:v>0</c:v>
                </c:pt>
                <c:pt idx="33145">
                  <c:v>0</c:v>
                </c:pt>
                <c:pt idx="33146">
                  <c:v>0</c:v>
                </c:pt>
                <c:pt idx="33147">
                  <c:v>0</c:v>
                </c:pt>
                <c:pt idx="33148">
                  <c:v>0.868999999999999</c:v>
                </c:pt>
                <c:pt idx="33149">
                  <c:v>0</c:v>
                </c:pt>
                <c:pt idx="33150">
                  <c:v>-0.744999999999997</c:v>
                </c:pt>
                <c:pt idx="33151">
                  <c:v>-0.371999999999999</c:v>
                </c:pt>
                <c:pt idx="33152">
                  <c:v>0</c:v>
                </c:pt>
                <c:pt idx="33153">
                  <c:v>0</c:v>
                </c:pt>
                <c:pt idx="33154">
                  <c:v>0</c:v>
                </c:pt>
                <c:pt idx="33155">
                  <c:v>0</c:v>
                </c:pt>
                <c:pt idx="33156">
                  <c:v>0</c:v>
                </c:pt>
                <c:pt idx="33157">
                  <c:v>0.620999999999995</c:v>
                </c:pt>
                <c:pt idx="33158">
                  <c:v>0</c:v>
                </c:pt>
                <c:pt idx="33159">
                  <c:v>0.12400000000000901</c:v>
                </c:pt>
                <c:pt idx="33160">
                  <c:v>0.371999999999999</c:v>
                </c:pt>
                <c:pt idx="33161">
                  <c:v>0</c:v>
                </c:pt>
                <c:pt idx="33162">
                  <c:v>-0.62000000000000399</c:v>
                </c:pt>
                <c:pt idx="33163">
                  <c:v>0</c:v>
                </c:pt>
                <c:pt idx="33164">
                  <c:v>0</c:v>
                </c:pt>
                <c:pt idx="33165">
                  <c:v>0</c:v>
                </c:pt>
                <c:pt idx="33166">
                  <c:v>-0.247999999999997</c:v>
                </c:pt>
                <c:pt idx="33167">
                  <c:v>-0.619999999999997</c:v>
                </c:pt>
                <c:pt idx="33168">
                  <c:v>0</c:v>
                </c:pt>
                <c:pt idx="33169">
                  <c:v>0.123999999999995</c:v>
                </c:pt>
                <c:pt idx="33170">
                  <c:v>0.86800000000000199</c:v>
                </c:pt>
                <c:pt idx="33171">
                  <c:v>0.125</c:v>
                </c:pt>
                <c:pt idx="33172">
                  <c:v>0</c:v>
                </c:pt>
                <c:pt idx="33173">
                  <c:v>0</c:v>
                </c:pt>
                <c:pt idx="33174">
                  <c:v>0</c:v>
                </c:pt>
                <c:pt idx="33175">
                  <c:v>0</c:v>
                </c:pt>
                <c:pt idx="33176">
                  <c:v>0</c:v>
                </c:pt>
                <c:pt idx="33177">
                  <c:v>0</c:v>
                </c:pt>
                <c:pt idx="33178">
                  <c:v>1.6140000000000001</c:v>
                </c:pt>
                <c:pt idx="33179">
                  <c:v>0.62000000000000399</c:v>
                </c:pt>
                <c:pt idx="33180">
                  <c:v>-0.248000000000004</c:v>
                </c:pt>
                <c:pt idx="33181">
                  <c:v>0</c:v>
                </c:pt>
                <c:pt idx="33182">
                  <c:v>0</c:v>
                </c:pt>
                <c:pt idx="33183">
                  <c:v>0</c:v>
                </c:pt>
                <c:pt idx="33184">
                  <c:v>0</c:v>
                </c:pt>
                <c:pt idx="33185">
                  <c:v>-1.613</c:v>
                </c:pt>
                <c:pt idx="33186">
                  <c:v>0</c:v>
                </c:pt>
                <c:pt idx="33187">
                  <c:v>0</c:v>
                </c:pt>
                <c:pt idx="33188">
                  <c:v>-0.868999999999999</c:v>
                </c:pt>
                <c:pt idx="33189">
                  <c:v>0</c:v>
                </c:pt>
                <c:pt idx="33190">
                  <c:v>0</c:v>
                </c:pt>
                <c:pt idx="33191">
                  <c:v>0</c:v>
                </c:pt>
                <c:pt idx="33192">
                  <c:v>0</c:v>
                </c:pt>
                <c:pt idx="33193">
                  <c:v>0</c:v>
                </c:pt>
                <c:pt idx="33194">
                  <c:v>-0.247999999999997</c:v>
                </c:pt>
                <c:pt idx="33195">
                  <c:v>0.867999999999995</c:v>
                </c:pt>
                <c:pt idx="33196">
                  <c:v>-0.867999999999995</c:v>
                </c:pt>
                <c:pt idx="33197">
                  <c:v>-0.373000000000004</c:v>
                </c:pt>
                <c:pt idx="33198">
                  <c:v>0</c:v>
                </c:pt>
                <c:pt idx="33199">
                  <c:v>0</c:v>
                </c:pt>
                <c:pt idx="33200">
                  <c:v>0</c:v>
                </c:pt>
                <c:pt idx="33201">
                  <c:v>0</c:v>
                </c:pt>
                <c:pt idx="33202">
                  <c:v>0</c:v>
                </c:pt>
                <c:pt idx="33203">
                  <c:v>0</c:v>
                </c:pt>
                <c:pt idx="33204">
                  <c:v>0.123999999999995</c:v>
                </c:pt>
                <c:pt idx="33205">
                  <c:v>-0.373000000000004</c:v>
                </c:pt>
                <c:pt idx="33206">
                  <c:v>0.125</c:v>
                </c:pt>
                <c:pt idx="33207">
                  <c:v>0</c:v>
                </c:pt>
                <c:pt idx="33208">
                  <c:v>0</c:v>
                </c:pt>
                <c:pt idx="33209">
                  <c:v>0</c:v>
                </c:pt>
                <c:pt idx="33210">
                  <c:v>0</c:v>
                </c:pt>
                <c:pt idx="33211">
                  <c:v>0</c:v>
                </c:pt>
                <c:pt idx="33212">
                  <c:v>0.620999999999995</c:v>
                </c:pt>
                <c:pt idx="33213">
                  <c:v>0.248000000000004</c:v>
                </c:pt>
                <c:pt idx="33214">
                  <c:v>0</c:v>
                </c:pt>
                <c:pt idx="33215">
                  <c:v>-0.124000000000002</c:v>
                </c:pt>
                <c:pt idx="33216">
                  <c:v>0</c:v>
                </c:pt>
                <c:pt idx="33217">
                  <c:v>0</c:v>
                </c:pt>
                <c:pt idx="33218">
                  <c:v>0</c:v>
                </c:pt>
                <c:pt idx="33219">
                  <c:v>0</c:v>
                </c:pt>
                <c:pt idx="33220">
                  <c:v>0</c:v>
                </c:pt>
                <c:pt idx="33221">
                  <c:v>1.2409999999999899</c:v>
                </c:pt>
                <c:pt idx="33222">
                  <c:v>0</c:v>
                </c:pt>
                <c:pt idx="33223">
                  <c:v>-0.247999999999997</c:v>
                </c:pt>
                <c:pt idx="33224">
                  <c:v>0</c:v>
                </c:pt>
                <c:pt idx="33225">
                  <c:v>1.98599999999999</c:v>
                </c:pt>
                <c:pt idx="33226">
                  <c:v>0</c:v>
                </c:pt>
                <c:pt idx="33227">
                  <c:v>0</c:v>
                </c:pt>
                <c:pt idx="33228">
                  <c:v>0</c:v>
                </c:pt>
                <c:pt idx="33229">
                  <c:v>1.6140000000000001</c:v>
                </c:pt>
                <c:pt idx="33230">
                  <c:v>0.24799999999999001</c:v>
                </c:pt>
                <c:pt idx="33231">
                  <c:v>-0.24799999999999001</c:v>
                </c:pt>
                <c:pt idx="33232">
                  <c:v>-1.49</c:v>
                </c:pt>
                <c:pt idx="33233">
                  <c:v>0</c:v>
                </c:pt>
                <c:pt idx="33234">
                  <c:v>17.623999999999999</c:v>
                </c:pt>
                <c:pt idx="33235">
                  <c:v>0</c:v>
                </c:pt>
                <c:pt idx="33236">
                  <c:v>0</c:v>
                </c:pt>
                <c:pt idx="33237">
                  <c:v>0</c:v>
                </c:pt>
                <c:pt idx="33238">
                  <c:v>-0.496999999999999</c:v>
                </c:pt>
                <c:pt idx="33239">
                  <c:v>-1.9849999999999901</c:v>
                </c:pt>
                <c:pt idx="33240">
                  <c:v>-7.0750000000000002</c:v>
                </c:pt>
                <c:pt idx="33241">
                  <c:v>-13.030999999999899</c:v>
                </c:pt>
                <c:pt idx="33242">
                  <c:v>0</c:v>
                </c:pt>
                <c:pt idx="33243">
                  <c:v>0</c:v>
                </c:pt>
                <c:pt idx="33244">
                  <c:v>0</c:v>
                </c:pt>
                <c:pt idx="33245">
                  <c:v>0</c:v>
                </c:pt>
                <c:pt idx="33246">
                  <c:v>0</c:v>
                </c:pt>
                <c:pt idx="33247">
                  <c:v>0.619999999999997</c:v>
                </c:pt>
                <c:pt idx="33248">
                  <c:v>1.2410000000000001</c:v>
                </c:pt>
                <c:pt idx="33249">
                  <c:v>0</c:v>
                </c:pt>
                <c:pt idx="33250">
                  <c:v>0</c:v>
                </c:pt>
                <c:pt idx="33251">
                  <c:v>0.74499999999999</c:v>
                </c:pt>
                <c:pt idx="33252">
                  <c:v>0</c:v>
                </c:pt>
                <c:pt idx="33253">
                  <c:v>0</c:v>
                </c:pt>
                <c:pt idx="33254">
                  <c:v>0</c:v>
                </c:pt>
                <c:pt idx="33255">
                  <c:v>0</c:v>
                </c:pt>
                <c:pt idx="33256">
                  <c:v>-1.365</c:v>
                </c:pt>
                <c:pt idx="33257">
                  <c:v>0.371999999999999</c:v>
                </c:pt>
                <c:pt idx="33258">
                  <c:v>-0.371999999999999</c:v>
                </c:pt>
                <c:pt idx="33259">
                  <c:v>-0.247999999999997</c:v>
                </c:pt>
                <c:pt idx="33260">
                  <c:v>0</c:v>
                </c:pt>
                <c:pt idx="33261">
                  <c:v>0</c:v>
                </c:pt>
                <c:pt idx="33262">
                  <c:v>0</c:v>
                </c:pt>
                <c:pt idx="33263">
                  <c:v>0</c:v>
                </c:pt>
                <c:pt idx="33264">
                  <c:v>0</c:v>
                </c:pt>
                <c:pt idx="33265">
                  <c:v>0.123999999999995</c:v>
                </c:pt>
                <c:pt idx="33266">
                  <c:v>-0.123999999999995</c:v>
                </c:pt>
                <c:pt idx="33267">
                  <c:v>-0.62000000000000399</c:v>
                </c:pt>
                <c:pt idx="33268">
                  <c:v>0</c:v>
                </c:pt>
                <c:pt idx="33269">
                  <c:v>1.117</c:v>
                </c:pt>
                <c:pt idx="33270">
                  <c:v>0</c:v>
                </c:pt>
                <c:pt idx="33271">
                  <c:v>0</c:v>
                </c:pt>
                <c:pt idx="33272">
                  <c:v>0</c:v>
                </c:pt>
                <c:pt idx="33273">
                  <c:v>0</c:v>
                </c:pt>
                <c:pt idx="33274">
                  <c:v>0.24799999999999001</c:v>
                </c:pt>
                <c:pt idx="33275">
                  <c:v>0</c:v>
                </c:pt>
                <c:pt idx="33276">
                  <c:v>0</c:v>
                </c:pt>
                <c:pt idx="33277">
                  <c:v>0.74500000000000399</c:v>
                </c:pt>
                <c:pt idx="33278">
                  <c:v>-0.371999999999999</c:v>
                </c:pt>
                <c:pt idx="33279">
                  <c:v>0</c:v>
                </c:pt>
                <c:pt idx="33280">
                  <c:v>0</c:v>
                </c:pt>
                <c:pt idx="33281">
                  <c:v>0</c:v>
                </c:pt>
                <c:pt idx="33282">
                  <c:v>0</c:v>
                </c:pt>
                <c:pt idx="33283">
                  <c:v>-0.371999999999999</c:v>
                </c:pt>
                <c:pt idx="33284">
                  <c:v>0</c:v>
                </c:pt>
                <c:pt idx="33285">
                  <c:v>0</c:v>
                </c:pt>
                <c:pt idx="33286">
                  <c:v>0.247999999999997</c:v>
                </c:pt>
                <c:pt idx="33287">
                  <c:v>-0.495999999999995</c:v>
                </c:pt>
                <c:pt idx="33288">
                  <c:v>0.743999999999999</c:v>
                </c:pt>
                <c:pt idx="33289">
                  <c:v>0</c:v>
                </c:pt>
                <c:pt idx="33290">
                  <c:v>0</c:v>
                </c:pt>
                <c:pt idx="33291">
                  <c:v>0</c:v>
                </c:pt>
                <c:pt idx="33292">
                  <c:v>-0.124000000000002</c:v>
                </c:pt>
                <c:pt idx="33293">
                  <c:v>-0.372999999999997</c:v>
                </c:pt>
                <c:pt idx="33294">
                  <c:v>0</c:v>
                </c:pt>
                <c:pt idx="33295">
                  <c:v>1.48999999999999</c:v>
                </c:pt>
                <c:pt idx="33296">
                  <c:v>0.248000000000004</c:v>
                </c:pt>
                <c:pt idx="33297">
                  <c:v>0</c:v>
                </c:pt>
                <c:pt idx="33298">
                  <c:v>0</c:v>
                </c:pt>
                <c:pt idx="33299">
                  <c:v>0</c:v>
                </c:pt>
                <c:pt idx="33300">
                  <c:v>0</c:v>
                </c:pt>
                <c:pt idx="33301">
                  <c:v>-0.371999999999999</c:v>
                </c:pt>
                <c:pt idx="33302">
                  <c:v>0</c:v>
                </c:pt>
                <c:pt idx="33303">
                  <c:v>0</c:v>
                </c:pt>
                <c:pt idx="33304">
                  <c:v>-1.6139999999999901</c:v>
                </c:pt>
                <c:pt idx="33305">
                  <c:v>0</c:v>
                </c:pt>
                <c:pt idx="33306">
                  <c:v>-0.371999999999999</c:v>
                </c:pt>
                <c:pt idx="33307">
                  <c:v>0</c:v>
                </c:pt>
                <c:pt idx="33308">
                  <c:v>0</c:v>
                </c:pt>
                <c:pt idx="33309">
                  <c:v>0</c:v>
                </c:pt>
                <c:pt idx="33310">
                  <c:v>0</c:v>
                </c:pt>
                <c:pt idx="33311">
                  <c:v>1.117</c:v>
                </c:pt>
                <c:pt idx="33312">
                  <c:v>-0.49600000000000199</c:v>
                </c:pt>
                <c:pt idx="33313">
                  <c:v>0</c:v>
                </c:pt>
                <c:pt idx="33314">
                  <c:v>-0.496999999999999</c:v>
                </c:pt>
                <c:pt idx="33315">
                  <c:v>-0.124000000000002</c:v>
                </c:pt>
                <c:pt idx="33316">
                  <c:v>0</c:v>
                </c:pt>
                <c:pt idx="33317">
                  <c:v>0</c:v>
                </c:pt>
                <c:pt idx="33318">
                  <c:v>0</c:v>
                </c:pt>
                <c:pt idx="33319">
                  <c:v>0</c:v>
                </c:pt>
                <c:pt idx="33320">
                  <c:v>0</c:v>
                </c:pt>
                <c:pt idx="33321">
                  <c:v>1.48999999999999</c:v>
                </c:pt>
                <c:pt idx="33322">
                  <c:v>0</c:v>
                </c:pt>
                <c:pt idx="33323">
                  <c:v>-1.2409999999999899</c:v>
                </c:pt>
                <c:pt idx="33324">
                  <c:v>-0.496999999999999</c:v>
                </c:pt>
                <c:pt idx="33325">
                  <c:v>0</c:v>
                </c:pt>
                <c:pt idx="33326">
                  <c:v>0</c:v>
                </c:pt>
                <c:pt idx="33327">
                  <c:v>0</c:v>
                </c:pt>
                <c:pt idx="33328">
                  <c:v>0.371999999999999</c:v>
                </c:pt>
                <c:pt idx="33329">
                  <c:v>0.62100000000000199</c:v>
                </c:pt>
                <c:pt idx="33330">
                  <c:v>0</c:v>
                </c:pt>
                <c:pt idx="33331">
                  <c:v>-0.62100000000000199</c:v>
                </c:pt>
                <c:pt idx="33332">
                  <c:v>0</c:v>
                </c:pt>
                <c:pt idx="33333">
                  <c:v>0</c:v>
                </c:pt>
                <c:pt idx="33334">
                  <c:v>0</c:v>
                </c:pt>
                <c:pt idx="33335">
                  <c:v>0</c:v>
                </c:pt>
                <c:pt idx="33336">
                  <c:v>0</c:v>
                </c:pt>
                <c:pt idx="33337">
                  <c:v>0</c:v>
                </c:pt>
                <c:pt idx="33338">
                  <c:v>1.9849999999999901</c:v>
                </c:pt>
                <c:pt idx="33339">
                  <c:v>0</c:v>
                </c:pt>
                <c:pt idx="33340">
                  <c:v>-1.61299999999999</c:v>
                </c:pt>
                <c:pt idx="33341">
                  <c:v>-0.247999999999997</c:v>
                </c:pt>
                <c:pt idx="33342">
                  <c:v>0.247999999999997</c:v>
                </c:pt>
                <c:pt idx="33343">
                  <c:v>0</c:v>
                </c:pt>
                <c:pt idx="33344">
                  <c:v>0</c:v>
                </c:pt>
                <c:pt idx="33345">
                  <c:v>0</c:v>
                </c:pt>
                <c:pt idx="33346">
                  <c:v>1.6140000000000001</c:v>
                </c:pt>
                <c:pt idx="33347">
                  <c:v>0</c:v>
                </c:pt>
                <c:pt idx="33348">
                  <c:v>-1.49</c:v>
                </c:pt>
                <c:pt idx="33349">
                  <c:v>-0.24799999999999001</c:v>
                </c:pt>
                <c:pt idx="33350">
                  <c:v>-0.99300000000000899</c:v>
                </c:pt>
                <c:pt idx="33351">
                  <c:v>0</c:v>
                </c:pt>
                <c:pt idx="33352">
                  <c:v>0</c:v>
                </c:pt>
                <c:pt idx="33353">
                  <c:v>0</c:v>
                </c:pt>
                <c:pt idx="33354">
                  <c:v>0</c:v>
                </c:pt>
                <c:pt idx="33355">
                  <c:v>0</c:v>
                </c:pt>
                <c:pt idx="33356">
                  <c:v>0</c:v>
                </c:pt>
                <c:pt idx="33357">
                  <c:v>0</c:v>
                </c:pt>
                <c:pt idx="33358">
                  <c:v>-0.495999999999995</c:v>
                </c:pt>
                <c:pt idx="33359">
                  <c:v>0.495999999999995</c:v>
                </c:pt>
                <c:pt idx="33360">
                  <c:v>0.371999999999999</c:v>
                </c:pt>
                <c:pt idx="33361">
                  <c:v>0</c:v>
                </c:pt>
                <c:pt idx="33362">
                  <c:v>0</c:v>
                </c:pt>
                <c:pt idx="33363">
                  <c:v>0</c:v>
                </c:pt>
                <c:pt idx="33364">
                  <c:v>0</c:v>
                </c:pt>
                <c:pt idx="33365">
                  <c:v>0.124000000000002</c:v>
                </c:pt>
                <c:pt idx="33366">
                  <c:v>1.4889999999999901</c:v>
                </c:pt>
                <c:pt idx="33367">
                  <c:v>0.125</c:v>
                </c:pt>
                <c:pt idx="33368">
                  <c:v>0.49600000000000899</c:v>
                </c:pt>
                <c:pt idx="33369">
                  <c:v>0.24799999999999001</c:v>
                </c:pt>
                <c:pt idx="33370">
                  <c:v>0</c:v>
                </c:pt>
                <c:pt idx="33371">
                  <c:v>0</c:v>
                </c:pt>
                <c:pt idx="33372">
                  <c:v>0</c:v>
                </c:pt>
                <c:pt idx="33373">
                  <c:v>-0.12400000000000901</c:v>
                </c:pt>
                <c:pt idx="33374">
                  <c:v>-1.4889999999999901</c:v>
                </c:pt>
                <c:pt idx="33375">
                  <c:v>0</c:v>
                </c:pt>
                <c:pt idx="33376">
                  <c:v>0.743999999999999</c:v>
                </c:pt>
                <c:pt idx="33377">
                  <c:v>0</c:v>
                </c:pt>
                <c:pt idx="33378">
                  <c:v>0.125</c:v>
                </c:pt>
                <c:pt idx="33379">
                  <c:v>0</c:v>
                </c:pt>
                <c:pt idx="33380">
                  <c:v>0</c:v>
                </c:pt>
                <c:pt idx="33381">
                  <c:v>0</c:v>
                </c:pt>
                <c:pt idx="33382">
                  <c:v>-0.248999999999995</c:v>
                </c:pt>
                <c:pt idx="33383">
                  <c:v>0</c:v>
                </c:pt>
                <c:pt idx="33384">
                  <c:v>0.372999999999997</c:v>
                </c:pt>
                <c:pt idx="33385">
                  <c:v>1.11699999999999</c:v>
                </c:pt>
                <c:pt idx="33386">
                  <c:v>0</c:v>
                </c:pt>
                <c:pt idx="33387">
                  <c:v>-0.744999999999997</c:v>
                </c:pt>
                <c:pt idx="33388">
                  <c:v>0</c:v>
                </c:pt>
                <c:pt idx="33389">
                  <c:v>0</c:v>
                </c:pt>
                <c:pt idx="33390">
                  <c:v>0</c:v>
                </c:pt>
                <c:pt idx="33391">
                  <c:v>0</c:v>
                </c:pt>
                <c:pt idx="33392">
                  <c:v>-1.11699999999999</c:v>
                </c:pt>
                <c:pt idx="33393">
                  <c:v>0</c:v>
                </c:pt>
                <c:pt idx="33394">
                  <c:v>1.7369999999999901</c:v>
                </c:pt>
                <c:pt idx="33395">
                  <c:v>6.5780000000000003</c:v>
                </c:pt>
                <c:pt idx="33396">
                  <c:v>19.733999999999899</c:v>
                </c:pt>
                <c:pt idx="33397">
                  <c:v>0</c:v>
                </c:pt>
                <c:pt idx="33398">
                  <c:v>0</c:v>
                </c:pt>
                <c:pt idx="33399">
                  <c:v>0</c:v>
                </c:pt>
                <c:pt idx="33400">
                  <c:v>-0.371999999999999</c:v>
                </c:pt>
                <c:pt idx="33401">
                  <c:v>0</c:v>
                </c:pt>
                <c:pt idx="33402">
                  <c:v>0</c:v>
                </c:pt>
                <c:pt idx="33403">
                  <c:v>0.86800000000000199</c:v>
                </c:pt>
                <c:pt idx="33404">
                  <c:v>0</c:v>
                </c:pt>
                <c:pt idx="33405">
                  <c:v>0</c:v>
                </c:pt>
                <c:pt idx="33406">
                  <c:v>0</c:v>
                </c:pt>
                <c:pt idx="33407">
                  <c:v>0</c:v>
                </c:pt>
                <c:pt idx="33408">
                  <c:v>0</c:v>
                </c:pt>
                <c:pt idx="33409">
                  <c:v>0.867999999999995</c:v>
                </c:pt>
                <c:pt idx="33410">
                  <c:v>0</c:v>
                </c:pt>
                <c:pt idx="33411">
                  <c:v>0</c:v>
                </c:pt>
                <c:pt idx="33412">
                  <c:v>0.74500000000000399</c:v>
                </c:pt>
                <c:pt idx="33413">
                  <c:v>0</c:v>
                </c:pt>
                <c:pt idx="33414">
                  <c:v>0</c:v>
                </c:pt>
                <c:pt idx="33415">
                  <c:v>0</c:v>
                </c:pt>
                <c:pt idx="33416">
                  <c:v>0</c:v>
                </c:pt>
                <c:pt idx="33417">
                  <c:v>0</c:v>
                </c:pt>
                <c:pt idx="33418">
                  <c:v>0.37299999999999001</c:v>
                </c:pt>
                <c:pt idx="33419">
                  <c:v>0</c:v>
                </c:pt>
                <c:pt idx="33420">
                  <c:v>0</c:v>
                </c:pt>
                <c:pt idx="33421">
                  <c:v>-0.37299999999999001</c:v>
                </c:pt>
                <c:pt idx="33422">
                  <c:v>0</c:v>
                </c:pt>
                <c:pt idx="33423">
                  <c:v>0</c:v>
                </c:pt>
                <c:pt idx="33424">
                  <c:v>0</c:v>
                </c:pt>
                <c:pt idx="33425">
                  <c:v>0</c:v>
                </c:pt>
                <c:pt idx="33426">
                  <c:v>0</c:v>
                </c:pt>
                <c:pt idx="33427">
                  <c:v>0.371999999999999</c:v>
                </c:pt>
                <c:pt idx="33428">
                  <c:v>0.99300000000000199</c:v>
                </c:pt>
                <c:pt idx="33429">
                  <c:v>0</c:v>
                </c:pt>
                <c:pt idx="33430">
                  <c:v>-0.744999999999997</c:v>
                </c:pt>
                <c:pt idx="33431">
                  <c:v>-0.248000000000004</c:v>
                </c:pt>
                <c:pt idx="33432">
                  <c:v>0.248000000000004</c:v>
                </c:pt>
                <c:pt idx="33433">
                  <c:v>0</c:v>
                </c:pt>
                <c:pt idx="33434">
                  <c:v>0</c:v>
                </c:pt>
                <c:pt idx="33435">
                  <c:v>0</c:v>
                </c:pt>
                <c:pt idx="33436">
                  <c:v>0</c:v>
                </c:pt>
                <c:pt idx="33437">
                  <c:v>2.8540000000000001</c:v>
                </c:pt>
                <c:pt idx="33438">
                  <c:v>0</c:v>
                </c:pt>
                <c:pt idx="33439">
                  <c:v>-1.4890000000000001</c:v>
                </c:pt>
                <c:pt idx="33440">
                  <c:v>0</c:v>
                </c:pt>
                <c:pt idx="33441">
                  <c:v>0.992999999999995</c:v>
                </c:pt>
                <c:pt idx="33442">
                  <c:v>0</c:v>
                </c:pt>
                <c:pt idx="33443">
                  <c:v>0</c:v>
                </c:pt>
                <c:pt idx="33444">
                  <c:v>0</c:v>
                </c:pt>
                <c:pt idx="33445">
                  <c:v>-0.37299999999999001</c:v>
                </c:pt>
                <c:pt idx="33446">
                  <c:v>-0.86900000000000599</c:v>
                </c:pt>
                <c:pt idx="33447">
                  <c:v>-0.371999999999999</c:v>
                </c:pt>
                <c:pt idx="33448">
                  <c:v>0</c:v>
                </c:pt>
                <c:pt idx="33449">
                  <c:v>0</c:v>
                </c:pt>
                <c:pt idx="33450">
                  <c:v>0</c:v>
                </c:pt>
                <c:pt idx="33451">
                  <c:v>0</c:v>
                </c:pt>
                <c:pt idx="33452">
                  <c:v>0</c:v>
                </c:pt>
                <c:pt idx="33453">
                  <c:v>0</c:v>
                </c:pt>
                <c:pt idx="33454">
                  <c:v>1.365</c:v>
                </c:pt>
                <c:pt idx="33455">
                  <c:v>-0.124000000000002</c:v>
                </c:pt>
                <c:pt idx="33456">
                  <c:v>0.124000000000002</c:v>
                </c:pt>
                <c:pt idx="33457">
                  <c:v>-0.124000000000002</c:v>
                </c:pt>
                <c:pt idx="33458">
                  <c:v>0.124000000000002</c:v>
                </c:pt>
                <c:pt idx="33459">
                  <c:v>0</c:v>
                </c:pt>
                <c:pt idx="33460">
                  <c:v>0</c:v>
                </c:pt>
                <c:pt idx="33461">
                  <c:v>0</c:v>
                </c:pt>
                <c:pt idx="33462">
                  <c:v>0</c:v>
                </c:pt>
                <c:pt idx="33463">
                  <c:v>0.24799999999999001</c:v>
                </c:pt>
                <c:pt idx="33464">
                  <c:v>0</c:v>
                </c:pt>
                <c:pt idx="33465">
                  <c:v>-1.11699999999999</c:v>
                </c:pt>
                <c:pt idx="33466">
                  <c:v>0</c:v>
                </c:pt>
                <c:pt idx="33467">
                  <c:v>-0.12400000000000901</c:v>
                </c:pt>
                <c:pt idx="33468">
                  <c:v>0.496999999999999</c:v>
                </c:pt>
                <c:pt idx="33469">
                  <c:v>0</c:v>
                </c:pt>
                <c:pt idx="33470">
                  <c:v>0</c:v>
                </c:pt>
                <c:pt idx="33471">
                  <c:v>0</c:v>
                </c:pt>
                <c:pt idx="33472">
                  <c:v>0</c:v>
                </c:pt>
                <c:pt idx="33473">
                  <c:v>-0.249000000000002</c:v>
                </c:pt>
                <c:pt idx="33474">
                  <c:v>-0.247999999999997</c:v>
                </c:pt>
                <c:pt idx="33475">
                  <c:v>-0.619999999999997</c:v>
                </c:pt>
                <c:pt idx="33476">
                  <c:v>0.619999999999997</c:v>
                </c:pt>
                <c:pt idx="33477">
                  <c:v>0</c:v>
                </c:pt>
                <c:pt idx="33478">
                  <c:v>0</c:v>
                </c:pt>
                <c:pt idx="33479">
                  <c:v>0</c:v>
                </c:pt>
                <c:pt idx="33480">
                  <c:v>0</c:v>
                </c:pt>
                <c:pt idx="33481">
                  <c:v>0</c:v>
                </c:pt>
                <c:pt idx="33482">
                  <c:v>0.744999999999997</c:v>
                </c:pt>
                <c:pt idx="33483">
                  <c:v>-0.992999999999995</c:v>
                </c:pt>
                <c:pt idx="33484">
                  <c:v>0.247999999999997</c:v>
                </c:pt>
                <c:pt idx="33485">
                  <c:v>0</c:v>
                </c:pt>
                <c:pt idx="33486">
                  <c:v>2.6059999999999999</c:v>
                </c:pt>
                <c:pt idx="33487">
                  <c:v>0</c:v>
                </c:pt>
                <c:pt idx="33488">
                  <c:v>0</c:v>
                </c:pt>
                <c:pt idx="33489">
                  <c:v>0</c:v>
                </c:pt>
                <c:pt idx="33490">
                  <c:v>0</c:v>
                </c:pt>
                <c:pt idx="33491">
                  <c:v>-0.62100000000000899</c:v>
                </c:pt>
                <c:pt idx="33492">
                  <c:v>-0.123999999999995</c:v>
                </c:pt>
                <c:pt idx="33493">
                  <c:v>-1.2409999999999899</c:v>
                </c:pt>
                <c:pt idx="33494">
                  <c:v>0</c:v>
                </c:pt>
                <c:pt idx="33495">
                  <c:v>0</c:v>
                </c:pt>
                <c:pt idx="33496">
                  <c:v>0</c:v>
                </c:pt>
                <c:pt idx="33497">
                  <c:v>0</c:v>
                </c:pt>
                <c:pt idx="33498">
                  <c:v>0</c:v>
                </c:pt>
                <c:pt idx="33499">
                  <c:v>0</c:v>
                </c:pt>
                <c:pt idx="33500">
                  <c:v>-0.247999999999997</c:v>
                </c:pt>
                <c:pt idx="33501">
                  <c:v>-0.124000000000002</c:v>
                </c:pt>
                <c:pt idx="33502">
                  <c:v>0</c:v>
                </c:pt>
                <c:pt idx="33503">
                  <c:v>0.619999999999997</c:v>
                </c:pt>
                <c:pt idx="33504">
                  <c:v>0</c:v>
                </c:pt>
                <c:pt idx="33505">
                  <c:v>0</c:v>
                </c:pt>
                <c:pt idx="33506">
                  <c:v>0</c:v>
                </c:pt>
                <c:pt idx="33507">
                  <c:v>0</c:v>
                </c:pt>
                <c:pt idx="33508">
                  <c:v>1.2409999999999899</c:v>
                </c:pt>
                <c:pt idx="33509">
                  <c:v>0</c:v>
                </c:pt>
                <c:pt idx="33510">
                  <c:v>0.496999999999999</c:v>
                </c:pt>
                <c:pt idx="33511">
                  <c:v>0.248000000000004</c:v>
                </c:pt>
                <c:pt idx="33512">
                  <c:v>0.62000000000000399</c:v>
                </c:pt>
                <c:pt idx="33513">
                  <c:v>0</c:v>
                </c:pt>
                <c:pt idx="33514">
                  <c:v>0</c:v>
                </c:pt>
                <c:pt idx="33515">
                  <c:v>0</c:v>
                </c:pt>
                <c:pt idx="33516">
                  <c:v>0</c:v>
                </c:pt>
                <c:pt idx="33517">
                  <c:v>-0.62100000000000199</c:v>
                </c:pt>
                <c:pt idx="33518">
                  <c:v>-0.620999999999995</c:v>
                </c:pt>
                <c:pt idx="33519">
                  <c:v>0</c:v>
                </c:pt>
                <c:pt idx="33520">
                  <c:v>1.73799999999999</c:v>
                </c:pt>
                <c:pt idx="33521">
                  <c:v>0</c:v>
                </c:pt>
                <c:pt idx="33522">
                  <c:v>-0.62100000000000199</c:v>
                </c:pt>
                <c:pt idx="33523">
                  <c:v>0</c:v>
                </c:pt>
                <c:pt idx="33524">
                  <c:v>0</c:v>
                </c:pt>
                <c:pt idx="33525">
                  <c:v>0</c:v>
                </c:pt>
                <c:pt idx="33526">
                  <c:v>-0.86800000000000199</c:v>
                </c:pt>
                <c:pt idx="33527">
                  <c:v>0</c:v>
                </c:pt>
                <c:pt idx="33528">
                  <c:v>0.99300000000000199</c:v>
                </c:pt>
                <c:pt idx="33529">
                  <c:v>0</c:v>
                </c:pt>
                <c:pt idx="33530">
                  <c:v>-0.249000000000002</c:v>
                </c:pt>
                <c:pt idx="33531">
                  <c:v>0</c:v>
                </c:pt>
                <c:pt idx="33532">
                  <c:v>0</c:v>
                </c:pt>
                <c:pt idx="33533">
                  <c:v>0</c:v>
                </c:pt>
                <c:pt idx="33534">
                  <c:v>0</c:v>
                </c:pt>
                <c:pt idx="33535">
                  <c:v>0</c:v>
                </c:pt>
                <c:pt idx="33536">
                  <c:v>0.74500000000000399</c:v>
                </c:pt>
                <c:pt idx="33537">
                  <c:v>-0.74500000000000399</c:v>
                </c:pt>
                <c:pt idx="33538">
                  <c:v>0.371999999999999</c:v>
                </c:pt>
                <c:pt idx="33539">
                  <c:v>-0.619999999999997</c:v>
                </c:pt>
                <c:pt idx="33540">
                  <c:v>-0.744999999999997</c:v>
                </c:pt>
                <c:pt idx="33541">
                  <c:v>0</c:v>
                </c:pt>
                <c:pt idx="33542">
                  <c:v>0</c:v>
                </c:pt>
                <c:pt idx="33543">
                  <c:v>0</c:v>
                </c:pt>
                <c:pt idx="33544">
                  <c:v>0</c:v>
                </c:pt>
                <c:pt idx="33545">
                  <c:v>0.743999999999999</c:v>
                </c:pt>
                <c:pt idx="33546">
                  <c:v>0.744999999999997</c:v>
                </c:pt>
                <c:pt idx="33547">
                  <c:v>0</c:v>
                </c:pt>
                <c:pt idx="33548">
                  <c:v>0</c:v>
                </c:pt>
                <c:pt idx="33549">
                  <c:v>0.12400000000000901</c:v>
                </c:pt>
                <c:pt idx="33550">
                  <c:v>0</c:v>
                </c:pt>
                <c:pt idx="33551">
                  <c:v>0</c:v>
                </c:pt>
                <c:pt idx="33552">
                  <c:v>0</c:v>
                </c:pt>
                <c:pt idx="33553">
                  <c:v>-0.99300000000000199</c:v>
                </c:pt>
                <c:pt idx="33554">
                  <c:v>0</c:v>
                </c:pt>
                <c:pt idx="33555">
                  <c:v>0.247999999999997</c:v>
                </c:pt>
                <c:pt idx="33556">
                  <c:v>0.371999999999999</c:v>
                </c:pt>
                <c:pt idx="33557">
                  <c:v>0</c:v>
                </c:pt>
                <c:pt idx="33558">
                  <c:v>0</c:v>
                </c:pt>
                <c:pt idx="33559">
                  <c:v>0</c:v>
                </c:pt>
                <c:pt idx="33560">
                  <c:v>0</c:v>
                </c:pt>
                <c:pt idx="33561">
                  <c:v>0</c:v>
                </c:pt>
                <c:pt idx="33562">
                  <c:v>-0.248999999999995</c:v>
                </c:pt>
                <c:pt idx="33563">
                  <c:v>-0.99300000000000199</c:v>
                </c:pt>
                <c:pt idx="33564">
                  <c:v>-0.49600000000000199</c:v>
                </c:pt>
                <c:pt idx="33565">
                  <c:v>0</c:v>
                </c:pt>
                <c:pt idx="33566">
                  <c:v>0</c:v>
                </c:pt>
                <c:pt idx="33567">
                  <c:v>0.49600000000000199</c:v>
                </c:pt>
                <c:pt idx="33568">
                  <c:v>0</c:v>
                </c:pt>
                <c:pt idx="33569">
                  <c:v>0</c:v>
                </c:pt>
                <c:pt idx="33570">
                  <c:v>0</c:v>
                </c:pt>
                <c:pt idx="33571">
                  <c:v>0.496999999999999</c:v>
                </c:pt>
                <c:pt idx="33572">
                  <c:v>0</c:v>
                </c:pt>
                <c:pt idx="33573">
                  <c:v>0</c:v>
                </c:pt>
                <c:pt idx="33574">
                  <c:v>-0.124000000000002</c:v>
                </c:pt>
                <c:pt idx="33575">
                  <c:v>0.49600000000000199</c:v>
                </c:pt>
                <c:pt idx="33576">
                  <c:v>0.868999999999999</c:v>
                </c:pt>
                <c:pt idx="33577">
                  <c:v>0</c:v>
                </c:pt>
                <c:pt idx="33578">
                  <c:v>0</c:v>
                </c:pt>
                <c:pt idx="33579">
                  <c:v>0</c:v>
                </c:pt>
                <c:pt idx="33580">
                  <c:v>0.24900000000000899</c:v>
                </c:pt>
                <c:pt idx="33581">
                  <c:v>-0.373000000000004</c:v>
                </c:pt>
                <c:pt idx="33582">
                  <c:v>0.373000000000004</c:v>
                </c:pt>
                <c:pt idx="33583">
                  <c:v>0.123999999999995</c:v>
                </c:pt>
                <c:pt idx="33584">
                  <c:v>0.248000000000004</c:v>
                </c:pt>
                <c:pt idx="33585">
                  <c:v>0.123999999999995</c:v>
                </c:pt>
                <c:pt idx="33586">
                  <c:v>0</c:v>
                </c:pt>
                <c:pt idx="33587">
                  <c:v>0</c:v>
                </c:pt>
                <c:pt idx="33588">
                  <c:v>0</c:v>
                </c:pt>
                <c:pt idx="33589">
                  <c:v>0.124000000000002</c:v>
                </c:pt>
                <c:pt idx="33590">
                  <c:v>0</c:v>
                </c:pt>
                <c:pt idx="33591">
                  <c:v>0.123999999999995</c:v>
                </c:pt>
                <c:pt idx="33592">
                  <c:v>0</c:v>
                </c:pt>
                <c:pt idx="33593">
                  <c:v>0.249000000000002</c:v>
                </c:pt>
                <c:pt idx="33594">
                  <c:v>-0.99300000000000199</c:v>
                </c:pt>
                <c:pt idx="33595">
                  <c:v>0</c:v>
                </c:pt>
                <c:pt idx="33596">
                  <c:v>0</c:v>
                </c:pt>
                <c:pt idx="33597">
                  <c:v>0</c:v>
                </c:pt>
                <c:pt idx="33598">
                  <c:v>0</c:v>
                </c:pt>
                <c:pt idx="33599">
                  <c:v>0.247999999999997</c:v>
                </c:pt>
                <c:pt idx="33600">
                  <c:v>0.248000000000004</c:v>
                </c:pt>
                <c:pt idx="33601">
                  <c:v>0.992999999999995</c:v>
                </c:pt>
                <c:pt idx="33602">
                  <c:v>0</c:v>
                </c:pt>
                <c:pt idx="33603">
                  <c:v>0.371999999999999</c:v>
                </c:pt>
                <c:pt idx="33604">
                  <c:v>0</c:v>
                </c:pt>
                <c:pt idx="33605">
                  <c:v>0</c:v>
                </c:pt>
                <c:pt idx="33606">
                  <c:v>0</c:v>
                </c:pt>
                <c:pt idx="33607">
                  <c:v>0</c:v>
                </c:pt>
                <c:pt idx="33608">
                  <c:v>-0.620999999999995</c:v>
                </c:pt>
                <c:pt idx="33609">
                  <c:v>0</c:v>
                </c:pt>
                <c:pt idx="33610">
                  <c:v>-0.49600000000000199</c:v>
                </c:pt>
                <c:pt idx="33611">
                  <c:v>-0.125</c:v>
                </c:pt>
                <c:pt idx="33612">
                  <c:v>-0.49600000000000199</c:v>
                </c:pt>
                <c:pt idx="33613">
                  <c:v>0</c:v>
                </c:pt>
                <c:pt idx="33614">
                  <c:v>0</c:v>
                </c:pt>
                <c:pt idx="33615">
                  <c:v>0</c:v>
                </c:pt>
                <c:pt idx="33616">
                  <c:v>0</c:v>
                </c:pt>
                <c:pt idx="33617">
                  <c:v>0.248000000000004</c:v>
                </c:pt>
                <c:pt idx="33618">
                  <c:v>0</c:v>
                </c:pt>
                <c:pt idx="33619">
                  <c:v>-0.868999999999999</c:v>
                </c:pt>
                <c:pt idx="33620">
                  <c:v>0</c:v>
                </c:pt>
                <c:pt idx="33621">
                  <c:v>0.372999999999997</c:v>
                </c:pt>
                <c:pt idx="33622">
                  <c:v>0</c:v>
                </c:pt>
                <c:pt idx="33623">
                  <c:v>0</c:v>
                </c:pt>
                <c:pt idx="33624">
                  <c:v>0</c:v>
                </c:pt>
                <c:pt idx="33625">
                  <c:v>0.49600000000000199</c:v>
                </c:pt>
                <c:pt idx="33626">
                  <c:v>1.3660000000000001</c:v>
                </c:pt>
                <c:pt idx="33627">
                  <c:v>0.123999999999995</c:v>
                </c:pt>
                <c:pt idx="33628">
                  <c:v>0</c:v>
                </c:pt>
                <c:pt idx="33629">
                  <c:v>-0.620999999999995</c:v>
                </c:pt>
                <c:pt idx="33630">
                  <c:v>0</c:v>
                </c:pt>
                <c:pt idx="33631">
                  <c:v>0</c:v>
                </c:pt>
                <c:pt idx="33632">
                  <c:v>0</c:v>
                </c:pt>
                <c:pt idx="33633">
                  <c:v>0</c:v>
                </c:pt>
                <c:pt idx="33634">
                  <c:v>0</c:v>
                </c:pt>
                <c:pt idx="33635">
                  <c:v>0.371999999999999</c:v>
                </c:pt>
                <c:pt idx="33636">
                  <c:v>0</c:v>
                </c:pt>
                <c:pt idx="33637">
                  <c:v>0</c:v>
                </c:pt>
                <c:pt idx="33638">
                  <c:v>-0.247999999999997</c:v>
                </c:pt>
                <c:pt idx="33639">
                  <c:v>0</c:v>
                </c:pt>
                <c:pt idx="33640">
                  <c:v>0</c:v>
                </c:pt>
                <c:pt idx="33641">
                  <c:v>0</c:v>
                </c:pt>
                <c:pt idx="33642">
                  <c:v>0</c:v>
                </c:pt>
                <c:pt idx="33643">
                  <c:v>0</c:v>
                </c:pt>
                <c:pt idx="33644">
                  <c:v>0.123999999999995</c:v>
                </c:pt>
                <c:pt idx="33645">
                  <c:v>0.62100000000000199</c:v>
                </c:pt>
                <c:pt idx="33646">
                  <c:v>0</c:v>
                </c:pt>
                <c:pt idx="33647">
                  <c:v>0</c:v>
                </c:pt>
                <c:pt idx="33648">
                  <c:v>-0.249000000000002</c:v>
                </c:pt>
                <c:pt idx="33649">
                  <c:v>0</c:v>
                </c:pt>
                <c:pt idx="33650">
                  <c:v>0</c:v>
                </c:pt>
                <c:pt idx="33651">
                  <c:v>0</c:v>
                </c:pt>
                <c:pt idx="33652">
                  <c:v>0</c:v>
                </c:pt>
                <c:pt idx="33653">
                  <c:v>0</c:v>
                </c:pt>
                <c:pt idx="33654">
                  <c:v>0</c:v>
                </c:pt>
                <c:pt idx="33655">
                  <c:v>-0.373000000000004</c:v>
                </c:pt>
                <c:pt idx="33656">
                  <c:v>0</c:v>
                </c:pt>
                <c:pt idx="33657">
                  <c:v>-1.117</c:v>
                </c:pt>
                <c:pt idx="33658">
                  <c:v>0</c:v>
                </c:pt>
                <c:pt idx="33659">
                  <c:v>0</c:v>
                </c:pt>
                <c:pt idx="33660">
                  <c:v>0</c:v>
                </c:pt>
                <c:pt idx="33661">
                  <c:v>-0.371999999999999</c:v>
                </c:pt>
                <c:pt idx="33662">
                  <c:v>-1.48999999999999</c:v>
                </c:pt>
                <c:pt idx="33663">
                  <c:v>0</c:v>
                </c:pt>
                <c:pt idx="33664">
                  <c:v>0</c:v>
                </c:pt>
                <c:pt idx="33665">
                  <c:v>0.992999999999995</c:v>
                </c:pt>
                <c:pt idx="33666">
                  <c:v>-1.36499999999999</c:v>
                </c:pt>
                <c:pt idx="33667">
                  <c:v>0</c:v>
                </c:pt>
                <c:pt idx="33668">
                  <c:v>0</c:v>
                </c:pt>
                <c:pt idx="33669">
                  <c:v>0</c:v>
                </c:pt>
                <c:pt idx="33670">
                  <c:v>0</c:v>
                </c:pt>
                <c:pt idx="33671">
                  <c:v>0</c:v>
                </c:pt>
                <c:pt idx="33672">
                  <c:v>0.372999999999997</c:v>
                </c:pt>
                <c:pt idx="33673">
                  <c:v>0.62000000000000399</c:v>
                </c:pt>
                <c:pt idx="33674">
                  <c:v>1.2409999999999899</c:v>
                </c:pt>
                <c:pt idx="33675">
                  <c:v>0</c:v>
                </c:pt>
                <c:pt idx="33676">
                  <c:v>0</c:v>
                </c:pt>
                <c:pt idx="33677">
                  <c:v>0</c:v>
                </c:pt>
                <c:pt idx="33678">
                  <c:v>0</c:v>
                </c:pt>
                <c:pt idx="33679">
                  <c:v>0.62100000000000899</c:v>
                </c:pt>
                <c:pt idx="33680">
                  <c:v>-0.62100000000000899</c:v>
                </c:pt>
                <c:pt idx="33681">
                  <c:v>-0.619999999999997</c:v>
                </c:pt>
                <c:pt idx="33682">
                  <c:v>0</c:v>
                </c:pt>
                <c:pt idx="33683">
                  <c:v>-0.124000000000002</c:v>
                </c:pt>
                <c:pt idx="33684">
                  <c:v>-0.744999999999997</c:v>
                </c:pt>
                <c:pt idx="33685">
                  <c:v>0</c:v>
                </c:pt>
                <c:pt idx="33686">
                  <c:v>0</c:v>
                </c:pt>
                <c:pt idx="33687">
                  <c:v>0</c:v>
                </c:pt>
                <c:pt idx="33688">
                  <c:v>-0.619999999999997</c:v>
                </c:pt>
                <c:pt idx="33689">
                  <c:v>0</c:v>
                </c:pt>
                <c:pt idx="33690">
                  <c:v>-0.248000000000004</c:v>
                </c:pt>
                <c:pt idx="33691">
                  <c:v>0.99300000000000199</c:v>
                </c:pt>
                <c:pt idx="33692">
                  <c:v>-0.99300000000000199</c:v>
                </c:pt>
                <c:pt idx="33693">
                  <c:v>0</c:v>
                </c:pt>
                <c:pt idx="33694">
                  <c:v>0</c:v>
                </c:pt>
                <c:pt idx="33695">
                  <c:v>0</c:v>
                </c:pt>
                <c:pt idx="33696">
                  <c:v>0</c:v>
                </c:pt>
                <c:pt idx="33697">
                  <c:v>-0.248999999999995</c:v>
                </c:pt>
                <c:pt idx="33698">
                  <c:v>0.373000000000004</c:v>
                </c:pt>
                <c:pt idx="33699">
                  <c:v>0</c:v>
                </c:pt>
                <c:pt idx="33700">
                  <c:v>0</c:v>
                </c:pt>
                <c:pt idx="33701">
                  <c:v>0</c:v>
                </c:pt>
                <c:pt idx="33702">
                  <c:v>-0.74500000000000399</c:v>
                </c:pt>
                <c:pt idx="33703">
                  <c:v>0</c:v>
                </c:pt>
                <c:pt idx="33704">
                  <c:v>0</c:v>
                </c:pt>
                <c:pt idx="33705">
                  <c:v>0</c:v>
                </c:pt>
                <c:pt idx="33706">
                  <c:v>0</c:v>
                </c:pt>
                <c:pt idx="33707">
                  <c:v>-1.49</c:v>
                </c:pt>
                <c:pt idx="33708">
                  <c:v>1.8620000000000001</c:v>
                </c:pt>
                <c:pt idx="33709">
                  <c:v>-1.11699999999999</c:v>
                </c:pt>
                <c:pt idx="33710">
                  <c:v>0</c:v>
                </c:pt>
                <c:pt idx="33711">
                  <c:v>0</c:v>
                </c:pt>
                <c:pt idx="33712">
                  <c:v>0</c:v>
                </c:pt>
                <c:pt idx="33713">
                  <c:v>0</c:v>
                </c:pt>
                <c:pt idx="33714">
                  <c:v>0</c:v>
                </c:pt>
                <c:pt idx="33715">
                  <c:v>-0.99300000000000199</c:v>
                </c:pt>
                <c:pt idx="33716">
                  <c:v>0.99300000000000199</c:v>
                </c:pt>
                <c:pt idx="33717">
                  <c:v>-0.868999999999999</c:v>
                </c:pt>
                <c:pt idx="33718">
                  <c:v>1.8620000000000001</c:v>
                </c:pt>
                <c:pt idx="33719">
                  <c:v>0</c:v>
                </c:pt>
                <c:pt idx="33720">
                  <c:v>0</c:v>
                </c:pt>
                <c:pt idx="33721">
                  <c:v>0</c:v>
                </c:pt>
                <c:pt idx="33722">
                  <c:v>0</c:v>
                </c:pt>
                <c:pt idx="33723">
                  <c:v>0</c:v>
                </c:pt>
                <c:pt idx="33724">
                  <c:v>0.74499999999999</c:v>
                </c:pt>
                <c:pt idx="33725">
                  <c:v>0.248000000000004</c:v>
                </c:pt>
                <c:pt idx="33726">
                  <c:v>0</c:v>
                </c:pt>
                <c:pt idx="33727">
                  <c:v>-2.3580000000000001</c:v>
                </c:pt>
                <c:pt idx="33728">
                  <c:v>-0.371999999999999</c:v>
                </c:pt>
                <c:pt idx="33729">
                  <c:v>0</c:v>
                </c:pt>
                <c:pt idx="33730">
                  <c:v>0</c:v>
                </c:pt>
                <c:pt idx="33731">
                  <c:v>0</c:v>
                </c:pt>
                <c:pt idx="33732">
                  <c:v>0</c:v>
                </c:pt>
                <c:pt idx="33733">
                  <c:v>0</c:v>
                </c:pt>
                <c:pt idx="33734">
                  <c:v>0</c:v>
                </c:pt>
                <c:pt idx="33735">
                  <c:v>0</c:v>
                </c:pt>
                <c:pt idx="33736">
                  <c:v>0</c:v>
                </c:pt>
                <c:pt idx="33737">
                  <c:v>-0.371999999999999</c:v>
                </c:pt>
                <c:pt idx="33738">
                  <c:v>0.371999999999999</c:v>
                </c:pt>
                <c:pt idx="33739">
                  <c:v>0</c:v>
                </c:pt>
                <c:pt idx="33740">
                  <c:v>0</c:v>
                </c:pt>
                <c:pt idx="33741">
                  <c:v>0</c:v>
                </c:pt>
                <c:pt idx="33742">
                  <c:v>0</c:v>
                </c:pt>
                <c:pt idx="33743">
                  <c:v>-0.371999999999999</c:v>
                </c:pt>
                <c:pt idx="33744">
                  <c:v>0</c:v>
                </c:pt>
                <c:pt idx="33745">
                  <c:v>-0.24799999999999001</c:v>
                </c:pt>
                <c:pt idx="33746">
                  <c:v>0</c:v>
                </c:pt>
                <c:pt idx="33747">
                  <c:v>0.61999999999999</c:v>
                </c:pt>
                <c:pt idx="33748">
                  <c:v>0</c:v>
                </c:pt>
                <c:pt idx="33749">
                  <c:v>0</c:v>
                </c:pt>
                <c:pt idx="33750">
                  <c:v>0</c:v>
                </c:pt>
                <c:pt idx="33751">
                  <c:v>0</c:v>
                </c:pt>
                <c:pt idx="33752">
                  <c:v>-0.496999999999999</c:v>
                </c:pt>
                <c:pt idx="33753">
                  <c:v>-0.991999999999997</c:v>
                </c:pt>
                <c:pt idx="33754">
                  <c:v>0</c:v>
                </c:pt>
                <c:pt idx="33755">
                  <c:v>0</c:v>
                </c:pt>
                <c:pt idx="33756">
                  <c:v>1.11699999999999</c:v>
                </c:pt>
                <c:pt idx="33757">
                  <c:v>0</c:v>
                </c:pt>
                <c:pt idx="33758">
                  <c:v>0</c:v>
                </c:pt>
                <c:pt idx="33759">
                  <c:v>0</c:v>
                </c:pt>
                <c:pt idx="33760">
                  <c:v>0</c:v>
                </c:pt>
                <c:pt idx="33761">
                  <c:v>-0.248000000000004</c:v>
                </c:pt>
                <c:pt idx="33762">
                  <c:v>-0.123999999999995</c:v>
                </c:pt>
                <c:pt idx="33763">
                  <c:v>0</c:v>
                </c:pt>
                <c:pt idx="33764">
                  <c:v>0</c:v>
                </c:pt>
                <c:pt idx="33765">
                  <c:v>0.123999999999995</c:v>
                </c:pt>
                <c:pt idx="33766">
                  <c:v>0</c:v>
                </c:pt>
                <c:pt idx="33767">
                  <c:v>0</c:v>
                </c:pt>
                <c:pt idx="33768">
                  <c:v>0</c:v>
                </c:pt>
                <c:pt idx="33769">
                  <c:v>0.496999999999999</c:v>
                </c:pt>
                <c:pt idx="33770">
                  <c:v>0</c:v>
                </c:pt>
                <c:pt idx="33771">
                  <c:v>-0.123999999999995</c:v>
                </c:pt>
                <c:pt idx="33772">
                  <c:v>-0.373000000000004</c:v>
                </c:pt>
                <c:pt idx="33773">
                  <c:v>0</c:v>
                </c:pt>
                <c:pt idx="33774">
                  <c:v>0</c:v>
                </c:pt>
                <c:pt idx="33775">
                  <c:v>0</c:v>
                </c:pt>
                <c:pt idx="33776">
                  <c:v>0</c:v>
                </c:pt>
                <c:pt idx="33777">
                  <c:v>0</c:v>
                </c:pt>
                <c:pt idx="33778">
                  <c:v>0</c:v>
                </c:pt>
                <c:pt idx="33779">
                  <c:v>-0.62000000000000399</c:v>
                </c:pt>
                <c:pt idx="33780">
                  <c:v>0</c:v>
                </c:pt>
                <c:pt idx="33781">
                  <c:v>0.124000000000002</c:v>
                </c:pt>
                <c:pt idx="33782">
                  <c:v>0.743999999999999</c:v>
                </c:pt>
                <c:pt idx="33783">
                  <c:v>0</c:v>
                </c:pt>
                <c:pt idx="33784">
                  <c:v>0</c:v>
                </c:pt>
                <c:pt idx="33785">
                  <c:v>0</c:v>
                </c:pt>
                <c:pt idx="33786">
                  <c:v>0</c:v>
                </c:pt>
                <c:pt idx="33787">
                  <c:v>-0.371999999999999</c:v>
                </c:pt>
                <c:pt idx="33788">
                  <c:v>-0.371999999999999</c:v>
                </c:pt>
                <c:pt idx="33789">
                  <c:v>0.371999999999999</c:v>
                </c:pt>
                <c:pt idx="33790">
                  <c:v>1.98599999999999</c:v>
                </c:pt>
                <c:pt idx="33791">
                  <c:v>0</c:v>
                </c:pt>
                <c:pt idx="33792">
                  <c:v>-0.24799999999999001</c:v>
                </c:pt>
                <c:pt idx="33793">
                  <c:v>0</c:v>
                </c:pt>
                <c:pt idx="33794">
                  <c:v>0</c:v>
                </c:pt>
                <c:pt idx="33795">
                  <c:v>0</c:v>
                </c:pt>
                <c:pt idx="33796">
                  <c:v>-0.12400000000000901</c:v>
                </c:pt>
                <c:pt idx="33797">
                  <c:v>-1.36499999999999</c:v>
                </c:pt>
                <c:pt idx="33798">
                  <c:v>0.992999999999995</c:v>
                </c:pt>
                <c:pt idx="33799">
                  <c:v>-1.6139999999999901</c:v>
                </c:pt>
                <c:pt idx="33800">
                  <c:v>0</c:v>
                </c:pt>
                <c:pt idx="33801">
                  <c:v>-0.49600000000000199</c:v>
                </c:pt>
                <c:pt idx="33802">
                  <c:v>0</c:v>
                </c:pt>
                <c:pt idx="33803">
                  <c:v>0</c:v>
                </c:pt>
                <c:pt idx="33804">
                  <c:v>0</c:v>
                </c:pt>
                <c:pt idx="33805">
                  <c:v>-0.495999999999995</c:v>
                </c:pt>
                <c:pt idx="33806">
                  <c:v>0.123999999999995</c:v>
                </c:pt>
                <c:pt idx="33807">
                  <c:v>0</c:v>
                </c:pt>
                <c:pt idx="33808">
                  <c:v>0</c:v>
                </c:pt>
                <c:pt idx="33809">
                  <c:v>-0.248999999999995</c:v>
                </c:pt>
                <c:pt idx="33810">
                  <c:v>0</c:v>
                </c:pt>
                <c:pt idx="33811">
                  <c:v>0</c:v>
                </c:pt>
                <c:pt idx="33812">
                  <c:v>0</c:v>
                </c:pt>
                <c:pt idx="33813">
                  <c:v>0</c:v>
                </c:pt>
                <c:pt idx="33814">
                  <c:v>0</c:v>
                </c:pt>
                <c:pt idx="33815">
                  <c:v>0.74500000000000399</c:v>
                </c:pt>
                <c:pt idx="33816">
                  <c:v>0.24799999999999001</c:v>
                </c:pt>
                <c:pt idx="33817">
                  <c:v>0</c:v>
                </c:pt>
                <c:pt idx="33818">
                  <c:v>-0.123999999999995</c:v>
                </c:pt>
                <c:pt idx="33819">
                  <c:v>-0.248000000000004</c:v>
                </c:pt>
                <c:pt idx="33820">
                  <c:v>0</c:v>
                </c:pt>
                <c:pt idx="33821">
                  <c:v>0</c:v>
                </c:pt>
                <c:pt idx="33822">
                  <c:v>0</c:v>
                </c:pt>
                <c:pt idx="33823">
                  <c:v>0</c:v>
                </c:pt>
                <c:pt idx="33824">
                  <c:v>0.99300000000000199</c:v>
                </c:pt>
                <c:pt idx="33825">
                  <c:v>0</c:v>
                </c:pt>
                <c:pt idx="33826">
                  <c:v>-0.744999999999997</c:v>
                </c:pt>
                <c:pt idx="33827">
                  <c:v>0</c:v>
                </c:pt>
                <c:pt idx="33828">
                  <c:v>0.496999999999999</c:v>
                </c:pt>
                <c:pt idx="33829">
                  <c:v>0</c:v>
                </c:pt>
                <c:pt idx="33830">
                  <c:v>0</c:v>
                </c:pt>
                <c:pt idx="33831">
                  <c:v>0</c:v>
                </c:pt>
                <c:pt idx="33832">
                  <c:v>0</c:v>
                </c:pt>
                <c:pt idx="33833">
                  <c:v>0.62000000000000399</c:v>
                </c:pt>
                <c:pt idx="33834">
                  <c:v>0</c:v>
                </c:pt>
                <c:pt idx="33835">
                  <c:v>-0.868999999999999</c:v>
                </c:pt>
                <c:pt idx="33836">
                  <c:v>0</c:v>
                </c:pt>
                <c:pt idx="33837">
                  <c:v>8.4399999999999906</c:v>
                </c:pt>
                <c:pt idx="33838">
                  <c:v>0</c:v>
                </c:pt>
                <c:pt idx="33839">
                  <c:v>0</c:v>
                </c:pt>
                <c:pt idx="33840">
                  <c:v>0</c:v>
                </c:pt>
                <c:pt idx="33841">
                  <c:v>0</c:v>
                </c:pt>
                <c:pt idx="33842">
                  <c:v>33.883000000000003</c:v>
                </c:pt>
                <c:pt idx="33843">
                  <c:v>0.992999999999995</c:v>
                </c:pt>
                <c:pt idx="33844">
                  <c:v>0.123999999999995</c:v>
                </c:pt>
                <c:pt idx="33845">
                  <c:v>0</c:v>
                </c:pt>
                <c:pt idx="33846">
                  <c:v>-9.3079999999999892</c:v>
                </c:pt>
                <c:pt idx="33847">
                  <c:v>0</c:v>
                </c:pt>
                <c:pt idx="33848">
                  <c:v>0</c:v>
                </c:pt>
                <c:pt idx="33849">
                  <c:v>0</c:v>
                </c:pt>
                <c:pt idx="33850">
                  <c:v>0</c:v>
                </c:pt>
                <c:pt idx="33851">
                  <c:v>-2.8539999999999899</c:v>
                </c:pt>
                <c:pt idx="33852">
                  <c:v>-0.496999999999999</c:v>
                </c:pt>
                <c:pt idx="33853">
                  <c:v>-0.74499999999999</c:v>
                </c:pt>
                <c:pt idx="33854">
                  <c:v>-1.9849999999999901</c:v>
                </c:pt>
                <c:pt idx="33855">
                  <c:v>-15.887</c:v>
                </c:pt>
                <c:pt idx="33856">
                  <c:v>0</c:v>
                </c:pt>
                <c:pt idx="33857">
                  <c:v>0</c:v>
                </c:pt>
                <c:pt idx="33858">
                  <c:v>0</c:v>
                </c:pt>
                <c:pt idx="33859">
                  <c:v>0</c:v>
                </c:pt>
                <c:pt idx="33860">
                  <c:v>1.11699999999999</c:v>
                </c:pt>
                <c:pt idx="33861">
                  <c:v>-0.248999999999995</c:v>
                </c:pt>
                <c:pt idx="33862">
                  <c:v>0</c:v>
                </c:pt>
                <c:pt idx="33863">
                  <c:v>0</c:v>
                </c:pt>
                <c:pt idx="33864">
                  <c:v>0.123999999999995</c:v>
                </c:pt>
                <c:pt idx="33865">
                  <c:v>0</c:v>
                </c:pt>
                <c:pt idx="33866">
                  <c:v>0</c:v>
                </c:pt>
                <c:pt idx="33867">
                  <c:v>0</c:v>
                </c:pt>
                <c:pt idx="33868">
                  <c:v>-1.73799999999999</c:v>
                </c:pt>
                <c:pt idx="33869">
                  <c:v>0</c:v>
                </c:pt>
                <c:pt idx="33870">
                  <c:v>-0.123999999999995</c:v>
                </c:pt>
                <c:pt idx="33871">
                  <c:v>-0.248000000000004</c:v>
                </c:pt>
                <c:pt idx="33872">
                  <c:v>0</c:v>
                </c:pt>
                <c:pt idx="33873">
                  <c:v>0.62100000000000199</c:v>
                </c:pt>
                <c:pt idx="33874">
                  <c:v>0</c:v>
                </c:pt>
                <c:pt idx="33875">
                  <c:v>0</c:v>
                </c:pt>
                <c:pt idx="33876">
                  <c:v>0</c:v>
                </c:pt>
                <c:pt idx="33877">
                  <c:v>0</c:v>
                </c:pt>
                <c:pt idx="33878">
                  <c:v>0</c:v>
                </c:pt>
                <c:pt idx="33879">
                  <c:v>0</c:v>
                </c:pt>
                <c:pt idx="33880">
                  <c:v>0</c:v>
                </c:pt>
                <c:pt idx="33881">
                  <c:v>-0.124000000000002</c:v>
                </c:pt>
                <c:pt idx="33882">
                  <c:v>0</c:v>
                </c:pt>
                <c:pt idx="33883">
                  <c:v>0</c:v>
                </c:pt>
                <c:pt idx="33884">
                  <c:v>0</c:v>
                </c:pt>
                <c:pt idx="33885">
                  <c:v>0</c:v>
                </c:pt>
                <c:pt idx="33886">
                  <c:v>0.868999999999999</c:v>
                </c:pt>
                <c:pt idx="33887">
                  <c:v>-0.248000000000004</c:v>
                </c:pt>
                <c:pt idx="33888">
                  <c:v>0</c:v>
                </c:pt>
                <c:pt idx="33889">
                  <c:v>0</c:v>
                </c:pt>
                <c:pt idx="33890">
                  <c:v>-0.992999999999995</c:v>
                </c:pt>
                <c:pt idx="33891">
                  <c:v>0.248000000000004</c:v>
                </c:pt>
                <c:pt idx="33892">
                  <c:v>0</c:v>
                </c:pt>
                <c:pt idx="33893">
                  <c:v>0</c:v>
                </c:pt>
                <c:pt idx="33894">
                  <c:v>0</c:v>
                </c:pt>
                <c:pt idx="33895">
                  <c:v>-0.496999999999999</c:v>
                </c:pt>
                <c:pt idx="33896">
                  <c:v>-0.744999999999997</c:v>
                </c:pt>
                <c:pt idx="33897">
                  <c:v>0</c:v>
                </c:pt>
                <c:pt idx="33898">
                  <c:v>0.125</c:v>
                </c:pt>
                <c:pt idx="33899">
                  <c:v>0</c:v>
                </c:pt>
                <c:pt idx="33900">
                  <c:v>1.11699999999999</c:v>
                </c:pt>
                <c:pt idx="33901">
                  <c:v>0</c:v>
                </c:pt>
                <c:pt idx="33902">
                  <c:v>0</c:v>
                </c:pt>
                <c:pt idx="33903">
                  <c:v>0</c:v>
                </c:pt>
                <c:pt idx="33904">
                  <c:v>-0.991999999999997</c:v>
                </c:pt>
                <c:pt idx="33905">
                  <c:v>0</c:v>
                </c:pt>
                <c:pt idx="33906">
                  <c:v>0.123999999999995</c:v>
                </c:pt>
                <c:pt idx="33907">
                  <c:v>0.124000000000002</c:v>
                </c:pt>
                <c:pt idx="33908">
                  <c:v>0.619999999999997</c:v>
                </c:pt>
                <c:pt idx="33909">
                  <c:v>0</c:v>
                </c:pt>
                <c:pt idx="33910">
                  <c:v>0</c:v>
                </c:pt>
                <c:pt idx="33911">
                  <c:v>0</c:v>
                </c:pt>
                <c:pt idx="33912">
                  <c:v>0</c:v>
                </c:pt>
                <c:pt idx="33913">
                  <c:v>-0.99300000000000899</c:v>
                </c:pt>
                <c:pt idx="33914">
                  <c:v>0</c:v>
                </c:pt>
                <c:pt idx="33915">
                  <c:v>0</c:v>
                </c:pt>
                <c:pt idx="33916">
                  <c:v>-1.36499999999999</c:v>
                </c:pt>
                <c:pt idx="33917">
                  <c:v>0</c:v>
                </c:pt>
                <c:pt idx="33918">
                  <c:v>-0.868999999999999</c:v>
                </c:pt>
                <c:pt idx="33919">
                  <c:v>0</c:v>
                </c:pt>
                <c:pt idx="33920">
                  <c:v>0</c:v>
                </c:pt>
                <c:pt idx="33921">
                  <c:v>0</c:v>
                </c:pt>
                <c:pt idx="33922">
                  <c:v>0</c:v>
                </c:pt>
                <c:pt idx="33923">
                  <c:v>0</c:v>
                </c:pt>
                <c:pt idx="33924">
                  <c:v>0.619999999999997</c:v>
                </c:pt>
                <c:pt idx="33925">
                  <c:v>-0.123999999999995</c:v>
                </c:pt>
                <c:pt idx="33926">
                  <c:v>0</c:v>
                </c:pt>
                <c:pt idx="33927">
                  <c:v>-0.743999999999999</c:v>
                </c:pt>
                <c:pt idx="33928">
                  <c:v>0</c:v>
                </c:pt>
                <c:pt idx="33929">
                  <c:v>0</c:v>
                </c:pt>
                <c:pt idx="33930">
                  <c:v>0</c:v>
                </c:pt>
                <c:pt idx="33931">
                  <c:v>0.248999999999995</c:v>
                </c:pt>
                <c:pt idx="33932">
                  <c:v>1.365</c:v>
                </c:pt>
                <c:pt idx="33933">
                  <c:v>0.744999999999997</c:v>
                </c:pt>
                <c:pt idx="33934">
                  <c:v>-0.37299999999999001</c:v>
                </c:pt>
                <c:pt idx="33935">
                  <c:v>0</c:v>
                </c:pt>
                <c:pt idx="33936">
                  <c:v>0</c:v>
                </c:pt>
                <c:pt idx="33937">
                  <c:v>0</c:v>
                </c:pt>
                <c:pt idx="33938">
                  <c:v>0</c:v>
                </c:pt>
                <c:pt idx="33939">
                  <c:v>0</c:v>
                </c:pt>
                <c:pt idx="33940">
                  <c:v>0</c:v>
                </c:pt>
                <c:pt idx="33941">
                  <c:v>-0.49600000000000199</c:v>
                </c:pt>
                <c:pt idx="33942">
                  <c:v>0</c:v>
                </c:pt>
                <c:pt idx="33943">
                  <c:v>-0.249000000000002</c:v>
                </c:pt>
                <c:pt idx="33944">
                  <c:v>-0.619999999999997</c:v>
                </c:pt>
                <c:pt idx="33945">
                  <c:v>0</c:v>
                </c:pt>
                <c:pt idx="33946">
                  <c:v>0</c:v>
                </c:pt>
                <c:pt idx="33947">
                  <c:v>0</c:v>
                </c:pt>
                <c:pt idx="33948">
                  <c:v>0</c:v>
                </c:pt>
                <c:pt idx="33949">
                  <c:v>1.61299999999999</c:v>
                </c:pt>
                <c:pt idx="33950">
                  <c:v>0</c:v>
                </c:pt>
                <c:pt idx="33951">
                  <c:v>-0.992999999999995</c:v>
                </c:pt>
                <c:pt idx="33952">
                  <c:v>-0.62000000000000399</c:v>
                </c:pt>
                <c:pt idx="33953">
                  <c:v>0</c:v>
                </c:pt>
                <c:pt idx="33954">
                  <c:v>0</c:v>
                </c:pt>
                <c:pt idx="33955">
                  <c:v>0</c:v>
                </c:pt>
                <c:pt idx="33956">
                  <c:v>0</c:v>
                </c:pt>
                <c:pt idx="33957">
                  <c:v>0</c:v>
                </c:pt>
                <c:pt idx="33958">
                  <c:v>0</c:v>
                </c:pt>
                <c:pt idx="33959">
                  <c:v>-0.24799999999999001</c:v>
                </c:pt>
                <c:pt idx="33960">
                  <c:v>-0.496999999999999</c:v>
                </c:pt>
                <c:pt idx="33961">
                  <c:v>0</c:v>
                </c:pt>
                <c:pt idx="33962">
                  <c:v>0.496999999999999</c:v>
                </c:pt>
                <c:pt idx="33963">
                  <c:v>0</c:v>
                </c:pt>
                <c:pt idx="33964">
                  <c:v>0</c:v>
                </c:pt>
                <c:pt idx="33965">
                  <c:v>0</c:v>
                </c:pt>
                <c:pt idx="33966">
                  <c:v>0</c:v>
                </c:pt>
                <c:pt idx="33967">
                  <c:v>0</c:v>
                </c:pt>
                <c:pt idx="33968">
                  <c:v>0</c:v>
                </c:pt>
                <c:pt idx="33969">
                  <c:v>-0.248000000000004</c:v>
                </c:pt>
                <c:pt idx="33970">
                  <c:v>-0.371999999999999</c:v>
                </c:pt>
                <c:pt idx="33971">
                  <c:v>0.371999999999999</c:v>
                </c:pt>
                <c:pt idx="33972">
                  <c:v>0.62100000000000199</c:v>
                </c:pt>
                <c:pt idx="33973">
                  <c:v>0</c:v>
                </c:pt>
                <c:pt idx="33974">
                  <c:v>0</c:v>
                </c:pt>
                <c:pt idx="33975">
                  <c:v>0</c:v>
                </c:pt>
                <c:pt idx="33976">
                  <c:v>-0.619999999999997</c:v>
                </c:pt>
                <c:pt idx="33977">
                  <c:v>0</c:v>
                </c:pt>
                <c:pt idx="33978">
                  <c:v>0</c:v>
                </c:pt>
                <c:pt idx="33979">
                  <c:v>0.247999999999997</c:v>
                </c:pt>
                <c:pt idx="33980">
                  <c:v>1.117</c:v>
                </c:pt>
                <c:pt idx="33981">
                  <c:v>0.371999999999999</c:v>
                </c:pt>
                <c:pt idx="33982">
                  <c:v>0</c:v>
                </c:pt>
                <c:pt idx="33983">
                  <c:v>0</c:v>
                </c:pt>
                <c:pt idx="33984">
                  <c:v>0</c:v>
                </c:pt>
                <c:pt idx="33985">
                  <c:v>1.8619999999999901</c:v>
                </c:pt>
                <c:pt idx="33986">
                  <c:v>0</c:v>
                </c:pt>
                <c:pt idx="33987">
                  <c:v>-5.0889999999999898</c:v>
                </c:pt>
                <c:pt idx="33988">
                  <c:v>-1.61299999999999</c:v>
                </c:pt>
                <c:pt idx="33989">
                  <c:v>-4.3439999999999896</c:v>
                </c:pt>
                <c:pt idx="33990">
                  <c:v>-0.49600000000000899</c:v>
                </c:pt>
                <c:pt idx="33991">
                  <c:v>0</c:v>
                </c:pt>
                <c:pt idx="33992">
                  <c:v>0</c:v>
                </c:pt>
                <c:pt idx="33993">
                  <c:v>0</c:v>
                </c:pt>
                <c:pt idx="33994">
                  <c:v>-0.619999999999997</c:v>
                </c:pt>
                <c:pt idx="33995">
                  <c:v>-0.125</c:v>
                </c:pt>
                <c:pt idx="33996">
                  <c:v>0.125</c:v>
                </c:pt>
                <c:pt idx="33997">
                  <c:v>1.2409999999999899</c:v>
                </c:pt>
                <c:pt idx="33998">
                  <c:v>0</c:v>
                </c:pt>
                <c:pt idx="33999">
                  <c:v>-0.62100000000000199</c:v>
                </c:pt>
                <c:pt idx="34000">
                  <c:v>0</c:v>
                </c:pt>
                <c:pt idx="34001">
                  <c:v>0</c:v>
                </c:pt>
                <c:pt idx="34002">
                  <c:v>0</c:v>
                </c:pt>
                <c:pt idx="34003">
                  <c:v>0</c:v>
                </c:pt>
                <c:pt idx="34004">
                  <c:v>0</c:v>
                </c:pt>
                <c:pt idx="34005">
                  <c:v>0.496999999999999</c:v>
                </c:pt>
                <c:pt idx="34006">
                  <c:v>0</c:v>
                </c:pt>
                <c:pt idx="34007">
                  <c:v>-0.868999999999999</c:v>
                </c:pt>
                <c:pt idx="34008">
                  <c:v>0</c:v>
                </c:pt>
                <c:pt idx="34009">
                  <c:v>0</c:v>
                </c:pt>
                <c:pt idx="34010">
                  <c:v>0</c:v>
                </c:pt>
                <c:pt idx="34011">
                  <c:v>0</c:v>
                </c:pt>
                <c:pt idx="34012">
                  <c:v>0</c:v>
                </c:pt>
                <c:pt idx="34013">
                  <c:v>-0.248000000000004</c:v>
                </c:pt>
                <c:pt idx="34014">
                  <c:v>0.74500000000000399</c:v>
                </c:pt>
                <c:pt idx="34015">
                  <c:v>0.495999999999995</c:v>
                </c:pt>
                <c:pt idx="34016">
                  <c:v>0</c:v>
                </c:pt>
                <c:pt idx="34017">
                  <c:v>-0.247999999999997</c:v>
                </c:pt>
                <c:pt idx="34018">
                  <c:v>0</c:v>
                </c:pt>
                <c:pt idx="34019">
                  <c:v>0</c:v>
                </c:pt>
                <c:pt idx="34020">
                  <c:v>0</c:v>
                </c:pt>
                <c:pt idx="34021">
                  <c:v>0.124000000000002</c:v>
                </c:pt>
                <c:pt idx="34022">
                  <c:v>0.123999999999995</c:v>
                </c:pt>
                <c:pt idx="34023">
                  <c:v>0</c:v>
                </c:pt>
                <c:pt idx="34024">
                  <c:v>0.248000000000004</c:v>
                </c:pt>
                <c:pt idx="34025">
                  <c:v>-0.124000000000002</c:v>
                </c:pt>
                <c:pt idx="34026">
                  <c:v>0.247999999999997</c:v>
                </c:pt>
                <c:pt idx="34027">
                  <c:v>0</c:v>
                </c:pt>
                <c:pt idx="34028">
                  <c:v>0</c:v>
                </c:pt>
                <c:pt idx="34029">
                  <c:v>0</c:v>
                </c:pt>
                <c:pt idx="34030">
                  <c:v>-0.123999999999995</c:v>
                </c:pt>
                <c:pt idx="34031">
                  <c:v>0.123999999999995</c:v>
                </c:pt>
                <c:pt idx="34032">
                  <c:v>-0.123999999999995</c:v>
                </c:pt>
                <c:pt idx="34033">
                  <c:v>1.117</c:v>
                </c:pt>
                <c:pt idx="34034">
                  <c:v>-2.234</c:v>
                </c:pt>
                <c:pt idx="34035">
                  <c:v>1.6140000000000001</c:v>
                </c:pt>
                <c:pt idx="34036">
                  <c:v>0</c:v>
                </c:pt>
                <c:pt idx="34037">
                  <c:v>0</c:v>
                </c:pt>
                <c:pt idx="34038">
                  <c:v>0</c:v>
                </c:pt>
                <c:pt idx="34039">
                  <c:v>0</c:v>
                </c:pt>
                <c:pt idx="34040">
                  <c:v>0</c:v>
                </c:pt>
                <c:pt idx="34041">
                  <c:v>0.248999999999995</c:v>
                </c:pt>
                <c:pt idx="34042">
                  <c:v>0</c:v>
                </c:pt>
                <c:pt idx="34043">
                  <c:v>0</c:v>
                </c:pt>
                <c:pt idx="34044">
                  <c:v>0.49600000000000199</c:v>
                </c:pt>
                <c:pt idx="34045">
                  <c:v>0</c:v>
                </c:pt>
                <c:pt idx="34046">
                  <c:v>0</c:v>
                </c:pt>
                <c:pt idx="34047">
                  <c:v>0</c:v>
                </c:pt>
                <c:pt idx="34048">
                  <c:v>0</c:v>
                </c:pt>
                <c:pt idx="34049">
                  <c:v>1.2409999999999899</c:v>
                </c:pt>
                <c:pt idx="34050">
                  <c:v>1.117</c:v>
                </c:pt>
                <c:pt idx="34051">
                  <c:v>0</c:v>
                </c:pt>
                <c:pt idx="34052">
                  <c:v>0</c:v>
                </c:pt>
                <c:pt idx="34053">
                  <c:v>-0.74500000000000399</c:v>
                </c:pt>
                <c:pt idx="34054">
                  <c:v>0</c:v>
                </c:pt>
                <c:pt idx="34055">
                  <c:v>0</c:v>
                </c:pt>
                <c:pt idx="34056">
                  <c:v>0</c:v>
                </c:pt>
                <c:pt idx="34057">
                  <c:v>-0.619999999999997</c:v>
                </c:pt>
                <c:pt idx="34058">
                  <c:v>-0.372999999999997</c:v>
                </c:pt>
                <c:pt idx="34059">
                  <c:v>0</c:v>
                </c:pt>
                <c:pt idx="34060">
                  <c:v>-0.124000000000002</c:v>
                </c:pt>
                <c:pt idx="34061">
                  <c:v>0.124000000000002</c:v>
                </c:pt>
                <c:pt idx="34062">
                  <c:v>-0.124000000000002</c:v>
                </c:pt>
                <c:pt idx="34063">
                  <c:v>0</c:v>
                </c:pt>
                <c:pt idx="34064">
                  <c:v>0</c:v>
                </c:pt>
                <c:pt idx="34065">
                  <c:v>0</c:v>
                </c:pt>
                <c:pt idx="34066">
                  <c:v>0</c:v>
                </c:pt>
                <c:pt idx="34067">
                  <c:v>0</c:v>
                </c:pt>
                <c:pt idx="34068">
                  <c:v>0</c:v>
                </c:pt>
                <c:pt idx="34069">
                  <c:v>-0.247999999999997</c:v>
                </c:pt>
                <c:pt idx="34070">
                  <c:v>0.868999999999999</c:v>
                </c:pt>
                <c:pt idx="34071">
                  <c:v>-0.868999999999999</c:v>
                </c:pt>
                <c:pt idx="34072">
                  <c:v>0</c:v>
                </c:pt>
                <c:pt idx="34073">
                  <c:v>0</c:v>
                </c:pt>
                <c:pt idx="34074">
                  <c:v>0</c:v>
                </c:pt>
                <c:pt idx="34075">
                  <c:v>0</c:v>
                </c:pt>
                <c:pt idx="34076">
                  <c:v>-1.117</c:v>
                </c:pt>
                <c:pt idx="34077">
                  <c:v>0</c:v>
                </c:pt>
                <c:pt idx="34078">
                  <c:v>1.2409999999999899</c:v>
                </c:pt>
                <c:pt idx="34079">
                  <c:v>0.248000000000004</c:v>
                </c:pt>
                <c:pt idx="34080">
                  <c:v>-0.248000000000004</c:v>
                </c:pt>
                <c:pt idx="34081">
                  <c:v>0</c:v>
                </c:pt>
                <c:pt idx="34082">
                  <c:v>0</c:v>
                </c:pt>
                <c:pt idx="34083">
                  <c:v>0</c:v>
                </c:pt>
                <c:pt idx="34084">
                  <c:v>0</c:v>
                </c:pt>
                <c:pt idx="34085">
                  <c:v>-0.495999999999995</c:v>
                </c:pt>
                <c:pt idx="34086">
                  <c:v>0</c:v>
                </c:pt>
                <c:pt idx="34087">
                  <c:v>0.619999999999997</c:v>
                </c:pt>
                <c:pt idx="34088">
                  <c:v>0</c:v>
                </c:pt>
                <c:pt idx="34089">
                  <c:v>-0.743999999999999</c:v>
                </c:pt>
                <c:pt idx="34090">
                  <c:v>0</c:v>
                </c:pt>
                <c:pt idx="34091">
                  <c:v>0</c:v>
                </c:pt>
                <c:pt idx="34092">
                  <c:v>0</c:v>
                </c:pt>
                <c:pt idx="34093">
                  <c:v>0</c:v>
                </c:pt>
                <c:pt idx="34094">
                  <c:v>-0.991999999999997</c:v>
                </c:pt>
                <c:pt idx="34095">
                  <c:v>0</c:v>
                </c:pt>
                <c:pt idx="34096">
                  <c:v>0.247999999999997</c:v>
                </c:pt>
                <c:pt idx="34097">
                  <c:v>1.4889999999999901</c:v>
                </c:pt>
                <c:pt idx="34098">
                  <c:v>0</c:v>
                </c:pt>
                <c:pt idx="34099">
                  <c:v>0</c:v>
                </c:pt>
                <c:pt idx="34100">
                  <c:v>0</c:v>
                </c:pt>
                <c:pt idx="34101">
                  <c:v>0</c:v>
                </c:pt>
                <c:pt idx="34102">
                  <c:v>0</c:v>
                </c:pt>
                <c:pt idx="34103">
                  <c:v>0.496999999999999</c:v>
                </c:pt>
                <c:pt idx="34104">
                  <c:v>0</c:v>
                </c:pt>
                <c:pt idx="34105">
                  <c:v>-0.496999999999999</c:v>
                </c:pt>
                <c:pt idx="34106">
                  <c:v>-0.868999999999999</c:v>
                </c:pt>
                <c:pt idx="34107">
                  <c:v>-0.743999999999999</c:v>
                </c:pt>
                <c:pt idx="34108">
                  <c:v>0</c:v>
                </c:pt>
                <c:pt idx="34109">
                  <c:v>0</c:v>
                </c:pt>
                <c:pt idx="34110">
                  <c:v>0</c:v>
                </c:pt>
                <c:pt idx="34111">
                  <c:v>-0.86800000000000199</c:v>
                </c:pt>
                <c:pt idx="34112">
                  <c:v>0</c:v>
                </c:pt>
                <c:pt idx="34113">
                  <c:v>0</c:v>
                </c:pt>
                <c:pt idx="34114">
                  <c:v>0.86800000000000199</c:v>
                </c:pt>
                <c:pt idx="34115">
                  <c:v>0</c:v>
                </c:pt>
                <c:pt idx="34116">
                  <c:v>0</c:v>
                </c:pt>
                <c:pt idx="34117">
                  <c:v>0</c:v>
                </c:pt>
                <c:pt idx="34118">
                  <c:v>0</c:v>
                </c:pt>
                <c:pt idx="34119">
                  <c:v>0</c:v>
                </c:pt>
                <c:pt idx="34120">
                  <c:v>0</c:v>
                </c:pt>
                <c:pt idx="34121">
                  <c:v>2.234</c:v>
                </c:pt>
                <c:pt idx="34122">
                  <c:v>0.61999999999999</c:v>
                </c:pt>
                <c:pt idx="34123">
                  <c:v>-0.61999999999999</c:v>
                </c:pt>
                <c:pt idx="34124">
                  <c:v>-0.12400000000000901</c:v>
                </c:pt>
                <c:pt idx="34125">
                  <c:v>-0.620999999999995</c:v>
                </c:pt>
                <c:pt idx="34126">
                  <c:v>0</c:v>
                </c:pt>
                <c:pt idx="34127">
                  <c:v>0</c:v>
                </c:pt>
                <c:pt idx="34128">
                  <c:v>0</c:v>
                </c:pt>
                <c:pt idx="34129">
                  <c:v>0</c:v>
                </c:pt>
                <c:pt idx="34130">
                  <c:v>0.49600000000000199</c:v>
                </c:pt>
                <c:pt idx="34131">
                  <c:v>0</c:v>
                </c:pt>
                <c:pt idx="34132">
                  <c:v>0</c:v>
                </c:pt>
                <c:pt idx="34133">
                  <c:v>-1.11699999999999</c:v>
                </c:pt>
                <c:pt idx="34134">
                  <c:v>1.11699999999999</c:v>
                </c:pt>
                <c:pt idx="34135">
                  <c:v>0</c:v>
                </c:pt>
                <c:pt idx="34136">
                  <c:v>0</c:v>
                </c:pt>
                <c:pt idx="34137">
                  <c:v>0</c:v>
                </c:pt>
                <c:pt idx="34138">
                  <c:v>0</c:v>
                </c:pt>
                <c:pt idx="34139">
                  <c:v>0</c:v>
                </c:pt>
                <c:pt idx="34140">
                  <c:v>-0.247999999999997</c:v>
                </c:pt>
                <c:pt idx="34141">
                  <c:v>-0.124000000000002</c:v>
                </c:pt>
                <c:pt idx="34142">
                  <c:v>0.124000000000002</c:v>
                </c:pt>
                <c:pt idx="34143">
                  <c:v>0.371999999999999</c:v>
                </c:pt>
                <c:pt idx="34144">
                  <c:v>0</c:v>
                </c:pt>
                <c:pt idx="34145">
                  <c:v>0</c:v>
                </c:pt>
                <c:pt idx="34146">
                  <c:v>0</c:v>
                </c:pt>
                <c:pt idx="34147">
                  <c:v>0.373000000000004</c:v>
                </c:pt>
                <c:pt idx="34148">
                  <c:v>-0.248000000000004</c:v>
                </c:pt>
                <c:pt idx="34149">
                  <c:v>0.371999999999999</c:v>
                </c:pt>
                <c:pt idx="34150">
                  <c:v>-0.371999999999999</c:v>
                </c:pt>
                <c:pt idx="34151">
                  <c:v>0.248000000000004</c:v>
                </c:pt>
                <c:pt idx="34152">
                  <c:v>0</c:v>
                </c:pt>
                <c:pt idx="34153">
                  <c:v>0</c:v>
                </c:pt>
                <c:pt idx="34154">
                  <c:v>0</c:v>
                </c:pt>
                <c:pt idx="34155">
                  <c:v>0</c:v>
                </c:pt>
                <c:pt idx="34156">
                  <c:v>0.743999999999999</c:v>
                </c:pt>
                <c:pt idx="34157">
                  <c:v>0</c:v>
                </c:pt>
                <c:pt idx="34158">
                  <c:v>-0.743999999999999</c:v>
                </c:pt>
                <c:pt idx="34159">
                  <c:v>0</c:v>
                </c:pt>
                <c:pt idx="34160">
                  <c:v>0.247999999999997</c:v>
                </c:pt>
                <c:pt idx="34161">
                  <c:v>0.371999999999999</c:v>
                </c:pt>
                <c:pt idx="34162">
                  <c:v>0</c:v>
                </c:pt>
                <c:pt idx="34163">
                  <c:v>0</c:v>
                </c:pt>
                <c:pt idx="34164">
                  <c:v>0</c:v>
                </c:pt>
                <c:pt idx="34165">
                  <c:v>-0.123999999999995</c:v>
                </c:pt>
                <c:pt idx="34166">
                  <c:v>0</c:v>
                </c:pt>
                <c:pt idx="34167">
                  <c:v>-0.49600000000000199</c:v>
                </c:pt>
                <c:pt idx="34168">
                  <c:v>0</c:v>
                </c:pt>
                <c:pt idx="34169">
                  <c:v>2.11</c:v>
                </c:pt>
                <c:pt idx="34170">
                  <c:v>0</c:v>
                </c:pt>
                <c:pt idx="34171">
                  <c:v>0</c:v>
                </c:pt>
                <c:pt idx="34172">
                  <c:v>0</c:v>
                </c:pt>
                <c:pt idx="34173">
                  <c:v>0</c:v>
                </c:pt>
                <c:pt idx="34174">
                  <c:v>0</c:v>
                </c:pt>
                <c:pt idx="34175">
                  <c:v>-2.234</c:v>
                </c:pt>
                <c:pt idx="34176">
                  <c:v>0</c:v>
                </c:pt>
                <c:pt idx="34177">
                  <c:v>0</c:v>
                </c:pt>
                <c:pt idx="34178">
                  <c:v>0.49600000000000199</c:v>
                </c:pt>
                <c:pt idx="34179">
                  <c:v>-0.124000000000002</c:v>
                </c:pt>
                <c:pt idx="34180">
                  <c:v>0</c:v>
                </c:pt>
                <c:pt idx="34181">
                  <c:v>0</c:v>
                </c:pt>
                <c:pt idx="34182">
                  <c:v>0</c:v>
                </c:pt>
                <c:pt idx="34183">
                  <c:v>0</c:v>
                </c:pt>
                <c:pt idx="34184">
                  <c:v>-0.992999999999995</c:v>
                </c:pt>
                <c:pt idx="34185">
                  <c:v>-0.124000000000002</c:v>
                </c:pt>
                <c:pt idx="34186">
                  <c:v>0</c:v>
                </c:pt>
                <c:pt idx="34187">
                  <c:v>-0.62100000000000199</c:v>
                </c:pt>
                <c:pt idx="34188">
                  <c:v>0.62100000000000199</c:v>
                </c:pt>
                <c:pt idx="34189">
                  <c:v>0</c:v>
                </c:pt>
                <c:pt idx="34190">
                  <c:v>0</c:v>
                </c:pt>
                <c:pt idx="34191">
                  <c:v>0</c:v>
                </c:pt>
                <c:pt idx="34192">
                  <c:v>-0.868999999999999</c:v>
                </c:pt>
                <c:pt idx="34193">
                  <c:v>0</c:v>
                </c:pt>
                <c:pt idx="34194">
                  <c:v>0.248000000000004</c:v>
                </c:pt>
                <c:pt idx="34195">
                  <c:v>2.2339999999999902</c:v>
                </c:pt>
                <c:pt idx="34196">
                  <c:v>0.12400000000000901</c:v>
                </c:pt>
                <c:pt idx="34197">
                  <c:v>0</c:v>
                </c:pt>
                <c:pt idx="34198">
                  <c:v>0</c:v>
                </c:pt>
                <c:pt idx="34199">
                  <c:v>0</c:v>
                </c:pt>
                <c:pt idx="34200">
                  <c:v>0</c:v>
                </c:pt>
                <c:pt idx="34201">
                  <c:v>0</c:v>
                </c:pt>
                <c:pt idx="34202">
                  <c:v>0.123999999999995</c:v>
                </c:pt>
                <c:pt idx="34203">
                  <c:v>0.86800000000000199</c:v>
                </c:pt>
                <c:pt idx="34204">
                  <c:v>-0.86800000000000199</c:v>
                </c:pt>
                <c:pt idx="34205">
                  <c:v>0.86800000000000199</c:v>
                </c:pt>
                <c:pt idx="34206">
                  <c:v>-1.365</c:v>
                </c:pt>
                <c:pt idx="34207">
                  <c:v>0</c:v>
                </c:pt>
                <c:pt idx="34208">
                  <c:v>0</c:v>
                </c:pt>
                <c:pt idx="34209">
                  <c:v>0</c:v>
                </c:pt>
                <c:pt idx="34210">
                  <c:v>0</c:v>
                </c:pt>
                <c:pt idx="34211">
                  <c:v>0.124000000000002</c:v>
                </c:pt>
                <c:pt idx="34212">
                  <c:v>0</c:v>
                </c:pt>
                <c:pt idx="34213">
                  <c:v>0</c:v>
                </c:pt>
                <c:pt idx="34214">
                  <c:v>0.496999999999999</c:v>
                </c:pt>
                <c:pt idx="34215">
                  <c:v>0</c:v>
                </c:pt>
                <c:pt idx="34216">
                  <c:v>0</c:v>
                </c:pt>
                <c:pt idx="34217">
                  <c:v>0</c:v>
                </c:pt>
                <c:pt idx="34218">
                  <c:v>0</c:v>
                </c:pt>
                <c:pt idx="34219">
                  <c:v>0</c:v>
                </c:pt>
                <c:pt idx="34220">
                  <c:v>0.620999999999995</c:v>
                </c:pt>
                <c:pt idx="34221">
                  <c:v>0</c:v>
                </c:pt>
                <c:pt idx="34222">
                  <c:v>-0.496999999999999</c:v>
                </c:pt>
                <c:pt idx="34223">
                  <c:v>-1.86099999999999</c:v>
                </c:pt>
                <c:pt idx="34224">
                  <c:v>0</c:v>
                </c:pt>
                <c:pt idx="34225">
                  <c:v>0</c:v>
                </c:pt>
                <c:pt idx="34226">
                  <c:v>0</c:v>
                </c:pt>
                <c:pt idx="34227">
                  <c:v>0</c:v>
                </c:pt>
                <c:pt idx="34228">
                  <c:v>0</c:v>
                </c:pt>
                <c:pt idx="34229">
                  <c:v>0.247999999999997</c:v>
                </c:pt>
                <c:pt idx="34230">
                  <c:v>0.496999999999999</c:v>
                </c:pt>
                <c:pt idx="34231">
                  <c:v>0</c:v>
                </c:pt>
                <c:pt idx="34232">
                  <c:v>-1.3659999999999899</c:v>
                </c:pt>
                <c:pt idx="34233">
                  <c:v>0</c:v>
                </c:pt>
                <c:pt idx="34234">
                  <c:v>0</c:v>
                </c:pt>
                <c:pt idx="34235">
                  <c:v>0</c:v>
                </c:pt>
                <c:pt idx="34236">
                  <c:v>0</c:v>
                </c:pt>
                <c:pt idx="34237">
                  <c:v>0.123999999999995</c:v>
                </c:pt>
                <c:pt idx="34238">
                  <c:v>0.62000000000000399</c:v>
                </c:pt>
                <c:pt idx="34239">
                  <c:v>0.992999999999995</c:v>
                </c:pt>
                <c:pt idx="34240">
                  <c:v>0.248000000000004</c:v>
                </c:pt>
                <c:pt idx="34241">
                  <c:v>0</c:v>
                </c:pt>
                <c:pt idx="34242">
                  <c:v>0</c:v>
                </c:pt>
                <c:pt idx="34243">
                  <c:v>0</c:v>
                </c:pt>
                <c:pt idx="34244">
                  <c:v>0</c:v>
                </c:pt>
                <c:pt idx="34245">
                  <c:v>0</c:v>
                </c:pt>
                <c:pt idx="34246">
                  <c:v>0.248999999999995</c:v>
                </c:pt>
                <c:pt idx="34247">
                  <c:v>30.902999999999999</c:v>
                </c:pt>
                <c:pt idx="34248">
                  <c:v>1.986</c:v>
                </c:pt>
                <c:pt idx="34249">
                  <c:v>0.123999999999995</c:v>
                </c:pt>
                <c:pt idx="34250">
                  <c:v>0</c:v>
                </c:pt>
                <c:pt idx="34251">
                  <c:v>0.620999999999995</c:v>
                </c:pt>
                <c:pt idx="34252">
                  <c:v>0</c:v>
                </c:pt>
                <c:pt idx="34253">
                  <c:v>0</c:v>
                </c:pt>
                <c:pt idx="34254">
                  <c:v>0</c:v>
                </c:pt>
                <c:pt idx="34255">
                  <c:v>1.3659999999999899</c:v>
                </c:pt>
                <c:pt idx="34256">
                  <c:v>0</c:v>
                </c:pt>
                <c:pt idx="34257">
                  <c:v>-1.73799999999999</c:v>
                </c:pt>
                <c:pt idx="34258">
                  <c:v>0</c:v>
                </c:pt>
                <c:pt idx="34259">
                  <c:v>0</c:v>
                </c:pt>
                <c:pt idx="34260">
                  <c:v>-7.5710000000000104</c:v>
                </c:pt>
                <c:pt idx="34261">
                  <c:v>0</c:v>
                </c:pt>
                <c:pt idx="34262">
                  <c:v>0</c:v>
                </c:pt>
                <c:pt idx="34263">
                  <c:v>0</c:v>
                </c:pt>
                <c:pt idx="34264">
                  <c:v>-0.868999999999999</c:v>
                </c:pt>
                <c:pt idx="34265">
                  <c:v>0.496999999999999</c:v>
                </c:pt>
                <c:pt idx="34266">
                  <c:v>0</c:v>
                </c:pt>
                <c:pt idx="34267">
                  <c:v>1.7370000000000001</c:v>
                </c:pt>
                <c:pt idx="34268">
                  <c:v>0</c:v>
                </c:pt>
                <c:pt idx="34269">
                  <c:v>0</c:v>
                </c:pt>
                <c:pt idx="34270">
                  <c:v>0</c:v>
                </c:pt>
                <c:pt idx="34271">
                  <c:v>0</c:v>
                </c:pt>
                <c:pt idx="34272">
                  <c:v>0</c:v>
                </c:pt>
                <c:pt idx="34273">
                  <c:v>6.9499999999999904</c:v>
                </c:pt>
                <c:pt idx="34274">
                  <c:v>1.117</c:v>
                </c:pt>
                <c:pt idx="34275">
                  <c:v>0</c:v>
                </c:pt>
                <c:pt idx="34276">
                  <c:v>0</c:v>
                </c:pt>
                <c:pt idx="34277">
                  <c:v>-4.5919999999999899</c:v>
                </c:pt>
                <c:pt idx="34278">
                  <c:v>-0.992999999999995</c:v>
                </c:pt>
                <c:pt idx="34279">
                  <c:v>0</c:v>
                </c:pt>
                <c:pt idx="34280">
                  <c:v>0</c:v>
                </c:pt>
                <c:pt idx="34281">
                  <c:v>0</c:v>
                </c:pt>
                <c:pt idx="34282">
                  <c:v>0</c:v>
                </c:pt>
                <c:pt idx="34283">
                  <c:v>0</c:v>
                </c:pt>
                <c:pt idx="34284">
                  <c:v>0</c:v>
                </c:pt>
                <c:pt idx="34285">
                  <c:v>0.371999999999999</c:v>
                </c:pt>
                <c:pt idx="34286">
                  <c:v>2.4820000000000002</c:v>
                </c:pt>
                <c:pt idx="34287">
                  <c:v>0</c:v>
                </c:pt>
                <c:pt idx="34288">
                  <c:v>0</c:v>
                </c:pt>
                <c:pt idx="34289">
                  <c:v>0</c:v>
                </c:pt>
                <c:pt idx="34290">
                  <c:v>0</c:v>
                </c:pt>
                <c:pt idx="34291">
                  <c:v>-0.744999999999997</c:v>
                </c:pt>
                <c:pt idx="34292">
                  <c:v>0</c:v>
                </c:pt>
                <c:pt idx="34293">
                  <c:v>-0.371999999999999</c:v>
                </c:pt>
                <c:pt idx="34294">
                  <c:v>0.247999999999997</c:v>
                </c:pt>
                <c:pt idx="34295">
                  <c:v>-0.247999999999997</c:v>
                </c:pt>
                <c:pt idx="34296">
                  <c:v>-0.496999999999999</c:v>
                </c:pt>
                <c:pt idx="34297">
                  <c:v>0</c:v>
                </c:pt>
                <c:pt idx="34298">
                  <c:v>0</c:v>
                </c:pt>
                <c:pt idx="34299">
                  <c:v>0</c:v>
                </c:pt>
                <c:pt idx="34300">
                  <c:v>-1.986</c:v>
                </c:pt>
                <c:pt idx="34301">
                  <c:v>0</c:v>
                </c:pt>
                <c:pt idx="34302">
                  <c:v>1.117</c:v>
                </c:pt>
                <c:pt idx="34303">
                  <c:v>0.247999999999997</c:v>
                </c:pt>
                <c:pt idx="34304">
                  <c:v>0</c:v>
                </c:pt>
                <c:pt idx="34305">
                  <c:v>0</c:v>
                </c:pt>
                <c:pt idx="34306">
                  <c:v>0</c:v>
                </c:pt>
                <c:pt idx="34307">
                  <c:v>0</c:v>
                </c:pt>
                <c:pt idx="34308">
                  <c:v>0</c:v>
                </c:pt>
                <c:pt idx="34309">
                  <c:v>0</c:v>
                </c:pt>
                <c:pt idx="34310">
                  <c:v>0.868999999999999</c:v>
                </c:pt>
                <c:pt idx="34311">
                  <c:v>0.86900000000000599</c:v>
                </c:pt>
                <c:pt idx="34312">
                  <c:v>0</c:v>
                </c:pt>
                <c:pt idx="34313">
                  <c:v>0</c:v>
                </c:pt>
                <c:pt idx="34314">
                  <c:v>0</c:v>
                </c:pt>
                <c:pt idx="34315">
                  <c:v>0</c:v>
                </c:pt>
                <c:pt idx="34316">
                  <c:v>0</c:v>
                </c:pt>
                <c:pt idx="34317">
                  <c:v>0</c:v>
                </c:pt>
                <c:pt idx="34318">
                  <c:v>-2.2339999999999902</c:v>
                </c:pt>
                <c:pt idx="34319">
                  <c:v>-1.9850000000000001</c:v>
                </c:pt>
                <c:pt idx="34320">
                  <c:v>0</c:v>
                </c:pt>
                <c:pt idx="34321">
                  <c:v>0</c:v>
                </c:pt>
                <c:pt idx="34322">
                  <c:v>-1.24199999999999</c:v>
                </c:pt>
                <c:pt idx="34323">
                  <c:v>0</c:v>
                </c:pt>
                <c:pt idx="34324">
                  <c:v>0</c:v>
                </c:pt>
                <c:pt idx="34325">
                  <c:v>0</c:v>
                </c:pt>
                <c:pt idx="34326">
                  <c:v>0</c:v>
                </c:pt>
                <c:pt idx="34327">
                  <c:v>0</c:v>
                </c:pt>
                <c:pt idx="34328">
                  <c:v>-0.744999999999997</c:v>
                </c:pt>
                <c:pt idx="34329">
                  <c:v>0</c:v>
                </c:pt>
                <c:pt idx="34330">
                  <c:v>0.620999999999995</c:v>
                </c:pt>
                <c:pt idx="34331">
                  <c:v>0</c:v>
                </c:pt>
                <c:pt idx="34332">
                  <c:v>0</c:v>
                </c:pt>
                <c:pt idx="34333">
                  <c:v>0</c:v>
                </c:pt>
                <c:pt idx="34334">
                  <c:v>0</c:v>
                </c:pt>
                <c:pt idx="34335">
                  <c:v>0</c:v>
                </c:pt>
                <c:pt idx="34336">
                  <c:v>-0.125</c:v>
                </c:pt>
                <c:pt idx="34337">
                  <c:v>0.125</c:v>
                </c:pt>
                <c:pt idx="34338">
                  <c:v>-0.125</c:v>
                </c:pt>
                <c:pt idx="34339">
                  <c:v>0.496999999999999</c:v>
                </c:pt>
                <c:pt idx="34340">
                  <c:v>-0.868999999999999</c:v>
                </c:pt>
                <c:pt idx="34341">
                  <c:v>0</c:v>
                </c:pt>
                <c:pt idx="34342">
                  <c:v>0</c:v>
                </c:pt>
                <c:pt idx="34343">
                  <c:v>0</c:v>
                </c:pt>
                <c:pt idx="34344">
                  <c:v>0</c:v>
                </c:pt>
                <c:pt idx="34345">
                  <c:v>-0.619999999999997</c:v>
                </c:pt>
                <c:pt idx="34346">
                  <c:v>0</c:v>
                </c:pt>
                <c:pt idx="34347">
                  <c:v>0.247999999999997</c:v>
                </c:pt>
                <c:pt idx="34348">
                  <c:v>0</c:v>
                </c:pt>
                <c:pt idx="34349">
                  <c:v>0</c:v>
                </c:pt>
                <c:pt idx="34350">
                  <c:v>0.49600000000000199</c:v>
                </c:pt>
                <c:pt idx="34351">
                  <c:v>0</c:v>
                </c:pt>
                <c:pt idx="34352">
                  <c:v>0</c:v>
                </c:pt>
                <c:pt idx="34353">
                  <c:v>0</c:v>
                </c:pt>
                <c:pt idx="34354">
                  <c:v>0.496999999999999</c:v>
                </c:pt>
                <c:pt idx="34355">
                  <c:v>0</c:v>
                </c:pt>
                <c:pt idx="34356">
                  <c:v>-0.249000000000002</c:v>
                </c:pt>
                <c:pt idx="34357">
                  <c:v>0</c:v>
                </c:pt>
                <c:pt idx="34358">
                  <c:v>2.3580000000000001</c:v>
                </c:pt>
                <c:pt idx="34359">
                  <c:v>0</c:v>
                </c:pt>
                <c:pt idx="34360">
                  <c:v>0</c:v>
                </c:pt>
                <c:pt idx="34361">
                  <c:v>0</c:v>
                </c:pt>
                <c:pt idx="34362">
                  <c:v>0</c:v>
                </c:pt>
                <c:pt idx="34363">
                  <c:v>0.24799999999999001</c:v>
                </c:pt>
                <c:pt idx="34364">
                  <c:v>0</c:v>
                </c:pt>
                <c:pt idx="34365">
                  <c:v>-0.371999999999999</c:v>
                </c:pt>
                <c:pt idx="34366">
                  <c:v>-2.2339999999999902</c:v>
                </c:pt>
                <c:pt idx="34367">
                  <c:v>0</c:v>
                </c:pt>
                <c:pt idx="34368">
                  <c:v>0.619999999999997</c:v>
                </c:pt>
                <c:pt idx="34369">
                  <c:v>0</c:v>
                </c:pt>
                <c:pt idx="34370">
                  <c:v>0</c:v>
                </c:pt>
                <c:pt idx="34371">
                  <c:v>0</c:v>
                </c:pt>
                <c:pt idx="34372">
                  <c:v>0</c:v>
                </c:pt>
                <c:pt idx="34373">
                  <c:v>0.124000000000002</c:v>
                </c:pt>
                <c:pt idx="34374">
                  <c:v>0</c:v>
                </c:pt>
                <c:pt idx="34375">
                  <c:v>0</c:v>
                </c:pt>
                <c:pt idx="34376">
                  <c:v>-0.496999999999999</c:v>
                </c:pt>
                <c:pt idx="34377">
                  <c:v>1.24199999999999</c:v>
                </c:pt>
                <c:pt idx="34378">
                  <c:v>0</c:v>
                </c:pt>
                <c:pt idx="34379">
                  <c:v>0</c:v>
                </c:pt>
                <c:pt idx="34380">
                  <c:v>0</c:v>
                </c:pt>
                <c:pt idx="34381">
                  <c:v>2.4820000000000002</c:v>
                </c:pt>
                <c:pt idx="34382">
                  <c:v>0</c:v>
                </c:pt>
                <c:pt idx="34383">
                  <c:v>-0.49600000000000899</c:v>
                </c:pt>
                <c:pt idx="34384">
                  <c:v>-0.123999999999995</c:v>
                </c:pt>
                <c:pt idx="34385">
                  <c:v>0</c:v>
                </c:pt>
                <c:pt idx="34386">
                  <c:v>0.371999999999999</c:v>
                </c:pt>
                <c:pt idx="34387">
                  <c:v>0</c:v>
                </c:pt>
                <c:pt idx="34388">
                  <c:v>0</c:v>
                </c:pt>
                <c:pt idx="34389">
                  <c:v>0</c:v>
                </c:pt>
                <c:pt idx="34390">
                  <c:v>-1.4889999999999901</c:v>
                </c:pt>
                <c:pt idx="34391">
                  <c:v>0</c:v>
                </c:pt>
                <c:pt idx="34392">
                  <c:v>-0.49600000000000199</c:v>
                </c:pt>
                <c:pt idx="34393">
                  <c:v>0</c:v>
                </c:pt>
                <c:pt idx="34394">
                  <c:v>6.95</c:v>
                </c:pt>
                <c:pt idx="34395">
                  <c:v>0</c:v>
                </c:pt>
                <c:pt idx="34396">
                  <c:v>0</c:v>
                </c:pt>
                <c:pt idx="34397">
                  <c:v>0</c:v>
                </c:pt>
                <c:pt idx="34398">
                  <c:v>0</c:v>
                </c:pt>
                <c:pt idx="34399">
                  <c:v>0</c:v>
                </c:pt>
                <c:pt idx="34400">
                  <c:v>0</c:v>
                </c:pt>
                <c:pt idx="34401">
                  <c:v>10.673</c:v>
                </c:pt>
                <c:pt idx="34402">
                  <c:v>0</c:v>
                </c:pt>
                <c:pt idx="34403">
                  <c:v>12.66</c:v>
                </c:pt>
                <c:pt idx="34404">
                  <c:v>7.9429999999999898</c:v>
                </c:pt>
                <c:pt idx="34405">
                  <c:v>0</c:v>
                </c:pt>
                <c:pt idx="34406">
                  <c:v>0</c:v>
                </c:pt>
                <c:pt idx="34407">
                  <c:v>0</c:v>
                </c:pt>
                <c:pt idx="34408">
                  <c:v>-12.659000000000001</c:v>
                </c:pt>
                <c:pt idx="34409">
                  <c:v>-12.287999999999901</c:v>
                </c:pt>
                <c:pt idx="34410">
                  <c:v>-0.62000000000000399</c:v>
                </c:pt>
                <c:pt idx="34411">
                  <c:v>-11.293999999999899</c:v>
                </c:pt>
                <c:pt idx="34412">
                  <c:v>0</c:v>
                </c:pt>
                <c:pt idx="34413">
                  <c:v>23.829000000000001</c:v>
                </c:pt>
                <c:pt idx="34414">
                  <c:v>0</c:v>
                </c:pt>
                <c:pt idx="34415">
                  <c:v>0</c:v>
                </c:pt>
                <c:pt idx="34416">
                  <c:v>0</c:v>
                </c:pt>
                <c:pt idx="34417">
                  <c:v>-2.3580000000000001</c:v>
                </c:pt>
                <c:pt idx="34418">
                  <c:v>-7.0750000000000002</c:v>
                </c:pt>
                <c:pt idx="34419">
                  <c:v>0</c:v>
                </c:pt>
                <c:pt idx="34420">
                  <c:v>-1.7370000000000001</c:v>
                </c:pt>
                <c:pt idx="34421">
                  <c:v>-17.997</c:v>
                </c:pt>
                <c:pt idx="34422">
                  <c:v>0</c:v>
                </c:pt>
                <c:pt idx="34423">
                  <c:v>0</c:v>
                </c:pt>
                <c:pt idx="34424">
                  <c:v>0</c:v>
                </c:pt>
                <c:pt idx="34425">
                  <c:v>0</c:v>
                </c:pt>
                <c:pt idx="34426">
                  <c:v>-0.868999999999999</c:v>
                </c:pt>
                <c:pt idx="34427">
                  <c:v>-11.9149999999999</c:v>
                </c:pt>
                <c:pt idx="34428">
                  <c:v>3.3509999999999902</c:v>
                </c:pt>
                <c:pt idx="34429">
                  <c:v>-2.73</c:v>
                </c:pt>
                <c:pt idx="34430">
                  <c:v>0</c:v>
                </c:pt>
                <c:pt idx="34431">
                  <c:v>-1.48999999999999</c:v>
                </c:pt>
                <c:pt idx="34432">
                  <c:v>0</c:v>
                </c:pt>
                <c:pt idx="34433">
                  <c:v>0</c:v>
                </c:pt>
                <c:pt idx="34434">
                  <c:v>0</c:v>
                </c:pt>
                <c:pt idx="34435">
                  <c:v>-5.9579999999999904</c:v>
                </c:pt>
                <c:pt idx="34436">
                  <c:v>-10.548999999999999</c:v>
                </c:pt>
                <c:pt idx="34437">
                  <c:v>0</c:v>
                </c:pt>
                <c:pt idx="34438">
                  <c:v>18.617000000000001</c:v>
                </c:pt>
                <c:pt idx="34439">
                  <c:v>1.7369999999999901</c:v>
                </c:pt>
                <c:pt idx="34440">
                  <c:v>5.8339999999999996</c:v>
                </c:pt>
                <c:pt idx="34441">
                  <c:v>0</c:v>
                </c:pt>
                <c:pt idx="34442">
                  <c:v>0</c:v>
                </c:pt>
                <c:pt idx="34443">
                  <c:v>0</c:v>
                </c:pt>
                <c:pt idx="34444">
                  <c:v>20.727</c:v>
                </c:pt>
                <c:pt idx="34445">
                  <c:v>0</c:v>
                </c:pt>
                <c:pt idx="34446">
                  <c:v>-4.8410000000000002</c:v>
                </c:pt>
                <c:pt idx="34447">
                  <c:v>-9.4319999999999808</c:v>
                </c:pt>
                <c:pt idx="34448">
                  <c:v>0</c:v>
                </c:pt>
                <c:pt idx="34449">
                  <c:v>1.8619999999999901</c:v>
                </c:pt>
                <c:pt idx="34450">
                  <c:v>0</c:v>
                </c:pt>
                <c:pt idx="34451">
                  <c:v>0</c:v>
                </c:pt>
                <c:pt idx="34452">
                  <c:v>0</c:v>
                </c:pt>
                <c:pt idx="34453">
                  <c:v>-4.9640000000000102</c:v>
                </c:pt>
                <c:pt idx="34454">
                  <c:v>0</c:v>
                </c:pt>
                <c:pt idx="34455">
                  <c:v>0.37200000000001399</c:v>
                </c:pt>
                <c:pt idx="34456">
                  <c:v>3.4749999999999899</c:v>
                </c:pt>
                <c:pt idx="34457">
                  <c:v>0</c:v>
                </c:pt>
                <c:pt idx="34458">
                  <c:v>-27.18</c:v>
                </c:pt>
                <c:pt idx="34459">
                  <c:v>0</c:v>
                </c:pt>
                <c:pt idx="34460">
                  <c:v>0</c:v>
                </c:pt>
                <c:pt idx="34461">
                  <c:v>0</c:v>
                </c:pt>
                <c:pt idx="34462">
                  <c:v>0</c:v>
                </c:pt>
                <c:pt idx="34463">
                  <c:v>-0.99300000000000199</c:v>
                </c:pt>
                <c:pt idx="34464">
                  <c:v>-0.372999999999997</c:v>
                </c:pt>
                <c:pt idx="34465">
                  <c:v>0</c:v>
                </c:pt>
                <c:pt idx="34466">
                  <c:v>0.744999999999997</c:v>
                </c:pt>
                <c:pt idx="34467">
                  <c:v>0.124000000000002</c:v>
                </c:pt>
                <c:pt idx="34468">
                  <c:v>0</c:v>
                </c:pt>
                <c:pt idx="34469">
                  <c:v>0</c:v>
                </c:pt>
                <c:pt idx="34470">
                  <c:v>0</c:v>
                </c:pt>
                <c:pt idx="34471">
                  <c:v>-0.868999999999999</c:v>
                </c:pt>
                <c:pt idx="34472">
                  <c:v>-0.24799999999999001</c:v>
                </c:pt>
                <c:pt idx="34473">
                  <c:v>-5.7089999999999996</c:v>
                </c:pt>
                <c:pt idx="34474">
                  <c:v>-12.784000000000001</c:v>
                </c:pt>
                <c:pt idx="34475">
                  <c:v>0</c:v>
                </c:pt>
                <c:pt idx="34476">
                  <c:v>1.49</c:v>
                </c:pt>
                <c:pt idx="34477">
                  <c:v>0</c:v>
                </c:pt>
                <c:pt idx="34478">
                  <c:v>0</c:v>
                </c:pt>
                <c:pt idx="34479">
                  <c:v>0</c:v>
                </c:pt>
                <c:pt idx="34480">
                  <c:v>0</c:v>
                </c:pt>
                <c:pt idx="34481">
                  <c:v>0</c:v>
                </c:pt>
                <c:pt idx="34482">
                  <c:v>-0.74500000000000399</c:v>
                </c:pt>
                <c:pt idx="34483">
                  <c:v>-0.248000000000004</c:v>
                </c:pt>
                <c:pt idx="34484">
                  <c:v>-0.372999999999997</c:v>
                </c:pt>
                <c:pt idx="34485">
                  <c:v>0</c:v>
                </c:pt>
                <c:pt idx="34486">
                  <c:v>0</c:v>
                </c:pt>
                <c:pt idx="34487">
                  <c:v>0</c:v>
                </c:pt>
                <c:pt idx="34488">
                  <c:v>0</c:v>
                </c:pt>
                <c:pt idx="34489">
                  <c:v>0.124000000000002</c:v>
                </c:pt>
                <c:pt idx="34490">
                  <c:v>-0.124000000000002</c:v>
                </c:pt>
                <c:pt idx="34491">
                  <c:v>-0.124000000000002</c:v>
                </c:pt>
                <c:pt idx="34492">
                  <c:v>-0.495999999999995</c:v>
                </c:pt>
                <c:pt idx="34493">
                  <c:v>0.495999999999995</c:v>
                </c:pt>
                <c:pt idx="34494">
                  <c:v>-0.495999999999995</c:v>
                </c:pt>
                <c:pt idx="34495">
                  <c:v>0</c:v>
                </c:pt>
                <c:pt idx="34496">
                  <c:v>0</c:v>
                </c:pt>
                <c:pt idx="34497">
                  <c:v>0</c:v>
                </c:pt>
                <c:pt idx="34498">
                  <c:v>1.2410000000000001</c:v>
                </c:pt>
                <c:pt idx="34499">
                  <c:v>0</c:v>
                </c:pt>
                <c:pt idx="34500">
                  <c:v>-0.37200000000000699</c:v>
                </c:pt>
                <c:pt idx="34501">
                  <c:v>0</c:v>
                </c:pt>
                <c:pt idx="34502">
                  <c:v>1.11699999999999</c:v>
                </c:pt>
                <c:pt idx="34503">
                  <c:v>0</c:v>
                </c:pt>
                <c:pt idx="34504">
                  <c:v>0</c:v>
                </c:pt>
                <c:pt idx="34505">
                  <c:v>0</c:v>
                </c:pt>
                <c:pt idx="34506">
                  <c:v>0</c:v>
                </c:pt>
                <c:pt idx="34507">
                  <c:v>-1.48999999999999</c:v>
                </c:pt>
                <c:pt idx="34508">
                  <c:v>0</c:v>
                </c:pt>
                <c:pt idx="34509">
                  <c:v>0</c:v>
                </c:pt>
                <c:pt idx="34510">
                  <c:v>-0.124000000000002</c:v>
                </c:pt>
                <c:pt idx="34511">
                  <c:v>0</c:v>
                </c:pt>
                <c:pt idx="34512">
                  <c:v>0</c:v>
                </c:pt>
                <c:pt idx="34513">
                  <c:v>0</c:v>
                </c:pt>
                <c:pt idx="34514">
                  <c:v>0</c:v>
                </c:pt>
                <c:pt idx="34515">
                  <c:v>0</c:v>
                </c:pt>
                <c:pt idx="34516">
                  <c:v>-0.496999999999999</c:v>
                </c:pt>
                <c:pt idx="34517">
                  <c:v>0</c:v>
                </c:pt>
                <c:pt idx="34518">
                  <c:v>0</c:v>
                </c:pt>
                <c:pt idx="34519">
                  <c:v>0.372999999999997</c:v>
                </c:pt>
                <c:pt idx="34520">
                  <c:v>2.109</c:v>
                </c:pt>
                <c:pt idx="34521">
                  <c:v>0</c:v>
                </c:pt>
                <c:pt idx="34522">
                  <c:v>0</c:v>
                </c:pt>
                <c:pt idx="34523">
                  <c:v>0</c:v>
                </c:pt>
                <c:pt idx="34524">
                  <c:v>0</c:v>
                </c:pt>
                <c:pt idx="34525">
                  <c:v>-0.620999999999995</c:v>
                </c:pt>
                <c:pt idx="34526">
                  <c:v>-0.371999999999999</c:v>
                </c:pt>
                <c:pt idx="34527">
                  <c:v>0.371999999999999</c:v>
                </c:pt>
                <c:pt idx="34528">
                  <c:v>0</c:v>
                </c:pt>
                <c:pt idx="34529">
                  <c:v>0.123999999999995</c:v>
                </c:pt>
                <c:pt idx="34530">
                  <c:v>-0.123999999999995</c:v>
                </c:pt>
                <c:pt idx="34531">
                  <c:v>0</c:v>
                </c:pt>
                <c:pt idx="34532">
                  <c:v>0</c:v>
                </c:pt>
                <c:pt idx="34533">
                  <c:v>0</c:v>
                </c:pt>
                <c:pt idx="34534">
                  <c:v>0</c:v>
                </c:pt>
                <c:pt idx="34535">
                  <c:v>0</c:v>
                </c:pt>
                <c:pt idx="34536">
                  <c:v>0.371999999999999</c:v>
                </c:pt>
                <c:pt idx="34537">
                  <c:v>-0.49600000000000199</c:v>
                </c:pt>
                <c:pt idx="34538">
                  <c:v>0.49600000000000199</c:v>
                </c:pt>
                <c:pt idx="34539">
                  <c:v>-0.743999999999999</c:v>
                </c:pt>
                <c:pt idx="34540">
                  <c:v>0</c:v>
                </c:pt>
                <c:pt idx="34541">
                  <c:v>0</c:v>
                </c:pt>
                <c:pt idx="34542">
                  <c:v>0</c:v>
                </c:pt>
                <c:pt idx="34543">
                  <c:v>0.371999999999999</c:v>
                </c:pt>
                <c:pt idx="34544">
                  <c:v>0.371999999999999</c:v>
                </c:pt>
                <c:pt idx="34545">
                  <c:v>0.62100000000000199</c:v>
                </c:pt>
                <c:pt idx="34546">
                  <c:v>0.247999999999997</c:v>
                </c:pt>
                <c:pt idx="34547">
                  <c:v>0.371999999999999</c:v>
                </c:pt>
                <c:pt idx="34548">
                  <c:v>0</c:v>
                </c:pt>
                <c:pt idx="34549">
                  <c:v>0</c:v>
                </c:pt>
                <c:pt idx="34550">
                  <c:v>0</c:v>
                </c:pt>
                <c:pt idx="34551">
                  <c:v>0</c:v>
                </c:pt>
                <c:pt idx="34552">
                  <c:v>0.248999999999995</c:v>
                </c:pt>
                <c:pt idx="34553">
                  <c:v>0.12400000000000901</c:v>
                </c:pt>
                <c:pt idx="34554">
                  <c:v>0</c:v>
                </c:pt>
                <c:pt idx="34555">
                  <c:v>-1.986</c:v>
                </c:pt>
                <c:pt idx="34556">
                  <c:v>0</c:v>
                </c:pt>
                <c:pt idx="34557">
                  <c:v>1.2409999999999899</c:v>
                </c:pt>
                <c:pt idx="34558">
                  <c:v>0</c:v>
                </c:pt>
                <c:pt idx="34559">
                  <c:v>0</c:v>
                </c:pt>
                <c:pt idx="34560">
                  <c:v>0</c:v>
                </c:pt>
                <c:pt idx="34561">
                  <c:v>1.3640000000000001</c:v>
                </c:pt>
                <c:pt idx="34562">
                  <c:v>0</c:v>
                </c:pt>
                <c:pt idx="34563">
                  <c:v>-1.2409999999999899</c:v>
                </c:pt>
                <c:pt idx="34564">
                  <c:v>-0.124000000000002</c:v>
                </c:pt>
                <c:pt idx="34565">
                  <c:v>0.124000000000002</c:v>
                </c:pt>
                <c:pt idx="34566">
                  <c:v>0.123999999999995</c:v>
                </c:pt>
                <c:pt idx="34567">
                  <c:v>0</c:v>
                </c:pt>
                <c:pt idx="34568">
                  <c:v>0</c:v>
                </c:pt>
                <c:pt idx="34569">
                  <c:v>0</c:v>
                </c:pt>
                <c:pt idx="34570">
                  <c:v>0.496999999999999</c:v>
                </c:pt>
                <c:pt idx="34571">
                  <c:v>0.62000000000000399</c:v>
                </c:pt>
                <c:pt idx="34572">
                  <c:v>-0.62000000000000399</c:v>
                </c:pt>
                <c:pt idx="34573">
                  <c:v>-0.496999999999999</c:v>
                </c:pt>
                <c:pt idx="34574">
                  <c:v>0</c:v>
                </c:pt>
                <c:pt idx="34575">
                  <c:v>0.373000000000004</c:v>
                </c:pt>
                <c:pt idx="34576">
                  <c:v>0</c:v>
                </c:pt>
                <c:pt idx="34577">
                  <c:v>0</c:v>
                </c:pt>
                <c:pt idx="34578">
                  <c:v>0</c:v>
                </c:pt>
                <c:pt idx="34579">
                  <c:v>1.11699999999999</c:v>
                </c:pt>
                <c:pt idx="34580">
                  <c:v>0</c:v>
                </c:pt>
                <c:pt idx="34581">
                  <c:v>-0.124000000000002</c:v>
                </c:pt>
                <c:pt idx="34582">
                  <c:v>-1.36499999999999</c:v>
                </c:pt>
                <c:pt idx="34583">
                  <c:v>1.36499999999999</c:v>
                </c:pt>
                <c:pt idx="34584">
                  <c:v>-0.743999999999999</c:v>
                </c:pt>
                <c:pt idx="34585">
                  <c:v>0</c:v>
                </c:pt>
                <c:pt idx="34586">
                  <c:v>0</c:v>
                </c:pt>
                <c:pt idx="34587">
                  <c:v>0</c:v>
                </c:pt>
                <c:pt idx="34588">
                  <c:v>0</c:v>
                </c:pt>
                <c:pt idx="34589">
                  <c:v>-0.496999999999999</c:v>
                </c:pt>
                <c:pt idx="34590">
                  <c:v>-0.49600000000000199</c:v>
                </c:pt>
                <c:pt idx="34591">
                  <c:v>0.49600000000000199</c:v>
                </c:pt>
                <c:pt idx="34592">
                  <c:v>0.620999999999995</c:v>
                </c:pt>
                <c:pt idx="34593">
                  <c:v>0.99300000000000899</c:v>
                </c:pt>
                <c:pt idx="34594">
                  <c:v>0</c:v>
                </c:pt>
                <c:pt idx="34595">
                  <c:v>0</c:v>
                </c:pt>
                <c:pt idx="34596">
                  <c:v>0</c:v>
                </c:pt>
                <c:pt idx="34597">
                  <c:v>-0.495999999999995</c:v>
                </c:pt>
                <c:pt idx="34598">
                  <c:v>0</c:v>
                </c:pt>
                <c:pt idx="34599">
                  <c:v>0.868999999999999</c:v>
                </c:pt>
                <c:pt idx="34600">
                  <c:v>0</c:v>
                </c:pt>
                <c:pt idx="34601">
                  <c:v>-1.73799999999999</c:v>
                </c:pt>
                <c:pt idx="34602">
                  <c:v>-0.371999999999999</c:v>
                </c:pt>
                <c:pt idx="34603">
                  <c:v>0</c:v>
                </c:pt>
                <c:pt idx="34604">
                  <c:v>0</c:v>
                </c:pt>
                <c:pt idx="34605">
                  <c:v>0</c:v>
                </c:pt>
                <c:pt idx="34606">
                  <c:v>0</c:v>
                </c:pt>
                <c:pt idx="34607">
                  <c:v>0.744999999999997</c:v>
                </c:pt>
                <c:pt idx="34608">
                  <c:v>0.62100000000000199</c:v>
                </c:pt>
                <c:pt idx="34609">
                  <c:v>0</c:v>
                </c:pt>
                <c:pt idx="34610">
                  <c:v>-0.868999999999999</c:v>
                </c:pt>
                <c:pt idx="34611">
                  <c:v>-0.124000000000002</c:v>
                </c:pt>
                <c:pt idx="34612">
                  <c:v>0</c:v>
                </c:pt>
                <c:pt idx="34613">
                  <c:v>0</c:v>
                </c:pt>
                <c:pt idx="34614">
                  <c:v>0</c:v>
                </c:pt>
                <c:pt idx="34615">
                  <c:v>0.371999999999999</c:v>
                </c:pt>
                <c:pt idx="34616">
                  <c:v>0.372999999999997</c:v>
                </c:pt>
                <c:pt idx="34617">
                  <c:v>1.2409999999999899</c:v>
                </c:pt>
                <c:pt idx="34618">
                  <c:v>0</c:v>
                </c:pt>
                <c:pt idx="34619">
                  <c:v>-0.868999999999999</c:v>
                </c:pt>
                <c:pt idx="34620">
                  <c:v>0</c:v>
                </c:pt>
                <c:pt idx="34621">
                  <c:v>0</c:v>
                </c:pt>
                <c:pt idx="34622">
                  <c:v>0</c:v>
                </c:pt>
                <c:pt idx="34623">
                  <c:v>0</c:v>
                </c:pt>
                <c:pt idx="34624">
                  <c:v>0</c:v>
                </c:pt>
                <c:pt idx="34625">
                  <c:v>0.62100000000000199</c:v>
                </c:pt>
                <c:pt idx="34626">
                  <c:v>0</c:v>
                </c:pt>
                <c:pt idx="34627">
                  <c:v>-0.62100000000000199</c:v>
                </c:pt>
                <c:pt idx="34628">
                  <c:v>-0.495999999999995</c:v>
                </c:pt>
                <c:pt idx="34629">
                  <c:v>0</c:v>
                </c:pt>
                <c:pt idx="34630">
                  <c:v>0</c:v>
                </c:pt>
                <c:pt idx="34631">
                  <c:v>0</c:v>
                </c:pt>
                <c:pt idx="34632">
                  <c:v>0</c:v>
                </c:pt>
                <c:pt idx="34633">
                  <c:v>-0.496999999999999</c:v>
                </c:pt>
                <c:pt idx="34634">
                  <c:v>0.496999999999999</c:v>
                </c:pt>
                <c:pt idx="34635">
                  <c:v>-0.125</c:v>
                </c:pt>
                <c:pt idx="34636">
                  <c:v>0</c:v>
                </c:pt>
                <c:pt idx="34637">
                  <c:v>0</c:v>
                </c:pt>
                <c:pt idx="34638">
                  <c:v>0</c:v>
                </c:pt>
                <c:pt idx="34639">
                  <c:v>0</c:v>
                </c:pt>
                <c:pt idx="34640">
                  <c:v>0</c:v>
                </c:pt>
                <c:pt idx="34641">
                  <c:v>0</c:v>
                </c:pt>
                <c:pt idx="34642">
                  <c:v>-0.371999999999999</c:v>
                </c:pt>
                <c:pt idx="34643">
                  <c:v>0</c:v>
                </c:pt>
                <c:pt idx="34644">
                  <c:v>0.62000000000000399</c:v>
                </c:pt>
                <c:pt idx="34645">
                  <c:v>0.74500000000000399</c:v>
                </c:pt>
                <c:pt idx="34646">
                  <c:v>-0.74500000000000399</c:v>
                </c:pt>
                <c:pt idx="34647">
                  <c:v>-1.117</c:v>
                </c:pt>
                <c:pt idx="34648">
                  <c:v>0</c:v>
                </c:pt>
                <c:pt idx="34649">
                  <c:v>0</c:v>
                </c:pt>
                <c:pt idx="34650">
                  <c:v>0</c:v>
                </c:pt>
                <c:pt idx="34651">
                  <c:v>0</c:v>
                </c:pt>
                <c:pt idx="34652">
                  <c:v>-0.248000000000004</c:v>
                </c:pt>
                <c:pt idx="34653">
                  <c:v>0</c:v>
                </c:pt>
                <c:pt idx="34654">
                  <c:v>0</c:v>
                </c:pt>
                <c:pt idx="34655">
                  <c:v>0</c:v>
                </c:pt>
                <c:pt idx="34656">
                  <c:v>0.49600000000000199</c:v>
                </c:pt>
                <c:pt idx="34657">
                  <c:v>0</c:v>
                </c:pt>
                <c:pt idx="34658">
                  <c:v>0</c:v>
                </c:pt>
                <c:pt idx="34659">
                  <c:v>0</c:v>
                </c:pt>
                <c:pt idx="34660">
                  <c:v>0</c:v>
                </c:pt>
                <c:pt idx="34661">
                  <c:v>0</c:v>
                </c:pt>
                <c:pt idx="34662">
                  <c:v>0</c:v>
                </c:pt>
                <c:pt idx="34663">
                  <c:v>0.49600000000000199</c:v>
                </c:pt>
                <c:pt idx="34664">
                  <c:v>0</c:v>
                </c:pt>
                <c:pt idx="34665">
                  <c:v>0.86900000000000599</c:v>
                </c:pt>
                <c:pt idx="34666">
                  <c:v>0</c:v>
                </c:pt>
                <c:pt idx="34667">
                  <c:v>0</c:v>
                </c:pt>
                <c:pt idx="34668">
                  <c:v>0</c:v>
                </c:pt>
                <c:pt idx="34669">
                  <c:v>0.992999999999995</c:v>
                </c:pt>
                <c:pt idx="34670">
                  <c:v>0</c:v>
                </c:pt>
                <c:pt idx="34671">
                  <c:v>-2.3579999999999899</c:v>
                </c:pt>
                <c:pt idx="34672">
                  <c:v>-0.124000000000002</c:v>
                </c:pt>
                <c:pt idx="34673">
                  <c:v>0</c:v>
                </c:pt>
                <c:pt idx="34674">
                  <c:v>-0.123999999999995</c:v>
                </c:pt>
                <c:pt idx="34675">
                  <c:v>0</c:v>
                </c:pt>
                <c:pt idx="34676">
                  <c:v>0</c:v>
                </c:pt>
                <c:pt idx="34677">
                  <c:v>0</c:v>
                </c:pt>
                <c:pt idx="34678">
                  <c:v>1.986</c:v>
                </c:pt>
                <c:pt idx="34679">
                  <c:v>0</c:v>
                </c:pt>
                <c:pt idx="34680">
                  <c:v>0</c:v>
                </c:pt>
                <c:pt idx="34681">
                  <c:v>-2.48199999999999</c:v>
                </c:pt>
                <c:pt idx="34682">
                  <c:v>0</c:v>
                </c:pt>
                <c:pt idx="34683">
                  <c:v>-0.249000000000002</c:v>
                </c:pt>
                <c:pt idx="34684">
                  <c:v>0</c:v>
                </c:pt>
                <c:pt idx="34685">
                  <c:v>0</c:v>
                </c:pt>
                <c:pt idx="34686">
                  <c:v>0</c:v>
                </c:pt>
                <c:pt idx="34687">
                  <c:v>0.743999999999999</c:v>
                </c:pt>
                <c:pt idx="34688">
                  <c:v>0</c:v>
                </c:pt>
                <c:pt idx="34689">
                  <c:v>0</c:v>
                </c:pt>
                <c:pt idx="34690">
                  <c:v>0.248999999999995</c:v>
                </c:pt>
                <c:pt idx="34691">
                  <c:v>-0.125</c:v>
                </c:pt>
                <c:pt idx="34692">
                  <c:v>0.24900000000000899</c:v>
                </c:pt>
                <c:pt idx="34693">
                  <c:v>0</c:v>
                </c:pt>
                <c:pt idx="34694">
                  <c:v>0</c:v>
                </c:pt>
                <c:pt idx="34695">
                  <c:v>0</c:v>
                </c:pt>
                <c:pt idx="34696">
                  <c:v>-0.868999999999999</c:v>
                </c:pt>
                <c:pt idx="34697">
                  <c:v>0</c:v>
                </c:pt>
                <c:pt idx="34698">
                  <c:v>0.372999999999997</c:v>
                </c:pt>
                <c:pt idx="34699">
                  <c:v>0.124000000000002</c:v>
                </c:pt>
                <c:pt idx="34700">
                  <c:v>-0.124000000000002</c:v>
                </c:pt>
                <c:pt idx="34701">
                  <c:v>0.371999999999999</c:v>
                </c:pt>
                <c:pt idx="34702">
                  <c:v>0</c:v>
                </c:pt>
                <c:pt idx="34703">
                  <c:v>0</c:v>
                </c:pt>
                <c:pt idx="34704">
                  <c:v>0</c:v>
                </c:pt>
                <c:pt idx="34705">
                  <c:v>-1.11699999999999</c:v>
                </c:pt>
                <c:pt idx="34706">
                  <c:v>0</c:v>
                </c:pt>
                <c:pt idx="34707">
                  <c:v>0.124000000000002</c:v>
                </c:pt>
                <c:pt idx="34708">
                  <c:v>0.125</c:v>
                </c:pt>
                <c:pt idx="34709">
                  <c:v>0</c:v>
                </c:pt>
                <c:pt idx="34710">
                  <c:v>1.11699999999999</c:v>
                </c:pt>
                <c:pt idx="34711">
                  <c:v>0</c:v>
                </c:pt>
                <c:pt idx="34712">
                  <c:v>0</c:v>
                </c:pt>
                <c:pt idx="34713">
                  <c:v>0</c:v>
                </c:pt>
                <c:pt idx="34714">
                  <c:v>-0.24799999999999001</c:v>
                </c:pt>
                <c:pt idx="34715">
                  <c:v>-0.248000000000004</c:v>
                </c:pt>
                <c:pt idx="34716">
                  <c:v>0.248000000000004</c:v>
                </c:pt>
                <c:pt idx="34717">
                  <c:v>-0.248000000000004</c:v>
                </c:pt>
                <c:pt idx="34718">
                  <c:v>-0.248000000000004</c:v>
                </c:pt>
                <c:pt idx="34719">
                  <c:v>-0.125</c:v>
                </c:pt>
                <c:pt idx="34720">
                  <c:v>0</c:v>
                </c:pt>
                <c:pt idx="34721">
                  <c:v>0</c:v>
                </c:pt>
                <c:pt idx="34722">
                  <c:v>0</c:v>
                </c:pt>
                <c:pt idx="34723">
                  <c:v>0</c:v>
                </c:pt>
                <c:pt idx="34724">
                  <c:v>0</c:v>
                </c:pt>
                <c:pt idx="34725">
                  <c:v>-0.99300000000000199</c:v>
                </c:pt>
                <c:pt idx="34726">
                  <c:v>0</c:v>
                </c:pt>
                <c:pt idx="34727">
                  <c:v>0.62100000000000199</c:v>
                </c:pt>
                <c:pt idx="34728">
                  <c:v>0</c:v>
                </c:pt>
                <c:pt idx="34729">
                  <c:v>0</c:v>
                </c:pt>
                <c:pt idx="34730">
                  <c:v>0</c:v>
                </c:pt>
                <c:pt idx="34731">
                  <c:v>0</c:v>
                </c:pt>
                <c:pt idx="34732">
                  <c:v>-0.372999999999997</c:v>
                </c:pt>
                <c:pt idx="34733">
                  <c:v>0.248999999999995</c:v>
                </c:pt>
                <c:pt idx="34734">
                  <c:v>0</c:v>
                </c:pt>
                <c:pt idx="34735">
                  <c:v>1.4890000000000001</c:v>
                </c:pt>
                <c:pt idx="34736">
                  <c:v>0.123999999999995</c:v>
                </c:pt>
                <c:pt idx="34737">
                  <c:v>0</c:v>
                </c:pt>
                <c:pt idx="34738">
                  <c:v>0</c:v>
                </c:pt>
                <c:pt idx="34739">
                  <c:v>0</c:v>
                </c:pt>
                <c:pt idx="34740">
                  <c:v>0</c:v>
                </c:pt>
                <c:pt idx="34741">
                  <c:v>0</c:v>
                </c:pt>
                <c:pt idx="34742">
                  <c:v>-0.99300000000000199</c:v>
                </c:pt>
                <c:pt idx="34743">
                  <c:v>-0.619999999999997</c:v>
                </c:pt>
                <c:pt idx="34744">
                  <c:v>0</c:v>
                </c:pt>
                <c:pt idx="34745">
                  <c:v>0.495999999999995</c:v>
                </c:pt>
                <c:pt idx="34746">
                  <c:v>0</c:v>
                </c:pt>
                <c:pt idx="34747">
                  <c:v>0</c:v>
                </c:pt>
                <c:pt idx="34748">
                  <c:v>0</c:v>
                </c:pt>
                <c:pt idx="34749">
                  <c:v>0</c:v>
                </c:pt>
                <c:pt idx="34750">
                  <c:v>0.495999999999995</c:v>
                </c:pt>
                <c:pt idx="34751">
                  <c:v>0</c:v>
                </c:pt>
                <c:pt idx="34752">
                  <c:v>-0.868999999999999</c:v>
                </c:pt>
                <c:pt idx="34753">
                  <c:v>0</c:v>
                </c:pt>
                <c:pt idx="34754">
                  <c:v>0.373000000000004</c:v>
                </c:pt>
                <c:pt idx="34755">
                  <c:v>0</c:v>
                </c:pt>
                <c:pt idx="34756">
                  <c:v>0</c:v>
                </c:pt>
                <c:pt idx="34757">
                  <c:v>0</c:v>
                </c:pt>
                <c:pt idx="34758">
                  <c:v>0</c:v>
                </c:pt>
                <c:pt idx="34759">
                  <c:v>0</c:v>
                </c:pt>
                <c:pt idx="34760">
                  <c:v>0</c:v>
                </c:pt>
                <c:pt idx="34761">
                  <c:v>0.868999999999999</c:v>
                </c:pt>
                <c:pt idx="34762">
                  <c:v>0</c:v>
                </c:pt>
                <c:pt idx="34763">
                  <c:v>-1.49</c:v>
                </c:pt>
                <c:pt idx="34764">
                  <c:v>-0.371999999999999</c:v>
                </c:pt>
                <c:pt idx="34765">
                  <c:v>0</c:v>
                </c:pt>
                <c:pt idx="34766">
                  <c:v>0</c:v>
                </c:pt>
                <c:pt idx="34767">
                  <c:v>0</c:v>
                </c:pt>
                <c:pt idx="34768">
                  <c:v>0</c:v>
                </c:pt>
                <c:pt idx="34769">
                  <c:v>0</c:v>
                </c:pt>
                <c:pt idx="34770">
                  <c:v>0</c:v>
                </c:pt>
                <c:pt idx="34771">
                  <c:v>0</c:v>
                </c:pt>
                <c:pt idx="34772">
                  <c:v>0.248000000000004</c:v>
                </c:pt>
                <c:pt idx="34773">
                  <c:v>0</c:v>
                </c:pt>
                <c:pt idx="34774">
                  <c:v>0</c:v>
                </c:pt>
                <c:pt idx="34775">
                  <c:v>0</c:v>
                </c:pt>
                <c:pt idx="34776">
                  <c:v>0</c:v>
                </c:pt>
                <c:pt idx="34777">
                  <c:v>-0.249000000000002</c:v>
                </c:pt>
                <c:pt idx="34778">
                  <c:v>0</c:v>
                </c:pt>
                <c:pt idx="34779">
                  <c:v>0.496999999999999</c:v>
                </c:pt>
                <c:pt idx="34780">
                  <c:v>0</c:v>
                </c:pt>
                <c:pt idx="34781">
                  <c:v>0</c:v>
                </c:pt>
                <c:pt idx="34782">
                  <c:v>0.371999999999999</c:v>
                </c:pt>
                <c:pt idx="34783">
                  <c:v>0</c:v>
                </c:pt>
                <c:pt idx="34784">
                  <c:v>0</c:v>
                </c:pt>
                <c:pt idx="34785">
                  <c:v>0</c:v>
                </c:pt>
                <c:pt idx="34786">
                  <c:v>0</c:v>
                </c:pt>
                <c:pt idx="34787">
                  <c:v>0</c:v>
                </c:pt>
                <c:pt idx="34788">
                  <c:v>0.74499999999999</c:v>
                </c:pt>
                <c:pt idx="34789">
                  <c:v>-0.74499999999999</c:v>
                </c:pt>
                <c:pt idx="34790">
                  <c:v>-0.86900000000000599</c:v>
                </c:pt>
                <c:pt idx="34791">
                  <c:v>-0.86800000000000199</c:v>
                </c:pt>
                <c:pt idx="34792">
                  <c:v>0</c:v>
                </c:pt>
                <c:pt idx="34793">
                  <c:v>0</c:v>
                </c:pt>
                <c:pt idx="34794">
                  <c:v>0</c:v>
                </c:pt>
                <c:pt idx="34795">
                  <c:v>-0.124000000000002</c:v>
                </c:pt>
                <c:pt idx="34796">
                  <c:v>0</c:v>
                </c:pt>
                <c:pt idx="34797">
                  <c:v>0.496999999999999</c:v>
                </c:pt>
                <c:pt idx="34798">
                  <c:v>0</c:v>
                </c:pt>
                <c:pt idx="34799">
                  <c:v>0</c:v>
                </c:pt>
                <c:pt idx="34800">
                  <c:v>-0.620999999999995</c:v>
                </c:pt>
                <c:pt idx="34801">
                  <c:v>0</c:v>
                </c:pt>
                <c:pt idx="34802">
                  <c:v>0</c:v>
                </c:pt>
                <c:pt idx="34803">
                  <c:v>0</c:v>
                </c:pt>
                <c:pt idx="34804">
                  <c:v>0</c:v>
                </c:pt>
                <c:pt idx="34805">
                  <c:v>0</c:v>
                </c:pt>
                <c:pt idx="34806">
                  <c:v>0.868999999999999</c:v>
                </c:pt>
                <c:pt idx="34807">
                  <c:v>1.2410000000000001</c:v>
                </c:pt>
                <c:pt idx="34808">
                  <c:v>0</c:v>
                </c:pt>
                <c:pt idx="34809">
                  <c:v>-0.248000000000004</c:v>
                </c:pt>
                <c:pt idx="34810">
                  <c:v>0</c:v>
                </c:pt>
                <c:pt idx="34811">
                  <c:v>0</c:v>
                </c:pt>
                <c:pt idx="34812">
                  <c:v>0</c:v>
                </c:pt>
                <c:pt idx="34813">
                  <c:v>-0.868999999999999</c:v>
                </c:pt>
                <c:pt idx="34814">
                  <c:v>-0.371999999999999</c:v>
                </c:pt>
                <c:pt idx="34815">
                  <c:v>-0.620999999999995</c:v>
                </c:pt>
                <c:pt idx="34816">
                  <c:v>0</c:v>
                </c:pt>
                <c:pt idx="34817">
                  <c:v>0.371999999999999</c:v>
                </c:pt>
                <c:pt idx="34818">
                  <c:v>0.248999999999995</c:v>
                </c:pt>
                <c:pt idx="34819">
                  <c:v>0</c:v>
                </c:pt>
                <c:pt idx="34820">
                  <c:v>0</c:v>
                </c:pt>
                <c:pt idx="34821">
                  <c:v>0</c:v>
                </c:pt>
                <c:pt idx="34822">
                  <c:v>0</c:v>
                </c:pt>
                <c:pt idx="34823">
                  <c:v>0.371999999999999</c:v>
                </c:pt>
                <c:pt idx="34824">
                  <c:v>0</c:v>
                </c:pt>
                <c:pt idx="34825">
                  <c:v>0</c:v>
                </c:pt>
                <c:pt idx="34826">
                  <c:v>-0.620999999999995</c:v>
                </c:pt>
                <c:pt idx="34827">
                  <c:v>0</c:v>
                </c:pt>
                <c:pt idx="34828">
                  <c:v>0</c:v>
                </c:pt>
                <c:pt idx="34829">
                  <c:v>0</c:v>
                </c:pt>
                <c:pt idx="34830">
                  <c:v>0</c:v>
                </c:pt>
                <c:pt idx="34831">
                  <c:v>0</c:v>
                </c:pt>
                <c:pt idx="34832">
                  <c:v>-0.496999999999999</c:v>
                </c:pt>
                <c:pt idx="34833">
                  <c:v>0</c:v>
                </c:pt>
                <c:pt idx="34834">
                  <c:v>0.62100000000000899</c:v>
                </c:pt>
                <c:pt idx="34835">
                  <c:v>0</c:v>
                </c:pt>
                <c:pt idx="34836">
                  <c:v>-0.868999999999999</c:v>
                </c:pt>
                <c:pt idx="34837">
                  <c:v>0</c:v>
                </c:pt>
                <c:pt idx="34838">
                  <c:v>0</c:v>
                </c:pt>
                <c:pt idx="34839">
                  <c:v>0</c:v>
                </c:pt>
                <c:pt idx="34840">
                  <c:v>0</c:v>
                </c:pt>
                <c:pt idx="34841">
                  <c:v>0.124000000000002</c:v>
                </c:pt>
                <c:pt idx="34842">
                  <c:v>1.61299999999999</c:v>
                </c:pt>
                <c:pt idx="34843">
                  <c:v>0</c:v>
                </c:pt>
                <c:pt idx="34844">
                  <c:v>-2.1099999999999901</c:v>
                </c:pt>
                <c:pt idx="34845">
                  <c:v>0</c:v>
                </c:pt>
                <c:pt idx="34846">
                  <c:v>0</c:v>
                </c:pt>
                <c:pt idx="34847">
                  <c:v>0</c:v>
                </c:pt>
                <c:pt idx="34848">
                  <c:v>0</c:v>
                </c:pt>
                <c:pt idx="34849">
                  <c:v>-0.744999999999997</c:v>
                </c:pt>
                <c:pt idx="34850">
                  <c:v>0.99300000000000199</c:v>
                </c:pt>
                <c:pt idx="34851">
                  <c:v>-0.62100000000000199</c:v>
                </c:pt>
                <c:pt idx="34852">
                  <c:v>0.744999999999997</c:v>
                </c:pt>
                <c:pt idx="34853">
                  <c:v>0.371999999999999</c:v>
                </c:pt>
                <c:pt idx="34854">
                  <c:v>1.3659999999999899</c:v>
                </c:pt>
                <c:pt idx="34855">
                  <c:v>0</c:v>
                </c:pt>
                <c:pt idx="34856">
                  <c:v>0</c:v>
                </c:pt>
                <c:pt idx="34857">
                  <c:v>0</c:v>
                </c:pt>
                <c:pt idx="34858">
                  <c:v>0.248000000000004</c:v>
                </c:pt>
                <c:pt idx="34859">
                  <c:v>1.36499999999999</c:v>
                </c:pt>
                <c:pt idx="34860">
                  <c:v>-1.36499999999999</c:v>
                </c:pt>
                <c:pt idx="34861">
                  <c:v>-0.868999999999999</c:v>
                </c:pt>
                <c:pt idx="34862">
                  <c:v>-0.49600000000000199</c:v>
                </c:pt>
                <c:pt idx="34863">
                  <c:v>-0.124000000000002</c:v>
                </c:pt>
                <c:pt idx="34864">
                  <c:v>0</c:v>
                </c:pt>
                <c:pt idx="34865">
                  <c:v>0</c:v>
                </c:pt>
                <c:pt idx="34866">
                  <c:v>0</c:v>
                </c:pt>
                <c:pt idx="34867">
                  <c:v>-0.123999999999995</c:v>
                </c:pt>
                <c:pt idx="34868">
                  <c:v>0.123999999999995</c:v>
                </c:pt>
                <c:pt idx="34869">
                  <c:v>-0.123999999999995</c:v>
                </c:pt>
                <c:pt idx="34870">
                  <c:v>-0.496999999999999</c:v>
                </c:pt>
                <c:pt idx="34871">
                  <c:v>0</c:v>
                </c:pt>
                <c:pt idx="34872">
                  <c:v>0.992999999999995</c:v>
                </c:pt>
                <c:pt idx="34873">
                  <c:v>0</c:v>
                </c:pt>
                <c:pt idx="34874">
                  <c:v>0</c:v>
                </c:pt>
                <c:pt idx="34875">
                  <c:v>0</c:v>
                </c:pt>
                <c:pt idx="34876">
                  <c:v>0</c:v>
                </c:pt>
                <c:pt idx="34877">
                  <c:v>0</c:v>
                </c:pt>
                <c:pt idx="34878">
                  <c:v>0.620999999999995</c:v>
                </c:pt>
                <c:pt idx="34879">
                  <c:v>0</c:v>
                </c:pt>
                <c:pt idx="34880">
                  <c:v>0.12400000000000901</c:v>
                </c:pt>
                <c:pt idx="34881">
                  <c:v>0</c:v>
                </c:pt>
                <c:pt idx="34882">
                  <c:v>0</c:v>
                </c:pt>
                <c:pt idx="34883">
                  <c:v>0</c:v>
                </c:pt>
                <c:pt idx="34884">
                  <c:v>0</c:v>
                </c:pt>
                <c:pt idx="34885">
                  <c:v>0</c:v>
                </c:pt>
                <c:pt idx="34886">
                  <c:v>0</c:v>
                </c:pt>
                <c:pt idx="34887">
                  <c:v>-0.62100000000000199</c:v>
                </c:pt>
                <c:pt idx="34888">
                  <c:v>0</c:v>
                </c:pt>
                <c:pt idx="34889">
                  <c:v>0</c:v>
                </c:pt>
                <c:pt idx="34890">
                  <c:v>0</c:v>
                </c:pt>
                <c:pt idx="34891">
                  <c:v>0</c:v>
                </c:pt>
                <c:pt idx="34892">
                  <c:v>0</c:v>
                </c:pt>
                <c:pt idx="34893">
                  <c:v>0</c:v>
                </c:pt>
                <c:pt idx="34894">
                  <c:v>0.123999999999995</c:v>
                </c:pt>
                <c:pt idx="34895">
                  <c:v>-0.123999999999995</c:v>
                </c:pt>
                <c:pt idx="34896">
                  <c:v>-0.125</c:v>
                </c:pt>
                <c:pt idx="34897">
                  <c:v>0</c:v>
                </c:pt>
                <c:pt idx="34898">
                  <c:v>0</c:v>
                </c:pt>
                <c:pt idx="34899">
                  <c:v>0.868999999999999</c:v>
                </c:pt>
                <c:pt idx="34900">
                  <c:v>0</c:v>
                </c:pt>
                <c:pt idx="34901">
                  <c:v>0</c:v>
                </c:pt>
                <c:pt idx="34902">
                  <c:v>0</c:v>
                </c:pt>
                <c:pt idx="34903">
                  <c:v>0</c:v>
                </c:pt>
                <c:pt idx="34904">
                  <c:v>0.24799999999999001</c:v>
                </c:pt>
                <c:pt idx="34905">
                  <c:v>0</c:v>
                </c:pt>
                <c:pt idx="34906">
                  <c:v>0</c:v>
                </c:pt>
                <c:pt idx="34907">
                  <c:v>0.74500000000000399</c:v>
                </c:pt>
                <c:pt idx="34908">
                  <c:v>0</c:v>
                </c:pt>
                <c:pt idx="34909">
                  <c:v>0</c:v>
                </c:pt>
                <c:pt idx="34910">
                  <c:v>0</c:v>
                </c:pt>
                <c:pt idx="34911">
                  <c:v>0</c:v>
                </c:pt>
                <c:pt idx="34912">
                  <c:v>-0.744999999999997</c:v>
                </c:pt>
                <c:pt idx="34913">
                  <c:v>0.124000000000002</c:v>
                </c:pt>
                <c:pt idx="34914">
                  <c:v>-0.124000000000002</c:v>
                </c:pt>
                <c:pt idx="34915">
                  <c:v>0.124000000000002</c:v>
                </c:pt>
                <c:pt idx="34916">
                  <c:v>0.744999999999997</c:v>
                </c:pt>
                <c:pt idx="34917">
                  <c:v>0</c:v>
                </c:pt>
                <c:pt idx="34918">
                  <c:v>0</c:v>
                </c:pt>
                <c:pt idx="34919">
                  <c:v>0</c:v>
                </c:pt>
                <c:pt idx="34920">
                  <c:v>0</c:v>
                </c:pt>
                <c:pt idx="34921">
                  <c:v>0</c:v>
                </c:pt>
                <c:pt idx="34922">
                  <c:v>0</c:v>
                </c:pt>
                <c:pt idx="34923">
                  <c:v>1.7370000000000001</c:v>
                </c:pt>
                <c:pt idx="34924">
                  <c:v>0.123999999999995</c:v>
                </c:pt>
                <c:pt idx="34925">
                  <c:v>0</c:v>
                </c:pt>
                <c:pt idx="34926">
                  <c:v>0</c:v>
                </c:pt>
                <c:pt idx="34927">
                  <c:v>0</c:v>
                </c:pt>
                <c:pt idx="34928">
                  <c:v>0</c:v>
                </c:pt>
                <c:pt idx="34929">
                  <c:v>0</c:v>
                </c:pt>
                <c:pt idx="34930">
                  <c:v>0.495999999999995</c:v>
                </c:pt>
                <c:pt idx="34931">
                  <c:v>0</c:v>
                </c:pt>
                <c:pt idx="34932">
                  <c:v>-1.61299999999999</c:v>
                </c:pt>
                <c:pt idx="34933">
                  <c:v>-0.124000000000002</c:v>
                </c:pt>
                <c:pt idx="34934">
                  <c:v>-0.496999999999999</c:v>
                </c:pt>
                <c:pt idx="34935">
                  <c:v>0</c:v>
                </c:pt>
                <c:pt idx="34936">
                  <c:v>0</c:v>
                </c:pt>
                <c:pt idx="34937">
                  <c:v>0</c:v>
                </c:pt>
                <c:pt idx="34938">
                  <c:v>0</c:v>
                </c:pt>
                <c:pt idx="34939">
                  <c:v>0</c:v>
                </c:pt>
                <c:pt idx="34940">
                  <c:v>0.125</c:v>
                </c:pt>
                <c:pt idx="34941">
                  <c:v>-0.496999999999999</c:v>
                </c:pt>
                <c:pt idx="34942">
                  <c:v>0.868999999999999</c:v>
                </c:pt>
                <c:pt idx="34943">
                  <c:v>0.123999999999995</c:v>
                </c:pt>
                <c:pt idx="34944">
                  <c:v>0</c:v>
                </c:pt>
                <c:pt idx="34945">
                  <c:v>0</c:v>
                </c:pt>
                <c:pt idx="34946">
                  <c:v>0</c:v>
                </c:pt>
                <c:pt idx="34947">
                  <c:v>0</c:v>
                </c:pt>
                <c:pt idx="34948">
                  <c:v>1.2409999999999899</c:v>
                </c:pt>
                <c:pt idx="34949">
                  <c:v>0</c:v>
                </c:pt>
                <c:pt idx="34950">
                  <c:v>-0.496999999999999</c:v>
                </c:pt>
                <c:pt idx="34951">
                  <c:v>-0.248000000000004</c:v>
                </c:pt>
                <c:pt idx="34952">
                  <c:v>0.248000000000004</c:v>
                </c:pt>
                <c:pt idx="34953">
                  <c:v>-0.248000000000004</c:v>
                </c:pt>
                <c:pt idx="34954">
                  <c:v>0</c:v>
                </c:pt>
                <c:pt idx="34955">
                  <c:v>0</c:v>
                </c:pt>
                <c:pt idx="34956">
                  <c:v>0</c:v>
                </c:pt>
                <c:pt idx="34957">
                  <c:v>0</c:v>
                </c:pt>
                <c:pt idx="34958">
                  <c:v>0</c:v>
                </c:pt>
                <c:pt idx="34959">
                  <c:v>-0.868999999999999</c:v>
                </c:pt>
                <c:pt idx="34960">
                  <c:v>0</c:v>
                </c:pt>
                <c:pt idx="34961">
                  <c:v>1.365</c:v>
                </c:pt>
                <c:pt idx="34962">
                  <c:v>0</c:v>
                </c:pt>
                <c:pt idx="34963">
                  <c:v>0</c:v>
                </c:pt>
                <c:pt idx="34964">
                  <c:v>0</c:v>
                </c:pt>
                <c:pt idx="34965">
                  <c:v>0</c:v>
                </c:pt>
                <c:pt idx="34966">
                  <c:v>0.248999999999995</c:v>
                </c:pt>
                <c:pt idx="34967">
                  <c:v>-0.123999999999995</c:v>
                </c:pt>
                <c:pt idx="34968">
                  <c:v>0.123999999999995</c:v>
                </c:pt>
                <c:pt idx="34969">
                  <c:v>-0.123999999999995</c:v>
                </c:pt>
                <c:pt idx="34970">
                  <c:v>-0.373000000000004</c:v>
                </c:pt>
                <c:pt idx="34971">
                  <c:v>0</c:v>
                </c:pt>
                <c:pt idx="34972">
                  <c:v>0</c:v>
                </c:pt>
                <c:pt idx="34973">
                  <c:v>0</c:v>
                </c:pt>
                <c:pt idx="34974">
                  <c:v>0</c:v>
                </c:pt>
                <c:pt idx="34975">
                  <c:v>0</c:v>
                </c:pt>
                <c:pt idx="34976">
                  <c:v>-0.12400000000000901</c:v>
                </c:pt>
                <c:pt idx="34977">
                  <c:v>-0.743999999999999</c:v>
                </c:pt>
                <c:pt idx="34978">
                  <c:v>0</c:v>
                </c:pt>
                <c:pt idx="34979">
                  <c:v>-1.11699999999999</c:v>
                </c:pt>
                <c:pt idx="34980">
                  <c:v>-1.3659999999999899</c:v>
                </c:pt>
                <c:pt idx="34981">
                  <c:v>0</c:v>
                </c:pt>
                <c:pt idx="34982">
                  <c:v>0</c:v>
                </c:pt>
                <c:pt idx="34983">
                  <c:v>0</c:v>
                </c:pt>
                <c:pt idx="34984">
                  <c:v>0</c:v>
                </c:pt>
                <c:pt idx="34985">
                  <c:v>0.247999999999997</c:v>
                </c:pt>
                <c:pt idx="34986">
                  <c:v>-0.247999999999997</c:v>
                </c:pt>
                <c:pt idx="34987">
                  <c:v>0.371999999999999</c:v>
                </c:pt>
                <c:pt idx="34988">
                  <c:v>-0.371999999999999</c:v>
                </c:pt>
                <c:pt idx="34989">
                  <c:v>0</c:v>
                </c:pt>
                <c:pt idx="34990">
                  <c:v>0</c:v>
                </c:pt>
                <c:pt idx="34991">
                  <c:v>0</c:v>
                </c:pt>
                <c:pt idx="34992">
                  <c:v>0</c:v>
                </c:pt>
                <c:pt idx="34993">
                  <c:v>1.365</c:v>
                </c:pt>
                <c:pt idx="34994">
                  <c:v>0.371999999999999</c:v>
                </c:pt>
                <c:pt idx="34995">
                  <c:v>0.123999999999995</c:v>
                </c:pt>
                <c:pt idx="34996">
                  <c:v>0.868999999999999</c:v>
                </c:pt>
                <c:pt idx="34997">
                  <c:v>0</c:v>
                </c:pt>
                <c:pt idx="34998">
                  <c:v>0</c:v>
                </c:pt>
                <c:pt idx="34999">
                  <c:v>0</c:v>
                </c:pt>
                <c:pt idx="35000">
                  <c:v>0</c:v>
                </c:pt>
                <c:pt idx="35001">
                  <c:v>0</c:v>
                </c:pt>
                <c:pt idx="35002">
                  <c:v>0</c:v>
                </c:pt>
                <c:pt idx="35003">
                  <c:v>0.248000000000004</c:v>
                </c:pt>
                <c:pt idx="35004">
                  <c:v>0</c:v>
                </c:pt>
                <c:pt idx="35005">
                  <c:v>-1.7370000000000001</c:v>
                </c:pt>
                <c:pt idx="35006">
                  <c:v>-0.62100000000000199</c:v>
                </c:pt>
                <c:pt idx="35007">
                  <c:v>0</c:v>
                </c:pt>
                <c:pt idx="35008">
                  <c:v>0</c:v>
                </c:pt>
                <c:pt idx="35009">
                  <c:v>0</c:v>
                </c:pt>
                <c:pt idx="35010">
                  <c:v>0</c:v>
                </c:pt>
                <c:pt idx="35011">
                  <c:v>-0.496999999999999</c:v>
                </c:pt>
                <c:pt idx="35012">
                  <c:v>0</c:v>
                </c:pt>
                <c:pt idx="35013">
                  <c:v>0.744999999999997</c:v>
                </c:pt>
                <c:pt idx="35014">
                  <c:v>0.247999999999997</c:v>
                </c:pt>
                <c:pt idx="35015">
                  <c:v>0</c:v>
                </c:pt>
                <c:pt idx="35016">
                  <c:v>0</c:v>
                </c:pt>
                <c:pt idx="35017">
                  <c:v>0</c:v>
                </c:pt>
                <c:pt idx="35018">
                  <c:v>0</c:v>
                </c:pt>
                <c:pt idx="35019">
                  <c:v>0</c:v>
                </c:pt>
                <c:pt idx="35020">
                  <c:v>0.24900000000000899</c:v>
                </c:pt>
                <c:pt idx="35021">
                  <c:v>0</c:v>
                </c:pt>
                <c:pt idx="35022">
                  <c:v>-0.868999999999999</c:v>
                </c:pt>
                <c:pt idx="35023">
                  <c:v>0</c:v>
                </c:pt>
                <c:pt idx="35024">
                  <c:v>0</c:v>
                </c:pt>
                <c:pt idx="35025">
                  <c:v>0</c:v>
                </c:pt>
                <c:pt idx="35026">
                  <c:v>0</c:v>
                </c:pt>
                <c:pt idx="35027">
                  <c:v>0</c:v>
                </c:pt>
                <c:pt idx="35028">
                  <c:v>0</c:v>
                </c:pt>
                <c:pt idx="35029">
                  <c:v>0.249000000000002</c:v>
                </c:pt>
                <c:pt idx="35030">
                  <c:v>0</c:v>
                </c:pt>
                <c:pt idx="35031">
                  <c:v>-0.496999999999999</c:v>
                </c:pt>
                <c:pt idx="35032">
                  <c:v>0</c:v>
                </c:pt>
                <c:pt idx="35033">
                  <c:v>0.123999999999995</c:v>
                </c:pt>
                <c:pt idx="35034">
                  <c:v>1.117</c:v>
                </c:pt>
                <c:pt idx="35035">
                  <c:v>0</c:v>
                </c:pt>
                <c:pt idx="35036">
                  <c:v>0</c:v>
                </c:pt>
                <c:pt idx="35037">
                  <c:v>0</c:v>
                </c:pt>
                <c:pt idx="35038">
                  <c:v>0</c:v>
                </c:pt>
                <c:pt idx="35039">
                  <c:v>-0.371999999999999</c:v>
                </c:pt>
                <c:pt idx="35040">
                  <c:v>0</c:v>
                </c:pt>
                <c:pt idx="35041">
                  <c:v>-0.123999999999995</c:v>
                </c:pt>
                <c:pt idx="35042">
                  <c:v>0</c:v>
                </c:pt>
                <c:pt idx="35043">
                  <c:v>1.36499999999999</c:v>
                </c:pt>
                <c:pt idx="35044">
                  <c:v>0</c:v>
                </c:pt>
                <c:pt idx="35045">
                  <c:v>0</c:v>
                </c:pt>
                <c:pt idx="35046">
                  <c:v>0</c:v>
                </c:pt>
                <c:pt idx="35047">
                  <c:v>0</c:v>
                </c:pt>
                <c:pt idx="35048">
                  <c:v>0</c:v>
                </c:pt>
                <c:pt idx="35049">
                  <c:v>-0.619999999999997</c:v>
                </c:pt>
                <c:pt idx="35050">
                  <c:v>-0.372999999999997</c:v>
                </c:pt>
                <c:pt idx="35051">
                  <c:v>-0.62000000000000399</c:v>
                </c:pt>
                <c:pt idx="35052">
                  <c:v>0</c:v>
                </c:pt>
                <c:pt idx="35053">
                  <c:v>0</c:v>
                </c:pt>
                <c:pt idx="35054">
                  <c:v>0</c:v>
                </c:pt>
                <c:pt idx="35055">
                  <c:v>0</c:v>
                </c:pt>
                <c:pt idx="35056">
                  <c:v>0</c:v>
                </c:pt>
                <c:pt idx="35057">
                  <c:v>0</c:v>
                </c:pt>
                <c:pt idx="35058">
                  <c:v>0.373000000000004</c:v>
                </c:pt>
                <c:pt idx="35059">
                  <c:v>0.495999999999995</c:v>
                </c:pt>
                <c:pt idx="35060">
                  <c:v>0</c:v>
                </c:pt>
                <c:pt idx="35061">
                  <c:v>-0.620999999999995</c:v>
                </c:pt>
                <c:pt idx="35062">
                  <c:v>0</c:v>
                </c:pt>
                <c:pt idx="35063">
                  <c:v>0</c:v>
                </c:pt>
                <c:pt idx="35064">
                  <c:v>0</c:v>
                </c:pt>
                <c:pt idx="35065">
                  <c:v>0.74500000000000399</c:v>
                </c:pt>
                <c:pt idx="35066">
                  <c:v>1.117</c:v>
                </c:pt>
                <c:pt idx="35067">
                  <c:v>0</c:v>
                </c:pt>
                <c:pt idx="35068">
                  <c:v>0</c:v>
                </c:pt>
                <c:pt idx="35069">
                  <c:v>-0.12400000000000901</c:v>
                </c:pt>
                <c:pt idx="35070">
                  <c:v>0.371999999999999</c:v>
                </c:pt>
                <c:pt idx="35071">
                  <c:v>0</c:v>
                </c:pt>
                <c:pt idx="35072">
                  <c:v>0</c:v>
                </c:pt>
                <c:pt idx="35073">
                  <c:v>0</c:v>
                </c:pt>
                <c:pt idx="35074">
                  <c:v>-0.247999999999997</c:v>
                </c:pt>
                <c:pt idx="35075">
                  <c:v>-0.868999999999999</c:v>
                </c:pt>
                <c:pt idx="35076">
                  <c:v>0</c:v>
                </c:pt>
                <c:pt idx="35077">
                  <c:v>1.11699999999999</c:v>
                </c:pt>
                <c:pt idx="35078">
                  <c:v>0</c:v>
                </c:pt>
                <c:pt idx="35079">
                  <c:v>-0.744999999999997</c:v>
                </c:pt>
                <c:pt idx="35080">
                  <c:v>0</c:v>
                </c:pt>
                <c:pt idx="35081">
                  <c:v>0</c:v>
                </c:pt>
                <c:pt idx="35082">
                  <c:v>0</c:v>
                </c:pt>
                <c:pt idx="35083">
                  <c:v>0.62100000000000199</c:v>
                </c:pt>
                <c:pt idx="35084">
                  <c:v>0.495999999999995</c:v>
                </c:pt>
                <c:pt idx="35085">
                  <c:v>0.124000000000002</c:v>
                </c:pt>
                <c:pt idx="35086">
                  <c:v>-0.124000000000002</c:v>
                </c:pt>
                <c:pt idx="35087">
                  <c:v>-0.992999999999995</c:v>
                </c:pt>
                <c:pt idx="35088">
                  <c:v>0</c:v>
                </c:pt>
                <c:pt idx="35089">
                  <c:v>0</c:v>
                </c:pt>
                <c:pt idx="35090">
                  <c:v>0</c:v>
                </c:pt>
                <c:pt idx="35091">
                  <c:v>0</c:v>
                </c:pt>
                <c:pt idx="35092">
                  <c:v>0</c:v>
                </c:pt>
                <c:pt idx="35093">
                  <c:v>-0.620999999999995</c:v>
                </c:pt>
                <c:pt idx="35094">
                  <c:v>0</c:v>
                </c:pt>
                <c:pt idx="35095">
                  <c:v>-0.248000000000004</c:v>
                </c:pt>
                <c:pt idx="35096">
                  <c:v>0.371999999999999</c:v>
                </c:pt>
                <c:pt idx="35097">
                  <c:v>-0.371999999999999</c:v>
                </c:pt>
                <c:pt idx="35098">
                  <c:v>0</c:v>
                </c:pt>
                <c:pt idx="35099">
                  <c:v>0</c:v>
                </c:pt>
                <c:pt idx="35100">
                  <c:v>0</c:v>
                </c:pt>
                <c:pt idx="35101">
                  <c:v>0</c:v>
                </c:pt>
                <c:pt idx="35102">
                  <c:v>0</c:v>
                </c:pt>
                <c:pt idx="35103">
                  <c:v>0</c:v>
                </c:pt>
                <c:pt idx="35104">
                  <c:v>0.744999999999997</c:v>
                </c:pt>
                <c:pt idx="35105">
                  <c:v>-0.371999999999999</c:v>
                </c:pt>
                <c:pt idx="35106">
                  <c:v>0</c:v>
                </c:pt>
                <c:pt idx="35107">
                  <c:v>0</c:v>
                </c:pt>
                <c:pt idx="35108">
                  <c:v>0</c:v>
                </c:pt>
                <c:pt idx="35109">
                  <c:v>0</c:v>
                </c:pt>
                <c:pt idx="35110">
                  <c:v>-0.744999999999997</c:v>
                </c:pt>
                <c:pt idx="35111">
                  <c:v>1.2409999999999899</c:v>
                </c:pt>
                <c:pt idx="35112">
                  <c:v>-1.2409999999999899</c:v>
                </c:pt>
                <c:pt idx="35113">
                  <c:v>1.73799999999999</c:v>
                </c:pt>
                <c:pt idx="35114">
                  <c:v>0.495999999999995</c:v>
                </c:pt>
                <c:pt idx="35115">
                  <c:v>0.371999999999999</c:v>
                </c:pt>
                <c:pt idx="35116">
                  <c:v>0</c:v>
                </c:pt>
                <c:pt idx="35117">
                  <c:v>0</c:v>
                </c:pt>
                <c:pt idx="35118">
                  <c:v>0</c:v>
                </c:pt>
                <c:pt idx="35119">
                  <c:v>0</c:v>
                </c:pt>
                <c:pt idx="35120">
                  <c:v>0</c:v>
                </c:pt>
                <c:pt idx="35121">
                  <c:v>-0.62100000000000199</c:v>
                </c:pt>
                <c:pt idx="35122">
                  <c:v>-0.495999999999995</c:v>
                </c:pt>
                <c:pt idx="35123">
                  <c:v>0</c:v>
                </c:pt>
                <c:pt idx="35124">
                  <c:v>0</c:v>
                </c:pt>
                <c:pt idx="35125">
                  <c:v>0</c:v>
                </c:pt>
                <c:pt idx="35126">
                  <c:v>0</c:v>
                </c:pt>
                <c:pt idx="35127">
                  <c:v>0</c:v>
                </c:pt>
                <c:pt idx="35128">
                  <c:v>0.62100000000000199</c:v>
                </c:pt>
                <c:pt idx="35129">
                  <c:v>0</c:v>
                </c:pt>
                <c:pt idx="35130">
                  <c:v>0.123999999999995</c:v>
                </c:pt>
                <c:pt idx="35131">
                  <c:v>-0.495999999999995</c:v>
                </c:pt>
                <c:pt idx="35132">
                  <c:v>0.123999999999995</c:v>
                </c:pt>
                <c:pt idx="35133">
                  <c:v>-0.123999999999995</c:v>
                </c:pt>
                <c:pt idx="35134">
                  <c:v>0</c:v>
                </c:pt>
                <c:pt idx="35135">
                  <c:v>0</c:v>
                </c:pt>
                <c:pt idx="35136">
                  <c:v>0</c:v>
                </c:pt>
                <c:pt idx="35137">
                  <c:v>1.9849999999999901</c:v>
                </c:pt>
                <c:pt idx="35138">
                  <c:v>0</c:v>
                </c:pt>
                <c:pt idx="35139">
                  <c:v>-0.743999999999999</c:v>
                </c:pt>
                <c:pt idx="35140">
                  <c:v>0</c:v>
                </c:pt>
                <c:pt idx="35141">
                  <c:v>0.62000000000000399</c:v>
                </c:pt>
                <c:pt idx="35142">
                  <c:v>0</c:v>
                </c:pt>
                <c:pt idx="35143">
                  <c:v>0</c:v>
                </c:pt>
                <c:pt idx="35144">
                  <c:v>0</c:v>
                </c:pt>
                <c:pt idx="35145">
                  <c:v>0</c:v>
                </c:pt>
                <c:pt idx="35146">
                  <c:v>-0.123999999999995</c:v>
                </c:pt>
                <c:pt idx="35147">
                  <c:v>0</c:v>
                </c:pt>
                <c:pt idx="35148">
                  <c:v>-0.62100000000000199</c:v>
                </c:pt>
                <c:pt idx="35149">
                  <c:v>0</c:v>
                </c:pt>
                <c:pt idx="35150">
                  <c:v>0.249000000000002</c:v>
                </c:pt>
                <c:pt idx="35151">
                  <c:v>0</c:v>
                </c:pt>
                <c:pt idx="35152">
                  <c:v>0</c:v>
                </c:pt>
                <c:pt idx="35153">
                  <c:v>0</c:v>
                </c:pt>
                <c:pt idx="35154">
                  <c:v>0</c:v>
                </c:pt>
                <c:pt idx="35155">
                  <c:v>0.248999999999995</c:v>
                </c:pt>
                <c:pt idx="35156">
                  <c:v>0</c:v>
                </c:pt>
                <c:pt idx="35157">
                  <c:v>-0.620999999999995</c:v>
                </c:pt>
                <c:pt idx="35158">
                  <c:v>0</c:v>
                </c:pt>
                <c:pt idx="35159">
                  <c:v>0.247999999999997</c:v>
                </c:pt>
                <c:pt idx="35160">
                  <c:v>0</c:v>
                </c:pt>
                <c:pt idx="35161">
                  <c:v>0</c:v>
                </c:pt>
                <c:pt idx="35162">
                  <c:v>0</c:v>
                </c:pt>
                <c:pt idx="35163">
                  <c:v>0</c:v>
                </c:pt>
                <c:pt idx="35164">
                  <c:v>1.11699999999999</c:v>
                </c:pt>
                <c:pt idx="35165">
                  <c:v>0.496999999999999</c:v>
                </c:pt>
                <c:pt idx="35166">
                  <c:v>0</c:v>
                </c:pt>
                <c:pt idx="35167">
                  <c:v>-1.48999999999999</c:v>
                </c:pt>
                <c:pt idx="35168">
                  <c:v>-0.123999999999995</c:v>
                </c:pt>
                <c:pt idx="35169">
                  <c:v>-0.62000000000000399</c:v>
                </c:pt>
                <c:pt idx="35170">
                  <c:v>0</c:v>
                </c:pt>
                <c:pt idx="35171">
                  <c:v>0</c:v>
                </c:pt>
                <c:pt idx="35172">
                  <c:v>0</c:v>
                </c:pt>
                <c:pt idx="35173">
                  <c:v>-0.620999999999995</c:v>
                </c:pt>
                <c:pt idx="35174">
                  <c:v>0</c:v>
                </c:pt>
                <c:pt idx="35175">
                  <c:v>0.992999999999995</c:v>
                </c:pt>
                <c:pt idx="35176">
                  <c:v>0</c:v>
                </c:pt>
                <c:pt idx="35177">
                  <c:v>-0.371999999999999</c:v>
                </c:pt>
                <c:pt idx="35178">
                  <c:v>-0.372999999999997</c:v>
                </c:pt>
                <c:pt idx="35179">
                  <c:v>0</c:v>
                </c:pt>
                <c:pt idx="35180">
                  <c:v>0</c:v>
                </c:pt>
                <c:pt idx="35181">
                  <c:v>0</c:v>
                </c:pt>
                <c:pt idx="35182">
                  <c:v>0</c:v>
                </c:pt>
                <c:pt idx="35183">
                  <c:v>0.744999999999997</c:v>
                </c:pt>
                <c:pt idx="35184">
                  <c:v>0.124000000000002</c:v>
                </c:pt>
                <c:pt idx="35185">
                  <c:v>0.124000000000002</c:v>
                </c:pt>
                <c:pt idx="35186">
                  <c:v>0.372999999999997</c:v>
                </c:pt>
                <c:pt idx="35187">
                  <c:v>0.991999999999997</c:v>
                </c:pt>
                <c:pt idx="35188">
                  <c:v>0</c:v>
                </c:pt>
                <c:pt idx="35189">
                  <c:v>0</c:v>
                </c:pt>
                <c:pt idx="35190">
                  <c:v>0</c:v>
                </c:pt>
                <c:pt idx="35191">
                  <c:v>-0.123999999999995</c:v>
                </c:pt>
                <c:pt idx="35192">
                  <c:v>-0.123999999999995</c:v>
                </c:pt>
                <c:pt idx="35193">
                  <c:v>-1.6140000000000001</c:v>
                </c:pt>
                <c:pt idx="35194">
                  <c:v>0</c:v>
                </c:pt>
                <c:pt idx="35195">
                  <c:v>-0.124000000000002</c:v>
                </c:pt>
                <c:pt idx="35196">
                  <c:v>-0.247999999999997</c:v>
                </c:pt>
                <c:pt idx="35197">
                  <c:v>0</c:v>
                </c:pt>
                <c:pt idx="35198">
                  <c:v>0</c:v>
                </c:pt>
                <c:pt idx="35199">
                  <c:v>0</c:v>
                </c:pt>
                <c:pt idx="35200">
                  <c:v>0</c:v>
                </c:pt>
                <c:pt idx="35201">
                  <c:v>0</c:v>
                </c:pt>
                <c:pt idx="35202">
                  <c:v>-0.373000000000004</c:v>
                </c:pt>
                <c:pt idx="35203">
                  <c:v>0</c:v>
                </c:pt>
                <c:pt idx="35204">
                  <c:v>0.248000000000004</c:v>
                </c:pt>
                <c:pt idx="35205">
                  <c:v>0</c:v>
                </c:pt>
                <c:pt idx="35206">
                  <c:v>0</c:v>
                </c:pt>
                <c:pt idx="35207">
                  <c:v>0</c:v>
                </c:pt>
                <c:pt idx="35208">
                  <c:v>0</c:v>
                </c:pt>
                <c:pt idx="35209">
                  <c:v>0.744999999999997</c:v>
                </c:pt>
                <c:pt idx="35210">
                  <c:v>0.248000000000004</c:v>
                </c:pt>
                <c:pt idx="35211">
                  <c:v>0.620999999999995</c:v>
                </c:pt>
                <c:pt idx="35212">
                  <c:v>-0.620999999999995</c:v>
                </c:pt>
                <c:pt idx="35213">
                  <c:v>0.620999999999995</c:v>
                </c:pt>
                <c:pt idx="35214">
                  <c:v>0.12400000000000901</c:v>
                </c:pt>
                <c:pt idx="35215">
                  <c:v>0</c:v>
                </c:pt>
                <c:pt idx="35216">
                  <c:v>0</c:v>
                </c:pt>
                <c:pt idx="35217">
                  <c:v>0</c:v>
                </c:pt>
                <c:pt idx="35218">
                  <c:v>-0.124000000000002</c:v>
                </c:pt>
                <c:pt idx="35219">
                  <c:v>0</c:v>
                </c:pt>
                <c:pt idx="35220">
                  <c:v>0</c:v>
                </c:pt>
                <c:pt idx="35221">
                  <c:v>-0.496999999999999</c:v>
                </c:pt>
                <c:pt idx="35222">
                  <c:v>0</c:v>
                </c:pt>
                <c:pt idx="35223">
                  <c:v>0.124000000000002</c:v>
                </c:pt>
                <c:pt idx="35224">
                  <c:v>0</c:v>
                </c:pt>
                <c:pt idx="35225">
                  <c:v>0</c:v>
                </c:pt>
                <c:pt idx="35226">
                  <c:v>0</c:v>
                </c:pt>
                <c:pt idx="35227">
                  <c:v>0</c:v>
                </c:pt>
                <c:pt idx="35228">
                  <c:v>0</c:v>
                </c:pt>
                <c:pt idx="35229">
                  <c:v>-0.123999999999995</c:v>
                </c:pt>
                <c:pt idx="35230">
                  <c:v>0.123999999999995</c:v>
                </c:pt>
                <c:pt idx="35231">
                  <c:v>-0.123999999999995</c:v>
                </c:pt>
                <c:pt idx="35232">
                  <c:v>0.123999999999995</c:v>
                </c:pt>
                <c:pt idx="35233">
                  <c:v>0</c:v>
                </c:pt>
                <c:pt idx="35234">
                  <c:v>0</c:v>
                </c:pt>
                <c:pt idx="35235">
                  <c:v>0</c:v>
                </c:pt>
                <c:pt idx="35236">
                  <c:v>-0.123999999999995</c:v>
                </c:pt>
                <c:pt idx="35237">
                  <c:v>-0.495999999999995</c:v>
                </c:pt>
                <c:pt idx="35238">
                  <c:v>0</c:v>
                </c:pt>
                <c:pt idx="35239">
                  <c:v>0</c:v>
                </c:pt>
                <c:pt idx="35240">
                  <c:v>-0.99300000000000899</c:v>
                </c:pt>
                <c:pt idx="35241">
                  <c:v>-1.36499999999999</c:v>
                </c:pt>
                <c:pt idx="35242">
                  <c:v>0</c:v>
                </c:pt>
                <c:pt idx="35243">
                  <c:v>0</c:v>
                </c:pt>
                <c:pt idx="35244">
                  <c:v>0</c:v>
                </c:pt>
                <c:pt idx="35245">
                  <c:v>0</c:v>
                </c:pt>
                <c:pt idx="35246">
                  <c:v>1.8620000000000001</c:v>
                </c:pt>
                <c:pt idx="35247">
                  <c:v>0</c:v>
                </c:pt>
                <c:pt idx="35248">
                  <c:v>-0.372999999999997</c:v>
                </c:pt>
                <c:pt idx="35249">
                  <c:v>-0.868999999999999</c:v>
                </c:pt>
                <c:pt idx="35250">
                  <c:v>0</c:v>
                </c:pt>
                <c:pt idx="35251">
                  <c:v>0</c:v>
                </c:pt>
                <c:pt idx="35252">
                  <c:v>0</c:v>
                </c:pt>
                <c:pt idx="35253">
                  <c:v>0</c:v>
                </c:pt>
                <c:pt idx="35254">
                  <c:v>0</c:v>
                </c:pt>
                <c:pt idx="35255">
                  <c:v>0</c:v>
                </c:pt>
                <c:pt idx="35256">
                  <c:v>1.11699999999999</c:v>
                </c:pt>
                <c:pt idx="35257">
                  <c:v>0.373000000000004</c:v>
                </c:pt>
                <c:pt idx="35258">
                  <c:v>0.248000000000004</c:v>
                </c:pt>
                <c:pt idx="35259">
                  <c:v>0</c:v>
                </c:pt>
                <c:pt idx="35260">
                  <c:v>0</c:v>
                </c:pt>
                <c:pt idx="35261">
                  <c:v>0</c:v>
                </c:pt>
                <c:pt idx="35262">
                  <c:v>0</c:v>
                </c:pt>
                <c:pt idx="35263">
                  <c:v>0.247999999999997</c:v>
                </c:pt>
                <c:pt idx="35264">
                  <c:v>-0.247999999999997</c:v>
                </c:pt>
                <c:pt idx="35265">
                  <c:v>0.247999999999997</c:v>
                </c:pt>
                <c:pt idx="35266">
                  <c:v>0.125</c:v>
                </c:pt>
                <c:pt idx="35267">
                  <c:v>0</c:v>
                </c:pt>
                <c:pt idx="35268">
                  <c:v>-0.496999999999999</c:v>
                </c:pt>
                <c:pt idx="35269">
                  <c:v>0</c:v>
                </c:pt>
                <c:pt idx="35270">
                  <c:v>0</c:v>
                </c:pt>
                <c:pt idx="35271">
                  <c:v>0</c:v>
                </c:pt>
                <c:pt idx="35272">
                  <c:v>0</c:v>
                </c:pt>
                <c:pt idx="35273">
                  <c:v>0.124000000000002</c:v>
                </c:pt>
                <c:pt idx="35274">
                  <c:v>0.248999999999995</c:v>
                </c:pt>
                <c:pt idx="35275">
                  <c:v>0</c:v>
                </c:pt>
                <c:pt idx="35276">
                  <c:v>-0.620999999999995</c:v>
                </c:pt>
                <c:pt idx="35277">
                  <c:v>0</c:v>
                </c:pt>
                <c:pt idx="35278">
                  <c:v>0</c:v>
                </c:pt>
                <c:pt idx="35279">
                  <c:v>0</c:v>
                </c:pt>
                <c:pt idx="35280">
                  <c:v>0</c:v>
                </c:pt>
                <c:pt idx="35281">
                  <c:v>-9.8049999999999997</c:v>
                </c:pt>
                <c:pt idx="35282">
                  <c:v>-0.371999999999999</c:v>
                </c:pt>
                <c:pt idx="35283">
                  <c:v>0.371999999999999</c:v>
                </c:pt>
                <c:pt idx="35284">
                  <c:v>-0.123999999999995</c:v>
                </c:pt>
                <c:pt idx="35285">
                  <c:v>0</c:v>
                </c:pt>
                <c:pt idx="35286">
                  <c:v>-0.123999999999995</c:v>
                </c:pt>
                <c:pt idx="35287">
                  <c:v>0</c:v>
                </c:pt>
                <c:pt idx="35288">
                  <c:v>0</c:v>
                </c:pt>
                <c:pt idx="35289">
                  <c:v>0</c:v>
                </c:pt>
                <c:pt idx="35290">
                  <c:v>0</c:v>
                </c:pt>
                <c:pt idx="35291">
                  <c:v>0</c:v>
                </c:pt>
                <c:pt idx="35292">
                  <c:v>0</c:v>
                </c:pt>
                <c:pt idx="35293">
                  <c:v>0.371999999999999</c:v>
                </c:pt>
                <c:pt idx="35294">
                  <c:v>0</c:v>
                </c:pt>
                <c:pt idx="35295">
                  <c:v>0</c:v>
                </c:pt>
                <c:pt idx="35296">
                  <c:v>0</c:v>
                </c:pt>
                <c:pt idx="35297">
                  <c:v>0</c:v>
                </c:pt>
                <c:pt idx="35298">
                  <c:v>0</c:v>
                </c:pt>
                <c:pt idx="35299">
                  <c:v>0</c:v>
                </c:pt>
                <c:pt idx="35300">
                  <c:v>-0.123999999999995</c:v>
                </c:pt>
                <c:pt idx="35301">
                  <c:v>0</c:v>
                </c:pt>
                <c:pt idx="35302">
                  <c:v>0</c:v>
                </c:pt>
                <c:pt idx="35303">
                  <c:v>0.495999999999995</c:v>
                </c:pt>
                <c:pt idx="35304">
                  <c:v>0</c:v>
                </c:pt>
                <c:pt idx="35305">
                  <c:v>0</c:v>
                </c:pt>
                <c:pt idx="35306">
                  <c:v>0</c:v>
                </c:pt>
                <c:pt idx="35307">
                  <c:v>0</c:v>
                </c:pt>
                <c:pt idx="35308">
                  <c:v>0</c:v>
                </c:pt>
                <c:pt idx="35309">
                  <c:v>-0.495999999999995</c:v>
                </c:pt>
                <c:pt idx="35310">
                  <c:v>0</c:v>
                </c:pt>
                <c:pt idx="35311">
                  <c:v>-0.124000000000002</c:v>
                </c:pt>
                <c:pt idx="35312">
                  <c:v>-1.11699999999999</c:v>
                </c:pt>
                <c:pt idx="35313">
                  <c:v>0</c:v>
                </c:pt>
                <c:pt idx="35314">
                  <c:v>0</c:v>
                </c:pt>
                <c:pt idx="35315">
                  <c:v>0</c:v>
                </c:pt>
                <c:pt idx="35316">
                  <c:v>0</c:v>
                </c:pt>
                <c:pt idx="35317">
                  <c:v>0.372999999999997</c:v>
                </c:pt>
                <c:pt idx="35318">
                  <c:v>-0.372999999999997</c:v>
                </c:pt>
                <c:pt idx="35319">
                  <c:v>0</c:v>
                </c:pt>
                <c:pt idx="35320">
                  <c:v>0</c:v>
                </c:pt>
                <c:pt idx="35321">
                  <c:v>0.124000000000002</c:v>
                </c:pt>
                <c:pt idx="35322">
                  <c:v>0</c:v>
                </c:pt>
                <c:pt idx="35323">
                  <c:v>0</c:v>
                </c:pt>
                <c:pt idx="35324">
                  <c:v>0</c:v>
                </c:pt>
                <c:pt idx="35325">
                  <c:v>0</c:v>
                </c:pt>
                <c:pt idx="35326">
                  <c:v>0</c:v>
                </c:pt>
                <c:pt idx="35327">
                  <c:v>0.124000000000002</c:v>
                </c:pt>
                <c:pt idx="35328">
                  <c:v>2.7309999999999901</c:v>
                </c:pt>
                <c:pt idx="35329">
                  <c:v>0</c:v>
                </c:pt>
                <c:pt idx="35330">
                  <c:v>-1.11699999999999</c:v>
                </c:pt>
                <c:pt idx="35331">
                  <c:v>0</c:v>
                </c:pt>
                <c:pt idx="35332">
                  <c:v>0</c:v>
                </c:pt>
                <c:pt idx="35333">
                  <c:v>0</c:v>
                </c:pt>
                <c:pt idx="35334">
                  <c:v>0</c:v>
                </c:pt>
                <c:pt idx="35335">
                  <c:v>-1.7369999999999901</c:v>
                </c:pt>
                <c:pt idx="35336">
                  <c:v>0</c:v>
                </c:pt>
                <c:pt idx="35337">
                  <c:v>0.371999999999999</c:v>
                </c:pt>
                <c:pt idx="35338">
                  <c:v>0</c:v>
                </c:pt>
                <c:pt idx="35339">
                  <c:v>-0.371999999999999</c:v>
                </c:pt>
                <c:pt idx="35340">
                  <c:v>0</c:v>
                </c:pt>
                <c:pt idx="35341">
                  <c:v>0</c:v>
                </c:pt>
                <c:pt idx="35342">
                  <c:v>0</c:v>
                </c:pt>
                <c:pt idx="35343">
                  <c:v>0</c:v>
                </c:pt>
                <c:pt idx="35344">
                  <c:v>0.249000000000002</c:v>
                </c:pt>
                <c:pt idx="35345">
                  <c:v>0</c:v>
                </c:pt>
                <c:pt idx="35346">
                  <c:v>-0.868999999999999</c:v>
                </c:pt>
                <c:pt idx="35347">
                  <c:v>0</c:v>
                </c:pt>
                <c:pt idx="35348">
                  <c:v>0.619999999999997</c:v>
                </c:pt>
                <c:pt idx="35349">
                  <c:v>0</c:v>
                </c:pt>
                <c:pt idx="35350">
                  <c:v>0</c:v>
                </c:pt>
                <c:pt idx="35351">
                  <c:v>0</c:v>
                </c:pt>
                <c:pt idx="35352">
                  <c:v>0</c:v>
                </c:pt>
                <c:pt idx="35353">
                  <c:v>-0.123999999999995</c:v>
                </c:pt>
                <c:pt idx="35354">
                  <c:v>0</c:v>
                </c:pt>
                <c:pt idx="35355">
                  <c:v>-0.371999999999999</c:v>
                </c:pt>
                <c:pt idx="35356">
                  <c:v>0</c:v>
                </c:pt>
                <c:pt idx="35357">
                  <c:v>0.371999999999999</c:v>
                </c:pt>
                <c:pt idx="35358">
                  <c:v>0</c:v>
                </c:pt>
                <c:pt idx="35359">
                  <c:v>0</c:v>
                </c:pt>
                <c:pt idx="35360">
                  <c:v>0</c:v>
                </c:pt>
                <c:pt idx="35361">
                  <c:v>0</c:v>
                </c:pt>
                <c:pt idx="35362">
                  <c:v>-0.868999999999999</c:v>
                </c:pt>
                <c:pt idx="35363">
                  <c:v>0.744999999999997</c:v>
                </c:pt>
                <c:pt idx="35364">
                  <c:v>0</c:v>
                </c:pt>
                <c:pt idx="35365">
                  <c:v>0</c:v>
                </c:pt>
                <c:pt idx="35366">
                  <c:v>0</c:v>
                </c:pt>
                <c:pt idx="35367">
                  <c:v>-0.247999999999997</c:v>
                </c:pt>
                <c:pt idx="35368">
                  <c:v>0</c:v>
                </c:pt>
                <c:pt idx="35369">
                  <c:v>0</c:v>
                </c:pt>
                <c:pt idx="35370">
                  <c:v>0</c:v>
                </c:pt>
                <c:pt idx="35371">
                  <c:v>0</c:v>
                </c:pt>
                <c:pt idx="35372">
                  <c:v>-0.249000000000002</c:v>
                </c:pt>
                <c:pt idx="35373">
                  <c:v>0</c:v>
                </c:pt>
                <c:pt idx="35374">
                  <c:v>0.124000000000002</c:v>
                </c:pt>
                <c:pt idx="35375">
                  <c:v>0.744999999999997</c:v>
                </c:pt>
                <c:pt idx="35376">
                  <c:v>0.744999999999997</c:v>
                </c:pt>
                <c:pt idx="35377">
                  <c:v>0</c:v>
                </c:pt>
                <c:pt idx="35378">
                  <c:v>0</c:v>
                </c:pt>
                <c:pt idx="35379">
                  <c:v>0</c:v>
                </c:pt>
                <c:pt idx="35380">
                  <c:v>0.743999999999999</c:v>
                </c:pt>
                <c:pt idx="35381">
                  <c:v>0</c:v>
                </c:pt>
                <c:pt idx="35382">
                  <c:v>-0.743999999999999</c:v>
                </c:pt>
                <c:pt idx="35383">
                  <c:v>-0.62100000000000199</c:v>
                </c:pt>
                <c:pt idx="35384">
                  <c:v>0</c:v>
                </c:pt>
                <c:pt idx="35385">
                  <c:v>-0.619999999999997</c:v>
                </c:pt>
                <c:pt idx="35386">
                  <c:v>0</c:v>
                </c:pt>
                <c:pt idx="35387">
                  <c:v>0</c:v>
                </c:pt>
                <c:pt idx="35388">
                  <c:v>0</c:v>
                </c:pt>
                <c:pt idx="35389">
                  <c:v>0.744999999999997</c:v>
                </c:pt>
                <c:pt idx="35390">
                  <c:v>0</c:v>
                </c:pt>
                <c:pt idx="35391">
                  <c:v>0.124000000000002</c:v>
                </c:pt>
                <c:pt idx="35392">
                  <c:v>0.124000000000002</c:v>
                </c:pt>
                <c:pt idx="35393">
                  <c:v>0</c:v>
                </c:pt>
                <c:pt idx="35394">
                  <c:v>0</c:v>
                </c:pt>
                <c:pt idx="35395">
                  <c:v>0</c:v>
                </c:pt>
                <c:pt idx="35396">
                  <c:v>0</c:v>
                </c:pt>
                <c:pt idx="35397">
                  <c:v>0</c:v>
                </c:pt>
                <c:pt idx="35398">
                  <c:v>0.620999999999995</c:v>
                </c:pt>
                <c:pt idx="35399">
                  <c:v>0</c:v>
                </c:pt>
                <c:pt idx="35400">
                  <c:v>1.61299999999999</c:v>
                </c:pt>
                <c:pt idx="35401">
                  <c:v>0</c:v>
                </c:pt>
                <c:pt idx="35402">
                  <c:v>-0.24799999999999001</c:v>
                </c:pt>
                <c:pt idx="35403">
                  <c:v>0</c:v>
                </c:pt>
                <c:pt idx="35404">
                  <c:v>0</c:v>
                </c:pt>
                <c:pt idx="35405">
                  <c:v>0</c:v>
                </c:pt>
                <c:pt idx="35406">
                  <c:v>0</c:v>
                </c:pt>
                <c:pt idx="35407">
                  <c:v>-0.991999999999997</c:v>
                </c:pt>
                <c:pt idx="35408">
                  <c:v>0.991999999999997</c:v>
                </c:pt>
                <c:pt idx="35409">
                  <c:v>0.249000000000002</c:v>
                </c:pt>
                <c:pt idx="35410">
                  <c:v>0</c:v>
                </c:pt>
                <c:pt idx="35411">
                  <c:v>-0.62100000000000199</c:v>
                </c:pt>
                <c:pt idx="35412">
                  <c:v>-1.11699999999999</c:v>
                </c:pt>
                <c:pt idx="35413">
                  <c:v>0</c:v>
                </c:pt>
                <c:pt idx="35414">
                  <c:v>0</c:v>
                </c:pt>
                <c:pt idx="35415">
                  <c:v>0</c:v>
                </c:pt>
                <c:pt idx="35416">
                  <c:v>0.372999999999997</c:v>
                </c:pt>
                <c:pt idx="35417">
                  <c:v>0</c:v>
                </c:pt>
                <c:pt idx="35418">
                  <c:v>-0.123999999999995</c:v>
                </c:pt>
                <c:pt idx="35419">
                  <c:v>-0.249000000000002</c:v>
                </c:pt>
                <c:pt idx="35420">
                  <c:v>-0.124000000000002</c:v>
                </c:pt>
                <c:pt idx="35421">
                  <c:v>0</c:v>
                </c:pt>
                <c:pt idx="35422">
                  <c:v>0</c:v>
                </c:pt>
                <c:pt idx="35423">
                  <c:v>0</c:v>
                </c:pt>
                <c:pt idx="35424">
                  <c:v>0</c:v>
                </c:pt>
                <c:pt idx="35425">
                  <c:v>0.371999999999999</c:v>
                </c:pt>
                <c:pt idx="35426">
                  <c:v>0.248000000000004</c:v>
                </c:pt>
                <c:pt idx="35427">
                  <c:v>-0.248000000000004</c:v>
                </c:pt>
                <c:pt idx="35428">
                  <c:v>0.495999999999995</c:v>
                </c:pt>
                <c:pt idx="35429">
                  <c:v>0</c:v>
                </c:pt>
                <c:pt idx="35430">
                  <c:v>0</c:v>
                </c:pt>
                <c:pt idx="35431">
                  <c:v>0</c:v>
                </c:pt>
                <c:pt idx="35432">
                  <c:v>0</c:v>
                </c:pt>
                <c:pt idx="35433">
                  <c:v>0</c:v>
                </c:pt>
                <c:pt idx="35434">
                  <c:v>0</c:v>
                </c:pt>
                <c:pt idx="35435">
                  <c:v>0.124000000000002</c:v>
                </c:pt>
                <c:pt idx="35436">
                  <c:v>-0.124000000000002</c:v>
                </c:pt>
                <c:pt idx="35437">
                  <c:v>0</c:v>
                </c:pt>
                <c:pt idx="35438">
                  <c:v>-0.123999999999995</c:v>
                </c:pt>
                <c:pt idx="35439">
                  <c:v>0</c:v>
                </c:pt>
                <c:pt idx="35440">
                  <c:v>0</c:v>
                </c:pt>
                <c:pt idx="35441">
                  <c:v>0</c:v>
                </c:pt>
                <c:pt idx="35442">
                  <c:v>0</c:v>
                </c:pt>
                <c:pt idx="35443">
                  <c:v>0.249000000000002</c:v>
                </c:pt>
                <c:pt idx="35444">
                  <c:v>0.247999999999997</c:v>
                </c:pt>
                <c:pt idx="35445">
                  <c:v>0.124000000000002</c:v>
                </c:pt>
                <c:pt idx="35446">
                  <c:v>0</c:v>
                </c:pt>
                <c:pt idx="35447">
                  <c:v>0.868999999999999</c:v>
                </c:pt>
                <c:pt idx="35448">
                  <c:v>0.743999999999999</c:v>
                </c:pt>
                <c:pt idx="35449">
                  <c:v>0</c:v>
                </c:pt>
                <c:pt idx="35450">
                  <c:v>0</c:v>
                </c:pt>
                <c:pt idx="35451">
                  <c:v>0</c:v>
                </c:pt>
                <c:pt idx="35452">
                  <c:v>0</c:v>
                </c:pt>
                <c:pt idx="35453">
                  <c:v>-1.117</c:v>
                </c:pt>
                <c:pt idx="35454">
                  <c:v>0</c:v>
                </c:pt>
                <c:pt idx="35455">
                  <c:v>-0.49600000000000199</c:v>
                </c:pt>
                <c:pt idx="35456">
                  <c:v>-0.496999999999999</c:v>
                </c:pt>
                <c:pt idx="35457">
                  <c:v>0.496999999999999</c:v>
                </c:pt>
                <c:pt idx="35458">
                  <c:v>0</c:v>
                </c:pt>
                <c:pt idx="35459">
                  <c:v>0</c:v>
                </c:pt>
                <c:pt idx="35460">
                  <c:v>0</c:v>
                </c:pt>
                <c:pt idx="35461">
                  <c:v>-0.371999999999999</c:v>
                </c:pt>
                <c:pt idx="35462">
                  <c:v>0</c:v>
                </c:pt>
                <c:pt idx="35463">
                  <c:v>0.495999999999995</c:v>
                </c:pt>
                <c:pt idx="35464">
                  <c:v>0</c:v>
                </c:pt>
                <c:pt idx="35465">
                  <c:v>-1.2409999999999899</c:v>
                </c:pt>
                <c:pt idx="35466">
                  <c:v>0</c:v>
                </c:pt>
                <c:pt idx="35467">
                  <c:v>0</c:v>
                </c:pt>
                <c:pt idx="35468">
                  <c:v>0</c:v>
                </c:pt>
                <c:pt idx="35469">
                  <c:v>0</c:v>
                </c:pt>
                <c:pt idx="35470">
                  <c:v>-1.117</c:v>
                </c:pt>
                <c:pt idx="35471">
                  <c:v>0</c:v>
                </c:pt>
                <c:pt idx="35472">
                  <c:v>0.49600000000000899</c:v>
                </c:pt>
                <c:pt idx="35473">
                  <c:v>0</c:v>
                </c:pt>
                <c:pt idx="35474">
                  <c:v>-0.248000000000004</c:v>
                </c:pt>
                <c:pt idx="35475">
                  <c:v>0</c:v>
                </c:pt>
                <c:pt idx="35476">
                  <c:v>0</c:v>
                </c:pt>
                <c:pt idx="35477">
                  <c:v>0</c:v>
                </c:pt>
                <c:pt idx="35478">
                  <c:v>0</c:v>
                </c:pt>
                <c:pt idx="35479">
                  <c:v>0</c:v>
                </c:pt>
                <c:pt idx="35480">
                  <c:v>-0.496999999999999</c:v>
                </c:pt>
                <c:pt idx="35481">
                  <c:v>0</c:v>
                </c:pt>
                <c:pt idx="35482">
                  <c:v>-0.247999999999997</c:v>
                </c:pt>
                <c:pt idx="35483">
                  <c:v>0.62100000000000199</c:v>
                </c:pt>
                <c:pt idx="35484">
                  <c:v>-0.62100000000000199</c:v>
                </c:pt>
                <c:pt idx="35485">
                  <c:v>0</c:v>
                </c:pt>
                <c:pt idx="35486">
                  <c:v>0</c:v>
                </c:pt>
                <c:pt idx="35487">
                  <c:v>0</c:v>
                </c:pt>
                <c:pt idx="35488">
                  <c:v>0.744999999999997</c:v>
                </c:pt>
                <c:pt idx="35489">
                  <c:v>0.124000000000002</c:v>
                </c:pt>
                <c:pt idx="35490">
                  <c:v>0</c:v>
                </c:pt>
                <c:pt idx="35491">
                  <c:v>-0.249000000000002</c:v>
                </c:pt>
                <c:pt idx="35492">
                  <c:v>-0.124000000000002</c:v>
                </c:pt>
                <c:pt idx="35493">
                  <c:v>0</c:v>
                </c:pt>
                <c:pt idx="35494">
                  <c:v>0</c:v>
                </c:pt>
                <c:pt idx="35495">
                  <c:v>0</c:v>
                </c:pt>
                <c:pt idx="35496">
                  <c:v>0</c:v>
                </c:pt>
                <c:pt idx="35497">
                  <c:v>0.123999999999995</c:v>
                </c:pt>
                <c:pt idx="35498">
                  <c:v>-0.24799999999999001</c:v>
                </c:pt>
                <c:pt idx="35499">
                  <c:v>0</c:v>
                </c:pt>
                <c:pt idx="35500">
                  <c:v>-0.62100000000000899</c:v>
                </c:pt>
                <c:pt idx="35501">
                  <c:v>-0.867999999999995</c:v>
                </c:pt>
                <c:pt idx="35502">
                  <c:v>-0.74500000000000399</c:v>
                </c:pt>
                <c:pt idx="35503">
                  <c:v>0</c:v>
                </c:pt>
                <c:pt idx="35504">
                  <c:v>0</c:v>
                </c:pt>
                <c:pt idx="35505">
                  <c:v>0</c:v>
                </c:pt>
                <c:pt idx="35506">
                  <c:v>0</c:v>
                </c:pt>
                <c:pt idx="35507">
                  <c:v>0.74500000000000399</c:v>
                </c:pt>
                <c:pt idx="35508">
                  <c:v>0</c:v>
                </c:pt>
                <c:pt idx="35509">
                  <c:v>-0.496999999999999</c:v>
                </c:pt>
                <c:pt idx="35510">
                  <c:v>0</c:v>
                </c:pt>
                <c:pt idx="35511">
                  <c:v>0.496999999999999</c:v>
                </c:pt>
                <c:pt idx="35512">
                  <c:v>0</c:v>
                </c:pt>
                <c:pt idx="35513">
                  <c:v>0</c:v>
                </c:pt>
                <c:pt idx="35514">
                  <c:v>0</c:v>
                </c:pt>
                <c:pt idx="35515">
                  <c:v>-0.124000000000002</c:v>
                </c:pt>
                <c:pt idx="35516">
                  <c:v>0</c:v>
                </c:pt>
                <c:pt idx="35517">
                  <c:v>1.4889999999999901</c:v>
                </c:pt>
                <c:pt idx="35518">
                  <c:v>0</c:v>
                </c:pt>
                <c:pt idx="35519">
                  <c:v>0</c:v>
                </c:pt>
                <c:pt idx="35520">
                  <c:v>0.371999999999999</c:v>
                </c:pt>
                <c:pt idx="35521">
                  <c:v>0</c:v>
                </c:pt>
                <c:pt idx="35522">
                  <c:v>0</c:v>
                </c:pt>
                <c:pt idx="35523">
                  <c:v>0</c:v>
                </c:pt>
                <c:pt idx="35524">
                  <c:v>-0.123999999999995</c:v>
                </c:pt>
                <c:pt idx="35525">
                  <c:v>-0.74500000000000399</c:v>
                </c:pt>
                <c:pt idx="35526">
                  <c:v>-0.371999999999999</c:v>
                </c:pt>
                <c:pt idx="35527">
                  <c:v>0.371999999999999</c:v>
                </c:pt>
                <c:pt idx="35528">
                  <c:v>-0.371999999999999</c:v>
                </c:pt>
                <c:pt idx="35529">
                  <c:v>-0.868999999999999</c:v>
                </c:pt>
                <c:pt idx="35530">
                  <c:v>0</c:v>
                </c:pt>
                <c:pt idx="35531">
                  <c:v>0</c:v>
                </c:pt>
                <c:pt idx="35532">
                  <c:v>0</c:v>
                </c:pt>
                <c:pt idx="35533">
                  <c:v>0</c:v>
                </c:pt>
                <c:pt idx="35534">
                  <c:v>0.124000000000002</c:v>
                </c:pt>
                <c:pt idx="35535">
                  <c:v>0</c:v>
                </c:pt>
                <c:pt idx="35536">
                  <c:v>0</c:v>
                </c:pt>
                <c:pt idx="35537">
                  <c:v>0</c:v>
                </c:pt>
                <c:pt idx="35538">
                  <c:v>0.496999999999999</c:v>
                </c:pt>
                <c:pt idx="35539">
                  <c:v>0</c:v>
                </c:pt>
                <c:pt idx="35540">
                  <c:v>0</c:v>
                </c:pt>
                <c:pt idx="35541">
                  <c:v>0</c:v>
                </c:pt>
                <c:pt idx="35542">
                  <c:v>0.12400000000000901</c:v>
                </c:pt>
                <c:pt idx="35543">
                  <c:v>0.123999999999995</c:v>
                </c:pt>
                <c:pt idx="35544">
                  <c:v>0</c:v>
                </c:pt>
                <c:pt idx="35545">
                  <c:v>0.248999999999995</c:v>
                </c:pt>
                <c:pt idx="35546">
                  <c:v>-1.3659999999999899</c:v>
                </c:pt>
                <c:pt idx="35547">
                  <c:v>0.373000000000004</c:v>
                </c:pt>
                <c:pt idx="35548">
                  <c:v>0</c:v>
                </c:pt>
                <c:pt idx="35549">
                  <c:v>0</c:v>
                </c:pt>
                <c:pt idx="35550">
                  <c:v>0</c:v>
                </c:pt>
                <c:pt idx="35551">
                  <c:v>0</c:v>
                </c:pt>
                <c:pt idx="35552">
                  <c:v>0.124000000000002</c:v>
                </c:pt>
                <c:pt idx="35553">
                  <c:v>-0.124000000000002</c:v>
                </c:pt>
                <c:pt idx="35554">
                  <c:v>0</c:v>
                </c:pt>
                <c:pt idx="35555">
                  <c:v>-0.123999999999995</c:v>
                </c:pt>
                <c:pt idx="35556">
                  <c:v>0</c:v>
                </c:pt>
                <c:pt idx="35557">
                  <c:v>0</c:v>
                </c:pt>
                <c:pt idx="35558">
                  <c:v>0</c:v>
                </c:pt>
                <c:pt idx="35559">
                  <c:v>0</c:v>
                </c:pt>
                <c:pt idx="35560">
                  <c:v>0</c:v>
                </c:pt>
                <c:pt idx="35561">
                  <c:v>-0.868999999999999</c:v>
                </c:pt>
                <c:pt idx="35562">
                  <c:v>0</c:v>
                </c:pt>
                <c:pt idx="35563">
                  <c:v>0</c:v>
                </c:pt>
                <c:pt idx="35564">
                  <c:v>0.868999999999999</c:v>
                </c:pt>
                <c:pt idx="35565">
                  <c:v>0</c:v>
                </c:pt>
                <c:pt idx="35566">
                  <c:v>0</c:v>
                </c:pt>
                <c:pt idx="35567">
                  <c:v>0</c:v>
                </c:pt>
                <c:pt idx="35568">
                  <c:v>0</c:v>
                </c:pt>
                <c:pt idx="35569">
                  <c:v>0</c:v>
                </c:pt>
                <c:pt idx="35570">
                  <c:v>0.74500000000000399</c:v>
                </c:pt>
                <c:pt idx="35571">
                  <c:v>1.36499999999999</c:v>
                </c:pt>
                <c:pt idx="35572">
                  <c:v>0</c:v>
                </c:pt>
                <c:pt idx="35573">
                  <c:v>-3.7229999999999901</c:v>
                </c:pt>
                <c:pt idx="35574">
                  <c:v>0</c:v>
                </c:pt>
                <c:pt idx="35575">
                  <c:v>0</c:v>
                </c:pt>
                <c:pt idx="35576">
                  <c:v>0</c:v>
                </c:pt>
                <c:pt idx="35577">
                  <c:v>0</c:v>
                </c:pt>
                <c:pt idx="35578">
                  <c:v>-0.49600000000000199</c:v>
                </c:pt>
                <c:pt idx="35579">
                  <c:v>0</c:v>
                </c:pt>
                <c:pt idx="35580">
                  <c:v>0</c:v>
                </c:pt>
                <c:pt idx="35581">
                  <c:v>0.247999999999997</c:v>
                </c:pt>
                <c:pt idx="35582">
                  <c:v>0</c:v>
                </c:pt>
                <c:pt idx="35583">
                  <c:v>0</c:v>
                </c:pt>
                <c:pt idx="35584">
                  <c:v>0</c:v>
                </c:pt>
                <c:pt idx="35585">
                  <c:v>0</c:v>
                </c:pt>
                <c:pt idx="35586">
                  <c:v>0</c:v>
                </c:pt>
                <c:pt idx="35587">
                  <c:v>1.6140000000000001</c:v>
                </c:pt>
                <c:pt idx="35588">
                  <c:v>0</c:v>
                </c:pt>
                <c:pt idx="35589">
                  <c:v>0.495999999999995</c:v>
                </c:pt>
                <c:pt idx="35590">
                  <c:v>0.12400000000000901</c:v>
                </c:pt>
                <c:pt idx="35591">
                  <c:v>0.37299999999999001</c:v>
                </c:pt>
                <c:pt idx="35592">
                  <c:v>-0.37299999999999001</c:v>
                </c:pt>
                <c:pt idx="35593">
                  <c:v>0</c:v>
                </c:pt>
                <c:pt idx="35594">
                  <c:v>0</c:v>
                </c:pt>
                <c:pt idx="35595">
                  <c:v>0</c:v>
                </c:pt>
                <c:pt idx="35596">
                  <c:v>0</c:v>
                </c:pt>
                <c:pt idx="35597">
                  <c:v>0</c:v>
                </c:pt>
                <c:pt idx="35598">
                  <c:v>0.49600000000000199</c:v>
                </c:pt>
                <c:pt idx="35599">
                  <c:v>-1.365</c:v>
                </c:pt>
                <c:pt idx="35600">
                  <c:v>0.74500000000000399</c:v>
                </c:pt>
                <c:pt idx="35601">
                  <c:v>-0.74500000000000399</c:v>
                </c:pt>
                <c:pt idx="35602">
                  <c:v>0</c:v>
                </c:pt>
                <c:pt idx="35603">
                  <c:v>0</c:v>
                </c:pt>
                <c:pt idx="35604">
                  <c:v>0</c:v>
                </c:pt>
                <c:pt idx="35605">
                  <c:v>-1.365</c:v>
                </c:pt>
                <c:pt idx="35606">
                  <c:v>0.62100000000000199</c:v>
                </c:pt>
                <c:pt idx="35607">
                  <c:v>0</c:v>
                </c:pt>
                <c:pt idx="35608">
                  <c:v>0</c:v>
                </c:pt>
                <c:pt idx="35609">
                  <c:v>0.371999999999999</c:v>
                </c:pt>
                <c:pt idx="35610">
                  <c:v>-0.371999999999999</c:v>
                </c:pt>
                <c:pt idx="35611">
                  <c:v>0</c:v>
                </c:pt>
                <c:pt idx="35612">
                  <c:v>0</c:v>
                </c:pt>
                <c:pt idx="35613">
                  <c:v>0</c:v>
                </c:pt>
                <c:pt idx="35614">
                  <c:v>0</c:v>
                </c:pt>
                <c:pt idx="35615">
                  <c:v>0.247999999999997</c:v>
                </c:pt>
                <c:pt idx="35616">
                  <c:v>0</c:v>
                </c:pt>
                <c:pt idx="35617">
                  <c:v>0</c:v>
                </c:pt>
                <c:pt idx="35618">
                  <c:v>0.86900000000000599</c:v>
                </c:pt>
                <c:pt idx="35619">
                  <c:v>0</c:v>
                </c:pt>
                <c:pt idx="35620">
                  <c:v>0</c:v>
                </c:pt>
                <c:pt idx="35621">
                  <c:v>0</c:v>
                </c:pt>
                <c:pt idx="35622">
                  <c:v>0</c:v>
                </c:pt>
                <c:pt idx="35623">
                  <c:v>0</c:v>
                </c:pt>
                <c:pt idx="35624">
                  <c:v>0</c:v>
                </c:pt>
                <c:pt idx="35625">
                  <c:v>0.620999999999995</c:v>
                </c:pt>
                <c:pt idx="35626">
                  <c:v>0</c:v>
                </c:pt>
                <c:pt idx="35627">
                  <c:v>-0.495999999999995</c:v>
                </c:pt>
                <c:pt idx="35628">
                  <c:v>0</c:v>
                </c:pt>
                <c:pt idx="35629">
                  <c:v>0</c:v>
                </c:pt>
                <c:pt idx="35630">
                  <c:v>0</c:v>
                </c:pt>
                <c:pt idx="35631">
                  <c:v>0</c:v>
                </c:pt>
                <c:pt idx="35632">
                  <c:v>-0.619999999999997</c:v>
                </c:pt>
                <c:pt idx="35633">
                  <c:v>0</c:v>
                </c:pt>
                <c:pt idx="35634">
                  <c:v>0.495999999999995</c:v>
                </c:pt>
                <c:pt idx="35635">
                  <c:v>0.371999999999999</c:v>
                </c:pt>
                <c:pt idx="35636">
                  <c:v>0.373000000000004</c:v>
                </c:pt>
                <c:pt idx="35637">
                  <c:v>0.247999999999997</c:v>
                </c:pt>
                <c:pt idx="35638">
                  <c:v>0</c:v>
                </c:pt>
                <c:pt idx="35639">
                  <c:v>0</c:v>
                </c:pt>
                <c:pt idx="35640">
                  <c:v>0</c:v>
                </c:pt>
                <c:pt idx="35641">
                  <c:v>0</c:v>
                </c:pt>
                <c:pt idx="35642">
                  <c:v>0.495999999999995</c:v>
                </c:pt>
                <c:pt idx="35643">
                  <c:v>0</c:v>
                </c:pt>
                <c:pt idx="35644">
                  <c:v>-1.36499999999999</c:v>
                </c:pt>
                <c:pt idx="35645">
                  <c:v>-0.868999999999999</c:v>
                </c:pt>
                <c:pt idx="35646">
                  <c:v>0.372999999999997</c:v>
                </c:pt>
                <c:pt idx="35647">
                  <c:v>0</c:v>
                </c:pt>
                <c:pt idx="35648">
                  <c:v>0</c:v>
                </c:pt>
                <c:pt idx="35649">
                  <c:v>0</c:v>
                </c:pt>
                <c:pt idx="35650">
                  <c:v>0</c:v>
                </c:pt>
                <c:pt idx="35651">
                  <c:v>0</c:v>
                </c:pt>
                <c:pt idx="35652">
                  <c:v>0.744999999999997</c:v>
                </c:pt>
                <c:pt idx="35653">
                  <c:v>0</c:v>
                </c:pt>
                <c:pt idx="35654">
                  <c:v>-1.11699999999999</c:v>
                </c:pt>
                <c:pt idx="35655">
                  <c:v>0</c:v>
                </c:pt>
                <c:pt idx="35656">
                  <c:v>0</c:v>
                </c:pt>
                <c:pt idx="35657">
                  <c:v>0</c:v>
                </c:pt>
                <c:pt idx="35658">
                  <c:v>0</c:v>
                </c:pt>
                <c:pt idx="35659">
                  <c:v>0.371999999999999</c:v>
                </c:pt>
                <c:pt idx="35660">
                  <c:v>0.86900000000000599</c:v>
                </c:pt>
                <c:pt idx="35661">
                  <c:v>0</c:v>
                </c:pt>
                <c:pt idx="35662">
                  <c:v>0.24799999999999001</c:v>
                </c:pt>
                <c:pt idx="35663">
                  <c:v>0.125</c:v>
                </c:pt>
                <c:pt idx="35664">
                  <c:v>-0.125</c:v>
                </c:pt>
                <c:pt idx="35665">
                  <c:v>0</c:v>
                </c:pt>
                <c:pt idx="35666">
                  <c:v>0</c:v>
                </c:pt>
                <c:pt idx="35667">
                  <c:v>0</c:v>
                </c:pt>
                <c:pt idx="35668">
                  <c:v>0</c:v>
                </c:pt>
                <c:pt idx="35669">
                  <c:v>-3.226</c:v>
                </c:pt>
                <c:pt idx="35670">
                  <c:v>-0.868999999999999</c:v>
                </c:pt>
                <c:pt idx="35671">
                  <c:v>0</c:v>
                </c:pt>
                <c:pt idx="35672">
                  <c:v>0</c:v>
                </c:pt>
                <c:pt idx="35673">
                  <c:v>0</c:v>
                </c:pt>
                <c:pt idx="35674">
                  <c:v>0</c:v>
                </c:pt>
                <c:pt idx="35675">
                  <c:v>0</c:v>
                </c:pt>
                <c:pt idx="35676">
                  <c:v>0</c:v>
                </c:pt>
                <c:pt idx="35677">
                  <c:v>0</c:v>
                </c:pt>
                <c:pt idx="35678">
                  <c:v>-0.372999999999997</c:v>
                </c:pt>
                <c:pt idx="35679">
                  <c:v>0</c:v>
                </c:pt>
                <c:pt idx="35680">
                  <c:v>0.124000000000002</c:v>
                </c:pt>
                <c:pt idx="35681">
                  <c:v>0</c:v>
                </c:pt>
                <c:pt idx="35682">
                  <c:v>0.372999999999997</c:v>
                </c:pt>
                <c:pt idx="35683">
                  <c:v>0</c:v>
                </c:pt>
                <c:pt idx="35684">
                  <c:v>0</c:v>
                </c:pt>
                <c:pt idx="35685">
                  <c:v>0</c:v>
                </c:pt>
                <c:pt idx="35686">
                  <c:v>0.125</c:v>
                </c:pt>
                <c:pt idx="35687">
                  <c:v>0</c:v>
                </c:pt>
                <c:pt idx="35688">
                  <c:v>-0.248999999999995</c:v>
                </c:pt>
                <c:pt idx="35689">
                  <c:v>0</c:v>
                </c:pt>
                <c:pt idx="35690">
                  <c:v>0</c:v>
                </c:pt>
                <c:pt idx="35691">
                  <c:v>-0.86800000000000199</c:v>
                </c:pt>
                <c:pt idx="35692">
                  <c:v>0</c:v>
                </c:pt>
                <c:pt idx="35693">
                  <c:v>0</c:v>
                </c:pt>
                <c:pt idx="35694">
                  <c:v>0</c:v>
                </c:pt>
                <c:pt idx="35695">
                  <c:v>0</c:v>
                </c:pt>
                <c:pt idx="35696">
                  <c:v>0</c:v>
                </c:pt>
                <c:pt idx="35697">
                  <c:v>-0.123999999999995</c:v>
                </c:pt>
                <c:pt idx="35698">
                  <c:v>0</c:v>
                </c:pt>
                <c:pt idx="35699">
                  <c:v>0.247999999999997</c:v>
                </c:pt>
                <c:pt idx="35700">
                  <c:v>0</c:v>
                </c:pt>
                <c:pt idx="35701">
                  <c:v>0</c:v>
                </c:pt>
                <c:pt idx="35702">
                  <c:v>0</c:v>
                </c:pt>
                <c:pt idx="35703">
                  <c:v>0</c:v>
                </c:pt>
                <c:pt idx="35704">
                  <c:v>0</c:v>
                </c:pt>
                <c:pt idx="35705">
                  <c:v>0</c:v>
                </c:pt>
                <c:pt idx="35706">
                  <c:v>1.365</c:v>
                </c:pt>
                <c:pt idx="35707">
                  <c:v>0.37200000000000699</c:v>
                </c:pt>
                <c:pt idx="35708">
                  <c:v>0.123999999999995</c:v>
                </c:pt>
                <c:pt idx="35709">
                  <c:v>-0.123999999999995</c:v>
                </c:pt>
                <c:pt idx="35710">
                  <c:v>0</c:v>
                </c:pt>
                <c:pt idx="35711">
                  <c:v>0</c:v>
                </c:pt>
                <c:pt idx="35712">
                  <c:v>0</c:v>
                </c:pt>
                <c:pt idx="35713">
                  <c:v>-0.868999999999999</c:v>
                </c:pt>
                <c:pt idx="35714">
                  <c:v>-0.123999999999995</c:v>
                </c:pt>
                <c:pt idx="35715">
                  <c:v>0</c:v>
                </c:pt>
                <c:pt idx="35716">
                  <c:v>0</c:v>
                </c:pt>
                <c:pt idx="35717">
                  <c:v>0.123999999999995</c:v>
                </c:pt>
                <c:pt idx="35718">
                  <c:v>0</c:v>
                </c:pt>
                <c:pt idx="35719">
                  <c:v>0</c:v>
                </c:pt>
                <c:pt idx="35720">
                  <c:v>0</c:v>
                </c:pt>
                <c:pt idx="35721">
                  <c:v>0</c:v>
                </c:pt>
                <c:pt idx="35722">
                  <c:v>-0.496999999999999</c:v>
                </c:pt>
                <c:pt idx="35723">
                  <c:v>0</c:v>
                </c:pt>
                <c:pt idx="35724">
                  <c:v>-0.248000000000004</c:v>
                </c:pt>
                <c:pt idx="35725">
                  <c:v>0</c:v>
                </c:pt>
                <c:pt idx="35726">
                  <c:v>0</c:v>
                </c:pt>
                <c:pt idx="35727">
                  <c:v>0.373000000000004</c:v>
                </c:pt>
                <c:pt idx="35728">
                  <c:v>0</c:v>
                </c:pt>
                <c:pt idx="35729">
                  <c:v>0</c:v>
                </c:pt>
                <c:pt idx="35730">
                  <c:v>0</c:v>
                </c:pt>
                <c:pt idx="35731">
                  <c:v>1.49</c:v>
                </c:pt>
                <c:pt idx="35732">
                  <c:v>1.7369999999999901</c:v>
                </c:pt>
                <c:pt idx="35733">
                  <c:v>0</c:v>
                </c:pt>
                <c:pt idx="35734">
                  <c:v>-1.4889999999999901</c:v>
                </c:pt>
                <c:pt idx="35735">
                  <c:v>-0.49600000000000899</c:v>
                </c:pt>
                <c:pt idx="35736">
                  <c:v>0</c:v>
                </c:pt>
                <c:pt idx="35737">
                  <c:v>0</c:v>
                </c:pt>
                <c:pt idx="35738">
                  <c:v>0</c:v>
                </c:pt>
                <c:pt idx="35739">
                  <c:v>0</c:v>
                </c:pt>
                <c:pt idx="35740">
                  <c:v>-0.247999999999997</c:v>
                </c:pt>
                <c:pt idx="35741">
                  <c:v>0</c:v>
                </c:pt>
                <c:pt idx="35742">
                  <c:v>-0.124000000000002</c:v>
                </c:pt>
                <c:pt idx="35743">
                  <c:v>0</c:v>
                </c:pt>
                <c:pt idx="35744">
                  <c:v>0.124000000000002</c:v>
                </c:pt>
                <c:pt idx="35745">
                  <c:v>0</c:v>
                </c:pt>
                <c:pt idx="35746">
                  <c:v>0</c:v>
                </c:pt>
                <c:pt idx="35747">
                  <c:v>0</c:v>
                </c:pt>
                <c:pt idx="35748">
                  <c:v>0</c:v>
                </c:pt>
                <c:pt idx="35749">
                  <c:v>0</c:v>
                </c:pt>
                <c:pt idx="35750">
                  <c:v>0.620999999999995</c:v>
                </c:pt>
                <c:pt idx="35751">
                  <c:v>-0.371999999999999</c:v>
                </c:pt>
                <c:pt idx="35752">
                  <c:v>0.371999999999999</c:v>
                </c:pt>
                <c:pt idx="35753">
                  <c:v>0.248000000000004</c:v>
                </c:pt>
                <c:pt idx="35754">
                  <c:v>0.868999999999999</c:v>
                </c:pt>
                <c:pt idx="35755">
                  <c:v>0</c:v>
                </c:pt>
                <c:pt idx="35756">
                  <c:v>0</c:v>
                </c:pt>
                <c:pt idx="35757">
                  <c:v>0</c:v>
                </c:pt>
                <c:pt idx="35758">
                  <c:v>0</c:v>
                </c:pt>
                <c:pt idx="35759">
                  <c:v>-1.242</c:v>
                </c:pt>
                <c:pt idx="35760">
                  <c:v>-0.123999999999995</c:v>
                </c:pt>
                <c:pt idx="35761">
                  <c:v>-1.2409999999999899</c:v>
                </c:pt>
                <c:pt idx="35762">
                  <c:v>-0.124000000000002</c:v>
                </c:pt>
                <c:pt idx="35763">
                  <c:v>0</c:v>
                </c:pt>
                <c:pt idx="35764">
                  <c:v>0</c:v>
                </c:pt>
                <c:pt idx="35765">
                  <c:v>0</c:v>
                </c:pt>
                <c:pt idx="35766">
                  <c:v>0</c:v>
                </c:pt>
                <c:pt idx="35767">
                  <c:v>0</c:v>
                </c:pt>
                <c:pt idx="35768">
                  <c:v>0.371999999999999</c:v>
                </c:pt>
                <c:pt idx="35769">
                  <c:v>0</c:v>
                </c:pt>
                <c:pt idx="35770">
                  <c:v>0</c:v>
                </c:pt>
                <c:pt idx="35771">
                  <c:v>-0.123999999999995</c:v>
                </c:pt>
                <c:pt idx="35772">
                  <c:v>0</c:v>
                </c:pt>
                <c:pt idx="35773">
                  <c:v>0</c:v>
                </c:pt>
                <c:pt idx="35774">
                  <c:v>0</c:v>
                </c:pt>
                <c:pt idx="35775">
                  <c:v>0</c:v>
                </c:pt>
                <c:pt idx="35776">
                  <c:v>0</c:v>
                </c:pt>
                <c:pt idx="35777">
                  <c:v>0.74500000000000399</c:v>
                </c:pt>
                <c:pt idx="35778">
                  <c:v>0.867999999999995</c:v>
                </c:pt>
                <c:pt idx="35779">
                  <c:v>-0.867999999999995</c:v>
                </c:pt>
                <c:pt idx="35780">
                  <c:v>0.867999999999995</c:v>
                </c:pt>
                <c:pt idx="35781">
                  <c:v>-0.123999999999995</c:v>
                </c:pt>
                <c:pt idx="35782">
                  <c:v>0</c:v>
                </c:pt>
                <c:pt idx="35783">
                  <c:v>0</c:v>
                </c:pt>
                <c:pt idx="35784">
                  <c:v>0</c:v>
                </c:pt>
                <c:pt idx="35785">
                  <c:v>-1.8619999999999901</c:v>
                </c:pt>
                <c:pt idx="35786">
                  <c:v>0</c:v>
                </c:pt>
                <c:pt idx="35787">
                  <c:v>0</c:v>
                </c:pt>
                <c:pt idx="35788">
                  <c:v>-0.371999999999999</c:v>
                </c:pt>
                <c:pt idx="35789">
                  <c:v>0</c:v>
                </c:pt>
                <c:pt idx="35790">
                  <c:v>0</c:v>
                </c:pt>
                <c:pt idx="35791">
                  <c:v>0</c:v>
                </c:pt>
                <c:pt idx="35792">
                  <c:v>0</c:v>
                </c:pt>
                <c:pt idx="35793">
                  <c:v>0</c:v>
                </c:pt>
                <c:pt idx="35794">
                  <c:v>0</c:v>
                </c:pt>
                <c:pt idx="35795">
                  <c:v>0.123999999999995</c:v>
                </c:pt>
                <c:pt idx="35796">
                  <c:v>-0.123999999999995</c:v>
                </c:pt>
                <c:pt idx="35797">
                  <c:v>0.123999999999995</c:v>
                </c:pt>
                <c:pt idx="35798">
                  <c:v>0.62000000000000399</c:v>
                </c:pt>
                <c:pt idx="35799">
                  <c:v>0</c:v>
                </c:pt>
                <c:pt idx="35800">
                  <c:v>0</c:v>
                </c:pt>
                <c:pt idx="35801">
                  <c:v>0</c:v>
                </c:pt>
                <c:pt idx="35802">
                  <c:v>0</c:v>
                </c:pt>
                <c:pt idx="35803">
                  <c:v>0</c:v>
                </c:pt>
                <c:pt idx="35804">
                  <c:v>0.37200000000000699</c:v>
                </c:pt>
                <c:pt idx="35805">
                  <c:v>0.868999999999999</c:v>
                </c:pt>
                <c:pt idx="35806">
                  <c:v>-0.868999999999999</c:v>
                </c:pt>
                <c:pt idx="35807">
                  <c:v>-0.37200000000000699</c:v>
                </c:pt>
                <c:pt idx="35808">
                  <c:v>0</c:v>
                </c:pt>
                <c:pt idx="35809">
                  <c:v>0</c:v>
                </c:pt>
                <c:pt idx="35810">
                  <c:v>0</c:v>
                </c:pt>
                <c:pt idx="35811">
                  <c:v>0</c:v>
                </c:pt>
                <c:pt idx="35812">
                  <c:v>0.744999999999997</c:v>
                </c:pt>
                <c:pt idx="35813">
                  <c:v>0</c:v>
                </c:pt>
                <c:pt idx="35814">
                  <c:v>-1.11699999999999</c:v>
                </c:pt>
                <c:pt idx="35815">
                  <c:v>0</c:v>
                </c:pt>
                <c:pt idx="35816">
                  <c:v>0</c:v>
                </c:pt>
                <c:pt idx="35817">
                  <c:v>-0.247999999999997</c:v>
                </c:pt>
                <c:pt idx="35818">
                  <c:v>0</c:v>
                </c:pt>
                <c:pt idx="35819">
                  <c:v>0</c:v>
                </c:pt>
                <c:pt idx="35820">
                  <c:v>0</c:v>
                </c:pt>
                <c:pt idx="35821">
                  <c:v>0.744999999999997</c:v>
                </c:pt>
                <c:pt idx="35822">
                  <c:v>0.247999999999997</c:v>
                </c:pt>
                <c:pt idx="35823">
                  <c:v>0.248000000000004</c:v>
                </c:pt>
                <c:pt idx="35824">
                  <c:v>0</c:v>
                </c:pt>
                <c:pt idx="35825">
                  <c:v>1.36499999999999</c:v>
                </c:pt>
                <c:pt idx="35826">
                  <c:v>0</c:v>
                </c:pt>
                <c:pt idx="35827">
                  <c:v>0</c:v>
                </c:pt>
                <c:pt idx="35828">
                  <c:v>0</c:v>
                </c:pt>
                <c:pt idx="35829">
                  <c:v>0</c:v>
                </c:pt>
                <c:pt idx="35830">
                  <c:v>0</c:v>
                </c:pt>
                <c:pt idx="35831">
                  <c:v>0</c:v>
                </c:pt>
                <c:pt idx="35832">
                  <c:v>-0.62100000000000199</c:v>
                </c:pt>
                <c:pt idx="35833">
                  <c:v>-0.495999999999995</c:v>
                </c:pt>
                <c:pt idx="35834">
                  <c:v>-0.248000000000004</c:v>
                </c:pt>
                <c:pt idx="35835">
                  <c:v>0</c:v>
                </c:pt>
                <c:pt idx="35836">
                  <c:v>0</c:v>
                </c:pt>
                <c:pt idx="35837">
                  <c:v>0</c:v>
                </c:pt>
                <c:pt idx="35838">
                  <c:v>0</c:v>
                </c:pt>
                <c:pt idx="35839">
                  <c:v>1.2409999999999899</c:v>
                </c:pt>
                <c:pt idx="35840">
                  <c:v>-1.365</c:v>
                </c:pt>
                <c:pt idx="35841">
                  <c:v>0.868999999999999</c:v>
                </c:pt>
                <c:pt idx="35842">
                  <c:v>-0.62100000000000199</c:v>
                </c:pt>
                <c:pt idx="35843">
                  <c:v>0.62100000000000199</c:v>
                </c:pt>
                <c:pt idx="35844">
                  <c:v>0.247999999999997</c:v>
                </c:pt>
                <c:pt idx="35845">
                  <c:v>0</c:v>
                </c:pt>
                <c:pt idx="35846">
                  <c:v>0</c:v>
                </c:pt>
                <c:pt idx="35847">
                  <c:v>0</c:v>
                </c:pt>
                <c:pt idx="35848">
                  <c:v>0.86800000000000199</c:v>
                </c:pt>
                <c:pt idx="35849">
                  <c:v>0</c:v>
                </c:pt>
                <c:pt idx="35850">
                  <c:v>-0.248000000000004</c:v>
                </c:pt>
                <c:pt idx="35851">
                  <c:v>0</c:v>
                </c:pt>
                <c:pt idx="35852">
                  <c:v>0</c:v>
                </c:pt>
                <c:pt idx="35853">
                  <c:v>0.496999999999999</c:v>
                </c:pt>
                <c:pt idx="35854">
                  <c:v>0</c:v>
                </c:pt>
                <c:pt idx="35855">
                  <c:v>0</c:v>
                </c:pt>
                <c:pt idx="35856">
                  <c:v>0</c:v>
                </c:pt>
                <c:pt idx="35857">
                  <c:v>0</c:v>
                </c:pt>
                <c:pt idx="35858">
                  <c:v>0.123999999999995</c:v>
                </c:pt>
                <c:pt idx="35859">
                  <c:v>0.248000000000004</c:v>
                </c:pt>
                <c:pt idx="35860">
                  <c:v>0</c:v>
                </c:pt>
                <c:pt idx="35861">
                  <c:v>0</c:v>
                </c:pt>
                <c:pt idx="35862">
                  <c:v>2.3580000000000001</c:v>
                </c:pt>
                <c:pt idx="35863">
                  <c:v>0</c:v>
                </c:pt>
                <c:pt idx="35864">
                  <c:v>0</c:v>
                </c:pt>
                <c:pt idx="35865">
                  <c:v>0</c:v>
                </c:pt>
                <c:pt idx="35866">
                  <c:v>-0.124000000000002</c:v>
                </c:pt>
                <c:pt idx="35867">
                  <c:v>0.371999999999999</c:v>
                </c:pt>
                <c:pt idx="35868">
                  <c:v>-0.495999999999995</c:v>
                </c:pt>
                <c:pt idx="35869">
                  <c:v>0.495999999999995</c:v>
                </c:pt>
                <c:pt idx="35870">
                  <c:v>-0.495999999999995</c:v>
                </c:pt>
                <c:pt idx="35871">
                  <c:v>0.619999999999997</c:v>
                </c:pt>
                <c:pt idx="35872">
                  <c:v>0</c:v>
                </c:pt>
                <c:pt idx="35873">
                  <c:v>0</c:v>
                </c:pt>
                <c:pt idx="35874">
                  <c:v>0</c:v>
                </c:pt>
                <c:pt idx="35875">
                  <c:v>-0.248000000000004</c:v>
                </c:pt>
                <c:pt idx="35876">
                  <c:v>-0.74500000000000399</c:v>
                </c:pt>
                <c:pt idx="35877">
                  <c:v>-0.495999999999995</c:v>
                </c:pt>
                <c:pt idx="35878">
                  <c:v>0</c:v>
                </c:pt>
                <c:pt idx="35879">
                  <c:v>0</c:v>
                </c:pt>
                <c:pt idx="35880">
                  <c:v>-0.99300000000000199</c:v>
                </c:pt>
                <c:pt idx="35881">
                  <c:v>0</c:v>
                </c:pt>
                <c:pt idx="35882">
                  <c:v>0</c:v>
                </c:pt>
                <c:pt idx="35883">
                  <c:v>0</c:v>
                </c:pt>
                <c:pt idx="35884">
                  <c:v>-0.124000000000002</c:v>
                </c:pt>
                <c:pt idx="35885">
                  <c:v>-0.744999999999997</c:v>
                </c:pt>
                <c:pt idx="35886">
                  <c:v>0.744999999999997</c:v>
                </c:pt>
                <c:pt idx="35887">
                  <c:v>-1.36499999999999</c:v>
                </c:pt>
                <c:pt idx="35888">
                  <c:v>1.7369999999999901</c:v>
                </c:pt>
                <c:pt idx="35889">
                  <c:v>-0.743999999999999</c:v>
                </c:pt>
                <c:pt idx="35890">
                  <c:v>0</c:v>
                </c:pt>
                <c:pt idx="35891">
                  <c:v>0</c:v>
                </c:pt>
                <c:pt idx="35892">
                  <c:v>0</c:v>
                </c:pt>
                <c:pt idx="35893">
                  <c:v>1.8620000000000001</c:v>
                </c:pt>
                <c:pt idx="35894">
                  <c:v>0.123999999999995</c:v>
                </c:pt>
                <c:pt idx="35895">
                  <c:v>-0.123999999999995</c:v>
                </c:pt>
                <c:pt idx="35896">
                  <c:v>0.123999999999995</c:v>
                </c:pt>
                <c:pt idx="35897">
                  <c:v>0.12400000000000901</c:v>
                </c:pt>
                <c:pt idx="35898">
                  <c:v>0</c:v>
                </c:pt>
                <c:pt idx="35899">
                  <c:v>0</c:v>
                </c:pt>
                <c:pt idx="35900">
                  <c:v>0</c:v>
                </c:pt>
                <c:pt idx="35901">
                  <c:v>0</c:v>
                </c:pt>
                <c:pt idx="35902">
                  <c:v>-1.61299999999999</c:v>
                </c:pt>
                <c:pt idx="35903">
                  <c:v>-0.123999999999995</c:v>
                </c:pt>
                <c:pt idx="35904">
                  <c:v>0</c:v>
                </c:pt>
                <c:pt idx="35905">
                  <c:v>0</c:v>
                </c:pt>
                <c:pt idx="35906">
                  <c:v>0.123999999999995</c:v>
                </c:pt>
                <c:pt idx="35907">
                  <c:v>0.124000000000002</c:v>
                </c:pt>
                <c:pt idx="35908">
                  <c:v>0</c:v>
                </c:pt>
                <c:pt idx="35909">
                  <c:v>0</c:v>
                </c:pt>
                <c:pt idx="35910">
                  <c:v>0</c:v>
                </c:pt>
                <c:pt idx="35911">
                  <c:v>0</c:v>
                </c:pt>
                <c:pt idx="35912">
                  <c:v>0.123999999999995</c:v>
                </c:pt>
                <c:pt idx="35913">
                  <c:v>0</c:v>
                </c:pt>
                <c:pt idx="35914">
                  <c:v>0.49600000000000199</c:v>
                </c:pt>
                <c:pt idx="35915">
                  <c:v>-1.2409999999999899</c:v>
                </c:pt>
                <c:pt idx="35916">
                  <c:v>0.99300000000000199</c:v>
                </c:pt>
                <c:pt idx="35917">
                  <c:v>0</c:v>
                </c:pt>
                <c:pt idx="35918">
                  <c:v>0</c:v>
                </c:pt>
                <c:pt idx="35919">
                  <c:v>0</c:v>
                </c:pt>
                <c:pt idx="35920">
                  <c:v>0</c:v>
                </c:pt>
                <c:pt idx="35921">
                  <c:v>-0.123999999999995</c:v>
                </c:pt>
                <c:pt idx="35922">
                  <c:v>0</c:v>
                </c:pt>
                <c:pt idx="35923">
                  <c:v>0</c:v>
                </c:pt>
                <c:pt idx="35924">
                  <c:v>0.248999999999995</c:v>
                </c:pt>
                <c:pt idx="35925">
                  <c:v>-0.744999999999997</c:v>
                </c:pt>
                <c:pt idx="35926">
                  <c:v>0</c:v>
                </c:pt>
                <c:pt idx="35927">
                  <c:v>0</c:v>
                </c:pt>
                <c:pt idx="35928">
                  <c:v>0</c:v>
                </c:pt>
                <c:pt idx="35929">
                  <c:v>0</c:v>
                </c:pt>
                <c:pt idx="35930">
                  <c:v>0.744999999999997</c:v>
                </c:pt>
                <c:pt idx="35931">
                  <c:v>0</c:v>
                </c:pt>
                <c:pt idx="35932">
                  <c:v>0</c:v>
                </c:pt>
                <c:pt idx="35933">
                  <c:v>0.248000000000004</c:v>
                </c:pt>
                <c:pt idx="35934">
                  <c:v>0</c:v>
                </c:pt>
                <c:pt idx="35935">
                  <c:v>0</c:v>
                </c:pt>
                <c:pt idx="35936">
                  <c:v>0</c:v>
                </c:pt>
                <c:pt idx="35937">
                  <c:v>0</c:v>
                </c:pt>
                <c:pt idx="35938">
                  <c:v>0</c:v>
                </c:pt>
                <c:pt idx="35939">
                  <c:v>0.248000000000004</c:v>
                </c:pt>
                <c:pt idx="35940">
                  <c:v>0</c:v>
                </c:pt>
                <c:pt idx="35941">
                  <c:v>-0.868999999999999</c:v>
                </c:pt>
                <c:pt idx="35942">
                  <c:v>0</c:v>
                </c:pt>
                <c:pt idx="35943">
                  <c:v>2.48199999999999</c:v>
                </c:pt>
                <c:pt idx="35944">
                  <c:v>0</c:v>
                </c:pt>
                <c:pt idx="35945">
                  <c:v>0</c:v>
                </c:pt>
                <c:pt idx="35946">
                  <c:v>0</c:v>
                </c:pt>
                <c:pt idx="35947">
                  <c:v>0</c:v>
                </c:pt>
                <c:pt idx="35948">
                  <c:v>0</c:v>
                </c:pt>
                <c:pt idx="35949">
                  <c:v>0</c:v>
                </c:pt>
                <c:pt idx="35950">
                  <c:v>-0.248999999999995</c:v>
                </c:pt>
                <c:pt idx="35951">
                  <c:v>-1.61299999999999</c:v>
                </c:pt>
                <c:pt idx="35952">
                  <c:v>0</c:v>
                </c:pt>
                <c:pt idx="35953">
                  <c:v>0</c:v>
                </c:pt>
                <c:pt idx="35954">
                  <c:v>0</c:v>
                </c:pt>
                <c:pt idx="35955">
                  <c:v>0</c:v>
                </c:pt>
                <c:pt idx="35956">
                  <c:v>0</c:v>
                </c:pt>
                <c:pt idx="35957">
                  <c:v>0</c:v>
                </c:pt>
                <c:pt idx="35958">
                  <c:v>0.247999999999997</c:v>
                </c:pt>
                <c:pt idx="35959">
                  <c:v>0</c:v>
                </c:pt>
                <c:pt idx="35960">
                  <c:v>-0.247999999999997</c:v>
                </c:pt>
                <c:pt idx="35961">
                  <c:v>0</c:v>
                </c:pt>
                <c:pt idx="35962">
                  <c:v>0</c:v>
                </c:pt>
                <c:pt idx="35963">
                  <c:v>0</c:v>
                </c:pt>
                <c:pt idx="35964">
                  <c:v>0</c:v>
                </c:pt>
                <c:pt idx="35965">
                  <c:v>1.3659999999999899</c:v>
                </c:pt>
                <c:pt idx="35966">
                  <c:v>-0.373000000000004</c:v>
                </c:pt>
                <c:pt idx="35967">
                  <c:v>0.373000000000004</c:v>
                </c:pt>
                <c:pt idx="35968">
                  <c:v>0.495999999999995</c:v>
                </c:pt>
                <c:pt idx="35969">
                  <c:v>0</c:v>
                </c:pt>
                <c:pt idx="35970">
                  <c:v>-0.123999999999995</c:v>
                </c:pt>
                <c:pt idx="35971">
                  <c:v>0</c:v>
                </c:pt>
                <c:pt idx="35972">
                  <c:v>0</c:v>
                </c:pt>
                <c:pt idx="35973">
                  <c:v>0</c:v>
                </c:pt>
                <c:pt idx="35974">
                  <c:v>0</c:v>
                </c:pt>
                <c:pt idx="35975">
                  <c:v>0.867999999999995</c:v>
                </c:pt>
                <c:pt idx="35976">
                  <c:v>0</c:v>
                </c:pt>
                <c:pt idx="35977">
                  <c:v>-1.36499999999999</c:v>
                </c:pt>
                <c:pt idx="35978">
                  <c:v>-0.743999999999999</c:v>
                </c:pt>
                <c:pt idx="35979">
                  <c:v>0</c:v>
                </c:pt>
                <c:pt idx="35980">
                  <c:v>0</c:v>
                </c:pt>
                <c:pt idx="35981">
                  <c:v>0</c:v>
                </c:pt>
                <c:pt idx="35982">
                  <c:v>0</c:v>
                </c:pt>
                <c:pt idx="35983">
                  <c:v>0.495999999999995</c:v>
                </c:pt>
                <c:pt idx="35984">
                  <c:v>-0.867999999999995</c:v>
                </c:pt>
                <c:pt idx="35985">
                  <c:v>0.371999999999999</c:v>
                </c:pt>
                <c:pt idx="35986">
                  <c:v>-0.371999999999999</c:v>
                </c:pt>
                <c:pt idx="35987">
                  <c:v>-0.125</c:v>
                </c:pt>
                <c:pt idx="35988">
                  <c:v>0</c:v>
                </c:pt>
                <c:pt idx="35989">
                  <c:v>0</c:v>
                </c:pt>
                <c:pt idx="35990">
                  <c:v>0</c:v>
                </c:pt>
                <c:pt idx="35991">
                  <c:v>0</c:v>
                </c:pt>
                <c:pt idx="35992">
                  <c:v>0.125</c:v>
                </c:pt>
                <c:pt idx="35993">
                  <c:v>-0.248999999999995</c:v>
                </c:pt>
                <c:pt idx="35994">
                  <c:v>0</c:v>
                </c:pt>
                <c:pt idx="35995">
                  <c:v>0</c:v>
                </c:pt>
                <c:pt idx="35996">
                  <c:v>0</c:v>
                </c:pt>
                <c:pt idx="35997">
                  <c:v>0</c:v>
                </c:pt>
                <c:pt idx="35998">
                  <c:v>0</c:v>
                </c:pt>
                <c:pt idx="35999">
                  <c:v>0</c:v>
                </c:pt>
                <c:pt idx="36000">
                  <c:v>0</c:v>
                </c:pt>
                <c:pt idx="36001">
                  <c:v>0</c:v>
                </c:pt>
                <c:pt idx="36002">
                  <c:v>0.124000000000002</c:v>
                </c:pt>
                <c:pt idx="36003">
                  <c:v>0</c:v>
                </c:pt>
                <c:pt idx="36004">
                  <c:v>-0.247999999999997</c:v>
                </c:pt>
                <c:pt idx="36005">
                  <c:v>0</c:v>
                </c:pt>
                <c:pt idx="36006">
                  <c:v>0.123999999999995</c:v>
                </c:pt>
                <c:pt idx="36007">
                  <c:v>0</c:v>
                </c:pt>
                <c:pt idx="36008">
                  <c:v>0</c:v>
                </c:pt>
                <c:pt idx="36009">
                  <c:v>0</c:v>
                </c:pt>
                <c:pt idx="36010">
                  <c:v>-0.371999999999999</c:v>
                </c:pt>
                <c:pt idx="36011">
                  <c:v>0</c:v>
                </c:pt>
                <c:pt idx="36012">
                  <c:v>0.744999999999997</c:v>
                </c:pt>
                <c:pt idx="36013">
                  <c:v>0.124000000000002</c:v>
                </c:pt>
                <c:pt idx="36014">
                  <c:v>0.247999999999997</c:v>
                </c:pt>
                <c:pt idx="36015">
                  <c:v>2.11</c:v>
                </c:pt>
                <c:pt idx="36016">
                  <c:v>0</c:v>
                </c:pt>
                <c:pt idx="36017">
                  <c:v>0</c:v>
                </c:pt>
                <c:pt idx="36018">
                  <c:v>0</c:v>
                </c:pt>
                <c:pt idx="36019">
                  <c:v>-1.7370000000000001</c:v>
                </c:pt>
                <c:pt idx="36020">
                  <c:v>0</c:v>
                </c:pt>
                <c:pt idx="36021">
                  <c:v>0</c:v>
                </c:pt>
                <c:pt idx="36022">
                  <c:v>-0.371999999999999</c:v>
                </c:pt>
                <c:pt idx="36023">
                  <c:v>-0.62100000000000199</c:v>
                </c:pt>
                <c:pt idx="36024">
                  <c:v>0</c:v>
                </c:pt>
                <c:pt idx="36025">
                  <c:v>0</c:v>
                </c:pt>
                <c:pt idx="36026">
                  <c:v>0</c:v>
                </c:pt>
                <c:pt idx="36027">
                  <c:v>0</c:v>
                </c:pt>
                <c:pt idx="36028">
                  <c:v>-0.496999999999999</c:v>
                </c:pt>
                <c:pt idx="36029">
                  <c:v>0</c:v>
                </c:pt>
                <c:pt idx="36030">
                  <c:v>0.249000000000002</c:v>
                </c:pt>
                <c:pt idx="36031">
                  <c:v>0</c:v>
                </c:pt>
                <c:pt idx="36032">
                  <c:v>0.371999999999999</c:v>
                </c:pt>
                <c:pt idx="36033">
                  <c:v>0.371999999999999</c:v>
                </c:pt>
                <c:pt idx="36034">
                  <c:v>0</c:v>
                </c:pt>
                <c:pt idx="36035">
                  <c:v>0</c:v>
                </c:pt>
                <c:pt idx="36036">
                  <c:v>0</c:v>
                </c:pt>
                <c:pt idx="36037">
                  <c:v>0.868999999999999</c:v>
                </c:pt>
                <c:pt idx="36038">
                  <c:v>0</c:v>
                </c:pt>
                <c:pt idx="36039">
                  <c:v>-0.248000000000004</c:v>
                </c:pt>
                <c:pt idx="36040">
                  <c:v>0</c:v>
                </c:pt>
                <c:pt idx="36041">
                  <c:v>0.99300000000000899</c:v>
                </c:pt>
                <c:pt idx="36042">
                  <c:v>0</c:v>
                </c:pt>
                <c:pt idx="36043">
                  <c:v>0</c:v>
                </c:pt>
                <c:pt idx="36044">
                  <c:v>0</c:v>
                </c:pt>
                <c:pt idx="36045">
                  <c:v>0</c:v>
                </c:pt>
                <c:pt idx="36046">
                  <c:v>-0.124000000000002</c:v>
                </c:pt>
                <c:pt idx="36047">
                  <c:v>0</c:v>
                </c:pt>
                <c:pt idx="36048">
                  <c:v>0</c:v>
                </c:pt>
                <c:pt idx="36049">
                  <c:v>-1.11699999999999</c:v>
                </c:pt>
                <c:pt idx="36050">
                  <c:v>0.868999999999999</c:v>
                </c:pt>
                <c:pt idx="36051">
                  <c:v>0</c:v>
                </c:pt>
                <c:pt idx="36052">
                  <c:v>0</c:v>
                </c:pt>
                <c:pt idx="36053">
                  <c:v>0</c:v>
                </c:pt>
                <c:pt idx="36054">
                  <c:v>0</c:v>
                </c:pt>
                <c:pt idx="36055">
                  <c:v>0</c:v>
                </c:pt>
                <c:pt idx="36056">
                  <c:v>0</c:v>
                </c:pt>
                <c:pt idx="36057">
                  <c:v>0.247999999999997</c:v>
                </c:pt>
                <c:pt idx="36058">
                  <c:v>-1.11699999999999</c:v>
                </c:pt>
                <c:pt idx="36059">
                  <c:v>0.496999999999999</c:v>
                </c:pt>
                <c:pt idx="36060">
                  <c:v>-0.371999999999999</c:v>
                </c:pt>
                <c:pt idx="36061">
                  <c:v>0</c:v>
                </c:pt>
                <c:pt idx="36062">
                  <c:v>0</c:v>
                </c:pt>
                <c:pt idx="36063">
                  <c:v>0</c:v>
                </c:pt>
                <c:pt idx="36064">
                  <c:v>-0.744999999999997</c:v>
                </c:pt>
                <c:pt idx="36065">
                  <c:v>0</c:v>
                </c:pt>
                <c:pt idx="36066">
                  <c:v>0</c:v>
                </c:pt>
                <c:pt idx="36067">
                  <c:v>0.619999999999997</c:v>
                </c:pt>
                <c:pt idx="36068">
                  <c:v>0</c:v>
                </c:pt>
                <c:pt idx="36069">
                  <c:v>-1.2409999999999899</c:v>
                </c:pt>
                <c:pt idx="36070">
                  <c:v>0</c:v>
                </c:pt>
                <c:pt idx="36071">
                  <c:v>0</c:v>
                </c:pt>
                <c:pt idx="36072">
                  <c:v>0</c:v>
                </c:pt>
                <c:pt idx="36073">
                  <c:v>-0.248999999999995</c:v>
                </c:pt>
                <c:pt idx="36074">
                  <c:v>0</c:v>
                </c:pt>
                <c:pt idx="36075">
                  <c:v>0</c:v>
                </c:pt>
                <c:pt idx="36076">
                  <c:v>0.744999999999997</c:v>
                </c:pt>
                <c:pt idx="36077">
                  <c:v>0.124000000000002</c:v>
                </c:pt>
                <c:pt idx="36078">
                  <c:v>0</c:v>
                </c:pt>
                <c:pt idx="36079">
                  <c:v>0</c:v>
                </c:pt>
                <c:pt idx="36080">
                  <c:v>0</c:v>
                </c:pt>
                <c:pt idx="36081">
                  <c:v>0</c:v>
                </c:pt>
                <c:pt idx="36082">
                  <c:v>0</c:v>
                </c:pt>
                <c:pt idx="36083">
                  <c:v>0.62100000000000199</c:v>
                </c:pt>
                <c:pt idx="36084">
                  <c:v>0.49600000000000199</c:v>
                </c:pt>
                <c:pt idx="36085">
                  <c:v>0</c:v>
                </c:pt>
                <c:pt idx="36086">
                  <c:v>0.992999999999995</c:v>
                </c:pt>
                <c:pt idx="36087">
                  <c:v>0.371999999999999</c:v>
                </c:pt>
                <c:pt idx="36088">
                  <c:v>0</c:v>
                </c:pt>
                <c:pt idx="36089">
                  <c:v>0</c:v>
                </c:pt>
                <c:pt idx="36090">
                  <c:v>0</c:v>
                </c:pt>
                <c:pt idx="36091">
                  <c:v>9.06</c:v>
                </c:pt>
                <c:pt idx="36092">
                  <c:v>0</c:v>
                </c:pt>
                <c:pt idx="36093">
                  <c:v>-9.68</c:v>
                </c:pt>
                <c:pt idx="36094">
                  <c:v>-0.868999999999999</c:v>
                </c:pt>
                <c:pt idx="36095">
                  <c:v>0</c:v>
                </c:pt>
                <c:pt idx="36096">
                  <c:v>0</c:v>
                </c:pt>
                <c:pt idx="36097">
                  <c:v>0</c:v>
                </c:pt>
                <c:pt idx="36098">
                  <c:v>0</c:v>
                </c:pt>
                <c:pt idx="36099">
                  <c:v>0</c:v>
                </c:pt>
                <c:pt idx="36100">
                  <c:v>0.744999999999997</c:v>
                </c:pt>
                <c:pt idx="36101">
                  <c:v>-0.744999999999997</c:v>
                </c:pt>
                <c:pt idx="36102">
                  <c:v>0.744999999999997</c:v>
                </c:pt>
                <c:pt idx="36103">
                  <c:v>-0.868999999999999</c:v>
                </c:pt>
                <c:pt idx="36104">
                  <c:v>0.744999999999997</c:v>
                </c:pt>
                <c:pt idx="36105">
                  <c:v>-0.123999999999995</c:v>
                </c:pt>
                <c:pt idx="36106">
                  <c:v>0</c:v>
                </c:pt>
                <c:pt idx="36107">
                  <c:v>0</c:v>
                </c:pt>
                <c:pt idx="36108">
                  <c:v>0</c:v>
                </c:pt>
                <c:pt idx="36109">
                  <c:v>0.371999999999999</c:v>
                </c:pt>
                <c:pt idx="36110">
                  <c:v>0.371999999999999</c:v>
                </c:pt>
                <c:pt idx="36111">
                  <c:v>0.123999999999995</c:v>
                </c:pt>
                <c:pt idx="36112">
                  <c:v>0</c:v>
                </c:pt>
                <c:pt idx="36113">
                  <c:v>0</c:v>
                </c:pt>
                <c:pt idx="36114">
                  <c:v>0</c:v>
                </c:pt>
                <c:pt idx="36115">
                  <c:v>0</c:v>
                </c:pt>
                <c:pt idx="36116">
                  <c:v>0</c:v>
                </c:pt>
                <c:pt idx="36117">
                  <c:v>0</c:v>
                </c:pt>
                <c:pt idx="36118">
                  <c:v>0.371999999999999</c:v>
                </c:pt>
                <c:pt idx="36119">
                  <c:v>-0.371999999999999</c:v>
                </c:pt>
                <c:pt idx="36120">
                  <c:v>-0.248999999999995</c:v>
                </c:pt>
                <c:pt idx="36121">
                  <c:v>0</c:v>
                </c:pt>
                <c:pt idx="36122">
                  <c:v>0.496999999999999</c:v>
                </c:pt>
                <c:pt idx="36123">
                  <c:v>0</c:v>
                </c:pt>
                <c:pt idx="36124">
                  <c:v>0</c:v>
                </c:pt>
                <c:pt idx="36125">
                  <c:v>0</c:v>
                </c:pt>
                <c:pt idx="36126">
                  <c:v>0</c:v>
                </c:pt>
                <c:pt idx="36127">
                  <c:v>0</c:v>
                </c:pt>
                <c:pt idx="36128">
                  <c:v>0</c:v>
                </c:pt>
                <c:pt idx="36129">
                  <c:v>-0.248000000000004</c:v>
                </c:pt>
                <c:pt idx="36130">
                  <c:v>0</c:v>
                </c:pt>
                <c:pt idx="36131">
                  <c:v>0.74500000000000399</c:v>
                </c:pt>
                <c:pt idx="36132">
                  <c:v>0.247999999999997</c:v>
                </c:pt>
                <c:pt idx="36133">
                  <c:v>0</c:v>
                </c:pt>
                <c:pt idx="36134">
                  <c:v>0</c:v>
                </c:pt>
                <c:pt idx="36135">
                  <c:v>0</c:v>
                </c:pt>
                <c:pt idx="36136">
                  <c:v>0</c:v>
                </c:pt>
                <c:pt idx="36137">
                  <c:v>2.48199999999999</c:v>
                </c:pt>
                <c:pt idx="36138">
                  <c:v>0</c:v>
                </c:pt>
                <c:pt idx="36139">
                  <c:v>-1.36499999999999</c:v>
                </c:pt>
                <c:pt idx="36140">
                  <c:v>-1.117</c:v>
                </c:pt>
                <c:pt idx="36141">
                  <c:v>0</c:v>
                </c:pt>
                <c:pt idx="36142">
                  <c:v>0</c:v>
                </c:pt>
                <c:pt idx="36143">
                  <c:v>0</c:v>
                </c:pt>
                <c:pt idx="36144">
                  <c:v>0</c:v>
                </c:pt>
                <c:pt idx="36145">
                  <c:v>0</c:v>
                </c:pt>
                <c:pt idx="36146">
                  <c:v>0.496999999999999</c:v>
                </c:pt>
                <c:pt idx="36147">
                  <c:v>0</c:v>
                </c:pt>
                <c:pt idx="36148">
                  <c:v>-0.124000000000002</c:v>
                </c:pt>
                <c:pt idx="36149">
                  <c:v>0</c:v>
                </c:pt>
                <c:pt idx="36150">
                  <c:v>0.248000000000004</c:v>
                </c:pt>
                <c:pt idx="36151">
                  <c:v>0</c:v>
                </c:pt>
                <c:pt idx="36152">
                  <c:v>0</c:v>
                </c:pt>
                <c:pt idx="36153">
                  <c:v>0</c:v>
                </c:pt>
                <c:pt idx="36154">
                  <c:v>0</c:v>
                </c:pt>
                <c:pt idx="36155">
                  <c:v>0.247999999999997</c:v>
                </c:pt>
                <c:pt idx="36156">
                  <c:v>1.2409999999999899</c:v>
                </c:pt>
                <c:pt idx="36157">
                  <c:v>0</c:v>
                </c:pt>
                <c:pt idx="36158">
                  <c:v>0.74500000000000399</c:v>
                </c:pt>
                <c:pt idx="36159">
                  <c:v>0</c:v>
                </c:pt>
                <c:pt idx="36160">
                  <c:v>0</c:v>
                </c:pt>
                <c:pt idx="36161">
                  <c:v>0</c:v>
                </c:pt>
                <c:pt idx="36162">
                  <c:v>0</c:v>
                </c:pt>
                <c:pt idx="36163">
                  <c:v>-0.744999999999997</c:v>
                </c:pt>
                <c:pt idx="36164">
                  <c:v>0.62100000000000199</c:v>
                </c:pt>
                <c:pt idx="36165">
                  <c:v>-0.62100000000000199</c:v>
                </c:pt>
                <c:pt idx="36166">
                  <c:v>-0.124000000000002</c:v>
                </c:pt>
                <c:pt idx="36167">
                  <c:v>-0.123999999999995</c:v>
                </c:pt>
                <c:pt idx="36168">
                  <c:v>-0.371999999999999</c:v>
                </c:pt>
                <c:pt idx="36169">
                  <c:v>0</c:v>
                </c:pt>
                <c:pt idx="36170">
                  <c:v>0</c:v>
                </c:pt>
                <c:pt idx="36171">
                  <c:v>0</c:v>
                </c:pt>
                <c:pt idx="36172">
                  <c:v>0</c:v>
                </c:pt>
                <c:pt idx="36173">
                  <c:v>-0.124000000000002</c:v>
                </c:pt>
                <c:pt idx="36174">
                  <c:v>0.124000000000002</c:v>
                </c:pt>
                <c:pt idx="36175">
                  <c:v>0.124000000000002</c:v>
                </c:pt>
                <c:pt idx="36176">
                  <c:v>0</c:v>
                </c:pt>
                <c:pt idx="36177">
                  <c:v>-0.62100000000000199</c:v>
                </c:pt>
                <c:pt idx="36178">
                  <c:v>0</c:v>
                </c:pt>
                <c:pt idx="36179">
                  <c:v>0</c:v>
                </c:pt>
                <c:pt idx="36180">
                  <c:v>0</c:v>
                </c:pt>
                <c:pt idx="36181">
                  <c:v>-0.123999999999995</c:v>
                </c:pt>
                <c:pt idx="36182">
                  <c:v>0.123999999999995</c:v>
                </c:pt>
                <c:pt idx="36183">
                  <c:v>-0.123999999999995</c:v>
                </c:pt>
                <c:pt idx="36184">
                  <c:v>0.620999999999995</c:v>
                </c:pt>
                <c:pt idx="36185">
                  <c:v>-1.117</c:v>
                </c:pt>
                <c:pt idx="36186">
                  <c:v>0.49600000000000899</c:v>
                </c:pt>
                <c:pt idx="36187">
                  <c:v>0</c:v>
                </c:pt>
                <c:pt idx="36188">
                  <c:v>0</c:v>
                </c:pt>
                <c:pt idx="36189">
                  <c:v>0</c:v>
                </c:pt>
                <c:pt idx="36190">
                  <c:v>0.49600000000000199</c:v>
                </c:pt>
                <c:pt idx="36191">
                  <c:v>-0.247999999999997</c:v>
                </c:pt>
                <c:pt idx="36192">
                  <c:v>0</c:v>
                </c:pt>
                <c:pt idx="36193">
                  <c:v>-0.868999999999999</c:v>
                </c:pt>
                <c:pt idx="36194">
                  <c:v>0</c:v>
                </c:pt>
                <c:pt idx="36195">
                  <c:v>0</c:v>
                </c:pt>
                <c:pt idx="36196">
                  <c:v>0</c:v>
                </c:pt>
                <c:pt idx="36197">
                  <c:v>0</c:v>
                </c:pt>
                <c:pt idx="36198">
                  <c:v>0</c:v>
                </c:pt>
                <c:pt idx="36199">
                  <c:v>-0.372999999999997</c:v>
                </c:pt>
                <c:pt idx="36200">
                  <c:v>0</c:v>
                </c:pt>
                <c:pt idx="36201">
                  <c:v>0.62100000000000199</c:v>
                </c:pt>
                <c:pt idx="36202">
                  <c:v>0</c:v>
                </c:pt>
                <c:pt idx="36203">
                  <c:v>0</c:v>
                </c:pt>
                <c:pt idx="36204">
                  <c:v>0.744999999999997</c:v>
                </c:pt>
                <c:pt idx="36205">
                  <c:v>0</c:v>
                </c:pt>
                <c:pt idx="36206">
                  <c:v>0</c:v>
                </c:pt>
                <c:pt idx="36207">
                  <c:v>0</c:v>
                </c:pt>
                <c:pt idx="36208">
                  <c:v>0</c:v>
                </c:pt>
                <c:pt idx="36209">
                  <c:v>0</c:v>
                </c:pt>
                <c:pt idx="36210">
                  <c:v>-0.12400000000000901</c:v>
                </c:pt>
                <c:pt idx="36211">
                  <c:v>-1.11699999999999</c:v>
                </c:pt>
                <c:pt idx="36212">
                  <c:v>-0.247999999999997</c:v>
                </c:pt>
                <c:pt idx="36213">
                  <c:v>-0.124000000000002</c:v>
                </c:pt>
                <c:pt idx="36214">
                  <c:v>0</c:v>
                </c:pt>
                <c:pt idx="36215">
                  <c:v>0</c:v>
                </c:pt>
                <c:pt idx="36216">
                  <c:v>0</c:v>
                </c:pt>
                <c:pt idx="36217">
                  <c:v>0</c:v>
                </c:pt>
                <c:pt idx="36218">
                  <c:v>0.99300000000000199</c:v>
                </c:pt>
                <c:pt idx="36219">
                  <c:v>0</c:v>
                </c:pt>
                <c:pt idx="36220">
                  <c:v>-1.365</c:v>
                </c:pt>
                <c:pt idx="36221">
                  <c:v>0</c:v>
                </c:pt>
                <c:pt idx="36222">
                  <c:v>0.124000000000002</c:v>
                </c:pt>
                <c:pt idx="36223">
                  <c:v>0</c:v>
                </c:pt>
                <c:pt idx="36224">
                  <c:v>0</c:v>
                </c:pt>
                <c:pt idx="36225">
                  <c:v>0</c:v>
                </c:pt>
                <c:pt idx="36226">
                  <c:v>0</c:v>
                </c:pt>
                <c:pt idx="36227">
                  <c:v>1.3659999999999899</c:v>
                </c:pt>
                <c:pt idx="36228">
                  <c:v>0.123999999999995</c:v>
                </c:pt>
                <c:pt idx="36229">
                  <c:v>0.868999999999999</c:v>
                </c:pt>
                <c:pt idx="36230">
                  <c:v>0</c:v>
                </c:pt>
                <c:pt idx="36231">
                  <c:v>0</c:v>
                </c:pt>
                <c:pt idx="36232">
                  <c:v>0</c:v>
                </c:pt>
                <c:pt idx="36233">
                  <c:v>0</c:v>
                </c:pt>
                <c:pt idx="36234">
                  <c:v>0</c:v>
                </c:pt>
                <c:pt idx="36235">
                  <c:v>-1.11699999999999</c:v>
                </c:pt>
                <c:pt idx="36236">
                  <c:v>-0.248000000000004</c:v>
                </c:pt>
                <c:pt idx="36237">
                  <c:v>0</c:v>
                </c:pt>
                <c:pt idx="36238">
                  <c:v>0</c:v>
                </c:pt>
                <c:pt idx="36239">
                  <c:v>0.248000000000004</c:v>
                </c:pt>
                <c:pt idx="36240">
                  <c:v>0</c:v>
                </c:pt>
                <c:pt idx="36241">
                  <c:v>0</c:v>
                </c:pt>
                <c:pt idx="36242">
                  <c:v>0</c:v>
                </c:pt>
                <c:pt idx="36243">
                  <c:v>0</c:v>
                </c:pt>
                <c:pt idx="36244">
                  <c:v>0</c:v>
                </c:pt>
                <c:pt idx="36245">
                  <c:v>-0.495999999999995</c:v>
                </c:pt>
                <c:pt idx="36246">
                  <c:v>0</c:v>
                </c:pt>
                <c:pt idx="36247">
                  <c:v>0</c:v>
                </c:pt>
                <c:pt idx="36248">
                  <c:v>0</c:v>
                </c:pt>
                <c:pt idx="36249">
                  <c:v>0</c:v>
                </c:pt>
                <c:pt idx="36250">
                  <c:v>0</c:v>
                </c:pt>
                <c:pt idx="36251">
                  <c:v>0</c:v>
                </c:pt>
                <c:pt idx="36252">
                  <c:v>0</c:v>
                </c:pt>
                <c:pt idx="36253">
                  <c:v>-0.743999999999999</c:v>
                </c:pt>
                <c:pt idx="36254">
                  <c:v>0.743999999999999</c:v>
                </c:pt>
                <c:pt idx="36255">
                  <c:v>0</c:v>
                </c:pt>
                <c:pt idx="36256">
                  <c:v>0</c:v>
                </c:pt>
                <c:pt idx="36257">
                  <c:v>-0.123999999999995</c:v>
                </c:pt>
                <c:pt idx="36258">
                  <c:v>0</c:v>
                </c:pt>
                <c:pt idx="36259">
                  <c:v>0</c:v>
                </c:pt>
                <c:pt idx="36260">
                  <c:v>0</c:v>
                </c:pt>
                <c:pt idx="36261">
                  <c:v>0</c:v>
                </c:pt>
                <c:pt idx="36262">
                  <c:v>0.743999999999999</c:v>
                </c:pt>
                <c:pt idx="36263">
                  <c:v>0</c:v>
                </c:pt>
                <c:pt idx="36264">
                  <c:v>0.123999999999995</c:v>
                </c:pt>
                <c:pt idx="36265">
                  <c:v>-0.371999999999999</c:v>
                </c:pt>
                <c:pt idx="36266">
                  <c:v>0.49600000000000199</c:v>
                </c:pt>
                <c:pt idx="36267">
                  <c:v>0.372999999999997</c:v>
                </c:pt>
                <c:pt idx="36268">
                  <c:v>0</c:v>
                </c:pt>
                <c:pt idx="36269">
                  <c:v>0</c:v>
                </c:pt>
                <c:pt idx="36270">
                  <c:v>0</c:v>
                </c:pt>
                <c:pt idx="36271">
                  <c:v>-0.62100000000000199</c:v>
                </c:pt>
                <c:pt idx="36272">
                  <c:v>0</c:v>
                </c:pt>
                <c:pt idx="36273">
                  <c:v>0</c:v>
                </c:pt>
                <c:pt idx="36274">
                  <c:v>0.49600000000000199</c:v>
                </c:pt>
                <c:pt idx="36275">
                  <c:v>0.496999999999999</c:v>
                </c:pt>
                <c:pt idx="36276">
                  <c:v>1.365</c:v>
                </c:pt>
                <c:pt idx="36277">
                  <c:v>0</c:v>
                </c:pt>
                <c:pt idx="36278">
                  <c:v>0</c:v>
                </c:pt>
                <c:pt idx="36279">
                  <c:v>0</c:v>
                </c:pt>
                <c:pt idx="36280">
                  <c:v>0</c:v>
                </c:pt>
                <c:pt idx="36281">
                  <c:v>0</c:v>
                </c:pt>
                <c:pt idx="36282">
                  <c:v>-1.4890000000000001</c:v>
                </c:pt>
                <c:pt idx="36283">
                  <c:v>-0.74500000000000399</c:v>
                </c:pt>
                <c:pt idx="36284">
                  <c:v>0</c:v>
                </c:pt>
                <c:pt idx="36285">
                  <c:v>0</c:v>
                </c:pt>
                <c:pt idx="36286">
                  <c:v>0</c:v>
                </c:pt>
                <c:pt idx="36287">
                  <c:v>0</c:v>
                </c:pt>
                <c:pt idx="36288">
                  <c:v>0</c:v>
                </c:pt>
                <c:pt idx="36289">
                  <c:v>-0.868999999999999</c:v>
                </c:pt>
                <c:pt idx="36290">
                  <c:v>0</c:v>
                </c:pt>
                <c:pt idx="36291">
                  <c:v>0.62100000000000199</c:v>
                </c:pt>
                <c:pt idx="36292">
                  <c:v>0</c:v>
                </c:pt>
                <c:pt idx="36293">
                  <c:v>0.247999999999997</c:v>
                </c:pt>
                <c:pt idx="36294">
                  <c:v>-0.371999999999999</c:v>
                </c:pt>
                <c:pt idx="36295">
                  <c:v>0</c:v>
                </c:pt>
                <c:pt idx="36296">
                  <c:v>0</c:v>
                </c:pt>
                <c:pt idx="36297">
                  <c:v>0</c:v>
                </c:pt>
                <c:pt idx="36298">
                  <c:v>2.60699999999999</c:v>
                </c:pt>
                <c:pt idx="36299">
                  <c:v>0</c:v>
                </c:pt>
                <c:pt idx="36300">
                  <c:v>-1.48999999999999</c:v>
                </c:pt>
                <c:pt idx="36301">
                  <c:v>0</c:v>
                </c:pt>
                <c:pt idx="36302">
                  <c:v>0</c:v>
                </c:pt>
                <c:pt idx="36303">
                  <c:v>-0.37200000000000699</c:v>
                </c:pt>
                <c:pt idx="36304">
                  <c:v>0</c:v>
                </c:pt>
                <c:pt idx="36305">
                  <c:v>0</c:v>
                </c:pt>
                <c:pt idx="36306">
                  <c:v>0</c:v>
                </c:pt>
                <c:pt idx="36307">
                  <c:v>-0.86800000000000199</c:v>
                </c:pt>
                <c:pt idx="36308">
                  <c:v>0</c:v>
                </c:pt>
                <c:pt idx="36309">
                  <c:v>0</c:v>
                </c:pt>
                <c:pt idx="36310">
                  <c:v>0</c:v>
                </c:pt>
                <c:pt idx="36311">
                  <c:v>-0.620999999999995</c:v>
                </c:pt>
                <c:pt idx="36312">
                  <c:v>0</c:v>
                </c:pt>
                <c:pt idx="36313">
                  <c:v>0</c:v>
                </c:pt>
                <c:pt idx="36314">
                  <c:v>0</c:v>
                </c:pt>
                <c:pt idx="36315">
                  <c:v>0</c:v>
                </c:pt>
                <c:pt idx="36316">
                  <c:v>-0.62100000000000199</c:v>
                </c:pt>
                <c:pt idx="36317">
                  <c:v>0</c:v>
                </c:pt>
                <c:pt idx="36318">
                  <c:v>0.62100000000000199</c:v>
                </c:pt>
                <c:pt idx="36319">
                  <c:v>0</c:v>
                </c:pt>
                <c:pt idx="36320">
                  <c:v>-0.247999999999997</c:v>
                </c:pt>
                <c:pt idx="36321">
                  <c:v>0</c:v>
                </c:pt>
                <c:pt idx="36322">
                  <c:v>0</c:v>
                </c:pt>
                <c:pt idx="36323">
                  <c:v>0</c:v>
                </c:pt>
                <c:pt idx="36324">
                  <c:v>0</c:v>
                </c:pt>
                <c:pt idx="36325">
                  <c:v>0</c:v>
                </c:pt>
                <c:pt idx="36326">
                  <c:v>-0.37200000000000699</c:v>
                </c:pt>
                <c:pt idx="36327">
                  <c:v>0</c:v>
                </c:pt>
                <c:pt idx="36328">
                  <c:v>0.247999999999997</c:v>
                </c:pt>
                <c:pt idx="36329">
                  <c:v>0</c:v>
                </c:pt>
                <c:pt idx="36330">
                  <c:v>-0.371999999999999</c:v>
                </c:pt>
                <c:pt idx="36331">
                  <c:v>0</c:v>
                </c:pt>
                <c:pt idx="36332">
                  <c:v>0</c:v>
                </c:pt>
                <c:pt idx="36333">
                  <c:v>0</c:v>
                </c:pt>
                <c:pt idx="36334">
                  <c:v>0.125</c:v>
                </c:pt>
                <c:pt idx="36335">
                  <c:v>0</c:v>
                </c:pt>
                <c:pt idx="36336">
                  <c:v>0</c:v>
                </c:pt>
                <c:pt idx="36337">
                  <c:v>0</c:v>
                </c:pt>
                <c:pt idx="36338">
                  <c:v>0.371999999999999</c:v>
                </c:pt>
                <c:pt idx="36339">
                  <c:v>0.247999999999997</c:v>
                </c:pt>
                <c:pt idx="36340">
                  <c:v>0</c:v>
                </c:pt>
                <c:pt idx="36341">
                  <c:v>0</c:v>
                </c:pt>
                <c:pt idx="36342">
                  <c:v>0</c:v>
                </c:pt>
                <c:pt idx="36343">
                  <c:v>-0.496999999999999</c:v>
                </c:pt>
                <c:pt idx="36344">
                  <c:v>0</c:v>
                </c:pt>
                <c:pt idx="36345">
                  <c:v>10.301</c:v>
                </c:pt>
                <c:pt idx="36346">
                  <c:v>0</c:v>
                </c:pt>
                <c:pt idx="36347">
                  <c:v>-7.6950000000000003</c:v>
                </c:pt>
                <c:pt idx="36348">
                  <c:v>0</c:v>
                </c:pt>
                <c:pt idx="36349">
                  <c:v>0</c:v>
                </c:pt>
                <c:pt idx="36350">
                  <c:v>0</c:v>
                </c:pt>
                <c:pt idx="36351">
                  <c:v>0</c:v>
                </c:pt>
                <c:pt idx="36352">
                  <c:v>-0.62000000000000399</c:v>
                </c:pt>
                <c:pt idx="36353">
                  <c:v>0</c:v>
                </c:pt>
                <c:pt idx="36354">
                  <c:v>0</c:v>
                </c:pt>
                <c:pt idx="36355">
                  <c:v>-1.2409999999999899</c:v>
                </c:pt>
                <c:pt idx="36356">
                  <c:v>0</c:v>
                </c:pt>
                <c:pt idx="36357">
                  <c:v>0.124000000000002</c:v>
                </c:pt>
                <c:pt idx="36358">
                  <c:v>0</c:v>
                </c:pt>
                <c:pt idx="36359">
                  <c:v>0</c:v>
                </c:pt>
                <c:pt idx="36360">
                  <c:v>0</c:v>
                </c:pt>
                <c:pt idx="36361">
                  <c:v>0</c:v>
                </c:pt>
                <c:pt idx="36362">
                  <c:v>0.619999999999997</c:v>
                </c:pt>
                <c:pt idx="36363">
                  <c:v>0</c:v>
                </c:pt>
                <c:pt idx="36364">
                  <c:v>-0.619999999999997</c:v>
                </c:pt>
                <c:pt idx="36365">
                  <c:v>0</c:v>
                </c:pt>
                <c:pt idx="36366">
                  <c:v>0</c:v>
                </c:pt>
                <c:pt idx="36367">
                  <c:v>0</c:v>
                </c:pt>
                <c:pt idx="36368">
                  <c:v>0</c:v>
                </c:pt>
                <c:pt idx="36369">
                  <c:v>0</c:v>
                </c:pt>
                <c:pt idx="36370">
                  <c:v>0.247999999999997</c:v>
                </c:pt>
                <c:pt idx="36371">
                  <c:v>1.6140000000000001</c:v>
                </c:pt>
                <c:pt idx="36372">
                  <c:v>0</c:v>
                </c:pt>
                <c:pt idx="36373">
                  <c:v>-0.496999999999999</c:v>
                </c:pt>
                <c:pt idx="36374">
                  <c:v>0</c:v>
                </c:pt>
                <c:pt idx="36375">
                  <c:v>0</c:v>
                </c:pt>
                <c:pt idx="36376">
                  <c:v>0</c:v>
                </c:pt>
                <c:pt idx="36377">
                  <c:v>0</c:v>
                </c:pt>
                <c:pt idx="36378">
                  <c:v>0</c:v>
                </c:pt>
                <c:pt idx="36379">
                  <c:v>0</c:v>
                </c:pt>
                <c:pt idx="36380">
                  <c:v>1.36499999999999</c:v>
                </c:pt>
                <c:pt idx="36381">
                  <c:v>0</c:v>
                </c:pt>
                <c:pt idx="36382">
                  <c:v>-0.371999999999999</c:v>
                </c:pt>
                <c:pt idx="36383">
                  <c:v>-0.744999999999997</c:v>
                </c:pt>
                <c:pt idx="36384">
                  <c:v>0</c:v>
                </c:pt>
                <c:pt idx="36385">
                  <c:v>0</c:v>
                </c:pt>
                <c:pt idx="36386">
                  <c:v>0</c:v>
                </c:pt>
                <c:pt idx="36387">
                  <c:v>0</c:v>
                </c:pt>
                <c:pt idx="36388">
                  <c:v>-0.744999999999997</c:v>
                </c:pt>
                <c:pt idx="36389">
                  <c:v>0</c:v>
                </c:pt>
                <c:pt idx="36390">
                  <c:v>0.868999999999999</c:v>
                </c:pt>
                <c:pt idx="36391">
                  <c:v>0</c:v>
                </c:pt>
                <c:pt idx="36392">
                  <c:v>-0.49600000000000199</c:v>
                </c:pt>
                <c:pt idx="36393">
                  <c:v>0</c:v>
                </c:pt>
                <c:pt idx="36394">
                  <c:v>0</c:v>
                </c:pt>
                <c:pt idx="36395">
                  <c:v>0</c:v>
                </c:pt>
                <c:pt idx="36396">
                  <c:v>0</c:v>
                </c:pt>
                <c:pt idx="36397">
                  <c:v>0.123999999999995</c:v>
                </c:pt>
                <c:pt idx="36398">
                  <c:v>-0.123999999999995</c:v>
                </c:pt>
                <c:pt idx="36399">
                  <c:v>-0.12400000000000901</c:v>
                </c:pt>
                <c:pt idx="36400">
                  <c:v>-0.992999999999995</c:v>
                </c:pt>
                <c:pt idx="36401">
                  <c:v>0</c:v>
                </c:pt>
                <c:pt idx="36402">
                  <c:v>-0.124000000000002</c:v>
                </c:pt>
                <c:pt idx="36403">
                  <c:v>0</c:v>
                </c:pt>
                <c:pt idx="36404">
                  <c:v>0</c:v>
                </c:pt>
                <c:pt idx="36405">
                  <c:v>0</c:v>
                </c:pt>
                <c:pt idx="36406">
                  <c:v>0.123999999999995</c:v>
                </c:pt>
                <c:pt idx="36407">
                  <c:v>-0.123999999999995</c:v>
                </c:pt>
                <c:pt idx="36408">
                  <c:v>0.123999999999995</c:v>
                </c:pt>
                <c:pt idx="36409">
                  <c:v>-0.992999999999995</c:v>
                </c:pt>
                <c:pt idx="36410">
                  <c:v>1.2409999999999899</c:v>
                </c:pt>
                <c:pt idx="36411">
                  <c:v>-1.2409999999999899</c:v>
                </c:pt>
                <c:pt idx="36412">
                  <c:v>0</c:v>
                </c:pt>
                <c:pt idx="36413">
                  <c:v>0</c:v>
                </c:pt>
                <c:pt idx="36414">
                  <c:v>0</c:v>
                </c:pt>
                <c:pt idx="36415">
                  <c:v>0.371999999999999</c:v>
                </c:pt>
                <c:pt idx="36416">
                  <c:v>0</c:v>
                </c:pt>
                <c:pt idx="36417">
                  <c:v>0</c:v>
                </c:pt>
                <c:pt idx="36418">
                  <c:v>0.744999999999997</c:v>
                </c:pt>
                <c:pt idx="36419">
                  <c:v>0.86800000000000199</c:v>
                </c:pt>
                <c:pt idx="36420">
                  <c:v>0</c:v>
                </c:pt>
                <c:pt idx="36421">
                  <c:v>0</c:v>
                </c:pt>
                <c:pt idx="36422">
                  <c:v>0</c:v>
                </c:pt>
                <c:pt idx="36423">
                  <c:v>0</c:v>
                </c:pt>
                <c:pt idx="36424">
                  <c:v>0</c:v>
                </c:pt>
                <c:pt idx="36425">
                  <c:v>0</c:v>
                </c:pt>
                <c:pt idx="36426">
                  <c:v>-1.4889999999999901</c:v>
                </c:pt>
                <c:pt idx="36427">
                  <c:v>0</c:v>
                </c:pt>
                <c:pt idx="36428">
                  <c:v>-0.62100000000000199</c:v>
                </c:pt>
                <c:pt idx="36429">
                  <c:v>0.62100000000000199</c:v>
                </c:pt>
                <c:pt idx="36430">
                  <c:v>0</c:v>
                </c:pt>
                <c:pt idx="36431">
                  <c:v>0</c:v>
                </c:pt>
                <c:pt idx="36432">
                  <c:v>0</c:v>
                </c:pt>
                <c:pt idx="36433">
                  <c:v>0</c:v>
                </c:pt>
                <c:pt idx="36434">
                  <c:v>-1.36499999999999</c:v>
                </c:pt>
                <c:pt idx="36435">
                  <c:v>0</c:v>
                </c:pt>
                <c:pt idx="36436">
                  <c:v>1.11699999999999</c:v>
                </c:pt>
                <c:pt idx="36437">
                  <c:v>0</c:v>
                </c:pt>
                <c:pt idx="36438">
                  <c:v>-0.247999999999997</c:v>
                </c:pt>
                <c:pt idx="36439">
                  <c:v>0</c:v>
                </c:pt>
                <c:pt idx="36440">
                  <c:v>0</c:v>
                </c:pt>
                <c:pt idx="36441">
                  <c:v>0</c:v>
                </c:pt>
                <c:pt idx="36442">
                  <c:v>0.37200000000000699</c:v>
                </c:pt>
                <c:pt idx="36443">
                  <c:v>0</c:v>
                </c:pt>
                <c:pt idx="36444">
                  <c:v>-0.12400000000000901</c:v>
                </c:pt>
                <c:pt idx="36445">
                  <c:v>0</c:v>
                </c:pt>
                <c:pt idx="36446">
                  <c:v>0.99300000000000899</c:v>
                </c:pt>
                <c:pt idx="36447">
                  <c:v>0</c:v>
                </c:pt>
                <c:pt idx="36448">
                  <c:v>0</c:v>
                </c:pt>
                <c:pt idx="36449">
                  <c:v>0</c:v>
                </c:pt>
                <c:pt idx="36450">
                  <c:v>0</c:v>
                </c:pt>
                <c:pt idx="36451">
                  <c:v>-0.248000000000004</c:v>
                </c:pt>
                <c:pt idx="36452">
                  <c:v>0.371999999999999</c:v>
                </c:pt>
                <c:pt idx="36453">
                  <c:v>-0.371999999999999</c:v>
                </c:pt>
                <c:pt idx="36454">
                  <c:v>0.371999999999999</c:v>
                </c:pt>
                <c:pt idx="36455">
                  <c:v>-0.495999999999995</c:v>
                </c:pt>
                <c:pt idx="36456">
                  <c:v>0</c:v>
                </c:pt>
                <c:pt idx="36457">
                  <c:v>0</c:v>
                </c:pt>
                <c:pt idx="36458">
                  <c:v>0</c:v>
                </c:pt>
                <c:pt idx="36459">
                  <c:v>0</c:v>
                </c:pt>
                <c:pt idx="36460">
                  <c:v>0.744999999999997</c:v>
                </c:pt>
                <c:pt idx="36461">
                  <c:v>0.371999999999999</c:v>
                </c:pt>
                <c:pt idx="36462">
                  <c:v>-0.371999999999999</c:v>
                </c:pt>
                <c:pt idx="36463">
                  <c:v>0.124000000000002</c:v>
                </c:pt>
                <c:pt idx="36464">
                  <c:v>0</c:v>
                </c:pt>
                <c:pt idx="36465">
                  <c:v>0</c:v>
                </c:pt>
                <c:pt idx="36466">
                  <c:v>0</c:v>
                </c:pt>
                <c:pt idx="36467">
                  <c:v>0</c:v>
                </c:pt>
                <c:pt idx="36468">
                  <c:v>0</c:v>
                </c:pt>
                <c:pt idx="36469">
                  <c:v>0.744999999999997</c:v>
                </c:pt>
                <c:pt idx="36470">
                  <c:v>0</c:v>
                </c:pt>
                <c:pt idx="36471">
                  <c:v>-0.620999999999995</c:v>
                </c:pt>
                <c:pt idx="36472">
                  <c:v>0</c:v>
                </c:pt>
                <c:pt idx="36473">
                  <c:v>-0.248000000000004</c:v>
                </c:pt>
                <c:pt idx="36474">
                  <c:v>-0.992999999999995</c:v>
                </c:pt>
                <c:pt idx="36475">
                  <c:v>0</c:v>
                </c:pt>
                <c:pt idx="36476">
                  <c:v>0</c:v>
                </c:pt>
                <c:pt idx="36477">
                  <c:v>0</c:v>
                </c:pt>
                <c:pt idx="36478">
                  <c:v>0</c:v>
                </c:pt>
                <c:pt idx="36479">
                  <c:v>0</c:v>
                </c:pt>
                <c:pt idx="36480">
                  <c:v>7.9429999999999996</c:v>
                </c:pt>
                <c:pt idx="36481">
                  <c:v>0</c:v>
                </c:pt>
                <c:pt idx="36482">
                  <c:v>-8.44</c:v>
                </c:pt>
                <c:pt idx="36483">
                  <c:v>0</c:v>
                </c:pt>
                <c:pt idx="36484">
                  <c:v>0</c:v>
                </c:pt>
                <c:pt idx="36485">
                  <c:v>0</c:v>
                </c:pt>
                <c:pt idx="36486">
                  <c:v>0</c:v>
                </c:pt>
                <c:pt idx="36487">
                  <c:v>0</c:v>
                </c:pt>
                <c:pt idx="36488">
                  <c:v>0.496999999999999</c:v>
                </c:pt>
                <c:pt idx="36489">
                  <c:v>0.868999999999999</c:v>
                </c:pt>
                <c:pt idx="36490">
                  <c:v>0</c:v>
                </c:pt>
                <c:pt idx="36491">
                  <c:v>0.619999999999997</c:v>
                </c:pt>
                <c:pt idx="36492">
                  <c:v>0</c:v>
                </c:pt>
                <c:pt idx="36493">
                  <c:v>0</c:v>
                </c:pt>
                <c:pt idx="36494">
                  <c:v>0</c:v>
                </c:pt>
                <c:pt idx="36495">
                  <c:v>0</c:v>
                </c:pt>
                <c:pt idx="36496">
                  <c:v>-0.74400000000000599</c:v>
                </c:pt>
                <c:pt idx="36497">
                  <c:v>-0.99300000000000199</c:v>
                </c:pt>
                <c:pt idx="36498">
                  <c:v>0</c:v>
                </c:pt>
                <c:pt idx="36499">
                  <c:v>0.371999999999999</c:v>
                </c:pt>
                <c:pt idx="36500">
                  <c:v>0</c:v>
                </c:pt>
                <c:pt idx="36501">
                  <c:v>-0.495999999999995</c:v>
                </c:pt>
                <c:pt idx="36502">
                  <c:v>0</c:v>
                </c:pt>
                <c:pt idx="36503">
                  <c:v>0</c:v>
                </c:pt>
                <c:pt idx="36504">
                  <c:v>0</c:v>
                </c:pt>
                <c:pt idx="36505">
                  <c:v>0</c:v>
                </c:pt>
                <c:pt idx="36506">
                  <c:v>-0.124000000000002</c:v>
                </c:pt>
                <c:pt idx="36507">
                  <c:v>-0.124000000000002</c:v>
                </c:pt>
                <c:pt idx="36508">
                  <c:v>0.124000000000002</c:v>
                </c:pt>
                <c:pt idx="36509">
                  <c:v>-0.124000000000002</c:v>
                </c:pt>
                <c:pt idx="36510">
                  <c:v>-0.123999999999995</c:v>
                </c:pt>
                <c:pt idx="36511">
                  <c:v>0</c:v>
                </c:pt>
                <c:pt idx="36512">
                  <c:v>0</c:v>
                </c:pt>
                <c:pt idx="36513">
                  <c:v>0</c:v>
                </c:pt>
                <c:pt idx="36514">
                  <c:v>0</c:v>
                </c:pt>
                <c:pt idx="36515">
                  <c:v>0.371999999999999</c:v>
                </c:pt>
                <c:pt idx="36516">
                  <c:v>0</c:v>
                </c:pt>
                <c:pt idx="36517">
                  <c:v>0</c:v>
                </c:pt>
                <c:pt idx="36518">
                  <c:v>0</c:v>
                </c:pt>
                <c:pt idx="36519">
                  <c:v>-0.867999999999995</c:v>
                </c:pt>
                <c:pt idx="36520">
                  <c:v>0</c:v>
                </c:pt>
                <c:pt idx="36521">
                  <c:v>0</c:v>
                </c:pt>
                <c:pt idx="36522">
                  <c:v>0</c:v>
                </c:pt>
                <c:pt idx="36523">
                  <c:v>0.123999999999995</c:v>
                </c:pt>
                <c:pt idx="36524">
                  <c:v>0.248000000000004</c:v>
                </c:pt>
                <c:pt idx="36525">
                  <c:v>0</c:v>
                </c:pt>
                <c:pt idx="36526">
                  <c:v>-0.74500000000000399</c:v>
                </c:pt>
                <c:pt idx="36527">
                  <c:v>0</c:v>
                </c:pt>
                <c:pt idx="36528">
                  <c:v>0.74500000000000399</c:v>
                </c:pt>
                <c:pt idx="36529">
                  <c:v>0</c:v>
                </c:pt>
                <c:pt idx="36530">
                  <c:v>0</c:v>
                </c:pt>
                <c:pt idx="36531">
                  <c:v>0</c:v>
                </c:pt>
                <c:pt idx="36532">
                  <c:v>0</c:v>
                </c:pt>
                <c:pt idx="36533">
                  <c:v>0</c:v>
                </c:pt>
                <c:pt idx="36534">
                  <c:v>-0.124000000000002</c:v>
                </c:pt>
                <c:pt idx="36535">
                  <c:v>1.11699999999999</c:v>
                </c:pt>
                <c:pt idx="36536">
                  <c:v>0</c:v>
                </c:pt>
                <c:pt idx="36537">
                  <c:v>1.365</c:v>
                </c:pt>
                <c:pt idx="36538">
                  <c:v>0</c:v>
                </c:pt>
                <c:pt idx="36539">
                  <c:v>0</c:v>
                </c:pt>
                <c:pt idx="36540">
                  <c:v>0</c:v>
                </c:pt>
                <c:pt idx="36541">
                  <c:v>0</c:v>
                </c:pt>
                <c:pt idx="36542">
                  <c:v>1.3659999999999899</c:v>
                </c:pt>
                <c:pt idx="36543">
                  <c:v>0</c:v>
                </c:pt>
                <c:pt idx="36544">
                  <c:v>-3.5999999999999899</c:v>
                </c:pt>
                <c:pt idx="36545">
                  <c:v>0</c:v>
                </c:pt>
                <c:pt idx="36546">
                  <c:v>0.248999999999995</c:v>
                </c:pt>
                <c:pt idx="36547">
                  <c:v>0</c:v>
                </c:pt>
                <c:pt idx="36548">
                  <c:v>0</c:v>
                </c:pt>
                <c:pt idx="36549">
                  <c:v>0</c:v>
                </c:pt>
                <c:pt idx="36550">
                  <c:v>0</c:v>
                </c:pt>
                <c:pt idx="36551">
                  <c:v>1.365</c:v>
                </c:pt>
                <c:pt idx="36552">
                  <c:v>0</c:v>
                </c:pt>
                <c:pt idx="36553">
                  <c:v>-0.371999999999999</c:v>
                </c:pt>
                <c:pt idx="36554">
                  <c:v>-0.49600000000000199</c:v>
                </c:pt>
                <c:pt idx="36555">
                  <c:v>0</c:v>
                </c:pt>
                <c:pt idx="36556">
                  <c:v>0</c:v>
                </c:pt>
                <c:pt idx="36557">
                  <c:v>0</c:v>
                </c:pt>
                <c:pt idx="36558">
                  <c:v>0</c:v>
                </c:pt>
                <c:pt idx="36559">
                  <c:v>0</c:v>
                </c:pt>
                <c:pt idx="36560">
                  <c:v>1.4890000000000001</c:v>
                </c:pt>
                <c:pt idx="36561">
                  <c:v>0.620999999999995</c:v>
                </c:pt>
                <c:pt idx="36562">
                  <c:v>0</c:v>
                </c:pt>
                <c:pt idx="36563">
                  <c:v>0</c:v>
                </c:pt>
                <c:pt idx="36564">
                  <c:v>-0.37299999999999001</c:v>
                </c:pt>
                <c:pt idx="36565">
                  <c:v>0</c:v>
                </c:pt>
                <c:pt idx="36566">
                  <c:v>0</c:v>
                </c:pt>
                <c:pt idx="36567">
                  <c:v>0</c:v>
                </c:pt>
                <c:pt idx="36568">
                  <c:v>-1.11699999999999</c:v>
                </c:pt>
                <c:pt idx="36569">
                  <c:v>-0.124000000000002</c:v>
                </c:pt>
                <c:pt idx="36570">
                  <c:v>0</c:v>
                </c:pt>
                <c:pt idx="36571">
                  <c:v>0</c:v>
                </c:pt>
                <c:pt idx="36572">
                  <c:v>0.124000000000002</c:v>
                </c:pt>
                <c:pt idx="36573">
                  <c:v>-0.371999999999999</c:v>
                </c:pt>
                <c:pt idx="36574">
                  <c:v>0</c:v>
                </c:pt>
                <c:pt idx="36575">
                  <c:v>0</c:v>
                </c:pt>
                <c:pt idx="36576">
                  <c:v>0</c:v>
                </c:pt>
                <c:pt idx="36577">
                  <c:v>0</c:v>
                </c:pt>
                <c:pt idx="36578">
                  <c:v>0.248000000000004</c:v>
                </c:pt>
                <c:pt idx="36579">
                  <c:v>0.248999999999995</c:v>
                </c:pt>
                <c:pt idx="36580">
                  <c:v>0</c:v>
                </c:pt>
                <c:pt idx="36581">
                  <c:v>0</c:v>
                </c:pt>
                <c:pt idx="36582">
                  <c:v>0.49600000000000199</c:v>
                </c:pt>
                <c:pt idx="36583">
                  <c:v>0</c:v>
                </c:pt>
                <c:pt idx="36584">
                  <c:v>0</c:v>
                </c:pt>
                <c:pt idx="36585">
                  <c:v>0</c:v>
                </c:pt>
                <c:pt idx="36586">
                  <c:v>-0.123999999999995</c:v>
                </c:pt>
                <c:pt idx="36587">
                  <c:v>0</c:v>
                </c:pt>
                <c:pt idx="36588">
                  <c:v>-0.123999999999995</c:v>
                </c:pt>
                <c:pt idx="36589">
                  <c:v>-0.86900000000000599</c:v>
                </c:pt>
                <c:pt idx="36590">
                  <c:v>0</c:v>
                </c:pt>
                <c:pt idx="36591">
                  <c:v>0.86900000000000599</c:v>
                </c:pt>
                <c:pt idx="36592">
                  <c:v>0</c:v>
                </c:pt>
                <c:pt idx="36593">
                  <c:v>0</c:v>
                </c:pt>
                <c:pt idx="36594">
                  <c:v>0</c:v>
                </c:pt>
                <c:pt idx="36595">
                  <c:v>-1.2409999999999899</c:v>
                </c:pt>
                <c:pt idx="36596">
                  <c:v>0</c:v>
                </c:pt>
                <c:pt idx="36597">
                  <c:v>9.1839999999999904</c:v>
                </c:pt>
                <c:pt idx="36598">
                  <c:v>1.117</c:v>
                </c:pt>
                <c:pt idx="36599">
                  <c:v>-1.117</c:v>
                </c:pt>
                <c:pt idx="36600">
                  <c:v>-0.248000000000004</c:v>
                </c:pt>
                <c:pt idx="36601">
                  <c:v>0</c:v>
                </c:pt>
                <c:pt idx="36602">
                  <c:v>0</c:v>
                </c:pt>
                <c:pt idx="36603">
                  <c:v>0</c:v>
                </c:pt>
                <c:pt idx="36604">
                  <c:v>-0.495999999999995</c:v>
                </c:pt>
                <c:pt idx="36605">
                  <c:v>-9.8049999999999997</c:v>
                </c:pt>
                <c:pt idx="36606">
                  <c:v>-15.6379999999999</c:v>
                </c:pt>
                <c:pt idx="36607">
                  <c:v>-3.2269999999999999</c:v>
                </c:pt>
                <c:pt idx="36608">
                  <c:v>0</c:v>
                </c:pt>
                <c:pt idx="36609">
                  <c:v>0.620999999999995</c:v>
                </c:pt>
                <c:pt idx="36610">
                  <c:v>0</c:v>
                </c:pt>
                <c:pt idx="36611">
                  <c:v>0</c:v>
                </c:pt>
                <c:pt idx="36612">
                  <c:v>0</c:v>
                </c:pt>
                <c:pt idx="36613">
                  <c:v>0</c:v>
                </c:pt>
                <c:pt idx="36614">
                  <c:v>-9.9290000000000003</c:v>
                </c:pt>
                <c:pt idx="36615">
                  <c:v>-1.6139999999999901</c:v>
                </c:pt>
                <c:pt idx="36616">
                  <c:v>-0.247999999999997</c:v>
                </c:pt>
                <c:pt idx="36617">
                  <c:v>-0.74500000000000399</c:v>
                </c:pt>
                <c:pt idx="36618">
                  <c:v>0</c:v>
                </c:pt>
                <c:pt idx="36619">
                  <c:v>0</c:v>
                </c:pt>
                <c:pt idx="36620">
                  <c:v>0</c:v>
                </c:pt>
                <c:pt idx="36621">
                  <c:v>0</c:v>
                </c:pt>
                <c:pt idx="36622">
                  <c:v>6.5780000000000003</c:v>
                </c:pt>
                <c:pt idx="36623">
                  <c:v>0</c:v>
                </c:pt>
                <c:pt idx="36624">
                  <c:v>-9.9290000000000003</c:v>
                </c:pt>
                <c:pt idx="36625">
                  <c:v>-2.6059999999999999</c:v>
                </c:pt>
                <c:pt idx="36626">
                  <c:v>-1.11699999999999</c:v>
                </c:pt>
                <c:pt idx="36627">
                  <c:v>-0.124000000000002</c:v>
                </c:pt>
                <c:pt idx="36628">
                  <c:v>0</c:v>
                </c:pt>
                <c:pt idx="36629">
                  <c:v>0</c:v>
                </c:pt>
                <c:pt idx="36630">
                  <c:v>0</c:v>
                </c:pt>
                <c:pt idx="36631">
                  <c:v>5.3360000000000003</c:v>
                </c:pt>
                <c:pt idx="36632">
                  <c:v>0</c:v>
                </c:pt>
                <c:pt idx="36633">
                  <c:v>-4.84</c:v>
                </c:pt>
                <c:pt idx="36634">
                  <c:v>0</c:v>
                </c:pt>
                <c:pt idx="36635">
                  <c:v>0</c:v>
                </c:pt>
                <c:pt idx="36636">
                  <c:v>0.123999999999995</c:v>
                </c:pt>
                <c:pt idx="36637">
                  <c:v>0</c:v>
                </c:pt>
                <c:pt idx="36638">
                  <c:v>0</c:v>
                </c:pt>
                <c:pt idx="36639">
                  <c:v>0</c:v>
                </c:pt>
                <c:pt idx="36640">
                  <c:v>3.72399999999999</c:v>
                </c:pt>
                <c:pt idx="36641">
                  <c:v>6.3289999999999997</c:v>
                </c:pt>
                <c:pt idx="36642">
                  <c:v>0</c:v>
                </c:pt>
                <c:pt idx="36643">
                  <c:v>-8.0670000000000002</c:v>
                </c:pt>
                <c:pt idx="36644">
                  <c:v>-0.247999999999997</c:v>
                </c:pt>
                <c:pt idx="36645">
                  <c:v>-0.62100000000000199</c:v>
                </c:pt>
                <c:pt idx="36646">
                  <c:v>0</c:v>
                </c:pt>
                <c:pt idx="36647">
                  <c:v>0</c:v>
                </c:pt>
                <c:pt idx="36648">
                  <c:v>0</c:v>
                </c:pt>
                <c:pt idx="36649">
                  <c:v>0.124000000000002</c:v>
                </c:pt>
                <c:pt idx="36650">
                  <c:v>6.2049999999999903</c:v>
                </c:pt>
                <c:pt idx="36651">
                  <c:v>0</c:v>
                </c:pt>
                <c:pt idx="36652">
                  <c:v>-5.7089999999999996</c:v>
                </c:pt>
                <c:pt idx="36653">
                  <c:v>-0.371999999999999</c:v>
                </c:pt>
                <c:pt idx="36654">
                  <c:v>-0.247999999999997</c:v>
                </c:pt>
                <c:pt idx="36655">
                  <c:v>0</c:v>
                </c:pt>
                <c:pt idx="36656">
                  <c:v>0</c:v>
                </c:pt>
                <c:pt idx="36657">
                  <c:v>0</c:v>
                </c:pt>
                <c:pt idx="36658">
                  <c:v>0.74500000000000399</c:v>
                </c:pt>
                <c:pt idx="36659">
                  <c:v>3.8469999999999902</c:v>
                </c:pt>
                <c:pt idx="36660">
                  <c:v>4.3439999999999896</c:v>
                </c:pt>
                <c:pt idx="36661">
                  <c:v>0</c:v>
                </c:pt>
                <c:pt idx="36662">
                  <c:v>-7.5699999999999896</c:v>
                </c:pt>
                <c:pt idx="36663">
                  <c:v>-0.868999999999999</c:v>
                </c:pt>
                <c:pt idx="36664">
                  <c:v>0</c:v>
                </c:pt>
                <c:pt idx="36665">
                  <c:v>0</c:v>
                </c:pt>
                <c:pt idx="36666">
                  <c:v>0</c:v>
                </c:pt>
                <c:pt idx="36667">
                  <c:v>0.124000000000002</c:v>
                </c:pt>
                <c:pt idx="36668">
                  <c:v>0.99300000000000199</c:v>
                </c:pt>
                <c:pt idx="36669">
                  <c:v>5.4609999999999896</c:v>
                </c:pt>
                <c:pt idx="36670">
                  <c:v>0</c:v>
                </c:pt>
                <c:pt idx="36671">
                  <c:v>-6.4539999999999997</c:v>
                </c:pt>
                <c:pt idx="36672">
                  <c:v>0</c:v>
                </c:pt>
                <c:pt idx="36673">
                  <c:v>0</c:v>
                </c:pt>
                <c:pt idx="36674">
                  <c:v>0</c:v>
                </c:pt>
                <c:pt idx="36675">
                  <c:v>0</c:v>
                </c:pt>
                <c:pt idx="36676">
                  <c:v>-0.743999999999999</c:v>
                </c:pt>
                <c:pt idx="36677">
                  <c:v>0</c:v>
                </c:pt>
                <c:pt idx="36678">
                  <c:v>6.3289999999999997</c:v>
                </c:pt>
                <c:pt idx="36679">
                  <c:v>3.10299999999999</c:v>
                </c:pt>
                <c:pt idx="36680">
                  <c:v>0</c:v>
                </c:pt>
                <c:pt idx="36681">
                  <c:v>-5.7089999999999801</c:v>
                </c:pt>
                <c:pt idx="36682">
                  <c:v>0</c:v>
                </c:pt>
                <c:pt idx="36683">
                  <c:v>0</c:v>
                </c:pt>
                <c:pt idx="36684">
                  <c:v>0</c:v>
                </c:pt>
                <c:pt idx="36685">
                  <c:v>-0.125</c:v>
                </c:pt>
                <c:pt idx="36686">
                  <c:v>-1.11699999999999</c:v>
                </c:pt>
                <c:pt idx="36687">
                  <c:v>0</c:v>
                </c:pt>
                <c:pt idx="36688">
                  <c:v>7.1989999999999998</c:v>
                </c:pt>
                <c:pt idx="36689">
                  <c:v>0</c:v>
                </c:pt>
                <c:pt idx="36690">
                  <c:v>-7.3230000000000004</c:v>
                </c:pt>
                <c:pt idx="36691">
                  <c:v>0</c:v>
                </c:pt>
                <c:pt idx="36692">
                  <c:v>0</c:v>
                </c:pt>
                <c:pt idx="36693">
                  <c:v>0</c:v>
                </c:pt>
                <c:pt idx="36694">
                  <c:v>0.74500000000000399</c:v>
                </c:pt>
                <c:pt idx="36695">
                  <c:v>0</c:v>
                </c:pt>
                <c:pt idx="36696">
                  <c:v>0.991999999999997</c:v>
                </c:pt>
                <c:pt idx="36697">
                  <c:v>6.2059999999999897</c:v>
                </c:pt>
                <c:pt idx="36698">
                  <c:v>0</c:v>
                </c:pt>
                <c:pt idx="36699">
                  <c:v>-1.98599999999999</c:v>
                </c:pt>
                <c:pt idx="36700">
                  <c:v>0</c:v>
                </c:pt>
                <c:pt idx="36701">
                  <c:v>0</c:v>
                </c:pt>
                <c:pt idx="36702">
                  <c:v>0</c:v>
                </c:pt>
                <c:pt idx="36703">
                  <c:v>0</c:v>
                </c:pt>
                <c:pt idx="36704">
                  <c:v>0.74500000000000399</c:v>
                </c:pt>
                <c:pt idx="36705">
                  <c:v>-0.12400000000000901</c:v>
                </c:pt>
                <c:pt idx="36706">
                  <c:v>2.8539999999999899</c:v>
                </c:pt>
                <c:pt idx="36707">
                  <c:v>3.972</c:v>
                </c:pt>
                <c:pt idx="36708">
                  <c:v>0</c:v>
                </c:pt>
                <c:pt idx="36709">
                  <c:v>0</c:v>
                </c:pt>
                <c:pt idx="36710">
                  <c:v>0</c:v>
                </c:pt>
                <c:pt idx="36711">
                  <c:v>0</c:v>
                </c:pt>
                <c:pt idx="36712">
                  <c:v>0.619999999999997</c:v>
                </c:pt>
                <c:pt idx="36713">
                  <c:v>-0.619999999999997</c:v>
                </c:pt>
                <c:pt idx="36714">
                  <c:v>-0.248000000000004</c:v>
                </c:pt>
                <c:pt idx="36715">
                  <c:v>0</c:v>
                </c:pt>
                <c:pt idx="36716">
                  <c:v>10.0529999999999</c:v>
                </c:pt>
                <c:pt idx="36717">
                  <c:v>0</c:v>
                </c:pt>
                <c:pt idx="36718">
                  <c:v>0</c:v>
                </c:pt>
                <c:pt idx="36719">
                  <c:v>0</c:v>
                </c:pt>
                <c:pt idx="36720">
                  <c:v>0</c:v>
                </c:pt>
                <c:pt idx="36721">
                  <c:v>0.49600000000000199</c:v>
                </c:pt>
                <c:pt idx="36722">
                  <c:v>-0.248000000000004</c:v>
                </c:pt>
                <c:pt idx="36723">
                  <c:v>0</c:v>
                </c:pt>
                <c:pt idx="36724">
                  <c:v>-0.247999999999997</c:v>
                </c:pt>
                <c:pt idx="36725">
                  <c:v>0</c:v>
                </c:pt>
                <c:pt idx="36726">
                  <c:v>6.9499999999999904</c:v>
                </c:pt>
                <c:pt idx="36727">
                  <c:v>0</c:v>
                </c:pt>
                <c:pt idx="36728">
                  <c:v>0</c:v>
                </c:pt>
                <c:pt idx="36729">
                  <c:v>0</c:v>
                </c:pt>
                <c:pt idx="36730">
                  <c:v>0</c:v>
                </c:pt>
                <c:pt idx="36731">
                  <c:v>0.24799999999999001</c:v>
                </c:pt>
                <c:pt idx="36732">
                  <c:v>-0.620999999999995</c:v>
                </c:pt>
                <c:pt idx="36733">
                  <c:v>0</c:v>
                </c:pt>
                <c:pt idx="36734">
                  <c:v>0</c:v>
                </c:pt>
                <c:pt idx="36735">
                  <c:v>10.0529999999999</c:v>
                </c:pt>
                <c:pt idx="36736">
                  <c:v>0</c:v>
                </c:pt>
                <c:pt idx="36737">
                  <c:v>0</c:v>
                </c:pt>
                <c:pt idx="36738">
                  <c:v>0</c:v>
                </c:pt>
                <c:pt idx="36739">
                  <c:v>0</c:v>
                </c:pt>
                <c:pt idx="36740">
                  <c:v>-8.4399999999999906</c:v>
                </c:pt>
                <c:pt idx="36741">
                  <c:v>0</c:v>
                </c:pt>
                <c:pt idx="36742">
                  <c:v>-1.2409999999999899</c:v>
                </c:pt>
                <c:pt idx="36743">
                  <c:v>0</c:v>
                </c:pt>
                <c:pt idx="36744">
                  <c:v>0</c:v>
                </c:pt>
                <c:pt idx="36745">
                  <c:v>0</c:v>
                </c:pt>
                <c:pt idx="36746">
                  <c:v>0</c:v>
                </c:pt>
                <c:pt idx="36747">
                  <c:v>0</c:v>
                </c:pt>
                <c:pt idx="36748">
                  <c:v>0</c:v>
                </c:pt>
                <c:pt idx="36749">
                  <c:v>3.10299999999999</c:v>
                </c:pt>
                <c:pt idx="36750">
                  <c:v>-4.21999999999999</c:v>
                </c:pt>
                <c:pt idx="36751">
                  <c:v>1.36499999999999</c:v>
                </c:pt>
                <c:pt idx="36752">
                  <c:v>0</c:v>
                </c:pt>
                <c:pt idx="36753">
                  <c:v>2.3580000000000001</c:v>
                </c:pt>
                <c:pt idx="36754">
                  <c:v>0</c:v>
                </c:pt>
                <c:pt idx="36755">
                  <c:v>0</c:v>
                </c:pt>
                <c:pt idx="36756">
                  <c:v>0</c:v>
                </c:pt>
                <c:pt idx="36757">
                  <c:v>-1.73799999999999</c:v>
                </c:pt>
                <c:pt idx="36758">
                  <c:v>0</c:v>
                </c:pt>
                <c:pt idx="36759">
                  <c:v>0</c:v>
                </c:pt>
                <c:pt idx="36760">
                  <c:v>2.4829999999999899</c:v>
                </c:pt>
                <c:pt idx="36761">
                  <c:v>2.234</c:v>
                </c:pt>
                <c:pt idx="36762">
                  <c:v>0</c:v>
                </c:pt>
                <c:pt idx="36763">
                  <c:v>0</c:v>
                </c:pt>
                <c:pt idx="36764">
                  <c:v>0</c:v>
                </c:pt>
                <c:pt idx="36765">
                  <c:v>0</c:v>
                </c:pt>
                <c:pt idx="36766">
                  <c:v>0</c:v>
                </c:pt>
                <c:pt idx="36767">
                  <c:v>-3.4749999999999899</c:v>
                </c:pt>
                <c:pt idx="36768">
                  <c:v>0</c:v>
                </c:pt>
                <c:pt idx="36769">
                  <c:v>3.4749999999999899</c:v>
                </c:pt>
                <c:pt idx="36770">
                  <c:v>0</c:v>
                </c:pt>
                <c:pt idx="36771">
                  <c:v>0</c:v>
                </c:pt>
                <c:pt idx="36772">
                  <c:v>0</c:v>
                </c:pt>
                <c:pt idx="36773">
                  <c:v>0</c:v>
                </c:pt>
                <c:pt idx="36774">
                  <c:v>0</c:v>
                </c:pt>
                <c:pt idx="36775">
                  <c:v>-3.2269999999999799</c:v>
                </c:pt>
                <c:pt idx="36776">
                  <c:v>-0.74500000000000399</c:v>
                </c:pt>
                <c:pt idx="36777">
                  <c:v>-2.73</c:v>
                </c:pt>
                <c:pt idx="36778">
                  <c:v>2.73</c:v>
                </c:pt>
                <c:pt idx="36779">
                  <c:v>1.6140000000000001</c:v>
                </c:pt>
                <c:pt idx="36780">
                  <c:v>8.6869999999999905</c:v>
                </c:pt>
                <c:pt idx="36781">
                  <c:v>0</c:v>
                </c:pt>
                <c:pt idx="36782">
                  <c:v>0</c:v>
                </c:pt>
                <c:pt idx="36783">
                  <c:v>0</c:v>
                </c:pt>
                <c:pt idx="36784">
                  <c:v>-10.798</c:v>
                </c:pt>
                <c:pt idx="36785">
                  <c:v>0</c:v>
                </c:pt>
                <c:pt idx="36786">
                  <c:v>4.0960000000000001</c:v>
                </c:pt>
                <c:pt idx="36787">
                  <c:v>1.2409999999999899</c:v>
                </c:pt>
                <c:pt idx="36788">
                  <c:v>0</c:v>
                </c:pt>
                <c:pt idx="36789">
                  <c:v>-3.3509999999999902</c:v>
                </c:pt>
                <c:pt idx="36790">
                  <c:v>0</c:v>
                </c:pt>
                <c:pt idx="36791">
                  <c:v>0</c:v>
                </c:pt>
                <c:pt idx="36792">
                  <c:v>0</c:v>
                </c:pt>
                <c:pt idx="36793">
                  <c:v>0</c:v>
                </c:pt>
                <c:pt idx="36794">
                  <c:v>0.868999999999999</c:v>
                </c:pt>
                <c:pt idx="36795">
                  <c:v>0</c:v>
                </c:pt>
                <c:pt idx="36796">
                  <c:v>0</c:v>
                </c:pt>
                <c:pt idx="36797">
                  <c:v>0.372999999999997</c:v>
                </c:pt>
                <c:pt idx="36798">
                  <c:v>0.619999999999997</c:v>
                </c:pt>
                <c:pt idx="36799">
                  <c:v>0</c:v>
                </c:pt>
                <c:pt idx="36800">
                  <c:v>0</c:v>
                </c:pt>
                <c:pt idx="36801">
                  <c:v>0</c:v>
                </c:pt>
                <c:pt idx="36802">
                  <c:v>0</c:v>
                </c:pt>
                <c:pt idx="36803">
                  <c:v>0</c:v>
                </c:pt>
                <c:pt idx="36804">
                  <c:v>0.496999999999999</c:v>
                </c:pt>
                <c:pt idx="36805">
                  <c:v>-0.620999999999995</c:v>
                </c:pt>
                <c:pt idx="36806">
                  <c:v>-0.86900000000000599</c:v>
                </c:pt>
                <c:pt idx="36807">
                  <c:v>0</c:v>
                </c:pt>
                <c:pt idx="36808">
                  <c:v>0</c:v>
                </c:pt>
                <c:pt idx="36809">
                  <c:v>0</c:v>
                </c:pt>
                <c:pt idx="36810">
                  <c:v>0</c:v>
                </c:pt>
                <c:pt idx="36811">
                  <c:v>-0.371999999999999</c:v>
                </c:pt>
                <c:pt idx="36812">
                  <c:v>0.248000000000004</c:v>
                </c:pt>
                <c:pt idx="36813">
                  <c:v>0</c:v>
                </c:pt>
                <c:pt idx="36814">
                  <c:v>0</c:v>
                </c:pt>
                <c:pt idx="36815">
                  <c:v>-0.49600000000000199</c:v>
                </c:pt>
                <c:pt idx="36816">
                  <c:v>0</c:v>
                </c:pt>
                <c:pt idx="36817">
                  <c:v>0</c:v>
                </c:pt>
                <c:pt idx="36818">
                  <c:v>0</c:v>
                </c:pt>
                <c:pt idx="36819">
                  <c:v>0</c:v>
                </c:pt>
                <c:pt idx="36820">
                  <c:v>-0.992999999999995</c:v>
                </c:pt>
                <c:pt idx="36821">
                  <c:v>0</c:v>
                </c:pt>
                <c:pt idx="36822">
                  <c:v>2.7309999999999901</c:v>
                </c:pt>
                <c:pt idx="36823">
                  <c:v>0</c:v>
                </c:pt>
                <c:pt idx="36824">
                  <c:v>0</c:v>
                </c:pt>
                <c:pt idx="36825">
                  <c:v>-0.496999999999999</c:v>
                </c:pt>
                <c:pt idx="36826">
                  <c:v>0</c:v>
                </c:pt>
                <c:pt idx="36827">
                  <c:v>0</c:v>
                </c:pt>
                <c:pt idx="36828">
                  <c:v>0</c:v>
                </c:pt>
                <c:pt idx="36829">
                  <c:v>-0.24799999999999001</c:v>
                </c:pt>
                <c:pt idx="36830">
                  <c:v>-0.62000000000000399</c:v>
                </c:pt>
                <c:pt idx="36831">
                  <c:v>-0.62100000000000199</c:v>
                </c:pt>
                <c:pt idx="36832">
                  <c:v>0.62100000000000199</c:v>
                </c:pt>
                <c:pt idx="36833">
                  <c:v>0</c:v>
                </c:pt>
                <c:pt idx="36834">
                  <c:v>0</c:v>
                </c:pt>
                <c:pt idx="36835">
                  <c:v>0</c:v>
                </c:pt>
                <c:pt idx="36836">
                  <c:v>0</c:v>
                </c:pt>
                <c:pt idx="36837">
                  <c:v>0</c:v>
                </c:pt>
                <c:pt idx="36838">
                  <c:v>0.62100000000000199</c:v>
                </c:pt>
                <c:pt idx="36839">
                  <c:v>0</c:v>
                </c:pt>
                <c:pt idx="36840">
                  <c:v>0.123999999999995</c:v>
                </c:pt>
                <c:pt idx="36841">
                  <c:v>0</c:v>
                </c:pt>
                <c:pt idx="36842">
                  <c:v>-0.495999999999995</c:v>
                </c:pt>
                <c:pt idx="36843">
                  <c:v>-0.125</c:v>
                </c:pt>
                <c:pt idx="36844">
                  <c:v>0</c:v>
                </c:pt>
                <c:pt idx="36845">
                  <c:v>0</c:v>
                </c:pt>
                <c:pt idx="36846">
                  <c:v>0</c:v>
                </c:pt>
                <c:pt idx="36847">
                  <c:v>0</c:v>
                </c:pt>
                <c:pt idx="36848">
                  <c:v>1.4890000000000001</c:v>
                </c:pt>
                <c:pt idx="36849">
                  <c:v>0</c:v>
                </c:pt>
                <c:pt idx="36850">
                  <c:v>-1.117</c:v>
                </c:pt>
                <c:pt idx="36851">
                  <c:v>0</c:v>
                </c:pt>
                <c:pt idx="36852">
                  <c:v>0</c:v>
                </c:pt>
                <c:pt idx="36853">
                  <c:v>0</c:v>
                </c:pt>
                <c:pt idx="36854">
                  <c:v>0</c:v>
                </c:pt>
                <c:pt idx="36855">
                  <c:v>0</c:v>
                </c:pt>
                <c:pt idx="36856">
                  <c:v>1.3659999999999899</c:v>
                </c:pt>
                <c:pt idx="36857">
                  <c:v>0</c:v>
                </c:pt>
                <c:pt idx="36858">
                  <c:v>0</c:v>
                </c:pt>
                <c:pt idx="36859">
                  <c:v>-0.496999999999999</c:v>
                </c:pt>
                <c:pt idx="36860">
                  <c:v>-0.371999999999999</c:v>
                </c:pt>
                <c:pt idx="36861">
                  <c:v>0</c:v>
                </c:pt>
                <c:pt idx="36862">
                  <c:v>0</c:v>
                </c:pt>
                <c:pt idx="36863">
                  <c:v>0</c:v>
                </c:pt>
                <c:pt idx="36864">
                  <c:v>0</c:v>
                </c:pt>
                <c:pt idx="36865">
                  <c:v>0.371999999999999</c:v>
                </c:pt>
                <c:pt idx="36866">
                  <c:v>-0.371999999999999</c:v>
                </c:pt>
                <c:pt idx="36867">
                  <c:v>1.8619999999999901</c:v>
                </c:pt>
                <c:pt idx="36868">
                  <c:v>-0.248999999999995</c:v>
                </c:pt>
                <c:pt idx="36869">
                  <c:v>0</c:v>
                </c:pt>
                <c:pt idx="36870">
                  <c:v>0</c:v>
                </c:pt>
                <c:pt idx="36871">
                  <c:v>0</c:v>
                </c:pt>
                <c:pt idx="36872">
                  <c:v>0</c:v>
                </c:pt>
                <c:pt idx="36873">
                  <c:v>0</c:v>
                </c:pt>
                <c:pt idx="36874">
                  <c:v>0</c:v>
                </c:pt>
                <c:pt idx="36875">
                  <c:v>0</c:v>
                </c:pt>
                <c:pt idx="36876">
                  <c:v>0</c:v>
                </c:pt>
                <c:pt idx="36877">
                  <c:v>0</c:v>
                </c:pt>
                <c:pt idx="36878">
                  <c:v>-1.9849999999999901</c:v>
                </c:pt>
                <c:pt idx="36879">
                  <c:v>0</c:v>
                </c:pt>
                <c:pt idx="36880">
                  <c:v>0</c:v>
                </c:pt>
                <c:pt idx="36881">
                  <c:v>0</c:v>
                </c:pt>
                <c:pt idx="36882">
                  <c:v>0</c:v>
                </c:pt>
                <c:pt idx="36883">
                  <c:v>0</c:v>
                </c:pt>
                <c:pt idx="36884">
                  <c:v>0.495999999999995</c:v>
                </c:pt>
                <c:pt idx="36885">
                  <c:v>-0.495999999999995</c:v>
                </c:pt>
                <c:pt idx="36886">
                  <c:v>0</c:v>
                </c:pt>
                <c:pt idx="36887">
                  <c:v>0</c:v>
                </c:pt>
                <c:pt idx="36888">
                  <c:v>-0.124000000000002</c:v>
                </c:pt>
                <c:pt idx="36889">
                  <c:v>0</c:v>
                </c:pt>
                <c:pt idx="36890">
                  <c:v>0</c:v>
                </c:pt>
                <c:pt idx="36891">
                  <c:v>0</c:v>
                </c:pt>
                <c:pt idx="36892">
                  <c:v>0</c:v>
                </c:pt>
                <c:pt idx="36893">
                  <c:v>1.11699999999999</c:v>
                </c:pt>
                <c:pt idx="36894">
                  <c:v>-0.24799999999999001</c:v>
                </c:pt>
                <c:pt idx="36895">
                  <c:v>0.123999999999995</c:v>
                </c:pt>
                <c:pt idx="36896">
                  <c:v>0</c:v>
                </c:pt>
                <c:pt idx="36897">
                  <c:v>0.123999999999995</c:v>
                </c:pt>
                <c:pt idx="36898">
                  <c:v>0</c:v>
                </c:pt>
                <c:pt idx="36899">
                  <c:v>0</c:v>
                </c:pt>
                <c:pt idx="36900">
                  <c:v>0</c:v>
                </c:pt>
                <c:pt idx="36901">
                  <c:v>-0.371999999999999</c:v>
                </c:pt>
                <c:pt idx="36902">
                  <c:v>-0.992999999999995</c:v>
                </c:pt>
                <c:pt idx="36903">
                  <c:v>-0.62000000000000399</c:v>
                </c:pt>
                <c:pt idx="36904">
                  <c:v>-0.372999999999997</c:v>
                </c:pt>
                <c:pt idx="36905">
                  <c:v>0</c:v>
                </c:pt>
                <c:pt idx="36906">
                  <c:v>2.7309999999999999</c:v>
                </c:pt>
                <c:pt idx="36907">
                  <c:v>0</c:v>
                </c:pt>
                <c:pt idx="36908">
                  <c:v>0</c:v>
                </c:pt>
                <c:pt idx="36909">
                  <c:v>0</c:v>
                </c:pt>
                <c:pt idx="36910">
                  <c:v>-0.124000000000002</c:v>
                </c:pt>
                <c:pt idx="36911">
                  <c:v>-0.371999999999999</c:v>
                </c:pt>
                <c:pt idx="36912">
                  <c:v>-0.372999999999997</c:v>
                </c:pt>
                <c:pt idx="36913">
                  <c:v>0</c:v>
                </c:pt>
                <c:pt idx="36914">
                  <c:v>0.372999999999997</c:v>
                </c:pt>
                <c:pt idx="36915">
                  <c:v>0</c:v>
                </c:pt>
                <c:pt idx="36916">
                  <c:v>0</c:v>
                </c:pt>
                <c:pt idx="36917">
                  <c:v>0</c:v>
                </c:pt>
                <c:pt idx="36918">
                  <c:v>0</c:v>
                </c:pt>
                <c:pt idx="36919">
                  <c:v>0</c:v>
                </c:pt>
                <c:pt idx="36920">
                  <c:v>0</c:v>
                </c:pt>
                <c:pt idx="36921">
                  <c:v>0</c:v>
                </c:pt>
                <c:pt idx="36922">
                  <c:v>0</c:v>
                </c:pt>
                <c:pt idx="36923">
                  <c:v>0</c:v>
                </c:pt>
                <c:pt idx="36924">
                  <c:v>-0.125</c:v>
                </c:pt>
                <c:pt idx="36925">
                  <c:v>0</c:v>
                </c:pt>
                <c:pt idx="36926">
                  <c:v>0</c:v>
                </c:pt>
                <c:pt idx="36927">
                  <c:v>0</c:v>
                </c:pt>
                <c:pt idx="36928">
                  <c:v>-1.365</c:v>
                </c:pt>
                <c:pt idx="36929">
                  <c:v>0</c:v>
                </c:pt>
                <c:pt idx="36930">
                  <c:v>0.99300000000000199</c:v>
                </c:pt>
                <c:pt idx="36931">
                  <c:v>0.247999999999997</c:v>
                </c:pt>
                <c:pt idx="36932">
                  <c:v>0</c:v>
                </c:pt>
                <c:pt idx="36933">
                  <c:v>-0.619999999999997</c:v>
                </c:pt>
                <c:pt idx="36934">
                  <c:v>0</c:v>
                </c:pt>
                <c:pt idx="36935">
                  <c:v>0</c:v>
                </c:pt>
                <c:pt idx="36936">
                  <c:v>0</c:v>
                </c:pt>
                <c:pt idx="36937">
                  <c:v>-0.371999999999999</c:v>
                </c:pt>
                <c:pt idx="36938">
                  <c:v>0</c:v>
                </c:pt>
                <c:pt idx="36939">
                  <c:v>0</c:v>
                </c:pt>
                <c:pt idx="36940">
                  <c:v>0.62000000000000399</c:v>
                </c:pt>
                <c:pt idx="36941">
                  <c:v>0.868999999999999</c:v>
                </c:pt>
                <c:pt idx="36942">
                  <c:v>0.248000000000004</c:v>
                </c:pt>
                <c:pt idx="36943">
                  <c:v>0</c:v>
                </c:pt>
                <c:pt idx="36944">
                  <c:v>0</c:v>
                </c:pt>
                <c:pt idx="36945">
                  <c:v>0</c:v>
                </c:pt>
                <c:pt idx="36946">
                  <c:v>0</c:v>
                </c:pt>
                <c:pt idx="36947">
                  <c:v>-0.495999999999995</c:v>
                </c:pt>
                <c:pt idx="36948">
                  <c:v>0</c:v>
                </c:pt>
                <c:pt idx="36949">
                  <c:v>1.9849999999999901</c:v>
                </c:pt>
                <c:pt idx="36950">
                  <c:v>0</c:v>
                </c:pt>
                <c:pt idx="36951">
                  <c:v>-1.861</c:v>
                </c:pt>
                <c:pt idx="36952">
                  <c:v>0</c:v>
                </c:pt>
                <c:pt idx="36953">
                  <c:v>0</c:v>
                </c:pt>
                <c:pt idx="36954">
                  <c:v>0</c:v>
                </c:pt>
                <c:pt idx="36955">
                  <c:v>0</c:v>
                </c:pt>
                <c:pt idx="36956">
                  <c:v>0.371999999999999</c:v>
                </c:pt>
                <c:pt idx="36957">
                  <c:v>0</c:v>
                </c:pt>
                <c:pt idx="36958">
                  <c:v>0</c:v>
                </c:pt>
                <c:pt idx="36959">
                  <c:v>-0.247999999999997</c:v>
                </c:pt>
                <c:pt idx="36960">
                  <c:v>0</c:v>
                </c:pt>
                <c:pt idx="36961">
                  <c:v>0</c:v>
                </c:pt>
                <c:pt idx="36962">
                  <c:v>0</c:v>
                </c:pt>
                <c:pt idx="36963">
                  <c:v>0</c:v>
                </c:pt>
                <c:pt idx="36964">
                  <c:v>0.86800000000000199</c:v>
                </c:pt>
                <c:pt idx="36965">
                  <c:v>0</c:v>
                </c:pt>
                <c:pt idx="36966">
                  <c:v>3.8479999999999999</c:v>
                </c:pt>
                <c:pt idx="36967">
                  <c:v>18.119999999999902</c:v>
                </c:pt>
                <c:pt idx="36968">
                  <c:v>20.850999999999999</c:v>
                </c:pt>
                <c:pt idx="36969">
                  <c:v>4.5919999999999899</c:v>
                </c:pt>
                <c:pt idx="36970">
                  <c:v>0</c:v>
                </c:pt>
                <c:pt idx="36971">
                  <c:v>0</c:v>
                </c:pt>
                <c:pt idx="36972">
                  <c:v>0</c:v>
                </c:pt>
                <c:pt idx="36973">
                  <c:v>-0.99300000000000899</c:v>
                </c:pt>
                <c:pt idx="36974">
                  <c:v>0.99300000000000899</c:v>
                </c:pt>
                <c:pt idx="36975">
                  <c:v>-0.868999999999999</c:v>
                </c:pt>
                <c:pt idx="36976">
                  <c:v>0</c:v>
                </c:pt>
                <c:pt idx="36977">
                  <c:v>0</c:v>
                </c:pt>
                <c:pt idx="36978">
                  <c:v>-0.868999999999999</c:v>
                </c:pt>
                <c:pt idx="36979">
                  <c:v>0</c:v>
                </c:pt>
                <c:pt idx="36980">
                  <c:v>0</c:v>
                </c:pt>
                <c:pt idx="36981">
                  <c:v>0</c:v>
                </c:pt>
                <c:pt idx="36982">
                  <c:v>-3.2269999999999799</c:v>
                </c:pt>
                <c:pt idx="36983">
                  <c:v>-1.7370000000000001</c:v>
                </c:pt>
                <c:pt idx="36984">
                  <c:v>-0.620999999999995</c:v>
                </c:pt>
                <c:pt idx="36985">
                  <c:v>0</c:v>
                </c:pt>
                <c:pt idx="36986">
                  <c:v>2.1099999999999901</c:v>
                </c:pt>
                <c:pt idx="36987">
                  <c:v>1.6140000000000001</c:v>
                </c:pt>
                <c:pt idx="36988">
                  <c:v>0</c:v>
                </c:pt>
                <c:pt idx="36989">
                  <c:v>0</c:v>
                </c:pt>
                <c:pt idx="36990">
                  <c:v>0</c:v>
                </c:pt>
                <c:pt idx="36991">
                  <c:v>5.4609999999999896</c:v>
                </c:pt>
                <c:pt idx="36992">
                  <c:v>0</c:v>
                </c:pt>
                <c:pt idx="36993">
                  <c:v>-5.5849999999999902</c:v>
                </c:pt>
                <c:pt idx="36994">
                  <c:v>0</c:v>
                </c:pt>
                <c:pt idx="36995">
                  <c:v>-1.365</c:v>
                </c:pt>
                <c:pt idx="36996">
                  <c:v>3.3510000000000102</c:v>
                </c:pt>
                <c:pt idx="36997">
                  <c:v>0</c:v>
                </c:pt>
                <c:pt idx="36998">
                  <c:v>0</c:v>
                </c:pt>
                <c:pt idx="36999">
                  <c:v>0</c:v>
                </c:pt>
                <c:pt idx="37000">
                  <c:v>1.986</c:v>
                </c:pt>
                <c:pt idx="37001">
                  <c:v>-0.49600000000000899</c:v>
                </c:pt>
                <c:pt idx="37002">
                  <c:v>0.248000000000004</c:v>
                </c:pt>
                <c:pt idx="37003">
                  <c:v>-0.248000000000004</c:v>
                </c:pt>
                <c:pt idx="37004">
                  <c:v>0.248000000000004</c:v>
                </c:pt>
                <c:pt idx="37005">
                  <c:v>1.2409999999999899</c:v>
                </c:pt>
                <c:pt idx="37006">
                  <c:v>0</c:v>
                </c:pt>
                <c:pt idx="37007">
                  <c:v>0</c:v>
                </c:pt>
                <c:pt idx="37008">
                  <c:v>0</c:v>
                </c:pt>
                <c:pt idx="37009">
                  <c:v>0.74500000000000399</c:v>
                </c:pt>
                <c:pt idx="37010">
                  <c:v>0</c:v>
                </c:pt>
                <c:pt idx="37011">
                  <c:v>-0.99300000000000899</c:v>
                </c:pt>
                <c:pt idx="37012">
                  <c:v>0</c:v>
                </c:pt>
                <c:pt idx="37013">
                  <c:v>0.49600000000000899</c:v>
                </c:pt>
                <c:pt idx="37014">
                  <c:v>0.496999999999999</c:v>
                </c:pt>
                <c:pt idx="37015">
                  <c:v>0</c:v>
                </c:pt>
                <c:pt idx="37016">
                  <c:v>0</c:v>
                </c:pt>
                <c:pt idx="37017">
                  <c:v>0</c:v>
                </c:pt>
                <c:pt idx="37018">
                  <c:v>0</c:v>
                </c:pt>
                <c:pt idx="37019">
                  <c:v>-0.992999999999995</c:v>
                </c:pt>
                <c:pt idx="37020">
                  <c:v>-0.12400000000000901</c:v>
                </c:pt>
                <c:pt idx="37021">
                  <c:v>-0.62000000000000399</c:v>
                </c:pt>
                <c:pt idx="37022">
                  <c:v>0</c:v>
                </c:pt>
                <c:pt idx="37023">
                  <c:v>-0.620999999999995</c:v>
                </c:pt>
                <c:pt idx="37024">
                  <c:v>0</c:v>
                </c:pt>
                <c:pt idx="37025">
                  <c:v>0</c:v>
                </c:pt>
                <c:pt idx="37026">
                  <c:v>0</c:v>
                </c:pt>
                <c:pt idx="37027">
                  <c:v>0</c:v>
                </c:pt>
                <c:pt idx="37028">
                  <c:v>0.74500000000000399</c:v>
                </c:pt>
                <c:pt idx="37029">
                  <c:v>-0.99300000000000899</c:v>
                </c:pt>
                <c:pt idx="37030">
                  <c:v>0.99300000000000899</c:v>
                </c:pt>
                <c:pt idx="37031">
                  <c:v>0.74499999999999</c:v>
                </c:pt>
                <c:pt idx="37032">
                  <c:v>0</c:v>
                </c:pt>
                <c:pt idx="37033">
                  <c:v>0</c:v>
                </c:pt>
                <c:pt idx="37034">
                  <c:v>0</c:v>
                </c:pt>
                <c:pt idx="37035">
                  <c:v>0</c:v>
                </c:pt>
                <c:pt idx="37036">
                  <c:v>0.373000000000004</c:v>
                </c:pt>
                <c:pt idx="37037">
                  <c:v>1.117</c:v>
                </c:pt>
                <c:pt idx="37038">
                  <c:v>0</c:v>
                </c:pt>
                <c:pt idx="37039">
                  <c:v>-0.24900000000000899</c:v>
                </c:pt>
                <c:pt idx="37040">
                  <c:v>0</c:v>
                </c:pt>
                <c:pt idx="37041">
                  <c:v>0.373000000000004</c:v>
                </c:pt>
                <c:pt idx="37042">
                  <c:v>0</c:v>
                </c:pt>
                <c:pt idx="37043">
                  <c:v>0</c:v>
                </c:pt>
                <c:pt idx="37044">
                  <c:v>0</c:v>
                </c:pt>
                <c:pt idx="37045">
                  <c:v>-0.61999999999999</c:v>
                </c:pt>
                <c:pt idx="37046">
                  <c:v>0</c:v>
                </c:pt>
                <c:pt idx="37047">
                  <c:v>0</c:v>
                </c:pt>
                <c:pt idx="37048">
                  <c:v>-0.373000000000004</c:v>
                </c:pt>
                <c:pt idx="37049">
                  <c:v>0</c:v>
                </c:pt>
                <c:pt idx="37050">
                  <c:v>0.620999999999995</c:v>
                </c:pt>
                <c:pt idx="37051">
                  <c:v>0</c:v>
                </c:pt>
                <c:pt idx="37052">
                  <c:v>0</c:v>
                </c:pt>
                <c:pt idx="37053">
                  <c:v>0</c:v>
                </c:pt>
                <c:pt idx="37054">
                  <c:v>0.620999999999995</c:v>
                </c:pt>
                <c:pt idx="37055">
                  <c:v>0</c:v>
                </c:pt>
                <c:pt idx="37056">
                  <c:v>0.123999999999995</c:v>
                </c:pt>
                <c:pt idx="37057">
                  <c:v>1.61300000000001</c:v>
                </c:pt>
                <c:pt idx="37058">
                  <c:v>0.123999999999995</c:v>
                </c:pt>
                <c:pt idx="37059">
                  <c:v>0.123999999999995</c:v>
                </c:pt>
                <c:pt idx="37060">
                  <c:v>0</c:v>
                </c:pt>
                <c:pt idx="37061">
                  <c:v>0</c:v>
                </c:pt>
                <c:pt idx="37062">
                  <c:v>0</c:v>
                </c:pt>
                <c:pt idx="37063">
                  <c:v>0</c:v>
                </c:pt>
                <c:pt idx="37064">
                  <c:v>-0.743999999999999</c:v>
                </c:pt>
                <c:pt idx="37065">
                  <c:v>0</c:v>
                </c:pt>
                <c:pt idx="37066">
                  <c:v>0.123999999999995</c:v>
                </c:pt>
                <c:pt idx="37067">
                  <c:v>0</c:v>
                </c:pt>
                <c:pt idx="37068">
                  <c:v>-1.11699999999999</c:v>
                </c:pt>
                <c:pt idx="37069">
                  <c:v>0</c:v>
                </c:pt>
                <c:pt idx="37070">
                  <c:v>0</c:v>
                </c:pt>
                <c:pt idx="37071">
                  <c:v>0</c:v>
                </c:pt>
                <c:pt idx="37072">
                  <c:v>-0.248000000000004</c:v>
                </c:pt>
                <c:pt idx="37073">
                  <c:v>0</c:v>
                </c:pt>
                <c:pt idx="37074">
                  <c:v>0.49600000000000899</c:v>
                </c:pt>
                <c:pt idx="37075">
                  <c:v>0.248000000000004</c:v>
                </c:pt>
                <c:pt idx="37076">
                  <c:v>0.248999999999995</c:v>
                </c:pt>
                <c:pt idx="37077">
                  <c:v>0</c:v>
                </c:pt>
                <c:pt idx="37078">
                  <c:v>0</c:v>
                </c:pt>
                <c:pt idx="37079">
                  <c:v>0</c:v>
                </c:pt>
                <c:pt idx="37080">
                  <c:v>0</c:v>
                </c:pt>
                <c:pt idx="37081">
                  <c:v>-1.8620000000000001</c:v>
                </c:pt>
                <c:pt idx="37082">
                  <c:v>0</c:v>
                </c:pt>
                <c:pt idx="37083">
                  <c:v>0.86900000000001398</c:v>
                </c:pt>
                <c:pt idx="37084">
                  <c:v>0</c:v>
                </c:pt>
                <c:pt idx="37085">
                  <c:v>0.868999999999999</c:v>
                </c:pt>
                <c:pt idx="37086">
                  <c:v>0</c:v>
                </c:pt>
                <c:pt idx="37087">
                  <c:v>0</c:v>
                </c:pt>
                <c:pt idx="37088">
                  <c:v>0</c:v>
                </c:pt>
                <c:pt idx="37089">
                  <c:v>0</c:v>
                </c:pt>
                <c:pt idx="37090">
                  <c:v>-0.12400000000000901</c:v>
                </c:pt>
                <c:pt idx="37091">
                  <c:v>-0.123999999999995</c:v>
                </c:pt>
                <c:pt idx="37092">
                  <c:v>0.123999999999995</c:v>
                </c:pt>
                <c:pt idx="37093">
                  <c:v>-0.123999999999995</c:v>
                </c:pt>
                <c:pt idx="37094">
                  <c:v>-0.496999999999999</c:v>
                </c:pt>
                <c:pt idx="37095">
                  <c:v>0</c:v>
                </c:pt>
                <c:pt idx="37096">
                  <c:v>0</c:v>
                </c:pt>
                <c:pt idx="37097">
                  <c:v>0</c:v>
                </c:pt>
                <c:pt idx="37098">
                  <c:v>0</c:v>
                </c:pt>
                <c:pt idx="37099">
                  <c:v>-0.620999999999995</c:v>
                </c:pt>
                <c:pt idx="37100">
                  <c:v>1.48999999999999</c:v>
                </c:pt>
                <c:pt idx="37101">
                  <c:v>0</c:v>
                </c:pt>
                <c:pt idx="37102">
                  <c:v>0</c:v>
                </c:pt>
                <c:pt idx="37103">
                  <c:v>0.99300000000000899</c:v>
                </c:pt>
                <c:pt idx="37104">
                  <c:v>-1.49</c:v>
                </c:pt>
                <c:pt idx="37105">
                  <c:v>0</c:v>
                </c:pt>
                <c:pt idx="37106">
                  <c:v>0</c:v>
                </c:pt>
                <c:pt idx="37107">
                  <c:v>0</c:v>
                </c:pt>
                <c:pt idx="37108">
                  <c:v>3.3509999999999902</c:v>
                </c:pt>
                <c:pt idx="37109">
                  <c:v>0.371999999999999</c:v>
                </c:pt>
                <c:pt idx="37110">
                  <c:v>-0.371999999999999</c:v>
                </c:pt>
                <c:pt idx="37111">
                  <c:v>0.248000000000004</c:v>
                </c:pt>
                <c:pt idx="37112">
                  <c:v>0</c:v>
                </c:pt>
                <c:pt idx="37113">
                  <c:v>0.123999999999995</c:v>
                </c:pt>
                <c:pt idx="37114">
                  <c:v>0</c:v>
                </c:pt>
                <c:pt idx="37115">
                  <c:v>0</c:v>
                </c:pt>
                <c:pt idx="37116">
                  <c:v>0</c:v>
                </c:pt>
                <c:pt idx="37117">
                  <c:v>0</c:v>
                </c:pt>
                <c:pt idx="37118">
                  <c:v>0</c:v>
                </c:pt>
                <c:pt idx="37119">
                  <c:v>0</c:v>
                </c:pt>
                <c:pt idx="37120">
                  <c:v>0.371999999999999</c:v>
                </c:pt>
                <c:pt idx="37121">
                  <c:v>0</c:v>
                </c:pt>
                <c:pt idx="37122">
                  <c:v>0</c:v>
                </c:pt>
                <c:pt idx="37123">
                  <c:v>0</c:v>
                </c:pt>
                <c:pt idx="37124">
                  <c:v>0</c:v>
                </c:pt>
                <c:pt idx="37125">
                  <c:v>0</c:v>
                </c:pt>
                <c:pt idx="37126">
                  <c:v>0.496999999999999</c:v>
                </c:pt>
                <c:pt idx="37127">
                  <c:v>-0.496999999999999</c:v>
                </c:pt>
                <c:pt idx="37128">
                  <c:v>-0.743999999999999</c:v>
                </c:pt>
                <c:pt idx="37129">
                  <c:v>-0.992999999999995</c:v>
                </c:pt>
                <c:pt idx="37130">
                  <c:v>0</c:v>
                </c:pt>
                <c:pt idx="37131">
                  <c:v>1.2409999999999899</c:v>
                </c:pt>
                <c:pt idx="37132">
                  <c:v>0</c:v>
                </c:pt>
                <c:pt idx="37133">
                  <c:v>0</c:v>
                </c:pt>
                <c:pt idx="37134">
                  <c:v>0</c:v>
                </c:pt>
                <c:pt idx="37135">
                  <c:v>0.248999999999995</c:v>
                </c:pt>
                <c:pt idx="37136">
                  <c:v>0.248000000000004</c:v>
                </c:pt>
                <c:pt idx="37137">
                  <c:v>0</c:v>
                </c:pt>
                <c:pt idx="37138">
                  <c:v>-0.620999999999995</c:v>
                </c:pt>
                <c:pt idx="37139">
                  <c:v>-0.12400000000000901</c:v>
                </c:pt>
                <c:pt idx="37140">
                  <c:v>0</c:v>
                </c:pt>
                <c:pt idx="37141">
                  <c:v>0</c:v>
                </c:pt>
                <c:pt idx="37142">
                  <c:v>0</c:v>
                </c:pt>
                <c:pt idx="37143">
                  <c:v>0</c:v>
                </c:pt>
                <c:pt idx="37144">
                  <c:v>0.37299999999999001</c:v>
                </c:pt>
                <c:pt idx="37145">
                  <c:v>1.117</c:v>
                </c:pt>
                <c:pt idx="37146">
                  <c:v>0</c:v>
                </c:pt>
                <c:pt idx="37147">
                  <c:v>0</c:v>
                </c:pt>
                <c:pt idx="37148">
                  <c:v>-1.2409999999999899</c:v>
                </c:pt>
                <c:pt idx="37149">
                  <c:v>0</c:v>
                </c:pt>
                <c:pt idx="37150">
                  <c:v>0</c:v>
                </c:pt>
                <c:pt idx="37151">
                  <c:v>0</c:v>
                </c:pt>
                <c:pt idx="37152">
                  <c:v>0</c:v>
                </c:pt>
                <c:pt idx="37153">
                  <c:v>-0.743999999999999</c:v>
                </c:pt>
                <c:pt idx="37154">
                  <c:v>0</c:v>
                </c:pt>
                <c:pt idx="37155">
                  <c:v>-0.868999999999999</c:v>
                </c:pt>
                <c:pt idx="37156">
                  <c:v>0</c:v>
                </c:pt>
                <c:pt idx="37157">
                  <c:v>1.2409999999999899</c:v>
                </c:pt>
                <c:pt idx="37158">
                  <c:v>0.248000000000004</c:v>
                </c:pt>
                <c:pt idx="37159">
                  <c:v>0</c:v>
                </c:pt>
                <c:pt idx="37160">
                  <c:v>0</c:v>
                </c:pt>
                <c:pt idx="37161">
                  <c:v>0</c:v>
                </c:pt>
                <c:pt idx="37162">
                  <c:v>1.61299999999999</c:v>
                </c:pt>
                <c:pt idx="37163">
                  <c:v>0</c:v>
                </c:pt>
                <c:pt idx="37164">
                  <c:v>-1.8619999999999901</c:v>
                </c:pt>
                <c:pt idx="37165">
                  <c:v>-0.74400000000001398</c:v>
                </c:pt>
                <c:pt idx="37166">
                  <c:v>0.74400000000001398</c:v>
                </c:pt>
                <c:pt idx="37167">
                  <c:v>-0.12400000000000901</c:v>
                </c:pt>
                <c:pt idx="37168">
                  <c:v>0</c:v>
                </c:pt>
                <c:pt idx="37169">
                  <c:v>0</c:v>
                </c:pt>
                <c:pt idx="37170">
                  <c:v>0</c:v>
                </c:pt>
                <c:pt idx="37171">
                  <c:v>0.371999999999999</c:v>
                </c:pt>
                <c:pt idx="37172">
                  <c:v>0.12400000000000901</c:v>
                </c:pt>
                <c:pt idx="37173">
                  <c:v>-0.12400000000000901</c:v>
                </c:pt>
                <c:pt idx="37174">
                  <c:v>-0.123999999999995</c:v>
                </c:pt>
                <c:pt idx="37175">
                  <c:v>0</c:v>
                </c:pt>
                <c:pt idx="37176">
                  <c:v>0.371999999999999</c:v>
                </c:pt>
                <c:pt idx="37177">
                  <c:v>0</c:v>
                </c:pt>
                <c:pt idx="37178">
                  <c:v>0</c:v>
                </c:pt>
                <c:pt idx="37179">
                  <c:v>0</c:v>
                </c:pt>
                <c:pt idx="37180">
                  <c:v>2.1099999999999901</c:v>
                </c:pt>
                <c:pt idx="37181">
                  <c:v>0</c:v>
                </c:pt>
                <c:pt idx="37182">
                  <c:v>-0.620999999999995</c:v>
                </c:pt>
                <c:pt idx="37183">
                  <c:v>-0.248000000000004</c:v>
                </c:pt>
                <c:pt idx="37184">
                  <c:v>0</c:v>
                </c:pt>
                <c:pt idx="37185">
                  <c:v>0.373000000000004</c:v>
                </c:pt>
                <c:pt idx="37186">
                  <c:v>0</c:v>
                </c:pt>
                <c:pt idx="37187">
                  <c:v>0</c:v>
                </c:pt>
                <c:pt idx="37188">
                  <c:v>0</c:v>
                </c:pt>
                <c:pt idx="37189">
                  <c:v>2.48199999999999</c:v>
                </c:pt>
                <c:pt idx="37190">
                  <c:v>3.8479999999999901</c:v>
                </c:pt>
                <c:pt idx="37191">
                  <c:v>2.9789999999999899</c:v>
                </c:pt>
                <c:pt idx="37192">
                  <c:v>4.343</c:v>
                </c:pt>
                <c:pt idx="37193">
                  <c:v>3.4759999999999902</c:v>
                </c:pt>
                <c:pt idx="37194">
                  <c:v>3.2269999999999999</c:v>
                </c:pt>
                <c:pt idx="37195">
                  <c:v>0</c:v>
                </c:pt>
                <c:pt idx="37196">
                  <c:v>0</c:v>
                </c:pt>
                <c:pt idx="37197">
                  <c:v>0</c:v>
                </c:pt>
                <c:pt idx="37198">
                  <c:v>18.492000000000001</c:v>
                </c:pt>
                <c:pt idx="37199">
                  <c:v>17.5</c:v>
                </c:pt>
                <c:pt idx="37200">
                  <c:v>0</c:v>
                </c:pt>
                <c:pt idx="37201">
                  <c:v>27.6769999999999</c:v>
                </c:pt>
                <c:pt idx="37202">
                  <c:v>5.8329999999999904</c:v>
                </c:pt>
                <c:pt idx="37203">
                  <c:v>1.11699999999999</c:v>
                </c:pt>
                <c:pt idx="37204">
                  <c:v>0</c:v>
                </c:pt>
                <c:pt idx="37205">
                  <c:v>0</c:v>
                </c:pt>
                <c:pt idx="37206">
                  <c:v>0</c:v>
                </c:pt>
                <c:pt idx="37207">
                  <c:v>0</c:v>
                </c:pt>
                <c:pt idx="37208">
                  <c:v>1.11699999999999</c:v>
                </c:pt>
                <c:pt idx="37209">
                  <c:v>0</c:v>
                </c:pt>
                <c:pt idx="37210">
                  <c:v>0</c:v>
                </c:pt>
                <c:pt idx="37211">
                  <c:v>-0.37199999999998501</c:v>
                </c:pt>
                <c:pt idx="37212">
                  <c:v>0</c:v>
                </c:pt>
                <c:pt idx="37213">
                  <c:v>0</c:v>
                </c:pt>
                <c:pt idx="37214">
                  <c:v>0</c:v>
                </c:pt>
                <c:pt idx="37215">
                  <c:v>0</c:v>
                </c:pt>
                <c:pt idx="37216">
                  <c:v>-1.11699999999999</c:v>
                </c:pt>
                <c:pt idx="37217">
                  <c:v>0</c:v>
                </c:pt>
                <c:pt idx="37218">
                  <c:v>0</c:v>
                </c:pt>
                <c:pt idx="37219">
                  <c:v>0</c:v>
                </c:pt>
                <c:pt idx="37220">
                  <c:v>0</c:v>
                </c:pt>
                <c:pt idx="37221">
                  <c:v>0</c:v>
                </c:pt>
                <c:pt idx="37222">
                  <c:v>0</c:v>
                </c:pt>
                <c:pt idx="37223">
                  <c:v>0</c:v>
                </c:pt>
                <c:pt idx="37224">
                  <c:v>0</c:v>
                </c:pt>
                <c:pt idx="37225">
                  <c:v>0</c:v>
                </c:pt>
                <c:pt idx="37226">
                  <c:v>0</c:v>
                </c:pt>
                <c:pt idx="37227">
                  <c:v>0.12400000000002299</c:v>
                </c:pt>
                <c:pt idx="37228">
                  <c:v>1.36499999999998</c:v>
                </c:pt>
                <c:pt idx="37229">
                  <c:v>0.123999999999995</c:v>
                </c:pt>
                <c:pt idx="37230">
                  <c:v>0</c:v>
                </c:pt>
                <c:pt idx="37231">
                  <c:v>0</c:v>
                </c:pt>
                <c:pt idx="37232">
                  <c:v>0</c:v>
                </c:pt>
                <c:pt idx="37233">
                  <c:v>0</c:v>
                </c:pt>
                <c:pt idx="37234">
                  <c:v>0</c:v>
                </c:pt>
                <c:pt idx="37235">
                  <c:v>-0.37300000000001798</c:v>
                </c:pt>
                <c:pt idx="37236">
                  <c:v>-1.36499999999998</c:v>
                </c:pt>
                <c:pt idx="37237">
                  <c:v>-0.49600000000000899</c:v>
                </c:pt>
                <c:pt idx="37238">
                  <c:v>0</c:v>
                </c:pt>
                <c:pt idx="37239">
                  <c:v>0</c:v>
                </c:pt>
                <c:pt idx="37240">
                  <c:v>0</c:v>
                </c:pt>
                <c:pt idx="37241">
                  <c:v>0</c:v>
                </c:pt>
                <c:pt idx="37242">
                  <c:v>0</c:v>
                </c:pt>
                <c:pt idx="37243">
                  <c:v>0</c:v>
                </c:pt>
                <c:pt idx="37244">
                  <c:v>0</c:v>
                </c:pt>
                <c:pt idx="37245">
                  <c:v>-1.11700000000001</c:v>
                </c:pt>
                <c:pt idx="37246">
                  <c:v>-0.868999999999999</c:v>
                </c:pt>
                <c:pt idx="37247">
                  <c:v>-1.11699999999999</c:v>
                </c:pt>
                <c:pt idx="37248">
                  <c:v>-0.24799999999999001</c:v>
                </c:pt>
                <c:pt idx="37249">
                  <c:v>0</c:v>
                </c:pt>
                <c:pt idx="37250">
                  <c:v>0</c:v>
                </c:pt>
                <c:pt idx="37251">
                  <c:v>0</c:v>
                </c:pt>
                <c:pt idx="37252">
                  <c:v>0.49600000000000899</c:v>
                </c:pt>
                <c:pt idx="37253">
                  <c:v>2.4830000000000001</c:v>
                </c:pt>
                <c:pt idx="37254">
                  <c:v>0</c:v>
                </c:pt>
                <c:pt idx="37255">
                  <c:v>-1.49</c:v>
                </c:pt>
                <c:pt idx="37256">
                  <c:v>-0.743999999999999</c:v>
                </c:pt>
                <c:pt idx="37257">
                  <c:v>0</c:v>
                </c:pt>
                <c:pt idx="37258">
                  <c:v>0</c:v>
                </c:pt>
                <c:pt idx="37259">
                  <c:v>0</c:v>
                </c:pt>
                <c:pt idx="37260">
                  <c:v>0</c:v>
                </c:pt>
                <c:pt idx="37261">
                  <c:v>0</c:v>
                </c:pt>
                <c:pt idx="37262">
                  <c:v>0</c:v>
                </c:pt>
                <c:pt idx="37263">
                  <c:v>0</c:v>
                </c:pt>
                <c:pt idx="37264">
                  <c:v>-1.3660000000000101</c:v>
                </c:pt>
                <c:pt idx="37265">
                  <c:v>0</c:v>
                </c:pt>
                <c:pt idx="37266">
                  <c:v>0.74500000000000399</c:v>
                </c:pt>
                <c:pt idx="37267">
                  <c:v>0</c:v>
                </c:pt>
                <c:pt idx="37268">
                  <c:v>0</c:v>
                </c:pt>
                <c:pt idx="37269">
                  <c:v>0</c:v>
                </c:pt>
                <c:pt idx="37270">
                  <c:v>0</c:v>
                </c:pt>
                <c:pt idx="37271">
                  <c:v>0.62000000000000399</c:v>
                </c:pt>
                <c:pt idx="37272">
                  <c:v>0</c:v>
                </c:pt>
                <c:pt idx="37273">
                  <c:v>-0.992999999999995</c:v>
                </c:pt>
                <c:pt idx="37274">
                  <c:v>0</c:v>
                </c:pt>
                <c:pt idx="37275">
                  <c:v>0</c:v>
                </c:pt>
                <c:pt idx="37276">
                  <c:v>0</c:v>
                </c:pt>
                <c:pt idx="37277">
                  <c:v>0</c:v>
                </c:pt>
                <c:pt idx="37278">
                  <c:v>0</c:v>
                </c:pt>
                <c:pt idx="37279">
                  <c:v>0.49600000000000899</c:v>
                </c:pt>
                <c:pt idx="37280">
                  <c:v>0.125</c:v>
                </c:pt>
                <c:pt idx="37281">
                  <c:v>0</c:v>
                </c:pt>
                <c:pt idx="37282">
                  <c:v>0</c:v>
                </c:pt>
                <c:pt idx="37283">
                  <c:v>0</c:v>
                </c:pt>
                <c:pt idx="37284">
                  <c:v>-0.125</c:v>
                </c:pt>
                <c:pt idx="37285">
                  <c:v>0</c:v>
                </c:pt>
                <c:pt idx="37286">
                  <c:v>0</c:v>
                </c:pt>
                <c:pt idx="37287">
                  <c:v>0</c:v>
                </c:pt>
                <c:pt idx="37288">
                  <c:v>0.743999999999999</c:v>
                </c:pt>
                <c:pt idx="37289">
                  <c:v>0</c:v>
                </c:pt>
                <c:pt idx="37290">
                  <c:v>0.248999999999995</c:v>
                </c:pt>
                <c:pt idx="37291">
                  <c:v>-0.62100000000000899</c:v>
                </c:pt>
                <c:pt idx="37292">
                  <c:v>0.62100000000000899</c:v>
                </c:pt>
                <c:pt idx="37293">
                  <c:v>0.62000000000000399</c:v>
                </c:pt>
                <c:pt idx="37294">
                  <c:v>0</c:v>
                </c:pt>
                <c:pt idx="37295">
                  <c:v>0</c:v>
                </c:pt>
                <c:pt idx="37296">
                  <c:v>0</c:v>
                </c:pt>
                <c:pt idx="37297">
                  <c:v>2.1099999999999799</c:v>
                </c:pt>
                <c:pt idx="37298">
                  <c:v>0</c:v>
                </c:pt>
                <c:pt idx="37299">
                  <c:v>0</c:v>
                </c:pt>
                <c:pt idx="37300">
                  <c:v>0.99300000000002298</c:v>
                </c:pt>
                <c:pt idx="37301">
                  <c:v>1.11699999999999</c:v>
                </c:pt>
                <c:pt idx="37302">
                  <c:v>0.49700000000001399</c:v>
                </c:pt>
                <c:pt idx="37303">
                  <c:v>0</c:v>
                </c:pt>
                <c:pt idx="37304">
                  <c:v>0</c:v>
                </c:pt>
                <c:pt idx="37305">
                  <c:v>0</c:v>
                </c:pt>
                <c:pt idx="37306">
                  <c:v>0</c:v>
                </c:pt>
                <c:pt idx="37307">
                  <c:v>-0.123999999999995</c:v>
                </c:pt>
                <c:pt idx="37308">
                  <c:v>-1.2410000000000101</c:v>
                </c:pt>
                <c:pt idx="37309">
                  <c:v>0</c:v>
                </c:pt>
                <c:pt idx="37310">
                  <c:v>0</c:v>
                </c:pt>
                <c:pt idx="37311">
                  <c:v>-0.62000000000000399</c:v>
                </c:pt>
                <c:pt idx="37312">
                  <c:v>0</c:v>
                </c:pt>
                <c:pt idx="37313">
                  <c:v>0</c:v>
                </c:pt>
                <c:pt idx="37314">
                  <c:v>0</c:v>
                </c:pt>
                <c:pt idx="37315">
                  <c:v>0.74500000000000399</c:v>
                </c:pt>
                <c:pt idx="37316">
                  <c:v>0.24799999999999001</c:v>
                </c:pt>
                <c:pt idx="37317">
                  <c:v>-0.24799999999999001</c:v>
                </c:pt>
                <c:pt idx="37318">
                  <c:v>0.24799999999999001</c:v>
                </c:pt>
                <c:pt idx="37319">
                  <c:v>0</c:v>
                </c:pt>
                <c:pt idx="37320">
                  <c:v>0</c:v>
                </c:pt>
                <c:pt idx="37321">
                  <c:v>0</c:v>
                </c:pt>
                <c:pt idx="37322">
                  <c:v>0</c:v>
                </c:pt>
                <c:pt idx="37323">
                  <c:v>0</c:v>
                </c:pt>
                <c:pt idx="37324">
                  <c:v>0</c:v>
                </c:pt>
                <c:pt idx="37325">
                  <c:v>-0.61999999999997601</c:v>
                </c:pt>
                <c:pt idx="37326">
                  <c:v>-0.62100000000000899</c:v>
                </c:pt>
                <c:pt idx="37327">
                  <c:v>-0.123999999999995</c:v>
                </c:pt>
                <c:pt idx="37328">
                  <c:v>0.123999999999995</c:v>
                </c:pt>
                <c:pt idx="37329">
                  <c:v>-2.1100000000000101</c:v>
                </c:pt>
                <c:pt idx="37330">
                  <c:v>0</c:v>
                </c:pt>
                <c:pt idx="37331">
                  <c:v>0</c:v>
                </c:pt>
                <c:pt idx="37332">
                  <c:v>0</c:v>
                </c:pt>
                <c:pt idx="37333">
                  <c:v>-0.74500000000000399</c:v>
                </c:pt>
                <c:pt idx="37334">
                  <c:v>-0.49600000000000899</c:v>
                </c:pt>
                <c:pt idx="37335">
                  <c:v>0.49600000000000899</c:v>
                </c:pt>
                <c:pt idx="37336">
                  <c:v>0.37200000000001399</c:v>
                </c:pt>
                <c:pt idx="37337">
                  <c:v>2.85499999999998</c:v>
                </c:pt>
                <c:pt idx="37338">
                  <c:v>0</c:v>
                </c:pt>
                <c:pt idx="37339">
                  <c:v>0</c:v>
                </c:pt>
                <c:pt idx="37340">
                  <c:v>0</c:v>
                </c:pt>
                <c:pt idx="37341">
                  <c:v>0</c:v>
                </c:pt>
                <c:pt idx="37342">
                  <c:v>0.62099999999998001</c:v>
                </c:pt>
                <c:pt idx="37343">
                  <c:v>-1.3659999999999799</c:v>
                </c:pt>
                <c:pt idx="37344">
                  <c:v>0.37299999999999001</c:v>
                </c:pt>
                <c:pt idx="37345">
                  <c:v>0</c:v>
                </c:pt>
                <c:pt idx="37346">
                  <c:v>1.365</c:v>
                </c:pt>
                <c:pt idx="37347">
                  <c:v>1.365</c:v>
                </c:pt>
                <c:pt idx="37348">
                  <c:v>0</c:v>
                </c:pt>
                <c:pt idx="37349">
                  <c:v>0</c:v>
                </c:pt>
                <c:pt idx="37350">
                  <c:v>0</c:v>
                </c:pt>
                <c:pt idx="37351">
                  <c:v>-0.248999999999995</c:v>
                </c:pt>
                <c:pt idx="37352">
                  <c:v>0</c:v>
                </c:pt>
                <c:pt idx="37353">
                  <c:v>1.3659999999999799</c:v>
                </c:pt>
                <c:pt idx="37354">
                  <c:v>1.7369999999999901</c:v>
                </c:pt>
                <c:pt idx="37355">
                  <c:v>0</c:v>
                </c:pt>
                <c:pt idx="37356">
                  <c:v>-2.6059999999999901</c:v>
                </c:pt>
                <c:pt idx="37357">
                  <c:v>0</c:v>
                </c:pt>
                <c:pt idx="37358">
                  <c:v>0</c:v>
                </c:pt>
                <c:pt idx="37359">
                  <c:v>0</c:v>
                </c:pt>
                <c:pt idx="37360">
                  <c:v>-0.74500000000000399</c:v>
                </c:pt>
                <c:pt idx="37361">
                  <c:v>0</c:v>
                </c:pt>
                <c:pt idx="37362">
                  <c:v>0.248999999999995</c:v>
                </c:pt>
                <c:pt idx="37363">
                  <c:v>0.37200000000001399</c:v>
                </c:pt>
                <c:pt idx="37364">
                  <c:v>0</c:v>
                </c:pt>
                <c:pt idx="37365">
                  <c:v>-0.123999999999995</c:v>
                </c:pt>
                <c:pt idx="37366">
                  <c:v>0</c:v>
                </c:pt>
                <c:pt idx="37367">
                  <c:v>0</c:v>
                </c:pt>
                <c:pt idx="37368">
                  <c:v>0</c:v>
                </c:pt>
                <c:pt idx="37369">
                  <c:v>-0.123999999999995</c:v>
                </c:pt>
                <c:pt idx="37370">
                  <c:v>0.123999999999995</c:v>
                </c:pt>
                <c:pt idx="37371">
                  <c:v>0.37199999999998501</c:v>
                </c:pt>
                <c:pt idx="37372">
                  <c:v>1.49</c:v>
                </c:pt>
                <c:pt idx="37373">
                  <c:v>0.49600000000000899</c:v>
                </c:pt>
                <c:pt idx="37374">
                  <c:v>-0.49600000000000899</c:v>
                </c:pt>
                <c:pt idx="37375">
                  <c:v>0</c:v>
                </c:pt>
                <c:pt idx="37376">
                  <c:v>0</c:v>
                </c:pt>
                <c:pt idx="37377">
                  <c:v>0</c:v>
                </c:pt>
                <c:pt idx="37378">
                  <c:v>0</c:v>
                </c:pt>
                <c:pt idx="37379">
                  <c:v>-1.61299999999999</c:v>
                </c:pt>
                <c:pt idx="37380">
                  <c:v>0</c:v>
                </c:pt>
                <c:pt idx="37381">
                  <c:v>0</c:v>
                </c:pt>
                <c:pt idx="37382">
                  <c:v>0</c:v>
                </c:pt>
                <c:pt idx="37383">
                  <c:v>0.49600000000000899</c:v>
                </c:pt>
                <c:pt idx="37384">
                  <c:v>0</c:v>
                </c:pt>
                <c:pt idx="37385">
                  <c:v>0</c:v>
                </c:pt>
                <c:pt idx="37386">
                  <c:v>0</c:v>
                </c:pt>
                <c:pt idx="37387">
                  <c:v>0</c:v>
                </c:pt>
                <c:pt idx="37388">
                  <c:v>2.9780000000000002</c:v>
                </c:pt>
                <c:pt idx="37389">
                  <c:v>-0.743999999999999</c:v>
                </c:pt>
                <c:pt idx="37390">
                  <c:v>0.24799999999999001</c:v>
                </c:pt>
                <c:pt idx="37391">
                  <c:v>-0.24799999999999001</c:v>
                </c:pt>
                <c:pt idx="37392">
                  <c:v>0</c:v>
                </c:pt>
                <c:pt idx="37393">
                  <c:v>0</c:v>
                </c:pt>
                <c:pt idx="37394">
                  <c:v>0</c:v>
                </c:pt>
                <c:pt idx="37395">
                  <c:v>0</c:v>
                </c:pt>
                <c:pt idx="37396">
                  <c:v>9.9290000000000305</c:v>
                </c:pt>
                <c:pt idx="37397">
                  <c:v>13.527999999999899</c:v>
                </c:pt>
                <c:pt idx="37398">
                  <c:v>2.3580000000000001</c:v>
                </c:pt>
                <c:pt idx="37399">
                  <c:v>0.12400000000002299</c:v>
                </c:pt>
                <c:pt idx="37400">
                  <c:v>0</c:v>
                </c:pt>
                <c:pt idx="37401">
                  <c:v>1.73799999999999</c:v>
                </c:pt>
                <c:pt idx="37402">
                  <c:v>0</c:v>
                </c:pt>
                <c:pt idx="37403">
                  <c:v>0</c:v>
                </c:pt>
                <c:pt idx="37404">
                  <c:v>0</c:v>
                </c:pt>
                <c:pt idx="37405">
                  <c:v>35.991999999999997</c:v>
                </c:pt>
                <c:pt idx="37406">
                  <c:v>0</c:v>
                </c:pt>
                <c:pt idx="37407">
                  <c:v>7.0749999999999797</c:v>
                </c:pt>
                <c:pt idx="37408">
                  <c:v>4.5919999999999801</c:v>
                </c:pt>
                <c:pt idx="37409">
                  <c:v>0.74400000000002797</c:v>
                </c:pt>
                <c:pt idx="37410">
                  <c:v>1.73799999999999</c:v>
                </c:pt>
                <c:pt idx="37411">
                  <c:v>0</c:v>
                </c:pt>
                <c:pt idx="37412">
                  <c:v>0</c:v>
                </c:pt>
                <c:pt idx="37413">
                  <c:v>0</c:v>
                </c:pt>
                <c:pt idx="37414">
                  <c:v>0</c:v>
                </c:pt>
                <c:pt idx="37415">
                  <c:v>-0.867999999999995</c:v>
                </c:pt>
                <c:pt idx="37416">
                  <c:v>1.2409999999999799</c:v>
                </c:pt>
                <c:pt idx="37417">
                  <c:v>-0.62099999999998001</c:v>
                </c:pt>
                <c:pt idx="37418">
                  <c:v>0.123999999999966</c:v>
                </c:pt>
                <c:pt idx="37419">
                  <c:v>0</c:v>
                </c:pt>
                <c:pt idx="37420">
                  <c:v>0</c:v>
                </c:pt>
                <c:pt idx="37421">
                  <c:v>0</c:v>
                </c:pt>
                <c:pt idx="37422">
                  <c:v>0</c:v>
                </c:pt>
                <c:pt idx="37423">
                  <c:v>0.49599999999998001</c:v>
                </c:pt>
                <c:pt idx="37424">
                  <c:v>-0.24799999999999001</c:v>
                </c:pt>
                <c:pt idx="37425">
                  <c:v>0</c:v>
                </c:pt>
                <c:pt idx="37426">
                  <c:v>-1.11700000000001</c:v>
                </c:pt>
                <c:pt idx="37427">
                  <c:v>-0.86899999999997102</c:v>
                </c:pt>
                <c:pt idx="37428">
                  <c:v>0</c:v>
                </c:pt>
                <c:pt idx="37429">
                  <c:v>0</c:v>
                </c:pt>
                <c:pt idx="37430">
                  <c:v>0</c:v>
                </c:pt>
                <c:pt idx="37431">
                  <c:v>0</c:v>
                </c:pt>
                <c:pt idx="37432">
                  <c:v>0.12400000000002299</c:v>
                </c:pt>
                <c:pt idx="37433">
                  <c:v>-0.12400000000002299</c:v>
                </c:pt>
                <c:pt idx="37434">
                  <c:v>0.74500000000000399</c:v>
                </c:pt>
                <c:pt idx="37435">
                  <c:v>-2.9789999999999801</c:v>
                </c:pt>
                <c:pt idx="37436">
                  <c:v>-21.968</c:v>
                </c:pt>
                <c:pt idx="37437">
                  <c:v>-10.425000000000001</c:v>
                </c:pt>
                <c:pt idx="37438">
                  <c:v>0</c:v>
                </c:pt>
                <c:pt idx="37439">
                  <c:v>0</c:v>
                </c:pt>
                <c:pt idx="37440">
                  <c:v>0</c:v>
                </c:pt>
                <c:pt idx="37441">
                  <c:v>-0.24799999999999001</c:v>
                </c:pt>
                <c:pt idx="37442">
                  <c:v>0.24799999999999001</c:v>
                </c:pt>
                <c:pt idx="37443">
                  <c:v>-0.24799999999999001</c:v>
                </c:pt>
                <c:pt idx="37444">
                  <c:v>-0.992999999999995</c:v>
                </c:pt>
                <c:pt idx="37445">
                  <c:v>0</c:v>
                </c:pt>
                <c:pt idx="37446">
                  <c:v>2.9780000000000002</c:v>
                </c:pt>
                <c:pt idx="37447">
                  <c:v>0</c:v>
                </c:pt>
                <c:pt idx="37448">
                  <c:v>0</c:v>
                </c:pt>
                <c:pt idx="37449">
                  <c:v>0</c:v>
                </c:pt>
                <c:pt idx="37450">
                  <c:v>0</c:v>
                </c:pt>
                <c:pt idx="37451">
                  <c:v>-0.62000000000000399</c:v>
                </c:pt>
                <c:pt idx="37452">
                  <c:v>0</c:v>
                </c:pt>
                <c:pt idx="37453">
                  <c:v>0</c:v>
                </c:pt>
                <c:pt idx="37454">
                  <c:v>0.49600000000003702</c:v>
                </c:pt>
                <c:pt idx="37455">
                  <c:v>0</c:v>
                </c:pt>
                <c:pt idx="37456">
                  <c:v>0</c:v>
                </c:pt>
                <c:pt idx="37457">
                  <c:v>0</c:v>
                </c:pt>
                <c:pt idx="37458">
                  <c:v>0</c:v>
                </c:pt>
                <c:pt idx="37459">
                  <c:v>0</c:v>
                </c:pt>
                <c:pt idx="37460">
                  <c:v>-2.7300000000000102</c:v>
                </c:pt>
                <c:pt idx="37461">
                  <c:v>0</c:v>
                </c:pt>
                <c:pt idx="37462">
                  <c:v>-0.37299999999999001</c:v>
                </c:pt>
                <c:pt idx="37463">
                  <c:v>0.49699999999995698</c:v>
                </c:pt>
                <c:pt idx="37464">
                  <c:v>0.62000000000000399</c:v>
                </c:pt>
                <c:pt idx="37465">
                  <c:v>0</c:v>
                </c:pt>
                <c:pt idx="37466">
                  <c:v>0</c:v>
                </c:pt>
                <c:pt idx="37467">
                  <c:v>0</c:v>
                </c:pt>
                <c:pt idx="37468">
                  <c:v>0.74400000000002797</c:v>
                </c:pt>
                <c:pt idx="37469">
                  <c:v>-0.74400000000002797</c:v>
                </c:pt>
                <c:pt idx="37470">
                  <c:v>-0.49700000000001399</c:v>
                </c:pt>
                <c:pt idx="37471">
                  <c:v>0</c:v>
                </c:pt>
                <c:pt idx="37472">
                  <c:v>0</c:v>
                </c:pt>
                <c:pt idx="37473">
                  <c:v>0.992999999999995</c:v>
                </c:pt>
                <c:pt idx="37474">
                  <c:v>0</c:v>
                </c:pt>
                <c:pt idx="37475">
                  <c:v>0</c:v>
                </c:pt>
                <c:pt idx="37476">
                  <c:v>0</c:v>
                </c:pt>
                <c:pt idx="37477">
                  <c:v>-1.11699999999996</c:v>
                </c:pt>
                <c:pt idx="37478">
                  <c:v>0</c:v>
                </c:pt>
                <c:pt idx="37479">
                  <c:v>0</c:v>
                </c:pt>
                <c:pt idx="37480">
                  <c:v>-0.49600000000003702</c:v>
                </c:pt>
                <c:pt idx="37481">
                  <c:v>0</c:v>
                </c:pt>
                <c:pt idx="37482">
                  <c:v>0.12400000000002299</c:v>
                </c:pt>
                <c:pt idx="37483">
                  <c:v>0</c:v>
                </c:pt>
                <c:pt idx="37484">
                  <c:v>0</c:v>
                </c:pt>
                <c:pt idx="37485">
                  <c:v>0</c:v>
                </c:pt>
                <c:pt idx="37486">
                  <c:v>0.12400000000002299</c:v>
                </c:pt>
                <c:pt idx="37487">
                  <c:v>-1.9850000000000101</c:v>
                </c:pt>
                <c:pt idx="37488">
                  <c:v>-0.74500000000000399</c:v>
                </c:pt>
                <c:pt idx="37489">
                  <c:v>0</c:v>
                </c:pt>
                <c:pt idx="37490">
                  <c:v>-0.86899999999997102</c:v>
                </c:pt>
                <c:pt idx="37491">
                  <c:v>1.73799999999999</c:v>
                </c:pt>
                <c:pt idx="37492">
                  <c:v>0</c:v>
                </c:pt>
                <c:pt idx="37493">
                  <c:v>0</c:v>
                </c:pt>
                <c:pt idx="37494">
                  <c:v>0</c:v>
                </c:pt>
                <c:pt idx="37495">
                  <c:v>-0.992999999999995</c:v>
                </c:pt>
                <c:pt idx="37496">
                  <c:v>-0.12400000000002299</c:v>
                </c:pt>
                <c:pt idx="37497">
                  <c:v>0.12400000000002299</c:v>
                </c:pt>
                <c:pt idx="37498">
                  <c:v>-0.12400000000002299</c:v>
                </c:pt>
                <c:pt idx="37499">
                  <c:v>-0.24799999999999001</c:v>
                </c:pt>
                <c:pt idx="37500">
                  <c:v>-3.1030000000000002</c:v>
                </c:pt>
                <c:pt idx="37501">
                  <c:v>0</c:v>
                </c:pt>
                <c:pt idx="37502">
                  <c:v>0</c:v>
                </c:pt>
                <c:pt idx="37503">
                  <c:v>0</c:v>
                </c:pt>
                <c:pt idx="37504">
                  <c:v>-1.7369999999999599</c:v>
                </c:pt>
                <c:pt idx="37505">
                  <c:v>0</c:v>
                </c:pt>
                <c:pt idx="37506">
                  <c:v>0</c:v>
                </c:pt>
                <c:pt idx="37507">
                  <c:v>0.37199999999995698</c:v>
                </c:pt>
                <c:pt idx="37508">
                  <c:v>0</c:v>
                </c:pt>
                <c:pt idx="37509">
                  <c:v>-2.6059999999999901</c:v>
                </c:pt>
                <c:pt idx="37510">
                  <c:v>0</c:v>
                </c:pt>
                <c:pt idx="37511">
                  <c:v>0</c:v>
                </c:pt>
                <c:pt idx="37512">
                  <c:v>0</c:v>
                </c:pt>
                <c:pt idx="37513">
                  <c:v>0.74500000000000399</c:v>
                </c:pt>
                <c:pt idx="37514">
                  <c:v>-0.12400000000002299</c:v>
                </c:pt>
                <c:pt idx="37515">
                  <c:v>0.12400000000002299</c:v>
                </c:pt>
                <c:pt idx="37516">
                  <c:v>-0.12400000000002299</c:v>
                </c:pt>
                <c:pt idx="37517">
                  <c:v>2.2340000000000302</c:v>
                </c:pt>
                <c:pt idx="37518">
                  <c:v>-3.6000000000000201</c:v>
                </c:pt>
                <c:pt idx="37519">
                  <c:v>0</c:v>
                </c:pt>
                <c:pt idx="37520">
                  <c:v>0</c:v>
                </c:pt>
                <c:pt idx="37521">
                  <c:v>0</c:v>
                </c:pt>
                <c:pt idx="37522">
                  <c:v>-1.24199999999996</c:v>
                </c:pt>
                <c:pt idx="37523">
                  <c:v>-10.920999999999999</c:v>
                </c:pt>
                <c:pt idx="37524">
                  <c:v>-15.887</c:v>
                </c:pt>
                <c:pt idx="37525">
                  <c:v>0</c:v>
                </c:pt>
                <c:pt idx="37526">
                  <c:v>0</c:v>
                </c:pt>
                <c:pt idx="37527">
                  <c:v>1.2410000000000401</c:v>
                </c:pt>
                <c:pt idx="37528">
                  <c:v>0</c:v>
                </c:pt>
                <c:pt idx="37529">
                  <c:v>0</c:v>
                </c:pt>
                <c:pt idx="37530">
                  <c:v>0</c:v>
                </c:pt>
                <c:pt idx="37531">
                  <c:v>-14.148999999999999</c:v>
                </c:pt>
                <c:pt idx="37532">
                  <c:v>0</c:v>
                </c:pt>
                <c:pt idx="37533">
                  <c:v>0</c:v>
                </c:pt>
                <c:pt idx="37534">
                  <c:v>11.667</c:v>
                </c:pt>
                <c:pt idx="37535">
                  <c:v>0</c:v>
                </c:pt>
                <c:pt idx="37536">
                  <c:v>-47.411000000000001</c:v>
                </c:pt>
                <c:pt idx="37537">
                  <c:v>0</c:v>
                </c:pt>
                <c:pt idx="37538">
                  <c:v>0</c:v>
                </c:pt>
                <c:pt idx="37539">
                  <c:v>0</c:v>
                </c:pt>
                <c:pt idx="37540">
                  <c:v>-0.49600000000000899</c:v>
                </c:pt>
                <c:pt idx="37541">
                  <c:v>0.74500000000000399</c:v>
                </c:pt>
                <c:pt idx="37542">
                  <c:v>-0.74500000000000399</c:v>
                </c:pt>
                <c:pt idx="37543">
                  <c:v>0.49600000000000899</c:v>
                </c:pt>
                <c:pt idx="37544">
                  <c:v>0</c:v>
                </c:pt>
                <c:pt idx="37545">
                  <c:v>0</c:v>
                </c:pt>
                <c:pt idx="37546">
                  <c:v>0</c:v>
                </c:pt>
                <c:pt idx="37547">
                  <c:v>0</c:v>
                </c:pt>
                <c:pt idx="37548">
                  <c:v>0</c:v>
                </c:pt>
                <c:pt idx="37549">
                  <c:v>-8.9359999999999999</c:v>
                </c:pt>
                <c:pt idx="37550">
                  <c:v>-4.7160000000000002</c:v>
                </c:pt>
                <c:pt idx="37551">
                  <c:v>-0.62100000000000899</c:v>
                </c:pt>
                <c:pt idx="37552">
                  <c:v>-1.11699999999999</c:v>
                </c:pt>
                <c:pt idx="37553">
                  <c:v>0</c:v>
                </c:pt>
                <c:pt idx="37554">
                  <c:v>0</c:v>
                </c:pt>
                <c:pt idx="37555">
                  <c:v>0</c:v>
                </c:pt>
                <c:pt idx="37556">
                  <c:v>0</c:v>
                </c:pt>
                <c:pt idx="37557">
                  <c:v>0</c:v>
                </c:pt>
                <c:pt idx="37558">
                  <c:v>2.8550000000000102</c:v>
                </c:pt>
                <c:pt idx="37559">
                  <c:v>7.1989999999999803</c:v>
                </c:pt>
                <c:pt idx="37560">
                  <c:v>-4.4679999999999804</c:v>
                </c:pt>
                <c:pt idx="37561">
                  <c:v>0</c:v>
                </c:pt>
                <c:pt idx="37562">
                  <c:v>0</c:v>
                </c:pt>
                <c:pt idx="37563">
                  <c:v>1.2409999999999799</c:v>
                </c:pt>
                <c:pt idx="37564">
                  <c:v>0</c:v>
                </c:pt>
                <c:pt idx="37565">
                  <c:v>0</c:v>
                </c:pt>
                <c:pt idx="37566">
                  <c:v>0</c:v>
                </c:pt>
                <c:pt idx="37567">
                  <c:v>0.99300000000002298</c:v>
                </c:pt>
                <c:pt idx="37568">
                  <c:v>-0.24900000000002301</c:v>
                </c:pt>
                <c:pt idx="37569">
                  <c:v>0</c:v>
                </c:pt>
                <c:pt idx="37570">
                  <c:v>-1.4889999999999699</c:v>
                </c:pt>
                <c:pt idx="37571">
                  <c:v>-0.24800000000001801</c:v>
                </c:pt>
                <c:pt idx="37572">
                  <c:v>0</c:v>
                </c:pt>
                <c:pt idx="37573">
                  <c:v>0</c:v>
                </c:pt>
                <c:pt idx="37574">
                  <c:v>0</c:v>
                </c:pt>
                <c:pt idx="37575">
                  <c:v>0</c:v>
                </c:pt>
                <c:pt idx="37576">
                  <c:v>-1.4890000000000001</c:v>
                </c:pt>
                <c:pt idx="37577">
                  <c:v>-0.37199999999998501</c:v>
                </c:pt>
                <c:pt idx="37578">
                  <c:v>0</c:v>
                </c:pt>
                <c:pt idx="37579">
                  <c:v>0</c:v>
                </c:pt>
                <c:pt idx="37580">
                  <c:v>0.24799999999999001</c:v>
                </c:pt>
                <c:pt idx="37581">
                  <c:v>0.49600000000000899</c:v>
                </c:pt>
                <c:pt idx="37582">
                  <c:v>0</c:v>
                </c:pt>
                <c:pt idx="37583">
                  <c:v>0</c:v>
                </c:pt>
                <c:pt idx="37584">
                  <c:v>0</c:v>
                </c:pt>
                <c:pt idx="37585">
                  <c:v>12.659999999999901</c:v>
                </c:pt>
                <c:pt idx="37586">
                  <c:v>28.544999999999899</c:v>
                </c:pt>
                <c:pt idx="37587">
                  <c:v>37.605999999999902</c:v>
                </c:pt>
                <c:pt idx="37588">
                  <c:v>0</c:v>
                </c:pt>
                <c:pt idx="37589">
                  <c:v>-1.4889999999999699</c:v>
                </c:pt>
                <c:pt idx="37590">
                  <c:v>0</c:v>
                </c:pt>
                <c:pt idx="37591">
                  <c:v>0</c:v>
                </c:pt>
                <c:pt idx="37592">
                  <c:v>0</c:v>
                </c:pt>
                <c:pt idx="37593">
                  <c:v>0</c:v>
                </c:pt>
                <c:pt idx="37594">
                  <c:v>0</c:v>
                </c:pt>
                <c:pt idx="37595">
                  <c:v>-3.5989999999999802</c:v>
                </c:pt>
                <c:pt idx="37596">
                  <c:v>-0.37299999999999001</c:v>
                </c:pt>
                <c:pt idx="37597">
                  <c:v>0.37299999999999001</c:v>
                </c:pt>
                <c:pt idx="37598">
                  <c:v>3.7230000000000101</c:v>
                </c:pt>
                <c:pt idx="37599">
                  <c:v>0</c:v>
                </c:pt>
                <c:pt idx="37600">
                  <c:v>0</c:v>
                </c:pt>
                <c:pt idx="37601">
                  <c:v>0</c:v>
                </c:pt>
                <c:pt idx="37602">
                  <c:v>0</c:v>
                </c:pt>
                <c:pt idx="37603">
                  <c:v>-20.602</c:v>
                </c:pt>
                <c:pt idx="37604">
                  <c:v>0</c:v>
                </c:pt>
                <c:pt idx="37605">
                  <c:v>28.172999999999998</c:v>
                </c:pt>
                <c:pt idx="37606">
                  <c:v>0.62099999999998001</c:v>
                </c:pt>
                <c:pt idx="37607">
                  <c:v>-0.62099999999998001</c:v>
                </c:pt>
                <c:pt idx="37608">
                  <c:v>0.62099999999998001</c:v>
                </c:pt>
                <c:pt idx="37609">
                  <c:v>0</c:v>
                </c:pt>
                <c:pt idx="37610">
                  <c:v>0</c:v>
                </c:pt>
                <c:pt idx="37611">
                  <c:v>0</c:v>
                </c:pt>
                <c:pt idx="37612">
                  <c:v>-2.6060000000000501</c:v>
                </c:pt>
                <c:pt idx="37613">
                  <c:v>0</c:v>
                </c:pt>
                <c:pt idx="37614">
                  <c:v>2.4820000000000202</c:v>
                </c:pt>
                <c:pt idx="37615">
                  <c:v>0</c:v>
                </c:pt>
                <c:pt idx="37616">
                  <c:v>-1.11700000000001</c:v>
                </c:pt>
                <c:pt idx="37617">
                  <c:v>-0.123999999999966</c:v>
                </c:pt>
                <c:pt idx="37618">
                  <c:v>0</c:v>
                </c:pt>
                <c:pt idx="37619">
                  <c:v>0</c:v>
                </c:pt>
                <c:pt idx="37620">
                  <c:v>0</c:v>
                </c:pt>
                <c:pt idx="37621">
                  <c:v>0</c:v>
                </c:pt>
                <c:pt idx="37622">
                  <c:v>13.7769999999999</c:v>
                </c:pt>
                <c:pt idx="37623">
                  <c:v>0</c:v>
                </c:pt>
                <c:pt idx="37624">
                  <c:v>-1.365</c:v>
                </c:pt>
                <c:pt idx="37625">
                  <c:v>0</c:v>
                </c:pt>
                <c:pt idx="37626">
                  <c:v>-0.123999999999966</c:v>
                </c:pt>
                <c:pt idx="37627">
                  <c:v>0</c:v>
                </c:pt>
                <c:pt idx="37628">
                  <c:v>0</c:v>
                </c:pt>
                <c:pt idx="37629">
                  <c:v>0</c:v>
                </c:pt>
                <c:pt idx="37630">
                  <c:v>0</c:v>
                </c:pt>
                <c:pt idx="37631">
                  <c:v>2.4820000000000202</c:v>
                </c:pt>
                <c:pt idx="37632">
                  <c:v>0</c:v>
                </c:pt>
                <c:pt idx="37633">
                  <c:v>1.11699999999996</c:v>
                </c:pt>
                <c:pt idx="37634">
                  <c:v>0</c:v>
                </c:pt>
                <c:pt idx="37635">
                  <c:v>0.49700000000001399</c:v>
                </c:pt>
                <c:pt idx="37636">
                  <c:v>0</c:v>
                </c:pt>
                <c:pt idx="37637">
                  <c:v>0</c:v>
                </c:pt>
                <c:pt idx="37638">
                  <c:v>0</c:v>
                </c:pt>
                <c:pt idx="37639">
                  <c:v>0</c:v>
                </c:pt>
                <c:pt idx="37640">
                  <c:v>14.769</c:v>
                </c:pt>
                <c:pt idx="37641">
                  <c:v>0</c:v>
                </c:pt>
                <c:pt idx="37642">
                  <c:v>-0.37200000000001399</c:v>
                </c:pt>
                <c:pt idx="37643">
                  <c:v>-0.37200000000001399</c:v>
                </c:pt>
                <c:pt idx="37644">
                  <c:v>0.37200000000001399</c:v>
                </c:pt>
                <c:pt idx="37645">
                  <c:v>0</c:v>
                </c:pt>
                <c:pt idx="37646">
                  <c:v>0</c:v>
                </c:pt>
                <c:pt idx="37647">
                  <c:v>0</c:v>
                </c:pt>
                <c:pt idx="37648">
                  <c:v>0.37199999999995698</c:v>
                </c:pt>
                <c:pt idx="37649">
                  <c:v>-1.86099999999999</c:v>
                </c:pt>
                <c:pt idx="37650">
                  <c:v>0.24799999999999001</c:v>
                </c:pt>
                <c:pt idx="37651">
                  <c:v>0</c:v>
                </c:pt>
                <c:pt idx="37652">
                  <c:v>1.2410000000000401</c:v>
                </c:pt>
                <c:pt idx="37653">
                  <c:v>0.123999999999966</c:v>
                </c:pt>
                <c:pt idx="37654">
                  <c:v>0</c:v>
                </c:pt>
                <c:pt idx="37655">
                  <c:v>0</c:v>
                </c:pt>
                <c:pt idx="37656">
                  <c:v>0</c:v>
                </c:pt>
                <c:pt idx="37657">
                  <c:v>0</c:v>
                </c:pt>
                <c:pt idx="37658">
                  <c:v>15.389999999999899</c:v>
                </c:pt>
                <c:pt idx="37659">
                  <c:v>0</c:v>
                </c:pt>
                <c:pt idx="37660">
                  <c:v>-0.37199999999995698</c:v>
                </c:pt>
                <c:pt idx="37661">
                  <c:v>0</c:v>
                </c:pt>
                <c:pt idx="37662">
                  <c:v>0</c:v>
                </c:pt>
                <c:pt idx="37663">
                  <c:v>0</c:v>
                </c:pt>
                <c:pt idx="37664">
                  <c:v>0</c:v>
                </c:pt>
                <c:pt idx="37665">
                  <c:v>0</c:v>
                </c:pt>
                <c:pt idx="37666">
                  <c:v>2.3580000000000001</c:v>
                </c:pt>
                <c:pt idx="37667">
                  <c:v>0</c:v>
                </c:pt>
                <c:pt idx="37668">
                  <c:v>-1.11700000000001</c:v>
                </c:pt>
                <c:pt idx="37669">
                  <c:v>-0.123999999999966</c:v>
                </c:pt>
                <c:pt idx="37670">
                  <c:v>0</c:v>
                </c:pt>
                <c:pt idx="37671">
                  <c:v>0</c:v>
                </c:pt>
                <c:pt idx="37672">
                  <c:v>0</c:v>
                </c:pt>
                <c:pt idx="37673">
                  <c:v>0</c:v>
                </c:pt>
                <c:pt idx="37674">
                  <c:v>0</c:v>
                </c:pt>
                <c:pt idx="37675">
                  <c:v>14.024999999999901</c:v>
                </c:pt>
                <c:pt idx="37676">
                  <c:v>0.62000000000000399</c:v>
                </c:pt>
                <c:pt idx="37677">
                  <c:v>-0.62000000000000399</c:v>
                </c:pt>
                <c:pt idx="37678">
                  <c:v>0.992999999999995</c:v>
                </c:pt>
                <c:pt idx="37679">
                  <c:v>0.37200000000001399</c:v>
                </c:pt>
                <c:pt idx="37680">
                  <c:v>0</c:v>
                </c:pt>
                <c:pt idx="37681">
                  <c:v>0</c:v>
                </c:pt>
                <c:pt idx="37682">
                  <c:v>0</c:v>
                </c:pt>
                <c:pt idx="37683">
                  <c:v>0</c:v>
                </c:pt>
                <c:pt idx="37684">
                  <c:v>2.6059999999999901</c:v>
                </c:pt>
                <c:pt idx="37685">
                  <c:v>0</c:v>
                </c:pt>
                <c:pt idx="37686">
                  <c:v>-0.992999999999995</c:v>
                </c:pt>
                <c:pt idx="37687">
                  <c:v>-0.24799999999999001</c:v>
                </c:pt>
                <c:pt idx="37688">
                  <c:v>-1.11700000000001</c:v>
                </c:pt>
                <c:pt idx="37689">
                  <c:v>0.12400000000002299</c:v>
                </c:pt>
                <c:pt idx="37690">
                  <c:v>0</c:v>
                </c:pt>
                <c:pt idx="37691">
                  <c:v>0</c:v>
                </c:pt>
                <c:pt idx="37692">
                  <c:v>0</c:v>
                </c:pt>
                <c:pt idx="37693">
                  <c:v>14.769</c:v>
                </c:pt>
                <c:pt idx="37694">
                  <c:v>0.992999999999995</c:v>
                </c:pt>
                <c:pt idx="37695">
                  <c:v>-0.992999999999995</c:v>
                </c:pt>
                <c:pt idx="37696">
                  <c:v>0.992999999999995</c:v>
                </c:pt>
                <c:pt idx="37697">
                  <c:v>0.12400000000002299</c:v>
                </c:pt>
                <c:pt idx="37698">
                  <c:v>0</c:v>
                </c:pt>
                <c:pt idx="37699">
                  <c:v>0</c:v>
                </c:pt>
                <c:pt idx="37700">
                  <c:v>0</c:v>
                </c:pt>
                <c:pt idx="37701">
                  <c:v>0</c:v>
                </c:pt>
                <c:pt idx="37702">
                  <c:v>1.86099999999999</c:v>
                </c:pt>
                <c:pt idx="37703">
                  <c:v>0</c:v>
                </c:pt>
                <c:pt idx="37704">
                  <c:v>0.37299999999999001</c:v>
                </c:pt>
                <c:pt idx="37705">
                  <c:v>-0.86899999999997102</c:v>
                </c:pt>
                <c:pt idx="37706">
                  <c:v>0.123999999999966</c:v>
                </c:pt>
                <c:pt idx="37707">
                  <c:v>-0.123999999999966</c:v>
                </c:pt>
                <c:pt idx="37708">
                  <c:v>0</c:v>
                </c:pt>
                <c:pt idx="37709">
                  <c:v>0</c:v>
                </c:pt>
                <c:pt idx="37710">
                  <c:v>0</c:v>
                </c:pt>
                <c:pt idx="37711">
                  <c:v>13.528</c:v>
                </c:pt>
                <c:pt idx="37712">
                  <c:v>0</c:v>
                </c:pt>
                <c:pt idx="37713">
                  <c:v>1.11700000000001</c:v>
                </c:pt>
                <c:pt idx="37714">
                  <c:v>-1.73799999999999</c:v>
                </c:pt>
                <c:pt idx="37715">
                  <c:v>-0.37200000000001399</c:v>
                </c:pt>
                <c:pt idx="37716">
                  <c:v>-0.74500000000000399</c:v>
                </c:pt>
                <c:pt idx="37717">
                  <c:v>0</c:v>
                </c:pt>
                <c:pt idx="37718">
                  <c:v>0</c:v>
                </c:pt>
                <c:pt idx="37719">
                  <c:v>0</c:v>
                </c:pt>
                <c:pt idx="37720">
                  <c:v>0.24800000000004699</c:v>
                </c:pt>
                <c:pt idx="37721">
                  <c:v>0.992999999999995</c:v>
                </c:pt>
                <c:pt idx="37722">
                  <c:v>0</c:v>
                </c:pt>
                <c:pt idx="37723">
                  <c:v>1.49</c:v>
                </c:pt>
                <c:pt idx="37724">
                  <c:v>0</c:v>
                </c:pt>
                <c:pt idx="37725">
                  <c:v>-0.125</c:v>
                </c:pt>
                <c:pt idx="37726">
                  <c:v>0</c:v>
                </c:pt>
                <c:pt idx="37727">
                  <c:v>0</c:v>
                </c:pt>
                <c:pt idx="37728">
                  <c:v>0</c:v>
                </c:pt>
                <c:pt idx="37729">
                  <c:v>7.1980000000000297</c:v>
                </c:pt>
                <c:pt idx="37730">
                  <c:v>-2.1090000000000302</c:v>
                </c:pt>
                <c:pt idx="37731">
                  <c:v>0</c:v>
                </c:pt>
                <c:pt idx="37732">
                  <c:v>-1.24199999999996</c:v>
                </c:pt>
                <c:pt idx="37733">
                  <c:v>-0.49600000000003702</c:v>
                </c:pt>
                <c:pt idx="37734">
                  <c:v>-0.123999999999966</c:v>
                </c:pt>
                <c:pt idx="37735">
                  <c:v>0</c:v>
                </c:pt>
                <c:pt idx="37736">
                  <c:v>0</c:v>
                </c:pt>
                <c:pt idx="37737">
                  <c:v>0</c:v>
                </c:pt>
                <c:pt idx="37738">
                  <c:v>0</c:v>
                </c:pt>
                <c:pt idx="37739">
                  <c:v>0</c:v>
                </c:pt>
                <c:pt idx="37740">
                  <c:v>0</c:v>
                </c:pt>
                <c:pt idx="37741">
                  <c:v>-0.24900000000002301</c:v>
                </c:pt>
                <c:pt idx="37742">
                  <c:v>0</c:v>
                </c:pt>
                <c:pt idx="37743">
                  <c:v>0.37299999999999001</c:v>
                </c:pt>
                <c:pt idx="37744">
                  <c:v>0</c:v>
                </c:pt>
                <c:pt idx="37745">
                  <c:v>0</c:v>
                </c:pt>
                <c:pt idx="37746">
                  <c:v>0</c:v>
                </c:pt>
                <c:pt idx="37747">
                  <c:v>-0.62099999999998001</c:v>
                </c:pt>
                <c:pt idx="37748">
                  <c:v>0.62099999999998001</c:v>
                </c:pt>
                <c:pt idx="37749">
                  <c:v>-0.62099999999998001</c:v>
                </c:pt>
                <c:pt idx="37750">
                  <c:v>0.125</c:v>
                </c:pt>
                <c:pt idx="37751">
                  <c:v>0</c:v>
                </c:pt>
                <c:pt idx="37752">
                  <c:v>1.11699999999996</c:v>
                </c:pt>
                <c:pt idx="37753">
                  <c:v>0</c:v>
                </c:pt>
                <c:pt idx="37754">
                  <c:v>0</c:v>
                </c:pt>
                <c:pt idx="37755">
                  <c:v>0</c:v>
                </c:pt>
                <c:pt idx="37756">
                  <c:v>1.2409999999999799</c:v>
                </c:pt>
                <c:pt idx="37757">
                  <c:v>-0.24799999999999001</c:v>
                </c:pt>
                <c:pt idx="37758">
                  <c:v>0</c:v>
                </c:pt>
                <c:pt idx="37759">
                  <c:v>0</c:v>
                </c:pt>
                <c:pt idx="37760">
                  <c:v>0.24799999999999001</c:v>
                </c:pt>
                <c:pt idx="37761">
                  <c:v>0</c:v>
                </c:pt>
                <c:pt idx="37762">
                  <c:v>0</c:v>
                </c:pt>
                <c:pt idx="37763">
                  <c:v>0</c:v>
                </c:pt>
                <c:pt idx="37764">
                  <c:v>0</c:v>
                </c:pt>
                <c:pt idx="37765">
                  <c:v>0</c:v>
                </c:pt>
                <c:pt idx="37766">
                  <c:v>0.24799999999999001</c:v>
                </c:pt>
                <c:pt idx="37767">
                  <c:v>0.12400000000002299</c:v>
                </c:pt>
                <c:pt idx="37768">
                  <c:v>-0.12400000000002299</c:v>
                </c:pt>
                <c:pt idx="37769">
                  <c:v>-0.49599999999998001</c:v>
                </c:pt>
                <c:pt idx="37770">
                  <c:v>0</c:v>
                </c:pt>
                <c:pt idx="37771">
                  <c:v>0</c:v>
                </c:pt>
                <c:pt idx="37772">
                  <c:v>0</c:v>
                </c:pt>
                <c:pt idx="37773">
                  <c:v>0</c:v>
                </c:pt>
                <c:pt idx="37774">
                  <c:v>1.2410000000000401</c:v>
                </c:pt>
                <c:pt idx="37775">
                  <c:v>0</c:v>
                </c:pt>
                <c:pt idx="37776">
                  <c:v>-0.24799999999999001</c:v>
                </c:pt>
                <c:pt idx="37777">
                  <c:v>-0.125</c:v>
                </c:pt>
                <c:pt idx="37778">
                  <c:v>0</c:v>
                </c:pt>
                <c:pt idx="37779">
                  <c:v>0</c:v>
                </c:pt>
                <c:pt idx="37780">
                  <c:v>0</c:v>
                </c:pt>
                <c:pt idx="37781">
                  <c:v>0</c:v>
                </c:pt>
                <c:pt idx="37782">
                  <c:v>0</c:v>
                </c:pt>
                <c:pt idx="37783">
                  <c:v>0</c:v>
                </c:pt>
                <c:pt idx="37784">
                  <c:v>-1.11700000000001</c:v>
                </c:pt>
                <c:pt idx="37785">
                  <c:v>-1.7369999999999599</c:v>
                </c:pt>
                <c:pt idx="37786">
                  <c:v>0.62000000000000399</c:v>
                </c:pt>
                <c:pt idx="37787">
                  <c:v>0</c:v>
                </c:pt>
                <c:pt idx="37788">
                  <c:v>0.86899999999997102</c:v>
                </c:pt>
                <c:pt idx="37789">
                  <c:v>0</c:v>
                </c:pt>
                <c:pt idx="37790">
                  <c:v>0</c:v>
                </c:pt>
                <c:pt idx="37791">
                  <c:v>0</c:v>
                </c:pt>
                <c:pt idx="37792">
                  <c:v>-0.125</c:v>
                </c:pt>
                <c:pt idx="37793">
                  <c:v>0.49700000000001399</c:v>
                </c:pt>
                <c:pt idx="37794">
                  <c:v>-0.24800000000004699</c:v>
                </c:pt>
                <c:pt idx="37795">
                  <c:v>0</c:v>
                </c:pt>
                <c:pt idx="37796">
                  <c:v>0</c:v>
                </c:pt>
                <c:pt idx="37797">
                  <c:v>0</c:v>
                </c:pt>
                <c:pt idx="37798">
                  <c:v>0</c:v>
                </c:pt>
                <c:pt idx="37799">
                  <c:v>0</c:v>
                </c:pt>
                <c:pt idx="37800">
                  <c:v>0</c:v>
                </c:pt>
                <c:pt idx="37801">
                  <c:v>0</c:v>
                </c:pt>
                <c:pt idx="37802">
                  <c:v>19.733999999999899</c:v>
                </c:pt>
                <c:pt idx="37803">
                  <c:v>14.023999999999999</c:v>
                </c:pt>
                <c:pt idx="37804">
                  <c:v>0.86899999999997102</c:v>
                </c:pt>
                <c:pt idx="37805">
                  <c:v>-0.86899999999997102</c:v>
                </c:pt>
                <c:pt idx="37806">
                  <c:v>4.0960000000000001</c:v>
                </c:pt>
                <c:pt idx="37807">
                  <c:v>0</c:v>
                </c:pt>
                <c:pt idx="37808">
                  <c:v>0</c:v>
                </c:pt>
                <c:pt idx="37809">
                  <c:v>0</c:v>
                </c:pt>
                <c:pt idx="37810">
                  <c:v>0.74500000000000399</c:v>
                </c:pt>
                <c:pt idx="37811">
                  <c:v>0</c:v>
                </c:pt>
                <c:pt idx="37812">
                  <c:v>0</c:v>
                </c:pt>
                <c:pt idx="37813">
                  <c:v>-1.8619999999999599</c:v>
                </c:pt>
                <c:pt idx="37814">
                  <c:v>-0.37200000000001399</c:v>
                </c:pt>
                <c:pt idx="37815">
                  <c:v>0</c:v>
                </c:pt>
                <c:pt idx="37816">
                  <c:v>0</c:v>
                </c:pt>
                <c:pt idx="37817">
                  <c:v>0</c:v>
                </c:pt>
                <c:pt idx="37818">
                  <c:v>0</c:v>
                </c:pt>
                <c:pt idx="37819">
                  <c:v>-1.73799999999999</c:v>
                </c:pt>
                <c:pt idx="37820">
                  <c:v>0</c:v>
                </c:pt>
                <c:pt idx="37821">
                  <c:v>0.62099999999998001</c:v>
                </c:pt>
                <c:pt idx="37822">
                  <c:v>0.62099999999998001</c:v>
                </c:pt>
                <c:pt idx="37823">
                  <c:v>1.4890000000000301</c:v>
                </c:pt>
                <c:pt idx="37824">
                  <c:v>0</c:v>
                </c:pt>
                <c:pt idx="37825">
                  <c:v>0</c:v>
                </c:pt>
                <c:pt idx="37826">
                  <c:v>0</c:v>
                </c:pt>
                <c:pt idx="37827">
                  <c:v>0</c:v>
                </c:pt>
                <c:pt idx="37828">
                  <c:v>-0.12400000000002299</c:v>
                </c:pt>
                <c:pt idx="37829">
                  <c:v>-1.4889999999999699</c:v>
                </c:pt>
                <c:pt idx="37830">
                  <c:v>-0.86900000000002797</c:v>
                </c:pt>
                <c:pt idx="37831">
                  <c:v>0</c:v>
                </c:pt>
                <c:pt idx="37832">
                  <c:v>1.11700000000001</c:v>
                </c:pt>
                <c:pt idx="37833">
                  <c:v>0</c:v>
                </c:pt>
                <c:pt idx="37834">
                  <c:v>0</c:v>
                </c:pt>
                <c:pt idx="37835">
                  <c:v>0</c:v>
                </c:pt>
                <c:pt idx="37836">
                  <c:v>0</c:v>
                </c:pt>
                <c:pt idx="37837">
                  <c:v>0</c:v>
                </c:pt>
                <c:pt idx="37838">
                  <c:v>-0.24799999999999001</c:v>
                </c:pt>
                <c:pt idx="37839">
                  <c:v>0</c:v>
                </c:pt>
                <c:pt idx="37840">
                  <c:v>0.74500000000000399</c:v>
                </c:pt>
                <c:pt idx="37841">
                  <c:v>0.74399999999997102</c:v>
                </c:pt>
                <c:pt idx="37842">
                  <c:v>2.3590000000000302</c:v>
                </c:pt>
                <c:pt idx="37843">
                  <c:v>0</c:v>
                </c:pt>
                <c:pt idx="37844">
                  <c:v>0</c:v>
                </c:pt>
                <c:pt idx="37845">
                  <c:v>0</c:v>
                </c:pt>
                <c:pt idx="37846">
                  <c:v>0</c:v>
                </c:pt>
                <c:pt idx="37847">
                  <c:v>1.4890000000000301</c:v>
                </c:pt>
                <c:pt idx="37848">
                  <c:v>1.73799999999999</c:v>
                </c:pt>
                <c:pt idx="37849">
                  <c:v>0</c:v>
                </c:pt>
                <c:pt idx="37850">
                  <c:v>-2.4830000000000001</c:v>
                </c:pt>
                <c:pt idx="37851">
                  <c:v>0</c:v>
                </c:pt>
                <c:pt idx="37852">
                  <c:v>0</c:v>
                </c:pt>
                <c:pt idx="37853">
                  <c:v>0</c:v>
                </c:pt>
                <c:pt idx="37854">
                  <c:v>0</c:v>
                </c:pt>
                <c:pt idx="37855">
                  <c:v>-0.248999999999966</c:v>
                </c:pt>
                <c:pt idx="37856">
                  <c:v>-0.49600000000003702</c:v>
                </c:pt>
                <c:pt idx="37857">
                  <c:v>0</c:v>
                </c:pt>
                <c:pt idx="37858">
                  <c:v>0.24799999999999001</c:v>
                </c:pt>
                <c:pt idx="37859">
                  <c:v>1.11700000000001</c:v>
                </c:pt>
                <c:pt idx="37860">
                  <c:v>-1.11700000000001</c:v>
                </c:pt>
                <c:pt idx="37861">
                  <c:v>0</c:v>
                </c:pt>
                <c:pt idx="37862">
                  <c:v>0</c:v>
                </c:pt>
                <c:pt idx="37863">
                  <c:v>0</c:v>
                </c:pt>
                <c:pt idx="37864">
                  <c:v>0</c:v>
                </c:pt>
                <c:pt idx="37865">
                  <c:v>2.2340000000000302</c:v>
                </c:pt>
                <c:pt idx="37866">
                  <c:v>0</c:v>
                </c:pt>
                <c:pt idx="37867">
                  <c:v>0</c:v>
                </c:pt>
                <c:pt idx="37868">
                  <c:v>0.74500000000000399</c:v>
                </c:pt>
                <c:pt idx="37869">
                  <c:v>0</c:v>
                </c:pt>
                <c:pt idx="37870">
                  <c:v>0</c:v>
                </c:pt>
                <c:pt idx="37871">
                  <c:v>0</c:v>
                </c:pt>
                <c:pt idx="37872">
                  <c:v>0</c:v>
                </c:pt>
                <c:pt idx="37873">
                  <c:v>-0.12400000000002299</c:v>
                </c:pt>
                <c:pt idx="37874">
                  <c:v>0</c:v>
                </c:pt>
                <c:pt idx="37875">
                  <c:v>1.365</c:v>
                </c:pt>
                <c:pt idx="37876">
                  <c:v>0.74500000000000399</c:v>
                </c:pt>
                <c:pt idx="37877">
                  <c:v>0</c:v>
                </c:pt>
                <c:pt idx="37878">
                  <c:v>-1.4890000000000301</c:v>
                </c:pt>
                <c:pt idx="37879">
                  <c:v>0</c:v>
                </c:pt>
                <c:pt idx="37880">
                  <c:v>0</c:v>
                </c:pt>
                <c:pt idx="37881">
                  <c:v>0</c:v>
                </c:pt>
                <c:pt idx="37882">
                  <c:v>5.8330000000000197</c:v>
                </c:pt>
                <c:pt idx="37883">
                  <c:v>0</c:v>
                </c:pt>
                <c:pt idx="37884">
                  <c:v>-2.7300000000000102</c:v>
                </c:pt>
                <c:pt idx="37885">
                  <c:v>-2.3580000000000001</c:v>
                </c:pt>
                <c:pt idx="37886">
                  <c:v>0</c:v>
                </c:pt>
                <c:pt idx="37887">
                  <c:v>-0.49700000000001399</c:v>
                </c:pt>
                <c:pt idx="37888">
                  <c:v>0</c:v>
                </c:pt>
                <c:pt idx="37889">
                  <c:v>0</c:v>
                </c:pt>
                <c:pt idx="37890">
                  <c:v>0</c:v>
                </c:pt>
                <c:pt idx="37891">
                  <c:v>0</c:v>
                </c:pt>
                <c:pt idx="37892">
                  <c:v>-0.123999999999966</c:v>
                </c:pt>
                <c:pt idx="37893">
                  <c:v>0.123999999999966</c:v>
                </c:pt>
                <c:pt idx="37894">
                  <c:v>0</c:v>
                </c:pt>
                <c:pt idx="37895">
                  <c:v>0.86900000000002797</c:v>
                </c:pt>
                <c:pt idx="37896">
                  <c:v>0.37200000000001399</c:v>
                </c:pt>
                <c:pt idx="37897">
                  <c:v>0</c:v>
                </c:pt>
                <c:pt idx="37898">
                  <c:v>0</c:v>
                </c:pt>
                <c:pt idx="37899">
                  <c:v>0</c:v>
                </c:pt>
                <c:pt idx="37900">
                  <c:v>0</c:v>
                </c:pt>
                <c:pt idx="37901">
                  <c:v>-1.61299999999999</c:v>
                </c:pt>
                <c:pt idx="37902">
                  <c:v>-3.1030000000000002</c:v>
                </c:pt>
                <c:pt idx="37903">
                  <c:v>0</c:v>
                </c:pt>
                <c:pt idx="37904">
                  <c:v>0</c:v>
                </c:pt>
                <c:pt idx="37905">
                  <c:v>-0.992999999999995</c:v>
                </c:pt>
                <c:pt idx="37906">
                  <c:v>0</c:v>
                </c:pt>
                <c:pt idx="37907">
                  <c:v>0</c:v>
                </c:pt>
                <c:pt idx="37908">
                  <c:v>0</c:v>
                </c:pt>
                <c:pt idx="37909">
                  <c:v>1.4890000000000301</c:v>
                </c:pt>
                <c:pt idx="37910">
                  <c:v>-1.11700000000001</c:v>
                </c:pt>
                <c:pt idx="37911">
                  <c:v>0</c:v>
                </c:pt>
                <c:pt idx="37912">
                  <c:v>0</c:v>
                </c:pt>
                <c:pt idx="37913">
                  <c:v>0.86899999999997102</c:v>
                </c:pt>
                <c:pt idx="37914">
                  <c:v>0.49700000000001399</c:v>
                </c:pt>
                <c:pt idx="37915">
                  <c:v>0</c:v>
                </c:pt>
                <c:pt idx="37916">
                  <c:v>0</c:v>
                </c:pt>
                <c:pt idx="37917">
                  <c:v>0</c:v>
                </c:pt>
                <c:pt idx="37918">
                  <c:v>1.48999999999995</c:v>
                </c:pt>
                <c:pt idx="37919">
                  <c:v>0</c:v>
                </c:pt>
                <c:pt idx="37920">
                  <c:v>-1.2409999999999799</c:v>
                </c:pt>
                <c:pt idx="37921">
                  <c:v>-0.74500000000000399</c:v>
                </c:pt>
                <c:pt idx="37922">
                  <c:v>0</c:v>
                </c:pt>
                <c:pt idx="37923">
                  <c:v>2.3580000000000001</c:v>
                </c:pt>
                <c:pt idx="37924">
                  <c:v>0</c:v>
                </c:pt>
                <c:pt idx="37925">
                  <c:v>0</c:v>
                </c:pt>
                <c:pt idx="37926">
                  <c:v>0</c:v>
                </c:pt>
                <c:pt idx="37927">
                  <c:v>-1.2409999999999799</c:v>
                </c:pt>
                <c:pt idx="37928">
                  <c:v>-1.73799999999999</c:v>
                </c:pt>
                <c:pt idx="37929">
                  <c:v>0</c:v>
                </c:pt>
                <c:pt idx="37930">
                  <c:v>0.62099999999998001</c:v>
                </c:pt>
                <c:pt idx="37931">
                  <c:v>0.37200000000001399</c:v>
                </c:pt>
                <c:pt idx="37932">
                  <c:v>0</c:v>
                </c:pt>
                <c:pt idx="37933">
                  <c:v>0</c:v>
                </c:pt>
                <c:pt idx="37934">
                  <c:v>0</c:v>
                </c:pt>
                <c:pt idx="37935">
                  <c:v>0</c:v>
                </c:pt>
                <c:pt idx="37936">
                  <c:v>0.123999999999966</c:v>
                </c:pt>
                <c:pt idx="37937">
                  <c:v>0</c:v>
                </c:pt>
                <c:pt idx="37938">
                  <c:v>0</c:v>
                </c:pt>
                <c:pt idx="37939">
                  <c:v>-1.2409999999999799</c:v>
                </c:pt>
                <c:pt idx="37940">
                  <c:v>1.2409999999999799</c:v>
                </c:pt>
                <c:pt idx="37941">
                  <c:v>-0.61999999999994704</c:v>
                </c:pt>
                <c:pt idx="37942">
                  <c:v>0</c:v>
                </c:pt>
                <c:pt idx="37943">
                  <c:v>0</c:v>
                </c:pt>
                <c:pt idx="37944">
                  <c:v>0</c:v>
                </c:pt>
                <c:pt idx="37945">
                  <c:v>-0.37299999999999001</c:v>
                </c:pt>
                <c:pt idx="37946">
                  <c:v>-0.24799999999999001</c:v>
                </c:pt>
                <c:pt idx="37947">
                  <c:v>0.24799999999999001</c:v>
                </c:pt>
                <c:pt idx="37948">
                  <c:v>-0.49600000000003702</c:v>
                </c:pt>
                <c:pt idx="37949">
                  <c:v>1.365</c:v>
                </c:pt>
                <c:pt idx="37950">
                  <c:v>-1.61299999999999</c:v>
                </c:pt>
                <c:pt idx="37951">
                  <c:v>0</c:v>
                </c:pt>
                <c:pt idx="37952">
                  <c:v>0</c:v>
                </c:pt>
                <c:pt idx="37953">
                  <c:v>0</c:v>
                </c:pt>
                <c:pt idx="37954">
                  <c:v>0</c:v>
                </c:pt>
                <c:pt idx="37955">
                  <c:v>0</c:v>
                </c:pt>
                <c:pt idx="37956">
                  <c:v>-0.123999999999966</c:v>
                </c:pt>
                <c:pt idx="37957">
                  <c:v>1.11699999999996</c:v>
                </c:pt>
                <c:pt idx="37958">
                  <c:v>0.62000000000000399</c:v>
                </c:pt>
                <c:pt idx="37959">
                  <c:v>0</c:v>
                </c:pt>
                <c:pt idx="37960">
                  <c:v>0</c:v>
                </c:pt>
                <c:pt idx="37961">
                  <c:v>0</c:v>
                </c:pt>
                <c:pt idx="37962">
                  <c:v>0</c:v>
                </c:pt>
                <c:pt idx="37963">
                  <c:v>1.365</c:v>
                </c:pt>
                <c:pt idx="37964">
                  <c:v>-1.365</c:v>
                </c:pt>
                <c:pt idx="37965">
                  <c:v>1.73799999999999</c:v>
                </c:pt>
                <c:pt idx="37966">
                  <c:v>0</c:v>
                </c:pt>
                <c:pt idx="37967">
                  <c:v>0.24800000000004699</c:v>
                </c:pt>
                <c:pt idx="37968">
                  <c:v>0.123999999999966</c:v>
                </c:pt>
                <c:pt idx="37969">
                  <c:v>0</c:v>
                </c:pt>
                <c:pt idx="37970">
                  <c:v>0</c:v>
                </c:pt>
                <c:pt idx="37971">
                  <c:v>0</c:v>
                </c:pt>
                <c:pt idx="37972">
                  <c:v>0</c:v>
                </c:pt>
                <c:pt idx="37973">
                  <c:v>-1.11700000000001</c:v>
                </c:pt>
                <c:pt idx="37974">
                  <c:v>-0.248999999999966</c:v>
                </c:pt>
                <c:pt idx="37975">
                  <c:v>0</c:v>
                </c:pt>
                <c:pt idx="37976">
                  <c:v>0.37299999999999001</c:v>
                </c:pt>
                <c:pt idx="37977">
                  <c:v>0.123999999999966</c:v>
                </c:pt>
                <c:pt idx="37978">
                  <c:v>0</c:v>
                </c:pt>
                <c:pt idx="37979">
                  <c:v>0</c:v>
                </c:pt>
                <c:pt idx="37980">
                  <c:v>0</c:v>
                </c:pt>
                <c:pt idx="37981">
                  <c:v>-0.125</c:v>
                </c:pt>
                <c:pt idx="37982">
                  <c:v>0</c:v>
                </c:pt>
                <c:pt idx="37983">
                  <c:v>0</c:v>
                </c:pt>
                <c:pt idx="37984">
                  <c:v>0.992999999999995</c:v>
                </c:pt>
                <c:pt idx="37985">
                  <c:v>0.86899999999997102</c:v>
                </c:pt>
                <c:pt idx="37986">
                  <c:v>-0.86899999999997102</c:v>
                </c:pt>
                <c:pt idx="37987">
                  <c:v>0</c:v>
                </c:pt>
                <c:pt idx="37988">
                  <c:v>0</c:v>
                </c:pt>
                <c:pt idx="37989">
                  <c:v>0</c:v>
                </c:pt>
                <c:pt idx="37990">
                  <c:v>0.62099999999998001</c:v>
                </c:pt>
                <c:pt idx="37991">
                  <c:v>-0.62099999999998001</c:v>
                </c:pt>
                <c:pt idx="37992">
                  <c:v>0.86899999999997102</c:v>
                </c:pt>
                <c:pt idx="37993">
                  <c:v>-1.2409999999999799</c:v>
                </c:pt>
                <c:pt idx="37994">
                  <c:v>1.9850000000000101</c:v>
                </c:pt>
                <c:pt idx="37995">
                  <c:v>-0.867999999999995</c:v>
                </c:pt>
                <c:pt idx="37996">
                  <c:v>0</c:v>
                </c:pt>
                <c:pt idx="37997">
                  <c:v>0</c:v>
                </c:pt>
                <c:pt idx="37998">
                  <c:v>0</c:v>
                </c:pt>
                <c:pt idx="37999">
                  <c:v>0</c:v>
                </c:pt>
                <c:pt idx="38000">
                  <c:v>-0.123999999999966</c:v>
                </c:pt>
                <c:pt idx="38001">
                  <c:v>0.123999999999966</c:v>
                </c:pt>
                <c:pt idx="38002">
                  <c:v>0.49600000000003702</c:v>
                </c:pt>
                <c:pt idx="38003">
                  <c:v>0</c:v>
                </c:pt>
                <c:pt idx="38004">
                  <c:v>-0.49600000000003702</c:v>
                </c:pt>
                <c:pt idx="38005">
                  <c:v>0</c:v>
                </c:pt>
                <c:pt idx="38006">
                  <c:v>0</c:v>
                </c:pt>
                <c:pt idx="38007">
                  <c:v>0</c:v>
                </c:pt>
                <c:pt idx="38008">
                  <c:v>22.588999999999999</c:v>
                </c:pt>
                <c:pt idx="38009">
                  <c:v>0.49599999999998001</c:v>
                </c:pt>
                <c:pt idx="38010">
                  <c:v>-0.37200000000001399</c:v>
                </c:pt>
                <c:pt idx="38011">
                  <c:v>0</c:v>
                </c:pt>
                <c:pt idx="38012">
                  <c:v>-1.11700000000001</c:v>
                </c:pt>
                <c:pt idx="38013">
                  <c:v>0</c:v>
                </c:pt>
                <c:pt idx="38014">
                  <c:v>0</c:v>
                </c:pt>
                <c:pt idx="38015">
                  <c:v>0</c:v>
                </c:pt>
                <c:pt idx="38016">
                  <c:v>0</c:v>
                </c:pt>
                <c:pt idx="38017">
                  <c:v>-0.49599999999998001</c:v>
                </c:pt>
                <c:pt idx="38018">
                  <c:v>0</c:v>
                </c:pt>
                <c:pt idx="38019">
                  <c:v>0</c:v>
                </c:pt>
                <c:pt idx="38020">
                  <c:v>-0.49600000000003702</c:v>
                </c:pt>
                <c:pt idx="38021">
                  <c:v>-0.49700000000001399</c:v>
                </c:pt>
                <c:pt idx="38022">
                  <c:v>-0.24799999999999001</c:v>
                </c:pt>
                <c:pt idx="38023">
                  <c:v>0</c:v>
                </c:pt>
                <c:pt idx="38024">
                  <c:v>0</c:v>
                </c:pt>
                <c:pt idx="38025">
                  <c:v>0</c:v>
                </c:pt>
                <c:pt idx="38026">
                  <c:v>0.12400000000002299</c:v>
                </c:pt>
                <c:pt idx="38027">
                  <c:v>0.49599999999998001</c:v>
                </c:pt>
                <c:pt idx="38028">
                  <c:v>0</c:v>
                </c:pt>
                <c:pt idx="38029">
                  <c:v>0</c:v>
                </c:pt>
                <c:pt idx="38030">
                  <c:v>0</c:v>
                </c:pt>
                <c:pt idx="38031">
                  <c:v>0</c:v>
                </c:pt>
                <c:pt idx="38032">
                  <c:v>0</c:v>
                </c:pt>
                <c:pt idx="38033">
                  <c:v>0</c:v>
                </c:pt>
                <c:pt idx="38034">
                  <c:v>0</c:v>
                </c:pt>
                <c:pt idx="38035">
                  <c:v>0</c:v>
                </c:pt>
                <c:pt idx="38036">
                  <c:v>0</c:v>
                </c:pt>
                <c:pt idx="38037">
                  <c:v>0.86899999999997102</c:v>
                </c:pt>
                <c:pt idx="38038">
                  <c:v>1.2409999999999799</c:v>
                </c:pt>
                <c:pt idx="38039">
                  <c:v>0.49600000000003702</c:v>
                </c:pt>
                <c:pt idx="38040">
                  <c:v>-0.49600000000003702</c:v>
                </c:pt>
                <c:pt idx="38041">
                  <c:v>0</c:v>
                </c:pt>
                <c:pt idx="38042">
                  <c:v>0</c:v>
                </c:pt>
                <c:pt idx="38043">
                  <c:v>0</c:v>
                </c:pt>
                <c:pt idx="38044">
                  <c:v>-0.992999999999995</c:v>
                </c:pt>
                <c:pt idx="38045">
                  <c:v>0</c:v>
                </c:pt>
                <c:pt idx="38046">
                  <c:v>-0.123999999999966</c:v>
                </c:pt>
                <c:pt idx="38047">
                  <c:v>-0.12400000000002299</c:v>
                </c:pt>
                <c:pt idx="38048">
                  <c:v>0</c:v>
                </c:pt>
                <c:pt idx="38049">
                  <c:v>0.12400000000002299</c:v>
                </c:pt>
                <c:pt idx="38050">
                  <c:v>0</c:v>
                </c:pt>
                <c:pt idx="38051">
                  <c:v>0</c:v>
                </c:pt>
                <c:pt idx="38052">
                  <c:v>0</c:v>
                </c:pt>
                <c:pt idx="38053">
                  <c:v>1.2409999999999799</c:v>
                </c:pt>
                <c:pt idx="38054">
                  <c:v>0</c:v>
                </c:pt>
                <c:pt idx="38055">
                  <c:v>0.62000000000000399</c:v>
                </c:pt>
                <c:pt idx="38056">
                  <c:v>-0.37200000000001399</c:v>
                </c:pt>
                <c:pt idx="38057">
                  <c:v>0</c:v>
                </c:pt>
                <c:pt idx="38058">
                  <c:v>0</c:v>
                </c:pt>
                <c:pt idx="38059">
                  <c:v>0</c:v>
                </c:pt>
                <c:pt idx="38060">
                  <c:v>0</c:v>
                </c:pt>
                <c:pt idx="38061">
                  <c:v>0</c:v>
                </c:pt>
                <c:pt idx="38062">
                  <c:v>0</c:v>
                </c:pt>
                <c:pt idx="38063">
                  <c:v>-0.86900000000002797</c:v>
                </c:pt>
                <c:pt idx="38064">
                  <c:v>-0.37200000000001399</c:v>
                </c:pt>
                <c:pt idx="38065">
                  <c:v>0</c:v>
                </c:pt>
                <c:pt idx="38066">
                  <c:v>0</c:v>
                </c:pt>
                <c:pt idx="38067">
                  <c:v>1.86100000000004</c:v>
                </c:pt>
                <c:pt idx="38068">
                  <c:v>0</c:v>
                </c:pt>
                <c:pt idx="38069">
                  <c:v>0</c:v>
                </c:pt>
                <c:pt idx="38070">
                  <c:v>0</c:v>
                </c:pt>
                <c:pt idx="38071">
                  <c:v>-0.99199999999996102</c:v>
                </c:pt>
                <c:pt idx="38072">
                  <c:v>-0.24900000000002301</c:v>
                </c:pt>
                <c:pt idx="38073">
                  <c:v>0.24900000000002301</c:v>
                </c:pt>
                <c:pt idx="38074">
                  <c:v>1.11699999999996</c:v>
                </c:pt>
                <c:pt idx="38075">
                  <c:v>0</c:v>
                </c:pt>
                <c:pt idx="38076">
                  <c:v>0.24800000000004699</c:v>
                </c:pt>
                <c:pt idx="38077">
                  <c:v>0</c:v>
                </c:pt>
                <c:pt idx="38078">
                  <c:v>0</c:v>
                </c:pt>
                <c:pt idx="38079">
                  <c:v>0</c:v>
                </c:pt>
                <c:pt idx="38080">
                  <c:v>-0.867999999999995</c:v>
                </c:pt>
                <c:pt idx="38081">
                  <c:v>-1.3659999999999799</c:v>
                </c:pt>
                <c:pt idx="38082">
                  <c:v>1.11699999999996</c:v>
                </c:pt>
                <c:pt idx="38083">
                  <c:v>0</c:v>
                </c:pt>
                <c:pt idx="38084">
                  <c:v>1.6140000000000301</c:v>
                </c:pt>
                <c:pt idx="38085">
                  <c:v>0.74399999999997102</c:v>
                </c:pt>
                <c:pt idx="38086">
                  <c:v>0</c:v>
                </c:pt>
                <c:pt idx="38087">
                  <c:v>0</c:v>
                </c:pt>
                <c:pt idx="38088">
                  <c:v>0</c:v>
                </c:pt>
                <c:pt idx="38089">
                  <c:v>-1.98600000000004</c:v>
                </c:pt>
                <c:pt idx="38090">
                  <c:v>-0.62099999999998001</c:v>
                </c:pt>
                <c:pt idx="38091">
                  <c:v>0</c:v>
                </c:pt>
                <c:pt idx="38092">
                  <c:v>0</c:v>
                </c:pt>
                <c:pt idx="38093">
                  <c:v>0</c:v>
                </c:pt>
                <c:pt idx="38094">
                  <c:v>-0.24799999999999001</c:v>
                </c:pt>
                <c:pt idx="38095">
                  <c:v>0</c:v>
                </c:pt>
                <c:pt idx="38096">
                  <c:v>0</c:v>
                </c:pt>
                <c:pt idx="38097">
                  <c:v>0</c:v>
                </c:pt>
                <c:pt idx="38098">
                  <c:v>-1.73799999999999</c:v>
                </c:pt>
                <c:pt idx="38099">
                  <c:v>0.74500000000000399</c:v>
                </c:pt>
                <c:pt idx="38100">
                  <c:v>0</c:v>
                </c:pt>
                <c:pt idx="38101">
                  <c:v>0.992999999999995</c:v>
                </c:pt>
                <c:pt idx="38102">
                  <c:v>0</c:v>
                </c:pt>
                <c:pt idx="38103">
                  <c:v>0</c:v>
                </c:pt>
                <c:pt idx="38104">
                  <c:v>0</c:v>
                </c:pt>
                <c:pt idx="38105">
                  <c:v>0</c:v>
                </c:pt>
                <c:pt idx="38106">
                  <c:v>0</c:v>
                </c:pt>
                <c:pt idx="38107">
                  <c:v>-0.62100000000003697</c:v>
                </c:pt>
                <c:pt idx="38108">
                  <c:v>0</c:v>
                </c:pt>
                <c:pt idx="38109">
                  <c:v>1.98600000000004</c:v>
                </c:pt>
                <c:pt idx="38110">
                  <c:v>0</c:v>
                </c:pt>
                <c:pt idx="38111">
                  <c:v>0.992999999999995</c:v>
                </c:pt>
                <c:pt idx="38112">
                  <c:v>-1.4890000000000301</c:v>
                </c:pt>
                <c:pt idx="38113">
                  <c:v>0</c:v>
                </c:pt>
                <c:pt idx="38114">
                  <c:v>0</c:v>
                </c:pt>
                <c:pt idx="38115">
                  <c:v>0</c:v>
                </c:pt>
                <c:pt idx="38116">
                  <c:v>0</c:v>
                </c:pt>
                <c:pt idx="38117">
                  <c:v>0</c:v>
                </c:pt>
                <c:pt idx="38118">
                  <c:v>0.24900000000002301</c:v>
                </c:pt>
                <c:pt idx="38119">
                  <c:v>0.12400000000002299</c:v>
                </c:pt>
                <c:pt idx="38120">
                  <c:v>0.49599999999998001</c:v>
                </c:pt>
                <c:pt idx="38121">
                  <c:v>-0.24799999999999001</c:v>
                </c:pt>
                <c:pt idx="38122">
                  <c:v>0</c:v>
                </c:pt>
                <c:pt idx="38123">
                  <c:v>0</c:v>
                </c:pt>
                <c:pt idx="38124">
                  <c:v>0</c:v>
                </c:pt>
                <c:pt idx="38125">
                  <c:v>0</c:v>
                </c:pt>
                <c:pt idx="38126">
                  <c:v>0.123999999999966</c:v>
                </c:pt>
                <c:pt idx="38127">
                  <c:v>0</c:v>
                </c:pt>
                <c:pt idx="38128">
                  <c:v>-1.4889999999999699</c:v>
                </c:pt>
                <c:pt idx="38129">
                  <c:v>0</c:v>
                </c:pt>
                <c:pt idx="38130">
                  <c:v>0</c:v>
                </c:pt>
                <c:pt idx="38131">
                  <c:v>0</c:v>
                </c:pt>
                <c:pt idx="38132">
                  <c:v>0</c:v>
                </c:pt>
                <c:pt idx="38133">
                  <c:v>0</c:v>
                </c:pt>
                <c:pt idx="38134">
                  <c:v>-0.123999999999966</c:v>
                </c:pt>
                <c:pt idx="38135">
                  <c:v>0.123999999999966</c:v>
                </c:pt>
                <c:pt idx="38136">
                  <c:v>-0.123999999999966</c:v>
                </c:pt>
                <c:pt idx="38137">
                  <c:v>0.37199999999995698</c:v>
                </c:pt>
                <c:pt idx="38138">
                  <c:v>-0.123999999999966</c:v>
                </c:pt>
                <c:pt idx="38139">
                  <c:v>0</c:v>
                </c:pt>
                <c:pt idx="38140">
                  <c:v>0</c:v>
                </c:pt>
                <c:pt idx="38141">
                  <c:v>0</c:v>
                </c:pt>
                <c:pt idx="38142">
                  <c:v>0</c:v>
                </c:pt>
                <c:pt idx="38143">
                  <c:v>0</c:v>
                </c:pt>
                <c:pt idx="38144">
                  <c:v>2.1100000000000101</c:v>
                </c:pt>
                <c:pt idx="38145">
                  <c:v>0</c:v>
                </c:pt>
                <c:pt idx="38146">
                  <c:v>-0.62100000000003697</c:v>
                </c:pt>
                <c:pt idx="38147">
                  <c:v>-0.24799999999999001</c:v>
                </c:pt>
                <c:pt idx="38148">
                  <c:v>0.12400000000002299</c:v>
                </c:pt>
                <c:pt idx="38149">
                  <c:v>0</c:v>
                </c:pt>
                <c:pt idx="38150">
                  <c:v>0</c:v>
                </c:pt>
                <c:pt idx="38151">
                  <c:v>0</c:v>
                </c:pt>
                <c:pt idx="38152">
                  <c:v>0.74399999999997102</c:v>
                </c:pt>
                <c:pt idx="38153">
                  <c:v>-0.37199999999995698</c:v>
                </c:pt>
                <c:pt idx="38154">
                  <c:v>0</c:v>
                </c:pt>
                <c:pt idx="38155">
                  <c:v>0</c:v>
                </c:pt>
                <c:pt idx="38156">
                  <c:v>0.24799999999999001</c:v>
                </c:pt>
                <c:pt idx="38157">
                  <c:v>1.11699999999996</c:v>
                </c:pt>
                <c:pt idx="38158">
                  <c:v>0</c:v>
                </c:pt>
                <c:pt idx="38159">
                  <c:v>0</c:v>
                </c:pt>
                <c:pt idx="38160">
                  <c:v>0</c:v>
                </c:pt>
                <c:pt idx="38161">
                  <c:v>0</c:v>
                </c:pt>
                <c:pt idx="38162">
                  <c:v>0</c:v>
                </c:pt>
                <c:pt idx="38163">
                  <c:v>-0.992999999999995</c:v>
                </c:pt>
                <c:pt idx="38164">
                  <c:v>-0.49700000000001399</c:v>
                </c:pt>
                <c:pt idx="38165">
                  <c:v>-0.24799999999999001</c:v>
                </c:pt>
                <c:pt idx="38166">
                  <c:v>0</c:v>
                </c:pt>
                <c:pt idx="38167">
                  <c:v>0</c:v>
                </c:pt>
                <c:pt idx="38168">
                  <c:v>0</c:v>
                </c:pt>
                <c:pt idx="38169">
                  <c:v>0</c:v>
                </c:pt>
                <c:pt idx="38170">
                  <c:v>0</c:v>
                </c:pt>
                <c:pt idx="38171">
                  <c:v>-1.2410000000000401</c:v>
                </c:pt>
                <c:pt idx="38172">
                  <c:v>-0.37299999999999001</c:v>
                </c:pt>
                <c:pt idx="38173">
                  <c:v>-0.24799999999999001</c:v>
                </c:pt>
                <c:pt idx="38174">
                  <c:v>-0.86899999999997102</c:v>
                </c:pt>
                <c:pt idx="38175">
                  <c:v>0.86899999999997102</c:v>
                </c:pt>
                <c:pt idx="38176">
                  <c:v>0</c:v>
                </c:pt>
                <c:pt idx="38177">
                  <c:v>0</c:v>
                </c:pt>
                <c:pt idx="38178">
                  <c:v>0</c:v>
                </c:pt>
                <c:pt idx="38179">
                  <c:v>0.49599999999998001</c:v>
                </c:pt>
                <c:pt idx="38180">
                  <c:v>0.74500000000000399</c:v>
                </c:pt>
                <c:pt idx="38181">
                  <c:v>-0.74500000000000399</c:v>
                </c:pt>
                <c:pt idx="38182">
                  <c:v>1.11700000000001</c:v>
                </c:pt>
                <c:pt idx="38183">
                  <c:v>0</c:v>
                </c:pt>
                <c:pt idx="38184">
                  <c:v>0</c:v>
                </c:pt>
                <c:pt idx="38185">
                  <c:v>0</c:v>
                </c:pt>
                <c:pt idx="38186">
                  <c:v>0</c:v>
                </c:pt>
                <c:pt idx="38187">
                  <c:v>0</c:v>
                </c:pt>
                <c:pt idx="38188">
                  <c:v>-0.74499999999994704</c:v>
                </c:pt>
                <c:pt idx="38189">
                  <c:v>-0.24800000000004699</c:v>
                </c:pt>
                <c:pt idx="38190">
                  <c:v>-0.123999999999966</c:v>
                </c:pt>
                <c:pt idx="38191">
                  <c:v>-0.37299999999999001</c:v>
                </c:pt>
                <c:pt idx="38192">
                  <c:v>0</c:v>
                </c:pt>
                <c:pt idx="38193">
                  <c:v>0</c:v>
                </c:pt>
                <c:pt idx="38194">
                  <c:v>0</c:v>
                </c:pt>
                <c:pt idx="38195">
                  <c:v>0</c:v>
                </c:pt>
                <c:pt idx="38196">
                  <c:v>0</c:v>
                </c:pt>
                <c:pt idx="38197">
                  <c:v>-0.62100000000003697</c:v>
                </c:pt>
                <c:pt idx="38198">
                  <c:v>-0.49599999999998001</c:v>
                </c:pt>
                <c:pt idx="38199">
                  <c:v>0</c:v>
                </c:pt>
                <c:pt idx="38200">
                  <c:v>0</c:v>
                </c:pt>
                <c:pt idx="38201">
                  <c:v>0.37200000000001399</c:v>
                </c:pt>
                <c:pt idx="38202">
                  <c:v>-0.62000000000000399</c:v>
                </c:pt>
                <c:pt idx="38203">
                  <c:v>0</c:v>
                </c:pt>
                <c:pt idx="38204">
                  <c:v>0</c:v>
                </c:pt>
                <c:pt idx="38205">
                  <c:v>0</c:v>
                </c:pt>
                <c:pt idx="38206">
                  <c:v>0</c:v>
                </c:pt>
                <c:pt idx="38207">
                  <c:v>-0.992999999999995</c:v>
                </c:pt>
                <c:pt idx="38208">
                  <c:v>0</c:v>
                </c:pt>
                <c:pt idx="38209">
                  <c:v>-0.99200000000001798</c:v>
                </c:pt>
                <c:pt idx="38210">
                  <c:v>10.673</c:v>
                </c:pt>
                <c:pt idx="38211">
                  <c:v>-25.194999999999901</c:v>
                </c:pt>
                <c:pt idx="38212">
                  <c:v>0</c:v>
                </c:pt>
                <c:pt idx="38213">
                  <c:v>0</c:v>
                </c:pt>
                <c:pt idx="38214">
                  <c:v>0</c:v>
                </c:pt>
                <c:pt idx="38215">
                  <c:v>-6.9499999999999797</c:v>
                </c:pt>
                <c:pt idx="38216">
                  <c:v>-16.259</c:v>
                </c:pt>
                <c:pt idx="38217">
                  <c:v>-35.372</c:v>
                </c:pt>
                <c:pt idx="38218">
                  <c:v>-8.3149999999999906</c:v>
                </c:pt>
                <c:pt idx="38219">
                  <c:v>0</c:v>
                </c:pt>
                <c:pt idx="38220">
                  <c:v>27.800999999999899</c:v>
                </c:pt>
                <c:pt idx="38221">
                  <c:v>0</c:v>
                </c:pt>
                <c:pt idx="38222">
                  <c:v>0</c:v>
                </c:pt>
                <c:pt idx="38223">
                  <c:v>0</c:v>
                </c:pt>
                <c:pt idx="38224">
                  <c:v>0.992999999999995</c:v>
                </c:pt>
                <c:pt idx="38225">
                  <c:v>0.37200000000001399</c:v>
                </c:pt>
                <c:pt idx="38226">
                  <c:v>1.98599999999999</c:v>
                </c:pt>
                <c:pt idx="38227">
                  <c:v>0</c:v>
                </c:pt>
                <c:pt idx="38228">
                  <c:v>1.4890000000000301</c:v>
                </c:pt>
                <c:pt idx="38229">
                  <c:v>0</c:v>
                </c:pt>
                <c:pt idx="38230">
                  <c:v>0</c:v>
                </c:pt>
                <c:pt idx="38231">
                  <c:v>0</c:v>
                </c:pt>
                <c:pt idx="38232">
                  <c:v>0</c:v>
                </c:pt>
                <c:pt idx="38233">
                  <c:v>-0.86900000000002797</c:v>
                </c:pt>
                <c:pt idx="38234">
                  <c:v>0.86900000000002797</c:v>
                </c:pt>
                <c:pt idx="38235">
                  <c:v>-1.2410000000000401</c:v>
                </c:pt>
                <c:pt idx="38236">
                  <c:v>2.4820000000000202</c:v>
                </c:pt>
                <c:pt idx="38237">
                  <c:v>-2.2340000000000302</c:v>
                </c:pt>
                <c:pt idx="38238">
                  <c:v>0</c:v>
                </c:pt>
                <c:pt idx="38239">
                  <c:v>0</c:v>
                </c:pt>
                <c:pt idx="38240">
                  <c:v>0</c:v>
                </c:pt>
                <c:pt idx="38241">
                  <c:v>0</c:v>
                </c:pt>
                <c:pt idx="38242">
                  <c:v>-0.37200000000001399</c:v>
                </c:pt>
                <c:pt idx="38243">
                  <c:v>0</c:v>
                </c:pt>
                <c:pt idx="38244">
                  <c:v>-0.49700000000001399</c:v>
                </c:pt>
                <c:pt idx="38245">
                  <c:v>0</c:v>
                </c:pt>
                <c:pt idx="38246">
                  <c:v>0</c:v>
                </c:pt>
                <c:pt idx="38247">
                  <c:v>-0.49599999999998001</c:v>
                </c:pt>
                <c:pt idx="38248">
                  <c:v>0</c:v>
                </c:pt>
                <c:pt idx="38249">
                  <c:v>0</c:v>
                </c:pt>
                <c:pt idx="38250">
                  <c:v>0</c:v>
                </c:pt>
                <c:pt idx="38251">
                  <c:v>-5.0880000000000196</c:v>
                </c:pt>
                <c:pt idx="38252">
                  <c:v>0</c:v>
                </c:pt>
                <c:pt idx="38253">
                  <c:v>0</c:v>
                </c:pt>
                <c:pt idx="38254">
                  <c:v>0.12400000000002299</c:v>
                </c:pt>
                <c:pt idx="38255">
                  <c:v>0</c:v>
                </c:pt>
                <c:pt idx="38256">
                  <c:v>0</c:v>
                </c:pt>
                <c:pt idx="38257">
                  <c:v>0</c:v>
                </c:pt>
                <c:pt idx="38258">
                  <c:v>0</c:v>
                </c:pt>
                <c:pt idx="38259">
                  <c:v>0</c:v>
                </c:pt>
                <c:pt idx="38260">
                  <c:v>-1.86099999999999</c:v>
                </c:pt>
                <c:pt idx="38261">
                  <c:v>1.86099999999999</c:v>
                </c:pt>
                <c:pt idx="38262">
                  <c:v>0.123999999999966</c:v>
                </c:pt>
                <c:pt idx="38263">
                  <c:v>0</c:v>
                </c:pt>
                <c:pt idx="38264">
                  <c:v>-0.49599999999998001</c:v>
                </c:pt>
                <c:pt idx="38265">
                  <c:v>-0.49599999999998001</c:v>
                </c:pt>
                <c:pt idx="38266">
                  <c:v>0</c:v>
                </c:pt>
                <c:pt idx="38267">
                  <c:v>0</c:v>
                </c:pt>
                <c:pt idx="38268">
                  <c:v>0</c:v>
                </c:pt>
                <c:pt idx="38269">
                  <c:v>0</c:v>
                </c:pt>
                <c:pt idx="38270">
                  <c:v>0.123999999999966</c:v>
                </c:pt>
                <c:pt idx="38271">
                  <c:v>0</c:v>
                </c:pt>
                <c:pt idx="38272">
                  <c:v>-0.62000000000000399</c:v>
                </c:pt>
                <c:pt idx="38273">
                  <c:v>-1.11699999999996</c:v>
                </c:pt>
                <c:pt idx="38274">
                  <c:v>0</c:v>
                </c:pt>
                <c:pt idx="38275">
                  <c:v>0</c:v>
                </c:pt>
                <c:pt idx="38276">
                  <c:v>0</c:v>
                </c:pt>
                <c:pt idx="38277">
                  <c:v>0</c:v>
                </c:pt>
                <c:pt idx="38278">
                  <c:v>-0.248999999999966</c:v>
                </c:pt>
                <c:pt idx="38279">
                  <c:v>0.248999999999966</c:v>
                </c:pt>
                <c:pt idx="38280">
                  <c:v>-0.86899999999997102</c:v>
                </c:pt>
                <c:pt idx="38281">
                  <c:v>0</c:v>
                </c:pt>
                <c:pt idx="38282">
                  <c:v>0</c:v>
                </c:pt>
                <c:pt idx="38283">
                  <c:v>-0.37200000000001399</c:v>
                </c:pt>
                <c:pt idx="38284">
                  <c:v>0</c:v>
                </c:pt>
                <c:pt idx="38285">
                  <c:v>0</c:v>
                </c:pt>
                <c:pt idx="38286">
                  <c:v>0</c:v>
                </c:pt>
                <c:pt idx="38287">
                  <c:v>0.37200000000001399</c:v>
                </c:pt>
                <c:pt idx="38288">
                  <c:v>0</c:v>
                </c:pt>
                <c:pt idx="38289">
                  <c:v>0.49699999999995698</c:v>
                </c:pt>
                <c:pt idx="38290">
                  <c:v>0</c:v>
                </c:pt>
                <c:pt idx="38291">
                  <c:v>0.12400000000002299</c:v>
                </c:pt>
                <c:pt idx="38292">
                  <c:v>0.37200000000001399</c:v>
                </c:pt>
                <c:pt idx="38293">
                  <c:v>0</c:v>
                </c:pt>
                <c:pt idx="38294">
                  <c:v>0</c:v>
                </c:pt>
                <c:pt idx="38295">
                  <c:v>0</c:v>
                </c:pt>
                <c:pt idx="38296">
                  <c:v>0.992999999999995</c:v>
                </c:pt>
                <c:pt idx="38297">
                  <c:v>0</c:v>
                </c:pt>
                <c:pt idx="38298">
                  <c:v>0</c:v>
                </c:pt>
                <c:pt idx="38299">
                  <c:v>0</c:v>
                </c:pt>
                <c:pt idx="38300">
                  <c:v>1.365</c:v>
                </c:pt>
                <c:pt idx="38301">
                  <c:v>1.4889999999999699</c:v>
                </c:pt>
                <c:pt idx="38302">
                  <c:v>0</c:v>
                </c:pt>
                <c:pt idx="38303">
                  <c:v>0</c:v>
                </c:pt>
                <c:pt idx="38304">
                  <c:v>0</c:v>
                </c:pt>
                <c:pt idx="38305">
                  <c:v>1.24199999999996</c:v>
                </c:pt>
                <c:pt idx="38306">
                  <c:v>-1.24199999999996</c:v>
                </c:pt>
                <c:pt idx="38307">
                  <c:v>0</c:v>
                </c:pt>
                <c:pt idx="38308">
                  <c:v>0</c:v>
                </c:pt>
                <c:pt idx="38309">
                  <c:v>-0.74400000000002797</c:v>
                </c:pt>
                <c:pt idx="38310">
                  <c:v>1.4890000000000301</c:v>
                </c:pt>
                <c:pt idx="38311">
                  <c:v>0</c:v>
                </c:pt>
                <c:pt idx="38312">
                  <c:v>0</c:v>
                </c:pt>
                <c:pt idx="38313">
                  <c:v>0</c:v>
                </c:pt>
                <c:pt idx="38314">
                  <c:v>-2.10899999999998</c:v>
                </c:pt>
                <c:pt idx="38315">
                  <c:v>0</c:v>
                </c:pt>
                <c:pt idx="38316">
                  <c:v>0</c:v>
                </c:pt>
                <c:pt idx="38317">
                  <c:v>-0.37299999999999001</c:v>
                </c:pt>
                <c:pt idx="38318">
                  <c:v>0.74500000000000399</c:v>
                </c:pt>
                <c:pt idx="38319">
                  <c:v>0.62000000000000399</c:v>
                </c:pt>
                <c:pt idx="38320">
                  <c:v>0</c:v>
                </c:pt>
                <c:pt idx="38321">
                  <c:v>0</c:v>
                </c:pt>
                <c:pt idx="38322">
                  <c:v>0</c:v>
                </c:pt>
                <c:pt idx="38323">
                  <c:v>0.12400000000002299</c:v>
                </c:pt>
                <c:pt idx="38324">
                  <c:v>0.62099999999998001</c:v>
                </c:pt>
                <c:pt idx="38325">
                  <c:v>0</c:v>
                </c:pt>
                <c:pt idx="38326">
                  <c:v>0</c:v>
                </c:pt>
                <c:pt idx="38327">
                  <c:v>0.123999999999966</c:v>
                </c:pt>
                <c:pt idx="38328">
                  <c:v>1.2410000000000401</c:v>
                </c:pt>
                <c:pt idx="38329">
                  <c:v>0</c:v>
                </c:pt>
                <c:pt idx="38330">
                  <c:v>0</c:v>
                </c:pt>
                <c:pt idx="38331">
                  <c:v>0</c:v>
                </c:pt>
                <c:pt idx="38332">
                  <c:v>0.37200000000001399</c:v>
                </c:pt>
                <c:pt idx="38333">
                  <c:v>0</c:v>
                </c:pt>
                <c:pt idx="38334">
                  <c:v>-2.4820000000000202</c:v>
                </c:pt>
                <c:pt idx="38335">
                  <c:v>0</c:v>
                </c:pt>
                <c:pt idx="38336">
                  <c:v>0</c:v>
                </c:pt>
                <c:pt idx="38337">
                  <c:v>-0.62099999999998001</c:v>
                </c:pt>
                <c:pt idx="38338">
                  <c:v>0</c:v>
                </c:pt>
                <c:pt idx="38339">
                  <c:v>0</c:v>
                </c:pt>
                <c:pt idx="38340">
                  <c:v>0</c:v>
                </c:pt>
                <c:pt idx="38341">
                  <c:v>0.12400000000002299</c:v>
                </c:pt>
                <c:pt idx="38342">
                  <c:v>0</c:v>
                </c:pt>
                <c:pt idx="38343">
                  <c:v>-0.49599999999998001</c:v>
                </c:pt>
                <c:pt idx="38344">
                  <c:v>0</c:v>
                </c:pt>
                <c:pt idx="38345">
                  <c:v>0</c:v>
                </c:pt>
                <c:pt idx="38346">
                  <c:v>0</c:v>
                </c:pt>
                <c:pt idx="38347">
                  <c:v>0</c:v>
                </c:pt>
                <c:pt idx="38348">
                  <c:v>0</c:v>
                </c:pt>
                <c:pt idx="38349">
                  <c:v>0</c:v>
                </c:pt>
                <c:pt idx="38350">
                  <c:v>0.62000000000000399</c:v>
                </c:pt>
                <c:pt idx="38351">
                  <c:v>0</c:v>
                </c:pt>
                <c:pt idx="38352">
                  <c:v>0</c:v>
                </c:pt>
                <c:pt idx="38353">
                  <c:v>0.37299999999999001</c:v>
                </c:pt>
                <c:pt idx="38354">
                  <c:v>-0.37299999999999001</c:v>
                </c:pt>
                <c:pt idx="38355">
                  <c:v>-2.2340000000000302</c:v>
                </c:pt>
                <c:pt idx="38356">
                  <c:v>0</c:v>
                </c:pt>
                <c:pt idx="38357">
                  <c:v>0</c:v>
                </c:pt>
                <c:pt idx="38358">
                  <c:v>0</c:v>
                </c:pt>
                <c:pt idx="38359">
                  <c:v>0</c:v>
                </c:pt>
                <c:pt idx="38360">
                  <c:v>-1.11699999999996</c:v>
                </c:pt>
                <c:pt idx="38361">
                  <c:v>0</c:v>
                </c:pt>
                <c:pt idx="38362">
                  <c:v>0</c:v>
                </c:pt>
                <c:pt idx="38363">
                  <c:v>0</c:v>
                </c:pt>
                <c:pt idx="38364">
                  <c:v>-0.12400000000002299</c:v>
                </c:pt>
                <c:pt idx="38365">
                  <c:v>0</c:v>
                </c:pt>
                <c:pt idx="38366">
                  <c:v>0</c:v>
                </c:pt>
                <c:pt idx="38367">
                  <c:v>0</c:v>
                </c:pt>
                <c:pt idx="38368">
                  <c:v>-0.37200000000001399</c:v>
                </c:pt>
                <c:pt idx="38369">
                  <c:v>0.37200000000001399</c:v>
                </c:pt>
                <c:pt idx="38370">
                  <c:v>0.37299999999999001</c:v>
                </c:pt>
                <c:pt idx="38371">
                  <c:v>0</c:v>
                </c:pt>
                <c:pt idx="38372">
                  <c:v>0.62000000000000399</c:v>
                </c:pt>
                <c:pt idx="38373">
                  <c:v>0.62100000000003697</c:v>
                </c:pt>
                <c:pt idx="38374">
                  <c:v>0</c:v>
                </c:pt>
                <c:pt idx="38375">
                  <c:v>0</c:v>
                </c:pt>
                <c:pt idx="38376">
                  <c:v>0</c:v>
                </c:pt>
                <c:pt idx="38377">
                  <c:v>0</c:v>
                </c:pt>
                <c:pt idx="38378">
                  <c:v>0</c:v>
                </c:pt>
                <c:pt idx="38379">
                  <c:v>-0.49599999999998001</c:v>
                </c:pt>
                <c:pt idx="38380">
                  <c:v>-1.6139999999999699</c:v>
                </c:pt>
                <c:pt idx="38381">
                  <c:v>0</c:v>
                </c:pt>
                <c:pt idx="38382">
                  <c:v>0</c:v>
                </c:pt>
                <c:pt idx="38383">
                  <c:v>0</c:v>
                </c:pt>
                <c:pt idx="38384">
                  <c:v>0</c:v>
                </c:pt>
                <c:pt idx="38385">
                  <c:v>0</c:v>
                </c:pt>
                <c:pt idx="38386">
                  <c:v>0.49700000000001399</c:v>
                </c:pt>
                <c:pt idx="38387">
                  <c:v>0</c:v>
                </c:pt>
                <c:pt idx="38388">
                  <c:v>0</c:v>
                </c:pt>
                <c:pt idx="38389">
                  <c:v>0.123999999999966</c:v>
                </c:pt>
                <c:pt idx="38390">
                  <c:v>0</c:v>
                </c:pt>
                <c:pt idx="38391">
                  <c:v>0</c:v>
                </c:pt>
                <c:pt idx="38392">
                  <c:v>0</c:v>
                </c:pt>
                <c:pt idx="38393">
                  <c:v>0</c:v>
                </c:pt>
                <c:pt idx="38394">
                  <c:v>0</c:v>
                </c:pt>
                <c:pt idx="38395">
                  <c:v>0.74500000000000399</c:v>
                </c:pt>
                <c:pt idx="38396">
                  <c:v>0.37200000000001399</c:v>
                </c:pt>
                <c:pt idx="38397">
                  <c:v>0</c:v>
                </c:pt>
                <c:pt idx="38398">
                  <c:v>0</c:v>
                </c:pt>
                <c:pt idx="38399">
                  <c:v>0</c:v>
                </c:pt>
                <c:pt idx="38400">
                  <c:v>0</c:v>
                </c:pt>
                <c:pt idx="38401">
                  <c:v>0</c:v>
                </c:pt>
                <c:pt idx="38402">
                  <c:v>0</c:v>
                </c:pt>
                <c:pt idx="38403">
                  <c:v>0</c:v>
                </c:pt>
                <c:pt idx="38404">
                  <c:v>0</c:v>
                </c:pt>
                <c:pt idx="38405">
                  <c:v>0</c:v>
                </c:pt>
                <c:pt idx="38406">
                  <c:v>0.74399999999997102</c:v>
                </c:pt>
                <c:pt idx="38407">
                  <c:v>0.62100000000003697</c:v>
                </c:pt>
                <c:pt idx="38408">
                  <c:v>-0.62100000000003697</c:v>
                </c:pt>
                <c:pt idx="38409">
                  <c:v>0.37300000000004702</c:v>
                </c:pt>
                <c:pt idx="38410">
                  <c:v>0</c:v>
                </c:pt>
                <c:pt idx="38411">
                  <c:v>0</c:v>
                </c:pt>
                <c:pt idx="38412">
                  <c:v>0</c:v>
                </c:pt>
                <c:pt idx="38413">
                  <c:v>4.8410000000000002</c:v>
                </c:pt>
                <c:pt idx="38414">
                  <c:v>0</c:v>
                </c:pt>
                <c:pt idx="38415">
                  <c:v>-4.4680000000000097</c:v>
                </c:pt>
                <c:pt idx="38416">
                  <c:v>0</c:v>
                </c:pt>
                <c:pt idx="38417">
                  <c:v>1.11700000000001</c:v>
                </c:pt>
                <c:pt idx="38418">
                  <c:v>0.74399999999997102</c:v>
                </c:pt>
                <c:pt idx="38419">
                  <c:v>0</c:v>
                </c:pt>
                <c:pt idx="38420">
                  <c:v>0</c:v>
                </c:pt>
                <c:pt idx="38421">
                  <c:v>0</c:v>
                </c:pt>
                <c:pt idx="38422">
                  <c:v>0.37199999999995698</c:v>
                </c:pt>
                <c:pt idx="38423">
                  <c:v>0</c:v>
                </c:pt>
                <c:pt idx="38424">
                  <c:v>0</c:v>
                </c:pt>
                <c:pt idx="38425">
                  <c:v>-0.62099999999998001</c:v>
                </c:pt>
                <c:pt idx="38426">
                  <c:v>0</c:v>
                </c:pt>
                <c:pt idx="38427">
                  <c:v>0</c:v>
                </c:pt>
                <c:pt idx="38428">
                  <c:v>0</c:v>
                </c:pt>
                <c:pt idx="38429">
                  <c:v>0</c:v>
                </c:pt>
                <c:pt idx="38430">
                  <c:v>0</c:v>
                </c:pt>
                <c:pt idx="38431">
                  <c:v>0.24800000000004699</c:v>
                </c:pt>
                <c:pt idx="38432">
                  <c:v>0</c:v>
                </c:pt>
                <c:pt idx="38433">
                  <c:v>0</c:v>
                </c:pt>
                <c:pt idx="38434">
                  <c:v>-0.12400000000002299</c:v>
                </c:pt>
                <c:pt idx="38435">
                  <c:v>-0.62099999999998001</c:v>
                </c:pt>
                <c:pt idx="38436">
                  <c:v>-0.24800000000004699</c:v>
                </c:pt>
                <c:pt idx="38437">
                  <c:v>0</c:v>
                </c:pt>
                <c:pt idx="38438">
                  <c:v>0</c:v>
                </c:pt>
                <c:pt idx="38439">
                  <c:v>0</c:v>
                </c:pt>
                <c:pt idx="38440">
                  <c:v>0</c:v>
                </c:pt>
                <c:pt idx="38441">
                  <c:v>0.62000000000000399</c:v>
                </c:pt>
                <c:pt idx="38442">
                  <c:v>-0.24799999999999001</c:v>
                </c:pt>
                <c:pt idx="38443">
                  <c:v>0.24799999999999001</c:v>
                </c:pt>
                <c:pt idx="38444">
                  <c:v>1.73799999999999</c:v>
                </c:pt>
                <c:pt idx="38445">
                  <c:v>0.123999999999966</c:v>
                </c:pt>
                <c:pt idx="38446">
                  <c:v>0</c:v>
                </c:pt>
                <c:pt idx="38447">
                  <c:v>0</c:v>
                </c:pt>
                <c:pt idx="38448">
                  <c:v>0</c:v>
                </c:pt>
                <c:pt idx="38449">
                  <c:v>-0.37200000000001399</c:v>
                </c:pt>
                <c:pt idx="38450">
                  <c:v>-0.24799999999999001</c:v>
                </c:pt>
                <c:pt idx="38451">
                  <c:v>-1.8620000000000201</c:v>
                </c:pt>
                <c:pt idx="38452">
                  <c:v>0</c:v>
                </c:pt>
                <c:pt idx="38453">
                  <c:v>1.2410000000000401</c:v>
                </c:pt>
                <c:pt idx="38454">
                  <c:v>0</c:v>
                </c:pt>
                <c:pt idx="38455">
                  <c:v>0</c:v>
                </c:pt>
                <c:pt idx="38456">
                  <c:v>0</c:v>
                </c:pt>
                <c:pt idx="38457">
                  <c:v>0</c:v>
                </c:pt>
                <c:pt idx="38458">
                  <c:v>0</c:v>
                </c:pt>
                <c:pt idx="38459">
                  <c:v>0.37200000000001399</c:v>
                </c:pt>
                <c:pt idx="38460">
                  <c:v>-0.74500000000000399</c:v>
                </c:pt>
                <c:pt idx="38461">
                  <c:v>0.86899999999997102</c:v>
                </c:pt>
                <c:pt idx="38462">
                  <c:v>-0.49599999999998001</c:v>
                </c:pt>
                <c:pt idx="38463">
                  <c:v>0</c:v>
                </c:pt>
                <c:pt idx="38464">
                  <c:v>0</c:v>
                </c:pt>
                <c:pt idx="38465">
                  <c:v>0</c:v>
                </c:pt>
                <c:pt idx="38466">
                  <c:v>0</c:v>
                </c:pt>
                <c:pt idx="38467">
                  <c:v>-0.12400000000002299</c:v>
                </c:pt>
                <c:pt idx="38468">
                  <c:v>-0.62099999999998001</c:v>
                </c:pt>
                <c:pt idx="38469">
                  <c:v>-0.74400000000002797</c:v>
                </c:pt>
                <c:pt idx="38470">
                  <c:v>0</c:v>
                </c:pt>
                <c:pt idx="38471">
                  <c:v>1.98600000000004</c:v>
                </c:pt>
                <c:pt idx="38472">
                  <c:v>0</c:v>
                </c:pt>
                <c:pt idx="38473">
                  <c:v>0</c:v>
                </c:pt>
                <c:pt idx="38474">
                  <c:v>0</c:v>
                </c:pt>
                <c:pt idx="38475">
                  <c:v>0</c:v>
                </c:pt>
                <c:pt idx="38476">
                  <c:v>0.37300000000004702</c:v>
                </c:pt>
                <c:pt idx="38477">
                  <c:v>0</c:v>
                </c:pt>
                <c:pt idx="38478">
                  <c:v>0.74399999999997102</c:v>
                </c:pt>
                <c:pt idx="38479">
                  <c:v>0</c:v>
                </c:pt>
                <c:pt idx="38480">
                  <c:v>-0.123999999999966</c:v>
                </c:pt>
                <c:pt idx="38481">
                  <c:v>0</c:v>
                </c:pt>
                <c:pt idx="38482">
                  <c:v>0</c:v>
                </c:pt>
                <c:pt idx="38483">
                  <c:v>0</c:v>
                </c:pt>
                <c:pt idx="38484">
                  <c:v>0</c:v>
                </c:pt>
                <c:pt idx="38485">
                  <c:v>0</c:v>
                </c:pt>
                <c:pt idx="38486">
                  <c:v>-1.36499999999995</c:v>
                </c:pt>
                <c:pt idx="38487">
                  <c:v>0</c:v>
                </c:pt>
                <c:pt idx="38488">
                  <c:v>0</c:v>
                </c:pt>
                <c:pt idx="38489">
                  <c:v>1.7369999999999599</c:v>
                </c:pt>
                <c:pt idx="38490">
                  <c:v>0.49700000000001399</c:v>
                </c:pt>
                <c:pt idx="38491">
                  <c:v>0</c:v>
                </c:pt>
                <c:pt idx="38492">
                  <c:v>0</c:v>
                </c:pt>
                <c:pt idx="38493">
                  <c:v>0</c:v>
                </c:pt>
                <c:pt idx="38494">
                  <c:v>0.37200000000001399</c:v>
                </c:pt>
                <c:pt idx="38495">
                  <c:v>1.6139999999999699</c:v>
                </c:pt>
                <c:pt idx="38496">
                  <c:v>-1.6139999999999699</c:v>
                </c:pt>
                <c:pt idx="38497">
                  <c:v>-1.98599999999999</c:v>
                </c:pt>
                <c:pt idx="38498">
                  <c:v>-0.12400000000002299</c:v>
                </c:pt>
                <c:pt idx="38499">
                  <c:v>0</c:v>
                </c:pt>
                <c:pt idx="38500">
                  <c:v>0</c:v>
                </c:pt>
                <c:pt idx="38501">
                  <c:v>0</c:v>
                </c:pt>
                <c:pt idx="38502">
                  <c:v>0</c:v>
                </c:pt>
                <c:pt idx="38503">
                  <c:v>0</c:v>
                </c:pt>
                <c:pt idx="38504">
                  <c:v>1.24199999999996</c:v>
                </c:pt>
                <c:pt idx="38505">
                  <c:v>0</c:v>
                </c:pt>
                <c:pt idx="38506">
                  <c:v>0</c:v>
                </c:pt>
                <c:pt idx="38507">
                  <c:v>-1.24199999999996</c:v>
                </c:pt>
                <c:pt idx="38508">
                  <c:v>0</c:v>
                </c:pt>
                <c:pt idx="38509">
                  <c:v>0</c:v>
                </c:pt>
                <c:pt idx="38510">
                  <c:v>0</c:v>
                </c:pt>
                <c:pt idx="38511">
                  <c:v>0</c:v>
                </c:pt>
                <c:pt idx="38512">
                  <c:v>1.365</c:v>
                </c:pt>
                <c:pt idx="38513">
                  <c:v>0.12400000000002299</c:v>
                </c:pt>
                <c:pt idx="38514">
                  <c:v>0.86899999999997102</c:v>
                </c:pt>
                <c:pt idx="38515">
                  <c:v>0</c:v>
                </c:pt>
                <c:pt idx="38516">
                  <c:v>-0.992999999999995</c:v>
                </c:pt>
                <c:pt idx="38517">
                  <c:v>0</c:v>
                </c:pt>
                <c:pt idx="38518">
                  <c:v>0</c:v>
                </c:pt>
                <c:pt idx="38519">
                  <c:v>0</c:v>
                </c:pt>
                <c:pt idx="38520">
                  <c:v>0</c:v>
                </c:pt>
                <c:pt idx="38521">
                  <c:v>0.24799999999999001</c:v>
                </c:pt>
                <c:pt idx="38522">
                  <c:v>-0.24799999999999001</c:v>
                </c:pt>
                <c:pt idx="38523">
                  <c:v>0</c:v>
                </c:pt>
                <c:pt idx="38524">
                  <c:v>0</c:v>
                </c:pt>
                <c:pt idx="38525">
                  <c:v>2.1100000000000101</c:v>
                </c:pt>
                <c:pt idx="38526">
                  <c:v>0</c:v>
                </c:pt>
                <c:pt idx="38527">
                  <c:v>0</c:v>
                </c:pt>
                <c:pt idx="38528">
                  <c:v>0</c:v>
                </c:pt>
                <c:pt idx="38529">
                  <c:v>0</c:v>
                </c:pt>
                <c:pt idx="38530">
                  <c:v>0.62000000000000399</c:v>
                </c:pt>
                <c:pt idx="38531">
                  <c:v>-0.37200000000001399</c:v>
                </c:pt>
                <c:pt idx="38532">
                  <c:v>0</c:v>
                </c:pt>
                <c:pt idx="38533">
                  <c:v>-1.11700000000001</c:v>
                </c:pt>
                <c:pt idx="38534">
                  <c:v>0</c:v>
                </c:pt>
                <c:pt idx="38535">
                  <c:v>0.62000000000000399</c:v>
                </c:pt>
                <c:pt idx="38536">
                  <c:v>0</c:v>
                </c:pt>
                <c:pt idx="38537">
                  <c:v>0</c:v>
                </c:pt>
                <c:pt idx="38538">
                  <c:v>0</c:v>
                </c:pt>
                <c:pt idx="38539">
                  <c:v>0.86900000000002797</c:v>
                </c:pt>
                <c:pt idx="38540">
                  <c:v>1.73799999999999</c:v>
                </c:pt>
                <c:pt idx="38541">
                  <c:v>-1.73799999999999</c:v>
                </c:pt>
                <c:pt idx="38542">
                  <c:v>1.73799999999999</c:v>
                </c:pt>
                <c:pt idx="38543">
                  <c:v>0.123999999999966</c:v>
                </c:pt>
                <c:pt idx="38544">
                  <c:v>0</c:v>
                </c:pt>
                <c:pt idx="38545">
                  <c:v>0</c:v>
                </c:pt>
                <c:pt idx="38546">
                  <c:v>0</c:v>
                </c:pt>
                <c:pt idx="38547">
                  <c:v>0</c:v>
                </c:pt>
                <c:pt idx="38548">
                  <c:v>-0.49700000000001399</c:v>
                </c:pt>
                <c:pt idx="38549">
                  <c:v>-0.86899999999997102</c:v>
                </c:pt>
                <c:pt idx="38550">
                  <c:v>-0.37200000000001399</c:v>
                </c:pt>
                <c:pt idx="38551">
                  <c:v>0</c:v>
                </c:pt>
                <c:pt idx="38552">
                  <c:v>0.12400000000002299</c:v>
                </c:pt>
                <c:pt idx="38553">
                  <c:v>0.24799999999999001</c:v>
                </c:pt>
                <c:pt idx="38554">
                  <c:v>0</c:v>
                </c:pt>
                <c:pt idx="38555">
                  <c:v>0</c:v>
                </c:pt>
                <c:pt idx="38556">
                  <c:v>0</c:v>
                </c:pt>
                <c:pt idx="38557">
                  <c:v>0</c:v>
                </c:pt>
                <c:pt idx="38558">
                  <c:v>-0.62000000000000399</c:v>
                </c:pt>
                <c:pt idx="38559">
                  <c:v>0</c:v>
                </c:pt>
                <c:pt idx="38560">
                  <c:v>2.6059999999999901</c:v>
                </c:pt>
                <c:pt idx="38561">
                  <c:v>0</c:v>
                </c:pt>
                <c:pt idx="38562">
                  <c:v>-0.37200000000001399</c:v>
                </c:pt>
                <c:pt idx="38563">
                  <c:v>0</c:v>
                </c:pt>
                <c:pt idx="38564">
                  <c:v>0</c:v>
                </c:pt>
                <c:pt idx="38565">
                  <c:v>0</c:v>
                </c:pt>
                <c:pt idx="38566">
                  <c:v>-0.125</c:v>
                </c:pt>
                <c:pt idx="38567">
                  <c:v>0</c:v>
                </c:pt>
                <c:pt idx="38568">
                  <c:v>0</c:v>
                </c:pt>
                <c:pt idx="38569">
                  <c:v>0.125</c:v>
                </c:pt>
                <c:pt idx="38570">
                  <c:v>-1.3659999999999799</c:v>
                </c:pt>
                <c:pt idx="38571">
                  <c:v>0.62099999999998001</c:v>
                </c:pt>
                <c:pt idx="38572">
                  <c:v>0</c:v>
                </c:pt>
                <c:pt idx="38573">
                  <c:v>0</c:v>
                </c:pt>
                <c:pt idx="38574">
                  <c:v>0</c:v>
                </c:pt>
                <c:pt idx="38575">
                  <c:v>-2.1099999999999501</c:v>
                </c:pt>
                <c:pt idx="38576">
                  <c:v>-0.37300000000004702</c:v>
                </c:pt>
                <c:pt idx="38577">
                  <c:v>0</c:v>
                </c:pt>
                <c:pt idx="38578">
                  <c:v>1.3660000000000401</c:v>
                </c:pt>
                <c:pt idx="38579">
                  <c:v>0</c:v>
                </c:pt>
                <c:pt idx="38580">
                  <c:v>0.123999999999966</c:v>
                </c:pt>
                <c:pt idx="38581">
                  <c:v>0</c:v>
                </c:pt>
                <c:pt idx="38582">
                  <c:v>0</c:v>
                </c:pt>
                <c:pt idx="38583">
                  <c:v>0</c:v>
                </c:pt>
                <c:pt idx="38584">
                  <c:v>-1.24200000000001</c:v>
                </c:pt>
                <c:pt idx="38585">
                  <c:v>0</c:v>
                </c:pt>
                <c:pt idx="38586">
                  <c:v>0</c:v>
                </c:pt>
                <c:pt idx="38587">
                  <c:v>-0.24799999999999001</c:v>
                </c:pt>
                <c:pt idx="38588">
                  <c:v>0</c:v>
                </c:pt>
                <c:pt idx="38589">
                  <c:v>-0.123999999999966</c:v>
                </c:pt>
                <c:pt idx="38590">
                  <c:v>0</c:v>
                </c:pt>
                <c:pt idx="38591">
                  <c:v>0</c:v>
                </c:pt>
                <c:pt idx="38592">
                  <c:v>0</c:v>
                </c:pt>
                <c:pt idx="38593">
                  <c:v>0</c:v>
                </c:pt>
                <c:pt idx="38594">
                  <c:v>0</c:v>
                </c:pt>
                <c:pt idx="38595">
                  <c:v>-0.12400000000002299</c:v>
                </c:pt>
                <c:pt idx="38596">
                  <c:v>-1.2409999999999799</c:v>
                </c:pt>
                <c:pt idx="38597">
                  <c:v>0</c:v>
                </c:pt>
                <c:pt idx="38598">
                  <c:v>0</c:v>
                </c:pt>
                <c:pt idx="38599">
                  <c:v>0</c:v>
                </c:pt>
                <c:pt idx="38600">
                  <c:v>0</c:v>
                </c:pt>
                <c:pt idx="38601">
                  <c:v>0</c:v>
                </c:pt>
                <c:pt idx="38602">
                  <c:v>0.62000000000000399</c:v>
                </c:pt>
                <c:pt idx="38603">
                  <c:v>0.37299999999999001</c:v>
                </c:pt>
                <c:pt idx="38604">
                  <c:v>0</c:v>
                </c:pt>
                <c:pt idx="38605">
                  <c:v>-1.11700000000001</c:v>
                </c:pt>
                <c:pt idx="38606">
                  <c:v>0</c:v>
                </c:pt>
                <c:pt idx="38607">
                  <c:v>0.49599999999998001</c:v>
                </c:pt>
                <c:pt idx="38608">
                  <c:v>0</c:v>
                </c:pt>
                <c:pt idx="38609">
                  <c:v>0</c:v>
                </c:pt>
                <c:pt idx="38610">
                  <c:v>0</c:v>
                </c:pt>
                <c:pt idx="38611">
                  <c:v>0</c:v>
                </c:pt>
                <c:pt idx="38612">
                  <c:v>0.37200000000001399</c:v>
                </c:pt>
                <c:pt idx="38613">
                  <c:v>1.2409999999999799</c:v>
                </c:pt>
                <c:pt idx="38614">
                  <c:v>0</c:v>
                </c:pt>
                <c:pt idx="38615">
                  <c:v>0</c:v>
                </c:pt>
                <c:pt idx="38616">
                  <c:v>3.3509999999999902</c:v>
                </c:pt>
                <c:pt idx="38617">
                  <c:v>0</c:v>
                </c:pt>
                <c:pt idx="38618">
                  <c:v>0</c:v>
                </c:pt>
                <c:pt idx="38619">
                  <c:v>0</c:v>
                </c:pt>
                <c:pt idx="38620">
                  <c:v>0</c:v>
                </c:pt>
                <c:pt idx="38621">
                  <c:v>0</c:v>
                </c:pt>
                <c:pt idx="38622">
                  <c:v>-1.11700000000001</c:v>
                </c:pt>
                <c:pt idx="38623">
                  <c:v>0</c:v>
                </c:pt>
                <c:pt idx="38624">
                  <c:v>1.11700000000001</c:v>
                </c:pt>
                <c:pt idx="38625">
                  <c:v>0.74500000000000399</c:v>
                </c:pt>
                <c:pt idx="38626">
                  <c:v>0</c:v>
                </c:pt>
                <c:pt idx="38627">
                  <c:v>0</c:v>
                </c:pt>
                <c:pt idx="38628">
                  <c:v>0</c:v>
                </c:pt>
                <c:pt idx="38629">
                  <c:v>0</c:v>
                </c:pt>
                <c:pt idx="38630">
                  <c:v>-0.24799999999999001</c:v>
                </c:pt>
                <c:pt idx="38631">
                  <c:v>1.11700000000001</c:v>
                </c:pt>
                <c:pt idx="38632">
                  <c:v>-1.11700000000001</c:v>
                </c:pt>
                <c:pt idx="38633">
                  <c:v>-0.123999999999966</c:v>
                </c:pt>
                <c:pt idx="38634">
                  <c:v>0</c:v>
                </c:pt>
                <c:pt idx="38635">
                  <c:v>0</c:v>
                </c:pt>
                <c:pt idx="38636">
                  <c:v>0</c:v>
                </c:pt>
                <c:pt idx="38637">
                  <c:v>0</c:v>
                </c:pt>
                <c:pt idx="38638">
                  <c:v>-1.11700000000001</c:v>
                </c:pt>
                <c:pt idx="38639">
                  <c:v>-0.992999999999995</c:v>
                </c:pt>
                <c:pt idx="38640">
                  <c:v>0</c:v>
                </c:pt>
                <c:pt idx="38641">
                  <c:v>0.992999999999995</c:v>
                </c:pt>
                <c:pt idx="38642">
                  <c:v>0</c:v>
                </c:pt>
                <c:pt idx="38643">
                  <c:v>0.49700000000001399</c:v>
                </c:pt>
                <c:pt idx="38644">
                  <c:v>0</c:v>
                </c:pt>
                <c:pt idx="38645">
                  <c:v>0</c:v>
                </c:pt>
                <c:pt idx="38646">
                  <c:v>0</c:v>
                </c:pt>
                <c:pt idx="38647">
                  <c:v>1.11700000000001</c:v>
                </c:pt>
                <c:pt idx="38648">
                  <c:v>-0.62099999999998001</c:v>
                </c:pt>
                <c:pt idx="38649">
                  <c:v>0</c:v>
                </c:pt>
                <c:pt idx="38650">
                  <c:v>0</c:v>
                </c:pt>
                <c:pt idx="38651">
                  <c:v>-0.62000000000000399</c:v>
                </c:pt>
                <c:pt idx="38652">
                  <c:v>0</c:v>
                </c:pt>
                <c:pt idx="38653">
                  <c:v>0</c:v>
                </c:pt>
                <c:pt idx="38654">
                  <c:v>0</c:v>
                </c:pt>
                <c:pt idx="38655">
                  <c:v>0</c:v>
                </c:pt>
                <c:pt idx="38656">
                  <c:v>-2.6059999999999901</c:v>
                </c:pt>
                <c:pt idx="38657">
                  <c:v>-0.62099999999998001</c:v>
                </c:pt>
                <c:pt idx="38658">
                  <c:v>0</c:v>
                </c:pt>
                <c:pt idx="38659">
                  <c:v>0.125</c:v>
                </c:pt>
                <c:pt idx="38660">
                  <c:v>0</c:v>
                </c:pt>
                <c:pt idx="38661">
                  <c:v>-0.49700000000001399</c:v>
                </c:pt>
                <c:pt idx="38662">
                  <c:v>0</c:v>
                </c:pt>
                <c:pt idx="38663">
                  <c:v>0</c:v>
                </c:pt>
                <c:pt idx="38664">
                  <c:v>0</c:v>
                </c:pt>
                <c:pt idx="38665">
                  <c:v>-0.992999999999995</c:v>
                </c:pt>
                <c:pt idx="38666">
                  <c:v>0.992999999999995</c:v>
                </c:pt>
                <c:pt idx="38667">
                  <c:v>0.86899999999997102</c:v>
                </c:pt>
                <c:pt idx="38668">
                  <c:v>0</c:v>
                </c:pt>
                <c:pt idx="38669">
                  <c:v>0.12400000000002299</c:v>
                </c:pt>
                <c:pt idx="38670">
                  <c:v>0</c:v>
                </c:pt>
                <c:pt idx="38671">
                  <c:v>0</c:v>
                </c:pt>
                <c:pt idx="38672">
                  <c:v>0</c:v>
                </c:pt>
                <c:pt idx="38673">
                  <c:v>0</c:v>
                </c:pt>
                <c:pt idx="38674">
                  <c:v>0.49600000000003702</c:v>
                </c:pt>
                <c:pt idx="38675">
                  <c:v>0</c:v>
                </c:pt>
                <c:pt idx="38676">
                  <c:v>2.48199999999997</c:v>
                </c:pt>
                <c:pt idx="38677">
                  <c:v>0.86900000000002797</c:v>
                </c:pt>
                <c:pt idx="38678">
                  <c:v>-0.86900000000002797</c:v>
                </c:pt>
                <c:pt idx="38679">
                  <c:v>-0.37200000000001399</c:v>
                </c:pt>
                <c:pt idx="38680">
                  <c:v>0</c:v>
                </c:pt>
                <c:pt idx="38681">
                  <c:v>0</c:v>
                </c:pt>
                <c:pt idx="38682">
                  <c:v>0</c:v>
                </c:pt>
                <c:pt idx="38683">
                  <c:v>0</c:v>
                </c:pt>
                <c:pt idx="38684">
                  <c:v>-1.8620000000000201</c:v>
                </c:pt>
                <c:pt idx="38685">
                  <c:v>-0.24799999999999001</c:v>
                </c:pt>
                <c:pt idx="38686">
                  <c:v>0</c:v>
                </c:pt>
                <c:pt idx="38687">
                  <c:v>-1.365</c:v>
                </c:pt>
                <c:pt idx="38688">
                  <c:v>0.74500000000000399</c:v>
                </c:pt>
                <c:pt idx="38689">
                  <c:v>0</c:v>
                </c:pt>
                <c:pt idx="38690">
                  <c:v>0</c:v>
                </c:pt>
                <c:pt idx="38691">
                  <c:v>0</c:v>
                </c:pt>
                <c:pt idx="38692">
                  <c:v>0.37200000000001399</c:v>
                </c:pt>
                <c:pt idx="38693">
                  <c:v>0.24799999999999001</c:v>
                </c:pt>
                <c:pt idx="38694">
                  <c:v>0.62099999999998001</c:v>
                </c:pt>
                <c:pt idx="38695">
                  <c:v>-0.62099999999998001</c:v>
                </c:pt>
                <c:pt idx="38696">
                  <c:v>-0.49599999999998001</c:v>
                </c:pt>
                <c:pt idx="38697">
                  <c:v>0</c:v>
                </c:pt>
                <c:pt idx="38698">
                  <c:v>0</c:v>
                </c:pt>
                <c:pt idx="38699">
                  <c:v>0</c:v>
                </c:pt>
                <c:pt idx="38700">
                  <c:v>0</c:v>
                </c:pt>
                <c:pt idx="38701">
                  <c:v>0.24799999999999001</c:v>
                </c:pt>
                <c:pt idx="38702">
                  <c:v>-0.24799999999999001</c:v>
                </c:pt>
                <c:pt idx="38703">
                  <c:v>0.123999999999966</c:v>
                </c:pt>
                <c:pt idx="38704">
                  <c:v>-0.86899999999997102</c:v>
                </c:pt>
                <c:pt idx="38705">
                  <c:v>0.86899999999997102</c:v>
                </c:pt>
                <c:pt idx="38706">
                  <c:v>0.62100000000003697</c:v>
                </c:pt>
                <c:pt idx="38707">
                  <c:v>0</c:v>
                </c:pt>
                <c:pt idx="38708">
                  <c:v>0</c:v>
                </c:pt>
                <c:pt idx="38709">
                  <c:v>0</c:v>
                </c:pt>
                <c:pt idx="38710">
                  <c:v>-0.24799999999999001</c:v>
                </c:pt>
                <c:pt idx="38711">
                  <c:v>0.123999999999966</c:v>
                </c:pt>
                <c:pt idx="38712">
                  <c:v>0</c:v>
                </c:pt>
                <c:pt idx="38713">
                  <c:v>0</c:v>
                </c:pt>
                <c:pt idx="38714">
                  <c:v>-0.74499999999994704</c:v>
                </c:pt>
                <c:pt idx="38715">
                  <c:v>0</c:v>
                </c:pt>
                <c:pt idx="38716">
                  <c:v>0</c:v>
                </c:pt>
                <c:pt idx="38717">
                  <c:v>0</c:v>
                </c:pt>
                <c:pt idx="38718">
                  <c:v>0</c:v>
                </c:pt>
                <c:pt idx="38719">
                  <c:v>0.123999999999966</c:v>
                </c:pt>
                <c:pt idx="38720">
                  <c:v>0</c:v>
                </c:pt>
                <c:pt idx="38721">
                  <c:v>0.12400000000002299</c:v>
                </c:pt>
                <c:pt idx="38722">
                  <c:v>-0.62000000000000399</c:v>
                </c:pt>
                <c:pt idx="38723">
                  <c:v>0</c:v>
                </c:pt>
                <c:pt idx="38724">
                  <c:v>0</c:v>
                </c:pt>
                <c:pt idx="38725">
                  <c:v>0</c:v>
                </c:pt>
                <c:pt idx="38726">
                  <c:v>0</c:v>
                </c:pt>
                <c:pt idx="38727">
                  <c:v>0</c:v>
                </c:pt>
                <c:pt idx="38728">
                  <c:v>-0.24799999999999001</c:v>
                </c:pt>
                <c:pt idx="38729">
                  <c:v>-0.248999999999966</c:v>
                </c:pt>
                <c:pt idx="38730">
                  <c:v>0</c:v>
                </c:pt>
                <c:pt idx="38731">
                  <c:v>-0.12400000000002299</c:v>
                </c:pt>
                <c:pt idx="38732">
                  <c:v>0</c:v>
                </c:pt>
                <c:pt idx="38733">
                  <c:v>-2.23399999999998</c:v>
                </c:pt>
                <c:pt idx="38734">
                  <c:v>0</c:v>
                </c:pt>
                <c:pt idx="38735">
                  <c:v>0</c:v>
                </c:pt>
                <c:pt idx="38736">
                  <c:v>0</c:v>
                </c:pt>
                <c:pt idx="38737">
                  <c:v>-0.74500000000000399</c:v>
                </c:pt>
                <c:pt idx="38738">
                  <c:v>0</c:v>
                </c:pt>
                <c:pt idx="38739">
                  <c:v>-0.37200000000001399</c:v>
                </c:pt>
                <c:pt idx="38740">
                  <c:v>0</c:v>
                </c:pt>
                <c:pt idx="38741">
                  <c:v>-0.49599999999998001</c:v>
                </c:pt>
                <c:pt idx="38742">
                  <c:v>0</c:v>
                </c:pt>
                <c:pt idx="38743">
                  <c:v>0</c:v>
                </c:pt>
                <c:pt idx="38744">
                  <c:v>0</c:v>
                </c:pt>
                <c:pt idx="38745">
                  <c:v>0</c:v>
                </c:pt>
                <c:pt idx="38746">
                  <c:v>0</c:v>
                </c:pt>
                <c:pt idx="38747">
                  <c:v>-0.62099999999998001</c:v>
                </c:pt>
                <c:pt idx="38748">
                  <c:v>-0.37200000000001399</c:v>
                </c:pt>
                <c:pt idx="38749">
                  <c:v>0</c:v>
                </c:pt>
                <c:pt idx="38750">
                  <c:v>1.11700000000001</c:v>
                </c:pt>
                <c:pt idx="38751">
                  <c:v>0</c:v>
                </c:pt>
                <c:pt idx="38752">
                  <c:v>0</c:v>
                </c:pt>
                <c:pt idx="38753">
                  <c:v>0</c:v>
                </c:pt>
                <c:pt idx="38754">
                  <c:v>0</c:v>
                </c:pt>
                <c:pt idx="38755">
                  <c:v>-0.867999999999995</c:v>
                </c:pt>
                <c:pt idx="38756">
                  <c:v>0.867999999999995</c:v>
                </c:pt>
                <c:pt idx="38757">
                  <c:v>-0.123999999999966</c:v>
                </c:pt>
                <c:pt idx="38758">
                  <c:v>0.123999999999966</c:v>
                </c:pt>
                <c:pt idx="38759">
                  <c:v>0.12400000000002299</c:v>
                </c:pt>
                <c:pt idx="38760">
                  <c:v>0</c:v>
                </c:pt>
                <c:pt idx="38761">
                  <c:v>0</c:v>
                </c:pt>
                <c:pt idx="38762">
                  <c:v>0</c:v>
                </c:pt>
                <c:pt idx="38763">
                  <c:v>0</c:v>
                </c:pt>
                <c:pt idx="38764">
                  <c:v>0</c:v>
                </c:pt>
                <c:pt idx="38765">
                  <c:v>0</c:v>
                </c:pt>
                <c:pt idx="38766">
                  <c:v>0.37299999999999001</c:v>
                </c:pt>
                <c:pt idx="38767">
                  <c:v>0</c:v>
                </c:pt>
                <c:pt idx="38768">
                  <c:v>-1.6139999999999699</c:v>
                </c:pt>
                <c:pt idx="38769">
                  <c:v>0</c:v>
                </c:pt>
                <c:pt idx="38770">
                  <c:v>0</c:v>
                </c:pt>
                <c:pt idx="38771">
                  <c:v>0</c:v>
                </c:pt>
                <c:pt idx="38772">
                  <c:v>0</c:v>
                </c:pt>
                <c:pt idx="38773">
                  <c:v>0.37299999999999001</c:v>
                </c:pt>
                <c:pt idx="38774">
                  <c:v>0.867999999999995</c:v>
                </c:pt>
                <c:pt idx="38775">
                  <c:v>0.12400000000002299</c:v>
                </c:pt>
                <c:pt idx="38776">
                  <c:v>-0.12400000000002299</c:v>
                </c:pt>
                <c:pt idx="38777">
                  <c:v>0.12400000000002299</c:v>
                </c:pt>
                <c:pt idx="38778">
                  <c:v>0.37299999999999001</c:v>
                </c:pt>
                <c:pt idx="38779">
                  <c:v>0</c:v>
                </c:pt>
                <c:pt idx="38780">
                  <c:v>0</c:v>
                </c:pt>
                <c:pt idx="38781">
                  <c:v>0</c:v>
                </c:pt>
                <c:pt idx="38782">
                  <c:v>0</c:v>
                </c:pt>
                <c:pt idx="38783">
                  <c:v>0.123999999999966</c:v>
                </c:pt>
                <c:pt idx="38784">
                  <c:v>-0.37299999999999001</c:v>
                </c:pt>
                <c:pt idx="38785">
                  <c:v>-0.49599999999998001</c:v>
                </c:pt>
                <c:pt idx="38786">
                  <c:v>0</c:v>
                </c:pt>
                <c:pt idx="38787">
                  <c:v>-0.24800000000004699</c:v>
                </c:pt>
                <c:pt idx="38788">
                  <c:v>0</c:v>
                </c:pt>
                <c:pt idx="38789">
                  <c:v>0</c:v>
                </c:pt>
                <c:pt idx="38790">
                  <c:v>0</c:v>
                </c:pt>
                <c:pt idx="38791">
                  <c:v>0</c:v>
                </c:pt>
                <c:pt idx="38792">
                  <c:v>0.867999999999995</c:v>
                </c:pt>
                <c:pt idx="38793">
                  <c:v>-1.11699999999996</c:v>
                </c:pt>
                <c:pt idx="38794">
                  <c:v>0.992999999999995</c:v>
                </c:pt>
                <c:pt idx="38795">
                  <c:v>0</c:v>
                </c:pt>
                <c:pt idx="38796">
                  <c:v>0.37299999999999001</c:v>
                </c:pt>
                <c:pt idx="38797">
                  <c:v>0</c:v>
                </c:pt>
                <c:pt idx="38798">
                  <c:v>0</c:v>
                </c:pt>
                <c:pt idx="38799">
                  <c:v>0</c:v>
                </c:pt>
                <c:pt idx="38800">
                  <c:v>0.992999999999995</c:v>
                </c:pt>
                <c:pt idx="38801">
                  <c:v>0</c:v>
                </c:pt>
                <c:pt idx="38802">
                  <c:v>0.37200000000001399</c:v>
                </c:pt>
                <c:pt idx="38803">
                  <c:v>0</c:v>
                </c:pt>
                <c:pt idx="38804">
                  <c:v>-0.992999999999995</c:v>
                </c:pt>
                <c:pt idx="38805">
                  <c:v>-1.7370000000000201</c:v>
                </c:pt>
                <c:pt idx="38806">
                  <c:v>0</c:v>
                </c:pt>
                <c:pt idx="38807">
                  <c:v>0</c:v>
                </c:pt>
                <c:pt idx="38808">
                  <c:v>0</c:v>
                </c:pt>
                <c:pt idx="38809">
                  <c:v>0</c:v>
                </c:pt>
                <c:pt idx="38810">
                  <c:v>0</c:v>
                </c:pt>
                <c:pt idx="38811">
                  <c:v>-0.992999999999995</c:v>
                </c:pt>
                <c:pt idx="38812">
                  <c:v>0</c:v>
                </c:pt>
                <c:pt idx="38813">
                  <c:v>0</c:v>
                </c:pt>
                <c:pt idx="38814">
                  <c:v>-1.4890000000000301</c:v>
                </c:pt>
                <c:pt idx="38815">
                  <c:v>0</c:v>
                </c:pt>
                <c:pt idx="38816">
                  <c:v>0</c:v>
                </c:pt>
                <c:pt idx="38817">
                  <c:v>0</c:v>
                </c:pt>
                <c:pt idx="38818">
                  <c:v>-1.24200000000001</c:v>
                </c:pt>
                <c:pt idx="38819">
                  <c:v>-1.9850000000000101</c:v>
                </c:pt>
                <c:pt idx="38820">
                  <c:v>-0.37299999999999001</c:v>
                </c:pt>
                <c:pt idx="38821">
                  <c:v>-0.37200000000001399</c:v>
                </c:pt>
                <c:pt idx="38822">
                  <c:v>0</c:v>
                </c:pt>
                <c:pt idx="38823">
                  <c:v>-0.123999999999966</c:v>
                </c:pt>
                <c:pt idx="38824">
                  <c:v>0</c:v>
                </c:pt>
                <c:pt idx="38825">
                  <c:v>0</c:v>
                </c:pt>
                <c:pt idx="38826">
                  <c:v>0</c:v>
                </c:pt>
                <c:pt idx="38827">
                  <c:v>-0.37200000000001399</c:v>
                </c:pt>
                <c:pt idx="38828">
                  <c:v>0</c:v>
                </c:pt>
                <c:pt idx="38829">
                  <c:v>-1.8619999999999599</c:v>
                </c:pt>
                <c:pt idx="38830">
                  <c:v>0</c:v>
                </c:pt>
                <c:pt idx="38831">
                  <c:v>0.62099999999998001</c:v>
                </c:pt>
                <c:pt idx="38832">
                  <c:v>0</c:v>
                </c:pt>
                <c:pt idx="38833">
                  <c:v>0</c:v>
                </c:pt>
                <c:pt idx="38834">
                  <c:v>0</c:v>
                </c:pt>
                <c:pt idx="38835">
                  <c:v>0</c:v>
                </c:pt>
                <c:pt idx="38836">
                  <c:v>0.86900000000002797</c:v>
                </c:pt>
                <c:pt idx="38837">
                  <c:v>-0.49700000000001399</c:v>
                </c:pt>
                <c:pt idx="38838">
                  <c:v>0.74500000000000399</c:v>
                </c:pt>
                <c:pt idx="38839">
                  <c:v>-0.24799999999999001</c:v>
                </c:pt>
                <c:pt idx="38840">
                  <c:v>0.12400000000002299</c:v>
                </c:pt>
                <c:pt idx="38841">
                  <c:v>-0.12400000000002299</c:v>
                </c:pt>
                <c:pt idx="38842">
                  <c:v>0</c:v>
                </c:pt>
                <c:pt idx="38843">
                  <c:v>0</c:v>
                </c:pt>
                <c:pt idx="38844">
                  <c:v>0</c:v>
                </c:pt>
                <c:pt idx="38845">
                  <c:v>-0.992999999999995</c:v>
                </c:pt>
                <c:pt idx="38846">
                  <c:v>-0.37299999999999001</c:v>
                </c:pt>
                <c:pt idx="38847">
                  <c:v>0.37299999999999001</c:v>
                </c:pt>
                <c:pt idx="38848">
                  <c:v>0.74399999999997102</c:v>
                </c:pt>
                <c:pt idx="38849">
                  <c:v>0</c:v>
                </c:pt>
                <c:pt idx="38850">
                  <c:v>0</c:v>
                </c:pt>
                <c:pt idx="38851">
                  <c:v>0</c:v>
                </c:pt>
                <c:pt idx="38852">
                  <c:v>0</c:v>
                </c:pt>
                <c:pt idx="38853">
                  <c:v>0</c:v>
                </c:pt>
                <c:pt idx="38854">
                  <c:v>-1.11700000000001</c:v>
                </c:pt>
                <c:pt idx="38855">
                  <c:v>0</c:v>
                </c:pt>
                <c:pt idx="38856">
                  <c:v>0</c:v>
                </c:pt>
                <c:pt idx="38857">
                  <c:v>-0.24799999999999001</c:v>
                </c:pt>
                <c:pt idx="38858">
                  <c:v>0.992999999999995</c:v>
                </c:pt>
                <c:pt idx="38859">
                  <c:v>-0.49599999999998001</c:v>
                </c:pt>
                <c:pt idx="38860">
                  <c:v>0</c:v>
                </c:pt>
                <c:pt idx="38861">
                  <c:v>0</c:v>
                </c:pt>
                <c:pt idx="38862">
                  <c:v>0</c:v>
                </c:pt>
                <c:pt idx="38863">
                  <c:v>-0.37299999999999001</c:v>
                </c:pt>
                <c:pt idx="38864">
                  <c:v>-0.24799999999999001</c:v>
                </c:pt>
                <c:pt idx="38865">
                  <c:v>-0.12400000000002299</c:v>
                </c:pt>
                <c:pt idx="38866">
                  <c:v>0.12400000000002299</c:v>
                </c:pt>
                <c:pt idx="38867">
                  <c:v>2.48199999999997</c:v>
                </c:pt>
                <c:pt idx="38868">
                  <c:v>0</c:v>
                </c:pt>
                <c:pt idx="38869">
                  <c:v>0</c:v>
                </c:pt>
                <c:pt idx="38870">
                  <c:v>0</c:v>
                </c:pt>
                <c:pt idx="38871">
                  <c:v>0</c:v>
                </c:pt>
                <c:pt idx="38872">
                  <c:v>-0.37299999999999001</c:v>
                </c:pt>
                <c:pt idx="38873">
                  <c:v>-0.37200000000001399</c:v>
                </c:pt>
                <c:pt idx="38874">
                  <c:v>-0.74500000000000399</c:v>
                </c:pt>
                <c:pt idx="38875">
                  <c:v>0</c:v>
                </c:pt>
                <c:pt idx="38876">
                  <c:v>-0.62000000000000399</c:v>
                </c:pt>
                <c:pt idx="38877">
                  <c:v>0</c:v>
                </c:pt>
                <c:pt idx="38878">
                  <c:v>0</c:v>
                </c:pt>
                <c:pt idx="38879">
                  <c:v>0</c:v>
                </c:pt>
                <c:pt idx="38880">
                  <c:v>0</c:v>
                </c:pt>
                <c:pt idx="38881">
                  <c:v>0.74500000000000399</c:v>
                </c:pt>
                <c:pt idx="38882">
                  <c:v>0</c:v>
                </c:pt>
                <c:pt idx="38883">
                  <c:v>0.12400000000002299</c:v>
                </c:pt>
                <c:pt idx="38884">
                  <c:v>0</c:v>
                </c:pt>
                <c:pt idx="38885">
                  <c:v>-0.24799999999999001</c:v>
                </c:pt>
                <c:pt idx="38886">
                  <c:v>0</c:v>
                </c:pt>
                <c:pt idx="38887">
                  <c:v>0</c:v>
                </c:pt>
                <c:pt idx="38888">
                  <c:v>0</c:v>
                </c:pt>
                <c:pt idx="38889">
                  <c:v>0</c:v>
                </c:pt>
                <c:pt idx="38890">
                  <c:v>0</c:v>
                </c:pt>
                <c:pt idx="38891">
                  <c:v>0.37299999999999001</c:v>
                </c:pt>
                <c:pt idx="38892">
                  <c:v>0.992999999999995</c:v>
                </c:pt>
                <c:pt idx="38893">
                  <c:v>0</c:v>
                </c:pt>
                <c:pt idx="38894">
                  <c:v>0</c:v>
                </c:pt>
                <c:pt idx="38895">
                  <c:v>-1.11699999999996</c:v>
                </c:pt>
                <c:pt idx="38896">
                  <c:v>0</c:v>
                </c:pt>
                <c:pt idx="38897">
                  <c:v>0</c:v>
                </c:pt>
                <c:pt idx="38898">
                  <c:v>0</c:v>
                </c:pt>
                <c:pt idx="38899">
                  <c:v>-0.37200000000001399</c:v>
                </c:pt>
                <c:pt idx="38900">
                  <c:v>0.37200000000001399</c:v>
                </c:pt>
                <c:pt idx="38901">
                  <c:v>-0.37200000000001399</c:v>
                </c:pt>
                <c:pt idx="38902">
                  <c:v>0.49599999999998001</c:v>
                </c:pt>
                <c:pt idx="38903">
                  <c:v>-0.62099999999998001</c:v>
                </c:pt>
                <c:pt idx="38904">
                  <c:v>-0.37200000000001399</c:v>
                </c:pt>
                <c:pt idx="38905">
                  <c:v>0</c:v>
                </c:pt>
                <c:pt idx="38906">
                  <c:v>0</c:v>
                </c:pt>
                <c:pt idx="38907">
                  <c:v>0</c:v>
                </c:pt>
                <c:pt idx="38908">
                  <c:v>0</c:v>
                </c:pt>
                <c:pt idx="38909">
                  <c:v>0</c:v>
                </c:pt>
                <c:pt idx="38910">
                  <c:v>0</c:v>
                </c:pt>
                <c:pt idx="38911">
                  <c:v>-0.37200000000001399</c:v>
                </c:pt>
                <c:pt idx="38912">
                  <c:v>-1.365</c:v>
                </c:pt>
                <c:pt idx="38913">
                  <c:v>0</c:v>
                </c:pt>
                <c:pt idx="38914">
                  <c:v>0</c:v>
                </c:pt>
                <c:pt idx="38915">
                  <c:v>0</c:v>
                </c:pt>
                <c:pt idx="38916">
                  <c:v>0</c:v>
                </c:pt>
                <c:pt idx="38917">
                  <c:v>0</c:v>
                </c:pt>
                <c:pt idx="38918">
                  <c:v>0.12400000000002299</c:v>
                </c:pt>
                <c:pt idx="38919">
                  <c:v>0.62099999999998001</c:v>
                </c:pt>
                <c:pt idx="38920">
                  <c:v>0.74500000000000399</c:v>
                </c:pt>
                <c:pt idx="38921">
                  <c:v>0</c:v>
                </c:pt>
                <c:pt idx="38922">
                  <c:v>-2.4830000000000001</c:v>
                </c:pt>
                <c:pt idx="38923">
                  <c:v>0</c:v>
                </c:pt>
                <c:pt idx="38924">
                  <c:v>0</c:v>
                </c:pt>
                <c:pt idx="38925">
                  <c:v>0</c:v>
                </c:pt>
                <c:pt idx="38926">
                  <c:v>-0.86900000000002797</c:v>
                </c:pt>
                <c:pt idx="38927">
                  <c:v>0</c:v>
                </c:pt>
                <c:pt idx="38928">
                  <c:v>0</c:v>
                </c:pt>
                <c:pt idx="38929">
                  <c:v>0.86900000000002797</c:v>
                </c:pt>
                <c:pt idx="38930">
                  <c:v>0</c:v>
                </c:pt>
                <c:pt idx="38931">
                  <c:v>-0.74500000000000399</c:v>
                </c:pt>
                <c:pt idx="38932">
                  <c:v>0</c:v>
                </c:pt>
                <c:pt idx="38933">
                  <c:v>0</c:v>
                </c:pt>
                <c:pt idx="38934">
                  <c:v>0</c:v>
                </c:pt>
                <c:pt idx="38935">
                  <c:v>-2.6059999999999901</c:v>
                </c:pt>
                <c:pt idx="38936">
                  <c:v>0</c:v>
                </c:pt>
                <c:pt idx="38937">
                  <c:v>0.24799999999999001</c:v>
                </c:pt>
                <c:pt idx="38938">
                  <c:v>0.49700000000001399</c:v>
                </c:pt>
                <c:pt idx="38939">
                  <c:v>0.123999999999966</c:v>
                </c:pt>
                <c:pt idx="38940">
                  <c:v>1.7370000000000201</c:v>
                </c:pt>
                <c:pt idx="38941">
                  <c:v>0</c:v>
                </c:pt>
                <c:pt idx="38942">
                  <c:v>0</c:v>
                </c:pt>
                <c:pt idx="38943">
                  <c:v>0</c:v>
                </c:pt>
                <c:pt idx="38944">
                  <c:v>0</c:v>
                </c:pt>
                <c:pt idx="38945">
                  <c:v>-0.37200000000001399</c:v>
                </c:pt>
                <c:pt idx="38946">
                  <c:v>-0.74500000000000399</c:v>
                </c:pt>
                <c:pt idx="38947">
                  <c:v>-0.37200000000001399</c:v>
                </c:pt>
                <c:pt idx="38948">
                  <c:v>0</c:v>
                </c:pt>
                <c:pt idx="38949">
                  <c:v>-0.37199999999995698</c:v>
                </c:pt>
                <c:pt idx="38950">
                  <c:v>0</c:v>
                </c:pt>
                <c:pt idx="38951">
                  <c:v>0</c:v>
                </c:pt>
                <c:pt idx="38952">
                  <c:v>0</c:v>
                </c:pt>
                <c:pt idx="38953">
                  <c:v>-0.37300000000004702</c:v>
                </c:pt>
                <c:pt idx="38954">
                  <c:v>0.86900000000002797</c:v>
                </c:pt>
                <c:pt idx="38955">
                  <c:v>-0.24799999999999001</c:v>
                </c:pt>
                <c:pt idx="38956">
                  <c:v>0</c:v>
                </c:pt>
                <c:pt idx="38957">
                  <c:v>-0.74500000000000399</c:v>
                </c:pt>
                <c:pt idx="38958">
                  <c:v>0</c:v>
                </c:pt>
                <c:pt idx="38959">
                  <c:v>0</c:v>
                </c:pt>
                <c:pt idx="38960">
                  <c:v>0</c:v>
                </c:pt>
                <c:pt idx="38961">
                  <c:v>0</c:v>
                </c:pt>
                <c:pt idx="38962">
                  <c:v>1.2409999999999799</c:v>
                </c:pt>
                <c:pt idx="38963">
                  <c:v>0.49700000000001399</c:v>
                </c:pt>
                <c:pt idx="38964">
                  <c:v>0</c:v>
                </c:pt>
                <c:pt idx="38965">
                  <c:v>-0.24900000000002301</c:v>
                </c:pt>
                <c:pt idx="38966">
                  <c:v>-2.48199999999997</c:v>
                </c:pt>
                <c:pt idx="38967">
                  <c:v>0</c:v>
                </c:pt>
                <c:pt idx="38968">
                  <c:v>0</c:v>
                </c:pt>
                <c:pt idx="38969">
                  <c:v>0</c:v>
                </c:pt>
                <c:pt idx="38970">
                  <c:v>0</c:v>
                </c:pt>
                <c:pt idx="38971">
                  <c:v>0.992999999999995</c:v>
                </c:pt>
                <c:pt idx="38972">
                  <c:v>0</c:v>
                </c:pt>
                <c:pt idx="38973">
                  <c:v>0.24799999999999001</c:v>
                </c:pt>
                <c:pt idx="38974">
                  <c:v>0</c:v>
                </c:pt>
                <c:pt idx="38975">
                  <c:v>0.24900000000002301</c:v>
                </c:pt>
                <c:pt idx="38976">
                  <c:v>0.24799999999999001</c:v>
                </c:pt>
                <c:pt idx="38977">
                  <c:v>0</c:v>
                </c:pt>
                <c:pt idx="38978">
                  <c:v>0</c:v>
                </c:pt>
                <c:pt idx="38979">
                  <c:v>0</c:v>
                </c:pt>
                <c:pt idx="38980">
                  <c:v>-0.86899999999997102</c:v>
                </c:pt>
                <c:pt idx="38981">
                  <c:v>0</c:v>
                </c:pt>
                <c:pt idx="38982">
                  <c:v>0</c:v>
                </c:pt>
                <c:pt idx="38983">
                  <c:v>0</c:v>
                </c:pt>
                <c:pt idx="38984">
                  <c:v>0.49700000000001399</c:v>
                </c:pt>
                <c:pt idx="38985">
                  <c:v>0.24799999999999001</c:v>
                </c:pt>
                <c:pt idx="38986">
                  <c:v>0</c:v>
                </c:pt>
                <c:pt idx="38987">
                  <c:v>0</c:v>
                </c:pt>
                <c:pt idx="38988">
                  <c:v>0</c:v>
                </c:pt>
                <c:pt idx="38989">
                  <c:v>0</c:v>
                </c:pt>
                <c:pt idx="38990">
                  <c:v>0.74500000000000399</c:v>
                </c:pt>
                <c:pt idx="38991">
                  <c:v>1.4889999999999699</c:v>
                </c:pt>
                <c:pt idx="38992">
                  <c:v>0</c:v>
                </c:pt>
                <c:pt idx="38993">
                  <c:v>-0.62000000000000399</c:v>
                </c:pt>
                <c:pt idx="38994">
                  <c:v>-1.8619999999999599</c:v>
                </c:pt>
                <c:pt idx="38995">
                  <c:v>0</c:v>
                </c:pt>
                <c:pt idx="38996">
                  <c:v>0</c:v>
                </c:pt>
                <c:pt idx="38997">
                  <c:v>0</c:v>
                </c:pt>
                <c:pt idx="38998">
                  <c:v>0</c:v>
                </c:pt>
                <c:pt idx="38999">
                  <c:v>0.74399999999997102</c:v>
                </c:pt>
                <c:pt idx="39000">
                  <c:v>0</c:v>
                </c:pt>
                <c:pt idx="39001">
                  <c:v>0</c:v>
                </c:pt>
                <c:pt idx="39002">
                  <c:v>-0.12400000000002299</c:v>
                </c:pt>
                <c:pt idx="39003">
                  <c:v>0</c:v>
                </c:pt>
                <c:pt idx="39004">
                  <c:v>0</c:v>
                </c:pt>
                <c:pt idx="39005">
                  <c:v>0</c:v>
                </c:pt>
                <c:pt idx="39006">
                  <c:v>0</c:v>
                </c:pt>
                <c:pt idx="39007">
                  <c:v>0</c:v>
                </c:pt>
                <c:pt idx="39008">
                  <c:v>0.992999999999995</c:v>
                </c:pt>
                <c:pt idx="39009">
                  <c:v>0.37299999999999001</c:v>
                </c:pt>
                <c:pt idx="39010">
                  <c:v>0</c:v>
                </c:pt>
                <c:pt idx="39011">
                  <c:v>0.867999999999995</c:v>
                </c:pt>
                <c:pt idx="39012">
                  <c:v>0.74500000000000399</c:v>
                </c:pt>
                <c:pt idx="39013">
                  <c:v>0</c:v>
                </c:pt>
                <c:pt idx="39014">
                  <c:v>0</c:v>
                </c:pt>
                <c:pt idx="39015">
                  <c:v>0</c:v>
                </c:pt>
                <c:pt idx="39016">
                  <c:v>0</c:v>
                </c:pt>
                <c:pt idx="39017">
                  <c:v>0.12400000000002299</c:v>
                </c:pt>
                <c:pt idx="39018">
                  <c:v>24.946999999999999</c:v>
                </c:pt>
                <c:pt idx="39019">
                  <c:v>0</c:v>
                </c:pt>
                <c:pt idx="39020">
                  <c:v>-25.443999999999999</c:v>
                </c:pt>
                <c:pt idx="39021">
                  <c:v>0</c:v>
                </c:pt>
                <c:pt idx="39022">
                  <c:v>0</c:v>
                </c:pt>
                <c:pt idx="39023">
                  <c:v>0</c:v>
                </c:pt>
                <c:pt idx="39024">
                  <c:v>0</c:v>
                </c:pt>
                <c:pt idx="39025">
                  <c:v>0</c:v>
                </c:pt>
                <c:pt idx="39026">
                  <c:v>0.867999999999995</c:v>
                </c:pt>
                <c:pt idx="39027">
                  <c:v>0.125</c:v>
                </c:pt>
                <c:pt idx="39028">
                  <c:v>0.24799999999999001</c:v>
                </c:pt>
                <c:pt idx="39029">
                  <c:v>1.11699999999996</c:v>
                </c:pt>
                <c:pt idx="39030">
                  <c:v>0</c:v>
                </c:pt>
                <c:pt idx="39031">
                  <c:v>0</c:v>
                </c:pt>
                <c:pt idx="39032">
                  <c:v>0</c:v>
                </c:pt>
                <c:pt idx="39033">
                  <c:v>0</c:v>
                </c:pt>
                <c:pt idx="39034">
                  <c:v>0</c:v>
                </c:pt>
                <c:pt idx="39035">
                  <c:v>0.86900000000002797</c:v>
                </c:pt>
                <c:pt idx="39036">
                  <c:v>-1.2410000000000401</c:v>
                </c:pt>
                <c:pt idx="39037">
                  <c:v>-0.123999999999966</c:v>
                </c:pt>
                <c:pt idx="39038">
                  <c:v>0</c:v>
                </c:pt>
                <c:pt idx="39039">
                  <c:v>-0.24900000000002301</c:v>
                </c:pt>
                <c:pt idx="39040">
                  <c:v>0</c:v>
                </c:pt>
                <c:pt idx="39041">
                  <c:v>0</c:v>
                </c:pt>
                <c:pt idx="39042">
                  <c:v>0</c:v>
                </c:pt>
                <c:pt idx="39043">
                  <c:v>0</c:v>
                </c:pt>
                <c:pt idx="39044">
                  <c:v>0.37199999999995698</c:v>
                </c:pt>
                <c:pt idx="39045">
                  <c:v>0</c:v>
                </c:pt>
                <c:pt idx="39046">
                  <c:v>0</c:v>
                </c:pt>
                <c:pt idx="39047">
                  <c:v>-0.62099999999998001</c:v>
                </c:pt>
                <c:pt idx="39048">
                  <c:v>0</c:v>
                </c:pt>
                <c:pt idx="39049">
                  <c:v>0</c:v>
                </c:pt>
                <c:pt idx="39050">
                  <c:v>0</c:v>
                </c:pt>
                <c:pt idx="39051">
                  <c:v>0</c:v>
                </c:pt>
                <c:pt idx="39052">
                  <c:v>-0.49599999999998001</c:v>
                </c:pt>
                <c:pt idx="39053">
                  <c:v>0.74399999999997102</c:v>
                </c:pt>
                <c:pt idx="39054">
                  <c:v>0.24900000000002301</c:v>
                </c:pt>
                <c:pt idx="39055">
                  <c:v>0.49599999999998001</c:v>
                </c:pt>
                <c:pt idx="39056">
                  <c:v>0.24799999999999001</c:v>
                </c:pt>
                <c:pt idx="39057">
                  <c:v>0</c:v>
                </c:pt>
                <c:pt idx="39058">
                  <c:v>0</c:v>
                </c:pt>
                <c:pt idx="39059">
                  <c:v>0</c:v>
                </c:pt>
                <c:pt idx="39060">
                  <c:v>0</c:v>
                </c:pt>
                <c:pt idx="39061">
                  <c:v>-0.62000000000000399</c:v>
                </c:pt>
                <c:pt idx="39062">
                  <c:v>-0.37299999999999001</c:v>
                </c:pt>
                <c:pt idx="39063">
                  <c:v>0</c:v>
                </c:pt>
                <c:pt idx="39064">
                  <c:v>0</c:v>
                </c:pt>
                <c:pt idx="39065">
                  <c:v>-1.365</c:v>
                </c:pt>
                <c:pt idx="39066">
                  <c:v>-0.62100000000003697</c:v>
                </c:pt>
                <c:pt idx="39067">
                  <c:v>0</c:v>
                </c:pt>
                <c:pt idx="39068">
                  <c:v>0</c:v>
                </c:pt>
                <c:pt idx="39069">
                  <c:v>0</c:v>
                </c:pt>
                <c:pt idx="39070">
                  <c:v>0</c:v>
                </c:pt>
                <c:pt idx="39071">
                  <c:v>-1.11699999999996</c:v>
                </c:pt>
                <c:pt idx="39072">
                  <c:v>0</c:v>
                </c:pt>
                <c:pt idx="39073">
                  <c:v>0</c:v>
                </c:pt>
                <c:pt idx="39074">
                  <c:v>0.24799999999999001</c:v>
                </c:pt>
                <c:pt idx="39075">
                  <c:v>0.123999999999966</c:v>
                </c:pt>
                <c:pt idx="39076">
                  <c:v>0</c:v>
                </c:pt>
                <c:pt idx="39077">
                  <c:v>0</c:v>
                </c:pt>
                <c:pt idx="39078">
                  <c:v>0</c:v>
                </c:pt>
                <c:pt idx="39079">
                  <c:v>0.992999999999995</c:v>
                </c:pt>
                <c:pt idx="39080">
                  <c:v>0.86900000000002797</c:v>
                </c:pt>
                <c:pt idx="39081">
                  <c:v>0</c:v>
                </c:pt>
                <c:pt idx="39082">
                  <c:v>0</c:v>
                </c:pt>
                <c:pt idx="39083">
                  <c:v>0</c:v>
                </c:pt>
                <c:pt idx="39084">
                  <c:v>0</c:v>
                </c:pt>
                <c:pt idx="39085">
                  <c:v>0</c:v>
                </c:pt>
                <c:pt idx="39086">
                  <c:v>0</c:v>
                </c:pt>
                <c:pt idx="39087">
                  <c:v>0</c:v>
                </c:pt>
                <c:pt idx="39088">
                  <c:v>0</c:v>
                </c:pt>
                <c:pt idx="39089">
                  <c:v>-0.12400000000002299</c:v>
                </c:pt>
                <c:pt idx="39090">
                  <c:v>-0.62099999999998001</c:v>
                </c:pt>
                <c:pt idx="39091">
                  <c:v>0.62099999999998001</c:v>
                </c:pt>
                <c:pt idx="39092">
                  <c:v>-0.74500000000000399</c:v>
                </c:pt>
                <c:pt idx="39093">
                  <c:v>1.73799999999999</c:v>
                </c:pt>
                <c:pt idx="39094">
                  <c:v>0</c:v>
                </c:pt>
                <c:pt idx="39095">
                  <c:v>0</c:v>
                </c:pt>
                <c:pt idx="39096">
                  <c:v>0</c:v>
                </c:pt>
                <c:pt idx="39097">
                  <c:v>0.74400000000002797</c:v>
                </c:pt>
                <c:pt idx="39098">
                  <c:v>0.37299999999999001</c:v>
                </c:pt>
                <c:pt idx="39099">
                  <c:v>-0.37299999999999001</c:v>
                </c:pt>
                <c:pt idx="39100">
                  <c:v>-0.37200000000001399</c:v>
                </c:pt>
                <c:pt idx="39101">
                  <c:v>-0.49599999999998001</c:v>
                </c:pt>
                <c:pt idx="39102">
                  <c:v>0</c:v>
                </c:pt>
                <c:pt idx="39103">
                  <c:v>0</c:v>
                </c:pt>
                <c:pt idx="39104">
                  <c:v>0</c:v>
                </c:pt>
                <c:pt idx="39105">
                  <c:v>0</c:v>
                </c:pt>
                <c:pt idx="39106">
                  <c:v>0</c:v>
                </c:pt>
                <c:pt idx="39107">
                  <c:v>0</c:v>
                </c:pt>
                <c:pt idx="39108">
                  <c:v>-0.86899999999997102</c:v>
                </c:pt>
                <c:pt idx="39109">
                  <c:v>0</c:v>
                </c:pt>
                <c:pt idx="39110">
                  <c:v>-0.24800000000004699</c:v>
                </c:pt>
                <c:pt idx="39111">
                  <c:v>-1.6139999999999699</c:v>
                </c:pt>
                <c:pt idx="39112">
                  <c:v>0</c:v>
                </c:pt>
                <c:pt idx="39113">
                  <c:v>0</c:v>
                </c:pt>
                <c:pt idx="39114">
                  <c:v>0</c:v>
                </c:pt>
                <c:pt idx="39115">
                  <c:v>0.123999999999966</c:v>
                </c:pt>
                <c:pt idx="39116">
                  <c:v>0</c:v>
                </c:pt>
                <c:pt idx="39117">
                  <c:v>0.12400000000002299</c:v>
                </c:pt>
                <c:pt idx="39118">
                  <c:v>0</c:v>
                </c:pt>
                <c:pt idx="39119">
                  <c:v>-0.49600000000003702</c:v>
                </c:pt>
                <c:pt idx="39120">
                  <c:v>0</c:v>
                </c:pt>
                <c:pt idx="39121">
                  <c:v>0</c:v>
                </c:pt>
                <c:pt idx="39122">
                  <c:v>0</c:v>
                </c:pt>
                <c:pt idx="39123">
                  <c:v>0</c:v>
                </c:pt>
                <c:pt idx="39124">
                  <c:v>0</c:v>
                </c:pt>
                <c:pt idx="39125">
                  <c:v>0.125</c:v>
                </c:pt>
                <c:pt idx="39126">
                  <c:v>1.86099999999999</c:v>
                </c:pt>
                <c:pt idx="39127">
                  <c:v>-0.123999999999966</c:v>
                </c:pt>
                <c:pt idx="39128">
                  <c:v>0.37200000000001399</c:v>
                </c:pt>
                <c:pt idx="39129">
                  <c:v>2.2349999999999501</c:v>
                </c:pt>
                <c:pt idx="39130">
                  <c:v>0</c:v>
                </c:pt>
                <c:pt idx="39131">
                  <c:v>0</c:v>
                </c:pt>
                <c:pt idx="39132">
                  <c:v>0</c:v>
                </c:pt>
                <c:pt idx="39133">
                  <c:v>-0.123999999999966</c:v>
                </c:pt>
                <c:pt idx="39134">
                  <c:v>-0.62100000000003697</c:v>
                </c:pt>
                <c:pt idx="39135">
                  <c:v>-1.6139999999999699</c:v>
                </c:pt>
                <c:pt idx="39136">
                  <c:v>0</c:v>
                </c:pt>
                <c:pt idx="39137">
                  <c:v>-0.12400000000002299</c:v>
                </c:pt>
                <c:pt idx="39138">
                  <c:v>0.12400000000002299</c:v>
                </c:pt>
                <c:pt idx="39139">
                  <c:v>0</c:v>
                </c:pt>
                <c:pt idx="39140">
                  <c:v>0</c:v>
                </c:pt>
                <c:pt idx="39141">
                  <c:v>0</c:v>
                </c:pt>
                <c:pt idx="39142">
                  <c:v>0.248999999999966</c:v>
                </c:pt>
                <c:pt idx="39143">
                  <c:v>0</c:v>
                </c:pt>
                <c:pt idx="39144">
                  <c:v>-1.6139999999999699</c:v>
                </c:pt>
                <c:pt idx="39145">
                  <c:v>0</c:v>
                </c:pt>
                <c:pt idx="39146">
                  <c:v>0.49700000000001399</c:v>
                </c:pt>
                <c:pt idx="39147">
                  <c:v>0.24799999999999001</c:v>
                </c:pt>
                <c:pt idx="39148">
                  <c:v>0</c:v>
                </c:pt>
                <c:pt idx="39149">
                  <c:v>0</c:v>
                </c:pt>
                <c:pt idx="39150">
                  <c:v>0</c:v>
                </c:pt>
                <c:pt idx="39151">
                  <c:v>1.24199999999996</c:v>
                </c:pt>
                <c:pt idx="39152">
                  <c:v>0</c:v>
                </c:pt>
                <c:pt idx="39153">
                  <c:v>0</c:v>
                </c:pt>
                <c:pt idx="39154">
                  <c:v>0</c:v>
                </c:pt>
                <c:pt idx="39155">
                  <c:v>0</c:v>
                </c:pt>
                <c:pt idx="39156">
                  <c:v>-0.37299999999999001</c:v>
                </c:pt>
                <c:pt idx="39157">
                  <c:v>0</c:v>
                </c:pt>
                <c:pt idx="39158">
                  <c:v>0</c:v>
                </c:pt>
                <c:pt idx="39159">
                  <c:v>0</c:v>
                </c:pt>
                <c:pt idx="39160">
                  <c:v>-0.74500000000000399</c:v>
                </c:pt>
                <c:pt idx="39161">
                  <c:v>0.62100000000003697</c:v>
                </c:pt>
                <c:pt idx="39162">
                  <c:v>0</c:v>
                </c:pt>
                <c:pt idx="39163">
                  <c:v>0</c:v>
                </c:pt>
                <c:pt idx="39164">
                  <c:v>0.992999999999995</c:v>
                </c:pt>
                <c:pt idx="39165">
                  <c:v>-0.125</c:v>
                </c:pt>
                <c:pt idx="39166">
                  <c:v>0</c:v>
                </c:pt>
                <c:pt idx="39167">
                  <c:v>0</c:v>
                </c:pt>
                <c:pt idx="39168">
                  <c:v>0</c:v>
                </c:pt>
                <c:pt idx="39169">
                  <c:v>-0.74500000000000399</c:v>
                </c:pt>
                <c:pt idx="39170">
                  <c:v>0</c:v>
                </c:pt>
                <c:pt idx="39171">
                  <c:v>0</c:v>
                </c:pt>
                <c:pt idx="39172">
                  <c:v>0.74500000000000399</c:v>
                </c:pt>
                <c:pt idx="39173">
                  <c:v>-0.49700000000001399</c:v>
                </c:pt>
                <c:pt idx="39174">
                  <c:v>0.49700000000001399</c:v>
                </c:pt>
                <c:pt idx="39175">
                  <c:v>0</c:v>
                </c:pt>
                <c:pt idx="39176">
                  <c:v>0</c:v>
                </c:pt>
                <c:pt idx="39177">
                  <c:v>0</c:v>
                </c:pt>
                <c:pt idx="39178">
                  <c:v>1.2409999999999799</c:v>
                </c:pt>
                <c:pt idx="39179">
                  <c:v>0</c:v>
                </c:pt>
                <c:pt idx="39180">
                  <c:v>0</c:v>
                </c:pt>
                <c:pt idx="39181">
                  <c:v>0.37299999999999001</c:v>
                </c:pt>
                <c:pt idx="39182">
                  <c:v>0</c:v>
                </c:pt>
                <c:pt idx="39183">
                  <c:v>-1.24199999999996</c:v>
                </c:pt>
                <c:pt idx="39184">
                  <c:v>0</c:v>
                </c:pt>
                <c:pt idx="39185">
                  <c:v>0</c:v>
                </c:pt>
                <c:pt idx="39186">
                  <c:v>0</c:v>
                </c:pt>
                <c:pt idx="39187">
                  <c:v>-0.49600000000003702</c:v>
                </c:pt>
                <c:pt idx="39188">
                  <c:v>0.49600000000003702</c:v>
                </c:pt>
                <c:pt idx="39189">
                  <c:v>0.248999999999966</c:v>
                </c:pt>
                <c:pt idx="39190">
                  <c:v>0</c:v>
                </c:pt>
                <c:pt idx="39191">
                  <c:v>-0.992999999999995</c:v>
                </c:pt>
                <c:pt idx="39192">
                  <c:v>0</c:v>
                </c:pt>
                <c:pt idx="39193">
                  <c:v>0</c:v>
                </c:pt>
                <c:pt idx="39194">
                  <c:v>0</c:v>
                </c:pt>
                <c:pt idx="39195">
                  <c:v>0</c:v>
                </c:pt>
                <c:pt idx="39196">
                  <c:v>-0.992999999999995</c:v>
                </c:pt>
                <c:pt idx="39197">
                  <c:v>0.992999999999995</c:v>
                </c:pt>
                <c:pt idx="39198">
                  <c:v>0.992999999999995</c:v>
                </c:pt>
                <c:pt idx="39199">
                  <c:v>0.24799999999999001</c:v>
                </c:pt>
                <c:pt idx="39200">
                  <c:v>0.49599999999998001</c:v>
                </c:pt>
                <c:pt idx="39201">
                  <c:v>0</c:v>
                </c:pt>
                <c:pt idx="39202">
                  <c:v>0</c:v>
                </c:pt>
                <c:pt idx="39203">
                  <c:v>0</c:v>
                </c:pt>
                <c:pt idx="39204">
                  <c:v>0</c:v>
                </c:pt>
                <c:pt idx="39205">
                  <c:v>-0.12400000000002299</c:v>
                </c:pt>
                <c:pt idx="39206">
                  <c:v>-1.11699999999996</c:v>
                </c:pt>
                <c:pt idx="39207">
                  <c:v>0</c:v>
                </c:pt>
                <c:pt idx="39208">
                  <c:v>0</c:v>
                </c:pt>
                <c:pt idx="39209">
                  <c:v>0.74500000000000399</c:v>
                </c:pt>
                <c:pt idx="39210">
                  <c:v>0</c:v>
                </c:pt>
                <c:pt idx="39211">
                  <c:v>0</c:v>
                </c:pt>
                <c:pt idx="39212">
                  <c:v>0</c:v>
                </c:pt>
                <c:pt idx="39213">
                  <c:v>0</c:v>
                </c:pt>
                <c:pt idx="39214">
                  <c:v>-0.24799999999999001</c:v>
                </c:pt>
                <c:pt idx="39215">
                  <c:v>0.24799999999999001</c:v>
                </c:pt>
                <c:pt idx="39216">
                  <c:v>1.4890000000000301</c:v>
                </c:pt>
                <c:pt idx="39217">
                  <c:v>0.37299999999999001</c:v>
                </c:pt>
                <c:pt idx="39218">
                  <c:v>0</c:v>
                </c:pt>
                <c:pt idx="39219">
                  <c:v>0</c:v>
                </c:pt>
                <c:pt idx="39220">
                  <c:v>0</c:v>
                </c:pt>
                <c:pt idx="39221">
                  <c:v>0</c:v>
                </c:pt>
                <c:pt idx="39222">
                  <c:v>0</c:v>
                </c:pt>
                <c:pt idx="39223">
                  <c:v>0</c:v>
                </c:pt>
                <c:pt idx="39224">
                  <c:v>-52.499999999999901</c:v>
                </c:pt>
                <c:pt idx="39225">
                  <c:v>-1.98600000000004</c:v>
                </c:pt>
                <c:pt idx="39226">
                  <c:v>0</c:v>
                </c:pt>
                <c:pt idx="39227">
                  <c:v>-0.24799999999999001</c:v>
                </c:pt>
                <c:pt idx="39228">
                  <c:v>0</c:v>
                </c:pt>
                <c:pt idx="39229">
                  <c:v>0</c:v>
                </c:pt>
                <c:pt idx="39230">
                  <c:v>0</c:v>
                </c:pt>
                <c:pt idx="39231">
                  <c:v>0</c:v>
                </c:pt>
                <c:pt idx="39232">
                  <c:v>0.123999999999966</c:v>
                </c:pt>
                <c:pt idx="39233">
                  <c:v>0.49600000000003702</c:v>
                </c:pt>
                <c:pt idx="39234">
                  <c:v>0</c:v>
                </c:pt>
                <c:pt idx="39235">
                  <c:v>-0.37200000000001399</c:v>
                </c:pt>
                <c:pt idx="39236">
                  <c:v>-0.62099999999998001</c:v>
                </c:pt>
                <c:pt idx="39237">
                  <c:v>-0.24799999999999001</c:v>
                </c:pt>
                <c:pt idx="39238">
                  <c:v>0</c:v>
                </c:pt>
                <c:pt idx="39239">
                  <c:v>0</c:v>
                </c:pt>
                <c:pt idx="39240">
                  <c:v>0</c:v>
                </c:pt>
                <c:pt idx="39241">
                  <c:v>1.2409999999999799</c:v>
                </c:pt>
                <c:pt idx="39242">
                  <c:v>0</c:v>
                </c:pt>
                <c:pt idx="39243">
                  <c:v>0</c:v>
                </c:pt>
                <c:pt idx="39244">
                  <c:v>-0.24799999999999001</c:v>
                </c:pt>
                <c:pt idx="39245">
                  <c:v>-0.24900000000002301</c:v>
                </c:pt>
                <c:pt idx="39246">
                  <c:v>0</c:v>
                </c:pt>
                <c:pt idx="39247">
                  <c:v>0</c:v>
                </c:pt>
                <c:pt idx="39248">
                  <c:v>0</c:v>
                </c:pt>
                <c:pt idx="39249">
                  <c:v>0</c:v>
                </c:pt>
                <c:pt idx="39250">
                  <c:v>0.62000000000000399</c:v>
                </c:pt>
                <c:pt idx="39251">
                  <c:v>-0.62000000000000399</c:v>
                </c:pt>
                <c:pt idx="39252">
                  <c:v>0.12400000000002299</c:v>
                </c:pt>
                <c:pt idx="39253">
                  <c:v>-0.49599999999998001</c:v>
                </c:pt>
                <c:pt idx="39254">
                  <c:v>0.49599999999998001</c:v>
                </c:pt>
                <c:pt idx="39255">
                  <c:v>0</c:v>
                </c:pt>
                <c:pt idx="39256">
                  <c:v>0</c:v>
                </c:pt>
                <c:pt idx="39257">
                  <c:v>0</c:v>
                </c:pt>
                <c:pt idx="39258">
                  <c:v>0</c:v>
                </c:pt>
                <c:pt idx="39259">
                  <c:v>-0.992999999999995</c:v>
                </c:pt>
                <c:pt idx="39260">
                  <c:v>0.62099999999998001</c:v>
                </c:pt>
                <c:pt idx="39261">
                  <c:v>0</c:v>
                </c:pt>
                <c:pt idx="39262">
                  <c:v>0</c:v>
                </c:pt>
                <c:pt idx="39263">
                  <c:v>0.74400000000002797</c:v>
                </c:pt>
                <c:pt idx="39264">
                  <c:v>0.125</c:v>
                </c:pt>
                <c:pt idx="39265">
                  <c:v>0</c:v>
                </c:pt>
                <c:pt idx="39266">
                  <c:v>0</c:v>
                </c:pt>
                <c:pt idx="39267">
                  <c:v>0</c:v>
                </c:pt>
                <c:pt idx="39268">
                  <c:v>0.86900000000002797</c:v>
                </c:pt>
                <c:pt idx="39269">
                  <c:v>1.11699999999996</c:v>
                </c:pt>
                <c:pt idx="39270">
                  <c:v>0</c:v>
                </c:pt>
                <c:pt idx="39271">
                  <c:v>0</c:v>
                </c:pt>
                <c:pt idx="39272">
                  <c:v>-0.125</c:v>
                </c:pt>
                <c:pt idx="39273">
                  <c:v>0.37300000000004702</c:v>
                </c:pt>
                <c:pt idx="39274">
                  <c:v>0</c:v>
                </c:pt>
                <c:pt idx="39275">
                  <c:v>0</c:v>
                </c:pt>
                <c:pt idx="39276">
                  <c:v>0</c:v>
                </c:pt>
                <c:pt idx="39277">
                  <c:v>-2.7300000000000102</c:v>
                </c:pt>
                <c:pt idx="39278">
                  <c:v>-0.248999999999966</c:v>
                </c:pt>
                <c:pt idx="39279">
                  <c:v>-0.62000000000000399</c:v>
                </c:pt>
                <c:pt idx="39280">
                  <c:v>0</c:v>
                </c:pt>
                <c:pt idx="39281">
                  <c:v>0.74500000000000399</c:v>
                </c:pt>
                <c:pt idx="39282">
                  <c:v>0.24799999999999001</c:v>
                </c:pt>
                <c:pt idx="39283">
                  <c:v>0</c:v>
                </c:pt>
                <c:pt idx="39284">
                  <c:v>0</c:v>
                </c:pt>
                <c:pt idx="39285">
                  <c:v>0</c:v>
                </c:pt>
                <c:pt idx="39286">
                  <c:v>0</c:v>
                </c:pt>
                <c:pt idx="39287">
                  <c:v>-0.123999999999966</c:v>
                </c:pt>
                <c:pt idx="39288">
                  <c:v>0</c:v>
                </c:pt>
                <c:pt idx="39289">
                  <c:v>0</c:v>
                </c:pt>
                <c:pt idx="39290">
                  <c:v>1.49</c:v>
                </c:pt>
                <c:pt idx="39291">
                  <c:v>0</c:v>
                </c:pt>
                <c:pt idx="39292">
                  <c:v>0</c:v>
                </c:pt>
                <c:pt idx="39293">
                  <c:v>0</c:v>
                </c:pt>
                <c:pt idx="39294">
                  <c:v>0</c:v>
                </c:pt>
                <c:pt idx="39295">
                  <c:v>0</c:v>
                </c:pt>
                <c:pt idx="39296">
                  <c:v>0.49699999999995698</c:v>
                </c:pt>
                <c:pt idx="39297">
                  <c:v>0</c:v>
                </c:pt>
                <c:pt idx="39298">
                  <c:v>0.12400000000002299</c:v>
                </c:pt>
                <c:pt idx="39299">
                  <c:v>-0.12400000000002299</c:v>
                </c:pt>
                <c:pt idx="39300">
                  <c:v>0</c:v>
                </c:pt>
                <c:pt idx="39301">
                  <c:v>0</c:v>
                </c:pt>
                <c:pt idx="39302">
                  <c:v>0</c:v>
                </c:pt>
                <c:pt idx="39303">
                  <c:v>0</c:v>
                </c:pt>
                <c:pt idx="39304">
                  <c:v>-2.3590000000000302</c:v>
                </c:pt>
                <c:pt idx="39305">
                  <c:v>-0.49599999999998001</c:v>
                </c:pt>
                <c:pt idx="39306">
                  <c:v>-0.49700000000001399</c:v>
                </c:pt>
                <c:pt idx="39307">
                  <c:v>0.49700000000001399</c:v>
                </c:pt>
                <c:pt idx="39308">
                  <c:v>0.12400000000002299</c:v>
                </c:pt>
                <c:pt idx="39309">
                  <c:v>0.992999999999995</c:v>
                </c:pt>
                <c:pt idx="39310">
                  <c:v>0</c:v>
                </c:pt>
                <c:pt idx="39311">
                  <c:v>0</c:v>
                </c:pt>
                <c:pt idx="39312">
                  <c:v>0</c:v>
                </c:pt>
                <c:pt idx="39313">
                  <c:v>0</c:v>
                </c:pt>
                <c:pt idx="39314">
                  <c:v>-0.24799999999999001</c:v>
                </c:pt>
                <c:pt idx="39315">
                  <c:v>-0.37200000000001399</c:v>
                </c:pt>
                <c:pt idx="39316">
                  <c:v>0</c:v>
                </c:pt>
                <c:pt idx="39317">
                  <c:v>2.48199999999997</c:v>
                </c:pt>
                <c:pt idx="39318">
                  <c:v>0.12400000000002299</c:v>
                </c:pt>
                <c:pt idx="39319">
                  <c:v>0</c:v>
                </c:pt>
                <c:pt idx="39320">
                  <c:v>0</c:v>
                </c:pt>
                <c:pt idx="39321">
                  <c:v>0</c:v>
                </c:pt>
                <c:pt idx="39322">
                  <c:v>0</c:v>
                </c:pt>
                <c:pt idx="39323">
                  <c:v>-0.86900000000002797</c:v>
                </c:pt>
                <c:pt idx="39324">
                  <c:v>-1.36499999999995</c:v>
                </c:pt>
                <c:pt idx="39325">
                  <c:v>0</c:v>
                </c:pt>
                <c:pt idx="39326">
                  <c:v>-0.12400000000002299</c:v>
                </c:pt>
                <c:pt idx="39327">
                  <c:v>0.49599999999998001</c:v>
                </c:pt>
                <c:pt idx="39328">
                  <c:v>0</c:v>
                </c:pt>
                <c:pt idx="39329">
                  <c:v>0</c:v>
                </c:pt>
                <c:pt idx="39330">
                  <c:v>0</c:v>
                </c:pt>
                <c:pt idx="39331">
                  <c:v>0</c:v>
                </c:pt>
                <c:pt idx="39332">
                  <c:v>-0.86900000000002797</c:v>
                </c:pt>
                <c:pt idx="39333">
                  <c:v>-0.62000000000000399</c:v>
                </c:pt>
                <c:pt idx="39334">
                  <c:v>0.62000000000000399</c:v>
                </c:pt>
                <c:pt idx="39335">
                  <c:v>1.49</c:v>
                </c:pt>
                <c:pt idx="39336">
                  <c:v>0</c:v>
                </c:pt>
                <c:pt idx="39337">
                  <c:v>0</c:v>
                </c:pt>
                <c:pt idx="39338">
                  <c:v>0</c:v>
                </c:pt>
                <c:pt idx="39339">
                  <c:v>0</c:v>
                </c:pt>
                <c:pt idx="39340">
                  <c:v>2.3580000000000001</c:v>
                </c:pt>
                <c:pt idx="39341">
                  <c:v>0</c:v>
                </c:pt>
                <c:pt idx="39342">
                  <c:v>-0.867999999999995</c:v>
                </c:pt>
                <c:pt idx="39343">
                  <c:v>0</c:v>
                </c:pt>
                <c:pt idx="39344">
                  <c:v>0.37199999999995698</c:v>
                </c:pt>
                <c:pt idx="39345">
                  <c:v>0.49600000000003702</c:v>
                </c:pt>
                <c:pt idx="39346">
                  <c:v>0</c:v>
                </c:pt>
                <c:pt idx="39347">
                  <c:v>0</c:v>
                </c:pt>
                <c:pt idx="39348">
                  <c:v>0</c:v>
                </c:pt>
                <c:pt idx="39349">
                  <c:v>1.7370000000000201</c:v>
                </c:pt>
                <c:pt idx="39350">
                  <c:v>0</c:v>
                </c:pt>
                <c:pt idx="39351">
                  <c:v>-0.37200000000001399</c:v>
                </c:pt>
                <c:pt idx="39352">
                  <c:v>-0.37200000000001399</c:v>
                </c:pt>
                <c:pt idx="39353">
                  <c:v>0</c:v>
                </c:pt>
                <c:pt idx="39354">
                  <c:v>0</c:v>
                </c:pt>
                <c:pt idx="39355">
                  <c:v>0</c:v>
                </c:pt>
                <c:pt idx="39356">
                  <c:v>0</c:v>
                </c:pt>
                <c:pt idx="39357">
                  <c:v>0</c:v>
                </c:pt>
                <c:pt idx="39358">
                  <c:v>-0.37200000000001399</c:v>
                </c:pt>
                <c:pt idx="39359">
                  <c:v>0</c:v>
                </c:pt>
                <c:pt idx="39360">
                  <c:v>0</c:v>
                </c:pt>
                <c:pt idx="39361">
                  <c:v>-0.123999999999966</c:v>
                </c:pt>
                <c:pt idx="39362">
                  <c:v>0.49599999999998001</c:v>
                </c:pt>
                <c:pt idx="39363">
                  <c:v>0.12400000000002299</c:v>
                </c:pt>
                <c:pt idx="39364">
                  <c:v>0</c:v>
                </c:pt>
                <c:pt idx="39365">
                  <c:v>0</c:v>
                </c:pt>
                <c:pt idx="39366">
                  <c:v>0</c:v>
                </c:pt>
                <c:pt idx="39367">
                  <c:v>0.125</c:v>
                </c:pt>
                <c:pt idx="39368">
                  <c:v>0</c:v>
                </c:pt>
                <c:pt idx="39369">
                  <c:v>-0.74500000000000399</c:v>
                </c:pt>
                <c:pt idx="39370">
                  <c:v>-0.37199999999995698</c:v>
                </c:pt>
                <c:pt idx="39371">
                  <c:v>0.37199999999995698</c:v>
                </c:pt>
                <c:pt idx="39372">
                  <c:v>-0.37199999999995698</c:v>
                </c:pt>
                <c:pt idx="39373">
                  <c:v>0</c:v>
                </c:pt>
                <c:pt idx="39374">
                  <c:v>0</c:v>
                </c:pt>
                <c:pt idx="39375">
                  <c:v>0</c:v>
                </c:pt>
                <c:pt idx="39376">
                  <c:v>0</c:v>
                </c:pt>
                <c:pt idx="39377">
                  <c:v>-0.74500000000000399</c:v>
                </c:pt>
                <c:pt idx="39378">
                  <c:v>0</c:v>
                </c:pt>
                <c:pt idx="39379">
                  <c:v>0.49599999999998001</c:v>
                </c:pt>
                <c:pt idx="39380">
                  <c:v>0.49700000000001399</c:v>
                </c:pt>
                <c:pt idx="39381">
                  <c:v>0.37200000000001399</c:v>
                </c:pt>
                <c:pt idx="39382">
                  <c:v>0</c:v>
                </c:pt>
                <c:pt idx="39383">
                  <c:v>0</c:v>
                </c:pt>
                <c:pt idx="39384">
                  <c:v>0</c:v>
                </c:pt>
                <c:pt idx="39385">
                  <c:v>-0.74399999999997102</c:v>
                </c:pt>
                <c:pt idx="39386">
                  <c:v>0</c:v>
                </c:pt>
                <c:pt idx="39387">
                  <c:v>0.74399999999997102</c:v>
                </c:pt>
                <c:pt idx="39388">
                  <c:v>0</c:v>
                </c:pt>
                <c:pt idx="39389">
                  <c:v>-0.123999999999966</c:v>
                </c:pt>
                <c:pt idx="39390">
                  <c:v>-0.49600000000003702</c:v>
                </c:pt>
                <c:pt idx="39391">
                  <c:v>0</c:v>
                </c:pt>
                <c:pt idx="39392">
                  <c:v>0</c:v>
                </c:pt>
                <c:pt idx="39393">
                  <c:v>0</c:v>
                </c:pt>
                <c:pt idx="39394">
                  <c:v>-0.248999999999966</c:v>
                </c:pt>
                <c:pt idx="39395">
                  <c:v>-0.62000000000000399</c:v>
                </c:pt>
                <c:pt idx="39396">
                  <c:v>-0.992999999999995</c:v>
                </c:pt>
                <c:pt idx="39397">
                  <c:v>0</c:v>
                </c:pt>
                <c:pt idx="39398">
                  <c:v>-0.62100000000003697</c:v>
                </c:pt>
                <c:pt idx="39399">
                  <c:v>1.3660000000000401</c:v>
                </c:pt>
                <c:pt idx="39400">
                  <c:v>0</c:v>
                </c:pt>
                <c:pt idx="39401">
                  <c:v>0</c:v>
                </c:pt>
                <c:pt idx="39402">
                  <c:v>0</c:v>
                </c:pt>
                <c:pt idx="39403">
                  <c:v>-0.12400000000002299</c:v>
                </c:pt>
                <c:pt idx="39404">
                  <c:v>0.37200000000001399</c:v>
                </c:pt>
                <c:pt idx="39405">
                  <c:v>-1.11700000000001</c:v>
                </c:pt>
                <c:pt idx="39406">
                  <c:v>-0.49599999999998001</c:v>
                </c:pt>
                <c:pt idx="39407">
                  <c:v>0</c:v>
                </c:pt>
                <c:pt idx="39408">
                  <c:v>1.365</c:v>
                </c:pt>
                <c:pt idx="39409">
                  <c:v>0</c:v>
                </c:pt>
                <c:pt idx="39410">
                  <c:v>0</c:v>
                </c:pt>
                <c:pt idx="39411">
                  <c:v>0</c:v>
                </c:pt>
                <c:pt idx="39412">
                  <c:v>0.49700000000001399</c:v>
                </c:pt>
                <c:pt idx="39413">
                  <c:v>0</c:v>
                </c:pt>
                <c:pt idx="39414">
                  <c:v>-0.125</c:v>
                </c:pt>
                <c:pt idx="39415">
                  <c:v>0</c:v>
                </c:pt>
                <c:pt idx="39416">
                  <c:v>1.73799999999999</c:v>
                </c:pt>
                <c:pt idx="39417">
                  <c:v>0</c:v>
                </c:pt>
                <c:pt idx="39418">
                  <c:v>0</c:v>
                </c:pt>
                <c:pt idx="39419">
                  <c:v>0</c:v>
                </c:pt>
                <c:pt idx="39420">
                  <c:v>0</c:v>
                </c:pt>
                <c:pt idx="39421">
                  <c:v>-0.37299999999999001</c:v>
                </c:pt>
                <c:pt idx="39422">
                  <c:v>0</c:v>
                </c:pt>
                <c:pt idx="39423">
                  <c:v>0</c:v>
                </c:pt>
                <c:pt idx="39424">
                  <c:v>3.4749999999999601</c:v>
                </c:pt>
                <c:pt idx="39425">
                  <c:v>0</c:v>
                </c:pt>
                <c:pt idx="39426">
                  <c:v>-2.3580000000000001</c:v>
                </c:pt>
                <c:pt idx="39427">
                  <c:v>0</c:v>
                </c:pt>
                <c:pt idx="39428">
                  <c:v>0</c:v>
                </c:pt>
                <c:pt idx="39429">
                  <c:v>0</c:v>
                </c:pt>
                <c:pt idx="39430">
                  <c:v>0</c:v>
                </c:pt>
                <c:pt idx="39431">
                  <c:v>0</c:v>
                </c:pt>
                <c:pt idx="39432">
                  <c:v>-0.86899999999997102</c:v>
                </c:pt>
                <c:pt idx="39433">
                  <c:v>0</c:v>
                </c:pt>
                <c:pt idx="39434">
                  <c:v>0.49699999999995698</c:v>
                </c:pt>
                <c:pt idx="39435">
                  <c:v>2.6060000000000501</c:v>
                </c:pt>
                <c:pt idx="39436">
                  <c:v>0</c:v>
                </c:pt>
                <c:pt idx="39437">
                  <c:v>0</c:v>
                </c:pt>
                <c:pt idx="39438">
                  <c:v>0</c:v>
                </c:pt>
                <c:pt idx="39439">
                  <c:v>0.49599999999998001</c:v>
                </c:pt>
                <c:pt idx="39440">
                  <c:v>0</c:v>
                </c:pt>
                <c:pt idx="39441">
                  <c:v>-0.37199999999995698</c:v>
                </c:pt>
                <c:pt idx="39442">
                  <c:v>-1.73799999999999</c:v>
                </c:pt>
                <c:pt idx="39443">
                  <c:v>-0.62000000000000399</c:v>
                </c:pt>
                <c:pt idx="39444">
                  <c:v>0</c:v>
                </c:pt>
                <c:pt idx="39445">
                  <c:v>0</c:v>
                </c:pt>
                <c:pt idx="39446">
                  <c:v>0</c:v>
                </c:pt>
                <c:pt idx="39447">
                  <c:v>0</c:v>
                </c:pt>
                <c:pt idx="39448">
                  <c:v>0</c:v>
                </c:pt>
                <c:pt idx="39449">
                  <c:v>0</c:v>
                </c:pt>
                <c:pt idx="39450">
                  <c:v>-0.74500000000000399</c:v>
                </c:pt>
                <c:pt idx="39451">
                  <c:v>0.86899999999997102</c:v>
                </c:pt>
                <c:pt idx="39452">
                  <c:v>0</c:v>
                </c:pt>
                <c:pt idx="39453">
                  <c:v>1.3659999999999799</c:v>
                </c:pt>
                <c:pt idx="39454">
                  <c:v>0</c:v>
                </c:pt>
                <c:pt idx="39455">
                  <c:v>0</c:v>
                </c:pt>
                <c:pt idx="39456">
                  <c:v>0</c:v>
                </c:pt>
                <c:pt idx="39457">
                  <c:v>0</c:v>
                </c:pt>
                <c:pt idx="39458">
                  <c:v>0</c:v>
                </c:pt>
                <c:pt idx="39459">
                  <c:v>0.12400000000002299</c:v>
                </c:pt>
                <c:pt idx="39460">
                  <c:v>0.12400000000002299</c:v>
                </c:pt>
                <c:pt idx="39461">
                  <c:v>0.37199999999995698</c:v>
                </c:pt>
                <c:pt idx="39462">
                  <c:v>0.125</c:v>
                </c:pt>
                <c:pt idx="39463">
                  <c:v>0</c:v>
                </c:pt>
                <c:pt idx="39464">
                  <c:v>0</c:v>
                </c:pt>
                <c:pt idx="39465">
                  <c:v>0</c:v>
                </c:pt>
                <c:pt idx="39466">
                  <c:v>-36.738</c:v>
                </c:pt>
                <c:pt idx="39467">
                  <c:v>-1.61299999999999</c:v>
                </c:pt>
                <c:pt idx="39468">
                  <c:v>-0.86899999999997102</c:v>
                </c:pt>
                <c:pt idx="39469">
                  <c:v>-0.992999999999995</c:v>
                </c:pt>
                <c:pt idx="39470">
                  <c:v>0.49699999999995698</c:v>
                </c:pt>
                <c:pt idx="39471">
                  <c:v>0</c:v>
                </c:pt>
                <c:pt idx="39472">
                  <c:v>0</c:v>
                </c:pt>
                <c:pt idx="39473">
                  <c:v>0</c:v>
                </c:pt>
                <c:pt idx="39474">
                  <c:v>0</c:v>
                </c:pt>
                <c:pt idx="39475">
                  <c:v>0</c:v>
                </c:pt>
                <c:pt idx="39476">
                  <c:v>-0.74400000000002797</c:v>
                </c:pt>
                <c:pt idx="39477">
                  <c:v>0</c:v>
                </c:pt>
                <c:pt idx="39478">
                  <c:v>0.37200000000001399</c:v>
                </c:pt>
                <c:pt idx="39479">
                  <c:v>0</c:v>
                </c:pt>
                <c:pt idx="39480">
                  <c:v>-0.37200000000001399</c:v>
                </c:pt>
                <c:pt idx="39481">
                  <c:v>0</c:v>
                </c:pt>
                <c:pt idx="39482">
                  <c:v>0</c:v>
                </c:pt>
                <c:pt idx="39483">
                  <c:v>0</c:v>
                </c:pt>
                <c:pt idx="39484">
                  <c:v>0.99200000000001798</c:v>
                </c:pt>
                <c:pt idx="39485">
                  <c:v>0.49699999999995698</c:v>
                </c:pt>
                <c:pt idx="39486">
                  <c:v>0</c:v>
                </c:pt>
                <c:pt idx="39487">
                  <c:v>0</c:v>
                </c:pt>
                <c:pt idx="39488">
                  <c:v>-2.1099999999999501</c:v>
                </c:pt>
                <c:pt idx="39489">
                  <c:v>0.123999999999966</c:v>
                </c:pt>
                <c:pt idx="39490">
                  <c:v>0</c:v>
                </c:pt>
                <c:pt idx="39491">
                  <c:v>0</c:v>
                </c:pt>
                <c:pt idx="39492">
                  <c:v>0</c:v>
                </c:pt>
                <c:pt idx="39493">
                  <c:v>1.7370000000000201</c:v>
                </c:pt>
                <c:pt idx="39494">
                  <c:v>0</c:v>
                </c:pt>
                <c:pt idx="39495">
                  <c:v>0</c:v>
                </c:pt>
                <c:pt idx="39496">
                  <c:v>0</c:v>
                </c:pt>
                <c:pt idx="39497">
                  <c:v>-1.7370000000000201</c:v>
                </c:pt>
                <c:pt idx="39498">
                  <c:v>0</c:v>
                </c:pt>
                <c:pt idx="39499">
                  <c:v>0</c:v>
                </c:pt>
                <c:pt idx="39500">
                  <c:v>0</c:v>
                </c:pt>
                <c:pt idx="39501">
                  <c:v>0</c:v>
                </c:pt>
                <c:pt idx="39502">
                  <c:v>0</c:v>
                </c:pt>
                <c:pt idx="39503">
                  <c:v>1.11699999999996</c:v>
                </c:pt>
                <c:pt idx="39504">
                  <c:v>0</c:v>
                </c:pt>
                <c:pt idx="39505">
                  <c:v>0.37299999999999001</c:v>
                </c:pt>
                <c:pt idx="39506">
                  <c:v>1.98600000000004</c:v>
                </c:pt>
                <c:pt idx="39507">
                  <c:v>0</c:v>
                </c:pt>
                <c:pt idx="39508">
                  <c:v>0</c:v>
                </c:pt>
                <c:pt idx="39509">
                  <c:v>0</c:v>
                </c:pt>
                <c:pt idx="39510">
                  <c:v>0</c:v>
                </c:pt>
                <c:pt idx="39511">
                  <c:v>0.12400000000002299</c:v>
                </c:pt>
                <c:pt idx="39512">
                  <c:v>0</c:v>
                </c:pt>
                <c:pt idx="39513">
                  <c:v>-2.3580000000000001</c:v>
                </c:pt>
                <c:pt idx="39514">
                  <c:v>0</c:v>
                </c:pt>
                <c:pt idx="39515">
                  <c:v>-0.24799999999999001</c:v>
                </c:pt>
                <c:pt idx="39516">
                  <c:v>0.37199999999995698</c:v>
                </c:pt>
                <c:pt idx="39517">
                  <c:v>0</c:v>
                </c:pt>
                <c:pt idx="39518">
                  <c:v>0</c:v>
                </c:pt>
                <c:pt idx="39519">
                  <c:v>0</c:v>
                </c:pt>
                <c:pt idx="39520">
                  <c:v>0.37299999999999001</c:v>
                </c:pt>
                <c:pt idx="39521">
                  <c:v>0</c:v>
                </c:pt>
                <c:pt idx="39522">
                  <c:v>-0.49700000000001399</c:v>
                </c:pt>
                <c:pt idx="39523">
                  <c:v>0</c:v>
                </c:pt>
                <c:pt idx="39524">
                  <c:v>0.86900000000002797</c:v>
                </c:pt>
                <c:pt idx="39525">
                  <c:v>0</c:v>
                </c:pt>
                <c:pt idx="39526">
                  <c:v>0</c:v>
                </c:pt>
                <c:pt idx="39527">
                  <c:v>0</c:v>
                </c:pt>
                <c:pt idx="39528">
                  <c:v>0</c:v>
                </c:pt>
                <c:pt idx="39529">
                  <c:v>1.8620000000000201</c:v>
                </c:pt>
                <c:pt idx="39530">
                  <c:v>-0.37299999999999001</c:v>
                </c:pt>
                <c:pt idx="39531">
                  <c:v>0.37299999999999001</c:v>
                </c:pt>
                <c:pt idx="39532">
                  <c:v>0.37200000000001399</c:v>
                </c:pt>
                <c:pt idx="39533">
                  <c:v>0</c:v>
                </c:pt>
                <c:pt idx="39534">
                  <c:v>0</c:v>
                </c:pt>
                <c:pt idx="39535">
                  <c:v>0</c:v>
                </c:pt>
                <c:pt idx="39536">
                  <c:v>0</c:v>
                </c:pt>
                <c:pt idx="39537">
                  <c:v>0</c:v>
                </c:pt>
                <c:pt idx="39538">
                  <c:v>-1.49</c:v>
                </c:pt>
                <c:pt idx="39539">
                  <c:v>0</c:v>
                </c:pt>
                <c:pt idx="39540">
                  <c:v>1.3659999999999799</c:v>
                </c:pt>
                <c:pt idx="39541">
                  <c:v>0.12400000000002299</c:v>
                </c:pt>
                <c:pt idx="39542">
                  <c:v>0.37200000000001399</c:v>
                </c:pt>
                <c:pt idx="39543">
                  <c:v>0.74500000000000399</c:v>
                </c:pt>
                <c:pt idx="39544">
                  <c:v>0</c:v>
                </c:pt>
                <c:pt idx="39545">
                  <c:v>0</c:v>
                </c:pt>
                <c:pt idx="39546">
                  <c:v>0</c:v>
                </c:pt>
                <c:pt idx="39547">
                  <c:v>-1.365</c:v>
                </c:pt>
                <c:pt idx="39548">
                  <c:v>-0.74500000000000399</c:v>
                </c:pt>
                <c:pt idx="39549">
                  <c:v>0.248999999999966</c:v>
                </c:pt>
                <c:pt idx="39550">
                  <c:v>0</c:v>
                </c:pt>
                <c:pt idx="39551">
                  <c:v>0.12400000000002299</c:v>
                </c:pt>
                <c:pt idx="39552">
                  <c:v>0.37200000000001399</c:v>
                </c:pt>
                <c:pt idx="39553">
                  <c:v>0</c:v>
                </c:pt>
                <c:pt idx="39554">
                  <c:v>0</c:v>
                </c:pt>
                <c:pt idx="39555">
                  <c:v>0</c:v>
                </c:pt>
                <c:pt idx="39556">
                  <c:v>-0.62099999999998001</c:v>
                </c:pt>
                <c:pt idx="39557">
                  <c:v>0.123999999999966</c:v>
                </c:pt>
                <c:pt idx="39558">
                  <c:v>0</c:v>
                </c:pt>
                <c:pt idx="39559">
                  <c:v>0</c:v>
                </c:pt>
                <c:pt idx="39560">
                  <c:v>-0.62000000000000399</c:v>
                </c:pt>
                <c:pt idx="39561">
                  <c:v>-0.37299999999999001</c:v>
                </c:pt>
                <c:pt idx="39562">
                  <c:v>0</c:v>
                </c:pt>
                <c:pt idx="39563">
                  <c:v>0</c:v>
                </c:pt>
                <c:pt idx="39564">
                  <c:v>0</c:v>
                </c:pt>
                <c:pt idx="39565">
                  <c:v>0.74500000000000399</c:v>
                </c:pt>
                <c:pt idx="39566">
                  <c:v>-0.24799999999999001</c:v>
                </c:pt>
                <c:pt idx="39567">
                  <c:v>0</c:v>
                </c:pt>
                <c:pt idx="39568">
                  <c:v>-0.74500000000000399</c:v>
                </c:pt>
                <c:pt idx="39569">
                  <c:v>-0.24800000000004699</c:v>
                </c:pt>
                <c:pt idx="39570">
                  <c:v>0</c:v>
                </c:pt>
                <c:pt idx="39571">
                  <c:v>0</c:v>
                </c:pt>
                <c:pt idx="39572">
                  <c:v>0</c:v>
                </c:pt>
                <c:pt idx="39573">
                  <c:v>0</c:v>
                </c:pt>
                <c:pt idx="39574">
                  <c:v>0</c:v>
                </c:pt>
                <c:pt idx="39575">
                  <c:v>1.11700000000001</c:v>
                </c:pt>
                <c:pt idx="39576">
                  <c:v>0.24799999999999001</c:v>
                </c:pt>
                <c:pt idx="39577">
                  <c:v>0.37200000000001399</c:v>
                </c:pt>
                <c:pt idx="39578">
                  <c:v>0</c:v>
                </c:pt>
                <c:pt idx="39579">
                  <c:v>0.125</c:v>
                </c:pt>
                <c:pt idx="39580">
                  <c:v>0</c:v>
                </c:pt>
                <c:pt idx="39581">
                  <c:v>0</c:v>
                </c:pt>
                <c:pt idx="39582">
                  <c:v>0</c:v>
                </c:pt>
                <c:pt idx="39583">
                  <c:v>-0.992999999999995</c:v>
                </c:pt>
                <c:pt idx="39584">
                  <c:v>0</c:v>
                </c:pt>
                <c:pt idx="39585">
                  <c:v>0.12400000000002299</c:v>
                </c:pt>
                <c:pt idx="39586">
                  <c:v>0</c:v>
                </c:pt>
                <c:pt idx="39587">
                  <c:v>0.49699999999995698</c:v>
                </c:pt>
                <c:pt idx="39588">
                  <c:v>-0.74500000000000399</c:v>
                </c:pt>
                <c:pt idx="39589">
                  <c:v>0</c:v>
                </c:pt>
                <c:pt idx="39590">
                  <c:v>0</c:v>
                </c:pt>
                <c:pt idx="39591">
                  <c:v>0</c:v>
                </c:pt>
                <c:pt idx="39592">
                  <c:v>-0.86899999999997102</c:v>
                </c:pt>
                <c:pt idx="39593">
                  <c:v>0.992999999999995</c:v>
                </c:pt>
                <c:pt idx="39594">
                  <c:v>-0.992999999999995</c:v>
                </c:pt>
                <c:pt idx="39595">
                  <c:v>-0.49600000000003702</c:v>
                </c:pt>
                <c:pt idx="39596">
                  <c:v>0</c:v>
                </c:pt>
                <c:pt idx="39597">
                  <c:v>0.24799999999999001</c:v>
                </c:pt>
                <c:pt idx="39598">
                  <c:v>0</c:v>
                </c:pt>
                <c:pt idx="39599">
                  <c:v>0</c:v>
                </c:pt>
                <c:pt idx="39600">
                  <c:v>0</c:v>
                </c:pt>
                <c:pt idx="39601">
                  <c:v>3.7230000000000101</c:v>
                </c:pt>
                <c:pt idx="39602">
                  <c:v>13.7769999999999</c:v>
                </c:pt>
                <c:pt idx="39603">
                  <c:v>-5.3369999999999802</c:v>
                </c:pt>
                <c:pt idx="39604">
                  <c:v>11.790999999999899</c:v>
                </c:pt>
                <c:pt idx="39605">
                  <c:v>-11.790999999999899</c:v>
                </c:pt>
                <c:pt idx="39606">
                  <c:v>-6.8260000000000201</c:v>
                </c:pt>
                <c:pt idx="39607">
                  <c:v>0</c:v>
                </c:pt>
                <c:pt idx="39608">
                  <c:v>0</c:v>
                </c:pt>
                <c:pt idx="39609">
                  <c:v>0</c:v>
                </c:pt>
                <c:pt idx="39610">
                  <c:v>13.031999999999901</c:v>
                </c:pt>
                <c:pt idx="39611">
                  <c:v>26.4359999999999</c:v>
                </c:pt>
                <c:pt idx="39612">
                  <c:v>0.99300000000005095</c:v>
                </c:pt>
                <c:pt idx="39613">
                  <c:v>1.2409999999999799</c:v>
                </c:pt>
                <c:pt idx="39614">
                  <c:v>-1.2409999999999799</c:v>
                </c:pt>
                <c:pt idx="39615">
                  <c:v>-6.7019999999999902</c:v>
                </c:pt>
                <c:pt idx="39616">
                  <c:v>0</c:v>
                </c:pt>
                <c:pt idx="39617">
                  <c:v>0</c:v>
                </c:pt>
                <c:pt idx="39618">
                  <c:v>0</c:v>
                </c:pt>
                <c:pt idx="39619">
                  <c:v>0</c:v>
                </c:pt>
                <c:pt idx="39620">
                  <c:v>28.1739999999999</c:v>
                </c:pt>
                <c:pt idx="39621">
                  <c:v>16.507000000000001</c:v>
                </c:pt>
                <c:pt idx="39622">
                  <c:v>11.542999999999999</c:v>
                </c:pt>
                <c:pt idx="39623">
                  <c:v>0</c:v>
                </c:pt>
                <c:pt idx="39624">
                  <c:v>18.616999999999901</c:v>
                </c:pt>
                <c:pt idx="39625">
                  <c:v>0</c:v>
                </c:pt>
                <c:pt idx="39626">
                  <c:v>0</c:v>
                </c:pt>
                <c:pt idx="39627">
                  <c:v>0</c:v>
                </c:pt>
                <c:pt idx="39628">
                  <c:v>-11.542999999999999</c:v>
                </c:pt>
                <c:pt idx="39629">
                  <c:v>0</c:v>
                </c:pt>
                <c:pt idx="39630">
                  <c:v>35.869</c:v>
                </c:pt>
                <c:pt idx="39631">
                  <c:v>0.247999999999933</c:v>
                </c:pt>
                <c:pt idx="39632">
                  <c:v>0</c:v>
                </c:pt>
                <c:pt idx="39633">
                  <c:v>-27.056999999999899</c:v>
                </c:pt>
                <c:pt idx="39634">
                  <c:v>0</c:v>
                </c:pt>
                <c:pt idx="39635">
                  <c:v>0</c:v>
                </c:pt>
                <c:pt idx="39636">
                  <c:v>0</c:v>
                </c:pt>
                <c:pt idx="39637">
                  <c:v>0</c:v>
                </c:pt>
                <c:pt idx="39638">
                  <c:v>-16.756</c:v>
                </c:pt>
                <c:pt idx="39639">
                  <c:v>-4.96399999999994</c:v>
                </c:pt>
                <c:pt idx="39640">
                  <c:v>-1.49</c:v>
                </c:pt>
                <c:pt idx="39641">
                  <c:v>-6.4539999999999997</c:v>
                </c:pt>
                <c:pt idx="39642">
                  <c:v>0</c:v>
                </c:pt>
                <c:pt idx="39643">
                  <c:v>0</c:v>
                </c:pt>
                <c:pt idx="39644">
                  <c:v>0</c:v>
                </c:pt>
                <c:pt idx="39645">
                  <c:v>0</c:v>
                </c:pt>
                <c:pt idx="39646">
                  <c:v>0</c:v>
                </c:pt>
                <c:pt idx="39647">
                  <c:v>-14.148999999999999</c:v>
                </c:pt>
                <c:pt idx="39648">
                  <c:v>-0.49600000000003702</c:v>
                </c:pt>
                <c:pt idx="39649">
                  <c:v>0</c:v>
                </c:pt>
                <c:pt idx="39650">
                  <c:v>32.765999999999998</c:v>
                </c:pt>
                <c:pt idx="39651">
                  <c:v>0</c:v>
                </c:pt>
                <c:pt idx="39652">
                  <c:v>0</c:v>
                </c:pt>
                <c:pt idx="39653">
                  <c:v>0</c:v>
                </c:pt>
                <c:pt idx="39654">
                  <c:v>0</c:v>
                </c:pt>
                <c:pt idx="39655">
                  <c:v>-7.0750000000000401</c:v>
                </c:pt>
                <c:pt idx="39656">
                  <c:v>0</c:v>
                </c:pt>
                <c:pt idx="39657">
                  <c:v>-0.86899999999997102</c:v>
                </c:pt>
                <c:pt idx="39658">
                  <c:v>-4.4680000000000097</c:v>
                </c:pt>
                <c:pt idx="39659">
                  <c:v>0</c:v>
                </c:pt>
                <c:pt idx="39660">
                  <c:v>2.1100000000000101</c:v>
                </c:pt>
                <c:pt idx="39661">
                  <c:v>0</c:v>
                </c:pt>
                <c:pt idx="39662">
                  <c:v>0</c:v>
                </c:pt>
                <c:pt idx="39663">
                  <c:v>0</c:v>
                </c:pt>
                <c:pt idx="39664">
                  <c:v>-1.86099999999999</c:v>
                </c:pt>
                <c:pt idx="39665">
                  <c:v>-0.86899999999997102</c:v>
                </c:pt>
                <c:pt idx="39666">
                  <c:v>-0.12400000000002299</c:v>
                </c:pt>
                <c:pt idx="39667">
                  <c:v>0.12400000000002299</c:v>
                </c:pt>
                <c:pt idx="39668">
                  <c:v>0.37199999999995698</c:v>
                </c:pt>
                <c:pt idx="39669">
                  <c:v>0.24800000000004699</c:v>
                </c:pt>
                <c:pt idx="39670">
                  <c:v>0</c:v>
                </c:pt>
                <c:pt idx="39671">
                  <c:v>0</c:v>
                </c:pt>
                <c:pt idx="39672">
                  <c:v>0</c:v>
                </c:pt>
                <c:pt idx="39673">
                  <c:v>0.74400000000002797</c:v>
                </c:pt>
                <c:pt idx="39674">
                  <c:v>-0.74400000000002797</c:v>
                </c:pt>
                <c:pt idx="39675">
                  <c:v>-0.125</c:v>
                </c:pt>
                <c:pt idx="39676">
                  <c:v>-0.74399999999997102</c:v>
                </c:pt>
                <c:pt idx="39677">
                  <c:v>0</c:v>
                </c:pt>
                <c:pt idx="39678">
                  <c:v>-0.12400000000002299</c:v>
                </c:pt>
                <c:pt idx="39679">
                  <c:v>0</c:v>
                </c:pt>
                <c:pt idx="39680">
                  <c:v>0</c:v>
                </c:pt>
                <c:pt idx="39681">
                  <c:v>0</c:v>
                </c:pt>
                <c:pt idx="39682">
                  <c:v>0</c:v>
                </c:pt>
                <c:pt idx="39683">
                  <c:v>0.37299999999999001</c:v>
                </c:pt>
                <c:pt idx="39684">
                  <c:v>0.12400000000002299</c:v>
                </c:pt>
                <c:pt idx="39685">
                  <c:v>0.12400000000002299</c:v>
                </c:pt>
                <c:pt idx="39686">
                  <c:v>0</c:v>
                </c:pt>
                <c:pt idx="39687">
                  <c:v>0</c:v>
                </c:pt>
                <c:pt idx="39688">
                  <c:v>0</c:v>
                </c:pt>
                <c:pt idx="39689">
                  <c:v>0</c:v>
                </c:pt>
                <c:pt idx="39690">
                  <c:v>0</c:v>
                </c:pt>
                <c:pt idx="39691">
                  <c:v>0.86900000000002797</c:v>
                </c:pt>
                <c:pt idx="39692">
                  <c:v>-0.62000000000000399</c:v>
                </c:pt>
                <c:pt idx="39693">
                  <c:v>1.86099999999999</c:v>
                </c:pt>
                <c:pt idx="39694">
                  <c:v>-0.24799999999999001</c:v>
                </c:pt>
                <c:pt idx="39695">
                  <c:v>0.24799999999999001</c:v>
                </c:pt>
                <c:pt idx="39696">
                  <c:v>-0.24799999999999001</c:v>
                </c:pt>
                <c:pt idx="39697">
                  <c:v>0</c:v>
                </c:pt>
                <c:pt idx="39698">
                  <c:v>0</c:v>
                </c:pt>
                <c:pt idx="39699">
                  <c:v>0</c:v>
                </c:pt>
                <c:pt idx="39700">
                  <c:v>0</c:v>
                </c:pt>
                <c:pt idx="39701">
                  <c:v>-2.72999999999996</c:v>
                </c:pt>
                <c:pt idx="39702">
                  <c:v>-1.49</c:v>
                </c:pt>
                <c:pt idx="39703">
                  <c:v>0</c:v>
                </c:pt>
                <c:pt idx="39704">
                  <c:v>2.60699999999997</c:v>
                </c:pt>
                <c:pt idx="39705">
                  <c:v>0.62000000000000399</c:v>
                </c:pt>
                <c:pt idx="39706">
                  <c:v>0</c:v>
                </c:pt>
                <c:pt idx="39707">
                  <c:v>0</c:v>
                </c:pt>
                <c:pt idx="39708">
                  <c:v>0</c:v>
                </c:pt>
                <c:pt idx="39709">
                  <c:v>0</c:v>
                </c:pt>
                <c:pt idx="39710">
                  <c:v>1.11700000000001</c:v>
                </c:pt>
                <c:pt idx="39711">
                  <c:v>0</c:v>
                </c:pt>
                <c:pt idx="39712">
                  <c:v>-1.11700000000001</c:v>
                </c:pt>
                <c:pt idx="39713">
                  <c:v>0</c:v>
                </c:pt>
                <c:pt idx="39714">
                  <c:v>0.37200000000001399</c:v>
                </c:pt>
                <c:pt idx="39715">
                  <c:v>0</c:v>
                </c:pt>
                <c:pt idx="39716">
                  <c:v>0</c:v>
                </c:pt>
                <c:pt idx="39717">
                  <c:v>0</c:v>
                </c:pt>
                <c:pt idx="39718">
                  <c:v>1.2409999999999799</c:v>
                </c:pt>
                <c:pt idx="39719">
                  <c:v>0</c:v>
                </c:pt>
                <c:pt idx="39720">
                  <c:v>0.12400000000002299</c:v>
                </c:pt>
                <c:pt idx="39721">
                  <c:v>0</c:v>
                </c:pt>
                <c:pt idx="39722">
                  <c:v>-0.992999999999995</c:v>
                </c:pt>
                <c:pt idx="39723">
                  <c:v>0</c:v>
                </c:pt>
                <c:pt idx="39724">
                  <c:v>0</c:v>
                </c:pt>
                <c:pt idx="39725">
                  <c:v>0</c:v>
                </c:pt>
                <c:pt idx="39726">
                  <c:v>0</c:v>
                </c:pt>
                <c:pt idx="39727">
                  <c:v>0</c:v>
                </c:pt>
                <c:pt idx="39728">
                  <c:v>-1.98599999999999</c:v>
                </c:pt>
                <c:pt idx="39729">
                  <c:v>0</c:v>
                </c:pt>
                <c:pt idx="39730">
                  <c:v>0.123999999999966</c:v>
                </c:pt>
                <c:pt idx="39731">
                  <c:v>0.37200000000001399</c:v>
                </c:pt>
                <c:pt idx="39732">
                  <c:v>0</c:v>
                </c:pt>
                <c:pt idx="39733">
                  <c:v>0</c:v>
                </c:pt>
                <c:pt idx="39734">
                  <c:v>0</c:v>
                </c:pt>
                <c:pt idx="39735">
                  <c:v>0</c:v>
                </c:pt>
                <c:pt idx="39736">
                  <c:v>0.37200000000001399</c:v>
                </c:pt>
                <c:pt idx="39737">
                  <c:v>0.49599999999998001</c:v>
                </c:pt>
                <c:pt idx="39738">
                  <c:v>1.2409999999999799</c:v>
                </c:pt>
                <c:pt idx="39739">
                  <c:v>0</c:v>
                </c:pt>
                <c:pt idx="39740">
                  <c:v>-1.2409999999999799</c:v>
                </c:pt>
                <c:pt idx="39741">
                  <c:v>0</c:v>
                </c:pt>
                <c:pt idx="39742">
                  <c:v>0</c:v>
                </c:pt>
                <c:pt idx="39743">
                  <c:v>0</c:v>
                </c:pt>
                <c:pt idx="39744">
                  <c:v>0</c:v>
                </c:pt>
                <c:pt idx="39745">
                  <c:v>0</c:v>
                </c:pt>
                <c:pt idx="39746">
                  <c:v>0</c:v>
                </c:pt>
                <c:pt idx="39747">
                  <c:v>0</c:v>
                </c:pt>
                <c:pt idx="39748">
                  <c:v>0.867999999999995</c:v>
                </c:pt>
                <c:pt idx="39749">
                  <c:v>-0.867999999999995</c:v>
                </c:pt>
                <c:pt idx="39750">
                  <c:v>0.37200000000001399</c:v>
                </c:pt>
                <c:pt idx="39751">
                  <c:v>0</c:v>
                </c:pt>
                <c:pt idx="39752">
                  <c:v>0</c:v>
                </c:pt>
                <c:pt idx="39753">
                  <c:v>0</c:v>
                </c:pt>
                <c:pt idx="39754">
                  <c:v>0.24799999999999001</c:v>
                </c:pt>
                <c:pt idx="39755">
                  <c:v>-0.24799999999999001</c:v>
                </c:pt>
                <c:pt idx="39756">
                  <c:v>0.24799999999999001</c:v>
                </c:pt>
                <c:pt idx="39757">
                  <c:v>-0.74500000000000399</c:v>
                </c:pt>
                <c:pt idx="39758">
                  <c:v>0.123999999999966</c:v>
                </c:pt>
                <c:pt idx="39759">
                  <c:v>-0.123999999999966</c:v>
                </c:pt>
                <c:pt idx="39760">
                  <c:v>0</c:v>
                </c:pt>
                <c:pt idx="39761">
                  <c:v>0</c:v>
                </c:pt>
                <c:pt idx="39762">
                  <c:v>0</c:v>
                </c:pt>
                <c:pt idx="39763">
                  <c:v>0.992999999999995</c:v>
                </c:pt>
                <c:pt idx="39764">
                  <c:v>0.37300000000004702</c:v>
                </c:pt>
                <c:pt idx="39765">
                  <c:v>1.36499999999995</c:v>
                </c:pt>
                <c:pt idx="39766">
                  <c:v>0.12400000000002299</c:v>
                </c:pt>
                <c:pt idx="39767">
                  <c:v>0</c:v>
                </c:pt>
                <c:pt idx="39768">
                  <c:v>-0.49700000000001399</c:v>
                </c:pt>
                <c:pt idx="39769">
                  <c:v>0</c:v>
                </c:pt>
                <c:pt idx="39770">
                  <c:v>0</c:v>
                </c:pt>
                <c:pt idx="39771">
                  <c:v>0</c:v>
                </c:pt>
                <c:pt idx="39772">
                  <c:v>-1.4889999999999699</c:v>
                </c:pt>
                <c:pt idx="39773">
                  <c:v>0</c:v>
                </c:pt>
                <c:pt idx="39774">
                  <c:v>0.24799999999999001</c:v>
                </c:pt>
                <c:pt idx="39775">
                  <c:v>0</c:v>
                </c:pt>
                <c:pt idx="39776">
                  <c:v>-1.11700000000001</c:v>
                </c:pt>
                <c:pt idx="39777">
                  <c:v>-0.123999999999966</c:v>
                </c:pt>
                <c:pt idx="39778">
                  <c:v>0</c:v>
                </c:pt>
                <c:pt idx="39779">
                  <c:v>0</c:v>
                </c:pt>
                <c:pt idx="39780">
                  <c:v>0</c:v>
                </c:pt>
                <c:pt idx="39781">
                  <c:v>0.24799999999999001</c:v>
                </c:pt>
                <c:pt idx="39782">
                  <c:v>0.62100000000003697</c:v>
                </c:pt>
                <c:pt idx="39783">
                  <c:v>0</c:v>
                </c:pt>
                <c:pt idx="39784">
                  <c:v>-0.12400000000002299</c:v>
                </c:pt>
                <c:pt idx="39785">
                  <c:v>0</c:v>
                </c:pt>
                <c:pt idx="39786">
                  <c:v>0.24799999999999001</c:v>
                </c:pt>
                <c:pt idx="39787">
                  <c:v>0</c:v>
                </c:pt>
                <c:pt idx="39788">
                  <c:v>0</c:v>
                </c:pt>
                <c:pt idx="39789">
                  <c:v>0</c:v>
                </c:pt>
                <c:pt idx="39790">
                  <c:v>1.2409999999999799</c:v>
                </c:pt>
                <c:pt idx="39791">
                  <c:v>-0.37299999999999001</c:v>
                </c:pt>
                <c:pt idx="39792">
                  <c:v>0.992999999999995</c:v>
                </c:pt>
                <c:pt idx="39793">
                  <c:v>0</c:v>
                </c:pt>
                <c:pt idx="39794">
                  <c:v>0.62099999999998001</c:v>
                </c:pt>
                <c:pt idx="39795">
                  <c:v>0</c:v>
                </c:pt>
                <c:pt idx="39796">
                  <c:v>0</c:v>
                </c:pt>
                <c:pt idx="39797">
                  <c:v>0</c:v>
                </c:pt>
                <c:pt idx="39798">
                  <c:v>0</c:v>
                </c:pt>
                <c:pt idx="39799">
                  <c:v>-0.37200000000001399</c:v>
                </c:pt>
                <c:pt idx="39800">
                  <c:v>0.62099999999998001</c:v>
                </c:pt>
                <c:pt idx="39801">
                  <c:v>-0.992999999999995</c:v>
                </c:pt>
                <c:pt idx="39802">
                  <c:v>0.62000000000000399</c:v>
                </c:pt>
                <c:pt idx="39803">
                  <c:v>-0.62000000000000399</c:v>
                </c:pt>
                <c:pt idx="39804">
                  <c:v>0.62000000000000399</c:v>
                </c:pt>
                <c:pt idx="39805">
                  <c:v>0</c:v>
                </c:pt>
                <c:pt idx="39806">
                  <c:v>0</c:v>
                </c:pt>
                <c:pt idx="39807">
                  <c:v>0</c:v>
                </c:pt>
                <c:pt idx="39808">
                  <c:v>0</c:v>
                </c:pt>
                <c:pt idx="39809">
                  <c:v>-0.74400000000002797</c:v>
                </c:pt>
                <c:pt idx="39810">
                  <c:v>1.11700000000001</c:v>
                </c:pt>
                <c:pt idx="39811">
                  <c:v>0</c:v>
                </c:pt>
                <c:pt idx="39812">
                  <c:v>0.12400000000002299</c:v>
                </c:pt>
                <c:pt idx="39813">
                  <c:v>0</c:v>
                </c:pt>
                <c:pt idx="39814">
                  <c:v>0</c:v>
                </c:pt>
                <c:pt idx="39815">
                  <c:v>0</c:v>
                </c:pt>
                <c:pt idx="39816">
                  <c:v>0</c:v>
                </c:pt>
                <c:pt idx="39817">
                  <c:v>0</c:v>
                </c:pt>
                <c:pt idx="39818">
                  <c:v>-0.37200000000001399</c:v>
                </c:pt>
                <c:pt idx="39819">
                  <c:v>0</c:v>
                </c:pt>
                <c:pt idx="39820">
                  <c:v>-0.123999999999966</c:v>
                </c:pt>
                <c:pt idx="39821">
                  <c:v>0</c:v>
                </c:pt>
                <c:pt idx="39822">
                  <c:v>0</c:v>
                </c:pt>
                <c:pt idx="39823">
                  <c:v>0</c:v>
                </c:pt>
                <c:pt idx="39824">
                  <c:v>0</c:v>
                </c:pt>
                <c:pt idx="39825">
                  <c:v>0</c:v>
                </c:pt>
                <c:pt idx="39826">
                  <c:v>0</c:v>
                </c:pt>
                <c:pt idx="39827">
                  <c:v>0</c:v>
                </c:pt>
                <c:pt idx="39828">
                  <c:v>5.2130000000000196</c:v>
                </c:pt>
                <c:pt idx="39829">
                  <c:v>0</c:v>
                </c:pt>
                <c:pt idx="39830">
                  <c:v>-5.8330000000000197</c:v>
                </c:pt>
                <c:pt idx="39831">
                  <c:v>-0.86899999999997102</c:v>
                </c:pt>
                <c:pt idx="39832">
                  <c:v>0</c:v>
                </c:pt>
                <c:pt idx="39833">
                  <c:v>0</c:v>
                </c:pt>
                <c:pt idx="39834">
                  <c:v>0</c:v>
                </c:pt>
                <c:pt idx="39835">
                  <c:v>0</c:v>
                </c:pt>
                <c:pt idx="39836">
                  <c:v>0.123999999999966</c:v>
                </c:pt>
                <c:pt idx="39837">
                  <c:v>-0.37299999999999001</c:v>
                </c:pt>
                <c:pt idx="39838">
                  <c:v>0.86899999999997102</c:v>
                </c:pt>
                <c:pt idx="39839">
                  <c:v>0</c:v>
                </c:pt>
                <c:pt idx="39840">
                  <c:v>0</c:v>
                </c:pt>
                <c:pt idx="39841">
                  <c:v>0</c:v>
                </c:pt>
                <c:pt idx="39842">
                  <c:v>0</c:v>
                </c:pt>
                <c:pt idx="39843">
                  <c:v>0</c:v>
                </c:pt>
                <c:pt idx="39844">
                  <c:v>-0.86900000000002797</c:v>
                </c:pt>
                <c:pt idx="39845">
                  <c:v>0</c:v>
                </c:pt>
                <c:pt idx="39846">
                  <c:v>0</c:v>
                </c:pt>
                <c:pt idx="39847">
                  <c:v>0.37200000000001399</c:v>
                </c:pt>
                <c:pt idx="39848">
                  <c:v>0</c:v>
                </c:pt>
                <c:pt idx="39849">
                  <c:v>0</c:v>
                </c:pt>
                <c:pt idx="39850">
                  <c:v>0</c:v>
                </c:pt>
                <c:pt idx="39851">
                  <c:v>0</c:v>
                </c:pt>
                <c:pt idx="39852">
                  <c:v>0</c:v>
                </c:pt>
                <c:pt idx="39853">
                  <c:v>0.74500000000000399</c:v>
                </c:pt>
                <c:pt idx="39854">
                  <c:v>0</c:v>
                </c:pt>
                <c:pt idx="39855">
                  <c:v>0</c:v>
                </c:pt>
                <c:pt idx="39856">
                  <c:v>0.12400000000002299</c:v>
                </c:pt>
                <c:pt idx="39857">
                  <c:v>0</c:v>
                </c:pt>
                <c:pt idx="39858">
                  <c:v>-0.49700000000001399</c:v>
                </c:pt>
                <c:pt idx="39859">
                  <c:v>0</c:v>
                </c:pt>
                <c:pt idx="39860">
                  <c:v>0</c:v>
                </c:pt>
                <c:pt idx="39861">
                  <c:v>0</c:v>
                </c:pt>
                <c:pt idx="39862">
                  <c:v>-0.24799999999999001</c:v>
                </c:pt>
                <c:pt idx="39863">
                  <c:v>-0.992999999999995</c:v>
                </c:pt>
                <c:pt idx="39864">
                  <c:v>0</c:v>
                </c:pt>
                <c:pt idx="39865">
                  <c:v>1.8620000000000201</c:v>
                </c:pt>
                <c:pt idx="39866">
                  <c:v>0.74399999999997102</c:v>
                </c:pt>
                <c:pt idx="39867">
                  <c:v>0</c:v>
                </c:pt>
                <c:pt idx="39868">
                  <c:v>0</c:v>
                </c:pt>
                <c:pt idx="39869">
                  <c:v>0</c:v>
                </c:pt>
                <c:pt idx="39870">
                  <c:v>0</c:v>
                </c:pt>
                <c:pt idx="39871">
                  <c:v>-0.24799999999999001</c:v>
                </c:pt>
                <c:pt idx="39872">
                  <c:v>-0.74500000000000399</c:v>
                </c:pt>
                <c:pt idx="39873">
                  <c:v>0.74500000000000399</c:v>
                </c:pt>
                <c:pt idx="39874">
                  <c:v>0.123999999999966</c:v>
                </c:pt>
                <c:pt idx="39875">
                  <c:v>0.24800000000004699</c:v>
                </c:pt>
                <c:pt idx="39876">
                  <c:v>1.48999999999995</c:v>
                </c:pt>
                <c:pt idx="39877">
                  <c:v>0</c:v>
                </c:pt>
                <c:pt idx="39878">
                  <c:v>0</c:v>
                </c:pt>
                <c:pt idx="39879">
                  <c:v>0</c:v>
                </c:pt>
                <c:pt idx="39880">
                  <c:v>0.37200000000001399</c:v>
                </c:pt>
                <c:pt idx="39881">
                  <c:v>0.49599999999998001</c:v>
                </c:pt>
                <c:pt idx="39882">
                  <c:v>0.37299999999999001</c:v>
                </c:pt>
                <c:pt idx="39883">
                  <c:v>-0.37299999999999001</c:v>
                </c:pt>
                <c:pt idx="39884">
                  <c:v>0</c:v>
                </c:pt>
                <c:pt idx="39885">
                  <c:v>0</c:v>
                </c:pt>
                <c:pt idx="39886">
                  <c:v>0</c:v>
                </c:pt>
                <c:pt idx="39887">
                  <c:v>0</c:v>
                </c:pt>
                <c:pt idx="39888">
                  <c:v>0</c:v>
                </c:pt>
                <c:pt idx="39889">
                  <c:v>-1.2409999999999799</c:v>
                </c:pt>
                <c:pt idx="39890">
                  <c:v>-0.992999999999995</c:v>
                </c:pt>
                <c:pt idx="39891">
                  <c:v>-0.24799999999999001</c:v>
                </c:pt>
                <c:pt idx="39892">
                  <c:v>0</c:v>
                </c:pt>
                <c:pt idx="39893">
                  <c:v>0</c:v>
                </c:pt>
                <c:pt idx="39894">
                  <c:v>0.74500000000000399</c:v>
                </c:pt>
                <c:pt idx="39895">
                  <c:v>0</c:v>
                </c:pt>
                <c:pt idx="39896">
                  <c:v>0</c:v>
                </c:pt>
                <c:pt idx="39897">
                  <c:v>0</c:v>
                </c:pt>
                <c:pt idx="39898">
                  <c:v>-0.62099999999998001</c:v>
                </c:pt>
                <c:pt idx="39899">
                  <c:v>-0.24799999999999001</c:v>
                </c:pt>
                <c:pt idx="39900">
                  <c:v>-0.49700000000001399</c:v>
                </c:pt>
                <c:pt idx="39901">
                  <c:v>-0.74400000000002797</c:v>
                </c:pt>
                <c:pt idx="39902">
                  <c:v>0</c:v>
                </c:pt>
                <c:pt idx="39903">
                  <c:v>1.365</c:v>
                </c:pt>
                <c:pt idx="39904">
                  <c:v>0</c:v>
                </c:pt>
                <c:pt idx="39905">
                  <c:v>0</c:v>
                </c:pt>
                <c:pt idx="39906">
                  <c:v>0</c:v>
                </c:pt>
                <c:pt idx="39907">
                  <c:v>0.12400000000002299</c:v>
                </c:pt>
                <c:pt idx="39908">
                  <c:v>0</c:v>
                </c:pt>
                <c:pt idx="39909">
                  <c:v>0</c:v>
                </c:pt>
                <c:pt idx="39910">
                  <c:v>-0.37200000000001399</c:v>
                </c:pt>
                <c:pt idx="39911">
                  <c:v>0</c:v>
                </c:pt>
                <c:pt idx="39912">
                  <c:v>0</c:v>
                </c:pt>
                <c:pt idx="39913">
                  <c:v>0</c:v>
                </c:pt>
                <c:pt idx="39914">
                  <c:v>0</c:v>
                </c:pt>
                <c:pt idx="39915">
                  <c:v>0</c:v>
                </c:pt>
                <c:pt idx="39916">
                  <c:v>0</c:v>
                </c:pt>
                <c:pt idx="39917">
                  <c:v>0.86900000000002797</c:v>
                </c:pt>
                <c:pt idx="39918">
                  <c:v>-0.992999999999995</c:v>
                </c:pt>
                <c:pt idx="39919">
                  <c:v>0.49700000000001399</c:v>
                </c:pt>
                <c:pt idx="39920">
                  <c:v>0</c:v>
                </c:pt>
                <c:pt idx="39921">
                  <c:v>0.37199999999995698</c:v>
                </c:pt>
                <c:pt idx="39922">
                  <c:v>0</c:v>
                </c:pt>
                <c:pt idx="39923">
                  <c:v>0</c:v>
                </c:pt>
                <c:pt idx="39924">
                  <c:v>0</c:v>
                </c:pt>
                <c:pt idx="39925">
                  <c:v>-3.7230000000000101</c:v>
                </c:pt>
                <c:pt idx="39926">
                  <c:v>0</c:v>
                </c:pt>
                <c:pt idx="39927">
                  <c:v>1.365</c:v>
                </c:pt>
                <c:pt idx="39928">
                  <c:v>0</c:v>
                </c:pt>
                <c:pt idx="39929">
                  <c:v>0</c:v>
                </c:pt>
                <c:pt idx="39930">
                  <c:v>0.24900000000002301</c:v>
                </c:pt>
                <c:pt idx="39931">
                  <c:v>0</c:v>
                </c:pt>
                <c:pt idx="39932">
                  <c:v>0</c:v>
                </c:pt>
                <c:pt idx="39933">
                  <c:v>0</c:v>
                </c:pt>
                <c:pt idx="39934">
                  <c:v>0</c:v>
                </c:pt>
                <c:pt idx="39935">
                  <c:v>0.12400000000002299</c:v>
                </c:pt>
                <c:pt idx="39936">
                  <c:v>0</c:v>
                </c:pt>
                <c:pt idx="39937">
                  <c:v>-1.2410000000000401</c:v>
                </c:pt>
                <c:pt idx="39938">
                  <c:v>-0.123999999999966</c:v>
                </c:pt>
                <c:pt idx="39939">
                  <c:v>0</c:v>
                </c:pt>
                <c:pt idx="39940">
                  <c:v>0</c:v>
                </c:pt>
                <c:pt idx="39941">
                  <c:v>0</c:v>
                </c:pt>
                <c:pt idx="39942">
                  <c:v>0</c:v>
                </c:pt>
                <c:pt idx="39943">
                  <c:v>0</c:v>
                </c:pt>
                <c:pt idx="39944">
                  <c:v>-0.24799999999999001</c:v>
                </c:pt>
                <c:pt idx="39945">
                  <c:v>0.24799999999999001</c:v>
                </c:pt>
                <c:pt idx="39946">
                  <c:v>2.8539999999999801</c:v>
                </c:pt>
                <c:pt idx="39947">
                  <c:v>0</c:v>
                </c:pt>
                <c:pt idx="39948">
                  <c:v>-2.3580000000000001</c:v>
                </c:pt>
                <c:pt idx="39949">
                  <c:v>0</c:v>
                </c:pt>
                <c:pt idx="39950">
                  <c:v>0</c:v>
                </c:pt>
                <c:pt idx="39951">
                  <c:v>0</c:v>
                </c:pt>
                <c:pt idx="39952">
                  <c:v>0.37199999999995698</c:v>
                </c:pt>
                <c:pt idx="39953">
                  <c:v>0.12400000000002299</c:v>
                </c:pt>
                <c:pt idx="39954">
                  <c:v>0.74500000000000399</c:v>
                </c:pt>
                <c:pt idx="39955">
                  <c:v>0.49599999999998001</c:v>
                </c:pt>
                <c:pt idx="39956">
                  <c:v>0</c:v>
                </c:pt>
                <c:pt idx="39957">
                  <c:v>0.62100000000003697</c:v>
                </c:pt>
                <c:pt idx="39958">
                  <c:v>0</c:v>
                </c:pt>
                <c:pt idx="39959">
                  <c:v>0</c:v>
                </c:pt>
                <c:pt idx="39960">
                  <c:v>0</c:v>
                </c:pt>
                <c:pt idx="39961">
                  <c:v>0.12400000000002299</c:v>
                </c:pt>
                <c:pt idx="39962">
                  <c:v>-0.99300000000005095</c:v>
                </c:pt>
                <c:pt idx="39963">
                  <c:v>0</c:v>
                </c:pt>
                <c:pt idx="39964">
                  <c:v>0</c:v>
                </c:pt>
                <c:pt idx="39965">
                  <c:v>0</c:v>
                </c:pt>
                <c:pt idx="39966">
                  <c:v>0.74500000000000399</c:v>
                </c:pt>
                <c:pt idx="39967">
                  <c:v>0</c:v>
                </c:pt>
                <c:pt idx="39968">
                  <c:v>0</c:v>
                </c:pt>
                <c:pt idx="39969">
                  <c:v>0</c:v>
                </c:pt>
                <c:pt idx="39970">
                  <c:v>-0.49700000000001399</c:v>
                </c:pt>
                <c:pt idx="39971">
                  <c:v>0</c:v>
                </c:pt>
                <c:pt idx="39972">
                  <c:v>0.123999999999966</c:v>
                </c:pt>
                <c:pt idx="39973">
                  <c:v>0.12400000000002299</c:v>
                </c:pt>
                <c:pt idx="39974">
                  <c:v>0.12400000000002299</c:v>
                </c:pt>
                <c:pt idx="39975">
                  <c:v>0.37299999999999001</c:v>
                </c:pt>
                <c:pt idx="39976">
                  <c:v>0</c:v>
                </c:pt>
                <c:pt idx="39977">
                  <c:v>0</c:v>
                </c:pt>
                <c:pt idx="39978">
                  <c:v>0</c:v>
                </c:pt>
                <c:pt idx="39979">
                  <c:v>-1.365</c:v>
                </c:pt>
                <c:pt idx="39980">
                  <c:v>1.365</c:v>
                </c:pt>
                <c:pt idx="39981">
                  <c:v>0.24799999999999001</c:v>
                </c:pt>
                <c:pt idx="39982">
                  <c:v>0</c:v>
                </c:pt>
                <c:pt idx="39983">
                  <c:v>-0.37200000000001399</c:v>
                </c:pt>
                <c:pt idx="39984">
                  <c:v>-0.24799999999999001</c:v>
                </c:pt>
                <c:pt idx="39985">
                  <c:v>0</c:v>
                </c:pt>
                <c:pt idx="39986">
                  <c:v>0</c:v>
                </c:pt>
                <c:pt idx="39987">
                  <c:v>0</c:v>
                </c:pt>
                <c:pt idx="39988">
                  <c:v>-0.37300000000004702</c:v>
                </c:pt>
                <c:pt idx="39989">
                  <c:v>-0.992999999999995</c:v>
                </c:pt>
                <c:pt idx="39990">
                  <c:v>0</c:v>
                </c:pt>
                <c:pt idx="39991">
                  <c:v>1.2410000000000401</c:v>
                </c:pt>
                <c:pt idx="39992">
                  <c:v>0.125</c:v>
                </c:pt>
                <c:pt idx="39993">
                  <c:v>0.37199999999995698</c:v>
                </c:pt>
                <c:pt idx="39994">
                  <c:v>0</c:v>
                </c:pt>
                <c:pt idx="39995">
                  <c:v>0</c:v>
                </c:pt>
                <c:pt idx="39996">
                  <c:v>0</c:v>
                </c:pt>
                <c:pt idx="39997">
                  <c:v>0</c:v>
                </c:pt>
                <c:pt idx="39998">
                  <c:v>0.62099999999998001</c:v>
                </c:pt>
                <c:pt idx="39999">
                  <c:v>0</c:v>
                </c:pt>
                <c:pt idx="40000">
                  <c:v>0</c:v>
                </c:pt>
                <c:pt idx="40001">
                  <c:v>0.49600000000003702</c:v>
                </c:pt>
                <c:pt idx="40002">
                  <c:v>0.123999999999966</c:v>
                </c:pt>
                <c:pt idx="40003">
                  <c:v>0</c:v>
                </c:pt>
                <c:pt idx="40004">
                  <c:v>0</c:v>
                </c:pt>
                <c:pt idx="40005">
                  <c:v>0</c:v>
                </c:pt>
                <c:pt idx="40006">
                  <c:v>0</c:v>
                </c:pt>
                <c:pt idx="40007">
                  <c:v>0.992999999999995</c:v>
                </c:pt>
                <c:pt idx="40008">
                  <c:v>0.12400000000002299</c:v>
                </c:pt>
                <c:pt idx="40009">
                  <c:v>0</c:v>
                </c:pt>
                <c:pt idx="40010">
                  <c:v>-1.2410000000000401</c:v>
                </c:pt>
                <c:pt idx="40011">
                  <c:v>-0.123999999999966</c:v>
                </c:pt>
                <c:pt idx="40012">
                  <c:v>0</c:v>
                </c:pt>
                <c:pt idx="40013">
                  <c:v>0</c:v>
                </c:pt>
                <c:pt idx="40014">
                  <c:v>0</c:v>
                </c:pt>
                <c:pt idx="40015">
                  <c:v>0.37199999999995698</c:v>
                </c:pt>
                <c:pt idx="40016">
                  <c:v>-0.86899999999997102</c:v>
                </c:pt>
                <c:pt idx="40017">
                  <c:v>0.62099999999998001</c:v>
                </c:pt>
                <c:pt idx="40018">
                  <c:v>0</c:v>
                </c:pt>
                <c:pt idx="40019">
                  <c:v>0</c:v>
                </c:pt>
                <c:pt idx="40020">
                  <c:v>-0.123999999999966</c:v>
                </c:pt>
                <c:pt idx="40021">
                  <c:v>0</c:v>
                </c:pt>
                <c:pt idx="40022">
                  <c:v>0</c:v>
                </c:pt>
                <c:pt idx="40023">
                  <c:v>0</c:v>
                </c:pt>
                <c:pt idx="40024">
                  <c:v>0.86899999999997102</c:v>
                </c:pt>
                <c:pt idx="40025">
                  <c:v>0.24799999999999001</c:v>
                </c:pt>
                <c:pt idx="40026">
                  <c:v>-0.24799999999999001</c:v>
                </c:pt>
                <c:pt idx="40027">
                  <c:v>0.24799999999999001</c:v>
                </c:pt>
                <c:pt idx="40028">
                  <c:v>2.1100000000000101</c:v>
                </c:pt>
                <c:pt idx="40029">
                  <c:v>0</c:v>
                </c:pt>
                <c:pt idx="40030">
                  <c:v>0</c:v>
                </c:pt>
                <c:pt idx="40031">
                  <c:v>0</c:v>
                </c:pt>
                <c:pt idx="40032">
                  <c:v>0</c:v>
                </c:pt>
                <c:pt idx="40033">
                  <c:v>-1.11699999999996</c:v>
                </c:pt>
                <c:pt idx="40034">
                  <c:v>-1.61299999999999</c:v>
                </c:pt>
                <c:pt idx="40035">
                  <c:v>1.11699999999996</c:v>
                </c:pt>
                <c:pt idx="40036">
                  <c:v>0</c:v>
                </c:pt>
                <c:pt idx="40037">
                  <c:v>0</c:v>
                </c:pt>
                <c:pt idx="40038">
                  <c:v>0.12400000000002299</c:v>
                </c:pt>
                <c:pt idx="40039">
                  <c:v>0</c:v>
                </c:pt>
                <c:pt idx="40040">
                  <c:v>0</c:v>
                </c:pt>
                <c:pt idx="40041">
                  <c:v>0</c:v>
                </c:pt>
                <c:pt idx="40042">
                  <c:v>0</c:v>
                </c:pt>
                <c:pt idx="40043">
                  <c:v>-0.49700000000001399</c:v>
                </c:pt>
                <c:pt idx="40044">
                  <c:v>-1.61299999999999</c:v>
                </c:pt>
                <c:pt idx="40045">
                  <c:v>0</c:v>
                </c:pt>
                <c:pt idx="40046">
                  <c:v>-0.37299999999999001</c:v>
                </c:pt>
                <c:pt idx="40047">
                  <c:v>0.37299999999999001</c:v>
                </c:pt>
                <c:pt idx="40048">
                  <c:v>0</c:v>
                </c:pt>
                <c:pt idx="40049">
                  <c:v>0</c:v>
                </c:pt>
                <c:pt idx="40050">
                  <c:v>0</c:v>
                </c:pt>
                <c:pt idx="40051">
                  <c:v>0</c:v>
                </c:pt>
                <c:pt idx="40052">
                  <c:v>0.24900000000002301</c:v>
                </c:pt>
                <c:pt idx="40053">
                  <c:v>0.123999999999966</c:v>
                </c:pt>
                <c:pt idx="40054">
                  <c:v>-0.123999999999966</c:v>
                </c:pt>
                <c:pt idx="40055">
                  <c:v>0.123999999999966</c:v>
                </c:pt>
                <c:pt idx="40056">
                  <c:v>-0.62099999999998001</c:v>
                </c:pt>
                <c:pt idx="40057">
                  <c:v>0</c:v>
                </c:pt>
                <c:pt idx="40058">
                  <c:v>0</c:v>
                </c:pt>
                <c:pt idx="40059">
                  <c:v>0</c:v>
                </c:pt>
                <c:pt idx="40060">
                  <c:v>-0.37200000000001399</c:v>
                </c:pt>
                <c:pt idx="40061">
                  <c:v>0.37200000000001399</c:v>
                </c:pt>
                <c:pt idx="40062">
                  <c:v>0.125</c:v>
                </c:pt>
                <c:pt idx="40063">
                  <c:v>0</c:v>
                </c:pt>
                <c:pt idx="40064">
                  <c:v>0</c:v>
                </c:pt>
                <c:pt idx="40065">
                  <c:v>-0.37299999999999001</c:v>
                </c:pt>
                <c:pt idx="40066">
                  <c:v>0</c:v>
                </c:pt>
                <c:pt idx="40067">
                  <c:v>0</c:v>
                </c:pt>
                <c:pt idx="40068">
                  <c:v>0</c:v>
                </c:pt>
                <c:pt idx="40069">
                  <c:v>0</c:v>
                </c:pt>
                <c:pt idx="40070">
                  <c:v>0</c:v>
                </c:pt>
                <c:pt idx="40071">
                  <c:v>0</c:v>
                </c:pt>
                <c:pt idx="40072">
                  <c:v>0.24799999999999001</c:v>
                </c:pt>
                <c:pt idx="40073">
                  <c:v>0.74500000000000399</c:v>
                </c:pt>
                <c:pt idx="40074">
                  <c:v>0.24799999999999001</c:v>
                </c:pt>
                <c:pt idx="40075">
                  <c:v>0</c:v>
                </c:pt>
                <c:pt idx="40076">
                  <c:v>0</c:v>
                </c:pt>
                <c:pt idx="40077">
                  <c:v>0</c:v>
                </c:pt>
                <c:pt idx="40078">
                  <c:v>0.24799999999999001</c:v>
                </c:pt>
                <c:pt idx="40079">
                  <c:v>-0.24799999999999001</c:v>
                </c:pt>
                <c:pt idx="40080">
                  <c:v>-1.11699999999996</c:v>
                </c:pt>
                <c:pt idx="40081">
                  <c:v>0</c:v>
                </c:pt>
                <c:pt idx="40082">
                  <c:v>0.123999999999966</c:v>
                </c:pt>
                <c:pt idx="40083">
                  <c:v>0.867999999999995</c:v>
                </c:pt>
                <c:pt idx="40084">
                  <c:v>0</c:v>
                </c:pt>
                <c:pt idx="40085">
                  <c:v>0</c:v>
                </c:pt>
                <c:pt idx="40086">
                  <c:v>0</c:v>
                </c:pt>
                <c:pt idx="40087">
                  <c:v>0</c:v>
                </c:pt>
                <c:pt idx="40088">
                  <c:v>0</c:v>
                </c:pt>
                <c:pt idx="40089">
                  <c:v>0.125</c:v>
                </c:pt>
                <c:pt idx="40090">
                  <c:v>0.49599999999998001</c:v>
                </c:pt>
                <c:pt idx="40091">
                  <c:v>0.74500000000000399</c:v>
                </c:pt>
                <c:pt idx="40092">
                  <c:v>-0.74500000000000399</c:v>
                </c:pt>
                <c:pt idx="40093">
                  <c:v>0</c:v>
                </c:pt>
                <c:pt idx="40094">
                  <c:v>0</c:v>
                </c:pt>
                <c:pt idx="40095">
                  <c:v>0</c:v>
                </c:pt>
                <c:pt idx="40096">
                  <c:v>1.2409999999999799</c:v>
                </c:pt>
                <c:pt idx="40097">
                  <c:v>0.24799999999999001</c:v>
                </c:pt>
                <c:pt idx="40098">
                  <c:v>-0.12400000000002299</c:v>
                </c:pt>
                <c:pt idx="40099">
                  <c:v>0.37200000000001399</c:v>
                </c:pt>
                <c:pt idx="40100">
                  <c:v>0</c:v>
                </c:pt>
                <c:pt idx="40101">
                  <c:v>0</c:v>
                </c:pt>
                <c:pt idx="40102">
                  <c:v>0</c:v>
                </c:pt>
                <c:pt idx="40103">
                  <c:v>0</c:v>
                </c:pt>
                <c:pt idx="40104">
                  <c:v>0</c:v>
                </c:pt>
                <c:pt idx="40105">
                  <c:v>-0.49599999999998001</c:v>
                </c:pt>
                <c:pt idx="40106">
                  <c:v>0</c:v>
                </c:pt>
                <c:pt idx="40107">
                  <c:v>0</c:v>
                </c:pt>
                <c:pt idx="40108">
                  <c:v>2.3579999999999401</c:v>
                </c:pt>
                <c:pt idx="40109">
                  <c:v>0</c:v>
                </c:pt>
                <c:pt idx="40110">
                  <c:v>-0.86899999999997102</c:v>
                </c:pt>
                <c:pt idx="40111">
                  <c:v>0</c:v>
                </c:pt>
                <c:pt idx="40112">
                  <c:v>0</c:v>
                </c:pt>
                <c:pt idx="40113">
                  <c:v>0</c:v>
                </c:pt>
                <c:pt idx="40114">
                  <c:v>0.12400000000002299</c:v>
                </c:pt>
                <c:pt idx="40115">
                  <c:v>0.125</c:v>
                </c:pt>
                <c:pt idx="40116">
                  <c:v>0.123999999999966</c:v>
                </c:pt>
                <c:pt idx="40117">
                  <c:v>0</c:v>
                </c:pt>
                <c:pt idx="40118">
                  <c:v>0.37200000000001399</c:v>
                </c:pt>
                <c:pt idx="40119">
                  <c:v>0</c:v>
                </c:pt>
                <c:pt idx="40120">
                  <c:v>0</c:v>
                </c:pt>
                <c:pt idx="40121">
                  <c:v>0</c:v>
                </c:pt>
                <c:pt idx="40122">
                  <c:v>0</c:v>
                </c:pt>
                <c:pt idx="40123">
                  <c:v>-0.992999999999995</c:v>
                </c:pt>
                <c:pt idx="40124">
                  <c:v>0</c:v>
                </c:pt>
                <c:pt idx="40125">
                  <c:v>0.24799999999999001</c:v>
                </c:pt>
                <c:pt idx="40126">
                  <c:v>0</c:v>
                </c:pt>
                <c:pt idx="40127">
                  <c:v>-1.2409999999999799</c:v>
                </c:pt>
                <c:pt idx="40128">
                  <c:v>-0.992999999999995</c:v>
                </c:pt>
                <c:pt idx="40129">
                  <c:v>0</c:v>
                </c:pt>
                <c:pt idx="40130">
                  <c:v>0</c:v>
                </c:pt>
                <c:pt idx="40131">
                  <c:v>0</c:v>
                </c:pt>
                <c:pt idx="40132">
                  <c:v>0</c:v>
                </c:pt>
                <c:pt idx="40133">
                  <c:v>0</c:v>
                </c:pt>
                <c:pt idx="40134">
                  <c:v>-0.992999999999995</c:v>
                </c:pt>
                <c:pt idx="40135">
                  <c:v>0</c:v>
                </c:pt>
                <c:pt idx="40136">
                  <c:v>0.37300000000004702</c:v>
                </c:pt>
                <c:pt idx="40137">
                  <c:v>0</c:v>
                </c:pt>
                <c:pt idx="40138">
                  <c:v>0</c:v>
                </c:pt>
                <c:pt idx="40139">
                  <c:v>0</c:v>
                </c:pt>
                <c:pt idx="40140">
                  <c:v>0</c:v>
                </c:pt>
                <c:pt idx="40141">
                  <c:v>-0.867999999999995</c:v>
                </c:pt>
                <c:pt idx="40142">
                  <c:v>0.867999999999995</c:v>
                </c:pt>
                <c:pt idx="40143">
                  <c:v>0</c:v>
                </c:pt>
                <c:pt idx="40144">
                  <c:v>1.6140000000000301</c:v>
                </c:pt>
                <c:pt idx="40145">
                  <c:v>0</c:v>
                </c:pt>
                <c:pt idx="40146">
                  <c:v>0</c:v>
                </c:pt>
                <c:pt idx="40147">
                  <c:v>0</c:v>
                </c:pt>
                <c:pt idx="40148">
                  <c:v>0</c:v>
                </c:pt>
                <c:pt idx="40149">
                  <c:v>0</c:v>
                </c:pt>
                <c:pt idx="40150">
                  <c:v>-0.24799999999999001</c:v>
                </c:pt>
                <c:pt idx="40151">
                  <c:v>-2.3580000000000001</c:v>
                </c:pt>
                <c:pt idx="40152">
                  <c:v>0</c:v>
                </c:pt>
                <c:pt idx="40153">
                  <c:v>0.62100000000003697</c:v>
                </c:pt>
                <c:pt idx="40154">
                  <c:v>0</c:v>
                </c:pt>
                <c:pt idx="40155">
                  <c:v>0</c:v>
                </c:pt>
                <c:pt idx="40156">
                  <c:v>0</c:v>
                </c:pt>
                <c:pt idx="40157">
                  <c:v>0</c:v>
                </c:pt>
                <c:pt idx="40158">
                  <c:v>0</c:v>
                </c:pt>
                <c:pt idx="40159">
                  <c:v>0.74500000000000399</c:v>
                </c:pt>
                <c:pt idx="40160">
                  <c:v>0.62099999999998001</c:v>
                </c:pt>
                <c:pt idx="40161">
                  <c:v>0.49600000000003702</c:v>
                </c:pt>
                <c:pt idx="40162">
                  <c:v>0.24799999999999001</c:v>
                </c:pt>
                <c:pt idx="40163">
                  <c:v>-0.24799999999999001</c:v>
                </c:pt>
                <c:pt idx="40164">
                  <c:v>0.24799999999999001</c:v>
                </c:pt>
                <c:pt idx="40165">
                  <c:v>0</c:v>
                </c:pt>
                <c:pt idx="40166">
                  <c:v>0</c:v>
                </c:pt>
                <c:pt idx="40167">
                  <c:v>0</c:v>
                </c:pt>
                <c:pt idx="40168">
                  <c:v>-0.125</c:v>
                </c:pt>
                <c:pt idx="40169">
                  <c:v>0.125</c:v>
                </c:pt>
                <c:pt idx="40170">
                  <c:v>-0.125</c:v>
                </c:pt>
                <c:pt idx="40171">
                  <c:v>-0.99199999999996102</c:v>
                </c:pt>
                <c:pt idx="40172">
                  <c:v>-0.24900000000002301</c:v>
                </c:pt>
                <c:pt idx="40173">
                  <c:v>0.24900000000002301</c:v>
                </c:pt>
                <c:pt idx="40174">
                  <c:v>0</c:v>
                </c:pt>
                <c:pt idx="40175">
                  <c:v>0</c:v>
                </c:pt>
                <c:pt idx="40176">
                  <c:v>0</c:v>
                </c:pt>
                <c:pt idx="40177">
                  <c:v>0</c:v>
                </c:pt>
                <c:pt idx="40178">
                  <c:v>-0.49599999999998001</c:v>
                </c:pt>
                <c:pt idx="40179">
                  <c:v>0</c:v>
                </c:pt>
                <c:pt idx="40180">
                  <c:v>1.11699999999996</c:v>
                </c:pt>
                <c:pt idx="40181">
                  <c:v>0</c:v>
                </c:pt>
                <c:pt idx="40182">
                  <c:v>0.86900000000002797</c:v>
                </c:pt>
                <c:pt idx="40183">
                  <c:v>0</c:v>
                </c:pt>
                <c:pt idx="40184">
                  <c:v>0</c:v>
                </c:pt>
                <c:pt idx="40185">
                  <c:v>0</c:v>
                </c:pt>
                <c:pt idx="40186">
                  <c:v>-0.62000000000000399</c:v>
                </c:pt>
                <c:pt idx="40187">
                  <c:v>-0.123999999999966</c:v>
                </c:pt>
                <c:pt idx="40188">
                  <c:v>0</c:v>
                </c:pt>
                <c:pt idx="40189">
                  <c:v>1.2409999999999799</c:v>
                </c:pt>
                <c:pt idx="40190">
                  <c:v>0.37200000000001399</c:v>
                </c:pt>
                <c:pt idx="40191">
                  <c:v>0.992999999999995</c:v>
                </c:pt>
                <c:pt idx="40192">
                  <c:v>0</c:v>
                </c:pt>
                <c:pt idx="40193">
                  <c:v>0</c:v>
                </c:pt>
                <c:pt idx="40194">
                  <c:v>0</c:v>
                </c:pt>
                <c:pt idx="40195">
                  <c:v>-0.24799999999999001</c:v>
                </c:pt>
                <c:pt idx="40196">
                  <c:v>0.992999999999995</c:v>
                </c:pt>
                <c:pt idx="40197">
                  <c:v>-1.6139999999999699</c:v>
                </c:pt>
                <c:pt idx="40198">
                  <c:v>-0.12400000000002299</c:v>
                </c:pt>
                <c:pt idx="40199">
                  <c:v>-0.37200000000001399</c:v>
                </c:pt>
                <c:pt idx="40200">
                  <c:v>0</c:v>
                </c:pt>
                <c:pt idx="40201">
                  <c:v>0</c:v>
                </c:pt>
                <c:pt idx="40202">
                  <c:v>0</c:v>
                </c:pt>
                <c:pt idx="40203">
                  <c:v>0</c:v>
                </c:pt>
                <c:pt idx="40204">
                  <c:v>0</c:v>
                </c:pt>
                <c:pt idx="40205">
                  <c:v>0.12400000000002299</c:v>
                </c:pt>
                <c:pt idx="40206">
                  <c:v>0.992999999999995</c:v>
                </c:pt>
                <c:pt idx="40207">
                  <c:v>-0.992999999999995</c:v>
                </c:pt>
                <c:pt idx="40208">
                  <c:v>0.49599999999998001</c:v>
                </c:pt>
                <c:pt idx="40209">
                  <c:v>-0.74399999999997102</c:v>
                </c:pt>
                <c:pt idx="40210">
                  <c:v>0</c:v>
                </c:pt>
                <c:pt idx="40211">
                  <c:v>0</c:v>
                </c:pt>
                <c:pt idx="40212">
                  <c:v>0</c:v>
                </c:pt>
                <c:pt idx="40213">
                  <c:v>0.74500000000000399</c:v>
                </c:pt>
                <c:pt idx="40214">
                  <c:v>0.62000000000000399</c:v>
                </c:pt>
                <c:pt idx="40215">
                  <c:v>0.62099999999998001</c:v>
                </c:pt>
                <c:pt idx="40216">
                  <c:v>0.49600000000003702</c:v>
                </c:pt>
                <c:pt idx="40217">
                  <c:v>0</c:v>
                </c:pt>
                <c:pt idx="40218">
                  <c:v>-0.62000000000000399</c:v>
                </c:pt>
                <c:pt idx="40219">
                  <c:v>0</c:v>
                </c:pt>
                <c:pt idx="40220">
                  <c:v>0</c:v>
                </c:pt>
                <c:pt idx="40221">
                  <c:v>0</c:v>
                </c:pt>
                <c:pt idx="40222">
                  <c:v>-0.24799999999999001</c:v>
                </c:pt>
                <c:pt idx="40223">
                  <c:v>-0.37200000000001399</c:v>
                </c:pt>
                <c:pt idx="40224">
                  <c:v>0</c:v>
                </c:pt>
                <c:pt idx="40225">
                  <c:v>0</c:v>
                </c:pt>
                <c:pt idx="40226">
                  <c:v>0.12400000000002299</c:v>
                </c:pt>
                <c:pt idx="40227">
                  <c:v>-0.24799999999999001</c:v>
                </c:pt>
                <c:pt idx="40228">
                  <c:v>0</c:v>
                </c:pt>
                <c:pt idx="40229">
                  <c:v>0</c:v>
                </c:pt>
                <c:pt idx="40230">
                  <c:v>0</c:v>
                </c:pt>
                <c:pt idx="40231">
                  <c:v>-0.12400000000002299</c:v>
                </c:pt>
                <c:pt idx="40232">
                  <c:v>0</c:v>
                </c:pt>
                <c:pt idx="40233">
                  <c:v>0</c:v>
                </c:pt>
                <c:pt idx="40234">
                  <c:v>-0.123999999999966</c:v>
                </c:pt>
                <c:pt idx="40235">
                  <c:v>-0.37200000000001399</c:v>
                </c:pt>
                <c:pt idx="40236">
                  <c:v>0</c:v>
                </c:pt>
                <c:pt idx="40237">
                  <c:v>0</c:v>
                </c:pt>
                <c:pt idx="40238">
                  <c:v>0</c:v>
                </c:pt>
                <c:pt idx="40239">
                  <c:v>0</c:v>
                </c:pt>
                <c:pt idx="40240">
                  <c:v>0.867999999999995</c:v>
                </c:pt>
                <c:pt idx="40241">
                  <c:v>0.49700000000001399</c:v>
                </c:pt>
                <c:pt idx="40242">
                  <c:v>-0.49700000000001399</c:v>
                </c:pt>
                <c:pt idx="40243">
                  <c:v>0.49700000000001399</c:v>
                </c:pt>
                <c:pt idx="40244">
                  <c:v>0</c:v>
                </c:pt>
                <c:pt idx="40245">
                  <c:v>0</c:v>
                </c:pt>
                <c:pt idx="40246">
                  <c:v>0</c:v>
                </c:pt>
                <c:pt idx="40247">
                  <c:v>0</c:v>
                </c:pt>
                <c:pt idx="40248">
                  <c:v>0</c:v>
                </c:pt>
                <c:pt idx="40249">
                  <c:v>1.11700000000001</c:v>
                </c:pt>
                <c:pt idx="40250">
                  <c:v>0</c:v>
                </c:pt>
                <c:pt idx="40251">
                  <c:v>-1.11700000000001</c:v>
                </c:pt>
                <c:pt idx="40252">
                  <c:v>-0.49699999999995698</c:v>
                </c:pt>
                <c:pt idx="40253">
                  <c:v>0.49699999999995698</c:v>
                </c:pt>
                <c:pt idx="40254">
                  <c:v>0.49600000000003702</c:v>
                </c:pt>
                <c:pt idx="40255">
                  <c:v>0</c:v>
                </c:pt>
                <c:pt idx="40256">
                  <c:v>0</c:v>
                </c:pt>
                <c:pt idx="40257">
                  <c:v>0</c:v>
                </c:pt>
                <c:pt idx="40258">
                  <c:v>-1.4890000000000301</c:v>
                </c:pt>
                <c:pt idx="40259">
                  <c:v>0</c:v>
                </c:pt>
                <c:pt idx="40260">
                  <c:v>1.98600000000004</c:v>
                </c:pt>
                <c:pt idx="40261">
                  <c:v>0</c:v>
                </c:pt>
                <c:pt idx="40262">
                  <c:v>0.24799999999999001</c:v>
                </c:pt>
                <c:pt idx="40263">
                  <c:v>0</c:v>
                </c:pt>
                <c:pt idx="40264">
                  <c:v>0</c:v>
                </c:pt>
                <c:pt idx="40265">
                  <c:v>0</c:v>
                </c:pt>
                <c:pt idx="40266">
                  <c:v>0</c:v>
                </c:pt>
                <c:pt idx="40267">
                  <c:v>0</c:v>
                </c:pt>
                <c:pt idx="40268">
                  <c:v>-0.37299999999999001</c:v>
                </c:pt>
                <c:pt idx="40269">
                  <c:v>0</c:v>
                </c:pt>
                <c:pt idx="40270">
                  <c:v>0.992999999999995</c:v>
                </c:pt>
                <c:pt idx="40271">
                  <c:v>0</c:v>
                </c:pt>
                <c:pt idx="40272">
                  <c:v>-2.1100000000000101</c:v>
                </c:pt>
                <c:pt idx="40273">
                  <c:v>0</c:v>
                </c:pt>
                <c:pt idx="40274">
                  <c:v>0</c:v>
                </c:pt>
                <c:pt idx="40275">
                  <c:v>0</c:v>
                </c:pt>
                <c:pt idx="40276">
                  <c:v>0</c:v>
                </c:pt>
                <c:pt idx="40277">
                  <c:v>0</c:v>
                </c:pt>
                <c:pt idx="40278">
                  <c:v>0.37199999999995698</c:v>
                </c:pt>
                <c:pt idx="40279">
                  <c:v>0</c:v>
                </c:pt>
                <c:pt idx="40280">
                  <c:v>-0.992999999999995</c:v>
                </c:pt>
                <c:pt idx="40281">
                  <c:v>-0.62000000000000399</c:v>
                </c:pt>
                <c:pt idx="40282">
                  <c:v>0</c:v>
                </c:pt>
                <c:pt idx="40283">
                  <c:v>0</c:v>
                </c:pt>
                <c:pt idx="40284">
                  <c:v>0</c:v>
                </c:pt>
                <c:pt idx="40285">
                  <c:v>0</c:v>
                </c:pt>
                <c:pt idx="40286">
                  <c:v>-0.123999999999966</c:v>
                </c:pt>
                <c:pt idx="40287">
                  <c:v>-0.24900000000002301</c:v>
                </c:pt>
                <c:pt idx="40288">
                  <c:v>0.24900000000002301</c:v>
                </c:pt>
                <c:pt idx="40289">
                  <c:v>0.49599999999998001</c:v>
                </c:pt>
                <c:pt idx="40290">
                  <c:v>0.86900000000002797</c:v>
                </c:pt>
                <c:pt idx="40291">
                  <c:v>0</c:v>
                </c:pt>
                <c:pt idx="40292">
                  <c:v>0</c:v>
                </c:pt>
                <c:pt idx="40293">
                  <c:v>0</c:v>
                </c:pt>
                <c:pt idx="40294">
                  <c:v>0</c:v>
                </c:pt>
                <c:pt idx="40295">
                  <c:v>0.992999999999995</c:v>
                </c:pt>
                <c:pt idx="40296">
                  <c:v>0</c:v>
                </c:pt>
                <c:pt idx="40297">
                  <c:v>-0.62099999999998001</c:v>
                </c:pt>
                <c:pt idx="40298">
                  <c:v>0</c:v>
                </c:pt>
                <c:pt idx="40299">
                  <c:v>0.49700000000001399</c:v>
                </c:pt>
                <c:pt idx="40300">
                  <c:v>0</c:v>
                </c:pt>
                <c:pt idx="40301">
                  <c:v>0</c:v>
                </c:pt>
                <c:pt idx="40302">
                  <c:v>0</c:v>
                </c:pt>
                <c:pt idx="40303">
                  <c:v>0.74500000000000399</c:v>
                </c:pt>
                <c:pt idx="40304">
                  <c:v>-0.12400000000002299</c:v>
                </c:pt>
                <c:pt idx="40305">
                  <c:v>0.24799999999999001</c:v>
                </c:pt>
                <c:pt idx="40306">
                  <c:v>-0.24799999999999001</c:v>
                </c:pt>
                <c:pt idx="40307">
                  <c:v>0.37200000000001399</c:v>
                </c:pt>
                <c:pt idx="40308">
                  <c:v>0.49599999999998001</c:v>
                </c:pt>
                <c:pt idx="40309">
                  <c:v>0</c:v>
                </c:pt>
                <c:pt idx="40310">
                  <c:v>0</c:v>
                </c:pt>
                <c:pt idx="40311">
                  <c:v>0</c:v>
                </c:pt>
                <c:pt idx="40312">
                  <c:v>-0.49599999999998001</c:v>
                </c:pt>
                <c:pt idx="40313">
                  <c:v>0.37200000000001399</c:v>
                </c:pt>
                <c:pt idx="40314">
                  <c:v>0</c:v>
                </c:pt>
                <c:pt idx="40315">
                  <c:v>0</c:v>
                </c:pt>
                <c:pt idx="40316">
                  <c:v>-1.11700000000001</c:v>
                </c:pt>
                <c:pt idx="40317">
                  <c:v>-0.12400000000002299</c:v>
                </c:pt>
                <c:pt idx="40318">
                  <c:v>0</c:v>
                </c:pt>
                <c:pt idx="40319">
                  <c:v>0</c:v>
                </c:pt>
                <c:pt idx="40320">
                  <c:v>0</c:v>
                </c:pt>
                <c:pt idx="40321">
                  <c:v>-0.12400000000002299</c:v>
                </c:pt>
                <c:pt idx="40322">
                  <c:v>0</c:v>
                </c:pt>
                <c:pt idx="40323">
                  <c:v>0.86900000000002797</c:v>
                </c:pt>
                <c:pt idx="40324">
                  <c:v>0</c:v>
                </c:pt>
                <c:pt idx="40325">
                  <c:v>-1.2409999999999799</c:v>
                </c:pt>
                <c:pt idx="40326">
                  <c:v>0</c:v>
                </c:pt>
                <c:pt idx="40327">
                  <c:v>0</c:v>
                </c:pt>
                <c:pt idx="40328">
                  <c:v>0</c:v>
                </c:pt>
                <c:pt idx="40329">
                  <c:v>0</c:v>
                </c:pt>
                <c:pt idx="40330">
                  <c:v>0</c:v>
                </c:pt>
                <c:pt idx="40331">
                  <c:v>4.0960000000000001</c:v>
                </c:pt>
                <c:pt idx="40332">
                  <c:v>0.74400000000002797</c:v>
                </c:pt>
                <c:pt idx="40333">
                  <c:v>0</c:v>
                </c:pt>
                <c:pt idx="40334">
                  <c:v>0.125</c:v>
                </c:pt>
                <c:pt idx="40335">
                  <c:v>0</c:v>
                </c:pt>
                <c:pt idx="40336">
                  <c:v>0</c:v>
                </c:pt>
                <c:pt idx="40337">
                  <c:v>0</c:v>
                </c:pt>
                <c:pt idx="40338">
                  <c:v>0</c:v>
                </c:pt>
                <c:pt idx="40339">
                  <c:v>0</c:v>
                </c:pt>
                <c:pt idx="40340">
                  <c:v>-0.62000000000000399</c:v>
                </c:pt>
                <c:pt idx="40341">
                  <c:v>-0.74500000000000399</c:v>
                </c:pt>
                <c:pt idx="40342">
                  <c:v>0</c:v>
                </c:pt>
                <c:pt idx="40343">
                  <c:v>0.123999999999966</c:v>
                </c:pt>
                <c:pt idx="40344">
                  <c:v>0</c:v>
                </c:pt>
                <c:pt idx="40345">
                  <c:v>0</c:v>
                </c:pt>
                <c:pt idx="40346">
                  <c:v>0</c:v>
                </c:pt>
                <c:pt idx="40347">
                  <c:v>0</c:v>
                </c:pt>
                <c:pt idx="40348">
                  <c:v>-0.37200000000001399</c:v>
                </c:pt>
                <c:pt idx="40349">
                  <c:v>0.99300000000005095</c:v>
                </c:pt>
                <c:pt idx="40350">
                  <c:v>0</c:v>
                </c:pt>
                <c:pt idx="40351">
                  <c:v>0</c:v>
                </c:pt>
                <c:pt idx="40352">
                  <c:v>-1.11700000000001</c:v>
                </c:pt>
                <c:pt idx="40353">
                  <c:v>-0.24900000000002301</c:v>
                </c:pt>
                <c:pt idx="40354">
                  <c:v>0</c:v>
                </c:pt>
                <c:pt idx="40355">
                  <c:v>0</c:v>
                </c:pt>
                <c:pt idx="40356">
                  <c:v>0</c:v>
                </c:pt>
                <c:pt idx="40357">
                  <c:v>0.37200000000001399</c:v>
                </c:pt>
                <c:pt idx="40358">
                  <c:v>-0.37200000000001399</c:v>
                </c:pt>
                <c:pt idx="40359">
                  <c:v>0</c:v>
                </c:pt>
                <c:pt idx="40360">
                  <c:v>-0.74500000000000399</c:v>
                </c:pt>
                <c:pt idx="40361">
                  <c:v>0</c:v>
                </c:pt>
                <c:pt idx="40362">
                  <c:v>-0.62000000000000399</c:v>
                </c:pt>
                <c:pt idx="40363">
                  <c:v>0</c:v>
                </c:pt>
                <c:pt idx="40364">
                  <c:v>0</c:v>
                </c:pt>
                <c:pt idx="40365">
                  <c:v>0</c:v>
                </c:pt>
                <c:pt idx="40366">
                  <c:v>-0.62100000000003697</c:v>
                </c:pt>
                <c:pt idx="40367">
                  <c:v>0</c:v>
                </c:pt>
                <c:pt idx="40368">
                  <c:v>0</c:v>
                </c:pt>
                <c:pt idx="40369">
                  <c:v>1.11700000000001</c:v>
                </c:pt>
                <c:pt idx="40370">
                  <c:v>-0.86899999999997102</c:v>
                </c:pt>
                <c:pt idx="40371">
                  <c:v>0</c:v>
                </c:pt>
                <c:pt idx="40372">
                  <c:v>0</c:v>
                </c:pt>
                <c:pt idx="40373">
                  <c:v>0</c:v>
                </c:pt>
                <c:pt idx="40374">
                  <c:v>0</c:v>
                </c:pt>
                <c:pt idx="40375">
                  <c:v>0.123999999999966</c:v>
                </c:pt>
                <c:pt idx="40376">
                  <c:v>0</c:v>
                </c:pt>
                <c:pt idx="40377">
                  <c:v>-0.24799999999999001</c:v>
                </c:pt>
                <c:pt idx="40378">
                  <c:v>0</c:v>
                </c:pt>
                <c:pt idx="40379">
                  <c:v>0.49700000000001399</c:v>
                </c:pt>
                <c:pt idx="40380">
                  <c:v>1.4889999999999699</c:v>
                </c:pt>
                <c:pt idx="40381">
                  <c:v>0</c:v>
                </c:pt>
                <c:pt idx="40382">
                  <c:v>0</c:v>
                </c:pt>
                <c:pt idx="40383">
                  <c:v>0</c:v>
                </c:pt>
                <c:pt idx="40384">
                  <c:v>0</c:v>
                </c:pt>
                <c:pt idx="40385">
                  <c:v>0</c:v>
                </c:pt>
                <c:pt idx="40386">
                  <c:v>-0.49600000000003702</c:v>
                </c:pt>
                <c:pt idx="40387">
                  <c:v>-0.123999999999966</c:v>
                </c:pt>
                <c:pt idx="40388">
                  <c:v>-0.125</c:v>
                </c:pt>
                <c:pt idx="40389">
                  <c:v>-0.867999999999995</c:v>
                </c:pt>
                <c:pt idx="40390">
                  <c:v>0</c:v>
                </c:pt>
                <c:pt idx="40391">
                  <c:v>0</c:v>
                </c:pt>
                <c:pt idx="40392">
                  <c:v>0</c:v>
                </c:pt>
                <c:pt idx="40393">
                  <c:v>-0.24799999999999001</c:v>
                </c:pt>
                <c:pt idx="40394">
                  <c:v>-0.37200000000001399</c:v>
                </c:pt>
                <c:pt idx="40395">
                  <c:v>0</c:v>
                </c:pt>
                <c:pt idx="40396">
                  <c:v>0.37200000000001399</c:v>
                </c:pt>
                <c:pt idx="40397">
                  <c:v>0.24799999999999001</c:v>
                </c:pt>
                <c:pt idx="40398">
                  <c:v>-0.24799999999999001</c:v>
                </c:pt>
                <c:pt idx="40399">
                  <c:v>0</c:v>
                </c:pt>
                <c:pt idx="40400">
                  <c:v>0</c:v>
                </c:pt>
                <c:pt idx="40401">
                  <c:v>0</c:v>
                </c:pt>
                <c:pt idx="40402">
                  <c:v>0.62099999999998001</c:v>
                </c:pt>
                <c:pt idx="40403">
                  <c:v>0.992999999999995</c:v>
                </c:pt>
                <c:pt idx="40404">
                  <c:v>0.24799999999999001</c:v>
                </c:pt>
                <c:pt idx="40405">
                  <c:v>0.992999999999995</c:v>
                </c:pt>
                <c:pt idx="40406">
                  <c:v>0</c:v>
                </c:pt>
                <c:pt idx="40407">
                  <c:v>-1.365</c:v>
                </c:pt>
                <c:pt idx="40408">
                  <c:v>0</c:v>
                </c:pt>
                <c:pt idx="40409">
                  <c:v>0</c:v>
                </c:pt>
                <c:pt idx="40410">
                  <c:v>0</c:v>
                </c:pt>
                <c:pt idx="40411">
                  <c:v>-0.123999999999966</c:v>
                </c:pt>
                <c:pt idx="40412">
                  <c:v>-0.99300000000005095</c:v>
                </c:pt>
                <c:pt idx="40413">
                  <c:v>0</c:v>
                </c:pt>
                <c:pt idx="40414">
                  <c:v>0.12400000000002299</c:v>
                </c:pt>
                <c:pt idx="40415">
                  <c:v>0.49599999999998001</c:v>
                </c:pt>
                <c:pt idx="40416">
                  <c:v>0.24800000000004699</c:v>
                </c:pt>
                <c:pt idx="40417">
                  <c:v>0</c:v>
                </c:pt>
                <c:pt idx="40418">
                  <c:v>0</c:v>
                </c:pt>
                <c:pt idx="40419">
                  <c:v>0</c:v>
                </c:pt>
                <c:pt idx="40420">
                  <c:v>0.24799999999999001</c:v>
                </c:pt>
                <c:pt idx="40421">
                  <c:v>0</c:v>
                </c:pt>
                <c:pt idx="40422">
                  <c:v>-0.86899999999997102</c:v>
                </c:pt>
                <c:pt idx="40423">
                  <c:v>0</c:v>
                </c:pt>
                <c:pt idx="40424">
                  <c:v>0.992999999999995</c:v>
                </c:pt>
                <c:pt idx="40425">
                  <c:v>0</c:v>
                </c:pt>
                <c:pt idx="40426">
                  <c:v>0</c:v>
                </c:pt>
                <c:pt idx="40427">
                  <c:v>0</c:v>
                </c:pt>
                <c:pt idx="40428">
                  <c:v>0</c:v>
                </c:pt>
                <c:pt idx="40429">
                  <c:v>1.365</c:v>
                </c:pt>
                <c:pt idx="40430">
                  <c:v>-0.37199999999995698</c:v>
                </c:pt>
                <c:pt idx="40431">
                  <c:v>0.37199999999995698</c:v>
                </c:pt>
                <c:pt idx="40432">
                  <c:v>-0.123999999999966</c:v>
                </c:pt>
                <c:pt idx="40433">
                  <c:v>0</c:v>
                </c:pt>
                <c:pt idx="40434">
                  <c:v>-0.49600000000003702</c:v>
                </c:pt>
                <c:pt idx="40435">
                  <c:v>0</c:v>
                </c:pt>
                <c:pt idx="40436">
                  <c:v>0</c:v>
                </c:pt>
                <c:pt idx="40437">
                  <c:v>0</c:v>
                </c:pt>
                <c:pt idx="40438">
                  <c:v>0</c:v>
                </c:pt>
                <c:pt idx="40439">
                  <c:v>0.49599999999998001</c:v>
                </c:pt>
                <c:pt idx="40440">
                  <c:v>0</c:v>
                </c:pt>
                <c:pt idx="40441">
                  <c:v>0</c:v>
                </c:pt>
                <c:pt idx="40442">
                  <c:v>0.49599999999998001</c:v>
                </c:pt>
                <c:pt idx="40443">
                  <c:v>0</c:v>
                </c:pt>
                <c:pt idx="40444">
                  <c:v>0</c:v>
                </c:pt>
                <c:pt idx="40445">
                  <c:v>0</c:v>
                </c:pt>
                <c:pt idx="40446">
                  <c:v>0</c:v>
                </c:pt>
                <c:pt idx="40447">
                  <c:v>0</c:v>
                </c:pt>
                <c:pt idx="40448">
                  <c:v>0.62099999999998001</c:v>
                </c:pt>
                <c:pt idx="40449">
                  <c:v>0.74400000000002797</c:v>
                </c:pt>
                <c:pt idx="40450">
                  <c:v>0.37299999999999001</c:v>
                </c:pt>
                <c:pt idx="40451">
                  <c:v>1.98599999999999</c:v>
                </c:pt>
                <c:pt idx="40452">
                  <c:v>0</c:v>
                </c:pt>
                <c:pt idx="40453">
                  <c:v>0</c:v>
                </c:pt>
                <c:pt idx="40454">
                  <c:v>0</c:v>
                </c:pt>
                <c:pt idx="40455">
                  <c:v>0</c:v>
                </c:pt>
                <c:pt idx="40456">
                  <c:v>0</c:v>
                </c:pt>
                <c:pt idx="40457">
                  <c:v>0</c:v>
                </c:pt>
                <c:pt idx="40458">
                  <c:v>-1.11700000000001</c:v>
                </c:pt>
                <c:pt idx="40459">
                  <c:v>-0.49599999999998001</c:v>
                </c:pt>
                <c:pt idx="40460">
                  <c:v>0.49599999999998001</c:v>
                </c:pt>
                <c:pt idx="40461">
                  <c:v>-0.24799999999999001</c:v>
                </c:pt>
                <c:pt idx="40462">
                  <c:v>0</c:v>
                </c:pt>
                <c:pt idx="40463">
                  <c:v>0</c:v>
                </c:pt>
                <c:pt idx="40464">
                  <c:v>0</c:v>
                </c:pt>
                <c:pt idx="40465">
                  <c:v>0.49599999999998001</c:v>
                </c:pt>
                <c:pt idx="40466">
                  <c:v>0</c:v>
                </c:pt>
                <c:pt idx="40467">
                  <c:v>0</c:v>
                </c:pt>
                <c:pt idx="40468">
                  <c:v>0.62099999999998001</c:v>
                </c:pt>
                <c:pt idx="40469">
                  <c:v>0.12400000000002299</c:v>
                </c:pt>
                <c:pt idx="40470">
                  <c:v>0</c:v>
                </c:pt>
                <c:pt idx="40471">
                  <c:v>0</c:v>
                </c:pt>
                <c:pt idx="40472">
                  <c:v>0</c:v>
                </c:pt>
                <c:pt idx="40473">
                  <c:v>0</c:v>
                </c:pt>
                <c:pt idx="40474">
                  <c:v>0.24900000000002301</c:v>
                </c:pt>
                <c:pt idx="40475">
                  <c:v>-0.24900000000002301</c:v>
                </c:pt>
                <c:pt idx="40476">
                  <c:v>0.74500000000000399</c:v>
                </c:pt>
                <c:pt idx="40477">
                  <c:v>0.992999999999995</c:v>
                </c:pt>
                <c:pt idx="40478">
                  <c:v>0.86900000000002797</c:v>
                </c:pt>
                <c:pt idx="40479">
                  <c:v>-0.24799999999999001</c:v>
                </c:pt>
                <c:pt idx="40480">
                  <c:v>0</c:v>
                </c:pt>
                <c:pt idx="40481">
                  <c:v>0</c:v>
                </c:pt>
                <c:pt idx="40482">
                  <c:v>0</c:v>
                </c:pt>
                <c:pt idx="40483">
                  <c:v>-0.12400000000002299</c:v>
                </c:pt>
                <c:pt idx="40484">
                  <c:v>0</c:v>
                </c:pt>
                <c:pt idx="40485">
                  <c:v>0.62099999999998001</c:v>
                </c:pt>
                <c:pt idx="40486">
                  <c:v>0</c:v>
                </c:pt>
                <c:pt idx="40487">
                  <c:v>-0.37299999999999001</c:v>
                </c:pt>
                <c:pt idx="40488">
                  <c:v>-0.62000000000000399</c:v>
                </c:pt>
                <c:pt idx="40489">
                  <c:v>0</c:v>
                </c:pt>
                <c:pt idx="40490">
                  <c:v>0</c:v>
                </c:pt>
                <c:pt idx="40491">
                  <c:v>0</c:v>
                </c:pt>
                <c:pt idx="40492">
                  <c:v>-0.62000000000000399</c:v>
                </c:pt>
                <c:pt idx="40493">
                  <c:v>0</c:v>
                </c:pt>
                <c:pt idx="40494">
                  <c:v>0</c:v>
                </c:pt>
                <c:pt idx="40495">
                  <c:v>0</c:v>
                </c:pt>
                <c:pt idx="40496">
                  <c:v>0.24799999999999001</c:v>
                </c:pt>
                <c:pt idx="40497">
                  <c:v>0</c:v>
                </c:pt>
                <c:pt idx="40498">
                  <c:v>0</c:v>
                </c:pt>
                <c:pt idx="40499">
                  <c:v>0</c:v>
                </c:pt>
                <c:pt idx="40500">
                  <c:v>0</c:v>
                </c:pt>
                <c:pt idx="40501">
                  <c:v>-0.49599999999998001</c:v>
                </c:pt>
                <c:pt idx="40502">
                  <c:v>0</c:v>
                </c:pt>
                <c:pt idx="40503">
                  <c:v>-0.24900000000002301</c:v>
                </c:pt>
                <c:pt idx="40504">
                  <c:v>0</c:v>
                </c:pt>
                <c:pt idx="40505">
                  <c:v>0.74500000000000399</c:v>
                </c:pt>
                <c:pt idx="40506">
                  <c:v>0</c:v>
                </c:pt>
                <c:pt idx="40507">
                  <c:v>0</c:v>
                </c:pt>
                <c:pt idx="40508">
                  <c:v>0</c:v>
                </c:pt>
                <c:pt idx="40509">
                  <c:v>0</c:v>
                </c:pt>
                <c:pt idx="40510">
                  <c:v>0</c:v>
                </c:pt>
                <c:pt idx="40511">
                  <c:v>-0.62099999999998001</c:v>
                </c:pt>
                <c:pt idx="40512">
                  <c:v>0.74499999999994704</c:v>
                </c:pt>
                <c:pt idx="40513">
                  <c:v>1.4890000000000301</c:v>
                </c:pt>
                <c:pt idx="40514">
                  <c:v>0</c:v>
                </c:pt>
                <c:pt idx="40515">
                  <c:v>-1.11700000000001</c:v>
                </c:pt>
                <c:pt idx="40516">
                  <c:v>0</c:v>
                </c:pt>
                <c:pt idx="40517">
                  <c:v>0</c:v>
                </c:pt>
                <c:pt idx="40518">
                  <c:v>0</c:v>
                </c:pt>
                <c:pt idx="40519">
                  <c:v>0.123999999999966</c:v>
                </c:pt>
                <c:pt idx="40520">
                  <c:v>0.867999999999995</c:v>
                </c:pt>
                <c:pt idx="40521">
                  <c:v>0</c:v>
                </c:pt>
                <c:pt idx="40522">
                  <c:v>0</c:v>
                </c:pt>
                <c:pt idx="40523">
                  <c:v>1.49</c:v>
                </c:pt>
                <c:pt idx="40524">
                  <c:v>0</c:v>
                </c:pt>
                <c:pt idx="40525">
                  <c:v>0</c:v>
                </c:pt>
                <c:pt idx="40526">
                  <c:v>0</c:v>
                </c:pt>
                <c:pt idx="40527">
                  <c:v>0</c:v>
                </c:pt>
                <c:pt idx="40528">
                  <c:v>-0.37299999999999001</c:v>
                </c:pt>
                <c:pt idx="40529">
                  <c:v>-1.2409999999999799</c:v>
                </c:pt>
                <c:pt idx="40530">
                  <c:v>-0.37200000000001399</c:v>
                </c:pt>
                <c:pt idx="40531">
                  <c:v>0</c:v>
                </c:pt>
                <c:pt idx="40532">
                  <c:v>-0.37199999999995698</c:v>
                </c:pt>
                <c:pt idx="40533">
                  <c:v>0.74399999999997102</c:v>
                </c:pt>
                <c:pt idx="40534">
                  <c:v>0</c:v>
                </c:pt>
                <c:pt idx="40535">
                  <c:v>0</c:v>
                </c:pt>
                <c:pt idx="40536">
                  <c:v>0</c:v>
                </c:pt>
                <c:pt idx="40537">
                  <c:v>0</c:v>
                </c:pt>
                <c:pt idx="40538">
                  <c:v>0.62099999999998001</c:v>
                </c:pt>
                <c:pt idx="40539">
                  <c:v>0.86900000000002797</c:v>
                </c:pt>
                <c:pt idx="40540">
                  <c:v>0</c:v>
                </c:pt>
                <c:pt idx="40541">
                  <c:v>-0.86900000000002797</c:v>
                </c:pt>
                <c:pt idx="40542">
                  <c:v>0</c:v>
                </c:pt>
                <c:pt idx="40543">
                  <c:v>0</c:v>
                </c:pt>
                <c:pt idx="40544">
                  <c:v>0</c:v>
                </c:pt>
                <c:pt idx="40545">
                  <c:v>0</c:v>
                </c:pt>
                <c:pt idx="40546">
                  <c:v>0.62100000000003697</c:v>
                </c:pt>
                <c:pt idx="40547">
                  <c:v>-0.62100000000003697</c:v>
                </c:pt>
                <c:pt idx="40548">
                  <c:v>-0.24799999999999001</c:v>
                </c:pt>
                <c:pt idx="40549">
                  <c:v>0</c:v>
                </c:pt>
                <c:pt idx="40550">
                  <c:v>0.86900000000002797</c:v>
                </c:pt>
                <c:pt idx="40551">
                  <c:v>0</c:v>
                </c:pt>
                <c:pt idx="40552">
                  <c:v>0</c:v>
                </c:pt>
                <c:pt idx="40553">
                  <c:v>0</c:v>
                </c:pt>
                <c:pt idx="40554">
                  <c:v>0</c:v>
                </c:pt>
                <c:pt idx="40555">
                  <c:v>0</c:v>
                </c:pt>
                <c:pt idx="40556">
                  <c:v>1.11700000000001</c:v>
                </c:pt>
                <c:pt idx="40557">
                  <c:v>0</c:v>
                </c:pt>
                <c:pt idx="40558">
                  <c:v>0</c:v>
                </c:pt>
                <c:pt idx="40559">
                  <c:v>0.12400000000002299</c:v>
                </c:pt>
                <c:pt idx="40560">
                  <c:v>1.6139999999999699</c:v>
                </c:pt>
                <c:pt idx="40561">
                  <c:v>0</c:v>
                </c:pt>
                <c:pt idx="40562">
                  <c:v>0</c:v>
                </c:pt>
                <c:pt idx="40563">
                  <c:v>0</c:v>
                </c:pt>
                <c:pt idx="40564">
                  <c:v>1.61299999999999</c:v>
                </c:pt>
                <c:pt idx="40565">
                  <c:v>0.62099999999998001</c:v>
                </c:pt>
                <c:pt idx="40566">
                  <c:v>-0.62099999999998001</c:v>
                </c:pt>
                <c:pt idx="40567">
                  <c:v>-0.37200000000001399</c:v>
                </c:pt>
                <c:pt idx="40568">
                  <c:v>-0.24799999999999001</c:v>
                </c:pt>
                <c:pt idx="40569">
                  <c:v>0</c:v>
                </c:pt>
                <c:pt idx="40570">
                  <c:v>0</c:v>
                </c:pt>
                <c:pt idx="40571">
                  <c:v>0</c:v>
                </c:pt>
                <c:pt idx="40572">
                  <c:v>0</c:v>
                </c:pt>
                <c:pt idx="40573">
                  <c:v>0</c:v>
                </c:pt>
                <c:pt idx="40574">
                  <c:v>0</c:v>
                </c:pt>
                <c:pt idx="40575">
                  <c:v>-0.49600000000003702</c:v>
                </c:pt>
                <c:pt idx="40576">
                  <c:v>1.4890000000000301</c:v>
                </c:pt>
                <c:pt idx="40577">
                  <c:v>-2.3580000000000001</c:v>
                </c:pt>
                <c:pt idx="40578">
                  <c:v>0.49700000000001399</c:v>
                </c:pt>
                <c:pt idx="40579">
                  <c:v>0</c:v>
                </c:pt>
                <c:pt idx="40580">
                  <c:v>0</c:v>
                </c:pt>
                <c:pt idx="40581">
                  <c:v>0</c:v>
                </c:pt>
                <c:pt idx="40582">
                  <c:v>0</c:v>
                </c:pt>
                <c:pt idx="40583">
                  <c:v>0.49599999999998001</c:v>
                </c:pt>
                <c:pt idx="40584">
                  <c:v>0</c:v>
                </c:pt>
                <c:pt idx="40585">
                  <c:v>0</c:v>
                </c:pt>
                <c:pt idx="40586">
                  <c:v>0.24900000000002301</c:v>
                </c:pt>
                <c:pt idx="40587">
                  <c:v>0</c:v>
                </c:pt>
                <c:pt idx="40588">
                  <c:v>0</c:v>
                </c:pt>
                <c:pt idx="40589">
                  <c:v>0</c:v>
                </c:pt>
                <c:pt idx="40590">
                  <c:v>0</c:v>
                </c:pt>
                <c:pt idx="40591">
                  <c:v>0</c:v>
                </c:pt>
                <c:pt idx="40592">
                  <c:v>1.61299999999999</c:v>
                </c:pt>
                <c:pt idx="40593">
                  <c:v>1.11700000000001</c:v>
                </c:pt>
                <c:pt idx="40594">
                  <c:v>0.37299999999999001</c:v>
                </c:pt>
                <c:pt idx="40595">
                  <c:v>0.867999999999995</c:v>
                </c:pt>
                <c:pt idx="40596">
                  <c:v>0</c:v>
                </c:pt>
                <c:pt idx="40597">
                  <c:v>0</c:v>
                </c:pt>
                <c:pt idx="40598">
                  <c:v>0</c:v>
                </c:pt>
                <c:pt idx="40599">
                  <c:v>0</c:v>
                </c:pt>
                <c:pt idx="40600">
                  <c:v>0</c:v>
                </c:pt>
                <c:pt idx="40601">
                  <c:v>-0.74500000000000399</c:v>
                </c:pt>
                <c:pt idx="40602">
                  <c:v>-1.11700000000001</c:v>
                </c:pt>
                <c:pt idx="40603">
                  <c:v>-0.24799999999999001</c:v>
                </c:pt>
                <c:pt idx="40604">
                  <c:v>0</c:v>
                </c:pt>
                <c:pt idx="40605">
                  <c:v>-0.37200000000001399</c:v>
                </c:pt>
                <c:pt idx="40606">
                  <c:v>0</c:v>
                </c:pt>
                <c:pt idx="40607">
                  <c:v>0</c:v>
                </c:pt>
                <c:pt idx="40608">
                  <c:v>0</c:v>
                </c:pt>
                <c:pt idx="40609">
                  <c:v>0</c:v>
                </c:pt>
                <c:pt idx="40610">
                  <c:v>0</c:v>
                </c:pt>
                <c:pt idx="40611">
                  <c:v>-0.123999999999966</c:v>
                </c:pt>
                <c:pt idx="40612">
                  <c:v>0</c:v>
                </c:pt>
                <c:pt idx="40613">
                  <c:v>0.24799999999999001</c:v>
                </c:pt>
                <c:pt idx="40614">
                  <c:v>0.49700000000001399</c:v>
                </c:pt>
                <c:pt idx="40615">
                  <c:v>0</c:v>
                </c:pt>
                <c:pt idx="40616">
                  <c:v>0</c:v>
                </c:pt>
                <c:pt idx="40617">
                  <c:v>0</c:v>
                </c:pt>
                <c:pt idx="40618">
                  <c:v>0.49599999999998001</c:v>
                </c:pt>
                <c:pt idx="40619">
                  <c:v>0.12400000000002299</c:v>
                </c:pt>
                <c:pt idx="40620">
                  <c:v>0.62099999999998001</c:v>
                </c:pt>
                <c:pt idx="40621">
                  <c:v>0</c:v>
                </c:pt>
                <c:pt idx="40622">
                  <c:v>0</c:v>
                </c:pt>
                <c:pt idx="40623">
                  <c:v>-0.12400000000002299</c:v>
                </c:pt>
                <c:pt idx="40624">
                  <c:v>0</c:v>
                </c:pt>
                <c:pt idx="40625">
                  <c:v>0</c:v>
                </c:pt>
                <c:pt idx="40626">
                  <c:v>0</c:v>
                </c:pt>
                <c:pt idx="40627">
                  <c:v>0</c:v>
                </c:pt>
                <c:pt idx="40628">
                  <c:v>0.49700000000001399</c:v>
                </c:pt>
                <c:pt idx="40629">
                  <c:v>0</c:v>
                </c:pt>
                <c:pt idx="40630">
                  <c:v>-0.125</c:v>
                </c:pt>
                <c:pt idx="40631">
                  <c:v>-0.49599999999998001</c:v>
                </c:pt>
                <c:pt idx="40632">
                  <c:v>-0.24800000000004699</c:v>
                </c:pt>
                <c:pt idx="40633">
                  <c:v>0</c:v>
                </c:pt>
                <c:pt idx="40634">
                  <c:v>0</c:v>
                </c:pt>
                <c:pt idx="40635">
                  <c:v>0</c:v>
                </c:pt>
                <c:pt idx="40636">
                  <c:v>-1.73799999999999</c:v>
                </c:pt>
                <c:pt idx="40637">
                  <c:v>0.37200000000001399</c:v>
                </c:pt>
                <c:pt idx="40638">
                  <c:v>0</c:v>
                </c:pt>
                <c:pt idx="40639">
                  <c:v>12.66</c:v>
                </c:pt>
                <c:pt idx="40640">
                  <c:v>0</c:v>
                </c:pt>
                <c:pt idx="40641">
                  <c:v>-8.9360000000000301</c:v>
                </c:pt>
                <c:pt idx="40642">
                  <c:v>0</c:v>
                </c:pt>
                <c:pt idx="40643">
                  <c:v>0</c:v>
                </c:pt>
                <c:pt idx="40644">
                  <c:v>0</c:v>
                </c:pt>
                <c:pt idx="40645">
                  <c:v>0</c:v>
                </c:pt>
                <c:pt idx="40646">
                  <c:v>2.4820000000000202</c:v>
                </c:pt>
                <c:pt idx="40647">
                  <c:v>0</c:v>
                </c:pt>
                <c:pt idx="40648">
                  <c:v>-0.12400000000002299</c:v>
                </c:pt>
                <c:pt idx="40649">
                  <c:v>-2.4830000000000001</c:v>
                </c:pt>
                <c:pt idx="40650">
                  <c:v>0</c:v>
                </c:pt>
                <c:pt idx="40651">
                  <c:v>0</c:v>
                </c:pt>
                <c:pt idx="40652">
                  <c:v>0</c:v>
                </c:pt>
                <c:pt idx="40653">
                  <c:v>0</c:v>
                </c:pt>
                <c:pt idx="40654">
                  <c:v>-1.365</c:v>
                </c:pt>
                <c:pt idx="40655">
                  <c:v>0.74399999999997102</c:v>
                </c:pt>
                <c:pt idx="40656">
                  <c:v>0</c:v>
                </c:pt>
                <c:pt idx="40657">
                  <c:v>0</c:v>
                </c:pt>
                <c:pt idx="40658">
                  <c:v>0</c:v>
                </c:pt>
                <c:pt idx="40659">
                  <c:v>-1.2409999999999799</c:v>
                </c:pt>
                <c:pt idx="40660">
                  <c:v>0</c:v>
                </c:pt>
                <c:pt idx="40661">
                  <c:v>0</c:v>
                </c:pt>
                <c:pt idx="40662">
                  <c:v>0</c:v>
                </c:pt>
                <c:pt idx="40663">
                  <c:v>0.24800000000004699</c:v>
                </c:pt>
                <c:pt idx="40664">
                  <c:v>1.11699999999996</c:v>
                </c:pt>
                <c:pt idx="40665">
                  <c:v>0.74500000000000399</c:v>
                </c:pt>
                <c:pt idx="40666">
                  <c:v>0</c:v>
                </c:pt>
                <c:pt idx="40667">
                  <c:v>0.37200000000001399</c:v>
                </c:pt>
                <c:pt idx="40668">
                  <c:v>0</c:v>
                </c:pt>
                <c:pt idx="40669">
                  <c:v>0</c:v>
                </c:pt>
                <c:pt idx="40670">
                  <c:v>0</c:v>
                </c:pt>
                <c:pt idx="40671">
                  <c:v>0</c:v>
                </c:pt>
                <c:pt idx="40672">
                  <c:v>0</c:v>
                </c:pt>
                <c:pt idx="40673">
                  <c:v>0.24799999999999001</c:v>
                </c:pt>
                <c:pt idx="40674">
                  <c:v>1.8619999999999599</c:v>
                </c:pt>
                <c:pt idx="40675">
                  <c:v>0.24799999999999001</c:v>
                </c:pt>
                <c:pt idx="40676">
                  <c:v>0</c:v>
                </c:pt>
                <c:pt idx="40677">
                  <c:v>-1.2409999999999799</c:v>
                </c:pt>
                <c:pt idx="40678">
                  <c:v>0</c:v>
                </c:pt>
                <c:pt idx="40679">
                  <c:v>0</c:v>
                </c:pt>
                <c:pt idx="40680">
                  <c:v>0</c:v>
                </c:pt>
                <c:pt idx="40681">
                  <c:v>0</c:v>
                </c:pt>
                <c:pt idx="40682">
                  <c:v>-0.62100000000003697</c:v>
                </c:pt>
                <c:pt idx="40683">
                  <c:v>0</c:v>
                </c:pt>
                <c:pt idx="40684">
                  <c:v>0.24799999999999001</c:v>
                </c:pt>
                <c:pt idx="40685">
                  <c:v>0.12400000000002299</c:v>
                </c:pt>
                <c:pt idx="40686">
                  <c:v>0.86900000000002797</c:v>
                </c:pt>
                <c:pt idx="40687">
                  <c:v>0</c:v>
                </c:pt>
                <c:pt idx="40688">
                  <c:v>0</c:v>
                </c:pt>
                <c:pt idx="40689">
                  <c:v>0</c:v>
                </c:pt>
                <c:pt idx="40690">
                  <c:v>-0.24799999999999001</c:v>
                </c:pt>
                <c:pt idx="40691">
                  <c:v>-0.49699999999995698</c:v>
                </c:pt>
                <c:pt idx="40692">
                  <c:v>0</c:v>
                </c:pt>
                <c:pt idx="40693">
                  <c:v>0.24799999999999001</c:v>
                </c:pt>
                <c:pt idx="40694">
                  <c:v>0</c:v>
                </c:pt>
                <c:pt idx="40695">
                  <c:v>-1.2410000000000401</c:v>
                </c:pt>
                <c:pt idx="40696">
                  <c:v>0</c:v>
                </c:pt>
                <c:pt idx="40697">
                  <c:v>0</c:v>
                </c:pt>
                <c:pt idx="40698">
                  <c:v>0</c:v>
                </c:pt>
                <c:pt idx="40699">
                  <c:v>0.49599999999998001</c:v>
                </c:pt>
                <c:pt idx="40700">
                  <c:v>0</c:v>
                </c:pt>
                <c:pt idx="40701">
                  <c:v>0.86900000000002797</c:v>
                </c:pt>
                <c:pt idx="40702">
                  <c:v>-0.86900000000002797</c:v>
                </c:pt>
                <c:pt idx="40703">
                  <c:v>-0.123999999999966</c:v>
                </c:pt>
                <c:pt idx="40704">
                  <c:v>-0.12400000000002299</c:v>
                </c:pt>
                <c:pt idx="40705">
                  <c:v>0</c:v>
                </c:pt>
                <c:pt idx="40706">
                  <c:v>0</c:v>
                </c:pt>
                <c:pt idx="40707">
                  <c:v>0</c:v>
                </c:pt>
                <c:pt idx="40708">
                  <c:v>0</c:v>
                </c:pt>
                <c:pt idx="40709">
                  <c:v>0</c:v>
                </c:pt>
                <c:pt idx="40710">
                  <c:v>2.23399999999998</c:v>
                </c:pt>
                <c:pt idx="40711">
                  <c:v>1.8620000000000201</c:v>
                </c:pt>
                <c:pt idx="40712">
                  <c:v>-0.86900000000002797</c:v>
                </c:pt>
                <c:pt idx="40713">
                  <c:v>0</c:v>
                </c:pt>
                <c:pt idx="40714">
                  <c:v>0</c:v>
                </c:pt>
                <c:pt idx="40715">
                  <c:v>0</c:v>
                </c:pt>
                <c:pt idx="40716">
                  <c:v>0</c:v>
                </c:pt>
                <c:pt idx="40717">
                  <c:v>0</c:v>
                </c:pt>
                <c:pt idx="40718">
                  <c:v>0</c:v>
                </c:pt>
                <c:pt idx="40719">
                  <c:v>-1.61299999999999</c:v>
                </c:pt>
                <c:pt idx="40720">
                  <c:v>-0.49700000000001399</c:v>
                </c:pt>
                <c:pt idx="40721">
                  <c:v>0.49700000000001399</c:v>
                </c:pt>
                <c:pt idx="40722">
                  <c:v>-0.49700000000001399</c:v>
                </c:pt>
                <c:pt idx="40723">
                  <c:v>0</c:v>
                </c:pt>
                <c:pt idx="40724">
                  <c:v>0</c:v>
                </c:pt>
                <c:pt idx="40725">
                  <c:v>0</c:v>
                </c:pt>
                <c:pt idx="40726">
                  <c:v>0.12400000000002299</c:v>
                </c:pt>
                <c:pt idx="40727">
                  <c:v>0.37200000000001399</c:v>
                </c:pt>
                <c:pt idx="40728">
                  <c:v>0</c:v>
                </c:pt>
                <c:pt idx="40729">
                  <c:v>-0.24800000000004699</c:v>
                </c:pt>
                <c:pt idx="40730">
                  <c:v>-0.37199999999995698</c:v>
                </c:pt>
                <c:pt idx="40731">
                  <c:v>-0.24900000000002301</c:v>
                </c:pt>
                <c:pt idx="40732">
                  <c:v>0</c:v>
                </c:pt>
                <c:pt idx="40733">
                  <c:v>0</c:v>
                </c:pt>
                <c:pt idx="40734">
                  <c:v>0</c:v>
                </c:pt>
                <c:pt idx="40735">
                  <c:v>0.867999999999995</c:v>
                </c:pt>
                <c:pt idx="40736">
                  <c:v>0.74500000000000399</c:v>
                </c:pt>
                <c:pt idx="40737">
                  <c:v>0</c:v>
                </c:pt>
                <c:pt idx="40738">
                  <c:v>0</c:v>
                </c:pt>
                <c:pt idx="40739">
                  <c:v>0.49700000000001399</c:v>
                </c:pt>
                <c:pt idx="40740">
                  <c:v>0</c:v>
                </c:pt>
                <c:pt idx="40741">
                  <c:v>0</c:v>
                </c:pt>
                <c:pt idx="40742">
                  <c:v>0</c:v>
                </c:pt>
                <c:pt idx="40743">
                  <c:v>0</c:v>
                </c:pt>
                <c:pt idx="40744">
                  <c:v>0</c:v>
                </c:pt>
                <c:pt idx="40745">
                  <c:v>0.49599999999998001</c:v>
                </c:pt>
                <c:pt idx="40746">
                  <c:v>0.125</c:v>
                </c:pt>
                <c:pt idx="40747">
                  <c:v>-0.125</c:v>
                </c:pt>
                <c:pt idx="40748">
                  <c:v>0</c:v>
                </c:pt>
                <c:pt idx="40749">
                  <c:v>0</c:v>
                </c:pt>
                <c:pt idx="40750">
                  <c:v>0</c:v>
                </c:pt>
                <c:pt idx="40751">
                  <c:v>0</c:v>
                </c:pt>
                <c:pt idx="40752">
                  <c:v>0</c:v>
                </c:pt>
                <c:pt idx="40753">
                  <c:v>0</c:v>
                </c:pt>
                <c:pt idx="40754">
                  <c:v>-0.125</c:v>
                </c:pt>
                <c:pt idx="40755">
                  <c:v>0.992999999999995</c:v>
                </c:pt>
                <c:pt idx="40756">
                  <c:v>-0.992999999999995</c:v>
                </c:pt>
                <c:pt idx="40757">
                  <c:v>0.992999999999995</c:v>
                </c:pt>
                <c:pt idx="40758">
                  <c:v>-0.49599999999998001</c:v>
                </c:pt>
                <c:pt idx="40759">
                  <c:v>0</c:v>
                </c:pt>
                <c:pt idx="40760">
                  <c:v>0</c:v>
                </c:pt>
                <c:pt idx="40761">
                  <c:v>0</c:v>
                </c:pt>
                <c:pt idx="40762">
                  <c:v>0.123999999999966</c:v>
                </c:pt>
                <c:pt idx="40763">
                  <c:v>-0.123999999999966</c:v>
                </c:pt>
                <c:pt idx="40764">
                  <c:v>0.123999999999966</c:v>
                </c:pt>
                <c:pt idx="40765">
                  <c:v>-0.24799999999999001</c:v>
                </c:pt>
                <c:pt idx="40766">
                  <c:v>-0.62099999999998001</c:v>
                </c:pt>
                <c:pt idx="40767">
                  <c:v>-0.49600000000003702</c:v>
                </c:pt>
                <c:pt idx="40768">
                  <c:v>0</c:v>
                </c:pt>
                <c:pt idx="40769">
                  <c:v>0</c:v>
                </c:pt>
                <c:pt idx="40770">
                  <c:v>0</c:v>
                </c:pt>
                <c:pt idx="40771">
                  <c:v>-0.992999999999995</c:v>
                </c:pt>
                <c:pt idx="40772">
                  <c:v>0</c:v>
                </c:pt>
                <c:pt idx="40773">
                  <c:v>-0.24800000000004699</c:v>
                </c:pt>
                <c:pt idx="40774">
                  <c:v>2.7300000000000102</c:v>
                </c:pt>
                <c:pt idx="40775">
                  <c:v>-1.9850000000000101</c:v>
                </c:pt>
                <c:pt idx="40776">
                  <c:v>0</c:v>
                </c:pt>
                <c:pt idx="40777">
                  <c:v>0</c:v>
                </c:pt>
                <c:pt idx="40778">
                  <c:v>0</c:v>
                </c:pt>
                <c:pt idx="40779">
                  <c:v>0</c:v>
                </c:pt>
                <c:pt idx="40780">
                  <c:v>-0.37299999999999001</c:v>
                </c:pt>
                <c:pt idx="40781">
                  <c:v>0</c:v>
                </c:pt>
                <c:pt idx="40782">
                  <c:v>0.24900000000002301</c:v>
                </c:pt>
                <c:pt idx="40783">
                  <c:v>0.24799999999999001</c:v>
                </c:pt>
                <c:pt idx="40784">
                  <c:v>0</c:v>
                </c:pt>
                <c:pt idx="40785">
                  <c:v>0</c:v>
                </c:pt>
                <c:pt idx="40786">
                  <c:v>0</c:v>
                </c:pt>
                <c:pt idx="40787">
                  <c:v>0</c:v>
                </c:pt>
                <c:pt idx="40788">
                  <c:v>0</c:v>
                </c:pt>
                <c:pt idx="40789">
                  <c:v>-0.74500000000000399</c:v>
                </c:pt>
                <c:pt idx="40790">
                  <c:v>-0.37200000000001399</c:v>
                </c:pt>
                <c:pt idx="40791">
                  <c:v>-1.49</c:v>
                </c:pt>
                <c:pt idx="40792">
                  <c:v>0.62100000000003697</c:v>
                </c:pt>
                <c:pt idx="40793">
                  <c:v>0</c:v>
                </c:pt>
                <c:pt idx="40794">
                  <c:v>0</c:v>
                </c:pt>
                <c:pt idx="40795">
                  <c:v>0</c:v>
                </c:pt>
                <c:pt idx="40796">
                  <c:v>0</c:v>
                </c:pt>
                <c:pt idx="40797">
                  <c:v>0</c:v>
                </c:pt>
                <c:pt idx="40798">
                  <c:v>0</c:v>
                </c:pt>
                <c:pt idx="40799">
                  <c:v>0</c:v>
                </c:pt>
                <c:pt idx="40800">
                  <c:v>0.12400000000002299</c:v>
                </c:pt>
                <c:pt idx="40801">
                  <c:v>-1.4889999999999699</c:v>
                </c:pt>
                <c:pt idx="40802">
                  <c:v>0</c:v>
                </c:pt>
                <c:pt idx="40803">
                  <c:v>-0.12400000000002299</c:v>
                </c:pt>
                <c:pt idx="40804">
                  <c:v>0</c:v>
                </c:pt>
                <c:pt idx="40805">
                  <c:v>0</c:v>
                </c:pt>
                <c:pt idx="40806">
                  <c:v>0</c:v>
                </c:pt>
                <c:pt idx="40807">
                  <c:v>0</c:v>
                </c:pt>
                <c:pt idx="40808">
                  <c:v>0</c:v>
                </c:pt>
                <c:pt idx="40809">
                  <c:v>0.74500000000000399</c:v>
                </c:pt>
                <c:pt idx="40810">
                  <c:v>-0.74500000000000399</c:v>
                </c:pt>
                <c:pt idx="40811">
                  <c:v>0</c:v>
                </c:pt>
                <c:pt idx="40812">
                  <c:v>0</c:v>
                </c:pt>
                <c:pt idx="40813">
                  <c:v>0</c:v>
                </c:pt>
                <c:pt idx="40814">
                  <c:v>0</c:v>
                </c:pt>
                <c:pt idx="40815">
                  <c:v>0</c:v>
                </c:pt>
                <c:pt idx="40816">
                  <c:v>-0.49699999999995698</c:v>
                </c:pt>
                <c:pt idx="40817">
                  <c:v>0.992999999999995</c:v>
                </c:pt>
                <c:pt idx="40818">
                  <c:v>-0.24799999999999001</c:v>
                </c:pt>
                <c:pt idx="40819">
                  <c:v>0.62099999999998001</c:v>
                </c:pt>
                <c:pt idx="40820">
                  <c:v>-0.62099999999998001</c:v>
                </c:pt>
                <c:pt idx="40821">
                  <c:v>0.37199999999995698</c:v>
                </c:pt>
                <c:pt idx="40822">
                  <c:v>0</c:v>
                </c:pt>
                <c:pt idx="40823">
                  <c:v>0</c:v>
                </c:pt>
                <c:pt idx="40824">
                  <c:v>0</c:v>
                </c:pt>
                <c:pt idx="40825">
                  <c:v>0</c:v>
                </c:pt>
                <c:pt idx="40826">
                  <c:v>0.123999999999966</c:v>
                </c:pt>
                <c:pt idx="40827">
                  <c:v>-0.123999999999966</c:v>
                </c:pt>
                <c:pt idx="40828">
                  <c:v>1.36499999999995</c:v>
                </c:pt>
                <c:pt idx="40829">
                  <c:v>0</c:v>
                </c:pt>
                <c:pt idx="40830">
                  <c:v>0.62100000000003697</c:v>
                </c:pt>
                <c:pt idx="40831">
                  <c:v>0</c:v>
                </c:pt>
                <c:pt idx="40832">
                  <c:v>0</c:v>
                </c:pt>
                <c:pt idx="40833">
                  <c:v>0</c:v>
                </c:pt>
                <c:pt idx="40834">
                  <c:v>0.867999999999995</c:v>
                </c:pt>
                <c:pt idx="40835">
                  <c:v>0</c:v>
                </c:pt>
                <c:pt idx="40836">
                  <c:v>0</c:v>
                </c:pt>
                <c:pt idx="40837">
                  <c:v>-1.7369999999999599</c:v>
                </c:pt>
                <c:pt idx="40838">
                  <c:v>-0.12400000000002299</c:v>
                </c:pt>
                <c:pt idx="40839">
                  <c:v>-0.992999999999995</c:v>
                </c:pt>
                <c:pt idx="40840">
                  <c:v>0</c:v>
                </c:pt>
                <c:pt idx="40841">
                  <c:v>0</c:v>
                </c:pt>
                <c:pt idx="40842">
                  <c:v>0</c:v>
                </c:pt>
                <c:pt idx="40843">
                  <c:v>0</c:v>
                </c:pt>
                <c:pt idx="40844">
                  <c:v>0</c:v>
                </c:pt>
                <c:pt idx="40845">
                  <c:v>-0.992999999999995</c:v>
                </c:pt>
                <c:pt idx="40846">
                  <c:v>-0.24799999999999001</c:v>
                </c:pt>
                <c:pt idx="40847">
                  <c:v>-6.2060000000000102</c:v>
                </c:pt>
                <c:pt idx="40848">
                  <c:v>0</c:v>
                </c:pt>
                <c:pt idx="40849">
                  <c:v>0</c:v>
                </c:pt>
                <c:pt idx="40850">
                  <c:v>0</c:v>
                </c:pt>
                <c:pt idx="40851">
                  <c:v>0</c:v>
                </c:pt>
                <c:pt idx="40852">
                  <c:v>0</c:v>
                </c:pt>
                <c:pt idx="40853">
                  <c:v>1.7369999999999599</c:v>
                </c:pt>
                <c:pt idx="40854">
                  <c:v>0</c:v>
                </c:pt>
                <c:pt idx="40855">
                  <c:v>-1.36499999999995</c:v>
                </c:pt>
                <c:pt idx="40856">
                  <c:v>-0.49600000000003702</c:v>
                </c:pt>
                <c:pt idx="40857">
                  <c:v>0.12400000000002299</c:v>
                </c:pt>
                <c:pt idx="40858">
                  <c:v>0</c:v>
                </c:pt>
                <c:pt idx="40859">
                  <c:v>0</c:v>
                </c:pt>
                <c:pt idx="40860">
                  <c:v>0</c:v>
                </c:pt>
                <c:pt idx="40861">
                  <c:v>-0.992999999999995</c:v>
                </c:pt>
                <c:pt idx="40862">
                  <c:v>0.12400000000002299</c:v>
                </c:pt>
                <c:pt idx="40863">
                  <c:v>-0.12400000000002299</c:v>
                </c:pt>
                <c:pt idx="40864">
                  <c:v>0.12400000000002299</c:v>
                </c:pt>
                <c:pt idx="40865">
                  <c:v>-0.49600000000003702</c:v>
                </c:pt>
                <c:pt idx="40866">
                  <c:v>1.11700000000001</c:v>
                </c:pt>
                <c:pt idx="40867">
                  <c:v>0</c:v>
                </c:pt>
                <c:pt idx="40868">
                  <c:v>0</c:v>
                </c:pt>
                <c:pt idx="40869">
                  <c:v>0</c:v>
                </c:pt>
                <c:pt idx="40870">
                  <c:v>-1.11699999999996</c:v>
                </c:pt>
                <c:pt idx="40871">
                  <c:v>-0.12400000000002299</c:v>
                </c:pt>
                <c:pt idx="40872">
                  <c:v>0</c:v>
                </c:pt>
                <c:pt idx="40873">
                  <c:v>0</c:v>
                </c:pt>
                <c:pt idx="40874">
                  <c:v>-0.24799999999999001</c:v>
                </c:pt>
                <c:pt idx="40875">
                  <c:v>0</c:v>
                </c:pt>
                <c:pt idx="40876">
                  <c:v>0</c:v>
                </c:pt>
                <c:pt idx="40877">
                  <c:v>0</c:v>
                </c:pt>
                <c:pt idx="40878">
                  <c:v>0</c:v>
                </c:pt>
                <c:pt idx="40879">
                  <c:v>0.12400000000002299</c:v>
                </c:pt>
                <c:pt idx="40880">
                  <c:v>0.62099999999998001</c:v>
                </c:pt>
                <c:pt idx="40881">
                  <c:v>-0.62099999999998001</c:v>
                </c:pt>
                <c:pt idx="40882">
                  <c:v>0.62099999999998001</c:v>
                </c:pt>
                <c:pt idx="40883">
                  <c:v>0.62000000000000399</c:v>
                </c:pt>
                <c:pt idx="40884">
                  <c:v>2.23399999999998</c:v>
                </c:pt>
                <c:pt idx="40885">
                  <c:v>0</c:v>
                </c:pt>
                <c:pt idx="40886">
                  <c:v>0</c:v>
                </c:pt>
                <c:pt idx="40887">
                  <c:v>0</c:v>
                </c:pt>
                <c:pt idx="40888">
                  <c:v>-0.12400000000002299</c:v>
                </c:pt>
                <c:pt idx="40889">
                  <c:v>-0.74399999999997102</c:v>
                </c:pt>
                <c:pt idx="40890">
                  <c:v>0</c:v>
                </c:pt>
                <c:pt idx="40891">
                  <c:v>0.37200000000001399</c:v>
                </c:pt>
                <c:pt idx="40892">
                  <c:v>0.123999999999966</c:v>
                </c:pt>
                <c:pt idx="40893">
                  <c:v>0</c:v>
                </c:pt>
                <c:pt idx="40894">
                  <c:v>0</c:v>
                </c:pt>
                <c:pt idx="40895">
                  <c:v>0</c:v>
                </c:pt>
                <c:pt idx="40896">
                  <c:v>0</c:v>
                </c:pt>
                <c:pt idx="40897">
                  <c:v>0.37200000000001399</c:v>
                </c:pt>
                <c:pt idx="40898">
                  <c:v>-0.37200000000001399</c:v>
                </c:pt>
                <c:pt idx="40899">
                  <c:v>-0.49700000000001399</c:v>
                </c:pt>
                <c:pt idx="40900">
                  <c:v>0</c:v>
                </c:pt>
                <c:pt idx="40901">
                  <c:v>0.86900000000002797</c:v>
                </c:pt>
                <c:pt idx="40902">
                  <c:v>0</c:v>
                </c:pt>
                <c:pt idx="40903">
                  <c:v>0</c:v>
                </c:pt>
                <c:pt idx="40904">
                  <c:v>0</c:v>
                </c:pt>
                <c:pt idx="40905">
                  <c:v>0</c:v>
                </c:pt>
                <c:pt idx="40906">
                  <c:v>-0.62099999999998001</c:v>
                </c:pt>
                <c:pt idx="40907">
                  <c:v>-0.74500000000000399</c:v>
                </c:pt>
                <c:pt idx="40908">
                  <c:v>0</c:v>
                </c:pt>
                <c:pt idx="40909">
                  <c:v>0</c:v>
                </c:pt>
                <c:pt idx="40910">
                  <c:v>-0.49599999999998001</c:v>
                </c:pt>
                <c:pt idx="40911">
                  <c:v>-0.49700000000001399</c:v>
                </c:pt>
                <c:pt idx="40912">
                  <c:v>0</c:v>
                </c:pt>
                <c:pt idx="40913">
                  <c:v>0</c:v>
                </c:pt>
                <c:pt idx="40914">
                  <c:v>0</c:v>
                </c:pt>
                <c:pt idx="40915">
                  <c:v>0.12400000000002299</c:v>
                </c:pt>
                <c:pt idx="40916">
                  <c:v>0</c:v>
                </c:pt>
                <c:pt idx="40917">
                  <c:v>2.1100000000000101</c:v>
                </c:pt>
                <c:pt idx="40918">
                  <c:v>0</c:v>
                </c:pt>
                <c:pt idx="40919">
                  <c:v>0</c:v>
                </c:pt>
                <c:pt idx="40920">
                  <c:v>-1.86099999999999</c:v>
                </c:pt>
                <c:pt idx="40921">
                  <c:v>0</c:v>
                </c:pt>
                <c:pt idx="40922">
                  <c:v>0</c:v>
                </c:pt>
                <c:pt idx="40923">
                  <c:v>0</c:v>
                </c:pt>
                <c:pt idx="40924">
                  <c:v>3.3519999999999701</c:v>
                </c:pt>
                <c:pt idx="40925">
                  <c:v>0.12400000000002299</c:v>
                </c:pt>
                <c:pt idx="40926">
                  <c:v>-0.12400000000002299</c:v>
                </c:pt>
                <c:pt idx="40927">
                  <c:v>0.86800000000005095</c:v>
                </c:pt>
                <c:pt idx="40928">
                  <c:v>-1.2410000000000401</c:v>
                </c:pt>
                <c:pt idx="40929">
                  <c:v>0</c:v>
                </c:pt>
                <c:pt idx="40930">
                  <c:v>0</c:v>
                </c:pt>
                <c:pt idx="40931">
                  <c:v>0</c:v>
                </c:pt>
                <c:pt idx="40932">
                  <c:v>0</c:v>
                </c:pt>
                <c:pt idx="40933">
                  <c:v>-0.49700000000001399</c:v>
                </c:pt>
                <c:pt idx="40934">
                  <c:v>0.49700000000001399</c:v>
                </c:pt>
                <c:pt idx="40935">
                  <c:v>0</c:v>
                </c:pt>
                <c:pt idx="40936">
                  <c:v>0.37200000000001399</c:v>
                </c:pt>
                <c:pt idx="40937">
                  <c:v>0</c:v>
                </c:pt>
                <c:pt idx="40938">
                  <c:v>0</c:v>
                </c:pt>
                <c:pt idx="40939">
                  <c:v>0</c:v>
                </c:pt>
                <c:pt idx="40940">
                  <c:v>0</c:v>
                </c:pt>
                <c:pt idx="40941">
                  <c:v>0</c:v>
                </c:pt>
                <c:pt idx="40942">
                  <c:v>-0.99199999999996102</c:v>
                </c:pt>
                <c:pt idx="40943">
                  <c:v>-0.125</c:v>
                </c:pt>
                <c:pt idx="40944">
                  <c:v>0</c:v>
                </c:pt>
                <c:pt idx="40945">
                  <c:v>-0.24799999999999001</c:v>
                </c:pt>
                <c:pt idx="40946">
                  <c:v>0.86899999999997102</c:v>
                </c:pt>
                <c:pt idx="40947">
                  <c:v>-0.86899999999997102</c:v>
                </c:pt>
                <c:pt idx="40948">
                  <c:v>0</c:v>
                </c:pt>
                <c:pt idx="40949">
                  <c:v>0</c:v>
                </c:pt>
                <c:pt idx="40950">
                  <c:v>0</c:v>
                </c:pt>
                <c:pt idx="40951">
                  <c:v>0.24799999999999001</c:v>
                </c:pt>
                <c:pt idx="40952">
                  <c:v>0</c:v>
                </c:pt>
                <c:pt idx="40953">
                  <c:v>0.86899999999997102</c:v>
                </c:pt>
                <c:pt idx="40954">
                  <c:v>-0.86899999999997102</c:v>
                </c:pt>
                <c:pt idx="40955">
                  <c:v>3.3509999999999902</c:v>
                </c:pt>
                <c:pt idx="40956">
                  <c:v>-3.3509999999999902</c:v>
                </c:pt>
                <c:pt idx="40957">
                  <c:v>0</c:v>
                </c:pt>
                <c:pt idx="40958">
                  <c:v>0</c:v>
                </c:pt>
                <c:pt idx="40959">
                  <c:v>0</c:v>
                </c:pt>
                <c:pt idx="40960">
                  <c:v>0.62099999999998001</c:v>
                </c:pt>
                <c:pt idx="40961">
                  <c:v>0.49599999999998001</c:v>
                </c:pt>
                <c:pt idx="40962">
                  <c:v>0</c:v>
                </c:pt>
                <c:pt idx="40963">
                  <c:v>-0.99199999999996102</c:v>
                </c:pt>
                <c:pt idx="40964">
                  <c:v>-0.74500000000000399</c:v>
                </c:pt>
                <c:pt idx="40965">
                  <c:v>0</c:v>
                </c:pt>
                <c:pt idx="40966">
                  <c:v>0</c:v>
                </c:pt>
                <c:pt idx="40967">
                  <c:v>0</c:v>
                </c:pt>
                <c:pt idx="40968">
                  <c:v>0</c:v>
                </c:pt>
                <c:pt idx="40969">
                  <c:v>-1.2409999999999799</c:v>
                </c:pt>
                <c:pt idx="40970">
                  <c:v>1.2409999999999799</c:v>
                </c:pt>
                <c:pt idx="40971">
                  <c:v>1.11699999999996</c:v>
                </c:pt>
                <c:pt idx="40972">
                  <c:v>0.37300000000004702</c:v>
                </c:pt>
                <c:pt idx="40973">
                  <c:v>1.2409999999999799</c:v>
                </c:pt>
                <c:pt idx="40974">
                  <c:v>0</c:v>
                </c:pt>
                <c:pt idx="40975">
                  <c:v>0</c:v>
                </c:pt>
                <c:pt idx="40976">
                  <c:v>0</c:v>
                </c:pt>
                <c:pt idx="40977">
                  <c:v>0</c:v>
                </c:pt>
                <c:pt idx="40978">
                  <c:v>0</c:v>
                </c:pt>
                <c:pt idx="40979">
                  <c:v>0.867999999999995</c:v>
                </c:pt>
                <c:pt idx="40980">
                  <c:v>0</c:v>
                </c:pt>
                <c:pt idx="40981">
                  <c:v>-0.49600000000003702</c:v>
                </c:pt>
                <c:pt idx="40982">
                  <c:v>-0.86899999999997102</c:v>
                </c:pt>
                <c:pt idx="40983">
                  <c:v>-0.12400000000002299</c:v>
                </c:pt>
                <c:pt idx="40984">
                  <c:v>0</c:v>
                </c:pt>
                <c:pt idx="40985">
                  <c:v>0</c:v>
                </c:pt>
                <c:pt idx="40986">
                  <c:v>0</c:v>
                </c:pt>
                <c:pt idx="40987">
                  <c:v>1.2409999999999799</c:v>
                </c:pt>
                <c:pt idx="40988">
                  <c:v>0</c:v>
                </c:pt>
                <c:pt idx="40989">
                  <c:v>-1.365</c:v>
                </c:pt>
                <c:pt idx="40990">
                  <c:v>0</c:v>
                </c:pt>
                <c:pt idx="40991">
                  <c:v>-0.37299999999999001</c:v>
                </c:pt>
                <c:pt idx="40992">
                  <c:v>1.49</c:v>
                </c:pt>
                <c:pt idx="40993">
                  <c:v>0</c:v>
                </c:pt>
                <c:pt idx="40994">
                  <c:v>0</c:v>
                </c:pt>
                <c:pt idx="40995">
                  <c:v>0</c:v>
                </c:pt>
                <c:pt idx="40996">
                  <c:v>2.6059999999999901</c:v>
                </c:pt>
                <c:pt idx="40997">
                  <c:v>0.62100000000003697</c:v>
                </c:pt>
                <c:pt idx="40998">
                  <c:v>0.37199999999995698</c:v>
                </c:pt>
                <c:pt idx="40999">
                  <c:v>1.2410000000000401</c:v>
                </c:pt>
                <c:pt idx="41000">
                  <c:v>0</c:v>
                </c:pt>
                <c:pt idx="41001">
                  <c:v>-0.49600000000003702</c:v>
                </c:pt>
                <c:pt idx="41002">
                  <c:v>0</c:v>
                </c:pt>
                <c:pt idx="41003">
                  <c:v>0</c:v>
                </c:pt>
                <c:pt idx="41004">
                  <c:v>0</c:v>
                </c:pt>
                <c:pt idx="41005">
                  <c:v>1.2409999999999799</c:v>
                </c:pt>
                <c:pt idx="41006">
                  <c:v>3.5990000000000402</c:v>
                </c:pt>
                <c:pt idx="41007">
                  <c:v>0</c:v>
                </c:pt>
                <c:pt idx="41008">
                  <c:v>-0.49600000000003702</c:v>
                </c:pt>
                <c:pt idx="41009">
                  <c:v>-0.992999999999995</c:v>
                </c:pt>
                <c:pt idx="41010">
                  <c:v>0</c:v>
                </c:pt>
                <c:pt idx="41011">
                  <c:v>0</c:v>
                </c:pt>
                <c:pt idx="41012">
                  <c:v>0</c:v>
                </c:pt>
                <c:pt idx="41013">
                  <c:v>0</c:v>
                </c:pt>
                <c:pt idx="41014">
                  <c:v>0.992999999999995</c:v>
                </c:pt>
                <c:pt idx="41015">
                  <c:v>0.12400000000002299</c:v>
                </c:pt>
                <c:pt idx="41016">
                  <c:v>0</c:v>
                </c:pt>
                <c:pt idx="41017">
                  <c:v>0.123999999999966</c:v>
                </c:pt>
                <c:pt idx="41018">
                  <c:v>0</c:v>
                </c:pt>
                <c:pt idx="41019">
                  <c:v>0.24799999999999001</c:v>
                </c:pt>
                <c:pt idx="41020">
                  <c:v>0</c:v>
                </c:pt>
                <c:pt idx="41021">
                  <c:v>0</c:v>
                </c:pt>
                <c:pt idx="41022">
                  <c:v>0</c:v>
                </c:pt>
                <c:pt idx="41023">
                  <c:v>0.62000000000000399</c:v>
                </c:pt>
                <c:pt idx="41024">
                  <c:v>0</c:v>
                </c:pt>
                <c:pt idx="41025">
                  <c:v>-1.4890000000000301</c:v>
                </c:pt>
                <c:pt idx="41026">
                  <c:v>0</c:v>
                </c:pt>
                <c:pt idx="41027">
                  <c:v>1.11700000000001</c:v>
                </c:pt>
                <c:pt idx="41028">
                  <c:v>0</c:v>
                </c:pt>
                <c:pt idx="41029">
                  <c:v>0</c:v>
                </c:pt>
                <c:pt idx="41030">
                  <c:v>0</c:v>
                </c:pt>
                <c:pt idx="41031">
                  <c:v>0</c:v>
                </c:pt>
                <c:pt idx="41032">
                  <c:v>0.992999999999995</c:v>
                </c:pt>
                <c:pt idx="41033">
                  <c:v>0.37200000000001399</c:v>
                </c:pt>
                <c:pt idx="41034">
                  <c:v>0</c:v>
                </c:pt>
                <c:pt idx="41035">
                  <c:v>0.86899999999997102</c:v>
                </c:pt>
                <c:pt idx="41036">
                  <c:v>0.62099999999998001</c:v>
                </c:pt>
                <c:pt idx="41037">
                  <c:v>-0.62099999999998001</c:v>
                </c:pt>
                <c:pt idx="41038">
                  <c:v>0</c:v>
                </c:pt>
                <c:pt idx="41039">
                  <c:v>0</c:v>
                </c:pt>
                <c:pt idx="41040">
                  <c:v>0</c:v>
                </c:pt>
                <c:pt idx="41041">
                  <c:v>0</c:v>
                </c:pt>
                <c:pt idx="41042">
                  <c:v>0</c:v>
                </c:pt>
                <c:pt idx="41043">
                  <c:v>0.24799999999999001</c:v>
                </c:pt>
                <c:pt idx="41044">
                  <c:v>0</c:v>
                </c:pt>
                <c:pt idx="41045">
                  <c:v>0.992999999999995</c:v>
                </c:pt>
                <c:pt idx="41046">
                  <c:v>-0.123999999999966</c:v>
                </c:pt>
                <c:pt idx="41047">
                  <c:v>0</c:v>
                </c:pt>
                <c:pt idx="41048">
                  <c:v>0</c:v>
                </c:pt>
                <c:pt idx="41049">
                  <c:v>0</c:v>
                </c:pt>
                <c:pt idx="41050">
                  <c:v>0</c:v>
                </c:pt>
                <c:pt idx="41051">
                  <c:v>-0.49700000000001399</c:v>
                </c:pt>
                <c:pt idx="41052">
                  <c:v>-4.0960000000000001</c:v>
                </c:pt>
                <c:pt idx="41053">
                  <c:v>0</c:v>
                </c:pt>
                <c:pt idx="41054">
                  <c:v>0.992999999999995</c:v>
                </c:pt>
                <c:pt idx="41055">
                  <c:v>0.24900000000002301</c:v>
                </c:pt>
                <c:pt idx="41056">
                  <c:v>0</c:v>
                </c:pt>
                <c:pt idx="41057">
                  <c:v>0</c:v>
                </c:pt>
                <c:pt idx="41058">
                  <c:v>0</c:v>
                </c:pt>
                <c:pt idx="41059">
                  <c:v>-1.8620000000000201</c:v>
                </c:pt>
                <c:pt idx="41060">
                  <c:v>-0.37199999999995698</c:v>
                </c:pt>
                <c:pt idx="41061">
                  <c:v>0</c:v>
                </c:pt>
                <c:pt idx="41062">
                  <c:v>0.37199999999995698</c:v>
                </c:pt>
                <c:pt idx="41063">
                  <c:v>0</c:v>
                </c:pt>
                <c:pt idx="41064">
                  <c:v>0.24800000000004699</c:v>
                </c:pt>
                <c:pt idx="41065">
                  <c:v>0</c:v>
                </c:pt>
                <c:pt idx="41066">
                  <c:v>0</c:v>
                </c:pt>
                <c:pt idx="41067">
                  <c:v>0</c:v>
                </c:pt>
                <c:pt idx="41068">
                  <c:v>0.992999999999995</c:v>
                </c:pt>
                <c:pt idx="41069">
                  <c:v>0</c:v>
                </c:pt>
                <c:pt idx="41070">
                  <c:v>0</c:v>
                </c:pt>
                <c:pt idx="41071">
                  <c:v>0</c:v>
                </c:pt>
                <c:pt idx="41072">
                  <c:v>0.37200000000001399</c:v>
                </c:pt>
                <c:pt idx="41073">
                  <c:v>0</c:v>
                </c:pt>
                <c:pt idx="41074">
                  <c:v>0</c:v>
                </c:pt>
                <c:pt idx="41075">
                  <c:v>0</c:v>
                </c:pt>
                <c:pt idx="41076">
                  <c:v>0</c:v>
                </c:pt>
                <c:pt idx="41077">
                  <c:v>-1.11699999999996</c:v>
                </c:pt>
                <c:pt idx="41078">
                  <c:v>0</c:v>
                </c:pt>
                <c:pt idx="41079">
                  <c:v>1.11699999999996</c:v>
                </c:pt>
                <c:pt idx="41080">
                  <c:v>1.365</c:v>
                </c:pt>
                <c:pt idx="41081">
                  <c:v>0</c:v>
                </c:pt>
                <c:pt idx="41082">
                  <c:v>-0.24799999999999001</c:v>
                </c:pt>
                <c:pt idx="41083">
                  <c:v>0</c:v>
                </c:pt>
                <c:pt idx="41084">
                  <c:v>0</c:v>
                </c:pt>
                <c:pt idx="41085">
                  <c:v>0</c:v>
                </c:pt>
                <c:pt idx="41086">
                  <c:v>0</c:v>
                </c:pt>
                <c:pt idx="41087">
                  <c:v>5.0880000000000196</c:v>
                </c:pt>
                <c:pt idx="41088">
                  <c:v>0.62099999999998001</c:v>
                </c:pt>
                <c:pt idx="41089">
                  <c:v>2.3580000000000001</c:v>
                </c:pt>
                <c:pt idx="41090">
                  <c:v>0</c:v>
                </c:pt>
                <c:pt idx="41091">
                  <c:v>-0.24799999999999001</c:v>
                </c:pt>
                <c:pt idx="41092">
                  <c:v>0</c:v>
                </c:pt>
                <c:pt idx="41093">
                  <c:v>0</c:v>
                </c:pt>
                <c:pt idx="41094">
                  <c:v>0</c:v>
                </c:pt>
                <c:pt idx="41095">
                  <c:v>0</c:v>
                </c:pt>
                <c:pt idx="41096">
                  <c:v>1.1179999999999899</c:v>
                </c:pt>
                <c:pt idx="41097">
                  <c:v>0.867999999999995</c:v>
                </c:pt>
                <c:pt idx="41098">
                  <c:v>0</c:v>
                </c:pt>
                <c:pt idx="41099">
                  <c:v>-0.992999999999995</c:v>
                </c:pt>
                <c:pt idx="41100">
                  <c:v>-0.12400000000002299</c:v>
                </c:pt>
                <c:pt idx="41101">
                  <c:v>0</c:v>
                </c:pt>
                <c:pt idx="41102">
                  <c:v>0</c:v>
                </c:pt>
                <c:pt idx="41103">
                  <c:v>0</c:v>
                </c:pt>
                <c:pt idx="41104">
                  <c:v>-0.867999999999995</c:v>
                </c:pt>
                <c:pt idx="41105">
                  <c:v>0</c:v>
                </c:pt>
                <c:pt idx="41106">
                  <c:v>0.49599999999998001</c:v>
                </c:pt>
                <c:pt idx="41107">
                  <c:v>0</c:v>
                </c:pt>
                <c:pt idx="41108">
                  <c:v>0</c:v>
                </c:pt>
                <c:pt idx="41109">
                  <c:v>-0.24799999999999001</c:v>
                </c:pt>
                <c:pt idx="41110">
                  <c:v>0</c:v>
                </c:pt>
                <c:pt idx="41111">
                  <c:v>0</c:v>
                </c:pt>
                <c:pt idx="41112">
                  <c:v>0</c:v>
                </c:pt>
                <c:pt idx="41113">
                  <c:v>0.123999999999966</c:v>
                </c:pt>
                <c:pt idx="41114">
                  <c:v>0.24800000000004699</c:v>
                </c:pt>
                <c:pt idx="41115">
                  <c:v>1.73799999999999</c:v>
                </c:pt>
                <c:pt idx="41116">
                  <c:v>0</c:v>
                </c:pt>
                <c:pt idx="41117">
                  <c:v>-0.24900000000002301</c:v>
                </c:pt>
                <c:pt idx="41118">
                  <c:v>-0.74400000000002797</c:v>
                </c:pt>
                <c:pt idx="41119">
                  <c:v>0</c:v>
                </c:pt>
                <c:pt idx="41120">
                  <c:v>0</c:v>
                </c:pt>
                <c:pt idx="41121">
                  <c:v>0</c:v>
                </c:pt>
                <c:pt idx="41122">
                  <c:v>0</c:v>
                </c:pt>
                <c:pt idx="41123">
                  <c:v>-0.24799999999999001</c:v>
                </c:pt>
                <c:pt idx="41124">
                  <c:v>-1.49</c:v>
                </c:pt>
                <c:pt idx="41125">
                  <c:v>0</c:v>
                </c:pt>
                <c:pt idx="41126">
                  <c:v>-0.86899999999997102</c:v>
                </c:pt>
                <c:pt idx="41127">
                  <c:v>-4.5920000000000396</c:v>
                </c:pt>
                <c:pt idx="41128">
                  <c:v>0</c:v>
                </c:pt>
                <c:pt idx="41129">
                  <c:v>0</c:v>
                </c:pt>
                <c:pt idx="41130">
                  <c:v>0</c:v>
                </c:pt>
                <c:pt idx="41131">
                  <c:v>0</c:v>
                </c:pt>
                <c:pt idx="41132">
                  <c:v>1.8620000000000201</c:v>
                </c:pt>
                <c:pt idx="41133">
                  <c:v>0</c:v>
                </c:pt>
                <c:pt idx="41134">
                  <c:v>0</c:v>
                </c:pt>
                <c:pt idx="41135">
                  <c:v>-1.2409999999999799</c:v>
                </c:pt>
                <c:pt idx="41136">
                  <c:v>0.74399999999997102</c:v>
                </c:pt>
                <c:pt idx="41137">
                  <c:v>0</c:v>
                </c:pt>
                <c:pt idx="41138">
                  <c:v>0</c:v>
                </c:pt>
                <c:pt idx="41139">
                  <c:v>0</c:v>
                </c:pt>
                <c:pt idx="41140">
                  <c:v>0.62000000000000399</c:v>
                </c:pt>
                <c:pt idx="41141">
                  <c:v>1.8619999999999599</c:v>
                </c:pt>
                <c:pt idx="41142">
                  <c:v>0</c:v>
                </c:pt>
                <c:pt idx="41143">
                  <c:v>-1.4889999999999699</c:v>
                </c:pt>
                <c:pt idx="41144">
                  <c:v>0</c:v>
                </c:pt>
                <c:pt idx="41145">
                  <c:v>0.992999999999995</c:v>
                </c:pt>
                <c:pt idx="41146">
                  <c:v>0</c:v>
                </c:pt>
                <c:pt idx="41147">
                  <c:v>0</c:v>
                </c:pt>
                <c:pt idx="41148">
                  <c:v>0</c:v>
                </c:pt>
                <c:pt idx="41149">
                  <c:v>0.992999999999995</c:v>
                </c:pt>
                <c:pt idx="41150">
                  <c:v>-0.49699999999995698</c:v>
                </c:pt>
                <c:pt idx="41151">
                  <c:v>0</c:v>
                </c:pt>
                <c:pt idx="41152">
                  <c:v>-0.74400000000002797</c:v>
                </c:pt>
                <c:pt idx="41153">
                  <c:v>-0.24799999999999001</c:v>
                </c:pt>
                <c:pt idx="41154">
                  <c:v>0.24799999999999001</c:v>
                </c:pt>
                <c:pt idx="41155">
                  <c:v>0</c:v>
                </c:pt>
                <c:pt idx="41156">
                  <c:v>0</c:v>
                </c:pt>
                <c:pt idx="41157">
                  <c:v>0</c:v>
                </c:pt>
                <c:pt idx="41158">
                  <c:v>0</c:v>
                </c:pt>
                <c:pt idx="41159">
                  <c:v>0</c:v>
                </c:pt>
                <c:pt idx="41160">
                  <c:v>-0.24799999999999001</c:v>
                </c:pt>
                <c:pt idx="41161">
                  <c:v>0</c:v>
                </c:pt>
                <c:pt idx="41162">
                  <c:v>0</c:v>
                </c:pt>
                <c:pt idx="41163">
                  <c:v>3.1030000000000002</c:v>
                </c:pt>
                <c:pt idx="41164">
                  <c:v>0</c:v>
                </c:pt>
                <c:pt idx="41165">
                  <c:v>0</c:v>
                </c:pt>
                <c:pt idx="41166">
                  <c:v>0</c:v>
                </c:pt>
                <c:pt idx="41167">
                  <c:v>0</c:v>
                </c:pt>
                <c:pt idx="41168">
                  <c:v>4.7160000000000002</c:v>
                </c:pt>
                <c:pt idx="41169">
                  <c:v>1.36499999999995</c:v>
                </c:pt>
                <c:pt idx="41170">
                  <c:v>0.24800000000004699</c:v>
                </c:pt>
                <c:pt idx="41171">
                  <c:v>0</c:v>
                </c:pt>
                <c:pt idx="41172">
                  <c:v>-1.365</c:v>
                </c:pt>
                <c:pt idx="41173">
                  <c:v>0</c:v>
                </c:pt>
                <c:pt idx="41174">
                  <c:v>0</c:v>
                </c:pt>
                <c:pt idx="41175">
                  <c:v>0</c:v>
                </c:pt>
                <c:pt idx="41176">
                  <c:v>0.24799999999999001</c:v>
                </c:pt>
                <c:pt idx="41177">
                  <c:v>-0.49700000000001399</c:v>
                </c:pt>
                <c:pt idx="41178">
                  <c:v>0.49700000000001399</c:v>
                </c:pt>
                <c:pt idx="41179">
                  <c:v>0.37199999999995698</c:v>
                </c:pt>
                <c:pt idx="41180">
                  <c:v>0</c:v>
                </c:pt>
                <c:pt idx="41181">
                  <c:v>-1.2409999999999799</c:v>
                </c:pt>
                <c:pt idx="41182">
                  <c:v>0</c:v>
                </c:pt>
                <c:pt idx="41183">
                  <c:v>0</c:v>
                </c:pt>
                <c:pt idx="41184">
                  <c:v>0</c:v>
                </c:pt>
                <c:pt idx="41185">
                  <c:v>0</c:v>
                </c:pt>
                <c:pt idx="41186">
                  <c:v>-0.12400000000002299</c:v>
                </c:pt>
                <c:pt idx="41187">
                  <c:v>0.867999999999995</c:v>
                </c:pt>
                <c:pt idx="41188">
                  <c:v>0.49700000000001399</c:v>
                </c:pt>
                <c:pt idx="41189">
                  <c:v>0</c:v>
                </c:pt>
                <c:pt idx="41190">
                  <c:v>0.37200000000001399</c:v>
                </c:pt>
                <c:pt idx="41191">
                  <c:v>0</c:v>
                </c:pt>
                <c:pt idx="41192">
                  <c:v>0</c:v>
                </c:pt>
                <c:pt idx="41193">
                  <c:v>0</c:v>
                </c:pt>
                <c:pt idx="41194">
                  <c:v>-1.365</c:v>
                </c:pt>
                <c:pt idx="41195">
                  <c:v>0</c:v>
                </c:pt>
                <c:pt idx="41196">
                  <c:v>0</c:v>
                </c:pt>
                <c:pt idx="41197">
                  <c:v>-0.123999999999966</c:v>
                </c:pt>
                <c:pt idx="41198">
                  <c:v>0</c:v>
                </c:pt>
                <c:pt idx="41199">
                  <c:v>-0.62100000000003697</c:v>
                </c:pt>
                <c:pt idx="41200">
                  <c:v>0</c:v>
                </c:pt>
                <c:pt idx="41201">
                  <c:v>0</c:v>
                </c:pt>
                <c:pt idx="41202">
                  <c:v>0</c:v>
                </c:pt>
                <c:pt idx="41203">
                  <c:v>-0.37200000000001399</c:v>
                </c:pt>
                <c:pt idx="41204">
                  <c:v>0</c:v>
                </c:pt>
                <c:pt idx="41205">
                  <c:v>0.867999999999995</c:v>
                </c:pt>
                <c:pt idx="41206">
                  <c:v>0</c:v>
                </c:pt>
                <c:pt idx="41207">
                  <c:v>0</c:v>
                </c:pt>
                <c:pt idx="41208">
                  <c:v>-4.0949999999999704</c:v>
                </c:pt>
                <c:pt idx="41209">
                  <c:v>0</c:v>
                </c:pt>
                <c:pt idx="41210">
                  <c:v>0</c:v>
                </c:pt>
                <c:pt idx="41211">
                  <c:v>0</c:v>
                </c:pt>
                <c:pt idx="41212">
                  <c:v>0.74500000000000399</c:v>
                </c:pt>
                <c:pt idx="41213">
                  <c:v>0</c:v>
                </c:pt>
                <c:pt idx="41214">
                  <c:v>0.37200000000001399</c:v>
                </c:pt>
                <c:pt idx="41215">
                  <c:v>-0.37200000000001399</c:v>
                </c:pt>
                <c:pt idx="41216">
                  <c:v>-0.62099999999998001</c:v>
                </c:pt>
                <c:pt idx="41217">
                  <c:v>0</c:v>
                </c:pt>
                <c:pt idx="41218">
                  <c:v>0</c:v>
                </c:pt>
                <c:pt idx="41219">
                  <c:v>0</c:v>
                </c:pt>
                <c:pt idx="41220">
                  <c:v>0</c:v>
                </c:pt>
                <c:pt idx="41221">
                  <c:v>0</c:v>
                </c:pt>
                <c:pt idx="41222">
                  <c:v>0</c:v>
                </c:pt>
                <c:pt idx="41223">
                  <c:v>1.2409999999999799</c:v>
                </c:pt>
                <c:pt idx="41224">
                  <c:v>0</c:v>
                </c:pt>
                <c:pt idx="41225">
                  <c:v>0</c:v>
                </c:pt>
                <c:pt idx="41226">
                  <c:v>0.12400000000002299</c:v>
                </c:pt>
                <c:pt idx="41227">
                  <c:v>0</c:v>
                </c:pt>
                <c:pt idx="41228">
                  <c:v>0</c:v>
                </c:pt>
                <c:pt idx="41229">
                  <c:v>0</c:v>
                </c:pt>
                <c:pt idx="41230">
                  <c:v>-1.11699999999996</c:v>
                </c:pt>
                <c:pt idx="41231">
                  <c:v>0</c:v>
                </c:pt>
                <c:pt idx="41232">
                  <c:v>0.37199999999995698</c:v>
                </c:pt>
                <c:pt idx="41233">
                  <c:v>0</c:v>
                </c:pt>
                <c:pt idx="41234">
                  <c:v>-0.24799999999999001</c:v>
                </c:pt>
                <c:pt idx="41235">
                  <c:v>0</c:v>
                </c:pt>
                <c:pt idx="41236">
                  <c:v>0</c:v>
                </c:pt>
                <c:pt idx="41237">
                  <c:v>0</c:v>
                </c:pt>
                <c:pt idx="41238">
                  <c:v>0</c:v>
                </c:pt>
                <c:pt idx="41239">
                  <c:v>0</c:v>
                </c:pt>
                <c:pt idx="41240">
                  <c:v>0</c:v>
                </c:pt>
                <c:pt idx="41241">
                  <c:v>0</c:v>
                </c:pt>
                <c:pt idx="41242">
                  <c:v>0</c:v>
                </c:pt>
                <c:pt idx="41243">
                  <c:v>0.49599999999998001</c:v>
                </c:pt>
                <c:pt idx="41244">
                  <c:v>0</c:v>
                </c:pt>
                <c:pt idx="41245">
                  <c:v>0</c:v>
                </c:pt>
                <c:pt idx="41246">
                  <c:v>0</c:v>
                </c:pt>
                <c:pt idx="41247">
                  <c:v>0</c:v>
                </c:pt>
                <c:pt idx="41248">
                  <c:v>0.123999999999966</c:v>
                </c:pt>
                <c:pt idx="41249">
                  <c:v>-2.48199999999997</c:v>
                </c:pt>
                <c:pt idx="41250">
                  <c:v>0.62099999999998001</c:v>
                </c:pt>
                <c:pt idx="41251">
                  <c:v>-0.62099999999998001</c:v>
                </c:pt>
                <c:pt idx="41252">
                  <c:v>-0.49600000000003702</c:v>
                </c:pt>
                <c:pt idx="41253">
                  <c:v>0</c:v>
                </c:pt>
                <c:pt idx="41254">
                  <c:v>0</c:v>
                </c:pt>
                <c:pt idx="41255">
                  <c:v>0</c:v>
                </c:pt>
                <c:pt idx="41256">
                  <c:v>0</c:v>
                </c:pt>
                <c:pt idx="41257">
                  <c:v>7.0749999999999797</c:v>
                </c:pt>
                <c:pt idx="41258">
                  <c:v>1.365</c:v>
                </c:pt>
                <c:pt idx="41259">
                  <c:v>1.7369999999999599</c:v>
                </c:pt>
                <c:pt idx="41260">
                  <c:v>-0.62000000000000399</c:v>
                </c:pt>
                <c:pt idx="41261">
                  <c:v>0.62000000000000399</c:v>
                </c:pt>
                <c:pt idx="41262">
                  <c:v>0.62100000000003697</c:v>
                </c:pt>
                <c:pt idx="41263">
                  <c:v>0</c:v>
                </c:pt>
                <c:pt idx="41264">
                  <c:v>0</c:v>
                </c:pt>
                <c:pt idx="41265">
                  <c:v>0</c:v>
                </c:pt>
                <c:pt idx="41266">
                  <c:v>-0.86899999999997102</c:v>
                </c:pt>
                <c:pt idx="41267">
                  <c:v>-1.2409999999999799</c:v>
                </c:pt>
                <c:pt idx="41268">
                  <c:v>-0.49700000000001399</c:v>
                </c:pt>
                <c:pt idx="41269">
                  <c:v>0.49700000000001399</c:v>
                </c:pt>
                <c:pt idx="41270">
                  <c:v>0</c:v>
                </c:pt>
                <c:pt idx="41271">
                  <c:v>0.74399999999997102</c:v>
                </c:pt>
                <c:pt idx="41272">
                  <c:v>0</c:v>
                </c:pt>
                <c:pt idx="41273">
                  <c:v>0</c:v>
                </c:pt>
                <c:pt idx="41274">
                  <c:v>0</c:v>
                </c:pt>
                <c:pt idx="41275">
                  <c:v>0</c:v>
                </c:pt>
                <c:pt idx="41276">
                  <c:v>-0.992999999999995</c:v>
                </c:pt>
                <c:pt idx="41277">
                  <c:v>0</c:v>
                </c:pt>
                <c:pt idx="41278">
                  <c:v>-0.62100000000003697</c:v>
                </c:pt>
                <c:pt idx="41279">
                  <c:v>0.62100000000003697</c:v>
                </c:pt>
                <c:pt idx="41280">
                  <c:v>-0.62100000000003697</c:v>
                </c:pt>
                <c:pt idx="41281">
                  <c:v>0</c:v>
                </c:pt>
                <c:pt idx="41282">
                  <c:v>0</c:v>
                </c:pt>
                <c:pt idx="41283">
                  <c:v>0</c:v>
                </c:pt>
                <c:pt idx="41284">
                  <c:v>-0.62099999999998001</c:v>
                </c:pt>
                <c:pt idx="41285">
                  <c:v>0.62099999999998001</c:v>
                </c:pt>
                <c:pt idx="41286">
                  <c:v>0</c:v>
                </c:pt>
                <c:pt idx="41287">
                  <c:v>0.24800000000004699</c:v>
                </c:pt>
                <c:pt idx="41288">
                  <c:v>0.37199999999995698</c:v>
                </c:pt>
                <c:pt idx="41289">
                  <c:v>0</c:v>
                </c:pt>
                <c:pt idx="41290">
                  <c:v>0</c:v>
                </c:pt>
                <c:pt idx="41291">
                  <c:v>0</c:v>
                </c:pt>
                <c:pt idx="41292">
                  <c:v>0</c:v>
                </c:pt>
                <c:pt idx="41293">
                  <c:v>-0.37299999999999001</c:v>
                </c:pt>
                <c:pt idx="41294">
                  <c:v>-0.992999999999995</c:v>
                </c:pt>
                <c:pt idx="41295">
                  <c:v>-0.867999999999995</c:v>
                </c:pt>
                <c:pt idx="41296">
                  <c:v>0</c:v>
                </c:pt>
                <c:pt idx="41297">
                  <c:v>2.23399999999998</c:v>
                </c:pt>
                <c:pt idx="41298">
                  <c:v>0</c:v>
                </c:pt>
                <c:pt idx="41299">
                  <c:v>0</c:v>
                </c:pt>
                <c:pt idx="41300">
                  <c:v>0</c:v>
                </c:pt>
                <c:pt idx="41301">
                  <c:v>0</c:v>
                </c:pt>
                <c:pt idx="41302">
                  <c:v>0</c:v>
                </c:pt>
                <c:pt idx="41303">
                  <c:v>-0.49599999999998001</c:v>
                </c:pt>
                <c:pt idx="41304">
                  <c:v>0</c:v>
                </c:pt>
                <c:pt idx="41305">
                  <c:v>0.74400000000002797</c:v>
                </c:pt>
                <c:pt idx="41306">
                  <c:v>1.6139999999999699</c:v>
                </c:pt>
                <c:pt idx="41307">
                  <c:v>0</c:v>
                </c:pt>
                <c:pt idx="41308">
                  <c:v>0</c:v>
                </c:pt>
                <c:pt idx="41309">
                  <c:v>0</c:v>
                </c:pt>
                <c:pt idx="41310">
                  <c:v>0</c:v>
                </c:pt>
                <c:pt idx="41311">
                  <c:v>0</c:v>
                </c:pt>
                <c:pt idx="41312">
                  <c:v>-0.37299999999999001</c:v>
                </c:pt>
                <c:pt idx="41313">
                  <c:v>-0.37200000000001399</c:v>
                </c:pt>
                <c:pt idx="41314">
                  <c:v>0.37200000000001399</c:v>
                </c:pt>
                <c:pt idx="41315">
                  <c:v>-1.61299999999999</c:v>
                </c:pt>
                <c:pt idx="41316">
                  <c:v>0</c:v>
                </c:pt>
                <c:pt idx="41317">
                  <c:v>0</c:v>
                </c:pt>
                <c:pt idx="41318">
                  <c:v>0</c:v>
                </c:pt>
                <c:pt idx="41319">
                  <c:v>0</c:v>
                </c:pt>
                <c:pt idx="41320">
                  <c:v>0</c:v>
                </c:pt>
                <c:pt idx="41321">
                  <c:v>-1.11699999999996</c:v>
                </c:pt>
                <c:pt idx="41322">
                  <c:v>0</c:v>
                </c:pt>
                <c:pt idx="41323">
                  <c:v>1.6139999999999699</c:v>
                </c:pt>
                <c:pt idx="41324">
                  <c:v>0.992999999999995</c:v>
                </c:pt>
                <c:pt idx="41325">
                  <c:v>0</c:v>
                </c:pt>
                <c:pt idx="41326">
                  <c:v>0</c:v>
                </c:pt>
                <c:pt idx="41327">
                  <c:v>0</c:v>
                </c:pt>
                <c:pt idx="41328">
                  <c:v>0</c:v>
                </c:pt>
                <c:pt idx="41329">
                  <c:v>-2.8539999999999801</c:v>
                </c:pt>
                <c:pt idx="41330">
                  <c:v>0.99199999999996102</c:v>
                </c:pt>
                <c:pt idx="41331">
                  <c:v>0</c:v>
                </c:pt>
                <c:pt idx="41332">
                  <c:v>0.86900000000002797</c:v>
                </c:pt>
                <c:pt idx="41333">
                  <c:v>1.11699999999996</c:v>
                </c:pt>
                <c:pt idx="41334">
                  <c:v>0</c:v>
                </c:pt>
                <c:pt idx="41335">
                  <c:v>0</c:v>
                </c:pt>
                <c:pt idx="41336">
                  <c:v>0</c:v>
                </c:pt>
                <c:pt idx="41337">
                  <c:v>0</c:v>
                </c:pt>
                <c:pt idx="41338">
                  <c:v>-0.37200000000001399</c:v>
                </c:pt>
                <c:pt idx="41339">
                  <c:v>0</c:v>
                </c:pt>
                <c:pt idx="41340">
                  <c:v>0.12400000000002299</c:v>
                </c:pt>
                <c:pt idx="41341">
                  <c:v>0</c:v>
                </c:pt>
                <c:pt idx="41342">
                  <c:v>0</c:v>
                </c:pt>
                <c:pt idx="41343">
                  <c:v>-1.11700000000001</c:v>
                </c:pt>
                <c:pt idx="41344">
                  <c:v>0</c:v>
                </c:pt>
                <c:pt idx="41345">
                  <c:v>0</c:v>
                </c:pt>
                <c:pt idx="41346">
                  <c:v>0</c:v>
                </c:pt>
                <c:pt idx="41347">
                  <c:v>0</c:v>
                </c:pt>
                <c:pt idx="41348">
                  <c:v>0.86900000000002797</c:v>
                </c:pt>
                <c:pt idx="41349">
                  <c:v>1.11699999999996</c:v>
                </c:pt>
                <c:pt idx="41350">
                  <c:v>0</c:v>
                </c:pt>
                <c:pt idx="41351">
                  <c:v>0.24799999999999001</c:v>
                </c:pt>
                <c:pt idx="41352">
                  <c:v>-1.2409999999999799</c:v>
                </c:pt>
                <c:pt idx="41353">
                  <c:v>0</c:v>
                </c:pt>
                <c:pt idx="41354">
                  <c:v>0</c:v>
                </c:pt>
                <c:pt idx="41355">
                  <c:v>0</c:v>
                </c:pt>
                <c:pt idx="41356">
                  <c:v>0</c:v>
                </c:pt>
                <c:pt idx="41357">
                  <c:v>1.98599999999999</c:v>
                </c:pt>
                <c:pt idx="41358">
                  <c:v>1.4890000000000301</c:v>
                </c:pt>
                <c:pt idx="41359">
                  <c:v>0.37299999999999001</c:v>
                </c:pt>
                <c:pt idx="41360">
                  <c:v>0.74399999999997102</c:v>
                </c:pt>
                <c:pt idx="41361">
                  <c:v>0</c:v>
                </c:pt>
                <c:pt idx="41362">
                  <c:v>0</c:v>
                </c:pt>
                <c:pt idx="41363">
                  <c:v>0</c:v>
                </c:pt>
                <c:pt idx="41364">
                  <c:v>0</c:v>
                </c:pt>
                <c:pt idx="41365">
                  <c:v>-0.24800000000004699</c:v>
                </c:pt>
                <c:pt idx="41366">
                  <c:v>0</c:v>
                </c:pt>
                <c:pt idx="41367">
                  <c:v>0.12400000000002299</c:v>
                </c:pt>
                <c:pt idx="41368">
                  <c:v>0</c:v>
                </c:pt>
                <c:pt idx="41369">
                  <c:v>-0.12400000000002299</c:v>
                </c:pt>
                <c:pt idx="41370">
                  <c:v>-0.61999999999994704</c:v>
                </c:pt>
                <c:pt idx="41371">
                  <c:v>0</c:v>
                </c:pt>
                <c:pt idx="41372">
                  <c:v>0</c:v>
                </c:pt>
                <c:pt idx="41373">
                  <c:v>0</c:v>
                </c:pt>
                <c:pt idx="41374">
                  <c:v>0.62100000000003697</c:v>
                </c:pt>
                <c:pt idx="41375">
                  <c:v>0.74500000000000399</c:v>
                </c:pt>
                <c:pt idx="41376">
                  <c:v>0.867999999999995</c:v>
                </c:pt>
                <c:pt idx="41377">
                  <c:v>0.49699999999995698</c:v>
                </c:pt>
                <c:pt idx="41378">
                  <c:v>0.992999999999995</c:v>
                </c:pt>
                <c:pt idx="41379">
                  <c:v>0</c:v>
                </c:pt>
                <c:pt idx="41380">
                  <c:v>0</c:v>
                </c:pt>
                <c:pt idx="41381">
                  <c:v>0</c:v>
                </c:pt>
                <c:pt idx="41382">
                  <c:v>0</c:v>
                </c:pt>
                <c:pt idx="41383">
                  <c:v>0</c:v>
                </c:pt>
                <c:pt idx="41384">
                  <c:v>-0.49600000000003702</c:v>
                </c:pt>
                <c:pt idx="41385">
                  <c:v>-0.62099999999998001</c:v>
                </c:pt>
                <c:pt idx="41386">
                  <c:v>-1.8620000000000201</c:v>
                </c:pt>
                <c:pt idx="41387">
                  <c:v>0</c:v>
                </c:pt>
                <c:pt idx="41388">
                  <c:v>0.49700000000001399</c:v>
                </c:pt>
                <c:pt idx="41389">
                  <c:v>0</c:v>
                </c:pt>
                <c:pt idx="41390">
                  <c:v>0</c:v>
                </c:pt>
                <c:pt idx="41391">
                  <c:v>0</c:v>
                </c:pt>
                <c:pt idx="41392">
                  <c:v>0</c:v>
                </c:pt>
                <c:pt idx="41393">
                  <c:v>0.37299999999999001</c:v>
                </c:pt>
                <c:pt idx="41394">
                  <c:v>0.86900000000002797</c:v>
                </c:pt>
                <c:pt idx="41395">
                  <c:v>-0.86900000000002797</c:v>
                </c:pt>
                <c:pt idx="41396">
                  <c:v>-1.11699999999996</c:v>
                </c:pt>
                <c:pt idx="41397">
                  <c:v>0</c:v>
                </c:pt>
                <c:pt idx="41398">
                  <c:v>0</c:v>
                </c:pt>
                <c:pt idx="41399">
                  <c:v>0</c:v>
                </c:pt>
                <c:pt idx="41400">
                  <c:v>0</c:v>
                </c:pt>
                <c:pt idx="41401">
                  <c:v>1.61299999999999</c:v>
                </c:pt>
                <c:pt idx="41402">
                  <c:v>0</c:v>
                </c:pt>
                <c:pt idx="41403">
                  <c:v>1.49</c:v>
                </c:pt>
                <c:pt idx="41404">
                  <c:v>-1.6139999999999699</c:v>
                </c:pt>
                <c:pt idx="41405">
                  <c:v>1.6139999999999699</c:v>
                </c:pt>
                <c:pt idx="41406">
                  <c:v>0.86900000000002797</c:v>
                </c:pt>
                <c:pt idx="41407">
                  <c:v>0</c:v>
                </c:pt>
                <c:pt idx="41408">
                  <c:v>0</c:v>
                </c:pt>
                <c:pt idx="41409">
                  <c:v>0</c:v>
                </c:pt>
                <c:pt idx="41410">
                  <c:v>-0.24799999999999001</c:v>
                </c:pt>
                <c:pt idx="41411">
                  <c:v>-0.123999999999966</c:v>
                </c:pt>
                <c:pt idx="41412">
                  <c:v>-2.2340000000000302</c:v>
                </c:pt>
                <c:pt idx="41413">
                  <c:v>0</c:v>
                </c:pt>
                <c:pt idx="41414">
                  <c:v>1.7370000000000201</c:v>
                </c:pt>
                <c:pt idx="41415">
                  <c:v>0.24799999999999001</c:v>
                </c:pt>
                <c:pt idx="41416">
                  <c:v>0</c:v>
                </c:pt>
                <c:pt idx="41417">
                  <c:v>0</c:v>
                </c:pt>
                <c:pt idx="41418">
                  <c:v>0</c:v>
                </c:pt>
                <c:pt idx="41419">
                  <c:v>-0.49600000000003702</c:v>
                </c:pt>
                <c:pt idx="41420">
                  <c:v>1.4890000000000301</c:v>
                </c:pt>
                <c:pt idx="41421">
                  <c:v>-1.365</c:v>
                </c:pt>
                <c:pt idx="41422">
                  <c:v>0</c:v>
                </c:pt>
                <c:pt idx="41423">
                  <c:v>0</c:v>
                </c:pt>
                <c:pt idx="41424">
                  <c:v>1.7369999999999599</c:v>
                </c:pt>
                <c:pt idx="41425">
                  <c:v>0</c:v>
                </c:pt>
                <c:pt idx="41426">
                  <c:v>0</c:v>
                </c:pt>
                <c:pt idx="41427">
                  <c:v>0</c:v>
                </c:pt>
                <c:pt idx="41428">
                  <c:v>0</c:v>
                </c:pt>
                <c:pt idx="41429">
                  <c:v>0.37200000000001399</c:v>
                </c:pt>
                <c:pt idx="41430">
                  <c:v>0.24799999999999001</c:v>
                </c:pt>
                <c:pt idx="41431">
                  <c:v>0</c:v>
                </c:pt>
                <c:pt idx="41432">
                  <c:v>0</c:v>
                </c:pt>
                <c:pt idx="41433">
                  <c:v>-1.11700000000001</c:v>
                </c:pt>
                <c:pt idx="41434">
                  <c:v>0</c:v>
                </c:pt>
                <c:pt idx="41435">
                  <c:v>0</c:v>
                </c:pt>
                <c:pt idx="41436">
                  <c:v>0</c:v>
                </c:pt>
                <c:pt idx="41437">
                  <c:v>1.365</c:v>
                </c:pt>
                <c:pt idx="41438">
                  <c:v>0</c:v>
                </c:pt>
                <c:pt idx="41439">
                  <c:v>0.37199999999995698</c:v>
                </c:pt>
                <c:pt idx="41440">
                  <c:v>0</c:v>
                </c:pt>
                <c:pt idx="41441">
                  <c:v>0</c:v>
                </c:pt>
                <c:pt idx="41442">
                  <c:v>0</c:v>
                </c:pt>
                <c:pt idx="41443">
                  <c:v>0</c:v>
                </c:pt>
                <c:pt idx="41444">
                  <c:v>0</c:v>
                </c:pt>
                <c:pt idx="41445">
                  <c:v>0</c:v>
                </c:pt>
                <c:pt idx="41446">
                  <c:v>0.24799999999999001</c:v>
                </c:pt>
                <c:pt idx="41447">
                  <c:v>-0.24799999999999001</c:v>
                </c:pt>
                <c:pt idx="41448">
                  <c:v>0.24799999999999001</c:v>
                </c:pt>
                <c:pt idx="41449">
                  <c:v>0.37200000000001399</c:v>
                </c:pt>
                <c:pt idx="41450">
                  <c:v>1.73799999999999</c:v>
                </c:pt>
                <c:pt idx="41451">
                  <c:v>0</c:v>
                </c:pt>
                <c:pt idx="41452">
                  <c:v>0</c:v>
                </c:pt>
                <c:pt idx="41453">
                  <c:v>0</c:v>
                </c:pt>
                <c:pt idx="41454">
                  <c:v>0</c:v>
                </c:pt>
                <c:pt idx="41455">
                  <c:v>-1.6140000000000301</c:v>
                </c:pt>
                <c:pt idx="41456">
                  <c:v>0</c:v>
                </c:pt>
                <c:pt idx="41457">
                  <c:v>-1.36499999999995</c:v>
                </c:pt>
                <c:pt idx="41458">
                  <c:v>0</c:v>
                </c:pt>
                <c:pt idx="41459">
                  <c:v>0.62099999999998001</c:v>
                </c:pt>
                <c:pt idx="41460">
                  <c:v>0</c:v>
                </c:pt>
                <c:pt idx="41461">
                  <c:v>0</c:v>
                </c:pt>
                <c:pt idx="41462">
                  <c:v>0</c:v>
                </c:pt>
                <c:pt idx="41463">
                  <c:v>0</c:v>
                </c:pt>
                <c:pt idx="41464">
                  <c:v>0</c:v>
                </c:pt>
                <c:pt idx="41465">
                  <c:v>0</c:v>
                </c:pt>
                <c:pt idx="41466">
                  <c:v>1.3660000000000401</c:v>
                </c:pt>
                <c:pt idx="41467">
                  <c:v>0</c:v>
                </c:pt>
                <c:pt idx="41468">
                  <c:v>0</c:v>
                </c:pt>
                <c:pt idx="41469">
                  <c:v>-1.3660000000000401</c:v>
                </c:pt>
                <c:pt idx="41470">
                  <c:v>0</c:v>
                </c:pt>
                <c:pt idx="41471">
                  <c:v>0</c:v>
                </c:pt>
                <c:pt idx="41472">
                  <c:v>0</c:v>
                </c:pt>
                <c:pt idx="41473">
                  <c:v>-1.4890000000000301</c:v>
                </c:pt>
                <c:pt idx="41474">
                  <c:v>0.74400000000002797</c:v>
                </c:pt>
                <c:pt idx="41475">
                  <c:v>0</c:v>
                </c:pt>
                <c:pt idx="41476">
                  <c:v>0.123999999999966</c:v>
                </c:pt>
                <c:pt idx="41477">
                  <c:v>0</c:v>
                </c:pt>
                <c:pt idx="41478">
                  <c:v>0.24900000000002301</c:v>
                </c:pt>
                <c:pt idx="41479">
                  <c:v>0</c:v>
                </c:pt>
                <c:pt idx="41480">
                  <c:v>0</c:v>
                </c:pt>
                <c:pt idx="41481">
                  <c:v>0</c:v>
                </c:pt>
                <c:pt idx="41482">
                  <c:v>0</c:v>
                </c:pt>
                <c:pt idx="41483">
                  <c:v>0</c:v>
                </c:pt>
                <c:pt idx="41484">
                  <c:v>0.37199999999995698</c:v>
                </c:pt>
                <c:pt idx="41485">
                  <c:v>1.6140000000000301</c:v>
                </c:pt>
                <c:pt idx="41486">
                  <c:v>0</c:v>
                </c:pt>
                <c:pt idx="41487">
                  <c:v>0</c:v>
                </c:pt>
                <c:pt idx="41488">
                  <c:v>0</c:v>
                </c:pt>
                <c:pt idx="41489">
                  <c:v>0</c:v>
                </c:pt>
                <c:pt idx="41490">
                  <c:v>0</c:v>
                </c:pt>
                <c:pt idx="41491">
                  <c:v>0.37200000000001399</c:v>
                </c:pt>
                <c:pt idx="41492">
                  <c:v>0</c:v>
                </c:pt>
                <c:pt idx="41493">
                  <c:v>-0.123999999999966</c:v>
                </c:pt>
                <c:pt idx="41494">
                  <c:v>-0.12400000000002299</c:v>
                </c:pt>
                <c:pt idx="41495">
                  <c:v>0</c:v>
                </c:pt>
                <c:pt idx="41496">
                  <c:v>2.8539999999999801</c:v>
                </c:pt>
                <c:pt idx="41497">
                  <c:v>0</c:v>
                </c:pt>
                <c:pt idx="41498">
                  <c:v>0</c:v>
                </c:pt>
                <c:pt idx="41499">
                  <c:v>0</c:v>
                </c:pt>
                <c:pt idx="41500">
                  <c:v>-0.49700000000001399</c:v>
                </c:pt>
                <c:pt idx="41501">
                  <c:v>0.74500000000000399</c:v>
                </c:pt>
                <c:pt idx="41502">
                  <c:v>-1.49</c:v>
                </c:pt>
                <c:pt idx="41503">
                  <c:v>1.73799999999999</c:v>
                </c:pt>
                <c:pt idx="41504">
                  <c:v>0</c:v>
                </c:pt>
                <c:pt idx="41505">
                  <c:v>0</c:v>
                </c:pt>
                <c:pt idx="41506">
                  <c:v>0</c:v>
                </c:pt>
                <c:pt idx="41507">
                  <c:v>0</c:v>
                </c:pt>
                <c:pt idx="41508">
                  <c:v>0</c:v>
                </c:pt>
                <c:pt idx="41509">
                  <c:v>0</c:v>
                </c:pt>
                <c:pt idx="41510">
                  <c:v>0.74500000000000399</c:v>
                </c:pt>
                <c:pt idx="41511">
                  <c:v>-0.37299999999999001</c:v>
                </c:pt>
                <c:pt idx="41512">
                  <c:v>0.49699999999995698</c:v>
                </c:pt>
                <c:pt idx="41513">
                  <c:v>-0.24799999999999001</c:v>
                </c:pt>
                <c:pt idx="41514">
                  <c:v>0.24799999999999001</c:v>
                </c:pt>
                <c:pt idx="41515">
                  <c:v>0</c:v>
                </c:pt>
                <c:pt idx="41516">
                  <c:v>0</c:v>
                </c:pt>
                <c:pt idx="41517">
                  <c:v>0</c:v>
                </c:pt>
                <c:pt idx="41518">
                  <c:v>0.49599999999998001</c:v>
                </c:pt>
                <c:pt idx="41519">
                  <c:v>1.11700000000001</c:v>
                </c:pt>
                <c:pt idx="41520">
                  <c:v>0.62099999999998001</c:v>
                </c:pt>
                <c:pt idx="41521">
                  <c:v>0</c:v>
                </c:pt>
                <c:pt idx="41522">
                  <c:v>-1.49</c:v>
                </c:pt>
                <c:pt idx="41523">
                  <c:v>-5.5849999999999698</c:v>
                </c:pt>
                <c:pt idx="41524">
                  <c:v>0</c:v>
                </c:pt>
                <c:pt idx="41525">
                  <c:v>0</c:v>
                </c:pt>
                <c:pt idx="41526">
                  <c:v>0</c:v>
                </c:pt>
                <c:pt idx="41527">
                  <c:v>-0.24799999999999001</c:v>
                </c:pt>
                <c:pt idx="41528">
                  <c:v>-0.62000000000000399</c:v>
                </c:pt>
                <c:pt idx="41529">
                  <c:v>-0.62100000000003697</c:v>
                </c:pt>
                <c:pt idx="41530">
                  <c:v>-0.123999999999966</c:v>
                </c:pt>
                <c:pt idx="41531">
                  <c:v>0</c:v>
                </c:pt>
                <c:pt idx="41532">
                  <c:v>0</c:v>
                </c:pt>
                <c:pt idx="41533">
                  <c:v>0</c:v>
                </c:pt>
                <c:pt idx="41534">
                  <c:v>0</c:v>
                </c:pt>
                <c:pt idx="41535">
                  <c:v>0</c:v>
                </c:pt>
                <c:pt idx="41536">
                  <c:v>0.867999999999995</c:v>
                </c:pt>
                <c:pt idx="41537">
                  <c:v>2.23399999999998</c:v>
                </c:pt>
                <c:pt idx="41538">
                  <c:v>0</c:v>
                </c:pt>
                <c:pt idx="41539">
                  <c:v>0</c:v>
                </c:pt>
                <c:pt idx="41540">
                  <c:v>-0.37200000000001399</c:v>
                </c:pt>
                <c:pt idx="41541">
                  <c:v>1.4890000000000301</c:v>
                </c:pt>
                <c:pt idx="41542">
                  <c:v>0</c:v>
                </c:pt>
                <c:pt idx="41543">
                  <c:v>0</c:v>
                </c:pt>
                <c:pt idx="41544">
                  <c:v>0</c:v>
                </c:pt>
                <c:pt idx="41545">
                  <c:v>0.248999999999966</c:v>
                </c:pt>
                <c:pt idx="41546">
                  <c:v>0</c:v>
                </c:pt>
                <c:pt idx="41547">
                  <c:v>-1.49</c:v>
                </c:pt>
                <c:pt idx="41548">
                  <c:v>0</c:v>
                </c:pt>
                <c:pt idx="41549">
                  <c:v>0.12400000000002299</c:v>
                </c:pt>
                <c:pt idx="41550">
                  <c:v>0.12400000000002299</c:v>
                </c:pt>
                <c:pt idx="41551">
                  <c:v>0</c:v>
                </c:pt>
                <c:pt idx="41552">
                  <c:v>0</c:v>
                </c:pt>
                <c:pt idx="41553">
                  <c:v>0</c:v>
                </c:pt>
                <c:pt idx="41554">
                  <c:v>-0.49700000000001399</c:v>
                </c:pt>
                <c:pt idx="41555">
                  <c:v>-0.62000000000000399</c:v>
                </c:pt>
                <c:pt idx="41556">
                  <c:v>0</c:v>
                </c:pt>
                <c:pt idx="41557">
                  <c:v>0</c:v>
                </c:pt>
                <c:pt idx="41558">
                  <c:v>0.49600000000003702</c:v>
                </c:pt>
                <c:pt idx="41559">
                  <c:v>0</c:v>
                </c:pt>
                <c:pt idx="41560">
                  <c:v>0</c:v>
                </c:pt>
                <c:pt idx="41561">
                  <c:v>0</c:v>
                </c:pt>
                <c:pt idx="41562">
                  <c:v>0</c:v>
                </c:pt>
                <c:pt idx="41563">
                  <c:v>0.37300000000004702</c:v>
                </c:pt>
                <c:pt idx="41564">
                  <c:v>0</c:v>
                </c:pt>
                <c:pt idx="41565">
                  <c:v>0</c:v>
                </c:pt>
                <c:pt idx="41566">
                  <c:v>0.123999999999966</c:v>
                </c:pt>
                <c:pt idx="41567">
                  <c:v>0.12400000000002299</c:v>
                </c:pt>
                <c:pt idx="41568">
                  <c:v>0.74500000000000399</c:v>
                </c:pt>
                <c:pt idx="41569">
                  <c:v>0</c:v>
                </c:pt>
                <c:pt idx="41570">
                  <c:v>0</c:v>
                </c:pt>
                <c:pt idx="41571">
                  <c:v>0</c:v>
                </c:pt>
                <c:pt idx="41572">
                  <c:v>0</c:v>
                </c:pt>
                <c:pt idx="41573">
                  <c:v>-1.73799999999999</c:v>
                </c:pt>
                <c:pt idx="41574">
                  <c:v>0</c:v>
                </c:pt>
                <c:pt idx="41575">
                  <c:v>0</c:v>
                </c:pt>
                <c:pt idx="41576">
                  <c:v>-1.11699999999996</c:v>
                </c:pt>
                <c:pt idx="41577">
                  <c:v>0</c:v>
                </c:pt>
                <c:pt idx="41578">
                  <c:v>0</c:v>
                </c:pt>
                <c:pt idx="41579">
                  <c:v>0</c:v>
                </c:pt>
                <c:pt idx="41580">
                  <c:v>0</c:v>
                </c:pt>
                <c:pt idx="41581">
                  <c:v>0</c:v>
                </c:pt>
                <c:pt idx="41582">
                  <c:v>-0.74500000000000399</c:v>
                </c:pt>
                <c:pt idx="41583">
                  <c:v>-0.12400000000002299</c:v>
                </c:pt>
                <c:pt idx="41584">
                  <c:v>0.12400000000002299</c:v>
                </c:pt>
                <c:pt idx="41585">
                  <c:v>0.992999999999995</c:v>
                </c:pt>
                <c:pt idx="41586">
                  <c:v>0.86899999999997102</c:v>
                </c:pt>
                <c:pt idx="41587">
                  <c:v>0</c:v>
                </c:pt>
                <c:pt idx="41588">
                  <c:v>0</c:v>
                </c:pt>
                <c:pt idx="41589">
                  <c:v>0</c:v>
                </c:pt>
                <c:pt idx="41590">
                  <c:v>-0.49599999999998001</c:v>
                </c:pt>
                <c:pt idx="41591">
                  <c:v>-0.24799999999999001</c:v>
                </c:pt>
                <c:pt idx="41592">
                  <c:v>0.24799999999999001</c:v>
                </c:pt>
                <c:pt idx="41593">
                  <c:v>4.2199999999999704</c:v>
                </c:pt>
                <c:pt idx="41594">
                  <c:v>0</c:v>
                </c:pt>
                <c:pt idx="41595">
                  <c:v>-0.74500000000000399</c:v>
                </c:pt>
                <c:pt idx="41596">
                  <c:v>0</c:v>
                </c:pt>
                <c:pt idx="41597">
                  <c:v>0</c:v>
                </c:pt>
                <c:pt idx="41598">
                  <c:v>0</c:v>
                </c:pt>
                <c:pt idx="41599">
                  <c:v>-1.11700000000001</c:v>
                </c:pt>
                <c:pt idx="41600">
                  <c:v>-1.2409999999999799</c:v>
                </c:pt>
                <c:pt idx="41601">
                  <c:v>0</c:v>
                </c:pt>
                <c:pt idx="41602">
                  <c:v>0.24799999999999001</c:v>
                </c:pt>
                <c:pt idx="41603">
                  <c:v>0.12400000000002299</c:v>
                </c:pt>
                <c:pt idx="41604">
                  <c:v>1.3659999999999799</c:v>
                </c:pt>
                <c:pt idx="41605">
                  <c:v>0</c:v>
                </c:pt>
                <c:pt idx="41606">
                  <c:v>0</c:v>
                </c:pt>
                <c:pt idx="41607">
                  <c:v>0</c:v>
                </c:pt>
                <c:pt idx="41608">
                  <c:v>-0.123999999999966</c:v>
                </c:pt>
                <c:pt idx="41609">
                  <c:v>-0.37200000000001399</c:v>
                </c:pt>
                <c:pt idx="41610">
                  <c:v>0</c:v>
                </c:pt>
                <c:pt idx="41611">
                  <c:v>2.1100000000000101</c:v>
                </c:pt>
                <c:pt idx="41612">
                  <c:v>0</c:v>
                </c:pt>
                <c:pt idx="41613">
                  <c:v>-1.49</c:v>
                </c:pt>
                <c:pt idx="41614">
                  <c:v>0</c:v>
                </c:pt>
                <c:pt idx="41615">
                  <c:v>0</c:v>
                </c:pt>
                <c:pt idx="41616">
                  <c:v>0</c:v>
                </c:pt>
                <c:pt idx="41617">
                  <c:v>0</c:v>
                </c:pt>
                <c:pt idx="41618">
                  <c:v>0</c:v>
                </c:pt>
                <c:pt idx="41619">
                  <c:v>2.23399999999998</c:v>
                </c:pt>
                <c:pt idx="41620">
                  <c:v>-0.37299999999999001</c:v>
                </c:pt>
                <c:pt idx="41621">
                  <c:v>1.2410000000000401</c:v>
                </c:pt>
                <c:pt idx="41622">
                  <c:v>-1.2410000000000401</c:v>
                </c:pt>
                <c:pt idx="41623">
                  <c:v>0</c:v>
                </c:pt>
                <c:pt idx="41624">
                  <c:v>0</c:v>
                </c:pt>
                <c:pt idx="41625">
                  <c:v>0</c:v>
                </c:pt>
                <c:pt idx="41626">
                  <c:v>-0.125</c:v>
                </c:pt>
                <c:pt idx="41627">
                  <c:v>0.125</c:v>
                </c:pt>
                <c:pt idx="41628">
                  <c:v>2.1090000000000302</c:v>
                </c:pt>
                <c:pt idx="41629">
                  <c:v>0</c:v>
                </c:pt>
                <c:pt idx="41630">
                  <c:v>-0.37200000000001399</c:v>
                </c:pt>
                <c:pt idx="41631">
                  <c:v>0</c:v>
                </c:pt>
                <c:pt idx="41632">
                  <c:v>0</c:v>
                </c:pt>
                <c:pt idx="41633">
                  <c:v>0</c:v>
                </c:pt>
                <c:pt idx="41634">
                  <c:v>0</c:v>
                </c:pt>
                <c:pt idx="41635">
                  <c:v>0</c:v>
                </c:pt>
                <c:pt idx="41636">
                  <c:v>1.8620000000000201</c:v>
                </c:pt>
                <c:pt idx="41637">
                  <c:v>2.1099999999999501</c:v>
                </c:pt>
                <c:pt idx="41638">
                  <c:v>0.24800000000004699</c:v>
                </c:pt>
                <c:pt idx="41639">
                  <c:v>0</c:v>
                </c:pt>
                <c:pt idx="41640">
                  <c:v>0</c:v>
                </c:pt>
                <c:pt idx="41641">
                  <c:v>0</c:v>
                </c:pt>
                <c:pt idx="41642">
                  <c:v>0</c:v>
                </c:pt>
                <c:pt idx="41643">
                  <c:v>0</c:v>
                </c:pt>
                <c:pt idx="41644">
                  <c:v>0.62100000000009403</c:v>
                </c:pt>
                <c:pt idx="41645">
                  <c:v>0.62000000000000399</c:v>
                </c:pt>
                <c:pt idx="41646">
                  <c:v>0.24899999999990899</c:v>
                </c:pt>
                <c:pt idx="41647">
                  <c:v>0</c:v>
                </c:pt>
                <c:pt idx="41648">
                  <c:v>-52.251999999999903</c:v>
                </c:pt>
                <c:pt idx="41649">
                  <c:v>-18.617000000000001</c:v>
                </c:pt>
                <c:pt idx="41650">
                  <c:v>0</c:v>
                </c:pt>
                <c:pt idx="41651">
                  <c:v>0</c:v>
                </c:pt>
                <c:pt idx="41652">
                  <c:v>0</c:v>
                </c:pt>
                <c:pt idx="41653">
                  <c:v>0</c:v>
                </c:pt>
                <c:pt idx="41654">
                  <c:v>60.692</c:v>
                </c:pt>
                <c:pt idx="41655">
                  <c:v>0</c:v>
                </c:pt>
                <c:pt idx="41656">
                  <c:v>-100.036</c:v>
                </c:pt>
                <c:pt idx="41657">
                  <c:v>0</c:v>
                </c:pt>
                <c:pt idx="41658">
                  <c:v>0.992999999999995</c:v>
                </c:pt>
                <c:pt idx="41659">
                  <c:v>0</c:v>
                </c:pt>
                <c:pt idx="41660">
                  <c:v>0</c:v>
                </c:pt>
                <c:pt idx="41661">
                  <c:v>0</c:v>
                </c:pt>
                <c:pt idx="41662">
                  <c:v>0.992999999999995</c:v>
                </c:pt>
                <c:pt idx="41663">
                  <c:v>0</c:v>
                </c:pt>
                <c:pt idx="41664">
                  <c:v>0.74500000000000399</c:v>
                </c:pt>
                <c:pt idx="41665">
                  <c:v>0.62000000000000399</c:v>
                </c:pt>
                <c:pt idx="41666">
                  <c:v>-0.62000000000000399</c:v>
                </c:pt>
                <c:pt idx="41667">
                  <c:v>2.1099999999999799</c:v>
                </c:pt>
                <c:pt idx="41668">
                  <c:v>0</c:v>
                </c:pt>
                <c:pt idx="41669">
                  <c:v>0</c:v>
                </c:pt>
                <c:pt idx="41670">
                  <c:v>0</c:v>
                </c:pt>
                <c:pt idx="41671">
                  <c:v>16.8799999999999</c:v>
                </c:pt>
                <c:pt idx="41672">
                  <c:v>0</c:v>
                </c:pt>
                <c:pt idx="41673">
                  <c:v>-19.61</c:v>
                </c:pt>
                <c:pt idx="41674">
                  <c:v>-0.74500000000000399</c:v>
                </c:pt>
                <c:pt idx="41675">
                  <c:v>-0.743999999999999</c:v>
                </c:pt>
                <c:pt idx="41676">
                  <c:v>-0.248999999999995</c:v>
                </c:pt>
                <c:pt idx="41677">
                  <c:v>0</c:v>
                </c:pt>
                <c:pt idx="41678">
                  <c:v>0</c:v>
                </c:pt>
                <c:pt idx="41679">
                  <c:v>0</c:v>
                </c:pt>
                <c:pt idx="41680">
                  <c:v>0</c:v>
                </c:pt>
                <c:pt idx="41681">
                  <c:v>-0.37199999999998501</c:v>
                </c:pt>
                <c:pt idx="41682">
                  <c:v>0</c:v>
                </c:pt>
                <c:pt idx="41683">
                  <c:v>0</c:v>
                </c:pt>
                <c:pt idx="41684">
                  <c:v>0</c:v>
                </c:pt>
                <c:pt idx="41685">
                  <c:v>-0.24800000000001801</c:v>
                </c:pt>
                <c:pt idx="41686">
                  <c:v>0</c:v>
                </c:pt>
                <c:pt idx="41687">
                  <c:v>0</c:v>
                </c:pt>
                <c:pt idx="41688">
                  <c:v>0</c:v>
                </c:pt>
                <c:pt idx="41689">
                  <c:v>0</c:v>
                </c:pt>
                <c:pt idx="41690">
                  <c:v>-0.123999999999995</c:v>
                </c:pt>
                <c:pt idx="41691">
                  <c:v>0.123999999999995</c:v>
                </c:pt>
                <c:pt idx="41692">
                  <c:v>0</c:v>
                </c:pt>
                <c:pt idx="41693">
                  <c:v>0</c:v>
                </c:pt>
                <c:pt idx="41694">
                  <c:v>-0.37300000000001798</c:v>
                </c:pt>
                <c:pt idx="41695">
                  <c:v>0</c:v>
                </c:pt>
                <c:pt idx="41696">
                  <c:v>0</c:v>
                </c:pt>
                <c:pt idx="41697">
                  <c:v>0</c:v>
                </c:pt>
                <c:pt idx="41698">
                  <c:v>-2.3580000000000001</c:v>
                </c:pt>
                <c:pt idx="41699">
                  <c:v>0</c:v>
                </c:pt>
                <c:pt idx="41700">
                  <c:v>1.365</c:v>
                </c:pt>
                <c:pt idx="41701">
                  <c:v>0</c:v>
                </c:pt>
                <c:pt idx="41702">
                  <c:v>-0.743999999999999</c:v>
                </c:pt>
                <c:pt idx="41703">
                  <c:v>0</c:v>
                </c:pt>
                <c:pt idx="41704">
                  <c:v>0</c:v>
                </c:pt>
                <c:pt idx="41705">
                  <c:v>0</c:v>
                </c:pt>
                <c:pt idx="41706">
                  <c:v>0</c:v>
                </c:pt>
                <c:pt idx="41707">
                  <c:v>-0.248999999999995</c:v>
                </c:pt>
                <c:pt idx="41708">
                  <c:v>-0.743999999999999</c:v>
                </c:pt>
                <c:pt idx="41709">
                  <c:v>0</c:v>
                </c:pt>
                <c:pt idx="41710">
                  <c:v>0.37199999999998501</c:v>
                </c:pt>
                <c:pt idx="41711">
                  <c:v>0</c:v>
                </c:pt>
                <c:pt idx="41712">
                  <c:v>0</c:v>
                </c:pt>
                <c:pt idx="41713">
                  <c:v>0</c:v>
                </c:pt>
                <c:pt idx="41714">
                  <c:v>0</c:v>
                </c:pt>
                <c:pt idx="41715">
                  <c:v>0</c:v>
                </c:pt>
                <c:pt idx="41716">
                  <c:v>0</c:v>
                </c:pt>
                <c:pt idx="41717">
                  <c:v>0</c:v>
                </c:pt>
                <c:pt idx="41718">
                  <c:v>-0.992999999999995</c:v>
                </c:pt>
                <c:pt idx="41719">
                  <c:v>-0.24800000000001801</c:v>
                </c:pt>
                <c:pt idx="41720">
                  <c:v>0.24800000000001801</c:v>
                </c:pt>
                <c:pt idx="41721">
                  <c:v>-0.99300000000002298</c:v>
                </c:pt>
                <c:pt idx="41722">
                  <c:v>0</c:v>
                </c:pt>
                <c:pt idx="41723">
                  <c:v>0</c:v>
                </c:pt>
                <c:pt idx="41724">
                  <c:v>0</c:v>
                </c:pt>
                <c:pt idx="41725">
                  <c:v>0.24799999999999001</c:v>
                </c:pt>
                <c:pt idx="41726">
                  <c:v>1.49</c:v>
                </c:pt>
                <c:pt idx="41727">
                  <c:v>-0.49699999999998501</c:v>
                </c:pt>
                <c:pt idx="41728">
                  <c:v>0</c:v>
                </c:pt>
                <c:pt idx="41729">
                  <c:v>-0.24800000000001801</c:v>
                </c:pt>
                <c:pt idx="41730">
                  <c:v>0</c:v>
                </c:pt>
                <c:pt idx="41731">
                  <c:v>0</c:v>
                </c:pt>
                <c:pt idx="41732">
                  <c:v>0</c:v>
                </c:pt>
                <c:pt idx="41733">
                  <c:v>0</c:v>
                </c:pt>
                <c:pt idx="41734">
                  <c:v>0.125</c:v>
                </c:pt>
                <c:pt idx="41735">
                  <c:v>0</c:v>
                </c:pt>
                <c:pt idx="41736">
                  <c:v>1.86099999999999</c:v>
                </c:pt>
                <c:pt idx="41737">
                  <c:v>0.123999999999995</c:v>
                </c:pt>
                <c:pt idx="41738">
                  <c:v>0.37300000000001798</c:v>
                </c:pt>
                <c:pt idx="41739">
                  <c:v>0</c:v>
                </c:pt>
                <c:pt idx="41740">
                  <c:v>0</c:v>
                </c:pt>
                <c:pt idx="41741">
                  <c:v>0</c:v>
                </c:pt>
                <c:pt idx="41742">
                  <c:v>0</c:v>
                </c:pt>
                <c:pt idx="41743">
                  <c:v>0</c:v>
                </c:pt>
                <c:pt idx="41744">
                  <c:v>0.99200000000001798</c:v>
                </c:pt>
                <c:pt idx="41745">
                  <c:v>0</c:v>
                </c:pt>
                <c:pt idx="41746">
                  <c:v>1.11699999999999</c:v>
                </c:pt>
                <c:pt idx="41747">
                  <c:v>0</c:v>
                </c:pt>
                <c:pt idx="41748">
                  <c:v>0</c:v>
                </c:pt>
                <c:pt idx="41749">
                  <c:v>0</c:v>
                </c:pt>
                <c:pt idx="41750">
                  <c:v>0</c:v>
                </c:pt>
                <c:pt idx="41751">
                  <c:v>0</c:v>
                </c:pt>
                <c:pt idx="41752">
                  <c:v>0</c:v>
                </c:pt>
                <c:pt idx="41753">
                  <c:v>0.99300000000002298</c:v>
                </c:pt>
                <c:pt idx="41754">
                  <c:v>0</c:v>
                </c:pt>
                <c:pt idx="41755">
                  <c:v>-1.11700000000001</c:v>
                </c:pt>
                <c:pt idx="41756">
                  <c:v>-0.37199999999998501</c:v>
                </c:pt>
                <c:pt idx="41757">
                  <c:v>0</c:v>
                </c:pt>
                <c:pt idx="41758">
                  <c:v>0</c:v>
                </c:pt>
                <c:pt idx="41759">
                  <c:v>0</c:v>
                </c:pt>
                <c:pt idx="41760">
                  <c:v>0</c:v>
                </c:pt>
                <c:pt idx="41761">
                  <c:v>0.24800000000001801</c:v>
                </c:pt>
                <c:pt idx="41762">
                  <c:v>0.24799999999999001</c:v>
                </c:pt>
                <c:pt idx="41763">
                  <c:v>0</c:v>
                </c:pt>
                <c:pt idx="41764">
                  <c:v>-0.37199999999998501</c:v>
                </c:pt>
                <c:pt idx="41765">
                  <c:v>-1.11700000000001</c:v>
                </c:pt>
                <c:pt idx="41766">
                  <c:v>0</c:v>
                </c:pt>
                <c:pt idx="41767">
                  <c:v>0</c:v>
                </c:pt>
                <c:pt idx="41768">
                  <c:v>0</c:v>
                </c:pt>
                <c:pt idx="41769">
                  <c:v>0</c:v>
                </c:pt>
                <c:pt idx="41770">
                  <c:v>0.49599999999998001</c:v>
                </c:pt>
                <c:pt idx="41771">
                  <c:v>-0.49599999999998001</c:v>
                </c:pt>
                <c:pt idx="41772">
                  <c:v>-0.125</c:v>
                </c:pt>
                <c:pt idx="41773">
                  <c:v>0</c:v>
                </c:pt>
                <c:pt idx="41774">
                  <c:v>-1.61299999999999</c:v>
                </c:pt>
                <c:pt idx="41775">
                  <c:v>0</c:v>
                </c:pt>
                <c:pt idx="41776">
                  <c:v>0</c:v>
                </c:pt>
                <c:pt idx="41777">
                  <c:v>0</c:v>
                </c:pt>
                <c:pt idx="41778">
                  <c:v>0</c:v>
                </c:pt>
                <c:pt idx="41779">
                  <c:v>-0.12400000000002299</c:v>
                </c:pt>
                <c:pt idx="41780">
                  <c:v>-0.992999999999995</c:v>
                </c:pt>
                <c:pt idx="41781">
                  <c:v>0</c:v>
                </c:pt>
                <c:pt idx="41782">
                  <c:v>0.992999999999995</c:v>
                </c:pt>
                <c:pt idx="41783">
                  <c:v>1.49</c:v>
                </c:pt>
                <c:pt idx="41784">
                  <c:v>9.1839999999999904</c:v>
                </c:pt>
                <c:pt idx="41785">
                  <c:v>0</c:v>
                </c:pt>
                <c:pt idx="41786">
                  <c:v>0</c:v>
                </c:pt>
                <c:pt idx="41787">
                  <c:v>0</c:v>
                </c:pt>
                <c:pt idx="41788">
                  <c:v>-1.365</c:v>
                </c:pt>
                <c:pt idx="41789">
                  <c:v>0</c:v>
                </c:pt>
                <c:pt idx="41790">
                  <c:v>-0.37299999999999001</c:v>
                </c:pt>
                <c:pt idx="41791">
                  <c:v>0</c:v>
                </c:pt>
                <c:pt idx="41792">
                  <c:v>0.992999999999995</c:v>
                </c:pt>
                <c:pt idx="41793">
                  <c:v>0</c:v>
                </c:pt>
                <c:pt idx="41794">
                  <c:v>0</c:v>
                </c:pt>
                <c:pt idx="41795">
                  <c:v>0</c:v>
                </c:pt>
                <c:pt idx="41796">
                  <c:v>0</c:v>
                </c:pt>
                <c:pt idx="41797">
                  <c:v>-0.49599999999998001</c:v>
                </c:pt>
                <c:pt idx="41798">
                  <c:v>0.49599999999998001</c:v>
                </c:pt>
                <c:pt idx="41799">
                  <c:v>-0.49599999999998001</c:v>
                </c:pt>
                <c:pt idx="41800">
                  <c:v>0.49599999999998001</c:v>
                </c:pt>
                <c:pt idx="41801">
                  <c:v>0.125</c:v>
                </c:pt>
                <c:pt idx="41802">
                  <c:v>0</c:v>
                </c:pt>
                <c:pt idx="41803">
                  <c:v>0</c:v>
                </c:pt>
                <c:pt idx="41804">
                  <c:v>0</c:v>
                </c:pt>
                <c:pt idx="41805">
                  <c:v>0</c:v>
                </c:pt>
                <c:pt idx="41806">
                  <c:v>0.37299999999999001</c:v>
                </c:pt>
                <c:pt idx="41807">
                  <c:v>0</c:v>
                </c:pt>
                <c:pt idx="41808">
                  <c:v>0</c:v>
                </c:pt>
                <c:pt idx="41809">
                  <c:v>0</c:v>
                </c:pt>
                <c:pt idx="41810">
                  <c:v>0</c:v>
                </c:pt>
                <c:pt idx="41811">
                  <c:v>-0.868999999999999</c:v>
                </c:pt>
                <c:pt idx="41812">
                  <c:v>0</c:v>
                </c:pt>
                <c:pt idx="41813">
                  <c:v>0</c:v>
                </c:pt>
                <c:pt idx="41814">
                  <c:v>0</c:v>
                </c:pt>
                <c:pt idx="41815">
                  <c:v>-0.62100000000000899</c:v>
                </c:pt>
                <c:pt idx="41816">
                  <c:v>0</c:v>
                </c:pt>
                <c:pt idx="41817">
                  <c:v>0.123999999999995</c:v>
                </c:pt>
                <c:pt idx="41818">
                  <c:v>0</c:v>
                </c:pt>
                <c:pt idx="41819">
                  <c:v>0.74500000000000399</c:v>
                </c:pt>
                <c:pt idx="41820">
                  <c:v>0.24799999999999001</c:v>
                </c:pt>
                <c:pt idx="41821">
                  <c:v>0</c:v>
                </c:pt>
                <c:pt idx="41822">
                  <c:v>0</c:v>
                </c:pt>
                <c:pt idx="41823">
                  <c:v>0</c:v>
                </c:pt>
                <c:pt idx="41824">
                  <c:v>-1.4890000000000001</c:v>
                </c:pt>
                <c:pt idx="41825">
                  <c:v>0</c:v>
                </c:pt>
                <c:pt idx="41826">
                  <c:v>1.365</c:v>
                </c:pt>
                <c:pt idx="41827">
                  <c:v>0</c:v>
                </c:pt>
                <c:pt idx="41828">
                  <c:v>0</c:v>
                </c:pt>
                <c:pt idx="41829">
                  <c:v>0.49599999999998001</c:v>
                </c:pt>
                <c:pt idx="41830">
                  <c:v>0</c:v>
                </c:pt>
                <c:pt idx="41831">
                  <c:v>0</c:v>
                </c:pt>
                <c:pt idx="41832">
                  <c:v>0</c:v>
                </c:pt>
                <c:pt idx="41833">
                  <c:v>-1.365</c:v>
                </c:pt>
                <c:pt idx="41834">
                  <c:v>0</c:v>
                </c:pt>
                <c:pt idx="41835">
                  <c:v>0.74500000000000399</c:v>
                </c:pt>
                <c:pt idx="41836">
                  <c:v>0.24799999999999001</c:v>
                </c:pt>
                <c:pt idx="41837">
                  <c:v>0</c:v>
                </c:pt>
                <c:pt idx="41838">
                  <c:v>-0.992999999999995</c:v>
                </c:pt>
                <c:pt idx="41839">
                  <c:v>0</c:v>
                </c:pt>
                <c:pt idx="41840">
                  <c:v>0</c:v>
                </c:pt>
                <c:pt idx="41841">
                  <c:v>0</c:v>
                </c:pt>
                <c:pt idx="41842">
                  <c:v>-0.49600000000000899</c:v>
                </c:pt>
                <c:pt idx="41843">
                  <c:v>0</c:v>
                </c:pt>
                <c:pt idx="41844">
                  <c:v>0</c:v>
                </c:pt>
                <c:pt idx="41845">
                  <c:v>1.11700000000001</c:v>
                </c:pt>
                <c:pt idx="41846">
                  <c:v>0</c:v>
                </c:pt>
                <c:pt idx="41847">
                  <c:v>0</c:v>
                </c:pt>
                <c:pt idx="41848">
                  <c:v>0</c:v>
                </c:pt>
                <c:pt idx="41849">
                  <c:v>0</c:v>
                </c:pt>
                <c:pt idx="41850">
                  <c:v>0</c:v>
                </c:pt>
                <c:pt idx="41851">
                  <c:v>0</c:v>
                </c:pt>
                <c:pt idx="41852">
                  <c:v>0.37200000000001399</c:v>
                </c:pt>
                <c:pt idx="41853">
                  <c:v>0.62100000000000899</c:v>
                </c:pt>
                <c:pt idx="41854">
                  <c:v>0.867999999999995</c:v>
                </c:pt>
                <c:pt idx="41855">
                  <c:v>0</c:v>
                </c:pt>
                <c:pt idx="41856">
                  <c:v>-1.4890000000000001</c:v>
                </c:pt>
                <c:pt idx="41857">
                  <c:v>0</c:v>
                </c:pt>
                <c:pt idx="41858">
                  <c:v>0</c:v>
                </c:pt>
                <c:pt idx="41859">
                  <c:v>0</c:v>
                </c:pt>
                <c:pt idx="41860">
                  <c:v>140.745</c:v>
                </c:pt>
                <c:pt idx="41861">
                  <c:v>0</c:v>
                </c:pt>
                <c:pt idx="41862">
                  <c:v>-40.460999999999999</c:v>
                </c:pt>
                <c:pt idx="41863">
                  <c:v>-46.046999999999898</c:v>
                </c:pt>
                <c:pt idx="41864">
                  <c:v>0</c:v>
                </c:pt>
                <c:pt idx="41865">
                  <c:v>-5.3360000000000101</c:v>
                </c:pt>
                <c:pt idx="41866">
                  <c:v>0</c:v>
                </c:pt>
                <c:pt idx="41867">
                  <c:v>0</c:v>
                </c:pt>
                <c:pt idx="41868">
                  <c:v>0</c:v>
                </c:pt>
                <c:pt idx="41869">
                  <c:v>0</c:v>
                </c:pt>
                <c:pt idx="41870">
                  <c:v>-92.712999999999994</c:v>
                </c:pt>
                <c:pt idx="41871">
                  <c:v>-1.98600000000001</c:v>
                </c:pt>
                <c:pt idx="41872">
                  <c:v>-2.60699999999999</c:v>
                </c:pt>
                <c:pt idx="41873">
                  <c:v>0</c:v>
                </c:pt>
                <c:pt idx="41874">
                  <c:v>0</c:v>
                </c:pt>
                <c:pt idx="41875">
                  <c:v>0</c:v>
                </c:pt>
                <c:pt idx="41876">
                  <c:v>0</c:v>
                </c:pt>
                <c:pt idx="41877">
                  <c:v>0</c:v>
                </c:pt>
                <c:pt idx="41878">
                  <c:v>0</c:v>
                </c:pt>
                <c:pt idx="41879">
                  <c:v>0</c:v>
                </c:pt>
                <c:pt idx="41880">
                  <c:v>1.2410000000000101</c:v>
                </c:pt>
                <c:pt idx="41881">
                  <c:v>0</c:v>
                </c:pt>
                <c:pt idx="41882">
                  <c:v>-0.99200000000001798</c:v>
                </c:pt>
                <c:pt idx="41883">
                  <c:v>0</c:v>
                </c:pt>
                <c:pt idx="41884">
                  <c:v>0</c:v>
                </c:pt>
                <c:pt idx="41885">
                  <c:v>0</c:v>
                </c:pt>
                <c:pt idx="41886">
                  <c:v>0</c:v>
                </c:pt>
                <c:pt idx="41887">
                  <c:v>0</c:v>
                </c:pt>
                <c:pt idx="41888">
                  <c:v>0.123999999999995</c:v>
                </c:pt>
                <c:pt idx="41889">
                  <c:v>1.11700000000001</c:v>
                </c:pt>
                <c:pt idx="41890">
                  <c:v>0</c:v>
                </c:pt>
                <c:pt idx="41891">
                  <c:v>-0.49600000000000899</c:v>
                </c:pt>
                <c:pt idx="41892">
                  <c:v>0</c:v>
                </c:pt>
                <c:pt idx="41893">
                  <c:v>0</c:v>
                </c:pt>
                <c:pt idx="41894">
                  <c:v>0</c:v>
                </c:pt>
                <c:pt idx="41895">
                  <c:v>0</c:v>
                </c:pt>
                <c:pt idx="41896">
                  <c:v>0.123999999999995</c:v>
                </c:pt>
                <c:pt idx="41897">
                  <c:v>0</c:v>
                </c:pt>
                <c:pt idx="41898">
                  <c:v>0.49600000000000899</c:v>
                </c:pt>
                <c:pt idx="41899">
                  <c:v>0</c:v>
                </c:pt>
                <c:pt idx="41900">
                  <c:v>0</c:v>
                </c:pt>
                <c:pt idx="41901">
                  <c:v>0.62100000000000899</c:v>
                </c:pt>
                <c:pt idx="41902">
                  <c:v>0</c:v>
                </c:pt>
                <c:pt idx="41903">
                  <c:v>0</c:v>
                </c:pt>
                <c:pt idx="41904">
                  <c:v>0</c:v>
                </c:pt>
                <c:pt idx="41905">
                  <c:v>0.868999999999999</c:v>
                </c:pt>
                <c:pt idx="41906">
                  <c:v>-0.992999999999995</c:v>
                </c:pt>
                <c:pt idx="41907">
                  <c:v>0.24799999999999001</c:v>
                </c:pt>
                <c:pt idx="41908">
                  <c:v>-0.62100000000000899</c:v>
                </c:pt>
                <c:pt idx="41909">
                  <c:v>0</c:v>
                </c:pt>
                <c:pt idx="41910">
                  <c:v>-1.11699999999999</c:v>
                </c:pt>
                <c:pt idx="41911">
                  <c:v>0</c:v>
                </c:pt>
                <c:pt idx="41912">
                  <c:v>0</c:v>
                </c:pt>
                <c:pt idx="41913">
                  <c:v>0</c:v>
                </c:pt>
                <c:pt idx="41914">
                  <c:v>0.37199999999998501</c:v>
                </c:pt>
                <c:pt idx="41915">
                  <c:v>0</c:v>
                </c:pt>
                <c:pt idx="41916">
                  <c:v>-1.8619999999999901</c:v>
                </c:pt>
                <c:pt idx="41917">
                  <c:v>0</c:v>
                </c:pt>
                <c:pt idx="41918">
                  <c:v>0.992999999999995</c:v>
                </c:pt>
                <c:pt idx="41919">
                  <c:v>0.49700000000001399</c:v>
                </c:pt>
                <c:pt idx="41920">
                  <c:v>0</c:v>
                </c:pt>
                <c:pt idx="41921">
                  <c:v>0</c:v>
                </c:pt>
                <c:pt idx="41922">
                  <c:v>0</c:v>
                </c:pt>
                <c:pt idx="41923">
                  <c:v>-0.49599999999998001</c:v>
                </c:pt>
                <c:pt idx="41924">
                  <c:v>1.4890000000000001</c:v>
                </c:pt>
                <c:pt idx="41925">
                  <c:v>-1.4890000000000001</c:v>
                </c:pt>
                <c:pt idx="41926">
                  <c:v>1.4890000000000001</c:v>
                </c:pt>
                <c:pt idx="41927">
                  <c:v>0.62099999999998001</c:v>
                </c:pt>
                <c:pt idx="41928">
                  <c:v>0</c:v>
                </c:pt>
                <c:pt idx="41929">
                  <c:v>0</c:v>
                </c:pt>
                <c:pt idx="41930">
                  <c:v>0</c:v>
                </c:pt>
                <c:pt idx="41931">
                  <c:v>0</c:v>
                </c:pt>
                <c:pt idx="41932">
                  <c:v>-1.3659999999999799</c:v>
                </c:pt>
                <c:pt idx="41933">
                  <c:v>0</c:v>
                </c:pt>
                <c:pt idx="41934">
                  <c:v>0</c:v>
                </c:pt>
                <c:pt idx="41935">
                  <c:v>-1.4890000000000001</c:v>
                </c:pt>
                <c:pt idx="41936">
                  <c:v>1.61299999999999</c:v>
                </c:pt>
                <c:pt idx="41937">
                  <c:v>-0.743999999999999</c:v>
                </c:pt>
                <c:pt idx="41938">
                  <c:v>0</c:v>
                </c:pt>
                <c:pt idx="41939">
                  <c:v>0</c:v>
                </c:pt>
                <c:pt idx="41940">
                  <c:v>0</c:v>
                </c:pt>
                <c:pt idx="41941">
                  <c:v>-0.123999999999995</c:v>
                </c:pt>
                <c:pt idx="41942">
                  <c:v>-1.365</c:v>
                </c:pt>
                <c:pt idx="41943">
                  <c:v>0</c:v>
                </c:pt>
                <c:pt idx="41944">
                  <c:v>0.49600000000000899</c:v>
                </c:pt>
                <c:pt idx="41945">
                  <c:v>0.123999999999995</c:v>
                </c:pt>
                <c:pt idx="41946">
                  <c:v>0</c:v>
                </c:pt>
                <c:pt idx="41947">
                  <c:v>0</c:v>
                </c:pt>
                <c:pt idx="41948">
                  <c:v>0</c:v>
                </c:pt>
                <c:pt idx="41949">
                  <c:v>0</c:v>
                </c:pt>
                <c:pt idx="41950">
                  <c:v>0</c:v>
                </c:pt>
                <c:pt idx="41951">
                  <c:v>-0.62100000000000899</c:v>
                </c:pt>
                <c:pt idx="41952">
                  <c:v>0</c:v>
                </c:pt>
                <c:pt idx="41953">
                  <c:v>0.248999999999995</c:v>
                </c:pt>
                <c:pt idx="41954">
                  <c:v>0</c:v>
                </c:pt>
                <c:pt idx="41955">
                  <c:v>-0.123999999999995</c:v>
                </c:pt>
                <c:pt idx="41956">
                  <c:v>0</c:v>
                </c:pt>
                <c:pt idx="41957">
                  <c:v>0</c:v>
                </c:pt>
                <c:pt idx="41958">
                  <c:v>0</c:v>
                </c:pt>
                <c:pt idx="41959">
                  <c:v>0</c:v>
                </c:pt>
                <c:pt idx="41960">
                  <c:v>-1.3660000000000101</c:v>
                </c:pt>
                <c:pt idx="41961">
                  <c:v>0</c:v>
                </c:pt>
                <c:pt idx="41962">
                  <c:v>0.37299999999999001</c:v>
                </c:pt>
                <c:pt idx="41963">
                  <c:v>0</c:v>
                </c:pt>
                <c:pt idx="41964">
                  <c:v>-1.6139999999999699</c:v>
                </c:pt>
                <c:pt idx="41965">
                  <c:v>0</c:v>
                </c:pt>
                <c:pt idx="41966">
                  <c:v>0</c:v>
                </c:pt>
                <c:pt idx="41967">
                  <c:v>0</c:v>
                </c:pt>
                <c:pt idx="41968">
                  <c:v>0</c:v>
                </c:pt>
                <c:pt idx="41969">
                  <c:v>-1.11699999999999</c:v>
                </c:pt>
                <c:pt idx="41970">
                  <c:v>0</c:v>
                </c:pt>
                <c:pt idx="41971">
                  <c:v>0.62099999999998001</c:v>
                </c:pt>
                <c:pt idx="41972">
                  <c:v>1.8620000000000201</c:v>
                </c:pt>
                <c:pt idx="41973">
                  <c:v>5.8329999999999904</c:v>
                </c:pt>
                <c:pt idx="41974">
                  <c:v>0</c:v>
                </c:pt>
                <c:pt idx="41975">
                  <c:v>0</c:v>
                </c:pt>
                <c:pt idx="41976">
                  <c:v>0</c:v>
                </c:pt>
                <c:pt idx="41977">
                  <c:v>-2.1099999999999799</c:v>
                </c:pt>
                <c:pt idx="41978">
                  <c:v>-0.123999999999995</c:v>
                </c:pt>
                <c:pt idx="41979">
                  <c:v>0.123999999999995</c:v>
                </c:pt>
                <c:pt idx="41980">
                  <c:v>-0.123999999999995</c:v>
                </c:pt>
                <c:pt idx="41981">
                  <c:v>-1.11700000000001</c:v>
                </c:pt>
                <c:pt idx="41982">
                  <c:v>-0.24799999999999001</c:v>
                </c:pt>
                <c:pt idx="41983">
                  <c:v>0</c:v>
                </c:pt>
                <c:pt idx="41984">
                  <c:v>0</c:v>
                </c:pt>
                <c:pt idx="41985">
                  <c:v>0</c:v>
                </c:pt>
                <c:pt idx="41986">
                  <c:v>-0.74500000000000399</c:v>
                </c:pt>
                <c:pt idx="41987">
                  <c:v>0</c:v>
                </c:pt>
                <c:pt idx="41988">
                  <c:v>0</c:v>
                </c:pt>
                <c:pt idx="41989">
                  <c:v>0</c:v>
                </c:pt>
                <c:pt idx="41990">
                  <c:v>0</c:v>
                </c:pt>
                <c:pt idx="41991">
                  <c:v>-0.62099999999998001</c:v>
                </c:pt>
                <c:pt idx="41992">
                  <c:v>0</c:v>
                </c:pt>
                <c:pt idx="41993">
                  <c:v>0</c:v>
                </c:pt>
                <c:pt idx="41994">
                  <c:v>0</c:v>
                </c:pt>
                <c:pt idx="41995">
                  <c:v>0</c:v>
                </c:pt>
                <c:pt idx="41996">
                  <c:v>1.11699999999999</c:v>
                </c:pt>
                <c:pt idx="41997">
                  <c:v>0.24799999999999001</c:v>
                </c:pt>
                <c:pt idx="41998">
                  <c:v>0</c:v>
                </c:pt>
                <c:pt idx="41999">
                  <c:v>-0.49699999999998501</c:v>
                </c:pt>
                <c:pt idx="42000">
                  <c:v>-0.24799999999999001</c:v>
                </c:pt>
                <c:pt idx="42001">
                  <c:v>0</c:v>
                </c:pt>
                <c:pt idx="42002">
                  <c:v>0</c:v>
                </c:pt>
                <c:pt idx="42003">
                  <c:v>0</c:v>
                </c:pt>
                <c:pt idx="42004">
                  <c:v>0</c:v>
                </c:pt>
                <c:pt idx="42005">
                  <c:v>1.61299999999999</c:v>
                </c:pt>
                <c:pt idx="42006">
                  <c:v>0.868999999999999</c:v>
                </c:pt>
                <c:pt idx="42007">
                  <c:v>0</c:v>
                </c:pt>
                <c:pt idx="42008">
                  <c:v>-0.24799999999999001</c:v>
                </c:pt>
                <c:pt idx="42009">
                  <c:v>0</c:v>
                </c:pt>
                <c:pt idx="42010">
                  <c:v>0</c:v>
                </c:pt>
                <c:pt idx="42011">
                  <c:v>0</c:v>
                </c:pt>
                <c:pt idx="42012">
                  <c:v>0</c:v>
                </c:pt>
                <c:pt idx="42013">
                  <c:v>0</c:v>
                </c:pt>
                <c:pt idx="42014">
                  <c:v>0.123999999999995</c:v>
                </c:pt>
                <c:pt idx="42015">
                  <c:v>0.49600000000000899</c:v>
                </c:pt>
                <c:pt idx="42016">
                  <c:v>0</c:v>
                </c:pt>
                <c:pt idx="42017">
                  <c:v>-0.37200000000001399</c:v>
                </c:pt>
                <c:pt idx="42018">
                  <c:v>0</c:v>
                </c:pt>
                <c:pt idx="42019">
                  <c:v>0</c:v>
                </c:pt>
                <c:pt idx="42020">
                  <c:v>0</c:v>
                </c:pt>
                <c:pt idx="42021">
                  <c:v>0</c:v>
                </c:pt>
                <c:pt idx="42022">
                  <c:v>-0.248999999999995</c:v>
                </c:pt>
                <c:pt idx="42023">
                  <c:v>0.49700000000001399</c:v>
                </c:pt>
                <c:pt idx="42024">
                  <c:v>0.24799999999999001</c:v>
                </c:pt>
                <c:pt idx="42025">
                  <c:v>0</c:v>
                </c:pt>
                <c:pt idx="42026">
                  <c:v>-0.49600000000000899</c:v>
                </c:pt>
                <c:pt idx="42027">
                  <c:v>0</c:v>
                </c:pt>
                <c:pt idx="42028">
                  <c:v>0</c:v>
                </c:pt>
                <c:pt idx="42029">
                  <c:v>0</c:v>
                </c:pt>
                <c:pt idx="42030">
                  <c:v>0</c:v>
                </c:pt>
                <c:pt idx="42031">
                  <c:v>0.49600000000000899</c:v>
                </c:pt>
                <c:pt idx="42032">
                  <c:v>-0.123999999999995</c:v>
                </c:pt>
                <c:pt idx="42033">
                  <c:v>0.74500000000000399</c:v>
                </c:pt>
                <c:pt idx="42034">
                  <c:v>-0.74500000000000399</c:v>
                </c:pt>
                <c:pt idx="42035">
                  <c:v>-0.37200000000001399</c:v>
                </c:pt>
                <c:pt idx="42036">
                  <c:v>0</c:v>
                </c:pt>
                <c:pt idx="42037">
                  <c:v>0</c:v>
                </c:pt>
                <c:pt idx="42038">
                  <c:v>0</c:v>
                </c:pt>
                <c:pt idx="42039">
                  <c:v>0</c:v>
                </c:pt>
                <c:pt idx="42040">
                  <c:v>0.123999999999995</c:v>
                </c:pt>
                <c:pt idx="42041">
                  <c:v>-0.123999999999995</c:v>
                </c:pt>
                <c:pt idx="42042">
                  <c:v>-0.24799999999999001</c:v>
                </c:pt>
                <c:pt idx="42043">
                  <c:v>0</c:v>
                </c:pt>
                <c:pt idx="42044">
                  <c:v>0.24799999999999001</c:v>
                </c:pt>
                <c:pt idx="42045">
                  <c:v>0.74500000000000399</c:v>
                </c:pt>
                <c:pt idx="42046">
                  <c:v>0</c:v>
                </c:pt>
                <c:pt idx="42047">
                  <c:v>0</c:v>
                </c:pt>
                <c:pt idx="42048">
                  <c:v>0</c:v>
                </c:pt>
                <c:pt idx="42049">
                  <c:v>1.8620000000000201</c:v>
                </c:pt>
                <c:pt idx="42050">
                  <c:v>0</c:v>
                </c:pt>
                <c:pt idx="42051">
                  <c:v>-1.6140000000000001</c:v>
                </c:pt>
                <c:pt idx="42052">
                  <c:v>-0.24800000000001801</c:v>
                </c:pt>
                <c:pt idx="42053">
                  <c:v>0</c:v>
                </c:pt>
                <c:pt idx="42054">
                  <c:v>-0.37199999999998501</c:v>
                </c:pt>
                <c:pt idx="42055">
                  <c:v>0</c:v>
                </c:pt>
                <c:pt idx="42056">
                  <c:v>0</c:v>
                </c:pt>
                <c:pt idx="42057">
                  <c:v>0</c:v>
                </c:pt>
                <c:pt idx="42058">
                  <c:v>0</c:v>
                </c:pt>
                <c:pt idx="42059">
                  <c:v>-0.867999999999995</c:v>
                </c:pt>
                <c:pt idx="42060">
                  <c:v>-1.49</c:v>
                </c:pt>
                <c:pt idx="42061">
                  <c:v>0</c:v>
                </c:pt>
                <c:pt idx="42062">
                  <c:v>0.49700000000001399</c:v>
                </c:pt>
                <c:pt idx="42063">
                  <c:v>0</c:v>
                </c:pt>
                <c:pt idx="42064">
                  <c:v>0</c:v>
                </c:pt>
                <c:pt idx="42065">
                  <c:v>0</c:v>
                </c:pt>
                <c:pt idx="42066">
                  <c:v>0</c:v>
                </c:pt>
                <c:pt idx="42067">
                  <c:v>0.123999999999995</c:v>
                </c:pt>
                <c:pt idx="42068">
                  <c:v>1.2410000000000101</c:v>
                </c:pt>
                <c:pt idx="42069">
                  <c:v>-0.74500000000000399</c:v>
                </c:pt>
                <c:pt idx="42070">
                  <c:v>0.74500000000000399</c:v>
                </c:pt>
                <c:pt idx="42071">
                  <c:v>0.37199999999998501</c:v>
                </c:pt>
                <c:pt idx="42072">
                  <c:v>0</c:v>
                </c:pt>
                <c:pt idx="42073">
                  <c:v>0</c:v>
                </c:pt>
                <c:pt idx="42074">
                  <c:v>0</c:v>
                </c:pt>
                <c:pt idx="42075">
                  <c:v>0</c:v>
                </c:pt>
                <c:pt idx="42076">
                  <c:v>-0.12400000000002299</c:v>
                </c:pt>
                <c:pt idx="42077">
                  <c:v>-1.36499999999998</c:v>
                </c:pt>
                <c:pt idx="42078">
                  <c:v>-0.248999999999995</c:v>
                </c:pt>
                <c:pt idx="42079">
                  <c:v>0</c:v>
                </c:pt>
                <c:pt idx="42080">
                  <c:v>0</c:v>
                </c:pt>
                <c:pt idx="42081">
                  <c:v>-0.743999999999999</c:v>
                </c:pt>
                <c:pt idx="42082">
                  <c:v>0</c:v>
                </c:pt>
                <c:pt idx="42083">
                  <c:v>0</c:v>
                </c:pt>
                <c:pt idx="42084">
                  <c:v>0</c:v>
                </c:pt>
                <c:pt idx="42085">
                  <c:v>0</c:v>
                </c:pt>
                <c:pt idx="42086">
                  <c:v>0</c:v>
                </c:pt>
                <c:pt idx="42087">
                  <c:v>-0.24900000000002301</c:v>
                </c:pt>
                <c:pt idx="42088">
                  <c:v>0</c:v>
                </c:pt>
                <c:pt idx="42089">
                  <c:v>0.24900000000002301</c:v>
                </c:pt>
                <c:pt idx="42090">
                  <c:v>0.24799999999999001</c:v>
                </c:pt>
                <c:pt idx="42091">
                  <c:v>0</c:v>
                </c:pt>
                <c:pt idx="42092">
                  <c:v>0</c:v>
                </c:pt>
                <c:pt idx="42093">
                  <c:v>0</c:v>
                </c:pt>
                <c:pt idx="42094">
                  <c:v>0</c:v>
                </c:pt>
                <c:pt idx="42095">
                  <c:v>0.123999999999995</c:v>
                </c:pt>
                <c:pt idx="42096">
                  <c:v>0</c:v>
                </c:pt>
                <c:pt idx="42097">
                  <c:v>0</c:v>
                </c:pt>
                <c:pt idx="42098">
                  <c:v>0.248999999999995</c:v>
                </c:pt>
                <c:pt idx="42099">
                  <c:v>-2.7309999999999901</c:v>
                </c:pt>
                <c:pt idx="42100">
                  <c:v>0</c:v>
                </c:pt>
                <c:pt idx="42101">
                  <c:v>0</c:v>
                </c:pt>
                <c:pt idx="42102">
                  <c:v>0</c:v>
                </c:pt>
                <c:pt idx="42103">
                  <c:v>0</c:v>
                </c:pt>
                <c:pt idx="42104">
                  <c:v>0.24799999999999001</c:v>
                </c:pt>
                <c:pt idx="42105">
                  <c:v>0.62000000000000399</c:v>
                </c:pt>
                <c:pt idx="42106">
                  <c:v>-0.62000000000000399</c:v>
                </c:pt>
                <c:pt idx="42107">
                  <c:v>1.365</c:v>
                </c:pt>
                <c:pt idx="42108">
                  <c:v>-0.99300000000002298</c:v>
                </c:pt>
                <c:pt idx="42109">
                  <c:v>0</c:v>
                </c:pt>
                <c:pt idx="42110">
                  <c:v>0</c:v>
                </c:pt>
                <c:pt idx="42111">
                  <c:v>0</c:v>
                </c:pt>
                <c:pt idx="42112">
                  <c:v>0</c:v>
                </c:pt>
                <c:pt idx="42113">
                  <c:v>0</c:v>
                </c:pt>
                <c:pt idx="42114">
                  <c:v>0.37299999999999001</c:v>
                </c:pt>
                <c:pt idx="42115">
                  <c:v>0</c:v>
                </c:pt>
                <c:pt idx="42116">
                  <c:v>0.24799999999999001</c:v>
                </c:pt>
                <c:pt idx="42117">
                  <c:v>-0.123999999999995</c:v>
                </c:pt>
                <c:pt idx="42118">
                  <c:v>0</c:v>
                </c:pt>
                <c:pt idx="42119">
                  <c:v>0</c:v>
                </c:pt>
                <c:pt idx="42120">
                  <c:v>0</c:v>
                </c:pt>
                <c:pt idx="42121">
                  <c:v>-0.123999999999995</c:v>
                </c:pt>
                <c:pt idx="42122">
                  <c:v>0.49699999999998501</c:v>
                </c:pt>
                <c:pt idx="42123">
                  <c:v>-0.74500000000000399</c:v>
                </c:pt>
                <c:pt idx="42124">
                  <c:v>0</c:v>
                </c:pt>
                <c:pt idx="42125">
                  <c:v>-0.37199999999998501</c:v>
                </c:pt>
                <c:pt idx="42126">
                  <c:v>-0.74500000000000399</c:v>
                </c:pt>
                <c:pt idx="42127">
                  <c:v>0</c:v>
                </c:pt>
                <c:pt idx="42128">
                  <c:v>0</c:v>
                </c:pt>
                <c:pt idx="42129">
                  <c:v>0</c:v>
                </c:pt>
                <c:pt idx="42130">
                  <c:v>-0.12400000000002299</c:v>
                </c:pt>
                <c:pt idx="42131">
                  <c:v>0.12400000000002299</c:v>
                </c:pt>
                <c:pt idx="42132">
                  <c:v>-0.12400000000002299</c:v>
                </c:pt>
                <c:pt idx="42133">
                  <c:v>-0.49699999999998501</c:v>
                </c:pt>
                <c:pt idx="42134">
                  <c:v>0</c:v>
                </c:pt>
                <c:pt idx="42135">
                  <c:v>0</c:v>
                </c:pt>
                <c:pt idx="42136">
                  <c:v>0</c:v>
                </c:pt>
                <c:pt idx="42137">
                  <c:v>0</c:v>
                </c:pt>
                <c:pt idx="42138">
                  <c:v>0</c:v>
                </c:pt>
                <c:pt idx="42139">
                  <c:v>1.4890000000000001</c:v>
                </c:pt>
                <c:pt idx="42140">
                  <c:v>-0.743999999999999</c:v>
                </c:pt>
                <c:pt idx="42141">
                  <c:v>0</c:v>
                </c:pt>
                <c:pt idx="42142">
                  <c:v>-0.123999999999995</c:v>
                </c:pt>
                <c:pt idx="42143">
                  <c:v>0</c:v>
                </c:pt>
                <c:pt idx="42144">
                  <c:v>1.11699999999999</c:v>
                </c:pt>
                <c:pt idx="42145">
                  <c:v>0</c:v>
                </c:pt>
                <c:pt idx="42146">
                  <c:v>0</c:v>
                </c:pt>
                <c:pt idx="42147">
                  <c:v>0</c:v>
                </c:pt>
                <c:pt idx="42148">
                  <c:v>1.7369999999999901</c:v>
                </c:pt>
                <c:pt idx="42149">
                  <c:v>0</c:v>
                </c:pt>
                <c:pt idx="42150">
                  <c:v>-0.868999999999999</c:v>
                </c:pt>
                <c:pt idx="42151">
                  <c:v>0</c:v>
                </c:pt>
                <c:pt idx="42152">
                  <c:v>0</c:v>
                </c:pt>
                <c:pt idx="42153">
                  <c:v>0.99300000000002298</c:v>
                </c:pt>
                <c:pt idx="42154">
                  <c:v>0</c:v>
                </c:pt>
                <c:pt idx="42155">
                  <c:v>0</c:v>
                </c:pt>
                <c:pt idx="42156">
                  <c:v>0</c:v>
                </c:pt>
                <c:pt idx="42157">
                  <c:v>0.74500000000000399</c:v>
                </c:pt>
                <c:pt idx="42158">
                  <c:v>0</c:v>
                </c:pt>
                <c:pt idx="42159">
                  <c:v>-1.2409999999999799</c:v>
                </c:pt>
                <c:pt idx="42160">
                  <c:v>0</c:v>
                </c:pt>
                <c:pt idx="42161">
                  <c:v>0</c:v>
                </c:pt>
                <c:pt idx="42162">
                  <c:v>2.3579999999999699</c:v>
                </c:pt>
                <c:pt idx="42163">
                  <c:v>0</c:v>
                </c:pt>
                <c:pt idx="42164">
                  <c:v>0</c:v>
                </c:pt>
                <c:pt idx="42165">
                  <c:v>0</c:v>
                </c:pt>
                <c:pt idx="42166">
                  <c:v>0</c:v>
                </c:pt>
                <c:pt idx="42167">
                  <c:v>0</c:v>
                </c:pt>
                <c:pt idx="42168">
                  <c:v>0</c:v>
                </c:pt>
                <c:pt idx="42169">
                  <c:v>-0.868999999999999</c:v>
                </c:pt>
                <c:pt idx="42170">
                  <c:v>0.24799999999999001</c:v>
                </c:pt>
                <c:pt idx="42171">
                  <c:v>-0.992999999999995</c:v>
                </c:pt>
                <c:pt idx="42172">
                  <c:v>0</c:v>
                </c:pt>
                <c:pt idx="42173">
                  <c:v>0</c:v>
                </c:pt>
                <c:pt idx="42174">
                  <c:v>0</c:v>
                </c:pt>
                <c:pt idx="42175">
                  <c:v>-1.9850000000000101</c:v>
                </c:pt>
                <c:pt idx="42176">
                  <c:v>0</c:v>
                </c:pt>
                <c:pt idx="42177">
                  <c:v>0</c:v>
                </c:pt>
                <c:pt idx="42178">
                  <c:v>0.62000000000000399</c:v>
                </c:pt>
                <c:pt idx="42179">
                  <c:v>0.992999999999995</c:v>
                </c:pt>
                <c:pt idx="42180">
                  <c:v>0</c:v>
                </c:pt>
                <c:pt idx="42181">
                  <c:v>0</c:v>
                </c:pt>
                <c:pt idx="42182">
                  <c:v>0</c:v>
                </c:pt>
                <c:pt idx="42183">
                  <c:v>0</c:v>
                </c:pt>
                <c:pt idx="42184">
                  <c:v>0</c:v>
                </c:pt>
                <c:pt idx="42185">
                  <c:v>-0.868999999999999</c:v>
                </c:pt>
                <c:pt idx="42186">
                  <c:v>0</c:v>
                </c:pt>
                <c:pt idx="42187">
                  <c:v>2.7309999999999901</c:v>
                </c:pt>
                <c:pt idx="42188">
                  <c:v>0</c:v>
                </c:pt>
                <c:pt idx="42189">
                  <c:v>-1.49</c:v>
                </c:pt>
                <c:pt idx="42190">
                  <c:v>0</c:v>
                </c:pt>
                <c:pt idx="42191">
                  <c:v>0</c:v>
                </c:pt>
                <c:pt idx="42192">
                  <c:v>0</c:v>
                </c:pt>
                <c:pt idx="42193">
                  <c:v>-0.37200000000001399</c:v>
                </c:pt>
                <c:pt idx="42194">
                  <c:v>-2.48199999999999</c:v>
                </c:pt>
                <c:pt idx="42195">
                  <c:v>0</c:v>
                </c:pt>
                <c:pt idx="42196">
                  <c:v>1.4890000000000001</c:v>
                </c:pt>
                <c:pt idx="42197">
                  <c:v>0</c:v>
                </c:pt>
                <c:pt idx="42198">
                  <c:v>-0.62000000000000399</c:v>
                </c:pt>
                <c:pt idx="42199">
                  <c:v>0</c:v>
                </c:pt>
                <c:pt idx="42200">
                  <c:v>0</c:v>
                </c:pt>
                <c:pt idx="42201">
                  <c:v>0</c:v>
                </c:pt>
                <c:pt idx="42202">
                  <c:v>-0.49700000000001399</c:v>
                </c:pt>
                <c:pt idx="42203">
                  <c:v>0.49700000000001399</c:v>
                </c:pt>
                <c:pt idx="42204">
                  <c:v>0.49599999999998001</c:v>
                </c:pt>
                <c:pt idx="42205">
                  <c:v>0</c:v>
                </c:pt>
                <c:pt idx="42206">
                  <c:v>-1.61299999999999</c:v>
                </c:pt>
                <c:pt idx="42207">
                  <c:v>0</c:v>
                </c:pt>
                <c:pt idx="42208">
                  <c:v>0</c:v>
                </c:pt>
                <c:pt idx="42209">
                  <c:v>0</c:v>
                </c:pt>
                <c:pt idx="42210">
                  <c:v>0</c:v>
                </c:pt>
                <c:pt idx="42211">
                  <c:v>0</c:v>
                </c:pt>
                <c:pt idx="42212">
                  <c:v>-0.123999999999995</c:v>
                </c:pt>
                <c:pt idx="42213">
                  <c:v>0.24799999999999001</c:v>
                </c:pt>
                <c:pt idx="42214">
                  <c:v>-0.867999999999995</c:v>
                </c:pt>
                <c:pt idx="42215">
                  <c:v>0.49599999999998001</c:v>
                </c:pt>
                <c:pt idx="42216">
                  <c:v>0</c:v>
                </c:pt>
                <c:pt idx="42217">
                  <c:v>0</c:v>
                </c:pt>
                <c:pt idx="42218">
                  <c:v>0</c:v>
                </c:pt>
                <c:pt idx="42219">
                  <c:v>0</c:v>
                </c:pt>
                <c:pt idx="42220">
                  <c:v>-0.74500000000000399</c:v>
                </c:pt>
                <c:pt idx="42221">
                  <c:v>0</c:v>
                </c:pt>
                <c:pt idx="42222">
                  <c:v>0.62100000000000899</c:v>
                </c:pt>
                <c:pt idx="42223">
                  <c:v>0</c:v>
                </c:pt>
                <c:pt idx="42224">
                  <c:v>-1.6140000000000001</c:v>
                </c:pt>
                <c:pt idx="42225">
                  <c:v>0</c:v>
                </c:pt>
                <c:pt idx="42226">
                  <c:v>0</c:v>
                </c:pt>
                <c:pt idx="42227">
                  <c:v>0</c:v>
                </c:pt>
                <c:pt idx="42228">
                  <c:v>0</c:v>
                </c:pt>
                <c:pt idx="42229">
                  <c:v>-0.24799999999999001</c:v>
                </c:pt>
                <c:pt idx="42230">
                  <c:v>0.24799999999999001</c:v>
                </c:pt>
                <c:pt idx="42231">
                  <c:v>0.62100000000000899</c:v>
                </c:pt>
                <c:pt idx="42232">
                  <c:v>0</c:v>
                </c:pt>
                <c:pt idx="42233">
                  <c:v>0</c:v>
                </c:pt>
                <c:pt idx="42234">
                  <c:v>0</c:v>
                </c:pt>
                <c:pt idx="42235">
                  <c:v>0</c:v>
                </c:pt>
                <c:pt idx="42236">
                  <c:v>0</c:v>
                </c:pt>
                <c:pt idx="42237">
                  <c:v>0</c:v>
                </c:pt>
                <c:pt idx="42238">
                  <c:v>0</c:v>
                </c:pt>
                <c:pt idx="42239">
                  <c:v>0.49700000000001399</c:v>
                </c:pt>
                <c:pt idx="42240">
                  <c:v>-0.37300000000001798</c:v>
                </c:pt>
                <c:pt idx="42241">
                  <c:v>0</c:v>
                </c:pt>
                <c:pt idx="42242">
                  <c:v>-0.49599999999998001</c:v>
                </c:pt>
                <c:pt idx="42243">
                  <c:v>-1.11700000000001</c:v>
                </c:pt>
                <c:pt idx="42244">
                  <c:v>0</c:v>
                </c:pt>
                <c:pt idx="42245">
                  <c:v>0</c:v>
                </c:pt>
                <c:pt idx="42246">
                  <c:v>0</c:v>
                </c:pt>
                <c:pt idx="42247">
                  <c:v>0</c:v>
                </c:pt>
                <c:pt idx="42248">
                  <c:v>0</c:v>
                </c:pt>
                <c:pt idx="42249">
                  <c:v>0.49599999999998001</c:v>
                </c:pt>
                <c:pt idx="42250">
                  <c:v>0.123999999999995</c:v>
                </c:pt>
                <c:pt idx="42251">
                  <c:v>-0.123999999999995</c:v>
                </c:pt>
                <c:pt idx="42252">
                  <c:v>-0.37199999999998501</c:v>
                </c:pt>
                <c:pt idx="42253">
                  <c:v>0</c:v>
                </c:pt>
                <c:pt idx="42254">
                  <c:v>0</c:v>
                </c:pt>
                <c:pt idx="42255">
                  <c:v>0</c:v>
                </c:pt>
                <c:pt idx="42256">
                  <c:v>0.24800000000001801</c:v>
                </c:pt>
                <c:pt idx="42257">
                  <c:v>0.868999999999999</c:v>
                </c:pt>
                <c:pt idx="42258">
                  <c:v>0</c:v>
                </c:pt>
                <c:pt idx="42259">
                  <c:v>0.37199999999998501</c:v>
                </c:pt>
                <c:pt idx="42260">
                  <c:v>0.24800000000001801</c:v>
                </c:pt>
                <c:pt idx="42261">
                  <c:v>0</c:v>
                </c:pt>
                <c:pt idx="42262">
                  <c:v>0</c:v>
                </c:pt>
                <c:pt idx="42263">
                  <c:v>0</c:v>
                </c:pt>
                <c:pt idx="42264">
                  <c:v>0</c:v>
                </c:pt>
                <c:pt idx="42265">
                  <c:v>-0.62000000000000399</c:v>
                </c:pt>
                <c:pt idx="42266">
                  <c:v>0.868999999999999</c:v>
                </c:pt>
                <c:pt idx="42267">
                  <c:v>13.9</c:v>
                </c:pt>
                <c:pt idx="42268">
                  <c:v>0</c:v>
                </c:pt>
                <c:pt idx="42269">
                  <c:v>-16.507000000000001</c:v>
                </c:pt>
                <c:pt idx="42270">
                  <c:v>0</c:v>
                </c:pt>
                <c:pt idx="42271">
                  <c:v>0</c:v>
                </c:pt>
                <c:pt idx="42272">
                  <c:v>0</c:v>
                </c:pt>
                <c:pt idx="42273">
                  <c:v>0</c:v>
                </c:pt>
                <c:pt idx="42274">
                  <c:v>0.37199999999998501</c:v>
                </c:pt>
                <c:pt idx="42275">
                  <c:v>-0.49599999999998001</c:v>
                </c:pt>
                <c:pt idx="42276">
                  <c:v>2.72999999999998</c:v>
                </c:pt>
                <c:pt idx="42277">
                  <c:v>66.153000000000006</c:v>
                </c:pt>
                <c:pt idx="42278">
                  <c:v>89.485999999999905</c:v>
                </c:pt>
                <c:pt idx="42279">
                  <c:v>16.259</c:v>
                </c:pt>
                <c:pt idx="42280">
                  <c:v>0</c:v>
                </c:pt>
                <c:pt idx="42281">
                  <c:v>0</c:v>
                </c:pt>
                <c:pt idx="42282">
                  <c:v>0</c:v>
                </c:pt>
                <c:pt idx="42283">
                  <c:v>10.5489999999999</c:v>
                </c:pt>
                <c:pt idx="42284">
                  <c:v>0.123999999999966</c:v>
                </c:pt>
                <c:pt idx="42285">
                  <c:v>23.582000000000001</c:v>
                </c:pt>
                <c:pt idx="42286">
                  <c:v>21.719999999999899</c:v>
                </c:pt>
                <c:pt idx="42287">
                  <c:v>0</c:v>
                </c:pt>
                <c:pt idx="42288">
                  <c:v>-24.201999999999899</c:v>
                </c:pt>
                <c:pt idx="42289">
                  <c:v>0</c:v>
                </c:pt>
                <c:pt idx="42290">
                  <c:v>0</c:v>
                </c:pt>
                <c:pt idx="42291">
                  <c:v>0</c:v>
                </c:pt>
                <c:pt idx="42292">
                  <c:v>0</c:v>
                </c:pt>
                <c:pt idx="42293">
                  <c:v>-105.86899999999901</c:v>
                </c:pt>
                <c:pt idx="42294">
                  <c:v>-87.997</c:v>
                </c:pt>
                <c:pt idx="42295">
                  <c:v>-2.4830000000000001</c:v>
                </c:pt>
                <c:pt idx="42296">
                  <c:v>-0.123999999999995</c:v>
                </c:pt>
                <c:pt idx="42297">
                  <c:v>0</c:v>
                </c:pt>
                <c:pt idx="42298">
                  <c:v>0</c:v>
                </c:pt>
                <c:pt idx="42299">
                  <c:v>0</c:v>
                </c:pt>
                <c:pt idx="42300">
                  <c:v>0</c:v>
                </c:pt>
                <c:pt idx="42301">
                  <c:v>-0.62100000000000899</c:v>
                </c:pt>
                <c:pt idx="42302">
                  <c:v>-1.11699999999999</c:v>
                </c:pt>
                <c:pt idx="42303">
                  <c:v>-0.49600000000000899</c:v>
                </c:pt>
                <c:pt idx="42304">
                  <c:v>0</c:v>
                </c:pt>
                <c:pt idx="42305">
                  <c:v>0</c:v>
                </c:pt>
                <c:pt idx="42306">
                  <c:v>1.365</c:v>
                </c:pt>
                <c:pt idx="42307">
                  <c:v>0</c:v>
                </c:pt>
                <c:pt idx="42308">
                  <c:v>0</c:v>
                </c:pt>
                <c:pt idx="42309">
                  <c:v>0</c:v>
                </c:pt>
                <c:pt idx="42310">
                  <c:v>-1.4890000000000001</c:v>
                </c:pt>
                <c:pt idx="42311">
                  <c:v>0</c:v>
                </c:pt>
                <c:pt idx="42312">
                  <c:v>0</c:v>
                </c:pt>
                <c:pt idx="42313">
                  <c:v>0</c:v>
                </c:pt>
                <c:pt idx="42314">
                  <c:v>0</c:v>
                </c:pt>
                <c:pt idx="42315">
                  <c:v>-1.11700000000001</c:v>
                </c:pt>
                <c:pt idx="42316">
                  <c:v>0</c:v>
                </c:pt>
                <c:pt idx="42317">
                  <c:v>0</c:v>
                </c:pt>
                <c:pt idx="42318">
                  <c:v>0</c:v>
                </c:pt>
                <c:pt idx="42319">
                  <c:v>0</c:v>
                </c:pt>
                <c:pt idx="42320">
                  <c:v>-0.123999999999995</c:v>
                </c:pt>
                <c:pt idx="42321">
                  <c:v>0</c:v>
                </c:pt>
                <c:pt idx="42322">
                  <c:v>0.62099999999998001</c:v>
                </c:pt>
                <c:pt idx="42323">
                  <c:v>0.24800000000001801</c:v>
                </c:pt>
                <c:pt idx="42324">
                  <c:v>0</c:v>
                </c:pt>
                <c:pt idx="42325">
                  <c:v>0</c:v>
                </c:pt>
                <c:pt idx="42326">
                  <c:v>0</c:v>
                </c:pt>
                <c:pt idx="42327">
                  <c:v>0</c:v>
                </c:pt>
                <c:pt idx="42328">
                  <c:v>0</c:v>
                </c:pt>
                <c:pt idx="42329">
                  <c:v>0</c:v>
                </c:pt>
                <c:pt idx="42330">
                  <c:v>1.86099999999999</c:v>
                </c:pt>
                <c:pt idx="42331">
                  <c:v>0.12400000000002299</c:v>
                </c:pt>
                <c:pt idx="42332">
                  <c:v>0</c:v>
                </c:pt>
                <c:pt idx="42333">
                  <c:v>-0.62000000000000399</c:v>
                </c:pt>
                <c:pt idx="42334">
                  <c:v>0</c:v>
                </c:pt>
                <c:pt idx="42335">
                  <c:v>0</c:v>
                </c:pt>
                <c:pt idx="42336">
                  <c:v>0</c:v>
                </c:pt>
                <c:pt idx="42337">
                  <c:v>-0.868999999999999</c:v>
                </c:pt>
                <c:pt idx="42338">
                  <c:v>-0.49600000000000899</c:v>
                </c:pt>
                <c:pt idx="42339">
                  <c:v>-0.49700000000001399</c:v>
                </c:pt>
                <c:pt idx="42340">
                  <c:v>0</c:v>
                </c:pt>
                <c:pt idx="42341">
                  <c:v>0.62100000000000899</c:v>
                </c:pt>
                <c:pt idx="42342">
                  <c:v>0.24799999999999001</c:v>
                </c:pt>
                <c:pt idx="42343">
                  <c:v>0</c:v>
                </c:pt>
                <c:pt idx="42344">
                  <c:v>0</c:v>
                </c:pt>
                <c:pt idx="42345">
                  <c:v>0</c:v>
                </c:pt>
                <c:pt idx="42346">
                  <c:v>0</c:v>
                </c:pt>
                <c:pt idx="42347">
                  <c:v>-0.37299999999999001</c:v>
                </c:pt>
                <c:pt idx="42348">
                  <c:v>0.37299999999999001</c:v>
                </c:pt>
                <c:pt idx="42349">
                  <c:v>-0.62100000000000899</c:v>
                </c:pt>
                <c:pt idx="42350">
                  <c:v>0.49600000000000899</c:v>
                </c:pt>
                <c:pt idx="42351">
                  <c:v>0</c:v>
                </c:pt>
                <c:pt idx="42352">
                  <c:v>0</c:v>
                </c:pt>
                <c:pt idx="42353">
                  <c:v>0</c:v>
                </c:pt>
                <c:pt idx="42354">
                  <c:v>0</c:v>
                </c:pt>
                <c:pt idx="42355">
                  <c:v>-0.62100000000000899</c:v>
                </c:pt>
                <c:pt idx="42356">
                  <c:v>0</c:v>
                </c:pt>
                <c:pt idx="42357">
                  <c:v>0.992999999999995</c:v>
                </c:pt>
                <c:pt idx="42358">
                  <c:v>0</c:v>
                </c:pt>
                <c:pt idx="42359">
                  <c:v>-0.49599999999998001</c:v>
                </c:pt>
                <c:pt idx="42360">
                  <c:v>0</c:v>
                </c:pt>
                <c:pt idx="42361">
                  <c:v>0</c:v>
                </c:pt>
                <c:pt idx="42362">
                  <c:v>0</c:v>
                </c:pt>
                <c:pt idx="42363">
                  <c:v>0</c:v>
                </c:pt>
                <c:pt idx="42364">
                  <c:v>-0.868999999999999</c:v>
                </c:pt>
                <c:pt idx="42365">
                  <c:v>0</c:v>
                </c:pt>
                <c:pt idx="42366">
                  <c:v>0</c:v>
                </c:pt>
                <c:pt idx="42367">
                  <c:v>0</c:v>
                </c:pt>
                <c:pt idx="42368">
                  <c:v>-0.12400000000002299</c:v>
                </c:pt>
                <c:pt idx="42369">
                  <c:v>0</c:v>
                </c:pt>
                <c:pt idx="42370">
                  <c:v>0</c:v>
                </c:pt>
                <c:pt idx="42371">
                  <c:v>0</c:v>
                </c:pt>
                <c:pt idx="42372">
                  <c:v>0</c:v>
                </c:pt>
                <c:pt idx="42373">
                  <c:v>-0.37299999999999001</c:v>
                </c:pt>
                <c:pt idx="42374">
                  <c:v>1.6139999999999699</c:v>
                </c:pt>
                <c:pt idx="42375">
                  <c:v>-0.62099999999998001</c:v>
                </c:pt>
                <c:pt idx="42376">
                  <c:v>0.62099999999998001</c:v>
                </c:pt>
                <c:pt idx="42377">
                  <c:v>0.37200000000001399</c:v>
                </c:pt>
                <c:pt idx="42378">
                  <c:v>0.62100000000000899</c:v>
                </c:pt>
                <c:pt idx="42379">
                  <c:v>0</c:v>
                </c:pt>
                <c:pt idx="42380">
                  <c:v>0</c:v>
                </c:pt>
                <c:pt idx="42381">
                  <c:v>0</c:v>
                </c:pt>
                <c:pt idx="42382">
                  <c:v>0.37299999999999001</c:v>
                </c:pt>
                <c:pt idx="42383">
                  <c:v>-0.248999999999995</c:v>
                </c:pt>
                <c:pt idx="42384">
                  <c:v>0</c:v>
                </c:pt>
                <c:pt idx="42385">
                  <c:v>-3.1019999999999999</c:v>
                </c:pt>
                <c:pt idx="42386">
                  <c:v>0</c:v>
                </c:pt>
                <c:pt idx="42387">
                  <c:v>0</c:v>
                </c:pt>
                <c:pt idx="42388">
                  <c:v>0</c:v>
                </c:pt>
                <c:pt idx="42389">
                  <c:v>0</c:v>
                </c:pt>
                <c:pt idx="42390">
                  <c:v>0</c:v>
                </c:pt>
                <c:pt idx="42391">
                  <c:v>0</c:v>
                </c:pt>
                <c:pt idx="42392">
                  <c:v>1.2410000000000101</c:v>
                </c:pt>
                <c:pt idx="42393">
                  <c:v>0</c:v>
                </c:pt>
                <c:pt idx="42394">
                  <c:v>-0.123999999999995</c:v>
                </c:pt>
                <c:pt idx="42395">
                  <c:v>0</c:v>
                </c:pt>
                <c:pt idx="42396">
                  <c:v>0</c:v>
                </c:pt>
                <c:pt idx="42397">
                  <c:v>0</c:v>
                </c:pt>
                <c:pt idx="42398">
                  <c:v>0</c:v>
                </c:pt>
                <c:pt idx="42399">
                  <c:v>0</c:v>
                </c:pt>
                <c:pt idx="42400">
                  <c:v>0</c:v>
                </c:pt>
                <c:pt idx="42401">
                  <c:v>2.359</c:v>
                </c:pt>
                <c:pt idx="42402">
                  <c:v>0</c:v>
                </c:pt>
                <c:pt idx="42403">
                  <c:v>-0.24900000000002301</c:v>
                </c:pt>
                <c:pt idx="42404">
                  <c:v>0</c:v>
                </c:pt>
                <c:pt idx="42405">
                  <c:v>0</c:v>
                </c:pt>
                <c:pt idx="42406">
                  <c:v>0</c:v>
                </c:pt>
                <c:pt idx="42407">
                  <c:v>0</c:v>
                </c:pt>
                <c:pt idx="42408">
                  <c:v>0</c:v>
                </c:pt>
                <c:pt idx="42409">
                  <c:v>0</c:v>
                </c:pt>
                <c:pt idx="42410">
                  <c:v>-0.37199999999998501</c:v>
                </c:pt>
                <c:pt idx="42411">
                  <c:v>0</c:v>
                </c:pt>
                <c:pt idx="42412">
                  <c:v>-1.2410000000000101</c:v>
                </c:pt>
                <c:pt idx="42413">
                  <c:v>0</c:v>
                </c:pt>
                <c:pt idx="42414">
                  <c:v>0</c:v>
                </c:pt>
                <c:pt idx="42415">
                  <c:v>0</c:v>
                </c:pt>
                <c:pt idx="42416">
                  <c:v>0</c:v>
                </c:pt>
                <c:pt idx="42417">
                  <c:v>0</c:v>
                </c:pt>
                <c:pt idx="42418">
                  <c:v>0</c:v>
                </c:pt>
                <c:pt idx="42419">
                  <c:v>0.125</c:v>
                </c:pt>
                <c:pt idx="42420">
                  <c:v>0</c:v>
                </c:pt>
                <c:pt idx="42421">
                  <c:v>-0.992999999999995</c:v>
                </c:pt>
                <c:pt idx="42422">
                  <c:v>0</c:v>
                </c:pt>
                <c:pt idx="42423">
                  <c:v>1.11699999999999</c:v>
                </c:pt>
                <c:pt idx="42424">
                  <c:v>0</c:v>
                </c:pt>
                <c:pt idx="42425">
                  <c:v>0</c:v>
                </c:pt>
                <c:pt idx="42426">
                  <c:v>0</c:v>
                </c:pt>
                <c:pt idx="42427">
                  <c:v>0.24799999999999001</c:v>
                </c:pt>
                <c:pt idx="42428">
                  <c:v>0</c:v>
                </c:pt>
                <c:pt idx="42429">
                  <c:v>-0.37199999999998501</c:v>
                </c:pt>
                <c:pt idx="42430">
                  <c:v>0</c:v>
                </c:pt>
                <c:pt idx="42431">
                  <c:v>0</c:v>
                </c:pt>
                <c:pt idx="42432">
                  <c:v>0.123999999999995</c:v>
                </c:pt>
                <c:pt idx="42433">
                  <c:v>0</c:v>
                </c:pt>
                <c:pt idx="42434">
                  <c:v>0</c:v>
                </c:pt>
                <c:pt idx="42435">
                  <c:v>0</c:v>
                </c:pt>
                <c:pt idx="42436">
                  <c:v>0.62000000000000399</c:v>
                </c:pt>
                <c:pt idx="42437">
                  <c:v>0</c:v>
                </c:pt>
                <c:pt idx="42438">
                  <c:v>-0.123999999999995</c:v>
                </c:pt>
                <c:pt idx="42439">
                  <c:v>0</c:v>
                </c:pt>
                <c:pt idx="42440">
                  <c:v>0.123999999999995</c:v>
                </c:pt>
                <c:pt idx="42441">
                  <c:v>0</c:v>
                </c:pt>
                <c:pt idx="42442">
                  <c:v>0</c:v>
                </c:pt>
                <c:pt idx="42443">
                  <c:v>0</c:v>
                </c:pt>
                <c:pt idx="42444">
                  <c:v>0</c:v>
                </c:pt>
                <c:pt idx="42445">
                  <c:v>-3.8479999999999799</c:v>
                </c:pt>
                <c:pt idx="42446">
                  <c:v>-2.1100000000000101</c:v>
                </c:pt>
                <c:pt idx="42447">
                  <c:v>0</c:v>
                </c:pt>
                <c:pt idx="42448">
                  <c:v>0</c:v>
                </c:pt>
                <c:pt idx="42449">
                  <c:v>1.4890000000000001</c:v>
                </c:pt>
                <c:pt idx="42450">
                  <c:v>0</c:v>
                </c:pt>
                <c:pt idx="42451">
                  <c:v>0</c:v>
                </c:pt>
                <c:pt idx="42452">
                  <c:v>0</c:v>
                </c:pt>
                <c:pt idx="42453">
                  <c:v>0</c:v>
                </c:pt>
                <c:pt idx="42454">
                  <c:v>0.123999999999995</c:v>
                </c:pt>
                <c:pt idx="42455">
                  <c:v>-0.123999999999995</c:v>
                </c:pt>
                <c:pt idx="42456">
                  <c:v>-1.98599999999999</c:v>
                </c:pt>
                <c:pt idx="42457">
                  <c:v>0</c:v>
                </c:pt>
                <c:pt idx="42458">
                  <c:v>0.37299999999999001</c:v>
                </c:pt>
                <c:pt idx="42459">
                  <c:v>0</c:v>
                </c:pt>
                <c:pt idx="42460">
                  <c:v>0</c:v>
                </c:pt>
                <c:pt idx="42461">
                  <c:v>0</c:v>
                </c:pt>
                <c:pt idx="42462">
                  <c:v>0</c:v>
                </c:pt>
                <c:pt idx="42463">
                  <c:v>0</c:v>
                </c:pt>
                <c:pt idx="42464">
                  <c:v>-1.9849999999999799</c:v>
                </c:pt>
                <c:pt idx="42465">
                  <c:v>0</c:v>
                </c:pt>
                <c:pt idx="42466">
                  <c:v>0</c:v>
                </c:pt>
                <c:pt idx="42467">
                  <c:v>0.62000000000000399</c:v>
                </c:pt>
                <c:pt idx="42468">
                  <c:v>0</c:v>
                </c:pt>
                <c:pt idx="42469">
                  <c:v>0</c:v>
                </c:pt>
                <c:pt idx="42470">
                  <c:v>0</c:v>
                </c:pt>
                <c:pt idx="42471">
                  <c:v>0</c:v>
                </c:pt>
                <c:pt idx="42472">
                  <c:v>0</c:v>
                </c:pt>
                <c:pt idx="42473">
                  <c:v>-10.798</c:v>
                </c:pt>
                <c:pt idx="42474">
                  <c:v>-0.86800000000002298</c:v>
                </c:pt>
                <c:pt idx="42475">
                  <c:v>0</c:v>
                </c:pt>
                <c:pt idx="42476">
                  <c:v>0.37200000000001399</c:v>
                </c:pt>
                <c:pt idx="42477">
                  <c:v>0</c:v>
                </c:pt>
                <c:pt idx="42478">
                  <c:v>0</c:v>
                </c:pt>
                <c:pt idx="42479">
                  <c:v>0</c:v>
                </c:pt>
                <c:pt idx="42480">
                  <c:v>0</c:v>
                </c:pt>
                <c:pt idx="42481">
                  <c:v>-0.24799999999999001</c:v>
                </c:pt>
                <c:pt idx="42482">
                  <c:v>-0.74500000000000399</c:v>
                </c:pt>
                <c:pt idx="42483">
                  <c:v>0</c:v>
                </c:pt>
                <c:pt idx="42484">
                  <c:v>2.1099999999999799</c:v>
                </c:pt>
                <c:pt idx="42485">
                  <c:v>0</c:v>
                </c:pt>
                <c:pt idx="42486">
                  <c:v>-1.36499999999998</c:v>
                </c:pt>
                <c:pt idx="42487">
                  <c:v>0</c:v>
                </c:pt>
                <c:pt idx="42488">
                  <c:v>0</c:v>
                </c:pt>
                <c:pt idx="42489">
                  <c:v>0</c:v>
                </c:pt>
                <c:pt idx="42490">
                  <c:v>0.37299999999999001</c:v>
                </c:pt>
                <c:pt idx="42491">
                  <c:v>0.992999999999995</c:v>
                </c:pt>
                <c:pt idx="42492">
                  <c:v>0</c:v>
                </c:pt>
                <c:pt idx="42493">
                  <c:v>-0.74500000000000399</c:v>
                </c:pt>
                <c:pt idx="42494">
                  <c:v>0</c:v>
                </c:pt>
                <c:pt idx="42495">
                  <c:v>0</c:v>
                </c:pt>
                <c:pt idx="42496">
                  <c:v>0</c:v>
                </c:pt>
                <c:pt idx="42497">
                  <c:v>0</c:v>
                </c:pt>
                <c:pt idx="42498">
                  <c:v>0</c:v>
                </c:pt>
                <c:pt idx="42499">
                  <c:v>-0.248999999999995</c:v>
                </c:pt>
                <c:pt idx="42500">
                  <c:v>0.49700000000001399</c:v>
                </c:pt>
                <c:pt idx="42501">
                  <c:v>-0.49700000000001399</c:v>
                </c:pt>
                <c:pt idx="42502">
                  <c:v>0.62100000000000899</c:v>
                </c:pt>
                <c:pt idx="42503">
                  <c:v>-0.62100000000000899</c:v>
                </c:pt>
                <c:pt idx="42504">
                  <c:v>-1.61299999999999</c:v>
                </c:pt>
                <c:pt idx="42505">
                  <c:v>0</c:v>
                </c:pt>
                <c:pt idx="42506">
                  <c:v>0</c:v>
                </c:pt>
                <c:pt idx="42507">
                  <c:v>0</c:v>
                </c:pt>
                <c:pt idx="42508">
                  <c:v>0.49600000000000899</c:v>
                </c:pt>
                <c:pt idx="42509">
                  <c:v>0.37299999999999001</c:v>
                </c:pt>
                <c:pt idx="42510">
                  <c:v>-0.37299999999999001</c:v>
                </c:pt>
                <c:pt idx="42511">
                  <c:v>-0.37200000000001399</c:v>
                </c:pt>
                <c:pt idx="42512">
                  <c:v>0</c:v>
                </c:pt>
                <c:pt idx="42513">
                  <c:v>0</c:v>
                </c:pt>
                <c:pt idx="42514">
                  <c:v>0</c:v>
                </c:pt>
                <c:pt idx="42515">
                  <c:v>0</c:v>
                </c:pt>
                <c:pt idx="42516">
                  <c:v>0</c:v>
                </c:pt>
                <c:pt idx="42517">
                  <c:v>0.24799999999999001</c:v>
                </c:pt>
                <c:pt idx="42518">
                  <c:v>0.62000000000000399</c:v>
                </c:pt>
                <c:pt idx="42519">
                  <c:v>0.74500000000000399</c:v>
                </c:pt>
                <c:pt idx="42520">
                  <c:v>0</c:v>
                </c:pt>
                <c:pt idx="42521">
                  <c:v>0.74500000000000399</c:v>
                </c:pt>
                <c:pt idx="42522">
                  <c:v>0</c:v>
                </c:pt>
                <c:pt idx="42523">
                  <c:v>0</c:v>
                </c:pt>
                <c:pt idx="42524">
                  <c:v>0</c:v>
                </c:pt>
                <c:pt idx="42525">
                  <c:v>0</c:v>
                </c:pt>
                <c:pt idx="42526">
                  <c:v>0</c:v>
                </c:pt>
                <c:pt idx="42527">
                  <c:v>0</c:v>
                </c:pt>
                <c:pt idx="42528">
                  <c:v>-0.992999999999995</c:v>
                </c:pt>
                <c:pt idx="42529">
                  <c:v>0</c:v>
                </c:pt>
                <c:pt idx="42530">
                  <c:v>-0.248999999999995</c:v>
                </c:pt>
                <c:pt idx="42531">
                  <c:v>1.49</c:v>
                </c:pt>
                <c:pt idx="42532">
                  <c:v>0</c:v>
                </c:pt>
                <c:pt idx="42533">
                  <c:v>0</c:v>
                </c:pt>
                <c:pt idx="42534">
                  <c:v>0</c:v>
                </c:pt>
                <c:pt idx="42535">
                  <c:v>0</c:v>
                </c:pt>
                <c:pt idx="42536">
                  <c:v>-0.123999999999995</c:v>
                </c:pt>
                <c:pt idx="42537">
                  <c:v>0.123999999999995</c:v>
                </c:pt>
                <c:pt idx="42538">
                  <c:v>-0.123999999999995</c:v>
                </c:pt>
                <c:pt idx="42539">
                  <c:v>0</c:v>
                </c:pt>
                <c:pt idx="42540">
                  <c:v>0</c:v>
                </c:pt>
                <c:pt idx="42541">
                  <c:v>0</c:v>
                </c:pt>
                <c:pt idx="42542">
                  <c:v>0</c:v>
                </c:pt>
                <c:pt idx="42543">
                  <c:v>0</c:v>
                </c:pt>
                <c:pt idx="42544">
                  <c:v>0</c:v>
                </c:pt>
                <c:pt idx="42545">
                  <c:v>-2.3579999999999699</c:v>
                </c:pt>
                <c:pt idx="42546">
                  <c:v>0</c:v>
                </c:pt>
                <c:pt idx="42547">
                  <c:v>0</c:v>
                </c:pt>
                <c:pt idx="42548">
                  <c:v>0.49599999999998001</c:v>
                </c:pt>
                <c:pt idx="42549">
                  <c:v>0</c:v>
                </c:pt>
                <c:pt idx="42550">
                  <c:v>0</c:v>
                </c:pt>
                <c:pt idx="42551">
                  <c:v>0</c:v>
                </c:pt>
                <c:pt idx="42552">
                  <c:v>0</c:v>
                </c:pt>
                <c:pt idx="42553">
                  <c:v>0</c:v>
                </c:pt>
                <c:pt idx="42554">
                  <c:v>0</c:v>
                </c:pt>
                <c:pt idx="42555">
                  <c:v>-0.74500000000000399</c:v>
                </c:pt>
                <c:pt idx="42556">
                  <c:v>0</c:v>
                </c:pt>
                <c:pt idx="42557">
                  <c:v>0.868999999999999</c:v>
                </c:pt>
                <c:pt idx="42558">
                  <c:v>0</c:v>
                </c:pt>
                <c:pt idx="42559">
                  <c:v>0</c:v>
                </c:pt>
                <c:pt idx="42560">
                  <c:v>0</c:v>
                </c:pt>
                <c:pt idx="42561">
                  <c:v>0</c:v>
                </c:pt>
                <c:pt idx="42562">
                  <c:v>0</c:v>
                </c:pt>
                <c:pt idx="42563">
                  <c:v>0</c:v>
                </c:pt>
                <c:pt idx="42564">
                  <c:v>0</c:v>
                </c:pt>
                <c:pt idx="42565">
                  <c:v>0.12400000000002299</c:v>
                </c:pt>
                <c:pt idx="42566">
                  <c:v>1.2409999999999799</c:v>
                </c:pt>
                <c:pt idx="42567">
                  <c:v>0</c:v>
                </c:pt>
                <c:pt idx="42568">
                  <c:v>0</c:v>
                </c:pt>
                <c:pt idx="42569">
                  <c:v>0</c:v>
                </c:pt>
                <c:pt idx="42570">
                  <c:v>0</c:v>
                </c:pt>
                <c:pt idx="42571">
                  <c:v>0</c:v>
                </c:pt>
                <c:pt idx="42572">
                  <c:v>0</c:v>
                </c:pt>
                <c:pt idx="42573">
                  <c:v>0</c:v>
                </c:pt>
                <c:pt idx="42574">
                  <c:v>-0.49599999999998001</c:v>
                </c:pt>
                <c:pt idx="42575">
                  <c:v>-0.62100000000000899</c:v>
                </c:pt>
                <c:pt idx="42576">
                  <c:v>-0.123999999999995</c:v>
                </c:pt>
                <c:pt idx="42577">
                  <c:v>0</c:v>
                </c:pt>
                <c:pt idx="42578">
                  <c:v>0</c:v>
                </c:pt>
                <c:pt idx="42579">
                  <c:v>0</c:v>
                </c:pt>
                <c:pt idx="42580">
                  <c:v>0</c:v>
                </c:pt>
                <c:pt idx="42581">
                  <c:v>0.125</c:v>
                </c:pt>
                <c:pt idx="42582">
                  <c:v>0.867999999999995</c:v>
                </c:pt>
                <c:pt idx="42583">
                  <c:v>0</c:v>
                </c:pt>
                <c:pt idx="42584">
                  <c:v>-0.37200000000001399</c:v>
                </c:pt>
                <c:pt idx="42585">
                  <c:v>0</c:v>
                </c:pt>
                <c:pt idx="42586">
                  <c:v>0</c:v>
                </c:pt>
                <c:pt idx="42587">
                  <c:v>0</c:v>
                </c:pt>
                <c:pt idx="42588">
                  <c:v>0</c:v>
                </c:pt>
                <c:pt idx="42589">
                  <c:v>-0.125</c:v>
                </c:pt>
                <c:pt idx="42590">
                  <c:v>0.62100000000000899</c:v>
                </c:pt>
                <c:pt idx="42591">
                  <c:v>0.123999999999995</c:v>
                </c:pt>
                <c:pt idx="42592">
                  <c:v>0.868999999999999</c:v>
                </c:pt>
                <c:pt idx="42593">
                  <c:v>0</c:v>
                </c:pt>
                <c:pt idx="42594">
                  <c:v>-1.11700000000001</c:v>
                </c:pt>
                <c:pt idx="42595">
                  <c:v>0</c:v>
                </c:pt>
                <c:pt idx="42596">
                  <c:v>0</c:v>
                </c:pt>
                <c:pt idx="42597">
                  <c:v>0</c:v>
                </c:pt>
                <c:pt idx="42598">
                  <c:v>5.5849999999999698</c:v>
                </c:pt>
                <c:pt idx="42599">
                  <c:v>0</c:v>
                </c:pt>
                <c:pt idx="42600">
                  <c:v>-6.08099999999998</c:v>
                </c:pt>
                <c:pt idx="42601">
                  <c:v>-0.49699999999998501</c:v>
                </c:pt>
                <c:pt idx="42602">
                  <c:v>0</c:v>
                </c:pt>
                <c:pt idx="42603">
                  <c:v>0</c:v>
                </c:pt>
                <c:pt idx="42604">
                  <c:v>0</c:v>
                </c:pt>
                <c:pt idx="42605">
                  <c:v>0</c:v>
                </c:pt>
                <c:pt idx="42606">
                  <c:v>0</c:v>
                </c:pt>
                <c:pt idx="42607">
                  <c:v>0</c:v>
                </c:pt>
                <c:pt idx="42608">
                  <c:v>0.868999999999999</c:v>
                </c:pt>
                <c:pt idx="42609">
                  <c:v>0</c:v>
                </c:pt>
                <c:pt idx="42610">
                  <c:v>0</c:v>
                </c:pt>
                <c:pt idx="42611">
                  <c:v>-0.123999999999995</c:v>
                </c:pt>
                <c:pt idx="42612">
                  <c:v>0.24799999999999001</c:v>
                </c:pt>
                <c:pt idx="42613">
                  <c:v>0</c:v>
                </c:pt>
                <c:pt idx="42614">
                  <c:v>0</c:v>
                </c:pt>
                <c:pt idx="42615">
                  <c:v>0</c:v>
                </c:pt>
                <c:pt idx="42616">
                  <c:v>0</c:v>
                </c:pt>
                <c:pt idx="42617">
                  <c:v>1.61299999999999</c:v>
                </c:pt>
                <c:pt idx="42618">
                  <c:v>0</c:v>
                </c:pt>
                <c:pt idx="42619">
                  <c:v>-0.992999999999995</c:v>
                </c:pt>
                <c:pt idx="42620">
                  <c:v>0</c:v>
                </c:pt>
                <c:pt idx="42621">
                  <c:v>0.24799999999999001</c:v>
                </c:pt>
                <c:pt idx="42622">
                  <c:v>0</c:v>
                </c:pt>
                <c:pt idx="42623">
                  <c:v>0</c:v>
                </c:pt>
                <c:pt idx="42624">
                  <c:v>0</c:v>
                </c:pt>
                <c:pt idx="42625">
                  <c:v>0</c:v>
                </c:pt>
                <c:pt idx="42626">
                  <c:v>-0.49699999999998501</c:v>
                </c:pt>
                <c:pt idx="42627">
                  <c:v>0</c:v>
                </c:pt>
                <c:pt idx="42628">
                  <c:v>-0.62000000000000399</c:v>
                </c:pt>
                <c:pt idx="42629">
                  <c:v>0</c:v>
                </c:pt>
                <c:pt idx="42630">
                  <c:v>0</c:v>
                </c:pt>
                <c:pt idx="42631">
                  <c:v>0</c:v>
                </c:pt>
                <c:pt idx="42632">
                  <c:v>0</c:v>
                </c:pt>
                <c:pt idx="42633">
                  <c:v>0</c:v>
                </c:pt>
                <c:pt idx="42634">
                  <c:v>0.62099999999998001</c:v>
                </c:pt>
                <c:pt idx="42635">
                  <c:v>0.62100000000000899</c:v>
                </c:pt>
                <c:pt idx="42636">
                  <c:v>-0.62100000000000899</c:v>
                </c:pt>
                <c:pt idx="42637">
                  <c:v>0.49600000000000899</c:v>
                </c:pt>
                <c:pt idx="42638">
                  <c:v>0</c:v>
                </c:pt>
                <c:pt idx="42639">
                  <c:v>2.234</c:v>
                </c:pt>
                <c:pt idx="42640">
                  <c:v>0</c:v>
                </c:pt>
                <c:pt idx="42641">
                  <c:v>0</c:v>
                </c:pt>
                <c:pt idx="42642">
                  <c:v>0</c:v>
                </c:pt>
                <c:pt idx="42643">
                  <c:v>-0.123999999999995</c:v>
                </c:pt>
                <c:pt idx="42644">
                  <c:v>-0.49699999999998501</c:v>
                </c:pt>
                <c:pt idx="42645">
                  <c:v>-0.62000000000000399</c:v>
                </c:pt>
                <c:pt idx="42646">
                  <c:v>-1.24199999999999</c:v>
                </c:pt>
                <c:pt idx="42647">
                  <c:v>0</c:v>
                </c:pt>
                <c:pt idx="42648">
                  <c:v>0.992999999999995</c:v>
                </c:pt>
                <c:pt idx="42649">
                  <c:v>0</c:v>
                </c:pt>
                <c:pt idx="42650">
                  <c:v>0</c:v>
                </c:pt>
                <c:pt idx="42651">
                  <c:v>0</c:v>
                </c:pt>
                <c:pt idx="42652">
                  <c:v>-0.24800000000001801</c:v>
                </c:pt>
                <c:pt idx="42653">
                  <c:v>0</c:v>
                </c:pt>
                <c:pt idx="42654">
                  <c:v>-0.24799999999999001</c:v>
                </c:pt>
                <c:pt idx="42655">
                  <c:v>0</c:v>
                </c:pt>
                <c:pt idx="42656">
                  <c:v>0</c:v>
                </c:pt>
                <c:pt idx="42657">
                  <c:v>0.49600000000000899</c:v>
                </c:pt>
                <c:pt idx="42658">
                  <c:v>0</c:v>
                </c:pt>
                <c:pt idx="42659">
                  <c:v>0</c:v>
                </c:pt>
                <c:pt idx="42660">
                  <c:v>0</c:v>
                </c:pt>
                <c:pt idx="42661">
                  <c:v>0</c:v>
                </c:pt>
                <c:pt idx="42662">
                  <c:v>-0.74500000000000399</c:v>
                </c:pt>
                <c:pt idx="42663">
                  <c:v>0</c:v>
                </c:pt>
                <c:pt idx="42664">
                  <c:v>0.248999999999995</c:v>
                </c:pt>
                <c:pt idx="42665">
                  <c:v>0.867999999999995</c:v>
                </c:pt>
                <c:pt idx="42666">
                  <c:v>0</c:v>
                </c:pt>
                <c:pt idx="42667">
                  <c:v>0</c:v>
                </c:pt>
                <c:pt idx="42668">
                  <c:v>0</c:v>
                </c:pt>
                <c:pt idx="42669">
                  <c:v>0</c:v>
                </c:pt>
                <c:pt idx="42670">
                  <c:v>0</c:v>
                </c:pt>
                <c:pt idx="42671">
                  <c:v>-1.98599999999999</c:v>
                </c:pt>
                <c:pt idx="42672">
                  <c:v>0</c:v>
                </c:pt>
                <c:pt idx="42673">
                  <c:v>1.8619999999999901</c:v>
                </c:pt>
                <c:pt idx="42674">
                  <c:v>74.715999999999894</c:v>
                </c:pt>
                <c:pt idx="42675">
                  <c:v>7.82000000000005</c:v>
                </c:pt>
                <c:pt idx="42676">
                  <c:v>0</c:v>
                </c:pt>
                <c:pt idx="42677">
                  <c:v>0</c:v>
                </c:pt>
                <c:pt idx="42678">
                  <c:v>0</c:v>
                </c:pt>
                <c:pt idx="42679">
                  <c:v>0</c:v>
                </c:pt>
                <c:pt idx="42680">
                  <c:v>-0.123999999999995</c:v>
                </c:pt>
                <c:pt idx="42681">
                  <c:v>0</c:v>
                </c:pt>
                <c:pt idx="42682">
                  <c:v>0.49599999999998001</c:v>
                </c:pt>
                <c:pt idx="42683">
                  <c:v>0</c:v>
                </c:pt>
                <c:pt idx="42684">
                  <c:v>-0.62099999999998001</c:v>
                </c:pt>
                <c:pt idx="42685">
                  <c:v>0</c:v>
                </c:pt>
                <c:pt idx="42686">
                  <c:v>0</c:v>
                </c:pt>
                <c:pt idx="42687">
                  <c:v>0</c:v>
                </c:pt>
                <c:pt idx="42688">
                  <c:v>-0.123999999999995</c:v>
                </c:pt>
                <c:pt idx="42689">
                  <c:v>-0.12400000000002299</c:v>
                </c:pt>
                <c:pt idx="42690">
                  <c:v>-0.868999999999999</c:v>
                </c:pt>
                <c:pt idx="42691">
                  <c:v>0</c:v>
                </c:pt>
                <c:pt idx="42692">
                  <c:v>0</c:v>
                </c:pt>
                <c:pt idx="42693">
                  <c:v>-0.62099999999998001</c:v>
                </c:pt>
                <c:pt idx="42694">
                  <c:v>0</c:v>
                </c:pt>
                <c:pt idx="42695">
                  <c:v>0</c:v>
                </c:pt>
                <c:pt idx="42696">
                  <c:v>0</c:v>
                </c:pt>
                <c:pt idx="42697">
                  <c:v>-0.49699999999998501</c:v>
                </c:pt>
                <c:pt idx="42698">
                  <c:v>0.248999999999995</c:v>
                </c:pt>
                <c:pt idx="42699">
                  <c:v>-0.248999999999995</c:v>
                </c:pt>
                <c:pt idx="42700">
                  <c:v>-0.123999999999995</c:v>
                </c:pt>
                <c:pt idx="42701">
                  <c:v>0</c:v>
                </c:pt>
                <c:pt idx="42702">
                  <c:v>0</c:v>
                </c:pt>
                <c:pt idx="42703">
                  <c:v>0</c:v>
                </c:pt>
                <c:pt idx="42704">
                  <c:v>0</c:v>
                </c:pt>
                <c:pt idx="42705">
                  <c:v>0</c:v>
                </c:pt>
                <c:pt idx="42706">
                  <c:v>-0.62000000000000399</c:v>
                </c:pt>
                <c:pt idx="42707">
                  <c:v>0</c:v>
                </c:pt>
                <c:pt idx="42708">
                  <c:v>0.123999999999995</c:v>
                </c:pt>
                <c:pt idx="42709">
                  <c:v>1.11699999999999</c:v>
                </c:pt>
                <c:pt idx="42710">
                  <c:v>0.37200000000001399</c:v>
                </c:pt>
                <c:pt idx="42711">
                  <c:v>-0.37200000000001399</c:v>
                </c:pt>
                <c:pt idx="42712">
                  <c:v>0</c:v>
                </c:pt>
                <c:pt idx="42713">
                  <c:v>0</c:v>
                </c:pt>
                <c:pt idx="42714">
                  <c:v>0</c:v>
                </c:pt>
                <c:pt idx="42715">
                  <c:v>-0.868999999999999</c:v>
                </c:pt>
                <c:pt idx="42716">
                  <c:v>-0.62000000000000399</c:v>
                </c:pt>
                <c:pt idx="42717">
                  <c:v>-0.74499999999997601</c:v>
                </c:pt>
                <c:pt idx="42718">
                  <c:v>0</c:v>
                </c:pt>
                <c:pt idx="42719">
                  <c:v>0</c:v>
                </c:pt>
                <c:pt idx="42720">
                  <c:v>0.123999999999995</c:v>
                </c:pt>
                <c:pt idx="42721">
                  <c:v>0</c:v>
                </c:pt>
                <c:pt idx="42722">
                  <c:v>0</c:v>
                </c:pt>
                <c:pt idx="42723">
                  <c:v>0</c:v>
                </c:pt>
                <c:pt idx="42724">
                  <c:v>0</c:v>
                </c:pt>
                <c:pt idx="42725">
                  <c:v>0.49600000000000899</c:v>
                </c:pt>
                <c:pt idx="42726">
                  <c:v>0</c:v>
                </c:pt>
                <c:pt idx="42727">
                  <c:v>0.248999999999995</c:v>
                </c:pt>
                <c:pt idx="42728">
                  <c:v>-0.248999999999995</c:v>
                </c:pt>
                <c:pt idx="42729">
                  <c:v>0</c:v>
                </c:pt>
                <c:pt idx="42730">
                  <c:v>0</c:v>
                </c:pt>
                <c:pt idx="42731">
                  <c:v>0</c:v>
                </c:pt>
                <c:pt idx="42732">
                  <c:v>0</c:v>
                </c:pt>
                <c:pt idx="42733">
                  <c:v>0.49699999999998501</c:v>
                </c:pt>
                <c:pt idx="42734">
                  <c:v>0.37200000000001399</c:v>
                </c:pt>
                <c:pt idx="42735">
                  <c:v>0</c:v>
                </c:pt>
                <c:pt idx="42736">
                  <c:v>-0.49700000000001399</c:v>
                </c:pt>
                <c:pt idx="42737">
                  <c:v>0</c:v>
                </c:pt>
                <c:pt idx="42738">
                  <c:v>0.62100000000000899</c:v>
                </c:pt>
                <c:pt idx="42739">
                  <c:v>0</c:v>
                </c:pt>
                <c:pt idx="42740">
                  <c:v>0</c:v>
                </c:pt>
                <c:pt idx="42741">
                  <c:v>0</c:v>
                </c:pt>
                <c:pt idx="42742">
                  <c:v>0.123999999999995</c:v>
                </c:pt>
                <c:pt idx="42743">
                  <c:v>0</c:v>
                </c:pt>
                <c:pt idx="42744">
                  <c:v>0</c:v>
                </c:pt>
                <c:pt idx="42745">
                  <c:v>-0.123999999999995</c:v>
                </c:pt>
                <c:pt idx="42746">
                  <c:v>0</c:v>
                </c:pt>
                <c:pt idx="42747">
                  <c:v>0.24800000000001801</c:v>
                </c:pt>
                <c:pt idx="42748">
                  <c:v>0</c:v>
                </c:pt>
                <c:pt idx="42749">
                  <c:v>0</c:v>
                </c:pt>
                <c:pt idx="42750">
                  <c:v>0</c:v>
                </c:pt>
                <c:pt idx="42751">
                  <c:v>0</c:v>
                </c:pt>
                <c:pt idx="42752">
                  <c:v>-0.37200000000001399</c:v>
                </c:pt>
                <c:pt idx="42753">
                  <c:v>0</c:v>
                </c:pt>
                <c:pt idx="42754">
                  <c:v>-0.123999999999995</c:v>
                </c:pt>
                <c:pt idx="42755">
                  <c:v>0</c:v>
                </c:pt>
                <c:pt idx="42756">
                  <c:v>0.62100000000000899</c:v>
                </c:pt>
                <c:pt idx="42757">
                  <c:v>0</c:v>
                </c:pt>
                <c:pt idx="42758">
                  <c:v>0</c:v>
                </c:pt>
                <c:pt idx="42759">
                  <c:v>0</c:v>
                </c:pt>
                <c:pt idx="42760">
                  <c:v>-0.37299999999999001</c:v>
                </c:pt>
                <c:pt idx="42761">
                  <c:v>0</c:v>
                </c:pt>
                <c:pt idx="42762">
                  <c:v>0</c:v>
                </c:pt>
                <c:pt idx="42763">
                  <c:v>0</c:v>
                </c:pt>
                <c:pt idx="42764">
                  <c:v>-1.365</c:v>
                </c:pt>
                <c:pt idx="42765">
                  <c:v>0</c:v>
                </c:pt>
                <c:pt idx="42766">
                  <c:v>0</c:v>
                </c:pt>
                <c:pt idx="42767">
                  <c:v>0</c:v>
                </c:pt>
                <c:pt idx="42768">
                  <c:v>0</c:v>
                </c:pt>
                <c:pt idx="42769">
                  <c:v>0</c:v>
                </c:pt>
                <c:pt idx="42770">
                  <c:v>0.49600000000000899</c:v>
                </c:pt>
                <c:pt idx="42771">
                  <c:v>0</c:v>
                </c:pt>
                <c:pt idx="42772">
                  <c:v>0</c:v>
                </c:pt>
                <c:pt idx="42773">
                  <c:v>-0.123999999999995</c:v>
                </c:pt>
                <c:pt idx="42774">
                  <c:v>0</c:v>
                </c:pt>
                <c:pt idx="42775">
                  <c:v>0</c:v>
                </c:pt>
                <c:pt idx="42776">
                  <c:v>0</c:v>
                </c:pt>
                <c:pt idx="42777">
                  <c:v>0</c:v>
                </c:pt>
                <c:pt idx="42778">
                  <c:v>0</c:v>
                </c:pt>
                <c:pt idx="42779">
                  <c:v>0</c:v>
                </c:pt>
                <c:pt idx="42780">
                  <c:v>1.98600000000001</c:v>
                </c:pt>
                <c:pt idx="42781">
                  <c:v>0</c:v>
                </c:pt>
                <c:pt idx="42782">
                  <c:v>-0.12400000000002299</c:v>
                </c:pt>
                <c:pt idx="42783">
                  <c:v>0</c:v>
                </c:pt>
                <c:pt idx="42784">
                  <c:v>0</c:v>
                </c:pt>
                <c:pt idx="42785">
                  <c:v>0</c:v>
                </c:pt>
                <c:pt idx="42786">
                  <c:v>0</c:v>
                </c:pt>
                <c:pt idx="42787">
                  <c:v>0.24799999999999001</c:v>
                </c:pt>
                <c:pt idx="42788">
                  <c:v>-0.37200000000001399</c:v>
                </c:pt>
                <c:pt idx="42789">
                  <c:v>0</c:v>
                </c:pt>
                <c:pt idx="42790">
                  <c:v>-0.37299999999999001</c:v>
                </c:pt>
                <c:pt idx="42791">
                  <c:v>-0.123999999999995</c:v>
                </c:pt>
                <c:pt idx="42792">
                  <c:v>-0.123999999999995</c:v>
                </c:pt>
                <c:pt idx="42793">
                  <c:v>0</c:v>
                </c:pt>
                <c:pt idx="42794">
                  <c:v>0</c:v>
                </c:pt>
                <c:pt idx="42795">
                  <c:v>0</c:v>
                </c:pt>
                <c:pt idx="42796">
                  <c:v>0.123999999999995</c:v>
                </c:pt>
                <c:pt idx="42797">
                  <c:v>-0.123999999999995</c:v>
                </c:pt>
                <c:pt idx="42798">
                  <c:v>0.37200000000001399</c:v>
                </c:pt>
                <c:pt idx="42799">
                  <c:v>0</c:v>
                </c:pt>
                <c:pt idx="42800">
                  <c:v>0</c:v>
                </c:pt>
                <c:pt idx="42801">
                  <c:v>-0.24800000000001801</c:v>
                </c:pt>
                <c:pt idx="42802">
                  <c:v>0</c:v>
                </c:pt>
                <c:pt idx="42803">
                  <c:v>0</c:v>
                </c:pt>
                <c:pt idx="42804">
                  <c:v>0</c:v>
                </c:pt>
                <c:pt idx="42805">
                  <c:v>0.24800000000001801</c:v>
                </c:pt>
                <c:pt idx="42806">
                  <c:v>0</c:v>
                </c:pt>
                <c:pt idx="42807">
                  <c:v>-0.12400000000002299</c:v>
                </c:pt>
                <c:pt idx="42808">
                  <c:v>-0.123999999999995</c:v>
                </c:pt>
                <c:pt idx="42809">
                  <c:v>0</c:v>
                </c:pt>
                <c:pt idx="42810">
                  <c:v>0</c:v>
                </c:pt>
                <c:pt idx="42811">
                  <c:v>0</c:v>
                </c:pt>
                <c:pt idx="42812">
                  <c:v>0</c:v>
                </c:pt>
                <c:pt idx="42813">
                  <c:v>0</c:v>
                </c:pt>
                <c:pt idx="42814">
                  <c:v>0.743999999999999</c:v>
                </c:pt>
                <c:pt idx="42815">
                  <c:v>0</c:v>
                </c:pt>
                <c:pt idx="42816">
                  <c:v>-0.24800000000001801</c:v>
                </c:pt>
                <c:pt idx="42817">
                  <c:v>0</c:v>
                </c:pt>
                <c:pt idx="42818">
                  <c:v>0.24800000000001801</c:v>
                </c:pt>
                <c:pt idx="42819">
                  <c:v>0</c:v>
                </c:pt>
                <c:pt idx="42820">
                  <c:v>0</c:v>
                </c:pt>
                <c:pt idx="42821">
                  <c:v>0</c:v>
                </c:pt>
                <c:pt idx="42822">
                  <c:v>0</c:v>
                </c:pt>
                <c:pt idx="42823">
                  <c:v>0</c:v>
                </c:pt>
                <c:pt idx="42824">
                  <c:v>0.24800000000001801</c:v>
                </c:pt>
                <c:pt idx="42825">
                  <c:v>0.123999999999995</c:v>
                </c:pt>
                <c:pt idx="42826">
                  <c:v>0</c:v>
                </c:pt>
                <c:pt idx="42827">
                  <c:v>0.125</c:v>
                </c:pt>
                <c:pt idx="42828">
                  <c:v>1.2409999999999799</c:v>
                </c:pt>
                <c:pt idx="42829">
                  <c:v>0</c:v>
                </c:pt>
                <c:pt idx="42830">
                  <c:v>0</c:v>
                </c:pt>
                <c:pt idx="42831">
                  <c:v>0</c:v>
                </c:pt>
                <c:pt idx="42832">
                  <c:v>0</c:v>
                </c:pt>
                <c:pt idx="42833">
                  <c:v>0.123999999999995</c:v>
                </c:pt>
                <c:pt idx="42834">
                  <c:v>0</c:v>
                </c:pt>
                <c:pt idx="42835">
                  <c:v>-0.24800000000001801</c:v>
                </c:pt>
                <c:pt idx="42836">
                  <c:v>-1.11699999999999</c:v>
                </c:pt>
                <c:pt idx="42837">
                  <c:v>-0.248999999999995</c:v>
                </c:pt>
                <c:pt idx="42838">
                  <c:v>0</c:v>
                </c:pt>
                <c:pt idx="42839">
                  <c:v>0</c:v>
                </c:pt>
                <c:pt idx="42840">
                  <c:v>0</c:v>
                </c:pt>
                <c:pt idx="42841">
                  <c:v>0</c:v>
                </c:pt>
                <c:pt idx="42842">
                  <c:v>0</c:v>
                </c:pt>
                <c:pt idx="42843">
                  <c:v>0</c:v>
                </c:pt>
                <c:pt idx="42844">
                  <c:v>-0.123999999999995</c:v>
                </c:pt>
                <c:pt idx="42845">
                  <c:v>-0.12400000000002299</c:v>
                </c:pt>
                <c:pt idx="42846">
                  <c:v>0</c:v>
                </c:pt>
                <c:pt idx="42847">
                  <c:v>0</c:v>
                </c:pt>
                <c:pt idx="42848">
                  <c:v>0</c:v>
                </c:pt>
                <c:pt idx="42849">
                  <c:v>0</c:v>
                </c:pt>
                <c:pt idx="42850">
                  <c:v>0.37200000000001399</c:v>
                </c:pt>
                <c:pt idx="42851">
                  <c:v>0.37299999999999001</c:v>
                </c:pt>
                <c:pt idx="42852">
                  <c:v>0.37200000000001399</c:v>
                </c:pt>
                <c:pt idx="42853">
                  <c:v>0</c:v>
                </c:pt>
                <c:pt idx="42854">
                  <c:v>0</c:v>
                </c:pt>
                <c:pt idx="42855">
                  <c:v>-0.12400000000002299</c:v>
                </c:pt>
                <c:pt idx="42856">
                  <c:v>0</c:v>
                </c:pt>
                <c:pt idx="42857">
                  <c:v>0</c:v>
                </c:pt>
                <c:pt idx="42858">
                  <c:v>0</c:v>
                </c:pt>
                <c:pt idx="42859">
                  <c:v>0.49700000000001399</c:v>
                </c:pt>
                <c:pt idx="42860">
                  <c:v>-0.62100000000000899</c:v>
                </c:pt>
                <c:pt idx="42861">
                  <c:v>0.49600000000000899</c:v>
                </c:pt>
                <c:pt idx="42862">
                  <c:v>-0.123999999999995</c:v>
                </c:pt>
                <c:pt idx="42863">
                  <c:v>0.123999999999995</c:v>
                </c:pt>
                <c:pt idx="42864">
                  <c:v>-0.123999999999995</c:v>
                </c:pt>
                <c:pt idx="42865">
                  <c:v>0</c:v>
                </c:pt>
                <c:pt idx="42866">
                  <c:v>0</c:v>
                </c:pt>
                <c:pt idx="42867">
                  <c:v>0</c:v>
                </c:pt>
                <c:pt idx="42868">
                  <c:v>0</c:v>
                </c:pt>
                <c:pt idx="42869">
                  <c:v>-1.2409999999999799</c:v>
                </c:pt>
                <c:pt idx="42870">
                  <c:v>-0.49600000000000899</c:v>
                </c:pt>
                <c:pt idx="42871">
                  <c:v>0</c:v>
                </c:pt>
                <c:pt idx="42872">
                  <c:v>0.49600000000000899</c:v>
                </c:pt>
                <c:pt idx="42873">
                  <c:v>0</c:v>
                </c:pt>
                <c:pt idx="42874">
                  <c:v>0</c:v>
                </c:pt>
                <c:pt idx="42875">
                  <c:v>0</c:v>
                </c:pt>
                <c:pt idx="42876">
                  <c:v>0</c:v>
                </c:pt>
                <c:pt idx="42877">
                  <c:v>49.396000000000001</c:v>
                </c:pt>
                <c:pt idx="42878">
                  <c:v>0</c:v>
                </c:pt>
                <c:pt idx="42879">
                  <c:v>-48.527999999999899</c:v>
                </c:pt>
                <c:pt idx="42880">
                  <c:v>-0.49600000000000899</c:v>
                </c:pt>
                <c:pt idx="42881">
                  <c:v>-0.24799999999999001</c:v>
                </c:pt>
                <c:pt idx="42882">
                  <c:v>0</c:v>
                </c:pt>
                <c:pt idx="42883">
                  <c:v>0</c:v>
                </c:pt>
                <c:pt idx="42884">
                  <c:v>0</c:v>
                </c:pt>
                <c:pt idx="42885">
                  <c:v>0</c:v>
                </c:pt>
                <c:pt idx="42886">
                  <c:v>0</c:v>
                </c:pt>
                <c:pt idx="42887">
                  <c:v>0</c:v>
                </c:pt>
                <c:pt idx="42888">
                  <c:v>-0.123999999999995</c:v>
                </c:pt>
                <c:pt idx="42889">
                  <c:v>0</c:v>
                </c:pt>
                <c:pt idx="42890">
                  <c:v>0.24799999999999001</c:v>
                </c:pt>
                <c:pt idx="42891">
                  <c:v>0.62100000000000899</c:v>
                </c:pt>
                <c:pt idx="42892">
                  <c:v>0</c:v>
                </c:pt>
                <c:pt idx="42893">
                  <c:v>0</c:v>
                </c:pt>
                <c:pt idx="42894">
                  <c:v>0</c:v>
                </c:pt>
                <c:pt idx="42895">
                  <c:v>-0.123999999999995</c:v>
                </c:pt>
                <c:pt idx="42896">
                  <c:v>-0.37200000000001399</c:v>
                </c:pt>
                <c:pt idx="42897">
                  <c:v>0</c:v>
                </c:pt>
                <c:pt idx="42898">
                  <c:v>0</c:v>
                </c:pt>
                <c:pt idx="42899">
                  <c:v>0.62100000000000899</c:v>
                </c:pt>
                <c:pt idx="42900">
                  <c:v>1.2409999999999799</c:v>
                </c:pt>
                <c:pt idx="42901">
                  <c:v>0</c:v>
                </c:pt>
                <c:pt idx="42902">
                  <c:v>0</c:v>
                </c:pt>
                <c:pt idx="42903">
                  <c:v>0</c:v>
                </c:pt>
                <c:pt idx="42904">
                  <c:v>-0.868999999999999</c:v>
                </c:pt>
                <c:pt idx="42905">
                  <c:v>0</c:v>
                </c:pt>
                <c:pt idx="42906">
                  <c:v>0</c:v>
                </c:pt>
                <c:pt idx="42907">
                  <c:v>-0.49600000000000899</c:v>
                </c:pt>
                <c:pt idx="42908">
                  <c:v>-1.11699999999999</c:v>
                </c:pt>
                <c:pt idx="42909">
                  <c:v>0</c:v>
                </c:pt>
                <c:pt idx="42910">
                  <c:v>0</c:v>
                </c:pt>
                <c:pt idx="42911">
                  <c:v>0</c:v>
                </c:pt>
                <c:pt idx="42912">
                  <c:v>0</c:v>
                </c:pt>
                <c:pt idx="42913">
                  <c:v>0</c:v>
                </c:pt>
                <c:pt idx="42914">
                  <c:v>0</c:v>
                </c:pt>
                <c:pt idx="42915">
                  <c:v>0.123999999999995</c:v>
                </c:pt>
                <c:pt idx="42916">
                  <c:v>0</c:v>
                </c:pt>
                <c:pt idx="42917">
                  <c:v>-0.99199999999999</c:v>
                </c:pt>
                <c:pt idx="42918">
                  <c:v>0</c:v>
                </c:pt>
                <c:pt idx="42919">
                  <c:v>0</c:v>
                </c:pt>
                <c:pt idx="42920">
                  <c:v>0</c:v>
                </c:pt>
                <c:pt idx="42921">
                  <c:v>0</c:v>
                </c:pt>
                <c:pt idx="42922">
                  <c:v>0.123999999999995</c:v>
                </c:pt>
                <c:pt idx="42923">
                  <c:v>0.248999999999995</c:v>
                </c:pt>
                <c:pt idx="42924">
                  <c:v>0</c:v>
                </c:pt>
                <c:pt idx="42925">
                  <c:v>1.4890000000000001</c:v>
                </c:pt>
                <c:pt idx="42926">
                  <c:v>0</c:v>
                </c:pt>
                <c:pt idx="42927">
                  <c:v>0</c:v>
                </c:pt>
                <c:pt idx="42928">
                  <c:v>0</c:v>
                </c:pt>
                <c:pt idx="42929">
                  <c:v>0</c:v>
                </c:pt>
                <c:pt idx="42930">
                  <c:v>0</c:v>
                </c:pt>
                <c:pt idx="42931">
                  <c:v>-0.49600000000000899</c:v>
                </c:pt>
                <c:pt idx="42932">
                  <c:v>0</c:v>
                </c:pt>
                <c:pt idx="42933">
                  <c:v>0.123999999999995</c:v>
                </c:pt>
                <c:pt idx="42934">
                  <c:v>0.24800000000001801</c:v>
                </c:pt>
                <c:pt idx="42935">
                  <c:v>0</c:v>
                </c:pt>
                <c:pt idx="42936">
                  <c:v>-0.62000000000000399</c:v>
                </c:pt>
                <c:pt idx="42937">
                  <c:v>0</c:v>
                </c:pt>
                <c:pt idx="42938">
                  <c:v>0</c:v>
                </c:pt>
                <c:pt idx="42939">
                  <c:v>0</c:v>
                </c:pt>
                <c:pt idx="42940">
                  <c:v>0.37200000000001399</c:v>
                </c:pt>
                <c:pt idx="42941">
                  <c:v>0</c:v>
                </c:pt>
                <c:pt idx="42942">
                  <c:v>0</c:v>
                </c:pt>
                <c:pt idx="42943">
                  <c:v>-0.62000000000000399</c:v>
                </c:pt>
                <c:pt idx="42944">
                  <c:v>0.123999999999995</c:v>
                </c:pt>
                <c:pt idx="42945">
                  <c:v>-0.123999999999995</c:v>
                </c:pt>
                <c:pt idx="42946">
                  <c:v>0</c:v>
                </c:pt>
                <c:pt idx="42947">
                  <c:v>0</c:v>
                </c:pt>
                <c:pt idx="42948">
                  <c:v>0</c:v>
                </c:pt>
                <c:pt idx="42949">
                  <c:v>0.49699999999998501</c:v>
                </c:pt>
                <c:pt idx="42950">
                  <c:v>0</c:v>
                </c:pt>
                <c:pt idx="42951">
                  <c:v>-0.868999999999999</c:v>
                </c:pt>
                <c:pt idx="42952">
                  <c:v>0</c:v>
                </c:pt>
                <c:pt idx="42953">
                  <c:v>-0.49699999999998501</c:v>
                </c:pt>
                <c:pt idx="42954">
                  <c:v>-0.743999999999999</c:v>
                </c:pt>
                <c:pt idx="42955">
                  <c:v>0</c:v>
                </c:pt>
                <c:pt idx="42956">
                  <c:v>0</c:v>
                </c:pt>
                <c:pt idx="42957">
                  <c:v>0</c:v>
                </c:pt>
                <c:pt idx="42958">
                  <c:v>0</c:v>
                </c:pt>
                <c:pt idx="42959">
                  <c:v>0</c:v>
                </c:pt>
                <c:pt idx="42960">
                  <c:v>-0.123999999999995</c:v>
                </c:pt>
                <c:pt idx="42961">
                  <c:v>0</c:v>
                </c:pt>
                <c:pt idx="42962">
                  <c:v>0</c:v>
                </c:pt>
                <c:pt idx="42963">
                  <c:v>-0.123999999999995</c:v>
                </c:pt>
                <c:pt idx="42964">
                  <c:v>0</c:v>
                </c:pt>
                <c:pt idx="42965">
                  <c:v>0</c:v>
                </c:pt>
                <c:pt idx="42966">
                  <c:v>0</c:v>
                </c:pt>
                <c:pt idx="42967">
                  <c:v>0</c:v>
                </c:pt>
                <c:pt idx="42968">
                  <c:v>-0.49700000000001399</c:v>
                </c:pt>
                <c:pt idx="42969">
                  <c:v>0</c:v>
                </c:pt>
                <c:pt idx="42970">
                  <c:v>2.4830000000000001</c:v>
                </c:pt>
                <c:pt idx="42971">
                  <c:v>0.24800000000001801</c:v>
                </c:pt>
                <c:pt idx="42972">
                  <c:v>0</c:v>
                </c:pt>
                <c:pt idx="42973">
                  <c:v>0</c:v>
                </c:pt>
                <c:pt idx="42974">
                  <c:v>0</c:v>
                </c:pt>
                <c:pt idx="42975">
                  <c:v>0</c:v>
                </c:pt>
                <c:pt idx="42976">
                  <c:v>-0.123999999999995</c:v>
                </c:pt>
                <c:pt idx="42977">
                  <c:v>0</c:v>
                </c:pt>
                <c:pt idx="42978">
                  <c:v>-1.11699999999999</c:v>
                </c:pt>
                <c:pt idx="42979">
                  <c:v>-1.11700000000001</c:v>
                </c:pt>
                <c:pt idx="42980">
                  <c:v>0.868999999999999</c:v>
                </c:pt>
                <c:pt idx="42981">
                  <c:v>-1.2409999999999799</c:v>
                </c:pt>
                <c:pt idx="42982">
                  <c:v>0</c:v>
                </c:pt>
                <c:pt idx="42983">
                  <c:v>0</c:v>
                </c:pt>
                <c:pt idx="42984">
                  <c:v>0</c:v>
                </c:pt>
                <c:pt idx="42985">
                  <c:v>10.300999999999901</c:v>
                </c:pt>
                <c:pt idx="42986">
                  <c:v>0</c:v>
                </c:pt>
                <c:pt idx="42987">
                  <c:v>-9.3089999999999904</c:v>
                </c:pt>
                <c:pt idx="42988">
                  <c:v>-0.24799999999999001</c:v>
                </c:pt>
                <c:pt idx="42989">
                  <c:v>-1.11700000000001</c:v>
                </c:pt>
                <c:pt idx="42990">
                  <c:v>0</c:v>
                </c:pt>
                <c:pt idx="42991">
                  <c:v>0</c:v>
                </c:pt>
                <c:pt idx="42992">
                  <c:v>0</c:v>
                </c:pt>
                <c:pt idx="42993">
                  <c:v>0</c:v>
                </c:pt>
                <c:pt idx="42994">
                  <c:v>0.37199999999998501</c:v>
                </c:pt>
                <c:pt idx="42995">
                  <c:v>0</c:v>
                </c:pt>
                <c:pt idx="42996">
                  <c:v>0</c:v>
                </c:pt>
                <c:pt idx="42997">
                  <c:v>0</c:v>
                </c:pt>
                <c:pt idx="42998">
                  <c:v>0.125</c:v>
                </c:pt>
                <c:pt idx="42999">
                  <c:v>-0.62099999999998001</c:v>
                </c:pt>
                <c:pt idx="43000">
                  <c:v>0</c:v>
                </c:pt>
                <c:pt idx="43001">
                  <c:v>0</c:v>
                </c:pt>
                <c:pt idx="43002">
                  <c:v>0</c:v>
                </c:pt>
                <c:pt idx="43003">
                  <c:v>-0.868999999999999</c:v>
                </c:pt>
                <c:pt idx="43004">
                  <c:v>0</c:v>
                </c:pt>
                <c:pt idx="43005">
                  <c:v>0.125</c:v>
                </c:pt>
                <c:pt idx="43006">
                  <c:v>0</c:v>
                </c:pt>
                <c:pt idx="43007">
                  <c:v>0.123999999999995</c:v>
                </c:pt>
                <c:pt idx="43008">
                  <c:v>0</c:v>
                </c:pt>
                <c:pt idx="43009">
                  <c:v>0</c:v>
                </c:pt>
                <c:pt idx="43010">
                  <c:v>0</c:v>
                </c:pt>
                <c:pt idx="43011">
                  <c:v>0</c:v>
                </c:pt>
                <c:pt idx="43012">
                  <c:v>0</c:v>
                </c:pt>
                <c:pt idx="43013">
                  <c:v>0</c:v>
                </c:pt>
                <c:pt idx="43014">
                  <c:v>0</c:v>
                </c:pt>
                <c:pt idx="43015">
                  <c:v>0</c:v>
                </c:pt>
                <c:pt idx="43016">
                  <c:v>0.123999999999995</c:v>
                </c:pt>
                <c:pt idx="43017">
                  <c:v>1.6140000000000001</c:v>
                </c:pt>
                <c:pt idx="43018">
                  <c:v>0</c:v>
                </c:pt>
                <c:pt idx="43019">
                  <c:v>0</c:v>
                </c:pt>
                <c:pt idx="43020">
                  <c:v>0</c:v>
                </c:pt>
                <c:pt idx="43021">
                  <c:v>0</c:v>
                </c:pt>
                <c:pt idx="43022">
                  <c:v>0.123999999999995</c:v>
                </c:pt>
                <c:pt idx="43023">
                  <c:v>0.868999999999999</c:v>
                </c:pt>
                <c:pt idx="43024">
                  <c:v>0</c:v>
                </c:pt>
                <c:pt idx="43025">
                  <c:v>-2.1100000000000101</c:v>
                </c:pt>
                <c:pt idx="43026">
                  <c:v>-0.123999999999995</c:v>
                </c:pt>
                <c:pt idx="43027">
                  <c:v>0</c:v>
                </c:pt>
                <c:pt idx="43028">
                  <c:v>0</c:v>
                </c:pt>
                <c:pt idx="43029">
                  <c:v>0</c:v>
                </c:pt>
                <c:pt idx="43030">
                  <c:v>-1.7369999999999901</c:v>
                </c:pt>
                <c:pt idx="43031">
                  <c:v>0</c:v>
                </c:pt>
                <c:pt idx="43032">
                  <c:v>-0.123999999999995</c:v>
                </c:pt>
                <c:pt idx="43033">
                  <c:v>0</c:v>
                </c:pt>
                <c:pt idx="43034">
                  <c:v>-0.49700000000001399</c:v>
                </c:pt>
                <c:pt idx="43035">
                  <c:v>0</c:v>
                </c:pt>
                <c:pt idx="43036">
                  <c:v>0</c:v>
                </c:pt>
                <c:pt idx="43037">
                  <c:v>0</c:v>
                </c:pt>
                <c:pt idx="43038">
                  <c:v>0</c:v>
                </c:pt>
                <c:pt idx="43039">
                  <c:v>0.12400000000002299</c:v>
                </c:pt>
                <c:pt idx="43040">
                  <c:v>0.74499999999997601</c:v>
                </c:pt>
                <c:pt idx="43041">
                  <c:v>0.12400000000002299</c:v>
                </c:pt>
                <c:pt idx="43042">
                  <c:v>1.36499999999998</c:v>
                </c:pt>
                <c:pt idx="43043">
                  <c:v>0.37300000000001798</c:v>
                </c:pt>
                <c:pt idx="43044">
                  <c:v>0</c:v>
                </c:pt>
                <c:pt idx="43045">
                  <c:v>0</c:v>
                </c:pt>
                <c:pt idx="43046">
                  <c:v>0</c:v>
                </c:pt>
                <c:pt idx="43047">
                  <c:v>0</c:v>
                </c:pt>
                <c:pt idx="43048">
                  <c:v>0</c:v>
                </c:pt>
                <c:pt idx="43049">
                  <c:v>0</c:v>
                </c:pt>
                <c:pt idx="43050">
                  <c:v>-0.743999999999999</c:v>
                </c:pt>
                <c:pt idx="43051">
                  <c:v>-0.125</c:v>
                </c:pt>
                <c:pt idx="43052">
                  <c:v>0.125</c:v>
                </c:pt>
                <c:pt idx="43053">
                  <c:v>-0.125</c:v>
                </c:pt>
                <c:pt idx="43054">
                  <c:v>0</c:v>
                </c:pt>
                <c:pt idx="43055">
                  <c:v>0</c:v>
                </c:pt>
                <c:pt idx="43056">
                  <c:v>0</c:v>
                </c:pt>
                <c:pt idx="43057">
                  <c:v>0</c:v>
                </c:pt>
                <c:pt idx="43058">
                  <c:v>0.868999999999999</c:v>
                </c:pt>
                <c:pt idx="43059">
                  <c:v>0</c:v>
                </c:pt>
                <c:pt idx="43060">
                  <c:v>-0.123999999999995</c:v>
                </c:pt>
                <c:pt idx="43061">
                  <c:v>0</c:v>
                </c:pt>
                <c:pt idx="43062">
                  <c:v>0</c:v>
                </c:pt>
                <c:pt idx="43063">
                  <c:v>0</c:v>
                </c:pt>
                <c:pt idx="43064">
                  <c:v>0</c:v>
                </c:pt>
                <c:pt idx="43065">
                  <c:v>0</c:v>
                </c:pt>
                <c:pt idx="43066">
                  <c:v>0</c:v>
                </c:pt>
                <c:pt idx="43067">
                  <c:v>0.743999999999999</c:v>
                </c:pt>
                <c:pt idx="43068">
                  <c:v>0</c:v>
                </c:pt>
                <c:pt idx="43069">
                  <c:v>0.125</c:v>
                </c:pt>
                <c:pt idx="43070">
                  <c:v>0</c:v>
                </c:pt>
                <c:pt idx="43071">
                  <c:v>0</c:v>
                </c:pt>
                <c:pt idx="43072">
                  <c:v>0</c:v>
                </c:pt>
                <c:pt idx="43073">
                  <c:v>0</c:v>
                </c:pt>
                <c:pt idx="43074">
                  <c:v>0</c:v>
                </c:pt>
                <c:pt idx="43075">
                  <c:v>-0.123999999999995</c:v>
                </c:pt>
                <c:pt idx="43076">
                  <c:v>0.123999999999995</c:v>
                </c:pt>
                <c:pt idx="43077">
                  <c:v>-0.123999999999995</c:v>
                </c:pt>
                <c:pt idx="43078">
                  <c:v>1.11699999999999</c:v>
                </c:pt>
                <c:pt idx="43079">
                  <c:v>0.123999999999995</c:v>
                </c:pt>
                <c:pt idx="43080">
                  <c:v>0</c:v>
                </c:pt>
                <c:pt idx="43081">
                  <c:v>0</c:v>
                </c:pt>
                <c:pt idx="43082">
                  <c:v>0</c:v>
                </c:pt>
                <c:pt idx="43083">
                  <c:v>0</c:v>
                </c:pt>
                <c:pt idx="43084">
                  <c:v>3.7229999999999799</c:v>
                </c:pt>
                <c:pt idx="43085">
                  <c:v>0</c:v>
                </c:pt>
                <c:pt idx="43086">
                  <c:v>-26.312000000000001</c:v>
                </c:pt>
                <c:pt idx="43087">
                  <c:v>-6.2049999999999796</c:v>
                </c:pt>
                <c:pt idx="43088">
                  <c:v>-15.762</c:v>
                </c:pt>
                <c:pt idx="43089">
                  <c:v>-2.4830000000000001</c:v>
                </c:pt>
                <c:pt idx="43090">
                  <c:v>0</c:v>
                </c:pt>
                <c:pt idx="43091">
                  <c:v>0</c:v>
                </c:pt>
                <c:pt idx="43092">
                  <c:v>0</c:v>
                </c:pt>
                <c:pt idx="43093">
                  <c:v>0</c:v>
                </c:pt>
                <c:pt idx="43094">
                  <c:v>-17.376000000000001</c:v>
                </c:pt>
                <c:pt idx="43095">
                  <c:v>-3.5989999999999802</c:v>
                </c:pt>
                <c:pt idx="43096">
                  <c:v>-2.6070000000000002</c:v>
                </c:pt>
                <c:pt idx="43097">
                  <c:v>0</c:v>
                </c:pt>
                <c:pt idx="43098">
                  <c:v>0.744999999999997</c:v>
                </c:pt>
                <c:pt idx="43099">
                  <c:v>0</c:v>
                </c:pt>
                <c:pt idx="43100">
                  <c:v>0</c:v>
                </c:pt>
                <c:pt idx="43101">
                  <c:v>0</c:v>
                </c:pt>
                <c:pt idx="43102">
                  <c:v>0</c:v>
                </c:pt>
                <c:pt idx="43103">
                  <c:v>0.12400000000000901</c:v>
                </c:pt>
                <c:pt idx="43104">
                  <c:v>0</c:v>
                </c:pt>
                <c:pt idx="43105">
                  <c:v>-0.248000000000004</c:v>
                </c:pt>
                <c:pt idx="43106">
                  <c:v>-0.248000000000004</c:v>
                </c:pt>
                <c:pt idx="43107">
                  <c:v>0.248000000000004</c:v>
                </c:pt>
                <c:pt idx="43108">
                  <c:v>0</c:v>
                </c:pt>
                <c:pt idx="43109">
                  <c:v>0</c:v>
                </c:pt>
                <c:pt idx="43110">
                  <c:v>0</c:v>
                </c:pt>
                <c:pt idx="43111">
                  <c:v>-0.123999999999995</c:v>
                </c:pt>
                <c:pt idx="43112">
                  <c:v>-0.371999999999999</c:v>
                </c:pt>
                <c:pt idx="43113">
                  <c:v>0</c:v>
                </c:pt>
                <c:pt idx="43114">
                  <c:v>0.620999999999995</c:v>
                </c:pt>
                <c:pt idx="43115">
                  <c:v>0</c:v>
                </c:pt>
                <c:pt idx="43116">
                  <c:v>-0.248999999999995</c:v>
                </c:pt>
                <c:pt idx="43117">
                  <c:v>0</c:v>
                </c:pt>
                <c:pt idx="43118">
                  <c:v>0</c:v>
                </c:pt>
                <c:pt idx="43119">
                  <c:v>0</c:v>
                </c:pt>
                <c:pt idx="43120">
                  <c:v>0</c:v>
                </c:pt>
                <c:pt idx="43121">
                  <c:v>-0.24799999999999001</c:v>
                </c:pt>
                <c:pt idx="43122">
                  <c:v>0</c:v>
                </c:pt>
                <c:pt idx="43123">
                  <c:v>0</c:v>
                </c:pt>
                <c:pt idx="43124">
                  <c:v>0.37299999999999001</c:v>
                </c:pt>
                <c:pt idx="43125">
                  <c:v>0</c:v>
                </c:pt>
                <c:pt idx="43126">
                  <c:v>0</c:v>
                </c:pt>
                <c:pt idx="43127">
                  <c:v>0</c:v>
                </c:pt>
                <c:pt idx="43128">
                  <c:v>0</c:v>
                </c:pt>
                <c:pt idx="43129">
                  <c:v>0</c:v>
                </c:pt>
                <c:pt idx="43130">
                  <c:v>0.743999999999999</c:v>
                </c:pt>
                <c:pt idx="43131">
                  <c:v>0</c:v>
                </c:pt>
                <c:pt idx="43132">
                  <c:v>0</c:v>
                </c:pt>
                <c:pt idx="43133">
                  <c:v>0</c:v>
                </c:pt>
                <c:pt idx="43134">
                  <c:v>0</c:v>
                </c:pt>
                <c:pt idx="43135">
                  <c:v>0</c:v>
                </c:pt>
                <c:pt idx="43136">
                  <c:v>0</c:v>
                </c:pt>
                <c:pt idx="43137">
                  <c:v>0</c:v>
                </c:pt>
                <c:pt idx="43138">
                  <c:v>0</c:v>
                </c:pt>
                <c:pt idx="43139">
                  <c:v>0.74500000000000399</c:v>
                </c:pt>
                <c:pt idx="43140">
                  <c:v>0</c:v>
                </c:pt>
                <c:pt idx="43141">
                  <c:v>-0.496999999999999</c:v>
                </c:pt>
                <c:pt idx="43142">
                  <c:v>0</c:v>
                </c:pt>
                <c:pt idx="43143">
                  <c:v>-1.117</c:v>
                </c:pt>
                <c:pt idx="43144">
                  <c:v>0</c:v>
                </c:pt>
                <c:pt idx="43145">
                  <c:v>0</c:v>
                </c:pt>
                <c:pt idx="43146">
                  <c:v>0</c:v>
                </c:pt>
                <c:pt idx="43147">
                  <c:v>0.49600000000000899</c:v>
                </c:pt>
                <c:pt idx="43148">
                  <c:v>0</c:v>
                </c:pt>
                <c:pt idx="43149">
                  <c:v>0.37299999999999001</c:v>
                </c:pt>
                <c:pt idx="43150">
                  <c:v>-0.744999999999997</c:v>
                </c:pt>
                <c:pt idx="43151">
                  <c:v>0.37200000000000699</c:v>
                </c:pt>
                <c:pt idx="43152">
                  <c:v>-0.37200000000000699</c:v>
                </c:pt>
                <c:pt idx="43153">
                  <c:v>0</c:v>
                </c:pt>
                <c:pt idx="43154">
                  <c:v>0</c:v>
                </c:pt>
                <c:pt idx="43155">
                  <c:v>0</c:v>
                </c:pt>
                <c:pt idx="43156">
                  <c:v>0</c:v>
                </c:pt>
                <c:pt idx="43157">
                  <c:v>0</c:v>
                </c:pt>
                <c:pt idx="43158">
                  <c:v>0</c:v>
                </c:pt>
                <c:pt idx="43159">
                  <c:v>1.36499999999999</c:v>
                </c:pt>
                <c:pt idx="43160">
                  <c:v>0.74500000000000399</c:v>
                </c:pt>
                <c:pt idx="43161">
                  <c:v>-0.248000000000004</c:v>
                </c:pt>
                <c:pt idx="43162">
                  <c:v>0</c:v>
                </c:pt>
                <c:pt idx="43163">
                  <c:v>0</c:v>
                </c:pt>
                <c:pt idx="43164">
                  <c:v>0</c:v>
                </c:pt>
                <c:pt idx="43165">
                  <c:v>-0.373000000000004</c:v>
                </c:pt>
                <c:pt idx="43166">
                  <c:v>0</c:v>
                </c:pt>
                <c:pt idx="43167">
                  <c:v>-0.992999999999995</c:v>
                </c:pt>
                <c:pt idx="43168">
                  <c:v>-0.49600000000000199</c:v>
                </c:pt>
                <c:pt idx="43169">
                  <c:v>0</c:v>
                </c:pt>
                <c:pt idx="43170">
                  <c:v>0.619999999999997</c:v>
                </c:pt>
                <c:pt idx="43171">
                  <c:v>0</c:v>
                </c:pt>
                <c:pt idx="43172">
                  <c:v>0</c:v>
                </c:pt>
                <c:pt idx="43173">
                  <c:v>0</c:v>
                </c:pt>
                <c:pt idx="43174">
                  <c:v>-0.371999999999999</c:v>
                </c:pt>
                <c:pt idx="43175">
                  <c:v>0</c:v>
                </c:pt>
                <c:pt idx="43176">
                  <c:v>0</c:v>
                </c:pt>
                <c:pt idx="43177">
                  <c:v>0.248000000000004</c:v>
                </c:pt>
                <c:pt idx="43178">
                  <c:v>0</c:v>
                </c:pt>
                <c:pt idx="43179">
                  <c:v>0.123999999999995</c:v>
                </c:pt>
                <c:pt idx="43180">
                  <c:v>0</c:v>
                </c:pt>
                <c:pt idx="43181">
                  <c:v>0</c:v>
                </c:pt>
                <c:pt idx="43182">
                  <c:v>0</c:v>
                </c:pt>
                <c:pt idx="43183">
                  <c:v>0.62000000000000399</c:v>
                </c:pt>
                <c:pt idx="43184">
                  <c:v>0.620999999999995</c:v>
                </c:pt>
                <c:pt idx="43185">
                  <c:v>-0.620999999999995</c:v>
                </c:pt>
                <c:pt idx="43186">
                  <c:v>0</c:v>
                </c:pt>
                <c:pt idx="43187">
                  <c:v>-0.248000000000004</c:v>
                </c:pt>
                <c:pt idx="43188">
                  <c:v>0</c:v>
                </c:pt>
                <c:pt idx="43189">
                  <c:v>0</c:v>
                </c:pt>
                <c:pt idx="43190">
                  <c:v>0</c:v>
                </c:pt>
                <c:pt idx="43191">
                  <c:v>0</c:v>
                </c:pt>
                <c:pt idx="43192">
                  <c:v>-0.373000000000004</c:v>
                </c:pt>
                <c:pt idx="43193">
                  <c:v>0</c:v>
                </c:pt>
                <c:pt idx="43194">
                  <c:v>0.373000000000004</c:v>
                </c:pt>
                <c:pt idx="43195">
                  <c:v>0</c:v>
                </c:pt>
                <c:pt idx="43196">
                  <c:v>-0.99300000000000899</c:v>
                </c:pt>
                <c:pt idx="43197">
                  <c:v>0</c:v>
                </c:pt>
                <c:pt idx="43198">
                  <c:v>0</c:v>
                </c:pt>
                <c:pt idx="43199">
                  <c:v>0</c:v>
                </c:pt>
                <c:pt idx="43200">
                  <c:v>0</c:v>
                </c:pt>
                <c:pt idx="43201">
                  <c:v>0</c:v>
                </c:pt>
                <c:pt idx="43202">
                  <c:v>0.371999999999999</c:v>
                </c:pt>
                <c:pt idx="43203">
                  <c:v>0</c:v>
                </c:pt>
                <c:pt idx="43204">
                  <c:v>-0.992999999999995</c:v>
                </c:pt>
                <c:pt idx="43205">
                  <c:v>0</c:v>
                </c:pt>
                <c:pt idx="43206">
                  <c:v>1.36499999999999</c:v>
                </c:pt>
                <c:pt idx="43207">
                  <c:v>0</c:v>
                </c:pt>
                <c:pt idx="43208">
                  <c:v>0</c:v>
                </c:pt>
                <c:pt idx="43209">
                  <c:v>0</c:v>
                </c:pt>
                <c:pt idx="43210">
                  <c:v>0.248999999999995</c:v>
                </c:pt>
                <c:pt idx="43211">
                  <c:v>-0.248999999999995</c:v>
                </c:pt>
                <c:pt idx="43212">
                  <c:v>0.125</c:v>
                </c:pt>
                <c:pt idx="43213">
                  <c:v>-0.125</c:v>
                </c:pt>
                <c:pt idx="43214">
                  <c:v>-0.743999999999999</c:v>
                </c:pt>
                <c:pt idx="43215">
                  <c:v>-0.248000000000004</c:v>
                </c:pt>
                <c:pt idx="43216">
                  <c:v>0</c:v>
                </c:pt>
                <c:pt idx="43217">
                  <c:v>0</c:v>
                </c:pt>
                <c:pt idx="43218">
                  <c:v>0</c:v>
                </c:pt>
                <c:pt idx="43219">
                  <c:v>-0.99300000000000899</c:v>
                </c:pt>
                <c:pt idx="43220">
                  <c:v>0</c:v>
                </c:pt>
                <c:pt idx="43221">
                  <c:v>0.62100000000000199</c:v>
                </c:pt>
                <c:pt idx="43222">
                  <c:v>0</c:v>
                </c:pt>
                <c:pt idx="43223">
                  <c:v>0.124000000000002</c:v>
                </c:pt>
                <c:pt idx="43224">
                  <c:v>-0.868999999999999</c:v>
                </c:pt>
                <c:pt idx="43225">
                  <c:v>0</c:v>
                </c:pt>
                <c:pt idx="43226">
                  <c:v>0</c:v>
                </c:pt>
                <c:pt idx="43227">
                  <c:v>0</c:v>
                </c:pt>
                <c:pt idx="43228">
                  <c:v>0.248000000000004</c:v>
                </c:pt>
                <c:pt idx="43229">
                  <c:v>0</c:v>
                </c:pt>
                <c:pt idx="43230">
                  <c:v>0.123999999999995</c:v>
                </c:pt>
                <c:pt idx="43231">
                  <c:v>0.868999999999999</c:v>
                </c:pt>
                <c:pt idx="43232">
                  <c:v>0.74500000000000399</c:v>
                </c:pt>
                <c:pt idx="43233">
                  <c:v>-0.74500000000000399</c:v>
                </c:pt>
                <c:pt idx="43234">
                  <c:v>0</c:v>
                </c:pt>
                <c:pt idx="43235">
                  <c:v>0</c:v>
                </c:pt>
                <c:pt idx="43236">
                  <c:v>0</c:v>
                </c:pt>
                <c:pt idx="43237">
                  <c:v>0</c:v>
                </c:pt>
                <c:pt idx="43238">
                  <c:v>-2.3580000000000001</c:v>
                </c:pt>
                <c:pt idx="43239">
                  <c:v>0</c:v>
                </c:pt>
                <c:pt idx="43240">
                  <c:v>0.371999999999999</c:v>
                </c:pt>
                <c:pt idx="43241">
                  <c:v>0</c:v>
                </c:pt>
                <c:pt idx="43242">
                  <c:v>0.12400000000000901</c:v>
                </c:pt>
                <c:pt idx="43243">
                  <c:v>0</c:v>
                </c:pt>
                <c:pt idx="43244">
                  <c:v>0</c:v>
                </c:pt>
                <c:pt idx="43245">
                  <c:v>0</c:v>
                </c:pt>
                <c:pt idx="43246">
                  <c:v>0</c:v>
                </c:pt>
                <c:pt idx="43247">
                  <c:v>-0.37200000000000699</c:v>
                </c:pt>
                <c:pt idx="43248">
                  <c:v>0</c:v>
                </c:pt>
                <c:pt idx="43249">
                  <c:v>0.37200000000000699</c:v>
                </c:pt>
                <c:pt idx="43250">
                  <c:v>0</c:v>
                </c:pt>
                <c:pt idx="43251">
                  <c:v>-0.62000000000000399</c:v>
                </c:pt>
                <c:pt idx="43252">
                  <c:v>0</c:v>
                </c:pt>
                <c:pt idx="43253">
                  <c:v>0</c:v>
                </c:pt>
                <c:pt idx="43254">
                  <c:v>0</c:v>
                </c:pt>
                <c:pt idx="43255">
                  <c:v>0.123999999999995</c:v>
                </c:pt>
                <c:pt idx="43256">
                  <c:v>-0.123999999999995</c:v>
                </c:pt>
                <c:pt idx="43257">
                  <c:v>0.123999999999995</c:v>
                </c:pt>
                <c:pt idx="43258">
                  <c:v>-0.496999999999999</c:v>
                </c:pt>
                <c:pt idx="43259">
                  <c:v>1.6140000000000001</c:v>
                </c:pt>
                <c:pt idx="43260">
                  <c:v>-1.6140000000000001</c:v>
                </c:pt>
                <c:pt idx="43261">
                  <c:v>0</c:v>
                </c:pt>
                <c:pt idx="43262">
                  <c:v>0</c:v>
                </c:pt>
                <c:pt idx="43263">
                  <c:v>0</c:v>
                </c:pt>
                <c:pt idx="43264">
                  <c:v>0</c:v>
                </c:pt>
                <c:pt idx="43265">
                  <c:v>0</c:v>
                </c:pt>
                <c:pt idx="43266">
                  <c:v>0</c:v>
                </c:pt>
                <c:pt idx="43267">
                  <c:v>0</c:v>
                </c:pt>
                <c:pt idx="43268">
                  <c:v>0.49600000000000899</c:v>
                </c:pt>
                <c:pt idx="43269">
                  <c:v>0</c:v>
                </c:pt>
                <c:pt idx="43270">
                  <c:v>0</c:v>
                </c:pt>
                <c:pt idx="43271">
                  <c:v>0</c:v>
                </c:pt>
                <c:pt idx="43272">
                  <c:v>0</c:v>
                </c:pt>
                <c:pt idx="43273">
                  <c:v>-0.248000000000004</c:v>
                </c:pt>
                <c:pt idx="43274">
                  <c:v>-0.496999999999999</c:v>
                </c:pt>
                <c:pt idx="43275">
                  <c:v>0</c:v>
                </c:pt>
                <c:pt idx="43276">
                  <c:v>-0.123999999999995</c:v>
                </c:pt>
                <c:pt idx="43277">
                  <c:v>-0.12400000000000901</c:v>
                </c:pt>
                <c:pt idx="43278">
                  <c:v>0.12400000000000901</c:v>
                </c:pt>
                <c:pt idx="43279">
                  <c:v>0</c:v>
                </c:pt>
                <c:pt idx="43280">
                  <c:v>0</c:v>
                </c:pt>
                <c:pt idx="43281">
                  <c:v>0</c:v>
                </c:pt>
                <c:pt idx="43282">
                  <c:v>0</c:v>
                </c:pt>
                <c:pt idx="43283">
                  <c:v>0.248000000000004</c:v>
                </c:pt>
                <c:pt idx="43284">
                  <c:v>0</c:v>
                </c:pt>
                <c:pt idx="43285">
                  <c:v>-1.365</c:v>
                </c:pt>
                <c:pt idx="43286">
                  <c:v>0</c:v>
                </c:pt>
                <c:pt idx="43287">
                  <c:v>0</c:v>
                </c:pt>
                <c:pt idx="43288">
                  <c:v>0</c:v>
                </c:pt>
                <c:pt idx="43289">
                  <c:v>0</c:v>
                </c:pt>
                <c:pt idx="43290">
                  <c:v>0</c:v>
                </c:pt>
                <c:pt idx="43291">
                  <c:v>-0.372999999999997</c:v>
                </c:pt>
                <c:pt idx="43292">
                  <c:v>-0.619999999999997</c:v>
                </c:pt>
                <c:pt idx="43293">
                  <c:v>0</c:v>
                </c:pt>
                <c:pt idx="43294">
                  <c:v>1.61299999999999</c:v>
                </c:pt>
                <c:pt idx="43295">
                  <c:v>0</c:v>
                </c:pt>
                <c:pt idx="43296">
                  <c:v>0.248999999999995</c:v>
                </c:pt>
                <c:pt idx="43297">
                  <c:v>0</c:v>
                </c:pt>
                <c:pt idx="43298">
                  <c:v>0</c:v>
                </c:pt>
                <c:pt idx="43299">
                  <c:v>0</c:v>
                </c:pt>
                <c:pt idx="43300">
                  <c:v>1.2410000000000001</c:v>
                </c:pt>
                <c:pt idx="43301">
                  <c:v>0</c:v>
                </c:pt>
                <c:pt idx="43302">
                  <c:v>0.495999999999995</c:v>
                </c:pt>
                <c:pt idx="43303">
                  <c:v>-0.248000000000004</c:v>
                </c:pt>
                <c:pt idx="43304">
                  <c:v>0</c:v>
                </c:pt>
                <c:pt idx="43305">
                  <c:v>0</c:v>
                </c:pt>
                <c:pt idx="43306">
                  <c:v>0</c:v>
                </c:pt>
                <c:pt idx="43307">
                  <c:v>0</c:v>
                </c:pt>
                <c:pt idx="43308">
                  <c:v>0</c:v>
                </c:pt>
                <c:pt idx="43309">
                  <c:v>0</c:v>
                </c:pt>
                <c:pt idx="43310">
                  <c:v>-0.743999999999999</c:v>
                </c:pt>
                <c:pt idx="43311">
                  <c:v>0</c:v>
                </c:pt>
                <c:pt idx="43312">
                  <c:v>0.371999999999999</c:v>
                </c:pt>
                <c:pt idx="43313">
                  <c:v>0</c:v>
                </c:pt>
                <c:pt idx="43314">
                  <c:v>-0.371999999999999</c:v>
                </c:pt>
                <c:pt idx="43315">
                  <c:v>0</c:v>
                </c:pt>
                <c:pt idx="43316">
                  <c:v>0</c:v>
                </c:pt>
                <c:pt idx="43317">
                  <c:v>0</c:v>
                </c:pt>
                <c:pt idx="43318">
                  <c:v>0</c:v>
                </c:pt>
                <c:pt idx="43319">
                  <c:v>-0.371999999999999</c:v>
                </c:pt>
                <c:pt idx="43320">
                  <c:v>0</c:v>
                </c:pt>
                <c:pt idx="43321">
                  <c:v>0</c:v>
                </c:pt>
                <c:pt idx="43322">
                  <c:v>-0.247999999999997</c:v>
                </c:pt>
                <c:pt idx="43323">
                  <c:v>0</c:v>
                </c:pt>
                <c:pt idx="43324">
                  <c:v>0</c:v>
                </c:pt>
                <c:pt idx="43325">
                  <c:v>0</c:v>
                </c:pt>
                <c:pt idx="43326">
                  <c:v>0</c:v>
                </c:pt>
                <c:pt idx="43327">
                  <c:v>0</c:v>
                </c:pt>
                <c:pt idx="43328">
                  <c:v>0</c:v>
                </c:pt>
                <c:pt idx="43329">
                  <c:v>0</c:v>
                </c:pt>
                <c:pt idx="43330">
                  <c:v>0</c:v>
                </c:pt>
                <c:pt idx="43331">
                  <c:v>-0.248000000000004</c:v>
                </c:pt>
                <c:pt idx="43332">
                  <c:v>-0.123999999999995</c:v>
                </c:pt>
                <c:pt idx="43333">
                  <c:v>0</c:v>
                </c:pt>
                <c:pt idx="43334">
                  <c:v>0</c:v>
                </c:pt>
                <c:pt idx="43335">
                  <c:v>0</c:v>
                </c:pt>
                <c:pt idx="43336">
                  <c:v>0.868999999999999</c:v>
                </c:pt>
                <c:pt idx="43337">
                  <c:v>0</c:v>
                </c:pt>
                <c:pt idx="43338">
                  <c:v>0.371999999999999</c:v>
                </c:pt>
                <c:pt idx="43339">
                  <c:v>0</c:v>
                </c:pt>
                <c:pt idx="43340">
                  <c:v>0</c:v>
                </c:pt>
                <c:pt idx="43341">
                  <c:v>0.123999999999995</c:v>
                </c:pt>
                <c:pt idx="43342">
                  <c:v>0</c:v>
                </c:pt>
                <c:pt idx="43343">
                  <c:v>0</c:v>
                </c:pt>
                <c:pt idx="43344">
                  <c:v>0</c:v>
                </c:pt>
                <c:pt idx="43345">
                  <c:v>0.248000000000004</c:v>
                </c:pt>
                <c:pt idx="43346">
                  <c:v>-0.248000000000004</c:v>
                </c:pt>
                <c:pt idx="43347">
                  <c:v>0.248000000000004</c:v>
                </c:pt>
                <c:pt idx="43348">
                  <c:v>0.371999999999999</c:v>
                </c:pt>
                <c:pt idx="43349">
                  <c:v>0</c:v>
                </c:pt>
                <c:pt idx="43350">
                  <c:v>0.74500000000000399</c:v>
                </c:pt>
                <c:pt idx="43351">
                  <c:v>0</c:v>
                </c:pt>
                <c:pt idx="43352">
                  <c:v>0</c:v>
                </c:pt>
                <c:pt idx="43353">
                  <c:v>0</c:v>
                </c:pt>
                <c:pt idx="43354">
                  <c:v>-1.2409999999999899</c:v>
                </c:pt>
                <c:pt idx="43355">
                  <c:v>-0.12400000000000901</c:v>
                </c:pt>
                <c:pt idx="43356">
                  <c:v>-0.371999999999999</c:v>
                </c:pt>
                <c:pt idx="43357">
                  <c:v>-0.620999999999995</c:v>
                </c:pt>
                <c:pt idx="43358">
                  <c:v>-0.371999999999999</c:v>
                </c:pt>
                <c:pt idx="43359">
                  <c:v>0</c:v>
                </c:pt>
                <c:pt idx="43360">
                  <c:v>0</c:v>
                </c:pt>
                <c:pt idx="43361">
                  <c:v>0</c:v>
                </c:pt>
                <c:pt idx="43362">
                  <c:v>0</c:v>
                </c:pt>
                <c:pt idx="43363">
                  <c:v>-0.62100000000000199</c:v>
                </c:pt>
                <c:pt idx="43364">
                  <c:v>0</c:v>
                </c:pt>
                <c:pt idx="43365">
                  <c:v>1.11699999999999</c:v>
                </c:pt>
                <c:pt idx="43366">
                  <c:v>0</c:v>
                </c:pt>
                <c:pt idx="43367">
                  <c:v>-0.991999999999997</c:v>
                </c:pt>
                <c:pt idx="43368">
                  <c:v>0</c:v>
                </c:pt>
                <c:pt idx="43369">
                  <c:v>0</c:v>
                </c:pt>
                <c:pt idx="43370">
                  <c:v>0</c:v>
                </c:pt>
                <c:pt idx="43371">
                  <c:v>0</c:v>
                </c:pt>
                <c:pt idx="43372">
                  <c:v>0</c:v>
                </c:pt>
                <c:pt idx="43373">
                  <c:v>0.373000000000004</c:v>
                </c:pt>
                <c:pt idx="43374">
                  <c:v>-0.373000000000004</c:v>
                </c:pt>
                <c:pt idx="43375">
                  <c:v>0</c:v>
                </c:pt>
                <c:pt idx="43376">
                  <c:v>-0.495999999999995</c:v>
                </c:pt>
                <c:pt idx="43377">
                  <c:v>0</c:v>
                </c:pt>
                <c:pt idx="43378">
                  <c:v>0</c:v>
                </c:pt>
                <c:pt idx="43379">
                  <c:v>0</c:v>
                </c:pt>
                <c:pt idx="43380">
                  <c:v>0</c:v>
                </c:pt>
                <c:pt idx="43381">
                  <c:v>0.124000000000002</c:v>
                </c:pt>
                <c:pt idx="43382">
                  <c:v>0</c:v>
                </c:pt>
                <c:pt idx="43383">
                  <c:v>0</c:v>
                </c:pt>
                <c:pt idx="43384">
                  <c:v>0</c:v>
                </c:pt>
                <c:pt idx="43385">
                  <c:v>-0.74500000000000399</c:v>
                </c:pt>
                <c:pt idx="43386">
                  <c:v>1.49</c:v>
                </c:pt>
                <c:pt idx="43387">
                  <c:v>0</c:v>
                </c:pt>
                <c:pt idx="43388">
                  <c:v>0</c:v>
                </c:pt>
                <c:pt idx="43389">
                  <c:v>0</c:v>
                </c:pt>
                <c:pt idx="43390">
                  <c:v>0</c:v>
                </c:pt>
                <c:pt idx="43391">
                  <c:v>-0.373000000000004</c:v>
                </c:pt>
                <c:pt idx="43392">
                  <c:v>0.496999999999999</c:v>
                </c:pt>
                <c:pt idx="43393">
                  <c:v>0</c:v>
                </c:pt>
                <c:pt idx="43394">
                  <c:v>0</c:v>
                </c:pt>
                <c:pt idx="43395">
                  <c:v>0</c:v>
                </c:pt>
                <c:pt idx="43396">
                  <c:v>0</c:v>
                </c:pt>
                <c:pt idx="43397">
                  <c:v>0</c:v>
                </c:pt>
                <c:pt idx="43398">
                  <c:v>0</c:v>
                </c:pt>
                <c:pt idx="43399">
                  <c:v>-0.371999999999999</c:v>
                </c:pt>
                <c:pt idx="43400">
                  <c:v>0</c:v>
                </c:pt>
                <c:pt idx="43401">
                  <c:v>-1.36499999999999</c:v>
                </c:pt>
                <c:pt idx="43402">
                  <c:v>0</c:v>
                </c:pt>
                <c:pt idx="43403">
                  <c:v>0.24799999999999001</c:v>
                </c:pt>
                <c:pt idx="43404">
                  <c:v>0</c:v>
                </c:pt>
                <c:pt idx="43405">
                  <c:v>0</c:v>
                </c:pt>
                <c:pt idx="43406">
                  <c:v>0</c:v>
                </c:pt>
                <c:pt idx="43407">
                  <c:v>0</c:v>
                </c:pt>
                <c:pt idx="43408">
                  <c:v>0</c:v>
                </c:pt>
                <c:pt idx="43409">
                  <c:v>0</c:v>
                </c:pt>
                <c:pt idx="43410">
                  <c:v>11.293999999999899</c:v>
                </c:pt>
                <c:pt idx="43411">
                  <c:v>0</c:v>
                </c:pt>
                <c:pt idx="43412">
                  <c:v>-10.6739999999999</c:v>
                </c:pt>
                <c:pt idx="43413">
                  <c:v>0</c:v>
                </c:pt>
                <c:pt idx="43414">
                  <c:v>0</c:v>
                </c:pt>
                <c:pt idx="43415">
                  <c:v>0</c:v>
                </c:pt>
                <c:pt idx="43416">
                  <c:v>0</c:v>
                </c:pt>
                <c:pt idx="43417">
                  <c:v>0</c:v>
                </c:pt>
                <c:pt idx="43418">
                  <c:v>-1.4889999999999901</c:v>
                </c:pt>
                <c:pt idx="43419">
                  <c:v>1.738</c:v>
                </c:pt>
                <c:pt idx="43420">
                  <c:v>0.61999999999999</c:v>
                </c:pt>
                <c:pt idx="43421">
                  <c:v>0.74500000000000399</c:v>
                </c:pt>
                <c:pt idx="43422">
                  <c:v>-0.496999999999999</c:v>
                </c:pt>
                <c:pt idx="43423">
                  <c:v>0</c:v>
                </c:pt>
                <c:pt idx="43424">
                  <c:v>0</c:v>
                </c:pt>
                <c:pt idx="43425">
                  <c:v>0</c:v>
                </c:pt>
                <c:pt idx="43426">
                  <c:v>-1.4889999999999901</c:v>
                </c:pt>
                <c:pt idx="43427">
                  <c:v>0</c:v>
                </c:pt>
                <c:pt idx="43428">
                  <c:v>0</c:v>
                </c:pt>
                <c:pt idx="43429">
                  <c:v>-0.124000000000002</c:v>
                </c:pt>
                <c:pt idx="43430">
                  <c:v>0</c:v>
                </c:pt>
                <c:pt idx="43431">
                  <c:v>0</c:v>
                </c:pt>
                <c:pt idx="43432">
                  <c:v>0</c:v>
                </c:pt>
                <c:pt idx="43433">
                  <c:v>0</c:v>
                </c:pt>
                <c:pt idx="43434">
                  <c:v>0</c:v>
                </c:pt>
                <c:pt idx="43435">
                  <c:v>0</c:v>
                </c:pt>
                <c:pt idx="43436">
                  <c:v>0.62000000000000399</c:v>
                </c:pt>
                <c:pt idx="43437">
                  <c:v>0</c:v>
                </c:pt>
                <c:pt idx="43438">
                  <c:v>-0.74400000000000599</c:v>
                </c:pt>
                <c:pt idx="43439">
                  <c:v>0</c:v>
                </c:pt>
                <c:pt idx="43440">
                  <c:v>0.619999999999997</c:v>
                </c:pt>
                <c:pt idx="43441">
                  <c:v>0</c:v>
                </c:pt>
                <c:pt idx="43442">
                  <c:v>0</c:v>
                </c:pt>
                <c:pt idx="43443">
                  <c:v>0</c:v>
                </c:pt>
                <c:pt idx="43444">
                  <c:v>0</c:v>
                </c:pt>
                <c:pt idx="43445">
                  <c:v>-0.248000000000004</c:v>
                </c:pt>
                <c:pt idx="43446">
                  <c:v>0</c:v>
                </c:pt>
                <c:pt idx="43447">
                  <c:v>0.248000000000004</c:v>
                </c:pt>
                <c:pt idx="43448">
                  <c:v>0</c:v>
                </c:pt>
                <c:pt idx="43449">
                  <c:v>0</c:v>
                </c:pt>
                <c:pt idx="43450">
                  <c:v>0</c:v>
                </c:pt>
                <c:pt idx="43451">
                  <c:v>0</c:v>
                </c:pt>
                <c:pt idx="43452">
                  <c:v>0</c:v>
                </c:pt>
                <c:pt idx="43453">
                  <c:v>0</c:v>
                </c:pt>
                <c:pt idx="43454">
                  <c:v>-0.248000000000004</c:v>
                </c:pt>
                <c:pt idx="43455">
                  <c:v>0</c:v>
                </c:pt>
                <c:pt idx="43456">
                  <c:v>0</c:v>
                </c:pt>
                <c:pt idx="43457">
                  <c:v>-0.123999999999995</c:v>
                </c:pt>
                <c:pt idx="43458">
                  <c:v>0</c:v>
                </c:pt>
                <c:pt idx="43459">
                  <c:v>0</c:v>
                </c:pt>
                <c:pt idx="43460">
                  <c:v>0</c:v>
                </c:pt>
                <c:pt idx="43461">
                  <c:v>0</c:v>
                </c:pt>
                <c:pt idx="43462">
                  <c:v>0</c:v>
                </c:pt>
                <c:pt idx="43463">
                  <c:v>-0.496999999999999</c:v>
                </c:pt>
                <c:pt idx="43464">
                  <c:v>0</c:v>
                </c:pt>
                <c:pt idx="43465">
                  <c:v>0.249000000000002</c:v>
                </c:pt>
                <c:pt idx="43466">
                  <c:v>0.247999999999997</c:v>
                </c:pt>
                <c:pt idx="43467">
                  <c:v>0.86900000000000599</c:v>
                </c:pt>
                <c:pt idx="43468">
                  <c:v>0</c:v>
                </c:pt>
                <c:pt idx="43469">
                  <c:v>0</c:v>
                </c:pt>
                <c:pt idx="43470">
                  <c:v>0</c:v>
                </c:pt>
                <c:pt idx="43471">
                  <c:v>0.125</c:v>
                </c:pt>
                <c:pt idx="43472">
                  <c:v>0.123999999999995</c:v>
                </c:pt>
                <c:pt idx="43473">
                  <c:v>0</c:v>
                </c:pt>
                <c:pt idx="43474">
                  <c:v>-1.11699999999999</c:v>
                </c:pt>
                <c:pt idx="43475">
                  <c:v>0</c:v>
                </c:pt>
                <c:pt idx="43476">
                  <c:v>-0.99300000000000899</c:v>
                </c:pt>
                <c:pt idx="43477">
                  <c:v>0</c:v>
                </c:pt>
                <c:pt idx="43478">
                  <c:v>0</c:v>
                </c:pt>
                <c:pt idx="43479">
                  <c:v>0</c:v>
                </c:pt>
                <c:pt idx="43480">
                  <c:v>0.620999999999995</c:v>
                </c:pt>
                <c:pt idx="43481">
                  <c:v>0</c:v>
                </c:pt>
                <c:pt idx="43482">
                  <c:v>-0.496999999999999</c:v>
                </c:pt>
                <c:pt idx="43483">
                  <c:v>0</c:v>
                </c:pt>
                <c:pt idx="43484">
                  <c:v>0.249000000000002</c:v>
                </c:pt>
                <c:pt idx="43485">
                  <c:v>0</c:v>
                </c:pt>
                <c:pt idx="43486">
                  <c:v>0</c:v>
                </c:pt>
                <c:pt idx="43487">
                  <c:v>0</c:v>
                </c:pt>
                <c:pt idx="43488">
                  <c:v>0</c:v>
                </c:pt>
                <c:pt idx="43489">
                  <c:v>0.123999999999995</c:v>
                </c:pt>
                <c:pt idx="43490">
                  <c:v>1.117</c:v>
                </c:pt>
                <c:pt idx="43491">
                  <c:v>0.371999999999999</c:v>
                </c:pt>
                <c:pt idx="43492">
                  <c:v>0</c:v>
                </c:pt>
                <c:pt idx="43493">
                  <c:v>0</c:v>
                </c:pt>
                <c:pt idx="43494">
                  <c:v>0</c:v>
                </c:pt>
                <c:pt idx="43495">
                  <c:v>0</c:v>
                </c:pt>
                <c:pt idx="43496">
                  <c:v>0</c:v>
                </c:pt>
                <c:pt idx="43497">
                  <c:v>0</c:v>
                </c:pt>
                <c:pt idx="43498">
                  <c:v>-0.12400000000000901</c:v>
                </c:pt>
                <c:pt idx="43499">
                  <c:v>0</c:v>
                </c:pt>
                <c:pt idx="43500">
                  <c:v>-0.496999999999999</c:v>
                </c:pt>
                <c:pt idx="43501">
                  <c:v>0</c:v>
                </c:pt>
                <c:pt idx="43502">
                  <c:v>-0.744999999999997</c:v>
                </c:pt>
                <c:pt idx="43503">
                  <c:v>0.496999999999999</c:v>
                </c:pt>
                <c:pt idx="43504">
                  <c:v>0</c:v>
                </c:pt>
                <c:pt idx="43505">
                  <c:v>0</c:v>
                </c:pt>
                <c:pt idx="43506">
                  <c:v>0</c:v>
                </c:pt>
                <c:pt idx="43507">
                  <c:v>0.62100000000000199</c:v>
                </c:pt>
                <c:pt idx="43508">
                  <c:v>0</c:v>
                </c:pt>
                <c:pt idx="43509">
                  <c:v>-0.744999999999997</c:v>
                </c:pt>
                <c:pt idx="43510">
                  <c:v>0</c:v>
                </c:pt>
                <c:pt idx="43511">
                  <c:v>0.992999999999995</c:v>
                </c:pt>
                <c:pt idx="43512">
                  <c:v>0</c:v>
                </c:pt>
                <c:pt idx="43513">
                  <c:v>0</c:v>
                </c:pt>
                <c:pt idx="43514">
                  <c:v>0</c:v>
                </c:pt>
                <c:pt idx="43515">
                  <c:v>0</c:v>
                </c:pt>
                <c:pt idx="43516">
                  <c:v>-0.37299999999999001</c:v>
                </c:pt>
                <c:pt idx="43517">
                  <c:v>0</c:v>
                </c:pt>
                <c:pt idx="43518">
                  <c:v>0</c:v>
                </c:pt>
                <c:pt idx="43519">
                  <c:v>-0.12400000000000901</c:v>
                </c:pt>
                <c:pt idx="43520">
                  <c:v>0</c:v>
                </c:pt>
                <c:pt idx="43521">
                  <c:v>-0.868999999999999</c:v>
                </c:pt>
                <c:pt idx="43522">
                  <c:v>0</c:v>
                </c:pt>
                <c:pt idx="43523">
                  <c:v>0</c:v>
                </c:pt>
                <c:pt idx="43524">
                  <c:v>0</c:v>
                </c:pt>
                <c:pt idx="43525">
                  <c:v>0</c:v>
                </c:pt>
                <c:pt idx="43526">
                  <c:v>0</c:v>
                </c:pt>
                <c:pt idx="43527">
                  <c:v>0</c:v>
                </c:pt>
                <c:pt idx="43528">
                  <c:v>0.743999999999999</c:v>
                </c:pt>
                <c:pt idx="43529">
                  <c:v>-0.743999999999999</c:v>
                </c:pt>
                <c:pt idx="43530">
                  <c:v>-0.496999999999999</c:v>
                </c:pt>
                <c:pt idx="43531">
                  <c:v>0</c:v>
                </c:pt>
                <c:pt idx="43532">
                  <c:v>0</c:v>
                </c:pt>
                <c:pt idx="43533">
                  <c:v>0</c:v>
                </c:pt>
                <c:pt idx="43534">
                  <c:v>-0.249000000000002</c:v>
                </c:pt>
                <c:pt idx="43535">
                  <c:v>0</c:v>
                </c:pt>
                <c:pt idx="43536">
                  <c:v>0.249000000000002</c:v>
                </c:pt>
                <c:pt idx="43537">
                  <c:v>0.495999999999995</c:v>
                </c:pt>
                <c:pt idx="43538">
                  <c:v>0.74500000000000399</c:v>
                </c:pt>
                <c:pt idx="43539">
                  <c:v>0.248000000000004</c:v>
                </c:pt>
                <c:pt idx="43540">
                  <c:v>0</c:v>
                </c:pt>
                <c:pt idx="43541">
                  <c:v>0</c:v>
                </c:pt>
                <c:pt idx="43542">
                  <c:v>0</c:v>
                </c:pt>
                <c:pt idx="43543">
                  <c:v>0</c:v>
                </c:pt>
                <c:pt idx="43544">
                  <c:v>-0.248000000000004</c:v>
                </c:pt>
                <c:pt idx="43545">
                  <c:v>-0.868999999999999</c:v>
                </c:pt>
                <c:pt idx="43546">
                  <c:v>-0.123999999999995</c:v>
                </c:pt>
                <c:pt idx="43547">
                  <c:v>0</c:v>
                </c:pt>
                <c:pt idx="43548">
                  <c:v>-0.868999999999999</c:v>
                </c:pt>
                <c:pt idx="43549">
                  <c:v>0</c:v>
                </c:pt>
                <c:pt idx="43550">
                  <c:v>0</c:v>
                </c:pt>
                <c:pt idx="43551">
                  <c:v>0</c:v>
                </c:pt>
                <c:pt idx="43552">
                  <c:v>0</c:v>
                </c:pt>
                <c:pt idx="43553">
                  <c:v>0</c:v>
                </c:pt>
                <c:pt idx="43554">
                  <c:v>0</c:v>
                </c:pt>
                <c:pt idx="43555">
                  <c:v>0.62000000000000399</c:v>
                </c:pt>
                <c:pt idx="43556">
                  <c:v>0</c:v>
                </c:pt>
                <c:pt idx="43557">
                  <c:v>-0.49600000000000899</c:v>
                </c:pt>
                <c:pt idx="43558">
                  <c:v>0</c:v>
                </c:pt>
                <c:pt idx="43559">
                  <c:v>0</c:v>
                </c:pt>
                <c:pt idx="43560">
                  <c:v>0</c:v>
                </c:pt>
                <c:pt idx="43561">
                  <c:v>0.99200000000000399</c:v>
                </c:pt>
                <c:pt idx="43562">
                  <c:v>0.496999999999999</c:v>
                </c:pt>
                <c:pt idx="43563">
                  <c:v>0</c:v>
                </c:pt>
                <c:pt idx="43564">
                  <c:v>-0.248000000000004</c:v>
                </c:pt>
                <c:pt idx="43565">
                  <c:v>0</c:v>
                </c:pt>
                <c:pt idx="43566">
                  <c:v>0</c:v>
                </c:pt>
                <c:pt idx="43567">
                  <c:v>0</c:v>
                </c:pt>
                <c:pt idx="43568">
                  <c:v>0</c:v>
                </c:pt>
                <c:pt idx="43569">
                  <c:v>0</c:v>
                </c:pt>
                <c:pt idx="43570">
                  <c:v>0</c:v>
                </c:pt>
                <c:pt idx="43571">
                  <c:v>0.373000000000004</c:v>
                </c:pt>
                <c:pt idx="43572">
                  <c:v>0</c:v>
                </c:pt>
                <c:pt idx="43573">
                  <c:v>-0.99300000000000899</c:v>
                </c:pt>
                <c:pt idx="43574">
                  <c:v>0</c:v>
                </c:pt>
                <c:pt idx="43575">
                  <c:v>-0.123999999999995</c:v>
                </c:pt>
                <c:pt idx="43576">
                  <c:v>0</c:v>
                </c:pt>
                <c:pt idx="43577">
                  <c:v>0</c:v>
                </c:pt>
                <c:pt idx="43578">
                  <c:v>0</c:v>
                </c:pt>
                <c:pt idx="43579">
                  <c:v>-0.247999999999997</c:v>
                </c:pt>
                <c:pt idx="43580">
                  <c:v>0.247999999999997</c:v>
                </c:pt>
                <c:pt idx="43581">
                  <c:v>-0.247999999999997</c:v>
                </c:pt>
                <c:pt idx="43582">
                  <c:v>0</c:v>
                </c:pt>
                <c:pt idx="43583">
                  <c:v>0</c:v>
                </c:pt>
                <c:pt idx="43584">
                  <c:v>0</c:v>
                </c:pt>
                <c:pt idx="43585">
                  <c:v>0</c:v>
                </c:pt>
                <c:pt idx="43586">
                  <c:v>0</c:v>
                </c:pt>
                <c:pt idx="43587">
                  <c:v>0</c:v>
                </c:pt>
                <c:pt idx="43588">
                  <c:v>-0.123999999999995</c:v>
                </c:pt>
                <c:pt idx="43589">
                  <c:v>-0.12400000000000901</c:v>
                </c:pt>
                <c:pt idx="43590">
                  <c:v>0.12400000000000901</c:v>
                </c:pt>
                <c:pt idx="43591">
                  <c:v>-0.12400000000000901</c:v>
                </c:pt>
                <c:pt idx="43592">
                  <c:v>-0.61999999999999</c:v>
                </c:pt>
                <c:pt idx="43593">
                  <c:v>-0.62100000000000899</c:v>
                </c:pt>
                <c:pt idx="43594">
                  <c:v>0</c:v>
                </c:pt>
                <c:pt idx="43595">
                  <c:v>0</c:v>
                </c:pt>
                <c:pt idx="43596">
                  <c:v>0</c:v>
                </c:pt>
                <c:pt idx="43597">
                  <c:v>-0.248000000000004</c:v>
                </c:pt>
                <c:pt idx="43598">
                  <c:v>0.49600000000000899</c:v>
                </c:pt>
                <c:pt idx="43599">
                  <c:v>0.123999999999995</c:v>
                </c:pt>
                <c:pt idx="43600">
                  <c:v>0</c:v>
                </c:pt>
                <c:pt idx="43601">
                  <c:v>-0.248000000000004</c:v>
                </c:pt>
                <c:pt idx="43602">
                  <c:v>-0.992999999999995</c:v>
                </c:pt>
                <c:pt idx="43603">
                  <c:v>0</c:v>
                </c:pt>
                <c:pt idx="43604">
                  <c:v>0</c:v>
                </c:pt>
                <c:pt idx="43605">
                  <c:v>0</c:v>
                </c:pt>
                <c:pt idx="43606">
                  <c:v>0</c:v>
                </c:pt>
                <c:pt idx="43607">
                  <c:v>0.123999999999995</c:v>
                </c:pt>
                <c:pt idx="43608">
                  <c:v>0</c:v>
                </c:pt>
                <c:pt idx="43609">
                  <c:v>1.48999999999999</c:v>
                </c:pt>
                <c:pt idx="43610">
                  <c:v>0</c:v>
                </c:pt>
                <c:pt idx="43611">
                  <c:v>-0.248999999999995</c:v>
                </c:pt>
                <c:pt idx="43612">
                  <c:v>0</c:v>
                </c:pt>
                <c:pt idx="43613">
                  <c:v>0</c:v>
                </c:pt>
                <c:pt idx="43614">
                  <c:v>0</c:v>
                </c:pt>
                <c:pt idx="43615">
                  <c:v>-0.744999999999997</c:v>
                </c:pt>
                <c:pt idx="43616">
                  <c:v>-0.124000000000002</c:v>
                </c:pt>
                <c:pt idx="43617">
                  <c:v>0</c:v>
                </c:pt>
                <c:pt idx="43618">
                  <c:v>0.248000000000004</c:v>
                </c:pt>
                <c:pt idx="43619">
                  <c:v>0</c:v>
                </c:pt>
                <c:pt idx="43620">
                  <c:v>-0.62100000000000199</c:v>
                </c:pt>
                <c:pt idx="43621">
                  <c:v>0</c:v>
                </c:pt>
                <c:pt idx="43622">
                  <c:v>0</c:v>
                </c:pt>
                <c:pt idx="43623">
                  <c:v>0</c:v>
                </c:pt>
                <c:pt idx="43624">
                  <c:v>-0.123999999999995</c:v>
                </c:pt>
                <c:pt idx="43625">
                  <c:v>0.123999999999995</c:v>
                </c:pt>
                <c:pt idx="43626">
                  <c:v>-0.123999999999995</c:v>
                </c:pt>
                <c:pt idx="43627">
                  <c:v>0.123999999999995</c:v>
                </c:pt>
                <c:pt idx="43628">
                  <c:v>-0.123999999999995</c:v>
                </c:pt>
                <c:pt idx="43629">
                  <c:v>0</c:v>
                </c:pt>
                <c:pt idx="43630">
                  <c:v>0</c:v>
                </c:pt>
                <c:pt idx="43631">
                  <c:v>0</c:v>
                </c:pt>
                <c:pt idx="43632">
                  <c:v>0</c:v>
                </c:pt>
                <c:pt idx="43633">
                  <c:v>0</c:v>
                </c:pt>
                <c:pt idx="43634">
                  <c:v>0</c:v>
                </c:pt>
                <c:pt idx="43635">
                  <c:v>0.620999999999995</c:v>
                </c:pt>
                <c:pt idx="43636">
                  <c:v>0</c:v>
                </c:pt>
                <c:pt idx="43637">
                  <c:v>-0.620999999999995</c:v>
                </c:pt>
                <c:pt idx="43638">
                  <c:v>0</c:v>
                </c:pt>
                <c:pt idx="43639">
                  <c:v>0</c:v>
                </c:pt>
                <c:pt idx="43640">
                  <c:v>0</c:v>
                </c:pt>
                <c:pt idx="43641">
                  <c:v>0</c:v>
                </c:pt>
                <c:pt idx="43642">
                  <c:v>0</c:v>
                </c:pt>
                <c:pt idx="43643">
                  <c:v>0.371999999999999</c:v>
                </c:pt>
                <c:pt idx="43644">
                  <c:v>0</c:v>
                </c:pt>
                <c:pt idx="43645">
                  <c:v>-0.247999999999997</c:v>
                </c:pt>
                <c:pt idx="43646">
                  <c:v>0</c:v>
                </c:pt>
                <c:pt idx="43647">
                  <c:v>0.62000000000000399</c:v>
                </c:pt>
                <c:pt idx="43648">
                  <c:v>0</c:v>
                </c:pt>
                <c:pt idx="43649">
                  <c:v>0</c:v>
                </c:pt>
                <c:pt idx="43650">
                  <c:v>0</c:v>
                </c:pt>
                <c:pt idx="43651">
                  <c:v>0</c:v>
                </c:pt>
                <c:pt idx="43652">
                  <c:v>0.372999999999997</c:v>
                </c:pt>
                <c:pt idx="43653">
                  <c:v>0</c:v>
                </c:pt>
                <c:pt idx="43654">
                  <c:v>0</c:v>
                </c:pt>
                <c:pt idx="43655">
                  <c:v>0.99300000000000899</c:v>
                </c:pt>
                <c:pt idx="43656">
                  <c:v>0.24799999999999001</c:v>
                </c:pt>
                <c:pt idx="43657">
                  <c:v>0</c:v>
                </c:pt>
                <c:pt idx="43658">
                  <c:v>0</c:v>
                </c:pt>
                <c:pt idx="43659">
                  <c:v>0</c:v>
                </c:pt>
                <c:pt idx="43660">
                  <c:v>0</c:v>
                </c:pt>
                <c:pt idx="43661">
                  <c:v>0.496999999999999</c:v>
                </c:pt>
                <c:pt idx="43662">
                  <c:v>0</c:v>
                </c:pt>
                <c:pt idx="43663">
                  <c:v>-1.986</c:v>
                </c:pt>
                <c:pt idx="43664">
                  <c:v>0</c:v>
                </c:pt>
                <c:pt idx="43665">
                  <c:v>0</c:v>
                </c:pt>
                <c:pt idx="43666">
                  <c:v>0</c:v>
                </c:pt>
                <c:pt idx="43667">
                  <c:v>0</c:v>
                </c:pt>
                <c:pt idx="43668">
                  <c:v>0</c:v>
                </c:pt>
                <c:pt idx="43669">
                  <c:v>-0.249000000000002</c:v>
                </c:pt>
                <c:pt idx="43670">
                  <c:v>0.249000000000002</c:v>
                </c:pt>
                <c:pt idx="43671">
                  <c:v>0.247999999999997</c:v>
                </c:pt>
                <c:pt idx="43672">
                  <c:v>0</c:v>
                </c:pt>
                <c:pt idx="43673">
                  <c:v>0</c:v>
                </c:pt>
                <c:pt idx="43674">
                  <c:v>0</c:v>
                </c:pt>
                <c:pt idx="43675">
                  <c:v>0</c:v>
                </c:pt>
                <c:pt idx="43676">
                  <c:v>0</c:v>
                </c:pt>
                <c:pt idx="43677">
                  <c:v>0</c:v>
                </c:pt>
                <c:pt idx="43678">
                  <c:v>2.3579999999999899</c:v>
                </c:pt>
                <c:pt idx="43679">
                  <c:v>0.371999999999999</c:v>
                </c:pt>
                <c:pt idx="43680">
                  <c:v>0.373000000000004</c:v>
                </c:pt>
                <c:pt idx="43681">
                  <c:v>0</c:v>
                </c:pt>
                <c:pt idx="43682">
                  <c:v>-0.125</c:v>
                </c:pt>
                <c:pt idx="43683">
                  <c:v>-0.248000000000004</c:v>
                </c:pt>
                <c:pt idx="43684">
                  <c:v>0</c:v>
                </c:pt>
                <c:pt idx="43685">
                  <c:v>0</c:v>
                </c:pt>
                <c:pt idx="43686">
                  <c:v>0</c:v>
                </c:pt>
                <c:pt idx="43687">
                  <c:v>-0.24799999999999001</c:v>
                </c:pt>
                <c:pt idx="43688">
                  <c:v>-0.37200000000000699</c:v>
                </c:pt>
                <c:pt idx="43689">
                  <c:v>-0.371999999999999</c:v>
                </c:pt>
                <c:pt idx="43690">
                  <c:v>0</c:v>
                </c:pt>
                <c:pt idx="43691">
                  <c:v>0</c:v>
                </c:pt>
                <c:pt idx="43692">
                  <c:v>-0.125</c:v>
                </c:pt>
                <c:pt idx="43693">
                  <c:v>0</c:v>
                </c:pt>
                <c:pt idx="43694">
                  <c:v>0</c:v>
                </c:pt>
                <c:pt idx="43695">
                  <c:v>0</c:v>
                </c:pt>
                <c:pt idx="43696">
                  <c:v>0.124000000000002</c:v>
                </c:pt>
                <c:pt idx="43697">
                  <c:v>-0.124000000000002</c:v>
                </c:pt>
                <c:pt idx="43698">
                  <c:v>0.124000000000002</c:v>
                </c:pt>
                <c:pt idx="43699">
                  <c:v>0.372999999999997</c:v>
                </c:pt>
                <c:pt idx="43700">
                  <c:v>0.248000000000004</c:v>
                </c:pt>
                <c:pt idx="43701">
                  <c:v>0.620999999999995</c:v>
                </c:pt>
                <c:pt idx="43702">
                  <c:v>0</c:v>
                </c:pt>
                <c:pt idx="43703">
                  <c:v>0</c:v>
                </c:pt>
                <c:pt idx="43704">
                  <c:v>0</c:v>
                </c:pt>
                <c:pt idx="43705">
                  <c:v>0.248000000000004</c:v>
                </c:pt>
                <c:pt idx="43706">
                  <c:v>-0.248000000000004</c:v>
                </c:pt>
                <c:pt idx="43707">
                  <c:v>0.12400000000000901</c:v>
                </c:pt>
                <c:pt idx="43708">
                  <c:v>0</c:v>
                </c:pt>
                <c:pt idx="43709">
                  <c:v>0</c:v>
                </c:pt>
                <c:pt idx="43710">
                  <c:v>-1.7370000000000001</c:v>
                </c:pt>
                <c:pt idx="43711">
                  <c:v>0</c:v>
                </c:pt>
                <c:pt idx="43712">
                  <c:v>0</c:v>
                </c:pt>
                <c:pt idx="43713">
                  <c:v>0</c:v>
                </c:pt>
                <c:pt idx="43714">
                  <c:v>-0.124000000000002</c:v>
                </c:pt>
                <c:pt idx="43715">
                  <c:v>0</c:v>
                </c:pt>
                <c:pt idx="43716">
                  <c:v>-0.247999999999997</c:v>
                </c:pt>
                <c:pt idx="43717">
                  <c:v>0</c:v>
                </c:pt>
                <c:pt idx="43718">
                  <c:v>0.49600000000000199</c:v>
                </c:pt>
                <c:pt idx="43719">
                  <c:v>0</c:v>
                </c:pt>
                <c:pt idx="43720">
                  <c:v>0</c:v>
                </c:pt>
                <c:pt idx="43721">
                  <c:v>0</c:v>
                </c:pt>
                <c:pt idx="43722">
                  <c:v>0</c:v>
                </c:pt>
                <c:pt idx="43723">
                  <c:v>0.372999999999997</c:v>
                </c:pt>
                <c:pt idx="43724">
                  <c:v>0.62000000000000399</c:v>
                </c:pt>
                <c:pt idx="43725">
                  <c:v>0</c:v>
                </c:pt>
                <c:pt idx="43726">
                  <c:v>0.373000000000004</c:v>
                </c:pt>
                <c:pt idx="43727">
                  <c:v>0.61999999999999</c:v>
                </c:pt>
                <c:pt idx="43728">
                  <c:v>0</c:v>
                </c:pt>
                <c:pt idx="43729">
                  <c:v>0</c:v>
                </c:pt>
                <c:pt idx="43730">
                  <c:v>0</c:v>
                </c:pt>
                <c:pt idx="43731">
                  <c:v>0</c:v>
                </c:pt>
                <c:pt idx="43732">
                  <c:v>-1.986</c:v>
                </c:pt>
                <c:pt idx="43733">
                  <c:v>-0.124000000000002</c:v>
                </c:pt>
                <c:pt idx="43734">
                  <c:v>-0.247999999999997</c:v>
                </c:pt>
                <c:pt idx="43735">
                  <c:v>-0.496999999999999</c:v>
                </c:pt>
                <c:pt idx="43736">
                  <c:v>0.496999999999999</c:v>
                </c:pt>
                <c:pt idx="43737">
                  <c:v>-0.496999999999999</c:v>
                </c:pt>
                <c:pt idx="43738">
                  <c:v>0</c:v>
                </c:pt>
                <c:pt idx="43739">
                  <c:v>0</c:v>
                </c:pt>
                <c:pt idx="43740">
                  <c:v>0</c:v>
                </c:pt>
                <c:pt idx="43741">
                  <c:v>0</c:v>
                </c:pt>
                <c:pt idx="43742">
                  <c:v>0</c:v>
                </c:pt>
                <c:pt idx="43743">
                  <c:v>-0.249000000000002</c:v>
                </c:pt>
                <c:pt idx="43744">
                  <c:v>0</c:v>
                </c:pt>
                <c:pt idx="43745">
                  <c:v>0.62100000000000199</c:v>
                </c:pt>
                <c:pt idx="43746">
                  <c:v>0.124000000000002</c:v>
                </c:pt>
                <c:pt idx="43747">
                  <c:v>0</c:v>
                </c:pt>
                <c:pt idx="43748">
                  <c:v>0</c:v>
                </c:pt>
                <c:pt idx="43749">
                  <c:v>0</c:v>
                </c:pt>
                <c:pt idx="43750">
                  <c:v>0.867999999999995</c:v>
                </c:pt>
                <c:pt idx="43751">
                  <c:v>0</c:v>
                </c:pt>
                <c:pt idx="43752">
                  <c:v>0</c:v>
                </c:pt>
                <c:pt idx="43753">
                  <c:v>0</c:v>
                </c:pt>
                <c:pt idx="43754">
                  <c:v>0</c:v>
                </c:pt>
                <c:pt idx="43755">
                  <c:v>0.74500000000000399</c:v>
                </c:pt>
                <c:pt idx="43756">
                  <c:v>0</c:v>
                </c:pt>
                <c:pt idx="43757">
                  <c:v>0</c:v>
                </c:pt>
                <c:pt idx="43758">
                  <c:v>0</c:v>
                </c:pt>
                <c:pt idx="43759">
                  <c:v>0</c:v>
                </c:pt>
                <c:pt idx="43760">
                  <c:v>0</c:v>
                </c:pt>
                <c:pt idx="43761">
                  <c:v>-0.74500000000000399</c:v>
                </c:pt>
                <c:pt idx="43762">
                  <c:v>0</c:v>
                </c:pt>
                <c:pt idx="43763">
                  <c:v>-0.247999999999997</c:v>
                </c:pt>
                <c:pt idx="43764">
                  <c:v>0.371999999999999</c:v>
                </c:pt>
                <c:pt idx="43765">
                  <c:v>0</c:v>
                </c:pt>
                <c:pt idx="43766">
                  <c:v>0</c:v>
                </c:pt>
                <c:pt idx="43767">
                  <c:v>0</c:v>
                </c:pt>
                <c:pt idx="43768">
                  <c:v>0</c:v>
                </c:pt>
                <c:pt idx="43769">
                  <c:v>0</c:v>
                </c:pt>
                <c:pt idx="43770">
                  <c:v>-0.99300000000000199</c:v>
                </c:pt>
                <c:pt idx="43771">
                  <c:v>2.11</c:v>
                </c:pt>
                <c:pt idx="43772">
                  <c:v>0</c:v>
                </c:pt>
                <c:pt idx="43773">
                  <c:v>0</c:v>
                </c:pt>
                <c:pt idx="43774">
                  <c:v>0</c:v>
                </c:pt>
                <c:pt idx="43775">
                  <c:v>0</c:v>
                </c:pt>
                <c:pt idx="43776">
                  <c:v>0</c:v>
                </c:pt>
                <c:pt idx="43777">
                  <c:v>0.496999999999999</c:v>
                </c:pt>
                <c:pt idx="43778">
                  <c:v>0</c:v>
                </c:pt>
                <c:pt idx="43779">
                  <c:v>-0.74500000000000399</c:v>
                </c:pt>
                <c:pt idx="43780">
                  <c:v>-1.365</c:v>
                </c:pt>
                <c:pt idx="43781">
                  <c:v>-0.371999999999999</c:v>
                </c:pt>
                <c:pt idx="43782">
                  <c:v>0</c:v>
                </c:pt>
                <c:pt idx="43783">
                  <c:v>0</c:v>
                </c:pt>
                <c:pt idx="43784">
                  <c:v>0</c:v>
                </c:pt>
                <c:pt idx="43785">
                  <c:v>0</c:v>
                </c:pt>
                <c:pt idx="43786">
                  <c:v>0</c:v>
                </c:pt>
                <c:pt idx="43787">
                  <c:v>-0.62100000000000199</c:v>
                </c:pt>
                <c:pt idx="43788">
                  <c:v>0</c:v>
                </c:pt>
                <c:pt idx="43789">
                  <c:v>0.373000000000004</c:v>
                </c:pt>
                <c:pt idx="43790">
                  <c:v>0</c:v>
                </c:pt>
                <c:pt idx="43791">
                  <c:v>0</c:v>
                </c:pt>
                <c:pt idx="43792">
                  <c:v>0</c:v>
                </c:pt>
                <c:pt idx="43793">
                  <c:v>0</c:v>
                </c:pt>
                <c:pt idx="43794">
                  <c:v>0</c:v>
                </c:pt>
                <c:pt idx="43795">
                  <c:v>-5.9569999999999901</c:v>
                </c:pt>
                <c:pt idx="43796">
                  <c:v>-0.620999999999995</c:v>
                </c:pt>
                <c:pt idx="43797">
                  <c:v>0</c:v>
                </c:pt>
                <c:pt idx="43798">
                  <c:v>0</c:v>
                </c:pt>
                <c:pt idx="43799">
                  <c:v>0.24799999999999001</c:v>
                </c:pt>
                <c:pt idx="43800">
                  <c:v>0.62100000000000899</c:v>
                </c:pt>
                <c:pt idx="43801">
                  <c:v>0</c:v>
                </c:pt>
                <c:pt idx="43802">
                  <c:v>0</c:v>
                </c:pt>
                <c:pt idx="43803">
                  <c:v>0</c:v>
                </c:pt>
                <c:pt idx="43804">
                  <c:v>-0.867999999999995</c:v>
                </c:pt>
                <c:pt idx="43805">
                  <c:v>0</c:v>
                </c:pt>
                <c:pt idx="43806">
                  <c:v>0</c:v>
                </c:pt>
                <c:pt idx="43807">
                  <c:v>-0.124000000000002</c:v>
                </c:pt>
                <c:pt idx="43808">
                  <c:v>-0.372999999999997</c:v>
                </c:pt>
                <c:pt idx="43809">
                  <c:v>0</c:v>
                </c:pt>
                <c:pt idx="43810">
                  <c:v>0</c:v>
                </c:pt>
                <c:pt idx="43811">
                  <c:v>0</c:v>
                </c:pt>
                <c:pt idx="43812">
                  <c:v>0</c:v>
                </c:pt>
                <c:pt idx="43813">
                  <c:v>0</c:v>
                </c:pt>
                <c:pt idx="43814">
                  <c:v>0</c:v>
                </c:pt>
                <c:pt idx="43815">
                  <c:v>0.372999999999997</c:v>
                </c:pt>
                <c:pt idx="43816">
                  <c:v>-0.123999999999995</c:v>
                </c:pt>
                <c:pt idx="43817">
                  <c:v>0.247999999999997</c:v>
                </c:pt>
                <c:pt idx="43818">
                  <c:v>-0.247999999999997</c:v>
                </c:pt>
                <c:pt idx="43819">
                  <c:v>0</c:v>
                </c:pt>
                <c:pt idx="43820">
                  <c:v>0</c:v>
                </c:pt>
                <c:pt idx="43821">
                  <c:v>0</c:v>
                </c:pt>
                <c:pt idx="43822">
                  <c:v>0.62000000000000399</c:v>
                </c:pt>
                <c:pt idx="43823">
                  <c:v>0</c:v>
                </c:pt>
                <c:pt idx="43824">
                  <c:v>-0.371999999999999</c:v>
                </c:pt>
                <c:pt idx="43825">
                  <c:v>0</c:v>
                </c:pt>
                <c:pt idx="43826">
                  <c:v>0.868999999999999</c:v>
                </c:pt>
                <c:pt idx="43827">
                  <c:v>0</c:v>
                </c:pt>
                <c:pt idx="43828">
                  <c:v>0</c:v>
                </c:pt>
                <c:pt idx="43829">
                  <c:v>0</c:v>
                </c:pt>
                <c:pt idx="43830">
                  <c:v>0</c:v>
                </c:pt>
                <c:pt idx="43831">
                  <c:v>-0.123999999999995</c:v>
                </c:pt>
                <c:pt idx="43832">
                  <c:v>-0.24900000000000899</c:v>
                </c:pt>
                <c:pt idx="43833">
                  <c:v>-0.371999999999999</c:v>
                </c:pt>
                <c:pt idx="43834">
                  <c:v>0.371999999999999</c:v>
                </c:pt>
                <c:pt idx="43835">
                  <c:v>0.62100000000000899</c:v>
                </c:pt>
                <c:pt idx="43836">
                  <c:v>0</c:v>
                </c:pt>
                <c:pt idx="43837">
                  <c:v>0</c:v>
                </c:pt>
                <c:pt idx="43838">
                  <c:v>0</c:v>
                </c:pt>
                <c:pt idx="43839">
                  <c:v>0</c:v>
                </c:pt>
                <c:pt idx="43840">
                  <c:v>0.373000000000004</c:v>
                </c:pt>
                <c:pt idx="43841">
                  <c:v>0</c:v>
                </c:pt>
                <c:pt idx="43842">
                  <c:v>0</c:v>
                </c:pt>
                <c:pt idx="43843">
                  <c:v>1.36499999999999</c:v>
                </c:pt>
                <c:pt idx="43844">
                  <c:v>0.12400000000000901</c:v>
                </c:pt>
                <c:pt idx="43845">
                  <c:v>0</c:v>
                </c:pt>
                <c:pt idx="43846">
                  <c:v>0</c:v>
                </c:pt>
                <c:pt idx="43847">
                  <c:v>0</c:v>
                </c:pt>
                <c:pt idx="43848">
                  <c:v>0</c:v>
                </c:pt>
                <c:pt idx="43849">
                  <c:v>0</c:v>
                </c:pt>
                <c:pt idx="43850">
                  <c:v>-0.74500000000000399</c:v>
                </c:pt>
                <c:pt idx="43851">
                  <c:v>-0.495999999999995</c:v>
                </c:pt>
                <c:pt idx="43852">
                  <c:v>0</c:v>
                </c:pt>
                <c:pt idx="43853">
                  <c:v>0</c:v>
                </c:pt>
                <c:pt idx="43854">
                  <c:v>0</c:v>
                </c:pt>
                <c:pt idx="43855">
                  <c:v>0</c:v>
                </c:pt>
                <c:pt idx="43856">
                  <c:v>0</c:v>
                </c:pt>
                <c:pt idx="43857">
                  <c:v>0</c:v>
                </c:pt>
                <c:pt idx="43858">
                  <c:v>0.74500000000000399</c:v>
                </c:pt>
                <c:pt idx="43859">
                  <c:v>-0.249000000000002</c:v>
                </c:pt>
                <c:pt idx="43860">
                  <c:v>0.372999999999997</c:v>
                </c:pt>
                <c:pt idx="43861">
                  <c:v>0</c:v>
                </c:pt>
                <c:pt idx="43862">
                  <c:v>0</c:v>
                </c:pt>
                <c:pt idx="43863">
                  <c:v>-0.123999999999995</c:v>
                </c:pt>
                <c:pt idx="43864">
                  <c:v>0</c:v>
                </c:pt>
                <c:pt idx="43865">
                  <c:v>0</c:v>
                </c:pt>
                <c:pt idx="43866">
                  <c:v>0</c:v>
                </c:pt>
                <c:pt idx="43867">
                  <c:v>0.868999999999999</c:v>
                </c:pt>
                <c:pt idx="43868">
                  <c:v>0</c:v>
                </c:pt>
                <c:pt idx="43869">
                  <c:v>0</c:v>
                </c:pt>
                <c:pt idx="43870">
                  <c:v>0.371999999999999</c:v>
                </c:pt>
                <c:pt idx="43871">
                  <c:v>0</c:v>
                </c:pt>
                <c:pt idx="43872">
                  <c:v>-0.743999999999999</c:v>
                </c:pt>
                <c:pt idx="43873">
                  <c:v>0</c:v>
                </c:pt>
                <c:pt idx="43874">
                  <c:v>0</c:v>
                </c:pt>
                <c:pt idx="43875">
                  <c:v>0</c:v>
                </c:pt>
                <c:pt idx="43876">
                  <c:v>0</c:v>
                </c:pt>
                <c:pt idx="43877">
                  <c:v>0.373000000000004</c:v>
                </c:pt>
                <c:pt idx="43878">
                  <c:v>0</c:v>
                </c:pt>
                <c:pt idx="43879">
                  <c:v>0.62000000000000399</c:v>
                </c:pt>
                <c:pt idx="43880">
                  <c:v>-0.86900000000000599</c:v>
                </c:pt>
                <c:pt idx="43881">
                  <c:v>0</c:v>
                </c:pt>
                <c:pt idx="43882">
                  <c:v>0</c:v>
                </c:pt>
                <c:pt idx="43883">
                  <c:v>0</c:v>
                </c:pt>
                <c:pt idx="43884">
                  <c:v>0</c:v>
                </c:pt>
                <c:pt idx="43885">
                  <c:v>0.248000000000004</c:v>
                </c:pt>
                <c:pt idx="43886">
                  <c:v>-0.99300000000000199</c:v>
                </c:pt>
                <c:pt idx="43887">
                  <c:v>0.99300000000000199</c:v>
                </c:pt>
                <c:pt idx="43888">
                  <c:v>-1.365</c:v>
                </c:pt>
                <c:pt idx="43889">
                  <c:v>1.7370000000000001</c:v>
                </c:pt>
                <c:pt idx="43890">
                  <c:v>0.248999999999995</c:v>
                </c:pt>
                <c:pt idx="43891">
                  <c:v>0</c:v>
                </c:pt>
                <c:pt idx="43892">
                  <c:v>0</c:v>
                </c:pt>
                <c:pt idx="43893">
                  <c:v>0</c:v>
                </c:pt>
                <c:pt idx="43894">
                  <c:v>0</c:v>
                </c:pt>
                <c:pt idx="43895">
                  <c:v>-0.371999999999999</c:v>
                </c:pt>
                <c:pt idx="43896">
                  <c:v>0</c:v>
                </c:pt>
                <c:pt idx="43897">
                  <c:v>0</c:v>
                </c:pt>
                <c:pt idx="43898">
                  <c:v>-0.373000000000004</c:v>
                </c:pt>
                <c:pt idx="43899">
                  <c:v>-0.371999999999999</c:v>
                </c:pt>
                <c:pt idx="43900">
                  <c:v>0</c:v>
                </c:pt>
                <c:pt idx="43901">
                  <c:v>0</c:v>
                </c:pt>
                <c:pt idx="43902">
                  <c:v>0</c:v>
                </c:pt>
                <c:pt idx="43903">
                  <c:v>-0.49600000000000199</c:v>
                </c:pt>
                <c:pt idx="43904">
                  <c:v>0</c:v>
                </c:pt>
                <c:pt idx="43905">
                  <c:v>0</c:v>
                </c:pt>
                <c:pt idx="43906">
                  <c:v>-0.125</c:v>
                </c:pt>
                <c:pt idx="43907">
                  <c:v>0</c:v>
                </c:pt>
                <c:pt idx="43908">
                  <c:v>0</c:v>
                </c:pt>
                <c:pt idx="43909">
                  <c:v>0</c:v>
                </c:pt>
                <c:pt idx="43910">
                  <c:v>0</c:v>
                </c:pt>
                <c:pt idx="43911">
                  <c:v>0</c:v>
                </c:pt>
                <c:pt idx="43912">
                  <c:v>0.371999999999999</c:v>
                </c:pt>
                <c:pt idx="43913">
                  <c:v>0.371999999999999</c:v>
                </c:pt>
                <c:pt idx="43914">
                  <c:v>0</c:v>
                </c:pt>
                <c:pt idx="43915">
                  <c:v>0.992999999999995</c:v>
                </c:pt>
                <c:pt idx="43916">
                  <c:v>0.99300000000000899</c:v>
                </c:pt>
                <c:pt idx="43917">
                  <c:v>0</c:v>
                </c:pt>
                <c:pt idx="43918">
                  <c:v>0</c:v>
                </c:pt>
                <c:pt idx="43919">
                  <c:v>0</c:v>
                </c:pt>
                <c:pt idx="43920">
                  <c:v>0</c:v>
                </c:pt>
                <c:pt idx="43921">
                  <c:v>-0.620999999999995</c:v>
                </c:pt>
                <c:pt idx="43922">
                  <c:v>-0.124000000000002</c:v>
                </c:pt>
                <c:pt idx="43923">
                  <c:v>-0.124000000000002</c:v>
                </c:pt>
                <c:pt idx="43924">
                  <c:v>-0.868999999999999</c:v>
                </c:pt>
                <c:pt idx="43925">
                  <c:v>0.868999999999999</c:v>
                </c:pt>
                <c:pt idx="43926">
                  <c:v>-0.496999999999999</c:v>
                </c:pt>
                <c:pt idx="43927">
                  <c:v>0</c:v>
                </c:pt>
                <c:pt idx="43928">
                  <c:v>0</c:v>
                </c:pt>
                <c:pt idx="43929">
                  <c:v>0</c:v>
                </c:pt>
                <c:pt idx="43930">
                  <c:v>0</c:v>
                </c:pt>
                <c:pt idx="43931">
                  <c:v>0</c:v>
                </c:pt>
                <c:pt idx="43932">
                  <c:v>-0.371999999999999</c:v>
                </c:pt>
                <c:pt idx="43933">
                  <c:v>0</c:v>
                </c:pt>
                <c:pt idx="43934">
                  <c:v>0.744999999999997</c:v>
                </c:pt>
                <c:pt idx="43935">
                  <c:v>0</c:v>
                </c:pt>
                <c:pt idx="43936">
                  <c:v>0</c:v>
                </c:pt>
                <c:pt idx="43937">
                  <c:v>0</c:v>
                </c:pt>
                <c:pt idx="43938">
                  <c:v>0</c:v>
                </c:pt>
                <c:pt idx="43939">
                  <c:v>-0.868999999999999</c:v>
                </c:pt>
                <c:pt idx="43940">
                  <c:v>-0.24799999999999001</c:v>
                </c:pt>
                <c:pt idx="43941">
                  <c:v>0.24799999999999001</c:v>
                </c:pt>
                <c:pt idx="43942">
                  <c:v>0.62000000000000399</c:v>
                </c:pt>
                <c:pt idx="43943">
                  <c:v>0</c:v>
                </c:pt>
                <c:pt idx="43944">
                  <c:v>-0.371999999999999</c:v>
                </c:pt>
                <c:pt idx="43945">
                  <c:v>0</c:v>
                </c:pt>
                <c:pt idx="43946">
                  <c:v>0</c:v>
                </c:pt>
                <c:pt idx="43947">
                  <c:v>0</c:v>
                </c:pt>
                <c:pt idx="43948">
                  <c:v>0</c:v>
                </c:pt>
                <c:pt idx="43949">
                  <c:v>-0.744999999999997</c:v>
                </c:pt>
                <c:pt idx="43950">
                  <c:v>0</c:v>
                </c:pt>
                <c:pt idx="43951">
                  <c:v>-0.124000000000002</c:v>
                </c:pt>
                <c:pt idx="43952">
                  <c:v>1.117</c:v>
                </c:pt>
                <c:pt idx="43953">
                  <c:v>0</c:v>
                </c:pt>
                <c:pt idx="43954">
                  <c:v>0</c:v>
                </c:pt>
                <c:pt idx="43955">
                  <c:v>0</c:v>
                </c:pt>
                <c:pt idx="43956">
                  <c:v>0</c:v>
                </c:pt>
                <c:pt idx="43957">
                  <c:v>-0.744999999999997</c:v>
                </c:pt>
                <c:pt idx="43958">
                  <c:v>0</c:v>
                </c:pt>
                <c:pt idx="43959">
                  <c:v>0.372999999999997</c:v>
                </c:pt>
                <c:pt idx="43960">
                  <c:v>0.619999999999997</c:v>
                </c:pt>
                <c:pt idx="43961">
                  <c:v>0.99300000000000899</c:v>
                </c:pt>
                <c:pt idx="43962">
                  <c:v>0.495999999999995</c:v>
                </c:pt>
                <c:pt idx="43963">
                  <c:v>0</c:v>
                </c:pt>
                <c:pt idx="43964">
                  <c:v>0</c:v>
                </c:pt>
                <c:pt idx="43965">
                  <c:v>0</c:v>
                </c:pt>
                <c:pt idx="43966">
                  <c:v>-0.123999999999995</c:v>
                </c:pt>
                <c:pt idx="43967">
                  <c:v>0</c:v>
                </c:pt>
                <c:pt idx="43968">
                  <c:v>-0.868999999999999</c:v>
                </c:pt>
                <c:pt idx="43969">
                  <c:v>-0.49600000000000199</c:v>
                </c:pt>
                <c:pt idx="43970">
                  <c:v>0</c:v>
                </c:pt>
                <c:pt idx="43971">
                  <c:v>0</c:v>
                </c:pt>
                <c:pt idx="43972">
                  <c:v>0</c:v>
                </c:pt>
                <c:pt idx="43973">
                  <c:v>0</c:v>
                </c:pt>
                <c:pt idx="43974">
                  <c:v>0</c:v>
                </c:pt>
                <c:pt idx="43975">
                  <c:v>0</c:v>
                </c:pt>
                <c:pt idx="43976">
                  <c:v>0.249000000000002</c:v>
                </c:pt>
                <c:pt idx="43977">
                  <c:v>0</c:v>
                </c:pt>
                <c:pt idx="43978">
                  <c:v>0</c:v>
                </c:pt>
                <c:pt idx="43979">
                  <c:v>0</c:v>
                </c:pt>
                <c:pt idx="43980">
                  <c:v>0</c:v>
                </c:pt>
                <c:pt idx="43981">
                  <c:v>0</c:v>
                </c:pt>
                <c:pt idx="43982">
                  <c:v>0</c:v>
                </c:pt>
                <c:pt idx="43983">
                  <c:v>0</c:v>
                </c:pt>
                <c:pt idx="43984">
                  <c:v>0</c:v>
                </c:pt>
                <c:pt idx="43985">
                  <c:v>1.4890000000000001</c:v>
                </c:pt>
                <c:pt idx="43986">
                  <c:v>9.5570000000000004</c:v>
                </c:pt>
                <c:pt idx="43987">
                  <c:v>0</c:v>
                </c:pt>
                <c:pt idx="43988">
                  <c:v>-9.6809999999999903</c:v>
                </c:pt>
                <c:pt idx="43989">
                  <c:v>0</c:v>
                </c:pt>
                <c:pt idx="43990">
                  <c:v>0</c:v>
                </c:pt>
                <c:pt idx="43991">
                  <c:v>0</c:v>
                </c:pt>
                <c:pt idx="43992">
                  <c:v>0</c:v>
                </c:pt>
                <c:pt idx="43993">
                  <c:v>0</c:v>
                </c:pt>
                <c:pt idx="43994">
                  <c:v>0</c:v>
                </c:pt>
                <c:pt idx="43995">
                  <c:v>0</c:v>
                </c:pt>
                <c:pt idx="43996">
                  <c:v>0</c:v>
                </c:pt>
                <c:pt idx="43997">
                  <c:v>0.868999999999999</c:v>
                </c:pt>
                <c:pt idx="43998">
                  <c:v>0</c:v>
                </c:pt>
                <c:pt idx="43999">
                  <c:v>0</c:v>
                </c:pt>
                <c:pt idx="44000">
                  <c:v>0</c:v>
                </c:pt>
                <c:pt idx="44001">
                  <c:v>0</c:v>
                </c:pt>
                <c:pt idx="44002">
                  <c:v>0.86800000000000199</c:v>
                </c:pt>
                <c:pt idx="44003">
                  <c:v>0</c:v>
                </c:pt>
                <c:pt idx="44004">
                  <c:v>-0.62000000000000399</c:v>
                </c:pt>
                <c:pt idx="44005">
                  <c:v>-0.372999999999997</c:v>
                </c:pt>
                <c:pt idx="44006">
                  <c:v>0</c:v>
                </c:pt>
                <c:pt idx="44007">
                  <c:v>0</c:v>
                </c:pt>
                <c:pt idx="44008">
                  <c:v>0</c:v>
                </c:pt>
                <c:pt idx="44009">
                  <c:v>0</c:v>
                </c:pt>
                <c:pt idx="44010">
                  <c:v>0</c:v>
                </c:pt>
                <c:pt idx="44011">
                  <c:v>0</c:v>
                </c:pt>
                <c:pt idx="44012">
                  <c:v>-0.495999999999995</c:v>
                </c:pt>
                <c:pt idx="44013">
                  <c:v>0</c:v>
                </c:pt>
                <c:pt idx="44014">
                  <c:v>0</c:v>
                </c:pt>
                <c:pt idx="44015">
                  <c:v>-0.62100000000000899</c:v>
                </c:pt>
                <c:pt idx="44016">
                  <c:v>-0.867999999999995</c:v>
                </c:pt>
                <c:pt idx="44017">
                  <c:v>0</c:v>
                </c:pt>
                <c:pt idx="44018">
                  <c:v>0</c:v>
                </c:pt>
                <c:pt idx="44019">
                  <c:v>0</c:v>
                </c:pt>
                <c:pt idx="44020">
                  <c:v>0</c:v>
                </c:pt>
                <c:pt idx="44021">
                  <c:v>-0.744999999999997</c:v>
                </c:pt>
                <c:pt idx="44022">
                  <c:v>-0.124000000000002</c:v>
                </c:pt>
                <c:pt idx="44023">
                  <c:v>0</c:v>
                </c:pt>
                <c:pt idx="44024">
                  <c:v>0.49600000000000199</c:v>
                </c:pt>
                <c:pt idx="44025">
                  <c:v>0.125</c:v>
                </c:pt>
                <c:pt idx="44026">
                  <c:v>0</c:v>
                </c:pt>
                <c:pt idx="44027">
                  <c:v>0</c:v>
                </c:pt>
                <c:pt idx="44028">
                  <c:v>0</c:v>
                </c:pt>
                <c:pt idx="44029">
                  <c:v>-0.371999999999999</c:v>
                </c:pt>
                <c:pt idx="44030">
                  <c:v>0</c:v>
                </c:pt>
                <c:pt idx="44031">
                  <c:v>0.495999999999995</c:v>
                </c:pt>
                <c:pt idx="44032">
                  <c:v>0.12400000000000901</c:v>
                </c:pt>
                <c:pt idx="44033">
                  <c:v>1.36499999999999</c:v>
                </c:pt>
                <c:pt idx="44034">
                  <c:v>-0.743999999999999</c:v>
                </c:pt>
                <c:pt idx="44035">
                  <c:v>0</c:v>
                </c:pt>
                <c:pt idx="44036">
                  <c:v>0</c:v>
                </c:pt>
                <c:pt idx="44037">
                  <c:v>0</c:v>
                </c:pt>
                <c:pt idx="44038">
                  <c:v>-0.371999999999999</c:v>
                </c:pt>
                <c:pt idx="44039">
                  <c:v>-0.74499999999999</c:v>
                </c:pt>
                <c:pt idx="44040">
                  <c:v>-1.2410000000000001</c:v>
                </c:pt>
                <c:pt idx="44041">
                  <c:v>0</c:v>
                </c:pt>
                <c:pt idx="44042">
                  <c:v>0</c:v>
                </c:pt>
                <c:pt idx="44043">
                  <c:v>0.124000000000002</c:v>
                </c:pt>
                <c:pt idx="44044">
                  <c:v>0</c:v>
                </c:pt>
                <c:pt idx="44045">
                  <c:v>0</c:v>
                </c:pt>
                <c:pt idx="44046">
                  <c:v>0</c:v>
                </c:pt>
                <c:pt idx="44047">
                  <c:v>0</c:v>
                </c:pt>
                <c:pt idx="44048">
                  <c:v>-0.620999999999995</c:v>
                </c:pt>
                <c:pt idx="44049">
                  <c:v>0</c:v>
                </c:pt>
                <c:pt idx="44050">
                  <c:v>0</c:v>
                </c:pt>
                <c:pt idx="44051">
                  <c:v>-0.248000000000004</c:v>
                </c:pt>
                <c:pt idx="44052">
                  <c:v>0.248000000000004</c:v>
                </c:pt>
                <c:pt idx="44053">
                  <c:v>0</c:v>
                </c:pt>
                <c:pt idx="44054">
                  <c:v>0</c:v>
                </c:pt>
                <c:pt idx="44055">
                  <c:v>0</c:v>
                </c:pt>
                <c:pt idx="44056">
                  <c:v>0</c:v>
                </c:pt>
                <c:pt idx="44057">
                  <c:v>-0.867999999999995</c:v>
                </c:pt>
                <c:pt idx="44058">
                  <c:v>0</c:v>
                </c:pt>
                <c:pt idx="44059">
                  <c:v>0.61999999999999</c:v>
                </c:pt>
                <c:pt idx="44060">
                  <c:v>0</c:v>
                </c:pt>
                <c:pt idx="44061">
                  <c:v>0</c:v>
                </c:pt>
                <c:pt idx="44062">
                  <c:v>0</c:v>
                </c:pt>
                <c:pt idx="44063">
                  <c:v>0</c:v>
                </c:pt>
                <c:pt idx="44064">
                  <c:v>0</c:v>
                </c:pt>
                <c:pt idx="44065">
                  <c:v>0</c:v>
                </c:pt>
                <c:pt idx="44066">
                  <c:v>-0.496999999999999</c:v>
                </c:pt>
                <c:pt idx="44067">
                  <c:v>0</c:v>
                </c:pt>
                <c:pt idx="44068">
                  <c:v>0.247999999999997</c:v>
                </c:pt>
                <c:pt idx="44069">
                  <c:v>0</c:v>
                </c:pt>
                <c:pt idx="44070">
                  <c:v>-0.124000000000002</c:v>
                </c:pt>
                <c:pt idx="44071">
                  <c:v>0</c:v>
                </c:pt>
                <c:pt idx="44072">
                  <c:v>0</c:v>
                </c:pt>
                <c:pt idx="44073">
                  <c:v>0</c:v>
                </c:pt>
                <c:pt idx="44074">
                  <c:v>0</c:v>
                </c:pt>
                <c:pt idx="44075">
                  <c:v>0</c:v>
                </c:pt>
                <c:pt idx="44076">
                  <c:v>0.619999999999997</c:v>
                </c:pt>
                <c:pt idx="44077">
                  <c:v>0.12400000000000901</c:v>
                </c:pt>
                <c:pt idx="44078">
                  <c:v>0</c:v>
                </c:pt>
                <c:pt idx="44079">
                  <c:v>0.496999999999999</c:v>
                </c:pt>
                <c:pt idx="44080">
                  <c:v>0</c:v>
                </c:pt>
                <c:pt idx="44081">
                  <c:v>0</c:v>
                </c:pt>
                <c:pt idx="44082">
                  <c:v>0</c:v>
                </c:pt>
                <c:pt idx="44083">
                  <c:v>-0.248000000000004</c:v>
                </c:pt>
                <c:pt idx="44084">
                  <c:v>0.248000000000004</c:v>
                </c:pt>
                <c:pt idx="44085">
                  <c:v>0.868999999999999</c:v>
                </c:pt>
                <c:pt idx="44086">
                  <c:v>0</c:v>
                </c:pt>
                <c:pt idx="44087">
                  <c:v>-0.868999999999999</c:v>
                </c:pt>
                <c:pt idx="44088">
                  <c:v>-0.371999999999999</c:v>
                </c:pt>
                <c:pt idx="44089">
                  <c:v>0</c:v>
                </c:pt>
                <c:pt idx="44090">
                  <c:v>0</c:v>
                </c:pt>
                <c:pt idx="44091">
                  <c:v>0</c:v>
                </c:pt>
                <c:pt idx="44092">
                  <c:v>0</c:v>
                </c:pt>
                <c:pt idx="44093">
                  <c:v>0.247999999999997</c:v>
                </c:pt>
                <c:pt idx="44094">
                  <c:v>0</c:v>
                </c:pt>
                <c:pt idx="44095">
                  <c:v>-0.620999999999995</c:v>
                </c:pt>
                <c:pt idx="44096">
                  <c:v>0</c:v>
                </c:pt>
                <c:pt idx="44097">
                  <c:v>-0.248000000000004</c:v>
                </c:pt>
                <c:pt idx="44098">
                  <c:v>0</c:v>
                </c:pt>
                <c:pt idx="44099">
                  <c:v>0</c:v>
                </c:pt>
                <c:pt idx="44100">
                  <c:v>0</c:v>
                </c:pt>
                <c:pt idx="44101">
                  <c:v>-0.123999999999995</c:v>
                </c:pt>
                <c:pt idx="44102">
                  <c:v>0</c:v>
                </c:pt>
                <c:pt idx="44103">
                  <c:v>2.1099999999999901</c:v>
                </c:pt>
                <c:pt idx="44104">
                  <c:v>0.123999999999995</c:v>
                </c:pt>
                <c:pt idx="44105">
                  <c:v>0.496999999999999</c:v>
                </c:pt>
                <c:pt idx="44106">
                  <c:v>-0.496999999999999</c:v>
                </c:pt>
                <c:pt idx="44107">
                  <c:v>0</c:v>
                </c:pt>
                <c:pt idx="44108">
                  <c:v>0</c:v>
                </c:pt>
                <c:pt idx="44109">
                  <c:v>0</c:v>
                </c:pt>
                <c:pt idx="44110">
                  <c:v>-0.99300000000000899</c:v>
                </c:pt>
                <c:pt idx="44111">
                  <c:v>0</c:v>
                </c:pt>
                <c:pt idx="44112">
                  <c:v>-0.744999999999997</c:v>
                </c:pt>
                <c:pt idx="44113">
                  <c:v>-0.124000000000002</c:v>
                </c:pt>
                <c:pt idx="44114">
                  <c:v>0</c:v>
                </c:pt>
                <c:pt idx="44115">
                  <c:v>-0.371999999999999</c:v>
                </c:pt>
                <c:pt idx="44116">
                  <c:v>0</c:v>
                </c:pt>
                <c:pt idx="44117">
                  <c:v>0</c:v>
                </c:pt>
                <c:pt idx="44118">
                  <c:v>0</c:v>
                </c:pt>
                <c:pt idx="44119">
                  <c:v>-0.247999999999997</c:v>
                </c:pt>
                <c:pt idx="44120">
                  <c:v>0</c:v>
                </c:pt>
                <c:pt idx="44121">
                  <c:v>-0.868999999999999</c:v>
                </c:pt>
                <c:pt idx="44122">
                  <c:v>0</c:v>
                </c:pt>
                <c:pt idx="44123">
                  <c:v>0.123999999999995</c:v>
                </c:pt>
                <c:pt idx="44124">
                  <c:v>0.49600000000000199</c:v>
                </c:pt>
                <c:pt idx="44125">
                  <c:v>0</c:v>
                </c:pt>
                <c:pt idx="44126">
                  <c:v>0</c:v>
                </c:pt>
                <c:pt idx="44127">
                  <c:v>0</c:v>
                </c:pt>
                <c:pt idx="44128">
                  <c:v>0.24799999999999001</c:v>
                </c:pt>
                <c:pt idx="44129">
                  <c:v>0.248000000000004</c:v>
                </c:pt>
                <c:pt idx="44130">
                  <c:v>0</c:v>
                </c:pt>
                <c:pt idx="44131">
                  <c:v>-0.743999999999999</c:v>
                </c:pt>
                <c:pt idx="44132">
                  <c:v>0</c:v>
                </c:pt>
                <c:pt idx="44133">
                  <c:v>0</c:v>
                </c:pt>
                <c:pt idx="44134">
                  <c:v>0</c:v>
                </c:pt>
                <c:pt idx="44135">
                  <c:v>0</c:v>
                </c:pt>
                <c:pt idx="44136">
                  <c:v>0</c:v>
                </c:pt>
                <c:pt idx="44137">
                  <c:v>0</c:v>
                </c:pt>
                <c:pt idx="44138">
                  <c:v>0</c:v>
                </c:pt>
                <c:pt idx="44139">
                  <c:v>0</c:v>
                </c:pt>
                <c:pt idx="44140">
                  <c:v>-0.744999999999997</c:v>
                </c:pt>
                <c:pt idx="44141">
                  <c:v>0</c:v>
                </c:pt>
                <c:pt idx="44142">
                  <c:v>0.496999999999999</c:v>
                </c:pt>
                <c:pt idx="44143">
                  <c:v>0</c:v>
                </c:pt>
                <c:pt idx="44144">
                  <c:v>0</c:v>
                </c:pt>
                <c:pt idx="44145">
                  <c:v>0</c:v>
                </c:pt>
                <c:pt idx="44146">
                  <c:v>0</c:v>
                </c:pt>
                <c:pt idx="44147">
                  <c:v>0</c:v>
                </c:pt>
                <c:pt idx="44148">
                  <c:v>-0.496999999999999</c:v>
                </c:pt>
                <c:pt idx="44149">
                  <c:v>0.249000000000002</c:v>
                </c:pt>
                <c:pt idx="44150">
                  <c:v>0</c:v>
                </c:pt>
                <c:pt idx="44151">
                  <c:v>0.124000000000002</c:v>
                </c:pt>
                <c:pt idx="44152">
                  <c:v>0</c:v>
                </c:pt>
                <c:pt idx="44153">
                  <c:v>0</c:v>
                </c:pt>
                <c:pt idx="44154">
                  <c:v>0</c:v>
                </c:pt>
                <c:pt idx="44155">
                  <c:v>0</c:v>
                </c:pt>
                <c:pt idx="44156">
                  <c:v>0</c:v>
                </c:pt>
                <c:pt idx="44157">
                  <c:v>-0.495999999999995</c:v>
                </c:pt>
                <c:pt idx="44158">
                  <c:v>0.495999999999995</c:v>
                </c:pt>
                <c:pt idx="44159">
                  <c:v>-0.248000000000004</c:v>
                </c:pt>
                <c:pt idx="44160">
                  <c:v>0</c:v>
                </c:pt>
                <c:pt idx="44161">
                  <c:v>0</c:v>
                </c:pt>
                <c:pt idx="44162">
                  <c:v>0</c:v>
                </c:pt>
                <c:pt idx="44163">
                  <c:v>0</c:v>
                </c:pt>
                <c:pt idx="44164">
                  <c:v>0.249000000000002</c:v>
                </c:pt>
                <c:pt idx="44165">
                  <c:v>0</c:v>
                </c:pt>
                <c:pt idx="44166">
                  <c:v>0</c:v>
                </c:pt>
                <c:pt idx="44167">
                  <c:v>-0.99300000000000199</c:v>
                </c:pt>
                <c:pt idx="44168">
                  <c:v>1.11699999999999</c:v>
                </c:pt>
                <c:pt idx="44169">
                  <c:v>0</c:v>
                </c:pt>
                <c:pt idx="44170">
                  <c:v>0</c:v>
                </c:pt>
                <c:pt idx="44171">
                  <c:v>0</c:v>
                </c:pt>
                <c:pt idx="44172">
                  <c:v>0</c:v>
                </c:pt>
                <c:pt idx="44173">
                  <c:v>0.249000000000002</c:v>
                </c:pt>
                <c:pt idx="44174">
                  <c:v>1.7370000000000001</c:v>
                </c:pt>
                <c:pt idx="44175">
                  <c:v>0</c:v>
                </c:pt>
                <c:pt idx="44176">
                  <c:v>-0.371999999999999</c:v>
                </c:pt>
                <c:pt idx="44177">
                  <c:v>0</c:v>
                </c:pt>
                <c:pt idx="44178">
                  <c:v>0.743999999999999</c:v>
                </c:pt>
                <c:pt idx="44179">
                  <c:v>0</c:v>
                </c:pt>
                <c:pt idx="44180">
                  <c:v>0</c:v>
                </c:pt>
                <c:pt idx="44181">
                  <c:v>0</c:v>
                </c:pt>
                <c:pt idx="44182">
                  <c:v>-1.4889999999999901</c:v>
                </c:pt>
                <c:pt idx="44183">
                  <c:v>-0.249000000000002</c:v>
                </c:pt>
                <c:pt idx="44184">
                  <c:v>0</c:v>
                </c:pt>
                <c:pt idx="44185">
                  <c:v>0</c:v>
                </c:pt>
                <c:pt idx="44186">
                  <c:v>0</c:v>
                </c:pt>
                <c:pt idx="44187">
                  <c:v>0.373000000000004</c:v>
                </c:pt>
                <c:pt idx="44188">
                  <c:v>0</c:v>
                </c:pt>
                <c:pt idx="44189">
                  <c:v>0</c:v>
                </c:pt>
                <c:pt idx="44190">
                  <c:v>0</c:v>
                </c:pt>
                <c:pt idx="44191">
                  <c:v>0</c:v>
                </c:pt>
                <c:pt idx="44192">
                  <c:v>0</c:v>
                </c:pt>
                <c:pt idx="44193">
                  <c:v>0</c:v>
                </c:pt>
                <c:pt idx="44194">
                  <c:v>-0.62100000000000199</c:v>
                </c:pt>
                <c:pt idx="44195">
                  <c:v>0</c:v>
                </c:pt>
                <c:pt idx="44196">
                  <c:v>0.74500000000000399</c:v>
                </c:pt>
                <c:pt idx="44197">
                  <c:v>0</c:v>
                </c:pt>
                <c:pt idx="44198">
                  <c:v>0</c:v>
                </c:pt>
                <c:pt idx="44199">
                  <c:v>0</c:v>
                </c:pt>
                <c:pt idx="44200">
                  <c:v>0.123999999999995</c:v>
                </c:pt>
                <c:pt idx="44201">
                  <c:v>0.868999999999999</c:v>
                </c:pt>
                <c:pt idx="44202">
                  <c:v>0.123999999999995</c:v>
                </c:pt>
                <c:pt idx="44203">
                  <c:v>0</c:v>
                </c:pt>
                <c:pt idx="44204">
                  <c:v>-0.37299999999999001</c:v>
                </c:pt>
                <c:pt idx="44205">
                  <c:v>0</c:v>
                </c:pt>
                <c:pt idx="44206">
                  <c:v>0</c:v>
                </c:pt>
                <c:pt idx="44207">
                  <c:v>0</c:v>
                </c:pt>
                <c:pt idx="44208">
                  <c:v>0</c:v>
                </c:pt>
                <c:pt idx="44209">
                  <c:v>0</c:v>
                </c:pt>
                <c:pt idx="44210">
                  <c:v>-0.373000000000004</c:v>
                </c:pt>
                <c:pt idx="44211">
                  <c:v>-0.247999999999997</c:v>
                </c:pt>
                <c:pt idx="44212">
                  <c:v>0</c:v>
                </c:pt>
                <c:pt idx="44213">
                  <c:v>0</c:v>
                </c:pt>
                <c:pt idx="44214">
                  <c:v>0</c:v>
                </c:pt>
                <c:pt idx="44215">
                  <c:v>0</c:v>
                </c:pt>
                <c:pt idx="44216">
                  <c:v>0</c:v>
                </c:pt>
                <c:pt idx="44217">
                  <c:v>0</c:v>
                </c:pt>
                <c:pt idx="44218">
                  <c:v>0</c:v>
                </c:pt>
                <c:pt idx="44219">
                  <c:v>3.4750000000000001</c:v>
                </c:pt>
                <c:pt idx="44220">
                  <c:v>0.495999999999995</c:v>
                </c:pt>
                <c:pt idx="44221">
                  <c:v>0</c:v>
                </c:pt>
                <c:pt idx="44222">
                  <c:v>-1.11699999999999</c:v>
                </c:pt>
                <c:pt idx="44223">
                  <c:v>-1.8620000000000001</c:v>
                </c:pt>
                <c:pt idx="44224">
                  <c:v>0</c:v>
                </c:pt>
                <c:pt idx="44225">
                  <c:v>0</c:v>
                </c:pt>
                <c:pt idx="44226">
                  <c:v>0</c:v>
                </c:pt>
                <c:pt idx="44227">
                  <c:v>0</c:v>
                </c:pt>
                <c:pt idx="44228">
                  <c:v>0</c:v>
                </c:pt>
                <c:pt idx="44229">
                  <c:v>-0.248000000000004</c:v>
                </c:pt>
                <c:pt idx="44230">
                  <c:v>0</c:v>
                </c:pt>
                <c:pt idx="44231">
                  <c:v>-1.6140000000000001</c:v>
                </c:pt>
                <c:pt idx="44232">
                  <c:v>-0.247999999999997</c:v>
                </c:pt>
                <c:pt idx="44233">
                  <c:v>0</c:v>
                </c:pt>
                <c:pt idx="44234">
                  <c:v>0</c:v>
                </c:pt>
                <c:pt idx="44235">
                  <c:v>0</c:v>
                </c:pt>
                <c:pt idx="44236">
                  <c:v>0</c:v>
                </c:pt>
                <c:pt idx="44237">
                  <c:v>0</c:v>
                </c:pt>
                <c:pt idx="44238">
                  <c:v>0</c:v>
                </c:pt>
                <c:pt idx="44239">
                  <c:v>0.123999999999995</c:v>
                </c:pt>
                <c:pt idx="44240">
                  <c:v>0.248000000000004</c:v>
                </c:pt>
                <c:pt idx="44241">
                  <c:v>0</c:v>
                </c:pt>
                <c:pt idx="44242">
                  <c:v>0</c:v>
                </c:pt>
                <c:pt idx="44243">
                  <c:v>0</c:v>
                </c:pt>
                <c:pt idx="44244">
                  <c:v>0</c:v>
                </c:pt>
                <c:pt idx="44245">
                  <c:v>0.247999999999997</c:v>
                </c:pt>
                <c:pt idx="44246">
                  <c:v>0.62000000000000399</c:v>
                </c:pt>
                <c:pt idx="44247">
                  <c:v>0</c:v>
                </c:pt>
                <c:pt idx="44248">
                  <c:v>0.248999999999995</c:v>
                </c:pt>
                <c:pt idx="44249">
                  <c:v>0.743999999999999</c:v>
                </c:pt>
                <c:pt idx="44250">
                  <c:v>0.12400000000000901</c:v>
                </c:pt>
                <c:pt idx="44251">
                  <c:v>0</c:v>
                </c:pt>
                <c:pt idx="44252">
                  <c:v>0</c:v>
                </c:pt>
                <c:pt idx="44253">
                  <c:v>0</c:v>
                </c:pt>
                <c:pt idx="44254">
                  <c:v>-1.4890000000000001</c:v>
                </c:pt>
                <c:pt idx="44255">
                  <c:v>0</c:v>
                </c:pt>
                <c:pt idx="44256">
                  <c:v>0</c:v>
                </c:pt>
                <c:pt idx="44257">
                  <c:v>-0.992999999999995</c:v>
                </c:pt>
                <c:pt idx="44258">
                  <c:v>0</c:v>
                </c:pt>
                <c:pt idx="44259">
                  <c:v>0.744999999999997</c:v>
                </c:pt>
                <c:pt idx="44260">
                  <c:v>0</c:v>
                </c:pt>
                <c:pt idx="44261">
                  <c:v>0</c:v>
                </c:pt>
                <c:pt idx="44262">
                  <c:v>0</c:v>
                </c:pt>
                <c:pt idx="44263">
                  <c:v>0</c:v>
                </c:pt>
                <c:pt idx="44264">
                  <c:v>0.372999999999997</c:v>
                </c:pt>
                <c:pt idx="44265">
                  <c:v>0</c:v>
                </c:pt>
                <c:pt idx="44266">
                  <c:v>-0.125</c:v>
                </c:pt>
                <c:pt idx="44267">
                  <c:v>0</c:v>
                </c:pt>
                <c:pt idx="44268">
                  <c:v>0</c:v>
                </c:pt>
                <c:pt idx="44269">
                  <c:v>0</c:v>
                </c:pt>
                <c:pt idx="44270">
                  <c:v>0</c:v>
                </c:pt>
                <c:pt idx="44271">
                  <c:v>0</c:v>
                </c:pt>
                <c:pt idx="44272">
                  <c:v>0</c:v>
                </c:pt>
                <c:pt idx="44273">
                  <c:v>0</c:v>
                </c:pt>
                <c:pt idx="44274">
                  <c:v>0.620999999999995</c:v>
                </c:pt>
                <c:pt idx="44275">
                  <c:v>-0.373000000000004</c:v>
                </c:pt>
                <c:pt idx="44276">
                  <c:v>0.248000000000004</c:v>
                </c:pt>
                <c:pt idx="44277">
                  <c:v>-0.248000000000004</c:v>
                </c:pt>
                <c:pt idx="44278">
                  <c:v>0</c:v>
                </c:pt>
                <c:pt idx="44279">
                  <c:v>0</c:v>
                </c:pt>
                <c:pt idx="44280">
                  <c:v>0</c:v>
                </c:pt>
                <c:pt idx="44281">
                  <c:v>0.247999999999997</c:v>
                </c:pt>
                <c:pt idx="44282">
                  <c:v>0</c:v>
                </c:pt>
                <c:pt idx="44283">
                  <c:v>0</c:v>
                </c:pt>
                <c:pt idx="44284">
                  <c:v>-0.371999999999999</c:v>
                </c:pt>
                <c:pt idx="44285">
                  <c:v>0</c:v>
                </c:pt>
                <c:pt idx="44286">
                  <c:v>0.371999999999999</c:v>
                </c:pt>
                <c:pt idx="44287">
                  <c:v>0</c:v>
                </c:pt>
                <c:pt idx="44288">
                  <c:v>0</c:v>
                </c:pt>
                <c:pt idx="44289">
                  <c:v>0</c:v>
                </c:pt>
                <c:pt idx="44290">
                  <c:v>0</c:v>
                </c:pt>
                <c:pt idx="44291">
                  <c:v>0.249000000000002</c:v>
                </c:pt>
                <c:pt idx="44292">
                  <c:v>0</c:v>
                </c:pt>
                <c:pt idx="44293">
                  <c:v>0.124000000000002</c:v>
                </c:pt>
                <c:pt idx="44294">
                  <c:v>0</c:v>
                </c:pt>
                <c:pt idx="44295">
                  <c:v>2.1099999999999901</c:v>
                </c:pt>
                <c:pt idx="44296">
                  <c:v>0</c:v>
                </c:pt>
                <c:pt idx="44297">
                  <c:v>0</c:v>
                </c:pt>
                <c:pt idx="44298">
                  <c:v>0</c:v>
                </c:pt>
                <c:pt idx="44299">
                  <c:v>0</c:v>
                </c:pt>
                <c:pt idx="44300">
                  <c:v>0</c:v>
                </c:pt>
                <c:pt idx="44301">
                  <c:v>-2.234</c:v>
                </c:pt>
                <c:pt idx="44302">
                  <c:v>0</c:v>
                </c:pt>
                <c:pt idx="44303">
                  <c:v>0.372999999999997</c:v>
                </c:pt>
                <c:pt idx="44304">
                  <c:v>0</c:v>
                </c:pt>
                <c:pt idx="44305">
                  <c:v>0</c:v>
                </c:pt>
                <c:pt idx="44306">
                  <c:v>0</c:v>
                </c:pt>
                <c:pt idx="44307">
                  <c:v>0</c:v>
                </c:pt>
                <c:pt idx="44308">
                  <c:v>0</c:v>
                </c:pt>
                <c:pt idx="44309">
                  <c:v>-0.371999999999999</c:v>
                </c:pt>
                <c:pt idx="44310">
                  <c:v>-0.62100000000000199</c:v>
                </c:pt>
                <c:pt idx="44311">
                  <c:v>0</c:v>
                </c:pt>
                <c:pt idx="44312">
                  <c:v>0.247999999999997</c:v>
                </c:pt>
                <c:pt idx="44313">
                  <c:v>0.496999999999999</c:v>
                </c:pt>
                <c:pt idx="44314">
                  <c:v>0</c:v>
                </c:pt>
                <c:pt idx="44315">
                  <c:v>0</c:v>
                </c:pt>
                <c:pt idx="44316">
                  <c:v>0</c:v>
                </c:pt>
                <c:pt idx="44317">
                  <c:v>0.247999999999997</c:v>
                </c:pt>
                <c:pt idx="44318">
                  <c:v>0.99300000000000899</c:v>
                </c:pt>
                <c:pt idx="44319">
                  <c:v>0</c:v>
                </c:pt>
                <c:pt idx="44320">
                  <c:v>0.992999999999995</c:v>
                </c:pt>
                <c:pt idx="44321">
                  <c:v>0.868999999999999</c:v>
                </c:pt>
                <c:pt idx="44322">
                  <c:v>0</c:v>
                </c:pt>
                <c:pt idx="44323">
                  <c:v>0</c:v>
                </c:pt>
                <c:pt idx="44324">
                  <c:v>0</c:v>
                </c:pt>
                <c:pt idx="44325">
                  <c:v>0</c:v>
                </c:pt>
                <c:pt idx="44326">
                  <c:v>-0.496999999999999</c:v>
                </c:pt>
                <c:pt idx="44327">
                  <c:v>-0.247999999999997</c:v>
                </c:pt>
                <c:pt idx="44328">
                  <c:v>0</c:v>
                </c:pt>
                <c:pt idx="44329">
                  <c:v>0.247999999999997</c:v>
                </c:pt>
                <c:pt idx="44330">
                  <c:v>0</c:v>
                </c:pt>
                <c:pt idx="44331">
                  <c:v>-0.49600000000000199</c:v>
                </c:pt>
                <c:pt idx="44332">
                  <c:v>0</c:v>
                </c:pt>
                <c:pt idx="44333">
                  <c:v>0</c:v>
                </c:pt>
                <c:pt idx="44334">
                  <c:v>0</c:v>
                </c:pt>
                <c:pt idx="44335">
                  <c:v>0.373000000000004</c:v>
                </c:pt>
                <c:pt idx="44336">
                  <c:v>0</c:v>
                </c:pt>
                <c:pt idx="44337">
                  <c:v>-0.496999999999999</c:v>
                </c:pt>
                <c:pt idx="44338">
                  <c:v>0</c:v>
                </c:pt>
                <c:pt idx="44339">
                  <c:v>0</c:v>
                </c:pt>
                <c:pt idx="44340">
                  <c:v>0.744999999999997</c:v>
                </c:pt>
                <c:pt idx="44341">
                  <c:v>0</c:v>
                </c:pt>
                <c:pt idx="44342">
                  <c:v>0</c:v>
                </c:pt>
                <c:pt idx="44343">
                  <c:v>0</c:v>
                </c:pt>
                <c:pt idx="44344">
                  <c:v>0</c:v>
                </c:pt>
                <c:pt idx="44345">
                  <c:v>0.868999999999999</c:v>
                </c:pt>
                <c:pt idx="44346">
                  <c:v>0</c:v>
                </c:pt>
                <c:pt idx="44347">
                  <c:v>0.123999999999995</c:v>
                </c:pt>
                <c:pt idx="44348">
                  <c:v>-0.496999999999999</c:v>
                </c:pt>
                <c:pt idx="44349">
                  <c:v>-1.117</c:v>
                </c:pt>
                <c:pt idx="44350">
                  <c:v>0</c:v>
                </c:pt>
                <c:pt idx="44351">
                  <c:v>0</c:v>
                </c:pt>
                <c:pt idx="44352">
                  <c:v>0</c:v>
                </c:pt>
                <c:pt idx="44353">
                  <c:v>0.247999999999997</c:v>
                </c:pt>
                <c:pt idx="44354">
                  <c:v>0</c:v>
                </c:pt>
                <c:pt idx="44355">
                  <c:v>0</c:v>
                </c:pt>
                <c:pt idx="44356">
                  <c:v>0.124000000000002</c:v>
                </c:pt>
                <c:pt idx="44357">
                  <c:v>0.249000000000002</c:v>
                </c:pt>
                <c:pt idx="44358">
                  <c:v>0</c:v>
                </c:pt>
                <c:pt idx="44359">
                  <c:v>0</c:v>
                </c:pt>
                <c:pt idx="44360">
                  <c:v>0</c:v>
                </c:pt>
                <c:pt idx="44361">
                  <c:v>0</c:v>
                </c:pt>
                <c:pt idx="44362">
                  <c:v>0.124000000000002</c:v>
                </c:pt>
                <c:pt idx="44363">
                  <c:v>0</c:v>
                </c:pt>
                <c:pt idx="44364">
                  <c:v>1.11699999999999</c:v>
                </c:pt>
                <c:pt idx="44365">
                  <c:v>0.24900000000000899</c:v>
                </c:pt>
                <c:pt idx="44366">
                  <c:v>0</c:v>
                </c:pt>
                <c:pt idx="44367">
                  <c:v>0</c:v>
                </c:pt>
                <c:pt idx="44368">
                  <c:v>0</c:v>
                </c:pt>
                <c:pt idx="44369">
                  <c:v>0</c:v>
                </c:pt>
                <c:pt idx="44370">
                  <c:v>0</c:v>
                </c:pt>
                <c:pt idx="44371">
                  <c:v>-0.12400000000000901</c:v>
                </c:pt>
                <c:pt idx="44372">
                  <c:v>-1.11699999999999</c:v>
                </c:pt>
                <c:pt idx="44373">
                  <c:v>-0.249000000000002</c:v>
                </c:pt>
                <c:pt idx="44374">
                  <c:v>0.124000000000002</c:v>
                </c:pt>
                <c:pt idx="44375">
                  <c:v>-0.124000000000002</c:v>
                </c:pt>
                <c:pt idx="44376">
                  <c:v>0.124000000000002</c:v>
                </c:pt>
                <c:pt idx="44377">
                  <c:v>0</c:v>
                </c:pt>
                <c:pt idx="44378">
                  <c:v>0</c:v>
                </c:pt>
                <c:pt idx="44379">
                  <c:v>0</c:v>
                </c:pt>
                <c:pt idx="44380">
                  <c:v>0</c:v>
                </c:pt>
                <c:pt idx="44381">
                  <c:v>-0.123999999999995</c:v>
                </c:pt>
                <c:pt idx="44382">
                  <c:v>0</c:v>
                </c:pt>
                <c:pt idx="44383">
                  <c:v>0.247999999999997</c:v>
                </c:pt>
                <c:pt idx="44384">
                  <c:v>0</c:v>
                </c:pt>
                <c:pt idx="44385">
                  <c:v>-0.124000000000002</c:v>
                </c:pt>
                <c:pt idx="44386">
                  <c:v>0</c:v>
                </c:pt>
                <c:pt idx="44387">
                  <c:v>0</c:v>
                </c:pt>
                <c:pt idx="44388">
                  <c:v>0</c:v>
                </c:pt>
                <c:pt idx="44389">
                  <c:v>0.371999999999999</c:v>
                </c:pt>
                <c:pt idx="44390">
                  <c:v>0</c:v>
                </c:pt>
                <c:pt idx="44391">
                  <c:v>0.496999999999999</c:v>
                </c:pt>
                <c:pt idx="44392">
                  <c:v>27.552999999999901</c:v>
                </c:pt>
                <c:pt idx="44393">
                  <c:v>0</c:v>
                </c:pt>
                <c:pt idx="44394">
                  <c:v>-7.0750000000000002</c:v>
                </c:pt>
                <c:pt idx="44395">
                  <c:v>0</c:v>
                </c:pt>
                <c:pt idx="44396">
                  <c:v>0</c:v>
                </c:pt>
                <c:pt idx="44397">
                  <c:v>0</c:v>
                </c:pt>
                <c:pt idx="44398">
                  <c:v>0</c:v>
                </c:pt>
                <c:pt idx="44399">
                  <c:v>-0.371999999999999</c:v>
                </c:pt>
                <c:pt idx="44400">
                  <c:v>0</c:v>
                </c:pt>
                <c:pt idx="44401">
                  <c:v>0.371999999999999</c:v>
                </c:pt>
                <c:pt idx="44402">
                  <c:v>1.48999999999999</c:v>
                </c:pt>
                <c:pt idx="44403">
                  <c:v>0</c:v>
                </c:pt>
                <c:pt idx="44404">
                  <c:v>0</c:v>
                </c:pt>
                <c:pt idx="44405">
                  <c:v>0</c:v>
                </c:pt>
                <c:pt idx="44406">
                  <c:v>0</c:v>
                </c:pt>
                <c:pt idx="44407">
                  <c:v>0.249000000000002</c:v>
                </c:pt>
                <c:pt idx="44408">
                  <c:v>0.62000000000000399</c:v>
                </c:pt>
                <c:pt idx="44409">
                  <c:v>-0.62000000000000399</c:v>
                </c:pt>
                <c:pt idx="44410">
                  <c:v>0.743999999999999</c:v>
                </c:pt>
                <c:pt idx="44411">
                  <c:v>0</c:v>
                </c:pt>
                <c:pt idx="44412">
                  <c:v>0</c:v>
                </c:pt>
                <c:pt idx="44413">
                  <c:v>0</c:v>
                </c:pt>
                <c:pt idx="44414">
                  <c:v>0</c:v>
                </c:pt>
                <c:pt idx="44415">
                  <c:v>0</c:v>
                </c:pt>
                <c:pt idx="44416">
                  <c:v>0</c:v>
                </c:pt>
                <c:pt idx="44417">
                  <c:v>-0.123999999999995</c:v>
                </c:pt>
                <c:pt idx="44418">
                  <c:v>0</c:v>
                </c:pt>
                <c:pt idx="44419">
                  <c:v>-0.62100000000000899</c:v>
                </c:pt>
                <c:pt idx="44420">
                  <c:v>0</c:v>
                </c:pt>
                <c:pt idx="44421">
                  <c:v>-0.247999999999997</c:v>
                </c:pt>
                <c:pt idx="44422">
                  <c:v>0</c:v>
                </c:pt>
                <c:pt idx="44423">
                  <c:v>0</c:v>
                </c:pt>
                <c:pt idx="44424">
                  <c:v>0</c:v>
                </c:pt>
                <c:pt idx="44425">
                  <c:v>-0.124000000000002</c:v>
                </c:pt>
                <c:pt idx="44426">
                  <c:v>0</c:v>
                </c:pt>
                <c:pt idx="44427">
                  <c:v>0.248000000000004</c:v>
                </c:pt>
                <c:pt idx="44428">
                  <c:v>0.372999999999997</c:v>
                </c:pt>
                <c:pt idx="44429">
                  <c:v>-0.125</c:v>
                </c:pt>
                <c:pt idx="44430">
                  <c:v>0</c:v>
                </c:pt>
                <c:pt idx="44431">
                  <c:v>0</c:v>
                </c:pt>
                <c:pt idx="44432">
                  <c:v>0</c:v>
                </c:pt>
                <c:pt idx="44433">
                  <c:v>0</c:v>
                </c:pt>
                <c:pt idx="44434">
                  <c:v>0</c:v>
                </c:pt>
                <c:pt idx="44435">
                  <c:v>1.61299999999999</c:v>
                </c:pt>
                <c:pt idx="44436">
                  <c:v>0.371999999999999</c:v>
                </c:pt>
                <c:pt idx="44437">
                  <c:v>-0.371999999999999</c:v>
                </c:pt>
                <c:pt idx="44438">
                  <c:v>-0.62000000000000399</c:v>
                </c:pt>
                <c:pt idx="44439">
                  <c:v>0</c:v>
                </c:pt>
                <c:pt idx="44440">
                  <c:v>0</c:v>
                </c:pt>
                <c:pt idx="44441">
                  <c:v>0</c:v>
                </c:pt>
                <c:pt idx="44442">
                  <c:v>0</c:v>
                </c:pt>
                <c:pt idx="44443">
                  <c:v>0</c:v>
                </c:pt>
                <c:pt idx="44444">
                  <c:v>0</c:v>
                </c:pt>
                <c:pt idx="44445">
                  <c:v>-0.620999999999995</c:v>
                </c:pt>
                <c:pt idx="44446">
                  <c:v>0</c:v>
                </c:pt>
                <c:pt idx="44447">
                  <c:v>0.496999999999999</c:v>
                </c:pt>
                <c:pt idx="44448">
                  <c:v>0</c:v>
                </c:pt>
                <c:pt idx="44449">
                  <c:v>0</c:v>
                </c:pt>
                <c:pt idx="44450">
                  <c:v>0</c:v>
                </c:pt>
                <c:pt idx="44451">
                  <c:v>0</c:v>
                </c:pt>
                <c:pt idx="44452">
                  <c:v>-0.248000000000004</c:v>
                </c:pt>
                <c:pt idx="44453">
                  <c:v>0</c:v>
                </c:pt>
                <c:pt idx="44454">
                  <c:v>0.371999999999999</c:v>
                </c:pt>
                <c:pt idx="44455">
                  <c:v>0</c:v>
                </c:pt>
                <c:pt idx="44456">
                  <c:v>0</c:v>
                </c:pt>
                <c:pt idx="44457">
                  <c:v>-0.247999999999997</c:v>
                </c:pt>
                <c:pt idx="44458">
                  <c:v>0</c:v>
                </c:pt>
                <c:pt idx="44459">
                  <c:v>0</c:v>
                </c:pt>
                <c:pt idx="44460">
                  <c:v>0</c:v>
                </c:pt>
                <c:pt idx="44461">
                  <c:v>0</c:v>
                </c:pt>
                <c:pt idx="44462">
                  <c:v>-0.248000000000004</c:v>
                </c:pt>
                <c:pt idx="44463">
                  <c:v>0</c:v>
                </c:pt>
                <c:pt idx="44464">
                  <c:v>0.123999999999995</c:v>
                </c:pt>
                <c:pt idx="44465">
                  <c:v>0</c:v>
                </c:pt>
                <c:pt idx="44466">
                  <c:v>-0.74499999999999</c:v>
                </c:pt>
                <c:pt idx="44467">
                  <c:v>0</c:v>
                </c:pt>
                <c:pt idx="44468">
                  <c:v>0</c:v>
                </c:pt>
                <c:pt idx="44469">
                  <c:v>0</c:v>
                </c:pt>
                <c:pt idx="44470">
                  <c:v>-10.177</c:v>
                </c:pt>
                <c:pt idx="44471">
                  <c:v>-1.73799999999999</c:v>
                </c:pt>
                <c:pt idx="44472">
                  <c:v>0</c:v>
                </c:pt>
                <c:pt idx="44473">
                  <c:v>0.74500000000000399</c:v>
                </c:pt>
                <c:pt idx="44474">
                  <c:v>0</c:v>
                </c:pt>
                <c:pt idx="44475">
                  <c:v>0.123999999999995</c:v>
                </c:pt>
                <c:pt idx="44476">
                  <c:v>0</c:v>
                </c:pt>
                <c:pt idx="44477">
                  <c:v>0</c:v>
                </c:pt>
                <c:pt idx="44478">
                  <c:v>0</c:v>
                </c:pt>
                <c:pt idx="44479">
                  <c:v>0</c:v>
                </c:pt>
                <c:pt idx="44480">
                  <c:v>-0.247999999999997</c:v>
                </c:pt>
                <c:pt idx="44481">
                  <c:v>0</c:v>
                </c:pt>
                <c:pt idx="44482">
                  <c:v>0.372999999999997</c:v>
                </c:pt>
                <c:pt idx="44483">
                  <c:v>1.365</c:v>
                </c:pt>
                <c:pt idx="44484">
                  <c:v>0</c:v>
                </c:pt>
                <c:pt idx="44485">
                  <c:v>0</c:v>
                </c:pt>
                <c:pt idx="44486">
                  <c:v>0</c:v>
                </c:pt>
                <c:pt idx="44487">
                  <c:v>0</c:v>
                </c:pt>
                <c:pt idx="44488">
                  <c:v>-0.248000000000004</c:v>
                </c:pt>
                <c:pt idx="44489">
                  <c:v>0</c:v>
                </c:pt>
                <c:pt idx="44490">
                  <c:v>0</c:v>
                </c:pt>
                <c:pt idx="44491">
                  <c:v>-1.49</c:v>
                </c:pt>
                <c:pt idx="44492">
                  <c:v>-0.371999999999999</c:v>
                </c:pt>
                <c:pt idx="44493">
                  <c:v>0.371999999999999</c:v>
                </c:pt>
                <c:pt idx="44494">
                  <c:v>0</c:v>
                </c:pt>
                <c:pt idx="44495">
                  <c:v>0</c:v>
                </c:pt>
                <c:pt idx="44496">
                  <c:v>0</c:v>
                </c:pt>
                <c:pt idx="44497">
                  <c:v>-0.620999999999995</c:v>
                </c:pt>
                <c:pt idx="44498">
                  <c:v>0</c:v>
                </c:pt>
                <c:pt idx="44499">
                  <c:v>-0.248000000000004</c:v>
                </c:pt>
                <c:pt idx="44500">
                  <c:v>0</c:v>
                </c:pt>
                <c:pt idx="44501">
                  <c:v>0.49600000000000199</c:v>
                </c:pt>
                <c:pt idx="44502">
                  <c:v>0</c:v>
                </c:pt>
                <c:pt idx="44503">
                  <c:v>0</c:v>
                </c:pt>
                <c:pt idx="44504">
                  <c:v>0</c:v>
                </c:pt>
                <c:pt idx="44505">
                  <c:v>0</c:v>
                </c:pt>
                <c:pt idx="44506">
                  <c:v>1.861</c:v>
                </c:pt>
                <c:pt idx="44507">
                  <c:v>0</c:v>
                </c:pt>
                <c:pt idx="44508">
                  <c:v>-1.2409999999999899</c:v>
                </c:pt>
                <c:pt idx="44509">
                  <c:v>0</c:v>
                </c:pt>
                <c:pt idx="44510">
                  <c:v>0.74500000000000399</c:v>
                </c:pt>
                <c:pt idx="44511">
                  <c:v>0.24799999999999001</c:v>
                </c:pt>
                <c:pt idx="44512">
                  <c:v>0</c:v>
                </c:pt>
                <c:pt idx="44513">
                  <c:v>0</c:v>
                </c:pt>
                <c:pt idx="44514">
                  <c:v>0</c:v>
                </c:pt>
                <c:pt idx="44515">
                  <c:v>-0.124000000000002</c:v>
                </c:pt>
                <c:pt idx="44516">
                  <c:v>0.124000000000002</c:v>
                </c:pt>
                <c:pt idx="44517">
                  <c:v>-0.124000000000002</c:v>
                </c:pt>
                <c:pt idx="44518">
                  <c:v>0.124000000000002</c:v>
                </c:pt>
                <c:pt idx="44519">
                  <c:v>-0.247999999999997</c:v>
                </c:pt>
                <c:pt idx="44520">
                  <c:v>0</c:v>
                </c:pt>
                <c:pt idx="44521">
                  <c:v>0</c:v>
                </c:pt>
                <c:pt idx="44522">
                  <c:v>0</c:v>
                </c:pt>
                <c:pt idx="44523">
                  <c:v>0</c:v>
                </c:pt>
                <c:pt idx="44524">
                  <c:v>-0.371999999999999</c:v>
                </c:pt>
                <c:pt idx="44525">
                  <c:v>0.49600000000000199</c:v>
                </c:pt>
                <c:pt idx="44526">
                  <c:v>0.125</c:v>
                </c:pt>
                <c:pt idx="44527">
                  <c:v>0.124000000000002</c:v>
                </c:pt>
                <c:pt idx="44528">
                  <c:v>-0.124000000000002</c:v>
                </c:pt>
                <c:pt idx="44529">
                  <c:v>-0.125</c:v>
                </c:pt>
                <c:pt idx="44530">
                  <c:v>0</c:v>
                </c:pt>
                <c:pt idx="44531">
                  <c:v>0</c:v>
                </c:pt>
                <c:pt idx="44532">
                  <c:v>0</c:v>
                </c:pt>
                <c:pt idx="44533">
                  <c:v>0</c:v>
                </c:pt>
                <c:pt idx="44534">
                  <c:v>-0.371999999999999</c:v>
                </c:pt>
                <c:pt idx="44535">
                  <c:v>0</c:v>
                </c:pt>
                <c:pt idx="44536">
                  <c:v>0.61999999999999</c:v>
                </c:pt>
                <c:pt idx="44537">
                  <c:v>0</c:v>
                </c:pt>
                <c:pt idx="44538">
                  <c:v>-0.24799999999999001</c:v>
                </c:pt>
                <c:pt idx="44539">
                  <c:v>0</c:v>
                </c:pt>
                <c:pt idx="44540">
                  <c:v>0</c:v>
                </c:pt>
                <c:pt idx="44541">
                  <c:v>0</c:v>
                </c:pt>
                <c:pt idx="44542">
                  <c:v>0</c:v>
                </c:pt>
                <c:pt idx="44543">
                  <c:v>0</c:v>
                </c:pt>
                <c:pt idx="44544">
                  <c:v>-0.371999999999999</c:v>
                </c:pt>
                <c:pt idx="44545">
                  <c:v>0</c:v>
                </c:pt>
                <c:pt idx="44546">
                  <c:v>0.99300000000000199</c:v>
                </c:pt>
                <c:pt idx="44547">
                  <c:v>0</c:v>
                </c:pt>
                <c:pt idx="44548">
                  <c:v>0</c:v>
                </c:pt>
                <c:pt idx="44549">
                  <c:v>0</c:v>
                </c:pt>
                <c:pt idx="44550">
                  <c:v>0</c:v>
                </c:pt>
                <c:pt idx="44551">
                  <c:v>0.123999999999995</c:v>
                </c:pt>
                <c:pt idx="44552">
                  <c:v>0</c:v>
                </c:pt>
                <c:pt idx="44553">
                  <c:v>0.124000000000002</c:v>
                </c:pt>
                <c:pt idx="44554">
                  <c:v>0.249000000000002</c:v>
                </c:pt>
                <c:pt idx="44555">
                  <c:v>0.992999999999995</c:v>
                </c:pt>
                <c:pt idx="44556">
                  <c:v>0.49600000000000899</c:v>
                </c:pt>
                <c:pt idx="44557">
                  <c:v>0</c:v>
                </c:pt>
                <c:pt idx="44558">
                  <c:v>0</c:v>
                </c:pt>
                <c:pt idx="44559">
                  <c:v>0</c:v>
                </c:pt>
                <c:pt idx="44560">
                  <c:v>0</c:v>
                </c:pt>
                <c:pt idx="44561">
                  <c:v>-0.868999999999999</c:v>
                </c:pt>
                <c:pt idx="44562">
                  <c:v>0</c:v>
                </c:pt>
                <c:pt idx="44563">
                  <c:v>0</c:v>
                </c:pt>
                <c:pt idx="44564">
                  <c:v>0</c:v>
                </c:pt>
                <c:pt idx="44565">
                  <c:v>0</c:v>
                </c:pt>
                <c:pt idx="44566">
                  <c:v>0</c:v>
                </c:pt>
                <c:pt idx="44567">
                  <c:v>0</c:v>
                </c:pt>
                <c:pt idx="44568">
                  <c:v>0</c:v>
                </c:pt>
                <c:pt idx="44569">
                  <c:v>-0.123999999999995</c:v>
                </c:pt>
                <c:pt idx="44570">
                  <c:v>0.496999999999999</c:v>
                </c:pt>
                <c:pt idx="44571">
                  <c:v>-0.496999999999999</c:v>
                </c:pt>
                <c:pt idx="44572">
                  <c:v>0.247999999999997</c:v>
                </c:pt>
                <c:pt idx="44573">
                  <c:v>-0.371999999999999</c:v>
                </c:pt>
                <c:pt idx="44574">
                  <c:v>0.371999999999999</c:v>
                </c:pt>
                <c:pt idx="44575">
                  <c:v>0</c:v>
                </c:pt>
                <c:pt idx="44576">
                  <c:v>0</c:v>
                </c:pt>
                <c:pt idx="44577">
                  <c:v>0</c:v>
                </c:pt>
                <c:pt idx="44578">
                  <c:v>0.62000000000000399</c:v>
                </c:pt>
                <c:pt idx="44579">
                  <c:v>0</c:v>
                </c:pt>
                <c:pt idx="44580">
                  <c:v>0.620999999999995</c:v>
                </c:pt>
                <c:pt idx="44581">
                  <c:v>-0.496999999999999</c:v>
                </c:pt>
                <c:pt idx="44582">
                  <c:v>0</c:v>
                </c:pt>
                <c:pt idx="44583">
                  <c:v>-0.495999999999995</c:v>
                </c:pt>
                <c:pt idx="44584">
                  <c:v>0</c:v>
                </c:pt>
                <c:pt idx="44585">
                  <c:v>0</c:v>
                </c:pt>
                <c:pt idx="44586">
                  <c:v>0</c:v>
                </c:pt>
                <c:pt idx="44587">
                  <c:v>0.248000000000004</c:v>
                </c:pt>
                <c:pt idx="44588">
                  <c:v>-0.124000000000002</c:v>
                </c:pt>
                <c:pt idx="44589">
                  <c:v>0</c:v>
                </c:pt>
                <c:pt idx="44590">
                  <c:v>0</c:v>
                </c:pt>
                <c:pt idx="44591">
                  <c:v>-0.124000000000002</c:v>
                </c:pt>
                <c:pt idx="44592">
                  <c:v>0.248000000000004</c:v>
                </c:pt>
                <c:pt idx="44593">
                  <c:v>0</c:v>
                </c:pt>
                <c:pt idx="44594">
                  <c:v>0</c:v>
                </c:pt>
                <c:pt idx="44595">
                  <c:v>0</c:v>
                </c:pt>
                <c:pt idx="44596">
                  <c:v>-0.744999999999997</c:v>
                </c:pt>
                <c:pt idx="44597">
                  <c:v>0</c:v>
                </c:pt>
                <c:pt idx="44598">
                  <c:v>0.371999999999999</c:v>
                </c:pt>
                <c:pt idx="44599">
                  <c:v>0.123999999999995</c:v>
                </c:pt>
                <c:pt idx="44600">
                  <c:v>-0.123999999999995</c:v>
                </c:pt>
                <c:pt idx="44601">
                  <c:v>0.123999999999995</c:v>
                </c:pt>
                <c:pt idx="44602">
                  <c:v>0</c:v>
                </c:pt>
                <c:pt idx="44603">
                  <c:v>0</c:v>
                </c:pt>
                <c:pt idx="44604">
                  <c:v>0</c:v>
                </c:pt>
                <c:pt idx="44605">
                  <c:v>2.6059999999999999</c:v>
                </c:pt>
                <c:pt idx="44606">
                  <c:v>0</c:v>
                </c:pt>
                <c:pt idx="44607">
                  <c:v>-0.49600000000000899</c:v>
                </c:pt>
                <c:pt idx="44608">
                  <c:v>-1.36499999999999</c:v>
                </c:pt>
                <c:pt idx="44609">
                  <c:v>-0.620999999999995</c:v>
                </c:pt>
                <c:pt idx="44610">
                  <c:v>-0.74500000000000399</c:v>
                </c:pt>
                <c:pt idx="44611">
                  <c:v>0</c:v>
                </c:pt>
                <c:pt idx="44612">
                  <c:v>0</c:v>
                </c:pt>
                <c:pt idx="44613">
                  <c:v>0</c:v>
                </c:pt>
                <c:pt idx="44614">
                  <c:v>-1.117</c:v>
                </c:pt>
                <c:pt idx="44615">
                  <c:v>0</c:v>
                </c:pt>
                <c:pt idx="44616">
                  <c:v>0.248000000000004</c:v>
                </c:pt>
                <c:pt idx="44617">
                  <c:v>0</c:v>
                </c:pt>
                <c:pt idx="44618">
                  <c:v>-0.248000000000004</c:v>
                </c:pt>
                <c:pt idx="44619">
                  <c:v>0</c:v>
                </c:pt>
                <c:pt idx="44620">
                  <c:v>0</c:v>
                </c:pt>
                <c:pt idx="44621">
                  <c:v>0</c:v>
                </c:pt>
                <c:pt idx="44622">
                  <c:v>0</c:v>
                </c:pt>
                <c:pt idx="44623">
                  <c:v>0.496999999999999</c:v>
                </c:pt>
                <c:pt idx="44624">
                  <c:v>-0.123999999999995</c:v>
                </c:pt>
                <c:pt idx="44625">
                  <c:v>0.123999999999995</c:v>
                </c:pt>
                <c:pt idx="44626">
                  <c:v>1.61299999999999</c:v>
                </c:pt>
                <c:pt idx="44627">
                  <c:v>0</c:v>
                </c:pt>
                <c:pt idx="44628">
                  <c:v>0.248000000000004</c:v>
                </c:pt>
                <c:pt idx="44629">
                  <c:v>0</c:v>
                </c:pt>
                <c:pt idx="44630">
                  <c:v>0</c:v>
                </c:pt>
                <c:pt idx="44631">
                  <c:v>0</c:v>
                </c:pt>
                <c:pt idx="44632">
                  <c:v>-0.248000000000004</c:v>
                </c:pt>
                <c:pt idx="44633">
                  <c:v>0.123999999999995</c:v>
                </c:pt>
                <c:pt idx="44634">
                  <c:v>-0.247999999999997</c:v>
                </c:pt>
                <c:pt idx="44635">
                  <c:v>-0.124000000000002</c:v>
                </c:pt>
                <c:pt idx="44636">
                  <c:v>0</c:v>
                </c:pt>
                <c:pt idx="44637">
                  <c:v>0</c:v>
                </c:pt>
                <c:pt idx="44638">
                  <c:v>0</c:v>
                </c:pt>
                <c:pt idx="44639">
                  <c:v>0</c:v>
                </c:pt>
                <c:pt idx="44640">
                  <c:v>0</c:v>
                </c:pt>
                <c:pt idx="44641">
                  <c:v>-0.247999999999997</c:v>
                </c:pt>
                <c:pt idx="44642">
                  <c:v>0</c:v>
                </c:pt>
                <c:pt idx="44643">
                  <c:v>0.123999999999995</c:v>
                </c:pt>
                <c:pt idx="44644">
                  <c:v>0</c:v>
                </c:pt>
                <c:pt idx="44645">
                  <c:v>0.99300000000000899</c:v>
                </c:pt>
                <c:pt idx="44646">
                  <c:v>0</c:v>
                </c:pt>
                <c:pt idx="44647">
                  <c:v>0</c:v>
                </c:pt>
                <c:pt idx="44648">
                  <c:v>0</c:v>
                </c:pt>
                <c:pt idx="44649">
                  <c:v>0</c:v>
                </c:pt>
                <c:pt idx="44650">
                  <c:v>0.61999999999999</c:v>
                </c:pt>
                <c:pt idx="44651">
                  <c:v>-0.61999999999999</c:v>
                </c:pt>
                <c:pt idx="44652">
                  <c:v>-0.12400000000000901</c:v>
                </c:pt>
                <c:pt idx="44653">
                  <c:v>0</c:v>
                </c:pt>
                <c:pt idx="44654">
                  <c:v>0.12400000000000901</c:v>
                </c:pt>
                <c:pt idx="44655">
                  <c:v>0.371999999999999</c:v>
                </c:pt>
                <c:pt idx="44656">
                  <c:v>0</c:v>
                </c:pt>
                <c:pt idx="44657">
                  <c:v>0</c:v>
                </c:pt>
                <c:pt idx="44658">
                  <c:v>0</c:v>
                </c:pt>
                <c:pt idx="44659">
                  <c:v>0</c:v>
                </c:pt>
                <c:pt idx="44660">
                  <c:v>0.62100000000000199</c:v>
                </c:pt>
                <c:pt idx="44661">
                  <c:v>0</c:v>
                </c:pt>
                <c:pt idx="44662">
                  <c:v>0</c:v>
                </c:pt>
                <c:pt idx="44663">
                  <c:v>-0.124000000000002</c:v>
                </c:pt>
                <c:pt idx="44664">
                  <c:v>0</c:v>
                </c:pt>
                <c:pt idx="44665">
                  <c:v>0</c:v>
                </c:pt>
                <c:pt idx="44666">
                  <c:v>0</c:v>
                </c:pt>
                <c:pt idx="44667">
                  <c:v>0</c:v>
                </c:pt>
                <c:pt idx="44668">
                  <c:v>0</c:v>
                </c:pt>
                <c:pt idx="44669">
                  <c:v>0</c:v>
                </c:pt>
                <c:pt idx="44670">
                  <c:v>0.496999999999999</c:v>
                </c:pt>
                <c:pt idx="44671">
                  <c:v>0</c:v>
                </c:pt>
                <c:pt idx="44672">
                  <c:v>-0.124000000000002</c:v>
                </c:pt>
                <c:pt idx="44673">
                  <c:v>0</c:v>
                </c:pt>
                <c:pt idx="44674">
                  <c:v>0</c:v>
                </c:pt>
                <c:pt idx="44675">
                  <c:v>0</c:v>
                </c:pt>
                <c:pt idx="44676">
                  <c:v>0</c:v>
                </c:pt>
                <c:pt idx="44677">
                  <c:v>0</c:v>
                </c:pt>
                <c:pt idx="44678">
                  <c:v>0</c:v>
                </c:pt>
                <c:pt idx="44679">
                  <c:v>0.868999999999999</c:v>
                </c:pt>
                <c:pt idx="44680">
                  <c:v>0</c:v>
                </c:pt>
                <c:pt idx="44681">
                  <c:v>-2.11</c:v>
                </c:pt>
                <c:pt idx="44682">
                  <c:v>-0.124000000000002</c:v>
                </c:pt>
                <c:pt idx="44683">
                  <c:v>0</c:v>
                </c:pt>
                <c:pt idx="44684">
                  <c:v>0</c:v>
                </c:pt>
                <c:pt idx="44685">
                  <c:v>0</c:v>
                </c:pt>
                <c:pt idx="44686">
                  <c:v>0</c:v>
                </c:pt>
                <c:pt idx="44687">
                  <c:v>0.371999999999999</c:v>
                </c:pt>
                <c:pt idx="44688">
                  <c:v>0</c:v>
                </c:pt>
                <c:pt idx="44689">
                  <c:v>-0.371999999999999</c:v>
                </c:pt>
                <c:pt idx="44690">
                  <c:v>0</c:v>
                </c:pt>
                <c:pt idx="44691">
                  <c:v>0.49600000000000199</c:v>
                </c:pt>
                <c:pt idx="44692">
                  <c:v>0</c:v>
                </c:pt>
                <c:pt idx="44693">
                  <c:v>0</c:v>
                </c:pt>
                <c:pt idx="44694">
                  <c:v>0</c:v>
                </c:pt>
                <c:pt idx="44695">
                  <c:v>0</c:v>
                </c:pt>
                <c:pt idx="44696">
                  <c:v>1.7369999999999901</c:v>
                </c:pt>
                <c:pt idx="44697">
                  <c:v>0</c:v>
                </c:pt>
                <c:pt idx="44698">
                  <c:v>-0.743999999999999</c:v>
                </c:pt>
                <c:pt idx="44699">
                  <c:v>0</c:v>
                </c:pt>
                <c:pt idx="44700">
                  <c:v>0.248000000000004</c:v>
                </c:pt>
                <c:pt idx="44701">
                  <c:v>0</c:v>
                </c:pt>
                <c:pt idx="44702">
                  <c:v>0</c:v>
                </c:pt>
                <c:pt idx="44703">
                  <c:v>0</c:v>
                </c:pt>
                <c:pt idx="44704">
                  <c:v>0</c:v>
                </c:pt>
                <c:pt idx="44705">
                  <c:v>-1.8620000000000001</c:v>
                </c:pt>
                <c:pt idx="44706">
                  <c:v>0</c:v>
                </c:pt>
                <c:pt idx="44707">
                  <c:v>0.124000000000002</c:v>
                </c:pt>
                <c:pt idx="44708">
                  <c:v>0.744999999999997</c:v>
                </c:pt>
                <c:pt idx="44709">
                  <c:v>0</c:v>
                </c:pt>
                <c:pt idx="44710">
                  <c:v>0</c:v>
                </c:pt>
                <c:pt idx="44711">
                  <c:v>0</c:v>
                </c:pt>
                <c:pt idx="44712">
                  <c:v>0</c:v>
                </c:pt>
                <c:pt idx="44713">
                  <c:v>0.620999999999995</c:v>
                </c:pt>
                <c:pt idx="44714">
                  <c:v>0</c:v>
                </c:pt>
                <c:pt idx="44715">
                  <c:v>-0.123999999999995</c:v>
                </c:pt>
                <c:pt idx="44716">
                  <c:v>-0.74500000000000399</c:v>
                </c:pt>
                <c:pt idx="44717">
                  <c:v>0.74500000000000399</c:v>
                </c:pt>
                <c:pt idx="44718">
                  <c:v>-0.74500000000000399</c:v>
                </c:pt>
                <c:pt idx="44719">
                  <c:v>0</c:v>
                </c:pt>
                <c:pt idx="44720">
                  <c:v>0</c:v>
                </c:pt>
                <c:pt idx="44721">
                  <c:v>0</c:v>
                </c:pt>
                <c:pt idx="44722">
                  <c:v>0.373000000000004</c:v>
                </c:pt>
                <c:pt idx="44723">
                  <c:v>0</c:v>
                </c:pt>
                <c:pt idx="44724">
                  <c:v>-0.373000000000004</c:v>
                </c:pt>
                <c:pt idx="44725">
                  <c:v>0</c:v>
                </c:pt>
                <c:pt idx="44726">
                  <c:v>0.868999999999999</c:v>
                </c:pt>
                <c:pt idx="44727">
                  <c:v>0</c:v>
                </c:pt>
                <c:pt idx="44728">
                  <c:v>0</c:v>
                </c:pt>
                <c:pt idx="44729">
                  <c:v>0</c:v>
                </c:pt>
                <c:pt idx="44730">
                  <c:v>0</c:v>
                </c:pt>
                <c:pt idx="44731">
                  <c:v>-0.496999999999999</c:v>
                </c:pt>
                <c:pt idx="44732">
                  <c:v>0</c:v>
                </c:pt>
                <c:pt idx="44733">
                  <c:v>0.496999999999999</c:v>
                </c:pt>
                <c:pt idx="44734">
                  <c:v>0.49600000000000899</c:v>
                </c:pt>
                <c:pt idx="44735">
                  <c:v>0</c:v>
                </c:pt>
                <c:pt idx="44736">
                  <c:v>-0.62000000000000399</c:v>
                </c:pt>
                <c:pt idx="44737">
                  <c:v>0</c:v>
                </c:pt>
                <c:pt idx="44738">
                  <c:v>0</c:v>
                </c:pt>
                <c:pt idx="44739">
                  <c:v>0</c:v>
                </c:pt>
                <c:pt idx="44740">
                  <c:v>-0.495999999999995</c:v>
                </c:pt>
                <c:pt idx="44741">
                  <c:v>0.495999999999995</c:v>
                </c:pt>
                <c:pt idx="44742">
                  <c:v>0.124000000000002</c:v>
                </c:pt>
                <c:pt idx="44743">
                  <c:v>1.98599999999999</c:v>
                </c:pt>
                <c:pt idx="44744">
                  <c:v>0</c:v>
                </c:pt>
                <c:pt idx="44745">
                  <c:v>0</c:v>
                </c:pt>
                <c:pt idx="44746">
                  <c:v>0</c:v>
                </c:pt>
                <c:pt idx="44747">
                  <c:v>0</c:v>
                </c:pt>
                <c:pt idx="44748">
                  <c:v>0</c:v>
                </c:pt>
                <c:pt idx="44749">
                  <c:v>-0.74500000000000399</c:v>
                </c:pt>
                <c:pt idx="44750">
                  <c:v>0</c:v>
                </c:pt>
                <c:pt idx="44751">
                  <c:v>0</c:v>
                </c:pt>
                <c:pt idx="44752">
                  <c:v>-0.743999999999999</c:v>
                </c:pt>
                <c:pt idx="44753">
                  <c:v>-0.249000000000002</c:v>
                </c:pt>
                <c:pt idx="44754">
                  <c:v>-0.124000000000002</c:v>
                </c:pt>
                <c:pt idx="44755">
                  <c:v>0</c:v>
                </c:pt>
                <c:pt idx="44756">
                  <c:v>0</c:v>
                </c:pt>
                <c:pt idx="44757">
                  <c:v>0</c:v>
                </c:pt>
                <c:pt idx="44758">
                  <c:v>0</c:v>
                </c:pt>
                <c:pt idx="44759">
                  <c:v>0</c:v>
                </c:pt>
                <c:pt idx="44760">
                  <c:v>0.86900000000000599</c:v>
                </c:pt>
                <c:pt idx="44761">
                  <c:v>0</c:v>
                </c:pt>
                <c:pt idx="44762">
                  <c:v>-0.62000000000000399</c:v>
                </c:pt>
                <c:pt idx="44763">
                  <c:v>-0.373000000000004</c:v>
                </c:pt>
                <c:pt idx="44764">
                  <c:v>0</c:v>
                </c:pt>
                <c:pt idx="44765">
                  <c:v>0</c:v>
                </c:pt>
                <c:pt idx="44766">
                  <c:v>0</c:v>
                </c:pt>
                <c:pt idx="44767">
                  <c:v>0</c:v>
                </c:pt>
                <c:pt idx="44768">
                  <c:v>0.248000000000004</c:v>
                </c:pt>
                <c:pt idx="44769">
                  <c:v>0</c:v>
                </c:pt>
                <c:pt idx="44770">
                  <c:v>-0.248000000000004</c:v>
                </c:pt>
                <c:pt idx="44771">
                  <c:v>-0.61999999999999</c:v>
                </c:pt>
                <c:pt idx="44772">
                  <c:v>0.61999999999999</c:v>
                </c:pt>
                <c:pt idx="44773">
                  <c:v>0</c:v>
                </c:pt>
                <c:pt idx="44774">
                  <c:v>0</c:v>
                </c:pt>
                <c:pt idx="44775">
                  <c:v>0</c:v>
                </c:pt>
                <c:pt idx="44776">
                  <c:v>0.74500000000000399</c:v>
                </c:pt>
                <c:pt idx="44777">
                  <c:v>0</c:v>
                </c:pt>
                <c:pt idx="44778">
                  <c:v>0.123999999999995</c:v>
                </c:pt>
                <c:pt idx="44779">
                  <c:v>-1.36499999999999</c:v>
                </c:pt>
                <c:pt idx="44780">
                  <c:v>0.619999999999997</c:v>
                </c:pt>
                <c:pt idx="44781">
                  <c:v>0</c:v>
                </c:pt>
                <c:pt idx="44782">
                  <c:v>0</c:v>
                </c:pt>
                <c:pt idx="44783">
                  <c:v>0</c:v>
                </c:pt>
                <c:pt idx="44784">
                  <c:v>0</c:v>
                </c:pt>
                <c:pt idx="44785">
                  <c:v>0</c:v>
                </c:pt>
                <c:pt idx="44786">
                  <c:v>0</c:v>
                </c:pt>
                <c:pt idx="44787">
                  <c:v>-0.247999999999997</c:v>
                </c:pt>
                <c:pt idx="44788">
                  <c:v>0</c:v>
                </c:pt>
                <c:pt idx="44789">
                  <c:v>0</c:v>
                </c:pt>
                <c:pt idx="44790">
                  <c:v>1.4889999999999901</c:v>
                </c:pt>
                <c:pt idx="44791">
                  <c:v>0</c:v>
                </c:pt>
                <c:pt idx="44792">
                  <c:v>0</c:v>
                </c:pt>
                <c:pt idx="44793">
                  <c:v>0</c:v>
                </c:pt>
                <c:pt idx="44794">
                  <c:v>0</c:v>
                </c:pt>
                <c:pt idx="44795">
                  <c:v>0</c:v>
                </c:pt>
                <c:pt idx="44796">
                  <c:v>0</c:v>
                </c:pt>
                <c:pt idx="44797">
                  <c:v>-0.371999999999999</c:v>
                </c:pt>
                <c:pt idx="44798">
                  <c:v>-1.117</c:v>
                </c:pt>
                <c:pt idx="44799">
                  <c:v>0</c:v>
                </c:pt>
                <c:pt idx="44800">
                  <c:v>0</c:v>
                </c:pt>
                <c:pt idx="44801">
                  <c:v>0</c:v>
                </c:pt>
                <c:pt idx="44802">
                  <c:v>0</c:v>
                </c:pt>
                <c:pt idx="44803">
                  <c:v>0</c:v>
                </c:pt>
                <c:pt idx="44804">
                  <c:v>0.371999999999999</c:v>
                </c:pt>
                <c:pt idx="44805">
                  <c:v>0</c:v>
                </c:pt>
                <c:pt idx="44806">
                  <c:v>0.12400000000000901</c:v>
                </c:pt>
                <c:pt idx="44807">
                  <c:v>0</c:v>
                </c:pt>
                <c:pt idx="44808">
                  <c:v>0</c:v>
                </c:pt>
                <c:pt idx="44809">
                  <c:v>0</c:v>
                </c:pt>
                <c:pt idx="44810">
                  <c:v>0</c:v>
                </c:pt>
                <c:pt idx="44811">
                  <c:v>0</c:v>
                </c:pt>
                <c:pt idx="44812">
                  <c:v>-17.251999999999899</c:v>
                </c:pt>
                <c:pt idx="44813">
                  <c:v>6.2060000000000004</c:v>
                </c:pt>
                <c:pt idx="44814">
                  <c:v>0</c:v>
                </c:pt>
                <c:pt idx="44815">
                  <c:v>0</c:v>
                </c:pt>
                <c:pt idx="44816">
                  <c:v>-7.57099999999999</c:v>
                </c:pt>
                <c:pt idx="44817">
                  <c:v>0</c:v>
                </c:pt>
                <c:pt idx="44818">
                  <c:v>0</c:v>
                </c:pt>
                <c:pt idx="44819">
                  <c:v>0</c:v>
                </c:pt>
                <c:pt idx="44820">
                  <c:v>0</c:v>
                </c:pt>
                <c:pt idx="44821">
                  <c:v>0</c:v>
                </c:pt>
                <c:pt idx="44822">
                  <c:v>-1.9849999999999901</c:v>
                </c:pt>
                <c:pt idx="44823">
                  <c:v>-6.45399999999999</c:v>
                </c:pt>
                <c:pt idx="44824">
                  <c:v>-14.148999999999999</c:v>
                </c:pt>
                <c:pt idx="44825">
                  <c:v>-11.293999999999899</c:v>
                </c:pt>
                <c:pt idx="44826">
                  <c:v>0</c:v>
                </c:pt>
                <c:pt idx="44827">
                  <c:v>0</c:v>
                </c:pt>
                <c:pt idx="44828">
                  <c:v>0</c:v>
                </c:pt>
                <c:pt idx="44829">
                  <c:v>0</c:v>
                </c:pt>
                <c:pt idx="44830">
                  <c:v>10.672999999999901</c:v>
                </c:pt>
                <c:pt idx="44831">
                  <c:v>0</c:v>
                </c:pt>
                <c:pt idx="44832">
                  <c:v>0.62100000000000899</c:v>
                </c:pt>
                <c:pt idx="44833">
                  <c:v>-0.74500000000000399</c:v>
                </c:pt>
                <c:pt idx="44834">
                  <c:v>-3.4749999999999899</c:v>
                </c:pt>
                <c:pt idx="44835">
                  <c:v>-2.48199999999999</c:v>
                </c:pt>
                <c:pt idx="44836">
                  <c:v>0</c:v>
                </c:pt>
                <c:pt idx="44837">
                  <c:v>0</c:v>
                </c:pt>
                <c:pt idx="44838">
                  <c:v>0</c:v>
                </c:pt>
                <c:pt idx="44839">
                  <c:v>0</c:v>
                </c:pt>
                <c:pt idx="44840">
                  <c:v>-8.3149999999999906</c:v>
                </c:pt>
                <c:pt idx="44841">
                  <c:v>-14.521000000000001</c:v>
                </c:pt>
                <c:pt idx="44842">
                  <c:v>-6.45399999999999</c:v>
                </c:pt>
                <c:pt idx="44843">
                  <c:v>0.992999999999995</c:v>
                </c:pt>
                <c:pt idx="44844">
                  <c:v>-0.992999999999995</c:v>
                </c:pt>
                <c:pt idx="44845">
                  <c:v>0</c:v>
                </c:pt>
                <c:pt idx="44846">
                  <c:v>0</c:v>
                </c:pt>
                <c:pt idx="44847">
                  <c:v>0</c:v>
                </c:pt>
                <c:pt idx="44848">
                  <c:v>-11.295</c:v>
                </c:pt>
                <c:pt idx="44849">
                  <c:v>-0.61999999999999</c:v>
                </c:pt>
                <c:pt idx="44850">
                  <c:v>-11.045999999999999</c:v>
                </c:pt>
                <c:pt idx="44851">
                  <c:v>0</c:v>
                </c:pt>
                <c:pt idx="44852">
                  <c:v>9.9290000000000003</c:v>
                </c:pt>
                <c:pt idx="44853">
                  <c:v>0</c:v>
                </c:pt>
                <c:pt idx="44854">
                  <c:v>0</c:v>
                </c:pt>
                <c:pt idx="44855">
                  <c:v>0</c:v>
                </c:pt>
                <c:pt idx="44856">
                  <c:v>0</c:v>
                </c:pt>
                <c:pt idx="44857">
                  <c:v>0</c:v>
                </c:pt>
                <c:pt idx="44858">
                  <c:v>8.1910000000000007</c:v>
                </c:pt>
                <c:pt idx="44859">
                  <c:v>20.974999999999898</c:v>
                </c:pt>
                <c:pt idx="44860">
                  <c:v>5.9579999999999904</c:v>
                </c:pt>
                <c:pt idx="44861">
                  <c:v>0</c:v>
                </c:pt>
                <c:pt idx="44862">
                  <c:v>-8.6880000000000006</c:v>
                </c:pt>
                <c:pt idx="44863">
                  <c:v>0</c:v>
                </c:pt>
                <c:pt idx="44864">
                  <c:v>0</c:v>
                </c:pt>
                <c:pt idx="44865">
                  <c:v>0</c:v>
                </c:pt>
                <c:pt idx="44866">
                  <c:v>0</c:v>
                </c:pt>
                <c:pt idx="44867">
                  <c:v>-2.1099999999999901</c:v>
                </c:pt>
                <c:pt idx="44868">
                  <c:v>-5.5849999999999902</c:v>
                </c:pt>
                <c:pt idx="44869">
                  <c:v>-1.49</c:v>
                </c:pt>
                <c:pt idx="44870">
                  <c:v>0</c:v>
                </c:pt>
                <c:pt idx="44871">
                  <c:v>1.3659999999999899</c:v>
                </c:pt>
                <c:pt idx="44872">
                  <c:v>0</c:v>
                </c:pt>
                <c:pt idx="44873">
                  <c:v>0</c:v>
                </c:pt>
                <c:pt idx="44874">
                  <c:v>0</c:v>
                </c:pt>
                <c:pt idx="44875">
                  <c:v>0.496999999999999</c:v>
                </c:pt>
                <c:pt idx="44876">
                  <c:v>0</c:v>
                </c:pt>
                <c:pt idx="44877">
                  <c:v>-1.73799999999999</c:v>
                </c:pt>
                <c:pt idx="44878">
                  <c:v>-0.248000000000004</c:v>
                </c:pt>
                <c:pt idx="44879">
                  <c:v>-0.744999999999997</c:v>
                </c:pt>
                <c:pt idx="44880">
                  <c:v>0</c:v>
                </c:pt>
                <c:pt idx="44881">
                  <c:v>0</c:v>
                </c:pt>
                <c:pt idx="44882">
                  <c:v>0</c:v>
                </c:pt>
                <c:pt idx="44883">
                  <c:v>0</c:v>
                </c:pt>
                <c:pt idx="44884">
                  <c:v>0.74500000000000399</c:v>
                </c:pt>
                <c:pt idx="44885">
                  <c:v>4.3439999999999896</c:v>
                </c:pt>
                <c:pt idx="44886">
                  <c:v>0</c:v>
                </c:pt>
                <c:pt idx="44887">
                  <c:v>-0.992999999999995</c:v>
                </c:pt>
                <c:pt idx="44888">
                  <c:v>-2.1099999999999901</c:v>
                </c:pt>
                <c:pt idx="44889">
                  <c:v>0</c:v>
                </c:pt>
                <c:pt idx="44890">
                  <c:v>0</c:v>
                </c:pt>
                <c:pt idx="44891">
                  <c:v>0</c:v>
                </c:pt>
                <c:pt idx="44892">
                  <c:v>0</c:v>
                </c:pt>
                <c:pt idx="44893">
                  <c:v>0</c:v>
                </c:pt>
                <c:pt idx="44894">
                  <c:v>-1.2409999999999899</c:v>
                </c:pt>
                <c:pt idx="44895">
                  <c:v>0</c:v>
                </c:pt>
                <c:pt idx="44896">
                  <c:v>0</c:v>
                </c:pt>
                <c:pt idx="44897">
                  <c:v>0</c:v>
                </c:pt>
                <c:pt idx="44898">
                  <c:v>0.496999999999999</c:v>
                </c:pt>
                <c:pt idx="44899">
                  <c:v>0</c:v>
                </c:pt>
                <c:pt idx="44900">
                  <c:v>0</c:v>
                </c:pt>
                <c:pt idx="44901">
                  <c:v>0</c:v>
                </c:pt>
                <c:pt idx="44902">
                  <c:v>0</c:v>
                </c:pt>
                <c:pt idx="44903">
                  <c:v>-0.123999999999995</c:v>
                </c:pt>
                <c:pt idx="44904">
                  <c:v>-0.249000000000002</c:v>
                </c:pt>
                <c:pt idx="44905">
                  <c:v>0</c:v>
                </c:pt>
                <c:pt idx="44906">
                  <c:v>0.496999999999999</c:v>
                </c:pt>
                <c:pt idx="44907">
                  <c:v>0.247999999999997</c:v>
                </c:pt>
                <c:pt idx="44908">
                  <c:v>0</c:v>
                </c:pt>
                <c:pt idx="44909">
                  <c:v>0</c:v>
                </c:pt>
                <c:pt idx="44910">
                  <c:v>0</c:v>
                </c:pt>
                <c:pt idx="44911">
                  <c:v>1.117</c:v>
                </c:pt>
                <c:pt idx="44912">
                  <c:v>0</c:v>
                </c:pt>
                <c:pt idx="44913">
                  <c:v>-1.2409999999999899</c:v>
                </c:pt>
                <c:pt idx="44914">
                  <c:v>0</c:v>
                </c:pt>
                <c:pt idx="44915">
                  <c:v>0.743999999999999</c:v>
                </c:pt>
                <c:pt idx="44916">
                  <c:v>0</c:v>
                </c:pt>
                <c:pt idx="44917">
                  <c:v>0</c:v>
                </c:pt>
                <c:pt idx="44918">
                  <c:v>0</c:v>
                </c:pt>
                <c:pt idx="44919">
                  <c:v>0</c:v>
                </c:pt>
                <c:pt idx="44920">
                  <c:v>0</c:v>
                </c:pt>
                <c:pt idx="44921">
                  <c:v>-0.371999999999999</c:v>
                </c:pt>
                <c:pt idx="44922">
                  <c:v>-1.986</c:v>
                </c:pt>
                <c:pt idx="44923">
                  <c:v>0</c:v>
                </c:pt>
                <c:pt idx="44924">
                  <c:v>0</c:v>
                </c:pt>
                <c:pt idx="44925">
                  <c:v>0.619999999999997</c:v>
                </c:pt>
                <c:pt idx="44926">
                  <c:v>0</c:v>
                </c:pt>
                <c:pt idx="44927">
                  <c:v>0</c:v>
                </c:pt>
                <c:pt idx="44928">
                  <c:v>0</c:v>
                </c:pt>
                <c:pt idx="44929">
                  <c:v>-0.49600000000000199</c:v>
                </c:pt>
                <c:pt idx="44930">
                  <c:v>0</c:v>
                </c:pt>
                <c:pt idx="44931">
                  <c:v>0.49600000000000199</c:v>
                </c:pt>
                <c:pt idx="44932">
                  <c:v>0.992999999999995</c:v>
                </c:pt>
                <c:pt idx="44933">
                  <c:v>0.868999999999999</c:v>
                </c:pt>
                <c:pt idx="44934">
                  <c:v>0</c:v>
                </c:pt>
                <c:pt idx="44935">
                  <c:v>0</c:v>
                </c:pt>
                <c:pt idx="44936">
                  <c:v>0</c:v>
                </c:pt>
                <c:pt idx="44937">
                  <c:v>0</c:v>
                </c:pt>
                <c:pt idx="44938">
                  <c:v>0</c:v>
                </c:pt>
                <c:pt idx="44939">
                  <c:v>-0.743999999999999</c:v>
                </c:pt>
                <c:pt idx="44940">
                  <c:v>-0.496999999999999</c:v>
                </c:pt>
                <c:pt idx="44941">
                  <c:v>0.496999999999999</c:v>
                </c:pt>
                <c:pt idx="44942">
                  <c:v>-0.496999999999999</c:v>
                </c:pt>
                <c:pt idx="44943">
                  <c:v>0</c:v>
                </c:pt>
                <c:pt idx="44944">
                  <c:v>0</c:v>
                </c:pt>
                <c:pt idx="44945">
                  <c:v>0</c:v>
                </c:pt>
                <c:pt idx="44946">
                  <c:v>0</c:v>
                </c:pt>
                <c:pt idx="44947">
                  <c:v>0</c:v>
                </c:pt>
                <c:pt idx="44948">
                  <c:v>-0.62100000000000199</c:v>
                </c:pt>
                <c:pt idx="44949">
                  <c:v>0.247999999999997</c:v>
                </c:pt>
                <c:pt idx="44950">
                  <c:v>0</c:v>
                </c:pt>
                <c:pt idx="44951">
                  <c:v>0.496999999999999</c:v>
                </c:pt>
                <c:pt idx="44952">
                  <c:v>0</c:v>
                </c:pt>
                <c:pt idx="44953">
                  <c:v>0</c:v>
                </c:pt>
                <c:pt idx="44954">
                  <c:v>0</c:v>
                </c:pt>
                <c:pt idx="44955">
                  <c:v>0</c:v>
                </c:pt>
                <c:pt idx="44956">
                  <c:v>0</c:v>
                </c:pt>
                <c:pt idx="44957">
                  <c:v>0.992999999999995</c:v>
                </c:pt>
                <c:pt idx="44958">
                  <c:v>0.371999999999999</c:v>
                </c:pt>
                <c:pt idx="44959">
                  <c:v>0</c:v>
                </c:pt>
                <c:pt idx="44960">
                  <c:v>-0.495999999999995</c:v>
                </c:pt>
                <c:pt idx="44961">
                  <c:v>0</c:v>
                </c:pt>
                <c:pt idx="44962">
                  <c:v>0</c:v>
                </c:pt>
                <c:pt idx="44963">
                  <c:v>0</c:v>
                </c:pt>
                <c:pt idx="44964">
                  <c:v>0</c:v>
                </c:pt>
                <c:pt idx="44965">
                  <c:v>0</c:v>
                </c:pt>
                <c:pt idx="44966">
                  <c:v>0</c:v>
                </c:pt>
                <c:pt idx="44967">
                  <c:v>0.992999999999995</c:v>
                </c:pt>
                <c:pt idx="44968">
                  <c:v>0</c:v>
                </c:pt>
                <c:pt idx="44969">
                  <c:v>-0.496999999999999</c:v>
                </c:pt>
                <c:pt idx="44970">
                  <c:v>-0.247999999999997</c:v>
                </c:pt>
                <c:pt idx="44971">
                  <c:v>0</c:v>
                </c:pt>
                <c:pt idx="44972">
                  <c:v>0</c:v>
                </c:pt>
                <c:pt idx="44973">
                  <c:v>0</c:v>
                </c:pt>
                <c:pt idx="44974">
                  <c:v>0</c:v>
                </c:pt>
                <c:pt idx="44975">
                  <c:v>-1.36499999999999</c:v>
                </c:pt>
                <c:pt idx="44976">
                  <c:v>0</c:v>
                </c:pt>
                <c:pt idx="44977">
                  <c:v>1.9849999999999901</c:v>
                </c:pt>
                <c:pt idx="44978">
                  <c:v>0</c:v>
                </c:pt>
                <c:pt idx="44979">
                  <c:v>-0.248000000000004</c:v>
                </c:pt>
                <c:pt idx="44980">
                  <c:v>0</c:v>
                </c:pt>
                <c:pt idx="44981">
                  <c:v>0</c:v>
                </c:pt>
                <c:pt idx="44982">
                  <c:v>0</c:v>
                </c:pt>
                <c:pt idx="44983">
                  <c:v>0</c:v>
                </c:pt>
                <c:pt idx="44984">
                  <c:v>0</c:v>
                </c:pt>
                <c:pt idx="44985">
                  <c:v>0.373000000000004</c:v>
                </c:pt>
                <c:pt idx="44986">
                  <c:v>0</c:v>
                </c:pt>
                <c:pt idx="44987">
                  <c:v>0</c:v>
                </c:pt>
                <c:pt idx="44988">
                  <c:v>-0.74500000000000399</c:v>
                </c:pt>
                <c:pt idx="44989">
                  <c:v>0</c:v>
                </c:pt>
                <c:pt idx="44990">
                  <c:v>0</c:v>
                </c:pt>
                <c:pt idx="44991">
                  <c:v>0</c:v>
                </c:pt>
                <c:pt idx="44992">
                  <c:v>0.620999999999995</c:v>
                </c:pt>
                <c:pt idx="44993">
                  <c:v>0</c:v>
                </c:pt>
                <c:pt idx="44994">
                  <c:v>0.371999999999999</c:v>
                </c:pt>
                <c:pt idx="44995">
                  <c:v>0</c:v>
                </c:pt>
                <c:pt idx="44996">
                  <c:v>-0.123999999999995</c:v>
                </c:pt>
                <c:pt idx="44997">
                  <c:v>-1.117</c:v>
                </c:pt>
                <c:pt idx="44998">
                  <c:v>0</c:v>
                </c:pt>
                <c:pt idx="44999">
                  <c:v>0</c:v>
                </c:pt>
                <c:pt idx="45000">
                  <c:v>0</c:v>
                </c:pt>
                <c:pt idx="45001">
                  <c:v>0</c:v>
                </c:pt>
                <c:pt idx="45002">
                  <c:v>0.371999999999999</c:v>
                </c:pt>
                <c:pt idx="45003">
                  <c:v>0.248000000000004</c:v>
                </c:pt>
                <c:pt idx="45004">
                  <c:v>0.620999999999995</c:v>
                </c:pt>
                <c:pt idx="45005">
                  <c:v>0</c:v>
                </c:pt>
                <c:pt idx="45006">
                  <c:v>-0.24799999999999001</c:v>
                </c:pt>
                <c:pt idx="45007">
                  <c:v>0</c:v>
                </c:pt>
                <c:pt idx="45008">
                  <c:v>0</c:v>
                </c:pt>
                <c:pt idx="45009">
                  <c:v>0</c:v>
                </c:pt>
                <c:pt idx="45010">
                  <c:v>1.4890000000000001</c:v>
                </c:pt>
                <c:pt idx="45011">
                  <c:v>0</c:v>
                </c:pt>
                <c:pt idx="45012">
                  <c:v>-2.48199999999999</c:v>
                </c:pt>
                <c:pt idx="45013">
                  <c:v>0</c:v>
                </c:pt>
                <c:pt idx="45014">
                  <c:v>0</c:v>
                </c:pt>
                <c:pt idx="45015">
                  <c:v>0</c:v>
                </c:pt>
                <c:pt idx="45016">
                  <c:v>0</c:v>
                </c:pt>
                <c:pt idx="45017">
                  <c:v>0</c:v>
                </c:pt>
                <c:pt idx="45018">
                  <c:v>0</c:v>
                </c:pt>
                <c:pt idx="45019">
                  <c:v>0.249000000000002</c:v>
                </c:pt>
                <c:pt idx="45020">
                  <c:v>0.619999999999997</c:v>
                </c:pt>
                <c:pt idx="45021">
                  <c:v>0</c:v>
                </c:pt>
                <c:pt idx="45022">
                  <c:v>-1.2409999999999899</c:v>
                </c:pt>
                <c:pt idx="45023">
                  <c:v>0</c:v>
                </c:pt>
                <c:pt idx="45024">
                  <c:v>0.49600000000000199</c:v>
                </c:pt>
                <c:pt idx="45025">
                  <c:v>0</c:v>
                </c:pt>
                <c:pt idx="45026">
                  <c:v>0</c:v>
                </c:pt>
                <c:pt idx="45027">
                  <c:v>0</c:v>
                </c:pt>
                <c:pt idx="45028">
                  <c:v>0.74500000000000399</c:v>
                </c:pt>
                <c:pt idx="45029">
                  <c:v>-0.62100000000000899</c:v>
                </c:pt>
                <c:pt idx="45030">
                  <c:v>0</c:v>
                </c:pt>
                <c:pt idx="45031">
                  <c:v>0</c:v>
                </c:pt>
                <c:pt idx="45032">
                  <c:v>12.536</c:v>
                </c:pt>
                <c:pt idx="45033">
                  <c:v>0</c:v>
                </c:pt>
                <c:pt idx="45034">
                  <c:v>0</c:v>
                </c:pt>
                <c:pt idx="45035">
                  <c:v>0</c:v>
                </c:pt>
                <c:pt idx="45036">
                  <c:v>0</c:v>
                </c:pt>
                <c:pt idx="45037">
                  <c:v>-0.371999999999999</c:v>
                </c:pt>
                <c:pt idx="45038">
                  <c:v>0.124000000000002</c:v>
                </c:pt>
                <c:pt idx="45039">
                  <c:v>-0.496999999999999</c:v>
                </c:pt>
                <c:pt idx="45040">
                  <c:v>0.372999999999997</c:v>
                </c:pt>
                <c:pt idx="45041">
                  <c:v>-0.372999999999997</c:v>
                </c:pt>
                <c:pt idx="45042">
                  <c:v>0.372999999999997</c:v>
                </c:pt>
                <c:pt idx="45043">
                  <c:v>0</c:v>
                </c:pt>
                <c:pt idx="45044">
                  <c:v>0</c:v>
                </c:pt>
                <c:pt idx="45045">
                  <c:v>0</c:v>
                </c:pt>
                <c:pt idx="45046">
                  <c:v>0</c:v>
                </c:pt>
                <c:pt idx="45047">
                  <c:v>0.373000000000004</c:v>
                </c:pt>
                <c:pt idx="45048">
                  <c:v>0</c:v>
                </c:pt>
                <c:pt idx="45049">
                  <c:v>0.992999999999995</c:v>
                </c:pt>
                <c:pt idx="45050">
                  <c:v>0.371999999999999</c:v>
                </c:pt>
                <c:pt idx="45051">
                  <c:v>0</c:v>
                </c:pt>
                <c:pt idx="45052">
                  <c:v>0</c:v>
                </c:pt>
                <c:pt idx="45053">
                  <c:v>0</c:v>
                </c:pt>
                <c:pt idx="45054">
                  <c:v>0</c:v>
                </c:pt>
                <c:pt idx="45055">
                  <c:v>0.99200000000000399</c:v>
                </c:pt>
                <c:pt idx="45056">
                  <c:v>0</c:v>
                </c:pt>
                <c:pt idx="45057">
                  <c:v>0</c:v>
                </c:pt>
                <c:pt idx="45058">
                  <c:v>-0.62000000000000399</c:v>
                </c:pt>
                <c:pt idx="45059">
                  <c:v>0</c:v>
                </c:pt>
                <c:pt idx="45060">
                  <c:v>-0.123999999999995</c:v>
                </c:pt>
                <c:pt idx="45061">
                  <c:v>0</c:v>
                </c:pt>
                <c:pt idx="45062">
                  <c:v>0</c:v>
                </c:pt>
                <c:pt idx="45063">
                  <c:v>0</c:v>
                </c:pt>
                <c:pt idx="45064">
                  <c:v>0</c:v>
                </c:pt>
                <c:pt idx="45065">
                  <c:v>-0.49600000000000199</c:v>
                </c:pt>
                <c:pt idx="45066">
                  <c:v>0</c:v>
                </c:pt>
                <c:pt idx="45067">
                  <c:v>0</c:v>
                </c:pt>
                <c:pt idx="45068">
                  <c:v>0.62100000000000199</c:v>
                </c:pt>
                <c:pt idx="45069">
                  <c:v>0</c:v>
                </c:pt>
                <c:pt idx="45070">
                  <c:v>0</c:v>
                </c:pt>
                <c:pt idx="45071">
                  <c:v>0</c:v>
                </c:pt>
                <c:pt idx="45072">
                  <c:v>0</c:v>
                </c:pt>
                <c:pt idx="45073">
                  <c:v>0</c:v>
                </c:pt>
                <c:pt idx="45074">
                  <c:v>-0.744999999999997</c:v>
                </c:pt>
                <c:pt idx="45075">
                  <c:v>0</c:v>
                </c:pt>
                <c:pt idx="45076">
                  <c:v>1.36499999999999</c:v>
                </c:pt>
                <c:pt idx="45077">
                  <c:v>0.868999999999999</c:v>
                </c:pt>
                <c:pt idx="45078">
                  <c:v>0</c:v>
                </c:pt>
                <c:pt idx="45079">
                  <c:v>0</c:v>
                </c:pt>
                <c:pt idx="45080">
                  <c:v>0</c:v>
                </c:pt>
                <c:pt idx="45081">
                  <c:v>0</c:v>
                </c:pt>
                <c:pt idx="45082">
                  <c:v>-1.3659999999999899</c:v>
                </c:pt>
                <c:pt idx="45083">
                  <c:v>0</c:v>
                </c:pt>
                <c:pt idx="45084">
                  <c:v>-0.495999999999995</c:v>
                </c:pt>
                <c:pt idx="45085">
                  <c:v>0.620999999999995</c:v>
                </c:pt>
                <c:pt idx="45086">
                  <c:v>-0.992999999999995</c:v>
                </c:pt>
                <c:pt idx="45087">
                  <c:v>0</c:v>
                </c:pt>
                <c:pt idx="45088">
                  <c:v>0</c:v>
                </c:pt>
                <c:pt idx="45089">
                  <c:v>0</c:v>
                </c:pt>
                <c:pt idx="45090">
                  <c:v>0</c:v>
                </c:pt>
                <c:pt idx="45091">
                  <c:v>-2.7299999999999902</c:v>
                </c:pt>
                <c:pt idx="45092">
                  <c:v>0</c:v>
                </c:pt>
                <c:pt idx="45093">
                  <c:v>0.99300000000000199</c:v>
                </c:pt>
                <c:pt idx="45094">
                  <c:v>0</c:v>
                </c:pt>
                <c:pt idx="45095">
                  <c:v>0</c:v>
                </c:pt>
                <c:pt idx="45096">
                  <c:v>-0.249000000000002</c:v>
                </c:pt>
                <c:pt idx="45097">
                  <c:v>0</c:v>
                </c:pt>
                <c:pt idx="45098">
                  <c:v>0</c:v>
                </c:pt>
                <c:pt idx="45099">
                  <c:v>0</c:v>
                </c:pt>
                <c:pt idx="45100">
                  <c:v>0</c:v>
                </c:pt>
                <c:pt idx="45101">
                  <c:v>0</c:v>
                </c:pt>
                <c:pt idx="45102">
                  <c:v>0.373000000000004</c:v>
                </c:pt>
                <c:pt idx="45103">
                  <c:v>0</c:v>
                </c:pt>
                <c:pt idx="45104">
                  <c:v>0.61999999999999</c:v>
                </c:pt>
                <c:pt idx="45105">
                  <c:v>0</c:v>
                </c:pt>
                <c:pt idx="45106">
                  <c:v>0</c:v>
                </c:pt>
                <c:pt idx="45107">
                  <c:v>0</c:v>
                </c:pt>
                <c:pt idx="45108">
                  <c:v>0</c:v>
                </c:pt>
                <c:pt idx="45109">
                  <c:v>-0.249000000000002</c:v>
                </c:pt>
                <c:pt idx="45110">
                  <c:v>-0.124000000000002</c:v>
                </c:pt>
                <c:pt idx="45111">
                  <c:v>0</c:v>
                </c:pt>
                <c:pt idx="45112">
                  <c:v>0</c:v>
                </c:pt>
                <c:pt idx="45113">
                  <c:v>0.74500000000000399</c:v>
                </c:pt>
                <c:pt idx="45114">
                  <c:v>-0.868999999999999</c:v>
                </c:pt>
                <c:pt idx="45115">
                  <c:v>0</c:v>
                </c:pt>
                <c:pt idx="45116">
                  <c:v>0</c:v>
                </c:pt>
                <c:pt idx="45117">
                  <c:v>0</c:v>
                </c:pt>
                <c:pt idx="45118">
                  <c:v>-0.247999999999997</c:v>
                </c:pt>
                <c:pt idx="45119">
                  <c:v>0</c:v>
                </c:pt>
                <c:pt idx="45120">
                  <c:v>0</c:v>
                </c:pt>
                <c:pt idx="45121">
                  <c:v>0.247999999999997</c:v>
                </c:pt>
                <c:pt idx="45122">
                  <c:v>0</c:v>
                </c:pt>
                <c:pt idx="45123">
                  <c:v>0</c:v>
                </c:pt>
                <c:pt idx="45124">
                  <c:v>0</c:v>
                </c:pt>
                <c:pt idx="45125">
                  <c:v>0</c:v>
                </c:pt>
                <c:pt idx="45126">
                  <c:v>0</c:v>
                </c:pt>
                <c:pt idx="45127">
                  <c:v>0.12400000000000901</c:v>
                </c:pt>
                <c:pt idx="45128">
                  <c:v>0.123999999999995</c:v>
                </c:pt>
                <c:pt idx="45129">
                  <c:v>0</c:v>
                </c:pt>
                <c:pt idx="45130">
                  <c:v>0.373000000000004</c:v>
                </c:pt>
                <c:pt idx="45131">
                  <c:v>0.24799999999999001</c:v>
                </c:pt>
                <c:pt idx="45132">
                  <c:v>0</c:v>
                </c:pt>
                <c:pt idx="45133">
                  <c:v>0</c:v>
                </c:pt>
                <c:pt idx="45134">
                  <c:v>0</c:v>
                </c:pt>
                <c:pt idx="45135">
                  <c:v>0</c:v>
                </c:pt>
                <c:pt idx="45136">
                  <c:v>0</c:v>
                </c:pt>
                <c:pt idx="45137">
                  <c:v>0.744999999999997</c:v>
                </c:pt>
                <c:pt idx="45138">
                  <c:v>0</c:v>
                </c:pt>
                <c:pt idx="45139">
                  <c:v>-0.372999999999997</c:v>
                </c:pt>
                <c:pt idx="45140">
                  <c:v>0</c:v>
                </c:pt>
                <c:pt idx="45141">
                  <c:v>0</c:v>
                </c:pt>
                <c:pt idx="45142">
                  <c:v>0</c:v>
                </c:pt>
                <c:pt idx="45143">
                  <c:v>0</c:v>
                </c:pt>
                <c:pt idx="45144">
                  <c:v>0</c:v>
                </c:pt>
                <c:pt idx="45145">
                  <c:v>0.49600000000000199</c:v>
                </c:pt>
                <c:pt idx="45146">
                  <c:v>1.117</c:v>
                </c:pt>
                <c:pt idx="45147">
                  <c:v>0.868999999999999</c:v>
                </c:pt>
                <c:pt idx="45148">
                  <c:v>0</c:v>
                </c:pt>
                <c:pt idx="45149">
                  <c:v>-0.371999999999999</c:v>
                </c:pt>
                <c:pt idx="45150">
                  <c:v>0</c:v>
                </c:pt>
                <c:pt idx="45151">
                  <c:v>0</c:v>
                </c:pt>
                <c:pt idx="45152">
                  <c:v>0</c:v>
                </c:pt>
                <c:pt idx="45153">
                  <c:v>0</c:v>
                </c:pt>
                <c:pt idx="45154">
                  <c:v>0</c:v>
                </c:pt>
                <c:pt idx="45155">
                  <c:v>-0.99300000000000899</c:v>
                </c:pt>
                <c:pt idx="45156">
                  <c:v>-0.619999999999997</c:v>
                </c:pt>
                <c:pt idx="45157">
                  <c:v>-0.496999999999999</c:v>
                </c:pt>
                <c:pt idx="45158">
                  <c:v>0</c:v>
                </c:pt>
                <c:pt idx="45159">
                  <c:v>0.247999999999997</c:v>
                </c:pt>
                <c:pt idx="45160">
                  <c:v>0</c:v>
                </c:pt>
                <c:pt idx="45161">
                  <c:v>0</c:v>
                </c:pt>
                <c:pt idx="45162">
                  <c:v>0</c:v>
                </c:pt>
                <c:pt idx="45163">
                  <c:v>0</c:v>
                </c:pt>
                <c:pt idx="45164">
                  <c:v>-0.247999999999997</c:v>
                </c:pt>
                <c:pt idx="45165">
                  <c:v>0</c:v>
                </c:pt>
                <c:pt idx="45166">
                  <c:v>0</c:v>
                </c:pt>
                <c:pt idx="45167">
                  <c:v>0.372999999999997</c:v>
                </c:pt>
                <c:pt idx="45168">
                  <c:v>0</c:v>
                </c:pt>
                <c:pt idx="45169">
                  <c:v>0</c:v>
                </c:pt>
                <c:pt idx="45170">
                  <c:v>0</c:v>
                </c:pt>
                <c:pt idx="45171">
                  <c:v>0</c:v>
                </c:pt>
                <c:pt idx="45172">
                  <c:v>1.8619999999999901</c:v>
                </c:pt>
                <c:pt idx="45173">
                  <c:v>0</c:v>
                </c:pt>
                <c:pt idx="45174">
                  <c:v>-1.36499999999999</c:v>
                </c:pt>
                <c:pt idx="45175">
                  <c:v>0</c:v>
                </c:pt>
                <c:pt idx="45176">
                  <c:v>0</c:v>
                </c:pt>
                <c:pt idx="45177">
                  <c:v>0.248000000000004</c:v>
                </c:pt>
                <c:pt idx="45178">
                  <c:v>0</c:v>
                </c:pt>
                <c:pt idx="45179">
                  <c:v>0</c:v>
                </c:pt>
                <c:pt idx="45180">
                  <c:v>0</c:v>
                </c:pt>
                <c:pt idx="45181">
                  <c:v>0</c:v>
                </c:pt>
                <c:pt idx="45182">
                  <c:v>0</c:v>
                </c:pt>
                <c:pt idx="45183">
                  <c:v>-0.373000000000004</c:v>
                </c:pt>
                <c:pt idx="45184">
                  <c:v>-0.247999999999997</c:v>
                </c:pt>
                <c:pt idx="45185">
                  <c:v>0</c:v>
                </c:pt>
                <c:pt idx="45186">
                  <c:v>0.99300000000000199</c:v>
                </c:pt>
                <c:pt idx="45187">
                  <c:v>0</c:v>
                </c:pt>
                <c:pt idx="45188">
                  <c:v>0</c:v>
                </c:pt>
                <c:pt idx="45189">
                  <c:v>0</c:v>
                </c:pt>
                <c:pt idx="45190">
                  <c:v>0</c:v>
                </c:pt>
                <c:pt idx="45191">
                  <c:v>0.124000000000002</c:v>
                </c:pt>
                <c:pt idx="45192">
                  <c:v>1.2409999999999899</c:v>
                </c:pt>
                <c:pt idx="45193">
                  <c:v>0</c:v>
                </c:pt>
                <c:pt idx="45194">
                  <c:v>0</c:v>
                </c:pt>
                <c:pt idx="45195">
                  <c:v>0</c:v>
                </c:pt>
                <c:pt idx="45196">
                  <c:v>0</c:v>
                </c:pt>
                <c:pt idx="45197">
                  <c:v>0</c:v>
                </c:pt>
                <c:pt idx="45198">
                  <c:v>0</c:v>
                </c:pt>
                <c:pt idx="45199">
                  <c:v>0</c:v>
                </c:pt>
                <c:pt idx="45200">
                  <c:v>-0.743999999999999</c:v>
                </c:pt>
                <c:pt idx="45201">
                  <c:v>0</c:v>
                </c:pt>
                <c:pt idx="45202">
                  <c:v>0</c:v>
                </c:pt>
                <c:pt idx="45203">
                  <c:v>-0.123999999999995</c:v>
                </c:pt>
                <c:pt idx="45204">
                  <c:v>-1.738</c:v>
                </c:pt>
                <c:pt idx="45205">
                  <c:v>0</c:v>
                </c:pt>
                <c:pt idx="45206">
                  <c:v>0</c:v>
                </c:pt>
                <c:pt idx="45207">
                  <c:v>0</c:v>
                </c:pt>
                <c:pt idx="45208">
                  <c:v>0</c:v>
                </c:pt>
                <c:pt idx="45209">
                  <c:v>-1.2409999999999899</c:v>
                </c:pt>
                <c:pt idx="45210">
                  <c:v>0</c:v>
                </c:pt>
                <c:pt idx="45211">
                  <c:v>0.743999999999999</c:v>
                </c:pt>
                <c:pt idx="45212">
                  <c:v>0.496999999999999</c:v>
                </c:pt>
                <c:pt idx="45213">
                  <c:v>0.867999999999995</c:v>
                </c:pt>
                <c:pt idx="45214">
                  <c:v>0</c:v>
                </c:pt>
                <c:pt idx="45215">
                  <c:v>0</c:v>
                </c:pt>
                <c:pt idx="45216">
                  <c:v>0</c:v>
                </c:pt>
                <c:pt idx="45217">
                  <c:v>0.249000000000002</c:v>
                </c:pt>
                <c:pt idx="45218">
                  <c:v>0</c:v>
                </c:pt>
                <c:pt idx="45219">
                  <c:v>0.123999999999995</c:v>
                </c:pt>
                <c:pt idx="45220">
                  <c:v>1.861</c:v>
                </c:pt>
                <c:pt idx="45221">
                  <c:v>-0.62000000000000399</c:v>
                </c:pt>
                <c:pt idx="45222">
                  <c:v>0</c:v>
                </c:pt>
                <c:pt idx="45223">
                  <c:v>0</c:v>
                </c:pt>
                <c:pt idx="45224">
                  <c:v>0</c:v>
                </c:pt>
                <c:pt idx="45225">
                  <c:v>0</c:v>
                </c:pt>
                <c:pt idx="45226">
                  <c:v>-1.61299999999999</c:v>
                </c:pt>
                <c:pt idx="45227">
                  <c:v>-0.868999999999999</c:v>
                </c:pt>
                <c:pt idx="45228">
                  <c:v>-0.124000000000002</c:v>
                </c:pt>
                <c:pt idx="45229">
                  <c:v>0.124000000000002</c:v>
                </c:pt>
                <c:pt idx="45230">
                  <c:v>-0.743999999999999</c:v>
                </c:pt>
                <c:pt idx="45231">
                  <c:v>0.247999999999997</c:v>
                </c:pt>
                <c:pt idx="45232">
                  <c:v>0</c:v>
                </c:pt>
                <c:pt idx="45233">
                  <c:v>0</c:v>
                </c:pt>
                <c:pt idx="45234">
                  <c:v>0</c:v>
                </c:pt>
                <c:pt idx="45235">
                  <c:v>-0.123999999999995</c:v>
                </c:pt>
                <c:pt idx="45236">
                  <c:v>0</c:v>
                </c:pt>
                <c:pt idx="45237">
                  <c:v>1.2409999999999899</c:v>
                </c:pt>
                <c:pt idx="45238">
                  <c:v>0</c:v>
                </c:pt>
                <c:pt idx="45239">
                  <c:v>-1.61299999999999</c:v>
                </c:pt>
                <c:pt idx="45240">
                  <c:v>0</c:v>
                </c:pt>
                <c:pt idx="45241">
                  <c:v>0</c:v>
                </c:pt>
                <c:pt idx="45242">
                  <c:v>0</c:v>
                </c:pt>
                <c:pt idx="45243">
                  <c:v>0</c:v>
                </c:pt>
                <c:pt idx="45244">
                  <c:v>0.24799999999999001</c:v>
                </c:pt>
                <c:pt idx="45245">
                  <c:v>0</c:v>
                </c:pt>
                <c:pt idx="45246">
                  <c:v>0</c:v>
                </c:pt>
                <c:pt idx="45247">
                  <c:v>0.248000000000004</c:v>
                </c:pt>
                <c:pt idx="45248">
                  <c:v>0</c:v>
                </c:pt>
                <c:pt idx="45249">
                  <c:v>-0.74500000000000399</c:v>
                </c:pt>
                <c:pt idx="45250">
                  <c:v>0</c:v>
                </c:pt>
                <c:pt idx="45251">
                  <c:v>0</c:v>
                </c:pt>
                <c:pt idx="45252">
                  <c:v>0</c:v>
                </c:pt>
                <c:pt idx="45253">
                  <c:v>0.619999999999997</c:v>
                </c:pt>
                <c:pt idx="45254">
                  <c:v>0.125</c:v>
                </c:pt>
                <c:pt idx="45255">
                  <c:v>-0.125</c:v>
                </c:pt>
                <c:pt idx="45256">
                  <c:v>0</c:v>
                </c:pt>
                <c:pt idx="45257">
                  <c:v>0</c:v>
                </c:pt>
                <c:pt idx="45258">
                  <c:v>0</c:v>
                </c:pt>
                <c:pt idx="45259">
                  <c:v>0</c:v>
                </c:pt>
                <c:pt idx="45260">
                  <c:v>0</c:v>
                </c:pt>
                <c:pt idx="45261">
                  <c:v>0</c:v>
                </c:pt>
                <c:pt idx="45262">
                  <c:v>0.124000000000002</c:v>
                </c:pt>
                <c:pt idx="45263">
                  <c:v>0.86900000000000599</c:v>
                </c:pt>
                <c:pt idx="45264">
                  <c:v>0</c:v>
                </c:pt>
                <c:pt idx="45265">
                  <c:v>0.123999999999995</c:v>
                </c:pt>
                <c:pt idx="45266">
                  <c:v>0.123999999999995</c:v>
                </c:pt>
                <c:pt idx="45267">
                  <c:v>0</c:v>
                </c:pt>
                <c:pt idx="45268">
                  <c:v>0</c:v>
                </c:pt>
                <c:pt idx="45269">
                  <c:v>0</c:v>
                </c:pt>
                <c:pt idx="45270">
                  <c:v>0</c:v>
                </c:pt>
                <c:pt idx="45271">
                  <c:v>0</c:v>
                </c:pt>
                <c:pt idx="45272">
                  <c:v>-0.371999999999999</c:v>
                </c:pt>
                <c:pt idx="45273">
                  <c:v>0</c:v>
                </c:pt>
                <c:pt idx="45274">
                  <c:v>-1.6140000000000001</c:v>
                </c:pt>
                <c:pt idx="45275">
                  <c:v>-0.619999999999997</c:v>
                </c:pt>
                <c:pt idx="45276">
                  <c:v>0</c:v>
                </c:pt>
                <c:pt idx="45277">
                  <c:v>0</c:v>
                </c:pt>
                <c:pt idx="45278">
                  <c:v>0</c:v>
                </c:pt>
                <c:pt idx="45279">
                  <c:v>0</c:v>
                </c:pt>
                <c:pt idx="45280">
                  <c:v>0</c:v>
                </c:pt>
                <c:pt idx="45281">
                  <c:v>-0.248000000000004</c:v>
                </c:pt>
                <c:pt idx="45282">
                  <c:v>0.248000000000004</c:v>
                </c:pt>
                <c:pt idx="45283">
                  <c:v>0</c:v>
                </c:pt>
                <c:pt idx="45284">
                  <c:v>0.372999999999997</c:v>
                </c:pt>
                <c:pt idx="45285">
                  <c:v>0.124000000000002</c:v>
                </c:pt>
                <c:pt idx="45286">
                  <c:v>0</c:v>
                </c:pt>
                <c:pt idx="45287">
                  <c:v>0</c:v>
                </c:pt>
                <c:pt idx="45288">
                  <c:v>0</c:v>
                </c:pt>
                <c:pt idx="45289">
                  <c:v>2.9789999999999899</c:v>
                </c:pt>
                <c:pt idx="45290">
                  <c:v>0</c:v>
                </c:pt>
                <c:pt idx="45291">
                  <c:v>-1.3659999999999899</c:v>
                </c:pt>
                <c:pt idx="45292">
                  <c:v>0</c:v>
                </c:pt>
                <c:pt idx="45293">
                  <c:v>1.986</c:v>
                </c:pt>
                <c:pt idx="45294">
                  <c:v>1.73799999999999</c:v>
                </c:pt>
                <c:pt idx="45295">
                  <c:v>0</c:v>
                </c:pt>
                <c:pt idx="45296">
                  <c:v>0</c:v>
                </c:pt>
                <c:pt idx="45297">
                  <c:v>0</c:v>
                </c:pt>
                <c:pt idx="45298">
                  <c:v>-0.62000000000000399</c:v>
                </c:pt>
                <c:pt idx="45299">
                  <c:v>-0.373000000000004</c:v>
                </c:pt>
                <c:pt idx="45300">
                  <c:v>-0.619999999999997</c:v>
                </c:pt>
                <c:pt idx="45301">
                  <c:v>0.619999999999997</c:v>
                </c:pt>
                <c:pt idx="45302">
                  <c:v>0.496999999999999</c:v>
                </c:pt>
                <c:pt idx="45303">
                  <c:v>0</c:v>
                </c:pt>
                <c:pt idx="45304">
                  <c:v>0</c:v>
                </c:pt>
                <c:pt idx="45305">
                  <c:v>0</c:v>
                </c:pt>
                <c:pt idx="45306">
                  <c:v>0</c:v>
                </c:pt>
                <c:pt idx="45307">
                  <c:v>0</c:v>
                </c:pt>
                <c:pt idx="45308">
                  <c:v>0.373000000000004</c:v>
                </c:pt>
                <c:pt idx="45309">
                  <c:v>-0.99300000000000199</c:v>
                </c:pt>
                <c:pt idx="45310">
                  <c:v>0</c:v>
                </c:pt>
                <c:pt idx="45311">
                  <c:v>0</c:v>
                </c:pt>
                <c:pt idx="45312">
                  <c:v>0.868999999999999</c:v>
                </c:pt>
                <c:pt idx="45313">
                  <c:v>0</c:v>
                </c:pt>
                <c:pt idx="45314">
                  <c:v>0</c:v>
                </c:pt>
                <c:pt idx="45315">
                  <c:v>0</c:v>
                </c:pt>
                <c:pt idx="45316">
                  <c:v>-0.62000000000000399</c:v>
                </c:pt>
                <c:pt idx="45317">
                  <c:v>0</c:v>
                </c:pt>
                <c:pt idx="45318">
                  <c:v>0</c:v>
                </c:pt>
                <c:pt idx="45319">
                  <c:v>-0.371999999999999</c:v>
                </c:pt>
                <c:pt idx="45320">
                  <c:v>0</c:v>
                </c:pt>
                <c:pt idx="45321">
                  <c:v>-0.496999999999999</c:v>
                </c:pt>
                <c:pt idx="45322">
                  <c:v>0</c:v>
                </c:pt>
                <c:pt idx="45323">
                  <c:v>0</c:v>
                </c:pt>
                <c:pt idx="45324">
                  <c:v>0</c:v>
                </c:pt>
                <c:pt idx="45325">
                  <c:v>-0.249000000000002</c:v>
                </c:pt>
                <c:pt idx="45326">
                  <c:v>0</c:v>
                </c:pt>
                <c:pt idx="45327">
                  <c:v>0</c:v>
                </c:pt>
                <c:pt idx="45328">
                  <c:v>0</c:v>
                </c:pt>
                <c:pt idx="45329">
                  <c:v>0.372999999999997</c:v>
                </c:pt>
                <c:pt idx="45330">
                  <c:v>0</c:v>
                </c:pt>
                <c:pt idx="45331">
                  <c:v>0</c:v>
                </c:pt>
                <c:pt idx="45332">
                  <c:v>0</c:v>
                </c:pt>
                <c:pt idx="45333">
                  <c:v>0</c:v>
                </c:pt>
                <c:pt idx="45334">
                  <c:v>0.372999999999997</c:v>
                </c:pt>
                <c:pt idx="45335">
                  <c:v>0</c:v>
                </c:pt>
                <c:pt idx="45336">
                  <c:v>0.49600000000000199</c:v>
                </c:pt>
                <c:pt idx="45337">
                  <c:v>0.620999999999995</c:v>
                </c:pt>
                <c:pt idx="45338">
                  <c:v>0.371999999999999</c:v>
                </c:pt>
                <c:pt idx="45339">
                  <c:v>1.117</c:v>
                </c:pt>
                <c:pt idx="45340">
                  <c:v>0</c:v>
                </c:pt>
                <c:pt idx="45341">
                  <c:v>0</c:v>
                </c:pt>
                <c:pt idx="45342">
                  <c:v>0</c:v>
                </c:pt>
                <c:pt idx="45343">
                  <c:v>-0.12400000000000901</c:v>
                </c:pt>
                <c:pt idx="45344">
                  <c:v>-0.371999999999999</c:v>
                </c:pt>
                <c:pt idx="45345">
                  <c:v>-1.48999999999999</c:v>
                </c:pt>
                <c:pt idx="45346">
                  <c:v>0</c:v>
                </c:pt>
                <c:pt idx="45347">
                  <c:v>0.247999999999997</c:v>
                </c:pt>
                <c:pt idx="45348">
                  <c:v>0</c:v>
                </c:pt>
                <c:pt idx="45349">
                  <c:v>0</c:v>
                </c:pt>
                <c:pt idx="45350">
                  <c:v>0</c:v>
                </c:pt>
                <c:pt idx="45351">
                  <c:v>0</c:v>
                </c:pt>
                <c:pt idx="45352">
                  <c:v>0</c:v>
                </c:pt>
                <c:pt idx="45353">
                  <c:v>-0.49600000000000199</c:v>
                </c:pt>
                <c:pt idx="45354">
                  <c:v>0</c:v>
                </c:pt>
                <c:pt idx="45355">
                  <c:v>1.11699999999999</c:v>
                </c:pt>
                <c:pt idx="45356">
                  <c:v>0</c:v>
                </c:pt>
                <c:pt idx="45357">
                  <c:v>-0.868999999999999</c:v>
                </c:pt>
                <c:pt idx="45358">
                  <c:v>0</c:v>
                </c:pt>
                <c:pt idx="45359">
                  <c:v>0</c:v>
                </c:pt>
                <c:pt idx="45360">
                  <c:v>0</c:v>
                </c:pt>
                <c:pt idx="45361">
                  <c:v>0</c:v>
                </c:pt>
                <c:pt idx="45362">
                  <c:v>0.62100000000000899</c:v>
                </c:pt>
                <c:pt idx="45363">
                  <c:v>0.371999999999999</c:v>
                </c:pt>
                <c:pt idx="45364">
                  <c:v>0</c:v>
                </c:pt>
                <c:pt idx="45365">
                  <c:v>-0.743999999999999</c:v>
                </c:pt>
                <c:pt idx="45366">
                  <c:v>0</c:v>
                </c:pt>
                <c:pt idx="45367">
                  <c:v>0</c:v>
                </c:pt>
                <c:pt idx="45368">
                  <c:v>0</c:v>
                </c:pt>
                <c:pt idx="45369">
                  <c:v>0</c:v>
                </c:pt>
                <c:pt idx="45370">
                  <c:v>-0.123999999999995</c:v>
                </c:pt>
                <c:pt idx="45371">
                  <c:v>0.123999999999995</c:v>
                </c:pt>
                <c:pt idx="45372">
                  <c:v>0.99300000000000899</c:v>
                </c:pt>
                <c:pt idx="45373">
                  <c:v>0</c:v>
                </c:pt>
                <c:pt idx="45374">
                  <c:v>0.123999999999995</c:v>
                </c:pt>
                <c:pt idx="45375">
                  <c:v>0</c:v>
                </c:pt>
                <c:pt idx="45376">
                  <c:v>0</c:v>
                </c:pt>
                <c:pt idx="45377">
                  <c:v>0</c:v>
                </c:pt>
                <c:pt idx="45378">
                  <c:v>0</c:v>
                </c:pt>
                <c:pt idx="45379">
                  <c:v>0.371999999999999</c:v>
                </c:pt>
                <c:pt idx="45380">
                  <c:v>0.62100000000000199</c:v>
                </c:pt>
                <c:pt idx="45381">
                  <c:v>-0.496999999999999</c:v>
                </c:pt>
                <c:pt idx="45382">
                  <c:v>0</c:v>
                </c:pt>
                <c:pt idx="45383">
                  <c:v>0</c:v>
                </c:pt>
                <c:pt idx="45384">
                  <c:v>0.247999999999997</c:v>
                </c:pt>
                <c:pt idx="45385">
                  <c:v>0</c:v>
                </c:pt>
                <c:pt idx="45386">
                  <c:v>0</c:v>
                </c:pt>
                <c:pt idx="45387">
                  <c:v>0</c:v>
                </c:pt>
                <c:pt idx="45388">
                  <c:v>0</c:v>
                </c:pt>
                <c:pt idx="45389">
                  <c:v>0</c:v>
                </c:pt>
                <c:pt idx="45390">
                  <c:v>0.248999999999995</c:v>
                </c:pt>
                <c:pt idx="45391">
                  <c:v>0</c:v>
                </c:pt>
                <c:pt idx="45392">
                  <c:v>0</c:v>
                </c:pt>
                <c:pt idx="45393">
                  <c:v>-0.123999999999995</c:v>
                </c:pt>
                <c:pt idx="45394">
                  <c:v>0</c:v>
                </c:pt>
                <c:pt idx="45395">
                  <c:v>0</c:v>
                </c:pt>
                <c:pt idx="45396">
                  <c:v>0</c:v>
                </c:pt>
                <c:pt idx="45397">
                  <c:v>-0.247999999999997</c:v>
                </c:pt>
                <c:pt idx="45398">
                  <c:v>0.247999999999997</c:v>
                </c:pt>
                <c:pt idx="45399">
                  <c:v>-0.49600000000000199</c:v>
                </c:pt>
                <c:pt idx="45400">
                  <c:v>0.124000000000002</c:v>
                </c:pt>
                <c:pt idx="45401">
                  <c:v>0</c:v>
                </c:pt>
                <c:pt idx="45402">
                  <c:v>0</c:v>
                </c:pt>
                <c:pt idx="45403">
                  <c:v>0</c:v>
                </c:pt>
                <c:pt idx="45404">
                  <c:v>0</c:v>
                </c:pt>
                <c:pt idx="45405">
                  <c:v>0</c:v>
                </c:pt>
                <c:pt idx="45406">
                  <c:v>0.124000000000002</c:v>
                </c:pt>
                <c:pt idx="45407">
                  <c:v>0.372999999999997</c:v>
                </c:pt>
                <c:pt idx="45408">
                  <c:v>0</c:v>
                </c:pt>
                <c:pt idx="45409">
                  <c:v>0</c:v>
                </c:pt>
                <c:pt idx="45410">
                  <c:v>1.11699999999999</c:v>
                </c:pt>
                <c:pt idx="45411">
                  <c:v>0</c:v>
                </c:pt>
                <c:pt idx="45412">
                  <c:v>0</c:v>
                </c:pt>
                <c:pt idx="45413">
                  <c:v>0</c:v>
                </c:pt>
                <c:pt idx="45414">
                  <c:v>0</c:v>
                </c:pt>
                <c:pt idx="45415">
                  <c:v>20.353999999999999</c:v>
                </c:pt>
                <c:pt idx="45416">
                  <c:v>13.776999999999999</c:v>
                </c:pt>
                <c:pt idx="45417">
                  <c:v>0</c:v>
                </c:pt>
                <c:pt idx="45418">
                  <c:v>-4.0960000000000001</c:v>
                </c:pt>
                <c:pt idx="45419">
                  <c:v>-1.8619999999999901</c:v>
                </c:pt>
                <c:pt idx="45420">
                  <c:v>-7.57099999999999</c:v>
                </c:pt>
                <c:pt idx="45421">
                  <c:v>0</c:v>
                </c:pt>
                <c:pt idx="45422">
                  <c:v>0</c:v>
                </c:pt>
                <c:pt idx="45423">
                  <c:v>0</c:v>
                </c:pt>
                <c:pt idx="45424">
                  <c:v>0</c:v>
                </c:pt>
                <c:pt idx="45425">
                  <c:v>-0.372999999999997</c:v>
                </c:pt>
                <c:pt idx="45426">
                  <c:v>0.744999999999997</c:v>
                </c:pt>
                <c:pt idx="45427">
                  <c:v>-0.744999999999997</c:v>
                </c:pt>
                <c:pt idx="45428">
                  <c:v>-0.49600000000000199</c:v>
                </c:pt>
                <c:pt idx="45429">
                  <c:v>0</c:v>
                </c:pt>
                <c:pt idx="45430">
                  <c:v>0</c:v>
                </c:pt>
                <c:pt idx="45431">
                  <c:v>0</c:v>
                </c:pt>
                <c:pt idx="45432">
                  <c:v>0</c:v>
                </c:pt>
                <c:pt idx="45433">
                  <c:v>0.868999999999999</c:v>
                </c:pt>
                <c:pt idx="45434">
                  <c:v>0</c:v>
                </c:pt>
                <c:pt idx="45435">
                  <c:v>-0.61999999999999</c:v>
                </c:pt>
                <c:pt idx="45436">
                  <c:v>0</c:v>
                </c:pt>
                <c:pt idx="45437">
                  <c:v>0.123999999999995</c:v>
                </c:pt>
                <c:pt idx="45438">
                  <c:v>0.123999999999995</c:v>
                </c:pt>
                <c:pt idx="45439">
                  <c:v>0</c:v>
                </c:pt>
                <c:pt idx="45440">
                  <c:v>0</c:v>
                </c:pt>
                <c:pt idx="45441">
                  <c:v>0</c:v>
                </c:pt>
                <c:pt idx="45442">
                  <c:v>0.371999999999999</c:v>
                </c:pt>
                <c:pt idx="45443">
                  <c:v>0</c:v>
                </c:pt>
                <c:pt idx="45444">
                  <c:v>-0.371999999999999</c:v>
                </c:pt>
                <c:pt idx="45445">
                  <c:v>0</c:v>
                </c:pt>
                <c:pt idx="45446">
                  <c:v>0.49600000000000199</c:v>
                </c:pt>
                <c:pt idx="45447">
                  <c:v>0</c:v>
                </c:pt>
                <c:pt idx="45448">
                  <c:v>0</c:v>
                </c:pt>
                <c:pt idx="45449">
                  <c:v>0</c:v>
                </c:pt>
                <c:pt idx="45450">
                  <c:v>0</c:v>
                </c:pt>
                <c:pt idx="45451">
                  <c:v>0</c:v>
                </c:pt>
                <c:pt idx="45452">
                  <c:v>-0.247999999999997</c:v>
                </c:pt>
                <c:pt idx="45453">
                  <c:v>-0.496999999999999</c:v>
                </c:pt>
                <c:pt idx="45454">
                  <c:v>0</c:v>
                </c:pt>
                <c:pt idx="45455">
                  <c:v>0</c:v>
                </c:pt>
                <c:pt idx="45456">
                  <c:v>1.6139999999999901</c:v>
                </c:pt>
                <c:pt idx="45457">
                  <c:v>0</c:v>
                </c:pt>
                <c:pt idx="45458">
                  <c:v>0</c:v>
                </c:pt>
                <c:pt idx="45459">
                  <c:v>0</c:v>
                </c:pt>
                <c:pt idx="45460">
                  <c:v>0.12400000000000901</c:v>
                </c:pt>
                <c:pt idx="45461">
                  <c:v>-0.12400000000000901</c:v>
                </c:pt>
                <c:pt idx="45462">
                  <c:v>-0.61999999999999</c:v>
                </c:pt>
                <c:pt idx="45463">
                  <c:v>-0.12400000000000901</c:v>
                </c:pt>
                <c:pt idx="45464">
                  <c:v>0.12400000000000901</c:v>
                </c:pt>
                <c:pt idx="45465">
                  <c:v>-0.12400000000000901</c:v>
                </c:pt>
                <c:pt idx="45466">
                  <c:v>0</c:v>
                </c:pt>
                <c:pt idx="45467">
                  <c:v>0</c:v>
                </c:pt>
                <c:pt idx="45468">
                  <c:v>0</c:v>
                </c:pt>
                <c:pt idx="45469">
                  <c:v>0</c:v>
                </c:pt>
                <c:pt idx="45470">
                  <c:v>-0.744999999999997</c:v>
                </c:pt>
                <c:pt idx="45471">
                  <c:v>0</c:v>
                </c:pt>
                <c:pt idx="45472">
                  <c:v>0.496999999999999</c:v>
                </c:pt>
                <c:pt idx="45473">
                  <c:v>0</c:v>
                </c:pt>
                <c:pt idx="45474">
                  <c:v>-0.62100000000000199</c:v>
                </c:pt>
                <c:pt idx="45475">
                  <c:v>0</c:v>
                </c:pt>
                <c:pt idx="45476">
                  <c:v>0</c:v>
                </c:pt>
                <c:pt idx="45477">
                  <c:v>0</c:v>
                </c:pt>
                <c:pt idx="45478">
                  <c:v>-0.124000000000002</c:v>
                </c:pt>
                <c:pt idx="45479">
                  <c:v>-0.124000000000002</c:v>
                </c:pt>
                <c:pt idx="45480">
                  <c:v>0.124000000000002</c:v>
                </c:pt>
                <c:pt idx="45481">
                  <c:v>0</c:v>
                </c:pt>
                <c:pt idx="45482">
                  <c:v>1.2410000000000001</c:v>
                </c:pt>
                <c:pt idx="45483">
                  <c:v>0.24799999999999001</c:v>
                </c:pt>
                <c:pt idx="45484">
                  <c:v>0</c:v>
                </c:pt>
                <c:pt idx="45485">
                  <c:v>0</c:v>
                </c:pt>
                <c:pt idx="45486">
                  <c:v>0</c:v>
                </c:pt>
                <c:pt idx="45487">
                  <c:v>-0.123999999999995</c:v>
                </c:pt>
                <c:pt idx="45488">
                  <c:v>-0.371999999999999</c:v>
                </c:pt>
                <c:pt idx="45489">
                  <c:v>-0.124000000000002</c:v>
                </c:pt>
                <c:pt idx="45490">
                  <c:v>0</c:v>
                </c:pt>
                <c:pt idx="45491">
                  <c:v>-0.247999999999997</c:v>
                </c:pt>
                <c:pt idx="45492">
                  <c:v>0.123999999999995</c:v>
                </c:pt>
                <c:pt idx="45493">
                  <c:v>0</c:v>
                </c:pt>
                <c:pt idx="45494">
                  <c:v>0</c:v>
                </c:pt>
                <c:pt idx="45495">
                  <c:v>0</c:v>
                </c:pt>
                <c:pt idx="45496">
                  <c:v>0</c:v>
                </c:pt>
                <c:pt idx="45497">
                  <c:v>0.249000000000002</c:v>
                </c:pt>
                <c:pt idx="45498">
                  <c:v>0.86800000000000199</c:v>
                </c:pt>
                <c:pt idx="45499">
                  <c:v>-0.86800000000000199</c:v>
                </c:pt>
                <c:pt idx="45500">
                  <c:v>-0.62100000000000199</c:v>
                </c:pt>
                <c:pt idx="45501">
                  <c:v>0</c:v>
                </c:pt>
                <c:pt idx="45502">
                  <c:v>0</c:v>
                </c:pt>
                <c:pt idx="45503">
                  <c:v>0</c:v>
                </c:pt>
                <c:pt idx="45504">
                  <c:v>0</c:v>
                </c:pt>
                <c:pt idx="45505">
                  <c:v>0</c:v>
                </c:pt>
                <c:pt idx="45506">
                  <c:v>-0.49600000000000899</c:v>
                </c:pt>
                <c:pt idx="45507">
                  <c:v>0</c:v>
                </c:pt>
                <c:pt idx="45508">
                  <c:v>0.99200000000000399</c:v>
                </c:pt>
                <c:pt idx="45509">
                  <c:v>0</c:v>
                </c:pt>
                <c:pt idx="45510">
                  <c:v>-0.248000000000004</c:v>
                </c:pt>
                <c:pt idx="45511">
                  <c:v>0</c:v>
                </c:pt>
                <c:pt idx="45512">
                  <c:v>0</c:v>
                </c:pt>
                <c:pt idx="45513">
                  <c:v>0</c:v>
                </c:pt>
                <c:pt idx="45514">
                  <c:v>0</c:v>
                </c:pt>
                <c:pt idx="45515">
                  <c:v>0.868999999999999</c:v>
                </c:pt>
                <c:pt idx="45516">
                  <c:v>0.124000000000002</c:v>
                </c:pt>
                <c:pt idx="45517">
                  <c:v>0</c:v>
                </c:pt>
                <c:pt idx="45518">
                  <c:v>0.123999999999995</c:v>
                </c:pt>
                <c:pt idx="45519">
                  <c:v>-0.496999999999999</c:v>
                </c:pt>
                <c:pt idx="45520">
                  <c:v>0</c:v>
                </c:pt>
                <c:pt idx="45521">
                  <c:v>0</c:v>
                </c:pt>
                <c:pt idx="45522">
                  <c:v>0</c:v>
                </c:pt>
                <c:pt idx="45523">
                  <c:v>-0.123999999999995</c:v>
                </c:pt>
                <c:pt idx="45524">
                  <c:v>0.247999999999997</c:v>
                </c:pt>
                <c:pt idx="45525">
                  <c:v>0.744999999999997</c:v>
                </c:pt>
                <c:pt idx="45526">
                  <c:v>0</c:v>
                </c:pt>
                <c:pt idx="45527">
                  <c:v>-1.2409999999999899</c:v>
                </c:pt>
                <c:pt idx="45528">
                  <c:v>0</c:v>
                </c:pt>
                <c:pt idx="45529">
                  <c:v>0</c:v>
                </c:pt>
                <c:pt idx="45530">
                  <c:v>0</c:v>
                </c:pt>
                <c:pt idx="45531">
                  <c:v>0</c:v>
                </c:pt>
                <c:pt idx="45532">
                  <c:v>0</c:v>
                </c:pt>
                <c:pt idx="45533">
                  <c:v>0.620999999999995</c:v>
                </c:pt>
                <c:pt idx="45534">
                  <c:v>0</c:v>
                </c:pt>
                <c:pt idx="45535">
                  <c:v>-0.620999999999995</c:v>
                </c:pt>
                <c:pt idx="45536">
                  <c:v>-0.248000000000004</c:v>
                </c:pt>
                <c:pt idx="45537">
                  <c:v>0</c:v>
                </c:pt>
                <c:pt idx="45538">
                  <c:v>0</c:v>
                </c:pt>
                <c:pt idx="45539">
                  <c:v>0</c:v>
                </c:pt>
                <c:pt idx="45540">
                  <c:v>0</c:v>
                </c:pt>
                <c:pt idx="45541">
                  <c:v>0</c:v>
                </c:pt>
                <c:pt idx="45542">
                  <c:v>0.496999999999999</c:v>
                </c:pt>
                <c:pt idx="45543">
                  <c:v>0</c:v>
                </c:pt>
                <c:pt idx="45544">
                  <c:v>-0.249000000000002</c:v>
                </c:pt>
                <c:pt idx="45545">
                  <c:v>0</c:v>
                </c:pt>
                <c:pt idx="45546">
                  <c:v>0</c:v>
                </c:pt>
                <c:pt idx="45547">
                  <c:v>0</c:v>
                </c:pt>
                <c:pt idx="45548">
                  <c:v>0</c:v>
                </c:pt>
                <c:pt idx="45549">
                  <c:v>0</c:v>
                </c:pt>
                <c:pt idx="45550">
                  <c:v>0.247999999999997</c:v>
                </c:pt>
                <c:pt idx="45551">
                  <c:v>0</c:v>
                </c:pt>
                <c:pt idx="45552">
                  <c:v>1.117</c:v>
                </c:pt>
                <c:pt idx="45553">
                  <c:v>0</c:v>
                </c:pt>
                <c:pt idx="45554">
                  <c:v>0.992999999999995</c:v>
                </c:pt>
                <c:pt idx="45555">
                  <c:v>18.367999999999999</c:v>
                </c:pt>
                <c:pt idx="45556">
                  <c:v>0</c:v>
                </c:pt>
                <c:pt idx="45557">
                  <c:v>0</c:v>
                </c:pt>
                <c:pt idx="45558">
                  <c:v>0</c:v>
                </c:pt>
                <c:pt idx="45559">
                  <c:v>-1.48999999999999</c:v>
                </c:pt>
                <c:pt idx="45560">
                  <c:v>-7.3220000000000001</c:v>
                </c:pt>
                <c:pt idx="45561">
                  <c:v>-12.907999999999999</c:v>
                </c:pt>
                <c:pt idx="45562">
                  <c:v>0</c:v>
                </c:pt>
                <c:pt idx="45563">
                  <c:v>0.620999999999995</c:v>
                </c:pt>
                <c:pt idx="45564">
                  <c:v>0.124000000000002</c:v>
                </c:pt>
                <c:pt idx="45565">
                  <c:v>0</c:v>
                </c:pt>
                <c:pt idx="45566">
                  <c:v>0</c:v>
                </c:pt>
                <c:pt idx="45567">
                  <c:v>0</c:v>
                </c:pt>
                <c:pt idx="45568">
                  <c:v>0</c:v>
                </c:pt>
                <c:pt idx="45569">
                  <c:v>0</c:v>
                </c:pt>
                <c:pt idx="45570">
                  <c:v>-0.496999999999999</c:v>
                </c:pt>
                <c:pt idx="45571">
                  <c:v>0</c:v>
                </c:pt>
                <c:pt idx="45572">
                  <c:v>-0.248000000000004</c:v>
                </c:pt>
                <c:pt idx="45573">
                  <c:v>0.248000000000004</c:v>
                </c:pt>
                <c:pt idx="45574">
                  <c:v>0</c:v>
                </c:pt>
                <c:pt idx="45575">
                  <c:v>0</c:v>
                </c:pt>
                <c:pt idx="45576">
                  <c:v>0</c:v>
                </c:pt>
                <c:pt idx="45577">
                  <c:v>0.868999999999999</c:v>
                </c:pt>
                <c:pt idx="45578">
                  <c:v>0</c:v>
                </c:pt>
                <c:pt idx="45579">
                  <c:v>0</c:v>
                </c:pt>
                <c:pt idx="45580">
                  <c:v>0</c:v>
                </c:pt>
                <c:pt idx="45581">
                  <c:v>0.248000000000004</c:v>
                </c:pt>
                <c:pt idx="45582">
                  <c:v>0</c:v>
                </c:pt>
                <c:pt idx="45583">
                  <c:v>0</c:v>
                </c:pt>
                <c:pt idx="45584">
                  <c:v>0</c:v>
                </c:pt>
                <c:pt idx="45585">
                  <c:v>0</c:v>
                </c:pt>
                <c:pt idx="45586">
                  <c:v>1.7369999999999901</c:v>
                </c:pt>
                <c:pt idx="45587">
                  <c:v>19.61</c:v>
                </c:pt>
                <c:pt idx="45588">
                  <c:v>2.9789999999999899</c:v>
                </c:pt>
                <c:pt idx="45589">
                  <c:v>0</c:v>
                </c:pt>
                <c:pt idx="45590">
                  <c:v>-22.960999999999999</c:v>
                </c:pt>
                <c:pt idx="45591">
                  <c:v>-0.496999999999999</c:v>
                </c:pt>
                <c:pt idx="45592">
                  <c:v>0</c:v>
                </c:pt>
                <c:pt idx="45593">
                  <c:v>0</c:v>
                </c:pt>
                <c:pt idx="45594">
                  <c:v>0</c:v>
                </c:pt>
                <c:pt idx="45595">
                  <c:v>0</c:v>
                </c:pt>
                <c:pt idx="45596">
                  <c:v>0</c:v>
                </c:pt>
                <c:pt idx="45597">
                  <c:v>-0.124000000000002</c:v>
                </c:pt>
                <c:pt idx="45598">
                  <c:v>0</c:v>
                </c:pt>
                <c:pt idx="45599">
                  <c:v>0</c:v>
                </c:pt>
                <c:pt idx="45600">
                  <c:v>2.11</c:v>
                </c:pt>
                <c:pt idx="45601">
                  <c:v>0</c:v>
                </c:pt>
                <c:pt idx="45602">
                  <c:v>0</c:v>
                </c:pt>
                <c:pt idx="45603">
                  <c:v>0</c:v>
                </c:pt>
                <c:pt idx="45604">
                  <c:v>0</c:v>
                </c:pt>
                <c:pt idx="45605">
                  <c:v>0</c:v>
                </c:pt>
                <c:pt idx="45606">
                  <c:v>0.61999999999999</c:v>
                </c:pt>
                <c:pt idx="45607">
                  <c:v>0</c:v>
                </c:pt>
                <c:pt idx="45608">
                  <c:v>-0.992999999999995</c:v>
                </c:pt>
                <c:pt idx="45609">
                  <c:v>-0.248000000000004</c:v>
                </c:pt>
                <c:pt idx="45610">
                  <c:v>0</c:v>
                </c:pt>
                <c:pt idx="45611">
                  <c:v>0</c:v>
                </c:pt>
                <c:pt idx="45612">
                  <c:v>0</c:v>
                </c:pt>
                <c:pt idx="45613">
                  <c:v>0</c:v>
                </c:pt>
                <c:pt idx="45614">
                  <c:v>0</c:v>
                </c:pt>
                <c:pt idx="45615">
                  <c:v>0</c:v>
                </c:pt>
                <c:pt idx="45616">
                  <c:v>0.249000000000002</c:v>
                </c:pt>
                <c:pt idx="45617">
                  <c:v>-0.62100000000000199</c:v>
                </c:pt>
                <c:pt idx="45618">
                  <c:v>0.124000000000002</c:v>
                </c:pt>
                <c:pt idx="45619">
                  <c:v>0</c:v>
                </c:pt>
                <c:pt idx="45620">
                  <c:v>0</c:v>
                </c:pt>
                <c:pt idx="45621">
                  <c:v>0</c:v>
                </c:pt>
                <c:pt idx="45622">
                  <c:v>0</c:v>
                </c:pt>
                <c:pt idx="45623">
                  <c:v>0.371999999999999</c:v>
                </c:pt>
                <c:pt idx="45624">
                  <c:v>0</c:v>
                </c:pt>
                <c:pt idx="45625">
                  <c:v>0.373000000000004</c:v>
                </c:pt>
                <c:pt idx="45626">
                  <c:v>0.123999999999995</c:v>
                </c:pt>
                <c:pt idx="45627">
                  <c:v>0.12400000000000901</c:v>
                </c:pt>
                <c:pt idx="45628">
                  <c:v>0</c:v>
                </c:pt>
                <c:pt idx="45629">
                  <c:v>0</c:v>
                </c:pt>
                <c:pt idx="45630">
                  <c:v>0</c:v>
                </c:pt>
                <c:pt idx="45631">
                  <c:v>-1.365</c:v>
                </c:pt>
                <c:pt idx="45632">
                  <c:v>0</c:v>
                </c:pt>
                <c:pt idx="45633">
                  <c:v>0.248000000000004</c:v>
                </c:pt>
                <c:pt idx="45634">
                  <c:v>0</c:v>
                </c:pt>
                <c:pt idx="45635">
                  <c:v>-0.124000000000002</c:v>
                </c:pt>
                <c:pt idx="45636">
                  <c:v>-1.365</c:v>
                </c:pt>
                <c:pt idx="45637">
                  <c:v>0</c:v>
                </c:pt>
                <c:pt idx="45638">
                  <c:v>0</c:v>
                </c:pt>
                <c:pt idx="45639">
                  <c:v>0</c:v>
                </c:pt>
                <c:pt idx="45640">
                  <c:v>0</c:v>
                </c:pt>
                <c:pt idx="45641">
                  <c:v>-0.124000000000002</c:v>
                </c:pt>
                <c:pt idx="45642">
                  <c:v>0.247999999999997</c:v>
                </c:pt>
                <c:pt idx="45643">
                  <c:v>-0.247999999999997</c:v>
                </c:pt>
                <c:pt idx="45644">
                  <c:v>-0.125</c:v>
                </c:pt>
                <c:pt idx="45645">
                  <c:v>-0.371999999999999</c:v>
                </c:pt>
                <c:pt idx="45646">
                  <c:v>0</c:v>
                </c:pt>
                <c:pt idx="45647">
                  <c:v>0</c:v>
                </c:pt>
                <c:pt idx="45648">
                  <c:v>0</c:v>
                </c:pt>
                <c:pt idx="45649">
                  <c:v>0.371999999999999</c:v>
                </c:pt>
                <c:pt idx="45650">
                  <c:v>0.620999999999995</c:v>
                </c:pt>
                <c:pt idx="45651">
                  <c:v>0</c:v>
                </c:pt>
                <c:pt idx="45652">
                  <c:v>0</c:v>
                </c:pt>
                <c:pt idx="45653">
                  <c:v>0</c:v>
                </c:pt>
                <c:pt idx="45654">
                  <c:v>-1.11699999999999</c:v>
                </c:pt>
                <c:pt idx="45655">
                  <c:v>0</c:v>
                </c:pt>
                <c:pt idx="45656">
                  <c:v>0</c:v>
                </c:pt>
                <c:pt idx="45657">
                  <c:v>0</c:v>
                </c:pt>
                <c:pt idx="45658">
                  <c:v>0.373000000000004</c:v>
                </c:pt>
                <c:pt idx="45659">
                  <c:v>0.247999999999997</c:v>
                </c:pt>
                <c:pt idx="45660">
                  <c:v>0</c:v>
                </c:pt>
                <c:pt idx="45661">
                  <c:v>-1.11699999999999</c:v>
                </c:pt>
                <c:pt idx="45662">
                  <c:v>0</c:v>
                </c:pt>
                <c:pt idx="45663">
                  <c:v>0</c:v>
                </c:pt>
                <c:pt idx="45664">
                  <c:v>0</c:v>
                </c:pt>
                <c:pt idx="45665">
                  <c:v>0</c:v>
                </c:pt>
                <c:pt idx="45666">
                  <c:v>0</c:v>
                </c:pt>
                <c:pt idx="45667">
                  <c:v>0</c:v>
                </c:pt>
                <c:pt idx="45668">
                  <c:v>0.49600000000000199</c:v>
                </c:pt>
                <c:pt idx="45669">
                  <c:v>0</c:v>
                </c:pt>
                <c:pt idx="45670">
                  <c:v>0</c:v>
                </c:pt>
                <c:pt idx="45671">
                  <c:v>0</c:v>
                </c:pt>
                <c:pt idx="45672">
                  <c:v>1.3660000000000001</c:v>
                </c:pt>
                <c:pt idx="45673">
                  <c:v>0</c:v>
                </c:pt>
                <c:pt idx="45674">
                  <c:v>0</c:v>
                </c:pt>
                <c:pt idx="45675">
                  <c:v>0</c:v>
                </c:pt>
                <c:pt idx="45676">
                  <c:v>0.371999999999999</c:v>
                </c:pt>
                <c:pt idx="45677">
                  <c:v>-0.62000000000000399</c:v>
                </c:pt>
                <c:pt idx="45678">
                  <c:v>-0.496999999999999</c:v>
                </c:pt>
                <c:pt idx="45679">
                  <c:v>-0.619999999999997</c:v>
                </c:pt>
                <c:pt idx="45680">
                  <c:v>0</c:v>
                </c:pt>
                <c:pt idx="45681">
                  <c:v>0.124000000000002</c:v>
                </c:pt>
                <c:pt idx="45682">
                  <c:v>0</c:v>
                </c:pt>
                <c:pt idx="45683">
                  <c:v>0</c:v>
                </c:pt>
                <c:pt idx="45684">
                  <c:v>0</c:v>
                </c:pt>
                <c:pt idx="45685">
                  <c:v>0.496999999999999</c:v>
                </c:pt>
                <c:pt idx="45686">
                  <c:v>0</c:v>
                </c:pt>
                <c:pt idx="45687">
                  <c:v>-0.62100000000000199</c:v>
                </c:pt>
                <c:pt idx="45688">
                  <c:v>0</c:v>
                </c:pt>
                <c:pt idx="45689">
                  <c:v>0</c:v>
                </c:pt>
                <c:pt idx="45690">
                  <c:v>0.249000000000002</c:v>
                </c:pt>
                <c:pt idx="45691">
                  <c:v>0</c:v>
                </c:pt>
                <c:pt idx="45692">
                  <c:v>0</c:v>
                </c:pt>
                <c:pt idx="45693">
                  <c:v>0</c:v>
                </c:pt>
                <c:pt idx="45694">
                  <c:v>1.24199999999999</c:v>
                </c:pt>
                <c:pt idx="45695">
                  <c:v>0</c:v>
                </c:pt>
                <c:pt idx="45696">
                  <c:v>0</c:v>
                </c:pt>
                <c:pt idx="45697">
                  <c:v>0</c:v>
                </c:pt>
                <c:pt idx="45698">
                  <c:v>0.248000000000004</c:v>
                </c:pt>
                <c:pt idx="45699">
                  <c:v>1.36499999999999</c:v>
                </c:pt>
                <c:pt idx="45700">
                  <c:v>0</c:v>
                </c:pt>
                <c:pt idx="45701">
                  <c:v>0</c:v>
                </c:pt>
                <c:pt idx="45702">
                  <c:v>0</c:v>
                </c:pt>
                <c:pt idx="45703">
                  <c:v>-0.620999999999995</c:v>
                </c:pt>
                <c:pt idx="45704">
                  <c:v>-0.49600000000000899</c:v>
                </c:pt>
                <c:pt idx="45705">
                  <c:v>-0.496999999999999</c:v>
                </c:pt>
                <c:pt idx="45706">
                  <c:v>-0.743999999999999</c:v>
                </c:pt>
                <c:pt idx="45707">
                  <c:v>0.743999999999999</c:v>
                </c:pt>
                <c:pt idx="45708">
                  <c:v>-0.123999999999995</c:v>
                </c:pt>
                <c:pt idx="45709">
                  <c:v>0</c:v>
                </c:pt>
                <c:pt idx="45710">
                  <c:v>0</c:v>
                </c:pt>
                <c:pt idx="45711">
                  <c:v>0</c:v>
                </c:pt>
                <c:pt idx="45712">
                  <c:v>-0.249000000000002</c:v>
                </c:pt>
                <c:pt idx="45713">
                  <c:v>-0.49600000000000199</c:v>
                </c:pt>
                <c:pt idx="45714">
                  <c:v>0.49600000000000199</c:v>
                </c:pt>
                <c:pt idx="45715">
                  <c:v>-0.371999999999999</c:v>
                </c:pt>
                <c:pt idx="45716">
                  <c:v>0.62100000000000199</c:v>
                </c:pt>
                <c:pt idx="45717">
                  <c:v>-0.496999999999999</c:v>
                </c:pt>
                <c:pt idx="45718">
                  <c:v>0</c:v>
                </c:pt>
                <c:pt idx="45719">
                  <c:v>0</c:v>
                </c:pt>
                <c:pt idx="45720">
                  <c:v>0</c:v>
                </c:pt>
                <c:pt idx="45721">
                  <c:v>0</c:v>
                </c:pt>
                <c:pt idx="45722">
                  <c:v>-0.123999999999995</c:v>
                </c:pt>
                <c:pt idx="45723">
                  <c:v>0</c:v>
                </c:pt>
                <c:pt idx="45724">
                  <c:v>0.867999999999995</c:v>
                </c:pt>
                <c:pt idx="45725">
                  <c:v>0</c:v>
                </c:pt>
                <c:pt idx="45726">
                  <c:v>0</c:v>
                </c:pt>
                <c:pt idx="45727">
                  <c:v>0</c:v>
                </c:pt>
                <c:pt idx="45728">
                  <c:v>0</c:v>
                </c:pt>
                <c:pt idx="45729">
                  <c:v>0</c:v>
                </c:pt>
                <c:pt idx="45730">
                  <c:v>-1.11699999999999</c:v>
                </c:pt>
                <c:pt idx="45731">
                  <c:v>0</c:v>
                </c:pt>
                <c:pt idx="45732">
                  <c:v>0.371999999999999</c:v>
                </c:pt>
                <c:pt idx="45733">
                  <c:v>0.496999999999999</c:v>
                </c:pt>
                <c:pt idx="45734">
                  <c:v>-0.496999999999999</c:v>
                </c:pt>
                <c:pt idx="45735">
                  <c:v>0</c:v>
                </c:pt>
                <c:pt idx="45736">
                  <c:v>0</c:v>
                </c:pt>
                <c:pt idx="45737">
                  <c:v>0</c:v>
                </c:pt>
                <c:pt idx="45738">
                  <c:v>0</c:v>
                </c:pt>
                <c:pt idx="45739">
                  <c:v>-0.373000000000004</c:v>
                </c:pt>
                <c:pt idx="45740">
                  <c:v>0</c:v>
                </c:pt>
                <c:pt idx="45741">
                  <c:v>0</c:v>
                </c:pt>
                <c:pt idx="45742">
                  <c:v>0.496999999999999</c:v>
                </c:pt>
                <c:pt idx="45743">
                  <c:v>1.861</c:v>
                </c:pt>
                <c:pt idx="45744">
                  <c:v>0</c:v>
                </c:pt>
                <c:pt idx="45745">
                  <c:v>0</c:v>
                </c:pt>
                <c:pt idx="45746">
                  <c:v>0</c:v>
                </c:pt>
                <c:pt idx="45747">
                  <c:v>0</c:v>
                </c:pt>
                <c:pt idx="45748">
                  <c:v>-0.495999999999995</c:v>
                </c:pt>
                <c:pt idx="45749">
                  <c:v>-0.62100000000000899</c:v>
                </c:pt>
                <c:pt idx="45750">
                  <c:v>0.371999999999999</c:v>
                </c:pt>
                <c:pt idx="45751">
                  <c:v>-0.371999999999999</c:v>
                </c:pt>
                <c:pt idx="45752">
                  <c:v>-1.4889999999999901</c:v>
                </c:pt>
                <c:pt idx="45753">
                  <c:v>0</c:v>
                </c:pt>
                <c:pt idx="45754">
                  <c:v>0</c:v>
                </c:pt>
                <c:pt idx="45755">
                  <c:v>0</c:v>
                </c:pt>
                <c:pt idx="45756">
                  <c:v>0</c:v>
                </c:pt>
                <c:pt idx="45757">
                  <c:v>0</c:v>
                </c:pt>
                <c:pt idx="45758">
                  <c:v>0</c:v>
                </c:pt>
                <c:pt idx="45759">
                  <c:v>-0.496999999999999</c:v>
                </c:pt>
                <c:pt idx="45760">
                  <c:v>0.371999999999999</c:v>
                </c:pt>
                <c:pt idx="45761">
                  <c:v>-0.371999999999999</c:v>
                </c:pt>
                <c:pt idx="45762">
                  <c:v>-0.868999999999999</c:v>
                </c:pt>
                <c:pt idx="45763">
                  <c:v>0</c:v>
                </c:pt>
                <c:pt idx="45764">
                  <c:v>0</c:v>
                </c:pt>
                <c:pt idx="45765">
                  <c:v>0</c:v>
                </c:pt>
                <c:pt idx="45766">
                  <c:v>0</c:v>
                </c:pt>
                <c:pt idx="45767">
                  <c:v>0.495999999999995</c:v>
                </c:pt>
                <c:pt idx="45768">
                  <c:v>-0.123999999999995</c:v>
                </c:pt>
                <c:pt idx="45769">
                  <c:v>0</c:v>
                </c:pt>
                <c:pt idx="45770">
                  <c:v>-0.123999999999995</c:v>
                </c:pt>
                <c:pt idx="45771">
                  <c:v>0</c:v>
                </c:pt>
                <c:pt idx="45772">
                  <c:v>0</c:v>
                </c:pt>
                <c:pt idx="45773">
                  <c:v>0</c:v>
                </c:pt>
                <c:pt idx="45774">
                  <c:v>0</c:v>
                </c:pt>
                <c:pt idx="45775">
                  <c:v>1.36499999999999</c:v>
                </c:pt>
                <c:pt idx="45776">
                  <c:v>-0.868999999999999</c:v>
                </c:pt>
                <c:pt idx="45777">
                  <c:v>0</c:v>
                </c:pt>
                <c:pt idx="45778">
                  <c:v>0</c:v>
                </c:pt>
                <c:pt idx="45779">
                  <c:v>0.248000000000004</c:v>
                </c:pt>
                <c:pt idx="45780">
                  <c:v>0</c:v>
                </c:pt>
                <c:pt idx="45781">
                  <c:v>0</c:v>
                </c:pt>
                <c:pt idx="45782">
                  <c:v>0</c:v>
                </c:pt>
                <c:pt idx="45783">
                  <c:v>0</c:v>
                </c:pt>
                <c:pt idx="45784">
                  <c:v>0</c:v>
                </c:pt>
                <c:pt idx="45785">
                  <c:v>0</c:v>
                </c:pt>
                <c:pt idx="45786">
                  <c:v>-0.744999999999997</c:v>
                </c:pt>
                <c:pt idx="45787">
                  <c:v>0</c:v>
                </c:pt>
                <c:pt idx="45788">
                  <c:v>-0.371999999999999</c:v>
                </c:pt>
                <c:pt idx="45789">
                  <c:v>0.868999999999999</c:v>
                </c:pt>
                <c:pt idx="45790">
                  <c:v>0</c:v>
                </c:pt>
                <c:pt idx="45791">
                  <c:v>0</c:v>
                </c:pt>
                <c:pt idx="45792">
                  <c:v>0</c:v>
                </c:pt>
                <c:pt idx="45793">
                  <c:v>0.37299999999999001</c:v>
                </c:pt>
                <c:pt idx="45794">
                  <c:v>1.117</c:v>
                </c:pt>
                <c:pt idx="45795">
                  <c:v>0</c:v>
                </c:pt>
                <c:pt idx="45796">
                  <c:v>-1.117</c:v>
                </c:pt>
                <c:pt idx="45797">
                  <c:v>-0.744999999999997</c:v>
                </c:pt>
                <c:pt idx="45798">
                  <c:v>0</c:v>
                </c:pt>
                <c:pt idx="45799">
                  <c:v>0</c:v>
                </c:pt>
                <c:pt idx="45800">
                  <c:v>0</c:v>
                </c:pt>
                <c:pt idx="45801">
                  <c:v>0</c:v>
                </c:pt>
                <c:pt idx="45802">
                  <c:v>1.3659999999999899</c:v>
                </c:pt>
                <c:pt idx="45803">
                  <c:v>0</c:v>
                </c:pt>
                <c:pt idx="45804">
                  <c:v>-1.8619999999999901</c:v>
                </c:pt>
                <c:pt idx="45805">
                  <c:v>0</c:v>
                </c:pt>
                <c:pt idx="45806">
                  <c:v>0</c:v>
                </c:pt>
                <c:pt idx="45807">
                  <c:v>0.744999999999997</c:v>
                </c:pt>
                <c:pt idx="45808">
                  <c:v>0</c:v>
                </c:pt>
                <c:pt idx="45809">
                  <c:v>0</c:v>
                </c:pt>
                <c:pt idx="45810">
                  <c:v>0</c:v>
                </c:pt>
                <c:pt idx="45811">
                  <c:v>0.496999999999999</c:v>
                </c:pt>
                <c:pt idx="45812">
                  <c:v>0</c:v>
                </c:pt>
                <c:pt idx="45813">
                  <c:v>0</c:v>
                </c:pt>
                <c:pt idx="45814">
                  <c:v>1.2410000000000001</c:v>
                </c:pt>
                <c:pt idx="45815">
                  <c:v>1.11699999999999</c:v>
                </c:pt>
                <c:pt idx="45816">
                  <c:v>-0.496999999999999</c:v>
                </c:pt>
                <c:pt idx="45817">
                  <c:v>0</c:v>
                </c:pt>
                <c:pt idx="45818">
                  <c:v>0</c:v>
                </c:pt>
                <c:pt idx="45819">
                  <c:v>0</c:v>
                </c:pt>
                <c:pt idx="45820">
                  <c:v>0</c:v>
                </c:pt>
                <c:pt idx="45821">
                  <c:v>-1.7370000000000001</c:v>
                </c:pt>
                <c:pt idx="45822">
                  <c:v>-1.365</c:v>
                </c:pt>
                <c:pt idx="45823">
                  <c:v>0</c:v>
                </c:pt>
                <c:pt idx="45824">
                  <c:v>0.62000000000000399</c:v>
                </c:pt>
                <c:pt idx="45825">
                  <c:v>0.620999999999995</c:v>
                </c:pt>
                <c:pt idx="45826">
                  <c:v>0</c:v>
                </c:pt>
                <c:pt idx="45827">
                  <c:v>0</c:v>
                </c:pt>
                <c:pt idx="45828">
                  <c:v>0</c:v>
                </c:pt>
                <c:pt idx="45829">
                  <c:v>-1.4890000000000001</c:v>
                </c:pt>
                <c:pt idx="45830">
                  <c:v>0</c:v>
                </c:pt>
                <c:pt idx="45831">
                  <c:v>0.371999999999999</c:v>
                </c:pt>
                <c:pt idx="45832">
                  <c:v>0</c:v>
                </c:pt>
                <c:pt idx="45833">
                  <c:v>0.124000000000002</c:v>
                </c:pt>
                <c:pt idx="45834">
                  <c:v>-0.247999999999997</c:v>
                </c:pt>
                <c:pt idx="45835">
                  <c:v>0</c:v>
                </c:pt>
                <c:pt idx="45836">
                  <c:v>0</c:v>
                </c:pt>
                <c:pt idx="45837">
                  <c:v>0</c:v>
                </c:pt>
                <c:pt idx="45838">
                  <c:v>1.613</c:v>
                </c:pt>
                <c:pt idx="45839">
                  <c:v>0</c:v>
                </c:pt>
                <c:pt idx="45840">
                  <c:v>0</c:v>
                </c:pt>
                <c:pt idx="45841">
                  <c:v>0.24799999999999001</c:v>
                </c:pt>
                <c:pt idx="45842">
                  <c:v>0.12400000000000901</c:v>
                </c:pt>
                <c:pt idx="45843">
                  <c:v>0</c:v>
                </c:pt>
                <c:pt idx="45844">
                  <c:v>0</c:v>
                </c:pt>
                <c:pt idx="45845">
                  <c:v>0</c:v>
                </c:pt>
                <c:pt idx="45846">
                  <c:v>0</c:v>
                </c:pt>
                <c:pt idx="45847">
                  <c:v>4.468</c:v>
                </c:pt>
                <c:pt idx="45848">
                  <c:v>0</c:v>
                </c:pt>
                <c:pt idx="45849">
                  <c:v>-3.8469999999999902</c:v>
                </c:pt>
                <c:pt idx="45850">
                  <c:v>0</c:v>
                </c:pt>
                <c:pt idx="45851">
                  <c:v>-1.2410000000000001</c:v>
                </c:pt>
                <c:pt idx="45852">
                  <c:v>0</c:v>
                </c:pt>
                <c:pt idx="45853">
                  <c:v>0</c:v>
                </c:pt>
                <c:pt idx="45854">
                  <c:v>0</c:v>
                </c:pt>
                <c:pt idx="45855">
                  <c:v>0</c:v>
                </c:pt>
                <c:pt idx="45856">
                  <c:v>-0.247999999999997</c:v>
                </c:pt>
                <c:pt idx="45857">
                  <c:v>0</c:v>
                </c:pt>
                <c:pt idx="45858">
                  <c:v>-0.124000000000002</c:v>
                </c:pt>
                <c:pt idx="45859">
                  <c:v>0</c:v>
                </c:pt>
                <c:pt idx="45860">
                  <c:v>0</c:v>
                </c:pt>
                <c:pt idx="45861">
                  <c:v>1.4889999999999901</c:v>
                </c:pt>
                <c:pt idx="45862">
                  <c:v>0</c:v>
                </c:pt>
                <c:pt idx="45863">
                  <c:v>0</c:v>
                </c:pt>
                <c:pt idx="45864">
                  <c:v>0</c:v>
                </c:pt>
                <c:pt idx="45865">
                  <c:v>-0.12400000000000901</c:v>
                </c:pt>
                <c:pt idx="45866">
                  <c:v>-0.371999999999999</c:v>
                </c:pt>
                <c:pt idx="45867">
                  <c:v>0</c:v>
                </c:pt>
                <c:pt idx="45868">
                  <c:v>-0.248999999999995</c:v>
                </c:pt>
                <c:pt idx="45869">
                  <c:v>0</c:v>
                </c:pt>
                <c:pt idx="45870">
                  <c:v>-1.365</c:v>
                </c:pt>
                <c:pt idx="45871">
                  <c:v>0</c:v>
                </c:pt>
                <c:pt idx="45872">
                  <c:v>0</c:v>
                </c:pt>
                <c:pt idx="45873">
                  <c:v>0</c:v>
                </c:pt>
                <c:pt idx="45874">
                  <c:v>0</c:v>
                </c:pt>
                <c:pt idx="45875">
                  <c:v>0</c:v>
                </c:pt>
                <c:pt idx="45876">
                  <c:v>0</c:v>
                </c:pt>
                <c:pt idx="45877">
                  <c:v>-0.62100000000000199</c:v>
                </c:pt>
                <c:pt idx="45878">
                  <c:v>0</c:v>
                </c:pt>
                <c:pt idx="45879">
                  <c:v>0</c:v>
                </c:pt>
                <c:pt idx="45880">
                  <c:v>0</c:v>
                </c:pt>
                <c:pt idx="45881">
                  <c:v>0</c:v>
                </c:pt>
                <c:pt idx="45882">
                  <c:v>0</c:v>
                </c:pt>
                <c:pt idx="45883">
                  <c:v>-0.371999999999999</c:v>
                </c:pt>
                <c:pt idx="45884">
                  <c:v>0</c:v>
                </c:pt>
                <c:pt idx="45885">
                  <c:v>0.99300000000000199</c:v>
                </c:pt>
                <c:pt idx="45886">
                  <c:v>0.74500000000000399</c:v>
                </c:pt>
                <c:pt idx="45887">
                  <c:v>0.24799999999999001</c:v>
                </c:pt>
                <c:pt idx="45888">
                  <c:v>-0.24799999999999001</c:v>
                </c:pt>
                <c:pt idx="45889">
                  <c:v>0</c:v>
                </c:pt>
                <c:pt idx="45890">
                  <c:v>0</c:v>
                </c:pt>
                <c:pt idx="45891">
                  <c:v>0</c:v>
                </c:pt>
                <c:pt idx="45892">
                  <c:v>-1.117</c:v>
                </c:pt>
                <c:pt idx="45893">
                  <c:v>-0.124000000000002</c:v>
                </c:pt>
                <c:pt idx="45894">
                  <c:v>0</c:v>
                </c:pt>
                <c:pt idx="45895">
                  <c:v>0</c:v>
                </c:pt>
                <c:pt idx="45896">
                  <c:v>-0.249000000000002</c:v>
                </c:pt>
                <c:pt idx="45897">
                  <c:v>-0.123999999999995</c:v>
                </c:pt>
                <c:pt idx="45898">
                  <c:v>0</c:v>
                </c:pt>
                <c:pt idx="45899">
                  <c:v>0</c:v>
                </c:pt>
                <c:pt idx="45900">
                  <c:v>0</c:v>
                </c:pt>
                <c:pt idx="45901">
                  <c:v>0</c:v>
                </c:pt>
                <c:pt idx="45902">
                  <c:v>0.620999999999995</c:v>
                </c:pt>
                <c:pt idx="45903">
                  <c:v>0.371999999999999</c:v>
                </c:pt>
                <c:pt idx="45904">
                  <c:v>0</c:v>
                </c:pt>
                <c:pt idx="45905">
                  <c:v>0</c:v>
                </c:pt>
                <c:pt idx="45906">
                  <c:v>-0.123999999999995</c:v>
                </c:pt>
                <c:pt idx="45907">
                  <c:v>0</c:v>
                </c:pt>
                <c:pt idx="45908">
                  <c:v>0</c:v>
                </c:pt>
                <c:pt idx="45909">
                  <c:v>0</c:v>
                </c:pt>
                <c:pt idx="45910">
                  <c:v>0.371999999999999</c:v>
                </c:pt>
                <c:pt idx="45911">
                  <c:v>0.248000000000004</c:v>
                </c:pt>
                <c:pt idx="45912">
                  <c:v>-0.123999999999995</c:v>
                </c:pt>
                <c:pt idx="45913">
                  <c:v>0</c:v>
                </c:pt>
                <c:pt idx="45914">
                  <c:v>0</c:v>
                </c:pt>
                <c:pt idx="45915">
                  <c:v>0.123999999999995</c:v>
                </c:pt>
                <c:pt idx="45916">
                  <c:v>0</c:v>
                </c:pt>
                <c:pt idx="45917">
                  <c:v>0</c:v>
                </c:pt>
                <c:pt idx="45918">
                  <c:v>0</c:v>
                </c:pt>
                <c:pt idx="45919">
                  <c:v>0.496999999999999</c:v>
                </c:pt>
                <c:pt idx="45920">
                  <c:v>0.867999999999995</c:v>
                </c:pt>
                <c:pt idx="45921">
                  <c:v>0</c:v>
                </c:pt>
                <c:pt idx="45922">
                  <c:v>-0.867999999999995</c:v>
                </c:pt>
                <c:pt idx="45923">
                  <c:v>-0.496999999999999</c:v>
                </c:pt>
                <c:pt idx="45924">
                  <c:v>0</c:v>
                </c:pt>
                <c:pt idx="45925">
                  <c:v>0</c:v>
                </c:pt>
                <c:pt idx="45926">
                  <c:v>0</c:v>
                </c:pt>
                <c:pt idx="45927">
                  <c:v>0</c:v>
                </c:pt>
                <c:pt idx="45928">
                  <c:v>0.249000000000002</c:v>
                </c:pt>
                <c:pt idx="45929">
                  <c:v>-0.124000000000002</c:v>
                </c:pt>
                <c:pt idx="45930">
                  <c:v>0</c:v>
                </c:pt>
                <c:pt idx="45931">
                  <c:v>-0.372999999999997</c:v>
                </c:pt>
                <c:pt idx="45932">
                  <c:v>0</c:v>
                </c:pt>
                <c:pt idx="45933">
                  <c:v>1.8619999999999901</c:v>
                </c:pt>
                <c:pt idx="45934">
                  <c:v>0</c:v>
                </c:pt>
                <c:pt idx="45935">
                  <c:v>0</c:v>
                </c:pt>
                <c:pt idx="45936">
                  <c:v>0</c:v>
                </c:pt>
                <c:pt idx="45937">
                  <c:v>-0.123999999999995</c:v>
                </c:pt>
                <c:pt idx="45938">
                  <c:v>0.123999999999995</c:v>
                </c:pt>
                <c:pt idx="45939">
                  <c:v>-0.123999999999995</c:v>
                </c:pt>
                <c:pt idx="45940">
                  <c:v>-0.62000000000000399</c:v>
                </c:pt>
                <c:pt idx="45941">
                  <c:v>-1.73799999999999</c:v>
                </c:pt>
                <c:pt idx="45942">
                  <c:v>0</c:v>
                </c:pt>
                <c:pt idx="45943">
                  <c:v>0</c:v>
                </c:pt>
                <c:pt idx="45944">
                  <c:v>0</c:v>
                </c:pt>
                <c:pt idx="45945">
                  <c:v>0</c:v>
                </c:pt>
                <c:pt idx="45946">
                  <c:v>-1.6139999999999901</c:v>
                </c:pt>
                <c:pt idx="45947">
                  <c:v>0.247999999999997</c:v>
                </c:pt>
                <c:pt idx="45948">
                  <c:v>-0.123999999999995</c:v>
                </c:pt>
                <c:pt idx="45949">
                  <c:v>0</c:v>
                </c:pt>
                <c:pt idx="45950">
                  <c:v>0</c:v>
                </c:pt>
                <c:pt idx="45951">
                  <c:v>0.620999999999995</c:v>
                </c:pt>
                <c:pt idx="45952">
                  <c:v>0</c:v>
                </c:pt>
                <c:pt idx="45953">
                  <c:v>0</c:v>
                </c:pt>
                <c:pt idx="45954">
                  <c:v>0</c:v>
                </c:pt>
                <c:pt idx="45955">
                  <c:v>-0.123999999999995</c:v>
                </c:pt>
                <c:pt idx="45956">
                  <c:v>1.48999999999999</c:v>
                </c:pt>
                <c:pt idx="45957">
                  <c:v>0</c:v>
                </c:pt>
                <c:pt idx="45958">
                  <c:v>0</c:v>
                </c:pt>
                <c:pt idx="45959">
                  <c:v>1.365</c:v>
                </c:pt>
                <c:pt idx="45960">
                  <c:v>-0.868999999999999</c:v>
                </c:pt>
                <c:pt idx="45961">
                  <c:v>0</c:v>
                </c:pt>
                <c:pt idx="45962">
                  <c:v>0</c:v>
                </c:pt>
                <c:pt idx="45963">
                  <c:v>0</c:v>
                </c:pt>
                <c:pt idx="45964">
                  <c:v>0</c:v>
                </c:pt>
                <c:pt idx="45965">
                  <c:v>-0.619999999999997</c:v>
                </c:pt>
                <c:pt idx="45966">
                  <c:v>-0.62100000000000199</c:v>
                </c:pt>
                <c:pt idx="45967">
                  <c:v>0</c:v>
                </c:pt>
                <c:pt idx="45968">
                  <c:v>0</c:v>
                </c:pt>
                <c:pt idx="45969">
                  <c:v>0.99300000000000899</c:v>
                </c:pt>
                <c:pt idx="45970">
                  <c:v>0</c:v>
                </c:pt>
                <c:pt idx="45971">
                  <c:v>0</c:v>
                </c:pt>
                <c:pt idx="45972">
                  <c:v>0</c:v>
                </c:pt>
                <c:pt idx="45973">
                  <c:v>-0.991999999999997</c:v>
                </c:pt>
                <c:pt idx="45974">
                  <c:v>0</c:v>
                </c:pt>
                <c:pt idx="45975">
                  <c:v>0.123999999999995</c:v>
                </c:pt>
                <c:pt idx="45976">
                  <c:v>1.4890000000000001</c:v>
                </c:pt>
                <c:pt idx="45977">
                  <c:v>-0.248000000000004</c:v>
                </c:pt>
                <c:pt idx="45978">
                  <c:v>0</c:v>
                </c:pt>
                <c:pt idx="45979">
                  <c:v>0</c:v>
                </c:pt>
                <c:pt idx="45980">
                  <c:v>0</c:v>
                </c:pt>
                <c:pt idx="45981">
                  <c:v>0</c:v>
                </c:pt>
                <c:pt idx="45982">
                  <c:v>1.8619999999999901</c:v>
                </c:pt>
                <c:pt idx="45983">
                  <c:v>-1.11699999999999</c:v>
                </c:pt>
                <c:pt idx="45984">
                  <c:v>0</c:v>
                </c:pt>
                <c:pt idx="45985">
                  <c:v>0</c:v>
                </c:pt>
                <c:pt idx="45986">
                  <c:v>-0.12400000000000901</c:v>
                </c:pt>
                <c:pt idx="45987">
                  <c:v>0.12400000000000901</c:v>
                </c:pt>
                <c:pt idx="45988">
                  <c:v>0</c:v>
                </c:pt>
                <c:pt idx="45989">
                  <c:v>0</c:v>
                </c:pt>
                <c:pt idx="45990">
                  <c:v>0</c:v>
                </c:pt>
                <c:pt idx="45991">
                  <c:v>-0.62100000000000199</c:v>
                </c:pt>
                <c:pt idx="45992">
                  <c:v>0</c:v>
                </c:pt>
                <c:pt idx="45993">
                  <c:v>0</c:v>
                </c:pt>
                <c:pt idx="45994">
                  <c:v>0.496999999999999</c:v>
                </c:pt>
                <c:pt idx="45995">
                  <c:v>-0.620999999999995</c:v>
                </c:pt>
                <c:pt idx="45996">
                  <c:v>0.496999999999999</c:v>
                </c:pt>
                <c:pt idx="45997">
                  <c:v>0</c:v>
                </c:pt>
                <c:pt idx="45998">
                  <c:v>0</c:v>
                </c:pt>
                <c:pt idx="45999">
                  <c:v>0</c:v>
                </c:pt>
                <c:pt idx="46000">
                  <c:v>-0.247999999999997</c:v>
                </c:pt>
                <c:pt idx="46001">
                  <c:v>0</c:v>
                </c:pt>
                <c:pt idx="46002">
                  <c:v>0.371999999999999</c:v>
                </c:pt>
                <c:pt idx="46003">
                  <c:v>0.125</c:v>
                </c:pt>
                <c:pt idx="46004">
                  <c:v>0.247999999999997</c:v>
                </c:pt>
                <c:pt idx="46005">
                  <c:v>0.868999999999999</c:v>
                </c:pt>
                <c:pt idx="46006">
                  <c:v>0</c:v>
                </c:pt>
                <c:pt idx="46007">
                  <c:v>0</c:v>
                </c:pt>
                <c:pt idx="46008">
                  <c:v>0</c:v>
                </c:pt>
                <c:pt idx="46009">
                  <c:v>-1.36499999999999</c:v>
                </c:pt>
                <c:pt idx="46010">
                  <c:v>-0.123999999999995</c:v>
                </c:pt>
                <c:pt idx="46011">
                  <c:v>0.123999999999995</c:v>
                </c:pt>
                <c:pt idx="46012">
                  <c:v>-0.868999999999999</c:v>
                </c:pt>
                <c:pt idx="46013">
                  <c:v>-0.74500000000000399</c:v>
                </c:pt>
                <c:pt idx="46014">
                  <c:v>-0.992999999999995</c:v>
                </c:pt>
                <c:pt idx="46015">
                  <c:v>0</c:v>
                </c:pt>
                <c:pt idx="46016">
                  <c:v>0</c:v>
                </c:pt>
                <c:pt idx="46017">
                  <c:v>0</c:v>
                </c:pt>
                <c:pt idx="46018">
                  <c:v>0.744999999999997</c:v>
                </c:pt>
                <c:pt idx="46019">
                  <c:v>-1.2409999999999899</c:v>
                </c:pt>
                <c:pt idx="46020">
                  <c:v>1.2409999999999899</c:v>
                </c:pt>
                <c:pt idx="46021">
                  <c:v>7.5709999999999997</c:v>
                </c:pt>
                <c:pt idx="46022">
                  <c:v>0</c:v>
                </c:pt>
                <c:pt idx="46023">
                  <c:v>-7.819</c:v>
                </c:pt>
                <c:pt idx="46024">
                  <c:v>0</c:v>
                </c:pt>
                <c:pt idx="46025">
                  <c:v>0</c:v>
                </c:pt>
                <c:pt idx="46026">
                  <c:v>0</c:v>
                </c:pt>
                <c:pt idx="46027">
                  <c:v>0</c:v>
                </c:pt>
                <c:pt idx="46028">
                  <c:v>1.117</c:v>
                </c:pt>
                <c:pt idx="46029">
                  <c:v>1.11699999999999</c:v>
                </c:pt>
                <c:pt idx="46030">
                  <c:v>0</c:v>
                </c:pt>
                <c:pt idx="46031">
                  <c:v>-0.371999999999999</c:v>
                </c:pt>
                <c:pt idx="46032">
                  <c:v>-0.123999999999995</c:v>
                </c:pt>
                <c:pt idx="46033">
                  <c:v>0</c:v>
                </c:pt>
                <c:pt idx="46034">
                  <c:v>0</c:v>
                </c:pt>
                <c:pt idx="46035">
                  <c:v>0</c:v>
                </c:pt>
                <c:pt idx="46036">
                  <c:v>-2.1089999999999902</c:v>
                </c:pt>
                <c:pt idx="46037">
                  <c:v>0</c:v>
                </c:pt>
                <c:pt idx="46038">
                  <c:v>0.123999999999995</c:v>
                </c:pt>
                <c:pt idx="46039">
                  <c:v>0.49600000000000199</c:v>
                </c:pt>
                <c:pt idx="46040">
                  <c:v>-0.49600000000000199</c:v>
                </c:pt>
                <c:pt idx="46041">
                  <c:v>0.49600000000000199</c:v>
                </c:pt>
                <c:pt idx="46042">
                  <c:v>0</c:v>
                </c:pt>
                <c:pt idx="46043">
                  <c:v>0</c:v>
                </c:pt>
                <c:pt idx="46044">
                  <c:v>0</c:v>
                </c:pt>
                <c:pt idx="46045">
                  <c:v>0</c:v>
                </c:pt>
                <c:pt idx="46046">
                  <c:v>0.123999999999995</c:v>
                </c:pt>
                <c:pt idx="46047">
                  <c:v>-0.371999999999999</c:v>
                </c:pt>
                <c:pt idx="46048">
                  <c:v>0.124000000000002</c:v>
                </c:pt>
                <c:pt idx="46049">
                  <c:v>0</c:v>
                </c:pt>
                <c:pt idx="46050">
                  <c:v>0</c:v>
                </c:pt>
                <c:pt idx="46051">
                  <c:v>0</c:v>
                </c:pt>
                <c:pt idx="46052">
                  <c:v>0</c:v>
                </c:pt>
                <c:pt idx="46053">
                  <c:v>0</c:v>
                </c:pt>
                <c:pt idx="46054">
                  <c:v>0.371999999999999</c:v>
                </c:pt>
                <c:pt idx="46055">
                  <c:v>0.992999999999995</c:v>
                </c:pt>
                <c:pt idx="46056">
                  <c:v>0</c:v>
                </c:pt>
                <c:pt idx="46057">
                  <c:v>-0.24799999999999001</c:v>
                </c:pt>
                <c:pt idx="46058">
                  <c:v>-0.49600000000000899</c:v>
                </c:pt>
                <c:pt idx="46059">
                  <c:v>0</c:v>
                </c:pt>
                <c:pt idx="46060">
                  <c:v>0</c:v>
                </c:pt>
                <c:pt idx="46061">
                  <c:v>0</c:v>
                </c:pt>
                <c:pt idx="46062">
                  <c:v>0</c:v>
                </c:pt>
                <c:pt idx="46063">
                  <c:v>0.74500000000000399</c:v>
                </c:pt>
                <c:pt idx="46064">
                  <c:v>0</c:v>
                </c:pt>
                <c:pt idx="46065">
                  <c:v>-0.496999999999999</c:v>
                </c:pt>
                <c:pt idx="46066">
                  <c:v>-0.124000000000002</c:v>
                </c:pt>
                <c:pt idx="46067">
                  <c:v>-0.371999999999999</c:v>
                </c:pt>
                <c:pt idx="46068">
                  <c:v>0</c:v>
                </c:pt>
                <c:pt idx="46069">
                  <c:v>0</c:v>
                </c:pt>
                <c:pt idx="46070">
                  <c:v>0</c:v>
                </c:pt>
                <c:pt idx="46071">
                  <c:v>0</c:v>
                </c:pt>
                <c:pt idx="46072">
                  <c:v>0.62100000000000199</c:v>
                </c:pt>
                <c:pt idx="46073">
                  <c:v>0</c:v>
                </c:pt>
                <c:pt idx="46074">
                  <c:v>-0.62100000000000199</c:v>
                </c:pt>
                <c:pt idx="46075">
                  <c:v>0</c:v>
                </c:pt>
                <c:pt idx="46076">
                  <c:v>1.117</c:v>
                </c:pt>
                <c:pt idx="46077">
                  <c:v>0.74500000000000399</c:v>
                </c:pt>
                <c:pt idx="46078">
                  <c:v>0</c:v>
                </c:pt>
                <c:pt idx="46079">
                  <c:v>0</c:v>
                </c:pt>
                <c:pt idx="46080">
                  <c:v>0</c:v>
                </c:pt>
                <c:pt idx="46081">
                  <c:v>0.495999999999995</c:v>
                </c:pt>
                <c:pt idx="46082">
                  <c:v>0</c:v>
                </c:pt>
                <c:pt idx="46083">
                  <c:v>-1.61299999999999</c:v>
                </c:pt>
                <c:pt idx="46084">
                  <c:v>0</c:v>
                </c:pt>
                <c:pt idx="46085">
                  <c:v>-0.49600000000000199</c:v>
                </c:pt>
                <c:pt idx="46086">
                  <c:v>0.619999999999997</c:v>
                </c:pt>
                <c:pt idx="46087">
                  <c:v>0</c:v>
                </c:pt>
                <c:pt idx="46088">
                  <c:v>0</c:v>
                </c:pt>
                <c:pt idx="46089">
                  <c:v>0</c:v>
                </c:pt>
                <c:pt idx="46090">
                  <c:v>0.743999999999999</c:v>
                </c:pt>
                <c:pt idx="46091">
                  <c:v>0</c:v>
                </c:pt>
                <c:pt idx="46092">
                  <c:v>0</c:v>
                </c:pt>
                <c:pt idx="46093">
                  <c:v>0</c:v>
                </c:pt>
                <c:pt idx="46094">
                  <c:v>0.372999999999997</c:v>
                </c:pt>
                <c:pt idx="46095">
                  <c:v>-0.372999999999997</c:v>
                </c:pt>
                <c:pt idx="46096">
                  <c:v>0</c:v>
                </c:pt>
                <c:pt idx="46097">
                  <c:v>0</c:v>
                </c:pt>
                <c:pt idx="46098">
                  <c:v>0</c:v>
                </c:pt>
                <c:pt idx="46099">
                  <c:v>1.6140000000000001</c:v>
                </c:pt>
                <c:pt idx="46100">
                  <c:v>0</c:v>
                </c:pt>
                <c:pt idx="46101">
                  <c:v>0.123999999999995</c:v>
                </c:pt>
                <c:pt idx="46102">
                  <c:v>-0.992999999999995</c:v>
                </c:pt>
                <c:pt idx="46103">
                  <c:v>0.992999999999995</c:v>
                </c:pt>
                <c:pt idx="46104">
                  <c:v>0.371999999999999</c:v>
                </c:pt>
                <c:pt idx="46105">
                  <c:v>0</c:v>
                </c:pt>
                <c:pt idx="46106">
                  <c:v>0</c:v>
                </c:pt>
                <c:pt idx="46107">
                  <c:v>0</c:v>
                </c:pt>
                <c:pt idx="46108">
                  <c:v>-3.10299999999999</c:v>
                </c:pt>
                <c:pt idx="46109">
                  <c:v>0</c:v>
                </c:pt>
                <c:pt idx="46110">
                  <c:v>0.992999999999995</c:v>
                </c:pt>
                <c:pt idx="46111">
                  <c:v>0</c:v>
                </c:pt>
                <c:pt idx="46112">
                  <c:v>0</c:v>
                </c:pt>
                <c:pt idx="46113">
                  <c:v>-1.4889999999999901</c:v>
                </c:pt>
                <c:pt idx="46114">
                  <c:v>0</c:v>
                </c:pt>
                <c:pt idx="46115">
                  <c:v>0</c:v>
                </c:pt>
                <c:pt idx="46116">
                  <c:v>0</c:v>
                </c:pt>
                <c:pt idx="46117">
                  <c:v>0</c:v>
                </c:pt>
                <c:pt idx="46118">
                  <c:v>0</c:v>
                </c:pt>
                <c:pt idx="46119">
                  <c:v>-0.868999999999999</c:v>
                </c:pt>
                <c:pt idx="46120">
                  <c:v>0.99300000000000199</c:v>
                </c:pt>
                <c:pt idx="46121">
                  <c:v>-1.117</c:v>
                </c:pt>
                <c:pt idx="46122">
                  <c:v>0.99300000000000199</c:v>
                </c:pt>
                <c:pt idx="46123">
                  <c:v>0</c:v>
                </c:pt>
                <c:pt idx="46124">
                  <c:v>0</c:v>
                </c:pt>
                <c:pt idx="46125">
                  <c:v>0</c:v>
                </c:pt>
                <c:pt idx="46126">
                  <c:v>-0.495999999999995</c:v>
                </c:pt>
                <c:pt idx="46127">
                  <c:v>-0.496999999999999</c:v>
                </c:pt>
                <c:pt idx="46128">
                  <c:v>0.496999999999999</c:v>
                </c:pt>
                <c:pt idx="46129">
                  <c:v>0.371999999999999</c:v>
                </c:pt>
                <c:pt idx="46130">
                  <c:v>0</c:v>
                </c:pt>
                <c:pt idx="46131">
                  <c:v>-0.62000000000000399</c:v>
                </c:pt>
                <c:pt idx="46132">
                  <c:v>0</c:v>
                </c:pt>
                <c:pt idx="46133">
                  <c:v>0</c:v>
                </c:pt>
                <c:pt idx="46134">
                  <c:v>0</c:v>
                </c:pt>
                <c:pt idx="46135">
                  <c:v>-0.99300000000000199</c:v>
                </c:pt>
                <c:pt idx="46136">
                  <c:v>0</c:v>
                </c:pt>
                <c:pt idx="46137">
                  <c:v>0</c:v>
                </c:pt>
                <c:pt idx="46138">
                  <c:v>0.124000000000002</c:v>
                </c:pt>
                <c:pt idx="46139">
                  <c:v>0</c:v>
                </c:pt>
                <c:pt idx="46140">
                  <c:v>-0.248000000000004</c:v>
                </c:pt>
                <c:pt idx="46141">
                  <c:v>0</c:v>
                </c:pt>
                <c:pt idx="46142">
                  <c:v>0</c:v>
                </c:pt>
                <c:pt idx="46143">
                  <c:v>0</c:v>
                </c:pt>
                <c:pt idx="46144">
                  <c:v>-0.49600000000000199</c:v>
                </c:pt>
                <c:pt idx="46145">
                  <c:v>0</c:v>
                </c:pt>
                <c:pt idx="46146">
                  <c:v>0.247999999999997</c:v>
                </c:pt>
                <c:pt idx="46147">
                  <c:v>1.4890000000000001</c:v>
                </c:pt>
                <c:pt idx="46148">
                  <c:v>0</c:v>
                </c:pt>
                <c:pt idx="46149">
                  <c:v>0.248999999999995</c:v>
                </c:pt>
                <c:pt idx="46150">
                  <c:v>0</c:v>
                </c:pt>
                <c:pt idx="46151">
                  <c:v>0</c:v>
                </c:pt>
                <c:pt idx="46152">
                  <c:v>0</c:v>
                </c:pt>
                <c:pt idx="46153">
                  <c:v>0</c:v>
                </c:pt>
                <c:pt idx="46154">
                  <c:v>0</c:v>
                </c:pt>
                <c:pt idx="46155">
                  <c:v>-0.373000000000004</c:v>
                </c:pt>
                <c:pt idx="46156">
                  <c:v>-0.495999999999995</c:v>
                </c:pt>
                <c:pt idx="46157">
                  <c:v>-0.868999999999999</c:v>
                </c:pt>
                <c:pt idx="46158">
                  <c:v>0</c:v>
                </c:pt>
                <c:pt idx="46159">
                  <c:v>0</c:v>
                </c:pt>
                <c:pt idx="46160">
                  <c:v>0</c:v>
                </c:pt>
                <c:pt idx="46161">
                  <c:v>0</c:v>
                </c:pt>
                <c:pt idx="46162">
                  <c:v>-1.49</c:v>
                </c:pt>
                <c:pt idx="46163">
                  <c:v>0</c:v>
                </c:pt>
                <c:pt idx="46164">
                  <c:v>1.6140000000000001</c:v>
                </c:pt>
                <c:pt idx="46165">
                  <c:v>0</c:v>
                </c:pt>
                <c:pt idx="46166">
                  <c:v>-0.373000000000004</c:v>
                </c:pt>
                <c:pt idx="46167">
                  <c:v>0</c:v>
                </c:pt>
                <c:pt idx="46168">
                  <c:v>0</c:v>
                </c:pt>
                <c:pt idx="46169">
                  <c:v>0</c:v>
                </c:pt>
                <c:pt idx="46170">
                  <c:v>0</c:v>
                </c:pt>
                <c:pt idx="46171">
                  <c:v>1.73799999999999</c:v>
                </c:pt>
                <c:pt idx="46172">
                  <c:v>1.117</c:v>
                </c:pt>
                <c:pt idx="46173">
                  <c:v>0</c:v>
                </c:pt>
                <c:pt idx="46174">
                  <c:v>0.371999999999999</c:v>
                </c:pt>
                <c:pt idx="46175">
                  <c:v>-0.496999999999999</c:v>
                </c:pt>
                <c:pt idx="46176">
                  <c:v>0.373000000000004</c:v>
                </c:pt>
                <c:pt idx="46177">
                  <c:v>0</c:v>
                </c:pt>
                <c:pt idx="46178">
                  <c:v>0</c:v>
                </c:pt>
                <c:pt idx="46179">
                  <c:v>0</c:v>
                </c:pt>
                <c:pt idx="46180">
                  <c:v>-1.117</c:v>
                </c:pt>
                <c:pt idx="46181">
                  <c:v>0</c:v>
                </c:pt>
                <c:pt idx="46182">
                  <c:v>0</c:v>
                </c:pt>
                <c:pt idx="46183">
                  <c:v>-0.247999999999997</c:v>
                </c:pt>
                <c:pt idx="46184">
                  <c:v>0</c:v>
                </c:pt>
                <c:pt idx="46185">
                  <c:v>0</c:v>
                </c:pt>
                <c:pt idx="46186">
                  <c:v>0</c:v>
                </c:pt>
                <c:pt idx="46187">
                  <c:v>0</c:v>
                </c:pt>
                <c:pt idx="46188">
                  <c:v>0</c:v>
                </c:pt>
                <c:pt idx="46189">
                  <c:v>0</c:v>
                </c:pt>
                <c:pt idx="46190">
                  <c:v>0.99300000000000899</c:v>
                </c:pt>
                <c:pt idx="46191">
                  <c:v>-2.9790000000000001</c:v>
                </c:pt>
                <c:pt idx="46192">
                  <c:v>2.1099999999999901</c:v>
                </c:pt>
                <c:pt idx="46193">
                  <c:v>-0.868999999999999</c:v>
                </c:pt>
                <c:pt idx="46194">
                  <c:v>0.62100000000000199</c:v>
                </c:pt>
                <c:pt idx="46195">
                  <c:v>0</c:v>
                </c:pt>
                <c:pt idx="46196">
                  <c:v>0</c:v>
                </c:pt>
                <c:pt idx="46197">
                  <c:v>0</c:v>
                </c:pt>
                <c:pt idx="46198">
                  <c:v>0</c:v>
                </c:pt>
                <c:pt idx="46199">
                  <c:v>0.248000000000004</c:v>
                </c:pt>
                <c:pt idx="46200">
                  <c:v>0</c:v>
                </c:pt>
                <c:pt idx="46201">
                  <c:v>-0.123999999999995</c:v>
                </c:pt>
                <c:pt idx="46202">
                  <c:v>0</c:v>
                </c:pt>
                <c:pt idx="46203">
                  <c:v>0</c:v>
                </c:pt>
                <c:pt idx="46204">
                  <c:v>0</c:v>
                </c:pt>
                <c:pt idx="46205">
                  <c:v>0</c:v>
                </c:pt>
                <c:pt idx="46206">
                  <c:v>0</c:v>
                </c:pt>
                <c:pt idx="46207">
                  <c:v>0</c:v>
                </c:pt>
                <c:pt idx="46208">
                  <c:v>0</c:v>
                </c:pt>
                <c:pt idx="46209">
                  <c:v>-0.744999999999997</c:v>
                </c:pt>
                <c:pt idx="46210">
                  <c:v>0</c:v>
                </c:pt>
                <c:pt idx="46211">
                  <c:v>1.11699999999999</c:v>
                </c:pt>
                <c:pt idx="46212">
                  <c:v>1.3659999999999899</c:v>
                </c:pt>
                <c:pt idx="46213">
                  <c:v>0</c:v>
                </c:pt>
                <c:pt idx="46214">
                  <c:v>0</c:v>
                </c:pt>
                <c:pt idx="46215">
                  <c:v>0</c:v>
                </c:pt>
                <c:pt idx="46216">
                  <c:v>0</c:v>
                </c:pt>
                <c:pt idx="46217">
                  <c:v>0.620999999999995</c:v>
                </c:pt>
                <c:pt idx="46218">
                  <c:v>0</c:v>
                </c:pt>
                <c:pt idx="46219">
                  <c:v>0</c:v>
                </c:pt>
                <c:pt idx="46220">
                  <c:v>1.2409999999999899</c:v>
                </c:pt>
                <c:pt idx="46221">
                  <c:v>-0.24799999999999001</c:v>
                </c:pt>
                <c:pt idx="46222">
                  <c:v>0</c:v>
                </c:pt>
                <c:pt idx="46223">
                  <c:v>0</c:v>
                </c:pt>
                <c:pt idx="46224">
                  <c:v>0</c:v>
                </c:pt>
                <c:pt idx="46225">
                  <c:v>0</c:v>
                </c:pt>
                <c:pt idx="46226">
                  <c:v>-1.49</c:v>
                </c:pt>
                <c:pt idx="46227">
                  <c:v>0</c:v>
                </c:pt>
                <c:pt idx="46228">
                  <c:v>-0.247999999999997</c:v>
                </c:pt>
                <c:pt idx="46229">
                  <c:v>0.247999999999997</c:v>
                </c:pt>
                <c:pt idx="46230">
                  <c:v>-0.247999999999997</c:v>
                </c:pt>
                <c:pt idx="46231">
                  <c:v>0</c:v>
                </c:pt>
                <c:pt idx="46232">
                  <c:v>0</c:v>
                </c:pt>
                <c:pt idx="46233">
                  <c:v>0</c:v>
                </c:pt>
                <c:pt idx="46234">
                  <c:v>0</c:v>
                </c:pt>
                <c:pt idx="46235">
                  <c:v>0</c:v>
                </c:pt>
                <c:pt idx="46236">
                  <c:v>9.0599999999999898</c:v>
                </c:pt>
                <c:pt idx="46237">
                  <c:v>0</c:v>
                </c:pt>
                <c:pt idx="46238">
                  <c:v>-8.3149999999999906</c:v>
                </c:pt>
                <c:pt idx="46239">
                  <c:v>-0.123999999999995</c:v>
                </c:pt>
                <c:pt idx="46240">
                  <c:v>0</c:v>
                </c:pt>
                <c:pt idx="46241">
                  <c:v>0</c:v>
                </c:pt>
                <c:pt idx="46242">
                  <c:v>0</c:v>
                </c:pt>
                <c:pt idx="46243">
                  <c:v>1.2409999999999899</c:v>
                </c:pt>
                <c:pt idx="46244">
                  <c:v>-1.2409999999999899</c:v>
                </c:pt>
                <c:pt idx="46245">
                  <c:v>0</c:v>
                </c:pt>
                <c:pt idx="46246">
                  <c:v>0</c:v>
                </c:pt>
                <c:pt idx="46247">
                  <c:v>1.36499999999999</c:v>
                </c:pt>
                <c:pt idx="46248">
                  <c:v>0</c:v>
                </c:pt>
                <c:pt idx="46249">
                  <c:v>0</c:v>
                </c:pt>
                <c:pt idx="46250">
                  <c:v>0</c:v>
                </c:pt>
                <c:pt idx="46251">
                  <c:v>0</c:v>
                </c:pt>
                <c:pt idx="46252">
                  <c:v>-0.99300000000000199</c:v>
                </c:pt>
                <c:pt idx="46253">
                  <c:v>0</c:v>
                </c:pt>
                <c:pt idx="46254">
                  <c:v>0</c:v>
                </c:pt>
                <c:pt idx="46255">
                  <c:v>0.248000000000004</c:v>
                </c:pt>
                <c:pt idx="46256">
                  <c:v>0</c:v>
                </c:pt>
                <c:pt idx="46257">
                  <c:v>0</c:v>
                </c:pt>
                <c:pt idx="46258">
                  <c:v>0</c:v>
                </c:pt>
                <c:pt idx="46259">
                  <c:v>0</c:v>
                </c:pt>
                <c:pt idx="46260">
                  <c:v>0</c:v>
                </c:pt>
                <c:pt idx="46261">
                  <c:v>0</c:v>
                </c:pt>
                <c:pt idx="46262">
                  <c:v>-0.247999999999997</c:v>
                </c:pt>
                <c:pt idx="46263">
                  <c:v>0.99300000000000199</c:v>
                </c:pt>
                <c:pt idx="46264">
                  <c:v>-0.99300000000000199</c:v>
                </c:pt>
                <c:pt idx="46265">
                  <c:v>0.371999999999999</c:v>
                </c:pt>
                <c:pt idx="46266">
                  <c:v>0</c:v>
                </c:pt>
                <c:pt idx="46267">
                  <c:v>0</c:v>
                </c:pt>
                <c:pt idx="46268">
                  <c:v>0</c:v>
                </c:pt>
                <c:pt idx="46269">
                  <c:v>0</c:v>
                </c:pt>
                <c:pt idx="46270">
                  <c:v>-1.986</c:v>
                </c:pt>
                <c:pt idx="46271">
                  <c:v>-0.123999999999995</c:v>
                </c:pt>
                <c:pt idx="46272">
                  <c:v>0</c:v>
                </c:pt>
                <c:pt idx="46273">
                  <c:v>-0.373000000000004</c:v>
                </c:pt>
                <c:pt idx="46274">
                  <c:v>-1.117</c:v>
                </c:pt>
                <c:pt idx="46275">
                  <c:v>0</c:v>
                </c:pt>
                <c:pt idx="46276">
                  <c:v>0</c:v>
                </c:pt>
                <c:pt idx="46277">
                  <c:v>0</c:v>
                </c:pt>
                <c:pt idx="46278">
                  <c:v>0</c:v>
                </c:pt>
                <c:pt idx="46279">
                  <c:v>0</c:v>
                </c:pt>
                <c:pt idx="46280">
                  <c:v>-0.619999999999997</c:v>
                </c:pt>
                <c:pt idx="46281">
                  <c:v>0</c:v>
                </c:pt>
                <c:pt idx="46282">
                  <c:v>0.371999999999999</c:v>
                </c:pt>
                <c:pt idx="46283">
                  <c:v>0</c:v>
                </c:pt>
                <c:pt idx="46284">
                  <c:v>0</c:v>
                </c:pt>
                <c:pt idx="46285">
                  <c:v>0</c:v>
                </c:pt>
                <c:pt idx="46286">
                  <c:v>0</c:v>
                </c:pt>
                <c:pt idx="46287">
                  <c:v>0</c:v>
                </c:pt>
                <c:pt idx="46288">
                  <c:v>0</c:v>
                </c:pt>
                <c:pt idx="46289">
                  <c:v>0.124000000000002</c:v>
                </c:pt>
                <c:pt idx="46290">
                  <c:v>1.738</c:v>
                </c:pt>
                <c:pt idx="46291">
                  <c:v>0</c:v>
                </c:pt>
                <c:pt idx="46292">
                  <c:v>-0.248000000000004</c:v>
                </c:pt>
                <c:pt idx="46293">
                  <c:v>0</c:v>
                </c:pt>
                <c:pt idx="46294">
                  <c:v>0</c:v>
                </c:pt>
                <c:pt idx="46295">
                  <c:v>0</c:v>
                </c:pt>
                <c:pt idx="46296">
                  <c:v>0</c:v>
                </c:pt>
                <c:pt idx="46297">
                  <c:v>0</c:v>
                </c:pt>
                <c:pt idx="46298">
                  <c:v>-0.74500000000000399</c:v>
                </c:pt>
                <c:pt idx="46299">
                  <c:v>-0.49600000000000199</c:v>
                </c:pt>
                <c:pt idx="46300">
                  <c:v>0</c:v>
                </c:pt>
                <c:pt idx="46301">
                  <c:v>-0.744999999999997</c:v>
                </c:pt>
                <c:pt idx="46302">
                  <c:v>0</c:v>
                </c:pt>
                <c:pt idx="46303">
                  <c:v>0</c:v>
                </c:pt>
                <c:pt idx="46304">
                  <c:v>0</c:v>
                </c:pt>
                <c:pt idx="46305">
                  <c:v>0</c:v>
                </c:pt>
                <c:pt idx="46306">
                  <c:v>0.124000000000002</c:v>
                </c:pt>
                <c:pt idx="46307">
                  <c:v>0</c:v>
                </c:pt>
                <c:pt idx="46308">
                  <c:v>0</c:v>
                </c:pt>
                <c:pt idx="46309">
                  <c:v>0.247999999999997</c:v>
                </c:pt>
                <c:pt idx="46310">
                  <c:v>-0.371999999999999</c:v>
                </c:pt>
                <c:pt idx="46311">
                  <c:v>0</c:v>
                </c:pt>
                <c:pt idx="46312">
                  <c:v>0</c:v>
                </c:pt>
                <c:pt idx="46313">
                  <c:v>0</c:v>
                </c:pt>
                <c:pt idx="46314">
                  <c:v>0</c:v>
                </c:pt>
                <c:pt idx="46315">
                  <c:v>0.248000000000004</c:v>
                </c:pt>
                <c:pt idx="46316">
                  <c:v>0</c:v>
                </c:pt>
                <c:pt idx="46317">
                  <c:v>-0.62000000000000399</c:v>
                </c:pt>
                <c:pt idx="46318">
                  <c:v>-0.371999999999999</c:v>
                </c:pt>
                <c:pt idx="46319">
                  <c:v>0.248000000000004</c:v>
                </c:pt>
                <c:pt idx="46320">
                  <c:v>-0.248000000000004</c:v>
                </c:pt>
                <c:pt idx="46321">
                  <c:v>0</c:v>
                </c:pt>
                <c:pt idx="46322">
                  <c:v>0</c:v>
                </c:pt>
                <c:pt idx="46323">
                  <c:v>0</c:v>
                </c:pt>
                <c:pt idx="46324">
                  <c:v>0</c:v>
                </c:pt>
                <c:pt idx="46325">
                  <c:v>-0.99300000000000199</c:v>
                </c:pt>
                <c:pt idx="46326">
                  <c:v>1.73799999999999</c:v>
                </c:pt>
                <c:pt idx="46327">
                  <c:v>-0.371999999999999</c:v>
                </c:pt>
                <c:pt idx="46328">
                  <c:v>0</c:v>
                </c:pt>
                <c:pt idx="46329">
                  <c:v>0</c:v>
                </c:pt>
                <c:pt idx="46330">
                  <c:v>0</c:v>
                </c:pt>
                <c:pt idx="46331">
                  <c:v>0</c:v>
                </c:pt>
                <c:pt idx="46332">
                  <c:v>0</c:v>
                </c:pt>
                <c:pt idx="46333">
                  <c:v>0.868999999999999</c:v>
                </c:pt>
                <c:pt idx="46334">
                  <c:v>0</c:v>
                </c:pt>
                <c:pt idx="46335">
                  <c:v>-0.249000000000002</c:v>
                </c:pt>
                <c:pt idx="46336">
                  <c:v>-0.619999999999997</c:v>
                </c:pt>
                <c:pt idx="46337">
                  <c:v>0.619999999999997</c:v>
                </c:pt>
                <c:pt idx="46338">
                  <c:v>0.249000000000002</c:v>
                </c:pt>
                <c:pt idx="46339">
                  <c:v>0</c:v>
                </c:pt>
                <c:pt idx="46340">
                  <c:v>0</c:v>
                </c:pt>
                <c:pt idx="46341">
                  <c:v>0</c:v>
                </c:pt>
                <c:pt idx="46342">
                  <c:v>0.123999999999995</c:v>
                </c:pt>
                <c:pt idx="46343">
                  <c:v>0</c:v>
                </c:pt>
                <c:pt idx="46344">
                  <c:v>-0.868999999999999</c:v>
                </c:pt>
                <c:pt idx="46345">
                  <c:v>-0.743999999999999</c:v>
                </c:pt>
                <c:pt idx="46346">
                  <c:v>0</c:v>
                </c:pt>
                <c:pt idx="46347">
                  <c:v>0</c:v>
                </c:pt>
                <c:pt idx="46348">
                  <c:v>0</c:v>
                </c:pt>
                <c:pt idx="46349">
                  <c:v>0</c:v>
                </c:pt>
                <c:pt idx="46350">
                  <c:v>0</c:v>
                </c:pt>
                <c:pt idx="46351">
                  <c:v>0.249000000000002</c:v>
                </c:pt>
                <c:pt idx="46352">
                  <c:v>0</c:v>
                </c:pt>
                <c:pt idx="46353">
                  <c:v>-0.62100000000000199</c:v>
                </c:pt>
                <c:pt idx="46354">
                  <c:v>-0.124000000000002</c:v>
                </c:pt>
                <c:pt idx="46355">
                  <c:v>0</c:v>
                </c:pt>
                <c:pt idx="46356">
                  <c:v>-0.371999999999999</c:v>
                </c:pt>
                <c:pt idx="46357">
                  <c:v>0</c:v>
                </c:pt>
                <c:pt idx="46358">
                  <c:v>0</c:v>
                </c:pt>
                <c:pt idx="46359">
                  <c:v>0</c:v>
                </c:pt>
                <c:pt idx="46360">
                  <c:v>0.62100000000000199</c:v>
                </c:pt>
                <c:pt idx="46361">
                  <c:v>0.123999999999995</c:v>
                </c:pt>
                <c:pt idx="46362">
                  <c:v>0.371999999999999</c:v>
                </c:pt>
                <c:pt idx="46363">
                  <c:v>0.248000000000004</c:v>
                </c:pt>
                <c:pt idx="46364">
                  <c:v>1.2409999999999899</c:v>
                </c:pt>
                <c:pt idx="46365">
                  <c:v>0</c:v>
                </c:pt>
                <c:pt idx="46366">
                  <c:v>0</c:v>
                </c:pt>
                <c:pt idx="46367">
                  <c:v>0</c:v>
                </c:pt>
                <c:pt idx="46368">
                  <c:v>0</c:v>
                </c:pt>
                <c:pt idx="46369">
                  <c:v>-0.49600000000000199</c:v>
                </c:pt>
                <c:pt idx="46370">
                  <c:v>-1.11699999999999</c:v>
                </c:pt>
                <c:pt idx="46371">
                  <c:v>-0.62100000000000199</c:v>
                </c:pt>
                <c:pt idx="46372">
                  <c:v>0.62100000000000199</c:v>
                </c:pt>
                <c:pt idx="46373">
                  <c:v>0.868999999999999</c:v>
                </c:pt>
                <c:pt idx="46374">
                  <c:v>0</c:v>
                </c:pt>
                <c:pt idx="46375">
                  <c:v>0</c:v>
                </c:pt>
                <c:pt idx="46376">
                  <c:v>0</c:v>
                </c:pt>
                <c:pt idx="46377">
                  <c:v>0</c:v>
                </c:pt>
                <c:pt idx="46378">
                  <c:v>-0.124000000000002</c:v>
                </c:pt>
                <c:pt idx="46379">
                  <c:v>-0.371999999999999</c:v>
                </c:pt>
                <c:pt idx="46380">
                  <c:v>0</c:v>
                </c:pt>
                <c:pt idx="46381">
                  <c:v>0.124000000000002</c:v>
                </c:pt>
                <c:pt idx="46382">
                  <c:v>0</c:v>
                </c:pt>
                <c:pt idx="46383">
                  <c:v>0.371999999999999</c:v>
                </c:pt>
                <c:pt idx="46384">
                  <c:v>0</c:v>
                </c:pt>
                <c:pt idx="46385">
                  <c:v>0</c:v>
                </c:pt>
                <c:pt idx="46386">
                  <c:v>0</c:v>
                </c:pt>
                <c:pt idx="46387">
                  <c:v>-0.99200000000000399</c:v>
                </c:pt>
                <c:pt idx="46388">
                  <c:v>0</c:v>
                </c:pt>
                <c:pt idx="46389">
                  <c:v>-0.248999999999995</c:v>
                </c:pt>
                <c:pt idx="46390">
                  <c:v>0.868999999999999</c:v>
                </c:pt>
                <c:pt idx="46391">
                  <c:v>-0.868999999999999</c:v>
                </c:pt>
                <c:pt idx="46392">
                  <c:v>-0.123999999999995</c:v>
                </c:pt>
                <c:pt idx="46393">
                  <c:v>0</c:v>
                </c:pt>
                <c:pt idx="46394">
                  <c:v>0</c:v>
                </c:pt>
                <c:pt idx="46395">
                  <c:v>0</c:v>
                </c:pt>
                <c:pt idx="46396">
                  <c:v>0</c:v>
                </c:pt>
                <c:pt idx="46397">
                  <c:v>0</c:v>
                </c:pt>
                <c:pt idx="46398">
                  <c:v>-0.247999999999997</c:v>
                </c:pt>
                <c:pt idx="46399">
                  <c:v>0</c:v>
                </c:pt>
                <c:pt idx="46400">
                  <c:v>0</c:v>
                </c:pt>
                <c:pt idx="46401">
                  <c:v>0</c:v>
                </c:pt>
                <c:pt idx="46402">
                  <c:v>0</c:v>
                </c:pt>
                <c:pt idx="46403">
                  <c:v>0</c:v>
                </c:pt>
                <c:pt idx="46404">
                  <c:v>0</c:v>
                </c:pt>
                <c:pt idx="46405">
                  <c:v>0</c:v>
                </c:pt>
                <c:pt idx="46406">
                  <c:v>1.3659999999999899</c:v>
                </c:pt>
                <c:pt idx="46407">
                  <c:v>0</c:v>
                </c:pt>
                <c:pt idx="46408">
                  <c:v>-0.62100000000000199</c:v>
                </c:pt>
                <c:pt idx="46409">
                  <c:v>0</c:v>
                </c:pt>
                <c:pt idx="46410">
                  <c:v>1.4889999999999901</c:v>
                </c:pt>
                <c:pt idx="46411">
                  <c:v>0</c:v>
                </c:pt>
                <c:pt idx="46412">
                  <c:v>0</c:v>
                </c:pt>
                <c:pt idx="46413">
                  <c:v>0</c:v>
                </c:pt>
                <c:pt idx="46414">
                  <c:v>-0.248000000000004</c:v>
                </c:pt>
                <c:pt idx="46415">
                  <c:v>0</c:v>
                </c:pt>
                <c:pt idx="46416">
                  <c:v>2.48199999999999</c:v>
                </c:pt>
                <c:pt idx="46417">
                  <c:v>0</c:v>
                </c:pt>
                <c:pt idx="46418">
                  <c:v>-3.1019999999999901</c:v>
                </c:pt>
                <c:pt idx="46419">
                  <c:v>-0.496999999999999</c:v>
                </c:pt>
                <c:pt idx="46420">
                  <c:v>0</c:v>
                </c:pt>
                <c:pt idx="46421">
                  <c:v>0</c:v>
                </c:pt>
                <c:pt idx="46422">
                  <c:v>0</c:v>
                </c:pt>
                <c:pt idx="46423">
                  <c:v>0</c:v>
                </c:pt>
                <c:pt idx="46424">
                  <c:v>0.371999999999999</c:v>
                </c:pt>
                <c:pt idx="46425">
                  <c:v>1.11699999999999</c:v>
                </c:pt>
                <c:pt idx="46426">
                  <c:v>0</c:v>
                </c:pt>
                <c:pt idx="46427">
                  <c:v>-1.4889999999999901</c:v>
                </c:pt>
                <c:pt idx="46428">
                  <c:v>0</c:v>
                </c:pt>
                <c:pt idx="46429">
                  <c:v>0</c:v>
                </c:pt>
                <c:pt idx="46430">
                  <c:v>0</c:v>
                </c:pt>
                <c:pt idx="46431">
                  <c:v>0</c:v>
                </c:pt>
                <c:pt idx="46432">
                  <c:v>1.61299999999999</c:v>
                </c:pt>
                <c:pt idx="46433">
                  <c:v>0.496999999999999</c:v>
                </c:pt>
                <c:pt idx="46434">
                  <c:v>0</c:v>
                </c:pt>
                <c:pt idx="46435">
                  <c:v>2.1089999999999902</c:v>
                </c:pt>
                <c:pt idx="46436">
                  <c:v>5.8339999999999996</c:v>
                </c:pt>
                <c:pt idx="46437">
                  <c:v>25.07</c:v>
                </c:pt>
                <c:pt idx="46438">
                  <c:v>0</c:v>
                </c:pt>
                <c:pt idx="46439">
                  <c:v>0</c:v>
                </c:pt>
                <c:pt idx="46440">
                  <c:v>0</c:v>
                </c:pt>
                <c:pt idx="46441">
                  <c:v>0</c:v>
                </c:pt>
                <c:pt idx="46442">
                  <c:v>-0.24799999999999001</c:v>
                </c:pt>
                <c:pt idx="46443">
                  <c:v>-1.8620000000000001</c:v>
                </c:pt>
                <c:pt idx="46444">
                  <c:v>-0.248000000000004</c:v>
                </c:pt>
                <c:pt idx="46445">
                  <c:v>0</c:v>
                </c:pt>
                <c:pt idx="46446">
                  <c:v>0</c:v>
                </c:pt>
                <c:pt idx="46447">
                  <c:v>0</c:v>
                </c:pt>
                <c:pt idx="46448">
                  <c:v>0</c:v>
                </c:pt>
                <c:pt idx="46449">
                  <c:v>0</c:v>
                </c:pt>
                <c:pt idx="46450">
                  <c:v>0</c:v>
                </c:pt>
                <c:pt idx="46451">
                  <c:v>1.6140000000000001</c:v>
                </c:pt>
                <c:pt idx="46452">
                  <c:v>2.72999999999998</c:v>
                </c:pt>
                <c:pt idx="46453">
                  <c:v>0</c:v>
                </c:pt>
                <c:pt idx="46454">
                  <c:v>-3.9709999999999801</c:v>
                </c:pt>
                <c:pt idx="46455">
                  <c:v>-0.496999999999999</c:v>
                </c:pt>
                <c:pt idx="46456">
                  <c:v>0</c:v>
                </c:pt>
                <c:pt idx="46457">
                  <c:v>0</c:v>
                </c:pt>
                <c:pt idx="46458">
                  <c:v>0</c:v>
                </c:pt>
                <c:pt idx="46459">
                  <c:v>0</c:v>
                </c:pt>
                <c:pt idx="46460">
                  <c:v>0</c:v>
                </c:pt>
                <c:pt idx="46461">
                  <c:v>-18.864999999999998</c:v>
                </c:pt>
                <c:pt idx="46462">
                  <c:v>0</c:v>
                </c:pt>
                <c:pt idx="46463">
                  <c:v>4.3440000000000003</c:v>
                </c:pt>
                <c:pt idx="46464">
                  <c:v>4.5919999999999899</c:v>
                </c:pt>
                <c:pt idx="46465">
                  <c:v>0</c:v>
                </c:pt>
                <c:pt idx="46466">
                  <c:v>0</c:v>
                </c:pt>
                <c:pt idx="46467">
                  <c:v>0</c:v>
                </c:pt>
                <c:pt idx="46468">
                  <c:v>0</c:v>
                </c:pt>
                <c:pt idx="46469">
                  <c:v>0.743999999999999</c:v>
                </c:pt>
                <c:pt idx="46470">
                  <c:v>0</c:v>
                </c:pt>
                <c:pt idx="46471">
                  <c:v>-1.11699999999999</c:v>
                </c:pt>
                <c:pt idx="46472">
                  <c:v>0</c:v>
                </c:pt>
                <c:pt idx="46473">
                  <c:v>0.868999999999999</c:v>
                </c:pt>
                <c:pt idx="46474">
                  <c:v>0</c:v>
                </c:pt>
                <c:pt idx="46475">
                  <c:v>0</c:v>
                </c:pt>
                <c:pt idx="46476">
                  <c:v>0</c:v>
                </c:pt>
                <c:pt idx="46477">
                  <c:v>0</c:v>
                </c:pt>
                <c:pt idx="46478">
                  <c:v>1.117</c:v>
                </c:pt>
                <c:pt idx="46479">
                  <c:v>-0.99300000000000199</c:v>
                </c:pt>
                <c:pt idx="46480">
                  <c:v>0.744999999999997</c:v>
                </c:pt>
                <c:pt idx="46481">
                  <c:v>0</c:v>
                </c:pt>
                <c:pt idx="46482">
                  <c:v>2.73</c:v>
                </c:pt>
                <c:pt idx="46483">
                  <c:v>0</c:v>
                </c:pt>
                <c:pt idx="46484">
                  <c:v>0</c:v>
                </c:pt>
                <c:pt idx="46485">
                  <c:v>0</c:v>
                </c:pt>
                <c:pt idx="46486">
                  <c:v>0</c:v>
                </c:pt>
                <c:pt idx="46487">
                  <c:v>0</c:v>
                </c:pt>
                <c:pt idx="46488">
                  <c:v>-0.868999999999999</c:v>
                </c:pt>
                <c:pt idx="46489">
                  <c:v>-0.248000000000004</c:v>
                </c:pt>
                <c:pt idx="46490">
                  <c:v>0</c:v>
                </c:pt>
                <c:pt idx="46491">
                  <c:v>0</c:v>
                </c:pt>
                <c:pt idx="46492">
                  <c:v>0</c:v>
                </c:pt>
                <c:pt idx="46493">
                  <c:v>0</c:v>
                </c:pt>
                <c:pt idx="46494">
                  <c:v>0</c:v>
                </c:pt>
                <c:pt idx="46495">
                  <c:v>-0.371999999999999</c:v>
                </c:pt>
                <c:pt idx="46496">
                  <c:v>0.49600000000000199</c:v>
                </c:pt>
                <c:pt idx="46497">
                  <c:v>-0.49600000000000199</c:v>
                </c:pt>
                <c:pt idx="46498">
                  <c:v>0</c:v>
                </c:pt>
                <c:pt idx="46499">
                  <c:v>0</c:v>
                </c:pt>
                <c:pt idx="46500">
                  <c:v>-0.247999999999997</c:v>
                </c:pt>
                <c:pt idx="46501">
                  <c:v>0</c:v>
                </c:pt>
                <c:pt idx="46502">
                  <c:v>0</c:v>
                </c:pt>
                <c:pt idx="46503">
                  <c:v>0</c:v>
                </c:pt>
                <c:pt idx="46504">
                  <c:v>0.49600000000000199</c:v>
                </c:pt>
                <c:pt idx="46505">
                  <c:v>0</c:v>
                </c:pt>
                <c:pt idx="46506">
                  <c:v>4.468</c:v>
                </c:pt>
                <c:pt idx="46507">
                  <c:v>0</c:v>
                </c:pt>
                <c:pt idx="46508">
                  <c:v>-3.3509999999999902</c:v>
                </c:pt>
                <c:pt idx="46509">
                  <c:v>-0.62000000000000399</c:v>
                </c:pt>
                <c:pt idx="46510">
                  <c:v>0</c:v>
                </c:pt>
                <c:pt idx="46511">
                  <c:v>0</c:v>
                </c:pt>
                <c:pt idx="46512">
                  <c:v>0</c:v>
                </c:pt>
                <c:pt idx="46513">
                  <c:v>1.861</c:v>
                </c:pt>
                <c:pt idx="46514">
                  <c:v>-2.3580000000000001</c:v>
                </c:pt>
                <c:pt idx="46515">
                  <c:v>0</c:v>
                </c:pt>
                <c:pt idx="46516">
                  <c:v>0</c:v>
                </c:pt>
                <c:pt idx="46517">
                  <c:v>0</c:v>
                </c:pt>
                <c:pt idx="46518">
                  <c:v>0</c:v>
                </c:pt>
                <c:pt idx="46519">
                  <c:v>0</c:v>
                </c:pt>
                <c:pt idx="46520">
                  <c:v>0</c:v>
                </c:pt>
                <c:pt idx="46521">
                  <c:v>0</c:v>
                </c:pt>
                <c:pt idx="46522">
                  <c:v>0</c:v>
                </c:pt>
                <c:pt idx="46523">
                  <c:v>-0.247999999999997</c:v>
                </c:pt>
                <c:pt idx="46524">
                  <c:v>-0.743999999999999</c:v>
                </c:pt>
                <c:pt idx="46525">
                  <c:v>0</c:v>
                </c:pt>
                <c:pt idx="46526">
                  <c:v>0</c:v>
                </c:pt>
                <c:pt idx="46527">
                  <c:v>0</c:v>
                </c:pt>
                <c:pt idx="46528">
                  <c:v>0</c:v>
                </c:pt>
                <c:pt idx="46529">
                  <c:v>0</c:v>
                </c:pt>
                <c:pt idx="46530">
                  <c:v>0</c:v>
                </c:pt>
                <c:pt idx="46531">
                  <c:v>0</c:v>
                </c:pt>
                <c:pt idx="46532">
                  <c:v>0.248000000000004</c:v>
                </c:pt>
                <c:pt idx="46533">
                  <c:v>0</c:v>
                </c:pt>
                <c:pt idx="46534">
                  <c:v>0.371999999999999</c:v>
                </c:pt>
                <c:pt idx="46535">
                  <c:v>-0.123999999999995</c:v>
                </c:pt>
                <c:pt idx="46536">
                  <c:v>0</c:v>
                </c:pt>
                <c:pt idx="46537">
                  <c:v>0</c:v>
                </c:pt>
                <c:pt idx="46538">
                  <c:v>0</c:v>
                </c:pt>
                <c:pt idx="46539">
                  <c:v>0</c:v>
                </c:pt>
                <c:pt idx="46540">
                  <c:v>-1.11699999999999</c:v>
                </c:pt>
                <c:pt idx="46541">
                  <c:v>0</c:v>
                </c:pt>
                <c:pt idx="46542">
                  <c:v>0</c:v>
                </c:pt>
                <c:pt idx="46543">
                  <c:v>0.371999999999999</c:v>
                </c:pt>
                <c:pt idx="46544">
                  <c:v>0.371999999999999</c:v>
                </c:pt>
                <c:pt idx="46545">
                  <c:v>-0.371999999999999</c:v>
                </c:pt>
                <c:pt idx="46546">
                  <c:v>0</c:v>
                </c:pt>
                <c:pt idx="46547">
                  <c:v>0</c:v>
                </c:pt>
                <c:pt idx="46548">
                  <c:v>0</c:v>
                </c:pt>
                <c:pt idx="46549">
                  <c:v>0</c:v>
                </c:pt>
                <c:pt idx="46550">
                  <c:v>0</c:v>
                </c:pt>
                <c:pt idx="46551">
                  <c:v>0.496999999999999</c:v>
                </c:pt>
                <c:pt idx="46552">
                  <c:v>0</c:v>
                </c:pt>
                <c:pt idx="46553">
                  <c:v>0</c:v>
                </c:pt>
                <c:pt idx="46554">
                  <c:v>0.867999999999995</c:v>
                </c:pt>
                <c:pt idx="46555">
                  <c:v>0</c:v>
                </c:pt>
                <c:pt idx="46556">
                  <c:v>0</c:v>
                </c:pt>
                <c:pt idx="46557">
                  <c:v>0</c:v>
                </c:pt>
                <c:pt idx="46558">
                  <c:v>-0.496999999999999</c:v>
                </c:pt>
                <c:pt idx="46559">
                  <c:v>1.11699999999999</c:v>
                </c:pt>
                <c:pt idx="46560">
                  <c:v>-1.11699999999999</c:v>
                </c:pt>
                <c:pt idx="46561">
                  <c:v>-0.74400000000000599</c:v>
                </c:pt>
                <c:pt idx="46562">
                  <c:v>-0.125</c:v>
                </c:pt>
                <c:pt idx="46563">
                  <c:v>0</c:v>
                </c:pt>
                <c:pt idx="46564">
                  <c:v>0</c:v>
                </c:pt>
                <c:pt idx="46565">
                  <c:v>0</c:v>
                </c:pt>
                <c:pt idx="46566">
                  <c:v>0</c:v>
                </c:pt>
                <c:pt idx="46567">
                  <c:v>0.124000000000002</c:v>
                </c:pt>
                <c:pt idx="46568">
                  <c:v>0</c:v>
                </c:pt>
                <c:pt idx="46569">
                  <c:v>0.62100000000000199</c:v>
                </c:pt>
                <c:pt idx="46570">
                  <c:v>-0.496999999999999</c:v>
                </c:pt>
                <c:pt idx="46571">
                  <c:v>0</c:v>
                </c:pt>
                <c:pt idx="46572">
                  <c:v>-0.49600000000000199</c:v>
                </c:pt>
                <c:pt idx="46573">
                  <c:v>0</c:v>
                </c:pt>
                <c:pt idx="46574">
                  <c:v>0</c:v>
                </c:pt>
                <c:pt idx="46575">
                  <c:v>0</c:v>
                </c:pt>
                <c:pt idx="46576">
                  <c:v>0.99300000000000199</c:v>
                </c:pt>
                <c:pt idx="46577">
                  <c:v>0</c:v>
                </c:pt>
                <c:pt idx="46578">
                  <c:v>0.248000000000004</c:v>
                </c:pt>
                <c:pt idx="46579">
                  <c:v>0</c:v>
                </c:pt>
                <c:pt idx="46580">
                  <c:v>0</c:v>
                </c:pt>
                <c:pt idx="46581">
                  <c:v>1.11699999999999</c:v>
                </c:pt>
                <c:pt idx="46582">
                  <c:v>0</c:v>
                </c:pt>
                <c:pt idx="46583">
                  <c:v>0</c:v>
                </c:pt>
                <c:pt idx="46584">
                  <c:v>0</c:v>
                </c:pt>
                <c:pt idx="46585">
                  <c:v>0</c:v>
                </c:pt>
                <c:pt idx="46586">
                  <c:v>-0.123999999999995</c:v>
                </c:pt>
                <c:pt idx="46587">
                  <c:v>0.371999999999999</c:v>
                </c:pt>
                <c:pt idx="46588">
                  <c:v>-0.371999999999999</c:v>
                </c:pt>
                <c:pt idx="46589">
                  <c:v>0.371999999999999</c:v>
                </c:pt>
                <c:pt idx="46590">
                  <c:v>0.372999999999997</c:v>
                </c:pt>
                <c:pt idx="46591">
                  <c:v>0</c:v>
                </c:pt>
                <c:pt idx="46592">
                  <c:v>0</c:v>
                </c:pt>
                <c:pt idx="46593">
                  <c:v>0</c:v>
                </c:pt>
                <c:pt idx="46594">
                  <c:v>1.117</c:v>
                </c:pt>
                <c:pt idx="46595">
                  <c:v>0</c:v>
                </c:pt>
                <c:pt idx="46596">
                  <c:v>-1.6140000000000001</c:v>
                </c:pt>
                <c:pt idx="46597">
                  <c:v>-0.124000000000002</c:v>
                </c:pt>
                <c:pt idx="46598">
                  <c:v>0</c:v>
                </c:pt>
                <c:pt idx="46599">
                  <c:v>0.371999999999999</c:v>
                </c:pt>
                <c:pt idx="46600">
                  <c:v>0</c:v>
                </c:pt>
                <c:pt idx="46601">
                  <c:v>0</c:v>
                </c:pt>
                <c:pt idx="46602">
                  <c:v>0</c:v>
                </c:pt>
                <c:pt idx="46603">
                  <c:v>0</c:v>
                </c:pt>
                <c:pt idx="46604">
                  <c:v>-0.24799999999999001</c:v>
                </c:pt>
                <c:pt idx="46605">
                  <c:v>-0.12400000000000901</c:v>
                </c:pt>
                <c:pt idx="46606">
                  <c:v>-0.371999999999999</c:v>
                </c:pt>
                <c:pt idx="46607">
                  <c:v>0</c:v>
                </c:pt>
                <c:pt idx="46608">
                  <c:v>-1.24199999999999</c:v>
                </c:pt>
                <c:pt idx="46609">
                  <c:v>0</c:v>
                </c:pt>
                <c:pt idx="46610">
                  <c:v>0</c:v>
                </c:pt>
                <c:pt idx="46611">
                  <c:v>0</c:v>
                </c:pt>
                <c:pt idx="46612">
                  <c:v>-0.62000000000000399</c:v>
                </c:pt>
                <c:pt idx="46613">
                  <c:v>-1.73799999999999</c:v>
                </c:pt>
                <c:pt idx="46614">
                  <c:v>-0.123999999999995</c:v>
                </c:pt>
                <c:pt idx="46615">
                  <c:v>0</c:v>
                </c:pt>
                <c:pt idx="46616">
                  <c:v>0</c:v>
                </c:pt>
                <c:pt idx="46617">
                  <c:v>0</c:v>
                </c:pt>
                <c:pt idx="46618">
                  <c:v>0</c:v>
                </c:pt>
                <c:pt idx="46619">
                  <c:v>0</c:v>
                </c:pt>
                <c:pt idx="46620">
                  <c:v>0</c:v>
                </c:pt>
                <c:pt idx="46621">
                  <c:v>-0.99300000000000199</c:v>
                </c:pt>
                <c:pt idx="46622">
                  <c:v>0</c:v>
                </c:pt>
                <c:pt idx="46623">
                  <c:v>1.613</c:v>
                </c:pt>
                <c:pt idx="46624">
                  <c:v>0.868999999999999</c:v>
                </c:pt>
                <c:pt idx="46625">
                  <c:v>-0.868999999999999</c:v>
                </c:pt>
                <c:pt idx="46626">
                  <c:v>-0.248000000000004</c:v>
                </c:pt>
                <c:pt idx="46627">
                  <c:v>0</c:v>
                </c:pt>
                <c:pt idx="46628">
                  <c:v>0</c:v>
                </c:pt>
                <c:pt idx="46629">
                  <c:v>0</c:v>
                </c:pt>
                <c:pt idx="46630">
                  <c:v>0</c:v>
                </c:pt>
                <c:pt idx="46631">
                  <c:v>-0.74500000000000399</c:v>
                </c:pt>
                <c:pt idx="46632">
                  <c:v>0</c:v>
                </c:pt>
                <c:pt idx="46633">
                  <c:v>-0.371999999999999</c:v>
                </c:pt>
                <c:pt idx="46634">
                  <c:v>0.124000000000002</c:v>
                </c:pt>
                <c:pt idx="46635">
                  <c:v>-0.124000000000002</c:v>
                </c:pt>
                <c:pt idx="46636">
                  <c:v>0</c:v>
                </c:pt>
                <c:pt idx="46637">
                  <c:v>0</c:v>
                </c:pt>
                <c:pt idx="46638">
                  <c:v>0</c:v>
                </c:pt>
                <c:pt idx="46639">
                  <c:v>0</c:v>
                </c:pt>
                <c:pt idx="46640">
                  <c:v>0</c:v>
                </c:pt>
                <c:pt idx="46641">
                  <c:v>0.124000000000002</c:v>
                </c:pt>
                <c:pt idx="46642">
                  <c:v>-0.124000000000002</c:v>
                </c:pt>
                <c:pt idx="46643">
                  <c:v>0</c:v>
                </c:pt>
                <c:pt idx="46644">
                  <c:v>-0.371999999999999</c:v>
                </c:pt>
                <c:pt idx="46645">
                  <c:v>0</c:v>
                </c:pt>
                <c:pt idx="46646">
                  <c:v>0</c:v>
                </c:pt>
                <c:pt idx="46647">
                  <c:v>0</c:v>
                </c:pt>
                <c:pt idx="46648">
                  <c:v>0</c:v>
                </c:pt>
                <c:pt idx="46649">
                  <c:v>0.373000000000004</c:v>
                </c:pt>
                <c:pt idx="46650">
                  <c:v>0.24799999999999001</c:v>
                </c:pt>
                <c:pt idx="46651">
                  <c:v>-0.24799999999999001</c:v>
                </c:pt>
                <c:pt idx="46652">
                  <c:v>0.24799999999999001</c:v>
                </c:pt>
                <c:pt idx="46653">
                  <c:v>-0.496999999999999</c:v>
                </c:pt>
                <c:pt idx="46654">
                  <c:v>0</c:v>
                </c:pt>
                <c:pt idx="46655">
                  <c:v>0</c:v>
                </c:pt>
                <c:pt idx="46656">
                  <c:v>0</c:v>
                </c:pt>
                <c:pt idx="46657">
                  <c:v>0</c:v>
                </c:pt>
                <c:pt idx="46658">
                  <c:v>0.371999999999999</c:v>
                </c:pt>
                <c:pt idx="46659">
                  <c:v>0</c:v>
                </c:pt>
                <c:pt idx="46660">
                  <c:v>0.371999999999999</c:v>
                </c:pt>
                <c:pt idx="46661">
                  <c:v>0</c:v>
                </c:pt>
                <c:pt idx="46662">
                  <c:v>0</c:v>
                </c:pt>
                <c:pt idx="46663">
                  <c:v>0</c:v>
                </c:pt>
                <c:pt idx="46664">
                  <c:v>0</c:v>
                </c:pt>
                <c:pt idx="46665">
                  <c:v>0</c:v>
                </c:pt>
                <c:pt idx="46666">
                  <c:v>-0.371999999999999</c:v>
                </c:pt>
                <c:pt idx="46667">
                  <c:v>0</c:v>
                </c:pt>
                <c:pt idx="46668">
                  <c:v>0.371999999999999</c:v>
                </c:pt>
                <c:pt idx="46669">
                  <c:v>0</c:v>
                </c:pt>
                <c:pt idx="46670">
                  <c:v>0</c:v>
                </c:pt>
                <c:pt idx="46671">
                  <c:v>1.738</c:v>
                </c:pt>
                <c:pt idx="46672">
                  <c:v>0</c:v>
                </c:pt>
                <c:pt idx="46673">
                  <c:v>0</c:v>
                </c:pt>
                <c:pt idx="46674">
                  <c:v>0</c:v>
                </c:pt>
                <c:pt idx="46675">
                  <c:v>0</c:v>
                </c:pt>
                <c:pt idx="46676">
                  <c:v>0</c:v>
                </c:pt>
                <c:pt idx="46677">
                  <c:v>-0.373000000000004</c:v>
                </c:pt>
                <c:pt idx="46678">
                  <c:v>-0.248000000000004</c:v>
                </c:pt>
                <c:pt idx="46679">
                  <c:v>-0.868999999999999</c:v>
                </c:pt>
                <c:pt idx="46680">
                  <c:v>-0.619999999999997</c:v>
                </c:pt>
                <c:pt idx="46681">
                  <c:v>0</c:v>
                </c:pt>
                <c:pt idx="46682">
                  <c:v>0</c:v>
                </c:pt>
                <c:pt idx="46683">
                  <c:v>0</c:v>
                </c:pt>
                <c:pt idx="46684">
                  <c:v>-0.123999999999995</c:v>
                </c:pt>
                <c:pt idx="46685">
                  <c:v>0.371999999999999</c:v>
                </c:pt>
                <c:pt idx="46686">
                  <c:v>0.247999999999997</c:v>
                </c:pt>
                <c:pt idx="46687">
                  <c:v>0</c:v>
                </c:pt>
                <c:pt idx="46688">
                  <c:v>-0.743999999999999</c:v>
                </c:pt>
                <c:pt idx="46689">
                  <c:v>0</c:v>
                </c:pt>
                <c:pt idx="46690">
                  <c:v>0</c:v>
                </c:pt>
                <c:pt idx="46691">
                  <c:v>0</c:v>
                </c:pt>
                <c:pt idx="46692">
                  <c:v>0</c:v>
                </c:pt>
                <c:pt idx="46693">
                  <c:v>2.6059999999999999</c:v>
                </c:pt>
                <c:pt idx="46694">
                  <c:v>0</c:v>
                </c:pt>
                <c:pt idx="46695">
                  <c:v>0</c:v>
                </c:pt>
                <c:pt idx="46696">
                  <c:v>0</c:v>
                </c:pt>
                <c:pt idx="46697">
                  <c:v>0</c:v>
                </c:pt>
                <c:pt idx="46698">
                  <c:v>-0.248000000000004</c:v>
                </c:pt>
                <c:pt idx="46699">
                  <c:v>0</c:v>
                </c:pt>
                <c:pt idx="46700">
                  <c:v>0</c:v>
                </c:pt>
                <c:pt idx="46701">
                  <c:v>0</c:v>
                </c:pt>
                <c:pt idx="46702">
                  <c:v>-0.124000000000002</c:v>
                </c:pt>
                <c:pt idx="46703">
                  <c:v>0</c:v>
                </c:pt>
                <c:pt idx="46704">
                  <c:v>-0.743999999999999</c:v>
                </c:pt>
                <c:pt idx="46705">
                  <c:v>0</c:v>
                </c:pt>
                <c:pt idx="46706">
                  <c:v>0.248000000000004</c:v>
                </c:pt>
                <c:pt idx="46707">
                  <c:v>0</c:v>
                </c:pt>
                <c:pt idx="46708">
                  <c:v>0</c:v>
                </c:pt>
                <c:pt idx="46709">
                  <c:v>0</c:v>
                </c:pt>
                <c:pt idx="46710">
                  <c:v>0</c:v>
                </c:pt>
                <c:pt idx="46711">
                  <c:v>0</c:v>
                </c:pt>
                <c:pt idx="46712">
                  <c:v>-0.124000000000002</c:v>
                </c:pt>
                <c:pt idx="46713">
                  <c:v>0.247999999999997</c:v>
                </c:pt>
                <c:pt idx="46714">
                  <c:v>-0.620999999999995</c:v>
                </c:pt>
                <c:pt idx="46715">
                  <c:v>0.496999999999999</c:v>
                </c:pt>
                <c:pt idx="46716">
                  <c:v>-0.371999999999999</c:v>
                </c:pt>
                <c:pt idx="46717">
                  <c:v>0</c:v>
                </c:pt>
                <c:pt idx="46718">
                  <c:v>0</c:v>
                </c:pt>
                <c:pt idx="46719">
                  <c:v>0</c:v>
                </c:pt>
                <c:pt idx="46720">
                  <c:v>0.495999999999995</c:v>
                </c:pt>
                <c:pt idx="46721">
                  <c:v>0</c:v>
                </c:pt>
                <c:pt idx="46722">
                  <c:v>-1.117</c:v>
                </c:pt>
                <c:pt idx="46723">
                  <c:v>-0.123999999999995</c:v>
                </c:pt>
                <c:pt idx="46724">
                  <c:v>0.123999999999995</c:v>
                </c:pt>
                <c:pt idx="46725">
                  <c:v>-0.991999999999997</c:v>
                </c:pt>
                <c:pt idx="46726">
                  <c:v>0</c:v>
                </c:pt>
                <c:pt idx="46727">
                  <c:v>0</c:v>
                </c:pt>
                <c:pt idx="46728">
                  <c:v>0</c:v>
                </c:pt>
                <c:pt idx="46729">
                  <c:v>0</c:v>
                </c:pt>
                <c:pt idx="46730">
                  <c:v>-0.371999999999999</c:v>
                </c:pt>
                <c:pt idx="46731">
                  <c:v>0</c:v>
                </c:pt>
                <c:pt idx="46732">
                  <c:v>0</c:v>
                </c:pt>
                <c:pt idx="46733">
                  <c:v>0</c:v>
                </c:pt>
                <c:pt idx="46734">
                  <c:v>-0.496999999999999</c:v>
                </c:pt>
                <c:pt idx="46735">
                  <c:v>0</c:v>
                </c:pt>
                <c:pt idx="46736">
                  <c:v>0</c:v>
                </c:pt>
                <c:pt idx="46737">
                  <c:v>0</c:v>
                </c:pt>
                <c:pt idx="46738">
                  <c:v>0</c:v>
                </c:pt>
                <c:pt idx="46739">
                  <c:v>-0.248000000000004</c:v>
                </c:pt>
                <c:pt idx="46740">
                  <c:v>0</c:v>
                </c:pt>
                <c:pt idx="46741">
                  <c:v>0</c:v>
                </c:pt>
                <c:pt idx="46742">
                  <c:v>1.861</c:v>
                </c:pt>
                <c:pt idx="46743">
                  <c:v>0.373000000000004</c:v>
                </c:pt>
                <c:pt idx="46744">
                  <c:v>0</c:v>
                </c:pt>
                <c:pt idx="46745">
                  <c:v>0</c:v>
                </c:pt>
                <c:pt idx="46746">
                  <c:v>0</c:v>
                </c:pt>
                <c:pt idx="46747">
                  <c:v>0</c:v>
                </c:pt>
                <c:pt idx="46748">
                  <c:v>0.49600000000000899</c:v>
                </c:pt>
                <c:pt idx="46749">
                  <c:v>0</c:v>
                </c:pt>
                <c:pt idx="46750">
                  <c:v>-0.99300000000000899</c:v>
                </c:pt>
                <c:pt idx="46751">
                  <c:v>-0.619999999999997</c:v>
                </c:pt>
                <c:pt idx="46752">
                  <c:v>0</c:v>
                </c:pt>
                <c:pt idx="46753">
                  <c:v>0</c:v>
                </c:pt>
                <c:pt idx="46754">
                  <c:v>0</c:v>
                </c:pt>
                <c:pt idx="46755">
                  <c:v>0</c:v>
                </c:pt>
                <c:pt idx="46756">
                  <c:v>1.117</c:v>
                </c:pt>
                <c:pt idx="46757">
                  <c:v>0</c:v>
                </c:pt>
                <c:pt idx="46758">
                  <c:v>-0.49600000000000199</c:v>
                </c:pt>
                <c:pt idx="46759">
                  <c:v>-0.372999999999997</c:v>
                </c:pt>
                <c:pt idx="46760">
                  <c:v>-0.371999999999999</c:v>
                </c:pt>
                <c:pt idx="46761">
                  <c:v>0.371999999999999</c:v>
                </c:pt>
                <c:pt idx="46762">
                  <c:v>0</c:v>
                </c:pt>
                <c:pt idx="46763">
                  <c:v>0</c:v>
                </c:pt>
                <c:pt idx="46764">
                  <c:v>0</c:v>
                </c:pt>
                <c:pt idx="46765">
                  <c:v>0.124000000000002</c:v>
                </c:pt>
                <c:pt idx="46766">
                  <c:v>0.371999999999999</c:v>
                </c:pt>
                <c:pt idx="46767">
                  <c:v>0.868999999999999</c:v>
                </c:pt>
                <c:pt idx="46768">
                  <c:v>0</c:v>
                </c:pt>
                <c:pt idx="46769">
                  <c:v>0</c:v>
                </c:pt>
                <c:pt idx="46770">
                  <c:v>0</c:v>
                </c:pt>
                <c:pt idx="46771">
                  <c:v>0</c:v>
                </c:pt>
                <c:pt idx="46772">
                  <c:v>0</c:v>
                </c:pt>
                <c:pt idx="46773">
                  <c:v>0</c:v>
                </c:pt>
                <c:pt idx="46774">
                  <c:v>0</c:v>
                </c:pt>
                <c:pt idx="46775">
                  <c:v>0.49600000000000199</c:v>
                </c:pt>
                <c:pt idx="46776">
                  <c:v>0</c:v>
                </c:pt>
                <c:pt idx="46777">
                  <c:v>-0.619999999999997</c:v>
                </c:pt>
                <c:pt idx="46778">
                  <c:v>-0.124000000000002</c:v>
                </c:pt>
                <c:pt idx="46779">
                  <c:v>0</c:v>
                </c:pt>
                <c:pt idx="46780">
                  <c:v>0</c:v>
                </c:pt>
                <c:pt idx="46781">
                  <c:v>0</c:v>
                </c:pt>
                <c:pt idx="46782">
                  <c:v>0</c:v>
                </c:pt>
                <c:pt idx="46783">
                  <c:v>-0.248000000000004</c:v>
                </c:pt>
                <c:pt idx="46784">
                  <c:v>0</c:v>
                </c:pt>
                <c:pt idx="46785">
                  <c:v>0</c:v>
                </c:pt>
                <c:pt idx="46786">
                  <c:v>0.124000000000002</c:v>
                </c:pt>
                <c:pt idx="46787">
                  <c:v>0</c:v>
                </c:pt>
                <c:pt idx="46788">
                  <c:v>0.124000000000002</c:v>
                </c:pt>
                <c:pt idx="46789">
                  <c:v>0</c:v>
                </c:pt>
                <c:pt idx="46790">
                  <c:v>0</c:v>
                </c:pt>
                <c:pt idx="46791">
                  <c:v>0</c:v>
                </c:pt>
                <c:pt idx="46792">
                  <c:v>0</c:v>
                </c:pt>
                <c:pt idx="46793">
                  <c:v>-0.123999999999995</c:v>
                </c:pt>
                <c:pt idx="46794">
                  <c:v>0</c:v>
                </c:pt>
                <c:pt idx="46795">
                  <c:v>0</c:v>
                </c:pt>
                <c:pt idx="46796">
                  <c:v>-0.74400000000000599</c:v>
                </c:pt>
                <c:pt idx="46797">
                  <c:v>-0.372999999999997</c:v>
                </c:pt>
                <c:pt idx="46798">
                  <c:v>0</c:v>
                </c:pt>
                <c:pt idx="46799">
                  <c:v>0</c:v>
                </c:pt>
                <c:pt idx="46800">
                  <c:v>0</c:v>
                </c:pt>
                <c:pt idx="46801">
                  <c:v>0</c:v>
                </c:pt>
                <c:pt idx="46802">
                  <c:v>0.371999999999999</c:v>
                </c:pt>
                <c:pt idx="46803">
                  <c:v>0</c:v>
                </c:pt>
                <c:pt idx="46804">
                  <c:v>-0.248000000000004</c:v>
                </c:pt>
                <c:pt idx="46805">
                  <c:v>0</c:v>
                </c:pt>
                <c:pt idx="46806">
                  <c:v>0</c:v>
                </c:pt>
                <c:pt idx="46807">
                  <c:v>0</c:v>
                </c:pt>
                <c:pt idx="46808">
                  <c:v>0</c:v>
                </c:pt>
                <c:pt idx="46809">
                  <c:v>0</c:v>
                </c:pt>
                <c:pt idx="46810">
                  <c:v>-0.371999999999999</c:v>
                </c:pt>
                <c:pt idx="46811">
                  <c:v>0</c:v>
                </c:pt>
                <c:pt idx="46812">
                  <c:v>1.365</c:v>
                </c:pt>
                <c:pt idx="46813">
                  <c:v>0</c:v>
                </c:pt>
                <c:pt idx="46814">
                  <c:v>0.123999999999995</c:v>
                </c:pt>
                <c:pt idx="46815">
                  <c:v>0</c:v>
                </c:pt>
                <c:pt idx="46816">
                  <c:v>0</c:v>
                </c:pt>
                <c:pt idx="46817">
                  <c:v>0</c:v>
                </c:pt>
                <c:pt idx="46818">
                  <c:v>0</c:v>
                </c:pt>
                <c:pt idx="46819">
                  <c:v>-0.868999999999999</c:v>
                </c:pt>
                <c:pt idx="46820">
                  <c:v>-0.496999999999999</c:v>
                </c:pt>
                <c:pt idx="46821">
                  <c:v>0</c:v>
                </c:pt>
                <c:pt idx="46822">
                  <c:v>0.868999999999999</c:v>
                </c:pt>
                <c:pt idx="46823">
                  <c:v>0</c:v>
                </c:pt>
                <c:pt idx="46824">
                  <c:v>-0.744999999999997</c:v>
                </c:pt>
                <c:pt idx="46825">
                  <c:v>0</c:v>
                </c:pt>
                <c:pt idx="46826">
                  <c:v>0</c:v>
                </c:pt>
                <c:pt idx="46827">
                  <c:v>0</c:v>
                </c:pt>
                <c:pt idx="46828">
                  <c:v>0.619999999999997</c:v>
                </c:pt>
                <c:pt idx="46829">
                  <c:v>0</c:v>
                </c:pt>
                <c:pt idx="46830">
                  <c:v>-0.371999999999999</c:v>
                </c:pt>
                <c:pt idx="46831">
                  <c:v>-0.619999999999997</c:v>
                </c:pt>
                <c:pt idx="46832">
                  <c:v>0.495999999999995</c:v>
                </c:pt>
                <c:pt idx="46833">
                  <c:v>0</c:v>
                </c:pt>
                <c:pt idx="46834">
                  <c:v>0</c:v>
                </c:pt>
                <c:pt idx="46835">
                  <c:v>0</c:v>
                </c:pt>
                <c:pt idx="46836">
                  <c:v>0</c:v>
                </c:pt>
                <c:pt idx="46837">
                  <c:v>-0.123999999999995</c:v>
                </c:pt>
                <c:pt idx="46838">
                  <c:v>-0.62100000000000899</c:v>
                </c:pt>
                <c:pt idx="46839">
                  <c:v>0</c:v>
                </c:pt>
                <c:pt idx="46840">
                  <c:v>0</c:v>
                </c:pt>
                <c:pt idx="46841">
                  <c:v>0.12400000000000901</c:v>
                </c:pt>
                <c:pt idx="46842">
                  <c:v>-0.12400000000000901</c:v>
                </c:pt>
                <c:pt idx="46843">
                  <c:v>0</c:v>
                </c:pt>
                <c:pt idx="46844">
                  <c:v>0</c:v>
                </c:pt>
                <c:pt idx="46845">
                  <c:v>0</c:v>
                </c:pt>
                <c:pt idx="46846">
                  <c:v>0.371999999999999</c:v>
                </c:pt>
                <c:pt idx="46847">
                  <c:v>-0.99300000000000199</c:v>
                </c:pt>
                <c:pt idx="46848">
                  <c:v>0.99300000000000199</c:v>
                </c:pt>
                <c:pt idx="46849">
                  <c:v>-0.99300000000000199</c:v>
                </c:pt>
                <c:pt idx="46850">
                  <c:v>1.365</c:v>
                </c:pt>
                <c:pt idx="46851">
                  <c:v>-0.619999999999997</c:v>
                </c:pt>
                <c:pt idx="46852">
                  <c:v>0</c:v>
                </c:pt>
                <c:pt idx="46853">
                  <c:v>0</c:v>
                </c:pt>
                <c:pt idx="46854">
                  <c:v>0</c:v>
                </c:pt>
                <c:pt idx="46855">
                  <c:v>0</c:v>
                </c:pt>
                <c:pt idx="46856">
                  <c:v>0.124000000000002</c:v>
                </c:pt>
                <c:pt idx="46857">
                  <c:v>0</c:v>
                </c:pt>
                <c:pt idx="46858">
                  <c:v>0</c:v>
                </c:pt>
                <c:pt idx="46859">
                  <c:v>-0.124000000000002</c:v>
                </c:pt>
                <c:pt idx="46860">
                  <c:v>0.124000000000002</c:v>
                </c:pt>
                <c:pt idx="46861">
                  <c:v>0</c:v>
                </c:pt>
                <c:pt idx="46862">
                  <c:v>0</c:v>
                </c:pt>
                <c:pt idx="46863">
                  <c:v>0</c:v>
                </c:pt>
                <c:pt idx="46864">
                  <c:v>0</c:v>
                </c:pt>
                <c:pt idx="46865">
                  <c:v>-0.125</c:v>
                </c:pt>
                <c:pt idx="46866">
                  <c:v>-0.24799999999999001</c:v>
                </c:pt>
                <c:pt idx="46867">
                  <c:v>-0.248000000000004</c:v>
                </c:pt>
                <c:pt idx="46868">
                  <c:v>-0.124000000000002</c:v>
                </c:pt>
                <c:pt idx="46869">
                  <c:v>-1.2409999999999899</c:v>
                </c:pt>
                <c:pt idx="46870">
                  <c:v>0</c:v>
                </c:pt>
                <c:pt idx="46871">
                  <c:v>0</c:v>
                </c:pt>
                <c:pt idx="46872">
                  <c:v>0</c:v>
                </c:pt>
                <c:pt idx="46873">
                  <c:v>0.495999999999995</c:v>
                </c:pt>
                <c:pt idx="46874">
                  <c:v>-0.620999999999995</c:v>
                </c:pt>
                <c:pt idx="46875">
                  <c:v>0.496999999999999</c:v>
                </c:pt>
                <c:pt idx="46876">
                  <c:v>0</c:v>
                </c:pt>
                <c:pt idx="46877">
                  <c:v>0</c:v>
                </c:pt>
                <c:pt idx="46878">
                  <c:v>-0.248000000000004</c:v>
                </c:pt>
                <c:pt idx="46879">
                  <c:v>0</c:v>
                </c:pt>
                <c:pt idx="46880">
                  <c:v>0</c:v>
                </c:pt>
                <c:pt idx="46881">
                  <c:v>0</c:v>
                </c:pt>
                <c:pt idx="46882">
                  <c:v>0</c:v>
                </c:pt>
                <c:pt idx="46883">
                  <c:v>1.11699999999999</c:v>
                </c:pt>
                <c:pt idx="46884">
                  <c:v>0.372999999999997</c:v>
                </c:pt>
                <c:pt idx="46885">
                  <c:v>1.4890000000000001</c:v>
                </c:pt>
                <c:pt idx="46886">
                  <c:v>-0.123999999999995</c:v>
                </c:pt>
                <c:pt idx="46887">
                  <c:v>0.123999999999995</c:v>
                </c:pt>
                <c:pt idx="46888">
                  <c:v>0</c:v>
                </c:pt>
                <c:pt idx="46889">
                  <c:v>0</c:v>
                </c:pt>
                <c:pt idx="46890">
                  <c:v>0</c:v>
                </c:pt>
                <c:pt idx="46891">
                  <c:v>-0.247999999999997</c:v>
                </c:pt>
                <c:pt idx="46892">
                  <c:v>-0.62100000000000199</c:v>
                </c:pt>
                <c:pt idx="46893">
                  <c:v>-0.495999999999995</c:v>
                </c:pt>
                <c:pt idx="46894">
                  <c:v>0</c:v>
                </c:pt>
                <c:pt idx="46895">
                  <c:v>0</c:v>
                </c:pt>
                <c:pt idx="46896">
                  <c:v>-0.371999999999999</c:v>
                </c:pt>
                <c:pt idx="46897">
                  <c:v>0</c:v>
                </c:pt>
                <c:pt idx="46898">
                  <c:v>0</c:v>
                </c:pt>
                <c:pt idx="46899">
                  <c:v>0</c:v>
                </c:pt>
                <c:pt idx="46900">
                  <c:v>-0.49600000000000199</c:v>
                </c:pt>
                <c:pt idx="46901">
                  <c:v>0</c:v>
                </c:pt>
                <c:pt idx="46902">
                  <c:v>0.124000000000002</c:v>
                </c:pt>
                <c:pt idx="46903">
                  <c:v>0</c:v>
                </c:pt>
                <c:pt idx="46904">
                  <c:v>-0.371999999999999</c:v>
                </c:pt>
                <c:pt idx="46905">
                  <c:v>0</c:v>
                </c:pt>
                <c:pt idx="46906">
                  <c:v>0</c:v>
                </c:pt>
                <c:pt idx="46907">
                  <c:v>0</c:v>
                </c:pt>
                <c:pt idx="46908">
                  <c:v>0</c:v>
                </c:pt>
                <c:pt idx="46909">
                  <c:v>0</c:v>
                </c:pt>
                <c:pt idx="46910">
                  <c:v>0</c:v>
                </c:pt>
                <c:pt idx="46911">
                  <c:v>0.62000000000000399</c:v>
                </c:pt>
                <c:pt idx="46912">
                  <c:v>0</c:v>
                </c:pt>
                <c:pt idx="46913">
                  <c:v>0</c:v>
                </c:pt>
                <c:pt idx="46914">
                  <c:v>-1.117</c:v>
                </c:pt>
                <c:pt idx="46915">
                  <c:v>0</c:v>
                </c:pt>
                <c:pt idx="46916">
                  <c:v>0</c:v>
                </c:pt>
                <c:pt idx="46917">
                  <c:v>0</c:v>
                </c:pt>
                <c:pt idx="46918">
                  <c:v>0.992999999999995</c:v>
                </c:pt>
                <c:pt idx="46919">
                  <c:v>0</c:v>
                </c:pt>
                <c:pt idx="46920">
                  <c:v>-1.2409999999999899</c:v>
                </c:pt>
                <c:pt idx="46921">
                  <c:v>-0.620999999999995</c:v>
                </c:pt>
                <c:pt idx="46922">
                  <c:v>0</c:v>
                </c:pt>
                <c:pt idx="46923">
                  <c:v>0.248999999999995</c:v>
                </c:pt>
                <c:pt idx="46924">
                  <c:v>0</c:v>
                </c:pt>
                <c:pt idx="46925">
                  <c:v>0</c:v>
                </c:pt>
                <c:pt idx="46926">
                  <c:v>0</c:v>
                </c:pt>
                <c:pt idx="46927">
                  <c:v>0</c:v>
                </c:pt>
                <c:pt idx="46928">
                  <c:v>0.371999999999999</c:v>
                </c:pt>
                <c:pt idx="46929">
                  <c:v>0</c:v>
                </c:pt>
                <c:pt idx="46930">
                  <c:v>-0.247999999999997</c:v>
                </c:pt>
                <c:pt idx="46931">
                  <c:v>0</c:v>
                </c:pt>
                <c:pt idx="46932">
                  <c:v>1.8619999999999901</c:v>
                </c:pt>
                <c:pt idx="46933">
                  <c:v>0</c:v>
                </c:pt>
                <c:pt idx="46934">
                  <c:v>0</c:v>
                </c:pt>
                <c:pt idx="46935">
                  <c:v>0</c:v>
                </c:pt>
                <c:pt idx="46936">
                  <c:v>0</c:v>
                </c:pt>
                <c:pt idx="46937">
                  <c:v>0</c:v>
                </c:pt>
                <c:pt idx="46938">
                  <c:v>0.248999999999995</c:v>
                </c:pt>
                <c:pt idx="46939">
                  <c:v>0</c:v>
                </c:pt>
                <c:pt idx="46940">
                  <c:v>-1.6139999999999901</c:v>
                </c:pt>
                <c:pt idx="46941">
                  <c:v>0</c:v>
                </c:pt>
                <c:pt idx="46942">
                  <c:v>0</c:v>
                </c:pt>
                <c:pt idx="46943">
                  <c:v>0</c:v>
                </c:pt>
                <c:pt idx="46944">
                  <c:v>0</c:v>
                </c:pt>
                <c:pt idx="46945">
                  <c:v>0</c:v>
                </c:pt>
                <c:pt idx="46946">
                  <c:v>0</c:v>
                </c:pt>
                <c:pt idx="46947">
                  <c:v>0</c:v>
                </c:pt>
                <c:pt idx="46948">
                  <c:v>-0.124000000000002</c:v>
                </c:pt>
                <c:pt idx="46949">
                  <c:v>0</c:v>
                </c:pt>
                <c:pt idx="46950">
                  <c:v>0</c:v>
                </c:pt>
                <c:pt idx="46951">
                  <c:v>0</c:v>
                </c:pt>
                <c:pt idx="46952">
                  <c:v>0</c:v>
                </c:pt>
                <c:pt idx="46953">
                  <c:v>0</c:v>
                </c:pt>
                <c:pt idx="46954">
                  <c:v>0.743999999999999</c:v>
                </c:pt>
                <c:pt idx="46955">
                  <c:v>0.248999999999995</c:v>
                </c:pt>
                <c:pt idx="46956">
                  <c:v>0.371999999999999</c:v>
                </c:pt>
                <c:pt idx="46957">
                  <c:v>0.371999999999999</c:v>
                </c:pt>
                <c:pt idx="46958">
                  <c:v>0</c:v>
                </c:pt>
                <c:pt idx="46959">
                  <c:v>-0.24799999999999001</c:v>
                </c:pt>
                <c:pt idx="46960">
                  <c:v>0</c:v>
                </c:pt>
                <c:pt idx="46961">
                  <c:v>0</c:v>
                </c:pt>
                <c:pt idx="46962">
                  <c:v>0</c:v>
                </c:pt>
                <c:pt idx="46963">
                  <c:v>-0.99300000000000199</c:v>
                </c:pt>
                <c:pt idx="46964">
                  <c:v>-0.247999999999997</c:v>
                </c:pt>
                <c:pt idx="46965">
                  <c:v>0</c:v>
                </c:pt>
                <c:pt idx="46966">
                  <c:v>0</c:v>
                </c:pt>
                <c:pt idx="46967">
                  <c:v>-0.49600000000000199</c:v>
                </c:pt>
                <c:pt idx="46968">
                  <c:v>0</c:v>
                </c:pt>
                <c:pt idx="46969">
                  <c:v>0</c:v>
                </c:pt>
                <c:pt idx="46970">
                  <c:v>0</c:v>
                </c:pt>
                <c:pt idx="46971">
                  <c:v>0</c:v>
                </c:pt>
                <c:pt idx="46972">
                  <c:v>0</c:v>
                </c:pt>
                <c:pt idx="46973">
                  <c:v>0</c:v>
                </c:pt>
                <c:pt idx="46974">
                  <c:v>0.495999999999995</c:v>
                </c:pt>
                <c:pt idx="46975">
                  <c:v>0.124000000000002</c:v>
                </c:pt>
                <c:pt idx="46976">
                  <c:v>-0.124000000000002</c:v>
                </c:pt>
                <c:pt idx="46977">
                  <c:v>0.371999999999999</c:v>
                </c:pt>
                <c:pt idx="46978">
                  <c:v>0</c:v>
                </c:pt>
                <c:pt idx="46979">
                  <c:v>0</c:v>
                </c:pt>
                <c:pt idx="46980">
                  <c:v>0</c:v>
                </c:pt>
                <c:pt idx="46981">
                  <c:v>0.12400000000000901</c:v>
                </c:pt>
                <c:pt idx="46982">
                  <c:v>-0.12400000000000901</c:v>
                </c:pt>
                <c:pt idx="46983">
                  <c:v>0.371999999999999</c:v>
                </c:pt>
                <c:pt idx="46984">
                  <c:v>0.125</c:v>
                </c:pt>
                <c:pt idx="46985">
                  <c:v>0</c:v>
                </c:pt>
                <c:pt idx="46986">
                  <c:v>-0.248999999999995</c:v>
                </c:pt>
                <c:pt idx="46987">
                  <c:v>0</c:v>
                </c:pt>
                <c:pt idx="46988">
                  <c:v>0</c:v>
                </c:pt>
                <c:pt idx="46989">
                  <c:v>0</c:v>
                </c:pt>
                <c:pt idx="46990">
                  <c:v>0</c:v>
                </c:pt>
                <c:pt idx="46991">
                  <c:v>0</c:v>
                </c:pt>
                <c:pt idx="46992">
                  <c:v>-0.867999999999995</c:v>
                </c:pt>
                <c:pt idx="46993">
                  <c:v>0.991999999999997</c:v>
                </c:pt>
                <c:pt idx="46994">
                  <c:v>-0.991999999999997</c:v>
                </c:pt>
                <c:pt idx="46995">
                  <c:v>1.11699999999999</c:v>
                </c:pt>
                <c:pt idx="46996">
                  <c:v>0</c:v>
                </c:pt>
                <c:pt idx="46997">
                  <c:v>0</c:v>
                </c:pt>
                <c:pt idx="46998">
                  <c:v>0</c:v>
                </c:pt>
                <c:pt idx="46999">
                  <c:v>0.371999999999999</c:v>
                </c:pt>
                <c:pt idx="47000">
                  <c:v>0.992999999999995</c:v>
                </c:pt>
                <c:pt idx="47001">
                  <c:v>0</c:v>
                </c:pt>
                <c:pt idx="47002">
                  <c:v>0</c:v>
                </c:pt>
                <c:pt idx="47003">
                  <c:v>0</c:v>
                </c:pt>
                <c:pt idx="47004">
                  <c:v>0.49600000000000899</c:v>
                </c:pt>
                <c:pt idx="47005">
                  <c:v>0</c:v>
                </c:pt>
                <c:pt idx="47006">
                  <c:v>0</c:v>
                </c:pt>
                <c:pt idx="47007">
                  <c:v>0</c:v>
                </c:pt>
                <c:pt idx="47008">
                  <c:v>0.248999999999995</c:v>
                </c:pt>
                <c:pt idx="47009">
                  <c:v>0.248000000000004</c:v>
                </c:pt>
                <c:pt idx="47010">
                  <c:v>-0.248000000000004</c:v>
                </c:pt>
                <c:pt idx="47011">
                  <c:v>-0.992999999999995</c:v>
                </c:pt>
                <c:pt idx="47012">
                  <c:v>-0.99300000000000199</c:v>
                </c:pt>
                <c:pt idx="47013">
                  <c:v>0.49600000000000199</c:v>
                </c:pt>
                <c:pt idx="47014">
                  <c:v>0</c:v>
                </c:pt>
                <c:pt idx="47015">
                  <c:v>0</c:v>
                </c:pt>
                <c:pt idx="47016">
                  <c:v>0</c:v>
                </c:pt>
                <c:pt idx="47017">
                  <c:v>-0.125</c:v>
                </c:pt>
                <c:pt idx="47018">
                  <c:v>0</c:v>
                </c:pt>
                <c:pt idx="47019">
                  <c:v>0.868999999999999</c:v>
                </c:pt>
                <c:pt idx="47020">
                  <c:v>0</c:v>
                </c:pt>
                <c:pt idx="47021">
                  <c:v>-0.743999999999999</c:v>
                </c:pt>
                <c:pt idx="47022">
                  <c:v>0</c:v>
                </c:pt>
                <c:pt idx="47023">
                  <c:v>0</c:v>
                </c:pt>
                <c:pt idx="47024">
                  <c:v>0</c:v>
                </c:pt>
                <c:pt idx="47025">
                  <c:v>0</c:v>
                </c:pt>
                <c:pt idx="47026">
                  <c:v>0.24799999999999001</c:v>
                </c:pt>
                <c:pt idx="47027">
                  <c:v>0</c:v>
                </c:pt>
                <c:pt idx="47028">
                  <c:v>0</c:v>
                </c:pt>
                <c:pt idx="47029">
                  <c:v>-0.619999999999997</c:v>
                </c:pt>
                <c:pt idx="47030">
                  <c:v>0</c:v>
                </c:pt>
                <c:pt idx="47031">
                  <c:v>0</c:v>
                </c:pt>
                <c:pt idx="47032">
                  <c:v>0</c:v>
                </c:pt>
                <c:pt idx="47033">
                  <c:v>0</c:v>
                </c:pt>
                <c:pt idx="47034">
                  <c:v>0</c:v>
                </c:pt>
                <c:pt idx="47035">
                  <c:v>0.247999999999997</c:v>
                </c:pt>
                <c:pt idx="47036">
                  <c:v>-0.247999999999997</c:v>
                </c:pt>
                <c:pt idx="47037">
                  <c:v>0.247999999999997</c:v>
                </c:pt>
                <c:pt idx="47038">
                  <c:v>-0.495999999999995</c:v>
                </c:pt>
                <c:pt idx="47039">
                  <c:v>0.743999999999999</c:v>
                </c:pt>
                <c:pt idx="47040">
                  <c:v>-0.743999999999999</c:v>
                </c:pt>
                <c:pt idx="47041">
                  <c:v>0</c:v>
                </c:pt>
                <c:pt idx="47042">
                  <c:v>0</c:v>
                </c:pt>
                <c:pt idx="47043">
                  <c:v>0</c:v>
                </c:pt>
                <c:pt idx="47044">
                  <c:v>0</c:v>
                </c:pt>
                <c:pt idx="47045">
                  <c:v>0.248000000000004</c:v>
                </c:pt>
                <c:pt idx="47046">
                  <c:v>-0.248000000000004</c:v>
                </c:pt>
                <c:pt idx="47047">
                  <c:v>0.124000000000002</c:v>
                </c:pt>
                <c:pt idx="47048">
                  <c:v>0</c:v>
                </c:pt>
                <c:pt idx="47049">
                  <c:v>0</c:v>
                </c:pt>
                <c:pt idx="47050">
                  <c:v>0</c:v>
                </c:pt>
                <c:pt idx="47051">
                  <c:v>0</c:v>
                </c:pt>
                <c:pt idx="47052">
                  <c:v>0</c:v>
                </c:pt>
                <c:pt idx="47053">
                  <c:v>-5.2129999999999903</c:v>
                </c:pt>
                <c:pt idx="47054">
                  <c:v>0</c:v>
                </c:pt>
                <c:pt idx="47055">
                  <c:v>2.1099999999999901</c:v>
                </c:pt>
                <c:pt idx="47056">
                  <c:v>0</c:v>
                </c:pt>
                <c:pt idx="47057">
                  <c:v>0</c:v>
                </c:pt>
                <c:pt idx="47058">
                  <c:v>-1.117</c:v>
                </c:pt>
                <c:pt idx="47059">
                  <c:v>0</c:v>
                </c:pt>
                <c:pt idx="47060">
                  <c:v>0</c:v>
                </c:pt>
                <c:pt idx="47061">
                  <c:v>0</c:v>
                </c:pt>
                <c:pt idx="47062">
                  <c:v>-0.371999999999999</c:v>
                </c:pt>
                <c:pt idx="47063">
                  <c:v>0.371999999999999</c:v>
                </c:pt>
                <c:pt idx="47064">
                  <c:v>5.3369999999999997</c:v>
                </c:pt>
                <c:pt idx="47065">
                  <c:v>0</c:v>
                </c:pt>
                <c:pt idx="47066">
                  <c:v>0.373000000000004</c:v>
                </c:pt>
                <c:pt idx="47067">
                  <c:v>3.5990000000000002</c:v>
                </c:pt>
                <c:pt idx="47068">
                  <c:v>0</c:v>
                </c:pt>
                <c:pt idx="47069">
                  <c:v>0</c:v>
                </c:pt>
                <c:pt idx="47070">
                  <c:v>0</c:v>
                </c:pt>
                <c:pt idx="47071">
                  <c:v>-13.155999999999899</c:v>
                </c:pt>
                <c:pt idx="47072">
                  <c:v>-0.124000000000002</c:v>
                </c:pt>
                <c:pt idx="47073">
                  <c:v>0.124000000000002</c:v>
                </c:pt>
                <c:pt idx="47074">
                  <c:v>0</c:v>
                </c:pt>
                <c:pt idx="47075">
                  <c:v>1.36499999999999</c:v>
                </c:pt>
                <c:pt idx="47076">
                  <c:v>0</c:v>
                </c:pt>
                <c:pt idx="47077">
                  <c:v>0</c:v>
                </c:pt>
                <c:pt idx="47078">
                  <c:v>0</c:v>
                </c:pt>
                <c:pt idx="47079">
                  <c:v>0</c:v>
                </c:pt>
                <c:pt idx="47080">
                  <c:v>1.61299999999999</c:v>
                </c:pt>
                <c:pt idx="47081">
                  <c:v>0</c:v>
                </c:pt>
                <c:pt idx="47082">
                  <c:v>-2.73</c:v>
                </c:pt>
                <c:pt idx="47083">
                  <c:v>-0.868999999999999</c:v>
                </c:pt>
                <c:pt idx="47084">
                  <c:v>0</c:v>
                </c:pt>
                <c:pt idx="47085">
                  <c:v>0</c:v>
                </c:pt>
                <c:pt idx="47086">
                  <c:v>0</c:v>
                </c:pt>
                <c:pt idx="47087">
                  <c:v>0</c:v>
                </c:pt>
                <c:pt idx="47088">
                  <c:v>0</c:v>
                </c:pt>
                <c:pt idx="47089">
                  <c:v>0</c:v>
                </c:pt>
                <c:pt idx="47090">
                  <c:v>0</c:v>
                </c:pt>
                <c:pt idx="47091">
                  <c:v>-0.125</c:v>
                </c:pt>
                <c:pt idx="47092">
                  <c:v>0</c:v>
                </c:pt>
                <c:pt idx="47093">
                  <c:v>0.868999999999999</c:v>
                </c:pt>
                <c:pt idx="47094">
                  <c:v>0</c:v>
                </c:pt>
                <c:pt idx="47095">
                  <c:v>0</c:v>
                </c:pt>
                <c:pt idx="47096">
                  <c:v>0</c:v>
                </c:pt>
                <c:pt idx="47097">
                  <c:v>0</c:v>
                </c:pt>
                <c:pt idx="47098">
                  <c:v>1.11699999999999</c:v>
                </c:pt>
                <c:pt idx="47099">
                  <c:v>0</c:v>
                </c:pt>
                <c:pt idx="47100">
                  <c:v>0</c:v>
                </c:pt>
                <c:pt idx="47101">
                  <c:v>0</c:v>
                </c:pt>
                <c:pt idx="47102">
                  <c:v>0</c:v>
                </c:pt>
                <c:pt idx="47103">
                  <c:v>-0.125</c:v>
                </c:pt>
                <c:pt idx="47104">
                  <c:v>0</c:v>
                </c:pt>
                <c:pt idx="47105">
                  <c:v>0</c:v>
                </c:pt>
                <c:pt idx="47106">
                  <c:v>0</c:v>
                </c:pt>
                <c:pt idx="47107">
                  <c:v>0</c:v>
                </c:pt>
                <c:pt idx="47108">
                  <c:v>0</c:v>
                </c:pt>
                <c:pt idx="47109">
                  <c:v>-0.247999999999997</c:v>
                </c:pt>
                <c:pt idx="47110">
                  <c:v>0</c:v>
                </c:pt>
                <c:pt idx="47111">
                  <c:v>0.495999999999995</c:v>
                </c:pt>
                <c:pt idx="47112">
                  <c:v>0</c:v>
                </c:pt>
                <c:pt idx="47113">
                  <c:v>0</c:v>
                </c:pt>
                <c:pt idx="47114">
                  <c:v>0</c:v>
                </c:pt>
                <c:pt idx="47115">
                  <c:v>0</c:v>
                </c:pt>
                <c:pt idx="47116">
                  <c:v>-0.619999999999997</c:v>
                </c:pt>
                <c:pt idx="47117">
                  <c:v>-0.125</c:v>
                </c:pt>
                <c:pt idx="47118">
                  <c:v>0</c:v>
                </c:pt>
                <c:pt idx="47119">
                  <c:v>0.372999999999997</c:v>
                </c:pt>
                <c:pt idx="47120">
                  <c:v>0.49600000000000199</c:v>
                </c:pt>
                <c:pt idx="47121">
                  <c:v>0</c:v>
                </c:pt>
                <c:pt idx="47122">
                  <c:v>0</c:v>
                </c:pt>
                <c:pt idx="47123">
                  <c:v>0</c:v>
                </c:pt>
                <c:pt idx="47124">
                  <c:v>0</c:v>
                </c:pt>
                <c:pt idx="47125">
                  <c:v>-0.123999999999995</c:v>
                </c:pt>
                <c:pt idx="47126">
                  <c:v>0.868999999999999</c:v>
                </c:pt>
                <c:pt idx="47127">
                  <c:v>-0.868999999999999</c:v>
                </c:pt>
                <c:pt idx="47128">
                  <c:v>-0.12400000000000901</c:v>
                </c:pt>
                <c:pt idx="47129">
                  <c:v>-0.371999999999999</c:v>
                </c:pt>
                <c:pt idx="47130">
                  <c:v>-0.992999999999995</c:v>
                </c:pt>
                <c:pt idx="47131">
                  <c:v>0</c:v>
                </c:pt>
                <c:pt idx="47132">
                  <c:v>0</c:v>
                </c:pt>
                <c:pt idx="47133">
                  <c:v>0</c:v>
                </c:pt>
                <c:pt idx="47134">
                  <c:v>0</c:v>
                </c:pt>
                <c:pt idx="47135">
                  <c:v>0</c:v>
                </c:pt>
                <c:pt idx="47136">
                  <c:v>-0.248000000000004</c:v>
                </c:pt>
                <c:pt idx="47137">
                  <c:v>0</c:v>
                </c:pt>
                <c:pt idx="47138">
                  <c:v>0.371999999999999</c:v>
                </c:pt>
                <c:pt idx="47139">
                  <c:v>0.124000000000002</c:v>
                </c:pt>
                <c:pt idx="47140">
                  <c:v>0</c:v>
                </c:pt>
                <c:pt idx="47141">
                  <c:v>0</c:v>
                </c:pt>
                <c:pt idx="47142">
                  <c:v>0</c:v>
                </c:pt>
                <c:pt idx="47143">
                  <c:v>0</c:v>
                </c:pt>
                <c:pt idx="47144">
                  <c:v>0.247999999999997</c:v>
                </c:pt>
                <c:pt idx="47145">
                  <c:v>1.8620000000000001</c:v>
                </c:pt>
                <c:pt idx="47146">
                  <c:v>0</c:v>
                </c:pt>
                <c:pt idx="47147">
                  <c:v>-0.373000000000004</c:v>
                </c:pt>
                <c:pt idx="47148">
                  <c:v>-0.123999999999995</c:v>
                </c:pt>
                <c:pt idx="47149">
                  <c:v>0</c:v>
                </c:pt>
                <c:pt idx="47150">
                  <c:v>0</c:v>
                </c:pt>
                <c:pt idx="47151">
                  <c:v>0</c:v>
                </c:pt>
                <c:pt idx="47152">
                  <c:v>0</c:v>
                </c:pt>
                <c:pt idx="47153">
                  <c:v>-1.4889999999999901</c:v>
                </c:pt>
                <c:pt idx="47154">
                  <c:v>0</c:v>
                </c:pt>
                <c:pt idx="47155">
                  <c:v>0</c:v>
                </c:pt>
                <c:pt idx="47156">
                  <c:v>0</c:v>
                </c:pt>
                <c:pt idx="47157">
                  <c:v>0</c:v>
                </c:pt>
                <c:pt idx="47158">
                  <c:v>0</c:v>
                </c:pt>
                <c:pt idx="47159">
                  <c:v>0</c:v>
                </c:pt>
                <c:pt idx="47160">
                  <c:v>0</c:v>
                </c:pt>
                <c:pt idx="47161">
                  <c:v>1.986</c:v>
                </c:pt>
                <c:pt idx="47162">
                  <c:v>0</c:v>
                </c:pt>
                <c:pt idx="47163">
                  <c:v>-0.99300000000000899</c:v>
                </c:pt>
                <c:pt idx="47164">
                  <c:v>-1.48999999999999</c:v>
                </c:pt>
                <c:pt idx="47165">
                  <c:v>0.744999999999997</c:v>
                </c:pt>
                <c:pt idx="47166">
                  <c:v>-0.744999999999997</c:v>
                </c:pt>
                <c:pt idx="47167">
                  <c:v>0</c:v>
                </c:pt>
                <c:pt idx="47168">
                  <c:v>0</c:v>
                </c:pt>
                <c:pt idx="47169">
                  <c:v>0</c:v>
                </c:pt>
                <c:pt idx="47170">
                  <c:v>1.365</c:v>
                </c:pt>
                <c:pt idx="47171">
                  <c:v>0</c:v>
                </c:pt>
                <c:pt idx="47172">
                  <c:v>-0.74500000000000399</c:v>
                </c:pt>
                <c:pt idx="47173">
                  <c:v>0</c:v>
                </c:pt>
                <c:pt idx="47174">
                  <c:v>0.24900000000000899</c:v>
                </c:pt>
                <c:pt idx="47175">
                  <c:v>0</c:v>
                </c:pt>
                <c:pt idx="47176">
                  <c:v>0</c:v>
                </c:pt>
                <c:pt idx="47177">
                  <c:v>0</c:v>
                </c:pt>
                <c:pt idx="47178">
                  <c:v>0</c:v>
                </c:pt>
                <c:pt idx="47179">
                  <c:v>0.371999999999999</c:v>
                </c:pt>
                <c:pt idx="47180">
                  <c:v>0</c:v>
                </c:pt>
                <c:pt idx="47181">
                  <c:v>-0.124000000000002</c:v>
                </c:pt>
                <c:pt idx="47182">
                  <c:v>0</c:v>
                </c:pt>
                <c:pt idx="47183">
                  <c:v>0.371999999999999</c:v>
                </c:pt>
                <c:pt idx="47184">
                  <c:v>0</c:v>
                </c:pt>
                <c:pt idx="47185">
                  <c:v>0</c:v>
                </c:pt>
                <c:pt idx="47186">
                  <c:v>0</c:v>
                </c:pt>
                <c:pt idx="47187">
                  <c:v>0</c:v>
                </c:pt>
                <c:pt idx="47188">
                  <c:v>0.744999999999997</c:v>
                </c:pt>
                <c:pt idx="47189">
                  <c:v>-0.495999999999995</c:v>
                </c:pt>
                <c:pt idx="47190">
                  <c:v>0.991999999999997</c:v>
                </c:pt>
                <c:pt idx="47191">
                  <c:v>-0.991999999999997</c:v>
                </c:pt>
                <c:pt idx="47192">
                  <c:v>0.991999999999997</c:v>
                </c:pt>
                <c:pt idx="47193">
                  <c:v>0.496999999999999</c:v>
                </c:pt>
                <c:pt idx="47194">
                  <c:v>0</c:v>
                </c:pt>
                <c:pt idx="47195">
                  <c:v>0</c:v>
                </c:pt>
                <c:pt idx="47196">
                  <c:v>0</c:v>
                </c:pt>
                <c:pt idx="47197">
                  <c:v>0</c:v>
                </c:pt>
                <c:pt idx="47198">
                  <c:v>0</c:v>
                </c:pt>
                <c:pt idx="47199">
                  <c:v>-0.248000000000004</c:v>
                </c:pt>
                <c:pt idx="47200">
                  <c:v>0</c:v>
                </c:pt>
                <c:pt idx="47201">
                  <c:v>-1.98599999999999</c:v>
                </c:pt>
                <c:pt idx="47202">
                  <c:v>0</c:v>
                </c:pt>
                <c:pt idx="47203">
                  <c:v>0</c:v>
                </c:pt>
                <c:pt idx="47204">
                  <c:v>0</c:v>
                </c:pt>
                <c:pt idx="47205">
                  <c:v>0</c:v>
                </c:pt>
                <c:pt idx="47206">
                  <c:v>-0.125</c:v>
                </c:pt>
                <c:pt idx="47207">
                  <c:v>0</c:v>
                </c:pt>
                <c:pt idx="47208">
                  <c:v>0.620999999999995</c:v>
                </c:pt>
                <c:pt idx="47209">
                  <c:v>0</c:v>
                </c:pt>
                <c:pt idx="47210">
                  <c:v>-0.495999999999995</c:v>
                </c:pt>
                <c:pt idx="47211">
                  <c:v>0</c:v>
                </c:pt>
                <c:pt idx="47212">
                  <c:v>0</c:v>
                </c:pt>
                <c:pt idx="47213">
                  <c:v>0</c:v>
                </c:pt>
                <c:pt idx="47214">
                  <c:v>0</c:v>
                </c:pt>
                <c:pt idx="47215">
                  <c:v>0</c:v>
                </c:pt>
                <c:pt idx="47216">
                  <c:v>0</c:v>
                </c:pt>
                <c:pt idx="47217">
                  <c:v>1.861</c:v>
                </c:pt>
                <c:pt idx="47218">
                  <c:v>0</c:v>
                </c:pt>
                <c:pt idx="47219">
                  <c:v>-1.2409999999999899</c:v>
                </c:pt>
                <c:pt idx="47220">
                  <c:v>0</c:v>
                </c:pt>
                <c:pt idx="47221">
                  <c:v>0</c:v>
                </c:pt>
                <c:pt idx="47222">
                  <c:v>0</c:v>
                </c:pt>
                <c:pt idx="47223">
                  <c:v>0</c:v>
                </c:pt>
                <c:pt idx="47224">
                  <c:v>-1.2410000000000001</c:v>
                </c:pt>
                <c:pt idx="47225">
                  <c:v>-0.371999999999999</c:v>
                </c:pt>
                <c:pt idx="47226">
                  <c:v>0</c:v>
                </c:pt>
                <c:pt idx="47227">
                  <c:v>0</c:v>
                </c:pt>
                <c:pt idx="47228">
                  <c:v>0</c:v>
                </c:pt>
                <c:pt idx="47229">
                  <c:v>0</c:v>
                </c:pt>
                <c:pt idx="47230">
                  <c:v>0</c:v>
                </c:pt>
                <c:pt idx="47231">
                  <c:v>0</c:v>
                </c:pt>
                <c:pt idx="47232">
                  <c:v>0</c:v>
                </c:pt>
                <c:pt idx="47233">
                  <c:v>0</c:v>
                </c:pt>
                <c:pt idx="47234">
                  <c:v>0.247999999999997</c:v>
                </c:pt>
                <c:pt idx="47235">
                  <c:v>0</c:v>
                </c:pt>
                <c:pt idx="47236">
                  <c:v>0</c:v>
                </c:pt>
                <c:pt idx="47237">
                  <c:v>-0.247999999999997</c:v>
                </c:pt>
                <c:pt idx="47238">
                  <c:v>0</c:v>
                </c:pt>
                <c:pt idx="47239">
                  <c:v>0</c:v>
                </c:pt>
                <c:pt idx="47240">
                  <c:v>0</c:v>
                </c:pt>
                <c:pt idx="47241">
                  <c:v>0</c:v>
                </c:pt>
                <c:pt idx="47242">
                  <c:v>0.248000000000004</c:v>
                </c:pt>
                <c:pt idx="47243">
                  <c:v>1.61299999999999</c:v>
                </c:pt>
                <c:pt idx="47244">
                  <c:v>0</c:v>
                </c:pt>
                <c:pt idx="47245">
                  <c:v>-1.7369999999999901</c:v>
                </c:pt>
                <c:pt idx="47246">
                  <c:v>-0.12400000000000901</c:v>
                </c:pt>
                <c:pt idx="47247">
                  <c:v>0</c:v>
                </c:pt>
                <c:pt idx="47248">
                  <c:v>0</c:v>
                </c:pt>
                <c:pt idx="47249">
                  <c:v>0</c:v>
                </c:pt>
                <c:pt idx="47250">
                  <c:v>0</c:v>
                </c:pt>
                <c:pt idx="47251">
                  <c:v>0</c:v>
                </c:pt>
                <c:pt idx="47252">
                  <c:v>0</c:v>
                </c:pt>
                <c:pt idx="47253">
                  <c:v>0</c:v>
                </c:pt>
                <c:pt idx="47254">
                  <c:v>0</c:v>
                </c:pt>
                <c:pt idx="47255">
                  <c:v>0.247999999999997</c:v>
                </c:pt>
                <c:pt idx="47256">
                  <c:v>0.124000000000002</c:v>
                </c:pt>
                <c:pt idx="47257">
                  <c:v>0</c:v>
                </c:pt>
                <c:pt idx="47258">
                  <c:v>0</c:v>
                </c:pt>
                <c:pt idx="47259">
                  <c:v>0</c:v>
                </c:pt>
                <c:pt idx="47260">
                  <c:v>0</c:v>
                </c:pt>
                <c:pt idx="47261">
                  <c:v>0</c:v>
                </c:pt>
                <c:pt idx="47262">
                  <c:v>0.247999999999997</c:v>
                </c:pt>
                <c:pt idx="47263">
                  <c:v>0</c:v>
                </c:pt>
                <c:pt idx="47264">
                  <c:v>0</c:v>
                </c:pt>
                <c:pt idx="47265">
                  <c:v>1.73799999999999</c:v>
                </c:pt>
                <c:pt idx="47266">
                  <c:v>0</c:v>
                </c:pt>
                <c:pt idx="47267">
                  <c:v>0</c:v>
                </c:pt>
                <c:pt idx="47268">
                  <c:v>0</c:v>
                </c:pt>
                <c:pt idx="47269">
                  <c:v>-0.620999999999995</c:v>
                </c:pt>
                <c:pt idx="47270">
                  <c:v>0</c:v>
                </c:pt>
                <c:pt idx="47271">
                  <c:v>-0.371999999999999</c:v>
                </c:pt>
                <c:pt idx="47272">
                  <c:v>-0.249000000000002</c:v>
                </c:pt>
                <c:pt idx="47273">
                  <c:v>-0.247999999999997</c:v>
                </c:pt>
                <c:pt idx="47274">
                  <c:v>0</c:v>
                </c:pt>
                <c:pt idx="47275">
                  <c:v>0</c:v>
                </c:pt>
                <c:pt idx="47276">
                  <c:v>0</c:v>
                </c:pt>
                <c:pt idx="47277">
                  <c:v>0</c:v>
                </c:pt>
                <c:pt idx="47278">
                  <c:v>0</c:v>
                </c:pt>
                <c:pt idx="47279">
                  <c:v>0.371999999999999</c:v>
                </c:pt>
                <c:pt idx="47280">
                  <c:v>0</c:v>
                </c:pt>
                <c:pt idx="47281">
                  <c:v>-0.495999999999995</c:v>
                </c:pt>
                <c:pt idx="47282">
                  <c:v>0</c:v>
                </c:pt>
                <c:pt idx="47283">
                  <c:v>0.619999999999997</c:v>
                </c:pt>
                <c:pt idx="47284">
                  <c:v>0</c:v>
                </c:pt>
                <c:pt idx="47285">
                  <c:v>0</c:v>
                </c:pt>
                <c:pt idx="47286">
                  <c:v>0</c:v>
                </c:pt>
                <c:pt idx="47287">
                  <c:v>0</c:v>
                </c:pt>
                <c:pt idx="47288">
                  <c:v>2.11</c:v>
                </c:pt>
                <c:pt idx="47289">
                  <c:v>0</c:v>
                </c:pt>
                <c:pt idx="47290">
                  <c:v>-0.496999999999999</c:v>
                </c:pt>
                <c:pt idx="47291">
                  <c:v>0</c:v>
                </c:pt>
                <c:pt idx="47292">
                  <c:v>0.24799999999999001</c:v>
                </c:pt>
                <c:pt idx="47293">
                  <c:v>0</c:v>
                </c:pt>
                <c:pt idx="47294">
                  <c:v>0</c:v>
                </c:pt>
                <c:pt idx="47295">
                  <c:v>0</c:v>
                </c:pt>
                <c:pt idx="47296">
                  <c:v>-0.371999999999999</c:v>
                </c:pt>
                <c:pt idx="47297">
                  <c:v>-0.371999999999999</c:v>
                </c:pt>
                <c:pt idx="47298">
                  <c:v>0</c:v>
                </c:pt>
                <c:pt idx="47299">
                  <c:v>0.123999999999995</c:v>
                </c:pt>
                <c:pt idx="47300">
                  <c:v>0.248000000000004</c:v>
                </c:pt>
                <c:pt idx="47301">
                  <c:v>-0.248000000000004</c:v>
                </c:pt>
                <c:pt idx="47302">
                  <c:v>0</c:v>
                </c:pt>
                <c:pt idx="47303">
                  <c:v>0</c:v>
                </c:pt>
                <c:pt idx="47304">
                  <c:v>0</c:v>
                </c:pt>
                <c:pt idx="47305">
                  <c:v>0</c:v>
                </c:pt>
                <c:pt idx="47306">
                  <c:v>-1.11699999999999</c:v>
                </c:pt>
                <c:pt idx="47307">
                  <c:v>0.868999999999999</c:v>
                </c:pt>
                <c:pt idx="47308">
                  <c:v>-0.868999999999999</c:v>
                </c:pt>
                <c:pt idx="47309">
                  <c:v>0.868999999999999</c:v>
                </c:pt>
                <c:pt idx="47310">
                  <c:v>-0.371999999999999</c:v>
                </c:pt>
                <c:pt idx="47311">
                  <c:v>0</c:v>
                </c:pt>
                <c:pt idx="47312">
                  <c:v>0</c:v>
                </c:pt>
                <c:pt idx="47313">
                  <c:v>0</c:v>
                </c:pt>
                <c:pt idx="47314">
                  <c:v>0</c:v>
                </c:pt>
                <c:pt idx="47315">
                  <c:v>-0.373000000000004</c:v>
                </c:pt>
                <c:pt idx="47316">
                  <c:v>0</c:v>
                </c:pt>
                <c:pt idx="47317">
                  <c:v>-0.495999999999995</c:v>
                </c:pt>
                <c:pt idx="47318">
                  <c:v>0</c:v>
                </c:pt>
                <c:pt idx="47319">
                  <c:v>0.495999999999995</c:v>
                </c:pt>
                <c:pt idx="47320">
                  <c:v>0</c:v>
                </c:pt>
                <c:pt idx="47321">
                  <c:v>0</c:v>
                </c:pt>
                <c:pt idx="47322">
                  <c:v>0</c:v>
                </c:pt>
                <c:pt idx="47323">
                  <c:v>-0.99300000000000199</c:v>
                </c:pt>
                <c:pt idx="47324">
                  <c:v>0</c:v>
                </c:pt>
                <c:pt idx="47325">
                  <c:v>1.3659999999999899</c:v>
                </c:pt>
                <c:pt idx="47326">
                  <c:v>0</c:v>
                </c:pt>
                <c:pt idx="47327">
                  <c:v>-0.372999999999997</c:v>
                </c:pt>
                <c:pt idx="47328">
                  <c:v>-0.124000000000002</c:v>
                </c:pt>
                <c:pt idx="47329">
                  <c:v>0</c:v>
                </c:pt>
                <c:pt idx="47330">
                  <c:v>0</c:v>
                </c:pt>
                <c:pt idx="47331">
                  <c:v>0</c:v>
                </c:pt>
                <c:pt idx="47332">
                  <c:v>0</c:v>
                </c:pt>
                <c:pt idx="47333">
                  <c:v>-0.496999999999999</c:v>
                </c:pt>
                <c:pt idx="47334">
                  <c:v>-0.371999999999999</c:v>
                </c:pt>
                <c:pt idx="47335">
                  <c:v>0.371999999999999</c:v>
                </c:pt>
                <c:pt idx="47336">
                  <c:v>0.372999999999997</c:v>
                </c:pt>
                <c:pt idx="47337">
                  <c:v>0</c:v>
                </c:pt>
                <c:pt idx="47338">
                  <c:v>0</c:v>
                </c:pt>
                <c:pt idx="47339">
                  <c:v>0</c:v>
                </c:pt>
                <c:pt idx="47340">
                  <c:v>0</c:v>
                </c:pt>
                <c:pt idx="47341">
                  <c:v>-0.495999999999995</c:v>
                </c:pt>
                <c:pt idx="47342">
                  <c:v>0</c:v>
                </c:pt>
                <c:pt idx="47343">
                  <c:v>-0.62100000000000199</c:v>
                </c:pt>
                <c:pt idx="47344">
                  <c:v>-0.619999999999997</c:v>
                </c:pt>
                <c:pt idx="47345">
                  <c:v>-0.248000000000004</c:v>
                </c:pt>
                <c:pt idx="47346">
                  <c:v>0</c:v>
                </c:pt>
                <c:pt idx="47347">
                  <c:v>0</c:v>
                </c:pt>
                <c:pt idx="47348">
                  <c:v>0</c:v>
                </c:pt>
                <c:pt idx="47349">
                  <c:v>0</c:v>
                </c:pt>
                <c:pt idx="47350">
                  <c:v>0</c:v>
                </c:pt>
                <c:pt idx="47351">
                  <c:v>0.372999999999997</c:v>
                </c:pt>
                <c:pt idx="47352">
                  <c:v>0</c:v>
                </c:pt>
                <c:pt idx="47353">
                  <c:v>0.371999999999999</c:v>
                </c:pt>
                <c:pt idx="47354">
                  <c:v>0.124000000000002</c:v>
                </c:pt>
                <c:pt idx="47355">
                  <c:v>0</c:v>
                </c:pt>
                <c:pt idx="47356">
                  <c:v>0</c:v>
                </c:pt>
                <c:pt idx="47357">
                  <c:v>0</c:v>
                </c:pt>
                <c:pt idx="47358">
                  <c:v>0</c:v>
                </c:pt>
                <c:pt idx="47359">
                  <c:v>0.123999999999995</c:v>
                </c:pt>
                <c:pt idx="47360">
                  <c:v>0.868999999999999</c:v>
                </c:pt>
                <c:pt idx="47361">
                  <c:v>0.12400000000000901</c:v>
                </c:pt>
                <c:pt idx="47362">
                  <c:v>0.37299999999999001</c:v>
                </c:pt>
                <c:pt idx="47363">
                  <c:v>-0.37299999999999001</c:v>
                </c:pt>
                <c:pt idx="47364">
                  <c:v>0.37299999999999001</c:v>
                </c:pt>
                <c:pt idx="47365">
                  <c:v>0</c:v>
                </c:pt>
                <c:pt idx="47366">
                  <c:v>0</c:v>
                </c:pt>
                <c:pt idx="47367">
                  <c:v>0</c:v>
                </c:pt>
                <c:pt idx="47368">
                  <c:v>-1.117</c:v>
                </c:pt>
                <c:pt idx="47369">
                  <c:v>0</c:v>
                </c:pt>
                <c:pt idx="47370">
                  <c:v>0</c:v>
                </c:pt>
                <c:pt idx="47371">
                  <c:v>-0.123999999999995</c:v>
                </c:pt>
                <c:pt idx="47372">
                  <c:v>0</c:v>
                </c:pt>
                <c:pt idx="47373">
                  <c:v>0.123999999999995</c:v>
                </c:pt>
                <c:pt idx="47374">
                  <c:v>0</c:v>
                </c:pt>
                <c:pt idx="47375">
                  <c:v>0</c:v>
                </c:pt>
                <c:pt idx="47376">
                  <c:v>0</c:v>
                </c:pt>
                <c:pt idx="47377">
                  <c:v>0.744999999999997</c:v>
                </c:pt>
                <c:pt idx="47378">
                  <c:v>-0.371999999999999</c:v>
                </c:pt>
                <c:pt idx="47379">
                  <c:v>0.371999999999999</c:v>
                </c:pt>
                <c:pt idx="47380">
                  <c:v>-0.124000000000002</c:v>
                </c:pt>
                <c:pt idx="47381">
                  <c:v>0</c:v>
                </c:pt>
                <c:pt idx="47382">
                  <c:v>0</c:v>
                </c:pt>
                <c:pt idx="47383">
                  <c:v>0</c:v>
                </c:pt>
                <c:pt idx="47384">
                  <c:v>0</c:v>
                </c:pt>
                <c:pt idx="47385">
                  <c:v>0</c:v>
                </c:pt>
                <c:pt idx="47386">
                  <c:v>0</c:v>
                </c:pt>
                <c:pt idx="47387">
                  <c:v>0.248999999999995</c:v>
                </c:pt>
                <c:pt idx="47388">
                  <c:v>0</c:v>
                </c:pt>
                <c:pt idx="47389">
                  <c:v>0</c:v>
                </c:pt>
                <c:pt idx="47390">
                  <c:v>-0.125</c:v>
                </c:pt>
                <c:pt idx="47391">
                  <c:v>-0.867999999999995</c:v>
                </c:pt>
                <c:pt idx="47392">
                  <c:v>0</c:v>
                </c:pt>
                <c:pt idx="47393">
                  <c:v>0</c:v>
                </c:pt>
                <c:pt idx="47394">
                  <c:v>0</c:v>
                </c:pt>
                <c:pt idx="47395">
                  <c:v>0</c:v>
                </c:pt>
                <c:pt idx="47396">
                  <c:v>0</c:v>
                </c:pt>
                <c:pt idx="47397">
                  <c:v>0</c:v>
                </c:pt>
                <c:pt idx="47398">
                  <c:v>0.49600000000000199</c:v>
                </c:pt>
                <c:pt idx="47399">
                  <c:v>0</c:v>
                </c:pt>
                <c:pt idx="47400">
                  <c:v>-0.743999999999999</c:v>
                </c:pt>
                <c:pt idx="47401">
                  <c:v>0</c:v>
                </c:pt>
                <c:pt idx="47402">
                  <c:v>0</c:v>
                </c:pt>
                <c:pt idx="47403">
                  <c:v>0</c:v>
                </c:pt>
                <c:pt idx="47404">
                  <c:v>0.248000000000004</c:v>
                </c:pt>
                <c:pt idx="47405">
                  <c:v>1.4890000000000001</c:v>
                </c:pt>
                <c:pt idx="47406">
                  <c:v>0</c:v>
                </c:pt>
                <c:pt idx="47407">
                  <c:v>0.37299999999999001</c:v>
                </c:pt>
                <c:pt idx="47408">
                  <c:v>-0.125</c:v>
                </c:pt>
                <c:pt idx="47409">
                  <c:v>0</c:v>
                </c:pt>
                <c:pt idx="47410">
                  <c:v>0</c:v>
                </c:pt>
                <c:pt idx="47411">
                  <c:v>0</c:v>
                </c:pt>
                <c:pt idx="47412">
                  <c:v>0</c:v>
                </c:pt>
                <c:pt idx="47413">
                  <c:v>-0.620999999999995</c:v>
                </c:pt>
                <c:pt idx="47414">
                  <c:v>0</c:v>
                </c:pt>
                <c:pt idx="47415">
                  <c:v>-1.4890000000000001</c:v>
                </c:pt>
                <c:pt idx="47416">
                  <c:v>0</c:v>
                </c:pt>
                <c:pt idx="47417">
                  <c:v>0.62000000000000399</c:v>
                </c:pt>
                <c:pt idx="47418">
                  <c:v>0</c:v>
                </c:pt>
                <c:pt idx="47419">
                  <c:v>0</c:v>
                </c:pt>
                <c:pt idx="47420">
                  <c:v>0</c:v>
                </c:pt>
                <c:pt idx="47421">
                  <c:v>0</c:v>
                </c:pt>
                <c:pt idx="47422">
                  <c:v>0.124000000000002</c:v>
                </c:pt>
                <c:pt idx="47423">
                  <c:v>0</c:v>
                </c:pt>
                <c:pt idx="47424">
                  <c:v>-0.124000000000002</c:v>
                </c:pt>
                <c:pt idx="47425">
                  <c:v>0</c:v>
                </c:pt>
                <c:pt idx="47426">
                  <c:v>0</c:v>
                </c:pt>
                <c:pt idx="47427">
                  <c:v>0.371999999999999</c:v>
                </c:pt>
                <c:pt idx="47428">
                  <c:v>0</c:v>
                </c:pt>
                <c:pt idx="47429">
                  <c:v>0</c:v>
                </c:pt>
                <c:pt idx="47430">
                  <c:v>0</c:v>
                </c:pt>
                <c:pt idx="47431">
                  <c:v>0.620999999999995</c:v>
                </c:pt>
                <c:pt idx="47432">
                  <c:v>0.49600000000000899</c:v>
                </c:pt>
                <c:pt idx="47433">
                  <c:v>0</c:v>
                </c:pt>
                <c:pt idx="47434">
                  <c:v>-0.371999999999999</c:v>
                </c:pt>
                <c:pt idx="47435">
                  <c:v>-0.12400000000000901</c:v>
                </c:pt>
                <c:pt idx="47436">
                  <c:v>-0.248999999999995</c:v>
                </c:pt>
                <c:pt idx="47437">
                  <c:v>0</c:v>
                </c:pt>
                <c:pt idx="47438">
                  <c:v>0</c:v>
                </c:pt>
                <c:pt idx="47439">
                  <c:v>0</c:v>
                </c:pt>
                <c:pt idx="47440">
                  <c:v>0</c:v>
                </c:pt>
                <c:pt idx="47441">
                  <c:v>0.620999999999995</c:v>
                </c:pt>
                <c:pt idx="47442">
                  <c:v>0</c:v>
                </c:pt>
                <c:pt idx="47443">
                  <c:v>-0.247999999999997</c:v>
                </c:pt>
                <c:pt idx="47444">
                  <c:v>0</c:v>
                </c:pt>
                <c:pt idx="47445">
                  <c:v>0.247999999999997</c:v>
                </c:pt>
                <c:pt idx="47446">
                  <c:v>0</c:v>
                </c:pt>
                <c:pt idx="47447">
                  <c:v>0</c:v>
                </c:pt>
                <c:pt idx="47448">
                  <c:v>0</c:v>
                </c:pt>
                <c:pt idx="47449">
                  <c:v>-0.248000000000004</c:v>
                </c:pt>
                <c:pt idx="47450">
                  <c:v>0</c:v>
                </c:pt>
                <c:pt idx="47451">
                  <c:v>0</c:v>
                </c:pt>
                <c:pt idx="47452">
                  <c:v>0</c:v>
                </c:pt>
                <c:pt idx="47453">
                  <c:v>0</c:v>
                </c:pt>
                <c:pt idx="47454">
                  <c:v>0.74500000000000399</c:v>
                </c:pt>
                <c:pt idx="47455">
                  <c:v>0</c:v>
                </c:pt>
                <c:pt idx="47456">
                  <c:v>0</c:v>
                </c:pt>
                <c:pt idx="47457">
                  <c:v>0</c:v>
                </c:pt>
                <c:pt idx="47458">
                  <c:v>0.37299999999999001</c:v>
                </c:pt>
                <c:pt idx="47459">
                  <c:v>0</c:v>
                </c:pt>
                <c:pt idx="47460">
                  <c:v>-0.496999999999999</c:v>
                </c:pt>
                <c:pt idx="47461">
                  <c:v>-1.11699999999999</c:v>
                </c:pt>
                <c:pt idx="47462">
                  <c:v>0.371999999999999</c:v>
                </c:pt>
                <c:pt idx="47463">
                  <c:v>0</c:v>
                </c:pt>
                <c:pt idx="47464">
                  <c:v>0</c:v>
                </c:pt>
                <c:pt idx="47465">
                  <c:v>0</c:v>
                </c:pt>
                <c:pt idx="47466">
                  <c:v>0</c:v>
                </c:pt>
                <c:pt idx="47467">
                  <c:v>0</c:v>
                </c:pt>
                <c:pt idx="47468">
                  <c:v>0.247999999999997</c:v>
                </c:pt>
                <c:pt idx="47469">
                  <c:v>0</c:v>
                </c:pt>
                <c:pt idx="47470">
                  <c:v>-0.247999999999997</c:v>
                </c:pt>
                <c:pt idx="47471">
                  <c:v>-0.74500000000000399</c:v>
                </c:pt>
                <c:pt idx="47472">
                  <c:v>0</c:v>
                </c:pt>
                <c:pt idx="47473">
                  <c:v>0</c:v>
                </c:pt>
                <c:pt idx="47474">
                  <c:v>0</c:v>
                </c:pt>
                <c:pt idx="47475">
                  <c:v>0</c:v>
                </c:pt>
                <c:pt idx="47476">
                  <c:v>0.12400000000000901</c:v>
                </c:pt>
                <c:pt idx="47477">
                  <c:v>12.659999999999901</c:v>
                </c:pt>
                <c:pt idx="47478">
                  <c:v>0</c:v>
                </c:pt>
                <c:pt idx="47479">
                  <c:v>-9.4329999999999998</c:v>
                </c:pt>
                <c:pt idx="47480">
                  <c:v>-1.61299999999999</c:v>
                </c:pt>
                <c:pt idx="47481">
                  <c:v>-1.6139999999999901</c:v>
                </c:pt>
                <c:pt idx="47482">
                  <c:v>0</c:v>
                </c:pt>
                <c:pt idx="47483">
                  <c:v>0</c:v>
                </c:pt>
                <c:pt idx="47484">
                  <c:v>0</c:v>
                </c:pt>
                <c:pt idx="47485">
                  <c:v>0.62100000000000199</c:v>
                </c:pt>
                <c:pt idx="47486">
                  <c:v>0.248000000000004</c:v>
                </c:pt>
                <c:pt idx="47487">
                  <c:v>0</c:v>
                </c:pt>
                <c:pt idx="47488">
                  <c:v>-1.2410000000000001</c:v>
                </c:pt>
                <c:pt idx="47489">
                  <c:v>0</c:v>
                </c:pt>
                <c:pt idx="47490">
                  <c:v>0</c:v>
                </c:pt>
                <c:pt idx="47491">
                  <c:v>0</c:v>
                </c:pt>
                <c:pt idx="47492">
                  <c:v>0</c:v>
                </c:pt>
                <c:pt idx="47493">
                  <c:v>0</c:v>
                </c:pt>
                <c:pt idx="47494">
                  <c:v>0</c:v>
                </c:pt>
                <c:pt idx="47495">
                  <c:v>0.62100000000000199</c:v>
                </c:pt>
                <c:pt idx="47496">
                  <c:v>0</c:v>
                </c:pt>
                <c:pt idx="47497">
                  <c:v>-1.3659999999999899</c:v>
                </c:pt>
                <c:pt idx="47498">
                  <c:v>0</c:v>
                </c:pt>
                <c:pt idx="47499">
                  <c:v>0.125</c:v>
                </c:pt>
                <c:pt idx="47500">
                  <c:v>0</c:v>
                </c:pt>
                <c:pt idx="47501">
                  <c:v>0</c:v>
                </c:pt>
                <c:pt idx="47502">
                  <c:v>0</c:v>
                </c:pt>
                <c:pt idx="47503">
                  <c:v>0</c:v>
                </c:pt>
                <c:pt idx="47504">
                  <c:v>0</c:v>
                </c:pt>
                <c:pt idx="47505">
                  <c:v>0.248999999999995</c:v>
                </c:pt>
                <c:pt idx="47506">
                  <c:v>0</c:v>
                </c:pt>
                <c:pt idx="47507">
                  <c:v>0</c:v>
                </c:pt>
                <c:pt idx="47508">
                  <c:v>-0.868999999999999</c:v>
                </c:pt>
                <c:pt idx="47509">
                  <c:v>0</c:v>
                </c:pt>
                <c:pt idx="47510">
                  <c:v>0</c:v>
                </c:pt>
                <c:pt idx="47511">
                  <c:v>0</c:v>
                </c:pt>
                <c:pt idx="47512">
                  <c:v>0.496999999999999</c:v>
                </c:pt>
                <c:pt idx="47513">
                  <c:v>-0.496999999999999</c:v>
                </c:pt>
                <c:pt idx="47514">
                  <c:v>0.125</c:v>
                </c:pt>
                <c:pt idx="47515">
                  <c:v>0</c:v>
                </c:pt>
                <c:pt idx="47516">
                  <c:v>0</c:v>
                </c:pt>
                <c:pt idx="47517">
                  <c:v>-0.125</c:v>
                </c:pt>
                <c:pt idx="47518">
                  <c:v>0</c:v>
                </c:pt>
                <c:pt idx="47519">
                  <c:v>0</c:v>
                </c:pt>
                <c:pt idx="47520">
                  <c:v>0</c:v>
                </c:pt>
                <c:pt idx="47521">
                  <c:v>0</c:v>
                </c:pt>
                <c:pt idx="47522">
                  <c:v>-0.371999999999999</c:v>
                </c:pt>
                <c:pt idx="47523">
                  <c:v>0</c:v>
                </c:pt>
                <c:pt idx="47524">
                  <c:v>1.2409999999999899</c:v>
                </c:pt>
                <c:pt idx="47525">
                  <c:v>0</c:v>
                </c:pt>
                <c:pt idx="47526">
                  <c:v>0.248000000000004</c:v>
                </c:pt>
                <c:pt idx="47527">
                  <c:v>0</c:v>
                </c:pt>
                <c:pt idx="47528">
                  <c:v>0</c:v>
                </c:pt>
                <c:pt idx="47529">
                  <c:v>0</c:v>
                </c:pt>
                <c:pt idx="47530">
                  <c:v>0.124000000000002</c:v>
                </c:pt>
                <c:pt idx="47531">
                  <c:v>0.371999999999999</c:v>
                </c:pt>
                <c:pt idx="47532">
                  <c:v>0</c:v>
                </c:pt>
                <c:pt idx="47533">
                  <c:v>0.248999999999995</c:v>
                </c:pt>
                <c:pt idx="47534">
                  <c:v>-0.37299999999999001</c:v>
                </c:pt>
                <c:pt idx="47535">
                  <c:v>0</c:v>
                </c:pt>
                <c:pt idx="47536">
                  <c:v>0</c:v>
                </c:pt>
                <c:pt idx="47537">
                  <c:v>0</c:v>
                </c:pt>
                <c:pt idx="47538">
                  <c:v>0</c:v>
                </c:pt>
                <c:pt idx="47539">
                  <c:v>-0.744999999999997</c:v>
                </c:pt>
                <c:pt idx="47540">
                  <c:v>1.2409999999999899</c:v>
                </c:pt>
                <c:pt idx="47541">
                  <c:v>-1.2409999999999899</c:v>
                </c:pt>
                <c:pt idx="47542">
                  <c:v>0.99300000000000199</c:v>
                </c:pt>
                <c:pt idx="47543">
                  <c:v>-0.743999999999999</c:v>
                </c:pt>
                <c:pt idx="47544">
                  <c:v>0.123999999999995</c:v>
                </c:pt>
                <c:pt idx="47545">
                  <c:v>0</c:v>
                </c:pt>
                <c:pt idx="47546">
                  <c:v>0</c:v>
                </c:pt>
                <c:pt idx="47547">
                  <c:v>0</c:v>
                </c:pt>
                <c:pt idx="47548">
                  <c:v>0</c:v>
                </c:pt>
                <c:pt idx="47549">
                  <c:v>0.99300000000000899</c:v>
                </c:pt>
                <c:pt idx="47550">
                  <c:v>-0.49600000000000899</c:v>
                </c:pt>
                <c:pt idx="47551">
                  <c:v>0.99300000000000899</c:v>
                </c:pt>
                <c:pt idx="47552">
                  <c:v>-0.74500000000000399</c:v>
                </c:pt>
                <c:pt idx="47553">
                  <c:v>0.74500000000000399</c:v>
                </c:pt>
                <c:pt idx="47554">
                  <c:v>0</c:v>
                </c:pt>
                <c:pt idx="47555">
                  <c:v>0</c:v>
                </c:pt>
                <c:pt idx="47556">
                  <c:v>0</c:v>
                </c:pt>
                <c:pt idx="47557">
                  <c:v>0</c:v>
                </c:pt>
                <c:pt idx="47558">
                  <c:v>-0.372999999999997</c:v>
                </c:pt>
                <c:pt idx="47559">
                  <c:v>0.372999999999997</c:v>
                </c:pt>
                <c:pt idx="47560">
                  <c:v>-0.372999999999997</c:v>
                </c:pt>
                <c:pt idx="47561">
                  <c:v>0</c:v>
                </c:pt>
                <c:pt idx="47562">
                  <c:v>0</c:v>
                </c:pt>
                <c:pt idx="47563">
                  <c:v>0</c:v>
                </c:pt>
                <c:pt idx="47564">
                  <c:v>0</c:v>
                </c:pt>
                <c:pt idx="47565">
                  <c:v>0</c:v>
                </c:pt>
                <c:pt idx="47566">
                  <c:v>0.123999999999995</c:v>
                </c:pt>
                <c:pt idx="47567">
                  <c:v>0</c:v>
                </c:pt>
                <c:pt idx="47568">
                  <c:v>-1.2409999999999899</c:v>
                </c:pt>
                <c:pt idx="47569">
                  <c:v>0</c:v>
                </c:pt>
                <c:pt idx="47570">
                  <c:v>0.124000000000002</c:v>
                </c:pt>
                <c:pt idx="47571">
                  <c:v>0.124000000000002</c:v>
                </c:pt>
                <c:pt idx="47572">
                  <c:v>0</c:v>
                </c:pt>
                <c:pt idx="47573">
                  <c:v>0</c:v>
                </c:pt>
                <c:pt idx="47574">
                  <c:v>0</c:v>
                </c:pt>
                <c:pt idx="47575">
                  <c:v>0</c:v>
                </c:pt>
                <c:pt idx="47576">
                  <c:v>-0.371999999999999</c:v>
                </c:pt>
                <c:pt idx="47577">
                  <c:v>0</c:v>
                </c:pt>
                <c:pt idx="47578">
                  <c:v>0.248000000000004</c:v>
                </c:pt>
                <c:pt idx="47579">
                  <c:v>0</c:v>
                </c:pt>
                <c:pt idx="47580">
                  <c:v>-0.99300000000000899</c:v>
                </c:pt>
                <c:pt idx="47581">
                  <c:v>0</c:v>
                </c:pt>
                <c:pt idx="47582">
                  <c:v>0</c:v>
                </c:pt>
                <c:pt idx="47583">
                  <c:v>0</c:v>
                </c:pt>
                <c:pt idx="47584">
                  <c:v>0</c:v>
                </c:pt>
                <c:pt idx="47585">
                  <c:v>0</c:v>
                </c:pt>
                <c:pt idx="47586">
                  <c:v>0.124000000000002</c:v>
                </c:pt>
                <c:pt idx="47587">
                  <c:v>-0.124000000000002</c:v>
                </c:pt>
                <c:pt idx="47588">
                  <c:v>-0.372999999999997</c:v>
                </c:pt>
                <c:pt idx="47589">
                  <c:v>0</c:v>
                </c:pt>
                <c:pt idx="47590">
                  <c:v>0</c:v>
                </c:pt>
                <c:pt idx="47591">
                  <c:v>0</c:v>
                </c:pt>
                <c:pt idx="47592">
                  <c:v>0</c:v>
                </c:pt>
                <c:pt idx="47593">
                  <c:v>0.868999999999999</c:v>
                </c:pt>
                <c:pt idx="47594">
                  <c:v>0.247999999999997</c:v>
                </c:pt>
                <c:pt idx="47595">
                  <c:v>0.125</c:v>
                </c:pt>
                <c:pt idx="47596">
                  <c:v>0.247999999999997</c:v>
                </c:pt>
                <c:pt idx="47597">
                  <c:v>0.868999999999999</c:v>
                </c:pt>
                <c:pt idx="47598">
                  <c:v>0</c:v>
                </c:pt>
                <c:pt idx="47599">
                  <c:v>0</c:v>
                </c:pt>
                <c:pt idx="47600">
                  <c:v>0</c:v>
                </c:pt>
                <c:pt idx="47601">
                  <c:v>0</c:v>
                </c:pt>
                <c:pt idx="47602">
                  <c:v>-0.62000000000000399</c:v>
                </c:pt>
                <c:pt idx="47603">
                  <c:v>-0.247999999999997</c:v>
                </c:pt>
                <c:pt idx="47604">
                  <c:v>-1.24199999999999</c:v>
                </c:pt>
                <c:pt idx="47605">
                  <c:v>0</c:v>
                </c:pt>
                <c:pt idx="47606">
                  <c:v>0</c:v>
                </c:pt>
                <c:pt idx="47607">
                  <c:v>0</c:v>
                </c:pt>
                <c:pt idx="47608">
                  <c:v>0</c:v>
                </c:pt>
                <c:pt idx="47609">
                  <c:v>0</c:v>
                </c:pt>
                <c:pt idx="47610">
                  <c:v>0</c:v>
                </c:pt>
                <c:pt idx="47611">
                  <c:v>0</c:v>
                </c:pt>
                <c:pt idx="47612">
                  <c:v>0</c:v>
                </c:pt>
                <c:pt idx="47613">
                  <c:v>0</c:v>
                </c:pt>
                <c:pt idx="47614">
                  <c:v>0</c:v>
                </c:pt>
                <c:pt idx="47615">
                  <c:v>-0.124000000000002</c:v>
                </c:pt>
                <c:pt idx="47616">
                  <c:v>0</c:v>
                </c:pt>
                <c:pt idx="47617">
                  <c:v>0</c:v>
                </c:pt>
                <c:pt idx="47618">
                  <c:v>0</c:v>
                </c:pt>
                <c:pt idx="47619">
                  <c:v>0</c:v>
                </c:pt>
                <c:pt idx="47620">
                  <c:v>0.620999999999995</c:v>
                </c:pt>
                <c:pt idx="47621">
                  <c:v>-0.620999999999995</c:v>
                </c:pt>
                <c:pt idx="47622">
                  <c:v>-0.62000000000000399</c:v>
                </c:pt>
                <c:pt idx="47623">
                  <c:v>0</c:v>
                </c:pt>
                <c:pt idx="47624">
                  <c:v>0.247999999999997</c:v>
                </c:pt>
                <c:pt idx="47625">
                  <c:v>0</c:v>
                </c:pt>
                <c:pt idx="47626">
                  <c:v>0</c:v>
                </c:pt>
                <c:pt idx="47627">
                  <c:v>0</c:v>
                </c:pt>
                <c:pt idx="47628">
                  <c:v>0</c:v>
                </c:pt>
                <c:pt idx="47629">
                  <c:v>0.124000000000002</c:v>
                </c:pt>
                <c:pt idx="47630">
                  <c:v>0</c:v>
                </c:pt>
                <c:pt idx="47631">
                  <c:v>-0.371999999999999</c:v>
                </c:pt>
                <c:pt idx="47632">
                  <c:v>0</c:v>
                </c:pt>
                <c:pt idx="47633">
                  <c:v>0.371999999999999</c:v>
                </c:pt>
                <c:pt idx="47634">
                  <c:v>0</c:v>
                </c:pt>
                <c:pt idx="47635">
                  <c:v>0</c:v>
                </c:pt>
                <c:pt idx="47636">
                  <c:v>0</c:v>
                </c:pt>
                <c:pt idx="47637">
                  <c:v>0</c:v>
                </c:pt>
                <c:pt idx="47638">
                  <c:v>0</c:v>
                </c:pt>
                <c:pt idx="47639">
                  <c:v>0</c:v>
                </c:pt>
                <c:pt idx="47640">
                  <c:v>-0.371999999999999</c:v>
                </c:pt>
                <c:pt idx="47641">
                  <c:v>0</c:v>
                </c:pt>
                <c:pt idx="47642">
                  <c:v>0</c:v>
                </c:pt>
                <c:pt idx="47643">
                  <c:v>1.11699999999999</c:v>
                </c:pt>
                <c:pt idx="47644">
                  <c:v>0</c:v>
                </c:pt>
                <c:pt idx="47645">
                  <c:v>0</c:v>
                </c:pt>
                <c:pt idx="47646">
                  <c:v>0</c:v>
                </c:pt>
                <c:pt idx="47647">
                  <c:v>0</c:v>
                </c:pt>
                <c:pt idx="47648">
                  <c:v>-1.365</c:v>
                </c:pt>
                <c:pt idx="47649">
                  <c:v>-0.37299999999999001</c:v>
                </c:pt>
                <c:pt idx="47650">
                  <c:v>-0.74400000000000599</c:v>
                </c:pt>
                <c:pt idx="47651">
                  <c:v>-0.125</c:v>
                </c:pt>
                <c:pt idx="47652">
                  <c:v>-0.247999999999997</c:v>
                </c:pt>
                <c:pt idx="47653">
                  <c:v>0</c:v>
                </c:pt>
                <c:pt idx="47654">
                  <c:v>0</c:v>
                </c:pt>
                <c:pt idx="47655">
                  <c:v>0</c:v>
                </c:pt>
                <c:pt idx="47656">
                  <c:v>-0.49600000000000199</c:v>
                </c:pt>
                <c:pt idx="47657">
                  <c:v>0</c:v>
                </c:pt>
                <c:pt idx="47658">
                  <c:v>0.247999999999997</c:v>
                </c:pt>
                <c:pt idx="47659">
                  <c:v>0</c:v>
                </c:pt>
                <c:pt idx="47660">
                  <c:v>-0.744999999999997</c:v>
                </c:pt>
                <c:pt idx="47661">
                  <c:v>0</c:v>
                </c:pt>
                <c:pt idx="47662">
                  <c:v>0</c:v>
                </c:pt>
                <c:pt idx="47663">
                  <c:v>0</c:v>
                </c:pt>
                <c:pt idx="47664">
                  <c:v>0</c:v>
                </c:pt>
                <c:pt idx="47665">
                  <c:v>0.247999999999997</c:v>
                </c:pt>
                <c:pt idx="47666">
                  <c:v>0.373000000000004</c:v>
                </c:pt>
                <c:pt idx="47667">
                  <c:v>1.36499999999999</c:v>
                </c:pt>
                <c:pt idx="47668">
                  <c:v>0</c:v>
                </c:pt>
                <c:pt idx="47669">
                  <c:v>0</c:v>
                </c:pt>
                <c:pt idx="47670">
                  <c:v>0</c:v>
                </c:pt>
                <c:pt idx="47671">
                  <c:v>0</c:v>
                </c:pt>
                <c:pt idx="47672">
                  <c:v>0</c:v>
                </c:pt>
                <c:pt idx="47673">
                  <c:v>0</c:v>
                </c:pt>
                <c:pt idx="47674">
                  <c:v>-1.61299999999999</c:v>
                </c:pt>
                <c:pt idx="47675">
                  <c:v>0</c:v>
                </c:pt>
                <c:pt idx="47676">
                  <c:v>0</c:v>
                </c:pt>
                <c:pt idx="47677">
                  <c:v>0</c:v>
                </c:pt>
                <c:pt idx="47678">
                  <c:v>0</c:v>
                </c:pt>
                <c:pt idx="47679">
                  <c:v>0</c:v>
                </c:pt>
                <c:pt idx="47680">
                  <c:v>0</c:v>
                </c:pt>
                <c:pt idx="47681">
                  <c:v>0</c:v>
                </c:pt>
                <c:pt idx="47682">
                  <c:v>0</c:v>
                </c:pt>
                <c:pt idx="47683">
                  <c:v>0</c:v>
                </c:pt>
                <c:pt idx="47684">
                  <c:v>-0.744999999999997</c:v>
                </c:pt>
                <c:pt idx="47685">
                  <c:v>0</c:v>
                </c:pt>
                <c:pt idx="47686">
                  <c:v>1.11699999999999</c:v>
                </c:pt>
                <c:pt idx="47687">
                  <c:v>0</c:v>
                </c:pt>
                <c:pt idx="47688">
                  <c:v>-0.743999999999999</c:v>
                </c:pt>
                <c:pt idx="47689">
                  <c:v>0</c:v>
                </c:pt>
                <c:pt idx="47690">
                  <c:v>0</c:v>
                </c:pt>
                <c:pt idx="47691">
                  <c:v>0</c:v>
                </c:pt>
                <c:pt idx="47692">
                  <c:v>0</c:v>
                </c:pt>
                <c:pt idx="47693">
                  <c:v>0.248000000000004</c:v>
                </c:pt>
                <c:pt idx="47694">
                  <c:v>0</c:v>
                </c:pt>
                <c:pt idx="47695">
                  <c:v>-0.123999999999995</c:v>
                </c:pt>
                <c:pt idx="47696">
                  <c:v>0</c:v>
                </c:pt>
                <c:pt idx="47697">
                  <c:v>0</c:v>
                </c:pt>
                <c:pt idx="47698">
                  <c:v>0</c:v>
                </c:pt>
                <c:pt idx="47699">
                  <c:v>0</c:v>
                </c:pt>
                <c:pt idx="47700">
                  <c:v>0</c:v>
                </c:pt>
                <c:pt idx="47701">
                  <c:v>-1.11699999999999</c:v>
                </c:pt>
                <c:pt idx="47702">
                  <c:v>1.3659999999999899</c:v>
                </c:pt>
                <c:pt idx="47703">
                  <c:v>-1.3659999999999899</c:v>
                </c:pt>
                <c:pt idx="47704">
                  <c:v>0</c:v>
                </c:pt>
                <c:pt idx="47705">
                  <c:v>0</c:v>
                </c:pt>
                <c:pt idx="47706">
                  <c:v>0.372999999999997</c:v>
                </c:pt>
                <c:pt idx="47707">
                  <c:v>0</c:v>
                </c:pt>
                <c:pt idx="47708">
                  <c:v>0</c:v>
                </c:pt>
                <c:pt idx="47709">
                  <c:v>0</c:v>
                </c:pt>
                <c:pt idx="47710">
                  <c:v>0.868999999999999</c:v>
                </c:pt>
                <c:pt idx="47711">
                  <c:v>0.372999999999997</c:v>
                </c:pt>
                <c:pt idx="47712">
                  <c:v>0</c:v>
                </c:pt>
                <c:pt idx="47713">
                  <c:v>0.247999999999997</c:v>
                </c:pt>
                <c:pt idx="47714">
                  <c:v>0.868999999999999</c:v>
                </c:pt>
                <c:pt idx="47715">
                  <c:v>0</c:v>
                </c:pt>
                <c:pt idx="47716">
                  <c:v>0</c:v>
                </c:pt>
                <c:pt idx="47717">
                  <c:v>0</c:v>
                </c:pt>
                <c:pt idx="47718">
                  <c:v>0</c:v>
                </c:pt>
                <c:pt idx="47719">
                  <c:v>0.62100000000000899</c:v>
                </c:pt>
                <c:pt idx="47720">
                  <c:v>0</c:v>
                </c:pt>
                <c:pt idx="47721">
                  <c:v>-0.62100000000000899</c:v>
                </c:pt>
                <c:pt idx="47722">
                  <c:v>-1.11699999999999</c:v>
                </c:pt>
                <c:pt idx="47723">
                  <c:v>-0.247999999999997</c:v>
                </c:pt>
                <c:pt idx="47724">
                  <c:v>0</c:v>
                </c:pt>
                <c:pt idx="47725">
                  <c:v>0</c:v>
                </c:pt>
                <c:pt idx="47726">
                  <c:v>0</c:v>
                </c:pt>
                <c:pt idx="47727">
                  <c:v>0</c:v>
                </c:pt>
                <c:pt idx="47728">
                  <c:v>1.36499999999999</c:v>
                </c:pt>
                <c:pt idx="47729">
                  <c:v>0</c:v>
                </c:pt>
                <c:pt idx="47730">
                  <c:v>-1.4889999999999901</c:v>
                </c:pt>
                <c:pt idx="47731">
                  <c:v>0</c:v>
                </c:pt>
                <c:pt idx="47732">
                  <c:v>-0.372999999999997</c:v>
                </c:pt>
                <c:pt idx="47733">
                  <c:v>0.868999999999999</c:v>
                </c:pt>
                <c:pt idx="47734">
                  <c:v>0</c:v>
                </c:pt>
                <c:pt idx="47735">
                  <c:v>0</c:v>
                </c:pt>
                <c:pt idx="47736">
                  <c:v>0</c:v>
                </c:pt>
                <c:pt idx="47737">
                  <c:v>0.12400000000000901</c:v>
                </c:pt>
                <c:pt idx="47738">
                  <c:v>0</c:v>
                </c:pt>
                <c:pt idx="47739">
                  <c:v>-0.62100000000000899</c:v>
                </c:pt>
                <c:pt idx="47740">
                  <c:v>0</c:v>
                </c:pt>
                <c:pt idx="47741">
                  <c:v>-0.123999999999995</c:v>
                </c:pt>
                <c:pt idx="47742">
                  <c:v>-0.743999999999999</c:v>
                </c:pt>
                <c:pt idx="47743">
                  <c:v>0</c:v>
                </c:pt>
                <c:pt idx="47744">
                  <c:v>0</c:v>
                </c:pt>
                <c:pt idx="47745">
                  <c:v>0</c:v>
                </c:pt>
                <c:pt idx="47746">
                  <c:v>-0.123999999999995</c:v>
                </c:pt>
                <c:pt idx="47747">
                  <c:v>0</c:v>
                </c:pt>
                <c:pt idx="47748">
                  <c:v>0</c:v>
                </c:pt>
                <c:pt idx="47749">
                  <c:v>0.123999999999995</c:v>
                </c:pt>
                <c:pt idx="47750">
                  <c:v>0.248000000000004</c:v>
                </c:pt>
                <c:pt idx="47751">
                  <c:v>-0.248000000000004</c:v>
                </c:pt>
                <c:pt idx="47752">
                  <c:v>0</c:v>
                </c:pt>
                <c:pt idx="47753">
                  <c:v>0</c:v>
                </c:pt>
                <c:pt idx="47754">
                  <c:v>0</c:v>
                </c:pt>
                <c:pt idx="47755">
                  <c:v>0</c:v>
                </c:pt>
                <c:pt idx="47756">
                  <c:v>0.124000000000002</c:v>
                </c:pt>
                <c:pt idx="47757">
                  <c:v>0</c:v>
                </c:pt>
                <c:pt idx="47758">
                  <c:v>0.371999999999999</c:v>
                </c:pt>
                <c:pt idx="47759">
                  <c:v>-0.124000000000002</c:v>
                </c:pt>
                <c:pt idx="47760">
                  <c:v>0</c:v>
                </c:pt>
                <c:pt idx="47761">
                  <c:v>0</c:v>
                </c:pt>
                <c:pt idx="47762">
                  <c:v>0</c:v>
                </c:pt>
                <c:pt idx="47763">
                  <c:v>0</c:v>
                </c:pt>
                <c:pt idx="47764">
                  <c:v>-1.11699999999999</c:v>
                </c:pt>
                <c:pt idx="47765">
                  <c:v>0.991999999999997</c:v>
                </c:pt>
                <c:pt idx="47766">
                  <c:v>0</c:v>
                </c:pt>
                <c:pt idx="47767">
                  <c:v>0</c:v>
                </c:pt>
                <c:pt idx="47768">
                  <c:v>0.125</c:v>
                </c:pt>
                <c:pt idx="47769">
                  <c:v>-1.11699999999999</c:v>
                </c:pt>
                <c:pt idx="47770">
                  <c:v>0</c:v>
                </c:pt>
                <c:pt idx="47771">
                  <c:v>0</c:v>
                </c:pt>
                <c:pt idx="47772">
                  <c:v>0</c:v>
                </c:pt>
                <c:pt idx="47773">
                  <c:v>0</c:v>
                </c:pt>
                <c:pt idx="47774">
                  <c:v>0.371999999999999</c:v>
                </c:pt>
                <c:pt idx="47775">
                  <c:v>0</c:v>
                </c:pt>
                <c:pt idx="47776">
                  <c:v>0</c:v>
                </c:pt>
                <c:pt idx="47777">
                  <c:v>0</c:v>
                </c:pt>
                <c:pt idx="47778">
                  <c:v>0</c:v>
                </c:pt>
                <c:pt idx="47779">
                  <c:v>0</c:v>
                </c:pt>
                <c:pt idx="47780">
                  <c:v>0</c:v>
                </c:pt>
                <c:pt idx="47781">
                  <c:v>0</c:v>
                </c:pt>
                <c:pt idx="47782">
                  <c:v>0.247999999999997</c:v>
                </c:pt>
                <c:pt idx="47783">
                  <c:v>0</c:v>
                </c:pt>
                <c:pt idx="47784">
                  <c:v>0</c:v>
                </c:pt>
                <c:pt idx="47785">
                  <c:v>0</c:v>
                </c:pt>
                <c:pt idx="47786">
                  <c:v>1.2409999999999899</c:v>
                </c:pt>
                <c:pt idx="47787">
                  <c:v>0.248000000000004</c:v>
                </c:pt>
                <c:pt idx="47788">
                  <c:v>0</c:v>
                </c:pt>
                <c:pt idx="47789">
                  <c:v>0</c:v>
                </c:pt>
                <c:pt idx="47790">
                  <c:v>0</c:v>
                </c:pt>
                <c:pt idx="47791">
                  <c:v>0.12400000000000901</c:v>
                </c:pt>
                <c:pt idx="47792">
                  <c:v>0</c:v>
                </c:pt>
                <c:pt idx="47793">
                  <c:v>-2.234</c:v>
                </c:pt>
                <c:pt idx="47794">
                  <c:v>-0.123999999999995</c:v>
                </c:pt>
                <c:pt idx="47795">
                  <c:v>0</c:v>
                </c:pt>
                <c:pt idx="47796">
                  <c:v>0.247999999999997</c:v>
                </c:pt>
                <c:pt idx="47797">
                  <c:v>0</c:v>
                </c:pt>
                <c:pt idx="47798">
                  <c:v>0</c:v>
                </c:pt>
                <c:pt idx="47799">
                  <c:v>0</c:v>
                </c:pt>
                <c:pt idx="47800">
                  <c:v>-0.247999999999997</c:v>
                </c:pt>
                <c:pt idx="47801">
                  <c:v>0</c:v>
                </c:pt>
                <c:pt idx="47802">
                  <c:v>-0.99300000000000199</c:v>
                </c:pt>
                <c:pt idx="47803">
                  <c:v>0</c:v>
                </c:pt>
                <c:pt idx="47804">
                  <c:v>0</c:v>
                </c:pt>
                <c:pt idx="47805">
                  <c:v>0.868999999999999</c:v>
                </c:pt>
                <c:pt idx="47806">
                  <c:v>0</c:v>
                </c:pt>
                <c:pt idx="47807">
                  <c:v>0</c:v>
                </c:pt>
                <c:pt idx="47808">
                  <c:v>0</c:v>
                </c:pt>
                <c:pt idx="47809">
                  <c:v>0</c:v>
                </c:pt>
                <c:pt idx="47810">
                  <c:v>-0.248000000000004</c:v>
                </c:pt>
                <c:pt idx="47811">
                  <c:v>0</c:v>
                </c:pt>
                <c:pt idx="47812">
                  <c:v>-0.496999999999999</c:v>
                </c:pt>
                <c:pt idx="47813">
                  <c:v>0</c:v>
                </c:pt>
                <c:pt idx="47814">
                  <c:v>0</c:v>
                </c:pt>
                <c:pt idx="47815">
                  <c:v>0</c:v>
                </c:pt>
                <c:pt idx="47816">
                  <c:v>0</c:v>
                </c:pt>
                <c:pt idx="47817">
                  <c:v>0</c:v>
                </c:pt>
                <c:pt idx="47818">
                  <c:v>0</c:v>
                </c:pt>
                <c:pt idx="47819">
                  <c:v>0</c:v>
                </c:pt>
                <c:pt idx="47820">
                  <c:v>-0.247999999999997</c:v>
                </c:pt>
                <c:pt idx="47821">
                  <c:v>0.247999999999997</c:v>
                </c:pt>
                <c:pt idx="47822">
                  <c:v>-0.868999999999999</c:v>
                </c:pt>
                <c:pt idx="47823">
                  <c:v>0.373000000000004</c:v>
                </c:pt>
                <c:pt idx="47824">
                  <c:v>0</c:v>
                </c:pt>
                <c:pt idx="47825">
                  <c:v>0</c:v>
                </c:pt>
                <c:pt idx="47826">
                  <c:v>0</c:v>
                </c:pt>
                <c:pt idx="47827">
                  <c:v>0</c:v>
                </c:pt>
                <c:pt idx="47828">
                  <c:v>-0.124000000000002</c:v>
                </c:pt>
                <c:pt idx="47829">
                  <c:v>0</c:v>
                </c:pt>
                <c:pt idx="47830">
                  <c:v>0.371999999999999</c:v>
                </c:pt>
                <c:pt idx="47831">
                  <c:v>0</c:v>
                </c:pt>
                <c:pt idx="47832">
                  <c:v>0</c:v>
                </c:pt>
                <c:pt idx="47833">
                  <c:v>0</c:v>
                </c:pt>
                <c:pt idx="47834">
                  <c:v>0</c:v>
                </c:pt>
                <c:pt idx="47835">
                  <c:v>0</c:v>
                </c:pt>
                <c:pt idx="47836">
                  <c:v>0.868999999999999</c:v>
                </c:pt>
                <c:pt idx="47837">
                  <c:v>-0.495999999999995</c:v>
                </c:pt>
                <c:pt idx="47838">
                  <c:v>0</c:v>
                </c:pt>
                <c:pt idx="47839">
                  <c:v>-0.99300000000000199</c:v>
                </c:pt>
                <c:pt idx="47840">
                  <c:v>-0.99300000000000199</c:v>
                </c:pt>
                <c:pt idx="47841">
                  <c:v>0</c:v>
                </c:pt>
                <c:pt idx="47842">
                  <c:v>0</c:v>
                </c:pt>
                <c:pt idx="47843">
                  <c:v>0</c:v>
                </c:pt>
                <c:pt idx="47844">
                  <c:v>0</c:v>
                </c:pt>
                <c:pt idx="47845">
                  <c:v>0</c:v>
                </c:pt>
                <c:pt idx="47846">
                  <c:v>0</c:v>
                </c:pt>
                <c:pt idx="47847">
                  <c:v>0.124000000000002</c:v>
                </c:pt>
                <c:pt idx="47848">
                  <c:v>0</c:v>
                </c:pt>
                <c:pt idx="47849">
                  <c:v>0</c:v>
                </c:pt>
                <c:pt idx="47850">
                  <c:v>-0.247999999999997</c:v>
                </c:pt>
                <c:pt idx="47851">
                  <c:v>0</c:v>
                </c:pt>
                <c:pt idx="47852">
                  <c:v>0</c:v>
                </c:pt>
                <c:pt idx="47853">
                  <c:v>0</c:v>
                </c:pt>
                <c:pt idx="47854">
                  <c:v>0</c:v>
                </c:pt>
                <c:pt idx="47855">
                  <c:v>0.868999999999999</c:v>
                </c:pt>
                <c:pt idx="47856">
                  <c:v>0.74400000000000599</c:v>
                </c:pt>
                <c:pt idx="47857">
                  <c:v>0</c:v>
                </c:pt>
                <c:pt idx="47858">
                  <c:v>0.37299999999999001</c:v>
                </c:pt>
                <c:pt idx="47859">
                  <c:v>-0.496999999999999</c:v>
                </c:pt>
                <c:pt idx="47860">
                  <c:v>0</c:v>
                </c:pt>
                <c:pt idx="47861">
                  <c:v>0</c:v>
                </c:pt>
                <c:pt idx="47862">
                  <c:v>0</c:v>
                </c:pt>
                <c:pt idx="47863">
                  <c:v>0</c:v>
                </c:pt>
                <c:pt idx="47864">
                  <c:v>-8.5639999999999894</c:v>
                </c:pt>
                <c:pt idx="47865">
                  <c:v>-0.62000000000000399</c:v>
                </c:pt>
                <c:pt idx="47866">
                  <c:v>0</c:v>
                </c:pt>
                <c:pt idx="47867">
                  <c:v>-0.248999999999995</c:v>
                </c:pt>
                <c:pt idx="47868">
                  <c:v>0.125</c:v>
                </c:pt>
                <c:pt idx="47869">
                  <c:v>0</c:v>
                </c:pt>
                <c:pt idx="47870">
                  <c:v>0</c:v>
                </c:pt>
                <c:pt idx="47871">
                  <c:v>0</c:v>
                </c:pt>
                <c:pt idx="47872">
                  <c:v>0.868999999999999</c:v>
                </c:pt>
                <c:pt idx="47873">
                  <c:v>0</c:v>
                </c:pt>
                <c:pt idx="47874">
                  <c:v>-0.49600000000000199</c:v>
                </c:pt>
                <c:pt idx="47875">
                  <c:v>0</c:v>
                </c:pt>
                <c:pt idx="47876">
                  <c:v>0.124000000000002</c:v>
                </c:pt>
                <c:pt idx="47877">
                  <c:v>0</c:v>
                </c:pt>
                <c:pt idx="47878">
                  <c:v>0</c:v>
                </c:pt>
                <c:pt idx="47879">
                  <c:v>0</c:v>
                </c:pt>
                <c:pt idx="47880">
                  <c:v>0</c:v>
                </c:pt>
                <c:pt idx="47881">
                  <c:v>0.373000000000004</c:v>
                </c:pt>
                <c:pt idx="47882">
                  <c:v>0</c:v>
                </c:pt>
                <c:pt idx="47883">
                  <c:v>-0.620999999999995</c:v>
                </c:pt>
                <c:pt idx="47884">
                  <c:v>0</c:v>
                </c:pt>
                <c:pt idx="47885">
                  <c:v>0</c:v>
                </c:pt>
                <c:pt idx="47886">
                  <c:v>-0.12400000000000901</c:v>
                </c:pt>
                <c:pt idx="47887">
                  <c:v>0</c:v>
                </c:pt>
                <c:pt idx="47888">
                  <c:v>0</c:v>
                </c:pt>
                <c:pt idx="47889">
                  <c:v>0</c:v>
                </c:pt>
                <c:pt idx="47890">
                  <c:v>0</c:v>
                </c:pt>
                <c:pt idx="47891">
                  <c:v>0</c:v>
                </c:pt>
                <c:pt idx="47892">
                  <c:v>-0.743999999999999</c:v>
                </c:pt>
                <c:pt idx="47893">
                  <c:v>0</c:v>
                </c:pt>
                <c:pt idx="47894">
                  <c:v>0</c:v>
                </c:pt>
                <c:pt idx="47895">
                  <c:v>0.743999999999999</c:v>
                </c:pt>
                <c:pt idx="47896">
                  <c:v>0</c:v>
                </c:pt>
                <c:pt idx="47897">
                  <c:v>0</c:v>
                </c:pt>
                <c:pt idx="47898">
                  <c:v>0</c:v>
                </c:pt>
                <c:pt idx="47899">
                  <c:v>0.247999999999997</c:v>
                </c:pt>
                <c:pt idx="47900">
                  <c:v>0</c:v>
                </c:pt>
                <c:pt idx="47901">
                  <c:v>0.124000000000002</c:v>
                </c:pt>
                <c:pt idx="47902">
                  <c:v>0</c:v>
                </c:pt>
                <c:pt idx="47903">
                  <c:v>0.372999999999997</c:v>
                </c:pt>
                <c:pt idx="47904">
                  <c:v>0.619999999999997</c:v>
                </c:pt>
                <c:pt idx="47905">
                  <c:v>0</c:v>
                </c:pt>
                <c:pt idx="47906">
                  <c:v>0</c:v>
                </c:pt>
                <c:pt idx="47907">
                  <c:v>0</c:v>
                </c:pt>
                <c:pt idx="47908">
                  <c:v>0</c:v>
                </c:pt>
                <c:pt idx="47909">
                  <c:v>-0.868999999999999</c:v>
                </c:pt>
                <c:pt idx="47910">
                  <c:v>-0.247999999999997</c:v>
                </c:pt>
                <c:pt idx="47911">
                  <c:v>-0.125</c:v>
                </c:pt>
                <c:pt idx="47912">
                  <c:v>-1.2409999999999899</c:v>
                </c:pt>
                <c:pt idx="47913">
                  <c:v>0</c:v>
                </c:pt>
                <c:pt idx="47914">
                  <c:v>0</c:v>
                </c:pt>
                <c:pt idx="47915">
                  <c:v>0</c:v>
                </c:pt>
                <c:pt idx="47916">
                  <c:v>0</c:v>
                </c:pt>
                <c:pt idx="47917">
                  <c:v>0</c:v>
                </c:pt>
                <c:pt idx="47918">
                  <c:v>0.248000000000004</c:v>
                </c:pt>
                <c:pt idx="47919">
                  <c:v>-0.49600000000000199</c:v>
                </c:pt>
                <c:pt idx="47920">
                  <c:v>0.124000000000002</c:v>
                </c:pt>
                <c:pt idx="47921">
                  <c:v>-0.124000000000002</c:v>
                </c:pt>
                <c:pt idx="47922">
                  <c:v>0.124000000000002</c:v>
                </c:pt>
                <c:pt idx="47923">
                  <c:v>0</c:v>
                </c:pt>
                <c:pt idx="47924">
                  <c:v>0</c:v>
                </c:pt>
                <c:pt idx="47925">
                  <c:v>0</c:v>
                </c:pt>
                <c:pt idx="47926">
                  <c:v>0.247999999999997</c:v>
                </c:pt>
                <c:pt idx="47927">
                  <c:v>0.49600000000000899</c:v>
                </c:pt>
                <c:pt idx="47928">
                  <c:v>0</c:v>
                </c:pt>
                <c:pt idx="47929">
                  <c:v>0</c:v>
                </c:pt>
                <c:pt idx="47930">
                  <c:v>-0.37200000000000699</c:v>
                </c:pt>
                <c:pt idx="47931">
                  <c:v>0</c:v>
                </c:pt>
                <c:pt idx="47932">
                  <c:v>0</c:v>
                </c:pt>
                <c:pt idx="47933">
                  <c:v>0</c:v>
                </c:pt>
                <c:pt idx="47934">
                  <c:v>0</c:v>
                </c:pt>
                <c:pt idx="47935">
                  <c:v>0</c:v>
                </c:pt>
                <c:pt idx="47936">
                  <c:v>-0.867999999999995</c:v>
                </c:pt>
                <c:pt idx="47937">
                  <c:v>0.991999999999997</c:v>
                </c:pt>
                <c:pt idx="47938">
                  <c:v>0</c:v>
                </c:pt>
                <c:pt idx="47939">
                  <c:v>0.372999999999997</c:v>
                </c:pt>
                <c:pt idx="47940">
                  <c:v>0</c:v>
                </c:pt>
                <c:pt idx="47941">
                  <c:v>0</c:v>
                </c:pt>
                <c:pt idx="47942">
                  <c:v>0</c:v>
                </c:pt>
                <c:pt idx="47943">
                  <c:v>0</c:v>
                </c:pt>
                <c:pt idx="47944">
                  <c:v>-0.124000000000002</c:v>
                </c:pt>
                <c:pt idx="47945">
                  <c:v>0</c:v>
                </c:pt>
                <c:pt idx="47946">
                  <c:v>-0.124000000000002</c:v>
                </c:pt>
                <c:pt idx="47947">
                  <c:v>0</c:v>
                </c:pt>
                <c:pt idx="47948">
                  <c:v>0.371999999999999</c:v>
                </c:pt>
                <c:pt idx="47949">
                  <c:v>0</c:v>
                </c:pt>
                <c:pt idx="47950">
                  <c:v>0</c:v>
                </c:pt>
                <c:pt idx="47951">
                  <c:v>0</c:v>
                </c:pt>
                <c:pt idx="47952">
                  <c:v>0</c:v>
                </c:pt>
                <c:pt idx="47953">
                  <c:v>0</c:v>
                </c:pt>
                <c:pt idx="47954">
                  <c:v>0</c:v>
                </c:pt>
                <c:pt idx="47955">
                  <c:v>0</c:v>
                </c:pt>
                <c:pt idx="47956">
                  <c:v>0</c:v>
                </c:pt>
                <c:pt idx="47957">
                  <c:v>0.74500000000000399</c:v>
                </c:pt>
                <c:pt idx="47958">
                  <c:v>-0.74500000000000399</c:v>
                </c:pt>
                <c:pt idx="47959">
                  <c:v>0</c:v>
                </c:pt>
                <c:pt idx="47960">
                  <c:v>0</c:v>
                </c:pt>
                <c:pt idx="47961">
                  <c:v>0</c:v>
                </c:pt>
                <c:pt idx="47962">
                  <c:v>0.371999999999999</c:v>
                </c:pt>
                <c:pt idx="47963">
                  <c:v>0</c:v>
                </c:pt>
                <c:pt idx="47964">
                  <c:v>-0.124000000000002</c:v>
                </c:pt>
                <c:pt idx="47965">
                  <c:v>-0.123999999999995</c:v>
                </c:pt>
                <c:pt idx="47966">
                  <c:v>0</c:v>
                </c:pt>
                <c:pt idx="47967">
                  <c:v>-0.496999999999999</c:v>
                </c:pt>
                <c:pt idx="47968">
                  <c:v>0</c:v>
                </c:pt>
                <c:pt idx="47969">
                  <c:v>0</c:v>
                </c:pt>
                <c:pt idx="47970">
                  <c:v>0</c:v>
                </c:pt>
                <c:pt idx="47971">
                  <c:v>0</c:v>
                </c:pt>
                <c:pt idx="47972">
                  <c:v>0</c:v>
                </c:pt>
                <c:pt idx="47973">
                  <c:v>-0.74500000000000399</c:v>
                </c:pt>
                <c:pt idx="47974">
                  <c:v>0</c:v>
                </c:pt>
                <c:pt idx="47975">
                  <c:v>1.73799999999999</c:v>
                </c:pt>
                <c:pt idx="47976">
                  <c:v>0</c:v>
                </c:pt>
                <c:pt idx="47977">
                  <c:v>0</c:v>
                </c:pt>
                <c:pt idx="47978">
                  <c:v>0</c:v>
                </c:pt>
                <c:pt idx="47979">
                  <c:v>0</c:v>
                </c:pt>
                <c:pt idx="47980">
                  <c:v>-1.117</c:v>
                </c:pt>
                <c:pt idx="47981">
                  <c:v>-0.248000000000004</c:v>
                </c:pt>
                <c:pt idx="47982">
                  <c:v>-1.2409999999999899</c:v>
                </c:pt>
                <c:pt idx="47983">
                  <c:v>0</c:v>
                </c:pt>
                <c:pt idx="47984">
                  <c:v>0</c:v>
                </c:pt>
                <c:pt idx="47985">
                  <c:v>0.124000000000002</c:v>
                </c:pt>
                <c:pt idx="47986">
                  <c:v>0</c:v>
                </c:pt>
                <c:pt idx="47987">
                  <c:v>0</c:v>
                </c:pt>
                <c:pt idx="47988">
                  <c:v>0</c:v>
                </c:pt>
                <c:pt idx="47989">
                  <c:v>0.247999999999997</c:v>
                </c:pt>
                <c:pt idx="47990">
                  <c:v>-0.247999999999997</c:v>
                </c:pt>
                <c:pt idx="47991">
                  <c:v>0</c:v>
                </c:pt>
                <c:pt idx="47992">
                  <c:v>0</c:v>
                </c:pt>
                <c:pt idx="47993">
                  <c:v>0</c:v>
                </c:pt>
                <c:pt idx="47994">
                  <c:v>-0.124000000000002</c:v>
                </c:pt>
                <c:pt idx="47995">
                  <c:v>0</c:v>
                </c:pt>
                <c:pt idx="47996">
                  <c:v>0</c:v>
                </c:pt>
                <c:pt idx="47997">
                  <c:v>0</c:v>
                </c:pt>
                <c:pt idx="47998">
                  <c:v>0</c:v>
                </c:pt>
                <c:pt idx="47999">
                  <c:v>-0.620999999999995</c:v>
                </c:pt>
                <c:pt idx="48000">
                  <c:v>-0.248000000000004</c:v>
                </c:pt>
                <c:pt idx="48001">
                  <c:v>0</c:v>
                </c:pt>
                <c:pt idx="48002">
                  <c:v>0.12400000000000901</c:v>
                </c:pt>
                <c:pt idx="48003">
                  <c:v>0.24799999999999001</c:v>
                </c:pt>
                <c:pt idx="48004">
                  <c:v>0</c:v>
                </c:pt>
                <c:pt idx="48005">
                  <c:v>0</c:v>
                </c:pt>
                <c:pt idx="48006">
                  <c:v>0</c:v>
                </c:pt>
                <c:pt idx="48007">
                  <c:v>-0.125</c:v>
                </c:pt>
                <c:pt idx="48008">
                  <c:v>0.125</c:v>
                </c:pt>
                <c:pt idx="48009">
                  <c:v>-0.125</c:v>
                </c:pt>
                <c:pt idx="48010">
                  <c:v>0.372999999999997</c:v>
                </c:pt>
                <c:pt idx="48011">
                  <c:v>-0.247999999999997</c:v>
                </c:pt>
                <c:pt idx="48012">
                  <c:v>0.247999999999997</c:v>
                </c:pt>
                <c:pt idx="48013">
                  <c:v>0</c:v>
                </c:pt>
                <c:pt idx="48014">
                  <c:v>0</c:v>
                </c:pt>
                <c:pt idx="48015">
                  <c:v>0</c:v>
                </c:pt>
                <c:pt idx="48016">
                  <c:v>0</c:v>
                </c:pt>
                <c:pt idx="48017">
                  <c:v>0</c:v>
                </c:pt>
                <c:pt idx="48018">
                  <c:v>0</c:v>
                </c:pt>
                <c:pt idx="48019">
                  <c:v>0.49600000000000199</c:v>
                </c:pt>
                <c:pt idx="48020">
                  <c:v>-0.99300000000000199</c:v>
                </c:pt>
                <c:pt idx="48021">
                  <c:v>1.11699999999999</c:v>
                </c:pt>
                <c:pt idx="48022">
                  <c:v>0</c:v>
                </c:pt>
                <c:pt idx="48023">
                  <c:v>0</c:v>
                </c:pt>
                <c:pt idx="48024">
                  <c:v>0</c:v>
                </c:pt>
                <c:pt idx="48025">
                  <c:v>-0.37299999999999001</c:v>
                </c:pt>
                <c:pt idx="48026">
                  <c:v>0</c:v>
                </c:pt>
                <c:pt idx="48027">
                  <c:v>-0.248000000000004</c:v>
                </c:pt>
                <c:pt idx="48028">
                  <c:v>0</c:v>
                </c:pt>
                <c:pt idx="48029">
                  <c:v>-0.868999999999999</c:v>
                </c:pt>
                <c:pt idx="48030">
                  <c:v>-0.124000000000002</c:v>
                </c:pt>
                <c:pt idx="48031">
                  <c:v>0</c:v>
                </c:pt>
                <c:pt idx="48032">
                  <c:v>0</c:v>
                </c:pt>
                <c:pt idx="48033">
                  <c:v>0</c:v>
                </c:pt>
                <c:pt idx="48034">
                  <c:v>0</c:v>
                </c:pt>
                <c:pt idx="48035">
                  <c:v>0</c:v>
                </c:pt>
                <c:pt idx="48036">
                  <c:v>0</c:v>
                </c:pt>
                <c:pt idx="48037">
                  <c:v>-0.125</c:v>
                </c:pt>
                <c:pt idx="48038">
                  <c:v>0.372999999999997</c:v>
                </c:pt>
                <c:pt idx="48039">
                  <c:v>0</c:v>
                </c:pt>
                <c:pt idx="48040">
                  <c:v>0</c:v>
                </c:pt>
                <c:pt idx="48041">
                  <c:v>0</c:v>
                </c:pt>
                <c:pt idx="48042">
                  <c:v>0</c:v>
                </c:pt>
                <c:pt idx="48043">
                  <c:v>-0.124000000000002</c:v>
                </c:pt>
                <c:pt idx="48044">
                  <c:v>0</c:v>
                </c:pt>
                <c:pt idx="48045">
                  <c:v>1.11699999999999</c:v>
                </c:pt>
                <c:pt idx="48046">
                  <c:v>0.868999999999999</c:v>
                </c:pt>
                <c:pt idx="48047">
                  <c:v>-0.868999999999999</c:v>
                </c:pt>
                <c:pt idx="48048">
                  <c:v>0.124000000000002</c:v>
                </c:pt>
                <c:pt idx="48049">
                  <c:v>0</c:v>
                </c:pt>
                <c:pt idx="48050">
                  <c:v>0</c:v>
                </c:pt>
                <c:pt idx="48051">
                  <c:v>0</c:v>
                </c:pt>
                <c:pt idx="48052">
                  <c:v>6.9509999999999899</c:v>
                </c:pt>
                <c:pt idx="48053">
                  <c:v>0</c:v>
                </c:pt>
                <c:pt idx="48054">
                  <c:v>-9.5569999999999897</c:v>
                </c:pt>
                <c:pt idx="48055">
                  <c:v>0</c:v>
                </c:pt>
                <c:pt idx="48056">
                  <c:v>-0.49600000000000199</c:v>
                </c:pt>
                <c:pt idx="48057">
                  <c:v>0.124000000000002</c:v>
                </c:pt>
                <c:pt idx="48058">
                  <c:v>0</c:v>
                </c:pt>
                <c:pt idx="48059">
                  <c:v>0</c:v>
                </c:pt>
                <c:pt idx="48060">
                  <c:v>0</c:v>
                </c:pt>
                <c:pt idx="48061">
                  <c:v>-0.124000000000002</c:v>
                </c:pt>
                <c:pt idx="48062">
                  <c:v>-0.247999999999997</c:v>
                </c:pt>
                <c:pt idx="48063">
                  <c:v>0</c:v>
                </c:pt>
                <c:pt idx="48064">
                  <c:v>0</c:v>
                </c:pt>
                <c:pt idx="48065">
                  <c:v>-0.125</c:v>
                </c:pt>
                <c:pt idx="48066">
                  <c:v>0.372999999999997</c:v>
                </c:pt>
                <c:pt idx="48067">
                  <c:v>0</c:v>
                </c:pt>
                <c:pt idx="48068">
                  <c:v>0</c:v>
                </c:pt>
                <c:pt idx="48069">
                  <c:v>0</c:v>
                </c:pt>
                <c:pt idx="48070">
                  <c:v>0.125</c:v>
                </c:pt>
                <c:pt idx="48071">
                  <c:v>0</c:v>
                </c:pt>
                <c:pt idx="48072">
                  <c:v>-0.868999999999999</c:v>
                </c:pt>
                <c:pt idx="48073">
                  <c:v>0</c:v>
                </c:pt>
                <c:pt idx="48074">
                  <c:v>0.868999999999999</c:v>
                </c:pt>
                <c:pt idx="48075">
                  <c:v>0</c:v>
                </c:pt>
                <c:pt idx="48076">
                  <c:v>0</c:v>
                </c:pt>
                <c:pt idx="48077">
                  <c:v>0</c:v>
                </c:pt>
                <c:pt idx="48078">
                  <c:v>0</c:v>
                </c:pt>
                <c:pt idx="48079">
                  <c:v>-0.371999999999999</c:v>
                </c:pt>
                <c:pt idx="48080">
                  <c:v>0</c:v>
                </c:pt>
                <c:pt idx="48081">
                  <c:v>0</c:v>
                </c:pt>
                <c:pt idx="48082">
                  <c:v>0</c:v>
                </c:pt>
                <c:pt idx="48083">
                  <c:v>0.371999999999999</c:v>
                </c:pt>
                <c:pt idx="48084">
                  <c:v>-0.371999999999999</c:v>
                </c:pt>
                <c:pt idx="48085">
                  <c:v>0</c:v>
                </c:pt>
                <c:pt idx="48086">
                  <c:v>0</c:v>
                </c:pt>
                <c:pt idx="48087">
                  <c:v>0</c:v>
                </c:pt>
                <c:pt idx="48088">
                  <c:v>0.49600000000000199</c:v>
                </c:pt>
                <c:pt idx="48089">
                  <c:v>-0.743999999999999</c:v>
                </c:pt>
                <c:pt idx="48090">
                  <c:v>0</c:v>
                </c:pt>
                <c:pt idx="48091">
                  <c:v>0</c:v>
                </c:pt>
                <c:pt idx="48092">
                  <c:v>1.2409999999999899</c:v>
                </c:pt>
                <c:pt idx="48093">
                  <c:v>0.62000000000000399</c:v>
                </c:pt>
                <c:pt idx="48094">
                  <c:v>0</c:v>
                </c:pt>
                <c:pt idx="48095">
                  <c:v>0</c:v>
                </c:pt>
                <c:pt idx="48096">
                  <c:v>0</c:v>
                </c:pt>
                <c:pt idx="48097">
                  <c:v>-0.867999999999995</c:v>
                </c:pt>
                <c:pt idx="48098">
                  <c:v>0</c:v>
                </c:pt>
                <c:pt idx="48099">
                  <c:v>-0.124000000000002</c:v>
                </c:pt>
                <c:pt idx="48100">
                  <c:v>-0.125</c:v>
                </c:pt>
                <c:pt idx="48101">
                  <c:v>-0.619999999999997</c:v>
                </c:pt>
                <c:pt idx="48102">
                  <c:v>0</c:v>
                </c:pt>
                <c:pt idx="48103">
                  <c:v>0</c:v>
                </c:pt>
                <c:pt idx="48104">
                  <c:v>0</c:v>
                </c:pt>
                <c:pt idx="48105">
                  <c:v>0</c:v>
                </c:pt>
                <c:pt idx="48106">
                  <c:v>0</c:v>
                </c:pt>
                <c:pt idx="48107">
                  <c:v>-0.86800000000000199</c:v>
                </c:pt>
                <c:pt idx="48108">
                  <c:v>0</c:v>
                </c:pt>
                <c:pt idx="48109">
                  <c:v>0.371999999999999</c:v>
                </c:pt>
                <c:pt idx="48110">
                  <c:v>0</c:v>
                </c:pt>
                <c:pt idx="48111">
                  <c:v>-0.247999999999997</c:v>
                </c:pt>
                <c:pt idx="48112">
                  <c:v>0</c:v>
                </c:pt>
                <c:pt idx="48113">
                  <c:v>0</c:v>
                </c:pt>
                <c:pt idx="48114">
                  <c:v>0</c:v>
                </c:pt>
                <c:pt idx="48115">
                  <c:v>0.249000000000002</c:v>
                </c:pt>
                <c:pt idx="48116">
                  <c:v>0.124000000000002</c:v>
                </c:pt>
                <c:pt idx="48117">
                  <c:v>0.123999999999995</c:v>
                </c:pt>
                <c:pt idx="48118">
                  <c:v>0.868999999999999</c:v>
                </c:pt>
                <c:pt idx="48119">
                  <c:v>0</c:v>
                </c:pt>
                <c:pt idx="48120">
                  <c:v>0</c:v>
                </c:pt>
                <c:pt idx="48121">
                  <c:v>0</c:v>
                </c:pt>
                <c:pt idx="48122">
                  <c:v>0</c:v>
                </c:pt>
                <c:pt idx="48123">
                  <c:v>0</c:v>
                </c:pt>
                <c:pt idx="48124">
                  <c:v>-0.868999999999999</c:v>
                </c:pt>
                <c:pt idx="48125">
                  <c:v>-0.124000000000002</c:v>
                </c:pt>
                <c:pt idx="48126">
                  <c:v>0.124000000000002</c:v>
                </c:pt>
                <c:pt idx="48127">
                  <c:v>-0.124000000000002</c:v>
                </c:pt>
                <c:pt idx="48128">
                  <c:v>0.247999999999997</c:v>
                </c:pt>
                <c:pt idx="48129">
                  <c:v>-0.495999999999995</c:v>
                </c:pt>
                <c:pt idx="48130">
                  <c:v>0</c:v>
                </c:pt>
                <c:pt idx="48131">
                  <c:v>0</c:v>
                </c:pt>
                <c:pt idx="48132">
                  <c:v>0</c:v>
                </c:pt>
                <c:pt idx="48133">
                  <c:v>-0.619999999999997</c:v>
                </c:pt>
                <c:pt idx="48134">
                  <c:v>0</c:v>
                </c:pt>
                <c:pt idx="48135">
                  <c:v>-0.62100000000000199</c:v>
                </c:pt>
                <c:pt idx="48136">
                  <c:v>0.124000000000002</c:v>
                </c:pt>
                <c:pt idx="48137">
                  <c:v>0</c:v>
                </c:pt>
                <c:pt idx="48138">
                  <c:v>0</c:v>
                </c:pt>
                <c:pt idx="48139">
                  <c:v>0</c:v>
                </c:pt>
                <c:pt idx="48140">
                  <c:v>0</c:v>
                </c:pt>
                <c:pt idx="48141">
                  <c:v>0</c:v>
                </c:pt>
                <c:pt idx="48142">
                  <c:v>0.248000000000004</c:v>
                </c:pt>
                <c:pt idx="48143">
                  <c:v>-0.248000000000004</c:v>
                </c:pt>
                <c:pt idx="48144">
                  <c:v>0</c:v>
                </c:pt>
                <c:pt idx="48145">
                  <c:v>-0.248999999999995</c:v>
                </c:pt>
                <c:pt idx="48146">
                  <c:v>0</c:v>
                </c:pt>
                <c:pt idx="48147">
                  <c:v>0</c:v>
                </c:pt>
                <c:pt idx="48148">
                  <c:v>0</c:v>
                </c:pt>
                <c:pt idx="48149">
                  <c:v>0</c:v>
                </c:pt>
                <c:pt idx="48150">
                  <c:v>0</c:v>
                </c:pt>
                <c:pt idx="48151">
                  <c:v>0.124000000000002</c:v>
                </c:pt>
                <c:pt idx="48152">
                  <c:v>0</c:v>
                </c:pt>
                <c:pt idx="48153">
                  <c:v>-0.62000000000000399</c:v>
                </c:pt>
                <c:pt idx="48154">
                  <c:v>0</c:v>
                </c:pt>
                <c:pt idx="48155">
                  <c:v>0.124000000000002</c:v>
                </c:pt>
                <c:pt idx="48156">
                  <c:v>0</c:v>
                </c:pt>
                <c:pt idx="48157">
                  <c:v>0</c:v>
                </c:pt>
                <c:pt idx="48158">
                  <c:v>0</c:v>
                </c:pt>
                <c:pt idx="48159">
                  <c:v>0</c:v>
                </c:pt>
                <c:pt idx="48160">
                  <c:v>0.123999999999995</c:v>
                </c:pt>
                <c:pt idx="48161">
                  <c:v>0</c:v>
                </c:pt>
                <c:pt idx="48162">
                  <c:v>0</c:v>
                </c:pt>
                <c:pt idx="48163">
                  <c:v>0.371999999999999</c:v>
                </c:pt>
                <c:pt idx="48164">
                  <c:v>0</c:v>
                </c:pt>
                <c:pt idx="48165">
                  <c:v>1.3659999999999899</c:v>
                </c:pt>
                <c:pt idx="48166">
                  <c:v>0</c:v>
                </c:pt>
                <c:pt idx="48167">
                  <c:v>0</c:v>
                </c:pt>
                <c:pt idx="48168">
                  <c:v>0</c:v>
                </c:pt>
                <c:pt idx="48169">
                  <c:v>0</c:v>
                </c:pt>
                <c:pt idx="48170">
                  <c:v>-0.496999999999999</c:v>
                </c:pt>
                <c:pt idx="48171">
                  <c:v>0</c:v>
                </c:pt>
                <c:pt idx="48172">
                  <c:v>-2.11</c:v>
                </c:pt>
                <c:pt idx="48173">
                  <c:v>0</c:v>
                </c:pt>
                <c:pt idx="48174">
                  <c:v>0.744999999999997</c:v>
                </c:pt>
                <c:pt idx="48175">
                  <c:v>0</c:v>
                </c:pt>
                <c:pt idx="48176">
                  <c:v>0</c:v>
                </c:pt>
                <c:pt idx="48177">
                  <c:v>0</c:v>
                </c:pt>
                <c:pt idx="48178">
                  <c:v>0</c:v>
                </c:pt>
                <c:pt idx="48179">
                  <c:v>-0.248000000000004</c:v>
                </c:pt>
                <c:pt idx="48180">
                  <c:v>0</c:v>
                </c:pt>
                <c:pt idx="48181">
                  <c:v>0</c:v>
                </c:pt>
                <c:pt idx="48182">
                  <c:v>0.124000000000002</c:v>
                </c:pt>
                <c:pt idx="48183">
                  <c:v>0</c:v>
                </c:pt>
                <c:pt idx="48184">
                  <c:v>0</c:v>
                </c:pt>
                <c:pt idx="48185">
                  <c:v>0</c:v>
                </c:pt>
                <c:pt idx="48186">
                  <c:v>0</c:v>
                </c:pt>
                <c:pt idx="48187">
                  <c:v>1.2409999999999899</c:v>
                </c:pt>
                <c:pt idx="48188">
                  <c:v>0</c:v>
                </c:pt>
                <c:pt idx="48189">
                  <c:v>0</c:v>
                </c:pt>
                <c:pt idx="48190">
                  <c:v>0</c:v>
                </c:pt>
                <c:pt idx="48191">
                  <c:v>0</c:v>
                </c:pt>
                <c:pt idx="48192">
                  <c:v>0</c:v>
                </c:pt>
                <c:pt idx="48193">
                  <c:v>0</c:v>
                </c:pt>
                <c:pt idx="48194">
                  <c:v>0</c:v>
                </c:pt>
                <c:pt idx="48195">
                  <c:v>0</c:v>
                </c:pt>
                <c:pt idx="48196">
                  <c:v>-0.123999999999995</c:v>
                </c:pt>
                <c:pt idx="48197">
                  <c:v>0</c:v>
                </c:pt>
                <c:pt idx="48198">
                  <c:v>0</c:v>
                </c:pt>
                <c:pt idx="48199">
                  <c:v>0</c:v>
                </c:pt>
                <c:pt idx="48200">
                  <c:v>-0.743999999999999</c:v>
                </c:pt>
                <c:pt idx="48201">
                  <c:v>0.247999999999997</c:v>
                </c:pt>
                <c:pt idx="48202">
                  <c:v>0</c:v>
                </c:pt>
                <c:pt idx="48203">
                  <c:v>0</c:v>
                </c:pt>
                <c:pt idx="48204">
                  <c:v>0</c:v>
                </c:pt>
                <c:pt idx="48205">
                  <c:v>0</c:v>
                </c:pt>
                <c:pt idx="48206">
                  <c:v>0.247999999999997</c:v>
                </c:pt>
                <c:pt idx="48207">
                  <c:v>0</c:v>
                </c:pt>
                <c:pt idx="48208">
                  <c:v>0</c:v>
                </c:pt>
                <c:pt idx="48209">
                  <c:v>0.49600000000000199</c:v>
                </c:pt>
                <c:pt idx="48210">
                  <c:v>0.496999999999999</c:v>
                </c:pt>
                <c:pt idx="48211">
                  <c:v>0</c:v>
                </c:pt>
                <c:pt idx="48212">
                  <c:v>0</c:v>
                </c:pt>
                <c:pt idx="48213">
                  <c:v>0</c:v>
                </c:pt>
                <c:pt idx="48214">
                  <c:v>-0.49600000000000899</c:v>
                </c:pt>
                <c:pt idx="48215">
                  <c:v>-0.620999999999995</c:v>
                </c:pt>
                <c:pt idx="48216">
                  <c:v>0.248999999999995</c:v>
                </c:pt>
                <c:pt idx="48217">
                  <c:v>-0.744999999999997</c:v>
                </c:pt>
                <c:pt idx="48218">
                  <c:v>0</c:v>
                </c:pt>
                <c:pt idx="48219">
                  <c:v>-0.868999999999999</c:v>
                </c:pt>
                <c:pt idx="48220">
                  <c:v>0</c:v>
                </c:pt>
                <c:pt idx="48221">
                  <c:v>0</c:v>
                </c:pt>
                <c:pt idx="48222">
                  <c:v>0</c:v>
                </c:pt>
                <c:pt idx="48223">
                  <c:v>-0.249000000000002</c:v>
                </c:pt>
                <c:pt idx="48224">
                  <c:v>0</c:v>
                </c:pt>
                <c:pt idx="48225">
                  <c:v>0.868999999999999</c:v>
                </c:pt>
                <c:pt idx="48226">
                  <c:v>0</c:v>
                </c:pt>
                <c:pt idx="48227">
                  <c:v>-0.49600000000000199</c:v>
                </c:pt>
                <c:pt idx="48228">
                  <c:v>0</c:v>
                </c:pt>
                <c:pt idx="48229">
                  <c:v>0</c:v>
                </c:pt>
                <c:pt idx="48230">
                  <c:v>0</c:v>
                </c:pt>
                <c:pt idx="48231">
                  <c:v>0</c:v>
                </c:pt>
                <c:pt idx="48232">
                  <c:v>0.991999999999997</c:v>
                </c:pt>
                <c:pt idx="48233">
                  <c:v>0.249000000000002</c:v>
                </c:pt>
                <c:pt idx="48234">
                  <c:v>0.495999999999995</c:v>
                </c:pt>
                <c:pt idx="48235">
                  <c:v>0</c:v>
                </c:pt>
                <c:pt idx="48236">
                  <c:v>0</c:v>
                </c:pt>
                <c:pt idx="48237">
                  <c:v>0.371999999999999</c:v>
                </c:pt>
                <c:pt idx="48238">
                  <c:v>0</c:v>
                </c:pt>
                <c:pt idx="48239">
                  <c:v>0</c:v>
                </c:pt>
                <c:pt idx="48240">
                  <c:v>0</c:v>
                </c:pt>
                <c:pt idx="48241">
                  <c:v>-0.744999999999997</c:v>
                </c:pt>
                <c:pt idx="48242">
                  <c:v>0</c:v>
                </c:pt>
                <c:pt idx="48243">
                  <c:v>-0.49600000000000199</c:v>
                </c:pt>
                <c:pt idx="48244">
                  <c:v>-0.744999999999997</c:v>
                </c:pt>
                <c:pt idx="48245">
                  <c:v>0</c:v>
                </c:pt>
                <c:pt idx="48246">
                  <c:v>0.124000000000002</c:v>
                </c:pt>
                <c:pt idx="48247">
                  <c:v>0</c:v>
                </c:pt>
                <c:pt idx="48248">
                  <c:v>0</c:v>
                </c:pt>
                <c:pt idx="48249">
                  <c:v>0</c:v>
                </c:pt>
                <c:pt idx="48250">
                  <c:v>-0.372999999999997</c:v>
                </c:pt>
                <c:pt idx="48251">
                  <c:v>0.372999999999997</c:v>
                </c:pt>
                <c:pt idx="48252">
                  <c:v>0.99300000000000199</c:v>
                </c:pt>
                <c:pt idx="48253">
                  <c:v>0</c:v>
                </c:pt>
                <c:pt idx="48254">
                  <c:v>0.124000000000002</c:v>
                </c:pt>
                <c:pt idx="48255">
                  <c:v>0</c:v>
                </c:pt>
                <c:pt idx="48256">
                  <c:v>0</c:v>
                </c:pt>
                <c:pt idx="48257">
                  <c:v>0</c:v>
                </c:pt>
                <c:pt idx="48258">
                  <c:v>0</c:v>
                </c:pt>
                <c:pt idx="48259">
                  <c:v>-0.37200000000000699</c:v>
                </c:pt>
                <c:pt idx="48260">
                  <c:v>0.37200000000000699</c:v>
                </c:pt>
                <c:pt idx="48261">
                  <c:v>-0.12400000000000901</c:v>
                </c:pt>
                <c:pt idx="48262">
                  <c:v>0.248000000000004</c:v>
                </c:pt>
                <c:pt idx="48263">
                  <c:v>0.123999999999995</c:v>
                </c:pt>
                <c:pt idx="48264">
                  <c:v>0.125</c:v>
                </c:pt>
                <c:pt idx="48265">
                  <c:v>0</c:v>
                </c:pt>
                <c:pt idx="48266">
                  <c:v>0</c:v>
                </c:pt>
                <c:pt idx="48267">
                  <c:v>0</c:v>
                </c:pt>
                <c:pt idx="48268">
                  <c:v>0</c:v>
                </c:pt>
                <c:pt idx="48269">
                  <c:v>0.99300000000000199</c:v>
                </c:pt>
                <c:pt idx="48270">
                  <c:v>0</c:v>
                </c:pt>
                <c:pt idx="48271">
                  <c:v>-0.124000000000002</c:v>
                </c:pt>
                <c:pt idx="48272">
                  <c:v>0</c:v>
                </c:pt>
                <c:pt idx="48273">
                  <c:v>0</c:v>
                </c:pt>
                <c:pt idx="48274">
                  <c:v>0</c:v>
                </c:pt>
                <c:pt idx="48275">
                  <c:v>0</c:v>
                </c:pt>
                <c:pt idx="48276">
                  <c:v>0</c:v>
                </c:pt>
                <c:pt idx="48277">
                  <c:v>0</c:v>
                </c:pt>
                <c:pt idx="48278">
                  <c:v>0.744999999999997</c:v>
                </c:pt>
                <c:pt idx="48279">
                  <c:v>0</c:v>
                </c:pt>
                <c:pt idx="48280">
                  <c:v>0</c:v>
                </c:pt>
                <c:pt idx="48281">
                  <c:v>0.743999999999999</c:v>
                </c:pt>
                <c:pt idx="48282">
                  <c:v>0.868999999999999</c:v>
                </c:pt>
                <c:pt idx="48283">
                  <c:v>0</c:v>
                </c:pt>
                <c:pt idx="48284">
                  <c:v>0</c:v>
                </c:pt>
                <c:pt idx="48285">
                  <c:v>0</c:v>
                </c:pt>
                <c:pt idx="48286">
                  <c:v>0.868999999999999</c:v>
                </c:pt>
                <c:pt idx="48287">
                  <c:v>0</c:v>
                </c:pt>
                <c:pt idx="48288">
                  <c:v>7.44599999999999</c:v>
                </c:pt>
                <c:pt idx="48289">
                  <c:v>0</c:v>
                </c:pt>
                <c:pt idx="48290">
                  <c:v>-9.3079999999999892</c:v>
                </c:pt>
                <c:pt idx="48291">
                  <c:v>0</c:v>
                </c:pt>
                <c:pt idx="48292">
                  <c:v>0</c:v>
                </c:pt>
                <c:pt idx="48293">
                  <c:v>0</c:v>
                </c:pt>
                <c:pt idx="48294">
                  <c:v>0</c:v>
                </c:pt>
                <c:pt idx="48295">
                  <c:v>-1.98599999999999</c:v>
                </c:pt>
                <c:pt idx="48296">
                  <c:v>0</c:v>
                </c:pt>
                <c:pt idx="48297">
                  <c:v>0.124000000000002</c:v>
                </c:pt>
                <c:pt idx="48298">
                  <c:v>0</c:v>
                </c:pt>
                <c:pt idx="48299">
                  <c:v>-0.371999999999999</c:v>
                </c:pt>
                <c:pt idx="48300">
                  <c:v>0</c:v>
                </c:pt>
                <c:pt idx="48301">
                  <c:v>0</c:v>
                </c:pt>
                <c:pt idx="48302">
                  <c:v>0</c:v>
                </c:pt>
                <c:pt idx="48303">
                  <c:v>0</c:v>
                </c:pt>
                <c:pt idx="48304">
                  <c:v>0</c:v>
                </c:pt>
                <c:pt idx="48305">
                  <c:v>0.619999999999997</c:v>
                </c:pt>
                <c:pt idx="48306">
                  <c:v>1.2409999999999899</c:v>
                </c:pt>
                <c:pt idx="48307">
                  <c:v>0</c:v>
                </c:pt>
                <c:pt idx="48308">
                  <c:v>0</c:v>
                </c:pt>
                <c:pt idx="48309">
                  <c:v>-0.123999999999995</c:v>
                </c:pt>
                <c:pt idx="48310">
                  <c:v>0</c:v>
                </c:pt>
                <c:pt idx="48311">
                  <c:v>0</c:v>
                </c:pt>
                <c:pt idx="48312">
                  <c:v>0</c:v>
                </c:pt>
                <c:pt idx="48313">
                  <c:v>-0.371999999999999</c:v>
                </c:pt>
                <c:pt idx="48314">
                  <c:v>0</c:v>
                </c:pt>
                <c:pt idx="48315">
                  <c:v>0</c:v>
                </c:pt>
                <c:pt idx="48316">
                  <c:v>0.248000000000004</c:v>
                </c:pt>
                <c:pt idx="48317">
                  <c:v>0</c:v>
                </c:pt>
                <c:pt idx="48318">
                  <c:v>-0.74500000000000399</c:v>
                </c:pt>
                <c:pt idx="48319">
                  <c:v>0</c:v>
                </c:pt>
                <c:pt idx="48320">
                  <c:v>0</c:v>
                </c:pt>
                <c:pt idx="48321">
                  <c:v>0</c:v>
                </c:pt>
                <c:pt idx="48322">
                  <c:v>-0.496999999999999</c:v>
                </c:pt>
                <c:pt idx="48323">
                  <c:v>0.496999999999999</c:v>
                </c:pt>
                <c:pt idx="48324">
                  <c:v>-0.496999999999999</c:v>
                </c:pt>
                <c:pt idx="48325">
                  <c:v>1.117</c:v>
                </c:pt>
                <c:pt idx="48326">
                  <c:v>0</c:v>
                </c:pt>
                <c:pt idx="48327">
                  <c:v>0</c:v>
                </c:pt>
                <c:pt idx="48328">
                  <c:v>0</c:v>
                </c:pt>
                <c:pt idx="48329">
                  <c:v>0</c:v>
                </c:pt>
                <c:pt idx="48330">
                  <c:v>0</c:v>
                </c:pt>
                <c:pt idx="48331">
                  <c:v>0</c:v>
                </c:pt>
                <c:pt idx="48332">
                  <c:v>0</c:v>
                </c:pt>
                <c:pt idx="48333">
                  <c:v>-0.247999999999997</c:v>
                </c:pt>
                <c:pt idx="48334">
                  <c:v>0</c:v>
                </c:pt>
                <c:pt idx="48335">
                  <c:v>0.99300000000000199</c:v>
                </c:pt>
                <c:pt idx="48336">
                  <c:v>0</c:v>
                </c:pt>
                <c:pt idx="48337">
                  <c:v>0</c:v>
                </c:pt>
                <c:pt idx="48338">
                  <c:v>0</c:v>
                </c:pt>
                <c:pt idx="48339">
                  <c:v>0</c:v>
                </c:pt>
                <c:pt idx="48340">
                  <c:v>-0.247999999999997</c:v>
                </c:pt>
                <c:pt idx="48341">
                  <c:v>0.247999999999997</c:v>
                </c:pt>
                <c:pt idx="48342">
                  <c:v>0.124000000000002</c:v>
                </c:pt>
                <c:pt idx="48343">
                  <c:v>0.371999999999999</c:v>
                </c:pt>
                <c:pt idx="48344">
                  <c:v>0</c:v>
                </c:pt>
                <c:pt idx="48345">
                  <c:v>-0.49600000000000199</c:v>
                </c:pt>
                <c:pt idx="48346">
                  <c:v>0</c:v>
                </c:pt>
                <c:pt idx="48347">
                  <c:v>0</c:v>
                </c:pt>
                <c:pt idx="48348">
                  <c:v>0</c:v>
                </c:pt>
                <c:pt idx="48349">
                  <c:v>0</c:v>
                </c:pt>
                <c:pt idx="48350">
                  <c:v>0</c:v>
                </c:pt>
                <c:pt idx="48351">
                  <c:v>0</c:v>
                </c:pt>
                <c:pt idx="48352">
                  <c:v>0.868999999999999</c:v>
                </c:pt>
                <c:pt idx="48353">
                  <c:v>0.743999999999999</c:v>
                </c:pt>
                <c:pt idx="48354">
                  <c:v>0</c:v>
                </c:pt>
                <c:pt idx="48355">
                  <c:v>0</c:v>
                </c:pt>
                <c:pt idx="48356">
                  <c:v>0</c:v>
                </c:pt>
                <c:pt idx="48357">
                  <c:v>0</c:v>
                </c:pt>
                <c:pt idx="48358">
                  <c:v>-0.37299999999999001</c:v>
                </c:pt>
                <c:pt idx="48359">
                  <c:v>0</c:v>
                </c:pt>
                <c:pt idx="48360">
                  <c:v>-2.3580000000000001</c:v>
                </c:pt>
                <c:pt idx="48361">
                  <c:v>0</c:v>
                </c:pt>
                <c:pt idx="48362">
                  <c:v>0.247999999999997</c:v>
                </c:pt>
                <c:pt idx="48363">
                  <c:v>0</c:v>
                </c:pt>
                <c:pt idx="48364">
                  <c:v>0</c:v>
                </c:pt>
                <c:pt idx="48365">
                  <c:v>0</c:v>
                </c:pt>
                <c:pt idx="48366">
                  <c:v>0</c:v>
                </c:pt>
                <c:pt idx="48367">
                  <c:v>-0.124000000000002</c:v>
                </c:pt>
                <c:pt idx="48368">
                  <c:v>-0.62100000000000199</c:v>
                </c:pt>
                <c:pt idx="48369">
                  <c:v>0.496999999999999</c:v>
                </c:pt>
                <c:pt idx="48370">
                  <c:v>0</c:v>
                </c:pt>
                <c:pt idx="48371">
                  <c:v>0.124000000000002</c:v>
                </c:pt>
                <c:pt idx="48372">
                  <c:v>0.124000000000002</c:v>
                </c:pt>
                <c:pt idx="48373">
                  <c:v>0</c:v>
                </c:pt>
                <c:pt idx="48374">
                  <c:v>0</c:v>
                </c:pt>
                <c:pt idx="48375">
                  <c:v>0</c:v>
                </c:pt>
                <c:pt idx="48376">
                  <c:v>0</c:v>
                </c:pt>
                <c:pt idx="48377">
                  <c:v>0</c:v>
                </c:pt>
                <c:pt idx="48378">
                  <c:v>0</c:v>
                </c:pt>
                <c:pt idx="48379">
                  <c:v>0</c:v>
                </c:pt>
                <c:pt idx="48380">
                  <c:v>-0.62000000000000399</c:v>
                </c:pt>
                <c:pt idx="48381">
                  <c:v>0</c:v>
                </c:pt>
                <c:pt idx="48382">
                  <c:v>0</c:v>
                </c:pt>
                <c:pt idx="48383">
                  <c:v>0</c:v>
                </c:pt>
                <c:pt idx="48384">
                  <c:v>0</c:v>
                </c:pt>
                <c:pt idx="48385">
                  <c:v>0.124000000000002</c:v>
                </c:pt>
                <c:pt idx="48386">
                  <c:v>0</c:v>
                </c:pt>
                <c:pt idx="48387">
                  <c:v>-0.371999999999999</c:v>
                </c:pt>
                <c:pt idx="48388">
                  <c:v>0</c:v>
                </c:pt>
                <c:pt idx="48389">
                  <c:v>0.867999999999995</c:v>
                </c:pt>
                <c:pt idx="48390">
                  <c:v>0</c:v>
                </c:pt>
                <c:pt idx="48391">
                  <c:v>0</c:v>
                </c:pt>
                <c:pt idx="48392">
                  <c:v>0</c:v>
                </c:pt>
                <c:pt idx="48393">
                  <c:v>0</c:v>
                </c:pt>
                <c:pt idx="48394">
                  <c:v>-0.124000000000002</c:v>
                </c:pt>
                <c:pt idx="48395">
                  <c:v>0</c:v>
                </c:pt>
                <c:pt idx="48396">
                  <c:v>0.99300000000000199</c:v>
                </c:pt>
                <c:pt idx="48397">
                  <c:v>0</c:v>
                </c:pt>
                <c:pt idx="48398">
                  <c:v>0</c:v>
                </c:pt>
                <c:pt idx="48399">
                  <c:v>0.62100000000000199</c:v>
                </c:pt>
                <c:pt idx="48400">
                  <c:v>0</c:v>
                </c:pt>
                <c:pt idx="48401">
                  <c:v>0</c:v>
                </c:pt>
                <c:pt idx="48402">
                  <c:v>0</c:v>
                </c:pt>
                <c:pt idx="48403">
                  <c:v>-0.74499999999999</c:v>
                </c:pt>
                <c:pt idx="48404">
                  <c:v>0.123999999999995</c:v>
                </c:pt>
                <c:pt idx="48405">
                  <c:v>-0.123999999999995</c:v>
                </c:pt>
                <c:pt idx="48406">
                  <c:v>-0.99300000000000899</c:v>
                </c:pt>
                <c:pt idx="48407">
                  <c:v>-0.371999999999999</c:v>
                </c:pt>
                <c:pt idx="48408">
                  <c:v>-0.247999999999997</c:v>
                </c:pt>
                <c:pt idx="48409">
                  <c:v>0</c:v>
                </c:pt>
                <c:pt idx="48410">
                  <c:v>0</c:v>
                </c:pt>
                <c:pt idx="48411">
                  <c:v>0</c:v>
                </c:pt>
                <c:pt idx="48412">
                  <c:v>0</c:v>
                </c:pt>
                <c:pt idx="48413">
                  <c:v>0</c:v>
                </c:pt>
                <c:pt idx="48414">
                  <c:v>0</c:v>
                </c:pt>
                <c:pt idx="48415">
                  <c:v>0.124000000000002</c:v>
                </c:pt>
                <c:pt idx="48416">
                  <c:v>0</c:v>
                </c:pt>
                <c:pt idx="48417">
                  <c:v>0</c:v>
                </c:pt>
                <c:pt idx="48418">
                  <c:v>0</c:v>
                </c:pt>
                <c:pt idx="48419">
                  <c:v>0</c:v>
                </c:pt>
                <c:pt idx="48420">
                  <c:v>0</c:v>
                </c:pt>
                <c:pt idx="48421">
                  <c:v>0.99300000000000199</c:v>
                </c:pt>
                <c:pt idx="48422">
                  <c:v>-0.49600000000000199</c:v>
                </c:pt>
                <c:pt idx="48423">
                  <c:v>1.365</c:v>
                </c:pt>
                <c:pt idx="48424">
                  <c:v>0</c:v>
                </c:pt>
                <c:pt idx="48425">
                  <c:v>0.248000000000004</c:v>
                </c:pt>
                <c:pt idx="48426">
                  <c:v>-0.248000000000004</c:v>
                </c:pt>
                <c:pt idx="48427">
                  <c:v>0</c:v>
                </c:pt>
                <c:pt idx="48428">
                  <c:v>0</c:v>
                </c:pt>
                <c:pt idx="48429">
                  <c:v>0</c:v>
                </c:pt>
                <c:pt idx="48430">
                  <c:v>-0.992999999999995</c:v>
                </c:pt>
                <c:pt idx="48431">
                  <c:v>-0.868999999999999</c:v>
                </c:pt>
                <c:pt idx="48432">
                  <c:v>-0.371999999999999</c:v>
                </c:pt>
                <c:pt idx="48433">
                  <c:v>0</c:v>
                </c:pt>
                <c:pt idx="48434">
                  <c:v>-0.249000000000002</c:v>
                </c:pt>
                <c:pt idx="48435">
                  <c:v>0.372999999999997</c:v>
                </c:pt>
                <c:pt idx="48436">
                  <c:v>0</c:v>
                </c:pt>
                <c:pt idx="48437">
                  <c:v>0</c:v>
                </c:pt>
                <c:pt idx="48438">
                  <c:v>0</c:v>
                </c:pt>
                <c:pt idx="48439">
                  <c:v>0</c:v>
                </c:pt>
                <c:pt idx="48440">
                  <c:v>-0.743999999999999</c:v>
                </c:pt>
                <c:pt idx="48441">
                  <c:v>0</c:v>
                </c:pt>
                <c:pt idx="48442">
                  <c:v>0</c:v>
                </c:pt>
                <c:pt idx="48443">
                  <c:v>0.495999999999995</c:v>
                </c:pt>
                <c:pt idx="48444">
                  <c:v>0</c:v>
                </c:pt>
                <c:pt idx="48445">
                  <c:v>0</c:v>
                </c:pt>
                <c:pt idx="48446">
                  <c:v>0</c:v>
                </c:pt>
                <c:pt idx="48447">
                  <c:v>0</c:v>
                </c:pt>
                <c:pt idx="48448">
                  <c:v>0</c:v>
                </c:pt>
                <c:pt idx="48449">
                  <c:v>0</c:v>
                </c:pt>
                <c:pt idx="48450">
                  <c:v>0.744999999999997</c:v>
                </c:pt>
                <c:pt idx="48451">
                  <c:v>-0.992999999999995</c:v>
                </c:pt>
                <c:pt idx="48452">
                  <c:v>0.743999999999999</c:v>
                </c:pt>
                <c:pt idx="48453">
                  <c:v>0</c:v>
                </c:pt>
                <c:pt idx="48454">
                  <c:v>0</c:v>
                </c:pt>
                <c:pt idx="48455">
                  <c:v>0</c:v>
                </c:pt>
                <c:pt idx="48456">
                  <c:v>0</c:v>
                </c:pt>
                <c:pt idx="48457">
                  <c:v>0</c:v>
                </c:pt>
                <c:pt idx="48458">
                  <c:v>-4.0959999999999797</c:v>
                </c:pt>
                <c:pt idx="48459">
                  <c:v>-6.7020000000000097</c:v>
                </c:pt>
                <c:pt idx="48460">
                  <c:v>-11.6669999999999</c:v>
                </c:pt>
                <c:pt idx="48461">
                  <c:v>-0.743999999999999</c:v>
                </c:pt>
                <c:pt idx="48462">
                  <c:v>0</c:v>
                </c:pt>
                <c:pt idx="48463">
                  <c:v>0</c:v>
                </c:pt>
                <c:pt idx="48464">
                  <c:v>0</c:v>
                </c:pt>
                <c:pt idx="48465">
                  <c:v>0</c:v>
                </c:pt>
                <c:pt idx="48466">
                  <c:v>0</c:v>
                </c:pt>
                <c:pt idx="48467">
                  <c:v>0.248999999999995</c:v>
                </c:pt>
                <c:pt idx="48468">
                  <c:v>0</c:v>
                </c:pt>
                <c:pt idx="48469">
                  <c:v>0.86800000000000199</c:v>
                </c:pt>
                <c:pt idx="48470">
                  <c:v>0.249000000000002</c:v>
                </c:pt>
                <c:pt idx="48471">
                  <c:v>0.62000000000000399</c:v>
                </c:pt>
                <c:pt idx="48472">
                  <c:v>0</c:v>
                </c:pt>
                <c:pt idx="48473">
                  <c:v>0</c:v>
                </c:pt>
                <c:pt idx="48474">
                  <c:v>0</c:v>
                </c:pt>
                <c:pt idx="48475">
                  <c:v>0</c:v>
                </c:pt>
                <c:pt idx="48476">
                  <c:v>0</c:v>
                </c:pt>
                <c:pt idx="48477">
                  <c:v>0</c:v>
                </c:pt>
                <c:pt idx="48478">
                  <c:v>-1.9849999999999901</c:v>
                </c:pt>
                <c:pt idx="48479">
                  <c:v>0</c:v>
                </c:pt>
                <c:pt idx="48480">
                  <c:v>0.247999999999997</c:v>
                </c:pt>
                <c:pt idx="48481">
                  <c:v>0</c:v>
                </c:pt>
                <c:pt idx="48482">
                  <c:v>0</c:v>
                </c:pt>
                <c:pt idx="48483">
                  <c:v>0</c:v>
                </c:pt>
                <c:pt idx="48484">
                  <c:v>0</c:v>
                </c:pt>
                <c:pt idx="48485">
                  <c:v>0.373000000000004</c:v>
                </c:pt>
                <c:pt idx="48486">
                  <c:v>0.123999999999995</c:v>
                </c:pt>
                <c:pt idx="48487">
                  <c:v>0</c:v>
                </c:pt>
                <c:pt idx="48488">
                  <c:v>0</c:v>
                </c:pt>
                <c:pt idx="48489">
                  <c:v>0.248000000000004</c:v>
                </c:pt>
                <c:pt idx="48490">
                  <c:v>0</c:v>
                </c:pt>
                <c:pt idx="48491">
                  <c:v>0</c:v>
                </c:pt>
                <c:pt idx="48492">
                  <c:v>0</c:v>
                </c:pt>
                <c:pt idx="48493">
                  <c:v>0.371999999999999</c:v>
                </c:pt>
                <c:pt idx="48494">
                  <c:v>0</c:v>
                </c:pt>
                <c:pt idx="48495">
                  <c:v>1.73799999999999</c:v>
                </c:pt>
                <c:pt idx="48496">
                  <c:v>-0.373000000000004</c:v>
                </c:pt>
                <c:pt idx="48497">
                  <c:v>0.125</c:v>
                </c:pt>
                <c:pt idx="48498">
                  <c:v>-0.125</c:v>
                </c:pt>
                <c:pt idx="48499">
                  <c:v>0</c:v>
                </c:pt>
                <c:pt idx="48500">
                  <c:v>0</c:v>
                </c:pt>
                <c:pt idx="48501">
                  <c:v>0</c:v>
                </c:pt>
                <c:pt idx="48502">
                  <c:v>-0.371999999999999</c:v>
                </c:pt>
                <c:pt idx="48503">
                  <c:v>0</c:v>
                </c:pt>
                <c:pt idx="48504">
                  <c:v>0</c:v>
                </c:pt>
                <c:pt idx="48505">
                  <c:v>-0.123999999999995</c:v>
                </c:pt>
                <c:pt idx="48506">
                  <c:v>0</c:v>
                </c:pt>
                <c:pt idx="48507">
                  <c:v>0.123999999999995</c:v>
                </c:pt>
                <c:pt idx="48508">
                  <c:v>0</c:v>
                </c:pt>
                <c:pt idx="48509">
                  <c:v>0</c:v>
                </c:pt>
                <c:pt idx="48510">
                  <c:v>0</c:v>
                </c:pt>
                <c:pt idx="48511">
                  <c:v>0</c:v>
                </c:pt>
                <c:pt idx="48512">
                  <c:v>1.11699999999999</c:v>
                </c:pt>
                <c:pt idx="48513">
                  <c:v>0</c:v>
                </c:pt>
                <c:pt idx="48514">
                  <c:v>0</c:v>
                </c:pt>
                <c:pt idx="48515">
                  <c:v>-0.620999999999995</c:v>
                </c:pt>
                <c:pt idx="48516">
                  <c:v>0.620999999999995</c:v>
                </c:pt>
                <c:pt idx="48517">
                  <c:v>0</c:v>
                </c:pt>
                <c:pt idx="48518">
                  <c:v>0</c:v>
                </c:pt>
                <c:pt idx="48519">
                  <c:v>0</c:v>
                </c:pt>
                <c:pt idx="48520">
                  <c:v>1.117</c:v>
                </c:pt>
                <c:pt idx="48521">
                  <c:v>0</c:v>
                </c:pt>
                <c:pt idx="48522">
                  <c:v>0</c:v>
                </c:pt>
                <c:pt idx="48523">
                  <c:v>-0.74500000000000399</c:v>
                </c:pt>
                <c:pt idx="48524">
                  <c:v>0</c:v>
                </c:pt>
                <c:pt idx="48525">
                  <c:v>-0.868999999999999</c:v>
                </c:pt>
                <c:pt idx="48526">
                  <c:v>0</c:v>
                </c:pt>
                <c:pt idx="48527">
                  <c:v>0</c:v>
                </c:pt>
                <c:pt idx="48528">
                  <c:v>0</c:v>
                </c:pt>
                <c:pt idx="48529">
                  <c:v>0</c:v>
                </c:pt>
                <c:pt idx="48530">
                  <c:v>0.744999999999997</c:v>
                </c:pt>
                <c:pt idx="48531">
                  <c:v>0</c:v>
                </c:pt>
                <c:pt idx="48532">
                  <c:v>0</c:v>
                </c:pt>
                <c:pt idx="48533">
                  <c:v>1.73799999999999</c:v>
                </c:pt>
                <c:pt idx="48534">
                  <c:v>0.12400000000000901</c:v>
                </c:pt>
                <c:pt idx="48535">
                  <c:v>0</c:v>
                </c:pt>
                <c:pt idx="48536">
                  <c:v>0</c:v>
                </c:pt>
                <c:pt idx="48537">
                  <c:v>0</c:v>
                </c:pt>
                <c:pt idx="48538">
                  <c:v>0</c:v>
                </c:pt>
                <c:pt idx="48539">
                  <c:v>0.123999999999995</c:v>
                </c:pt>
                <c:pt idx="48540">
                  <c:v>0</c:v>
                </c:pt>
                <c:pt idx="48541">
                  <c:v>0</c:v>
                </c:pt>
                <c:pt idx="48542">
                  <c:v>1.61299999999999</c:v>
                </c:pt>
                <c:pt idx="48543">
                  <c:v>0</c:v>
                </c:pt>
                <c:pt idx="48544">
                  <c:v>0</c:v>
                </c:pt>
                <c:pt idx="48545">
                  <c:v>0</c:v>
                </c:pt>
                <c:pt idx="48546">
                  <c:v>0</c:v>
                </c:pt>
                <c:pt idx="48547">
                  <c:v>-0.867999999999995</c:v>
                </c:pt>
                <c:pt idx="48548">
                  <c:v>-1.49</c:v>
                </c:pt>
                <c:pt idx="48549">
                  <c:v>-0.619999999999997</c:v>
                </c:pt>
                <c:pt idx="48550">
                  <c:v>-0.124000000000002</c:v>
                </c:pt>
                <c:pt idx="48551">
                  <c:v>0</c:v>
                </c:pt>
                <c:pt idx="48552">
                  <c:v>0.124000000000002</c:v>
                </c:pt>
                <c:pt idx="48553">
                  <c:v>0</c:v>
                </c:pt>
                <c:pt idx="48554">
                  <c:v>0</c:v>
                </c:pt>
                <c:pt idx="48555">
                  <c:v>0</c:v>
                </c:pt>
                <c:pt idx="48556">
                  <c:v>-0.496999999999999</c:v>
                </c:pt>
                <c:pt idx="48557">
                  <c:v>0.372999999999997</c:v>
                </c:pt>
                <c:pt idx="48558">
                  <c:v>0</c:v>
                </c:pt>
                <c:pt idx="48559">
                  <c:v>0</c:v>
                </c:pt>
                <c:pt idx="48560">
                  <c:v>0</c:v>
                </c:pt>
                <c:pt idx="48561">
                  <c:v>-0.123999999999995</c:v>
                </c:pt>
                <c:pt idx="48562">
                  <c:v>0</c:v>
                </c:pt>
                <c:pt idx="48563">
                  <c:v>0</c:v>
                </c:pt>
                <c:pt idx="48564">
                  <c:v>0</c:v>
                </c:pt>
                <c:pt idx="48565">
                  <c:v>1.738</c:v>
                </c:pt>
                <c:pt idx="48566">
                  <c:v>0</c:v>
                </c:pt>
                <c:pt idx="48567">
                  <c:v>-0.62100000000000899</c:v>
                </c:pt>
                <c:pt idx="48568">
                  <c:v>0</c:v>
                </c:pt>
                <c:pt idx="48569">
                  <c:v>0</c:v>
                </c:pt>
                <c:pt idx="48570">
                  <c:v>0.125</c:v>
                </c:pt>
                <c:pt idx="48571">
                  <c:v>0</c:v>
                </c:pt>
                <c:pt idx="48572">
                  <c:v>0</c:v>
                </c:pt>
                <c:pt idx="48573">
                  <c:v>0</c:v>
                </c:pt>
                <c:pt idx="48574">
                  <c:v>0</c:v>
                </c:pt>
                <c:pt idx="48575">
                  <c:v>0.62100000000000199</c:v>
                </c:pt>
                <c:pt idx="48576">
                  <c:v>0</c:v>
                </c:pt>
                <c:pt idx="48577">
                  <c:v>0</c:v>
                </c:pt>
                <c:pt idx="48578">
                  <c:v>0</c:v>
                </c:pt>
                <c:pt idx="48579">
                  <c:v>0</c:v>
                </c:pt>
                <c:pt idx="48580">
                  <c:v>0</c:v>
                </c:pt>
                <c:pt idx="48581">
                  <c:v>0</c:v>
                </c:pt>
                <c:pt idx="48582">
                  <c:v>0</c:v>
                </c:pt>
                <c:pt idx="48583">
                  <c:v>0.247999999999997</c:v>
                </c:pt>
                <c:pt idx="48584">
                  <c:v>0</c:v>
                </c:pt>
                <c:pt idx="48585">
                  <c:v>-0.496999999999999</c:v>
                </c:pt>
                <c:pt idx="48586">
                  <c:v>0</c:v>
                </c:pt>
                <c:pt idx="48587">
                  <c:v>0.62100000000000199</c:v>
                </c:pt>
                <c:pt idx="48588">
                  <c:v>0</c:v>
                </c:pt>
                <c:pt idx="48589">
                  <c:v>0</c:v>
                </c:pt>
                <c:pt idx="48590">
                  <c:v>0</c:v>
                </c:pt>
                <c:pt idx="48591">
                  <c:v>0</c:v>
                </c:pt>
                <c:pt idx="48592">
                  <c:v>0.744999999999997</c:v>
                </c:pt>
                <c:pt idx="48593">
                  <c:v>0</c:v>
                </c:pt>
                <c:pt idx="48594">
                  <c:v>-0.620999999999995</c:v>
                </c:pt>
                <c:pt idx="48595">
                  <c:v>-0.124000000000002</c:v>
                </c:pt>
                <c:pt idx="48596">
                  <c:v>-0.247999999999997</c:v>
                </c:pt>
                <c:pt idx="48597">
                  <c:v>-0.74500000000000399</c:v>
                </c:pt>
                <c:pt idx="48598">
                  <c:v>0</c:v>
                </c:pt>
                <c:pt idx="48599">
                  <c:v>0</c:v>
                </c:pt>
                <c:pt idx="48600">
                  <c:v>0</c:v>
                </c:pt>
                <c:pt idx="48601">
                  <c:v>0</c:v>
                </c:pt>
                <c:pt idx="48602">
                  <c:v>-0.619999999999997</c:v>
                </c:pt>
                <c:pt idx="48603">
                  <c:v>0</c:v>
                </c:pt>
                <c:pt idx="48604">
                  <c:v>0.371999999999999</c:v>
                </c:pt>
                <c:pt idx="48605">
                  <c:v>0</c:v>
                </c:pt>
                <c:pt idx="48606">
                  <c:v>-0.371999999999999</c:v>
                </c:pt>
                <c:pt idx="48607">
                  <c:v>0</c:v>
                </c:pt>
                <c:pt idx="48608">
                  <c:v>0</c:v>
                </c:pt>
                <c:pt idx="48609">
                  <c:v>0</c:v>
                </c:pt>
                <c:pt idx="48610">
                  <c:v>0.868999999999999</c:v>
                </c:pt>
                <c:pt idx="48611">
                  <c:v>0.124000000000002</c:v>
                </c:pt>
                <c:pt idx="48612">
                  <c:v>1.365</c:v>
                </c:pt>
                <c:pt idx="48613">
                  <c:v>0.248999999999995</c:v>
                </c:pt>
                <c:pt idx="48614">
                  <c:v>-0.248999999999995</c:v>
                </c:pt>
                <c:pt idx="48615">
                  <c:v>0.248999999999995</c:v>
                </c:pt>
                <c:pt idx="48616">
                  <c:v>0</c:v>
                </c:pt>
                <c:pt idx="48617">
                  <c:v>0</c:v>
                </c:pt>
                <c:pt idx="48618">
                  <c:v>0</c:v>
                </c:pt>
                <c:pt idx="48619">
                  <c:v>-0.125</c:v>
                </c:pt>
                <c:pt idx="48620">
                  <c:v>-0.743999999999999</c:v>
                </c:pt>
                <c:pt idx="48621">
                  <c:v>0</c:v>
                </c:pt>
                <c:pt idx="48622">
                  <c:v>0.124000000000002</c:v>
                </c:pt>
                <c:pt idx="48623">
                  <c:v>0</c:v>
                </c:pt>
                <c:pt idx="48624">
                  <c:v>-0.496999999999999</c:v>
                </c:pt>
                <c:pt idx="48625">
                  <c:v>0</c:v>
                </c:pt>
                <c:pt idx="48626">
                  <c:v>0</c:v>
                </c:pt>
                <c:pt idx="48627">
                  <c:v>0</c:v>
                </c:pt>
                <c:pt idx="48628">
                  <c:v>0.248000000000004</c:v>
                </c:pt>
                <c:pt idx="48629">
                  <c:v>0</c:v>
                </c:pt>
                <c:pt idx="48630">
                  <c:v>-0.496999999999999</c:v>
                </c:pt>
                <c:pt idx="48631">
                  <c:v>0</c:v>
                </c:pt>
                <c:pt idx="48632">
                  <c:v>0</c:v>
                </c:pt>
                <c:pt idx="48633">
                  <c:v>0.372999999999997</c:v>
                </c:pt>
                <c:pt idx="48634">
                  <c:v>0</c:v>
                </c:pt>
                <c:pt idx="48635">
                  <c:v>0</c:v>
                </c:pt>
                <c:pt idx="48636">
                  <c:v>0</c:v>
                </c:pt>
                <c:pt idx="48637">
                  <c:v>0</c:v>
                </c:pt>
                <c:pt idx="48638">
                  <c:v>0</c:v>
                </c:pt>
                <c:pt idx="48639">
                  <c:v>0</c:v>
                </c:pt>
                <c:pt idx="48640">
                  <c:v>0</c:v>
                </c:pt>
                <c:pt idx="48641">
                  <c:v>-0.123999999999995</c:v>
                </c:pt>
                <c:pt idx="48642">
                  <c:v>0</c:v>
                </c:pt>
                <c:pt idx="48643">
                  <c:v>0</c:v>
                </c:pt>
                <c:pt idx="48644">
                  <c:v>0</c:v>
                </c:pt>
                <c:pt idx="48645">
                  <c:v>0</c:v>
                </c:pt>
                <c:pt idx="48646">
                  <c:v>0.123999999999995</c:v>
                </c:pt>
                <c:pt idx="48647">
                  <c:v>-0.123999999999995</c:v>
                </c:pt>
                <c:pt idx="48648">
                  <c:v>-0.124000000000002</c:v>
                </c:pt>
                <c:pt idx="48649">
                  <c:v>-0.49600000000000199</c:v>
                </c:pt>
                <c:pt idx="48650">
                  <c:v>-0.496999999999999</c:v>
                </c:pt>
                <c:pt idx="48651">
                  <c:v>0</c:v>
                </c:pt>
                <c:pt idx="48652">
                  <c:v>0</c:v>
                </c:pt>
                <c:pt idx="48653">
                  <c:v>0</c:v>
                </c:pt>
                <c:pt idx="48654">
                  <c:v>0</c:v>
                </c:pt>
                <c:pt idx="48655">
                  <c:v>-0.371999999999999</c:v>
                </c:pt>
                <c:pt idx="48656">
                  <c:v>-0.62100000000000199</c:v>
                </c:pt>
                <c:pt idx="48657">
                  <c:v>0.62100000000000199</c:v>
                </c:pt>
                <c:pt idx="48658">
                  <c:v>0.247999999999997</c:v>
                </c:pt>
                <c:pt idx="48659">
                  <c:v>1.73799999999999</c:v>
                </c:pt>
                <c:pt idx="48660">
                  <c:v>0.12400000000000901</c:v>
                </c:pt>
                <c:pt idx="48661">
                  <c:v>0</c:v>
                </c:pt>
                <c:pt idx="48662">
                  <c:v>0</c:v>
                </c:pt>
                <c:pt idx="48663">
                  <c:v>0</c:v>
                </c:pt>
                <c:pt idx="48664">
                  <c:v>0.620999999999995</c:v>
                </c:pt>
                <c:pt idx="48665">
                  <c:v>0</c:v>
                </c:pt>
                <c:pt idx="48666">
                  <c:v>-2.1099999999999901</c:v>
                </c:pt>
                <c:pt idx="48667">
                  <c:v>0</c:v>
                </c:pt>
                <c:pt idx="48668">
                  <c:v>0.247999999999997</c:v>
                </c:pt>
                <c:pt idx="48669">
                  <c:v>0</c:v>
                </c:pt>
                <c:pt idx="48670">
                  <c:v>0</c:v>
                </c:pt>
                <c:pt idx="48671">
                  <c:v>0</c:v>
                </c:pt>
                <c:pt idx="48672">
                  <c:v>0</c:v>
                </c:pt>
                <c:pt idx="48673">
                  <c:v>-4.21999999999999</c:v>
                </c:pt>
                <c:pt idx="48674">
                  <c:v>-1.738</c:v>
                </c:pt>
                <c:pt idx="48675">
                  <c:v>-0.991999999999997</c:v>
                </c:pt>
                <c:pt idx="48676">
                  <c:v>0</c:v>
                </c:pt>
                <c:pt idx="48677">
                  <c:v>0.371999999999999</c:v>
                </c:pt>
                <c:pt idx="48678">
                  <c:v>0</c:v>
                </c:pt>
                <c:pt idx="48679">
                  <c:v>0</c:v>
                </c:pt>
                <c:pt idx="48680">
                  <c:v>0</c:v>
                </c:pt>
                <c:pt idx="48681">
                  <c:v>0</c:v>
                </c:pt>
                <c:pt idx="48682">
                  <c:v>0.123999999999995</c:v>
                </c:pt>
                <c:pt idx="48683">
                  <c:v>0.371999999999999</c:v>
                </c:pt>
                <c:pt idx="48684">
                  <c:v>0</c:v>
                </c:pt>
                <c:pt idx="48685">
                  <c:v>0</c:v>
                </c:pt>
                <c:pt idx="48686">
                  <c:v>0</c:v>
                </c:pt>
                <c:pt idx="48687">
                  <c:v>0.373000000000004</c:v>
                </c:pt>
                <c:pt idx="48688">
                  <c:v>0</c:v>
                </c:pt>
                <c:pt idx="48689">
                  <c:v>0</c:v>
                </c:pt>
                <c:pt idx="48690">
                  <c:v>0</c:v>
                </c:pt>
                <c:pt idx="48691">
                  <c:v>-1.11699999999999</c:v>
                </c:pt>
                <c:pt idx="48692">
                  <c:v>0</c:v>
                </c:pt>
                <c:pt idx="48693">
                  <c:v>0</c:v>
                </c:pt>
                <c:pt idx="48694">
                  <c:v>0.247999999999997</c:v>
                </c:pt>
                <c:pt idx="48695">
                  <c:v>0</c:v>
                </c:pt>
                <c:pt idx="48696">
                  <c:v>0.496999999999999</c:v>
                </c:pt>
                <c:pt idx="48697">
                  <c:v>0</c:v>
                </c:pt>
                <c:pt idx="48698">
                  <c:v>0</c:v>
                </c:pt>
                <c:pt idx="48699">
                  <c:v>0</c:v>
                </c:pt>
                <c:pt idx="48700">
                  <c:v>0.49600000000000199</c:v>
                </c:pt>
                <c:pt idx="48701">
                  <c:v>-0.371999999999999</c:v>
                </c:pt>
                <c:pt idx="48702">
                  <c:v>0.371999999999999</c:v>
                </c:pt>
                <c:pt idx="48703">
                  <c:v>0</c:v>
                </c:pt>
                <c:pt idx="48704">
                  <c:v>0.123999999999995</c:v>
                </c:pt>
                <c:pt idx="48705">
                  <c:v>0</c:v>
                </c:pt>
                <c:pt idx="48706">
                  <c:v>0</c:v>
                </c:pt>
                <c:pt idx="48707">
                  <c:v>0</c:v>
                </c:pt>
                <c:pt idx="48708">
                  <c:v>0</c:v>
                </c:pt>
                <c:pt idx="48709">
                  <c:v>-1.9849999999999901</c:v>
                </c:pt>
                <c:pt idx="48710">
                  <c:v>0</c:v>
                </c:pt>
                <c:pt idx="48711">
                  <c:v>0.495999999999995</c:v>
                </c:pt>
                <c:pt idx="48712">
                  <c:v>0.496999999999999</c:v>
                </c:pt>
                <c:pt idx="48713">
                  <c:v>0</c:v>
                </c:pt>
                <c:pt idx="48714">
                  <c:v>-2.1099999999999901</c:v>
                </c:pt>
                <c:pt idx="48715">
                  <c:v>0</c:v>
                </c:pt>
                <c:pt idx="48716">
                  <c:v>0</c:v>
                </c:pt>
                <c:pt idx="48717">
                  <c:v>0</c:v>
                </c:pt>
                <c:pt idx="48718">
                  <c:v>0</c:v>
                </c:pt>
                <c:pt idx="48719">
                  <c:v>-0.371999999999999</c:v>
                </c:pt>
                <c:pt idx="48720">
                  <c:v>0</c:v>
                </c:pt>
                <c:pt idx="48721">
                  <c:v>0.495999999999995</c:v>
                </c:pt>
                <c:pt idx="48722">
                  <c:v>0</c:v>
                </c:pt>
                <c:pt idx="48723">
                  <c:v>-0.619999999999997</c:v>
                </c:pt>
                <c:pt idx="48724">
                  <c:v>0</c:v>
                </c:pt>
                <c:pt idx="48725">
                  <c:v>0</c:v>
                </c:pt>
                <c:pt idx="48726">
                  <c:v>0</c:v>
                </c:pt>
                <c:pt idx="48727">
                  <c:v>0</c:v>
                </c:pt>
                <c:pt idx="48728">
                  <c:v>0</c:v>
                </c:pt>
                <c:pt idx="48729">
                  <c:v>1.7369999999999901</c:v>
                </c:pt>
                <c:pt idx="48730">
                  <c:v>0</c:v>
                </c:pt>
                <c:pt idx="48731">
                  <c:v>-0.24799999999999001</c:v>
                </c:pt>
                <c:pt idx="48732">
                  <c:v>-0.12400000000000901</c:v>
                </c:pt>
                <c:pt idx="48733">
                  <c:v>0</c:v>
                </c:pt>
                <c:pt idx="48734">
                  <c:v>0</c:v>
                </c:pt>
                <c:pt idx="48735">
                  <c:v>0</c:v>
                </c:pt>
                <c:pt idx="48736">
                  <c:v>-0.867999999999995</c:v>
                </c:pt>
                <c:pt idx="48737">
                  <c:v>-0.124000000000002</c:v>
                </c:pt>
                <c:pt idx="48738">
                  <c:v>-0.372999999999997</c:v>
                </c:pt>
                <c:pt idx="48739">
                  <c:v>0</c:v>
                </c:pt>
                <c:pt idx="48740">
                  <c:v>-0.49600000000000199</c:v>
                </c:pt>
                <c:pt idx="48741">
                  <c:v>0</c:v>
                </c:pt>
                <c:pt idx="48742">
                  <c:v>0</c:v>
                </c:pt>
                <c:pt idx="48743">
                  <c:v>0</c:v>
                </c:pt>
                <c:pt idx="48744">
                  <c:v>0</c:v>
                </c:pt>
                <c:pt idx="48745">
                  <c:v>1.2409999999999899</c:v>
                </c:pt>
                <c:pt idx="48746">
                  <c:v>0.373000000000004</c:v>
                </c:pt>
                <c:pt idx="48747">
                  <c:v>0.371999999999999</c:v>
                </c:pt>
                <c:pt idx="48748">
                  <c:v>-0.371999999999999</c:v>
                </c:pt>
                <c:pt idx="48749">
                  <c:v>-0.74500000000000399</c:v>
                </c:pt>
                <c:pt idx="48750">
                  <c:v>0</c:v>
                </c:pt>
                <c:pt idx="48751">
                  <c:v>0</c:v>
                </c:pt>
                <c:pt idx="48752">
                  <c:v>0</c:v>
                </c:pt>
                <c:pt idx="48753">
                  <c:v>0</c:v>
                </c:pt>
                <c:pt idx="48754">
                  <c:v>0.373000000000004</c:v>
                </c:pt>
                <c:pt idx="48755">
                  <c:v>-0.24900000000000899</c:v>
                </c:pt>
                <c:pt idx="48756">
                  <c:v>0</c:v>
                </c:pt>
                <c:pt idx="48757">
                  <c:v>0</c:v>
                </c:pt>
                <c:pt idx="48758">
                  <c:v>-0.24799999999999001</c:v>
                </c:pt>
                <c:pt idx="48759">
                  <c:v>0</c:v>
                </c:pt>
                <c:pt idx="48760">
                  <c:v>0</c:v>
                </c:pt>
                <c:pt idx="48761">
                  <c:v>0</c:v>
                </c:pt>
                <c:pt idx="48762">
                  <c:v>0</c:v>
                </c:pt>
                <c:pt idx="48763">
                  <c:v>0.371999999999999</c:v>
                </c:pt>
                <c:pt idx="48764">
                  <c:v>0</c:v>
                </c:pt>
                <c:pt idx="48765">
                  <c:v>0</c:v>
                </c:pt>
                <c:pt idx="48766">
                  <c:v>-0.124000000000002</c:v>
                </c:pt>
                <c:pt idx="48767">
                  <c:v>-0.619999999999997</c:v>
                </c:pt>
                <c:pt idx="48768">
                  <c:v>0</c:v>
                </c:pt>
                <c:pt idx="48769">
                  <c:v>0</c:v>
                </c:pt>
                <c:pt idx="48770">
                  <c:v>0</c:v>
                </c:pt>
                <c:pt idx="48771">
                  <c:v>0</c:v>
                </c:pt>
                <c:pt idx="48772">
                  <c:v>-0.247999999999997</c:v>
                </c:pt>
                <c:pt idx="48773">
                  <c:v>0</c:v>
                </c:pt>
                <c:pt idx="48774">
                  <c:v>-0.124000000000002</c:v>
                </c:pt>
                <c:pt idx="48775">
                  <c:v>0</c:v>
                </c:pt>
                <c:pt idx="48776">
                  <c:v>0</c:v>
                </c:pt>
                <c:pt idx="48777">
                  <c:v>3.7229999999999999</c:v>
                </c:pt>
                <c:pt idx="48778">
                  <c:v>0</c:v>
                </c:pt>
                <c:pt idx="48779">
                  <c:v>0</c:v>
                </c:pt>
                <c:pt idx="48780">
                  <c:v>0</c:v>
                </c:pt>
                <c:pt idx="48781">
                  <c:v>-0.248000000000004</c:v>
                </c:pt>
                <c:pt idx="48782">
                  <c:v>-0.868999999999999</c:v>
                </c:pt>
                <c:pt idx="48783">
                  <c:v>0</c:v>
                </c:pt>
                <c:pt idx="48784">
                  <c:v>0</c:v>
                </c:pt>
                <c:pt idx="48785">
                  <c:v>-1.2409999999999899</c:v>
                </c:pt>
                <c:pt idx="48786">
                  <c:v>0.62100000000000199</c:v>
                </c:pt>
                <c:pt idx="48787">
                  <c:v>0</c:v>
                </c:pt>
                <c:pt idx="48788">
                  <c:v>0</c:v>
                </c:pt>
                <c:pt idx="48789">
                  <c:v>0</c:v>
                </c:pt>
                <c:pt idx="48790">
                  <c:v>-0.49600000000000199</c:v>
                </c:pt>
                <c:pt idx="48791">
                  <c:v>0</c:v>
                </c:pt>
                <c:pt idx="48792">
                  <c:v>0</c:v>
                </c:pt>
                <c:pt idx="48793">
                  <c:v>0.619999999999997</c:v>
                </c:pt>
                <c:pt idx="48794">
                  <c:v>-0.371999999999999</c:v>
                </c:pt>
                <c:pt idx="48795">
                  <c:v>0</c:v>
                </c:pt>
                <c:pt idx="48796">
                  <c:v>0</c:v>
                </c:pt>
                <c:pt idx="48797">
                  <c:v>0</c:v>
                </c:pt>
                <c:pt idx="48798">
                  <c:v>0</c:v>
                </c:pt>
                <c:pt idx="48799">
                  <c:v>0</c:v>
                </c:pt>
                <c:pt idx="48800">
                  <c:v>2.2339999999999902</c:v>
                </c:pt>
                <c:pt idx="48801">
                  <c:v>0</c:v>
                </c:pt>
                <c:pt idx="48802">
                  <c:v>0</c:v>
                </c:pt>
                <c:pt idx="48803">
                  <c:v>0.49600000000000899</c:v>
                </c:pt>
                <c:pt idx="48804">
                  <c:v>0</c:v>
                </c:pt>
                <c:pt idx="48805">
                  <c:v>0</c:v>
                </c:pt>
                <c:pt idx="48806">
                  <c:v>0</c:v>
                </c:pt>
                <c:pt idx="48807">
                  <c:v>0</c:v>
                </c:pt>
                <c:pt idx="48808">
                  <c:v>0</c:v>
                </c:pt>
                <c:pt idx="48809">
                  <c:v>0.495999999999995</c:v>
                </c:pt>
                <c:pt idx="48810">
                  <c:v>0</c:v>
                </c:pt>
                <c:pt idx="48811">
                  <c:v>0</c:v>
                </c:pt>
                <c:pt idx="48812">
                  <c:v>0</c:v>
                </c:pt>
                <c:pt idx="48813">
                  <c:v>-0.619999999999997</c:v>
                </c:pt>
                <c:pt idx="48814">
                  <c:v>0</c:v>
                </c:pt>
                <c:pt idx="48815">
                  <c:v>0</c:v>
                </c:pt>
                <c:pt idx="48816">
                  <c:v>0</c:v>
                </c:pt>
                <c:pt idx="48817">
                  <c:v>0</c:v>
                </c:pt>
                <c:pt idx="48818">
                  <c:v>0.248000000000004</c:v>
                </c:pt>
                <c:pt idx="48819">
                  <c:v>0</c:v>
                </c:pt>
                <c:pt idx="48820">
                  <c:v>-1.117</c:v>
                </c:pt>
                <c:pt idx="48821">
                  <c:v>0</c:v>
                </c:pt>
                <c:pt idx="48822">
                  <c:v>0</c:v>
                </c:pt>
                <c:pt idx="48823">
                  <c:v>0</c:v>
                </c:pt>
                <c:pt idx="48824">
                  <c:v>0</c:v>
                </c:pt>
                <c:pt idx="48825">
                  <c:v>0</c:v>
                </c:pt>
                <c:pt idx="48826">
                  <c:v>-0.248000000000004</c:v>
                </c:pt>
                <c:pt idx="48827">
                  <c:v>0.620999999999995</c:v>
                </c:pt>
                <c:pt idx="48828">
                  <c:v>0.12400000000000901</c:v>
                </c:pt>
                <c:pt idx="48829">
                  <c:v>0</c:v>
                </c:pt>
                <c:pt idx="48830">
                  <c:v>-0.62100000000000899</c:v>
                </c:pt>
                <c:pt idx="48831">
                  <c:v>-0.495999999999995</c:v>
                </c:pt>
                <c:pt idx="48832">
                  <c:v>0</c:v>
                </c:pt>
                <c:pt idx="48833">
                  <c:v>0</c:v>
                </c:pt>
                <c:pt idx="48834">
                  <c:v>0</c:v>
                </c:pt>
                <c:pt idx="48835">
                  <c:v>0.74500000000000399</c:v>
                </c:pt>
                <c:pt idx="48836">
                  <c:v>0</c:v>
                </c:pt>
                <c:pt idx="48837">
                  <c:v>-0.62100000000000199</c:v>
                </c:pt>
                <c:pt idx="48838">
                  <c:v>0</c:v>
                </c:pt>
                <c:pt idx="48839">
                  <c:v>0</c:v>
                </c:pt>
                <c:pt idx="48840">
                  <c:v>-0.49600000000000199</c:v>
                </c:pt>
                <c:pt idx="48841">
                  <c:v>0</c:v>
                </c:pt>
                <c:pt idx="48842">
                  <c:v>0</c:v>
                </c:pt>
                <c:pt idx="48843">
                  <c:v>0</c:v>
                </c:pt>
                <c:pt idx="48844">
                  <c:v>0</c:v>
                </c:pt>
                <c:pt idx="48845">
                  <c:v>0.743999999999999</c:v>
                </c:pt>
                <c:pt idx="48846">
                  <c:v>1.2409999999999899</c:v>
                </c:pt>
                <c:pt idx="48847">
                  <c:v>0.248999999999995</c:v>
                </c:pt>
                <c:pt idx="48848">
                  <c:v>0</c:v>
                </c:pt>
                <c:pt idx="48849">
                  <c:v>0.248000000000004</c:v>
                </c:pt>
                <c:pt idx="48850">
                  <c:v>0</c:v>
                </c:pt>
                <c:pt idx="48851">
                  <c:v>0</c:v>
                </c:pt>
                <c:pt idx="48852">
                  <c:v>0</c:v>
                </c:pt>
                <c:pt idx="48853">
                  <c:v>0</c:v>
                </c:pt>
                <c:pt idx="48854">
                  <c:v>-0.248000000000004</c:v>
                </c:pt>
                <c:pt idx="48855">
                  <c:v>-2.48199999999999</c:v>
                </c:pt>
                <c:pt idx="48856">
                  <c:v>0</c:v>
                </c:pt>
                <c:pt idx="48857">
                  <c:v>0</c:v>
                </c:pt>
                <c:pt idx="48858">
                  <c:v>1.61299999999999</c:v>
                </c:pt>
                <c:pt idx="48859">
                  <c:v>0</c:v>
                </c:pt>
                <c:pt idx="48860">
                  <c:v>0</c:v>
                </c:pt>
                <c:pt idx="48861">
                  <c:v>0</c:v>
                </c:pt>
                <c:pt idx="48862">
                  <c:v>0.247999999999997</c:v>
                </c:pt>
                <c:pt idx="48863">
                  <c:v>-0.247999999999997</c:v>
                </c:pt>
                <c:pt idx="48864">
                  <c:v>-0.371999999999999</c:v>
                </c:pt>
                <c:pt idx="48865">
                  <c:v>0</c:v>
                </c:pt>
                <c:pt idx="48866">
                  <c:v>0</c:v>
                </c:pt>
                <c:pt idx="48867">
                  <c:v>0</c:v>
                </c:pt>
                <c:pt idx="48868">
                  <c:v>0</c:v>
                </c:pt>
                <c:pt idx="48869">
                  <c:v>0</c:v>
                </c:pt>
                <c:pt idx="48870">
                  <c:v>0</c:v>
                </c:pt>
                <c:pt idx="48871">
                  <c:v>2.11</c:v>
                </c:pt>
                <c:pt idx="48872">
                  <c:v>0</c:v>
                </c:pt>
                <c:pt idx="48873">
                  <c:v>-0.868999999999999</c:v>
                </c:pt>
                <c:pt idx="48874">
                  <c:v>-0.86900000000000599</c:v>
                </c:pt>
                <c:pt idx="48875">
                  <c:v>0.86900000000000599</c:v>
                </c:pt>
                <c:pt idx="48876">
                  <c:v>0.24799999999999001</c:v>
                </c:pt>
                <c:pt idx="48877">
                  <c:v>0</c:v>
                </c:pt>
                <c:pt idx="48878">
                  <c:v>0</c:v>
                </c:pt>
                <c:pt idx="48879">
                  <c:v>0</c:v>
                </c:pt>
                <c:pt idx="48880">
                  <c:v>-0.124000000000002</c:v>
                </c:pt>
                <c:pt idx="48881">
                  <c:v>0.373000000000004</c:v>
                </c:pt>
                <c:pt idx="48882">
                  <c:v>-0.373000000000004</c:v>
                </c:pt>
                <c:pt idx="48883">
                  <c:v>-1.36499999999999</c:v>
                </c:pt>
                <c:pt idx="48884">
                  <c:v>0</c:v>
                </c:pt>
                <c:pt idx="48885">
                  <c:v>0.123999999999995</c:v>
                </c:pt>
                <c:pt idx="48886">
                  <c:v>0</c:v>
                </c:pt>
                <c:pt idx="48887">
                  <c:v>0</c:v>
                </c:pt>
                <c:pt idx="48888">
                  <c:v>0</c:v>
                </c:pt>
                <c:pt idx="48889">
                  <c:v>0</c:v>
                </c:pt>
                <c:pt idx="48890">
                  <c:v>-0.992999999999995</c:v>
                </c:pt>
                <c:pt idx="48891">
                  <c:v>0</c:v>
                </c:pt>
                <c:pt idx="48892">
                  <c:v>1.2409999999999899</c:v>
                </c:pt>
                <c:pt idx="48893">
                  <c:v>0.247999999999997</c:v>
                </c:pt>
                <c:pt idx="48894">
                  <c:v>-0.247999999999997</c:v>
                </c:pt>
                <c:pt idx="48895">
                  <c:v>0</c:v>
                </c:pt>
                <c:pt idx="48896">
                  <c:v>0</c:v>
                </c:pt>
                <c:pt idx="48897">
                  <c:v>0</c:v>
                </c:pt>
                <c:pt idx="48898">
                  <c:v>1.986</c:v>
                </c:pt>
                <c:pt idx="48899">
                  <c:v>0</c:v>
                </c:pt>
                <c:pt idx="48900">
                  <c:v>0.123999999999995</c:v>
                </c:pt>
                <c:pt idx="48901">
                  <c:v>-4.09499999999999</c:v>
                </c:pt>
                <c:pt idx="48902">
                  <c:v>0</c:v>
                </c:pt>
                <c:pt idx="48903">
                  <c:v>0</c:v>
                </c:pt>
                <c:pt idx="48904">
                  <c:v>0</c:v>
                </c:pt>
                <c:pt idx="48905">
                  <c:v>0</c:v>
                </c:pt>
                <c:pt idx="48906">
                  <c:v>0</c:v>
                </c:pt>
                <c:pt idx="48907">
                  <c:v>0</c:v>
                </c:pt>
                <c:pt idx="48908">
                  <c:v>-0.744999999999997</c:v>
                </c:pt>
                <c:pt idx="48909">
                  <c:v>0.99300000000000199</c:v>
                </c:pt>
                <c:pt idx="48910">
                  <c:v>-0.99300000000000199</c:v>
                </c:pt>
                <c:pt idx="48911">
                  <c:v>0.496999999999999</c:v>
                </c:pt>
                <c:pt idx="48912">
                  <c:v>-0.247999999999997</c:v>
                </c:pt>
                <c:pt idx="48913">
                  <c:v>0</c:v>
                </c:pt>
                <c:pt idx="48914">
                  <c:v>0</c:v>
                </c:pt>
                <c:pt idx="48915">
                  <c:v>0</c:v>
                </c:pt>
                <c:pt idx="48916">
                  <c:v>0</c:v>
                </c:pt>
                <c:pt idx="48917">
                  <c:v>0.743999999999999</c:v>
                </c:pt>
                <c:pt idx="48918">
                  <c:v>1.986</c:v>
                </c:pt>
                <c:pt idx="48919">
                  <c:v>0</c:v>
                </c:pt>
                <c:pt idx="48920">
                  <c:v>-0.49600000000000899</c:v>
                </c:pt>
                <c:pt idx="48921">
                  <c:v>-0.248999999999995</c:v>
                </c:pt>
                <c:pt idx="48922">
                  <c:v>0</c:v>
                </c:pt>
                <c:pt idx="48923">
                  <c:v>0</c:v>
                </c:pt>
                <c:pt idx="48924">
                  <c:v>0</c:v>
                </c:pt>
                <c:pt idx="48925">
                  <c:v>-0.99300000000000199</c:v>
                </c:pt>
                <c:pt idx="48926">
                  <c:v>0</c:v>
                </c:pt>
                <c:pt idx="48927">
                  <c:v>0</c:v>
                </c:pt>
                <c:pt idx="48928">
                  <c:v>-1.2409999999999899</c:v>
                </c:pt>
                <c:pt idx="48929">
                  <c:v>0</c:v>
                </c:pt>
                <c:pt idx="48930">
                  <c:v>0.249000000000002</c:v>
                </c:pt>
                <c:pt idx="48931">
                  <c:v>0</c:v>
                </c:pt>
                <c:pt idx="48932">
                  <c:v>0</c:v>
                </c:pt>
                <c:pt idx="48933">
                  <c:v>0</c:v>
                </c:pt>
                <c:pt idx="48934">
                  <c:v>0</c:v>
                </c:pt>
                <c:pt idx="48935">
                  <c:v>0.620999999999995</c:v>
                </c:pt>
                <c:pt idx="48936">
                  <c:v>0</c:v>
                </c:pt>
                <c:pt idx="48937">
                  <c:v>0.49600000000000199</c:v>
                </c:pt>
                <c:pt idx="48938">
                  <c:v>0</c:v>
                </c:pt>
                <c:pt idx="48939">
                  <c:v>0</c:v>
                </c:pt>
                <c:pt idx="48940">
                  <c:v>0</c:v>
                </c:pt>
                <c:pt idx="48941">
                  <c:v>0</c:v>
                </c:pt>
                <c:pt idx="48942">
                  <c:v>0</c:v>
                </c:pt>
                <c:pt idx="48943">
                  <c:v>0</c:v>
                </c:pt>
                <c:pt idx="48944">
                  <c:v>0.62100000000000899</c:v>
                </c:pt>
                <c:pt idx="48945">
                  <c:v>0.123999999999995</c:v>
                </c:pt>
                <c:pt idx="48946">
                  <c:v>0</c:v>
                </c:pt>
                <c:pt idx="48947">
                  <c:v>-1.365</c:v>
                </c:pt>
                <c:pt idx="48948">
                  <c:v>0</c:v>
                </c:pt>
                <c:pt idx="48949">
                  <c:v>0</c:v>
                </c:pt>
                <c:pt idx="48950">
                  <c:v>0</c:v>
                </c:pt>
                <c:pt idx="48951">
                  <c:v>0</c:v>
                </c:pt>
                <c:pt idx="48952">
                  <c:v>0</c:v>
                </c:pt>
                <c:pt idx="48953">
                  <c:v>0</c:v>
                </c:pt>
                <c:pt idx="48954">
                  <c:v>-1.4889999999999901</c:v>
                </c:pt>
                <c:pt idx="48955">
                  <c:v>0</c:v>
                </c:pt>
                <c:pt idx="48956">
                  <c:v>0</c:v>
                </c:pt>
                <c:pt idx="48957">
                  <c:v>1.2409999999999899</c:v>
                </c:pt>
                <c:pt idx="48958">
                  <c:v>0</c:v>
                </c:pt>
                <c:pt idx="48959">
                  <c:v>0</c:v>
                </c:pt>
                <c:pt idx="48960">
                  <c:v>0</c:v>
                </c:pt>
                <c:pt idx="48961">
                  <c:v>1.2409999999999899</c:v>
                </c:pt>
                <c:pt idx="48962">
                  <c:v>0</c:v>
                </c:pt>
                <c:pt idx="48963">
                  <c:v>-1.4889999999999901</c:v>
                </c:pt>
                <c:pt idx="48964">
                  <c:v>0</c:v>
                </c:pt>
                <c:pt idx="48965">
                  <c:v>0.620999999999995</c:v>
                </c:pt>
                <c:pt idx="48966">
                  <c:v>1.4890000000000001</c:v>
                </c:pt>
                <c:pt idx="48967">
                  <c:v>0</c:v>
                </c:pt>
                <c:pt idx="48968">
                  <c:v>0</c:v>
                </c:pt>
                <c:pt idx="48969">
                  <c:v>0</c:v>
                </c:pt>
                <c:pt idx="48970">
                  <c:v>0.371999999999999</c:v>
                </c:pt>
                <c:pt idx="48971">
                  <c:v>0</c:v>
                </c:pt>
                <c:pt idx="48972">
                  <c:v>-1.365</c:v>
                </c:pt>
                <c:pt idx="48973">
                  <c:v>-0.247999999999997</c:v>
                </c:pt>
                <c:pt idx="48974">
                  <c:v>-0.74500000000000399</c:v>
                </c:pt>
                <c:pt idx="48975">
                  <c:v>0</c:v>
                </c:pt>
                <c:pt idx="48976">
                  <c:v>0</c:v>
                </c:pt>
                <c:pt idx="48977">
                  <c:v>0</c:v>
                </c:pt>
                <c:pt idx="48978">
                  <c:v>0</c:v>
                </c:pt>
                <c:pt idx="48979">
                  <c:v>-0.495999999999995</c:v>
                </c:pt>
                <c:pt idx="48980">
                  <c:v>0.123999999999995</c:v>
                </c:pt>
                <c:pt idx="48981">
                  <c:v>-0.123999999999995</c:v>
                </c:pt>
                <c:pt idx="48982">
                  <c:v>-0.248000000000004</c:v>
                </c:pt>
                <c:pt idx="48983">
                  <c:v>0</c:v>
                </c:pt>
                <c:pt idx="48984">
                  <c:v>0</c:v>
                </c:pt>
                <c:pt idx="48985">
                  <c:v>0</c:v>
                </c:pt>
                <c:pt idx="48986">
                  <c:v>0</c:v>
                </c:pt>
                <c:pt idx="48987">
                  <c:v>0</c:v>
                </c:pt>
                <c:pt idx="48988">
                  <c:v>0.743999999999999</c:v>
                </c:pt>
                <c:pt idx="48989">
                  <c:v>0.744999999999997</c:v>
                </c:pt>
                <c:pt idx="48990">
                  <c:v>0.371999999999999</c:v>
                </c:pt>
                <c:pt idx="48991">
                  <c:v>0</c:v>
                </c:pt>
                <c:pt idx="48992">
                  <c:v>0</c:v>
                </c:pt>
                <c:pt idx="48993">
                  <c:v>0.24900000000000899</c:v>
                </c:pt>
                <c:pt idx="48994">
                  <c:v>0</c:v>
                </c:pt>
                <c:pt idx="48995">
                  <c:v>0</c:v>
                </c:pt>
                <c:pt idx="48996">
                  <c:v>0</c:v>
                </c:pt>
                <c:pt idx="48997">
                  <c:v>-0.12400000000000901</c:v>
                </c:pt>
                <c:pt idx="48998">
                  <c:v>-1.98599999999999</c:v>
                </c:pt>
                <c:pt idx="48999">
                  <c:v>0</c:v>
                </c:pt>
                <c:pt idx="49000">
                  <c:v>0</c:v>
                </c:pt>
                <c:pt idx="49001">
                  <c:v>0.249000000000002</c:v>
                </c:pt>
                <c:pt idx="49002">
                  <c:v>-0.249000000000002</c:v>
                </c:pt>
                <c:pt idx="49003">
                  <c:v>0</c:v>
                </c:pt>
                <c:pt idx="49004">
                  <c:v>0</c:v>
                </c:pt>
                <c:pt idx="49005">
                  <c:v>0</c:v>
                </c:pt>
                <c:pt idx="49006">
                  <c:v>0</c:v>
                </c:pt>
                <c:pt idx="49007">
                  <c:v>-0.124000000000002</c:v>
                </c:pt>
                <c:pt idx="49008">
                  <c:v>-0.123999999999995</c:v>
                </c:pt>
                <c:pt idx="49009">
                  <c:v>0</c:v>
                </c:pt>
                <c:pt idx="49010">
                  <c:v>0.495999999999995</c:v>
                </c:pt>
                <c:pt idx="49011">
                  <c:v>0</c:v>
                </c:pt>
                <c:pt idx="49012">
                  <c:v>0</c:v>
                </c:pt>
                <c:pt idx="49013">
                  <c:v>0</c:v>
                </c:pt>
                <c:pt idx="49014">
                  <c:v>0</c:v>
                </c:pt>
                <c:pt idx="49015">
                  <c:v>0.868999999999999</c:v>
                </c:pt>
                <c:pt idx="49016">
                  <c:v>-0.12400000000000901</c:v>
                </c:pt>
                <c:pt idx="49017">
                  <c:v>0</c:v>
                </c:pt>
                <c:pt idx="49018">
                  <c:v>0</c:v>
                </c:pt>
                <c:pt idx="49019">
                  <c:v>0.248000000000004</c:v>
                </c:pt>
                <c:pt idx="49020">
                  <c:v>0.74500000000000399</c:v>
                </c:pt>
                <c:pt idx="49021">
                  <c:v>0</c:v>
                </c:pt>
                <c:pt idx="49022">
                  <c:v>0</c:v>
                </c:pt>
                <c:pt idx="49023">
                  <c:v>0</c:v>
                </c:pt>
                <c:pt idx="49024">
                  <c:v>-0.99300000000000199</c:v>
                </c:pt>
                <c:pt idx="49025">
                  <c:v>0</c:v>
                </c:pt>
                <c:pt idx="49026">
                  <c:v>0</c:v>
                </c:pt>
                <c:pt idx="49027">
                  <c:v>0.743999999999999</c:v>
                </c:pt>
                <c:pt idx="49028">
                  <c:v>-0.371999999999999</c:v>
                </c:pt>
                <c:pt idx="49029">
                  <c:v>0</c:v>
                </c:pt>
                <c:pt idx="49030">
                  <c:v>0</c:v>
                </c:pt>
                <c:pt idx="49031">
                  <c:v>0</c:v>
                </c:pt>
                <c:pt idx="49032">
                  <c:v>0</c:v>
                </c:pt>
                <c:pt idx="49033">
                  <c:v>-0.496999999999999</c:v>
                </c:pt>
                <c:pt idx="49034">
                  <c:v>0</c:v>
                </c:pt>
                <c:pt idx="49035">
                  <c:v>0.74500000000000399</c:v>
                </c:pt>
                <c:pt idx="49036">
                  <c:v>0</c:v>
                </c:pt>
                <c:pt idx="49037">
                  <c:v>0.123999999999995</c:v>
                </c:pt>
                <c:pt idx="49038">
                  <c:v>-0.371999999999999</c:v>
                </c:pt>
                <c:pt idx="49039">
                  <c:v>0</c:v>
                </c:pt>
                <c:pt idx="49040">
                  <c:v>0</c:v>
                </c:pt>
                <c:pt idx="49041">
                  <c:v>0</c:v>
                </c:pt>
                <c:pt idx="49042">
                  <c:v>-0.49600000000000899</c:v>
                </c:pt>
                <c:pt idx="49043">
                  <c:v>0</c:v>
                </c:pt>
                <c:pt idx="49044">
                  <c:v>0</c:v>
                </c:pt>
                <c:pt idx="49045">
                  <c:v>-0.992999999999995</c:v>
                </c:pt>
                <c:pt idx="49046">
                  <c:v>-0.249000000000002</c:v>
                </c:pt>
                <c:pt idx="49047">
                  <c:v>-0.86800000000000199</c:v>
                </c:pt>
                <c:pt idx="49048">
                  <c:v>0</c:v>
                </c:pt>
                <c:pt idx="49049">
                  <c:v>0</c:v>
                </c:pt>
                <c:pt idx="49050">
                  <c:v>0</c:v>
                </c:pt>
                <c:pt idx="49051">
                  <c:v>0</c:v>
                </c:pt>
                <c:pt idx="49052">
                  <c:v>0</c:v>
                </c:pt>
                <c:pt idx="49053">
                  <c:v>-0.123999999999995</c:v>
                </c:pt>
                <c:pt idx="49054">
                  <c:v>-0.371999999999999</c:v>
                </c:pt>
                <c:pt idx="49055">
                  <c:v>-0.371999999999999</c:v>
                </c:pt>
                <c:pt idx="49056">
                  <c:v>0</c:v>
                </c:pt>
                <c:pt idx="49057">
                  <c:v>0</c:v>
                </c:pt>
                <c:pt idx="49058">
                  <c:v>0</c:v>
                </c:pt>
                <c:pt idx="49059">
                  <c:v>0</c:v>
                </c:pt>
                <c:pt idx="49060">
                  <c:v>1.73799999999999</c:v>
                </c:pt>
                <c:pt idx="49061">
                  <c:v>0.371999999999999</c:v>
                </c:pt>
                <c:pt idx="49062">
                  <c:v>0</c:v>
                </c:pt>
                <c:pt idx="49063">
                  <c:v>-0.992999999999995</c:v>
                </c:pt>
                <c:pt idx="49064">
                  <c:v>0</c:v>
                </c:pt>
                <c:pt idx="49065">
                  <c:v>1.117</c:v>
                </c:pt>
                <c:pt idx="49066">
                  <c:v>0</c:v>
                </c:pt>
                <c:pt idx="49067">
                  <c:v>0</c:v>
                </c:pt>
                <c:pt idx="49068">
                  <c:v>0</c:v>
                </c:pt>
                <c:pt idx="49069">
                  <c:v>0</c:v>
                </c:pt>
                <c:pt idx="49070">
                  <c:v>0.247999999999997</c:v>
                </c:pt>
                <c:pt idx="49071">
                  <c:v>0</c:v>
                </c:pt>
                <c:pt idx="49072">
                  <c:v>-0.123999999999995</c:v>
                </c:pt>
                <c:pt idx="49073">
                  <c:v>-0.62100000000000199</c:v>
                </c:pt>
                <c:pt idx="49074">
                  <c:v>0.62100000000000199</c:v>
                </c:pt>
                <c:pt idx="49075">
                  <c:v>0</c:v>
                </c:pt>
                <c:pt idx="49076">
                  <c:v>0</c:v>
                </c:pt>
                <c:pt idx="49077">
                  <c:v>0</c:v>
                </c:pt>
                <c:pt idx="49078">
                  <c:v>0.992999999999995</c:v>
                </c:pt>
                <c:pt idx="49079">
                  <c:v>-0.992999999999995</c:v>
                </c:pt>
                <c:pt idx="49080">
                  <c:v>1.11699999999999</c:v>
                </c:pt>
                <c:pt idx="49081">
                  <c:v>-1.11699999999999</c:v>
                </c:pt>
                <c:pt idx="49082">
                  <c:v>-0.248000000000004</c:v>
                </c:pt>
                <c:pt idx="49083">
                  <c:v>0</c:v>
                </c:pt>
                <c:pt idx="49084">
                  <c:v>0</c:v>
                </c:pt>
                <c:pt idx="49085">
                  <c:v>0</c:v>
                </c:pt>
                <c:pt idx="49086">
                  <c:v>0</c:v>
                </c:pt>
                <c:pt idx="49087">
                  <c:v>0.373000000000004</c:v>
                </c:pt>
                <c:pt idx="49088">
                  <c:v>0</c:v>
                </c:pt>
                <c:pt idx="49089">
                  <c:v>-0.496999999999999</c:v>
                </c:pt>
                <c:pt idx="49090">
                  <c:v>0</c:v>
                </c:pt>
                <c:pt idx="49091">
                  <c:v>0</c:v>
                </c:pt>
                <c:pt idx="49092">
                  <c:v>-0.371999999999999</c:v>
                </c:pt>
                <c:pt idx="49093">
                  <c:v>0</c:v>
                </c:pt>
                <c:pt idx="49094">
                  <c:v>0</c:v>
                </c:pt>
                <c:pt idx="49095">
                  <c:v>0</c:v>
                </c:pt>
                <c:pt idx="49096">
                  <c:v>2.2339999999999902</c:v>
                </c:pt>
                <c:pt idx="49097">
                  <c:v>10.424999999999899</c:v>
                </c:pt>
                <c:pt idx="49098">
                  <c:v>0</c:v>
                </c:pt>
                <c:pt idx="49099">
                  <c:v>-10.797999999999901</c:v>
                </c:pt>
                <c:pt idx="49100">
                  <c:v>0</c:v>
                </c:pt>
                <c:pt idx="49101">
                  <c:v>-0.37200000000000699</c:v>
                </c:pt>
                <c:pt idx="49102">
                  <c:v>0</c:v>
                </c:pt>
                <c:pt idx="49103">
                  <c:v>0</c:v>
                </c:pt>
                <c:pt idx="49104">
                  <c:v>0</c:v>
                </c:pt>
                <c:pt idx="49105">
                  <c:v>0</c:v>
                </c:pt>
                <c:pt idx="49106">
                  <c:v>0.743999999999999</c:v>
                </c:pt>
                <c:pt idx="49107">
                  <c:v>-0.743999999999999</c:v>
                </c:pt>
                <c:pt idx="49108">
                  <c:v>0.743999999999999</c:v>
                </c:pt>
                <c:pt idx="49109">
                  <c:v>0.868999999999999</c:v>
                </c:pt>
                <c:pt idx="49110">
                  <c:v>0.74500000000000399</c:v>
                </c:pt>
                <c:pt idx="49111">
                  <c:v>0</c:v>
                </c:pt>
                <c:pt idx="49112">
                  <c:v>0</c:v>
                </c:pt>
                <c:pt idx="49113">
                  <c:v>0</c:v>
                </c:pt>
                <c:pt idx="49114">
                  <c:v>-1.117</c:v>
                </c:pt>
                <c:pt idx="49115">
                  <c:v>-0.247999999999997</c:v>
                </c:pt>
                <c:pt idx="49116">
                  <c:v>-1.11699999999999</c:v>
                </c:pt>
                <c:pt idx="49117">
                  <c:v>0</c:v>
                </c:pt>
                <c:pt idx="49118">
                  <c:v>0.495999999999995</c:v>
                </c:pt>
                <c:pt idx="49119">
                  <c:v>0</c:v>
                </c:pt>
                <c:pt idx="49120">
                  <c:v>0</c:v>
                </c:pt>
                <c:pt idx="49121">
                  <c:v>0</c:v>
                </c:pt>
                <c:pt idx="49122">
                  <c:v>0</c:v>
                </c:pt>
                <c:pt idx="49123">
                  <c:v>0</c:v>
                </c:pt>
                <c:pt idx="49124">
                  <c:v>0.620999999999995</c:v>
                </c:pt>
                <c:pt idx="49125">
                  <c:v>0.62000000000000399</c:v>
                </c:pt>
                <c:pt idx="49126">
                  <c:v>0</c:v>
                </c:pt>
                <c:pt idx="49127">
                  <c:v>0</c:v>
                </c:pt>
                <c:pt idx="49128">
                  <c:v>-0.49600000000000199</c:v>
                </c:pt>
                <c:pt idx="49129">
                  <c:v>0</c:v>
                </c:pt>
                <c:pt idx="49130">
                  <c:v>0</c:v>
                </c:pt>
                <c:pt idx="49131">
                  <c:v>0</c:v>
                </c:pt>
                <c:pt idx="49132">
                  <c:v>0</c:v>
                </c:pt>
                <c:pt idx="49133">
                  <c:v>-0.24900000000000899</c:v>
                </c:pt>
                <c:pt idx="49134">
                  <c:v>0.62100000000000899</c:v>
                </c:pt>
                <c:pt idx="49135">
                  <c:v>-0.371999999999999</c:v>
                </c:pt>
                <c:pt idx="49136">
                  <c:v>0</c:v>
                </c:pt>
                <c:pt idx="49137">
                  <c:v>-0.74500000000000399</c:v>
                </c:pt>
                <c:pt idx="49138">
                  <c:v>0</c:v>
                </c:pt>
                <c:pt idx="49139">
                  <c:v>0</c:v>
                </c:pt>
                <c:pt idx="49140">
                  <c:v>0</c:v>
                </c:pt>
                <c:pt idx="49141">
                  <c:v>0</c:v>
                </c:pt>
                <c:pt idx="49142">
                  <c:v>0</c:v>
                </c:pt>
                <c:pt idx="49143">
                  <c:v>0</c:v>
                </c:pt>
                <c:pt idx="49144">
                  <c:v>0.371999999999999</c:v>
                </c:pt>
                <c:pt idx="49145">
                  <c:v>0</c:v>
                </c:pt>
                <c:pt idx="49146">
                  <c:v>0</c:v>
                </c:pt>
                <c:pt idx="49147">
                  <c:v>0</c:v>
                </c:pt>
                <c:pt idx="49148">
                  <c:v>0</c:v>
                </c:pt>
                <c:pt idx="49149">
                  <c:v>0</c:v>
                </c:pt>
                <c:pt idx="49150">
                  <c:v>0</c:v>
                </c:pt>
                <c:pt idx="49151">
                  <c:v>0.619999999999997</c:v>
                </c:pt>
                <c:pt idx="49152">
                  <c:v>-0.123999999999995</c:v>
                </c:pt>
                <c:pt idx="49153">
                  <c:v>0</c:v>
                </c:pt>
                <c:pt idx="49154">
                  <c:v>0</c:v>
                </c:pt>
                <c:pt idx="49155">
                  <c:v>0.868999999999999</c:v>
                </c:pt>
                <c:pt idx="49156">
                  <c:v>0</c:v>
                </c:pt>
                <c:pt idx="49157">
                  <c:v>0</c:v>
                </c:pt>
                <c:pt idx="49158">
                  <c:v>0</c:v>
                </c:pt>
                <c:pt idx="49159">
                  <c:v>-0.620999999999995</c:v>
                </c:pt>
                <c:pt idx="49160">
                  <c:v>0</c:v>
                </c:pt>
                <c:pt idx="49161">
                  <c:v>0</c:v>
                </c:pt>
                <c:pt idx="49162">
                  <c:v>-1.117</c:v>
                </c:pt>
                <c:pt idx="49163">
                  <c:v>-0.124000000000002</c:v>
                </c:pt>
                <c:pt idx="49164">
                  <c:v>0.124000000000002</c:v>
                </c:pt>
                <c:pt idx="49165">
                  <c:v>0</c:v>
                </c:pt>
                <c:pt idx="49166">
                  <c:v>0</c:v>
                </c:pt>
                <c:pt idx="49167">
                  <c:v>0</c:v>
                </c:pt>
                <c:pt idx="49168">
                  <c:v>0</c:v>
                </c:pt>
                <c:pt idx="49169">
                  <c:v>0.248000000000004</c:v>
                </c:pt>
                <c:pt idx="49170">
                  <c:v>-0.496999999999999</c:v>
                </c:pt>
                <c:pt idx="49171">
                  <c:v>0</c:v>
                </c:pt>
                <c:pt idx="49172">
                  <c:v>-0.124000000000002</c:v>
                </c:pt>
                <c:pt idx="49173">
                  <c:v>0</c:v>
                </c:pt>
                <c:pt idx="49174">
                  <c:v>0</c:v>
                </c:pt>
                <c:pt idx="49175">
                  <c:v>0</c:v>
                </c:pt>
                <c:pt idx="49176">
                  <c:v>0</c:v>
                </c:pt>
                <c:pt idx="49177">
                  <c:v>0</c:v>
                </c:pt>
                <c:pt idx="49178">
                  <c:v>2.1099999999999901</c:v>
                </c:pt>
                <c:pt idx="49179">
                  <c:v>0.12400000000000901</c:v>
                </c:pt>
                <c:pt idx="49180">
                  <c:v>0.992999999999995</c:v>
                </c:pt>
                <c:pt idx="49181">
                  <c:v>0</c:v>
                </c:pt>
                <c:pt idx="49182">
                  <c:v>0.620999999999995</c:v>
                </c:pt>
                <c:pt idx="49183">
                  <c:v>0</c:v>
                </c:pt>
                <c:pt idx="49184">
                  <c:v>0</c:v>
                </c:pt>
                <c:pt idx="49185">
                  <c:v>0</c:v>
                </c:pt>
                <c:pt idx="49186">
                  <c:v>-1.2409999999999899</c:v>
                </c:pt>
                <c:pt idx="49187">
                  <c:v>0</c:v>
                </c:pt>
                <c:pt idx="49188">
                  <c:v>0</c:v>
                </c:pt>
                <c:pt idx="49189">
                  <c:v>0</c:v>
                </c:pt>
                <c:pt idx="49190">
                  <c:v>0.248000000000004</c:v>
                </c:pt>
                <c:pt idx="49191">
                  <c:v>0.123999999999995</c:v>
                </c:pt>
                <c:pt idx="49192">
                  <c:v>0</c:v>
                </c:pt>
                <c:pt idx="49193">
                  <c:v>0</c:v>
                </c:pt>
                <c:pt idx="49194">
                  <c:v>0</c:v>
                </c:pt>
                <c:pt idx="49195">
                  <c:v>0</c:v>
                </c:pt>
                <c:pt idx="49196">
                  <c:v>0</c:v>
                </c:pt>
                <c:pt idx="49197">
                  <c:v>0</c:v>
                </c:pt>
                <c:pt idx="49198">
                  <c:v>0</c:v>
                </c:pt>
                <c:pt idx="49199">
                  <c:v>0.247999999999997</c:v>
                </c:pt>
                <c:pt idx="49200">
                  <c:v>-0.619999999999997</c:v>
                </c:pt>
                <c:pt idx="49201">
                  <c:v>0</c:v>
                </c:pt>
                <c:pt idx="49202">
                  <c:v>0</c:v>
                </c:pt>
                <c:pt idx="49203">
                  <c:v>0</c:v>
                </c:pt>
                <c:pt idx="49204">
                  <c:v>0</c:v>
                </c:pt>
                <c:pt idx="49205">
                  <c:v>-0.123999999999995</c:v>
                </c:pt>
                <c:pt idx="49206">
                  <c:v>0</c:v>
                </c:pt>
                <c:pt idx="49207">
                  <c:v>0</c:v>
                </c:pt>
                <c:pt idx="49208">
                  <c:v>1.117</c:v>
                </c:pt>
                <c:pt idx="49209">
                  <c:v>-0.99300000000000899</c:v>
                </c:pt>
                <c:pt idx="49210">
                  <c:v>0</c:v>
                </c:pt>
                <c:pt idx="49211">
                  <c:v>0</c:v>
                </c:pt>
                <c:pt idx="49212">
                  <c:v>0</c:v>
                </c:pt>
                <c:pt idx="49213">
                  <c:v>0</c:v>
                </c:pt>
                <c:pt idx="49214">
                  <c:v>-0.49600000000000199</c:v>
                </c:pt>
                <c:pt idx="49215">
                  <c:v>-0.372999999999997</c:v>
                </c:pt>
                <c:pt idx="49216">
                  <c:v>0.372999999999997</c:v>
                </c:pt>
                <c:pt idx="49217">
                  <c:v>0.247999999999997</c:v>
                </c:pt>
                <c:pt idx="49218">
                  <c:v>0.49600000000000199</c:v>
                </c:pt>
                <c:pt idx="49219">
                  <c:v>0</c:v>
                </c:pt>
                <c:pt idx="49220">
                  <c:v>0</c:v>
                </c:pt>
                <c:pt idx="49221">
                  <c:v>0</c:v>
                </c:pt>
                <c:pt idx="49222">
                  <c:v>0.743999999999999</c:v>
                </c:pt>
                <c:pt idx="49223">
                  <c:v>-0.991999999999997</c:v>
                </c:pt>
                <c:pt idx="49224">
                  <c:v>0</c:v>
                </c:pt>
                <c:pt idx="49225">
                  <c:v>0</c:v>
                </c:pt>
                <c:pt idx="49226">
                  <c:v>2.1089999999999902</c:v>
                </c:pt>
                <c:pt idx="49227">
                  <c:v>0</c:v>
                </c:pt>
                <c:pt idx="49228">
                  <c:v>0</c:v>
                </c:pt>
                <c:pt idx="49229">
                  <c:v>0</c:v>
                </c:pt>
                <c:pt idx="49230">
                  <c:v>0</c:v>
                </c:pt>
                <c:pt idx="49231">
                  <c:v>-1.117</c:v>
                </c:pt>
                <c:pt idx="49232">
                  <c:v>0</c:v>
                </c:pt>
                <c:pt idx="49233">
                  <c:v>-0.371999999999999</c:v>
                </c:pt>
                <c:pt idx="49234">
                  <c:v>0</c:v>
                </c:pt>
                <c:pt idx="49235">
                  <c:v>-0.249000000000002</c:v>
                </c:pt>
                <c:pt idx="49236">
                  <c:v>-0.49600000000000199</c:v>
                </c:pt>
                <c:pt idx="49237">
                  <c:v>0</c:v>
                </c:pt>
                <c:pt idx="49238">
                  <c:v>0</c:v>
                </c:pt>
                <c:pt idx="49239">
                  <c:v>0</c:v>
                </c:pt>
                <c:pt idx="49240">
                  <c:v>-0.371999999999999</c:v>
                </c:pt>
                <c:pt idx="49241">
                  <c:v>-0.123999999999995</c:v>
                </c:pt>
                <c:pt idx="49242">
                  <c:v>-0.371999999999999</c:v>
                </c:pt>
                <c:pt idx="49243">
                  <c:v>0</c:v>
                </c:pt>
                <c:pt idx="49244">
                  <c:v>0.123999999999995</c:v>
                </c:pt>
                <c:pt idx="49245">
                  <c:v>0.371999999999999</c:v>
                </c:pt>
                <c:pt idx="49246">
                  <c:v>0</c:v>
                </c:pt>
                <c:pt idx="49247">
                  <c:v>0</c:v>
                </c:pt>
                <c:pt idx="49248">
                  <c:v>0</c:v>
                </c:pt>
                <c:pt idx="49249">
                  <c:v>1.11699999999999</c:v>
                </c:pt>
                <c:pt idx="49250">
                  <c:v>0.74500000000000399</c:v>
                </c:pt>
                <c:pt idx="49251">
                  <c:v>0</c:v>
                </c:pt>
                <c:pt idx="49252">
                  <c:v>0.123999999999995</c:v>
                </c:pt>
                <c:pt idx="49253">
                  <c:v>0</c:v>
                </c:pt>
                <c:pt idx="49254">
                  <c:v>0</c:v>
                </c:pt>
                <c:pt idx="49255">
                  <c:v>0</c:v>
                </c:pt>
                <c:pt idx="49256">
                  <c:v>0</c:v>
                </c:pt>
                <c:pt idx="49257">
                  <c:v>0</c:v>
                </c:pt>
                <c:pt idx="49258">
                  <c:v>0.744999999999997</c:v>
                </c:pt>
                <c:pt idx="49259">
                  <c:v>0</c:v>
                </c:pt>
                <c:pt idx="49260">
                  <c:v>0.371999999999999</c:v>
                </c:pt>
                <c:pt idx="49261">
                  <c:v>1.3660000000000001</c:v>
                </c:pt>
                <c:pt idx="49262">
                  <c:v>0</c:v>
                </c:pt>
                <c:pt idx="49263">
                  <c:v>-2.4830000000000001</c:v>
                </c:pt>
                <c:pt idx="49264">
                  <c:v>0</c:v>
                </c:pt>
                <c:pt idx="49265">
                  <c:v>0</c:v>
                </c:pt>
                <c:pt idx="49266">
                  <c:v>0</c:v>
                </c:pt>
                <c:pt idx="49267">
                  <c:v>0.371999999999999</c:v>
                </c:pt>
                <c:pt idx="49268">
                  <c:v>-0.371999999999999</c:v>
                </c:pt>
                <c:pt idx="49269">
                  <c:v>-0.620999999999995</c:v>
                </c:pt>
                <c:pt idx="49270">
                  <c:v>0</c:v>
                </c:pt>
                <c:pt idx="49271">
                  <c:v>0</c:v>
                </c:pt>
                <c:pt idx="49272">
                  <c:v>0</c:v>
                </c:pt>
                <c:pt idx="49273">
                  <c:v>0</c:v>
                </c:pt>
                <c:pt idx="49274">
                  <c:v>0</c:v>
                </c:pt>
                <c:pt idx="49275">
                  <c:v>0</c:v>
                </c:pt>
                <c:pt idx="49276">
                  <c:v>0.123999999999995</c:v>
                </c:pt>
                <c:pt idx="49277">
                  <c:v>0.620999999999995</c:v>
                </c:pt>
                <c:pt idx="49278">
                  <c:v>0</c:v>
                </c:pt>
                <c:pt idx="49279">
                  <c:v>-0.868999999999999</c:v>
                </c:pt>
                <c:pt idx="49280">
                  <c:v>-1.2409999999999899</c:v>
                </c:pt>
                <c:pt idx="49281">
                  <c:v>0</c:v>
                </c:pt>
                <c:pt idx="49282">
                  <c:v>0</c:v>
                </c:pt>
                <c:pt idx="49283">
                  <c:v>0</c:v>
                </c:pt>
                <c:pt idx="49284">
                  <c:v>0</c:v>
                </c:pt>
                <c:pt idx="49285">
                  <c:v>0</c:v>
                </c:pt>
                <c:pt idx="49286">
                  <c:v>-0.124000000000002</c:v>
                </c:pt>
                <c:pt idx="49287">
                  <c:v>0</c:v>
                </c:pt>
                <c:pt idx="49288">
                  <c:v>-0.619999999999997</c:v>
                </c:pt>
                <c:pt idx="49289">
                  <c:v>0.991999999999997</c:v>
                </c:pt>
                <c:pt idx="49290">
                  <c:v>0</c:v>
                </c:pt>
                <c:pt idx="49291">
                  <c:v>0</c:v>
                </c:pt>
                <c:pt idx="49292">
                  <c:v>0</c:v>
                </c:pt>
                <c:pt idx="49293">
                  <c:v>0</c:v>
                </c:pt>
                <c:pt idx="49294">
                  <c:v>-0.744999999999997</c:v>
                </c:pt>
                <c:pt idx="49295">
                  <c:v>0.247999999999997</c:v>
                </c:pt>
                <c:pt idx="49296">
                  <c:v>0</c:v>
                </c:pt>
                <c:pt idx="49297">
                  <c:v>0.744999999999997</c:v>
                </c:pt>
                <c:pt idx="49298">
                  <c:v>0.868999999999999</c:v>
                </c:pt>
                <c:pt idx="49299">
                  <c:v>0</c:v>
                </c:pt>
                <c:pt idx="49300">
                  <c:v>0</c:v>
                </c:pt>
                <c:pt idx="49301">
                  <c:v>0</c:v>
                </c:pt>
                <c:pt idx="49302">
                  <c:v>0</c:v>
                </c:pt>
                <c:pt idx="49303">
                  <c:v>0</c:v>
                </c:pt>
                <c:pt idx="49304">
                  <c:v>-0.74400000000000599</c:v>
                </c:pt>
                <c:pt idx="49305">
                  <c:v>-0.372999999999997</c:v>
                </c:pt>
                <c:pt idx="49306">
                  <c:v>-0.124000000000002</c:v>
                </c:pt>
                <c:pt idx="49307">
                  <c:v>0.124000000000002</c:v>
                </c:pt>
                <c:pt idx="49308">
                  <c:v>-0.124000000000002</c:v>
                </c:pt>
                <c:pt idx="49309">
                  <c:v>0</c:v>
                </c:pt>
                <c:pt idx="49310">
                  <c:v>0</c:v>
                </c:pt>
                <c:pt idx="49311">
                  <c:v>0</c:v>
                </c:pt>
                <c:pt idx="49312">
                  <c:v>0</c:v>
                </c:pt>
                <c:pt idx="49313">
                  <c:v>-0.371999999999999</c:v>
                </c:pt>
                <c:pt idx="49314">
                  <c:v>0</c:v>
                </c:pt>
                <c:pt idx="49315">
                  <c:v>0</c:v>
                </c:pt>
                <c:pt idx="49316">
                  <c:v>0.495999999999995</c:v>
                </c:pt>
                <c:pt idx="49317">
                  <c:v>0</c:v>
                </c:pt>
                <c:pt idx="49318">
                  <c:v>0</c:v>
                </c:pt>
                <c:pt idx="49319">
                  <c:v>0</c:v>
                </c:pt>
                <c:pt idx="49320">
                  <c:v>0</c:v>
                </c:pt>
                <c:pt idx="49321">
                  <c:v>0</c:v>
                </c:pt>
                <c:pt idx="49322">
                  <c:v>-0.373000000000004</c:v>
                </c:pt>
                <c:pt idx="49323">
                  <c:v>0.496999999999999</c:v>
                </c:pt>
                <c:pt idx="49324">
                  <c:v>-0.496999999999999</c:v>
                </c:pt>
                <c:pt idx="49325">
                  <c:v>0.496999999999999</c:v>
                </c:pt>
                <c:pt idx="49326">
                  <c:v>-0.496999999999999</c:v>
                </c:pt>
                <c:pt idx="49327">
                  <c:v>0</c:v>
                </c:pt>
                <c:pt idx="49328">
                  <c:v>0</c:v>
                </c:pt>
                <c:pt idx="49329">
                  <c:v>0</c:v>
                </c:pt>
                <c:pt idx="49330">
                  <c:v>0</c:v>
                </c:pt>
                <c:pt idx="49331">
                  <c:v>0.744999999999997</c:v>
                </c:pt>
                <c:pt idx="49332">
                  <c:v>0.247999999999997</c:v>
                </c:pt>
                <c:pt idx="49333">
                  <c:v>0</c:v>
                </c:pt>
                <c:pt idx="49334">
                  <c:v>0.248000000000004</c:v>
                </c:pt>
                <c:pt idx="49335">
                  <c:v>-0.99300000000000199</c:v>
                </c:pt>
                <c:pt idx="49336">
                  <c:v>0</c:v>
                </c:pt>
                <c:pt idx="49337">
                  <c:v>0</c:v>
                </c:pt>
                <c:pt idx="49338">
                  <c:v>0</c:v>
                </c:pt>
                <c:pt idx="49339">
                  <c:v>-0.247999999999997</c:v>
                </c:pt>
                <c:pt idx="49340">
                  <c:v>0</c:v>
                </c:pt>
                <c:pt idx="49341">
                  <c:v>0.124000000000002</c:v>
                </c:pt>
                <c:pt idx="49342">
                  <c:v>1.11699999999999</c:v>
                </c:pt>
                <c:pt idx="49343">
                  <c:v>0</c:v>
                </c:pt>
                <c:pt idx="49344">
                  <c:v>0</c:v>
                </c:pt>
                <c:pt idx="49345">
                  <c:v>0</c:v>
                </c:pt>
                <c:pt idx="49346">
                  <c:v>0</c:v>
                </c:pt>
                <c:pt idx="49347">
                  <c:v>0</c:v>
                </c:pt>
                <c:pt idx="49348">
                  <c:v>0.495999999999995</c:v>
                </c:pt>
                <c:pt idx="49349">
                  <c:v>0</c:v>
                </c:pt>
                <c:pt idx="49350">
                  <c:v>0</c:v>
                </c:pt>
                <c:pt idx="49351">
                  <c:v>-0.24799999999999001</c:v>
                </c:pt>
                <c:pt idx="49352">
                  <c:v>-1.4890000000000001</c:v>
                </c:pt>
                <c:pt idx="49353">
                  <c:v>0</c:v>
                </c:pt>
                <c:pt idx="49354">
                  <c:v>0</c:v>
                </c:pt>
                <c:pt idx="49355">
                  <c:v>0</c:v>
                </c:pt>
                <c:pt idx="49356">
                  <c:v>0</c:v>
                </c:pt>
                <c:pt idx="49357">
                  <c:v>0</c:v>
                </c:pt>
                <c:pt idx="49358">
                  <c:v>0.991999999999997</c:v>
                </c:pt>
                <c:pt idx="49359">
                  <c:v>0</c:v>
                </c:pt>
                <c:pt idx="49360">
                  <c:v>-0.124000000000002</c:v>
                </c:pt>
                <c:pt idx="49361">
                  <c:v>-0.743999999999999</c:v>
                </c:pt>
                <c:pt idx="49362">
                  <c:v>0.248000000000004</c:v>
                </c:pt>
                <c:pt idx="49363">
                  <c:v>0</c:v>
                </c:pt>
                <c:pt idx="49364">
                  <c:v>0</c:v>
                </c:pt>
                <c:pt idx="49365">
                  <c:v>0</c:v>
                </c:pt>
                <c:pt idx="49366">
                  <c:v>0.124000000000002</c:v>
                </c:pt>
                <c:pt idx="49367">
                  <c:v>0.247999999999997</c:v>
                </c:pt>
                <c:pt idx="49368">
                  <c:v>1.6139999999999901</c:v>
                </c:pt>
                <c:pt idx="49369">
                  <c:v>0</c:v>
                </c:pt>
                <c:pt idx="49370">
                  <c:v>0</c:v>
                </c:pt>
                <c:pt idx="49371">
                  <c:v>-0.125</c:v>
                </c:pt>
                <c:pt idx="49372">
                  <c:v>0</c:v>
                </c:pt>
                <c:pt idx="49373">
                  <c:v>0</c:v>
                </c:pt>
                <c:pt idx="49374">
                  <c:v>0</c:v>
                </c:pt>
                <c:pt idx="49375">
                  <c:v>0</c:v>
                </c:pt>
                <c:pt idx="49376">
                  <c:v>-0.74500000000000399</c:v>
                </c:pt>
                <c:pt idx="49377">
                  <c:v>0</c:v>
                </c:pt>
                <c:pt idx="49378">
                  <c:v>0</c:v>
                </c:pt>
                <c:pt idx="49379">
                  <c:v>-0.247999999999997</c:v>
                </c:pt>
                <c:pt idx="49380">
                  <c:v>0</c:v>
                </c:pt>
                <c:pt idx="49381">
                  <c:v>0</c:v>
                </c:pt>
                <c:pt idx="49382">
                  <c:v>0</c:v>
                </c:pt>
                <c:pt idx="49383">
                  <c:v>0</c:v>
                </c:pt>
                <c:pt idx="49384">
                  <c:v>0.124000000000002</c:v>
                </c:pt>
                <c:pt idx="49385">
                  <c:v>-0.62100000000000199</c:v>
                </c:pt>
                <c:pt idx="49386">
                  <c:v>1.365</c:v>
                </c:pt>
                <c:pt idx="49387">
                  <c:v>-1.365</c:v>
                </c:pt>
                <c:pt idx="49388">
                  <c:v>1.117</c:v>
                </c:pt>
                <c:pt idx="49389">
                  <c:v>0</c:v>
                </c:pt>
                <c:pt idx="49390">
                  <c:v>0</c:v>
                </c:pt>
                <c:pt idx="49391">
                  <c:v>0</c:v>
                </c:pt>
                <c:pt idx="49392">
                  <c:v>0</c:v>
                </c:pt>
                <c:pt idx="49393">
                  <c:v>0.123999999999995</c:v>
                </c:pt>
                <c:pt idx="49394">
                  <c:v>-0.619999999999997</c:v>
                </c:pt>
                <c:pt idx="49395">
                  <c:v>1.11699999999999</c:v>
                </c:pt>
                <c:pt idx="49396">
                  <c:v>-1.11699999999999</c:v>
                </c:pt>
                <c:pt idx="49397">
                  <c:v>0.49600000000000199</c:v>
                </c:pt>
                <c:pt idx="49398">
                  <c:v>0</c:v>
                </c:pt>
                <c:pt idx="49399">
                  <c:v>0</c:v>
                </c:pt>
                <c:pt idx="49400">
                  <c:v>0</c:v>
                </c:pt>
                <c:pt idx="49401">
                  <c:v>0</c:v>
                </c:pt>
                <c:pt idx="49402">
                  <c:v>0.123999999999995</c:v>
                </c:pt>
                <c:pt idx="49403">
                  <c:v>0</c:v>
                </c:pt>
                <c:pt idx="49404">
                  <c:v>-0.743999999999999</c:v>
                </c:pt>
                <c:pt idx="49405">
                  <c:v>-0.372999999999997</c:v>
                </c:pt>
                <c:pt idx="49406">
                  <c:v>0</c:v>
                </c:pt>
                <c:pt idx="49407">
                  <c:v>0.124000000000002</c:v>
                </c:pt>
                <c:pt idx="49408">
                  <c:v>0</c:v>
                </c:pt>
                <c:pt idx="49409">
                  <c:v>0</c:v>
                </c:pt>
                <c:pt idx="49410">
                  <c:v>0</c:v>
                </c:pt>
                <c:pt idx="49411">
                  <c:v>0</c:v>
                </c:pt>
                <c:pt idx="49412">
                  <c:v>-0.247999999999997</c:v>
                </c:pt>
                <c:pt idx="49413">
                  <c:v>-0.124000000000002</c:v>
                </c:pt>
                <c:pt idx="49414">
                  <c:v>0</c:v>
                </c:pt>
                <c:pt idx="49415">
                  <c:v>0</c:v>
                </c:pt>
                <c:pt idx="49416">
                  <c:v>2.4820000000000002</c:v>
                </c:pt>
                <c:pt idx="49417">
                  <c:v>0</c:v>
                </c:pt>
                <c:pt idx="49418">
                  <c:v>0</c:v>
                </c:pt>
                <c:pt idx="49419">
                  <c:v>0</c:v>
                </c:pt>
                <c:pt idx="49420">
                  <c:v>0</c:v>
                </c:pt>
                <c:pt idx="49421">
                  <c:v>0</c:v>
                </c:pt>
                <c:pt idx="49422">
                  <c:v>-0.496999999999999</c:v>
                </c:pt>
                <c:pt idx="49423">
                  <c:v>0</c:v>
                </c:pt>
                <c:pt idx="49424">
                  <c:v>0.620999999999995</c:v>
                </c:pt>
                <c:pt idx="49425">
                  <c:v>0</c:v>
                </c:pt>
                <c:pt idx="49426">
                  <c:v>0</c:v>
                </c:pt>
                <c:pt idx="49427">
                  <c:v>0</c:v>
                </c:pt>
                <c:pt idx="49428">
                  <c:v>0</c:v>
                </c:pt>
                <c:pt idx="49429">
                  <c:v>0</c:v>
                </c:pt>
                <c:pt idx="49430">
                  <c:v>-0.62100000000000199</c:v>
                </c:pt>
                <c:pt idx="49431">
                  <c:v>-0.619999999999997</c:v>
                </c:pt>
                <c:pt idx="49432">
                  <c:v>0</c:v>
                </c:pt>
                <c:pt idx="49433">
                  <c:v>0.247999999999997</c:v>
                </c:pt>
                <c:pt idx="49434">
                  <c:v>0</c:v>
                </c:pt>
                <c:pt idx="49435">
                  <c:v>0</c:v>
                </c:pt>
                <c:pt idx="49436">
                  <c:v>0</c:v>
                </c:pt>
                <c:pt idx="49437">
                  <c:v>0</c:v>
                </c:pt>
                <c:pt idx="49438">
                  <c:v>0.124000000000002</c:v>
                </c:pt>
                <c:pt idx="49439">
                  <c:v>-0.124000000000002</c:v>
                </c:pt>
                <c:pt idx="49440">
                  <c:v>0.371999999999999</c:v>
                </c:pt>
                <c:pt idx="49441">
                  <c:v>0.99300000000000199</c:v>
                </c:pt>
                <c:pt idx="49442">
                  <c:v>0</c:v>
                </c:pt>
                <c:pt idx="49443">
                  <c:v>-0.99300000000000199</c:v>
                </c:pt>
                <c:pt idx="49444">
                  <c:v>0</c:v>
                </c:pt>
                <c:pt idx="49445">
                  <c:v>0</c:v>
                </c:pt>
                <c:pt idx="49446">
                  <c:v>0</c:v>
                </c:pt>
                <c:pt idx="49447">
                  <c:v>0</c:v>
                </c:pt>
                <c:pt idx="49448">
                  <c:v>-1.2409999999999899</c:v>
                </c:pt>
                <c:pt idx="49449">
                  <c:v>-0.372999999999997</c:v>
                </c:pt>
                <c:pt idx="49450">
                  <c:v>0.372999999999997</c:v>
                </c:pt>
                <c:pt idx="49451">
                  <c:v>0.248000000000004</c:v>
                </c:pt>
                <c:pt idx="49452">
                  <c:v>0</c:v>
                </c:pt>
                <c:pt idx="49453">
                  <c:v>0</c:v>
                </c:pt>
                <c:pt idx="49454">
                  <c:v>0</c:v>
                </c:pt>
                <c:pt idx="49455">
                  <c:v>0</c:v>
                </c:pt>
                <c:pt idx="49456">
                  <c:v>0</c:v>
                </c:pt>
                <c:pt idx="49457">
                  <c:v>0</c:v>
                </c:pt>
                <c:pt idx="49458">
                  <c:v>-1.117</c:v>
                </c:pt>
                <c:pt idx="49459">
                  <c:v>0</c:v>
                </c:pt>
                <c:pt idx="49460">
                  <c:v>0</c:v>
                </c:pt>
                <c:pt idx="49461">
                  <c:v>-0.123999999999995</c:v>
                </c:pt>
                <c:pt idx="49462">
                  <c:v>0</c:v>
                </c:pt>
                <c:pt idx="49463">
                  <c:v>0</c:v>
                </c:pt>
                <c:pt idx="49464">
                  <c:v>0</c:v>
                </c:pt>
                <c:pt idx="49465">
                  <c:v>0</c:v>
                </c:pt>
                <c:pt idx="49466">
                  <c:v>-0.24900000000000899</c:v>
                </c:pt>
                <c:pt idx="49467">
                  <c:v>0.373000000000004</c:v>
                </c:pt>
                <c:pt idx="49468">
                  <c:v>-0.373000000000004</c:v>
                </c:pt>
                <c:pt idx="49469">
                  <c:v>0.868999999999999</c:v>
                </c:pt>
                <c:pt idx="49470">
                  <c:v>-1.61299999999999</c:v>
                </c:pt>
                <c:pt idx="49471">
                  <c:v>0</c:v>
                </c:pt>
                <c:pt idx="49472">
                  <c:v>0</c:v>
                </c:pt>
                <c:pt idx="49473">
                  <c:v>0</c:v>
                </c:pt>
                <c:pt idx="49474">
                  <c:v>-0.248000000000004</c:v>
                </c:pt>
                <c:pt idx="49475">
                  <c:v>-0.868999999999999</c:v>
                </c:pt>
                <c:pt idx="49476">
                  <c:v>0</c:v>
                </c:pt>
                <c:pt idx="49477">
                  <c:v>1.986</c:v>
                </c:pt>
                <c:pt idx="49478">
                  <c:v>6.95</c:v>
                </c:pt>
                <c:pt idx="49479">
                  <c:v>19.857999999999901</c:v>
                </c:pt>
                <c:pt idx="49480">
                  <c:v>0</c:v>
                </c:pt>
                <c:pt idx="49481">
                  <c:v>0</c:v>
                </c:pt>
                <c:pt idx="49482">
                  <c:v>0</c:v>
                </c:pt>
                <c:pt idx="49483">
                  <c:v>-1.48999999999999</c:v>
                </c:pt>
                <c:pt idx="49484">
                  <c:v>-5.83300000000001</c:v>
                </c:pt>
                <c:pt idx="49485">
                  <c:v>-10.549999999999899</c:v>
                </c:pt>
                <c:pt idx="49486">
                  <c:v>0</c:v>
                </c:pt>
                <c:pt idx="49487">
                  <c:v>0</c:v>
                </c:pt>
                <c:pt idx="49488">
                  <c:v>0.24900000000000899</c:v>
                </c:pt>
                <c:pt idx="49489">
                  <c:v>0</c:v>
                </c:pt>
                <c:pt idx="49490">
                  <c:v>0</c:v>
                </c:pt>
                <c:pt idx="49491">
                  <c:v>0</c:v>
                </c:pt>
                <c:pt idx="49492">
                  <c:v>-0.123999999999995</c:v>
                </c:pt>
                <c:pt idx="49493">
                  <c:v>0.123999999999995</c:v>
                </c:pt>
                <c:pt idx="49494">
                  <c:v>-0.123999999999995</c:v>
                </c:pt>
                <c:pt idx="49495">
                  <c:v>-0.99300000000000199</c:v>
                </c:pt>
                <c:pt idx="49496">
                  <c:v>-0.991999999999997</c:v>
                </c:pt>
                <c:pt idx="49497">
                  <c:v>-0.868999999999999</c:v>
                </c:pt>
                <c:pt idx="49498">
                  <c:v>0</c:v>
                </c:pt>
                <c:pt idx="49499">
                  <c:v>0</c:v>
                </c:pt>
                <c:pt idx="49500">
                  <c:v>0</c:v>
                </c:pt>
                <c:pt idx="49501">
                  <c:v>-0.868999999999999</c:v>
                </c:pt>
                <c:pt idx="49502">
                  <c:v>0</c:v>
                </c:pt>
                <c:pt idx="49503">
                  <c:v>0.248999999999995</c:v>
                </c:pt>
                <c:pt idx="49504">
                  <c:v>0.62000000000000399</c:v>
                </c:pt>
                <c:pt idx="49505">
                  <c:v>0</c:v>
                </c:pt>
                <c:pt idx="49506">
                  <c:v>0</c:v>
                </c:pt>
                <c:pt idx="49507">
                  <c:v>0</c:v>
                </c:pt>
                <c:pt idx="49508">
                  <c:v>0</c:v>
                </c:pt>
                <c:pt idx="49509">
                  <c:v>0</c:v>
                </c:pt>
                <c:pt idx="49510">
                  <c:v>0</c:v>
                </c:pt>
                <c:pt idx="49511">
                  <c:v>2.1099999999999901</c:v>
                </c:pt>
                <c:pt idx="49512">
                  <c:v>0</c:v>
                </c:pt>
                <c:pt idx="49513">
                  <c:v>-0.248999999999995</c:v>
                </c:pt>
                <c:pt idx="49514">
                  <c:v>0</c:v>
                </c:pt>
                <c:pt idx="49515">
                  <c:v>-0.248000000000004</c:v>
                </c:pt>
                <c:pt idx="49516">
                  <c:v>0</c:v>
                </c:pt>
                <c:pt idx="49517">
                  <c:v>0</c:v>
                </c:pt>
                <c:pt idx="49518">
                  <c:v>0</c:v>
                </c:pt>
                <c:pt idx="49519">
                  <c:v>0</c:v>
                </c:pt>
                <c:pt idx="49520">
                  <c:v>-0.248000000000004</c:v>
                </c:pt>
                <c:pt idx="49521">
                  <c:v>0</c:v>
                </c:pt>
                <c:pt idx="49522">
                  <c:v>-0.495999999999995</c:v>
                </c:pt>
                <c:pt idx="49523">
                  <c:v>0</c:v>
                </c:pt>
                <c:pt idx="49524">
                  <c:v>0</c:v>
                </c:pt>
                <c:pt idx="49525">
                  <c:v>0</c:v>
                </c:pt>
                <c:pt idx="49526">
                  <c:v>0</c:v>
                </c:pt>
                <c:pt idx="49527">
                  <c:v>0</c:v>
                </c:pt>
                <c:pt idx="49528">
                  <c:v>0</c:v>
                </c:pt>
                <c:pt idx="49529">
                  <c:v>0.371999999999999</c:v>
                </c:pt>
                <c:pt idx="49530">
                  <c:v>0</c:v>
                </c:pt>
                <c:pt idx="49531">
                  <c:v>-0.371999999999999</c:v>
                </c:pt>
                <c:pt idx="49532">
                  <c:v>0</c:v>
                </c:pt>
                <c:pt idx="49533">
                  <c:v>0.247999999999997</c:v>
                </c:pt>
                <c:pt idx="49534">
                  <c:v>0</c:v>
                </c:pt>
                <c:pt idx="49535">
                  <c:v>0</c:v>
                </c:pt>
                <c:pt idx="49536">
                  <c:v>0</c:v>
                </c:pt>
                <c:pt idx="49537">
                  <c:v>0</c:v>
                </c:pt>
                <c:pt idx="49538">
                  <c:v>-0.123999999999995</c:v>
                </c:pt>
                <c:pt idx="49539">
                  <c:v>0</c:v>
                </c:pt>
                <c:pt idx="49540">
                  <c:v>-0.371999999999999</c:v>
                </c:pt>
                <c:pt idx="49541">
                  <c:v>-0.124000000000002</c:v>
                </c:pt>
                <c:pt idx="49542">
                  <c:v>0</c:v>
                </c:pt>
                <c:pt idx="49543">
                  <c:v>0</c:v>
                </c:pt>
                <c:pt idx="49544">
                  <c:v>0</c:v>
                </c:pt>
                <c:pt idx="49545">
                  <c:v>0</c:v>
                </c:pt>
                <c:pt idx="49546">
                  <c:v>0.371999999999999</c:v>
                </c:pt>
                <c:pt idx="49547">
                  <c:v>0.868999999999999</c:v>
                </c:pt>
                <c:pt idx="49548">
                  <c:v>-0.868999999999999</c:v>
                </c:pt>
                <c:pt idx="49549">
                  <c:v>-0.868999999999999</c:v>
                </c:pt>
                <c:pt idx="49550">
                  <c:v>0</c:v>
                </c:pt>
                <c:pt idx="49551">
                  <c:v>1.6140000000000001</c:v>
                </c:pt>
                <c:pt idx="49552">
                  <c:v>0</c:v>
                </c:pt>
                <c:pt idx="49553">
                  <c:v>0</c:v>
                </c:pt>
                <c:pt idx="49554">
                  <c:v>0</c:v>
                </c:pt>
                <c:pt idx="49555">
                  <c:v>-0.496999999999999</c:v>
                </c:pt>
                <c:pt idx="49556">
                  <c:v>0.496999999999999</c:v>
                </c:pt>
                <c:pt idx="49557">
                  <c:v>-0.496999999999999</c:v>
                </c:pt>
                <c:pt idx="49558">
                  <c:v>0.496999999999999</c:v>
                </c:pt>
                <c:pt idx="49559">
                  <c:v>1.4890000000000001</c:v>
                </c:pt>
                <c:pt idx="49560">
                  <c:v>0</c:v>
                </c:pt>
                <c:pt idx="49561">
                  <c:v>0</c:v>
                </c:pt>
                <c:pt idx="49562">
                  <c:v>0</c:v>
                </c:pt>
                <c:pt idx="49563">
                  <c:v>0</c:v>
                </c:pt>
                <c:pt idx="49564">
                  <c:v>0.37299999999999001</c:v>
                </c:pt>
                <c:pt idx="49565">
                  <c:v>0</c:v>
                </c:pt>
                <c:pt idx="49566">
                  <c:v>-0.744999999999997</c:v>
                </c:pt>
                <c:pt idx="49567">
                  <c:v>-1.365</c:v>
                </c:pt>
                <c:pt idx="49568">
                  <c:v>0</c:v>
                </c:pt>
                <c:pt idx="49569">
                  <c:v>0.49600000000000199</c:v>
                </c:pt>
                <c:pt idx="49570">
                  <c:v>0</c:v>
                </c:pt>
                <c:pt idx="49571">
                  <c:v>0</c:v>
                </c:pt>
                <c:pt idx="49572">
                  <c:v>0</c:v>
                </c:pt>
                <c:pt idx="49573">
                  <c:v>0.371999999999999</c:v>
                </c:pt>
                <c:pt idx="49574">
                  <c:v>-0.371999999999999</c:v>
                </c:pt>
                <c:pt idx="49575">
                  <c:v>-0.99300000000000199</c:v>
                </c:pt>
                <c:pt idx="49576">
                  <c:v>0</c:v>
                </c:pt>
                <c:pt idx="49577">
                  <c:v>0.74500000000000399</c:v>
                </c:pt>
                <c:pt idx="49578">
                  <c:v>0.371999999999999</c:v>
                </c:pt>
                <c:pt idx="49579">
                  <c:v>0</c:v>
                </c:pt>
                <c:pt idx="49580">
                  <c:v>0</c:v>
                </c:pt>
                <c:pt idx="49581">
                  <c:v>0</c:v>
                </c:pt>
                <c:pt idx="49582">
                  <c:v>0</c:v>
                </c:pt>
                <c:pt idx="49583">
                  <c:v>-0.868999999999999</c:v>
                </c:pt>
                <c:pt idx="49584">
                  <c:v>0</c:v>
                </c:pt>
                <c:pt idx="49585">
                  <c:v>0.868999999999999</c:v>
                </c:pt>
                <c:pt idx="49586">
                  <c:v>1.2409999999999899</c:v>
                </c:pt>
                <c:pt idx="49587">
                  <c:v>0</c:v>
                </c:pt>
                <c:pt idx="49588">
                  <c:v>0</c:v>
                </c:pt>
                <c:pt idx="49589">
                  <c:v>0</c:v>
                </c:pt>
                <c:pt idx="49590">
                  <c:v>0</c:v>
                </c:pt>
                <c:pt idx="49591">
                  <c:v>-0.123999999999995</c:v>
                </c:pt>
                <c:pt idx="49592">
                  <c:v>0</c:v>
                </c:pt>
                <c:pt idx="49593">
                  <c:v>0.371999999999999</c:v>
                </c:pt>
                <c:pt idx="49594">
                  <c:v>0</c:v>
                </c:pt>
                <c:pt idx="49595">
                  <c:v>-0.371999999999999</c:v>
                </c:pt>
                <c:pt idx="49596">
                  <c:v>0</c:v>
                </c:pt>
                <c:pt idx="49597">
                  <c:v>0</c:v>
                </c:pt>
                <c:pt idx="49598">
                  <c:v>0</c:v>
                </c:pt>
                <c:pt idx="49599">
                  <c:v>0</c:v>
                </c:pt>
                <c:pt idx="49600">
                  <c:v>0</c:v>
                </c:pt>
                <c:pt idx="49601">
                  <c:v>0.247999999999997</c:v>
                </c:pt>
                <c:pt idx="49602">
                  <c:v>0.619999999999997</c:v>
                </c:pt>
                <c:pt idx="49603">
                  <c:v>0</c:v>
                </c:pt>
                <c:pt idx="49604">
                  <c:v>-0.867999999999995</c:v>
                </c:pt>
                <c:pt idx="49605">
                  <c:v>0</c:v>
                </c:pt>
                <c:pt idx="49606">
                  <c:v>0</c:v>
                </c:pt>
                <c:pt idx="49607">
                  <c:v>0</c:v>
                </c:pt>
                <c:pt idx="49608">
                  <c:v>0</c:v>
                </c:pt>
                <c:pt idx="49609">
                  <c:v>0.24799999999999001</c:v>
                </c:pt>
                <c:pt idx="49610">
                  <c:v>0.125</c:v>
                </c:pt>
                <c:pt idx="49611">
                  <c:v>-0.125</c:v>
                </c:pt>
                <c:pt idx="49612">
                  <c:v>-0.371999999999999</c:v>
                </c:pt>
                <c:pt idx="49613">
                  <c:v>-0.371999999999999</c:v>
                </c:pt>
                <c:pt idx="49614">
                  <c:v>-0.372999999999997</c:v>
                </c:pt>
                <c:pt idx="49615">
                  <c:v>0</c:v>
                </c:pt>
                <c:pt idx="49616">
                  <c:v>0</c:v>
                </c:pt>
                <c:pt idx="49617">
                  <c:v>0</c:v>
                </c:pt>
                <c:pt idx="49618">
                  <c:v>-1.11699999999999</c:v>
                </c:pt>
                <c:pt idx="49619">
                  <c:v>1.365</c:v>
                </c:pt>
                <c:pt idx="49620">
                  <c:v>-1.117</c:v>
                </c:pt>
                <c:pt idx="49621">
                  <c:v>0.496999999999999</c:v>
                </c:pt>
                <c:pt idx="49622">
                  <c:v>0</c:v>
                </c:pt>
                <c:pt idx="49623">
                  <c:v>0</c:v>
                </c:pt>
                <c:pt idx="49624">
                  <c:v>0</c:v>
                </c:pt>
                <c:pt idx="49625">
                  <c:v>0</c:v>
                </c:pt>
                <c:pt idx="49626">
                  <c:v>0</c:v>
                </c:pt>
                <c:pt idx="49627">
                  <c:v>0</c:v>
                </c:pt>
                <c:pt idx="49628">
                  <c:v>0</c:v>
                </c:pt>
                <c:pt idx="49629">
                  <c:v>2.6059999999999901</c:v>
                </c:pt>
                <c:pt idx="49630">
                  <c:v>0</c:v>
                </c:pt>
                <c:pt idx="49631">
                  <c:v>-0.620999999999995</c:v>
                </c:pt>
                <c:pt idx="49632">
                  <c:v>-0.123999999999995</c:v>
                </c:pt>
                <c:pt idx="49633">
                  <c:v>0</c:v>
                </c:pt>
                <c:pt idx="49634">
                  <c:v>0</c:v>
                </c:pt>
                <c:pt idx="49635">
                  <c:v>0</c:v>
                </c:pt>
                <c:pt idx="49636">
                  <c:v>-0.495999999999995</c:v>
                </c:pt>
                <c:pt idx="49637">
                  <c:v>-1.117</c:v>
                </c:pt>
                <c:pt idx="49638">
                  <c:v>-0.123999999999995</c:v>
                </c:pt>
                <c:pt idx="49639">
                  <c:v>0</c:v>
                </c:pt>
                <c:pt idx="49640">
                  <c:v>0</c:v>
                </c:pt>
                <c:pt idx="49641">
                  <c:v>-0.248000000000004</c:v>
                </c:pt>
                <c:pt idx="49642">
                  <c:v>0</c:v>
                </c:pt>
                <c:pt idx="49643">
                  <c:v>0</c:v>
                </c:pt>
                <c:pt idx="49644">
                  <c:v>0</c:v>
                </c:pt>
                <c:pt idx="49645">
                  <c:v>0</c:v>
                </c:pt>
                <c:pt idx="49646">
                  <c:v>0</c:v>
                </c:pt>
                <c:pt idx="49647">
                  <c:v>-0.62100000000000199</c:v>
                </c:pt>
                <c:pt idx="49648">
                  <c:v>-0.371999999999999</c:v>
                </c:pt>
                <c:pt idx="49649">
                  <c:v>0.371999999999999</c:v>
                </c:pt>
                <c:pt idx="49650">
                  <c:v>1.2409999999999899</c:v>
                </c:pt>
                <c:pt idx="49651">
                  <c:v>0</c:v>
                </c:pt>
                <c:pt idx="49652">
                  <c:v>0</c:v>
                </c:pt>
                <c:pt idx="49653">
                  <c:v>0</c:v>
                </c:pt>
                <c:pt idx="49654">
                  <c:v>-0.868999999999999</c:v>
                </c:pt>
                <c:pt idx="49655">
                  <c:v>0</c:v>
                </c:pt>
                <c:pt idx="49656">
                  <c:v>-0.24799999999999001</c:v>
                </c:pt>
                <c:pt idx="49657">
                  <c:v>-0.12400000000000901</c:v>
                </c:pt>
                <c:pt idx="49658">
                  <c:v>0.12400000000000901</c:v>
                </c:pt>
                <c:pt idx="49659">
                  <c:v>0.496999999999999</c:v>
                </c:pt>
                <c:pt idx="49660">
                  <c:v>0</c:v>
                </c:pt>
                <c:pt idx="49661">
                  <c:v>0</c:v>
                </c:pt>
                <c:pt idx="49662">
                  <c:v>0</c:v>
                </c:pt>
                <c:pt idx="49663">
                  <c:v>0</c:v>
                </c:pt>
                <c:pt idx="49664">
                  <c:v>-0.62100000000000199</c:v>
                </c:pt>
                <c:pt idx="49665">
                  <c:v>0</c:v>
                </c:pt>
                <c:pt idx="49666">
                  <c:v>0.124000000000002</c:v>
                </c:pt>
                <c:pt idx="49667">
                  <c:v>2.2339999999999902</c:v>
                </c:pt>
                <c:pt idx="49668">
                  <c:v>0</c:v>
                </c:pt>
                <c:pt idx="49669">
                  <c:v>0</c:v>
                </c:pt>
                <c:pt idx="49670">
                  <c:v>0</c:v>
                </c:pt>
                <c:pt idx="49671">
                  <c:v>0</c:v>
                </c:pt>
                <c:pt idx="49672">
                  <c:v>0</c:v>
                </c:pt>
                <c:pt idx="49673">
                  <c:v>0</c:v>
                </c:pt>
                <c:pt idx="49674">
                  <c:v>0.247999999999997</c:v>
                </c:pt>
                <c:pt idx="49675">
                  <c:v>0.371999999999999</c:v>
                </c:pt>
                <c:pt idx="49676">
                  <c:v>1.2410000000000001</c:v>
                </c:pt>
                <c:pt idx="49677">
                  <c:v>0</c:v>
                </c:pt>
                <c:pt idx="49678">
                  <c:v>0</c:v>
                </c:pt>
                <c:pt idx="49679">
                  <c:v>0</c:v>
                </c:pt>
                <c:pt idx="49680">
                  <c:v>0</c:v>
                </c:pt>
                <c:pt idx="49681">
                  <c:v>-1.861</c:v>
                </c:pt>
                <c:pt idx="49682">
                  <c:v>0</c:v>
                </c:pt>
                <c:pt idx="49683">
                  <c:v>0</c:v>
                </c:pt>
                <c:pt idx="49684">
                  <c:v>-0.247999999999997</c:v>
                </c:pt>
                <c:pt idx="49685">
                  <c:v>-0.62100000000000199</c:v>
                </c:pt>
                <c:pt idx="49686">
                  <c:v>-0.247999999999997</c:v>
                </c:pt>
                <c:pt idx="49687">
                  <c:v>0</c:v>
                </c:pt>
                <c:pt idx="49688">
                  <c:v>0</c:v>
                </c:pt>
                <c:pt idx="49689">
                  <c:v>0</c:v>
                </c:pt>
                <c:pt idx="49690">
                  <c:v>-0.99300000000000199</c:v>
                </c:pt>
                <c:pt idx="49691">
                  <c:v>0</c:v>
                </c:pt>
                <c:pt idx="49692">
                  <c:v>0.744999999999997</c:v>
                </c:pt>
                <c:pt idx="49693">
                  <c:v>17.498999999999999</c:v>
                </c:pt>
                <c:pt idx="49694">
                  <c:v>12.162999999999901</c:v>
                </c:pt>
                <c:pt idx="49695">
                  <c:v>0</c:v>
                </c:pt>
                <c:pt idx="49696">
                  <c:v>0</c:v>
                </c:pt>
                <c:pt idx="49697">
                  <c:v>0</c:v>
                </c:pt>
                <c:pt idx="49698">
                  <c:v>0</c:v>
                </c:pt>
                <c:pt idx="49699">
                  <c:v>-5.0880000000000001</c:v>
                </c:pt>
                <c:pt idx="49700">
                  <c:v>-1.6140000000000001</c:v>
                </c:pt>
                <c:pt idx="49701">
                  <c:v>-1.8619999999999901</c:v>
                </c:pt>
                <c:pt idx="49702">
                  <c:v>-2.2339999999999902</c:v>
                </c:pt>
                <c:pt idx="49703">
                  <c:v>-2.234</c:v>
                </c:pt>
                <c:pt idx="49704">
                  <c:v>0</c:v>
                </c:pt>
                <c:pt idx="49705">
                  <c:v>0</c:v>
                </c:pt>
                <c:pt idx="49706">
                  <c:v>0</c:v>
                </c:pt>
                <c:pt idx="49707">
                  <c:v>0</c:v>
                </c:pt>
                <c:pt idx="49708">
                  <c:v>0</c:v>
                </c:pt>
                <c:pt idx="49709">
                  <c:v>-1.4889999999999901</c:v>
                </c:pt>
                <c:pt idx="49710">
                  <c:v>3.4749999999999899</c:v>
                </c:pt>
                <c:pt idx="49711">
                  <c:v>2.48199999999999</c:v>
                </c:pt>
                <c:pt idx="49712">
                  <c:v>0</c:v>
                </c:pt>
                <c:pt idx="49713">
                  <c:v>0.496999999999999</c:v>
                </c:pt>
                <c:pt idx="49714">
                  <c:v>0</c:v>
                </c:pt>
                <c:pt idx="49715">
                  <c:v>0</c:v>
                </c:pt>
                <c:pt idx="49716">
                  <c:v>0</c:v>
                </c:pt>
                <c:pt idx="49717">
                  <c:v>4.8409999999999904</c:v>
                </c:pt>
                <c:pt idx="49718">
                  <c:v>0</c:v>
                </c:pt>
                <c:pt idx="49719">
                  <c:v>0</c:v>
                </c:pt>
                <c:pt idx="49720">
                  <c:v>-26.187999999999999</c:v>
                </c:pt>
                <c:pt idx="49721">
                  <c:v>0</c:v>
                </c:pt>
                <c:pt idx="49722">
                  <c:v>5.9579999999999904</c:v>
                </c:pt>
                <c:pt idx="49723">
                  <c:v>0</c:v>
                </c:pt>
                <c:pt idx="49724">
                  <c:v>0</c:v>
                </c:pt>
                <c:pt idx="49725">
                  <c:v>0</c:v>
                </c:pt>
                <c:pt idx="49726">
                  <c:v>0.123999999999995</c:v>
                </c:pt>
                <c:pt idx="49727">
                  <c:v>-0.123999999999995</c:v>
                </c:pt>
                <c:pt idx="49728">
                  <c:v>0.123999999999995</c:v>
                </c:pt>
                <c:pt idx="49729">
                  <c:v>-0.496999999999999</c:v>
                </c:pt>
                <c:pt idx="49730">
                  <c:v>0.496999999999999</c:v>
                </c:pt>
                <c:pt idx="49731">
                  <c:v>-0.24799999999999001</c:v>
                </c:pt>
                <c:pt idx="49732">
                  <c:v>0</c:v>
                </c:pt>
                <c:pt idx="49733">
                  <c:v>0</c:v>
                </c:pt>
                <c:pt idx="49734">
                  <c:v>0</c:v>
                </c:pt>
                <c:pt idx="49735">
                  <c:v>0</c:v>
                </c:pt>
                <c:pt idx="49736">
                  <c:v>0</c:v>
                </c:pt>
                <c:pt idx="49737">
                  <c:v>-0.125</c:v>
                </c:pt>
                <c:pt idx="49738">
                  <c:v>-0.371999999999999</c:v>
                </c:pt>
                <c:pt idx="49739">
                  <c:v>0</c:v>
                </c:pt>
                <c:pt idx="49740">
                  <c:v>0</c:v>
                </c:pt>
                <c:pt idx="49741">
                  <c:v>0</c:v>
                </c:pt>
                <c:pt idx="49742">
                  <c:v>0</c:v>
                </c:pt>
                <c:pt idx="49743">
                  <c:v>0</c:v>
                </c:pt>
                <c:pt idx="49744">
                  <c:v>0.992999999999995</c:v>
                </c:pt>
                <c:pt idx="49745">
                  <c:v>0.248000000000004</c:v>
                </c:pt>
                <c:pt idx="49746">
                  <c:v>0</c:v>
                </c:pt>
                <c:pt idx="49747">
                  <c:v>1.48999999999999</c:v>
                </c:pt>
                <c:pt idx="49748">
                  <c:v>0</c:v>
                </c:pt>
                <c:pt idx="49749">
                  <c:v>0.86800000000000899</c:v>
                </c:pt>
                <c:pt idx="49750">
                  <c:v>0</c:v>
                </c:pt>
                <c:pt idx="49751">
                  <c:v>0</c:v>
                </c:pt>
                <c:pt idx="49752">
                  <c:v>0</c:v>
                </c:pt>
                <c:pt idx="49753">
                  <c:v>0</c:v>
                </c:pt>
                <c:pt idx="49754">
                  <c:v>0</c:v>
                </c:pt>
                <c:pt idx="49755">
                  <c:v>-2.48199999999999</c:v>
                </c:pt>
                <c:pt idx="49756">
                  <c:v>0</c:v>
                </c:pt>
                <c:pt idx="49757">
                  <c:v>0</c:v>
                </c:pt>
                <c:pt idx="49758">
                  <c:v>0.496999999999999</c:v>
                </c:pt>
                <c:pt idx="49759">
                  <c:v>0</c:v>
                </c:pt>
                <c:pt idx="49760">
                  <c:v>0</c:v>
                </c:pt>
                <c:pt idx="49761">
                  <c:v>0</c:v>
                </c:pt>
                <c:pt idx="49762">
                  <c:v>-0.248999999999995</c:v>
                </c:pt>
                <c:pt idx="49763">
                  <c:v>0.74499999999999</c:v>
                </c:pt>
                <c:pt idx="49764">
                  <c:v>-0.495999999999995</c:v>
                </c:pt>
                <c:pt idx="49765">
                  <c:v>0</c:v>
                </c:pt>
                <c:pt idx="49766">
                  <c:v>0</c:v>
                </c:pt>
                <c:pt idx="49767">
                  <c:v>0.743999999999999</c:v>
                </c:pt>
                <c:pt idx="49768">
                  <c:v>0</c:v>
                </c:pt>
                <c:pt idx="49769">
                  <c:v>0</c:v>
                </c:pt>
                <c:pt idx="49770">
                  <c:v>0</c:v>
                </c:pt>
                <c:pt idx="49771">
                  <c:v>0</c:v>
                </c:pt>
                <c:pt idx="49772">
                  <c:v>0</c:v>
                </c:pt>
                <c:pt idx="49773">
                  <c:v>-0.12400000000000901</c:v>
                </c:pt>
                <c:pt idx="49774">
                  <c:v>-0.24799999999999001</c:v>
                </c:pt>
                <c:pt idx="49775">
                  <c:v>0.24799999999999001</c:v>
                </c:pt>
                <c:pt idx="49776">
                  <c:v>0</c:v>
                </c:pt>
                <c:pt idx="49777">
                  <c:v>0</c:v>
                </c:pt>
                <c:pt idx="49778">
                  <c:v>0</c:v>
                </c:pt>
                <c:pt idx="49779">
                  <c:v>0</c:v>
                </c:pt>
                <c:pt idx="49780">
                  <c:v>0</c:v>
                </c:pt>
                <c:pt idx="49781">
                  <c:v>-0.868999999999999</c:v>
                </c:pt>
                <c:pt idx="49782">
                  <c:v>0</c:v>
                </c:pt>
                <c:pt idx="49783">
                  <c:v>0.496999999999999</c:v>
                </c:pt>
                <c:pt idx="49784">
                  <c:v>0.62000000000000399</c:v>
                </c:pt>
                <c:pt idx="49785">
                  <c:v>0</c:v>
                </c:pt>
                <c:pt idx="49786">
                  <c:v>0</c:v>
                </c:pt>
                <c:pt idx="49787">
                  <c:v>0</c:v>
                </c:pt>
                <c:pt idx="49788">
                  <c:v>0</c:v>
                </c:pt>
                <c:pt idx="49789">
                  <c:v>0</c:v>
                </c:pt>
                <c:pt idx="49790">
                  <c:v>0</c:v>
                </c:pt>
                <c:pt idx="49791">
                  <c:v>0</c:v>
                </c:pt>
                <c:pt idx="49792">
                  <c:v>0.37299999999999001</c:v>
                </c:pt>
                <c:pt idx="49793">
                  <c:v>0.248000000000004</c:v>
                </c:pt>
                <c:pt idx="49794">
                  <c:v>0</c:v>
                </c:pt>
                <c:pt idx="49795">
                  <c:v>0</c:v>
                </c:pt>
                <c:pt idx="49796">
                  <c:v>0</c:v>
                </c:pt>
                <c:pt idx="49797">
                  <c:v>0</c:v>
                </c:pt>
                <c:pt idx="49798">
                  <c:v>-1.365</c:v>
                </c:pt>
                <c:pt idx="49799">
                  <c:v>0</c:v>
                </c:pt>
                <c:pt idx="49800">
                  <c:v>0.62000000000000399</c:v>
                </c:pt>
                <c:pt idx="49801">
                  <c:v>0.371999999999999</c:v>
                </c:pt>
                <c:pt idx="49802">
                  <c:v>0</c:v>
                </c:pt>
                <c:pt idx="49803">
                  <c:v>-1.2409999999999899</c:v>
                </c:pt>
                <c:pt idx="49804">
                  <c:v>0</c:v>
                </c:pt>
                <c:pt idx="49805">
                  <c:v>0</c:v>
                </c:pt>
                <c:pt idx="49806">
                  <c:v>0</c:v>
                </c:pt>
                <c:pt idx="49807">
                  <c:v>-0.248999999999995</c:v>
                </c:pt>
                <c:pt idx="49808">
                  <c:v>0.248999999999995</c:v>
                </c:pt>
                <c:pt idx="49809">
                  <c:v>0.867999999999995</c:v>
                </c:pt>
                <c:pt idx="49810">
                  <c:v>0.125</c:v>
                </c:pt>
                <c:pt idx="49811">
                  <c:v>0</c:v>
                </c:pt>
                <c:pt idx="49812">
                  <c:v>-0.496999999999999</c:v>
                </c:pt>
                <c:pt idx="49813">
                  <c:v>0</c:v>
                </c:pt>
                <c:pt idx="49814">
                  <c:v>0</c:v>
                </c:pt>
                <c:pt idx="49815">
                  <c:v>0</c:v>
                </c:pt>
                <c:pt idx="49816">
                  <c:v>-0.248000000000004</c:v>
                </c:pt>
                <c:pt idx="49817">
                  <c:v>0</c:v>
                </c:pt>
                <c:pt idx="49818">
                  <c:v>0.495999999999995</c:v>
                </c:pt>
                <c:pt idx="49819">
                  <c:v>0.496999999999999</c:v>
                </c:pt>
                <c:pt idx="49820">
                  <c:v>0.99200000000000399</c:v>
                </c:pt>
                <c:pt idx="49821">
                  <c:v>-0.371999999999999</c:v>
                </c:pt>
                <c:pt idx="49822">
                  <c:v>0</c:v>
                </c:pt>
                <c:pt idx="49823">
                  <c:v>0</c:v>
                </c:pt>
                <c:pt idx="49824">
                  <c:v>0</c:v>
                </c:pt>
                <c:pt idx="49825">
                  <c:v>-1.8619999999999901</c:v>
                </c:pt>
                <c:pt idx="49826">
                  <c:v>0</c:v>
                </c:pt>
                <c:pt idx="49827">
                  <c:v>1.1179999999999899</c:v>
                </c:pt>
                <c:pt idx="49828">
                  <c:v>1.2409999999999899</c:v>
                </c:pt>
                <c:pt idx="49829">
                  <c:v>-1.2409999999999899</c:v>
                </c:pt>
                <c:pt idx="49830">
                  <c:v>-0.496999999999999</c:v>
                </c:pt>
                <c:pt idx="49831">
                  <c:v>0</c:v>
                </c:pt>
                <c:pt idx="49832">
                  <c:v>0</c:v>
                </c:pt>
                <c:pt idx="49833">
                  <c:v>0</c:v>
                </c:pt>
                <c:pt idx="49834">
                  <c:v>0.123999999999995</c:v>
                </c:pt>
                <c:pt idx="49835">
                  <c:v>0.743999999999999</c:v>
                </c:pt>
                <c:pt idx="49836">
                  <c:v>0</c:v>
                </c:pt>
                <c:pt idx="49837">
                  <c:v>-1.11699999999999</c:v>
                </c:pt>
                <c:pt idx="49838">
                  <c:v>0</c:v>
                </c:pt>
                <c:pt idx="49839">
                  <c:v>0.248999999999995</c:v>
                </c:pt>
                <c:pt idx="49840">
                  <c:v>0</c:v>
                </c:pt>
                <c:pt idx="49841">
                  <c:v>0</c:v>
                </c:pt>
                <c:pt idx="49842">
                  <c:v>0</c:v>
                </c:pt>
                <c:pt idx="49843">
                  <c:v>0</c:v>
                </c:pt>
                <c:pt idx="49844">
                  <c:v>0.495999999999995</c:v>
                </c:pt>
                <c:pt idx="49845">
                  <c:v>0</c:v>
                </c:pt>
                <c:pt idx="49846">
                  <c:v>-0.24799999999999001</c:v>
                </c:pt>
                <c:pt idx="49847">
                  <c:v>-0.62100000000000899</c:v>
                </c:pt>
                <c:pt idx="49848">
                  <c:v>0</c:v>
                </c:pt>
                <c:pt idx="49849">
                  <c:v>0</c:v>
                </c:pt>
                <c:pt idx="49850">
                  <c:v>0</c:v>
                </c:pt>
                <c:pt idx="49851">
                  <c:v>0</c:v>
                </c:pt>
                <c:pt idx="49852">
                  <c:v>0.248000000000004</c:v>
                </c:pt>
                <c:pt idx="49853">
                  <c:v>0</c:v>
                </c:pt>
                <c:pt idx="49854">
                  <c:v>0</c:v>
                </c:pt>
                <c:pt idx="49855">
                  <c:v>-0.123999999999995</c:v>
                </c:pt>
                <c:pt idx="49856">
                  <c:v>-0.12400000000000901</c:v>
                </c:pt>
                <c:pt idx="49857">
                  <c:v>0</c:v>
                </c:pt>
                <c:pt idx="49858">
                  <c:v>0</c:v>
                </c:pt>
                <c:pt idx="49859">
                  <c:v>0</c:v>
                </c:pt>
                <c:pt idx="49860">
                  <c:v>0</c:v>
                </c:pt>
                <c:pt idx="49861">
                  <c:v>0.495999999999995</c:v>
                </c:pt>
                <c:pt idx="49862">
                  <c:v>0.123999999999995</c:v>
                </c:pt>
                <c:pt idx="49863">
                  <c:v>-0.123999999999995</c:v>
                </c:pt>
                <c:pt idx="49864">
                  <c:v>-0.371999999999999</c:v>
                </c:pt>
                <c:pt idx="49865">
                  <c:v>0</c:v>
                </c:pt>
                <c:pt idx="49866">
                  <c:v>0.495999999999995</c:v>
                </c:pt>
                <c:pt idx="49867">
                  <c:v>0</c:v>
                </c:pt>
                <c:pt idx="49868">
                  <c:v>0</c:v>
                </c:pt>
                <c:pt idx="49869">
                  <c:v>0</c:v>
                </c:pt>
                <c:pt idx="49870">
                  <c:v>0</c:v>
                </c:pt>
                <c:pt idx="49871">
                  <c:v>0.123999999999995</c:v>
                </c:pt>
                <c:pt idx="49872">
                  <c:v>-0.371999999999999</c:v>
                </c:pt>
                <c:pt idx="49873">
                  <c:v>0</c:v>
                </c:pt>
                <c:pt idx="49874">
                  <c:v>-0.123999999999995</c:v>
                </c:pt>
                <c:pt idx="49875">
                  <c:v>-1.6140000000000001</c:v>
                </c:pt>
                <c:pt idx="49876">
                  <c:v>0</c:v>
                </c:pt>
                <c:pt idx="49877">
                  <c:v>0</c:v>
                </c:pt>
                <c:pt idx="49878">
                  <c:v>0</c:v>
                </c:pt>
                <c:pt idx="49879">
                  <c:v>0</c:v>
                </c:pt>
                <c:pt idx="49880">
                  <c:v>0</c:v>
                </c:pt>
                <c:pt idx="49881">
                  <c:v>0</c:v>
                </c:pt>
                <c:pt idx="49882">
                  <c:v>0</c:v>
                </c:pt>
                <c:pt idx="49883">
                  <c:v>0</c:v>
                </c:pt>
                <c:pt idx="49884">
                  <c:v>0</c:v>
                </c:pt>
                <c:pt idx="49885">
                  <c:v>0</c:v>
                </c:pt>
                <c:pt idx="49886">
                  <c:v>0</c:v>
                </c:pt>
                <c:pt idx="49887">
                  <c:v>0</c:v>
                </c:pt>
                <c:pt idx="49888">
                  <c:v>0.371999999999999</c:v>
                </c:pt>
                <c:pt idx="49889">
                  <c:v>0</c:v>
                </c:pt>
                <c:pt idx="49890">
                  <c:v>0</c:v>
                </c:pt>
                <c:pt idx="49891">
                  <c:v>0.496999999999999</c:v>
                </c:pt>
                <c:pt idx="49892">
                  <c:v>0</c:v>
                </c:pt>
                <c:pt idx="49893">
                  <c:v>0</c:v>
                </c:pt>
                <c:pt idx="49894">
                  <c:v>0</c:v>
                </c:pt>
                <c:pt idx="49895">
                  <c:v>0</c:v>
                </c:pt>
                <c:pt idx="49896">
                  <c:v>0</c:v>
                </c:pt>
                <c:pt idx="49897">
                  <c:v>-2.97799999999999</c:v>
                </c:pt>
                <c:pt idx="49898">
                  <c:v>-0.248999999999995</c:v>
                </c:pt>
                <c:pt idx="49899">
                  <c:v>0.248999999999995</c:v>
                </c:pt>
                <c:pt idx="49900">
                  <c:v>0.248000000000004</c:v>
                </c:pt>
                <c:pt idx="49901">
                  <c:v>0</c:v>
                </c:pt>
                <c:pt idx="49902">
                  <c:v>0.24799999999999001</c:v>
                </c:pt>
                <c:pt idx="49903">
                  <c:v>0</c:v>
                </c:pt>
                <c:pt idx="49904">
                  <c:v>0</c:v>
                </c:pt>
                <c:pt idx="49905">
                  <c:v>0</c:v>
                </c:pt>
                <c:pt idx="49906">
                  <c:v>-0.868999999999999</c:v>
                </c:pt>
                <c:pt idx="49907">
                  <c:v>-0.62000000000000399</c:v>
                </c:pt>
                <c:pt idx="49908">
                  <c:v>0</c:v>
                </c:pt>
                <c:pt idx="49909">
                  <c:v>2.73</c:v>
                </c:pt>
                <c:pt idx="49910">
                  <c:v>9.6809999999999903</c:v>
                </c:pt>
                <c:pt idx="49911">
                  <c:v>0</c:v>
                </c:pt>
                <c:pt idx="49912">
                  <c:v>0</c:v>
                </c:pt>
                <c:pt idx="49913">
                  <c:v>0</c:v>
                </c:pt>
                <c:pt idx="49914">
                  <c:v>0</c:v>
                </c:pt>
                <c:pt idx="49915">
                  <c:v>0</c:v>
                </c:pt>
                <c:pt idx="49916">
                  <c:v>0</c:v>
                </c:pt>
                <c:pt idx="49917">
                  <c:v>-0.125</c:v>
                </c:pt>
                <c:pt idx="49918">
                  <c:v>0</c:v>
                </c:pt>
                <c:pt idx="49919">
                  <c:v>-0.123999999999995</c:v>
                </c:pt>
                <c:pt idx="49920">
                  <c:v>0.123999999999995</c:v>
                </c:pt>
                <c:pt idx="49921">
                  <c:v>0</c:v>
                </c:pt>
                <c:pt idx="49922">
                  <c:v>0</c:v>
                </c:pt>
                <c:pt idx="49923">
                  <c:v>0</c:v>
                </c:pt>
                <c:pt idx="49924">
                  <c:v>-0.123999999999995</c:v>
                </c:pt>
                <c:pt idx="49925">
                  <c:v>0</c:v>
                </c:pt>
                <c:pt idx="49926">
                  <c:v>0</c:v>
                </c:pt>
                <c:pt idx="49927">
                  <c:v>1.117</c:v>
                </c:pt>
                <c:pt idx="49928">
                  <c:v>0</c:v>
                </c:pt>
                <c:pt idx="49929">
                  <c:v>-1.365</c:v>
                </c:pt>
                <c:pt idx="49930">
                  <c:v>0</c:v>
                </c:pt>
                <c:pt idx="49931">
                  <c:v>0</c:v>
                </c:pt>
                <c:pt idx="49932">
                  <c:v>0</c:v>
                </c:pt>
                <c:pt idx="49933">
                  <c:v>-0.371999999999999</c:v>
                </c:pt>
                <c:pt idx="49934">
                  <c:v>0.371999999999999</c:v>
                </c:pt>
                <c:pt idx="49935">
                  <c:v>0.125</c:v>
                </c:pt>
                <c:pt idx="49936">
                  <c:v>0</c:v>
                </c:pt>
                <c:pt idx="49937">
                  <c:v>1.36499999999999</c:v>
                </c:pt>
                <c:pt idx="49938">
                  <c:v>-0.620999999999995</c:v>
                </c:pt>
                <c:pt idx="49939">
                  <c:v>0</c:v>
                </c:pt>
                <c:pt idx="49940">
                  <c:v>0</c:v>
                </c:pt>
                <c:pt idx="49941">
                  <c:v>0</c:v>
                </c:pt>
                <c:pt idx="49942">
                  <c:v>0</c:v>
                </c:pt>
                <c:pt idx="49943">
                  <c:v>0</c:v>
                </c:pt>
                <c:pt idx="49944">
                  <c:v>1.117</c:v>
                </c:pt>
                <c:pt idx="49945">
                  <c:v>0</c:v>
                </c:pt>
                <c:pt idx="49946">
                  <c:v>-1.986</c:v>
                </c:pt>
                <c:pt idx="49947">
                  <c:v>-0.123999999999995</c:v>
                </c:pt>
                <c:pt idx="49948">
                  <c:v>0</c:v>
                </c:pt>
                <c:pt idx="49949">
                  <c:v>0</c:v>
                </c:pt>
                <c:pt idx="49950">
                  <c:v>0</c:v>
                </c:pt>
                <c:pt idx="49951">
                  <c:v>0.495999999999995</c:v>
                </c:pt>
                <c:pt idx="49952">
                  <c:v>0</c:v>
                </c:pt>
                <c:pt idx="49953">
                  <c:v>0.620999999999995</c:v>
                </c:pt>
                <c:pt idx="49954">
                  <c:v>0</c:v>
                </c:pt>
                <c:pt idx="49955">
                  <c:v>0</c:v>
                </c:pt>
                <c:pt idx="49956">
                  <c:v>-0.868999999999999</c:v>
                </c:pt>
                <c:pt idx="49957">
                  <c:v>0</c:v>
                </c:pt>
                <c:pt idx="49958">
                  <c:v>0</c:v>
                </c:pt>
                <c:pt idx="49959">
                  <c:v>0</c:v>
                </c:pt>
                <c:pt idx="49960">
                  <c:v>2.48199999999999</c:v>
                </c:pt>
                <c:pt idx="49961">
                  <c:v>0.74499999999999</c:v>
                </c:pt>
                <c:pt idx="49962">
                  <c:v>0</c:v>
                </c:pt>
                <c:pt idx="49963">
                  <c:v>-0.123999999999995</c:v>
                </c:pt>
                <c:pt idx="49964">
                  <c:v>0</c:v>
                </c:pt>
                <c:pt idx="49965">
                  <c:v>0</c:v>
                </c:pt>
                <c:pt idx="49966">
                  <c:v>0</c:v>
                </c:pt>
                <c:pt idx="49967">
                  <c:v>0</c:v>
                </c:pt>
                <c:pt idx="49968">
                  <c:v>0</c:v>
                </c:pt>
                <c:pt idx="49969">
                  <c:v>0</c:v>
                </c:pt>
                <c:pt idx="49970">
                  <c:v>0.248999999999995</c:v>
                </c:pt>
                <c:pt idx="49971">
                  <c:v>0</c:v>
                </c:pt>
                <c:pt idx="49972">
                  <c:v>0.248000000000004</c:v>
                </c:pt>
                <c:pt idx="49973">
                  <c:v>-0.74500000000000399</c:v>
                </c:pt>
                <c:pt idx="49974">
                  <c:v>0.123999999999995</c:v>
                </c:pt>
                <c:pt idx="49975">
                  <c:v>0</c:v>
                </c:pt>
                <c:pt idx="49976">
                  <c:v>0</c:v>
                </c:pt>
                <c:pt idx="49977">
                  <c:v>0</c:v>
                </c:pt>
                <c:pt idx="49978">
                  <c:v>0.496999999999999</c:v>
                </c:pt>
                <c:pt idx="49979">
                  <c:v>-0.496999999999999</c:v>
                </c:pt>
                <c:pt idx="49980">
                  <c:v>0</c:v>
                </c:pt>
                <c:pt idx="49981">
                  <c:v>0</c:v>
                </c:pt>
                <c:pt idx="49982">
                  <c:v>-0.248000000000004</c:v>
                </c:pt>
                <c:pt idx="49983">
                  <c:v>0</c:v>
                </c:pt>
                <c:pt idx="49984">
                  <c:v>0</c:v>
                </c:pt>
                <c:pt idx="49985">
                  <c:v>0</c:v>
                </c:pt>
                <c:pt idx="49986">
                  <c:v>0</c:v>
                </c:pt>
                <c:pt idx="49987">
                  <c:v>0</c:v>
                </c:pt>
                <c:pt idx="49988">
                  <c:v>1.365</c:v>
                </c:pt>
                <c:pt idx="49989">
                  <c:v>0</c:v>
                </c:pt>
                <c:pt idx="49990">
                  <c:v>0.123999999999995</c:v>
                </c:pt>
                <c:pt idx="49991">
                  <c:v>0.123999999999995</c:v>
                </c:pt>
                <c:pt idx="49992">
                  <c:v>0</c:v>
                </c:pt>
                <c:pt idx="49993">
                  <c:v>0</c:v>
                </c:pt>
                <c:pt idx="49994">
                  <c:v>0</c:v>
                </c:pt>
                <c:pt idx="49995">
                  <c:v>0</c:v>
                </c:pt>
                <c:pt idx="49996">
                  <c:v>0.248999999999995</c:v>
                </c:pt>
                <c:pt idx="49997">
                  <c:v>0.743999999999999</c:v>
                </c:pt>
                <c:pt idx="49998">
                  <c:v>0</c:v>
                </c:pt>
                <c:pt idx="49999">
                  <c:v>-1.2409999999999899</c:v>
                </c:pt>
                <c:pt idx="50000">
                  <c:v>-0.248000000000004</c:v>
                </c:pt>
                <c:pt idx="50001">
                  <c:v>0.248000000000004</c:v>
                </c:pt>
                <c:pt idx="50002">
                  <c:v>0</c:v>
                </c:pt>
                <c:pt idx="50003">
                  <c:v>0</c:v>
                </c:pt>
                <c:pt idx="50004">
                  <c:v>0</c:v>
                </c:pt>
                <c:pt idx="50005">
                  <c:v>0</c:v>
                </c:pt>
                <c:pt idx="50006">
                  <c:v>0.248000000000004</c:v>
                </c:pt>
                <c:pt idx="50007">
                  <c:v>-1.2409999999999899</c:v>
                </c:pt>
                <c:pt idx="50008">
                  <c:v>1.2409999999999899</c:v>
                </c:pt>
                <c:pt idx="50009">
                  <c:v>0.123999999999995</c:v>
                </c:pt>
                <c:pt idx="50010">
                  <c:v>1.365</c:v>
                </c:pt>
                <c:pt idx="50011">
                  <c:v>0</c:v>
                </c:pt>
                <c:pt idx="50012">
                  <c:v>0</c:v>
                </c:pt>
                <c:pt idx="50013">
                  <c:v>0</c:v>
                </c:pt>
                <c:pt idx="50014">
                  <c:v>-0.248000000000004</c:v>
                </c:pt>
                <c:pt idx="50015">
                  <c:v>15.141999999999999</c:v>
                </c:pt>
                <c:pt idx="50016">
                  <c:v>-15.141999999999999</c:v>
                </c:pt>
                <c:pt idx="50017">
                  <c:v>13.032</c:v>
                </c:pt>
                <c:pt idx="50018">
                  <c:v>-5.9579999999999904</c:v>
                </c:pt>
                <c:pt idx="50019">
                  <c:v>0</c:v>
                </c:pt>
                <c:pt idx="50020">
                  <c:v>0</c:v>
                </c:pt>
                <c:pt idx="50021">
                  <c:v>0</c:v>
                </c:pt>
                <c:pt idx="50022">
                  <c:v>0</c:v>
                </c:pt>
                <c:pt idx="50023">
                  <c:v>3.8469999999999902</c:v>
                </c:pt>
                <c:pt idx="50024">
                  <c:v>1.4890000000000001</c:v>
                </c:pt>
                <c:pt idx="50025">
                  <c:v>0</c:v>
                </c:pt>
                <c:pt idx="50026">
                  <c:v>-7.44599999999999</c:v>
                </c:pt>
                <c:pt idx="50027">
                  <c:v>-2.855</c:v>
                </c:pt>
                <c:pt idx="50028">
                  <c:v>-4.3439999999999896</c:v>
                </c:pt>
                <c:pt idx="50029">
                  <c:v>0</c:v>
                </c:pt>
                <c:pt idx="50030">
                  <c:v>0</c:v>
                </c:pt>
                <c:pt idx="50031">
                  <c:v>0</c:v>
                </c:pt>
                <c:pt idx="50032">
                  <c:v>0</c:v>
                </c:pt>
                <c:pt idx="50033">
                  <c:v>7.3229999999999897</c:v>
                </c:pt>
                <c:pt idx="50034">
                  <c:v>1.11699999999999</c:v>
                </c:pt>
                <c:pt idx="50035">
                  <c:v>6.7019999999999902</c:v>
                </c:pt>
                <c:pt idx="50036">
                  <c:v>0.49600000000000899</c:v>
                </c:pt>
                <c:pt idx="50037">
                  <c:v>-0.49600000000000899</c:v>
                </c:pt>
                <c:pt idx="50038">
                  <c:v>0</c:v>
                </c:pt>
                <c:pt idx="50039">
                  <c:v>0</c:v>
                </c:pt>
                <c:pt idx="50040">
                  <c:v>0</c:v>
                </c:pt>
                <c:pt idx="50041">
                  <c:v>24.8219999999999</c:v>
                </c:pt>
                <c:pt idx="50042">
                  <c:v>11.790999999999899</c:v>
                </c:pt>
                <c:pt idx="50043">
                  <c:v>0</c:v>
                </c:pt>
                <c:pt idx="50044">
                  <c:v>-16.631</c:v>
                </c:pt>
                <c:pt idx="50045">
                  <c:v>-21.719999999999899</c:v>
                </c:pt>
                <c:pt idx="50046">
                  <c:v>0</c:v>
                </c:pt>
                <c:pt idx="50047">
                  <c:v>0</c:v>
                </c:pt>
                <c:pt idx="50048">
                  <c:v>0</c:v>
                </c:pt>
                <c:pt idx="50049">
                  <c:v>0</c:v>
                </c:pt>
                <c:pt idx="50050">
                  <c:v>-0.37200000000001399</c:v>
                </c:pt>
                <c:pt idx="50051">
                  <c:v>-8.9359999999999999</c:v>
                </c:pt>
                <c:pt idx="50052">
                  <c:v>-7.0749999999999797</c:v>
                </c:pt>
                <c:pt idx="50053">
                  <c:v>-1.7369999999999901</c:v>
                </c:pt>
                <c:pt idx="50054">
                  <c:v>-6.5780000000000003</c:v>
                </c:pt>
                <c:pt idx="50055">
                  <c:v>0</c:v>
                </c:pt>
                <c:pt idx="50056">
                  <c:v>0</c:v>
                </c:pt>
                <c:pt idx="50057">
                  <c:v>0</c:v>
                </c:pt>
                <c:pt idx="50058">
                  <c:v>0</c:v>
                </c:pt>
                <c:pt idx="50059">
                  <c:v>0</c:v>
                </c:pt>
                <c:pt idx="50060">
                  <c:v>0</c:v>
                </c:pt>
                <c:pt idx="50061">
                  <c:v>18.864999999999998</c:v>
                </c:pt>
                <c:pt idx="50062">
                  <c:v>0</c:v>
                </c:pt>
                <c:pt idx="50063">
                  <c:v>-0.373000000000004</c:v>
                </c:pt>
                <c:pt idx="50064">
                  <c:v>-16.631</c:v>
                </c:pt>
                <c:pt idx="50065">
                  <c:v>0</c:v>
                </c:pt>
                <c:pt idx="50066">
                  <c:v>0</c:v>
                </c:pt>
                <c:pt idx="50067">
                  <c:v>0</c:v>
                </c:pt>
                <c:pt idx="50068">
                  <c:v>25.195</c:v>
                </c:pt>
                <c:pt idx="50069">
                  <c:v>0</c:v>
                </c:pt>
                <c:pt idx="50070">
                  <c:v>-12.659000000000001</c:v>
                </c:pt>
                <c:pt idx="50071">
                  <c:v>-9.5570000000000004</c:v>
                </c:pt>
                <c:pt idx="50072">
                  <c:v>0</c:v>
                </c:pt>
                <c:pt idx="50073">
                  <c:v>1.4890000000000001</c:v>
                </c:pt>
                <c:pt idx="50074">
                  <c:v>0</c:v>
                </c:pt>
                <c:pt idx="50075">
                  <c:v>0</c:v>
                </c:pt>
                <c:pt idx="50076">
                  <c:v>0</c:v>
                </c:pt>
                <c:pt idx="50077">
                  <c:v>-0.248000000000004</c:v>
                </c:pt>
                <c:pt idx="50078">
                  <c:v>0.248000000000004</c:v>
                </c:pt>
                <c:pt idx="50079">
                  <c:v>4.7169999999999899</c:v>
                </c:pt>
                <c:pt idx="50080">
                  <c:v>0</c:v>
                </c:pt>
                <c:pt idx="50081">
                  <c:v>-23.83</c:v>
                </c:pt>
                <c:pt idx="50082">
                  <c:v>-8.9359999999999999</c:v>
                </c:pt>
                <c:pt idx="50083">
                  <c:v>0</c:v>
                </c:pt>
                <c:pt idx="50084">
                  <c:v>0</c:v>
                </c:pt>
                <c:pt idx="50085">
                  <c:v>0</c:v>
                </c:pt>
                <c:pt idx="50086">
                  <c:v>0</c:v>
                </c:pt>
                <c:pt idx="50087">
                  <c:v>0</c:v>
                </c:pt>
                <c:pt idx="50088">
                  <c:v>-1.2409999999999899</c:v>
                </c:pt>
                <c:pt idx="50089">
                  <c:v>-0.371999999999999</c:v>
                </c:pt>
                <c:pt idx="50090">
                  <c:v>-0.74500000000000399</c:v>
                </c:pt>
                <c:pt idx="50091">
                  <c:v>-0.123999999999995</c:v>
                </c:pt>
                <c:pt idx="50092">
                  <c:v>0</c:v>
                </c:pt>
                <c:pt idx="50093">
                  <c:v>0</c:v>
                </c:pt>
                <c:pt idx="50094">
                  <c:v>0</c:v>
                </c:pt>
                <c:pt idx="50095">
                  <c:v>-3.9709999999999801</c:v>
                </c:pt>
                <c:pt idx="50096">
                  <c:v>-4.468</c:v>
                </c:pt>
                <c:pt idx="50097">
                  <c:v>-3.4750000000000001</c:v>
                </c:pt>
                <c:pt idx="50098">
                  <c:v>-3.2269999999999799</c:v>
                </c:pt>
                <c:pt idx="50099">
                  <c:v>0</c:v>
                </c:pt>
                <c:pt idx="50100">
                  <c:v>2.2339999999999902</c:v>
                </c:pt>
                <c:pt idx="50101">
                  <c:v>0</c:v>
                </c:pt>
                <c:pt idx="50102">
                  <c:v>0</c:v>
                </c:pt>
                <c:pt idx="50103">
                  <c:v>0</c:v>
                </c:pt>
                <c:pt idx="50104">
                  <c:v>-1.7370000000000001</c:v>
                </c:pt>
                <c:pt idx="50105">
                  <c:v>0</c:v>
                </c:pt>
                <c:pt idx="50106">
                  <c:v>-0.496999999999999</c:v>
                </c:pt>
                <c:pt idx="50107">
                  <c:v>-1.86099999999999</c:v>
                </c:pt>
                <c:pt idx="50108">
                  <c:v>-2.1099999999999901</c:v>
                </c:pt>
                <c:pt idx="50109">
                  <c:v>-15.762</c:v>
                </c:pt>
                <c:pt idx="50110">
                  <c:v>0</c:v>
                </c:pt>
                <c:pt idx="50111">
                  <c:v>0</c:v>
                </c:pt>
                <c:pt idx="50112">
                  <c:v>0</c:v>
                </c:pt>
                <c:pt idx="50113">
                  <c:v>0</c:v>
                </c:pt>
                <c:pt idx="50114">
                  <c:v>0</c:v>
                </c:pt>
                <c:pt idx="50115">
                  <c:v>-0.74499999999999</c:v>
                </c:pt>
                <c:pt idx="50116">
                  <c:v>0</c:v>
                </c:pt>
                <c:pt idx="50117">
                  <c:v>0.248999999999995</c:v>
                </c:pt>
                <c:pt idx="50118">
                  <c:v>0</c:v>
                </c:pt>
                <c:pt idx="50119">
                  <c:v>0</c:v>
                </c:pt>
                <c:pt idx="50120">
                  <c:v>0</c:v>
                </c:pt>
                <c:pt idx="50121">
                  <c:v>0</c:v>
                </c:pt>
                <c:pt idx="50122">
                  <c:v>0.620999999999995</c:v>
                </c:pt>
                <c:pt idx="50123">
                  <c:v>0</c:v>
                </c:pt>
                <c:pt idx="50124">
                  <c:v>-0.248999999999995</c:v>
                </c:pt>
                <c:pt idx="50125">
                  <c:v>-1.117</c:v>
                </c:pt>
                <c:pt idx="50126">
                  <c:v>-0.495999999999995</c:v>
                </c:pt>
                <c:pt idx="50127">
                  <c:v>0</c:v>
                </c:pt>
                <c:pt idx="50128">
                  <c:v>0</c:v>
                </c:pt>
                <c:pt idx="50129">
                  <c:v>0</c:v>
                </c:pt>
                <c:pt idx="50130">
                  <c:v>0</c:v>
                </c:pt>
                <c:pt idx="50131">
                  <c:v>0.620999999999995</c:v>
                </c:pt>
                <c:pt idx="50132">
                  <c:v>0</c:v>
                </c:pt>
                <c:pt idx="50133">
                  <c:v>-0.620999999999995</c:v>
                </c:pt>
                <c:pt idx="50134">
                  <c:v>-0.123999999999995</c:v>
                </c:pt>
                <c:pt idx="50135">
                  <c:v>-0.12400000000000901</c:v>
                </c:pt>
                <c:pt idx="50136">
                  <c:v>-0.371999999999999</c:v>
                </c:pt>
                <c:pt idx="50137">
                  <c:v>0</c:v>
                </c:pt>
                <c:pt idx="50138">
                  <c:v>0</c:v>
                </c:pt>
                <c:pt idx="50139">
                  <c:v>0</c:v>
                </c:pt>
                <c:pt idx="50140">
                  <c:v>0.371999999999999</c:v>
                </c:pt>
                <c:pt idx="50141">
                  <c:v>0</c:v>
                </c:pt>
                <c:pt idx="50142">
                  <c:v>-0.743999999999999</c:v>
                </c:pt>
                <c:pt idx="50143">
                  <c:v>-0.123999999999995</c:v>
                </c:pt>
                <c:pt idx="50144">
                  <c:v>-0.496999999999999</c:v>
                </c:pt>
                <c:pt idx="50145">
                  <c:v>0.496999999999999</c:v>
                </c:pt>
                <c:pt idx="50146">
                  <c:v>0</c:v>
                </c:pt>
                <c:pt idx="50147">
                  <c:v>0</c:v>
                </c:pt>
                <c:pt idx="50148">
                  <c:v>0</c:v>
                </c:pt>
                <c:pt idx="50149">
                  <c:v>0.620999999999995</c:v>
                </c:pt>
                <c:pt idx="50150">
                  <c:v>0</c:v>
                </c:pt>
                <c:pt idx="50151">
                  <c:v>0</c:v>
                </c:pt>
                <c:pt idx="50152">
                  <c:v>0.74500000000000399</c:v>
                </c:pt>
                <c:pt idx="50153">
                  <c:v>0.248000000000004</c:v>
                </c:pt>
                <c:pt idx="50154">
                  <c:v>0.992999999999995</c:v>
                </c:pt>
                <c:pt idx="50155">
                  <c:v>0</c:v>
                </c:pt>
                <c:pt idx="50156">
                  <c:v>0</c:v>
                </c:pt>
                <c:pt idx="50157">
                  <c:v>0</c:v>
                </c:pt>
                <c:pt idx="50158">
                  <c:v>0</c:v>
                </c:pt>
                <c:pt idx="50159">
                  <c:v>0</c:v>
                </c:pt>
                <c:pt idx="50160">
                  <c:v>-2.4829999999999899</c:v>
                </c:pt>
                <c:pt idx="50161">
                  <c:v>-0.12400000000000901</c:v>
                </c:pt>
                <c:pt idx="50162">
                  <c:v>0.12400000000000901</c:v>
                </c:pt>
                <c:pt idx="50163">
                  <c:v>1.11699999999999</c:v>
                </c:pt>
                <c:pt idx="50164">
                  <c:v>0</c:v>
                </c:pt>
                <c:pt idx="50165">
                  <c:v>0</c:v>
                </c:pt>
                <c:pt idx="50166">
                  <c:v>0</c:v>
                </c:pt>
                <c:pt idx="50167">
                  <c:v>-0.24799999999999001</c:v>
                </c:pt>
                <c:pt idx="50168">
                  <c:v>-0.12400000000000901</c:v>
                </c:pt>
                <c:pt idx="50169">
                  <c:v>0.12400000000000901</c:v>
                </c:pt>
                <c:pt idx="50170">
                  <c:v>-0.373000000000004</c:v>
                </c:pt>
                <c:pt idx="50171">
                  <c:v>1.1179999999999899</c:v>
                </c:pt>
                <c:pt idx="50172">
                  <c:v>0</c:v>
                </c:pt>
                <c:pt idx="50173">
                  <c:v>0</c:v>
                </c:pt>
                <c:pt idx="50174">
                  <c:v>0</c:v>
                </c:pt>
                <c:pt idx="50175">
                  <c:v>0</c:v>
                </c:pt>
                <c:pt idx="50176">
                  <c:v>0</c:v>
                </c:pt>
                <c:pt idx="50177">
                  <c:v>0</c:v>
                </c:pt>
                <c:pt idx="50178">
                  <c:v>-0.49600000000000899</c:v>
                </c:pt>
                <c:pt idx="50179">
                  <c:v>0.49600000000000899</c:v>
                </c:pt>
                <c:pt idx="50180">
                  <c:v>-0.248000000000004</c:v>
                </c:pt>
                <c:pt idx="50181">
                  <c:v>0</c:v>
                </c:pt>
                <c:pt idx="50182">
                  <c:v>0</c:v>
                </c:pt>
                <c:pt idx="50183">
                  <c:v>0</c:v>
                </c:pt>
                <c:pt idx="50184">
                  <c:v>0</c:v>
                </c:pt>
                <c:pt idx="50185">
                  <c:v>-0.868999999999999</c:v>
                </c:pt>
                <c:pt idx="50186">
                  <c:v>-0.248000000000004</c:v>
                </c:pt>
                <c:pt idx="50187">
                  <c:v>0.248000000000004</c:v>
                </c:pt>
                <c:pt idx="50188">
                  <c:v>0.620999999999995</c:v>
                </c:pt>
                <c:pt idx="50189">
                  <c:v>0</c:v>
                </c:pt>
                <c:pt idx="50190">
                  <c:v>0.62100000000000899</c:v>
                </c:pt>
                <c:pt idx="50191">
                  <c:v>0</c:v>
                </c:pt>
                <c:pt idx="50192">
                  <c:v>0</c:v>
                </c:pt>
                <c:pt idx="50193">
                  <c:v>0</c:v>
                </c:pt>
                <c:pt idx="50194">
                  <c:v>0</c:v>
                </c:pt>
                <c:pt idx="50195">
                  <c:v>-0.496999999999999</c:v>
                </c:pt>
                <c:pt idx="50196">
                  <c:v>0.74500000000000399</c:v>
                </c:pt>
                <c:pt idx="50197">
                  <c:v>0</c:v>
                </c:pt>
                <c:pt idx="50198">
                  <c:v>0.123999999999995</c:v>
                </c:pt>
                <c:pt idx="50199">
                  <c:v>0</c:v>
                </c:pt>
                <c:pt idx="50200">
                  <c:v>0</c:v>
                </c:pt>
                <c:pt idx="50201">
                  <c:v>0</c:v>
                </c:pt>
                <c:pt idx="50202">
                  <c:v>0</c:v>
                </c:pt>
                <c:pt idx="50203">
                  <c:v>-0.12400000000000901</c:v>
                </c:pt>
                <c:pt idx="50204">
                  <c:v>0.12400000000000901</c:v>
                </c:pt>
                <c:pt idx="50205">
                  <c:v>0.371999999999999</c:v>
                </c:pt>
                <c:pt idx="50206">
                  <c:v>0</c:v>
                </c:pt>
                <c:pt idx="50207">
                  <c:v>-0.12400000000000901</c:v>
                </c:pt>
                <c:pt idx="50208">
                  <c:v>-1.2409999999999899</c:v>
                </c:pt>
                <c:pt idx="50209">
                  <c:v>0</c:v>
                </c:pt>
                <c:pt idx="50210">
                  <c:v>0</c:v>
                </c:pt>
                <c:pt idx="50211">
                  <c:v>0</c:v>
                </c:pt>
                <c:pt idx="50212">
                  <c:v>-0.496999999999999</c:v>
                </c:pt>
                <c:pt idx="50213">
                  <c:v>0.248999999999995</c:v>
                </c:pt>
                <c:pt idx="50214">
                  <c:v>0</c:v>
                </c:pt>
                <c:pt idx="50215">
                  <c:v>0.49600000000000899</c:v>
                </c:pt>
                <c:pt idx="50216">
                  <c:v>0</c:v>
                </c:pt>
                <c:pt idx="50217">
                  <c:v>-0.99300000000000899</c:v>
                </c:pt>
                <c:pt idx="50218">
                  <c:v>0</c:v>
                </c:pt>
                <c:pt idx="50219">
                  <c:v>0</c:v>
                </c:pt>
                <c:pt idx="50220">
                  <c:v>0</c:v>
                </c:pt>
                <c:pt idx="50221">
                  <c:v>0</c:v>
                </c:pt>
                <c:pt idx="50222">
                  <c:v>0</c:v>
                </c:pt>
                <c:pt idx="50223">
                  <c:v>0.867999999999995</c:v>
                </c:pt>
                <c:pt idx="50224">
                  <c:v>1.6140000000000001</c:v>
                </c:pt>
                <c:pt idx="50225">
                  <c:v>0</c:v>
                </c:pt>
                <c:pt idx="50226">
                  <c:v>0</c:v>
                </c:pt>
                <c:pt idx="50227">
                  <c:v>0</c:v>
                </c:pt>
                <c:pt idx="50228">
                  <c:v>0</c:v>
                </c:pt>
                <c:pt idx="50229">
                  <c:v>0</c:v>
                </c:pt>
                <c:pt idx="50230">
                  <c:v>-0.371999999999999</c:v>
                </c:pt>
                <c:pt idx="50231">
                  <c:v>0.12400000000000901</c:v>
                </c:pt>
                <c:pt idx="50232">
                  <c:v>-0.12400000000000901</c:v>
                </c:pt>
                <c:pt idx="50233">
                  <c:v>-0.37299999999999001</c:v>
                </c:pt>
                <c:pt idx="50234">
                  <c:v>-0.868999999999999</c:v>
                </c:pt>
                <c:pt idx="50235">
                  <c:v>0</c:v>
                </c:pt>
                <c:pt idx="50236">
                  <c:v>0</c:v>
                </c:pt>
                <c:pt idx="50237">
                  <c:v>0</c:v>
                </c:pt>
                <c:pt idx="50238">
                  <c:v>0</c:v>
                </c:pt>
                <c:pt idx="50239">
                  <c:v>-0.74500000000000399</c:v>
                </c:pt>
                <c:pt idx="50240">
                  <c:v>1.73799999999999</c:v>
                </c:pt>
                <c:pt idx="50241">
                  <c:v>-0.620999999999995</c:v>
                </c:pt>
                <c:pt idx="50242">
                  <c:v>0</c:v>
                </c:pt>
                <c:pt idx="50243">
                  <c:v>0</c:v>
                </c:pt>
                <c:pt idx="50244">
                  <c:v>-0.371999999999999</c:v>
                </c:pt>
                <c:pt idx="50245">
                  <c:v>0</c:v>
                </c:pt>
                <c:pt idx="50246">
                  <c:v>0</c:v>
                </c:pt>
                <c:pt idx="50247">
                  <c:v>0</c:v>
                </c:pt>
                <c:pt idx="50248">
                  <c:v>0.992999999999995</c:v>
                </c:pt>
                <c:pt idx="50249">
                  <c:v>0.992999999999995</c:v>
                </c:pt>
                <c:pt idx="50250">
                  <c:v>0</c:v>
                </c:pt>
                <c:pt idx="50251">
                  <c:v>0</c:v>
                </c:pt>
                <c:pt idx="50252">
                  <c:v>-0.123999999999995</c:v>
                </c:pt>
                <c:pt idx="50253">
                  <c:v>-0.868999999999999</c:v>
                </c:pt>
                <c:pt idx="50254">
                  <c:v>0</c:v>
                </c:pt>
                <c:pt idx="50255">
                  <c:v>0</c:v>
                </c:pt>
                <c:pt idx="50256">
                  <c:v>0</c:v>
                </c:pt>
                <c:pt idx="50257">
                  <c:v>0</c:v>
                </c:pt>
                <c:pt idx="50258">
                  <c:v>0.12400000000000901</c:v>
                </c:pt>
                <c:pt idx="50259">
                  <c:v>0.123999999999995</c:v>
                </c:pt>
                <c:pt idx="50260">
                  <c:v>-0.123999999999995</c:v>
                </c:pt>
                <c:pt idx="50261">
                  <c:v>0.123999999999995</c:v>
                </c:pt>
                <c:pt idx="50262">
                  <c:v>0.248000000000004</c:v>
                </c:pt>
                <c:pt idx="50263">
                  <c:v>0</c:v>
                </c:pt>
                <c:pt idx="50264">
                  <c:v>0</c:v>
                </c:pt>
                <c:pt idx="50265">
                  <c:v>0</c:v>
                </c:pt>
                <c:pt idx="50266">
                  <c:v>0.248000000000004</c:v>
                </c:pt>
                <c:pt idx="50267">
                  <c:v>-0.12400000000000901</c:v>
                </c:pt>
                <c:pt idx="50268">
                  <c:v>0.248000000000004</c:v>
                </c:pt>
                <c:pt idx="50269">
                  <c:v>-0.248000000000004</c:v>
                </c:pt>
                <c:pt idx="50270">
                  <c:v>-0.371999999999999</c:v>
                </c:pt>
                <c:pt idx="50271">
                  <c:v>0</c:v>
                </c:pt>
                <c:pt idx="50272">
                  <c:v>0</c:v>
                </c:pt>
                <c:pt idx="50273">
                  <c:v>0</c:v>
                </c:pt>
                <c:pt idx="50274">
                  <c:v>0</c:v>
                </c:pt>
                <c:pt idx="50275">
                  <c:v>0.12400000000000901</c:v>
                </c:pt>
                <c:pt idx="50276">
                  <c:v>0.123999999999995</c:v>
                </c:pt>
                <c:pt idx="50277">
                  <c:v>0.125</c:v>
                </c:pt>
                <c:pt idx="50278">
                  <c:v>-0.125</c:v>
                </c:pt>
                <c:pt idx="50279">
                  <c:v>-1.36499999999999</c:v>
                </c:pt>
                <c:pt idx="50280">
                  <c:v>0</c:v>
                </c:pt>
                <c:pt idx="50281">
                  <c:v>0</c:v>
                </c:pt>
                <c:pt idx="50282">
                  <c:v>0</c:v>
                </c:pt>
                <c:pt idx="50283">
                  <c:v>0</c:v>
                </c:pt>
                <c:pt idx="50284">
                  <c:v>0</c:v>
                </c:pt>
                <c:pt idx="50285">
                  <c:v>-0.992999999999995</c:v>
                </c:pt>
                <c:pt idx="50286">
                  <c:v>0</c:v>
                </c:pt>
                <c:pt idx="50287">
                  <c:v>0.24799999999999001</c:v>
                </c:pt>
                <c:pt idx="50288">
                  <c:v>0</c:v>
                </c:pt>
                <c:pt idx="50289">
                  <c:v>0</c:v>
                </c:pt>
                <c:pt idx="50290">
                  <c:v>0</c:v>
                </c:pt>
                <c:pt idx="50291">
                  <c:v>0</c:v>
                </c:pt>
                <c:pt idx="50292">
                  <c:v>0</c:v>
                </c:pt>
                <c:pt idx="50293">
                  <c:v>0</c:v>
                </c:pt>
                <c:pt idx="50294">
                  <c:v>0</c:v>
                </c:pt>
                <c:pt idx="50295">
                  <c:v>0.248000000000004</c:v>
                </c:pt>
                <c:pt idx="50296">
                  <c:v>0</c:v>
                </c:pt>
                <c:pt idx="50297">
                  <c:v>0.123999999999995</c:v>
                </c:pt>
                <c:pt idx="50298">
                  <c:v>2.8539999999999899</c:v>
                </c:pt>
                <c:pt idx="50299">
                  <c:v>0</c:v>
                </c:pt>
                <c:pt idx="50300">
                  <c:v>0</c:v>
                </c:pt>
                <c:pt idx="50301">
                  <c:v>0</c:v>
                </c:pt>
                <c:pt idx="50302">
                  <c:v>0</c:v>
                </c:pt>
                <c:pt idx="50303">
                  <c:v>-1.117</c:v>
                </c:pt>
                <c:pt idx="50304">
                  <c:v>-0.248000000000004</c:v>
                </c:pt>
                <c:pt idx="50305">
                  <c:v>-0.868999999999999</c:v>
                </c:pt>
                <c:pt idx="50306">
                  <c:v>0</c:v>
                </c:pt>
                <c:pt idx="50307">
                  <c:v>0.74500000000000399</c:v>
                </c:pt>
                <c:pt idx="50308">
                  <c:v>0</c:v>
                </c:pt>
                <c:pt idx="50309">
                  <c:v>0</c:v>
                </c:pt>
                <c:pt idx="50310">
                  <c:v>0</c:v>
                </c:pt>
                <c:pt idx="50311">
                  <c:v>-0.12400000000000901</c:v>
                </c:pt>
                <c:pt idx="50312">
                  <c:v>0</c:v>
                </c:pt>
                <c:pt idx="50313">
                  <c:v>0</c:v>
                </c:pt>
                <c:pt idx="50314">
                  <c:v>-0.371999999999999</c:v>
                </c:pt>
                <c:pt idx="50315">
                  <c:v>0</c:v>
                </c:pt>
                <c:pt idx="50316">
                  <c:v>0</c:v>
                </c:pt>
                <c:pt idx="50317">
                  <c:v>0</c:v>
                </c:pt>
                <c:pt idx="50318">
                  <c:v>0</c:v>
                </c:pt>
                <c:pt idx="50319">
                  <c:v>0</c:v>
                </c:pt>
                <c:pt idx="50320">
                  <c:v>0.495999999999995</c:v>
                </c:pt>
                <c:pt idx="50321">
                  <c:v>-0.495999999999995</c:v>
                </c:pt>
                <c:pt idx="50322">
                  <c:v>0.495999999999995</c:v>
                </c:pt>
                <c:pt idx="50323">
                  <c:v>0.123999999999995</c:v>
                </c:pt>
                <c:pt idx="50324">
                  <c:v>0.12400000000000901</c:v>
                </c:pt>
                <c:pt idx="50325">
                  <c:v>0</c:v>
                </c:pt>
                <c:pt idx="50326">
                  <c:v>0</c:v>
                </c:pt>
                <c:pt idx="50327">
                  <c:v>0</c:v>
                </c:pt>
                <c:pt idx="50328">
                  <c:v>0</c:v>
                </c:pt>
                <c:pt idx="50329">
                  <c:v>0</c:v>
                </c:pt>
                <c:pt idx="50330">
                  <c:v>-1.2409999999999899</c:v>
                </c:pt>
                <c:pt idx="50331">
                  <c:v>0</c:v>
                </c:pt>
                <c:pt idx="50332">
                  <c:v>0.620999999999995</c:v>
                </c:pt>
                <c:pt idx="50333">
                  <c:v>0.868999999999999</c:v>
                </c:pt>
                <c:pt idx="50334">
                  <c:v>0</c:v>
                </c:pt>
                <c:pt idx="50335">
                  <c:v>0</c:v>
                </c:pt>
                <c:pt idx="50336">
                  <c:v>0</c:v>
                </c:pt>
                <c:pt idx="50337">
                  <c:v>0</c:v>
                </c:pt>
                <c:pt idx="50338">
                  <c:v>-0.620999999999995</c:v>
                </c:pt>
                <c:pt idx="50339">
                  <c:v>-1.4890000000000001</c:v>
                </c:pt>
                <c:pt idx="50340">
                  <c:v>0</c:v>
                </c:pt>
                <c:pt idx="50341">
                  <c:v>1.117</c:v>
                </c:pt>
                <c:pt idx="50342">
                  <c:v>0</c:v>
                </c:pt>
                <c:pt idx="50343">
                  <c:v>-0.12400000000000901</c:v>
                </c:pt>
                <c:pt idx="50344">
                  <c:v>0</c:v>
                </c:pt>
                <c:pt idx="50345">
                  <c:v>0</c:v>
                </c:pt>
                <c:pt idx="50346">
                  <c:v>0</c:v>
                </c:pt>
                <c:pt idx="50347">
                  <c:v>0</c:v>
                </c:pt>
                <c:pt idx="50348">
                  <c:v>0.371999999999999</c:v>
                </c:pt>
                <c:pt idx="50349">
                  <c:v>0.248000000000004</c:v>
                </c:pt>
                <c:pt idx="50350">
                  <c:v>0</c:v>
                </c:pt>
                <c:pt idx="50351">
                  <c:v>0</c:v>
                </c:pt>
                <c:pt idx="50352">
                  <c:v>-2.2339999999999902</c:v>
                </c:pt>
                <c:pt idx="50353">
                  <c:v>0</c:v>
                </c:pt>
                <c:pt idx="50354">
                  <c:v>0</c:v>
                </c:pt>
                <c:pt idx="50355">
                  <c:v>0</c:v>
                </c:pt>
                <c:pt idx="50356">
                  <c:v>0</c:v>
                </c:pt>
                <c:pt idx="50357">
                  <c:v>0</c:v>
                </c:pt>
                <c:pt idx="50358">
                  <c:v>1.117</c:v>
                </c:pt>
                <c:pt idx="50359">
                  <c:v>-0.62000000000000399</c:v>
                </c:pt>
                <c:pt idx="50360">
                  <c:v>0</c:v>
                </c:pt>
                <c:pt idx="50361">
                  <c:v>-0.496999999999999</c:v>
                </c:pt>
                <c:pt idx="50362">
                  <c:v>0</c:v>
                </c:pt>
                <c:pt idx="50363">
                  <c:v>0</c:v>
                </c:pt>
                <c:pt idx="50364">
                  <c:v>0</c:v>
                </c:pt>
                <c:pt idx="50365">
                  <c:v>0</c:v>
                </c:pt>
                <c:pt idx="50366">
                  <c:v>0.74499999999999</c:v>
                </c:pt>
                <c:pt idx="50367">
                  <c:v>0.248000000000004</c:v>
                </c:pt>
                <c:pt idx="50368">
                  <c:v>1.48999999999999</c:v>
                </c:pt>
                <c:pt idx="50369">
                  <c:v>0</c:v>
                </c:pt>
                <c:pt idx="50370">
                  <c:v>-1.2409999999999899</c:v>
                </c:pt>
                <c:pt idx="50371">
                  <c:v>0</c:v>
                </c:pt>
                <c:pt idx="50372">
                  <c:v>0</c:v>
                </c:pt>
                <c:pt idx="50373">
                  <c:v>0</c:v>
                </c:pt>
                <c:pt idx="50374">
                  <c:v>0</c:v>
                </c:pt>
                <c:pt idx="50375">
                  <c:v>0</c:v>
                </c:pt>
                <c:pt idx="50376">
                  <c:v>-1.2409999999999899</c:v>
                </c:pt>
                <c:pt idx="50377">
                  <c:v>-1.11699999999999</c:v>
                </c:pt>
                <c:pt idx="50378">
                  <c:v>0</c:v>
                </c:pt>
                <c:pt idx="50379">
                  <c:v>-0.12400000000000901</c:v>
                </c:pt>
                <c:pt idx="50380">
                  <c:v>0</c:v>
                </c:pt>
                <c:pt idx="50381">
                  <c:v>0</c:v>
                </c:pt>
                <c:pt idx="50382">
                  <c:v>0</c:v>
                </c:pt>
                <c:pt idx="50383">
                  <c:v>0</c:v>
                </c:pt>
                <c:pt idx="50384">
                  <c:v>0.371999999999999</c:v>
                </c:pt>
                <c:pt idx="50385">
                  <c:v>-1.4890000000000001</c:v>
                </c:pt>
                <c:pt idx="50386">
                  <c:v>0.743999999999999</c:v>
                </c:pt>
                <c:pt idx="50387">
                  <c:v>-0.371999999999999</c:v>
                </c:pt>
                <c:pt idx="50388">
                  <c:v>0.12400000000000901</c:v>
                </c:pt>
                <c:pt idx="50389">
                  <c:v>0</c:v>
                </c:pt>
                <c:pt idx="50390">
                  <c:v>0</c:v>
                </c:pt>
                <c:pt idx="50391">
                  <c:v>0</c:v>
                </c:pt>
                <c:pt idx="50392">
                  <c:v>0.74500000000000399</c:v>
                </c:pt>
                <c:pt idx="50393">
                  <c:v>0</c:v>
                </c:pt>
                <c:pt idx="50394">
                  <c:v>0</c:v>
                </c:pt>
                <c:pt idx="50395">
                  <c:v>0</c:v>
                </c:pt>
                <c:pt idx="50396">
                  <c:v>-0.371999999999999</c:v>
                </c:pt>
                <c:pt idx="50397">
                  <c:v>0.371999999999999</c:v>
                </c:pt>
                <c:pt idx="50398">
                  <c:v>0</c:v>
                </c:pt>
                <c:pt idx="50399">
                  <c:v>0</c:v>
                </c:pt>
                <c:pt idx="50400">
                  <c:v>0</c:v>
                </c:pt>
                <c:pt idx="50401">
                  <c:v>0</c:v>
                </c:pt>
                <c:pt idx="50402">
                  <c:v>-0.371999999999999</c:v>
                </c:pt>
                <c:pt idx="50403">
                  <c:v>-0.123999999999995</c:v>
                </c:pt>
                <c:pt idx="50404">
                  <c:v>0</c:v>
                </c:pt>
                <c:pt idx="50405">
                  <c:v>-0.12400000000000901</c:v>
                </c:pt>
                <c:pt idx="50406">
                  <c:v>0.12400000000000901</c:v>
                </c:pt>
                <c:pt idx="50407">
                  <c:v>0</c:v>
                </c:pt>
                <c:pt idx="50408">
                  <c:v>0</c:v>
                </c:pt>
                <c:pt idx="50409">
                  <c:v>0</c:v>
                </c:pt>
                <c:pt idx="50410">
                  <c:v>0</c:v>
                </c:pt>
                <c:pt idx="50411">
                  <c:v>1.117</c:v>
                </c:pt>
                <c:pt idx="50412">
                  <c:v>0</c:v>
                </c:pt>
                <c:pt idx="50413">
                  <c:v>-1.2409999999999899</c:v>
                </c:pt>
                <c:pt idx="50414">
                  <c:v>0</c:v>
                </c:pt>
                <c:pt idx="50415">
                  <c:v>1.7369999999999901</c:v>
                </c:pt>
                <c:pt idx="50416">
                  <c:v>0</c:v>
                </c:pt>
                <c:pt idx="50417">
                  <c:v>0</c:v>
                </c:pt>
                <c:pt idx="50418">
                  <c:v>0</c:v>
                </c:pt>
                <c:pt idx="50419">
                  <c:v>0</c:v>
                </c:pt>
                <c:pt idx="50420">
                  <c:v>0</c:v>
                </c:pt>
                <c:pt idx="50421">
                  <c:v>-0.371999999999999</c:v>
                </c:pt>
                <c:pt idx="50422">
                  <c:v>-0.371999999999999</c:v>
                </c:pt>
                <c:pt idx="50423">
                  <c:v>-1.73799999999999</c:v>
                </c:pt>
                <c:pt idx="50424">
                  <c:v>0</c:v>
                </c:pt>
                <c:pt idx="50425">
                  <c:v>0</c:v>
                </c:pt>
                <c:pt idx="50426">
                  <c:v>0</c:v>
                </c:pt>
                <c:pt idx="50427">
                  <c:v>0</c:v>
                </c:pt>
                <c:pt idx="50428">
                  <c:v>-1.2409999999999899</c:v>
                </c:pt>
                <c:pt idx="50429">
                  <c:v>0</c:v>
                </c:pt>
                <c:pt idx="50430">
                  <c:v>0</c:v>
                </c:pt>
                <c:pt idx="50431">
                  <c:v>-0.371999999999999</c:v>
                </c:pt>
                <c:pt idx="50432">
                  <c:v>0.62000000000000399</c:v>
                </c:pt>
                <c:pt idx="50433">
                  <c:v>0.620999999999995</c:v>
                </c:pt>
                <c:pt idx="50434">
                  <c:v>0</c:v>
                </c:pt>
                <c:pt idx="50435">
                  <c:v>0</c:v>
                </c:pt>
                <c:pt idx="50436">
                  <c:v>0</c:v>
                </c:pt>
                <c:pt idx="50437">
                  <c:v>0.992999999999995</c:v>
                </c:pt>
                <c:pt idx="50438">
                  <c:v>0.371999999999999</c:v>
                </c:pt>
                <c:pt idx="50439">
                  <c:v>0</c:v>
                </c:pt>
                <c:pt idx="50440">
                  <c:v>0.74500000000000399</c:v>
                </c:pt>
                <c:pt idx="50441">
                  <c:v>0.123999999999995</c:v>
                </c:pt>
                <c:pt idx="50442">
                  <c:v>0.74500000000000399</c:v>
                </c:pt>
                <c:pt idx="50443">
                  <c:v>0</c:v>
                </c:pt>
                <c:pt idx="50444">
                  <c:v>0</c:v>
                </c:pt>
                <c:pt idx="50445">
                  <c:v>0</c:v>
                </c:pt>
                <c:pt idx="50446">
                  <c:v>0</c:v>
                </c:pt>
                <c:pt idx="50447">
                  <c:v>-1.4890000000000001</c:v>
                </c:pt>
                <c:pt idx="50448">
                  <c:v>-1.36499999999999</c:v>
                </c:pt>
                <c:pt idx="50449">
                  <c:v>0.61999999999999</c:v>
                </c:pt>
                <c:pt idx="50450">
                  <c:v>0</c:v>
                </c:pt>
                <c:pt idx="50451">
                  <c:v>0.248000000000004</c:v>
                </c:pt>
                <c:pt idx="50452">
                  <c:v>0</c:v>
                </c:pt>
                <c:pt idx="50453">
                  <c:v>0</c:v>
                </c:pt>
                <c:pt idx="50454">
                  <c:v>0</c:v>
                </c:pt>
                <c:pt idx="50455">
                  <c:v>0</c:v>
                </c:pt>
                <c:pt idx="50456">
                  <c:v>-0.495999999999995</c:v>
                </c:pt>
                <c:pt idx="50457">
                  <c:v>0</c:v>
                </c:pt>
                <c:pt idx="50458">
                  <c:v>1.36499999999999</c:v>
                </c:pt>
                <c:pt idx="50459">
                  <c:v>0</c:v>
                </c:pt>
                <c:pt idx="50460">
                  <c:v>0</c:v>
                </c:pt>
                <c:pt idx="50461">
                  <c:v>0</c:v>
                </c:pt>
                <c:pt idx="50462">
                  <c:v>0</c:v>
                </c:pt>
                <c:pt idx="50463">
                  <c:v>0</c:v>
                </c:pt>
                <c:pt idx="50464">
                  <c:v>0</c:v>
                </c:pt>
                <c:pt idx="50465">
                  <c:v>-0.123999999999995</c:v>
                </c:pt>
                <c:pt idx="50466">
                  <c:v>0</c:v>
                </c:pt>
                <c:pt idx="50467">
                  <c:v>0</c:v>
                </c:pt>
                <c:pt idx="50468">
                  <c:v>0</c:v>
                </c:pt>
                <c:pt idx="50469">
                  <c:v>-0.248000000000004</c:v>
                </c:pt>
                <c:pt idx="50470">
                  <c:v>0</c:v>
                </c:pt>
                <c:pt idx="50471">
                  <c:v>0</c:v>
                </c:pt>
                <c:pt idx="50472">
                  <c:v>0</c:v>
                </c:pt>
                <c:pt idx="50473">
                  <c:v>-0.248000000000004</c:v>
                </c:pt>
                <c:pt idx="50474">
                  <c:v>-1.2409999999999899</c:v>
                </c:pt>
                <c:pt idx="50475">
                  <c:v>1.2409999999999899</c:v>
                </c:pt>
                <c:pt idx="50476">
                  <c:v>0.62000000000000399</c:v>
                </c:pt>
                <c:pt idx="50477">
                  <c:v>0</c:v>
                </c:pt>
                <c:pt idx="50478">
                  <c:v>-0.992999999999995</c:v>
                </c:pt>
                <c:pt idx="50479">
                  <c:v>0</c:v>
                </c:pt>
                <c:pt idx="50480">
                  <c:v>0</c:v>
                </c:pt>
                <c:pt idx="50481">
                  <c:v>0</c:v>
                </c:pt>
                <c:pt idx="50482">
                  <c:v>-0.992999999999995</c:v>
                </c:pt>
                <c:pt idx="50483">
                  <c:v>0.123999999999995</c:v>
                </c:pt>
                <c:pt idx="50484">
                  <c:v>0</c:v>
                </c:pt>
                <c:pt idx="50485">
                  <c:v>1.2409999999999899</c:v>
                </c:pt>
                <c:pt idx="50486">
                  <c:v>0.248999999999995</c:v>
                </c:pt>
                <c:pt idx="50487">
                  <c:v>0</c:v>
                </c:pt>
                <c:pt idx="50488">
                  <c:v>0</c:v>
                </c:pt>
                <c:pt idx="50489">
                  <c:v>0</c:v>
                </c:pt>
                <c:pt idx="50490">
                  <c:v>0</c:v>
                </c:pt>
                <c:pt idx="50491">
                  <c:v>-0.495999999999995</c:v>
                </c:pt>
                <c:pt idx="50492">
                  <c:v>0</c:v>
                </c:pt>
                <c:pt idx="50493">
                  <c:v>0.495999999999995</c:v>
                </c:pt>
                <c:pt idx="50494">
                  <c:v>0</c:v>
                </c:pt>
                <c:pt idx="50495">
                  <c:v>-2.1099999999999901</c:v>
                </c:pt>
                <c:pt idx="50496">
                  <c:v>-0.371999999999999</c:v>
                </c:pt>
                <c:pt idx="50497">
                  <c:v>0</c:v>
                </c:pt>
                <c:pt idx="50498">
                  <c:v>0</c:v>
                </c:pt>
                <c:pt idx="50499">
                  <c:v>0</c:v>
                </c:pt>
                <c:pt idx="50500">
                  <c:v>-0.62100000000000899</c:v>
                </c:pt>
                <c:pt idx="50501">
                  <c:v>0</c:v>
                </c:pt>
                <c:pt idx="50502">
                  <c:v>0.12400000000000901</c:v>
                </c:pt>
                <c:pt idx="50503">
                  <c:v>0.248999999999995</c:v>
                </c:pt>
                <c:pt idx="50504">
                  <c:v>0</c:v>
                </c:pt>
                <c:pt idx="50505">
                  <c:v>-0.74500000000000399</c:v>
                </c:pt>
                <c:pt idx="50506">
                  <c:v>0</c:v>
                </c:pt>
                <c:pt idx="50507">
                  <c:v>0</c:v>
                </c:pt>
                <c:pt idx="50508">
                  <c:v>0</c:v>
                </c:pt>
                <c:pt idx="50509">
                  <c:v>9.9290000000000003</c:v>
                </c:pt>
                <c:pt idx="50510">
                  <c:v>3.8479999999999901</c:v>
                </c:pt>
                <c:pt idx="50511">
                  <c:v>0.62000000000000399</c:v>
                </c:pt>
                <c:pt idx="50512">
                  <c:v>0</c:v>
                </c:pt>
                <c:pt idx="50513">
                  <c:v>-1.61299999999999</c:v>
                </c:pt>
                <c:pt idx="50514">
                  <c:v>-1.3659999999999899</c:v>
                </c:pt>
                <c:pt idx="50515">
                  <c:v>0</c:v>
                </c:pt>
                <c:pt idx="50516">
                  <c:v>0</c:v>
                </c:pt>
                <c:pt idx="50517">
                  <c:v>0</c:v>
                </c:pt>
                <c:pt idx="50518">
                  <c:v>0.496999999999999</c:v>
                </c:pt>
                <c:pt idx="50519">
                  <c:v>0</c:v>
                </c:pt>
                <c:pt idx="50520">
                  <c:v>0</c:v>
                </c:pt>
                <c:pt idx="50521">
                  <c:v>-0.99300000000000899</c:v>
                </c:pt>
                <c:pt idx="50522">
                  <c:v>-0.123999999999995</c:v>
                </c:pt>
                <c:pt idx="50523">
                  <c:v>0</c:v>
                </c:pt>
                <c:pt idx="50524">
                  <c:v>0</c:v>
                </c:pt>
                <c:pt idx="50525">
                  <c:v>0</c:v>
                </c:pt>
                <c:pt idx="50526">
                  <c:v>0</c:v>
                </c:pt>
                <c:pt idx="50527">
                  <c:v>-0.868999999999999</c:v>
                </c:pt>
                <c:pt idx="50528">
                  <c:v>0</c:v>
                </c:pt>
                <c:pt idx="50529">
                  <c:v>-0.620999999999995</c:v>
                </c:pt>
                <c:pt idx="50530">
                  <c:v>-2.6059999999999999</c:v>
                </c:pt>
                <c:pt idx="50531">
                  <c:v>0</c:v>
                </c:pt>
                <c:pt idx="50532">
                  <c:v>-13.899999999999901</c:v>
                </c:pt>
                <c:pt idx="50533">
                  <c:v>0</c:v>
                </c:pt>
                <c:pt idx="50534">
                  <c:v>0</c:v>
                </c:pt>
                <c:pt idx="50535">
                  <c:v>0</c:v>
                </c:pt>
                <c:pt idx="50536">
                  <c:v>0</c:v>
                </c:pt>
                <c:pt idx="50537">
                  <c:v>1.36499999999999</c:v>
                </c:pt>
                <c:pt idx="50538">
                  <c:v>0</c:v>
                </c:pt>
                <c:pt idx="50539">
                  <c:v>-1.2409999999999899</c:v>
                </c:pt>
                <c:pt idx="50540">
                  <c:v>-0.123999999999995</c:v>
                </c:pt>
                <c:pt idx="50541">
                  <c:v>0</c:v>
                </c:pt>
                <c:pt idx="50542">
                  <c:v>0</c:v>
                </c:pt>
                <c:pt idx="50543">
                  <c:v>0</c:v>
                </c:pt>
                <c:pt idx="50544">
                  <c:v>0</c:v>
                </c:pt>
                <c:pt idx="50545">
                  <c:v>1.11699999999999</c:v>
                </c:pt>
                <c:pt idx="50546">
                  <c:v>-1.11699999999999</c:v>
                </c:pt>
                <c:pt idx="50547">
                  <c:v>0.62100000000000199</c:v>
                </c:pt>
                <c:pt idx="50548">
                  <c:v>-0.371999999999999</c:v>
                </c:pt>
                <c:pt idx="50549">
                  <c:v>0</c:v>
                </c:pt>
                <c:pt idx="50550">
                  <c:v>0</c:v>
                </c:pt>
                <c:pt idx="50551">
                  <c:v>0</c:v>
                </c:pt>
                <c:pt idx="50552">
                  <c:v>0</c:v>
                </c:pt>
                <c:pt idx="50553">
                  <c:v>0</c:v>
                </c:pt>
                <c:pt idx="50554">
                  <c:v>0.743999999999999</c:v>
                </c:pt>
                <c:pt idx="50555">
                  <c:v>-0.743999999999999</c:v>
                </c:pt>
                <c:pt idx="50556">
                  <c:v>0.495999999999995</c:v>
                </c:pt>
                <c:pt idx="50557">
                  <c:v>0</c:v>
                </c:pt>
                <c:pt idx="50558">
                  <c:v>0.49600000000000199</c:v>
                </c:pt>
                <c:pt idx="50559">
                  <c:v>0.496999999999999</c:v>
                </c:pt>
                <c:pt idx="50560">
                  <c:v>0</c:v>
                </c:pt>
                <c:pt idx="50561">
                  <c:v>0</c:v>
                </c:pt>
                <c:pt idx="50562">
                  <c:v>0</c:v>
                </c:pt>
                <c:pt idx="50563">
                  <c:v>-0.248999999999995</c:v>
                </c:pt>
                <c:pt idx="50564">
                  <c:v>-0.62000000000000399</c:v>
                </c:pt>
                <c:pt idx="50565">
                  <c:v>0</c:v>
                </c:pt>
                <c:pt idx="50566">
                  <c:v>4.84</c:v>
                </c:pt>
                <c:pt idx="50567">
                  <c:v>0</c:v>
                </c:pt>
                <c:pt idx="50568">
                  <c:v>-5.3369999999999997</c:v>
                </c:pt>
                <c:pt idx="50569">
                  <c:v>0</c:v>
                </c:pt>
                <c:pt idx="50570">
                  <c:v>0</c:v>
                </c:pt>
                <c:pt idx="50571">
                  <c:v>0</c:v>
                </c:pt>
                <c:pt idx="50572">
                  <c:v>0.123999999999995</c:v>
                </c:pt>
                <c:pt idx="50573">
                  <c:v>0</c:v>
                </c:pt>
                <c:pt idx="50574">
                  <c:v>0</c:v>
                </c:pt>
                <c:pt idx="50575">
                  <c:v>0</c:v>
                </c:pt>
                <c:pt idx="50576">
                  <c:v>0.371999999999999</c:v>
                </c:pt>
                <c:pt idx="50577">
                  <c:v>0</c:v>
                </c:pt>
                <c:pt idx="50578">
                  <c:v>0</c:v>
                </c:pt>
                <c:pt idx="50579">
                  <c:v>0</c:v>
                </c:pt>
                <c:pt idx="50580">
                  <c:v>0</c:v>
                </c:pt>
                <c:pt idx="50581">
                  <c:v>0.99300000000000199</c:v>
                </c:pt>
                <c:pt idx="50582">
                  <c:v>0.124000000000002</c:v>
                </c:pt>
                <c:pt idx="50583">
                  <c:v>0</c:v>
                </c:pt>
                <c:pt idx="50584">
                  <c:v>0</c:v>
                </c:pt>
                <c:pt idx="50585">
                  <c:v>0</c:v>
                </c:pt>
                <c:pt idx="50586">
                  <c:v>0</c:v>
                </c:pt>
                <c:pt idx="50587">
                  <c:v>0</c:v>
                </c:pt>
                <c:pt idx="50588">
                  <c:v>0</c:v>
                </c:pt>
                <c:pt idx="50589">
                  <c:v>0</c:v>
                </c:pt>
                <c:pt idx="50590">
                  <c:v>-0.99300000000000199</c:v>
                </c:pt>
                <c:pt idx="50591">
                  <c:v>-0.619999999999997</c:v>
                </c:pt>
                <c:pt idx="50592">
                  <c:v>-0.124000000000002</c:v>
                </c:pt>
                <c:pt idx="50593">
                  <c:v>-0.247999999999997</c:v>
                </c:pt>
                <c:pt idx="50594">
                  <c:v>0.247999999999997</c:v>
                </c:pt>
                <c:pt idx="50595">
                  <c:v>0.868999999999999</c:v>
                </c:pt>
                <c:pt idx="50596">
                  <c:v>0</c:v>
                </c:pt>
                <c:pt idx="50597">
                  <c:v>0</c:v>
                </c:pt>
                <c:pt idx="50598">
                  <c:v>0</c:v>
                </c:pt>
                <c:pt idx="50599">
                  <c:v>-0.124000000000002</c:v>
                </c:pt>
                <c:pt idx="50600">
                  <c:v>-0.619999999999997</c:v>
                </c:pt>
                <c:pt idx="50601">
                  <c:v>0.371999999999999</c:v>
                </c:pt>
                <c:pt idx="50602">
                  <c:v>0</c:v>
                </c:pt>
                <c:pt idx="50603">
                  <c:v>0</c:v>
                </c:pt>
                <c:pt idx="50604">
                  <c:v>-0.371999999999999</c:v>
                </c:pt>
                <c:pt idx="50605">
                  <c:v>0</c:v>
                </c:pt>
                <c:pt idx="50606">
                  <c:v>0</c:v>
                </c:pt>
                <c:pt idx="50607">
                  <c:v>0</c:v>
                </c:pt>
                <c:pt idx="50608">
                  <c:v>0</c:v>
                </c:pt>
                <c:pt idx="50609">
                  <c:v>0</c:v>
                </c:pt>
                <c:pt idx="50610">
                  <c:v>-0.123999999999995</c:v>
                </c:pt>
                <c:pt idx="50611">
                  <c:v>0.496999999999999</c:v>
                </c:pt>
                <c:pt idx="50612">
                  <c:v>-0.373000000000004</c:v>
                </c:pt>
                <c:pt idx="50613">
                  <c:v>0</c:v>
                </c:pt>
                <c:pt idx="50614">
                  <c:v>0</c:v>
                </c:pt>
                <c:pt idx="50615">
                  <c:v>0</c:v>
                </c:pt>
                <c:pt idx="50616">
                  <c:v>0</c:v>
                </c:pt>
                <c:pt idx="50617">
                  <c:v>-0.495999999999995</c:v>
                </c:pt>
                <c:pt idx="50618">
                  <c:v>0</c:v>
                </c:pt>
                <c:pt idx="50619">
                  <c:v>-0.125</c:v>
                </c:pt>
                <c:pt idx="50620">
                  <c:v>0</c:v>
                </c:pt>
                <c:pt idx="50621">
                  <c:v>0</c:v>
                </c:pt>
                <c:pt idx="50622">
                  <c:v>0.372999999999997</c:v>
                </c:pt>
                <c:pt idx="50623">
                  <c:v>0</c:v>
                </c:pt>
                <c:pt idx="50624">
                  <c:v>0</c:v>
                </c:pt>
                <c:pt idx="50625">
                  <c:v>0</c:v>
                </c:pt>
                <c:pt idx="50626">
                  <c:v>-0.371999999999999</c:v>
                </c:pt>
                <c:pt idx="50627">
                  <c:v>0</c:v>
                </c:pt>
                <c:pt idx="50628">
                  <c:v>0.619999999999997</c:v>
                </c:pt>
                <c:pt idx="50629">
                  <c:v>0.62100000000000199</c:v>
                </c:pt>
                <c:pt idx="50630">
                  <c:v>0</c:v>
                </c:pt>
                <c:pt idx="50631">
                  <c:v>0</c:v>
                </c:pt>
                <c:pt idx="50632">
                  <c:v>0</c:v>
                </c:pt>
                <c:pt idx="50633">
                  <c:v>0</c:v>
                </c:pt>
                <c:pt idx="50634">
                  <c:v>0</c:v>
                </c:pt>
                <c:pt idx="50635">
                  <c:v>-1.117</c:v>
                </c:pt>
                <c:pt idx="50636">
                  <c:v>0.247999999999997</c:v>
                </c:pt>
                <c:pt idx="50637">
                  <c:v>0</c:v>
                </c:pt>
                <c:pt idx="50638">
                  <c:v>0</c:v>
                </c:pt>
                <c:pt idx="50639">
                  <c:v>-1.11699999999999</c:v>
                </c:pt>
                <c:pt idx="50640">
                  <c:v>-0.371999999999999</c:v>
                </c:pt>
                <c:pt idx="50641">
                  <c:v>0</c:v>
                </c:pt>
                <c:pt idx="50642">
                  <c:v>0</c:v>
                </c:pt>
                <c:pt idx="50643">
                  <c:v>0</c:v>
                </c:pt>
                <c:pt idx="50644">
                  <c:v>0</c:v>
                </c:pt>
                <c:pt idx="50645">
                  <c:v>-0.868999999999999</c:v>
                </c:pt>
                <c:pt idx="50646">
                  <c:v>0</c:v>
                </c:pt>
                <c:pt idx="50647">
                  <c:v>0</c:v>
                </c:pt>
                <c:pt idx="50648">
                  <c:v>-0.868999999999999</c:v>
                </c:pt>
                <c:pt idx="50649">
                  <c:v>0</c:v>
                </c:pt>
                <c:pt idx="50650">
                  <c:v>0</c:v>
                </c:pt>
                <c:pt idx="50651">
                  <c:v>0</c:v>
                </c:pt>
                <c:pt idx="50652">
                  <c:v>0</c:v>
                </c:pt>
                <c:pt idx="50653">
                  <c:v>0.124000000000002</c:v>
                </c:pt>
                <c:pt idx="50654">
                  <c:v>0.744999999999997</c:v>
                </c:pt>
                <c:pt idx="50655">
                  <c:v>0</c:v>
                </c:pt>
                <c:pt idx="50656">
                  <c:v>0</c:v>
                </c:pt>
                <c:pt idx="50657">
                  <c:v>-0.123999999999995</c:v>
                </c:pt>
                <c:pt idx="50658">
                  <c:v>-0.124000000000002</c:v>
                </c:pt>
                <c:pt idx="50659">
                  <c:v>0</c:v>
                </c:pt>
                <c:pt idx="50660">
                  <c:v>0</c:v>
                </c:pt>
                <c:pt idx="50661">
                  <c:v>0</c:v>
                </c:pt>
                <c:pt idx="50662">
                  <c:v>-0.123999999999995</c:v>
                </c:pt>
                <c:pt idx="50663">
                  <c:v>0</c:v>
                </c:pt>
                <c:pt idx="50664">
                  <c:v>-0.124000000000002</c:v>
                </c:pt>
                <c:pt idx="50665">
                  <c:v>0</c:v>
                </c:pt>
                <c:pt idx="50666">
                  <c:v>0</c:v>
                </c:pt>
                <c:pt idx="50667">
                  <c:v>0</c:v>
                </c:pt>
                <c:pt idx="50668">
                  <c:v>0</c:v>
                </c:pt>
                <c:pt idx="50669">
                  <c:v>0</c:v>
                </c:pt>
                <c:pt idx="50670">
                  <c:v>0</c:v>
                </c:pt>
                <c:pt idx="50671">
                  <c:v>0</c:v>
                </c:pt>
                <c:pt idx="50672">
                  <c:v>0.125</c:v>
                </c:pt>
                <c:pt idx="50673">
                  <c:v>0.247999999999997</c:v>
                </c:pt>
                <c:pt idx="50674">
                  <c:v>-0.247999999999997</c:v>
                </c:pt>
                <c:pt idx="50675">
                  <c:v>0.247999999999997</c:v>
                </c:pt>
                <c:pt idx="50676">
                  <c:v>-0.496999999999999</c:v>
                </c:pt>
                <c:pt idx="50677">
                  <c:v>0</c:v>
                </c:pt>
                <c:pt idx="50678">
                  <c:v>0</c:v>
                </c:pt>
                <c:pt idx="50679">
                  <c:v>0</c:v>
                </c:pt>
                <c:pt idx="50680">
                  <c:v>0</c:v>
                </c:pt>
                <c:pt idx="50681">
                  <c:v>0.123999999999995</c:v>
                </c:pt>
                <c:pt idx="50682">
                  <c:v>-0.868999999999999</c:v>
                </c:pt>
                <c:pt idx="50683">
                  <c:v>-0.124000000000002</c:v>
                </c:pt>
                <c:pt idx="50684">
                  <c:v>0</c:v>
                </c:pt>
                <c:pt idx="50685">
                  <c:v>0</c:v>
                </c:pt>
                <c:pt idx="50686">
                  <c:v>0</c:v>
                </c:pt>
                <c:pt idx="50687">
                  <c:v>0</c:v>
                </c:pt>
                <c:pt idx="50688">
                  <c:v>0</c:v>
                </c:pt>
                <c:pt idx="50689">
                  <c:v>0.496999999999999</c:v>
                </c:pt>
                <c:pt idx="50690">
                  <c:v>0</c:v>
                </c:pt>
                <c:pt idx="50691">
                  <c:v>0.123999999999995</c:v>
                </c:pt>
                <c:pt idx="50692">
                  <c:v>0</c:v>
                </c:pt>
                <c:pt idx="50693">
                  <c:v>0</c:v>
                </c:pt>
                <c:pt idx="50694">
                  <c:v>0</c:v>
                </c:pt>
                <c:pt idx="50695">
                  <c:v>0</c:v>
                </c:pt>
                <c:pt idx="50696">
                  <c:v>0</c:v>
                </c:pt>
                <c:pt idx="50697">
                  <c:v>0</c:v>
                </c:pt>
                <c:pt idx="50698">
                  <c:v>0.49600000000000199</c:v>
                </c:pt>
                <c:pt idx="50699">
                  <c:v>0</c:v>
                </c:pt>
                <c:pt idx="50700">
                  <c:v>0.372999999999997</c:v>
                </c:pt>
                <c:pt idx="50701">
                  <c:v>0.62000000000000399</c:v>
                </c:pt>
                <c:pt idx="50702">
                  <c:v>0.247999999999997</c:v>
                </c:pt>
                <c:pt idx="50703">
                  <c:v>0.372999999999997</c:v>
                </c:pt>
                <c:pt idx="50704">
                  <c:v>0</c:v>
                </c:pt>
                <c:pt idx="50705">
                  <c:v>0</c:v>
                </c:pt>
                <c:pt idx="50706">
                  <c:v>0</c:v>
                </c:pt>
                <c:pt idx="50707">
                  <c:v>0.371999999999999</c:v>
                </c:pt>
                <c:pt idx="50708">
                  <c:v>0</c:v>
                </c:pt>
                <c:pt idx="50709">
                  <c:v>-2.1089999999999902</c:v>
                </c:pt>
                <c:pt idx="50710">
                  <c:v>0</c:v>
                </c:pt>
                <c:pt idx="50711">
                  <c:v>0</c:v>
                </c:pt>
                <c:pt idx="50712">
                  <c:v>-0.249000000000002</c:v>
                </c:pt>
                <c:pt idx="50713">
                  <c:v>0</c:v>
                </c:pt>
                <c:pt idx="50714">
                  <c:v>0</c:v>
                </c:pt>
                <c:pt idx="50715">
                  <c:v>0</c:v>
                </c:pt>
                <c:pt idx="50716">
                  <c:v>0</c:v>
                </c:pt>
                <c:pt idx="50717">
                  <c:v>-0.868999999999999</c:v>
                </c:pt>
                <c:pt idx="50718">
                  <c:v>0</c:v>
                </c:pt>
                <c:pt idx="50719">
                  <c:v>0.744999999999997</c:v>
                </c:pt>
                <c:pt idx="50720">
                  <c:v>0</c:v>
                </c:pt>
                <c:pt idx="50721">
                  <c:v>-0.868999999999999</c:v>
                </c:pt>
                <c:pt idx="50722">
                  <c:v>0</c:v>
                </c:pt>
                <c:pt idx="50723">
                  <c:v>0</c:v>
                </c:pt>
                <c:pt idx="50724">
                  <c:v>0</c:v>
                </c:pt>
                <c:pt idx="50725">
                  <c:v>0</c:v>
                </c:pt>
                <c:pt idx="50726">
                  <c:v>-0.248000000000004</c:v>
                </c:pt>
                <c:pt idx="50727">
                  <c:v>0</c:v>
                </c:pt>
                <c:pt idx="50728">
                  <c:v>11.914999999999999</c:v>
                </c:pt>
                <c:pt idx="50729">
                  <c:v>11.914</c:v>
                </c:pt>
                <c:pt idx="50730">
                  <c:v>15.6379999999999</c:v>
                </c:pt>
                <c:pt idx="50731">
                  <c:v>0</c:v>
                </c:pt>
                <c:pt idx="50732">
                  <c:v>0</c:v>
                </c:pt>
                <c:pt idx="50733">
                  <c:v>0</c:v>
                </c:pt>
                <c:pt idx="50734">
                  <c:v>0</c:v>
                </c:pt>
                <c:pt idx="50735">
                  <c:v>0</c:v>
                </c:pt>
                <c:pt idx="50736">
                  <c:v>0.12400000000000901</c:v>
                </c:pt>
                <c:pt idx="50737">
                  <c:v>1.86099999999999</c:v>
                </c:pt>
                <c:pt idx="50738">
                  <c:v>0</c:v>
                </c:pt>
                <c:pt idx="50739">
                  <c:v>-4.7159999999999904</c:v>
                </c:pt>
                <c:pt idx="50740">
                  <c:v>0</c:v>
                </c:pt>
                <c:pt idx="50741">
                  <c:v>0</c:v>
                </c:pt>
                <c:pt idx="50742">
                  <c:v>0</c:v>
                </c:pt>
                <c:pt idx="50743">
                  <c:v>-0.496999999999999</c:v>
                </c:pt>
                <c:pt idx="50744">
                  <c:v>0</c:v>
                </c:pt>
                <c:pt idx="50745">
                  <c:v>0</c:v>
                </c:pt>
                <c:pt idx="50746">
                  <c:v>7.57099999999999</c:v>
                </c:pt>
                <c:pt idx="50747">
                  <c:v>0</c:v>
                </c:pt>
                <c:pt idx="50748">
                  <c:v>-3.3509999999999902</c:v>
                </c:pt>
                <c:pt idx="50749">
                  <c:v>0</c:v>
                </c:pt>
                <c:pt idx="50750">
                  <c:v>0</c:v>
                </c:pt>
                <c:pt idx="50751">
                  <c:v>0</c:v>
                </c:pt>
                <c:pt idx="50752">
                  <c:v>0</c:v>
                </c:pt>
                <c:pt idx="50753">
                  <c:v>-3.8479999999999901</c:v>
                </c:pt>
                <c:pt idx="50754">
                  <c:v>-2.9789999999999899</c:v>
                </c:pt>
                <c:pt idx="50755">
                  <c:v>-0.99200000000000399</c:v>
                </c:pt>
                <c:pt idx="50756">
                  <c:v>-1.73799999999999</c:v>
                </c:pt>
                <c:pt idx="50757">
                  <c:v>-2.48199999999999</c:v>
                </c:pt>
                <c:pt idx="50758">
                  <c:v>0</c:v>
                </c:pt>
                <c:pt idx="50759">
                  <c:v>0</c:v>
                </c:pt>
                <c:pt idx="50760">
                  <c:v>0</c:v>
                </c:pt>
                <c:pt idx="50761">
                  <c:v>1.986</c:v>
                </c:pt>
                <c:pt idx="50762">
                  <c:v>0</c:v>
                </c:pt>
                <c:pt idx="50763">
                  <c:v>3.1019999999999999</c:v>
                </c:pt>
                <c:pt idx="50764">
                  <c:v>-2.109</c:v>
                </c:pt>
                <c:pt idx="50765">
                  <c:v>0</c:v>
                </c:pt>
                <c:pt idx="50766">
                  <c:v>-5.7099999999999902</c:v>
                </c:pt>
                <c:pt idx="50767">
                  <c:v>0</c:v>
                </c:pt>
                <c:pt idx="50768">
                  <c:v>0</c:v>
                </c:pt>
                <c:pt idx="50769">
                  <c:v>0</c:v>
                </c:pt>
                <c:pt idx="50770">
                  <c:v>0</c:v>
                </c:pt>
                <c:pt idx="50771">
                  <c:v>3.9710000000000001</c:v>
                </c:pt>
                <c:pt idx="50772">
                  <c:v>6.3299999999999903</c:v>
                </c:pt>
                <c:pt idx="50773">
                  <c:v>4.0959999999999797</c:v>
                </c:pt>
                <c:pt idx="50774">
                  <c:v>2.9780000000000002</c:v>
                </c:pt>
                <c:pt idx="50775">
                  <c:v>-2.9780000000000002</c:v>
                </c:pt>
                <c:pt idx="50776">
                  <c:v>0</c:v>
                </c:pt>
                <c:pt idx="50777">
                  <c:v>0</c:v>
                </c:pt>
                <c:pt idx="50778">
                  <c:v>0</c:v>
                </c:pt>
                <c:pt idx="50779">
                  <c:v>15.5139999999999</c:v>
                </c:pt>
                <c:pt idx="50780">
                  <c:v>0</c:v>
                </c:pt>
                <c:pt idx="50781">
                  <c:v>-8.8119999999999905</c:v>
                </c:pt>
                <c:pt idx="50782">
                  <c:v>-1.986</c:v>
                </c:pt>
                <c:pt idx="50783">
                  <c:v>0</c:v>
                </c:pt>
                <c:pt idx="50784">
                  <c:v>3.1030000000000002</c:v>
                </c:pt>
                <c:pt idx="50785">
                  <c:v>0</c:v>
                </c:pt>
                <c:pt idx="50786">
                  <c:v>0</c:v>
                </c:pt>
                <c:pt idx="50787">
                  <c:v>0</c:v>
                </c:pt>
                <c:pt idx="50788">
                  <c:v>0</c:v>
                </c:pt>
                <c:pt idx="50789">
                  <c:v>0</c:v>
                </c:pt>
                <c:pt idx="50790">
                  <c:v>-0.496999999999999</c:v>
                </c:pt>
                <c:pt idx="50791">
                  <c:v>-13.031000000000001</c:v>
                </c:pt>
                <c:pt idx="50792">
                  <c:v>0</c:v>
                </c:pt>
                <c:pt idx="50793">
                  <c:v>1.4890000000000001</c:v>
                </c:pt>
                <c:pt idx="50794">
                  <c:v>0</c:v>
                </c:pt>
                <c:pt idx="50795">
                  <c:v>0</c:v>
                </c:pt>
                <c:pt idx="50796">
                  <c:v>0</c:v>
                </c:pt>
                <c:pt idx="50797">
                  <c:v>-3.2269999999999999</c:v>
                </c:pt>
                <c:pt idx="50798">
                  <c:v>-0.49600000000000899</c:v>
                </c:pt>
                <c:pt idx="50799">
                  <c:v>0</c:v>
                </c:pt>
                <c:pt idx="50800">
                  <c:v>0</c:v>
                </c:pt>
                <c:pt idx="50801">
                  <c:v>-2.1099999999999901</c:v>
                </c:pt>
                <c:pt idx="50802">
                  <c:v>-1.48999999999999</c:v>
                </c:pt>
                <c:pt idx="50803">
                  <c:v>0</c:v>
                </c:pt>
                <c:pt idx="50804">
                  <c:v>0</c:v>
                </c:pt>
                <c:pt idx="50805">
                  <c:v>0</c:v>
                </c:pt>
                <c:pt idx="50806">
                  <c:v>0</c:v>
                </c:pt>
                <c:pt idx="50807">
                  <c:v>0</c:v>
                </c:pt>
                <c:pt idx="50808">
                  <c:v>-1.986</c:v>
                </c:pt>
                <c:pt idx="50809">
                  <c:v>0</c:v>
                </c:pt>
                <c:pt idx="50810">
                  <c:v>0</c:v>
                </c:pt>
                <c:pt idx="50811">
                  <c:v>0</c:v>
                </c:pt>
                <c:pt idx="50812">
                  <c:v>0</c:v>
                </c:pt>
                <c:pt idx="50813">
                  <c:v>0</c:v>
                </c:pt>
                <c:pt idx="50814">
                  <c:v>0</c:v>
                </c:pt>
                <c:pt idx="50815">
                  <c:v>0.371999999999999</c:v>
                </c:pt>
                <c:pt idx="50816">
                  <c:v>0</c:v>
                </c:pt>
                <c:pt idx="50817">
                  <c:v>-0.992999999999995</c:v>
                </c:pt>
                <c:pt idx="50818">
                  <c:v>0</c:v>
                </c:pt>
                <c:pt idx="50819">
                  <c:v>0.74500000000000399</c:v>
                </c:pt>
                <c:pt idx="50820">
                  <c:v>1.4889999999999901</c:v>
                </c:pt>
                <c:pt idx="50821">
                  <c:v>0</c:v>
                </c:pt>
                <c:pt idx="50822">
                  <c:v>0</c:v>
                </c:pt>
                <c:pt idx="50823">
                  <c:v>0</c:v>
                </c:pt>
                <c:pt idx="50824">
                  <c:v>2.2339999999999902</c:v>
                </c:pt>
                <c:pt idx="50825">
                  <c:v>1.986</c:v>
                </c:pt>
                <c:pt idx="50826">
                  <c:v>6.45399999999999</c:v>
                </c:pt>
                <c:pt idx="50827">
                  <c:v>0</c:v>
                </c:pt>
                <c:pt idx="50828">
                  <c:v>0</c:v>
                </c:pt>
                <c:pt idx="50829">
                  <c:v>4.9639999999999898</c:v>
                </c:pt>
                <c:pt idx="50830">
                  <c:v>0</c:v>
                </c:pt>
                <c:pt idx="50831">
                  <c:v>0</c:v>
                </c:pt>
                <c:pt idx="50832">
                  <c:v>0</c:v>
                </c:pt>
                <c:pt idx="50833">
                  <c:v>0</c:v>
                </c:pt>
                <c:pt idx="50834">
                  <c:v>3.2269999999999799</c:v>
                </c:pt>
                <c:pt idx="50835">
                  <c:v>9.9290000000000003</c:v>
                </c:pt>
                <c:pt idx="50836">
                  <c:v>1.2409999999999899</c:v>
                </c:pt>
                <c:pt idx="50837">
                  <c:v>1.365</c:v>
                </c:pt>
                <c:pt idx="50838">
                  <c:v>0</c:v>
                </c:pt>
                <c:pt idx="50839">
                  <c:v>0</c:v>
                </c:pt>
                <c:pt idx="50840">
                  <c:v>0</c:v>
                </c:pt>
                <c:pt idx="50841">
                  <c:v>0</c:v>
                </c:pt>
                <c:pt idx="50842">
                  <c:v>0.496999999999999</c:v>
                </c:pt>
                <c:pt idx="50843">
                  <c:v>2.73</c:v>
                </c:pt>
                <c:pt idx="50844">
                  <c:v>0</c:v>
                </c:pt>
                <c:pt idx="50845">
                  <c:v>-0.868999999999999</c:v>
                </c:pt>
                <c:pt idx="50846">
                  <c:v>0</c:v>
                </c:pt>
                <c:pt idx="50847">
                  <c:v>0.74499999999999</c:v>
                </c:pt>
                <c:pt idx="50848">
                  <c:v>0</c:v>
                </c:pt>
                <c:pt idx="50849">
                  <c:v>0</c:v>
                </c:pt>
                <c:pt idx="50850">
                  <c:v>0</c:v>
                </c:pt>
                <c:pt idx="50851">
                  <c:v>-0.99300000000000899</c:v>
                </c:pt>
                <c:pt idx="50852">
                  <c:v>0</c:v>
                </c:pt>
                <c:pt idx="50853">
                  <c:v>0</c:v>
                </c:pt>
                <c:pt idx="50854">
                  <c:v>-0.373000000000004</c:v>
                </c:pt>
                <c:pt idx="50855">
                  <c:v>0.373000000000004</c:v>
                </c:pt>
                <c:pt idx="50856">
                  <c:v>-0.868999999999999</c:v>
                </c:pt>
                <c:pt idx="50857">
                  <c:v>0</c:v>
                </c:pt>
                <c:pt idx="50858">
                  <c:v>0</c:v>
                </c:pt>
                <c:pt idx="50859">
                  <c:v>0</c:v>
                </c:pt>
                <c:pt idx="50860">
                  <c:v>-1.9849999999999901</c:v>
                </c:pt>
                <c:pt idx="50861">
                  <c:v>-1.48999999999999</c:v>
                </c:pt>
                <c:pt idx="50862">
                  <c:v>0</c:v>
                </c:pt>
                <c:pt idx="50863">
                  <c:v>1.986</c:v>
                </c:pt>
                <c:pt idx="50864">
                  <c:v>0</c:v>
                </c:pt>
                <c:pt idx="50865">
                  <c:v>-0.62100000000000899</c:v>
                </c:pt>
                <c:pt idx="50866">
                  <c:v>0</c:v>
                </c:pt>
                <c:pt idx="50867">
                  <c:v>0</c:v>
                </c:pt>
                <c:pt idx="50868">
                  <c:v>0</c:v>
                </c:pt>
                <c:pt idx="50869">
                  <c:v>-0.496999999999999</c:v>
                </c:pt>
                <c:pt idx="50870">
                  <c:v>-0.371999999999999</c:v>
                </c:pt>
                <c:pt idx="50871">
                  <c:v>-0.495999999999995</c:v>
                </c:pt>
                <c:pt idx="50872">
                  <c:v>0</c:v>
                </c:pt>
                <c:pt idx="50873">
                  <c:v>-0.248999999999995</c:v>
                </c:pt>
                <c:pt idx="50874">
                  <c:v>-0.12400000000000901</c:v>
                </c:pt>
                <c:pt idx="50875">
                  <c:v>0</c:v>
                </c:pt>
                <c:pt idx="50876">
                  <c:v>0</c:v>
                </c:pt>
                <c:pt idx="50877">
                  <c:v>0</c:v>
                </c:pt>
                <c:pt idx="50878">
                  <c:v>-1.117</c:v>
                </c:pt>
                <c:pt idx="50879">
                  <c:v>-0.123999999999995</c:v>
                </c:pt>
                <c:pt idx="50880">
                  <c:v>-0.62000000000000399</c:v>
                </c:pt>
                <c:pt idx="50881">
                  <c:v>0</c:v>
                </c:pt>
                <c:pt idx="50882">
                  <c:v>-0.496999999999999</c:v>
                </c:pt>
                <c:pt idx="50883">
                  <c:v>2.2339999999999902</c:v>
                </c:pt>
                <c:pt idx="50884">
                  <c:v>0</c:v>
                </c:pt>
                <c:pt idx="50885">
                  <c:v>0</c:v>
                </c:pt>
                <c:pt idx="50886">
                  <c:v>0</c:v>
                </c:pt>
                <c:pt idx="50887">
                  <c:v>1.2409999999999899</c:v>
                </c:pt>
                <c:pt idx="50888">
                  <c:v>0</c:v>
                </c:pt>
                <c:pt idx="50889">
                  <c:v>-1.117</c:v>
                </c:pt>
                <c:pt idx="50890">
                  <c:v>0</c:v>
                </c:pt>
                <c:pt idx="50891">
                  <c:v>0.99300000000000899</c:v>
                </c:pt>
                <c:pt idx="50892">
                  <c:v>0</c:v>
                </c:pt>
                <c:pt idx="50893">
                  <c:v>0</c:v>
                </c:pt>
                <c:pt idx="50894">
                  <c:v>0</c:v>
                </c:pt>
                <c:pt idx="50895">
                  <c:v>0</c:v>
                </c:pt>
                <c:pt idx="50896">
                  <c:v>0.62100000000000899</c:v>
                </c:pt>
                <c:pt idx="50897">
                  <c:v>0</c:v>
                </c:pt>
                <c:pt idx="50898">
                  <c:v>-1.73799999999999</c:v>
                </c:pt>
                <c:pt idx="50899">
                  <c:v>-0.868999999999999</c:v>
                </c:pt>
                <c:pt idx="50900">
                  <c:v>-0.86800000000000899</c:v>
                </c:pt>
                <c:pt idx="50901">
                  <c:v>-0.125</c:v>
                </c:pt>
                <c:pt idx="50902">
                  <c:v>0</c:v>
                </c:pt>
                <c:pt idx="50903">
                  <c:v>0</c:v>
                </c:pt>
                <c:pt idx="50904">
                  <c:v>0</c:v>
                </c:pt>
                <c:pt idx="50905">
                  <c:v>0</c:v>
                </c:pt>
                <c:pt idx="50906">
                  <c:v>-0.62100000000000899</c:v>
                </c:pt>
                <c:pt idx="50907">
                  <c:v>0</c:v>
                </c:pt>
                <c:pt idx="50908">
                  <c:v>0.373000000000004</c:v>
                </c:pt>
                <c:pt idx="50909">
                  <c:v>0</c:v>
                </c:pt>
                <c:pt idx="50910">
                  <c:v>0</c:v>
                </c:pt>
                <c:pt idx="50911">
                  <c:v>0</c:v>
                </c:pt>
                <c:pt idx="50912">
                  <c:v>0</c:v>
                </c:pt>
                <c:pt idx="50913">
                  <c:v>0</c:v>
                </c:pt>
                <c:pt idx="50914">
                  <c:v>1.8620000000000001</c:v>
                </c:pt>
                <c:pt idx="50915">
                  <c:v>0.992999999999995</c:v>
                </c:pt>
                <c:pt idx="50916">
                  <c:v>6.8259999999999996</c:v>
                </c:pt>
                <c:pt idx="50917">
                  <c:v>5.9569999999999901</c:v>
                </c:pt>
                <c:pt idx="50918">
                  <c:v>3.3509999999999902</c:v>
                </c:pt>
                <c:pt idx="50919">
                  <c:v>0.125</c:v>
                </c:pt>
                <c:pt idx="50920">
                  <c:v>0</c:v>
                </c:pt>
                <c:pt idx="50921">
                  <c:v>0</c:v>
                </c:pt>
                <c:pt idx="50922">
                  <c:v>0</c:v>
                </c:pt>
                <c:pt idx="50923">
                  <c:v>10.425000000000001</c:v>
                </c:pt>
                <c:pt idx="50924">
                  <c:v>1.4889999999999699</c:v>
                </c:pt>
                <c:pt idx="50925">
                  <c:v>23.332999999999998</c:v>
                </c:pt>
                <c:pt idx="50926">
                  <c:v>5.0889999999999898</c:v>
                </c:pt>
                <c:pt idx="50927">
                  <c:v>10.922000000000001</c:v>
                </c:pt>
                <c:pt idx="50928">
                  <c:v>2.48199999999999</c:v>
                </c:pt>
                <c:pt idx="50929">
                  <c:v>0</c:v>
                </c:pt>
                <c:pt idx="50930">
                  <c:v>0</c:v>
                </c:pt>
                <c:pt idx="50931">
                  <c:v>0</c:v>
                </c:pt>
                <c:pt idx="50932">
                  <c:v>1.48999999999998</c:v>
                </c:pt>
                <c:pt idx="50933">
                  <c:v>0</c:v>
                </c:pt>
                <c:pt idx="50934">
                  <c:v>0.37200000000001399</c:v>
                </c:pt>
                <c:pt idx="50935">
                  <c:v>0</c:v>
                </c:pt>
                <c:pt idx="50936">
                  <c:v>0</c:v>
                </c:pt>
                <c:pt idx="50937">
                  <c:v>-1.4890000000000001</c:v>
                </c:pt>
                <c:pt idx="50938">
                  <c:v>0</c:v>
                </c:pt>
                <c:pt idx="50939">
                  <c:v>0</c:v>
                </c:pt>
                <c:pt idx="50940">
                  <c:v>0</c:v>
                </c:pt>
                <c:pt idx="50941">
                  <c:v>-5.8329999999999904</c:v>
                </c:pt>
                <c:pt idx="50942">
                  <c:v>-0.248999999999995</c:v>
                </c:pt>
                <c:pt idx="50943">
                  <c:v>-7.5699999999999896</c:v>
                </c:pt>
                <c:pt idx="50944">
                  <c:v>-3.2269999999999999</c:v>
                </c:pt>
                <c:pt idx="50945">
                  <c:v>-3.2269999999999999</c:v>
                </c:pt>
                <c:pt idx="50946">
                  <c:v>0</c:v>
                </c:pt>
                <c:pt idx="50947">
                  <c:v>0</c:v>
                </c:pt>
                <c:pt idx="50948">
                  <c:v>0</c:v>
                </c:pt>
                <c:pt idx="50949">
                  <c:v>0</c:v>
                </c:pt>
                <c:pt idx="50950">
                  <c:v>-3.5989999999999802</c:v>
                </c:pt>
                <c:pt idx="50951">
                  <c:v>-5.585</c:v>
                </c:pt>
                <c:pt idx="50952">
                  <c:v>-4.5919999999999801</c:v>
                </c:pt>
                <c:pt idx="50953">
                  <c:v>-4.9649999999999999</c:v>
                </c:pt>
                <c:pt idx="50954">
                  <c:v>-0.49600000000000899</c:v>
                </c:pt>
                <c:pt idx="50955">
                  <c:v>-4.7159999999999798</c:v>
                </c:pt>
                <c:pt idx="50956">
                  <c:v>0</c:v>
                </c:pt>
                <c:pt idx="50957">
                  <c:v>0</c:v>
                </c:pt>
                <c:pt idx="50958">
                  <c:v>0</c:v>
                </c:pt>
                <c:pt idx="50959">
                  <c:v>0</c:v>
                </c:pt>
                <c:pt idx="50960">
                  <c:v>2.3580000000000001</c:v>
                </c:pt>
                <c:pt idx="50961">
                  <c:v>4.3439999999999896</c:v>
                </c:pt>
                <c:pt idx="50962">
                  <c:v>5.4610000000000101</c:v>
                </c:pt>
                <c:pt idx="50963">
                  <c:v>0</c:v>
                </c:pt>
                <c:pt idx="50964">
                  <c:v>-7.57099999999999</c:v>
                </c:pt>
                <c:pt idx="50965">
                  <c:v>0</c:v>
                </c:pt>
                <c:pt idx="50966">
                  <c:v>0</c:v>
                </c:pt>
                <c:pt idx="50967">
                  <c:v>0</c:v>
                </c:pt>
                <c:pt idx="50968">
                  <c:v>12.039</c:v>
                </c:pt>
                <c:pt idx="50969">
                  <c:v>8.4389999999999894</c:v>
                </c:pt>
                <c:pt idx="50970">
                  <c:v>10.549999999999899</c:v>
                </c:pt>
                <c:pt idx="50971">
                  <c:v>0</c:v>
                </c:pt>
                <c:pt idx="50972">
                  <c:v>-2.60699999999999</c:v>
                </c:pt>
                <c:pt idx="50973">
                  <c:v>-13.28</c:v>
                </c:pt>
                <c:pt idx="50974">
                  <c:v>0</c:v>
                </c:pt>
                <c:pt idx="50975">
                  <c:v>0</c:v>
                </c:pt>
                <c:pt idx="50976">
                  <c:v>0</c:v>
                </c:pt>
                <c:pt idx="50977">
                  <c:v>20.603000000000002</c:v>
                </c:pt>
                <c:pt idx="50978">
                  <c:v>4.46799999999996</c:v>
                </c:pt>
                <c:pt idx="50979">
                  <c:v>0</c:v>
                </c:pt>
                <c:pt idx="50980">
                  <c:v>-0.37200000000001399</c:v>
                </c:pt>
                <c:pt idx="50981">
                  <c:v>-1.11699999999996</c:v>
                </c:pt>
                <c:pt idx="50982">
                  <c:v>-19.734000000000002</c:v>
                </c:pt>
                <c:pt idx="50983">
                  <c:v>0</c:v>
                </c:pt>
                <c:pt idx="50984">
                  <c:v>0</c:v>
                </c:pt>
                <c:pt idx="50985">
                  <c:v>0</c:v>
                </c:pt>
                <c:pt idx="50986">
                  <c:v>6.9500000000000099</c:v>
                </c:pt>
                <c:pt idx="50987">
                  <c:v>0</c:v>
                </c:pt>
                <c:pt idx="50988">
                  <c:v>-8.4399999999999906</c:v>
                </c:pt>
                <c:pt idx="50989">
                  <c:v>-0.99200000000001798</c:v>
                </c:pt>
                <c:pt idx="50990">
                  <c:v>0.99200000000001798</c:v>
                </c:pt>
                <c:pt idx="50991">
                  <c:v>7.4470000000000001</c:v>
                </c:pt>
                <c:pt idx="50992">
                  <c:v>0</c:v>
                </c:pt>
                <c:pt idx="50993">
                  <c:v>0</c:v>
                </c:pt>
                <c:pt idx="50994">
                  <c:v>0</c:v>
                </c:pt>
                <c:pt idx="50995">
                  <c:v>-15.8859999999999</c:v>
                </c:pt>
                <c:pt idx="50996">
                  <c:v>0</c:v>
                </c:pt>
                <c:pt idx="50997">
                  <c:v>0</c:v>
                </c:pt>
                <c:pt idx="50998">
                  <c:v>0.868999999999999</c:v>
                </c:pt>
                <c:pt idx="50999">
                  <c:v>6.5780000000000003</c:v>
                </c:pt>
                <c:pt idx="51000">
                  <c:v>0</c:v>
                </c:pt>
                <c:pt idx="51001">
                  <c:v>0</c:v>
                </c:pt>
                <c:pt idx="51002">
                  <c:v>0</c:v>
                </c:pt>
                <c:pt idx="51003">
                  <c:v>0</c:v>
                </c:pt>
                <c:pt idx="51004">
                  <c:v>-7.57099999999999</c:v>
                </c:pt>
                <c:pt idx="51005">
                  <c:v>0</c:v>
                </c:pt>
                <c:pt idx="51006">
                  <c:v>1.4890000000000001</c:v>
                </c:pt>
                <c:pt idx="51007">
                  <c:v>0.992999999999995</c:v>
                </c:pt>
                <c:pt idx="51008">
                  <c:v>0</c:v>
                </c:pt>
                <c:pt idx="51009">
                  <c:v>-0.868999999999999</c:v>
                </c:pt>
                <c:pt idx="51010">
                  <c:v>0</c:v>
                </c:pt>
                <c:pt idx="51011">
                  <c:v>0</c:v>
                </c:pt>
                <c:pt idx="51012">
                  <c:v>0</c:v>
                </c:pt>
                <c:pt idx="51013">
                  <c:v>3.9710000000000001</c:v>
                </c:pt>
                <c:pt idx="51014">
                  <c:v>0</c:v>
                </c:pt>
                <c:pt idx="51015">
                  <c:v>-0.868999999999999</c:v>
                </c:pt>
                <c:pt idx="51016">
                  <c:v>-2.6059999999999901</c:v>
                </c:pt>
                <c:pt idx="51017">
                  <c:v>0</c:v>
                </c:pt>
                <c:pt idx="51018">
                  <c:v>7.0739999999999803</c:v>
                </c:pt>
                <c:pt idx="51019">
                  <c:v>0</c:v>
                </c:pt>
                <c:pt idx="51020">
                  <c:v>0</c:v>
                </c:pt>
                <c:pt idx="51021">
                  <c:v>0</c:v>
                </c:pt>
                <c:pt idx="51022">
                  <c:v>0</c:v>
                </c:pt>
                <c:pt idx="51023">
                  <c:v>2.1100000000000101</c:v>
                </c:pt>
                <c:pt idx="51024">
                  <c:v>0</c:v>
                </c:pt>
                <c:pt idx="51025">
                  <c:v>-6.0819999999999901</c:v>
                </c:pt>
                <c:pt idx="51026">
                  <c:v>0</c:v>
                </c:pt>
                <c:pt idx="51027">
                  <c:v>14.025</c:v>
                </c:pt>
                <c:pt idx="51028">
                  <c:v>0</c:v>
                </c:pt>
                <c:pt idx="51029">
                  <c:v>0</c:v>
                </c:pt>
                <c:pt idx="51030">
                  <c:v>0</c:v>
                </c:pt>
                <c:pt idx="51031">
                  <c:v>2.7310000000000199</c:v>
                </c:pt>
                <c:pt idx="51032">
                  <c:v>0.24799999999999001</c:v>
                </c:pt>
                <c:pt idx="51033">
                  <c:v>1.98599999999999</c:v>
                </c:pt>
                <c:pt idx="51034">
                  <c:v>1.7369999999999901</c:v>
                </c:pt>
                <c:pt idx="51035">
                  <c:v>-1.7369999999999901</c:v>
                </c:pt>
                <c:pt idx="51036">
                  <c:v>1.7369999999999901</c:v>
                </c:pt>
                <c:pt idx="51037">
                  <c:v>0</c:v>
                </c:pt>
                <c:pt idx="51038">
                  <c:v>0</c:v>
                </c:pt>
                <c:pt idx="51039">
                  <c:v>0</c:v>
                </c:pt>
                <c:pt idx="51040">
                  <c:v>-0.62100000000000899</c:v>
                </c:pt>
                <c:pt idx="51041">
                  <c:v>1.6140000000000001</c:v>
                </c:pt>
                <c:pt idx="51042">
                  <c:v>-0.74500000000000399</c:v>
                </c:pt>
                <c:pt idx="51043">
                  <c:v>0.74500000000000399</c:v>
                </c:pt>
                <c:pt idx="51044">
                  <c:v>0.49600000000000899</c:v>
                </c:pt>
                <c:pt idx="51045">
                  <c:v>0</c:v>
                </c:pt>
                <c:pt idx="51046">
                  <c:v>0</c:v>
                </c:pt>
                <c:pt idx="51047">
                  <c:v>0</c:v>
                </c:pt>
                <c:pt idx="51048">
                  <c:v>0</c:v>
                </c:pt>
                <c:pt idx="51049">
                  <c:v>0</c:v>
                </c:pt>
                <c:pt idx="51050">
                  <c:v>-0.868999999999999</c:v>
                </c:pt>
                <c:pt idx="51051">
                  <c:v>0</c:v>
                </c:pt>
                <c:pt idx="51052">
                  <c:v>0</c:v>
                </c:pt>
                <c:pt idx="51053">
                  <c:v>-3.2269999999999999</c:v>
                </c:pt>
                <c:pt idx="51054">
                  <c:v>-2.3580000000000001</c:v>
                </c:pt>
                <c:pt idx="51055">
                  <c:v>0</c:v>
                </c:pt>
                <c:pt idx="51056">
                  <c:v>0</c:v>
                </c:pt>
                <c:pt idx="51057">
                  <c:v>0</c:v>
                </c:pt>
                <c:pt idx="51058">
                  <c:v>0</c:v>
                </c:pt>
                <c:pt idx="51059">
                  <c:v>2.3580000000000001</c:v>
                </c:pt>
                <c:pt idx="51060">
                  <c:v>0</c:v>
                </c:pt>
                <c:pt idx="51061">
                  <c:v>-0.49600000000000899</c:v>
                </c:pt>
                <c:pt idx="51062">
                  <c:v>0</c:v>
                </c:pt>
                <c:pt idx="51063">
                  <c:v>2.8540000000000099</c:v>
                </c:pt>
                <c:pt idx="51064">
                  <c:v>0</c:v>
                </c:pt>
                <c:pt idx="51065">
                  <c:v>0</c:v>
                </c:pt>
                <c:pt idx="51066">
                  <c:v>0</c:v>
                </c:pt>
                <c:pt idx="51067">
                  <c:v>-0.24799999999999001</c:v>
                </c:pt>
                <c:pt idx="51068">
                  <c:v>0</c:v>
                </c:pt>
                <c:pt idx="51069">
                  <c:v>1.61299999999999</c:v>
                </c:pt>
                <c:pt idx="51070">
                  <c:v>0</c:v>
                </c:pt>
                <c:pt idx="51071">
                  <c:v>-1.365</c:v>
                </c:pt>
                <c:pt idx="51072">
                  <c:v>0</c:v>
                </c:pt>
                <c:pt idx="51073">
                  <c:v>0</c:v>
                </c:pt>
                <c:pt idx="51074">
                  <c:v>0</c:v>
                </c:pt>
                <c:pt idx="51075">
                  <c:v>0</c:v>
                </c:pt>
                <c:pt idx="51076">
                  <c:v>1.9849999999999799</c:v>
                </c:pt>
                <c:pt idx="51077">
                  <c:v>0</c:v>
                </c:pt>
                <c:pt idx="51078">
                  <c:v>-13.030999999999899</c:v>
                </c:pt>
                <c:pt idx="51079">
                  <c:v>0</c:v>
                </c:pt>
                <c:pt idx="51080">
                  <c:v>4.09499999999999</c:v>
                </c:pt>
                <c:pt idx="51081">
                  <c:v>1.36499999999998</c:v>
                </c:pt>
                <c:pt idx="51082">
                  <c:v>0</c:v>
                </c:pt>
                <c:pt idx="51083">
                  <c:v>0</c:v>
                </c:pt>
                <c:pt idx="51084">
                  <c:v>0</c:v>
                </c:pt>
                <c:pt idx="51085">
                  <c:v>5.8329999999999904</c:v>
                </c:pt>
                <c:pt idx="51086">
                  <c:v>0</c:v>
                </c:pt>
                <c:pt idx="51087">
                  <c:v>-14.148999999999999</c:v>
                </c:pt>
                <c:pt idx="51088">
                  <c:v>-6.4539999999999997</c:v>
                </c:pt>
                <c:pt idx="51089">
                  <c:v>0</c:v>
                </c:pt>
                <c:pt idx="51090">
                  <c:v>3.2269999999999999</c:v>
                </c:pt>
                <c:pt idx="51091">
                  <c:v>0</c:v>
                </c:pt>
                <c:pt idx="51092">
                  <c:v>0</c:v>
                </c:pt>
                <c:pt idx="51093">
                  <c:v>0</c:v>
                </c:pt>
                <c:pt idx="51094">
                  <c:v>0</c:v>
                </c:pt>
                <c:pt idx="51095">
                  <c:v>-1.365</c:v>
                </c:pt>
                <c:pt idx="51096">
                  <c:v>-14.645</c:v>
                </c:pt>
                <c:pt idx="51097">
                  <c:v>0</c:v>
                </c:pt>
                <c:pt idx="51098">
                  <c:v>0</c:v>
                </c:pt>
                <c:pt idx="51099">
                  <c:v>-1.2409999999999799</c:v>
                </c:pt>
                <c:pt idx="51100">
                  <c:v>0</c:v>
                </c:pt>
                <c:pt idx="51101">
                  <c:v>0</c:v>
                </c:pt>
                <c:pt idx="51102">
                  <c:v>0</c:v>
                </c:pt>
                <c:pt idx="51103">
                  <c:v>2.85499999999998</c:v>
                </c:pt>
                <c:pt idx="51104">
                  <c:v>0</c:v>
                </c:pt>
                <c:pt idx="51105">
                  <c:v>0.123999999999995</c:v>
                </c:pt>
                <c:pt idx="51106">
                  <c:v>2.234</c:v>
                </c:pt>
                <c:pt idx="51107">
                  <c:v>-1.61299999999999</c:v>
                </c:pt>
                <c:pt idx="51108">
                  <c:v>0</c:v>
                </c:pt>
                <c:pt idx="51109">
                  <c:v>0</c:v>
                </c:pt>
                <c:pt idx="51110">
                  <c:v>0</c:v>
                </c:pt>
                <c:pt idx="51111">
                  <c:v>0</c:v>
                </c:pt>
                <c:pt idx="51112">
                  <c:v>3.2269999999999999</c:v>
                </c:pt>
                <c:pt idx="51113">
                  <c:v>0</c:v>
                </c:pt>
                <c:pt idx="51114">
                  <c:v>-1.86099999999999</c:v>
                </c:pt>
                <c:pt idx="51115">
                  <c:v>0</c:v>
                </c:pt>
                <c:pt idx="51116">
                  <c:v>0</c:v>
                </c:pt>
                <c:pt idx="51117">
                  <c:v>0.123999999999995</c:v>
                </c:pt>
                <c:pt idx="51118">
                  <c:v>0</c:v>
                </c:pt>
                <c:pt idx="51119">
                  <c:v>0</c:v>
                </c:pt>
                <c:pt idx="51120">
                  <c:v>0</c:v>
                </c:pt>
                <c:pt idx="51121">
                  <c:v>0</c:v>
                </c:pt>
                <c:pt idx="51122">
                  <c:v>-3.4749999999999899</c:v>
                </c:pt>
                <c:pt idx="51123">
                  <c:v>0</c:v>
                </c:pt>
                <c:pt idx="51124">
                  <c:v>3.4749999999999899</c:v>
                </c:pt>
                <c:pt idx="51125">
                  <c:v>13.6519999999999</c:v>
                </c:pt>
                <c:pt idx="51126">
                  <c:v>7.9430000000000396</c:v>
                </c:pt>
                <c:pt idx="51127">
                  <c:v>0</c:v>
                </c:pt>
                <c:pt idx="51128">
                  <c:v>0</c:v>
                </c:pt>
                <c:pt idx="51129">
                  <c:v>0</c:v>
                </c:pt>
                <c:pt idx="51130">
                  <c:v>8.3160000000000291</c:v>
                </c:pt>
                <c:pt idx="51131">
                  <c:v>2.48199999999997</c:v>
                </c:pt>
                <c:pt idx="51132">
                  <c:v>0</c:v>
                </c:pt>
                <c:pt idx="51133">
                  <c:v>0</c:v>
                </c:pt>
                <c:pt idx="51134">
                  <c:v>1.365</c:v>
                </c:pt>
                <c:pt idx="51135">
                  <c:v>0</c:v>
                </c:pt>
                <c:pt idx="51136">
                  <c:v>0</c:v>
                </c:pt>
                <c:pt idx="51137">
                  <c:v>0</c:v>
                </c:pt>
                <c:pt idx="51138">
                  <c:v>0</c:v>
                </c:pt>
                <c:pt idx="51139">
                  <c:v>0</c:v>
                </c:pt>
                <c:pt idx="51140">
                  <c:v>0.24799999999999001</c:v>
                </c:pt>
                <c:pt idx="51141">
                  <c:v>1.49</c:v>
                </c:pt>
                <c:pt idx="51142">
                  <c:v>0</c:v>
                </c:pt>
                <c:pt idx="51143">
                  <c:v>-3.7240000000000402</c:v>
                </c:pt>
                <c:pt idx="51144">
                  <c:v>-2.23399999999998</c:v>
                </c:pt>
                <c:pt idx="51145">
                  <c:v>0</c:v>
                </c:pt>
                <c:pt idx="51146">
                  <c:v>0</c:v>
                </c:pt>
                <c:pt idx="51147">
                  <c:v>0</c:v>
                </c:pt>
                <c:pt idx="51148">
                  <c:v>0</c:v>
                </c:pt>
                <c:pt idx="51149">
                  <c:v>-1.9850000000000101</c:v>
                </c:pt>
                <c:pt idx="51150">
                  <c:v>0</c:v>
                </c:pt>
                <c:pt idx="51151">
                  <c:v>1.11700000000001</c:v>
                </c:pt>
                <c:pt idx="51152">
                  <c:v>4.3430000000000097</c:v>
                </c:pt>
                <c:pt idx="51153">
                  <c:v>3.97199999999998</c:v>
                </c:pt>
                <c:pt idx="51154">
                  <c:v>0</c:v>
                </c:pt>
                <c:pt idx="51155">
                  <c:v>0</c:v>
                </c:pt>
                <c:pt idx="51156">
                  <c:v>0</c:v>
                </c:pt>
                <c:pt idx="51157">
                  <c:v>-2.3579999999999401</c:v>
                </c:pt>
                <c:pt idx="51158">
                  <c:v>-6.9500000000000401</c:v>
                </c:pt>
                <c:pt idx="51159">
                  <c:v>-11.1699999999999</c:v>
                </c:pt>
                <c:pt idx="51160">
                  <c:v>0</c:v>
                </c:pt>
                <c:pt idx="51161">
                  <c:v>7.5699999999999896</c:v>
                </c:pt>
                <c:pt idx="51162">
                  <c:v>0.49699999999995698</c:v>
                </c:pt>
                <c:pt idx="51163">
                  <c:v>0</c:v>
                </c:pt>
                <c:pt idx="51164">
                  <c:v>0</c:v>
                </c:pt>
                <c:pt idx="51165">
                  <c:v>0</c:v>
                </c:pt>
                <c:pt idx="51166">
                  <c:v>-2.8550000000000102</c:v>
                </c:pt>
                <c:pt idx="51167">
                  <c:v>0</c:v>
                </c:pt>
                <c:pt idx="51168">
                  <c:v>6.2060000000000102</c:v>
                </c:pt>
                <c:pt idx="51169">
                  <c:v>0</c:v>
                </c:pt>
                <c:pt idx="51170">
                  <c:v>-3.8480000000000101</c:v>
                </c:pt>
                <c:pt idx="51171">
                  <c:v>-1.86099999999999</c:v>
                </c:pt>
                <c:pt idx="51172">
                  <c:v>0</c:v>
                </c:pt>
                <c:pt idx="51173">
                  <c:v>0</c:v>
                </c:pt>
                <c:pt idx="51174">
                  <c:v>0</c:v>
                </c:pt>
                <c:pt idx="51175">
                  <c:v>0</c:v>
                </c:pt>
                <c:pt idx="51176">
                  <c:v>0</c:v>
                </c:pt>
                <c:pt idx="51177">
                  <c:v>-3.1030000000000002</c:v>
                </c:pt>
                <c:pt idx="51178">
                  <c:v>-0.123999999999966</c:v>
                </c:pt>
                <c:pt idx="51179">
                  <c:v>-1.365</c:v>
                </c:pt>
                <c:pt idx="51180">
                  <c:v>0</c:v>
                </c:pt>
                <c:pt idx="51181">
                  <c:v>0</c:v>
                </c:pt>
                <c:pt idx="51182">
                  <c:v>0</c:v>
                </c:pt>
                <c:pt idx="51183">
                  <c:v>0</c:v>
                </c:pt>
                <c:pt idx="51184">
                  <c:v>-1.7369999999999599</c:v>
                </c:pt>
                <c:pt idx="51185">
                  <c:v>-0.62100000000003697</c:v>
                </c:pt>
                <c:pt idx="51186">
                  <c:v>0</c:v>
                </c:pt>
                <c:pt idx="51187">
                  <c:v>0</c:v>
                </c:pt>
                <c:pt idx="51188">
                  <c:v>0.86900000000002797</c:v>
                </c:pt>
                <c:pt idx="51189">
                  <c:v>0</c:v>
                </c:pt>
                <c:pt idx="51190">
                  <c:v>0</c:v>
                </c:pt>
                <c:pt idx="51191">
                  <c:v>0</c:v>
                </c:pt>
                <c:pt idx="51192">
                  <c:v>0</c:v>
                </c:pt>
                <c:pt idx="51193">
                  <c:v>2.3579999999999401</c:v>
                </c:pt>
                <c:pt idx="51194">
                  <c:v>0</c:v>
                </c:pt>
                <c:pt idx="51195">
                  <c:v>1.8620000000000201</c:v>
                </c:pt>
                <c:pt idx="51196">
                  <c:v>-7.1990000000000096</c:v>
                </c:pt>
                <c:pt idx="51197">
                  <c:v>0</c:v>
                </c:pt>
                <c:pt idx="51198">
                  <c:v>-0.86899999999997102</c:v>
                </c:pt>
                <c:pt idx="51199">
                  <c:v>0</c:v>
                </c:pt>
                <c:pt idx="51200">
                  <c:v>0</c:v>
                </c:pt>
                <c:pt idx="51201">
                  <c:v>0</c:v>
                </c:pt>
                <c:pt idx="51202">
                  <c:v>-2.7310000000000501</c:v>
                </c:pt>
                <c:pt idx="51203">
                  <c:v>1.98600000000004</c:v>
                </c:pt>
                <c:pt idx="51204">
                  <c:v>-0.86900000000002797</c:v>
                </c:pt>
                <c:pt idx="51205">
                  <c:v>0</c:v>
                </c:pt>
                <c:pt idx="51206">
                  <c:v>0</c:v>
                </c:pt>
                <c:pt idx="51207">
                  <c:v>1.24200000000001</c:v>
                </c:pt>
                <c:pt idx="51208">
                  <c:v>0</c:v>
                </c:pt>
                <c:pt idx="51209">
                  <c:v>0</c:v>
                </c:pt>
                <c:pt idx="51210">
                  <c:v>0</c:v>
                </c:pt>
                <c:pt idx="51211">
                  <c:v>0</c:v>
                </c:pt>
                <c:pt idx="51212">
                  <c:v>-5.9569999999999901</c:v>
                </c:pt>
                <c:pt idx="51213">
                  <c:v>0</c:v>
                </c:pt>
                <c:pt idx="51214">
                  <c:v>4.2200000000000202</c:v>
                </c:pt>
                <c:pt idx="51215">
                  <c:v>0.37200000000001399</c:v>
                </c:pt>
                <c:pt idx="51216">
                  <c:v>0</c:v>
                </c:pt>
                <c:pt idx="51217">
                  <c:v>0</c:v>
                </c:pt>
                <c:pt idx="51218">
                  <c:v>0</c:v>
                </c:pt>
                <c:pt idx="51219">
                  <c:v>0</c:v>
                </c:pt>
                <c:pt idx="51220">
                  <c:v>0</c:v>
                </c:pt>
                <c:pt idx="51221">
                  <c:v>3.97199999999998</c:v>
                </c:pt>
                <c:pt idx="51222">
                  <c:v>0</c:v>
                </c:pt>
                <c:pt idx="51223">
                  <c:v>0.49600000000003702</c:v>
                </c:pt>
                <c:pt idx="51224">
                  <c:v>-2.8550000000000102</c:v>
                </c:pt>
                <c:pt idx="51225">
                  <c:v>0.86900000000002797</c:v>
                </c:pt>
                <c:pt idx="51226">
                  <c:v>0</c:v>
                </c:pt>
                <c:pt idx="51227">
                  <c:v>0</c:v>
                </c:pt>
                <c:pt idx="51228">
                  <c:v>0</c:v>
                </c:pt>
                <c:pt idx="51229">
                  <c:v>0.125</c:v>
                </c:pt>
                <c:pt idx="51230">
                  <c:v>1.11699999999996</c:v>
                </c:pt>
                <c:pt idx="51231">
                  <c:v>-1.11699999999996</c:v>
                </c:pt>
                <c:pt idx="51232">
                  <c:v>-0.49700000000001399</c:v>
                </c:pt>
                <c:pt idx="51233">
                  <c:v>-1.365</c:v>
                </c:pt>
                <c:pt idx="51234">
                  <c:v>0</c:v>
                </c:pt>
                <c:pt idx="51235">
                  <c:v>0</c:v>
                </c:pt>
                <c:pt idx="51236">
                  <c:v>0</c:v>
                </c:pt>
                <c:pt idx="51237">
                  <c:v>0</c:v>
                </c:pt>
                <c:pt idx="51238">
                  <c:v>3.2269999999999701</c:v>
                </c:pt>
                <c:pt idx="51239">
                  <c:v>0</c:v>
                </c:pt>
                <c:pt idx="51240">
                  <c:v>-0.37200000000001399</c:v>
                </c:pt>
                <c:pt idx="51241">
                  <c:v>0</c:v>
                </c:pt>
                <c:pt idx="51242">
                  <c:v>0</c:v>
                </c:pt>
                <c:pt idx="51243">
                  <c:v>-4.8399999999999697</c:v>
                </c:pt>
                <c:pt idx="51244">
                  <c:v>0</c:v>
                </c:pt>
                <c:pt idx="51245">
                  <c:v>0</c:v>
                </c:pt>
                <c:pt idx="51246">
                  <c:v>0</c:v>
                </c:pt>
                <c:pt idx="51247">
                  <c:v>2.8539999999999801</c:v>
                </c:pt>
                <c:pt idx="51248">
                  <c:v>0</c:v>
                </c:pt>
                <c:pt idx="51249">
                  <c:v>-3.7230000000000101</c:v>
                </c:pt>
                <c:pt idx="51250">
                  <c:v>-1.73799999999999</c:v>
                </c:pt>
                <c:pt idx="51251">
                  <c:v>-0.867999999999995</c:v>
                </c:pt>
                <c:pt idx="51252">
                  <c:v>-2.23399999999998</c:v>
                </c:pt>
                <c:pt idx="51253">
                  <c:v>0</c:v>
                </c:pt>
                <c:pt idx="51254">
                  <c:v>0</c:v>
                </c:pt>
                <c:pt idx="51255">
                  <c:v>0</c:v>
                </c:pt>
                <c:pt idx="51256">
                  <c:v>-3.2269999999999701</c:v>
                </c:pt>
                <c:pt idx="51257">
                  <c:v>0</c:v>
                </c:pt>
                <c:pt idx="51258">
                  <c:v>0</c:v>
                </c:pt>
                <c:pt idx="51259">
                  <c:v>3.2269999999999701</c:v>
                </c:pt>
                <c:pt idx="51260">
                  <c:v>-0.74500000000000399</c:v>
                </c:pt>
                <c:pt idx="51261">
                  <c:v>0</c:v>
                </c:pt>
                <c:pt idx="51262">
                  <c:v>0</c:v>
                </c:pt>
                <c:pt idx="51263">
                  <c:v>0</c:v>
                </c:pt>
                <c:pt idx="51264">
                  <c:v>0</c:v>
                </c:pt>
                <c:pt idx="51265">
                  <c:v>0</c:v>
                </c:pt>
                <c:pt idx="51266">
                  <c:v>-1.6140000000000301</c:v>
                </c:pt>
                <c:pt idx="51267">
                  <c:v>0</c:v>
                </c:pt>
                <c:pt idx="51268">
                  <c:v>-0.123999999999966</c:v>
                </c:pt>
                <c:pt idx="51269">
                  <c:v>2.85499999999996</c:v>
                </c:pt>
                <c:pt idx="51270">
                  <c:v>0</c:v>
                </c:pt>
                <c:pt idx="51271">
                  <c:v>0</c:v>
                </c:pt>
                <c:pt idx="51272">
                  <c:v>0</c:v>
                </c:pt>
                <c:pt idx="51273">
                  <c:v>0</c:v>
                </c:pt>
                <c:pt idx="51274">
                  <c:v>0</c:v>
                </c:pt>
                <c:pt idx="51275">
                  <c:v>-12.411</c:v>
                </c:pt>
                <c:pt idx="51276">
                  <c:v>0</c:v>
                </c:pt>
                <c:pt idx="51277">
                  <c:v>1.2409999999999799</c:v>
                </c:pt>
                <c:pt idx="51278">
                  <c:v>3.1019999999999701</c:v>
                </c:pt>
                <c:pt idx="51279">
                  <c:v>4.0960000000000001</c:v>
                </c:pt>
                <c:pt idx="51280">
                  <c:v>0</c:v>
                </c:pt>
                <c:pt idx="51281">
                  <c:v>0</c:v>
                </c:pt>
                <c:pt idx="51282">
                  <c:v>0</c:v>
                </c:pt>
                <c:pt idx="51283">
                  <c:v>0</c:v>
                </c:pt>
                <c:pt idx="51284">
                  <c:v>-5.7089999999999401</c:v>
                </c:pt>
                <c:pt idx="51285">
                  <c:v>0</c:v>
                </c:pt>
                <c:pt idx="51286">
                  <c:v>-0.99300000000005095</c:v>
                </c:pt>
                <c:pt idx="51287">
                  <c:v>0.99300000000005095</c:v>
                </c:pt>
                <c:pt idx="51288">
                  <c:v>0</c:v>
                </c:pt>
                <c:pt idx="51289">
                  <c:v>0</c:v>
                </c:pt>
                <c:pt idx="51290">
                  <c:v>0</c:v>
                </c:pt>
                <c:pt idx="51291">
                  <c:v>0</c:v>
                </c:pt>
                <c:pt idx="51292">
                  <c:v>-2.7300000000000102</c:v>
                </c:pt>
                <c:pt idx="51293">
                  <c:v>2.23399999999998</c:v>
                </c:pt>
                <c:pt idx="51294">
                  <c:v>0</c:v>
                </c:pt>
                <c:pt idx="51295">
                  <c:v>2.2340000000000302</c:v>
                </c:pt>
                <c:pt idx="51296">
                  <c:v>0.24799999999999001</c:v>
                </c:pt>
                <c:pt idx="51297">
                  <c:v>-0.24799999999999001</c:v>
                </c:pt>
                <c:pt idx="51298">
                  <c:v>0</c:v>
                </c:pt>
                <c:pt idx="51299">
                  <c:v>0</c:v>
                </c:pt>
                <c:pt idx="51300">
                  <c:v>0</c:v>
                </c:pt>
                <c:pt idx="51301">
                  <c:v>0.12400000000002299</c:v>
                </c:pt>
                <c:pt idx="51302">
                  <c:v>0</c:v>
                </c:pt>
                <c:pt idx="51303">
                  <c:v>0</c:v>
                </c:pt>
                <c:pt idx="51304">
                  <c:v>2.48199999999997</c:v>
                </c:pt>
                <c:pt idx="51305">
                  <c:v>0</c:v>
                </c:pt>
                <c:pt idx="51306">
                  <c:v>-2.3580000000000001</c:v>
                </c:pt>
                <c:pt idx="51307">
                  <c:v>0</c:v>
                </c:pt>
                <c:pt idx="51308">
                  <c:v>0</c:v>
                </c:pt>
                <c:pt idx="51309">
                  <c:v>0</c:v>
                </c:pt>
                <c:pt idx="51310">
                  <c:v>0</c:v>
                </c:pt>
                <c:pt idx="51311">
                  <c:v>-14.025</c:v>
                </c:pt>
                <c:pt idx="51312">
                  <c:v>-0.62000000000000399</c:v>
                </c:pt>
                <c:pt idx="51313">
                  <c:v>-1.11699999999996</c:v>
                </c:pt>
                <c:pt idx="51314">
                  <c:v>0</c:v>
                </c:pt>
                <c:pt idx="51315">
                  <c:v>0</c:v>
                </c:pt>
                <c:pt idx="51316">
                  <c:v>0</c:v>
                </c:pt>
                <c:pt idx="51317">
                  <c:v>0</c:v>
                </c:pt>
                <c:pt idx="51318">
                  <c:v>0</c:v>
                </c:pt>
                <c:pt idx="51319">
                  <c:v>0</c:v>
                </c:pt>
                <c:pt idx="51320">
                  <c:v>16.507000000000001</c:v>
                </c:pt>
                <c:pt idx="51321">
                  <c:v>4.0949999999999704</c:v>
                </c:pt>
                <c:pt idx="51322">
                  <c:v>1.11700000000001</c:v>
                </c:pt>
                <c:pt idx="51323">
                  <c:v>-1.11700000000001</c:v>
                </c:pt>
                <c:pt idx="51324">
                  <c:v>-2.8539999999999801</c:v>
                </c:pt>
                <c:pt idx="51325">
                  <c:v>0</c:v>
                </c:pt>
                <c:pt idx="51326">
                  <c:v>0</c:v>
                </c:pt>
                <c:pt idx="51327">
                  <c:v>0</c:v>
                </c:pt>
                <c:pt idx="51328">
                  <c:v>4.5919999999999801</c:v>
                </c:pt>
                <c:pt idx="51329">
                  <c:v>0</c:v>
                </c:pt>
                <c:pt idx="51330">
                  <c:v>-0.12400000000002299</c:v>
                </c:pt>
                <c:pt idx="51331">
                  <c:v>0</c:v>
                </c:pt>
                <c:pt idx="51332">
                  <c:v>0</c:v>
                </c:pt>
                <c:pt idx="51333">
                  <c:v>-1.49</c:v>
                </c:pt>
                <c:pt idx="51334">
                  <c:v>0</c:v>
                </c:pt>
                <c:pt idx="51335">
                  <c:v>0</c:v>
                </c:pt>
                <c:pt idx="51336">
                  <c:v>0</c:v>
                </c:pt>
                <c:pt idx="51337">
                  <c:v>0</c:v>
                </c:pt>
                <c:pt idx="51338">
                  <c:v>-15.266</c:v>
                </c:pt>
                <c:pt idx="51339">
                  <c:v>-9.3079999999999892</c:v>
                </c:pt>
                <c:pt idx="51340">
                  <c:v>-1.2409999999999799</c:v>
                </c:pt>
                <c:pt idx="51341">
                  <c:v>0</c:v>
                </c:pt>
                <c:pt idx="51342">
                  <c:v>4.5919999999999801</c:v>
                </c:pt>
                <c:pt idx="51343">
                  <c:v>0</c:v>
                </c:pt>
                <c:pt idx="51344">
                  <c:v>0</c:v>
                </c:pt>
                <c:pt idx="51345">
                  <c:v>0</c:v>
                </c:pt>
                <c:pt idx="51346">
                  <c:v>6.2059999999999604</c:v>
                </c:pt>
                <c:pt idx="51347">
                  <c:v>0</c:v>
                </c:pt>
                <c:pt idx="51348">
                  <c:v>-0.992999999999995</c:v>
                </c:pt>
                <c:pt idx="51349">
                  <c:v>-9.5570000000000093</c:v>
                </c:pt>
                <c:pt idx="51350">
                  <c:v>0</c:v>
                </c:pt>
                <c:pt idx="51351">
                  <c:v>0</c:v>
                </c:pt>
                <c:pt idx="51352">
                  <c:v>0</c:v>
                </c:pt>
                <c:pt idx="51353">
                  <c:v>0</c:v>
                </c:pt>
                <c:pt idx="51354">
                  <c:v>0</c:v>
                </c:pt>
                <c:pt idx="51355">
                  <c:v>-2.3580000000000001</c:v>
                </c:pt>
                <c:pt idx="51356">
                  <c:v>0</c:v>
                </c:pt>
                <c:pt idx="51357">
                  <c:v>-0.74500000000000399</c:v>
                </c:pt>
                <c:pt idx="51358">
                  <c:v>0</c:v>
                </c:pt>
                <c:pt idx="51359">
                  <c:v>5.4610000000000101</c:v>
                </c:pt>
                <c:pt idx="51360">
                  <c:v>1.11700000000001</c:v>
                </c:pt>
                <c:pt idx="51361">
                  <c:v>0</c:v>
                </c:pt>
                <c:pt idx="51362">
                  <c:v>0</c:v>
                </c:pt>
                <c:pt idx="51363">
                  <c:v>0</c:v>
                </c:pt>
                <c:pt idx="51364">
                  <c:v>1.11699999999996</c:v>
                </c:pt>
                <c:pt idx="51365">
                  <c:v>15.141999999999999</c:v>
                </c:pt>
                <c:pt idx="51366">
                  <c:v>15.265999999999901</c:v>
                </c:pt>
                <c:pt idx="51367">
                  <c:v>0</c:v>
                </c:pt>
                <c:pt idx="51368">
                  <c:v>-19.361999999999899</c:v>
                </c:pt>
                <c:pt idx="51369">
                  <c:v>-2.4820000000000202</c:v>
                </c:pt>
                <c:pt idx="51370">
                  <c:v>0</c:v>
                </c:pt>
                <c:pt idx="51371">
                  <c:v>0</c:v>
                </c:pt>
                <c:pt idx="51372">
                  <c:v>0</c:v>
                </c:pt>
                <c:pt idx="51373">
                  <c:v>0</c:v>
                </c:pt>
                <c:pt idx="51374">
                  <c:v>0</c:v>
                </c:pt>
                <c:pt idx="51375">
                  <c:v>-3.9720000000000302</c:v>
                </c:pt>
                <c:pt idx="51376">
                  <c:v>-3.3509999999999902</c:v>
                </c:pt>
                <c:pt idx="51377">
                  <c:v>-1.86099999999999</c:v>
                </c:pt>
                <c:pt idx="51378">
                  <c:v>-5.4610000000000101</c:v>
                </c:pt>
                <c:pt idx="51379">
                  <c:v>0</c:v>
                </c:pt>
                <c:pt idx="51380">
                  <c:v>0</c:v>
                </c:pt>
                <c:pt idx="51381">
                  <c:v>0</c:v>
                </c:pt>
                <c:pt idx="51382">
                  <c:v>-17.002999999999901</c:v>
                </c:pt>
                <c:pt idx="51383">
                  <c:v>0</c:v>
                </c:pt>
                <c:pt idx="51384">
                  <c:v>3.84699999999998</c:v>
                </c:pt>
                <c:pt idx="51385">
                  <c:v>0</c:v>
                </c:pt>
                <c:pt idx="51386">
                  <c:v>0.62099999999998001</c:v>
                </c:pt>
                <c:pt idx="51387">
                  <c:v>12.039</c:v>
                </c:pt>
                <c:pt idx="51388">
                  <c:v>0</c:v>
                </c:pt>
                <c:pt idx="51389">
                  <c:v>0</c:v>
                </c:pt>
                <c:pt idx="51390">
                  <c:v>0</c:v>
                </c:pt>
                <c:pt idx="51391">
                  <c:v>0.86899999999997102</c:v>
                </c:pt>
                <c:pt idx="51392">
                  <c:v>-1.8619999999999599</c:v>
                </c:pt>
                <c:pt idx="51393">
                  <c:v>1.8619999999999599</c:v>
                </c:pt>
                <c:pt idx="51394">
                  <c:v>2.7300000000000102</c:v>
                </c:pt>
                <c:pt idx="51395">
                  <c:v>18.492999999999899</c:v>
                </c:pt>
                <c:pt idx="51396">
                  <c:v>0</c:v>
                </c:pt>
                <c:pt idx="51397">
                  <c:v>0</c:v>
                </c:pt>
                <c:pt idx="51398">
                  <c:v>0</c:v>
                </c:pt>
                <c:pt idx="51399">
                  <c:v>0</c:v>
                </c:pt>
                <c:pt idx="51400">
                  <c:v>0</c:v>
                </c:pt>
                <c:pt idx="51401">
                  <c:v>16.7549999999999</c:v>
                </c:pt>
                <c:pt idx="51402">
                  <c:v>2.85499999999996</c:v>
                </c:pt>
                <c:pt idx="51403">
                  <c:v>9.1840000000000206</c:v>
                </c:pt>
                <c:pt idx="51404">
                  <c:v>0.49599999999998001</c:v>
                </c:pt>
                <c:pt idx="51405">
                  <c:v>0</c:v>
                </c:pt>
                <c:pt idx="51406">
                  <c:v>0</c:v>
                </c:pt>
                <c:pt idx="51407">
                  <c:v>0</c:v>
                </c:pt>
                <c:pt idx="51408">
                  <c:v>0</c:v>
                </c:pt>
                <c:pt idx="51409">
                  <c:v>-5.7099999999999698</c:v>
                </c:pt>
                <c:pt idx="51410">
                  <c:v>-24.574000000000002</c:v>
                </c:pt>
                <c:pt idx="51411">
                  <c:v>-16.009999999999899</c:v>
                </c:pt>
                <c:pt idx="51412">
                  <c:v>-5.0889999999999898</c:v>
                </c:pt>
                <c:pt idx="51413">
                  <c:v>0</c:v>
                </c:pt>
                <c:pt idx="51414">
                  <c:v>0.62099999999998001</c:v>
                </c:pt>
                <c:pt idx="51415">
                  <c:v>0</c:v>
                </c:pt>
                <c:pt idx="51416">
                  <c:v>0</c:v>
                </c:pt>
                <c:pt idx="51417">
                  <c:v>0</c:v>
                </c:pt>
                <c:pt idx="51418">
                  <c:v>-0.74500000000000399</c:v>
                </c:pt>
                <c:pt idx="51419">
                  <c:v>-1.2409999999999799</c:v>
                </c:pt>
                <c:pt idx="51420">
                  <c:v>0</c:v>
                </c:pt>
                <c:pt idx="51421">
                  <c:v>0</c:v>
                </c:pt>
                <c:pt idx="51422">
                  <c:v>0.74500000000000399</c:v>
                </c:pt>
                <c:pt idx="51423">
                  <c:v>-1.6140000000000301</c:v>
                </c:pt>
                <c:pt idx="51424">
                  <c:v>0</c:v>
                </c:pt>
                <c:pt idx="51425">
                  <c:v>0</c:v>
                </c:pt>
                <c:pt idx="51426">
                  <c:v>0</c:v>
                </c:pt>
                <c:pt idx="51427">
                  <c:v>1.4889999999999699</c:v>
                </c:pt>
                <c:pt idx="51428">
                  <c:v>0</c:v>
                </c:pt>
                <c:pt idx="51429">
                  <c:v>-1.61299999999999</c:v>
                </c:pt>
                <c:pt idx="51430">
                  <c:v>0</c:v>
                </c:pt>
                <c:pt idx="51431">
                  <c:v>-0.24799999999999001</c:v>
                </c:pt>
                <c:pt idx="51432">
                  <c:v>-0.37299999999999001</c:v>
                </c:pt>
                <c:pt idx="51433">
                  <c:v>0</c:v>
                </c:pt>
                <c:pt idx="51434">
                  <c:v>0</c:v>
                </c:pt>
                <c:pt idx="51435">
                  <c:v>0</c:v>
                </c:pt>
                <c:pt idx="51436">
                  <c:v>1.365</c:v>
                </c:pt>
                <c:pt idx="51437">
                  <c:v>0</c:v>
                </c:pt>
                <c:pt idx="51438">
                  <c:v>10.425000000000001</c:v>
                </c:pt>
                <c:pt idx="51439">
                  <c:v>0</c:v>
                </c:pt>
                <c:pt idx="51440">
                  <c:v>-6.9499999999999797</c:v>
                </c:pt>
                <c:pt idx="51441">
                  <c:v>-0.12400000000002299</c:v>
                </c:pt>
                <c:pt idx="51442">
                  <c:v>0</c:v>
                </c:pt>
                <c:pt idx="51443">
                  <c:v>0</c:v>
                </c:pt>
                <c:pt idx="51444">
                  <c:v>0</c:v>
                </c:pt>
                <c:pt idx="51445">
                  <c:v>-13.528</c:v>
                </c:pt>
                <c:pt idx="51446">
                  <c:v>-16.506999999999898</c:v>
                </c:pt>
                <c:pt idx="51447">
                  <c:v>-2.6070000000000202</c:v>
                </c:pt>
                <c:pt idx="51448">
                  <c:v>-2.48199999999997</c:v>
                </c:pt>
                <c:pt idx="51449">
                  <c:v>-0.37200000000001399</c:v>
                </c:pt>
                <c:pt idx="51450">
                  <c:v>-1.365</c:v>
                </c:pt>
                <c:pt idx="51451">
                  <c:v>0</c:v>
                </c:pt>
                <c:pt idx="51452">
                  <c:v>0</c:v>
                </c:pt>
                <c:pt idx="51453">
                  <c:v>0</c:v>
                </c:pt>
                <c:pt idx="51454">
                  <c:v>0</c:v>
                </c:pt>
                <c:pt idx="51455">
                  <c:v>-0.37200000000001399</c:v>
                </c:pt>
                <c:pt idx="51456">
                  <c:v>-14.024999999999901</c:v>
                </c:pt>
                <c:pt idx="51457">
                  <c:v>0</c:v>
                </c:pt>
                <c:pt idx="51458">
                  <c:v>1.73799999999999</c:v>
                </c:pt>
                <c:pt idx="51459">
                  <c:v>1.2409999999999799</c:v>
                </c:pt>
                <c:pt idx="51460">
                  <c:v>0</c:v>
                </c:pt>
                <c:pt idx="51461">
                  <c:v>0</c:v>
                </c:pt>
                <c:pt idx="51462">
                  <c:v>0</c:v>
                </c:pt>
                <c:pt idx="51463">
                  <c:v>0</c:v>
                </c:pt>
                <c:pt idx="51464">
                  <c:v>-31.524999999999899</c:v>
                </c:pt>
                <c:pt idx="51465">
                  <c:v>-4.9639999999999898</c:v>
                </c:pt>
                <c:pt idx="51466">
                  <c:v>0</c:v>
                </c:pt>
                <c:pt idx="51467">
                  <c:v>0</c:v>
                </c:pt>
                <c:pt idx="51468">
                  <c:v>-8.0670000000000002</c:v>
                </c:pt>
                <c:pt idx="51469">
                  <c:v>0</c:v>
                </c:pt>
                <c:pt idx="51470">
                  <c:v>0</c:v>
                </c:pt>
                <c:pt idx="51471">
                  <c:v>0</c:v>
                </c:pt>
                <c:pt idx="51472">
                  <c:v>-12.536</c:v>
                </c:pt>
                <c:pt idx="51473">
                  <c:v>0</c:v>
                </c:pt>
                <c:pt idx="51474">
                  <c:v>3.5989999999999802</c:v>
                </c:pt>
                <c:pt idx="51475">
                  <c:v>18.120999999999899</c:v>
                </c:pt>
                <c:pt idx="51476">
                  <c:v>0</c:v>
                </c:pt>
                <c:pt idx="51477">
                  <c:v>0</c:v>
                </c:pt>
                <c:pt idx="51478">
                  <c:v>0</c:v>
                </c:pt>
                <c:pt idx="51479">
                  <c:v>0</c:v>
                </c:pt>
                <c:pt idx="51480">
                  <c:v>0</c:v>
                </c:pt>
                <c:pt idx="51481">
                  <c:v>0.49700000000001399</c:v>
                </c:pt>
                <c:pt idx="51482">
                  <c:v>2.9789999999999801</c:v>
                </c:pt>
                <c:pt idx="51483">
                  <c:v>4.4680000000000097</c:v>
                </c:pt>
                <c:pt idx="51484">
                  <c:v>9.4320000000000093</c:v>
                </c:pt>
                <c:pt idx="51485">
                  <c:v>3.7229999999999501</c:v>
                </c:pt>
                <c:pt idx="51486">
                  <c:v>14.397</c:v>
                </c:pt>
                <c:pt idx="51487">
                  <c:v>0</c:v>
                </c:pt>
                <c:pt idx="51488">
                  <c:v>0</c:v>
                </c:pt>
                <c:pt idx="51489">
                  <c:v>0</c:v>
                </c:pt>
                <c:pt idx="51490">
                  <c:v>-19.238</c:v>
                </c:pt>
                <c:pt idx="51491">
                  <c:v>0</c:v>
                </c:pt>
                <c:pt idx="51492">
                  <c:v>5.2130000000000196</c:v>
                </c:pt>
                <c:pt idx="51493">
                  <c:v>1.49</c:v>
                </c:pt>
                <c:pt idx="51494">
                  <c:v>-1.49</c:v>
                </c:pt>
                <c:pt idx="51495">
                  <c:v>-1.11700000000001</c:v>
                </c:pt>
                <c:pt idx="51496">
                  <c:v>0</c:v>
                </c:pt>
                <c:pt idx="51497">
                  <c:v>0</c:v>
                </c:pt>
                <c:pt idx="51498">
                  <c:v>0</c:v>
                </c:pt>
                <c:pt idx="51499">
                  <c:v>0</c:v>
                </c:pt>
                <c:pt idx="51500">
                  <c:v>1.86100000000004</c:v>
                </c:pt>
                <c:pt idx="51501">
                  <c:v>0.24799999999999001</c:v>
                </c:pt>
                <c:pt idx="51502">
                  <c:v>1.73799999999999</c:v>
                </c:pt>
                <c:pt idx="51503">
                  <c:v>0</c:v>
                </c:pt>
                <c:pt idx="51504">
                  <c:v>-0.24799999999999001</c:v>
                </c:pt>
                <c:pt idx="51505">
                  <c:v>0</c:v>
                </c:pt>
                <c:pt idx="51506">
                  <c:v>0</c:v>
                </c:pt>
                <c:pt idx="51507">
                  <c:v>0</c:v>
                </c:pt>
                <c:pt idx="51508">
                  <c:v>-5.3369999999999802</c:v>
                </c:pt>
                <c:pt idx="51509">
                  <c:v>2.6070000000000202</c:v>
                </c:pt>
                <c:pt idx="51510">
                  <c:v>-2.4830000000000001</c:v>
                </c:pt>
                <c:pt idx="51511">
                  <c:v>0.62099999999998001</c:v>
                </c:pt>
                <c:pt idx="51512">
                  <c:v>-0.62099999999998001</c:v>
                </c:pt>
                <c:pt idx="51513">
                  <c:v>-2.3580000000000001</c:v>
                </c:pt>
                <c:pt idx="51514">
                  <c:v>0</c:v>
                </c:pt>
                <c:pt idx="51515">
                  <c:v>0</c:v>
                </c:pt>
                <c:pt idx="51516">
                  <c:v>0</c:v>
                </c:pt>
                <c:pt idx="51517">
                  <c:v>-0.992999999999995</c:v>
                </c:pt>
                <c:pt idx="51518">
                  <c:v>0.992999999999995</c:v>
                </c:pt>
                <c:pt idx="51519">
                  <c:v>3.5989999999999802</c:v>
                </c:pt>
                <c:pt idx="51520">
                  <c:v>5.7089999999999996</c:v>
                </c:pt>
                <c:pt idx="51521">
                  <c:v>0</c:v>
                </c:pt>
                <c:pt idx="51522">
                  <c:v>-0.62000000000000399</c:v>
                </c:pt>
                <c:pt idx="51523">
                  <c:v>0</c:v>
                </c:pt>
                <c:pt idx="51524">
                  <c:v>0</c:v>
                </c:pt>
                <c:pt idx="51525">
                  <c:v>0</c:v>
                </c:pt>
                <c:pt idx="51526">
                  <c:v>18.119999999999902</c:v>
                </c:pt>
                <c:pt idx="51527">
                  <c:v>0</c:v>
                </c:pt>
                <c:pt idx="51528">
                  <c:v>9.4330000000000496</c:v>
                </c:pt>
                <c:pt idx="51529">
                  <c:v>3.2269999999999701</c:v>
                </c:pt>
                <c:pt idx="51530">
                  <c:v>0.867999999999995</c:v>
                </c:pt>
                <c:pt idx="51531">
                  <c:v>2.3580000000000001</c:v>
                </c:pt>
                <c:pt idx="51532">
                  <c:v>0</c:v>
                </c:pt>
                <c:pt idx="51533">
                  <c:v>0</c:v>
                </c:pt>
                <c:pt idx="51534">
                  <c:v>0</c:v>
                </c:pt>
                <c:pt idx="51535">
                  <c:v>8.1910000000000291</c:v>
                </c:pt>
                <c:pt idx="51536">
                  <c:v>0</c:v>
                </c:pt>
                <c:pt idx="51537">
                  <c:v>-7.6949999999999896</c:v>
                </c:pt>
                <c:pt idx="51538">
                  <c:v>-3.4750000000000201</c:v>
                </c:pt>
                <c:pt idx="51539">
                  <c:v>0</c:v>
                </c:pt>
                <c:pt idx="51540">
                  <c:v>-0.49599999999998001</c:v>
                </c:pt>
                <c:pt idx="51541">
                  <c:v>0</c:v>
                </c:pt>
                <c:pt idx="51542">
                  <c:v>0</c:v>
                </c:pt>
                <c:pt idx="51543">
                  <c:v>0</c:v>
                </c:pt>
                <c:pt idx="51544">
                  <c:v>4.5920000000000396</c:v>
                </c:pt>
                <c:pt idx="51545">
                  <c:v>0</c:v>
                </c:pt>
                <c:pt idx="51546">
                  <c:v>1.365</c:v>
                </c:pt>
                <c:pt idx="51547">
                  <c:v>-1.61299999999999</c:v>
                </c:pt>
                <c:pt idx="51548">
                  <c:v>-2.8550000000000102</c:v>
                </c:pt>
                <c:pt idx="51549">
                  <c:v>0</c:v>
                </c:pt>
                <c:pt idx="51550">
                  <c:v>0</c:v>
                </c:pt>
                <c:pt idx="51551">
                  <c:v>0</c:v>
                </c:pt>
                <c:pt idx="51552">
                  <c:v>0</c:v>
                </c:pt>
                <c:pt idx="51553">
                  <c:v>-2.23399999999998</c:v>
                </c:pt>
                <c:pt idx="51554">
                  <c:v>0</c:v>
                </c:pt>
                <c:pt idx="51555">
                  <c:v>0.49700000000001399</c:v>
                </c:pt>
                <c:pt idx="51556">
                  <c:v>2.23399999999998</c:v>
                </c:pt>
                <c:pt idx="51557">
                  <c:v>-0.24900000000002301</c:v>
                </c:pt>
                <c:pt idx="51558">
                  <c:v>0</c:v>
                </c:pt>
                <c:pt idx="51559">
                  <c:v>0</c:v>
                </c:pt>
                <c:pt idx="51560">
                  <c:v>0</c:v>
                </c:pt>
                <c:pt idx="51561">
                  <c:v>0</c:v>
                </c:pt>
                <c:pt idx="51562">
                  <c:v>0</c:v>
                </c:pt>
                <c:pt idx="51563">
                  <c:v>-0.24799999999999001</c:v>
                </c:pt>
                <c:pt idx="51564">
                  <c:v>-3.1030000000000002</c:v>
                </c:pt>
                <c:pt idx="51565">
                  <c:v>0</c:v>
                </c:pt>
                <c:pt idx="51566">
                  <c:v>16.631</c:v>
                </c:pt>
                <c:pt idx="51567">
                  <c:v>0</c:v>
                </c:pt>
                <c:pt idx="51568">
                  <c:v>0</c:v>
                </c:pt>
                <c:pt idx="51569">
                  <c:v>0</c:v>
                </c:pt>
                <c:pt idx="51570">
                  <c:v>0</c:v>
                </c:pt>
                <c:pt idx="51571">
                  <c:v>0</c:v>
                </c:pt>
                <c:pt idx="51572">
                  <c:v>9.1839999999999602</c:v>
                </c:pt>
                <c:pt idx="51573">
                  <c:v>0</c:v>
                </c:pt>
                <c:pt idx="51574">
                  <c:v>-1.4889999999999699</c:v>
                </c:pt>
                <c:pt idx="51575">
                  <c:v>-0.992999999999995</c:v>
                </c:pt>
                <c:pt idx="51576">
                  <c:v>0</c:v>
                </c:pt>
                <c:pt idx="51577">
                  <c:v>0</c:v>
                </c:pt>
                <c:pt idx="51578">
                  <c:v>0</c:v>
                </c:pt>
                <c:pt idx="51579">
                  <c:v>0</c:v>
                </c:pt>
                <c:pt idx="51580">
                  <c:v>-7.3220000000000001</c:v>
                </c:pt>
                <c:pt idx="51581">
                  <c:v>0</c:v>
                </c:pt>
                <c:pt idx="51582">
                  <c:v>4.0960000000000001</c:v>
                </c:pt>
                <c:pt idx="51583">
                  <c:v>0</c:v>
                </c:pt>
                <c:pt idx="51584">
                  <c:v>0</c:v>
                </c:pt>
                <c:pt idx="51585">
                  <c:v>-0.49700000000001399</c:v>
                </c:pt>
                <c:pt idx="51586">
                  <c:v>0</c:v>
                </c:pt>
                <c:pt idx="51587">
                  <c:v>0</c:v>
                </c:pt>
                <c:pt idx="51588">
                  <c:v>0</c:v>
                </c:pt>
                <c:pt idx="51589">
                  <c:v>0</c:v>
                </c:pt>
                <c:pt idx="51590">
                  <c:v>4.21900000000005</c:v>
                </c:pt>
                <c:pt idx="51591">
                  <c:v>3.3509999999999902</c:v>
                </c:pt>
                <c:pt idx="51592">
                  <c:v>0</c:v>
                </c:pt>
                <c:pt idx="51593">
                  <c:v>-1.61299999999999</c:v>
                </c:pt>
                <c:pt idx="51594">
                  <c:v>0</c:v>
                </c:pt>
                <c:pt idx="51595">
                  <c:v>0</c:v>
                </c:pt>
                <c:pt idx="51596">
                  <c:v>0</c:v>
                </c:pt>
                <c:pt idx="51597">
                  <c:v>0</c:v>
                </c:pt>
                <c:pt idx="51598">
                  <c:v>2.2340000000000302</c:v>
                </c:pt>
                <c:pt idx="51599">
                  <c:v>4.2199999999999704</c:v>
                </c:pt>
                <c:pt idx="51600">
                  <c:v>0</c:v>
                </c:pt>
                <c:pt idx="51601">
                  <c:v>0</c:v>
                </c:pt>
                <c:pt idx="51602">
                  <c:v>-1.98599999999999</c:v>
                </c:pt>
                <c:pt idx="51603">
                  <c:v>0</c:v>
                </c:pt>
                <c:pt idx="51604">
                  <c:v>0</c:v>
                </c:pt>
                <c:pt idx="51605">
                  <c:v>0</c:v>
                </c:pt>
                <c:pt idx="51606">
                  <c:v>0</c:v>
                </c:pt>
                <c:pt idx="51607">
                  <c:v>0</c:v>
                </c:pt>
                <c:pt idx="51608">
                  <c:v>1.86099999999999</c:v>
                </c:pt>
                <c:pt idx="51609">
                  <c:v>0.86899999999997102</c:v>
                </c:pt>
                <c:pt idx="51610">
                  <c:v>4.34400000000005</c:v>
                </c:pt>
                <c:pt idx="51611">
                  <c:v>0</c:v>
                </c:pt>
                <c:pt idx="51612">
                  <c:v>-6.5780000000000296</c:v>
                </c:pt>
                <c:pt idx="51613">
                  <c:v>0</c:v>
                </c:pt>
                <c:pt idx="51614">
                  <c:v>0</c:v>
                </c:pt>
                <c:pt idx="51615">
                  <c:v>0</c:v>
                </c:pt>
                <c:pt idx="51616">
                  <c:v>-2.3580000000000001</c:v>
                </c:pt>
                <c:pt idx="51617">
                  <c:v>-0.37200000000001399</c:v>
                </c:pt>
                <c:pt idx="51618">
                  <c:v>0.37200000000001399</c:v>
                </c:pt>
                <c:pt idx="51619">
                  <c:v>-2.1100000000000101</c:v>
                </c:pt>
                <c:pt idx="51620">
                  <c:v>0.74500000000000399</c:v>
                </c:pt>
                <c:pt idx="51621">
                  <c:v>0</c:v>
                </c:pt>
                <c:pt idx="51622">
                  <c:v>0</c:v>
                </c:pt>
                <c:pt idx="51623">
                  <c:v>0</c:v>
                </c:pt>
                <c:pt idx="51624">
                  <c:v>0</c:v>
                </c:pt>
                <c:pt idx="51625">
                  <c:v>-7.94399999999996</c:v>
                </c:pt>
                <c:pt idx="51626">
                  <c:v>-0.37200000000001399</c:v>
                </c:pt>
                <c:pt idx="51627">
                  <c:v>0</c:v>
                </c:pt>
                <c:pt idx="51628">
                  <c:v>9.3079999999999892</c:v>
                </c:pt>
                <c:pt idx="51629">
                  <c:v>5.4610000000000101</c:v>
                </c:pt>
                <c:pt idx="51630">
                  <c:v>-5.4610000000000101</c:v>
                </c:pt>
                <c:pt idx="51631">
                  <c:v>0</c:v>
                </c:pt>
                <c:pt idx="51632">
                  <c:v>0</c:v>
                </c:pt>
                <c:pt idx="51633">
                  <c:v>0</c:v>
                </c:pt>
                <c:pt idx="51634">
                  <c:v>-15.0169999999999</c:v>
                </c:pt>
                <c:pt idx="51635">
                  <c:v>-1.11700000000001</c:v>
                </c:pt>
                <c:pt idx="51636">
                  <c:v>0</c:v>
                </c:pt>
                <c:pt idx="51637">
                  <c:v>10.0529999999999</c:v>
                </c:pt>
                <c:pt idx="51638">
                  <c:v>2.6059999999999901</c:v>
                </c:pt>
                <c:pt idx="51639">
                  <c:v>1.7370000000000201</c:v>
                </c:pt>
                <c:pt idx="51640">
                  <c:v>0</c:v>
                </c:pt>
                <c:pt idx="51641">
                  <c:v>0</c:v>
                </c:pt>
                <c:pt idx="51642">
                  <c:v>0</c:v>
                </c:pt>
                <c:pt idx="51643">
                  <c:v>-4.2199999999999704</c:v>
                </c:pt>
                <c:pt idx="51644">
                  <c:v>-1.365</c:v>
                </c:pt>
                <c:pt idx="51645">
                  <c:v>1.365</c:v>
                </c:pt>
                <c:pt idx="51646">
                  <c:v>5.95799999999997</c:v>
                </c:pt>
                <c:pt idx="51647">
                  <c:v>0</c:v>
                </c:pt>
                <c:pt idx="51648">
                  <c:v>-2.60699999999997</c:v>
                </c:pt>
                <c:pt idx="51649">
                  <c:v>0</c:v>
                </c:pt>
                <c:pt idx="51650">
                  <c:v>0</c:v>
                </c:pt>
                <c:pt idx="51651">
                  <c:v>0</c:v>
                </c:pt>
                <c:pt idx="51652">
                  <c:v>0</c:v>
                </c:pt>
                <c:pt idx="51653">
                  <c:v>15.513999999999999</c:v>
                </c:pt>
                <c:pt idx="51654">
                  <c:v>0</c:v>
                </c:pt>
                <c:pt idx="51655">
                  <c:v>-5.4610000000000101</c:v>
                </c:pt>
                <c:pt idx="51656">
                  <c:v>0</c:v>
                </c:pt>
                <c:pt idx="51657">
                  <c:v>3.9710000000000001</c:v>
                </c:pt>
                <c:pt idx="51658">
                  <c:v>0</c:v>
                </c:pt>
                <c:pt idx="51659">
                  <c:v>0</c:v>
                </c:pt>
                <c:pt idx="51660">
                  <c:v>0</c:v>
                </c:pt>
                <c:pt idx="51661">
                  <c:v>-5.5849999999999698</c:v>
                </c:pt>
                <c:pt idx="51662">
                  <c:v>-4.3439999999999896</c:v>
                </c:pt>
                <c:pt idx="51663">
                  <c:v>0</c:v>
                </c:pt>
                <c:pt idx="51664">
                  <c:v>-3.1030000000000002</c:v>
                </c:pt>
                <c:pt idx="51665">
                  <c:v>15.6379999999999</c:v>
                </c:pt>
                <c:pt idx="51666">
                  <c:v>8.6879999999999793</c:v>
                </c:pt>
                <c:pt idx="51667">
                  <c:v>0</c:v>
                </c:pt>
                <c:pt idx="51668">
                  <c:v>0</c:v>
                </c:pt>
                <c:pt idx="51669">
                  <c:v>0</c:v>
                </c:pt>
                <c:pt idx="51670">
                  <c:v>-40.460999999999999</c:v>
                </c:pt>
                <c:pt idx="51671">
                  <c:v>-1.61299999999999</c:v>
                </c:pt>
                <c:pt idx="51672">
                  <c:v>0</c:v>
                </c:pt>
                <c:pt idx="51673">
                  <c:v>0</c:v>
                </c:pt>
                <c:pt idx="51674">
                  <c:v>-34.502999999999901</c:v>
                </c:pt>
                <c:pt idx="51675">
                  <c:v>-0.86900000000002797</c:v>
                </c:pt>
                <c:pt idx="51676">
                  <c:v>0</c:v>
                </c:pt>
                <c:pt idx="51677">
                  <c:v>0</c:v>
                </c:pt>
                <c:pt idx="51678">
                  <c:v>0</c:v>
                </c:pt>
                <c:pt idx="51679">
                  <c:v>0.74500000000000399</c:v>
                </c:pt>
                <c:pt idx="51680">
                  <c:v>-0.74500000000000399</c:v>
                </c:pt>
                <c:pt idx="51681">
                  <c:v>-0.37199999999995698</c:v>
                </c:pt>
                <c:pt idx="51682">
                  <c:v>-1.4890000000000301</c:v>
                </c:pt>
                <c:pt idx="51683">
                  <c:v>-0.86899999999997102</c:v>
                </c:pt>
                <c:pt idx="51684">
                  <c:v>-0.86900000000002797</c:v>
                </c:pt>
                <c:pt idx="51685">
                  <c:v>0</c:v>
                </c:pt>
                <c:pt idx="51686">
                  <c:v>0</c:v>
                </c:pt>
                <c:pt idx="51687">
                  <c:v>0</c:v>
                </c:pt>
                <c:pt idx="51688">
                  <c:v>0</c:v>
                </c:pt>
                <c:pt idx="51689">
                  <c:v>-1.98599999999999</c:v>
                </c:pt>
                <c:pt idx="51690">
                  <c:v>0</c:v>
                </c:pt>
                <c:pt idx="51691">
                  <c:v>0</c:v>
                </c:pt>
                <c:pt idx="51692">
                  <c:v>0.74500000000000399</c:v>
                </c:pt>
                <c:pt idx="51693">
                  <c:v>0</c:v>
                </c:pt>
                <c:pt idx="51694">
                  <c:v>0</c:v>
                </c:pt>
                <c:pt idx="51695">
                  <c:v>0</c:v>
                </c:pt>
                <c:pt idx="51696">
                  <c:v>0</c:v>
                </c:pt>
                <c:pt idx="51697">
                  <c:v>4.9639999999999898</c:v>
                </c:pt>
                <c:pt idx="51698">
                  <c:v>0</c:v>
                </c:pt>
                <c:pt idx="51699">
                  <c:v>0</c:v>
                </c:pt>
                <c:pt idx="51700">
                  <c:v>2.3580000000000001</c:v>
                </c:pt>
                <c:pt idx="51701">
                  <c:v>6.2060000000000102</c:v>
                </c:pt>
                <c:pt idx="51702">
                  <c:v>3.1030000000000002</c:v>
                </c:pt>
                <c:pt idx="51703">
                  <c:v>0</c:v>
                </c:pt>
                <c:pt idx="51704">
                  <c:v>0</c:v>
                </c:pt>
                <c:pt idx="51705">
                  <c:v>0</c:v>
                </c:pt>
                <c:pt idx="51706">
                  <c:v>-9.1850000000000005</c:v>
                </c:pt>
                <c:pt idx="51707">
                  <c:v>-5.0880000000000196</c:v>
                </c:pt>
                <c:pt idx="51708">
                  <c:v>-0.86900000000002797</c:v>
                </c:pt>
                <c:pt idx="51709">
                  <c:v>0</c:v>
                </c:pt>
                <c:pt idx="51710">
                  <c:v>0</c:v>
                </c:pt>
                <c:pt idx="51711">
                  <c:v>-1.2409999999999799</c:v>
                </c:pt>
                <c:pt idx="51712">
                  <c:v>0</c:v>
                </c:pt>
                <c:pt idx="51713">
                  <c:v>0</c:v>
                </c:pt>
                <c:pt idx="51714">
                  <c:v>0</c:v>
                </c:pt>
                <c:pt idx="51715">
                  <c:v>2.4820000000000202</c:v>
                </c:pt>
                <c:pt idx="51716">
                  <c:v>0</c:v>
                </c:pt>
                <c:pt idx="51717">
                  <c:v>2.60699999999997</c:v>
                </c:pt>
                <c:pt idx="51718">
                  <c:v>0.12400000000002299</c:v>
                </c:pt>
                <c:pt idx="51719">
                  <c:v>0</c:v>
                </c:pt>
                <c:pt idx="51720">
                  <c:v>-2.9789999999999801</c:v>
                </c:pt>
                <c:pt idx="51721">
                  <c:v>0</c:v>
                </c:pt>
                <c:pt idx="51722">
                  <c:v>0</c:v>
                </c:pt>
                <c:pt idx="51723">
                  <c:v>0</c:v>
                </c:pt>
                <c:pt idx="51724">
                  <c:v>1.11699999999996</c:v>
                </c:pt>
                <c:pt idx="51725">
                  <c:v>2.6070000000000202</c:v>
                </c:pt>
                <c:pt idx="51726">
                  <c:v>-2.6070000000000202</c:v>
                </c:pt>
                <c:pt idx="51727">
                  <c:v>3.4750000000000201</c:v>
                </c:pt>
                <c:pt idx="51728">
                  <c:v>0</c:v>
                </c:pt>
                <c:pt idx="51729">
                  <c:v>0</c:v>
                </c:pt>
                <c:pt idx="51730">
                  <c:v>0</c:v>
                </c:pt>
                <c:pt idx="51731">
                  <c:v>0</c:v>
                </c:pt>
                <c:pt idx="51732">
                  <c:v>0</c:v>
                </c:pt>
                <c:pt idx="51733">
                  <c:v>-6.5779999999999701</c:v>
                </c:pt>
                <c:pt idx="51734">
                  <c:v>-9.3080000000000496</c:v>
                </c:pt>
                <c:pt idx="51735">
                  <c:v>-0.49699999999995698</c:v>
                </c:pt>
                <c:pt idx="51736">
                  <c:v>0</c:v>
                </c:pt>
                <c:pt idx="51737">
                  <c:v>1.73799999999999</c:v>
                </c:pt>
                <c:pt idx="51738">
                  <c:v>0</c:v>
                </c:pt>
                <c:pt idx="51739">
                  <c:v>0</c:v>
                </c:pt>
                <c:pt idx="51740">
                  <c:v>0</c:v>
                </c:pt>
                <c:pt idx="51741">
                  <c:v>0</c:v>
                </c:pt>
                <c:pt idx="51742">
                  <c:v>-2.7309999999999901</c:v>
                </c:pt>
                <c:pt idx="51743">
                  <c:v>-0.62000000000000399</c:v>
                </c:pt>
                <c:pt idx="51744">
                  <c:v>-3.3509999999999902</c:v>
                </c:pt>
                <c:pt idx="51745">
                  <c:v>0</c:v>
                </c:pt>
                <c:pt idx="51746">
                  <c:v>15.762</c:v>
                </c:pt>
                <c:pt idx="51747">
                  <c:v>34.006</c:v>
                </c:pt>
                <c:pt idx="51748">
                  <c:v>0</c:v>
                </c:pt>
                <c:pt idx="51749">
                  <c:v>0</c:v>
                </c:pt>
                <c:pt idx="51750">
                  <c:v>0</c:v>
                </c:pt>
                <c:pt idx="51751">
                  <c:v>0</c:v>
                </c:pt>
                <c:pt idx="51752">
                  <c:v>4.3439999999999896</c:v>
                </c:pt>
                <c:pt idx="51753">
                  <c:v>0</c:v>
                </c:pt>
                <c:pt idx="51754">
                  <c:v>-5.3369999999999802</c:v>
                </c:pt>
                <c:pt idx="51755">
                  <c:v>-3.4750000000000201</c:v>
                </c:pt>
                <c:pt idx="51756">
                  <c:v>-0.123999999999966</c:v>
                </c:pt>
                <c:pt idx="51757">
                  <c:v>0</c:v>
                </c:pt>
                <c:pt idx="51758">
                  <c:v>0</c:v>
                </c:pt>
                <c:pt idx="51759">
                  <c:v>0</c:v>
                </c:pt>
                <c:pt idx="51760">
                  <c:v>0</c:v>
                </c:pt>
                <c:pt idx="51761">
                  <c:v>1.98599999999999</c:v>
                </c:pt>
                <c:pt idx="51762">
                  <c:v>5.3369999999999802</c:v>
                </c:pt>
                <c:pt idx="51763">
                  <c:v>0</c:v>
                </c:pt>
                <c:pt idx="51764">
                  <c:v>-15.265999999999901</c:v>
                </c:pt>
                <c:pt idx="51765">
                  <c:v>0</c:v>
                </c:pt>
                <c:pt idx="51766">
                  <c:v>0</c:v>
                </c:pt>
                <c:pt idx="51767">
                  <c:v>0</c:v>
                </c:pt>
                <c:pt idx="51768">
                  <c:v>0</c:v>
                </c:pt>
                <c:pt idx="51769">
                  <c:v>0</c:v>
                </c:pt>
                <c:pt idx="51770">
                  <c:v>-16.507000000000001</c:v>
                </c:pt>
                <c:pt idx="51771">
                  <c:v>-18.369</c:v>
                </c:pt>
                <c:pt idx="51772">
                  <c:v>0</c:v>
                </c:pt>
                <c:pt idx="51773">
                  <c:v>3.4750000000000201</c:v>
                </c:pt>
                <c:pt idx="51774">
                  <c:v>15.017999999999899</c:v>
                </c:pt>
                <c:pt idx="51775">
                  <c:v>0</c:v>
                </c:pt>
                <c:pt idx="51776">
                  <c:v>0</c:v>
                </c:pt>
                <c:pt idx="51777">
                  <c:v>0</c:v>
                </c:pt>
                <c:pt idx="51778">
                  <c:v>4.9649999999999697</c:v>
                </c:pt>
                <c:pt idx="51779">
                  <c:v>5.5850000000000302</c:v>
                </c:pt>
                <c:pt idx="51780">
                  <c:v>0</c:v>
                </c:pt>
                <c:pt idx="51781">
                  <c:v>-19.236999999999998</c:v>
                </c:pt>
                <c:pt idx="51782">
                  <c:v>0</c:v>
                </c:pt>
                <c:pt idx="51783">
                  <c:v>-7.9440000000000097</c:v>
                </c:pt>
                <c:pt idx="51784">
                  <c:v>0</c:v>
                </c:pt>
                <c:pt idx="51785">
                  <c:v>0</c:v>
                </c:pt>
                <c:pt idx="51786">
                  <c:v>0</c:v>
                </c:pt>
                <c:pt idx="51787">
                  <c:v>4.3439999999999896</c:v>
                </c:pt>
                <c:pt idx="51788">
                  <c:v>0</c:v>
                </c:pt>
                <c:pt idx="51789">
                  <c:v>-12.534999999999901</c:v>
                </c:pt>
                <c:pt idx="51790">
                  <c:v>-1.8620000000000201</c:v>
                </c:pt>
                <c:pt idx="51791">
                  <c:v>-0.24799999999999001</c:v>
                </c:pt>
                <c:pt idx="51792">
                  <c:v>-2.7300000000000102</c:v>
                </c:pt>
                <c:pt idx="51793">
                  <c:v>0</c:v>
                </c:pt>
                <c:pt idx="51794">
                  <c:v>0</c:v>
                </c:pt>
                <c:pt idx="51795">
                  <c:v>0</c:v>
                </c:pt>
                <c:pt idx="51796">
                  <c:v>25.442999999999898</c:v>
                </c:pt>
                <c:pt idx="51797">
                  <c:v>1.9850000000000101</c:v>
                </c:pt>
                <c:pt idx="51798">
                  <c:v>1.73799999999999</c:v>
                </c:pt>
                <c:pt idx="51799">
                  <c:v>1.2409999999999799</c:v>
                </c:pt>
                <c:pt idx="51800">
                  <c:v>0</c:v>
                </c:pt>
                <c:pt idx="51801">
                  <c:v>-3.84699999999998</c:v>
                </c:pt>
                <c:pt idx="51802">
                  <c:v>0</c:v>
                </c:pt>
                <c:pt idx="51803">
                  <c:v>0</c:v>
                </c:pt>
                <c:pt idx="51804">
                  <c:v>0</c:v>
                </c:pt>
                <c:pt idx="51805">
                  <c:v>-1.3660000000000401</c:v>
                </c:pt>
                <c:pt idx="51806">
                  <c:v>1.3660000000000401</c:v>
                </c:pt>
                <c:pt idx="51807">
                  <c:v>0.24799999999999001</c:v>
                </c:pt>
                <c:pt idx="51808">
                  <c:v>0</c:v>
                </c:pt>
                <c:pt idx="51809">
                  <c:v>0</c:v>
                </c:pt>
                <c:pt idx="51810">
                  <c:v>-0.37200000000001399</c:v>
                </c:pt>
                <c:pt idx="51811">
                  <c:v>0</c:v>
                </c:pt>
                <c:pt idx="51812">
                  <c:v>0</c:v>
                </c:pt>
                <c:pt idx="51813">
                  <c:v>0</c:v>
                </c:pt>
                <c:pt idx="51814">
                  <c:v>-1.98599999999999</c:v>
                </c:pt>
                <c:pt idx="51815">
                  <c:v>-5.4610000000000101</c:v>
                </c:pt>
                <c:pt idx="51816">
                  <c:v>0</c:v>
                </c:pt>
                <c:pt idx="51817">
                  <c:v>15.266</c:v>
                </c:pt>
                <c:pt idx="51818">
                  <c:v>6.7019999999999902</c:v>
                </c:pt>
                <c:pt idx="51819">
                  <c:v>1.61299999999999</c:v>
                </c:pt>
                <c:pt idx="51820">
                  <c:v>0</c:v>
                </c:pt>
                <c:pt idx="51821">
                  <c:v>0</c:v>
                </c:pt>
                <c:pt idx="51822">
                  <c:v>0</c:v>
                </c:pt>
                <c:pt idx="51823">
                  <c:v>-2.48199999999997</c:v>
                </c:pt>
                <c:pt idx="51824">
                  <c:v>-4.5920000000000396</c:v>
                </c:pt>
                <c:pt idx="51825">
                  <c:v>4.5920000000000396</c:v>
                </c:pt>
                <c:pt idx="51826">
                  <c:v>4.46799999999996</c:v>
                </c:pt>
                <c:pt idx="51827">
                  <c:v>3.1030000000000002</c:v>
                </c:pt>
                <c:pt idx="51828">
                  <c:v>0</c:v>
                </c:pt>
                <c:pt idx="51829">
                  <c:v>0</c:v>
                </c:pt>
                <c:pt idx="51830">
                  <c:v>0</c:v>
                </c:pt>
                <c:pt idx="51831">
                  <c:v>0</c:v>
                </c:pt>
                <c:pt idx="51832">
                  <c:v>0.12400000000002299</c:v>
                </c:pt>
                <c:pt idx="51833">
                  <c:v>0</c:v>
                </c:pt>
                <c:pt idx="51834">
                  <c:v>0</c:v>
                </c:pt>
                <c:pt idx="51835">
                  <c:v>-6.2060000000000102</c:v>
                </c:pt>
                <c:pt idx="51836">
                  <c:v>-1.8619999999999599</c:v>
                </c:pt>
                <c:pt idx="51837">
                  <c:v>0</c:v>
                </c:pt>
                <c:pt idx="51838">
                  <c:v>0</c:v>
                </c:pt>
                <c:pt idx="51839">
                  <c:v>0</c:v>
                </c:pt>
                <c:pt idx="51840">
                  <c:v>0</c:v>
                </c:pt>
                <c:pt idx="51841">
                  <c:v>0</c:v>
                </c:pt>
                <c:pt idx="51842">
                  <c:v>-6.32899999999995</c:v>
                </c:pt>
                <c:pt idx="51843">
                  <c:v>0</c:v>
                </c:pt>
                <c:pt idx="51844">
                  <c:v>-0.62100000000003697</c:v>
                </c:pt>
                <c:pt idx="51845">
                  <c:v>0</c:v>
                </c:pt>
                <c:pt idx="51846">
                  <c:v>0</c:v>
                </c:pt>
                <c:pt idx="51847">
                  <c:v>0</c:v>
                </c:pt>
                <c:pt idx="51848">
                  <c:v>0</c:v>
                </c:pt>
                <c:pt idx="51849">
                  <c:v>0</c:v>
                </c:pt>
                <c:pt idx="51850">
                  <c:v>0</c:v>
                </c:pt>
                <c:pt idx="51851">
                  <c:v>0</c:v>
                </c:pt>
                <c:pt idx="51852">
                  <c:v>5.4610000000000101</c:v>
                </c:pt>
                <c:pt idx="51853">
                  <c:v>-9.3090000000000206</c:v>
                </c:pt>
                <c:pt idx="51854">
                  <c:v>0</c:v>
                </c:pt>
                <c:pt idx="51855">
                  <c:v>-3.3509999999999902</c:v>
                </c:pt>
                <c:pt idx="51856">
                  <c:v>0</c:v>
                </c:pt>
                <c:pt idx="51857">
                  <c:v>0</c:v>
                </c:pt>
                <c:pt idx="51858">
                  <c:v>0</c:v>
                </c:pt>
                <c:pt idx="51859">
                  <c:v>-2.4820000000000202</c:v>
                </c:pt>
                <c:pt idx="51860">
                  <c:v>0</c:v>
                </c:pt>
                <c:pt idx="51861">
                  <c:v>1.1240000000000201</c:v>
                </c:pt>
                <c:pt idx="51862">
                  <c:v>0.123999999999966</c:v>
                </c:pt>
                <c:pt idx="51863">
                  <c:v>-0.123999999999966</c:v>
                </c:pt>
                <c:pt idx="51864">
                  <c:v>0.123999999999966</c:v>
                </c:pt>
                <c:pt idx="51865">
                  <c:v>0</c:v>
                </c:pt>
                <c:pt idx="51866">
                  <c:v>0</c:v>
                </c:pt>
                <c:pt idx="51867">
                  <c:v>0</c:v>
                </c:pt>
                <c:pt idx="51868">
                  <c:v>1.11700000000001</c:v>
                </c:pt>
                <c:pt idx="51869">
                  <c:v>3.7239999999999802</c:v>
                </c:pt>
                <c:pt idx="51870">
                  <c:v>2.23399999999998</c:v>
                </c:pt>
                <c:pt idx="51871">
                  <c:v>0</c:v>
                </c:pt>
                <c:pt idx="51872">
                  <c:v>-6.8259999999999597</c:v>
                </c:pt>
                <c:pt idx="51873">
                  <c:v>0</c:v>
                </c:pt>
                <c:pt idx="51874">
                  <c:v>0</c:v>
                </c:pt>
                <c:pt idx="51875">
                  <c:v>0</c:v>
                </c:pt>
                <c:pt idx="51876">
                  <c:v>0</c:v>
                </c:pt>
                <c:pt idx="51877">
                  <c:v>3.3509999999999902</c:v>
                </c:pt>
                <c:pt idx="51878">
                  <c:v>-4.3439999999999896</c:v>
                </c:pt>
                <c:pt idx="51879">
                  <c:v>-5.4610000000000101</c:v>
                </c:pt>
                <c:pt idx="51880">
                  <c:v>-5.83299999999997</c:v>
                </c:pt>
                <c:pt idx="51881">
                  <c:v>0</c:v>
                </c:pt>
                <c:pt idx="51882">
                  <c:v>12.658999999999899</c:v>
                </c:pt>
                <c:pt idx="51883">
                  <c:v>0</c:v>
                </c:pt>
                <c:pt idx="51884">
                  <c:v>0</c:v>
                </c:pt>
                <c:pt idx="51885">
                  <c:v>0</c:v>
                </c:pt>
                <c:pt idx="51886">
                  <c:v>0</c:v>
                </c:pt>
                <c:pt idx="51887">
                  <c:v>-3.2269999999999701</c:v>
                </c:pt>
                <c:pt idx="51888">
                  <c:v>0</c:v>
                </c:pt>
                <c:pt idx="51889">
                  <c:v>-1.6140000000000301</c:v>
                </c:pt>
                <c:pt idx="51890">
                  <c:v>0</c:v>
                </c:pt>
                <c:pt idx="51891">
                  <c:v>-3.7230000000000101</c:v>
                </c:pt>
                <c:pt idx="51892">
                  <c:v>0</c:v>
                </c:pt>
                <c:pt idx="51893">
                  <c:v>0</c:v>
                </c:pt>
                <c:pt idx="51894">
                  <c:v>0</c:v>
                </c:pt>
                <c:pt idx="51895">
                  <c:v>3.9710000000000001</c:v>
                </c:pt>
                <c:pt idx="51896">
                  <c:v>-3.9710000000000001</c:v>
                </c:pt>
                <c:pt idx="51897">
                  <c:v>4.8400000000000301</c:v>
                </c:pt>
                <c:pt idx="51898">
                  <c:v>5.0889999999999898</c:v>
                </c:pt>
                <c:pt idx="51899">
                  <c:v>11.790999999999899</c:v>
                </c:pt>
                <c:pt idx="51900">
                  <c:v>-11.790999999999899</c:v>
                </c:pt>
                <c:pt idx="51901">
                  <c:v>0</c:v>
                </c:pt>
                <c:pt idx="51902">
                  <c:v>0</c:v>
                </c:pt>
                <c:pt idx="51903">
                  <c:v>0</c:v>
                </c:pt>
                <c:pt idx="51904">
                  <c:v>0</c:v>
                </c:pt>
                <c:pt idx="51905">
                  <c:v>-15.391</c:v>
                </c:pt>
                <c:pt idx="51906">
                  <c:v>0</c:v>
                </c:pt>
                <c:pt idx="51907">
                  <c:v>0.74500000000000399</c:v>
                </c:pt>
                <c:pt idx="51908">
                  <c:v>0</c:v>
                </c:pt>
                <c:pt idx="51909">
                  <c:v>5.3369999999999802</c:v>
                </c:pt>
                <c:pt idx="51910">
                  <c:v>0</c:v>
                </c:pt>
                <c:pt idx="51911">
                  <c:v>0</c:v>
                </c:pt>
                <c:pt idx="51912">
                  <c:v>0</c:v>
                </c:pt>
                <c:pt idx="51913">
                  <c:v>0</c:v>
                </c:pt>
                <c:pt idx="51914">
                  <c:v>-8.4399999999999906</c:v>
                </c:pt>
                <c:pt idx="51915">
                  <c:v>-9.68</c:v>
                </c:pt>
                <c:pt idx="51916">
                  <c:v>-0.248999999999966</c:v>
                </c:pt>
                <c:pt idx="51917">
                  <c:v>-1.365</c:v>
                </c:pt>
                <c:pt idx="51918">
                  <c:v>-10.673999999999999</c:v>
                </c:pt>
                <c:pt idx="51919">
                  <c:v>0</c:v>
                </c:pt>
                <c:pt idx="51920">
                  <c:v>0</c:v>
                </c:pt>
                <c:pt idx="51921">
                  <c:v>0</c:v>
                </c:pt>
                <c:pt idx="51922">
                  <c:v>4.5919999999999801</c:v>
                </c:pt>
                <c:pt idx="51923">
                  <c:v>3.5989999999999802</c:v>
                </c:pt>
                <c:pt idx="51924">
                  <c:v>0</c:v>
                </c:pt>
                <c:pt idx="51925">
                  <c:v>0.24900000000002301</c:v>
                </c:pt>
                <c:pt idx="51926">
                  <c:v>-2.9789999999999801</c:v>
                </c:pt>
                <c:pt idx="51927">
                  <c:v>9.4329999999999892</c:v>
                </c:pt>
                <c:pt idx="51928">
                  <c:v>0</c:v>
                </c:pt>
                <c:pt idx="51929">
                  <c:v>0</c:v>
                </c:pt>
                <c:pt idx="51930">
                  <c:v>0</c:v>
                </c:pt>
                <c:pt idx="51931">
                  <c:v>3.8480000000000101</c:v>
                </c:pt>
                <c:pt idx="51932">
                  <c:v>8.1910000000000291</c:v>
                </c:pt>
                <c:pt idx="51933">
                  <c:v>10.1779999999999</c:v>
                </c:pt>
                <c:pt idx="51934">
                  <c:v>0</c:v>
                </c:pt>
                <c:pt idx="51935">
                  <c:v>-3.4750000000000201</c:v>
                </c:pt>
                <c:pt idx="51936">
                  <c:v>-2.2350000000000101</c:v>
                </c:pt>
                <c:pt idx="51937">
                  <c:v>0</c:v>
                </c:pt>
                <c:pt idx="51938">
                  <c:v>0</c:v>
                </c:pt>
                <c:pt idx="51939">
                  <c:v>0</c:v>
                </c:pt>
                <c:pt idx="51940">
                  <c:v>3.1030000000000002</c:v>
                </c:pt>
                <c:pt idx="51941">
                  <c:v>3.1030000000000002</c:v>
                </c:pt>
                <c:pt idx="51942">
                  <c:v>4.5919999999999801</c:v>
                </c:pt>
                <c:pt idx="51943">
                  <c:v>-4.5919999999999801</c:v>
                </c:pt>
                <c:pt idx="51944">
                  <c:v>-1.2410000000000401</c:v>
                </c:pt>
                <c:pt idx="51945">
                  <c:v>-7.0749999999999797</c:v>
                </c:pt>
                <c:pt idx="51946">
                  <c:v>0</c:v>
                </c:pt>
                <c:pt idx="51947">
                  <c:v>0</c:v>
                </c:pt>
                <c:pt idx="51948">
                  <c:v>0</c:v>
                </c:pt>
                <c:pt idx="51949">
                  <c:v>-2.48199999999997</c:v>
                </c:pt>
                <c:pt idx="51950">
                  <c:v>0</c:v>
                </c:pt>
                <c:pt idx="51951">
                  <c:v>2.60699999999997</c:v>
                </c:pt>
                <c:pt idx="51952">
                  <c:v>0</c:v>
                </c:pt>
                <c:pt idx="51953">
                  <c:v>-12.1639999999999</c:v>
                </c:pt>
                <c:pt idx="51954">
                  <c:v>-4.5919999999999801</c:v>
                </c:pt>
                <c:pt idx="51955">
                  <c:v>0</c:v>
                </c:pt>
                <c:pt idx="51956">
                  <c:v>0</c:v>
                </c:pt>
                <c:pt idx="51957">
                  <c:v>0</c:v>
                </c:pt>
                <c:pt idx="51958">
                  <c:v>-4.0949999999999704</c:v>
                </c:pt>
                <c:pt idx="51959">
                  <c:v>5.7089999999999996</c:v>
                </c:pt>
                <c:pt idx="51960">
                  <c:v>0</c:v>
                </c:pt>
                <c:pt idx="51961">
                  <c:v>0.123999999999966</c:v>
                </c:pt>
                <c:pt idx="51962">
                  <c:v>2.2340000000000302</c:v>
                </c:pt>
                <c:pt idx="51963">
                  <c:v>8.4399999999999906</c:v>
                </c:pt>
                <c:pt idx="51964">
                  <c:v>0</c:v>
                </c:pt>
                <c:pt idx="51965">
                  <c:v>0</c:v>
                </c:pt>
                <c:pt idx="51966">
                  <c:v>0</c:v>
                </c:pt>
                <c:pt idx="51967">
                  <c:v>-1.8620000000000201</c:v>
                </c:pt>
                <c:pt idx="51968">
                  <c:v>0</c:v>
                </c:pt>
                <c:pt idx="51969">
                  <c:v>12.288</c:v>
                </c:pt>
                <c:pt idx="51970">
                  <c:v>1.4889999999999699</c:v>
                </c:pt>
                <c:pt idx="51971">
                  <c:v>11.17</c:v>
                </c:pt>
                <c:pt idx="51972">
                  <c:v>0</c:v>
                </c:pt>
                <c:pt idx="51973">
                  <c:v>0</c:v>
                </c:pt>
                <c:pt idx="51974">
                  <c:v>0</c:v>
                </c:pt>
                <c:pt idx="51975">
                  <c:v>0</c:v>
                </c:pt>
                <c:pt idx="51976">
                  <c:v>-1.36499999999995</c:v>
                </c:pt>
                <c:pt idx="51977">
                  <c:v>-6.0819999999999901</c:v>
                </c:pt>
                <c:pt idx="51978">
                  <c:v>3.5989999999999802</c:v>
                </c:pt>
                <c:pt idx="51979">
                  <c:v>0</c:v>
                </c:pt>
                <c:pt idx="51980">
                  <c:v>0</c:v>
                </c:pt>
                <c:pt idx="51981">
                  <c:v>-4.4680000000000097</c:v>
                </c:pt>
                <c:pt idx="51982">
                  <c:v>0</c:v>
                </c:pt>
                <c:pt idx="51983">
                  <c:v>0</c:v>
                </c:pt>
                <c:pt idx="51984">
                  <c:v>0</c:v>
                </c:pt>
                <c:pt idx="51985">
                  <c:v>0</c:v>
                </c:pt>
                <c:pt idx="51986">
                  <c:v>0</c:v>
                </c:pt>
                <c:pt idx="51987">
                  <c:v>0.992999999999995</c:v>
                </c:pt>
                <c:pt idx="51988">
                  <c:v>0</c:v>
                </c:pt>
                <c:pt idx="51989">
                  <c:v>-24.326000000000001</c:v>
                </c:pt>
                <c:pt idx="51990">
                  <c:v>0</c:v>
                </c:pt>
                <c:pt idx="51991">
                  <c:v>0</c:v>
                </c:pt>
                <c:pt idx="51992">
                  <c:v>0</c:v>
                </c:pt>
                <c:pt idx="51993">
                  <c:v>0</c:v>
                </c:pt>
                <c:pt idx="51994">
                  <c:v>5.7089999999999996</c:v>
                </c:pt>
                <c:pt idx="51995">
                  <c:v>0</c:v>
                </c:pt>
                <c:pt idx="51996">
                  <c:v>0</c:v>
                </c:pt>
                <c:pt idx="51997">
                  <c:v>-4.2200000000000202</c:v>
                </c:pt>
                <c:pt idx="51998">
                  <c:v>8.3149999999999906</c:v>
                </c:pt>
                <c:pt idx="51999">
                  <c:v>0</c:v>
                </c:pt>
                <c:pt idx="52000">
                  <c:v>0</c:v>
                </c:pt>
                <c:pt idx="52001">
                  <c:v>0</c:v>
                </c:pt>
                <c:pt idx="52002">
                  <c:v>0</c:v>
                </c:pt>
                <c:pt idx="52003">
                  <c:v>-7.0749999999999797</c:v>
                </c:pt>
                <c:pt idx="52004">
                  <c:v>16.0109999999999</c:v>
                </c:pt>
                <c:pt idx="52005">
                  <c:v>0</c:v>
                </c:pt>
                <c:pt idx="52006">
                  <c:v>0.86900000000002797</c:v>
                </c:pt>
                <c:pt idx="52007">
                  <c:v>0</c:v>
                </c:pt>
                <c:pt idx="52008">
                  <c:v>-2.4830000000000001</c:v>
                </c:pt>
                <c:pt idx="52009">
                  <c:v>0</c:v>
                </c:pt>
                <c:pt idx="52010">
                  <c:v>0</c:v>
                </c:pt>
                <c:pt idx="52011">
                  <c:v>0</c:v>
                </c:pt>
                <c:pt idx="52012">
                  <c:v>0</c:v>
                </c:pt>
                <c:pt idx="52013">
                  <c:v>0</c:v>
                </c:pt>
                <c:pt idx="52014">
                  <c:v>2.7300000000000102</c:v>
                </c:pt>
                <c:pt idx="52015">
                  <c:v>3.5999999999999601</c:v>
                </c:pt>
                <c:pt idx="52016">
                  <c:v>0</c:v>
                </c:pt>
                <c:pt idx="52017">
                  <c:v>-6.2060000000000102</c:v>
                </c:pt>
                <c:pt idx="52018">
                  <c:v>0</c:v>
                </c:pt>
                <c:pt idx="52019">
                  <c:v>0</c:v>
                </c:pt>
                <c:pt idx="52020">
                  <c:v>0</c:v>
                </c:pt>
                <c:pt idx="52021">
                  <c:v>-1.4890000000000301</c:v>
                </c:pt>
                <c:pt idx="52022">
                  <c:v>-0.24799999999999001</c:v>
                </c:pt>
                <c:pt idx="52023">
                  <c:v>-2.1100000000000101</c:v>
                </c:pt>
                <c:pt idx="52024">
                  <c:v>0</c:v>
                </c:pt>
                <c:pt idx="52025">
                  <c:v>1.2410000000000401</c:v>
                </c:pt>
                <c:pt idx="52026">
                  <c:v>3.84699999999998</c:v>
                </c:pt>
                <c:pt idx="52027">
                  <c:v>0</c:v>
                </c:pt>
                <c:pt idx="52028">
                  <c:v>0</c:v>
                </c:pt>
                <c:pt idx="52029">
                  <c:v>0</c:v>
                </c:pt>
                <c:pt idx="52030">
                  <c:v>0</c:v>
                </c:pt>
                <c:pt idx="52031">
                  <c:v>-27.925999999999899</c:v>
                </c:pt>
                <c:pt idx="52032">
                  <c:v>0</c:v>
                </c:pt>
                <c:pt idx="52033">
                  <c:v>-15.885999999999999</c:v>
                </c:pt>
                <c:pt idx="52034">
                  <c:v>-0.49700000000001399</c:v>
                </c:pt>
                <c:pt idx="52035">
                  <c:v>0</c:v>
                </c:pt>
                <c:pt idx="52036">
                  <c:v>0</c:v>
                </c:pt>
                <c:pt idx="52037">
                  <c:v>0</c:v>
                </c:pt>
                <c:pt idx="52038">
                  <c:v>0</c:v>
                </c:pt>
                <c:pt idx="52039">
                  <c:v>0</c:v>
                </c:pt>
                <c:pt idx="52040">
                  <c:v>5.9569999999999901</c:v>
                </c:pt>
                <c:pt idx="52041">
                  <c:v>18.616999999999901</c:v>
                </c:pt>
                <c:pt idx="52042">
                  <c:v>0.12400000000002299</c:v>
                </c:pt>
                <c:pt idx="52043">
                  <c:v>-0.12400000000002299</c:v>
                </c:pt>
                <c:pt idx="52044">
                  <c:v>-11.5419999999999</c:v>
                </c:pt>
                <c:pt idx="52045">
                  <c:v>0</c:v>
                </c:pt>
                <c:pt idx="52046">
                  <c:v>0</c:v>
                </c:pt>
                <c:pt idx="52047">
                  <c:v>0</c:v>
                </c:pt>
                <c:pt idx="52048">
                  <c:v>-0.62099999999998001</c:v>
                </c:pt>
                <c:pt idx="52049">
                  <c:v>-0.86900000000002797</c:v>
                </c:pt>
                <c:pt idx="52050">
                  <c:v>-14.521000000000001</c:v>
                </c:pt>
                <c:pt idx="52051">
                  <c:v>0</c:v>
                </c:pt>
                <c:pt idx="52052">
                  <c:v>10.673999999999999</c:v>
                </c:pt>
                <c:pt idx="52053">
                  <c:v>15.1419999999999</c:v>
                </c:pt>
                <c:pt idx="52054">
                  <c:v>0</c:v>
                </c:pt>
                <c:pt idx="52055">
                  <c:v>0</c:v>
                </c:pt>
                <c:pt idx="52056">
                  <c:v>0</c:v>
                </c:pt>
                <c:pt idx="52057">
                  <c:v>-4.3439999999999896</c:v>
                </c:pt>
                <c:pt idx="52058">
                  <c:v>0</c:v>
                </c:pt>
                <c:pt idx="52059">
                  <c:v>1.61299999999999</c:v>
                </c:pt>
                <c:pt idx="52060">
                  <c:v>0</c:v>
                </c:pt>
                <c:pt idx="52061">
                  <c:v>3.97199999999998</c:v>
                </c:pt>
                <c:pt idx="52062">
                  <c:v>0</c:v>
                </c:pt>
                <c:pt idx="52063">
                  <c:v>0</c:v>
                </c:pt>
                <c:pt idx="52064">
                  <c:v>0</c:v>
                </c:pt>
                <c:pt idx="52065">
                  <c:v>0</c:v>
                </c:pt>
                <c:pt idx="52066">
                  <c:v>0</c:v>
                </c:pt>
                <c:pt idx="52067">
                  <c:v>21.9679999999999</c:v>
                </c:pt>
                <c:pt idx="52068">
                  <c:v>0</c:v>
                </c:pt>
                <c:pt idx="52069">
                  <c:v>-0.49599999999998001</c:v>
                </c:pt>
                <c:pt idx="52070">
                  <c:v>-13.653</c:v>
                </c:pt>
                <c:pt idx="52071">
                  <c:v>0</c:v>
                </c:pt>
                <c:pt idx="52072">
                  <c:v>0</c:v>
                </c:pt>
                <c:pt idx="52073">
                  <c:v>0</c:v>
                </c:pt>
                <c:pt idx="52074">
                  <c:v>0</c:v>
                </c:pt>
                <c:pt idx="52075">
                  <c:v>0</c:v>
                </c:pt>
                <c:pt idx="52076">
                  <c:v>0</c:v>
                </c:pt>
                <c:pt idx="52077">
                  <c:v>-1.8619999999999599</c:v>
                </c:pt>
                <c:pt idx="52078">
                  <c:v>0</c:v>
                </c:pt>
                <c:pt idx="52079">
                  <c:v>10.1779999999999</c:v>
                </c:pt>
                <c:pt idx="52080">
                  <c:v>0</c:v>
                </c:pt>
                <c:pt idx="52081">
                  <c:v>0</c:v>
                </c:pt>
                <c:pt idx="52082">
                  <c:v>0</c:v>
                </c:pt>
                <c:pt idx="52083">
                  <c:v>0</c:v>
                </c:pt>
                <c:pt idx="52084">
                  <c:v>0</c:v>
                </c:pt>
                <c:pt idx="52085">
                  <c:v>0.62099999999998001</c:v>
                </c:pt>
                <c:pt idx="52086">
                  <c:v>0</c:v>
                </c:pt>
                <c:pt idx="52087">
                  <c:v>0</c:v>
                </c:pt>
                <c:pt idx="52088">
                  <c:v>0.62000000000000399</c:v>
                </c:pt>
                <c:pt idx="52089">
                  <c:v>1.2409999999999799</c:v>
                </c:pt>
                <c:pt idx="52090">
                  <c:v>0</c:v>
                </c:pt>
                <c:pt idx="52091">
                  <c:v>0</c:v>
                </c:pt>
                <c:pt idx="52092">
                  <c:v>0</c:v>
                </c:pt>
                <c:pt idx="52093">
                  <c:v>5.3370000000000397</c:v>
                </c:pt>
                <c:pt idx="52094">
                  <c:v>0</c:v>
                </c:pt>
                <c:pt idx="52095">
                  <c:v>-11.914999999999999</c:v>
                </c:pt>
                <c:pt idx="52096">
                  <c:v>-3.2270000000000301</c:v>
                </c:pt>
                <c:pt idx="52097">
                  <c:v>0</c:v>
                </c:pt>
                <c:pt idx="52098">
                  <c:v>1.365</c:v>
                </c:pt>
                <c:pt idx="52099">
                  <c:v>0</c:v>
                </c:pt>
                <c:pt idx="52100">
                  <c:v>0</c:v>
                </c:pt>
                <c:pt idx="52101">
                  <c:v>0</c:v>
                </c:pt>
                <c:pt idx="52102">
                  <c:v>0</c:v>
                </c:pt>
                <c:pt idx="52103">
                  <c:v>5.5850000000000302</c:v>
                </c:pt>
                <c:pt idx="52104">
                  <c:v>1.4889999999999699</c:v>
                </c:pt>
                <c:pt idx="52105">
                  <c:v>-1.4889999999999699</c:v>
                </c:pt>
                <c:pt idx="52106">
                  <c:v>3.2269999999999701</c:v>
                </c:pt>
                <c:pt idx="52107">
                  <c:v>0.992999999999995</c:v>
                </c:pt>
                <c:pt idx="52108">
                  <c:v>0</c:v>
                </c:pt>
                <c:pt idx="52109">
                  <c:v>0</c:v>
                </c:pt>
                <c:pt idx="52110">
                  <c:v>0</c:v>
                </c:pt>
                <c:pt idx="52111">
                  <c:v>-1.6140000000000301</c:v>
                </c:pt>
                <c:pt idx="52112">
                  <c:v>-5.4610000000000101</c:v>
                </c:pt>
                <c:pt idx="52113">
                  <c:v>-8.8119999999999497</c:v>
                </c:pt>
                <c:pt idx="52114">
                  <c:v>-18.492999999999999</c:v>
                </c:pt>
                <c:pt idx="52115">
                  <c:v>-1.11699999999996</c:v>
                </c:pt>
                <c:pt idx="52116">
                  <c:v>-6.7019999999999902</c:v>
                </c:pt>
                <c:pt idx="52117">
                  <c:v>0</c:v>
                </c:pt>
                <c:pt idx="52118">
                  <c:v>0</c:v>
                </c:pt>
                <c:pt idx="52119">
                  <c:v>0</c:v>
                </c:pt>
                <c:pt idx="52120">
                  <c:v>-7.3230000000000297</c:v>
                </c:pt>
                <c:pt idx="52121">
                  <c:v>-18.7409999999999</c:v>
                </c:pt>
                <c:pt idx="52122">
                  <c:v>-2.4830000000000001</c:v>
                </c:pt>
                <c:pt idx="52123">
                  <c:v>0</c:v>
                </c:pt>
                <c:pt idx="52124">
                  <c:v>7.8190000000000097</c:v>
                </c:pt>
                <c:pt idx="52125">
                  <c:v>0</c:v>
                </c:pt>
                <c:pt idx="52126">
                  <c:v>0</c:v>
                </c:pt>
                <c:pt idx="52127">
                  <c:v>0</c:v>
                </c:pt>
                <c:pt idx="52128">
                  <c:v>0</c:v>
                </c:pt>
                <c:pt idx="52129">
                  <c:v>0</c:v>
                </c:pt>
                <c:pt idx="52130">
                  <c:v>-13.776</c:v>
                </c:pt>
                <c:pt idx="52131">
                  <c:v>0</c:v>
                </c:pt>
                <c:pt idx="52132">
                  <c:v>-19.238</c:v>
                </c:pt>
                <c:pt idx="52133">
                  <c:v>6.2060000000000102</c:v>
                </c:pt>
                <c:pt idx="52134">
                  <c:v>0</c:v>
                </c:pt>
                <c:pt idx="52135">
                  <c:v>0</c:v>
                </c:pt>
                <c:pt idx="52136">
                  <c:v>0</c:v>
                </c:pt>
                <c:pt idx="52137">
                  <c:v>0</c:v>
                </c:pt>
                <c:pt idx="52138">
                  <c:v>0</c:v>
                </c:pt>
                <c:pt idx="52139">
                  <c:v>6.2049999999999796</c:v>
                </c:pt>
                <c:pt idx="52140">
                  <c:v>-29.538999999999898</c:v>
                </c:pt>
                <c:pt idx="52141">
                  <c:v>0</c:v>
                </c:pt>
                <c:pt idx="52142">
                  <c:v>0</c:v>
                </c:pt>
                <c:pt idx="52143">
                  <c:v>24.699000000000002</c:v>
                </c:pt>
                <c:pt idx="52144">
                  <c:v>0</c:v>
                </c:pt>
                <c:pt idx="52145">
                  <c:v>0</c:v>
                </c:pt>
                <c:pt idx="52146">
                  <c:v>0</c:v>
                </c:pt>
                <c:pt idx="52147">
                  <c:v>-5.5850000000000302</c:v>
                </c:pt>
                <c:pt idx="52148">
                  <c:v>-10.300999999999901</c:v>
                </c:pt>
                <c:pt idx="52149">
                  <c:v>10.300999999999901</c:v>
                </c:pt>
                <c:pt idx="52150">
                  <c:v>2.9790000000000401</c:v>
                </c:pt>
                <c:pt idx="52151">
                  <c:v>9.3089999999999602</c:v>
                </c:pt>
                <c:pt idx="52152">
                  <c:v>2.4820000000000202</c:v>
                </c:pt>
                <c:pt idx="52153">
                  <c:v>0</c:v>
                </c:pt>
                <c:pt idx="52154">
                  <c:v>0</c:v>
                </c:pt>
                <c:pt idx="52155">
                  <c:v>0</c:v>
                </c:pt>
                <c:pt idx="52156">
                  <c:v>-46.17</c:v>
                </c:pt>
                <c:pt idx="52157">
                  <c:v>-100.161</c:v>
                </c:pt>
                <c:pt idx="52158">
                  <c:v>-9.06</c:v>
                </c:pt>
                <c:pt idx="52159">
                  <c:v>-4.8399999999999697</c:v>
                </c:pt>
                <c:pt idx="52160">
                  <c:v>-0.24900000000002301</c:v>
                </c:pt>
                <c:pt idx="52161">
                  <c:v>0</c:v>
                </c:pt>
                <c:pt idx="52162">
                  <c:v>0</c:v>
                </c:pt>
                <c:pt idx="52163">
                  <c:v>0</c:v>
                </c:pt>
                <c:pt idx="52164">
                  <c:v>0</c:v>
                </c:pt>
                <c:pt idx="52165">
                  <c:v>-2.3580000000000001</c:v>
                </c:pt>
                <c:pt idx="52166">
                  <c:v>7.0740000000000096</c:v>
                </c:pt>
                <c:pt idx="52167">
                  <c:v>-0.24799999999999001</c:v>
                </c:pt>
                <c:pt idx="52168">
                  <c:v>6.8259999999999597</c:v>
                </c:pt>
                <c:pt idx="52169">
                  <c:v>-5.3369999999999802</c:v>
                </c:pt>
                <c:pt idx="52170">
                  <c:v>1.49</c:v>
                </c:pt>
                <c:pt idx="52171">
                  <c:v>0</c:v>
                </c:pt>
                <c:pt idx="52172">
                  <c:v>0</c:v>
                </c:pt>
                <c:pt idx="52173">
                  <c:v>0</c:v>
                </c:pt>
                <c:pt idx="52174">
                  <c:v>9.8049999999999997</c:v>
                </c:pt>
                <c:pt idx="52175">
                  <c:v>20.727</c:v>
                </c:pt>
                <c:pt idx="52176">
                  <c:v>87.747999999999905</c:v>
                </c:pt>
                <c:pt idx="52177">
                  <c:v>38.847999999999999</c:v>
                </c:pt>
                <c:pt idx="52178">
                  <c:v>0</c:v>
                </c:pt>
                <c:pt idx="52179">
                  <c:v>-2.7300000000000102</c:v>
                </c:pt>
                <c:pt idx="52180">
                  <c:v>0</c:v>
                </c:pt>
                <c:pt idx="52181">
                  <c:v>0</c:v>
                </c:pt>
                <c:pt idx="52182">
                  <c:v>0</c:v>
                </c:pt>
                <c:pt idx="52183">
                  <c:v>0</c:v>
                </c:pt>
                <c:pt idx="52184">
                  <c:v>0.24799999999999001</c:v>
                </c:pt>
                <c:pt idx="52185">
                  <c:v>0</c:v>
                </c:pt>
                <c:pt idx="52186">
                  <c:v>-0.123999999999966</c:v>
                </c:pt>
                <c:pt idx="52187">
                  <c:v>-4.4680000000000097</c:v>
                </c:pt>
                <c:pt idx="52188">
                  <c:v>0</c:v>
                </c:pt>
                <c:pt idx="52189">
                  <c:v>0</c:v>
                </c:pt>
                <c:pt idx="52190">
                  <c:v>0</c:v>
                </c:pt>
                <c:pt idx="52191">
                  <c:v>0</c:v>
                </c:pt>
                <c:pt idx="52192">
                  <c:v>1.4889999999999699</c:v>
                </c:pt>
                <c:pt idx="52193">
                  <c:v>3.5989999999999802</c:v>
                </c:pt>
                <c:pt idx="52194">
                  <c:v>0.74500000000000399</c:v>
                </c:pt>
                <c:pt idx="52195">
                  <c:v>0</c:v>
                </c:pt>
                <c:pt idx="52196">
                  <c:v>-2.9789999999999801</c:v>
                </c:pt>
                <c:pt idx="52197">
                  <c:v>0</c:v>
                </c:pt>
                <c:pt idx="52198">
                  <c:v>0</c:v>
                </c:pt>
                <c:pt idx="52199">
                  <c:v>0</c:v>
                </c:pt>
                <c:pt idx="52200">
                  <c:v>0</c:v>
                </c:pt>
                <c:pt idx="52201">
                  <c:v>0</c:v>
                </c:pt>
                <c:pt idx="52202">
                  <c:v>0.37200000000001399</c:v>
                </c:pt>
                <c:pt idx="52203">
                  <c:v>0</c:v>
                </c:pt>
                <c:pt idx="52204">
                  <c:v>-3.7230000000000101</c:v>
                </c:pt>
                <c:pt idx="52205">
                  <c:v>-2.4830000000000001</c:v>
                </c:pt>
                <c:pt idx="52206">
                  <c:v>2.4830000000000001</c:v>
                </c:pt>
                <c:pt idx="52207">
                  <c:v>0</c:v>
                </c:pt>
                <c:pt idx="52208">
                  <c:v>0</c:v>
                </c:pt>
                <c:pt idx="52209">
                  <c:v>0</c:v>
                </c:pt>
                <c:pt idx="52210">
                  <c:v>0</c:v>
                </c:pt>
                <c:pt idx="52211">
                  <c:v>4.7160000000000002</c:v>
                </c:pt>
                <c:pt idx="52212">
                  <c:v>78.936999999999898</c:v>
                </c:pt>
                <c:pt idx="52213">
                  <c:v>28.173999999999999</c:v>
                </c:pt>
                <c:pt idx="52214">
                  <c:v>-28.173999999999999</c:v>
                </c:pt>
                <c:pt idx="52215">
                  <c:v>-43.563999999999901</c:v>
                </c:pt>
                <c:pt idx="52216">
                  <c:v>0</c:v>
                </c:pt>
                <c:pt idx="52217">
                  <c:v>0</c:v>
                </c:pt>
                <c:pt idx="52218">
                  <c:v>0</c:v>
                </c:pt>
                <c:pt idx="52219">
                  <c:v>-23.83</c:v>
                </c:pt>
                <c:pt idx="52220">
                  <c:v>0</c:v>
                </c:pt>
                <c:pt idx="52221">
                  <c:v>-63.049999999999898</c:v>
                </c:pt>
                <c:pt idx="52222">
                  <c:v>-1.98600000000004</c:v>
                </c:pt>
                <c:pt idx="52223">
                  <c:v>1.8620000000000201</c:v>
                </c:pt>
                <c:pt idx="52224">
                  <c:v>0</c:v>
                </c:pt>
                <c:pt idx="52225">
                  <c:v>0</c:v>
                </c:pt>
                <c:pt idx="52226">
                  <c:v>0</c:v>
                </c:pt>
                <c:pt idx="52227">
                  <c:v>0</c:v>
                </c:pt>
                <c:pt idx="52228">
                  <c:v>4.9639999999999898</c:v>
                </c:pt>
                <c:pt idx="52229">
                  <c:v>46.542999999999999</c:v>
                </c:pt>
                <c:pt idx="52230">
                  <c:v>0</c:v>
                </c:pt>
                <c:pt idx="52231">
                  <c:v>-11.045999999999999</c:v>
                </c:pt>
                <c:pt idx="52232">
                  <c:v>0</c:v>
                </c:pt>
                <c:pt idx="52233">
                  <c:v>-6.0819999999999901</c:v>
                </c:pt>
                <c:pt idx="52234">
                  <c:v>0</c:v>
                </c:pt>
                <c:pt idx="52235">
                  <c:v>0</c:v>
                </c:pt>
                <c:pt idx="52236">
                  <c:v>0</c:v>
                </c:pt>
                <c:pt idx="52237">
                  <c:v>2.1100000000000101</c:v>
                </c:pt>
                <c:pt idx="52238">
                  <c:v>0</c:v>
                </c:pt>
                <c:pt idx="52239">
                  <c:v>-4.7169999999999801</c:v>
                </c:pt>
                <c:pt idx="52240">
                  <c:v>0</c:v>
                </c:pt>
                <c:pt idx="52241">
                  <c:v>0.86899999999997102</c:v>
                </c:pt>
                <c:pt idx="52242">
                  <c:v>1.11700000000001</c:v>
                </c:pt>
                <c:pt idx="52243">
                  <c:v>0</c:v>
                </c:pt>
                <c:pt idx="52244">
                  <c:v>0</c:v>
                </c:pt>
                <c:pt idx="52245">
                  <c:v>0</c:v>
                </c:pt>
                <c:pt idx="52246">
                  <c:v>5.4610000000000101</c:v>
                </c:pt>
                <c:pt idx="52247">
                  <c:v>-5.4610000000000101</c:v>
                </c:pt>
                <c:pt idx="52248">
                  <c:v>-16.756</c:v>
                </c:pt>
                <c:pt idx="52249">
                  <c:v>0</c:v>
                </c:pt>
                <c:pt idx="52250">
                  <c:v>4.2200000000000202</c:v>
                </c:pt>
                <c:pt idx="52251">
                  <c:v>9.8049999999999997</c:v>
                </c:pt>
                <c:pt idx="52252">
                  <c:v>0</c:v>
                </c:pt>
                <c:pt idx="52253">
                  <c:v>0</c:v>
                </c:pt>
                <c:pt idx="52254">
                  <c:v>0</c:v>
                </c:pt>
                <c:pt idx="52255">
                  <c:v>-15.018000000000001</c:v>
                </c:pt>
                <c:pt idx="52256">
                  <c:v>-4.4680000000000097</c:v>
                </c:pt>
                <c:pt idx="52257">
                  <c:v>0</c:v>
                </c:pt>
                <c:pt idx="52258">
                  <c:v>0.62000000000000399</c:v>
                </c:pt>
                <c:pt idx="52259">
                  <c:v>0</c:v>
                </c:pt>
                <c:pt idx="52260">
                  <c:v>-5.83299999999997</c:v>
                </c:pt>
                <c:pt idx="52261">
                  <c:v>0</c:v>
                </c:pt>
                <c:pt idx="52262">
                  <c:v>0</c:v>
                </c:pt>
                <c:pt idx="52263">
                  <c:v>0</c:v>
                </c:pt>
                <c:pt idx="52264">
                  <c:v>0</c:v>
                </c:pt>
                <c:pt idx="52265">
                  <c:v>-21.224</c:v>
                </c:pt>
                <c:pt idx="52266">
                  <c:v>-2.3579999999999401</c:v>
                </c:pt>
                <c:pt idx="52267">
                  <c:v>2.3579999999999401</c:v>
                </c:pt>
                <c:pt idx="52268">
                  <c:v>-1.4889999999999699</c:v>
                </c:pt>
                <c:pt idx="52269">
                  <c:v>4.4680000000000097</c:v>
                </c:pt>
                <c:pt idx="52270">
                  <c:v>0</c:v>
                </c:pt>
                <c:pt idx="52271">
                  <c:v>0</c:v>
                </c:pt>
                <c:pt idx="52272">
                  <c:v>0</c:v>
                </c:pt>
                <c:pt idx="52273">
                  <c:v>-6.5779999999999701</c:v>
                </c:pt>
                <c:pt idx="52274">
                  <c:v>-111.95099999999999</c:v>
                </c:pt>
                <c:pt idx="52275">
                  <c:v>-4.84</c:v>
                </c:pt>
                <c:pt idx="52276">
                  <c:v>-0.248999999999995</c:v>
                </c:pt>
                <c:pt idx="52277">
                  <c:v>-0.24799999999999001</c:v>
                </c:pt>
                <c:pt idx="52278">
                  <c:v>0</c:v>
                </c:pt>
                <c:pt idx="52279">
                  <c:v>0</c:v>
                </c:pt>
                <c:pt idx="52280">
                  <c:v>0</c:v>
                </c:pt>
                <c:pt idx="52281">
                  <c:v>0</c:v>
                </c:pt>
                <c:pt idx="52282">
                  <c:v>0</c:v>
                </c:pt>
                <c:pt idx="52283">
                  <c:v>1.11699999999999</c:v>
                </c:pt>
                <c:pt idx="52284">
                  <c:v>0.37200000000001399</c:v>
                </c:pt>
                <c:pt idx="52285">
                  <c:v>-0.37200000000001399</c:v>
                </c:pt>
                <c:pt idx="52286">
                  <c:v>-1.2409999999999799</c:v>
                </c:pt>
                <c:pt idx="52287">
                  <c:v>0</c:v>
                </c:pt>
                <c:pt idx="52288">
                  <c:v>0</c:v>
                </c:pt>
                <c:pt idx="52289">
                  <c:v>0</c:v>
                </c:pt>
                <c:pt idx="52290">
                  <c:v>0</c:v>
                </c:pt>
                <c:pt idx="52291">
                  <c:v>-0.123999999999995</c:v>
                </c:pt>
                <c:pt idx="52292">
                  <c:v>0</c:v>
                </c:pt>
                <c:pt idx="52293">
                  <c:v>0</c:v>
                </c:pt>
                <c:pt idx="52294">
                  <c:v>32.518000000000001</c:v>
                </c:pt>
                <c:pt idx="52295">
                  <c:v>0</c:v>
                </c:pt>
                <c:pt idx="52296">
                  <c:v>-29.167000000000002</c:v>
                </c:pt>
                <c:pt idx="52297">
                  <c:v>0</c:v>
                </c:pt>
                <c:pt idx="52298">
                  <c:v>0</c:v>
                </c:pt>
                <c:pt idx="52299">
                  <c:v>0</c:v>
                </c:pt>
                <c:pt idx="52300">
                  <c:v>0.868999999999999</c:v>
                </c:pt>
                <c:pt idx="52301">
                  <c:v>0</c:v>
                </c:pt>
                <c:pt idx="52302">
                  <c:v>-0.62000000000000399</c:v>
                </c:pt>
                <c:pt idx="52303">
                  <c:v>0</c:v>
                </c:pt>
                <c:pt idx="52304">
                  <c:v>1.61299999999999</c:v>
                </c:pt>
                <c:pt idx="52305">
                  <c:v>0</c:v>
                </c:pt>
                <c:pt idx="52306">
                  <c:v>0</c:v>
                </c:pt>
                <c:pt idx="52307">
                  <c:v>0</c:v>
                </c:pt>
                <c:pt idx="52308">
                  <c:v>0</c:v>
                </c:pt>
                <c:pt idx="52309">
                  <c:v>-0.125</c:v>
                </c:pt>
                <c:pt idx="52310">
                  <c:v>0</c:v>
                </c:pt>
                <c:pt idx="52311">
                  <c:v>0</c:v>
                </c:pt>
                <c:pt idx="52312">
                  <c:v>0.37299999999999001</c:v>
                </c:pt>
                <c:pt idx="52313">
                  <c:v>0.37200000000001399</c:v>
                </c:pt>
                <c:pt idx="52314">
                  <c:v>0</c:v>
                </c:pt>
                <c:pt idx="52315">
                  <c:v>0</c:v>
                </c:pt>
                <c:pt idx="52316">
                  <c:v>0</c:v>
                </c:pt>
                <c:pt idx="52317">
                  <c:v>0</c:v>
                </c:pt>
                <c:pt idx="52318">
                  <c:v>0</c:v>
                </c:pt>
                <c:pt idx="52319">
                  <c:v>-1.98599999999999</c:v>
                </c:pt>
                <c:pt idx="52320">
                  <c:v>0</c:v>
                </c:pt>
                <c:pt idx="52321">
                  <c:v>0.123999999999995</c:v>
                </c:pt>
                <c:pt idx="52322">
                  <c:v>0</c:v>
                </c:pt>
                <c:pt idx="52323">
                  <c:v>0.125</c:v>
                </c:pt>
                <c:pt idx="52324">
                  <c:v>0</c:v>
                </c:pt>
                <c:pt idx="52325">
                  <c:v>0</c:v>
                </c:pt>
                <c:pt idx="52326">
                  <c:v>0</c:v>
                </c:pt>
                <c:pt idx="52327">
                  <c:v>-1.4890000000000001</c:v>
                </c:pt>
                <c:pt idx="52328">
                  <c:v>0</c:v>
                </c:pt>
                <c:pt idx="52329">
                  <c:v>0</c:v>
                </c:pt>
                <c:pt idx="52330">
                  <c:v>0.123999999999995</c:v>
                </c:pt>
                <c:pt idx="52331">
                  <c:v>0</c:v>
                </c:pt>
                <c:pt idx="52332">
                  <c:v>-0.74499999999997601</c:v>
                </c:pt>
                <c:pt idx="52333">
                  <c:v>0</c:v>
                </c:pt>
                <c:pt idx="52334">
                  <c:v>0</c:v>
                </c:pt>
                <c:pt idx="52335">
                  <c:v>0</c:v>
                </c:pt>
                <c:pt idx="52336">
                  <c:v>-12.783999999999899</c:v>
                </c:pt>
                <c:pt idx="52337">
                  <c:v>0</c:v>
                </c:pt>
                <c:pt idx="52338">
                  <c:v>0.49700000000001399</c:v>
                </c:pt>
                <c:pt idx="52339">
                  <c:v>0</c:v>
                </c:pt>
                <c:pt idx="52340">
                  <c:v>0.61999999999997601</c:v>
                </c:pt>
                <c:pt idx="52341">
                  <c:v>0</c:v>
                </c:pt>
                <c:pt idx="52342">
                  <c:v>0</c:v>
                </c:pt>
                <c:pt idx="52343">
                  <c:v>0</c:v>
                </c:pt>
                <c:pt idx="52344">
                  <c:v>0</c:v>
                </c:pt>
                <c:pt idx="52345">
                  <c:v>-0.62100000000000899</c:v>
                </c:pt>
                <c:pt idx="52346">
                  <c:v>0</c:v>
                </c:pt>
                <c:pt idx="52347">
                  <c:v>0.74500000000000399</c:v>
                </c:pt>
                <c:pt idx="52348">
                  <c:v>0</c:v>
                </c:pt>
                <c:pt idx="52349">
                  <c:v>0.123999999999995</c:v>
                </c:pt>
                <c:pt idx="52350">
                  <c:v>-0.74499999999997601</c:v>
                </c:pt>
                <c:pt idx="52351">
                  <c:v>0</c:v>
                </c:pt>
                <c:pt idx="52352">
                  <c:v>0</c:v>
                </c:pt>
                <c:pt idx="52353">
                  <c:v>0</c:v>
                </c:pt>
                <c:pt idx="52354">
                  <c:v>0</c:v>
                </c:pt>
                <c:pt idx="52355">
                  <c:v>0</c:v>
                </c:pt>
                <c:pt idx="52356">
                  <c:v>-0.123999999999995</c:v>
                </c:pt>
                <c:pt idx="52357">
                  <c:v>0</c:v>
                </c:pt>
                <c:pt idx="52358">
                  <c:v>0.123999999999995</c:v>
                </c:pt>
                <c:pt idx="52359">
                  <c:v>0.37200000000001399</c:v>
                </c:pt>
                <c:pt idx="52360">
                  <c:v>0</c:v>
                </c:pt>
                <c:pt idx="52361">
                  <c:v>0</c:v>
                </c:pt>
                <c:pt idx="52362">
                  <c:v>0</c:v>
                </c:pt>
                <c:pt idx="52363">
                  <c:v>-0.123999999999995</c:v>
                </c:pt>
                <c:pt idx="52364">
                  <c:v>0</c:v>
                </c:pt>
                <c:pt idx="52365">
                  <c:v>0</c:v>
                </c:pt>
                <c:pt idx="52366">
                  <c:v>0</c:v>
                </c:pt>
                <c:pt idx="52367">
                  <c:v>-0.24799999999999001</c:v>
                </c:pt>
                <c:pt idx="52368">
                  <c:v>0</c:v>
                </c:pt>
                <c:pt idx="52369">
                  <c:v>0</c:v>
                </c:pt>
                <c:pt idx="52370">
                  <c:v>0</c:v>
                </c:pt>
                <c:pt idx="52371">
                  <c:v>0</c:v>
                </c:pt>
                <c:pt idx="52372">
                  <c:v>-0.24799999999999001</c:v>
                </c:pt>
                <c:pt idx="52373">
                  <c:v>-0.868999999999999</c:v>
                </c:pt>
                <c:pt idx="52374">
                  <c:v>0.868999999999999</c:v>
                </c:pt>
                <c:pt idx="52375">
                  <c:v>44.308</c:v>
                </c:pt>
                <c:pt idx="52376">
                  <c:v>50.638999999999903</c:v>
                </c:pt>
                <c:pt idx="52377">
                  <c:v>0</c:v>
                </c:pt>
                <c:pt idx="52378">
                  <c:v>0</c:v>
                </c:pt>
                <c:pt idx="52379">
                  <c:v>0</c:v>
                </c:pt>
                <c:pt idx="52380">
                  <c:v>0</c:v>
                </c:pt>
                <c:pt idx="52381">
                  <c:v>0.62099999999998001</c:v>
                </c:pt>
                <c:pt idx="52382">
                  <c:v>28.05</c:v>
                </c:pt>
                <c:pt idx="52383">
                  <c:v>0</c:v>
                </c:pt>
                <c:pt idx="52384">
                  <c:v>-25.939999999999898</c:v>
                </c:pt>
                <c:pt idx="52385">
                  <c:v>-0.37200000000001399</c:v>
                </c:pt>
                <c:pt idx="52386">
                  <c:v>-0.125</c:v>
                </c:pt>
                <c:pt idx="52387">
                  <c:v>0</c:v>
                </c:pt>
                <c:pt idx="52388">
                  <c:v>0</c:v>
                </c:pt>
                <c:pt idx="52389">
                  <c:v>0</c:v>
                </c:pt>
                <c:pt idx="52390">
                  <c:v>-1.3659999999999799</c:v>
                </c:pt>
                <c:pt idx="52391">
                  <c:v>-0.62000000000000399</c:v>
                </c:pt>
                <c:pt idx="52392">
                  <c:v>0</c:v>
                </c:pt>
                <c:pt idx="52393">
                  <c:v>0.24799999999999001</c:v>
                </c:pt>
                <c:pt idx="52394">
                  <c:v>0</c:v>
                </c:pt>
                <c:pt idx="52395">
                  <c:v>0.49600000000000899</c:v>
                </c:pt>
                <c:pt idx="52396">
                  <c:v>0</c:v>
                </c:pt>
                <c:pt idx="52397">
                  <c:v>0</c:v>
                </c:pt>
                <c:pt idx="52398">
                  <c:v>0</c:v>
                </c:pt>
                <c:pt idx="52399">
                  <c:v>-0.123999999999995</c:v>
                </c:pt>
                <c:pt idx="52400">
                  <c:v>0.37299999999999001</c:v>
                </c:pt>
                <c:pt idx="52401">
                  <c:v>-0.37299999999999001</c:v>
                </c:pt>
                <c:pt idx="52402">
                  <c:v>0.37299999999999001</c:v>
                </c:pt>
                <c:pt idx="52403">
                  <c:v>-0.37299999999999001</c:v>
                </c:pt>
                <c:pt idx="52404">
                  <c:v>0</c:v>
                </c:pt>
                <c:pt idx="52405">
                  <c:v>0</c:v>
                </c:pt>
                <c:pt idx="52406">
                  <c:v>0</c:v>
                </c:pt>
                <c:pt idx="52407">
                  <c:v>0</c:v>
                </c:pt>
                <c:pt idx="52408">
                  <c:v>-0.24799999999999001</c:v>
                </c:pt>
                <c:pt idx="52409">
                  <c:v>0.37199999999998501</c:v>
                </c:pt>
                <c:pt idx="52410">
                  <c:v>-0.49599999999998001</c:v>
                </c:pt>
                <c:pt idx="52411">
                  <c:v>0.49599999999998001</c:v>
                </c:pt>
                <c:pt idx="52412">
                  <c:v>-0.49599999999998001</c:v>
                </c:pt>
                <c:pt idx="52413">
                  <c:v>0.123999999999995</c:v>
                </c:pt>
                <c:pt idx="52414">
                  <c:v>0</c:v>
                </c:pt>
                <c:pt idx="52415">
                  <c:v>0</c:v>
                </c:pt>
                <c:pt idx="52416">
                  <c:v>0</c:v>
                </c:pt>
                <c:pt idx="52417">
                  <c:v>0</c:v>
                </c:pt>
                <c:pt idx="52418">
                  <c:v>0</c:v>
                </c:pt>
                <c:pt idx="52419">
                  <c:v>0</c:v>
                </c:pt>
                <c:pt idx="52420">
                  <c:v>0</c:v>
                </c:pt>
                <c:pt idx="52421">
                  <c:v>0</c:v>
                </c:pt>
                <c:pt idx="52422">
                  <c:v>-1.3659999999999799</c:v>
                </c:pt>
                <c:pt idx="52423">
                  <c:v>0</c:v>
                </c:pt>
                <c:pt idx="52424">
                  <c:v>0</c:v>
                </c:pt>
                <c:pt idx="52425">
                  <c:v>0</c:v>
                </c:pt>
                <c:pt idx="52426">
                  <c:v>0</c:v>
                </c:pt>
                <c:pt idx="52427">
                  <c:v>-0.248999999999995</c:v>
                </c:pt>
                <c:pt idx="52428">
                  <c:v>0</c:v>
                </c:pt>
                <c:pt idx="52429">
                  <c:v>0</c:v>
                </c:pt>
                <c:pt idx="52430">
                  <c:v>0.248999999999995</c:v>
                </c:pt>
                <c:pt idx="52431">
                  <c:v>1.4890000000000001</c:v>
                </c:pt>
                <c:pt idx="52432">
                  <c:v>0</c:v>
                </c:pt>
                <c:pt idx="52433">
                  <c:v>0</c:v>
                </c:pt>
                <c:pt idx="52434">
                  <c:v>0</c:v>
                </c:pt>
                <c:pt idx="52435">
                  <c:v>-1.48999999999998</c:v>
                </c:pt>
                <c:pt idx="52436">
                  <c:v>0</c:v>
                </c:pt>
                <c:pt idx="52437">
                  <c:v>0</c:v>
                </c:pt>
                <c:pt idx="52438">
                  <c:v>-0.74500000000000399</c:v>
                </c:pt>
                <c:pt idx="52439">
                  <c:v>0</c:v>
                </c:pt>
                <c:pt idx="52440">
                  <c:v>-0.123999999999995</c:v>
                </c:pt>
                <c:pt idx="52441">
                  <c:v>0</c:v>
                </c:pt>
                <c:pt idx="52442">
                  <c:v>0</c:v>
                </c:pt>
                <c:pt idx="52443">
                  <c:v>0</c:v>
                </c:pt>
                <c:pt idx="52444">
                  <c:v>-0.123999999999995</c:v>
                </c:pt>
                <c:pt idx="52445">
                  <c:v>0</c:v>
                </c:pt>
                <c:pt idx="52446">
                  <c:v>-0.992999999999995</c:v>
                </c:pt>
                <c:pt idx="52447">
                  <c:v>0</c:v>
                </c:pt>
                <c:pt idx="52448">
                  <c:v>0.992999999999995</c:v>
                </c:pt>
                <c:pt idx="52449">
                  <c:v>0</c:v>
                </c:pt>
                <c:pt idx="52450">
                  <c:v>0</c:v>
                </c:pt>
                <c:pt idx="52451">
                  <c:v>0</c:v>
                </c:pt>
                <c:pt idx="52452">
                  <c:v>0</c:v>
                </c:pt>
                <c:pt idx="52453">
                  <c:v>0</c:v>
                </c:pt>
                <c:pt idx="52454">
                  <c:v>1.2410000000000101</c:v>
                </c:pt>
                <c:pt idx="52455">
                  <c:v>1.6140000000000001</c:v>
                </c:pt>
                <c:pt idx="52456">
                  <c:v>15.0169999999999</c:v>
                </c:pt>
                <c:pt idx="52457">
                  <c:v>0</c:v>
                </c:pt>
                <c:pt idx="52458">
                  <c:v>-16.010000000000002</c:v>
                </c:pt>
                <c:pt idx="52459">
                  <c:v>0</c:v>
                </c:pt>
                <c:pt idx="52460">
                  <c:v>0</c:v>
                </c:pt>
                <c:pt idx="52461">
                  <c:v>0</c:v>
                </c:pt>
                <c:pt idx="52462">
                  <c:v>0</c:v>
                </c:pt>
                <c:pt idx="52463">
                  <c:v>-0.123999999999995</c:v>
                </c:pt>
                <c:pt idx="52464">
                  <c:v>0</c:v>
                </c:pt>
                <c:pt idx="52465">
                  <c:v>-1.2410000000000101</c:v>
                </c:pt>
                <c:pt idx="52466">
                  <c:v>0</c:v>
                </c:pt>
                <c:pt idx="52467">
                  <c:v>1.11700000000001</c:v>
                </c:pt>
                <c:pt idx="52468">
                  <c:v>0</c:v>
                </c:pt>
                <c:pt idx="52469">
                  <c:v>0</c:v>
                </c:pt>
                <c:pt idx="52470">
                  <c:v>0</c:v>
                </c:pt>
                <c:pt idx="52471">
                  <c:v>0</c:v>
                </c:pt>
                <c:pt idx="52472">
                  <c:v>0.24799999999999001</c:v>
                </c:pt>
                <c:pt idx="52473">
                  <c:v>0</c:v>
                </c:pt>
                <c:pt idx="52474">
                  <c:v>-0.62100000000000899</c:v>
                </c:pt>
                <c:pt idx="52475">
                  <c:v>0</c:v>
                </c:pt>
                <c:pt idx="52476">
                  <c:v>0.123999999999995</c:v>
                </c:pt>
                <c:pt idx="52477">
                  <c:v>0</c:v>
                </c:pt>
                <c:pt idx="52478">
                  <c:v>0</c:v>
                </c:pt>
                <c:pt idx="52479">
                  <c:v>0</c:v>
                </c:pt>
                <c:pt idx="52480">
                  <c:v>0</c:v>
                </c:pt>
                <c:pt idx="52481">
                  <c:v>0</c:v>
                </c:pt>
                <c:pt idx="52482">
                  <c:v>0.49700000000001399</c:v>
                </c:pt>
                <c:pt idx="52483">
                  <c:v>0</c:v>
                </c:pt>
                <c:pt idx="52484">
                  <c:v>-0.74500000000000399</c:v>
                </c:pt>
                <c:pt idx="52485">
                  <c:v>-0.37200000000001399</c:v>
                </c:pt>
                <c:pt idx="52486">
                  <c:v>0</c:v>
                </c:pt>
                <c:pt idx="52487">
                  <c:v>0</c:v>
                </c:pt>
                <c:pt idx="52488">
                  <c:v>0</c:v>
                </c:pt>
                <c:pt idx="52489">
                  <c:v>0.123999999999995</c:v>
                </c:pt>
                <c:pt idx="52490">
                  <c:v>-0.123999999999995</c:v>
                </c:pt>
                <c:pt idx="52491">
                  <c:v>0.123999999999995</c:v>
                </c:pt>
                <c:pt idx="52492">
                  <c:v>0.123999999999995</c:v>
                </c:pt>
                <c:pt idx="52493">
                  <c:v>0</c:v>
                </c:pt>
                <c:pt idx="52494">
                  <c:v>-0.74499999999997601</c:v>
                </c:pt>
                <c:pt idx="52495">
                  <c:v>0</c:v>
                </c:pt>
                <c:pt idx="52496">
                  <c:v>0</c:v>
                </c:pt>
                <c:pt idx="52497">
                  <c:v>0</c:v>
                </c:pt>
                <c:pt idx="52498">
                  <c:v>0</c:v>
                </c:pt>
                <c:pt idx="52499">
                  <c:v>0</c:v>
                </c:pt>
                <c:pt idx="52500">
                  <c:v>0.868999999999999</c:v>
                </c:pt>
                <c:pt idx="52501">
                  <c:v>0</c:v>
                </c:pt>
                <c:pt idx="52502">
                  <c:v>1.365</c:v>
                </c:pt>
                <c:pt idx="52503">
                  <c:v>0.123999999999995</c:v>
                </c:pt>
                <c:pt idx="52504">
                  <c:v>0</c:v>
                </c:pt>
                <c:pt idx="52505">
                  <c:v>0</c:v>
                </c:pt>
                <c:pt idx="52506">
                  <c:v>0</c:v>
                </c:pt>
                <c:pt idx="52507">
                  <c:v>0.74500000000000399</c:v>
                </c:pt>
                <c:pt idx="52508">
                  <c:v>-0.74500000000000399</c:v>
                </c:pt>
                <c:pt idx="52509">
                  <c:v>-0.49600000000000899</c:v>
                </c:pt>
                <c:pt idx="52510">
                  <c:v>-0.868999999999999</c:v>
                </c:pt>
                <c:pt idx="52511">
                  <c:v>0</c:v>
                </c:pt>
                <c:pt idx="52512">
                  <c:v>0.24800000000001801</c:v>
                </c:pt>
                <c:pt idx="52513">
                  <c:v>0</c:v>
                </c:pt>
                <c:pt idx="52514">
                  <c:v>0</c:v>
                </c:pt>
                <c:pt idx="52515">
                  <c:v>0</c:v>
                </c:pt>
                <c:pt idx="52516">
                  <c:v>0</c:v>
                </c:pt>
                <c:pt idx="52517">
                  <c:v>0</c:v>
                </c:pt>
                <c:pt idx="52518">
                  <c:v>69.751999999999896</c:v>
                </c:pt>
                <c:pt idx="52519">
                  <c:v>0</c:v>
                </c:pt>
                <c:pt idx="52520">
                  <c:v>-68.138999999999896</c:v>
                </c:pt>
                <c:pt idx="52521">
                  <c:v>-0.49600000000000899</c:v>
                </c:pt>
                <c:pt idx="52522">
                  <c:v>0</c:v>
                </c:pt>
                <c:pt idx="52523">
                  <c:v>0</c:v>
                </c:pt>
                <c:pt idx="52524">
                  <c:v>0</c:v>
                </c:pt>
                <c:pt idx="52525">
                  <c:v>2.3580000000000001</c:v>
                </c:pt>
                <c:pt idx="52526">
                  <c:v>0</c:v>
                </c:pt>
                <c:pt idx="52527">
                  <c:v>0.62100000000000899</c:v>
                </c:pt>
                <c:pt idx="52528">
                  <c:v>-0.12400000000002299</c:v>
                </c:pt>
                <c:pt idx="52529">
                  <c:v>0</c:v>
                </c:pt>
                <c:pt idx="52530">
                  <c:v>0</c:v>
                </c:pt>
                <c:pt idx="52531">
                  <c:v>0</c:v>
                </c:pt>
                <c:pt idx="52532">
                  <c:v>0</c:v>
                </c:pt>
                <c:pt idx="52533">
                  <c:v>0</c:v>
                </c:pt>
                <c:pt idx="52534">
                  <c:v>0</c:v>
                </c:pt>
                <c:pt idx="52535">
                  <c:v>0</c:v>
                </c:pt>
                <c:pt idx="52536">
                  <c:v>0</c:v>
                </c:pt>
                <c:pt idx="52537">
                  <c:v>0.49699999999998501</c:v>
                </c:pt>
                <c:pt idx="52538">
                  <c:v>1.11699999999999</c:v>
                </c:pt>
                <c:pt idx="52539">
                  <c:v>0</c:v>
                </c:pt>
                <c:pt idx="52540">
                  <c:v>0</c:v>
                </c:pt>
                <c:pt idx="52541">
                  <c:v>0</c:v>
                </c:pt>
                <c:pt idx="52542">
                  <c:v>0</c:v>
                </c:pt>
                <c:pt idx="52543">
                  <c:v>0</c:v>
                </c:pt>
                <c:pt idx="52544">
                  <c:v>0.62100000000000899</c:v>
                </c:pt>
                <c:pt idx="52545">
                  <c:v>0</c:v>
                </c:pt>
                <c:pt idx="52546">
                  <c:v>-1.8619999999999901</c:v>
                </c:pt>
                <c:pt idx="52547">
                  <c:v>0</c:v>
                </c:pt>
                <c:pt idx="52548">
                  <c:v>0.24799999999999001</c:v>
                </c:pt>
                <c:pt idx="52549">
                  <c:v>0</c:v>
                </c:pt>
                <c:pt idx="52550">
                  <c:v>0</c:v>
                </c:pt>
                <c:pt idx="52551">
                  <c:v>0</c:v>
                </c:pt>
                <c:pt idx="52552">
                  <c:v>-0.24799999999999001</c:v>
                </c:pt>
                <c:pt idx="52553">
                  <c:v>0</c:v>
                </c:pt>
                <c:pt idx="52554">
                  <c:v>1.4890000000000001</c:v>
                </c:pt>
                <c:pt idx="52555">
                  <c:v>0</c:v>
                </c:pt>
                <c:pt idx="52556">
                  <c:v>-0.24799999999999001</c:v>
                </c:pt>
                <c:pt idx="52557">
                  <c:v>-0.74500000000000399</c:v>
                </c:pt>
                <c:pt idx="52558">
                  <c:v>0</c:v>
                </c:pt>
                <c:pt idx="52559">
                  <c:v>0</c:v>
                </c:pt>
                <c:pt idx="52560">
                  <c:v>0</c:v>
                </c:pt>
                <c:pt idx="52561">
                  <c:v>-0.49599999999998001</c:v>
                </c:pt>
                <c:pt idx="52562">
                  <c:v>0</c:v>
                </c:pt>
                <c:pt idx="52563">
                  <c:v>-0.49700000000001399</c:v>
                </c:pt>
                <c:pt idx="52564">
                  <c:v>0.49700000000001399</c:v>
                </c:pt>
                <c:pt idx="52565">
                  <c:v>1.2409999999999799</c:v>
                </c:pt>
                <c:pt idx="52566">
                  <c:v>0</c:v>
                </c:pt>
                <c:pt idx="52567">
                  <c:v>0</c:v>
                </c:pt>
                <c:pt idx="52568">
                  <c:v>0</c:v>
                </c:pt>
                <c:pt idx="52569">
                  <c:v>0</c:v>
                </c:pt>
                <c:pt idx="52570">
                  <c:v>0</c:v>
                </c:pt>
                <c:pt idx="52571">
                  <c:v>0.743999999999999</c:v>
                </c:pt>
                <c:pt idx="52572">
                  <c:v>0.37299999999999001</c:v>
                </c:pt>
                <c:pt idx="52573">
                  <c:v>0.74500000000000399</c:v>
                </c:pt>
                <c:pt idx="52574">
                  <c:v>0.24799999999999001</c:v>
                </c:pt>
                <c:pt idx="52575">
                  <c:v>0</c:v>
                </c:pt>
                <c:pt idx="52576">
                  <c:v>0</c:v>
                </c:pt>
                <c:pt idx="52577">
                  <c:v>0</c:v>
                </c:pt>
                <c:pt idx="52578">
                  <c:v>0</c:v>
                </c:pt>
                <c:pt idx="52579">
                  <c:v>-33.759</c:v>
                </c:pt>
                <c:pt idx="52580">
                  <c:v>-7.0739999999999803</c:v>
                </c:pt>
                <c:pt idx="52581">
                  <c:v>-0.49700000000001399</c:v>
                </c:pt>
                <c:pt idx="52582">
                  <c:v>0</c:v>
                </c:pt>
                <c:pt idx="52583">
                  <c:v>-0.49599999999998001</c:v>
                </c:pt>
                <c:pt idx="52584">
                  <c:v>0</c:v>
                </c:pt>
                <c:pt idx="52585">
                  <c:v>0</c:v>
                </c:pt>
                <c:pt idx="52586">
                  <c:v>0</c:v>
                </c:pt>
                <c:pt idx="52587">
                  <c:v>0</c:v>
                </c:pt>
                <c:pt idx="52588">
                  <c:v>53.617999999999903</c:v>
                </c:pt>
                <c:pt idx="52589">
                  <c:v>0</c:v>
                </c:pt>
                <c:pt idx="52590">
                  <c:v>-14.521999999999901</c:v>
                </c:pt>
                <c:pt idx="52591">
                  <c:v>0</c:v>
                </c:pt>
                <c:pt idx="52592">
                  <c:v>0.992999999999995</c:v>
                </c:pt>
                <c:pt idx="52593">
                  <c:v>9.8049999999999997</c:v>
                </c:pt>
                <c:pt idx="52594">
                  <c:v>0</c:v>
                </c:pt>
                <c:pt idx="52595">
                  <c:v>0</c:v>
                </c:pt>
                <c:pt idx="52596">
                  <c:v>0</c:v>
                </c:pt>
                <c:pt idx="52597">
                  <c:v>-47.04</c:v>
                </c:pt>
                <c:pt idx="52598">
                  <c:v>0</c:v>
                </c:pt>
                <c:pt idx="52599">
                  <c:v>-7.5710000000000202</c:v>
                </c:pt>
                <c:pt idx="52600">
                  <c:v>8.6880000000000397</c:v>
                </c:pt>
                <c:pt idx="52601">
                  <c:v>0</c:v>
                </c:pt>
                <c:pt idx="52602">
                  <c:v>0</c:v>
                </c:pt>
                <c:pt idx="52603">
                  <c:v>0</c:v>
                </c:pt>
                <c:pt idx="52604">
                  <c:v>0</c:v>
                </c:pt>
                <c:pt idx="52605">
                  <c:v>0</c:v>
                </c:pt>
                <c:pt idx="52606">
                  <c:v>0</c:v>
                </c:pt>
                <c:pt idx="52607">
                  <c:v>0</c:v>
                </c:pt>
                <c:pt idx="52608">
                  <c:v>0</c:v>
                </c:pt>
                <c:pt idx="52609">
                  <c:v>0</c:v>
                </c:pt>
                <c:pt idx="52610">
                  <c:v>-0.99300000000002298</c:v>
                </c:pt>
                <c:pt idx="52611">
                  <c:v>0</c:v>
                </c:pt>
                <c:pt idx="52612">
                  <c:v>0</c:v>
                </c:pt>
                <c:pt idx="52613">
                  <c:v>0</c:v>
                </c:pt>
                <c:pt idx="52614">
                  <c:v>0</c:v>
                </c:pt>
                <c:pt idx="52615">
                  <c:v>-1.3659999999999799</c:v>
                </c:pt>
                <c:pt idx="52616">
                  <c:v>0.123999999999995</c:v>
                </c:pt>
                <c:pt idx="52617">
                  <c:v>0</c:v>
                </c:pt>
                <c:pt idx="52618">
                  <c:v>0</c:v>
                </c:pt>
                <c:pt idx="52619">
                  <c:v>15.763</c:v>
                </c:pt>
                <c:pt idx="52620">
                  <c:v>0</c:v>
                </c:pt>
                <c:pt idx="52621">
                  <c:v>0</c:v>
                </c:pt>
                <c:pt idx="52622">
                  <c:v>0</c:v>
                </c:pt>
                <c:pt idx="52623">
                  <c:v>0</c:v>
                </c:pt>
                <c:pt idx="52624">
                  <c:v>-0.74500000000000399</c:v>
                </c:pt>
                <c:pt idx="52625">
                  <c:v>0</c:v>
                </c:pt>
                <c:pt idx="52626">
                  <c:v>1.11699999999999</c:v>
                </c:pt>
                <c:pt idx="52627">
                  <c:v>0</c:v>
                </c:pt>
                <c:pt idx="52628">
                  <c:v>-1.61299999999999</c:v>
                </c:pt>
                <c:pt idx="52629">
                  <c:v>0</c:v>
                </c:pt>
                <c:pt idx="52630">
                  <c:v>0</c:v>
                </c:pt>
                <c:pt idx="52631">
                  <c:v>0</c:v>
                </c:pt>
                <c:pt idx="52632">
                  <c:v>0</c:v>
                </c:pt>
                <c:pt idx="52633">
                  <c:v>0.24800000000001801</c:v>
                </c:pt>
                <c:pt idx="52634">
                  <c:v>0.24799999999999001</c:v>
                </c:pt>
                <c:pt idx="52635">
                  <c:v>0.125</c:v>
                </c:pt>
                <c:pt idx="52636">
                  <c:v>0.49600000000000899</c:v>
                </c:pt>
                <c:pt idx="52637">
                  <c:v>-0.49600000000000899</c:v>
                </c:pt>
                <c:pt idx="52638">
                  <c:v>0.49600000000000899</c:v>
                </c:pt>
                <c:pt idx="52639">
                  <c:v>0</c:v>
                </c:pt>
                <c:pt idx="52640">
                  <c:v>0</c:v>
                </c:pt>
                <c:pt idx="52641">
                  <c:v>0</c:v>
                </c:pt>
                <c:pt idx="52642">
                  <c:v>-0.99300000000002298</c:v>
                </c:pt>
                <c:pt idx="52643">
                  <c:v>0</c:v>
                </c:pt>
                <c:pt idx="52644">
                  <c:v>2.1100000000000101</c:v>
                </c:pt>
                <c:pt idx="52645">
                  <c:v>0.49600000000000899</c:v>
                </c:pt>
                <c:pt idx="52646">
                  <c:v>0</c:v>
                </c:pt>
                <c:pt idx="52647">
                  <c:v>-0.99300000000002298</c:v>
                </c:pt>
                <c:pt idx="52648">
                  <c:v>0</c:v>
                </c:pt>
                <c:pt idx="52649">
                  <c:v>0</c:v>
                </c:pt>
                <c:pt idx="52650">
                  <c:v>0</c:v>
                </c:pt>
                <c:pt idx="52651">
                  <c:v>-0.49700000000001399</c:v>
                </c:pt>
                <c:pt idx="52652">
                  <c:v>-1.8619999999999901</c:v>
                </c:pt>
                <c:pt idx="52653">
                  <c:v>0</c:v>
                </c:pt>
                <c:pt idx="52654">
                  <c:v>0</c:v>
                </c:pt>
                <c:pt idx="52655">
                  <c:v>0.248999999999995</c:v>
                </c:pt>
                <c:pt idx="52656">
                  <c:v>0</c:v>
                </c:pt>
                <c:pt idx="52657">
                  <c:v>0</c:v>
                </c:pt>
                <c:pt idx="52658">
                  <c:v>0</c:v>
                </c:pt>
                <c:pt idx="52659">
                  <c:v>0</c:v>
                </c:pt>
                <c:pt idx="52660">
                  <c:v>-10.426</c:v>
                </c:pt>
                <c:pt idx="52661">
                  <c:v>0</c:v>
                </c:pt>
                <c:pt idx="52662">
                  <c:v>-0.992999999999995</c:v>
                </c:pt>
                <c:pt idx="52663">
                  <c:v>0</c:v>
                </c:pt>
                <c:pt idx="52664">
                  <c:v>0</c:v>
                </c:pt>
                <c:pt idx="52665">
                  <c:v>0</c:v>
                </c:pt>
                <c:pt idx="52666">
                  <c:v>0</c:v>
                </c:pt>
                <c:pt idx="52667">
                  <c:v>0</c:v>
                </c:pt>
                <c:pt idx="52668">
                  <c:v>0</c:v>
                </c:pt>
                <c:pt idx="52669">
                  <c:v>0</c:v>
                </c:pt>
                <c:pt idx="52670">
                  <c:v>0</c:v>
                </c:pt>
                <c:pt idx="52671">
                  <c:v>0.992999999999995</c:v>
                </c:pt>
                <c:pt idx="52672">
                  <c:v>0</c:v>
                </c:pt>
                <c:pt idx="52673">
                  <c:v>-0.24799999999999001</c:v>
                </c:pt>
                <c:pt idx="52674">
                  <c:v>-0.24799999999999001</c:v>
                </c:pt>
                <c:pt idx="52675">
                  <c:v>0</c:v>
                </c:pt>
                <c:pt idx="52676">
                  <c:v>0</c:v>
                </c:pt>
                <c:pt idx="52677">
                  <c:v>0</c:v>
                </c:pt>
                <c:pt idx="52678">
                  <c:v>0.62100000000000899</c:v>
                </c:pt>
                <c:pt idx="52679">
                  <c:v>0.123999999999995</c:v>
                </c:pt>
                <c:pt idx="52680">
                  <c:v>0</c:v>
                </c:pt>
                <c:pt idx="52681">
                  <c:v>-0.248999999999995</c:v>
                </c:pt>
                <c:pt idx="52682">
                  <c:v>-1.7369999999999901</c:v>
                </c:pt>
                <c:pt idx="52683">
                  <c:v>0</c:v>
                </c:pt>
                <c:pt idx="52684">
                  <c:v>0</c:v>
                </c:pt>
                <c:pt idx="52685">
                  <c:v>0</c:v>
                </c:pt>
                <c:pt idx="52686">
                  <c:v>0</c:v>
                </c:pt>
                <c:pt idx="52687">
                  <c:v>0.125</c:v>
                </c:pt>
                <c:pt idx="52688">
                  <c:v>0.24799999999999001</c:v>
                </c:pt>
                <c:pt idx="52689">
                  <c:v>0</c:v>
                </c:pt>
                <c:pt idx="52690">
                  <c:v>0</c:v>
                </c:pt>
                <c:pt idx="52691">
                  <c:v>1.4890000000000001</c:v>
                </c:pt>
                <c:pt idx="52692">
                  <c:v>0.62100000000000899</c:v>
                </c:pt>
                <c:pt idx="52693">
                  <c:v>0</c:v>
                </c:pt>
                <c:pt idx="52694">
                  <c:v>0</c:v>
                </c:pt>
                <c:pt idx="52695">
                  <c:v>0</c:v>
                </c:pt>
                <c:pt idx="52696">
                  <c:v>0</c:v>
                </c:pt>
                <c:pt idx="52697">
                  <c:v>0</c:v>
                </c:pt>
                <c:pt idx="52698">
                  <c:v>-0.24799999999999001</c:v>
                </c:pt>
                <c:pt idx="52699">
                  <c:v>-1.365</c:v>
                </c:pt>
                <c:pt idx="52700">
                  <c:v>-0.248999999999995</c:v>
                </c:pt>
                <c:pt idx="52701">
                  <c:v>0.248999999999995</c:v>
                </c:pt>
                <c:pt idx="52702">
                  <c:v>0</c:v>
                </c:pt>
                <c:pt idx="52703">
                  <c:v>0</c:v>
                </c:pt>
                <c:pt idx="52704">
                  <c:v>0</c:v>
                </c:pt>
                <c:pt idx="52705">
                  <c:v>0</c:v>
                </c:pt>
                <c:pt idx="52706">
                  <c:v>0.49699999999998501</c:v>
                </c:pt>
                <c:pt idx="52707">
                  <c:v>0</c:v>
                </c:pt>
                <c:pt idx="52708">
                  <c:v>-1.6140000000000001</c:v>
                </c:pt>
                <c:pt idx="52709">
                  <c:v>0</c:v>
                </c:pt>
                <c:pt idx="52710">
                  <c:v>2.8550000000000102</c:v>
                </c:pt>
                <c:pt idx="52711">
                  <c:v>0</c:v>
                </c:pt>
                <c:pt idx="52712">
                  <c:v>0</c:v>
                </c:pt>
                <c:pt idx="52713">
                  <c:v>0</c:v>
                </c:pt>
                <c:pt idx="52714">
                  <c:v>0</c:v>
                </c:pt>
                <c:pt idx="52715">
                  <c:v>1.11699999999999</c:v>
                </c:pt>
                <c:pt idx="52716">
                  <c:v>-0.62000000000000399</c:v>
                </c:pt>
                <c:pt idx="52717">
                  <c:v>0.24800000000001801</c:v>
                </c:pt>
                <c:pt idx="52718">
                  <c:v>0</c:v>
                </c:pt>
                <c:pt idx="52719">
                  <c:v>0.61999999999997601</c:v>
                </c:pt>
                <c:pt idx="52720">
                  <c:v>0</c:v>
                </c:pt>
                <c:pt idx="52721">
                  <c:v>0</c:v>
                </c:pt>
                <c:pt idx="52722">
                  <c:v>0</c:v>
                </c:pt>
                <c:pt idx="52723">
                  <c:v>-0.123999999999995</c:v>
                </c:pt>
                <c:pt idx="52724">
                  <c:v>-1.365</c:v>
                </c:pt>
                <c:pt idx="52725">
                  <c:v>0</c:v>
                </c:pt>
                <c:pt idx="52726">
                  <c:v>0.37199999999998501</c:v>
                </c:pt>
                <c:pt idx="52727">
                  <c:v>0.49700000000001399</c:v>
                </c:pt>
                <c:pt idx="52728">
                  <c:v>-0.49700000000001399</c:v>
                </c:pt>
                <c:pt idx="52729">
                  <c:v>0</c:v>
                </c:pt>
                <c:pt idx="52730">
                  <c:v>0</c:v>
                </c:pt>
                <c:pt idx="52731">
                  <c:v>0</c:v>
                </c:pt>
                <c:pt idx="52732">
                  <c:v>0</c:v>
                </c:pt>
                <c:pt idx="52733">
                  <c:v>-0.49699999999998501</c:v>
                </c:pt>
                <c:pt idx="52734">
                  <c:v>0</c:v>
                </c:pt>
                <c:pt idx="52735">
                  <c:v>-0.123999999999995</c:v>
                </c:pt>
                <c:pt idx="52736">
                  <c:v>0.62099999999998001</c:v>
                </c:pt>
                <c:pt idx="52737">
                  <c:v>-0.62099999999998001</c:v>
                </c:pt>
                <c:pt idx="52738">
                  <c:v>0</c:v>
                </c:pt>
                <c:pt idx="52739">
                  <c:v>0</c:v>
                </c:pt>
                <c:pt idx="52740">
                  <c:v>0</c:v>
                </c:pt>
                <c:pt idx="52741">
                  <c:v>0</c:v>
                </c:pt>
                <c:pt idx="52742">
                  <c:v>-1.4890000000000001</c:v>
                </c:pt>
                <c:pt idx="52743">
                  <c:v>-0.992999999999995</c:v>
                </c:pt>
                <c:pt idx="52744">
                  <c:v>0</c:v>
                </c:pt>
                <c:pt idx="52745">
                  <c:v>0</c:v>
                </c:pt>
                <c:pt idx="52746">
                  <c:v>0</c:v>
                </c:pt>
                <c:pt idx="52747">
                  <c:v>0</c:v>
                </c:pt>
                <c:pt idx="52748">
                  <c:v>0</c:v>
                </c:pt>
                <c:pt idx="52749">
                  <c:v>0</c:v>
                </c:pt>
                <c:pt idx="52750">
                  <c:v>0.123999999999995</c:v>
                </c:pt>
                <c:pt idx="52751">
                  <c:v>-0.62100000000000899</c:v>
                </c:pt>
                <c:pt idx="52752">
                  <c:v>0.49700000000001399</c:v>
                </c:pt>
                <c:pt idx="52753">
                  <c:v>0</c:v>
                </c:pt>
                <c:pt idx="52754">
                  <c:v>0.49600000000000899</c:v>
                </c:pt>
                <c:pt idx="52755">
                  <c:v>0</c:v>
                </c:pt>
                <c:pt idx="52756">
                  <c:v>0</c:v>
                </c:pt>
                <c:pt idx="52757">
                  <c:v>0</c:v>
                </c:pt>
                <c:pt idx="52758">
                  <c:v>0</c:v>
                </c:pt>
                <c:pt idx="52759">
                  <c:v>0</c:v>
                </c:pt>
                <c:pt idx="52760">
                  <c:v>0.24800000000001801</c:v>
                </c:pt>
                <c:pt idx="52761">
                  <c:v>0</c:v>
                </c:pt>
                <c:pt idx="52762">
                  <c:v>0.37299999999999001</c:v>
                </c:pt>
                <c:pt idx="52763">
                  <c:v>2.234</c:v>
                </c:pt>
                <c:pt idx="52764">
                  <c:v>0</c:v>
                </c:pt>
                <c:pt idx="52765">
                  <c:v>0</c:v>
                </c:pt>
                <c:pt idx="52766">
                  <c:v>0</c:v>
                </c:pt>
                <c:pt idx="52767">
                  <c:v>0</c:v>
                </c:pt>
                <c:pt idx="52768">
                  <c:v>0</c:v>
                </c:pt>
                <c:pt idx="52769">
                  <c:v>0</c:v>
                </c:pt>
                <c:pt idx="52770">
                  <c:v>-0.62000000000000399</c:v>
                </c:pt>
                <c:pt idx="52771">
                  <c:v>0</c:v>
                </c:pt>
                <c:pt idx="52772">
                  <c:v>-0.125</c:v>
                </c:pt>
                <c:pt idx="52773">
                  <c:v>0</c:v>
                </c:pt>
                <c:pt idx="52774">
                  <c:v>0</c:v>
                </c:pt>
                <c:pt idx="52775">
                  <c:v>0</c:v>
                </c:pt>
                <c:pt idx="52776">
                  <c:v>0</c:v>
                </c:pt>
                <c:pt idx="52777">
                  <c:v>0</c:v>
                </c:pt>
                <c:pt idx="52778">
                  <c:v>0.37299999999999001</c:v>
                </c:pt>
                <c:pt idx="52779">
                  <c:v>0</c:v>
                </c:pt>
                <c:pt idx="52780">
                  <c:v>0.123999999999995</c:v>
                </c:pt>
                <c:pt idx="52781">
                  <c:v>0</c:v>
                </c:pt>
                <c:pt idx="52782">
                  <c:v>-0.123999999999995</c:v>
                </c:pt>
                <c:pt idx="52783">
                  <c:v>0</c:v>
                </c:pt>
                <c:pt idx="52784">
                  <c:v>0</c:v>
                </c:pt>
                <c:pt idx="52785">
                  <c:v>0</c:v>
                </c:pt>
                <c:pt idx="52786">
                  <c:v>1.48999999999998</c:v>
                </c:pt>
                <c:pt idx="52787">
                  <c:v>0.12400000000002299</c:v>
                </c:pt>
                <c:pt idx="52788">
                  <c:v>0</c:v>
                </c:pt>
                <c:pt idx="52789">
                  <c:v>-0.74500000000000399</c:v>
                </c:pt>
                <c:pt idx="52790">
                  <c:v>-0.123999999999995</c:v>
                </c:pt>
                <c:pt idx="52791">
                  <c:v>0.123999999999995</c:v>
                </c:pt>
                <c:pt idx="52792">
                  <c:v>0</c:v>
                </c:pt>
                <c:pt idx="52793">
                  <c:v>0</c:v>
                </c:pt>
                <c:pt idx="52794">
                  <c:v>0</c:v>
                </c:pt>
                <c:pt idx="52795">
                  <c:v>0.49600000000000899</c:v>
                </c:pt>
                <c:pt idx="52796">
                  <c:v>0</c:v>
                </c:pt>
                <c:pt idx="52797">
                  <c:v>-0.992999999999995</c:v>
                </c:pt>
                <c:pt idx="52798">
                  <c:v>0</c:v>
                </c:pt>
                <c:pt idx="52799">
                  <c:v>0</c:v>
                </c:pt>
                <c:pt idx="52800">
                  <c:v>0.125</c:v>
                </c:pt>
                <c:pt idx="52801">
                  <c:v>0</c:v>
                </c:pt>
                <c:pt idx="52802">
                  <c:v>0</c:v>
                </c:pt>
                <c:pt idx="52803">
                  <c:v>0</c:v>
                </c:pt>
                <c:pt idx="52804">
                  <c:v>117.659999999999</c:v>
                </c:pt>
                <c:pt idx="52805">
                  <c:v>30.158999999999999</c:v>
                </c:pt>
                <c:pt idx="52806">
                  <c:v>11.5429999999999</c:v>
                </c:pt>
                <c:pt idx="52807">
                  <c:v>0</c:v>
                </c:pt>
                <c:pt idx="52808">
                  <c:v>-9.6809999999999796</c:v>
                </c:pt>
                <c:pt idx="52809">
                  <c:v>0</c:v>
                </c:pt>
                <c:pt idx="52810">
                  <c:v>0</c:v>
                </c:pt>
                <c:pt idx="52811">
                  <c:v>0</c:v>
                </c:pt>
                <c:pt idx="52812">
                  <c:v>0</c:v>
                </c:pt>
                <c:pt idx="52813">
                  <c:v>0</c:v>
                </c:pt>
                <c:pt idx="52814">
                  <c:v>-6.0810000000000102</c:v>
                </c:pt>
                <c:pt idx="52815">
                  <c:v>-19.113999999999901</c:v>
                </c:pt>
                <c:pt idx="52816">
                  <c:v>-9.9290000000000305</c:v>
                </c:pt>
                <c:pt idx="52817">
                  <c:v>-14.396999999999901</c:v>
                </c:pt>
                <c:pt idx="52818">
                  <c:v>-0.74500000000000399</c:v>
                </c:pt>
                <c:pt idx="52819">
                  <c:v>0</c:v>
                </c:pt>
                <c:pt idx="52820">
                  <c:v>0</c:v>
                </c:pt>
                <c:pt idx="52821">
                  <c:v>0</c:v>
                </c:pt>
                <c:pt idx="52822">
                  <c:v>0.37199999999998501</c:v>
                </c:pt>
                <c:pt idx="52823">
                  <c:v>0</c:v>
                </c:pt>
                <c:pt idx="52824">
                  <c:v>-1.2409999999999799</c:v>
                </c:pt>
                <c:pt idx="52825">
                  <c:v>0</c:v>
                </c:pt>
                <c:pt idx="52826">
                  <c:v>0.248999999999995</c:v>
                </c:pt>
                <c:pt idx="52827">
                  <c:v>0.123999999999995</c:v>
                </c:pt>
                <c:pt idx="52828">
                  <c:v>0</c:v>
                </c:pt>
                <c:pt idx="52829">
                  <c:v>0</c:v>
                </c:pt>
                <c:pt idx="52830">
                  <c:v>0</c:v>
                </c:pt>
                <c:pt idx="52831">
                  <c:v>0</c:v>
                </c:pt>
                <c:pt idx="52832">
                  <c:v>0.24800000000001801</c:v>
                </c:pt>
                <c:pt idx="52833">
                  <c:v>-0.24800000000001801</c:v>
                </c:pt>
                <c:pt idx="52834">
                  <c:v>0.74500000000000399</c:v>
                </c:pt>
                <c:pt idx="52835">
                  <c:v>0</c:v>
                </c:pt>
                <c:pt idx="52836">
                  <c:v>0.24800000000001801</c:v>
                </c:pt>
                <c:pt idx="52837">
                  <c:v>0</c:v>
                </c:pt>
                <c:pt idx="52838">
                  <c:v>0</c:v>
                </c:pt>
                <c:pt idx="52839">
                  <c:v>0</c:v>
                </c:pt>
                <c:pt idx="52840">
                  <c:v>-0.49599999999998001</c:v>
                </c:pt>
                <c:pt idx="52841">
                  <c:v>-0.868999999999999</c:v>
                </c:pt>
                <c:pt idx="52842">
                  <c:v>-0.24800000000001801</c:v>
                </c:pt>
                <c:pt idx="52843">
                  <c:v>0.24800000000001801</c:v>
                </c:pt>
                <c:pt idx="52844">
                  <c:v>-0.37200000000001399</c:v>
                </c:pt>
                <c:pt idx="52845">
                  <c:v>0</c:v>
                </c:pt>
                <c:pt idx="52846">
                  <c:v>0</c:v>
                </c:pt>
                <c:pt idx="52847">
                  <c:v>0</c:v>
                </c:pt>
                <c:pt idx="52848">
                  <c:v>0</c:v>
                </c:pt>
                <c:pt idx="52849">
                  <c:v>0</c:v>
                </c:pt>
                <c:pt idx="52850">
                  <c:v>0</c:v>
                </c:pt>
                <c:pt idx="52851">
                  <c:v>-0.74500000000000399</c:v>
                </c:pt>
                <c:pt idx="52852">
                  <c:v>0</c:v>
                </c:pt>
                <c:pt idx="52853">
                  <c:v>1.2409999999999799</c:v>
                </c:pt>
                <c:pt idx="52854">
                  <c:v>0</c:v>
                </c:pt>
                <c:pt idx="52855">
                  <c:v>0</c:v>
                </c:pt>
                <c:pt idx="52856">
                  <c:v>0</c:v>
                </c:pt>
                <c:pt idx="52857">
                  <c:v>0</c:v>
                </c:pt>
                <c:pt idx="52858">
                  <c:v>-0.868999999999999</c:v>
                </c:pt>
                <c:pt idx="52859">
                  <c:v>0.123999999999995</c:v>
                </c:pt>
                <c:pt idx="52860">
                  <c:v>-0.123999999999995</c:v>
                </c:pt>
                <c:pt idx="52861">
                  <c:v>0</c:v>
                </c:pt>
                <c:pt idx="52862">
                  <c:v>0</c:v>
                </c:pt>
                <c:pt idx="52863">
                  <c:v>0</c:v>
                </c:pt>
                <c:pt idx="52864">
                  <c:v>0</c:v>
                </c:pt>
                <c:pt idx="52865">
                  <c:v>0</c:v>
                </c:pt>
                <c:pt idx="52866">
                  <c:v>0</c:v>
                </c:pt>
                <c:pt idx="52867">
                  <c:v>0</c:v>
                </c:pt>
                <c:pt idx="52868">
                  <c:v>0</c:v>
                </c:pt>
                <c:pt idx="52869">
                  <c:v>0.37200000000001399</c:v>
                </c:pt>
                <c:pt idx="52870">
                  <c:v>-0.24800000000001801</c:v>
                </c:pt>
                <c:pt idx="52871">
                  <c:v>0</c:v>
                </c:pt>
                <c:pt idx="52872">
                  <c:v>-0.62099999999998001</c:v>
                </c:pt>
                <c:pt idx="52873">
                  <c:v>0</c:v>
                </c:pt>
                <c:pt idx="52874">
                  <c:v>0</c:v>
                </c:pt>
                <c:pt idx="52875">
                  <c:v>0</c:v>
                </c:pt>
                <c:pt idx="52876">
                  <c:v>0.49700000000001399</c:v>
                </c:pt>
                <c:pt idx="52877">
                  <c:v>0.62000000000000399</c:v>
                </c:pt>
                <c:pt idx="52878">
                  <c:v>0</c:v>
                </c:pt>
                <c:pt idx="52879">
                  <c:v>0.74500000000000399</c:v>
                </c:pt>
                <c:pt idx="52880">
                  <c:v>0</c:v>
                </c:pt>
                <c:pt idx="52881">
                  <c:v>0.24799999999999001</c:v>
                </c:pt>
                <c:pt idx="52882">
                  <c:v>0</c:v>
                </c:pt>
                <c:pt idx="52883">
                  <c:v>0</c:v>
                </c:pt>
                <c:pt idx="52884">
                  <c:v>0</c:v>
                </c:pt>
                <c:pt idx="52885">
                  <c:v>0.74500000000000399</c:v>
                </c:pt>
                <c:pt idx="52886">
                  <c:v>0</c:v>
                </c:pt>
                <c:pt idx="52887">
                  <c:v>-1.98600000000001</c:v>
                </c:pt>
                <c:pt idx="52888">
                  <c:v>0</c:v>
                </c:pt>
                <c:pt idx="52889">
                  <c:v>0.49700000000001399</c:v>
                </c:pt>
                <c:pt idx="52890">
                  <c:v>0</c:v>
                </c:pt>
                <c:pt idx="52891">
                  <c:v>0</c:v>
                </c:pt>
                <c:pt idx="52892">
                  <c:v>0</c:v>
                </c:pt>
                <c:pt idx="52893">
                  <c:v>0</c:v>
                </c:pt>
                <c:pt idx="52894">
                  <c:v>0.37200000000001399</c:v>
                </c:pt>
                <c:pt idx="52895">
                  <c:v>0.248999999999995</c:v>
                </c:pt>
                <c:pt idx="52896">
                  <c:v>0</c:v>
                </c:pt>
                <c:pt idx="52897">
                  <c:v>0</c:v>
                </c:pt>
                <c:pt idx="52898">
                  <c:v>-0.62100000000000899</c:v>
                </c:pt>
                <c:pt idx="52899">
                  <c:v>0.868999999999999</c:v>
                </c:pt>
                <c:pt idx="52900">
                  <c:v>0</c:v>
                </c:pt>
                <c:pt idx="52901">
                  <c:v>0</c:v>
                </c:pt>
                <c:pt idx="52902">
                  <c:v>0</c:v>
                </c:pt>
                <c:pt idx="52903">
                  <c:v>3.4749999999999899</c:v>
                </c:pt>
                <c:pt idx="52904">
                  <c:v>0</c:v>
                </c:pt>
                <c:pt idx="52905">
                  <c:v>-0.992999999999995</c:v>
                </c:pt>
                <c:pt idx="52906">
                  <c:v>0</c:v>
                </c:pt>
                <c:pt idx="52907">
                  <c:v>0</c:v>
                </c:pt>
                <c:pt idx="52908">
                  <c:v>0.868999999999999</c:v>
                </c:pt>
                <c:pt idx="52909">
                  <c:v>0</c:v>
                </c:pt>
                <c:pt idx="52910">
                  <c:v>0</c:v>
                </c:pt>
                <c:pt idx="52911">
                  <c:v>0</c:v>
                </c:pt>
                <c:pt idx="52912">
                  <c:v>-0.62000000000000399</c:v>
                </c:pt>
                <c:pt idx="52913">
                  <c:v>-0.49699999999998501</c:v>
                </c:pt>
                <c:pt idx="52914">
                  <c:v>-0.49600000000000899</c:v>
                </c:pt>
                <c:pt idx="52915">
                  <c:v>0.24799999999999001</c:v>
                </c:pt>
                <c:pt idx="52916">
                  <c:v>0</c:v>
                </c:pt>
                <c:pt idx="52917">
                  <c:v>0</c:v>
                </c:pt>
                <c:pt idx="52918">
                  <c:v>0</c:v>
                </c:pt>
                <c:pt idx="52919">
                  <c:v>0</c:v>
                </c:pt>
                <c:pt idx="52920">
                  <c:v>0</c:v>
                </c:pt>
                <c:pt idx="52921">
                  <c:v>0.37200000000001399</c:v>
                </c:pt>
                <c:pt idx="52922">
                  <c:v>-0.123999999999995</c:v>
                </c:pt>
                <c:pt idx="52923">
                  <c:v>0</c:v>
                </c:pt>
                <c:pt idx="52924">
                  <c:v>0</c:v>
                </c:pt>
                <c:pt idx="52925">
                  <c:v>0.248999999999995</c:v>
                </c:pt>
                <c:pt idx="52926">
                  <c:v>0.37199999999998501</c:v>
                </c:pt>
                <c:pt idx="52927">
                  <c:v>0</c:v>
                </c:pt>
                <c:pt idx="52928">
                  <c:v>0</c:v>
                </c:pt>
                <c:pt idx="52929">
                  <c:v>0</c:v>
                </c:pt>
                <c:pt idx="52930">
                  <c:v>-0.62100000000000899</c:v>
                </c:pt>
                <c:pt idx="52931">
                  <c:v>0</c:v>
                </c:pt>
                <c:pt idx="52932">
                  <c:v>0</c:v>
                </c:pt>
                <c:pt idx="52933">
                  <c:v>0.74500000000000399</c:v>
                </c:pt>
                <c:pt idx="52934">
                  <c:v>-0.992999999999995</c:v>
                </c:pt>
                <c:pt idx="52935">
                  <c:v>0</c:v>
                </c:pt>
                <c:pt idx="52936">
                  <c:v>0</c:v>
                </c:pt>
                <c:pt idx="52937">
                  <c:v>0</c:v>
                </c:pt>
                <c:pt idx="52938">
                  <c:v>0</c:v>
                </c:pt>
                <c:pt idx="52939">
                  <c:v>-1.2409999999999799</c:v>
                </c:pt>
                <c:pt idx="52940">
                  <c:v>0</c:v>
                </c:pt>
                <c:pt idx="52941">
                  <c:v>0</c:v>
                </c:pt>
                <c:pt idx="52942">
                  <c:v>129.20500000000001</c:v>
                </c:pt>
                <c:pt idx="52943">
                  <c:v>0.123999999999966</c:v>
                </c:pt>
                <c:pt idx="52944">
                  <c:v>0</c:v>
                </c:pt>
                <c:pt idx="52945">
                  <c:v>0</c:v>
                </c:pt>
                <c:pt idx="52946">
                  <c:v>0</c:v>
                </c:pt>
                <c:pt idx="52947">
                  <c:v>0</c:v>
                </c:pt>
                <c:pt idx="52948">
                  <c:v>4.8410000000000002</c:v>
                </c:pt>
                <c:pt idx="52949">
                  <c:v>0</c:v>
                </c:pt>
                <c:pt idx="52950">
                  <c:v>0</c:v>
                </c:pt>
                <c:pt idx="52951">
                  <c:v>32.270000000000003</c:v>
                </c:pt>
                <c:pt idx="52952">
                  <c:v>-38.228000000000002</c:v>
                </c:pt>
                <c:pt idx="52953">
                  <c:v>0.62000000000000399</c:v>
                </c:pt>
                <c:pt idx="52954">
                  <c:v>0</c:v>
                </c:pt>
                <c:pt idx="52955">
                  <c:v>0</c:v>
                </c:pt>
                <c:pt idx="52956">
                  <c:v>0</c:v>
                </c:pt>
                <c:pt idx="52957">
                  <c:v>-0.37199999999998501</c:v>
                </c:pt>
                <c:pt idx="52958">
                  <c:v>-0.74500000000000399</c:v>
                </c:pt>
                <c:pt idx="52959">
                  <c:v>0</c:v>
                </c:pt>
                <c:pt idx="52960">
                  <c:v>-0.123999999999995</c:v>
                </c:pt>
                <c:pt idx="52961">
                  <c:v>0.868999999999999</c:v>
                </c:pt>
                <c:pt idx="52962">
                  <c:v>-0.49700000000001399</c:v>
                </c:pt>
                <c:pt idx="52963">
                  <c:v>0</c:v>
                </c:pt>
                <c:pt idx="52964">
                  <c:v>0</c:v>
                </c:pt>
                <c:pt idx="52965">
                  <c:v>0</c:v>
                </c:pt>
                <c:pt idx="52966">
                  <c:v>0</c:v>
                </c:pt>
                <c:pt idx="52967">
                  <c:v>0.24799999999999001</c:v>
                </c:pt>
                <c:pt idx="52968">
                  <c:v>0</c:v>
                </c:pt>
                <c:pt idx="52969">
                  <c:v>-0.743999999999999</c:v>
                </c:pt>
                <c:pt idx="52970">
                  <c:v>0</c:v>
                </c:pt>
                <c:pt idx="52971">
                  <c:v>0</c:v>
                </c:pt>
                <c:pt idx="52972">
                  <c:v>0</c:v>
                </c:pt>
                <c:pt idx="52973">
                  <c:v>0</c:v>
                </c:pt>
                <c:pt idx="52974">
                  <c:v>0</c:v>
                </c:pt>
                <c:pt idx="52975">
                  <c:v>0.37199999999998501</c:v>
                </c:pt>
                <c:pt idx="52976">
                  <c:v>0</c:v>
                </c:pt>
                <c:pt idx="52977">
                  <c:v>-0.123999999999995</c:v>
                </c:pt>
                <c:pt idx="52978">
                  <c:v>0</c:v>
                </c:pt>
                <c:pt idx="52979">
                  <c:v>0.123999999999995</c:v>
                </c:pt>
                <c:pt idx="52980">
                  <c:v>0</c:v>
                </c:pt>
                <c:pt idx="52981">
                  <c:v>0</c:v>
                </c:pt>
                <c:pt idx="52982">
                  <c:v>0</c:v>
                </c:pt>
                <c:pt idx="52983">
                  <c:v>0</c:v>
                </c:pt>
                <c:pt idx="52984">
                  <c:v>0</c:v>
                </c:pt>
                <c:pt idx="52985">
                  <c:v>0</c:v>
                </c:pt>
                <c:pt idx="52986">
                  <c:v>-1.4890000000000001</c:v>
                </c:pt>
                <c:pt idx="52987">
                  <c:v>0</c:v>
                </c:pt>
                <c:pt idx="52988">
                  <c:v>1.2410000000000101</c:v>
                </c:pt>
                <c:pt idx="52989">
                  <c:v>0.49699999999998501</c:v>
                </c:pt>
                <c:pt idx="52990">
                  <c:v>0</c:v>
                </c:pt>
                <c:pt idx="52991">
                  <c:v>0</c:v>
                </c:pt>
                <c:pt idx="52992">
                  <c:v>0</c:v>
                </c:pt>
                <c:pt idx="52993">
                  <c:v>0.992999999999995</c:v>
                </c:pt>
                <c:pt idx="52994">
                  <c:v>0</c:v>
                </c:pt>
                <c:pt idx="52995">
                  <c:v>-1.365</c:v>
                </c:pt>
                <c:pt idx="52996">
                  <c:v>0</c:v>
                </c:pt>
                <c:pt idx="52997">
                  <c:v>0.868999999999999</c:v>
                </c:pt>
                <c:pt idx="52998">
                  <c:v>1.86100000000001</c:v>
                </c:pt>
                <c:pt idx="52999">
                  <c:v>0</c:v>
                </c:pt>
                <c:pt idx="53000">
                  <c:v>0</c:v>
                </c:pt>
                <c:pt idx="53001">
                  <c:v>0</c:v>
                </c:pt>
                <c:pt idx="53002">
                  <c:v>0.37200000000001399</c:v>
                </c:pt>
                <c:pt idx="53003">
                  <c:v>0</c:v>
                </c:pt>
                <c:pt idx="53004">
                  <c:v>-0.62000000000000399</c:v>
                </c:pt>
                <c:pt idx="53005">
                  <c:v>-1.98600000000001</c:v>
                </c:pt>
                <c:pt idx="53006">
                  <c:v>0</c:v>
                </c:pt>
                <c:pt idx="53007">
                  <c:v>0.99300000000002298</c:v>
                </c:pt>
                <c:pt idx="53008">
                  <c:v>0</c:v>
                </c:pt>
                <c:pt idx="53009">
                  <c:v>0</c:v>
                </c:pt>
                <c:pt idx="53010">
                  <c:v>0</c:v>
                </c:pt>
                <c:pt idx="53011">
                  <c:v>0.868999999999999</c:v>
                </c:pt>
                <c:pt idx="53012">
                  <c:v>0.49700000000001399</c:v>
                </c:pt>
                <c:pt idx="53013">
                  <c:v>-0.49700000000001399</c:v>
                </c:pt>
                <c:pt idx="53014">
                  <c:v>-1.2409999999999799</c:v>
                </c:pt>
                <c:pt idx="53015">
                  <c:v>0</c:v>
                </c:pt>
                <c:pt idx="53016">
                  <c:v>0.74500000000000399</c:v>
                </c:pt>
                <c:pt idx="53017">
                  <c:v>0</c:v>
                </c:pt>
                <c:pt idx="53018">
                  <c:v>0</c:v>
                </c:pt>
                <c:pt idx="53019">
                  <c:v>0</c:v>
                </c:pt>
                <c:pt idx="53020">
                  <c:v>0</c:v>
                </c:pt>
                <c:pt idx="53021">
                  <c:v>-72.111999999999995</c:v>
                </c:pt>
                <c:pt idx="53022">
                  <c:v>0</c:v>
                </c:pt>
                <c:pt idx="53023">
                  <c:v>-1.8619999999999901</c:v>
                </c:pt>
                <c:pt idx="53024">
                  <c:v>0.868999999999999</c:v>
                </c:pt>
                <c:pt idx="53025">
                  <c:v>-0.868999999999999</c:v>
                </c:pt>
                <c:pt idx="53026">
                  <c:v>0</c:v>
                </c:pt>
                <c:pt idx="53027">
                  <c:v>0</c:v>
                </c:pt>
                <c:pt idx="53028">
                  <c:v>0</c:v>
                </c:pt>
                <c:pt idx="53029">
                  <c:v>0.24799999999999001</c:v>
                </c:pt>
                <c:pt idx="53030">
                  <c:v>-0.37199999999998501</c:v>
                </c:pt>
                <c:pt idx="53031">
                  <c:v>-0.12400000000002299</c:v>
                </c:pt>
                <c:pt idx="53032">
                  <c:v>0</c:v>
                </c:pt>
                <c:pt idx="53033">
                  <c:v>0.74500000000000399</c:v>
                </c:pt>
                <c:pt idx="53034">
                  <c:v>0</c:v>
                </c:pt>
                <c:pt idx="53035">
                  <c:v>0</c:v>
                </c:pt>
                <c:pt idx="53036">
                  <c:v>0</c:v>
                </c:pt>
                <c:pt idx="53037">
                  <c:v>0</c:v>
                </c:pt>
                <c:pt idx="53038">
                  <c:v>0</c:v>
                </c:pt>
                <c:pt idx="53039">
                  <c:v>-1.11700000000001</c:v>
                </c:pt>
                <c:pt idx="53040">
                  <c:v>0</c:v>
                </c:pt>
                <c:pt idx="53041">
                  <c:v>0</c:v>
                </c:pt>
                <c:pt idx="53042">
                  <c:v>0.24800000000001801</c:v>
                </c:pt>
                <c:pt idx="53043">
                  <c:v>0</c:v>
                </c:pt>
                <c:pt idx="53044">
                  <c:v>0</c:v>
                </c:pt>
                <c:pt idx="53045">
                  <c:v>0</c:v>
                </c:pt>
                <c:pt idx="53046">
                  <c:v>0</c:v>
                </c:pt>
                <c:pt idx="53047">
                  <c:v>0.24800000000001801</c:v>
                </c:pt>
                <c:pt idx="53048">
                  <c:v>0</c:v>
                </c:pt>
                <c:pt idx="53049">
                  <c:v>-0.62000000000000399</c:v>
                </c:pt>
                <c:pt idx="53050">
                  <c:v>0</c:v>
                </c:pt>
                <c:pt idx="53051">
                  <c:v>0.868999999999999</c:v>
                </c:pt>
                <c:pt idx="53052">
                  <c:v>0</c:v>
                </c:pt>
                <c:pt idx="53053">
                  <c:v>0</c:v>
                </c:pt>
                <c:pt idx="53054">
                  <c:v>0</c:v>
                </c:pt>
                <c:pt idx="53055">
                  <c:v>0</c:v>
                </c:pt>
                <c:pt idx="53056">
                  <c:v>0</c:v>
                </c:pt>
                <c:pt idx="53057">
                  <c:v>0</c:v>
                </c:pt>
                <c:pt idx="53058">
                  <c:v>-0.37299999999999001</c:v>
                </c:pt>
                <c:pt idx="53059">
                  <c:v>0</c:v>
                </c:pt>
                <c:pt idx="53060">
                  <c:v>0</c:v>
                </c:pt>
                <c:pt idx="53061">
                  <c:v>0</c:v>
                </c:pt>
                <c:pt idx="53062">
                  <c:v>0</c:v>
                </c:pt>
                <c:pt idx="53063">
                  <c:v>0</c:v>
                </c:pt>
                <c:pt idx="53064">
                  <c:v>0</c:v>
                </c:pt>
                <c:pt idx="53065">
                  <c:v>0</c:v>
                </c:pt>
                <c:pt idx="53066">
                  <c:v>0.49600000000000899</c:v>
                </c:pt>
                <c:pt idx="53067">
                  <c:v>0.37299999999999001</c:v>
                </c:pt>
                <c:pt idx="53068">
                  <c:v>0.24800000000001801</c:v>
                </c:pt>
                <c:pt idx="53069">
                  <c:v>1.11699999999999</c:v>
                </c:pt>
                <c:pt idx="53070">
                  <c:v>1.2409999999999799</c:v>
                </c:pt>
                <c:pt idx="53071">
                  <c:v>0</c:v>
                </c:pt>
                <c:pt idx="53072">
                  <c:v>0</c:v>
                </c:pt>
                <c:pt idx="53073">
                  <c:v>0</c:v>
                </c:pt>
                <c:pt idx="53074">
                  <c:v>0</c:v>
                </c:pt>
                <c:pt idx="53075">
                  <c:v>0.62100000000000899</c:v>
                </c:pt>
                <c:pt idx="53076">
                  <c:v>0</c:v>
                </c:pt>
                <c:pt idx="53077">
                  <c:v>-0.74500000000000399</c:v>
                </c:pt>
                <c:pt idx="53078">
                  <c:v>-0.62100000000000899</c:v>
                </c:pt>
                <c:pt idx="53079">
                  <c:v>-0.24799999999999001</c:v>
                </c:pt>
                <c:pt idx="53080">
                  <c:v>0</c:v>
                </c:pt>
                <c:pt idx="53081">
                  <c:v>0</c:v>
                </c:pt>
                <c:pt idx="53082">
                  <c:v>0</c:v>
                </c:pt>
                <c:pt idx="53083">
                  <c:v>0</c:v>
                </c:pt>
                <c:pt idx="53084">
                  <c:v>1.365</c:v>
                </c:pt>
                <c:pt idx="53085">
                  <c:v>0</c:v>
                </c:pt>
                <c:pt idx="53086">
                  <c:v>-0.868999999999999</c:v>
                </c:pt>
                <c:pt idx="53087">
                  <c:v>0</c:v>
                </c:pt>
                <c:pt idx="53088">
                  <c:v>-0.123999999999995</c:v>
                </c:pt>
                <c:pt idx="53089">
                  <c:v>0</c:v>
                </c:pt>
                <c:pt idx="53090">
                  <c:v>0</c:v>
                </c:pt>
                <c:pt idx="53091">
                  <c:v>0</c:v>
                </c:pt>
                <c:pt idx="53092">
                  <c:v>0</c:v>
                </c:pt>
                <c:pt idx="53093">
                  <c:v>1.8619999999999901</c:v>
                </c:pt>
                <c:pt idx="53094">
                  <c:v>0.37199999999998501</c:v>
                </c:pt>
                <c:pt idx="53095">
                  <c:v>0</c:v>
                </c:pt>
                <c:pt idx="53096">
                  <c:v>0</c:v>
                </c:pt>
                <c:pt idx="53097">
                  <c:v>-0.992999999999995</c:v>
                </c:pt>
                <c:pt idx="53098">
                  <c:v>0</c:v>
                </c:pt>
                <c:pt idx="53099">
                  <c:v>0</c:v>
                </c:pt>
                <c:pt idx="53100">
                  <c:v>0</c:v>
                </c:pt>
                <c:pt idx="53101">
                  <c:v>-1.24199999999999</c:v>
                </c:pt>
                <c:pt idx="53102">
                  <c:v>0</c:v>
                </c:pt>
                <c:pt idx="53103">
                  <c:v>0.62100000000000899</c:v>
                </c:pt>
                <c:pt idx="53104">
                  <c:v>0</c:v>
                </c:pt>
                <c:pt idx="53105">
                  <c:v>0</c:v>
                </c:pt>
                <c:pt idx="53106">
                  <c:v>0.62099999999998001</c:v>
                </c:pt>
                <c:pt idx="53107">
                  <c:v>0</c:v>
                </c:pt>
                <c:pt idx="53108">
                  <c:v>0</c:v>
                </c:pt>
                <c:pt idx="53109">
                  <c:v>0</c:v>
                </c:pt>
                <c:pt idx="53110">
                  <c:v>-0.37200000000001399</c:v>
                </c:pt>
                <c:pt idx="53111">
                  <c:v>0</c:v>
                </c:pt>
                <c:pt idx="53112">
                  <c:v>0</c:v>
                </c:pt>
                <c:pt idx="53113">
                  <c:v>-1.11699999999999</c:v>
                </c:pt>
                <c:pt idx="53114">
                  <c:v>0</c:v>
                </c:pt>
                <c:pt idx="53115">
                  <c:v>1.61299999999999</c:v>
                </c:pt>
                <c:pt idx="53116">
                  <c:v>0</c:v>
                </c:pt>
                <c:pt idx="53117">
                  <c:v>0</c:v>
                </c:pt>
                <c:pt idx="53118">
                  <c:v>0</c:v>
                </c:pt>
                <c:pt idx="53119">
                  <c:v>0</c:v>
                </c:pt>
                <c:pt idx="53120">
                  <c:v>-0.123999999999995</c:v>
                </c:pt>
                <c:pt idx="53121">
                  <c:v>0</c:v>
                </c:pt>
                <c:pt idx="53122">
                  <c:v>0</c:v>
                </c:pt>
                <c:pt idx="53123">
                  <c:v>0.868999999999999</c:v>
                </c:pt>
                <c:pt idx="53124">
                  <c:v>0</c:v>
                </c:pt>
                <c:pt idx="53125">
                  <c:v>0</c:v>
                </c:pt>
                <c:pt idx="53126">
                  <c:v>0</c:v>
                </c:pt>
                <c:pt idx="53127">
                  <c:v>0</c:v>
                </c:pt>
                <c:pt idx="53128">
                  <c:v>0.248999999999995</c:v>
                </c:pt>
                <c:pt idx="53129">
                  <c:v>0</c:v>
                </c:pt>
                <c:pt idx="53130">
                  <c:v>-0.62099999999998001</c:v>
                </c:pt>
                <c:pt idx="53131">
                  <c:v>-0.24800000000001801</c:v>
                </c:pt>
                <c:pt idx="53132">
                  <c:v>0</c:v>
                </c:pt>
                <c:pt idx="53133">
                  <c:v>0.743999999999999</c:v>
                </c:pt>
                <c:pt idx="53134">
                  <c:v>0</c:v>
                </c:pt>
                <c:pt idx="53135">
                  <c:v>0</c:v>
                </c:pt>
                <c:pt idx="53136">
                  <c:v>0</c:v>
                </c:pt>
                <c:pt idx="53137">
                  <c:v>0</c:v>
                </c:pt>
                <c:pt idx="53138">
                  <c:v>0</c:v>
                </c:pt>
                <c:pt idx="53139">
                  <c:v>-0.37200000000001399</c:v>
                </c:pt>
                <c:pt idx="53140">
                  <c:v>0</c:v>
                </c:pt>
                <c:pt idx="53141">
                  <c:v>1.8619999999999901</c:v>
                </c:pt>
                <c:pt idx="53142">
                  <c:v>0.12400000000002299</c:v>
                </c:pt>
                <c:pt idx="53143">
                  <c:v>0</c:v>
                </c:pt>
                <c:pt idx="53144">
                  <c:v>0</c:v>
                </c:pt>
                <c:pt idx="53145">
                  <c:v>0</c:v>
                </c:pt>
                <c:pt idx="53146">
                  <c:v>0</c:v>
                </c:pt>
                <c:pt idx="53147">
                  <c:v>-7.57099999999999</c:v>
                </c:pt>
                <c:pt idx="53148">
                  <c:v>-1.365</c:v>
                </c:pt>
                <c:pt idx="53149">
                  <c:v>-1.365</c:v>
                </c:pt>
                <c:pt idx="53150">
                  <c:v>0</c:v>
                </c:pt>
                <c:pt idx="53151">
                  <c:v>1.61299999999999</c:v>
                </c:pt>
                <c:pt idx="53152">
                  <c:v>0</c:v>
                </c:pt>
                <c:pt idx="53153">
                  <c:v>0</c:v>
                </c:pt>
                <c:pt idx="53154">
                  <c:v>0</c:v>
                </c:pt>
                <c:pt idx="53155">
                  <c:v>-0.123999999999995</c:v>
                </c:pt>
                <c:pt idx="53156">
                  <c:v>0.37199999999998501</c:v>
                </c:pt>
                <c:pt idx="53157">
                  <c:v>-0.37199999999998501</c:v>
                </c:pt>
                <c:pt idx="53158">
                  <c:v>-0.74500000000000399</c:v>
                </c:pt>
                <c:pt idx="53159">
                  <c:v>0</c:v>
                </c:pt>
                <c:pt idx="53160">
                  <c:v>0.992999999999995</c:v>
                </c:pt>
                <c:pt idx="53161">
                  <c:v>0</c:v>
                </c:pt>
                <c:pt idx="53162">
                  <c:v>0</c:v>
                </c:pt>
                <c:pt idx="53163">
                  <c:v>0</c:v>
                </c:pt>
                <c:pt idx="53164">
                  <c:v>-0.24799999999999001</c:v>
                </c:pt>
                <c:pt idx="53165">
                  <c:v>0</c:v>
                </c:pt>
                <c:pt idx="53166">
                  <c:v>-0.37300000000001798</c:v>
                </c:pt>
                <c:pt idx="53167">
                  <c:v>-0.24799999999999001</c:v>
                </c:pt>
                <c:pt idx="53168">
                  <c:v>0</c:v>
                </c:pt>
                <c:pt idx="53169">
                  <c:v>0.24799999999999001</c:v>
                </c:pt>
                <c:pt idx="53170">
                  <c:v>0</c:v>
                </c:pt>
                <c:pt idx="53171">
                  <c:v>0</c:v>
                </c:pt>
                <c:pt idx="53172">
                  <c:v>0</c:v>
                </c:pt>
                <c:pt idx="53173">
                  <c:v>-1.86099999999999</c:v>
                </c:pt>
                <c:pt idx="53174">
                  <c:v>0</c:v>
                </c:pt>
                <c:pt idx="53175">
                  <c:v>0.49600000000000899</c:v>
                </c:pt>
                <c:pt idx="53176">
                  <c:v>0.37199999999998501</c:v>
                </c:pt>
                <c:pt idx="53177">
                  <c:v>-0.37199999999998501</c:v>
                </c:pt>
                <c:pt idx="53178">
                  <c:v>0.49699999999998501</c:v>
                </c:pt>
                <c:pt idx="53179">
                  <c:v>0</c:v>
                </c:pt>
                <c:pt idx="53180">
                  <c:v>0</c:v>
                </c:pt>
                <c:pt idx="53181">
                  <c:v>0</c:v>
                </c:pt>
                <c:pt idx="53182">
                  <c:v>0</c:v>
                </c:pt>
                <c:pt idx="53183">
                  <c:v>-0.24799999999999001</c:v>
                </c:pt>
                <c:pt idx="53184">
                  <c:v>0</c:v>
                </c:pt>
                <c:pt idx="53185">
                  <c:v>0.62000000000000399</c:v>
                </c:pt>
                <c:pt idx="53186">
                  <c:v>1.98599999999999</c:v>
                </c:pt>
                <c:pt idx="53187">
                  <c:v>2.1100000000000101</c:v>
                </c:pt>
                <c:pt idx="53188">
                  <c:v>0</c:v>
                </c:pt>
                <c:pt idx="53189">
                  <c:v>0</c:v>
                </c:pt>
                <c:pt idx="53190">
                  <c:v>0</c:v>
                </c:pt>
                <c:pt idx="53191">
                  <c:v>0</c:v>
                </c:pt>
                <c:pt idx="53192">
                  <c:v>0.62000000000000399</c:v>
                </c:pt>
                <c:pt idx="53193">
                  <c:v>0.123999999999995</c:v>
                </c:pt>
                <c:pt idx="53194">
                  <c:v>0.37300000000001798</c:v>
                </c:pt>
                <c:pt idx="53195">
                  <c:v>0</c:v>
                </c:pt>
                <c:pt idx="53196">
                  <c:v>-1.11700000000001</c:v>
                </c:pt>
                <c:pt idx="53197">
                  <c:v>0</c:v>
                </c:pt>
                <c:pt idx="53198">
                  <c:v>0</c:v>
                </c:pt>
                <c:pt idx="53199">
                  <c:v>0</c:v>
                </c:pt>
                <c:pt idx="53200">
                  <c:v>-0.24799999999999001</c:v>
                </c:pt>
                <c:pt idx="53201">
                  <c:v>0</c:v>
                </c:pt>
                <c:pt idx="53202">
                  <c:v>-0.123999999999995</c:v>
                </c:pt>
                <c:pt idx="53203">
                  <c:v>-0.49600000000000899</c:v>
                </c:pt>
                <c:pt idx="53204">
                  <c:v>0</c:v>
                </c:pt>
                <c:pt idx="53205">
                  <c:v>0</c:v>
                </c:pt>
                <c:pt idx="53206">
                  <c:v>0</c:v>
                </c:pt>
                <c:pt idx="53207">
                  <c:v>0</c:v>
                </c:pt>
                <c:pt idx="53208">
                  <c:v>0</c:v>
                </c:pt>
                <c:pt idx="53209">
                  <c:v>0.867999999999995</c:v>
                </c:pt>
                <c:pt idx="53210">
                  <c:v>0</c:v>
                </c:pt>
                <c:pt idx="53211">
                  <c:v>1.1179999999999899</c:v>
                </c:pt>
                <c:pt idx="53212">
                  <c:v>1.11700000000001</c:v>
                </c:pt>
                <c:pt idx="53213">
                  <c:v>-1.11700000000001</c:v>
                </c:pt>
                <c:pt idx="53214">
                  <c:v>1.11700000000001</c:v>
                </c:pt>
                <c:pt idx="53215">
                  <c:v>0</c:v>
                </c:pt>
                <c:pt idx="53216">
                  <c:v>0</c:v>
                </c:pt>
                <c:pt idx="53217">
                  <c:v>0</c:v>
                </c:pt>
                <c:pt idx="53218">
                  <c:v>-0.49700000000001399</c:v>
                </c:pt>
                <c:pt idx="53219">
                  <c:v>-0.62000000000000399</c:v>
                </c:pt>
                <c:pt idx="53220">
                  <c:v>-0.125</c:v>
                </c:pt>
                <c:pt idx="53221">
                  <c:v>-0.37199999999998501</c:v>
                </c:pt>
                <c:pt idx="53222">
                  <c:v>-0.24800000000001801</c:v>
                </c:pt>
                <c:pt idx="53223">
                  <c:v>-0.49699999999998501</c:v>
                </c:pt>
                <c:pt idx="53224">
                  <c:v>0</c:v>
                </c:pt>
                <c:pt idx="53225">
                  <c:v>0</c:v>
                </c:pt>
                <c:pt idx="53226">
                  <c:v>0</c:v>
                </c:pt>
                <c:pt idx="53227">
                  <c:v>-1.365</c:v>
                </c:pt>
                <c:pt idx="53228">
                  <c:v>-1.61299999999999</c:v>
                </c:pt>
                <c:pt idx="53229">
                  <c:v>-0.37299999999999001</c:v>
                </c:pt>
                <c:pt idx="53230">
                  <c:v>-0.37200000000001399</c:v>
                </c:pt>
                <c:pt idx="53231">
                  <c:v>0</c:v>
                </c:pt>
                <c:pt idx="53232">
                  <c:v>0.24800000000001801</c:v>
                </c:pt>
                <c:pt idx="53233">
                  <c:v>0</c:v>
                </c:pt>
                <c:pt idx="53234">
                  <c:v>0</c:v>
                </c:pt>
                <c:pt idx="53235">
                  <c:v>0</c:v>
                </c:pt>
                <c:pt idx="53236">
                  <c:v>1.2409999999999799</c:v>
                </c:pt>
                <c:pt idx="53237">
                  <c:v>0</c:v>
                </c:pt>
                <c:pt idx="53238">
                  <c:v>0</c:v>
                </c:pt>
                <c:pt idx="53239">
                  <c:v>0</c:v>
                </c:pt>
                <c:pt idx="53240">
                  <c:v>0</c:v>
                </c:pt>
                <c:pt idx="53241">
                  <c:v>0.37200000000001399</c:v>
                </c:pt>
                <c:pt idx="53242">
                  <c:v>0</c:v>
                </c:pt>
                <c:pt idx="53243">
                  <c:v>0</c:v>
                </c:pt>
                <c:pt idx="53244">
                  <c:v>0</c:v>
                </c:pt>
                <c:pt idx="53245">
                  <c:v>0</c:v>
                </c:pt>
                <c:pt idx="53246">
                  <c:v>0.868999999999999</c:v>
                </c:pt>
                <c:pt idx="53247">
                  <c:v>0</c:v>
                </c:pt>
                <c:pt idx="53248">
                  <c:v>-0.62099999999998001</c:v>
                </c:pt>
                <c:pt idx="53249">
                  <c:v>0</c:v>
                </c:pt>
                <c:pt idx="53250">
                  <c:v>0</c:v>
                </c:pt>
                <c:pt idx="53251">
                  <c:v>0</c:v>
                </c:pt>
                <c:pt idx="53252">
                  <c:v>0</c:v>
                </c:pt>
                <c:pt idx="53253">
                  <c:v>0</c:v>
                </c:pt>
                <c:pt idx="53254">
                  <c:v>0.248999999999995</c:v>
                </c:pt>
                <c:pt idx="53255">
                  <c:v>-0.248999999999995</c:v>
                </c:pt>
                <c:pt idx="53256">
                  <c:v>0.248999999999995</c:v>
                </c:pt>
                <c:pt idx="53257">
                  <c:v>0.24800000000001801</c:v>
                </c:pt>
                <c:pt idx="53258">
                  <c:v>0.37199999999998501</c:v>
                </c:pt>
                <c:pt idx="53259">
                  <c:v>0</c:v>
                </c:pt>
                <c:pt idx="53260">
                  <c:v>0</c:v>
                </c:pt>
                <c:pt idx="53261">
                  <c:v>0</c:v>
                </c:pt>
                <c:pt idx="53262">
                  <c:v>0</c:v>
                </c:pt>
                <c:pt idx="53263">
                  <c:v>0.12400000000002299</c:v>
                </c:pt>
                <c:pt idx="53264">
                  <c:v>-0.12400000000002299</c:v>
                </c:pt>
                <c:pt idx="53265">
                  <c:v>-0.125</c:v>
                </c:pt>
                <c:pt idx="53266">
                  <c:v>-0.867999999999995</c:v>
                </c:pt>
                <c:pt idx="53267">
                  <c:v>-0.49699999999998501</c:v>
                </c:pt>
                <c:pt idx="53268">
                  <c:v>0</c:v>
                </c:pt>
                <c:pt idx="53269">
                  <c:v>0</c:v>
                </c:pt>
                <c:pt idx="53270">
                  <c:v>0</c:v>
                </c:pt>
                <c:pt idx="53271">
                  <c:v>0</c:v>
                </c:pt>
                <c:pt idx="53272">
                  <c:v>-1.8619999999999901</c:v>
                </c:pt>
                <c:pt idx="53273">
                  <c:v>0</c:v>
                </c:pt>
                <c:pt idx="53274">
                  <c:v>0.49699999999998501</c:v>
                </c:pt>
                <c:pt idx="53275">
                  <c:v>0.24799999999999001</c:v>
                </c:pt>
                <c:pt idx="53276">
                  <c:v>0</c:v>
                </c:pt>
                <c:pt idx="53277">
                  <c:v>0</c:v>
                </c:pt>
                <c:pt idx="53278">
                  <c:v>0</c:v>
                </c:pt>
                <c:pt idx="53279">
                  <c:v>0</c:v>
                </c:pt>
                <c:pt idx="53280">
                  <c:v>0</c:v>
                </c:pt>
                <c:pt idx="53281">
                  <c:v>0</c:v>
                </c:pt>
                <c:pt idx="53282">
                  <c:v>0.62100000000000899</c:v>
                </c:pt>
                <c:pt idx="53283">
                  <c:v>0.868999999999999</c:v>
                </c:pt>
                <c:pt idx="53284">
                  <c:v>0.37199999999998501</c:v>
                </c:pt>
                <c:pt idx="53285">
                  <c:v>0.123999999999995</c:v>
                </c:pt>
                <c:pt idx="53286">
                  <c:v>-0.123999999999995</c:v>
                </c:pt>
                <c:pt idx="53287">
                  <c:v>0</c:v>
                </c:pt>
                <c:pt idx="53288">
                  <c:v>0</c:v>
                </c:pt>
                <c:pt idx="53289">
                  <c:v>0</c:v>
                </c:pt>
                <c:pt idx="53290">
                  <c:v>-1.365</c:v>
                </c:pt>
                <c:pt idx="53291">
                  <c:v>0</c:v>
                </c:pt>
                <c:pt idx="53292">
                  <c:v>0.49600000000000899</c:v>
                </c:pt>
                <c:pt idx="53293">
                  <c:v>0</c:v>
                </c:pt>
                <c:pt idx="53294">
                  <c:v>-0.37200000000001399</c:v>
                </c:pt>
                <c:pt idx="53295">
                  <c:v>0</c:v>
                </c:pt>
                <c:pt idx="53296">
                  <c:v>0</c:v>
                </c:pt>
                <c:pt idx="53297">
                  <c:v>0</c:v>
                </c:pt>
                <c:pt idx="53298">
                  <c:v>0</c:v>
                </c:pt>
                <c:pt idx="53299">
                  <c:v>-0.74500000000000399</c:v>
                </c:pt>
                <c:pt idx="53300">
                  <c:v>0.74500000000000399</c:v>
                </c:pt>
                <c:pt idx="53301">
                  <c:v>0.49699999999998501</c:v>
                </c:pt>
                <c:pt idx="53302">
                  <c:v>0</c:v>
                </c:pt>
                <c:pt idx="53303">
                  <c:v>-0.49699999999998501</c:v>
                </c:pt>
                <c:pt idx="53304">
                  <c:v>0</c:v>
                </c:pt>
                <c:pt idx="53305">
                  <c:v>0</c:v>
                </c:pt>
                <c:pt idx="53306">
                  <c:v>0</c:v>
                </c:pt>
                <c:pt idx="53307">
                  <c:v>0</c:v>
                </c:pt>
                <c:pt idx="53308">
                  <c:v>0</c:v>
                </c:pt>
                <c:pt idx="53309">
                  <c:v>0.37200000000001399</c:v>
                </c:pt>
                <c:pt idx="53310">
                  <c:v>0.49699999999998501</c:v>
                </c:pt>
                <c:pt idx="53311">
                  <c:v>0</c:v>
                </c:pt>
                <c:pt idx="53312">
                  <c:v>0</c:v>
                </c:pt>
                <c:pt idx="53313">
                  <c:v>-1.11699999999999</c:v>
                </c:pt>
                <c:pt idx="53314">
                  <c:v>0</c:v>
                </c:pt>
                <c:pt idx="53315">
                  <c:v>0</c:v>
                </c:pt>
                <c:pt idx="53316">
                  <c:v>0</c:v>
                </c:pt>
                <c:pt idx="53317">
                  <c:v>-0.24799999999999001</c:v>
                </c:pt>
                <c:pt idx="53318">
                  <c:v>-0.37200000000001399</c:v>
                </c:pt>
                <c:pt idx="53319">
                  <c:v>-1.11699999999999</c:v>
                </c:pt>
                <c:pt idx="53320">
                  <c:v>0</c:v>
                </c:pt>
                <c:pt idx="53321">
                  <c:v>0</c:v>
                </c:pt>
                <c:pt idx="53322">
                  <c:v>-0.248999999999995</c:v>
                </c:pt>
                <c:pt idx="53323">
                  <c:v>0</c:v>
                </c:pt>
                <c:pt idx="53324">
                  <c:v>0</c:v>
                </c:pt>
                <c:pt idx="53325">
                  <c:v>0</c:v>
                </c:pt>
                <c:pt idx="53326">
                  <c:v>0.123999999999995</c:v>
                </c:pt>
                <c:pt idx="53327">
                  <c:v>0.74500000000000399</c:v>
                </c:pt>
                <c:pt idx="53328">
                  <c:v>0</c:v>
                </c:pt>
                <c:pt idx="53329">
                  <c:v>0</c:v>
                </c:pt>
                <c:pt idx="53330">
                  <c:v>1.36499999999998</c:v>
                </c:pt>
                <c:pt idx="53331">
                  <c:v>0.24900000000002301</c:v>
                </c:pt>
                <c:pt idx="53332">
                  <c:v>0</c:v>
                </c:pt>
                <c:pt idx="53333">
                  <c:v>0</c:v>
                </c:pt>
                <c:pt idx="53334">
                  <c:v>0</c:v>
                </c:pt>
                <c:pt idx="53335">
                  <c:v>0.86800000000002298</c:v>
                </c:pt>
                <c:pt idx="53336">
                  <c:v>0</c:v>
                </c:pt>
                <c:pt idx="53337">
                  <c:v>-1.7370000000000201</c:v>
                </c:pt>
                <c:pt idx="53338">
                  <c:v>0</c:v>
                </c:pt>
                <c:pt idx="53339">
                  <c:v>-0.992999999999995</c:v>
                </c:pt>
                <c:pt idx="53340">
                  <c:v>1.365</c:v>
                </c:pt>
                <c:pt idx="53341">
                  <c:v>0</c:v>
                </c:pt>
                <c:pt idx="53342">
                  <c:v>0</c:v>
                </c:pt>
                <c:pt idx="53343">
                  <c:v>0</c:v>
                </c:pt>
                <c:pt idx="53344">
                  <c:v>0.49599999999998001</c:v>
                </c:pt>
                <c:pt idx="53345">
                  <c:v>0</c:v>
                </c:pt>
                <c:pt idx="53346">
                  <c:v>0</c:v>
                </c:pt>
                <c:pt idx="53347">
                  <c:v>10.673999999999999</c:v>
                </c:pt>
                <c:pt idx="53348">
                  <c:v>0</c:v>
                </c:pt>
                <c:pt idx="53349">
                  <c:v>-5.3369999999999802</c:v>
                </c:pt>
                <c:pt idx="53350">
                  <c:v>0</c:v>
                </c:pt>
                <c:pt idx="53351">
                  <c:v>0</c:v>
                </c:pt>
                <c:pt idx="53352">
                  <c:v>0</c:v>
                </c:pt>
                <c:pt idx="53353">
                  <c:v>1.365</c:v>
                </c:pt>
                <c:pt idx="53354">
                  <c:v>0.24799999999999001</c:v>
                </c:pt>
                <c:pt idx="53355">
                  <c:v>-0.24799999999999001</c:v>
                </c:pt>
                <c:pt idx="53356">
                  <c:v>-0.123999999999995</c:v>
                </c:pt>
                <c:pt idx="53357">
                  <c:v>0</c:v>
                </c:pt>
                <c:pt idx="53358">
                  <c:v>0.24799999999999001</c:v>
                </c:pt>
                <c:pt idx="53359">
                  <c:v>0</c:v>
                </c:pt>
                <c:pt idx="53360">
                  <c:v>0</c:v>
                </c:pt>
                <c:pt idx="53361">
                  <c:v>0</c:v>
                </c:pt>
                <c:pt idx="53362">
                  <c:v>-0.24800000000001801</c:v>
                </c:pt>
                <c:pt idx="53363">
                  <c:v>-0.24799999999999001</c:v>
                </c:pt>
                <c:pt idx="53364">
                  <c:v>0</c:v>
                </c:pt>
                <c:pt idx="53365">
                  <c:v>0</c:v>
                </c:pt>
                <c:pt idx="53366">
                  <c:v>0.24799999999999001</c:v>
                </c:pt>
                <c:pt idx="53367">
                  <c:v>-0.123999999999995</c:v>
                </c:pt>
                <c:pt idx="53368">
                  <c:v>0</c:v>
                </c:pt>
                <c:pt idx="53369">
                  <c:v>0</c:v>
                </c:pt>
                <c:pt idx="53370">
                  <c:v>0</c:v>
                </c:pt>
                <c:pt idx="53371">
                  <c:v>-0.49600000000000899</c:v>
                </c:pt>
                <c:pt idx="53372">
                  <c:v>-0.123999999999995</c:v>
                </c:pt>
                <c:pt idx="53373">
                  <c:v>-0.123999999999995</c:v>
                </c:pt>
                <c:pt idx="53374">
                  <c:v>0.123999999999995</c:v>
                </c:pt>
                <c:pt idx="53375">
                  <c:v>0.743999999999999</c:v>
                </c:pt>
                <c:pt idx="53376">
                  <c:v>0.62100000000000899</c:v>
                </c:pt>
                <c:pt idx="53377">
                  <c:v>0</c:v>
                </c:pt>
                <c:pt idx="53378">
                  <c:v>0</c:v>
                </c:pt>
                <c:pt idx="53379">
                  <c:v>0</c:v>
                </c:pt>
                <c:pt idx="53380">
                  <c:v>-0.123999999999995</c:v>
                </c:pt>
                <c:pt idx="53381">
                  <c:v>0</c:v>
                </c:pt>
                <c:pt idx="53382">
                  <c:v>1.4890000000000001</c:v>
                </c:pt>
                <c:pt idx="53383">
                  <c:v>0</c:v>
                </c:pt>
                <c:pt idx="53384">
                  <c:v>-2.3580000000000001</c:v>
                </c:pt>
                <c:pt idx="53385">
                  <c:v>-0.123999999999995</c:v>
                </c:pt>
                <c:pt idx="53386">
                  <c:v>0</c:v>
                </c:pt>
                <c:pt idx="53387">
                  <c:v>0</c:v>
                </c:pt>
                <c:pt idx="53388">
                  <c:v>0</c:v>
                </c:pt>
                <c:pt idx="53389">
                  <c:v>-0.49600000000000899</c:v>
                </c:pt>
                <c:pt idx="53390">
                  <c:v>0</c:v>
                </c:pt>
                <c:pt idx="53391">
                  <c:v>1.98599999999999</c:v>
                </c:pt>
                <c:pt idx="53392">
                  <c:v>0</c:v>
                </c:pt>
                <c:pt idx="53393">
                  <c:v>-0.49699999999998501</c:v>
                </c:pt>
                <c:pt idx="53394">
                  <c:v>-0.24799999999999001</c:v>
                </c:pt>
                <c:pt idx="53395">
                  <c:v>0</c:v>
                </c:pt>
                <c:pt idx="53396">
                  <c:v>0</c:v>
                </c:pt>
                <c:pt idx="53397">
                  <c:v>0</c:v>
                </c:pt>
                <c:pt idx="53398">
                  <c:v>0</c:v>
                </c:pt>
                <c:pt idx="53399">
                  <c:v>0.123999999999995</c:v>
                </c:pt>
                <c:pt idx="53400">
                  <c:v>1.8619999999999901</c:v>
                </c:pt>
                <c:pt idx="53401">
                  <c:v>0</c:v>
                </c:pt>
                <c:pt idx="53402">
                  <c:v>-0.74500000000000399</c:v>
                </c:pt>
                <c:pt idx="53403">
                  <c:v>-0.24799999999999001</c:v>
                </c:pt>
                <c:pt idx="53404">
                  <c:v>0</c:v>
                </c:pt>
                <c:pt idx="53405">
                  <c:v>0</c:v>
                </c:pt>
                <c:pt idx="53406">
                  <c:v>0</c:v>
                </c:pt>
                <c:pt idx="53407">
                  <c:v>0</c:v>
                </c:pt>
                <c:pt idx="53408">
                  <c:v>0</c:v>
                </c:pt>
                <c:pt idx="53409">
                  <c:v>-0.62099999999998001</c:v>
                </c:pt>
                <c:pt idx="53410">
                  <c:v>0.62099999999998001</c:v>
                </c:pt>
                <c:pt idx="53411">
                  <c:v>-0.62099999999998001</c:v>
                </c:pt>
                <c:pt idx="53412">
                  <c:v>0.49599999999998001</c:v>
                </c:pt>
                <c:pt idx="53413">
                  <c:v>0</c:v>
                </c:pt>
                <c:pt idx="53414">
                  <c:v>0</c:v>
                </c:pt>
                <c:pt idx="53415">
                  <c:v>0</c:v>
                </c:pt>
                <c:pt idx="53416">
                  <c:v>0.123999999999995</c:v>
                </c:pt>
                <c:pt idx="53417">
                  <c:v>0.37199999999998501</c:v>
                </c:pt>
                <c:pt idx="53418">
                  <c:v>0</c:v>
                </c:pt>
                <c:pt idx="53419">
                  <c:v>-0.62000000000000399</c:v>
                </c:pt>
                <c:pt idx="53420">
                  <c:v>-0.24799999999999001</c:v>
                </c:pt>
                <c:pt idx="53421">
                  <c:v>-0.123999999999995</c:v>
                </c:pt>
                <c:pt idx="53422">
                  <c:v>0</c:v>
                </c:pt>
                <c:pt idx="53423">
                  <c:v>0</c:v>
                </c:pt>
                <c:pt idx="53424">
                  <c:v>0</c:v>
                </c:pt>
                <c:pt idx="53425">
                  <c:v>1.2409999999999799</c:v>
                </c:pt>
                <c:pt idx="53426">
                  <c:v>0</c:v>
                </c:pt>
                <c:pt idx="53427">
                  <c:v>-0.74500000000000399</c:v>
                </c:pt>
                <c:pt idx="53428">
                  <c:v>0</c:v>
                </c:pt>
                <c:pt idx="53429">
                  <c:v>0.37300000000001798</c:v>
                </c:pt>
                <c:pt idx="53430">
                  <c:v>0</c:v>
                </c:pt>
                <c:pt idx="53431">
                  <c:v>0</c:v>
                </c:pt>
                <c:pt idx="53432">
                  <c:v>0</c:v>
                </c:pt>
                <c:pt idx="53433">
                  <c:v>0</c:v>
                </c:pt>
                <c:pt idx="53434">
                  <c:v>0</c:v>
                </c:pt>
                <c:pt idx="53435">
                  <c:v>0</c:v>
                </c:pt>
                <c:pt idx="53436">
                  <c:v>0</c:v>
                </c:pt>
                <c:pt idx="53437">
                  <c:v>0</c:v>
                </c:pt>
                <c:pt idx="53438">
                  <c:v>0.868999999999999</c:v>
                </c:pt>
                <c:pt idx="53439">
                  <c:v>0.24799999999999001</c:v>
                </c:pt>
                <c:pt idx="53440">
                  <c:v>0</c:v>
                </c:pt>
                <c:pt idx="53441">
                  <c:v>0</c:v>
                </c:pt>
                <c:pt idx="53442">
                  <c:v>0</c:v>
                </c:pt>
                <c:pt idx="53443">
                  <c:v>0</c:v>
                </c:pt>
                <c:pt idx="53444">
                  <c:v>0.123999999999995</c:v>
                </c:pt>
                <c:pt idx="53445">
                  <c:v>0</c:v>
                </c:pt>
                <c:pt idx="53446">
                  <c:v>-0.62099999999998001</c:v>
                </c:pt>
                <c:pt idx="53447">
                  <c:v>0</c:v>
                </c:pt>
                <c:pt idx="53448">
                  <c:v>2.23399999999998</c:v>
                </c:pt>
                <c:pt idx="53449">
                  <c:v>0</c:v>
                </c:pt>
                <c:pt idx="53450">
                  <c:v>0</c:v>
                </c:pt>
                <c:pt idx="53451">
                  <c:v>0</c:v>
                </c:pt>
                <c:pt idx="53452">
                  <c:v>0</c:v>
                </c:pt>
                <c:pt idx="53453">
                  <c:v>0</c:v>
                </c:pt>
                <c:pt idx="53454">
                  <c:v>0</c:v>
                </c:pt>
                <c:pt idx="53455">
                  <c:v>-0.37299999999999001</c:v>
                </c:pt>
                <c:pt idx="53456">
                  <c:v>-0.992999999999995</c:v>
                </c:pt>
                <c:pt idx="53457">
                  <c:v>0</c:v>
                </c:pt>
                <c:pt idx="53458">
                  <c:v>0</c:v>
                </c:pt>
                <c:pt idx="53459">
                  <c:v>0</c:v>
                </c:pt>
                <c:pt idx="53460">
                  <c:v>0</c:v>
                </c:pt>
                <c:pt idx="53461">
                  <c:v>-0.24799999999999001</c:v>
                </c:pt>
                <c:pt idx="53462">
                  <c:v>0.123999999999995</c:v>
                </c:pt>
                <c:pt idx="53463">
                  <c:v>-0.62000000000000399</c:v>
                </c:pt>
                <c:pt idx="53464">
                  <c:v>0</c:v>
                </c:pt>
                <c:pt idx="53465">
                  <c:v>0</c:v>
                </c:pt>
                <c:pt idx="53466">
                  <c:v>0.37199999999998501</c:v>
                </c:pt>
                <c:pt idx="53467">
                  <c:v>0</c:v>
                </c:pt>
                <c:pt idx="53468">
                  <c:v>0</c:v>
                </c:pt>
                <c:pt idx="53469">
                  <c:v>0</c:v>
                </c:pt>
                <c:pt idx="53470">
                  <c:v>0</c:v>
                </c:pt>
                <c:pt idx="53471">
                  <c:v>1.4890000000000001</c:v>
                </c:pt>
                <c:pt idx="53472">
                  <c:v>-0.24799999999999001</c:v>
                </c:pt>
                <c:pt idx="53473">
                  <c:v>0.37199999999998501</c:v>
                </c:pt>
                <c:pt idx="53474">
                  <c:v>0</c:v>
                </c:pt>
                <c:pt idx="53475">
                  <c:v>0.868999999999999</c:v>
                </c:pt>
                <c:pt idx="53476">
                  <c:v>0</c:v>
                </c:pt>
                <c:pt idx="53477">
                  <c:v>0</c:v>
                </c:pt>
                <c:pt idx="53478">
                  <c:v>0</c:v>
                </c:pt>
                <c:pt idx="53479">
                  <c:v>-0.123999999999995</c:v>
                </c:pt>
                <c:pt idx="53480">
                  <c:v>-0.123999999999995</c:v>
                </c:pt>
                <c:pt idx="53481">
                  <c:v>-0.868999999999999</c:v>
                </c:pt>
                <c:pt idx="53482">
                  <c:v>0</c:v>
                </c:pt>
                <c:pt idx="53483">
                  <c:v>0.62099999999998001</c:v>
                </c:pt>
                <c:pt idx="53484">
                  <c:v>0</c:v>
                </c:pt>
                <c:pt idx="53485">
                  <c:v>0</c:v>
                </c:pt>
                <c:pt idx="53486">
                  <c:v>0</c:v>
                </c:pt>
                <c:pt idx="53487">
                  <c:v>0</c:v>
                </c:pt>
                <c:pt idx="53488">
                  <c:v>0</c:v>
                </c:pt>
                <c:pt idx="53489">
                  <c:v>-1.4890000000000001</c:v>
                </c:pt>
                <c:pt idx="53490">
                  <c:v>0</c:v>
                </c:pt>
                <c:pt idx="53491">
                  <c:v>1.4890000000000001</c:v>
                </c:pt>
                <c:pt idx="53492">
                  <c:v>0</c:v>
                </c:pt>
                <c:pt idx="53493">
                  <c:v>-0.49600000000000899</c:v>
                </c:pt>
                <c:pt idx="53494">
                  <c:v>0</c:v>
                </c:pt>
                <c:pt idx="53495">
                  <c:v>0</c:v>
                </c:pt>
                <c:pt idx="53496">
                  <c:v>0</c:v>
                </c:pt>
                <c:pt idx="53497">
                  <c:v>0</c:v>
                </c:pt>
                <c:pt idx="53498">
                  <c:v>-0.868999999999999</c:v>
                </c:pt>
                <c:pt idx="53499">
                  <c:v>-0.123999999999995</c:v>
                </c:pt>
                <c:pt idx="53500">
                  <c:v>0</c:v>
                </c:pt>
                <c:pt idx="53501">
                  <c:v>0.37199999999998501</c:v>
                </c:pt>
                <c:pt idx="53502">
                  <c:v>0</c:v>
                </c:pt>
                <c:pt idx="53503">
                  <c:v>0</c:v>
                </c:pt>
                <c:pt idx="53504">
                  <c:v>0</c:v>
                </c:pt>
                <c:pt idx="53505">
                  <c:v>0</c:v>
                </c:pt>
                <c:pt idx="53506">
                  <c:v>0</c:v>
                </c:pt>
                <c:pt idx="53507">
                  <c:v>0</c:v>
                </c:pt>
                <c:pt idx="53508">
                  <c:v>-1.11699999999999</c:v>
                </c:pt>
                <c:pt idx="53509">
                  <c:v>0</c:v>
                </c:pt>
                <c:pt idx="53510">
                  <c:v>0.992999999999995</c:v>
                </c:pt>
                <c:pt idx="53511">
                  <c:v>0</c:v>
                </c:pt>
                <c:pt idx="53512">
                  <c:v>0</c:v>
                </c:pt>
                <c:pt idx="53513">
                  <c:v>0</c:v>
                </c:pt>
                <c:pt idx="53514">
                  <c:v>0</c:v>
                </c:pt>
                <c:pt idx="53515">
                  <c:v>0</c:v>
                </c:pt>
                <c:pt idx="53516">
                  <c:v>0.868999999999999</c:v>
                </c:pt>
                <c:pt idx="53517">
                  <c:v>0</c:v>
                </c:pt>
                <c:pt idx="53518">
                  <c:v>0</c:v>
                </c:pt>
                <c:pt idx="53519">
                  <c:v>0.992999999999995</c:v>
                </c:pt>
                <c:pt idx="53520">
                  <c:v>1.11700000000001</c:v>
                </c:pt>
                <c:pt idx="53521">
                  <c:v>0</c:v>
                </c:pt>
                <c:pt idx="53522">
                  <c:v>0</c:v>
                </c:pt>
                <c:pt idx="53523">
                  <c:v>0</c:v>
                </c:pt>
                <c:pt idx="53524">
                  <c:v>-1.36499999999998</c:v>
                </c:pt>
                <c:pt idx="53525">
                  <c:v>0</c:v>
                </c:pt>
                <c:pt idx="53526">
                  <c:v>0</c:v>
                </c:pt>
                <c:pt idx="53527">
                  <c:v>0</c:v>
                </c:pt>
                <c:pt idx="53528">
                  <c:v>-0.74500000000000399</c:v>
                </c:pt>
                <c:pt idx="53529">
                  <c:v>0</c:v>
                </c:pt>
                <c:pt idx="53530">
                  <c:v>0</c:v>
                </c:pt>
                <c:pt idx="53531">
                  <c:v>0</c:v>
                </c:pt>
                <c:pt idx="53532">
                  <c:v>0</c:v>
                </c:pt>
                <c:pt idx="53533">
                  <c:v>-0.49600000000000899</c:v>
                </c:pt>
                <c:pt idx="53534">
                  <c:v>0</c:v>
                </c:pt>
                <c:pt idx="53535">
                  <c:v>0.24800000000001801</c:v>
                </c:pt>
                <c:pt idx="53536">
                  <c:v>0</c:v>
                </c:pt>
                <c:pt idx="53537">
                  <c:v>-0.12400000000002299</c:v>
                </c:pt>
                <c:pt idx="53538">
                  <c:v>0</c:v>
                </c:pt>
                <c:pt idx="53539">
                  <c:v>0</c:v>
                </c:pt>
                <c:pt idx="53540">
                  <c:v>0</c:v>
                </c:pt>
                <c:pt idx="53541">
                  <c:v>0</c:v>
                </c:pt>
                <c:pt idx="53542">
                  <c:v>125.10899999999999</c:v>
                </c:pt>
                <c:pt idx="53543">
                  <c:v>0</c:v>
                </c:pt>
                <c:pt idx="53544">
                  <c:v>-118.902999999999</c:v>
                </c:pt>
                <c:pt idx="53545">
                  <c:v>-4.4680000000000097</c:v>
                </c:pt>
                <c:pt idx="53546">
                  <c:v>0</c:v>
                </c:pt>
                <c:pt idx="53547">
                  <c:v>14.397</c:v>
                </c:pt>
                <c:pt idx="53548">
                  <c:v>0</c:v>
                </c:pt>
                <c:pt idx="53549">
                  <c:v>0</c:v>
                </c:pt>
                <c:pt idx="53550">
                  <c:v>0</c:v>
                </c:pt>
                <c:pt idx="53551">
                  <c:v>0</c:v>
                </c:pt>
                <c:pt idx="53552">
                  <c:v>-53.741999999999898</c:v>
                </c:pt>
                <c:pt idx="53553">
                  <c:v>-4.0960000000000001</c:v>
                </c:pt>
                <c:pt idx="53554">
                  <c:v>0.992999999999995</c:v>
                </c:pt>
                <c:pt idx="53555">
                  <c:v>0</c:v>
                </c:pt>
                <c:pt idx="53556">
                  <c:v>0.743999999999999</c:v>
                </c:pt>
                <c:pt idx="53557">
                  <c:v>0</c:v>
                </c:pt>
                <c:pt idx="53558">
                  <c:v>0</c:v>
                </c:pt>
                <c:pt idx="53559">
                  <c:v>0</c:v>
                </c:pt>
                <c:pt idx="53560">
                  <c:v>-10.921999999999899</c:v>
                </c:pt>
                <c:pt idx="53561">
                  <c:v>-27.056999999999999</c:v>
                </c:pt>
                <c:pt idx="53562">
                  <c:v>-1.73799999999999</c:v>
                </c:pt>
                <c:pt idx="53563">
                  <c:v>1.73799999999999</c:v>
                </c:pt>
                <c:pt idx="53564">
                  <c:v>7.3220000000000001</c:v>
                </c:pt>
                <c:pt idx="53565">
                  <c:v>0</c:v>
                </c:pt>
                <c:pt idx="53566">
                  <c:v>0</c:v>
                </c:pt>
                <c:pt idx="53567">
                  <c:v>0</c:v>
                </c:pt>
                <c:pt idx="53568">
                  <c:v>0</c:v>
                </c:pt>
                <c:pt idx="53569">
                  <c:v>0.74499999999999</c:v>
                </c:pt>
                <c:pt idx="53570">
                  <c:v>0.248000000000004</c:v>
                </c:pt>
                <c:pt idx="53571">
                  <c:v>0.248000000000004</c:v>
                </c:pt>
                <c:pt idx="53572">
                  <c:v>0</c:v>
                </c:pt>
                <c:pt idx="53573">
                  <c:v>-0.868999999999999</c:v>
                </c:pt>
                <c:pt idx="53574">
                  <c:v>-0.371999999999999</c:v>
                </c:pt>
                <c:pt idx="53575">
                  <c:v>0</c:v>
                </c:pt>
                <c:pt idx="53576">
                  <c:v>0</c:v>
                </c:pt>
                <c:pt idx="53577">
                  <c:v>0</c:v>
                </c:pt>
                <c:pt idx="53578">
                  <c:v>0</c:v>
                </c:pt>
                <c:pt idx="53579">
                  <c:v>0.62100000000000199</c:v>
                </c:pt>
                <c:pt idx="53580">
                  <c:v>0</c:v>
                </c:pt>
                <c:pt idx="53581">
                  <c:v>-0.124000000000002</c:v>
                </c:pt>
                <c:pt idx="53582">
                  <c:v>0</c:v>
                </c:pt>
                <c:pt idx="53583">
                  <c:v>0</c:v>
                </c:pt>
                <c:pt idx="53584">
                  <c:v>0</c:v>
                </c:pt>
                <c:pt idx="53585">
                  <c:v>0</c:v>
                </c:pt>
                <c:pt idx="53586">
                  <c:v>0</c:v>
                </c:pt>
                <c:pt idx="53587">
                  <c:v>0</c:v>
                </c:pt>
                <c:pt idx="53588">
                  <c:v>-0.496999999999999</c:v>
                </c:pt>
                <c:pt idx="53589">
                  <c:v>1.2409999999999899</c:v>
                </c:pt>
                <c:pt idx="53590">
                  <c:v>-0.371999999999999</c:v>
                </c:pt>
                <c:pt idx="53591">
                  <c:v>0.371999999999999</c:v>
                </c:pt>
                <c:pt idx="53592">
                  <c:v>1.49</c:v>
                </c:pt>
                <c:pt idx="53593">
                  <c:v>0</c:v>
                </c:pt>
                <c:pt idx="53594">
                  <c:v>0</c:v>
                </c:pt>
                <c:pt idx="53595">
                  <c:v>0</c:v>
                </c:pt>
                <c:pt idx="53596">
                  <c:v>0</c:v>
                </c:pt>
                <c:pt idx="53597">
                  <c:v>-0.495999999999995</c:v>
                </c:pt>
                <c:pt idx="53598">
                  <c:v>-0.74500000000000399</c:v>
                </c:pt>
                <c:pt idx="53599">
                  <c:v>-0.248000000000004</c:v>
                </c:pt>
                <c:pt idx="53600">
                  <c:v>0</c:v>
                </c:pt>
                <c:pt idx="53601">
                  <c:v>-0.123999999999995</c:v>
                </c:pt>
                <c:pt idx="53602">
                  <c:v>0</c:v>
                </c:pt>
                <c:pt idx="53603">
                  <c:v>0</c:v>
                </c:pt>
                <c:pt idx="53604">
                  <c:v>0</c:v>
                </c:pt>
                <c:pt idx="53605">
                  <c:v>-0.373000000000004</c:v>
                </c:pt>
                <c:pt idx="53606">
                  <c:v>0</c:v>
                </c:pt>
                <c:pt idx="53607">
                  <c:v>0.249000000000002</c:v>
                </c:pt>
                <c:pt idx="53608">
                  <c:v>0.49600000000000199</c:v>
                </c:pt>
                <c:pt idx="53609">
                  <c:v>0</c:v>
                </c:pt>
                <c:pt idx="53610">
                  <c:v>0</c:v>
                </c:pt>
                <c:pt idx="53611">
                  <c:v>0</c:v>
                </c:pt>
                <c:pt idx="53612">
                  <c:v>0</c:v>
                </c:pt>
                <c:pt idx="53613">
                  <c:v>0</c:v>
                </c:pt>
                <c:pt idx="53614">
                  <c:v>0</c:v>
                </c:pt>
                <c:pt idx="53615">
                  <c:v>0</c:v>
                </c:pt>
                <c:pt idx="53616">
                  <c:v>0</c:v>
                </c:pt>
                <c:pt idx="53617">
                  <c:v>0.123999999999995</c:v>
                </c:pt>
                <c:pt idx="53618">
                  <c:v>0</c:v>
                </c:pt>
                <c:pt idx="53619">
                  <c:v>-0.123999999999995</c:v>
                </c:pt>
                <c:pt idx="53620">
                  <c:v>0</c:v>
                </c:pt>
                <c:pt idx="53621">
                  <c:v>0</c:v>
                </c:pt>
                <c:pt idx="53622">
                  <c:v>0</c:v>
                </c:pt>
                <c:pt idx="53623">
                  <c:v>0</c:v>
                </c:pt>
                <c:pt idx="53624">
                  <c:v>0</c:v>
                </c:pt>
                <c:pt idx="53625">
                  <c:v>-0.247999999999997</c:v>
                </c:pt>
                <c:pt idx="53626">
                  <c:v>0</c:v>
                </c:pt>
                <c:pt idx="53627">
                  <c:v>0</c:v>
                </c:pt>
                <c:pt idx="53628">
                  <c:v>0.867999999999995</c:v>
                </c:pt>
                <c:pt idx="53629">
                  <c:v>0</c:v>
                </c:pt>
                <c:pt idx="53630">
                  <c:v>0</c:v>
                </c:pt>
                <c:pt idx="53631">
                  <c:v>0</c:v>
                </c:pt>
                <c:pt idx="53632">
                  <c:v>0</c:v>
                </c:pt>
                <c:pt idx="53633">
                  <c:v>-4.9649999999999901</c:v>
                </c:pt>
                <c:pt idx="53634">
                  <c:v>0</c:v>
                </c:pt>
                <c:pt idx="53635">
                  <c:v>-0.124000000000002</c:v>
                </c:pt>
                <c:pt idx="53636">
                  <c:v>1.2409999999999899</c:v>
                </c:pt>
                <c:pt idx="53637">
                  <c:v>0</c:v>
                </c:pt>
                <c:pt idx="53638">
                  <c:v>0</c:v>
                </c:pt>
                <c:pt idx="53639">
                  <c:v>0</c:v>
                </c:pt>
                <c:pt idx="53640">
                  <c:v>0</c:v>
                </c:pt>
                <c:pt idx="53641">
                  <c:v>-0.868999999999999</c:v>
                </c:pt>
                <c:pt idx="53642">
                  <c:v>0.12400000000000901</c:v>
                </c:pt>
                <c:pt idx="53643">
                  <c:v>0</c:v>
                </c:pt>
                <c:pt idx="53644">
                  <c:v>0.123999999999995</c:v>
                </c:pt>
                <c:pt idx="53645">
                  <c:v>0</c:v>
                </c:pt>
                <c:pt idx="53646">
                  <c:v>-0.99300000000000199</c:v>
                </c:pt>
                <c:pt idx="53647">
                  <c:v>0</c:v>
                </c:pt>
                <c:pt idx="53648">
                  <c:v>0</c:v>
                </c:pt>
                <c:pt idx="53649">
                  <c:v>0</c:v>
                </c:pt>
                <c:pt idx="53650">
                  <c:v>0</c:v>
                </c:pt>
                <c:pt idx="53651">
                  <c:v>0.124000000000002</c:v>
                </c:pt>
                <c:pt idx="53652">
                  <c:v>0</c:v>
                </c:pt>
                <c:pt idx="53653">
                  <c:v>0</c:v>
                </c:pt>
                <c:pt idx="53654">
                  <c:v>-0.249000000000002</c:v>
                </c:pt>
                <c:pt idx="53655">
                  <c:v>0.99300000000000199</c:v>
                </c:pt>
                <c:pt idx="53656">
                  <c:v>0</c:v>
                </c:pt>
                <c:pt idx="53657">
                  <c:v>0</c:v>
                </c:pt>
                <c:pt idx="53658">
                  <c:v>0</c:v>
                </c:pt>
                <c:pt idx="53659">
                  <c:v>-0.248000000000004</c:v>
                </c:pt>
                <c:pt idx="53660">
                  <c:v>0</c:v>
                </c:pt>
                <c:pt idx="53661">
                  <c:v>1.61299999999999</c:v>
                </c:pt>
                <c:pt idx="53662">
                  <c:v>0</c:v>
                </c:pt>
                <c:pt idx="53663">
                  <c:v>0</c:v>
                </c:pt>
                <c:pt idx="53664">
                  <c:v>0</c:v>
                </c:pt>
                <c:pt idx="53665">
                  <c:v>0</c:v>
                </c:pt>
                <c:pt idx="53666">
                  <c:v>0</c:v>
                </c:pt>
                <c:pt idx="53667">
                  <c:v>0</c:v>
                </c:pt>
                <c:pt idx="53668">
                  <c:v>-0.12400000000000901</c:v>
                </c:pt>
                <c:pt idx="53669">
                  <c:v>0.371999999999999</c:v>
                </c:pt>
                <c:pt idx="53670">
                  <c:v>-1.61299999999999</c:v>
                </c:pt>
                <c:pt idx="53671">
                  <c:v>-0.247999999999997</c:v>
                </c:pt>
                <c:pt idx="53672">
                  <c:v>0</c:v>
                </c:pt>
                <c:pt idx="53673">
                  <c:v>6.9499999999999904</c:v>
                </c:pt>
                <c:pt idx="53674">
                  <c:v>0</c:v>
                </c:pt>
                <c:pt idx="53675">
                  <c:v>0</c:v>
                </c:pt>
                <c:pt idx="53676">
                  <c:v>0</c:v>
                </c:pt>
                <c:pt idx="53677">
                  <c:v>0.744999999999997</c:v>
                </c:pt>
                <c:pt idx="53678">
                  <c:v>0.619999999999997</c:v>
                </c:pt>
                <c:pt idx="53679">
                  <c:v>0</c:v>
                </c:pt>
                <c:pt idx="53680">
                  <c:v>-0.867999999999995</c:v>
                </c:pt>
                <c:pt idx="53681">
                  <c:v>0</c:v>
                </c:pt>
                <c:pt idx="53682">
                  <c:v>0</c:v>
                </c:pt>
                <c:pt idx="53683">
                  <c:v>0</c:v>
                </c:pt>
                <c:pt idx="53684">
                  <c:v>0</c:v>
                </c:pt>
                <c:pt idx="53685">
                  <c:v>0</c:v>
                </c:pt>
                <c:pt idx="53686">
                  <c:v>0</c:v>
                </c:pt>
                <c:pt idx="53687">
                  <c:v>1.49</c:v>
                </c:pt>
                <c:pt idx="53688">
                  <c:v>0</c:v>
                </c:pt>
                <c:pt idx="53689">
                  <c:v>-1.117</c:v>
                </c:pt>
                <c:pt idx="53690">
                  <c:v>-0.248000000000004</c:v>
                </c:pt>
                <c:pt idx="53691">
                  <c:v>0.248000000000004</c:v>
                </c:pt>
                <c:pt idx="53692">
                  <c:v>0</c:v>
                </c:pt>
                <c:pt idx="53693">
                  <c:v>0</c:v>
                </c:pt>
                <c:pt idx="53694">
                  <c:v>0</c:v>
                </c:pt>
                <c:pt idx="53695">
                  <c:v>0</c:v>
                </c:pt>
                <c:pt idx="53696">
                  <c:v>0.86800000000000199</c:v>
                </c:pt>
                <c:pt idx="53697">
                  <c:v>0</c:v>
                </c:pt>
                <c:pt idx="53698">
                  <c:v>-1.365</c:v>
                </c:pt>
                <c:pt idx="53699">
                  <c:v>0</c:v>
                </c:pt>
                <c:pt idx="53700">
                  <c:v>0.496999999999999</c:v>
                </c:pt>
                <c:pt idx="53701">
                  <c:v>0</c:v>
                </c:pt>
                <c:pt idx="53702">
                  <c:v>0</c:v>
                </c:pt>
                <c:pt idx="53703">
                  <c:v>0</c:v>
                </c:pt>
                <c:pt idx="53704">
                  <c:v>-0.124000000000002</c:v>
                </c:pt>
                <c:pt idx="53705">
                  <c:v>0</c:v>
                </c:pt>
                <c:pt idx="53706">
                  <c:v>0</c:v>
                </c:pt>
                <c:pt idx="53707">
                  <c:v>0</c:v>
                </c:pt>
                <c:pt idx="53708">
                  <c:v>0.86800000000000199</c:v>
                </c:pt>
                <c:pt idx="53709">
                  <c:v>0</c:v>
                </c:pt>
                <c:pt idx="53710">
                  <c:v>0</c:v>
                </c:pt>
                <c:pt idx="53711">
                  <c:v>0</c:v>
                </c:pt>
                <c:pt idx="53712">
                  <c:v>0</c:v>
                </c:pt>
                <c:pt idx="53713">
                  <c:v>0</c:v>
                </c:pt>
                <c:pt idx="53714">
                  <c:v>-0.74500000000000399</c:v>
                </c:pt>
                <c:pt idx="53715">
                  <c:v>0</c:v>
                </c:pt>
                <c:pt idx="53716">
                  <c:v>0.49600000000000899</c:v>
                </c:pt>
                <c:pt idx="53717">
                  <c:v>0.620999999999995</c:v>
                </c:pt>
                <c:pt idx="53718">
                  <c:v>18.866</c:v>
                </c:pt>
                <c:pt idx="53719">
                  <c:v>0</c:v>
                </c:pt>
                <c:pt idx="53720">
                  <c:v>0</c:v>
                </c:pt>
                <c:pt idx="53721">
                  <c:v>0</c:v>
                </c:pt>
                <c:pt idx="53722">
                  <c:v>0.99300000000000199</c:v>
                </c:pt>
                <c:pt idx="53723">
                  <c:v>-0.62100000000000199</c:v>
                </c:pt>
                <c:pt idx="53724">
                  <c:v>0</c:v>
                </c:pt>
                <c:pt idx="53725">
                  <c:v>0</c:v>
                </c:pt>
                <c:pt idx="53726">
                  <c:v>-0.49600000000000199</c:v>
                </c:pt>
                <c:pt idx="53727">
                  <c:v>0.743999999999999</c:v>
                </c:pt>
                <c:pt idx="53728">
                  <c:v>0</c:v>
                </c:pt>
                <c:pt idx="53729">
                  <c:v>0</c:v>
                </c:pt>
                <c:pt idx="53730">
                  <c:v>0</c:v>
                </c:pt>
                <c:pt idx="53731">
                  <c:v>-0.123999999999995</c:v>
                </c:pt>
                <c:pt idx="53732">
                  <c:v>0.123999999999995</c:v>
                </c:pt>
                <c:pt idx="53733">
                  <c:v>1.365</c:v>
                </c:pt>
                <c:pt idx="53734">
                  <c:v>0.496999999999999</c:v>
                </c:pt>
                <c:pt idx="53735">
                  <c:v>0</c:v>
                </c:pt>
                <c:pt idx="53736">
                  <c:v>-0.248000000000004</c:v>
                </c:pt>
                <c:pt idx="53737">
                  <c:v>0</c:v>
                </c:pt>
                <c:pt idx="53738">
                  <c:v>0</c:v>
                </c:pt>
                <c:pt idx="53739">
                  <c:v>0</c:v>
                </c:pt>
                <c:pt idx="53740">
                  <c:v>-0.99300000000000899</c:v>
                </c:pt>
                <c:pt idx="53741">
                  <c:v>-1.4889999999999901</c:v>
                </c:pt>
                <c:pt idx="53742">
                  <c:v>0</c:v>
                </c:pt>
                <c:pt idx="53743">
                  <c:v>1.4889999999999901</c:v>
                </c:pt>
                <c:pt idx="53744">
                  <c:v>0</c:v>
                </c:pt>
                <c:pt idx="53745">
                  <c:v>-0.495999999999995</c:v>
                </c:pt>
                <c:pt idx="53746">
                  <c:v>0</c:v>
                </c:pt>
                <c:pt idx="53747">
                  <c:v>0</c:v>
                </c:pt>
                <c:pt idx="53748">
                  <c:v>0</c:v>
                </c:pt>
                <c:pt idx="53749">
                  <c:v>-0.868999999999999</c:v>
                </c:pt>
                <c:pt idx="53750">
                  <c:v>0</c:v>
                </c:pt>
                <c:pt idx="53751">
                  <c:v>0.496999999999999</c:v>
                </c:pt>
                <c:pt idx="53752">
                  <c:v>0.247999999999997</c:v>
                </c:pt>
                <c:pt idx="53753">
                  <c:v>0</c:v>
                </c:pt>
                <c:pt idx="53754">
                  <c:v>-0.124000000000002</c:v>
                </c:pt>
                <c:pt idx="53755">
                  <c:v>0</c:v>
                </c:pt>
                <c:pt idx="53756">
                  <c:v>0</c:v>
                </c:pt>
                <c:pt idx="53757">
                  <c:v>0</c:v>
                </c:pt>
                <c:pt idx="53758">
                  <c:v>-0.496999999999999</c:v>
                </c:pt>
                <c:pt idx="53759">
                  <c:v>0</c:v>
                </c:pt>
                <c:pt idx="53760">
                  <c:v>0</c:v>
                </c:pt>
                <c:pt idx="53761">
                  <c:v>0.74500000000000399</c:v>
                </c:pt>
                <c:pt idx="53762">
                  <c:v>0</c:v>
                </c:pt>
                <c:pt idx="53763">
                  <c:v>-0.74500000000000399</c:v>
                </c:pt>
                <c:pt idx="53764">
                  <c:v>0</c:v>
                </c:pt>
                <c:pt idx="53765">
                  <c:v>0</c:v>
                </c:pt>
                <c:pt idx="53766">
                  <c:v>0</c:v>
                </c:pt>
                <c:pt idx="53767">
                  <c:v>0</c:v>
                </c:pt>
                <c:pt idx="53768">
                  <c:v>0.49600000000000199</c:v>
                </c:pt>
                <c:pt idx="53769">
                  <c:v>-0.74500000000000399</c:v>
                </c:pt>
                <c:pt idx="53770">
                  <c:v>0</c:v>
                </c:pt>
                <c:pt idx="53771">
                  <c:v>0</c:v>
                </c:pt>
                <c:pt idx="53772">
                  <c:v>0</c:v>
                </c:pt>
                <c:pt idx="53773">
                  <c:v>0</c:v>
                </c:pt>
                <c:pt idx="53774">
                  <c:v>0</c:v>
                </c:pt>
                <c:pt idx="53775">
                  <c:v>0</c:v>
                </c:pt>
                <c:pt idx="53776">
                  <c:v>-0.125</c:v>
                </c:pt>
                <c:pt idx="53777">
                  <c:v>0.125</c:v>
                </c:pt>
                <c:pt idx="53778">
                  <c:v>-0.125</c:v>
                </c:pt>
                <c:pt idx="53779">
                  <c:v>0</c:v>
                </c:pt>
                <c:pt idx="53780">
                  <c:v>0</c:v>
                </c:pt>
                <c:pt idx="53781">
                  <c:v>0.744999999999997</c:v>
                </c:pt>
                <c:pt idx="53782">
                  <c:v>0</c:v>
                </c:pt>
                <c:pt idx="53783">
                  <c:v>0</c:v>
                </c:pt>
                <c:pt idx="53784">
                  <c:v>0</c:v>
                </c:pt>
                <c:pt idx="53785">
                  <c:v>0</c:v>
                </c:pt>
                <c:pt idx="53786">
                  <c:v>0.24799999999999001</c:v>
                </c:pt>
                <c:pt idx="53787">
                  <c:v>-0.24799999999999001</c:v>
                </c:pt>
                <c:pt idx="53788">
                  <c:v>-1.8620000000000001</c:v>
                </c:pt>
                <c:pt idx="53789">
                  <c:v>-0.372999999999997</c:v>
                </c:pt>
                <c:pt idx="53790">
                  <c:v>0</c:v>
                </c:pt>
                <c:pt idx="53791">
                  <c:v>0</c:v>
                </c:pt>
                <c:pt idx="53792">
                  <c:v>0</c:v>
                </c:pt>
                <c:pt idx="53793">
                  <c:v>0</c:v>
                </c:pt>
                <c:pt idx="53794">
                  <c:v>-0.123999999999995</c:v>
                </c:pt>
                <c:pt idx="53795">
                  <c:v>0</c:v>
                </c:pt>
                <c:pt idx="53796">
                  <c:v>0</c:v>
                </c:pt>
                <c:pt idx="53797">
                  <c:v>-0.74500000000000399</c:v>
                </c:pt>
                <c:pt idx="53798">
                  <c:v>0.74500000000000399</c:v>
                </c:pt>
                <c:pt idx="53799">
                  <c:v>1.986</c:v>
                </c:pt>
                <c:pt idx="53800">
                  <c:v>0</c:v>
                </c:pt>
                <c:pt idx="53801">
                  <c:v>0</c:v>
                </c:pt>
                <c:pt idx="53802">
                  <c:v>0</c:v>
                </c:pt>
                <c:pt idx="53803">
                  <c:v>1.2410000000000001</c:v>
                </c:pt>
                <c:pt idx="53804">
                  <c:v>0</c:v>
                </c:pt>
                <c:pt idx="53805">
                  <c:v>0</c:v>
                </c:pt>
                <c:pt idx="53806">
                  <c:v>0.61999999999999</c:v>
                </c:pt>
                <c:pt idx="53807">
                  <c:v>0.24900000000000899</c:v>
                </c:pt>
                <c:pt idx="53808">
                  <c:v>0</c:v>
                </c:pt>
                <c:pt idx="53809">
                  <c:v>0</c:v>
                </c:pt>
                <c:pt idx="53810">
                  <c:v>0</c:v>
                </c:pt>
                <c:pt idx="53811">
                  <c:v>0</c:v>
                </c:pt>
                <c:pt idx="53812">
                  <c:v>-0.248000000000004</c:v>
                </c:pt>
                <c:pt idx="53813">
                  <c:v>-0.868999999999999</c:v>
                </c:pt>
                <c:pt idx="53814">
                  <c:v>0</c:v>
                </c:pt>
                <c:pt idx="53815">
                  <c:v>0.373000000000004</c:v>
                </c:pt>
                <c:pt idx="53816">
                  <c:v>0</c:v>
                </c:pt>
                <c:pt idx="53817">
                  <c:v>-0.249000000000002</c:v>
                </c:pt>
                <c:pt idx="53818">
                  <c:v>0</c:v>
                </c:pt>
                <c:pt idx="53819">
                  <c:v>0</c:v>
                </c:pt>
                <c:pt idx="53820">
                  <c:v>0</c:v>
                </c:pt>
                <c:pt idx="53821">
                  <c:v>0</c:v>
                </c:pt>
                <c:pt idx="53822">
                  <c:v>0</c:v>
                </c:pt>
                <c:pt idx="53823">
                  <c:v>-0.247999999999997</c:v>
                </c:pt>
                <c:pt idx="53824">
                  <c:v>0.371999999999999</c:v>
                </c:pt>
                <c:pt idx="53825">
                  <c:v>1.613</c:v>
                </c:pt>
                <c:pt idx="53826">
                  <c:v>0</c:v>
                </c:pt>
                <c:pt idx="53827">
                  <c:v>0</c:v>
                </c:pt>
                <c:pt idx="53828">
                  <c:v>0</c:v>
                </c:pt>
                <c:pt idx="53829">
                  <c:v>0</c:v>
                </c:pt>
                <c:pt idx="53830">
                  <c:v>28.794999999999899</c:v>
                </c:pt>
                <c:pt idx="53831">
                  <c:v>0.99300000000000899</c:v>
                </c:pt>
                <c:pt idx="53832">
                  <c:v>0</c:v>
                </c:pt>
                <c:pt idx="53833">
                  <c:v>-0.371999999999999</c:v>
                </c:pt>
                <c:pt idx="53834">
                  <c:v>-3.7240000000000002</c:v>
                </c:pt>
                <c:pt idx="53835">
                  <c:v>-8.9359999999999893</c:v>
                </c:pt>
                <c:pt idx="53836">
                  <c:v>0</c:v>
                </c:pt>
                <c:pt idx="53837">
                  <c:v>0</c:v>
                </c:pt>
                <c:pt idx="53838">
                  <c:v>0</c:v>
                </c:pt>
                <c:pt idx="53839">
                  <c:v>0</c:v>
                </c:pt>
                <c:pt idx="53840">
                  <c:v>-0.248999999999995</c:v>
                </c:pt>
                <c:pt idx="53841">
                  <c:v>0</c:v>
                </c:pt>
                <c:pt idx="53842">
                  <c:v>-1.986</c:v>
                </c:pt>
                <c:pt idx="53843">
                  <c:v>-3.2269999999999799</c:v>
                </c:pt>
                <c:pt idx="53844">
                  <c:v>-0.248000000000004</c:v>
                </c:pt>
                <c:pt idx="53845">
                  <c:v>0</c:v>
                </c:pt>
                <c:pt idx="53846">
                  <c:v>0</c:v>
                </c:pt>
                <c:pt idx="53847">
                  <c:v>0</c:v>
                </c:pt>
                <c:pt idx="53848">
                  <c:v>0</c:v>
                </c:pt>
                <c:pt idx="53849">
                  <c:v>-3.3509999999999902</c:v>
                </c:pt>
                <c:pt idx="53850">
                  <c:v>0</c:v>
                </c:pt>
                <c:pt idx="53851">
                  <c:v>0</c:v>
                </c:pt>
                <c:pt idx="53852">
                  <c:v>0.99300000000000899</c:v>
                </c:pt>
                <c:pt idx="53853">
                  <c:v>0</c:v>
                </c:pt>
                <c:pt idx="53854">
                  <c:v>0</c:v>
                </c:pt>
                <c:pt idx="53855">
                  <c:v>0</c:v>
                </c:pt>
                <c:pt idx="53856">
                  <c:v>0</c:v>
                </c:pt>
                <c:pt idx="53857">
                  <c:v>14.894</c:v>
                </c:pt>
                <c:pt idx="53858">
                  <c:v>0</c:v>
                </c:pt>
                <c:pt idx="53859">
                  <c:v>-1.36499999999999</c:v>
                </c:pt>
                <c:pt idx="53860">
                  <c:v>-4.7170000000000103</c:v>
                </c:pt>
                <c:pt idx="53861">
                  <c:v>4.7170000000000103</c:v>
                </c:pt>
                <c:pt idx="53862">
                  <c:v>3.4749999999999899</c:v>
                </c:pt>
                <c:pt idx="53863">
                  <c:v>0</c:v>
                </c:pt>
                <c:pt idx="53864">
                  <c:v>0</c:v>
                </c:pt>
                <c:pt idx="53865">
                  <c:v>0</c:v>
                </c:pt>
                <c:pt idx="53866">
                  <c:v>-1.8619999999999901</c:v>
                </c:pt>
                <c:pt idx="53867">
                  <c:v>0</c:v>
                </c:pt>
                <c:pt idx="53868">
                  <c:v>10.302</c:v>
                </c:pt>
                <c:pt idx="53869">
                  <c:v>0</c:v>
                </c:pt>
                <c:pt idx="53870">
                  <c:v>-11.667</c:v>
                </c:pt>
                <c:pt idx="53871">
                  <c:v>-3.2269999999999999</c:v>
                </c:pt>
                <c:pt idx="53872">
                  <c:v>0</c:v>
                </c:pt>
                <c:pt idx="53873">
                  <c:v>0</c:v>
                </c:pt>
                <c:pt idx="53874">
                  <c:v>0</c:v>
                </c:pt>
                <c:pt idx="53875">
                  <c:v>-2.3580000000000001</c:v>
                </c:pt>
                <c:pt idx="53876">
                  <c:v>1.117</c:v>
                </c:pt>
                <c:pt idx="53877">
                  <c:v>-0.74500000000000399</c:v>
                </c:pt>
                <c:pt idx="53878">
                  <c:v>0</c:v>
                </c:pt>
                <c:pt idx="53879">
                  <c:v>0</c:v>
                </c:pt>
                <c:pt idx="53880">
                  <c:v>1.8620000000000001</c:v>
                </c:pt>
                <c:pt idx="53881">
                  <c:v>0</c:v>
                </c:pt>
                <c:pt idx="53882">
                  <c:v>0</c:v>
                </c:pt>
                <c:pt idx="53883">
                  <c:v>0</c:v>
                </c:pt>
                <c:pt idx="53884">
                  <c:v>0</c:v>
                </c:pt>
                <c:pt idx="53885">
                  <c:v>-0.371999999999999</c:v>
                </c:pt>
                <c:pt idx="53886">
                  <c:v>0</c:v>
                </c:pt>
                <c:pt idx="53887">
                  <c:v>0.61999999999999</c:v>
                </c:pt>
                <c:pt idx="53888">
                  <c:v>0.248000000000004</c:v>
                </c:pt>
                <c:pt idx="53889">
                  <c:v>0</c:v>
                </c:pt>
                <c:pt idx="53890">
                  <c:v>0</c:v>
                </c:pt>
                <c:pt idx="53891">
                  <c:v>0</c:v>
                </c:pt>
                <c:pt idx="53892">
                  <c:v>0</c:v>
                </c:pt>
                <c:pt idx="53893">
                  <c:v>2.3580000000000001</c:v>
                </c:pt>
                <c:pt idx="53894">
                  <c:v>0.37299999999999001</c:v>
                </c:pt>
                <c:pt idx="53895">
                  <c:v>-0.37299999999999001</c:v>
                </c:pt>
                <c:pt idx="53896">
                  <c:v>0</c:v>
                </c:pt>
                <c:pt idx="53897">
                  <c:v>-1.365</c:v>
                </c:pt>
                <c:pt idx="53898">
                  <c:v>0</c:v>
                </c:pt>
                <c:pt idx="53899">
                  <c:v>0</c:v>
                </c:pt>
                <c:pt idx="53900">
                  <c:v>0</c:v>
                </c:pt>
                <c:pt idx="53901">
                  <c:v>0</c:v>
                </c:pt>
                <c:pt idx="53902">
                  <c:v>0</c:v>
                </c:pt>
                <c:pt idx="53903">
                  <c:v>-0.373000000000004</c:v>
                </c:pt>
                <c:pt idx="53904">
                  <c:v>-0.62000000000000399</c:v>
                </c:pt>
                <c:pt idx="53905">
                  <c:v>-1.24199999999999</c:v>
                </c:pt>
                <c:pt idx="53906">
                  <c:v>-0.248000000000004</c:v>
                </c:pt>
                <c:pt idx="53907">
                  <c:v>0</c:v>
                </c:pt>
                <c:pt idx="53908">
                  <c:v>0</c:v>
                </c:pt>
                <c:pt idx="53909">
                  <c:v>0</c:v>
                </c:pt>
                <c:pt idx="53910">
                  <c:v>0</c:v>
                </c:pt>
                <c:pt idx="53911">
                  <c:v>-0.868999999999999</c:v>
                </c:pt>
                <c:pt idx="53912">
                  <c:v>-0.99300000000000899</c:v>
                </c:pt>
                <c:pt idx="53913">
                  <c:v>0</c:v>
                </c:pt>
                <c:pt idx="53914">
                  <c:v>0.99300000000000899</c:v>
                </c:pt>
                <c:pt idx="53915">
                  <c:v>0</c:v>
                </c:pt>
                <c:pt idx="53916">
                  <c:v>0</c:v>
                </c:pt>
                <c:pt idx="53917">
                  <c:v>0</c:v>
                </c:pt>
                <c:pt idx="53918">
                  <c:v>0</c:v>
                </c:pt>
                <c:pt idx="53919">
                  <c:v>0</c:v>
                </c:pt>
                <c:pt idx="53920">
                  <c:v>0</c:v>
                </c:pt>
                <c:pt idx="53921">
                  <c:v>2.3589999999999902</c:v>
                </c:pt>
                <c:pt idx="53922">
                  <c:v>0</c:v>
                </c:pt>
                <c:pt idx="53923">
                  <c:v>0</c:v>
                </c:pt>
                <c:pt idx="53924">
                  <c:v>1.9849999999999901</c:v>
                </c:pt>
                <c:pt idx="53925">
                  <c:v>-2.2339999999999902</c:v>
                </c:pt>
                <c:pt idx="53926">
                  <c:v>0</c:v>
                </c:pt>
                <c:pt idx="53927">
                  <c:v>0</c:v>
                </c:pt>
                <c:pt idx="53928">
                  <c:v>0</c:v>
                </c:pt>
                <c:pt idx="53929">
                  <c:v>0</c:v>
                </c:pt>
                <c:pt idx="53930">
                  <c:v>-0.868999999999999</c:v>
                </c:pt>
                <c:pt idx="53931">
                  <c:v>-0.371999999999999</c:v>
                </c:pt>
                <c:pt idx="53932">
                  <c:v>0</c:v>
                </c:pt>
                <c:pt idx="53933">
                  <c:v>-0.248000000000004</c:v>
                </c:pt>
                <c:pt idx="53934">
                  <c:v>-1.6140000000000001</c:v>
                </c:pt>
                <c:pt idx="53935">
                  <c:v>0</c:v>
                </c:pt>
                <c:pt idx="53936">
                  <c:v>0</c:v>
                </c:pt>
                <c:pt idx="53937">
                  <c:v>0</c:v>
                </c:pt>
                <c:pt idx="53938">
                  <c:v>-0.868999999999999</c:v>
                </c:pt>
                <c:pt idx="53939">
                  <c:v>0</c:v>
                </c:pt>
                <c:pt idx="53940">
                  <c:v>0</c:v>
                </c:pt>
                <c:pt idx="53941">
                  <c:v>-0.868999999999999</c:v>
                </c:pt>
                <c:pt idx="53942">
                  <c:v>0</c:v>
                </c:pt>
                <c:pt idx="53943">
                  <c:v>2.60699999999999</c:v>
                </c:pt>
                <c:pt idx="53944">
                  <c:v>0</c:v>
                </c:pt>
                <c:pt idx="53945">
                  <c:v>0</c:v>
                </c:pt>
                <c:pt idx="53946">
                  <c:v>0</c:v>
                </c:pt>
                <c:pt idx="53947">
                  <c:v>0.123999999999995</c:v>
                </c:pt>
                <c:pt idx="53948">
                  <c:v>0</c:v>
                </c:pt>
                <c:pt idx="53949">
                  <c:v>0</c:v>
                </c:pt>
                <c:pt idx="53950">
                  <c:v>0.99300000000000899</c:v>
                </c:pt>
                <c:pt idx="53951">
                  <c:v>1.2409999999999899</c:v>
                </c:pt>
                <c:pt idx="53952">
                  <c:v>0</c:v>
                </c:pt>
                <c:pt idx="53953">
                  <c:v>0</c:v>
                </c:pt>
                <c:pt idx="53954">
                  <c:v>0</c:v>
                </c:pt>
                <c:pt idx="53955">
                  <c:v>0</c:v>
                </c:pt>
                <c:pt idx="53956">
                  <c:v>0.496999999999999</c:v>
                </c:pt>
                <c:pt idx="53957">
                  <c:v>0</c:v>
                </c:pt>
                <c:pt idx="53958">
                  <c:v>1.4890000000000001</c:v>
                </c:pt>
                <c:pt idx="53959">
                  <c:v>0</c:v>
                </c:pt>
                <c:pt idx="53960">
                  <c:v>2.72999999999998</c:v>
                </c:pt>
                <c:pt idx="53961">
                  <c:v>0</c:v>
                </c:pt>
                <c:pt idx="53962">
                  <c:v>0</c:v>
                </c:pt>
                <c:pt idx="53963">
                  <c:v>0</c:v>
                </c:pt>
                <c:pt idx="53964">
                  <c:v>0</c:v>
                </c:pt>
                <c:pt idx="53965">
                  <c:v>-1.49</c:v>
                </c:pt>
                <c:pt idx="53966">
                  <c:v>-2.48199999999999</c:v>
                </c:pt>
                <c:pt idx="53967">
                  <c:v>0</c:v>
                </c:pt>
                <c:pt idx="53968">
                  <c:v>2.9789999999999899</c:v>
                </c:pt>
                <c:pt idx="53969">
                  <c:v>0.248000000000004</c:v>
                </c:pt>
                <c:pt idx="53970">
                  <c:v>0.868999999999999</c:v>
                </c:pt>
                <c:pt idx="53971">
                  <c:v>0</c:v>
                </c:pt>
                <c:pt idx="53972">
                  <c:v>0</c:v>
                </c:pt>
                <c:pt idx="53973">
                  <c:v>0</c:v>
                </c:pt>
                <c:pt idx="53974">
                  <c:v>0</c:v>
                </c:pt>
                <c:pt idx="53975">
                  <c:v>0.24799999999999001</c:v>
                </c:pt>
                <c:pt idx="53976">
                  <c:v>1.117</c:v>
                </c:pt>
                <c:pt idx="53977">
                  <c:v>0</c:v>
                </c:pt>
                <c:pt idx="53978">
                  <c:v>-5.3369999999999997</c:v>
                </c:pt>
                <c:pt idx="53979">
                  <c:v>-1.61299999999999</c:v>
                </c:pt>
                <c:pt idx="53980">
                  <c:v>0</c:v>
                </c:pt>
                <c:pt idx="53981">
                  <c:v>0</c:v>
                </c:pt>
                <c:pt idx="53982">
                  <c:v>0</c:v>
                </c:pt>
                <c:pt idx="53983">
                  <c:v>0</c:v>
                </c:pt>
                <c:pt idx="53984">
                  <c:v>0</c:v>
                </c:pt>
                <c:pt idx="53985">
                  <c:v>0.992999999999995</c:v>
                </c:pt>
                <c:pt idx="53986">
                  <c:v>1.986</c:v>
                </c:pt>
                <c:pt idx="53987">
                  <c:v>0</c:v>
                </c:pt>
                <c:pt idx="53988">
                  <c:v>-2.2339999999999902</c:v>
                </c:pt>
                <c:pt idx="53989">
                  <c:v>0</c:v>
                </c:pt>
                <c:pt idx="53990">
                  <c:v>0</c:v>
                </c:pt>
                <c:pt idx="53991">
                  <c:v>0</c:v>
                </c:pt>
                <c:pt idx="53992">
                  <c:v>-2.97799999999999</c:v>
                </c:pt>
                <c:pt idx="53993">
                  <c:v>0</c:v>
                </c:pt>
                <c:pt idx="53994">
                  <c:v>0.992999999999995</c:v>
                </c:pt>
                <c:pt idx="53995">
                  <c:v>0.248000000000004</c:v>
                </c:pt>
                <c:pt idx="53996">
                  <c:v>-0.248000000000004</c:v>
                </c:pt>
                <c:pt idx="53997">
                  <c:v>0.248000000000004</c:v>
                </c:pt>
                <c:pt idx="53998">
                  <c:v>0</c:v>
                </c:pt>
                <c:pt idx="53999">
                  <c:v>0</c:v>
                </c:pt>
                <c:pt idx="54000">
                  <c:v>0</c:v>
                </c:pt>
                <c:pt idx="54001">
                  <c:v>-0.62000000000000399</c:v>
                </c:pt>
                <c:pt idx="54002">
                  <c:v>0.62000000000000399</c:v>
                </c:pt>
                <c:pt idx="54003">
                  <c:v>41.206000000000003</c:v>
                </c:pt>
                <c:pt idx="54004">
                  <c:v>12.162999999999901</c:v>
                </c:pt>
                <c:pt idx="54005">
                  <c:v>3.8480000000000101</c:v>
                </c:pt>
                <c:pt idx="54006">
                  <c:v>21.596</c:v>
                </c:pt>
                <c:pt idx="54007">
                  <c:v>0</c:v>
                </c:pt>
                <c:pt idx="54008">
                  <c:v>0</c:v>
                </c:pt>
                <c:pt idx="54009">
                  <c:v>0</c:v>
                </c:pt>
                <c:pt idx="54010">
                  <c:v>0</c:v>
                </c:pt>
                <c:pt idx="54011">
                  <c:v>9.8049999999999997</c:v>
                </c:pt>
                <c:pt idx="54012">
                  <c:v>0</c:v>
                </c:pt>
                <c:pt idx="54013">
                  <c:v>-2.3580000000000001</c:v>
                </c:pt>
                <c:pt idx="54014">
                  <c:v>0</c:v>
                </c:pt>
                <c:pt idx="54015">
                  <c:v>5.9569999999999901</c:v>
                </c:pt>
                <c:pt idx="54016">
                  <c:v>0</c:v>
                </c:pt>
                <c:pt idx="54017">
                  <c:v>0</c:v>
                </c:pt>
                <c:pt idx="54018">
                  <c:v>0</c:v>
                </c:pt>
                <c:pt idx="54019">
                  <c:v>0</c:v>
                </c:pt>
                <c:pt idx="54020">
                  <c:v>6.9499999999999797</c:v>
                </c:pt>
                <c:pt idx="54021">
                  <c:v>2.1100000000000101</c:v>
                </c:pt>
                <c:pt idx="54022">
                  <c:v>5.2129999999999903</c:v>
                </c:pt>
                <c:pt idx="54023">
                  <c:v>-2.3580000000000001</c:v>
                </c:pt>
                <c:pt idx="54024">
                  <c:v>0</c:v>
                </c:pt>
                <c:pt idx="54025">
                  <c:v>0</c:v>
                </c:pt>
                <c:pt idx="54026">
                  <c:v>0</c:v>
                </c:pt>
                <c:pt idx="54027">
                  <c:v>0</c:v>
                </c:pt>
                <c:pt idx="54028">
                  <c:v>0</c:v>
                </c:pt>
                <c:pt idx="54029">
                  <c:v>3.8480000000000101</c:v>
                </c:pt>
                <c:pt idx="54030">
                  <c:v>1.11699999999999</c:v>
                </c:pt>
                <c:pt idx="54031">
                  <c:v>0</c:v>
                </c:pt>
                <c:pt idx="54032">
                  <c:v>-0.123999999999995</c:v>
                </c:pt>
                <c:pt idx="54033">
                  <c:v>-5.9579999999999904</c:v>
                </c:pt>
                <c:pt idx="54034">
                  <c:v>0</c:v>
                </c:pt>
                <c:pt idx="54035">
                  <c:v>0</c:v>
                </c:pt>
                <c:pt idx="54036">
                  <c:v>0</c:v>
                </c:pt>
                <c:pt idx="54037">
                  <c:v>3.4749999999999899</c:v>
                </c:pt>
                <c:pt idx="54038">
                  <c:v>0</c:v>
                </c:pt>
                <c:pt idx="54039">
                  <c:v>-5.585</c:v>
                </c:pt>
                <c:pt idx="54040">
                  <c:v>0</c:v>
                </c:pt>
                <c:pt idx="54041">
                  <c:v>0</c:v>
                </c:pt>
                <c:pt idx="54042">
                  <c:v>-3.7239999999999802</c:v>
                </c:pt>
                <c:pt idx="54043">
                  <c:v>0</c:v>
                </c:pt>
                <c:pt idx="54044">
                  <c:v>0</c:v>
                </c:pt>
                <c:pt idx="54045">
                  <c:v>0</c:v>
                </c:pt>
                <c:pt idx="54046">
                  <c:v>5.9579999999999904</c:v>
                </c:pt>
                <c:pt idx="54047">
                  <c:v>7.8190000000000097</c:v>
                </c:pt>
                <c:pt idx="54048">
                  <c:v>2.3579999999999699</c:v>
                </c:pt>
                <c:pt idx="54049">
                  <c:v>-2.3579999999999699</c:v>
                </c:pt>
                <c:pt idx="54050">
                  <c:v>-16.010999999999999</c:v>
                </c:pt>
                <c:pt idx="54051">
                  <c:v>-9.3079999999999892</c:v>
                </c:pt>
                <c:pt idx="54052">
                  <c:v>0</c:v>
                </c:pt>
                <c:pt idx="54053">
                  <c:v>0</c:v>
                </c:pt>
                <c:pt idx="54054">
                  <c:v>0</c:v>
                </c:pt>
                <c:pt idx="54055">
                  <c:v>9.4319999999999808</c:v>
                </c:pt>
                <c:pt idx="54056">
                  <c:v>1.11700000000001</c:v>
                </c:pt>
                <c:pt idx="54057">
                  <c:v>4.21999999999999</c:v>
                </c:pt>
                <c:pt idx="54058">
                  <c:v>-4.21999999999999</c:v>
                </c:pt>
                <c:pt idx="54059">
                  <c:v>-1.61299999999999</c:v>
                </c:pt>
                <c:pt idx="54060">
                  <c:v>0</c:v>
                </c:pt>
                <c:pt idx="54061">
                  <c:v>0</c:v>
                </c:pt>
                <c:pt idx="54062">
                  <c:v>0</c:v>
                </c:pt>
                <c:pt idx="54063">
                  <c:v>0</c:v>
                </c:pt>
                <c:pt idx="54064">
                  <c:v>-0.62099999999998001</c:v>
                </c:pt>
                <c:pt idx="54065">
                  <c:v>-2.234</c:v>
                </c:pt>
                <c:pt idx="54066">
                  <c:v>-4.9639999999999898</c:v>
                </c:pt>
                <c:pt idx="54067">
                  <c:v>0</c:v>
                </c:pt>
                <c:pt idx="54068">
                  <c:v>0.49600000000000899</c:v>
                </c:pt>
                <c:pt idx="54069">
                  <c:v>6.0819999999999901</c:v>
                </c:pt>
                <c:pt idx="54070">
                  <c:v>0</c:v>
                </c:pt>
                <c:pt idx="54071">
                  <c:v>0</c:v>
                </c:pt>
                <c:pt idx="54072">
                  <c:v>0</c:v>
                </c:pt>
                <c:pt idx="54073">
                  <c:v>-43.936999999999898</c:v>
                </c:pt>
                <c:pt idx="54074">
                  <c:v>-45.426000000000002</c:v>
                </c:pt>
                <c:pt idx="54075">
                  <c:v>-0.743999999999999</c:v>
                </c:pt>
                <c:pt idx="54076">
                  <c:v>-0.123999999999995</c:v>
                </c:pt>
                <c:pt idx="54077">
                  <c:v>0</c:v>
                </c:pt>
                <c:pt idx="54078">
                  <c:v>3.4749999999999899</c:v>
                </c:pt>
                <c:pt idx="54079">
                  <c:v>0</c:v>
                </c:pt>
                <c:pt idx="54080">
                  <c:v>0</c:v>
                </c:pt>
                <c:pt idx="54081">
                  <c:v>0</c:v>
                </c:pt>
                <c:pt idx="54082">
                  <c:v>-0.12400000000000901</c:v>
                </c:pt>
                <c:pt idx="54083">
                  <c:v>-1.48999999999999</c:v>
                </c:pt>
                <c:pt idx="54084">
                  <c:v>0</c:v>
                </c:pt>
                <c:pt idx="54085">
                  <c:v>0</c:v>
                </c:pt>
                <c:pt idx="54086">
                  <c:v>1.73799999999999</c:v>
                </c:pt>
                <c:pt idx="54087">
                  <c:v>0</c:v>
                </c:pt>
                <c:pt idx="54088">
                  <c:v>0</c:v>
                </c:pt>
                <c:pt idx="54089">
                  <c:v>0</c:v>
                </c:pt>
                <c:pt idx="54090">
                  <c:v>0</c:v>
                </c:pt>
                <c:pt idx="54091">
                  <c:v>0</c:v>
                </c:pt>
                <c:pt idx="54092">
                  <c:v>-0.495999999999995</c:v>
                </c:pt>
                <c:pt idx="54093">
                  <c:v>-0.496999999999999</c:v>
                </c:pt>
                <c:pt idx="54094">
                  <c:v>0</c:v>
                </c:pt>
                <c:pt idx="54095">
                  <c:v>0</c:v>
                </c:pt>
                <c:pt idx="54096">
                  <c:v>-0.12400000000000901</c:v>
                </c:pt>
                <c:pt idx="54097">
                  <c:v>0</c:v>
                </c:pt>
                <c:pt idx="54098">
                  <c:v>0</c:v>
                </c:pt>
                <c:pt idx="54099">
                  <c:v>0</c:v>
                </c:pt>
                <c:pt idx="54100">
                  <c:v>0</c:v>
                </c:pt>
                <c:pt idx="54101">
                  <c:v>-1.36499999999999</c:v>
                </c:pt>
                <c:pt idx="54102">
                  <c:v>-0.371999999999999</c:v>
                </c:pt>
                <c:pt idx="54103">
                  <c:v>0</c:v>
                </c:pt>
                <c:pt idx="54104">
                  <c:v>0.24799999999999001</c:v>
                </c:pt>
                <c:pt idx="54105">
                  <c:v>1.4890000000000001</c:v>
                </c:pt>
                <c:pt idx="54106">
                  <c:v>0</c:v>
                </c:pt>
                <c:pt idx="54107">
                  <c:v>0</c:v>
                </c:pt>
                <c:pt idx="54108">
                  <c:v>0</c:v>
                </c:pt>
                <c:pt idx="54109">
                  <c:v>0</c:v>
                </c:pt>
                <c:pt idx="54110">
                  <c:v>-0.868999999999999</c:v>
                </c:pt>
                <c:pt idx="54111">
                  <c:v>0.248000000000004</c:v>
                </c:pt>
                <c:pt idx="54112">
                  <c:v>0</c:v>
                </c:pt>
                <c:pt idx="54113">
                  <c:v>1.48999999999999</c:v>
                </c:pt>
                <c:pt idx="54114">
                  <c:v>0.248000000000004</c:v>
                </c:pt>
                <c:pt idx="54115">
                  <c:v>0</c:v>
                </c:pt>
                <c:pt idx="54116">
                  <c:v>0</c:v>
                </c:pt>
                <c:pt idx="54117">
                  <c:v>0</c:v>
                </c:pt>
                <c:pt idx="54118">
                  <c:v>0</c:v>
                </c:pt>
                <c:pt idx="54119">
                  <c:v>0.49600000000000899</c:v>
                </c:pt>
                <c:pt idx="54120">
                  <c:v>0</c:v>
                </c:pt>
                <c:pt idx="54121">
                  <c:v>0</c:v>
                </c:pt>
                <c:pt idx="54122">
                  <c:v>-2.234</c:v>
                </c:pt>
                <c:pt idx="54123">
                  <c:v>0</c:v>
                </c:pt>
                <c:pt idx="54124">
                  <c:v>0</c:v>
                </c:pt>
                <c:pt idx="54125">
                  <c:v>0</c:v>
                </c:pt>
                <c:pt idx="54126">
                  <c:v>0</c:v>
                </c:pt>
                <c:pt idx="54127">
                  <c:v>-0.123999999999995</c:v>
                </c:pt>
                <c:pt idx="54128">
                  <c:v>-0.371999999999999</c:v>
                </c:pt>
                <c:pt idx="54129">
                  <c:v>0.371999999999999</c:v>
                </c:pt>
                <c:pt idx="54130">
                  <c:v>1.117</c:v>
                </c:pt>
                <c:pt idx="54131">
                  <c:v>0.123999999999995</c:v>
                </c:pt>
                <c:pt idx="54132">
                  <c:v>0</c:v>
                </c:pt>
                <c:pt idx="54133">
                  <c:v>0</c:v>
                </c:pt>
                <c:pt idx="54134">
                  <c:v>0</c:v>
                </c:pt>
                <c:pt idx="54135">
                  <c:v>0</c:v>
                </c:pt>
                <c:pt idx="54136">
                  <c:v>0</c:v>
                </c:pt>
                <c:pt idx="54137">
                  <c:v>1.117</c:v>
                </c:pt>
                <c:pt idx="54138">
                  <c:v>0.743999999999999</c:v>
                </c:pt>
                <c:pt idx="54139">
                  <c:v>0</c:v>
                </c:pt>
                <c:pt idx="54140">
                  <c:v>0</c:v>
                </c:pt>
                <c:pt idx="54141">
                  <c:v>0.373000000000004</c:v>
                </c:pt>
                <c:pt idx="54142">
                  <c:v>0</c:v>
                </c:pt>
                <c:pt idx="54143">
                  <c:v>0</c:v>
                </c:pt>
                <c:pt idx="54144">
                  <c:v>0</c:v>
                </c:pt>
                <c:pt idx="54145">
                  <c:v>-0.86800000000000899</c:v>
                </c:pt>
                <c:pt idx="54146">
                  <c:v>0</c:v>
                </c:pt>
                <c:pt idx="54147">
                  <c:v>0</c:v>
                </c:pt>
                <c:pt idx="54148">
                  <c:v>0.371999999999999</c:v>
                </c:pt>
                <c:pt idx="54149">
                  <c:v>-1.4890000000000001</c:v>
                </c:pt>
                <c:pt idx="54150">
                  <c:v>1.4890000000000001</c:v>
                </c:pt>
                <c:pt idx="54151">
                  <c:v>0</c:v>
                </c:pt>
                <c:pt idx="54152">
                  <c:v>0</c:v>
                </c:pt>
                <c:pt idx="54153">
                  <c:v>0</c:v>
                </c:pt>
                <c:pt idx="54154">
                  <c:v>0</c:v>
                </c:pt>
                <c:pt idx="54155">
                  <c:v>0.868999999999999</c:v>
                </c:pt>
                <c:pt idx="54156">
                  <c:v>0</c:v>
                </c:pt>
                <c:pt idx="54157">
                  <c:v>0.248000000000004</c:v>
                </c:pt>
                <c:pt idx="54158">
                  <c:v>-0.868999999999999</c:v>
                </c:pt>
                <c:pt idx="54159">
                  <c:v>0.868999999999999</c:v>
                </c:pt>
                <c:pt idx="54160">
                  <c:v>0</c:v>
                </c:pt>
                <c:pt idx="54161">
                  <c:v>0</c:v>
                </c:pt>
                <c:pt idx="54162">
                  <c:v>0</c:v>
                </c:pt>
                <c:pt idx="54163">
                  <c:v>0.743999999999999</c:v>
                </c:pt>
                <c:pt idx="54164">
                  <c:v>0</c:v>
                </c:pt>
                <c:pt idx="54165">
                  <c:v>0.373000000000004</c:v>
                </c:pt>
                <c:pt idx="54166">
                  <c:v>-1.242</c:v>
                </c:pt>
                <c:pt idx="54167">
                  <c:v>0.992999999999995</c:v>
                </c:pt>
                <c:pt idx="54168">
                  <c:v>-1.11699999999999</c:v>
                </c:pt>
                <c:pt idx="54169">
                  <c:v>0</c:v>
                </c:pt>
                <c:pt idx="54170">
                  <c:v>0</c:v>
                </c:pt>
                <c:pt idx="54171">
                  <c:v>0</c:v>
                </c:pt>
                <c:pt idx="54172">
                  <c:v>0</c:v>
                </c:pt>
                <c:pt idx="54173">
                  <c:v>0.373000000000004</c:v>
                </c:pt>
                <c:pt idx="54174">
                  <c:v>0</c:v>
                </c:pt>
                <c:pt idx="54175">
                  <c:v>0</c:v>
                </c:pt>
                <c:pt idx="54176">
                  <c:v>-0.373000000000004</c:v>
                </c:pt>
                <c:pt idx="54177">
                  <c:v>0.123999999999995</c:v>
                </c:pt>
                <c:pt idx="54178">
                  <c:v>0</c:v>
                </c:pt>
                <c:pt idx="54179">
                  <c:v>0</c:v>
                </c:pt>
                <c:pt idx="54180">
                  <c:v>0</c:v>
                </c:pt>
                <c:pt idx="54181">
                  <c:v>1.2409999999999899</c:v>
                </c:pt>
                <c:pt idx="54182">
                  <c:v>0</c:v>
                </c:pt>
                <c:pt idx="54183">
                  <c:v>-0.992999999999995</c:v>
                </c:pt>
                <c:pt idx="54184">
                  <c:v>0</c:v>
                </c:pt>
                <c:pt idx="54185">
                  <c:v>1.73799999999999</c:v>
                </c:pt>
                <c:pt idx="54186">
                  <c:v>0.248000000000004</c:v>
                </c:pt>
                <c:pt idx="54187">
                  <c:v>0</c:v>
                </c:pt>
                <c:pt idx="54188">
                  <c:v>0</c:v>
                </c:pt>
                <c:pt idx="54189">
                  <c:v>0</c:v>
                </c:pt>
                <c:pt idx="54190">
                  <c:v>0.620999999999995</c:v>
                </c:pt>
                <c:pt idx="54191">
                  <c:v>0</c:v>
                </c:pt>
                <c:pt idx="54192">
                  <c:v>-0.74499999999999</c:v>
                </c:pt>
                <c:pt idx="54193">
                  <c:v>-1.7370000000000001</c:v>
                </c:pt>
                <c:pt idx="54194">
                  <c:v>0</c:v>
                </c:pt>
                <c:pt idx="54195">
                  <c:v>1.117</c:v>
                </c:pt>
                <c:pt idx="54196">
                  <c:v>0</c:v>
                </c:pt>
                <c:pt idx="54197">
                  <c:v>0</c:v>
                </c:pt>
                <c:pt idx="54198">
                  <c:v>0</c:v>
                </c:pt>
                <c:pt idx="54199">
                  <c:v>-0.496999999999999</c:v>
                </c:pt>
                <c:pt idx="54200">
                  <c:v>1.365</c:v>
                </c:pt>
                <c:pt idx="54201">
                  <c:v>0</c:v>
                </c:pt>
                <c:pt idx="54202">
                  <c:v>44.805999999999997</c:v>
                </c:pt>
                <c:pt idx="54203">
                  <c:v>4.2189999999999896</c:v>
                </c:pt>
                <c:pt idx="54204">
                  <c:v>-4.2189999999999896</c:v>
                </c:pt>
                <c:pt idx="54205">
                  <c:v>0</c:v>
                </c:pt>
                <c:pt idx="54206">
                  <c:v>0</c:v>
                </c:pt>
                <c:pt idx="54207">
                  <c:v>0</c:v>
                </c:pt>
                <c:pt idx="54208">
                  <c:v>-1.117</c:v>
                </c:pt>
                <c:pt idx="54209">
                  <c:v>0</c:v>
                </c:pt>
                <c:pt idx="54210">
                  <c:v>-0.992999999999995</c:v>
                </c:pt>
                <c:pt idx="54211">
                  <c:v>0</c:v>
                </c:pt>
                <c:pt idx="54212">
                  <c:v>0.992999999999995</c:v>
                </c:pt>
                <c:pt idx="54213">
                  <c:v>0.248000000000004</c:v>
                </c:pt>
                <c:pt idx="54214">
                  <c:v>0</c:v>
                </c:pt>
                <c:pt idx="54215">
                  <c:v>0</c:v>
                </c:pt>
                <c:pt idx="54216">
                  <c:v>0</c:v>
                </c:pt>
                <c:pt idx="54217">
                  <c:v>-1.73799999999999</c:v>
                </c:pt>
                <c:pt idx="54218">
                  <c:v>0</c:v>
                </c:pt>
                <c:pt idx="54219">
                  <c:v>-0.371999999999999</c:v>
                </c:pt>
                <c:pt idx="54220">
                  <c:v>-0.123999999999995</c:v>
                </c:pt>
                <c:pt idx="54221">
                  <c:v>0</c:v>
                </c:pt>
                <c:pt idx="54222">
                  <c:v>1.117</c:v>
                </c:pt>
                <c:pt idx="54223">
                  <c:v>0</c:v>
                </c:pt>
                <c:pt idx="54224">
                  <c:v>0</c:v>
                </c:pt>
                <c:pt idx="54225">
                  <c:v>0</c:v>
                </c:pt>
                <c:pt idx="54226">
                  <c:v>0</c:v>
                </c:pt>
                <c:pt idx="54227">
                  <c:v>-0.12400000000000901</c:v>
                </c:pt>
                <c:pt idx="54228">
                  <c:v>-1.36499999999999</c:v>
                </c:pt>
                <c:pt idx="54229">
                  <c:v>1.36499999999999</c:v>
                </c:pt>
                <c:pt idx="54230">
                  <c:v>0.371999999999999</c:v>
                </c:pt>
                <c:pt idx="54231">
                  <c:v>0</c:v>
                </c:pt>
                <c:pt idx="54232">
                  <c:v>0</c:v>
                </c:pt>
                <c:pt idx="54233">
                  <c:v>0</c:v>
                </c:pt>
                <c:pt idx="54234">
                  <c:v>0</c:v>
                </c:pt>
                <c:pt idx="54235">
                  <c:v>0</c:v>
                </c:pt>
                <c:pt idx="54236">
                  <c:v>0</c:v>
                </c:pt>
                <c:pt idx="54237">
                  <c:v>-0.24900000000000899</c:v>
                </c:pt>
                <c:pt idx="54238">
                  <c:v>0.496999999999999</c:v>
                </c:pt>
                <c:pt idx="54239">
                  <c:v>0</c:v>
                </c:pt>
                <c:pt idx="54240">
                  <c:v>0</c:v>
                </c:pt>
                <c:pt idx="54241">
                  <c:v>0</c:v>
                </c:pt>
                <c:pt idx="54242">
                  <c:v>0</c:v>
                </c:pt>
                <c:pt idx="54243">
                  <c:v>0</c:v>
                </c:pt>
                <c:pt idx="54244">
                  <c:v>0</c:v>
                </c:pt>
                <c:pt idx="54245">
                  <c:v>-1.9849999999999901</c:v>
                </c:pt>
                <c:pt idx="54246">
                  <c:v>0.495999999999995</c:v>
                </c:pt>
                <c:pt idx="54247">
                  <c:v>0</c:v>
                </c:pt>
                <c:pt idx="54248">
                  <c:v>0</c:v>
                </c:pt>
                <c:pt idx="54249">
                  <c:v>0.62100000000000899</c:v>
                </c:pt>
                <c:pt idx="54250">
                  <c:v>0</c:v>
                </c:pt>
                <c:pt idx="54251">
                  <c:v>0</c:v>
                </c:pt>
                <c:pt idx="54252">
                  <c:v>0</c:v>
                </c:pt>
                <c:pt idx="54253">
                  <c:v>-1.986</c:v>
                </c:pt>
                <c:pt idx="54254">
                  <c:v>0.495999999999995</c:v>
                </c:pt>
                <c:pt idx="54255">
                  <c:v>0</c:v>
                </c:pt>
                <c:pt idx="54256">
                  <c:v>1.73799999999999</c:v>
                </c:pt>
                <c:pt idx="54257">
                  <c:v>0</c:v>
                </c:pt>
                <c:pt idx="54258">
                  <c:v>-0.123999999999995</c:v>
                </c:pt>
                <c:pt idx="54259">
                  <c:v>0</c:v>
                </c:pt>
                <c:pt idx="54260">
                  <c:v>0</c:v>
                </c:pt>
                <c:pt idx="54261">
                  <c:v>0</c:v>
                </c:pt>
                <c:pt idx="54262">
                  <c:v>-0.371999999999999</c:v>
                </c:pt>
                <c:pt idx="54263">
                  <c:v>-0.371999999999999</c:v>
                </c:pt>
                <c:pt idx="54264">
                  <c:v>0.371999999999999</c:v>
                </c:pt>
                <c:pt idx="54265">
                  <c:v>-1.117</c:v>
                </c:pt>
                <c:pt idx="54266">
                  <c:v>-0.74500000000000399</c:v>
                </c:pt>
                <c:pt idx="54267">
                  <c:v>0</c:v>
                </c:pt>
                <c:pt idx="54268">
                  <c:v>0</c:v>
                </c:pt>
                <c:pt idx="54269">
                  <c:v>0</c:v>
                </c:pt>
                <c:pt idx="54270">
                  <c:v>0</c:v>
                </c:pt>
                <c:pt idx="54271">
                  <c:v>0</c:v>
                </c:pt>
                <c:pt idx="54272">
                  <c:v>0</c:v>
                </c:pt>
                <c:pt idx="54273">
                  <c:v>1.117</c:v>
                </c:pt>
                <c:pt idx="54274">
                  <c:v>-1.117</c:v>
                </c:pt>
                <c:pt idx="54275">
                  <c:v>0.248999999999995</c:v>
                </c:pt>
                <c:pt idx="54276">
                  <c:v>-0.620999999999995</c:v>
                </c:pt>
                <c:pt idx="54277">
                  <c:v>0</c:v>
                </c:pt>
                <c:pt idx="54278">
                  <c:v>0</c:v>
                </c:pt>
                <c:pt idx="54279">
                  <c:v>0</c:v>
                </c:pt>
                <c:pt idx="54280">
                  <c:v>0.868999999999999</c:v>
                </c:pt>
                <c:pt idx="54281">
                  <c:v>0</c:v>
                </c:pt>
                <c:pt idx="54282">
                  <c:v>0.371999999999999</c:v>
                </c:pt>
                <c:pt idx="54283">
                  <c:v>0</c:v>
                </c:pt>
                <c:pt idx="54284">
                  <c:v>0</c:v>
                </c:pt>
                <c:pt idx="54285">
                  <c:v>-0.62000000000000399</c:v>
                </c:pt>
                <c:pt idx="54286">
                  <c:v>0</c:v>
                </c:pt>
                <c:pt idx="54287">
                  <c:v>0</c:v>
                </c:pt>
                <c:pt idx="54288">
                  <c:v>0</c:v>
                </c:pt>
                <c:pt idx="54289">
                  <c:v>0</c:v>
                </c:pt>
                <c:pt idx="54290">
                  <c:v>0</c:v>
                </c:pt>
                <c:pt idx="54291">
                  <c:v>0</c:v>
                </c:pt>
                <c:pt idx="54292">
                  <c:v>0</c:v>
                </c:pt>
                <c:pt idx="54293">
                  <c:v>-0.620999999999995</c:v>
                </c:pt>
                <c:pt idx="54294">
                  <c:v>0.620999999999995</c:v>
                </c:pt>
                <c:pt idx="54295">
                  <c:v>0</c:v>
                </c:pt>
                <c:pt idx="54296">
                  <c:v>0</c:v>
                </c:pt>
                <c:pt idx="54297">
                  <c:v>0</c:v>
                </c:pt>
                <c:pt idx="54298">
                  <c:v>0</c:v>
                </c:pt>
                <c:pt idx="54299">
                  <c:v>0.74500000000000399</c:v>
                </c:pt>
                <c:pt idx="54300">
                  <c:v>0</c:v>
                </c:pt>
                <c:pt idx="54301">
                  <c:v>-0.371999999999999</c:v>
                </c:pt>
                <c:pt idx="54302">
                  <c:v>-0.123999999999995</c:v>
                </c:pt>
                <c:pt idx="54303">
                  <c:v>-0.496999999999999</c:v>
                </c:pt>
                <c:pt idx="54304">
                  <c:v>0</c:v>
                </c:pt>
                <c:pt idx="54305">
                  <c:v>0</c:v>
                </c:pt>
                <c:pt idx="54306">
                  <c:v>0</c:v>
                </c:pt>
                <c:pt idx="54307">
                  <c:v>0</c:v>
                </c:pt>
                <c:pt idx="54308">
                  <c:v>0.496999999999999</c:v>
                </c:pt>
                <c:pt idx="54309">
                  <c:v>-0.496999999999999</c:v>
                </c:pt>
                <c:pt idx="54310">
                  <c:v>-0.62000000000000399</c:v>
                </c:pt>
                <c:pt idx="54311">
                  <c:v>0</c:v>
                </c:pt>
                <c:pt idx="54312">
                  <c:v>0</c:v>
                </c:pt>
                <c:pt idx="54313">
                  <c:v>0</c:v>
                </c:pt>
                <c:pt idx="54314">
                  <c:v>0</c:v>
                </c:pt>
                <c:pt idx="54315">
                  <c:v>0</c:v>
                </c:pt>
                <c:pt idx="54316">
                  <c:v>0.496999999999999</c:v>
                </c:pt>
                <c:pt idx="54317">
                  <c:v>-0.373000000000004</c:v>
                </c:pt>
                <c:pt idx="54318">
                  <c:v>0</c:v>
                </c:pt>
                <c:pt idx="54319">
                  <c:v>0</c:v>
                </c:pt>
                <c:pt idx="54320">
                  <c:v>-0.24799999999999001</c:v>
                </c:pt>
                <c:pt idx="54321">
                  <c:v>0.37299999999999001</c:v>
                </c:pt>
                <c:pt idx="54322">
                  <c:v>0</c:v>
                </c:pt>
                <c:pt idx="54323">
                  <c:v>0</c:v>
                </c:pt>
                <c:pt idx="54324">
                  <c:v>0</c:v>
                </c:pt>
                <c:pt idx="54325">
                  <c:v>11.417999999999999</c:v>
                </c:pt>
                <c:pt idx="54326">
                  <c:v>0</c:v>
                </c:pt>
                <c:pt idx="54327">
                  <c:v>-17.872</c:v>
                </c:pt>
                <c:pt idx="54328">
                  <c:v>-36.241999999999997</c:v>
                </c:pt>
                <c:pt idx="54329">
                  <c:v>-2.2339999999999902</c:v>
                </c:pt>
                <c:pt idx="54330">
                  <c:v>0</c:v>
                </c:pt>
                <c:pt idx="54331">
                  <c:v>0</c:v>
                </c:pt>
                <c:pt idx="54332">
                  <c:v>0</c:v>
                </c:pt>
                <c:pt idx="54333">
                  <c:v>0</c:v>
                </c:pt>
                <c:pt idx="54334">
                  <c:v>0.496999999999999</c:v>
                </c:pt>
                <c:pt idx="54335">
                  <c:v>0</c:v>
                </c:pt>
                <c:pt idx="54336">
                  <c:v>-1.8620000000000001</c:v>
                </c:pt>
                <c:pt idx="54337">
                  <c:v>-1.11699999999999</c:v>
                </c:pt>
                <c:pt idx="54338">
                  <c:v>0</c:v>
                </c:pt>
                <c:pt idx="54339">
                  <c:v>0.992999999999995</c:v>
                </c:pt>
                <c:pt idx="54340">
                  <c:v>0</c:v>
                </c:pt>
                <c:pt idx="54341">
                  <c:v>0</c:v>
                </c:pt>
                <c:pt idx="54342">
                  <c:v>0</c:v>
                </c:pt>
                <c:pt idx="54343">
                  <c:v>-0.248000000000004</c:v>
                </c:pt>
                <c:pt idx="54344">
                  <c:v>0</c:v>
                </c:pt>
                <c:pt idx="54345">
                  <c:v>-0.371999999999999</c:v>
                </c:pt>
                <c:pt idx="54346">
                  <c:v>-0.496999999999999</c:v>
                </c:pt>
                <c:pt idx="54347">
                  <c:v>0.496999999999999</c:v>
                </c:pt>
                <c:pt idx="54348">
                  <c:v>0.123999999999995</c:v>
                </c:pt>
                <c:pt idx="54349">
                  <c:v>0</c:v>
                </c:pt>
                <c:pt idx="54350">
                  <c:v>0</c:v>
                </c:pt>
                <c:pt idx="54351">
                  <c:v>0</c:v>
                </c:pt>
                <c:pt idx="54352">
                  <c:v>1.242</c:v>
                </c:pt>
                <c:pt idx="54353">
                  <c:v>0</c:v>
                </c:pt>
                <c:pt idx="54354">
                  <c:v>0</c:v>
                </c:pt>
                <c:pt idx="54355">
                  <c:v>-0.373000000000004</c:v>
                </c:pt>
                <c:pt idx="54356">
                  <c:v>0.496999999999999</c:v>
                </c:pt>
                <c:pt idx="54357">
                  <c:v>-0.496999999999999</c:v>
                </c:pt>
                <c:pt idx="54358">
                  <c:v>0</c:v>
                </c:pt>
                <c:pt idx="54359">
                  <c:v>0</c:v>
                </c:pt>
                <c:pt idx="54360">
                  <c:v>0</c:v>
                </c:pt>
                <c:pt idx="54361">
                  <c:v>10.426</c:v>
                </c:pt>
                <c:pt idx="54362">
                  <c:v>0</c:v>
                </c:pt>
                <c:pt idx="54363">
                  <c:v>-11.791</c:v>
                </c:pt>
                <c:pt idx="54364">
                  <c:v>0</c:v>
                </c:pt>
                <c:pt idx="54365">
                  <c:v>1.365</c:v>
                </c:pt>
                <c:pt idx="54366">
                  <c:v>0</c:v>
                </c:pt>
                <c:pt idx="54367">
                  <c:v>0</c:v>
                </c:pt>
                <c:pt idx="54368">
                  <c:v>0</c:v>
                </c:pt>
                <c:pt idx="54369">
                  <c:v>0</c:v>
                </c:pt>
                <c:pt idx="54370">
                  <c:v>-0.99300000000000899</c:v>
                </c:pt>
                <c:pt idx="54371">
                  <c:v>-0.992999999999995</c:v>
                </c:pt>
                <c:pt idx="54372">
                  <c:v>0.371999999999999</c:v>
                </c:pt>
                <c:pt idx="54373">
                  <c:v>0</c:v>
                </c:pt>
                <c:pt idx="54374">
                  <c:v>0</c:v>
                </c:pt>
                <c:pt idx="54375">
                  <c:v>0.868999999999999</c:v>
                </c:pt>
                <c:pt idx="54376">
                  <c:v>0</c:v>
                </c:pt>
                <c:pt idx="54377">
                  <c:v>0</c:v>
                </c:pt>
                <c:pt idx="54378">
                  <c:v>0</c:v>
                </c:pt>
                <c:pt idx="54379">
                  <c:v>-0.123999999999995</c:v>
                </c:pt>
                <c:pt idx="54380">
                  <c:v>-0.74500000000000399</c:v>
                </c:pt>
                <c:pt idx="54381">
                  <c:v>0</c:v>
                </c:pt>
                <c:pt idx="54382">
                  <c:v>0</c:v>
                </c:pt>
                <c:pt idx="54383">
                  <c:v>-0.123999999999995</c:v>
                </c:pt>
                <c:pt idx="54384">
                  <c:v>-1.49</c:v>
                </c:pt>
                <c:pt idx="54385">
                  <c:v>0</c:v>
                </c:pt>
                <c:pt idx="54386">
                  <c:v>0</c:v>
                </c:pt>
                <c:pt idx="54387">
                  <c:v>0</c:v>
                </c:pt>
                <c:pt idx="54388">
                  <c:v>-0.868999999999999</c:v>
                </c:pt>
                <c:pt idx="54389">
                  <c:v>0.74500000000000399</c:v>
                </c:pt>
                <c:pt idx="54390">
                  <c:v>0</c:v>
                </c:pt>
                <c:pt idx="54391">
                  <c:v>0.123999999999995</c:v>
                </c:pt>
                <c:pt idx="54392">
                  <c:v>0</c:v>
                </c:pt>
                <c:pt idx="54393">
                  <c:v>0.123999999999995</c:v>
                </c:pt>
                <c:pt idx="54394">
                  <c:v>0</c:v>
                </c:pt>
                <c:pt idx="54395">
                  <c:v>0</c:v>
                </c:pt>
                <c:pt idx="54396">
                  <c:v>0</c:v>
                </c:pt>
                <c:pt idx="54397">
                  <c:v>-0.992999999999995</c:v>
                </c:pt>
                <c:pt idx="54398">
                  <c:v>0.37299999999999001</c:v>
                </c:pt>
                <c:pt idx="54399">
                  <c:v>0</c:v>
                </c:pt>
                <c:pt idx="54400">
                  <c:v>1.4890000000000001</c:v>
                </c:pt>
                <c:pt idx="54401">
                  <c:v>0.123999999999995</c:v>
                </c:pt>
                <c:pt idx="54402">
                  <c:v>-0.123999999999995</c:v>
                </c:pt>
                <c:pt idx="54403">
                  <c:v>0</c:v>
                </c:pt>
                <c:pt idx="54404">
                  <c:v>0</c:v>
                </c:pt>
                <c:pt idx="54405">
                  <c:v>0</c:v>
                </c:pt>
                <c:pt idx="54406">
                  <c:v>19.238</c:v>
                </c:pt>
                <c:pt idx="54407">
                  <c:v>0</c:v>
                </c:pt>
                <c:pt idx="54408">
                  <c:v>-9.6809999999999903</c:v>
                </c:pt>
                <c:pt idx="54409">
                  <c:v>-1.2409999999999899</c:v>
                </c:pt>
                <c:pt idx="54410">
                  <c:v>1.2409999999999899</c:v>
                </c:pt>
                <c:pt idx="54411">
                  <c:v>-1.2409999999999899</c:v>
                </c:pt>
                <c:pt idx="54412">
                  <c:v>0</c:v>
                </c:pt>
                <c:pt idx="54413">
                  <c:v>0</c:v>
                </c:pt>
                <c:pt idx="54414">
                  <c:v>0</c:v>
                </c:pt>
                <c:pt idx="54415">
                  <c:v>0</c:v>
                </c:pt>
                <c:pt idx="54416">
                  <c:v>0</c:v>
                </c:pt>
                <c:pt idx="54417">
                  <c:v>0.371999999999999</c:v>
                </c:pt>
                <c:pt idx="54418">
                  <c:v>0.124000000000002</c:v>
                </c:pt>
                <c:pt idx="54419">
                  <c:v>0.125</c:v>
                </c:pt>
                <c:pt idx="54420">
                  <c:v>-0.125</c:v>
                </c:pt>
                <c:pt idx="54421">
                  <c:v>0</c:v>
                </c:pt>
                <c:pt idx="54422">
                  <c:v>0</c:v>
                </c:pt>
                <c:pt idx="54423">
                  <c:v>0</c:v>
                </c:pt>
                <c:pt idx="54424">
                  <c:v>1.2410000000000001</c:v>
                </c:pt>
                <c:pt idx="54425">
                  <c:v>0.61999999999999</c:v>
                </c:pt>
                <c:pt idx="54426">
                  <c:v>-0.371999999999999</c:v>
                </c:pt>
                <c:pt idx="54427">
                  <c:v>0</c:v>
                </c:pt>
                <c:pt idx="54428">
                  <c:v>0</c:v>
                </c:pt>
                <c:pt idx="54429">
                  <c:v>-0.371999999999999</c:v>
                </c:pt>
                <c:pt idx="54430">
                  <c:v>0</c:v>
                </c:pt>
                <c:pt idx="54431">
                  <c:v>0</c:v>
                </c:pt>
                <c:pt idx="54432">
                  <c:v>0</c:v>
                </c:pt>
                <c:pt idx="54433">
                  <c:v>0</c:v>
                </c:pt>
                <c:pt idx="54434">
                  <c:v>0.247999999999997</c:v>
                </c:pt>
                <c:pt idx="54435">
                  <c:v>0</c:v>
                </c:pt>
                <c:pt idx="54436">
                  <c:v>-0.619999999999997</c:v>
                </c:pt>
                <c:pt idx="54437">
                  <c:v>0</c:v>
                </c:pt>
                <c:pt idx="54438">
                  <c:v>0.99300000000000199</c:v>
                </c:pt>
                <c:pt idx="54439">
                  <c:v>0</c:v>
                </c:pt>
                <c:pt idx="54440">
                  <c:v>0</c:v>
                </c:pt>
                <c:pt idx="54441">
                  <c:v>0</c:v>
                </c:pt>
                <c:pt idx="54442">
                  <c:v>0</c:v>
                </c:pt>
                <c:pt idx="54443">
                  <c:v>0.744999999999997</c:v>
                </c:pt>
                <c:pt idx="54444">
                  <c:v>0</c:v>
                </c:pt>
                <c:pt idx="54445">
                  <c:v>-0.62100000000000199</c:v>
                </c:pt>
                <c:pt idx="54446">
                  <c:v>0</c:v>
                </c:pt>
                <c:pt idx="54447">
                  <c:v>0.62100000000000199</c:v>
                </c:pt>
                <c:pt idx="54448">
                  <c:v>0</c:v>
                </c:pt>
                <c:pt idx="54449">
                  <c:v>0</c:v>
                </c:pt>
                <c:pt idx="54450">
                  <c:v>0</c:v>
                </c:pt>
                <c:pt idx="54451">
                  <c:v>-0.125</c:v>
                </c:pt>
                <c:pt idx="54452">
                  <c:v>-1.36499999999999</c:v>
                </c:pt>
                <c:pt idx="54453">
                  <c:v>0</c:v>
                </c:pt>
                <c:pt idx="54454">
                  <c:v>-0.248000000000004</c:v>
                </c:pt>
                <c:pt idx="54455">
                  <c:v>-1.98599999999999</c:v>
                </c:pt>
                <c:pt idx="54456">
                  <c:v>0</c:v>
                </c:pt>
                <c:pt idx="54457">
                  <c:v>0</c:v>
                </c:pt>
                <c:pt idx="54458">
                  <c:v>0</c:v>
                </c:pt>
                <c:pt idx="54459">
                  <c:v>0</c:v>
                </c:pt>
                <c:pt idx="54460">
                  <c:v>0.496999999999999</c:v>
                </c:pt>
                <c:pt idx="54461">
                  <c:v>-0.372999999999997</c:v>
                </c:pt>
                <c:pt idx="54462">
                  <c:v>0</c:v>
                </c:pt>
                <c:pt idx="54463">
                  <c:v>0</c:v>
                </c:pt>
                <c:pt idx="54464">
                  <c:v>-0.619999999999997</c:v>
                </c:pt>
                <c:pt idx="54465">
                  <c:v>0.868999999999999</c:v>
                </c:pt>
                <c:pt idx="54466">
                  <c:v>0</c:v>
                </c:pt>
                <c:pt idx="54467">
                  <c:v>0</c:v>
                </c:pt>
                <c:pt idx="54468">
                  <c:v>0</c:v>
                </c:pt>
                <c:pt idx="54469">
                  <c:v>0</c:v>
                </c:pt>
                <c:pt idx="54470">
                  <c:v>0</c:v>
                </c:pt>
                <c:pt idx="54471">
                  <c:v>0.49600000000000199</c:v>
                </c:pt>
                <c:pt idx="54472">
                  <c:v>0.74500000000000399</c:v>
                </c:pt>
                <c:pt idx="54473">
                  <c:v>0.123999999999995</c:v>
                </c:pt>
                <c:pt idx="54474">
                  <c:v>-0.123999999999995</c:v>
                </c:pt>
                <c:pt idx="54475">
                  <c:v>0</c:v>
                </c:pt>
                <c:pt idx="54476">
                  <c:v>0</c:v>
                </c:pt>
                <c:pt idx="54477">
                  <c:v>0</c:v>
                </c:pt>
                <c:pt idx="54478">
                  <c:v>-1.986</c:v>
                </c:pt>
                <c:pt idx="54479">
                  <c:v>-0.123999999999995</c:v>
                </c:pt>
                <c:pt idx="54480">
                  <c:v>0.123999999999995</c:v>
                </c:pt>
                <c:pt idx="54481">
                  <c:v>0.62100000000000199</c:v>
                </c:pt>
                <c:pt idx="54482">
                  <c:v>0</c:v>
                </c:pt>
                <c:pt idx="54483">
                  <c:v>0</c:v>
                </c:pt>
                <c:pt idx="54484">
                  <c:v>0</c:v>
                </c:pt>
                <c:pt idx="54485">
                  <c:v>0</c:v>
                </c:pt>
                <c:pt idx="54486">
                  <c:v>0</c:v>
                </c:pt>
                <c:pt idx="54487">
                  <c:v>0</c:v>
                </c:pt>
                <c:pt idx="54488">
                  <c:v>-3.5990000000000002</c:v>
                </c:pt>
                <c:pt idx="54489">
                  <c:v>-0.496999999999999</c:v>
                </c:pt>
                <c:pt idx="54490">
                  <c:v>0</c:v>
                </c:pt>
                <c:pt idx="54491">
                  <c:v>0.123999999999995</c:v>
                </c:pt>
                <c:pt idx="54492">
                  <c:v>0</c:v>
                </c:pt>
                <c:pt idx="54493">
                  <c:v>0</c:v>
                </c:pt>
                <c:pt idx="54494">
                  <c:v>0</c:v>
                </c:pt>
                <c:pt idx="54495">
                  <c:v>0</c:v>
                </c:pt>
                <c:pt idx="54496">
                  <c:v>-0.123999999999995</c:v>
                </c:pt>
                <c:pt idx="54497">
                  <c:v>0.123999999999995</c:v>
                </c:pt>
                <c:pt idx="54498">
                  <c:v>0.248000000000004</c:v>
                </c:pt>
                <c:pt idx="54499">
                  <c:v>0.248999999999995</c:v>
                </c:pt>
                <c:pt idx="54500">
                  <c:v>0</c:v>
                </c:pt>
                <c:pt idx="54501">
                  <c:v>-0.74500000000000399</c:v>
                </c:pt>
                <c:pt idx="54502">
                  <c:v>0</c:v>
                </c:pt>
                <c:pt idx="54503">
                  <c:v>0</c:v>
                </c:pt>
                <c:pt idx="54504">
                  <c:v>0</c:v>
                </c:pt>
                <c:pt idx="54505">
                  <c:v>0</c:v>
                </c:pt>
                <c:pt idx="54506">
                  <c:v>0</c:v>
                </c:pt>
                <c:pt idx="54507">
                  <c:v>0.62100000000000199</c:v>
                </c:pt>
                <c:pt idx="54508">
                  <c:v>0.49600000000000199</c:v>
                </c:pt>
                <c:pt idx="54509">
                  <c:v>0</c:v>
                </c:pt>
                <c:pt idx="54510">
                  <c:v>-0.371999999999999</c:v>
                </c:pt>
                <c:pt idx="54511">
                  <c:v>0</c:v>
                </c:pt>
                <c:pt idx="54512">
                  <c:v>0</c:v>
                </c:pt>
                <c:pt idx="54513">
                  <c:v>0</c:v>
                </c:pt>
                <c:pt idx="54514">
                  <c:v>0</c:v>
                </c:pt>
                <c:pt idx="54515">
                  <c:v>0.247999999999997</c:v>
                </c:pt>
                <c:pt idx="54516">
                  <c:v>0.496999999999999</c:v>
                </c:pt>
                <c:pt idx="54517">
                  <c:v>0.49600000000000199</c:v>
                </c:pt>
                <c:pt idx="54518">
                  <c:v>0.371999999999999</c:v>
                </c:pt>
                <c:pt idx="54519">
                  <c:v>0.373000000000004</c:v>
                </c:pt>
                <c:pt idx="54520">
                  <c:v>0</c:v>
                </c:pt>
                <c:pt idx="54521">
                  <c:v>0</c:v>
                </c:pt>
                <c:pt idx="54522">
                  <c:v>0</c:v>
                </c:pt>
                <c:pt idx="54523">
                  <c:v>-0.24799999999999001</c:v>
                </c:pt>
                <c:pt idx="54524">
                  <c:v>-0.49700000000000699</c:v>
                </c:pt>
                <c:pt idx="54525">
                  <c:v>0.49700000000000699</c:v>
                </c:pt>
                <c:pt idx="54526">
                  <c:v>-0.49700000000000699</c:v>
                </c:pt>
                <c:pt idx="54527">
                  <c:v>-0.99300000000000199</c:v>
                </c:pt>
                <c:pt idx="54528">
                  <c:v>0</c:v>
                </c:pt>
                <c:pt idx="54529">
                  <c:v>0</c:v>
                </c:pt>
                <c:pt idx="54530">
                  <c:v>0</c:v>
                </c:pt>
                <c:pt idx="54531">
                  <c:v>0</c:v>
                </c:pt>
                <c:pt idx="54532">
                  <c:v>-0.495999999999995</c:v>
                </c:pt>
                <c:pt idx="54533">
                  <c:v>-0.248000000000004</c:v>
                </c:pt>
                <c:pt idx="54534">
                  <c:v>0</c:v>
                </c:pt>
                <c:pt idx="54535">
                  <c:v>0.743999999999999</c:v>
                </c:pt>
                <c:pt idx="54536">
                  <c:v>0</c:v>
                </c:pt>
                <c:pt idx="54537">
                  <c:v>0</c:v>
                </c:pt>
                <c:pt idx="54538">
                  <c:v>0</c:v>
                </c:pt>
                <c:pt idx="54539">
                  <c:v>0</c:v>
                </c:pt>
                <c:pt idx="54540">
                  <c:v>0</c:v>
                </c:pt>
                <c:pt idx="54541">
                  <c:v>0.247999999999997</c:v>
                </c:pt>
                <c:pt idx="54542">
                  <c:v>1.3660000000000001</c:v>
                </c:pt>
                <c:pt idx="54543">
                  <c:v>0.24799999999999001</c:v>
                </c:pt>
                <c:pt idx="54544">
                  <c:v>0</c:v>
                </c:pt>
                <c:pt idx="54545">
                  <c:v>-0.371999999999999</c:v>
                </c:pt>
                <c:pt idx="54546">
                  <c:v>0</c:v>
                </c:pt>
                <c:pt idx="54547">
                  <c:v>0</c:v>
                </c:pt>
                <c:pt idx="54548">
                  <c:v>0</c:v>
                </c:pt>
                <c:pt idx="54549">
                  <c:v>0</c:v>
                </c:pt>
                <c:pt idx="54550">
                  <c:v>0</c:v>
                </c:pt>
                <c:pt idx="54551">
                  <c:v>0.868999999999999</c:v>
                </c:pt>
                <c:pt idx="54552">
                  <c:v>0</c:v>
                </c:pt>
                <c:pt idx="54553">
                  <c:v>-0.373000000000004</c:v>
                </c:pt>
                <c:pt idx="54554">
                  <c:v>0</c:v>
                </c:pt>
                <c:pt idx="54555">
                  <c:v>0</c:v>
                </c:pt>
                <c:pt idx="54556">
                  <c:v>0</c:v>
                </c:pt>
                <c:pt idx="54557">
                  <c:v>0</c:v>
                </c:pt>
                <c:pt idx="54558">
                  <c:v>0</c:v>
                </c:pt>
                <c:pt idx="54559">
                  <c:v>0</c:v>
                </c:pt>
                <c:pt idx="54560">
                  <c:v>1.2409999999999899</c:v>
                </c:pt>
                <c:pt idx="54561">
                  <c:v>0</c:v>
                </c:pt>
                <c:pt idx="54562">
                  <c:v>-0.619999999999997</c:v>
                </c:pt>
                <c:pt idx="54563">
                  <c:v>0</c:v>
                </c:pt>
                <c:pt idx="54564">
                  <c:v>0</c:v>
                </c:pt>
                <c:pt idx="54565">
                  <c:v>0</c:v>
                </c:pt>
                <c:pt idx="54566">
                  <c:v>0</c:v>
                </c:pt>
                <c:pt idx="54567">
                  <c:v>0</c:v>
                </c:pt>
                <c:pt idx="54568">
                  <c:v>0.371999999999999</c:v>
                </c:pt>
                <c:pt idx="54569">
                  <c:v>0</c:v>
                </c:pt>
                <c:pt idx="54570">
                  <c:v>0.123999999999995</c:v>
                </c:pt>
                <c:pt idx="54571">
                  <c:v>-0.495999999999995</c:v>
                </c:pt>
                <c:pt idx="54572">
                  <c:v>0</c:v>
                </c:pt>
                <c:pt idx="54573">
                  <c:v>0</c:v>
                </c:pt>
                <c:pt idx="54574">
                  <c:v>0</c:v>
                </c:pt>
                <c:pt idx="54575">
                  <c:v>0</c:v>
                </c:pt>
                <c:pt idx="54576">
                  <c:v>0</c:v>
                </c:pt>
                <c:pt idx="54577">
                  <c:v>0.743999999999999</c:v>
                </c:pt>
                <c:pt idx="54578">
                  <c:v>-0.247999999999997</c:v>
                </c:pt>
                <c:pt idx="54579">
                  <c:v>0</c:v>
                </c:pt>
                <c:pt idx="54580">
                  <c:v>0</c:v>
                </c:pt>
                <c:pt idx="54581">
                  <c:v>0.247999999999997</c:v>
                </c:pt>
                <c:pt idx="54582">
                  <c:v>0.249000000000002</c:v>
                </c:pt>
                <c:pt idx="54583">
                  <c:v>0</c:v>
                </c:pt>
                <c:pt idx="54584">
                  <c:v>0</c:v>
                </c:pt>
                <c:pt idx="54585">
                  <c:v>0</c:v>
                </c:pt>
                <c:pt idx="54586">
                  <c:v>0.373000000000004</c:v>
                </c:pt>
                <c:pt idx="54587">
                  <c:v>0</c:v>
                </c:pt>
                <c:pt idx="54588">
                  <c:v>-0.74500000000000399</c:v>
                </c:pt>
                <c:pt idx="54589">
                  <c:v>0</c:v>
                </c:pt>
                <c:pt idx="54590">
                  <c:v>1.117</c:v>
                </c:pt>
                <c:pt idx="54591">
                  <c:v>1.117</c:v>
                </c:pt>
                <c:pt idx="54592">
                  <c:v>0</c:v>
                </c:pt>
                <c:pt idx="54593">
                  <c:v>0</c:v>
                </c:pt>
                <c:pt idx="54594">
                  <c:v>0</c:v>
                </c:pt>
                <c:pt idx="54595">
                  <c:v>0.49700000000000699</c:v>
                </c:pt>
                <c:pt idx="54596">
                  <c:v>0</c:v>
                </c:pt>
                <c:pt idx="54597">
                  <c:v>-0.99300000000000899</c:v>
                </c:pt>
                <c:pt idx="54598">
                  <c:v>0</c:v>
                </c:pt>
                <c:pt idx="54599">
                  <c:v>0</c:v>
                </c:pt>
                <c:pt idx="54600">
                  <c:v>-1.73799999999999</c:v>
                </c:pt>
                <c:pt idx="54601">
                  <c:v>0</c:v>
                </c:pt>
                <c:pt idx="54602">
                  <c:v>0</c:v>
                </c:pt>
                <c:pt idx="54603">
                  <c:v>0</c:v>
                </c:pt>
                <c:pt idx="54604">
                  <c:v>0</c:v>
                </c:pt>
                <c:pt idx="54605">
                  <c:v>-0.123999999999995</c:v>
                </c:pt>
                <c:pt idx="54606">
                  <c:v>-0.124000000000002</c:v>
                </c:pt>
                <c:pt idx="54607">
                  <c:v>0</c:v>
                </c:pt>
                <c:pt idx="54608">
                  <c:v>0.371999999999999</c:v>
                </c:pt>
                <c:pt idx="54609">
                  <c:v>0</c:v>
                </c:pt>
                <c:pt idx="54610">
                  <c:v>0</c:v>
                </c:pt>
                <c:pt idx="54611">
                  <c:v>0</c:v>
                </c:pt>
                <c:pt idx="54612">
                  <c:v>0</c:v>
                </c:pt>
                <c:pt idx="54613">
                  <c:v>-0.496999999999999</c:v>
                </c:pt>
                <c:pt idx="54614">
                  <c:v>0</c:v>
                </c:pt>
                <c:pt idx="54615">
                  <c:v>0</c:v>
                </c:pt>
                <c:pt idx="54616">
                  <c:v>0</c:v>
                </c:pt>
                <c:pt idx="54617">
                  <c:v>0.99300000000000899</c:v>
                </c:pt>
                <c:pt idx="54618">
                  <c:v>0</c:v>
                </c:pt>
                <c:pt idx="54619">
                  <c:v>0</c:v>
                </c:pt>
                <c:pt idx="54620">
                  <c:v>0</c:v>
                </c:pt>
                <c:pt idx="54621">
                  <c:v>0</c:v>
                </c:pt>
                <c:pt idx="54622">
                  <c:v>0</c:v>
                </c:pt>
                <c:pt idx="54623">
                  <c:v>0</c:v>
                </c:pt>
                <c:pt idx="54624">
                  <c:v>0.49600000000000199</c:v>
                </c:pt>
                <c:pt idx="54625">
                  <c:v>0.496999999999999</c:v>
                </c:pt>
                <c:pt idx="54626">
                  <c:v>0</c:v>
                </c:pt>
                <c:pt idx="54627">
                  <c:v>0.247999999999997</c:v>
                </c:pt>
                <c:pt idx="54628">
                  <c:v>0</c:v>
                </c:pt>
                <c:pt idx="54629">
                  <c:v>0</c:v>
                </c:pt>
                <c:pt idx="54630">
                  <c:v>0</c:v>
                </c:pt>
                <c:pt idx="54631">
                  <c:v>-1.2409999999999899</c:v>
                </c:pt>
                <c:pt idx="54632">
                  <c:v>0</c:v>
                </c:pt>
                <c:pt idx="54633">
                  <c:v>0.62000000000000399</c:v>
                </c:pt>
                <c:pt idx="54634">
                  <c:v>0</c:v>
                </c:pt>
                <c:pt idx="54635">
                  <c:v>0.372999999999997</c:v>
                </c:pt>
                <c:pt idx="54636">
                  <c:v>0</c:v>
                </c:pt>
                <c:pt idx="54637">
                  <c:v>0</c:v>
                </c:pt>
                <c:pt idx="54638">
                  <c:v>0</c:v>
                </c:pt>
                <c:pt idx="54639">
                  <c:v>0</c:v>
                </c:pt>
                <c:pt idx="54640">
                  <c:v>0.868999999999999</c:v>
                </c:pt>
                <c:pt idx="54641">
                  <c:v>0</c:v>
                </c:pt>
                <c:pt idx="54642">
                  <c:v>-0.74500000000000399</c:v>
                </c:pt>
                <c:pt idx="54643">
                  <c:v>0</c:v>
                </c:pt>
                <c:pt idx="54644">
                  <c:v>-1.11699999999999</c:v>
                </c:pt>
                <c:pt idx="54645">
                  <c:v>-0.124000000000002</c:v>
                </c:pt>
                <c:pt idx="54646">
                  <c:v>0</c:v>
                </c:pt>
                <c:pt idx="54647">
                  <c:v>0</c:v>
                </c:pt>
                <c:pt idx="54648">
                  <c:v>0</c:v>
                </c:pt>
                <c:pt idx="54649">
                  <c:v>0</c:v>
                </c:pt>
                <c:pt idx="54650">
                  <c:v>0</c:v>
                </c:pt>
                <c:pt idx="54651">
                  <c:v>-0.247999999999997</c:v>
                </c:pt>
                <c:pt idx="54652">
                  <c:v>0</c:v>
                </c:pt>
                <c:pt idx="54653">
                  <c:v>0</c:v>
                </c:pt>
                <c:pt idx="54654">
                  <c:v>0.99300000000000199</c:v>
                </c:pt>
                <c:pt idx="54655">
                  <c:v>0</c:v>
                </c:pt>
                <c:pt idx="54656">
                  <c:v>0</c:v>
                </c:pt>
                <c:pt idx="54657">
                  <c:v>0</c:v>
                </c:pt>
                <c:pt idx="54658">
                  <c:v>0</c:v>
                </c:pt>
                <c:pt idx="54659">
                  <c:v>0.248000000000004</c:v>
                </c:pt>
                <c:pt idx="54660">
                  <c:v>0.123999999999995</c:v>
                </c:pt>
                <c:pt idx="54661">
                  <c:v>1.49</c:v>
                </c:pt>
                <c:pt idx="54662">
                  <c:v>0</c:v>
                </c:pt>
                <c:pt idx="54663">
                  <c:v>0</c:v>
                </c:pt>
                <c:pt idx="54664">
                  <c:v>0</c:v>
                </c:pt>
                <c:pt idx="54665">
                  <c:v>0</c:v>
                </c:pt>
                <c:pt idx="54666">
                  <c:v>0</c:v>
                </c:pt>
                <c:pt idx="54667">
                  <c:v>0</c:v>
                </c:pt>
                <c:pt idx="54668">
                  <c:v>-0.868999999999999</c:v>
                </c:pt>
                <c:pt idx="54669">
                  <c:v>-1.11699999999999</c:v>
                </c:pt>
                <c:pt idx="54670">
                  <c:v>0</c:v>
                </c:pt>
                <c:pt idx="54671">
                  <c:v>0.743999999999999</c:v>
                </c:pt>
                <c:pt idx="54672">
                  <c:v>0</c:v>
                </c:pt>
                <c:pt idx="54673">
                  <c:v>0</c:v>
                </c:pt>
                <c:pt idx="54674">
                  <c:v>0</c:v>
                </c:pt>
                <c:pt idx="54675">
                  <c:v>0</c:v>
                </c:pt>
                <c:pt idx="54676">
                  <c:v>0.496999999999999</c:v>
                </c:pt>
                <c:pt idx="54677">
                  <c:v>0.744999999999997</c:v>
                </c:pt>
                <c:pt idx="54678">
                  <c:v>-0.744999999999997</c:v>
                </c:pt>
                <c:pt idx="54679">
                  <c:v>-0.371999999999999</c:v>
                </c:pt>
                <c:pt idx="54680">
                  <c:v>0</c:v>
                </c:pt>
                <c:pt idx="54681">
                  <c:v>0.495999999999995</c:v>
                </c:pt>
                <c:pt idx="54682">
                  <c:v>0</c:v>
                </c:pt>
                <c:pt idx="54683">
                  <c:v>0</c:v>
                </c:pt>
                <c:pt idx="54684">
                  <c:v>0</c:v>
                </c:pt>
                <c:pt idx="54685">
                  <c:v>0.868999999999999</c:v>
                </c:pt>
                <c:pt idx="54686">
                  <c:v>0.248000000000004</c:v>
                </c:pt>
                <c:pt idx="54687">
                  <c:v>0</c:v>
                </c:pt>
                <c:pt idx="54688">
                  <c:v>-0.99300000000000199</c:v>
                </c:pt>
                <c:pt idx="54689">
                  <c:v>0</c:v>
                </c:pt>
                <c:pt idx="54690">
                  <c:v>0.124000000000002</c:v>
                </c:pt>
                <c:pt idx="54691">
                  <c:v>0</c:v>
                </c:pt>
                <c:pt idx="54692">
                  <c:v>0</c:v>
                </c:pt>
                <c:pt idx="54693">
                  <c:v>0</c:v>
                </c:pt>
                <c:pt idx="54694">
                  <c:v>-1.4889999999999901</c:v>
                </c:pt>
                <c:pt idx="54695">
                  <c:v>0</c:v>
                </c:pt>
                <c:pt idx="54696">
                  <c:v>0.123999999999995</c:v>
                </c:pt>
                <c:pt idx="54697">
                  <c:v>0</c:v>
                </c:pt>
                <c:pt idx="54698">
                  <c:v>0.248000000000004</c:v>
                </c:pt>
                <c:pt idx="54699">
                  <c:v>-0.371999999999999</c:v>
                </c:pt>
                <c:pt idx="54700">
                  <c:v>0</c:v>
                </c:pt>
                <c:pt idx="54701">
                  <c:v>0</c:v>
                </c:pt>
                <c:pt idx="54702">
                  <c:v>0</c:v>
                </c:pt>
                <c:pt idx="54703">
                  <c:v>0.124000000000002</c:v>
                </c:pt>
                <c:pt idx="54704">
                  <c:v>0</c:v>
                </c:pt>
                <c:pt idx="54705">
                  <c:v>-0.247999999999997</c:v>
                </c:pt>
                <c:pt idx="54706">
                  <c:v>0</c:v>
                </c:pt>
                <c:pt idx="54707">
                  <c:v>0</c:v>
                </c:pt>
                <c:pt idx="54708">
                  <c:v>0.495999999999995</c:v>
                </c:pt>
                <c:pt idx="54709">
                  <c:v>0</c:v>
                </c:pt>
                <c:pt idx="54710">
                  <c:v>0</c:v>
                </c:pt>
                <c:pt idx="54711">
                  <c:v>0</c:v>
                </c:pt>
                <c:pt idx="54712">
                  <c:v>0</c:v>
                </c:pt>
                <c:pt idx="54713">
                  <c:v>0</c:v>
                </c:pt>
                <c:pt idx="54714">
                  <c:v>0</c:v>
                </c:pt>
                <c:pt idx="54715">
                  <c:v>-0.62100000000000899</c:v>
                </c:pt>
                <c:pt idx="54716">
                  <c:v>0</c:v>
                </c:pt>
                <c:pt idx="54717">
                  <c:v>-0.868999999999999</c:v>
                </c:pt>
                <c:pt idx="54718">
                  <c:v>0</c:v>
                </c:pt>
                <c:pt idx="54719">
                  <c:v>0</c:v>
                </c:pt>
                <c:pt idx="54720">
                  <c:v>0</c:v>
                </c:pt>
                <c:pt idx="54721">
                  <c:v>0</c:v>
                </c:pt>
                <c:pt idx="54722">
                  <c:v>0.124000000000002</c:v>
                </c:pt>
                <c:pt idx="54723">
                  <c:v>0</c:v>
                </c:pt>
                <c:pt idx="54724">
                  <c:v>-0.49600000000000199</c:v>
                </c:pt>
                <c:pt idx="54725">
                  <c:v>0</c:v>
                </c:pt>
                <c:pt idx="54726">
                  <c:v>0.247999999999997</c:v>
                </c:pt>
                <c:pt idx="54727">
                  <c:v>0</c:v>
                </c:pt>
                <c:pt idx="54728">
                  <c:v>0</c:v>
                </c:pt>
                <c:pt idx="54729">
                  <c:v>0</c:v>
                </c:pt>
                <c:pt idx="54730">
                  <c:v>0</c:v>
                </c:pt>
                <c:pt idx="54731">
                  <c:v>0.371999999999999</c:v>
                </c:pt>
                <c:pt idx="54732">
                  <c:v>0.62100000000000199</c:v>
                </c:pt>
                <c:pt idx="54733">
                  <c:v>0.371999999999999</c:v>
                </c:pt>
                <c:pt idx="54734">
                  <c:v>0.247999999999997</c:v>
                </c:pt>
                <c:pt idx="54735">
                  <c:v>0.124000000000002</c:v>
                </c:pt>
                <c:pt idx="54736">
                  <c:v>0</c:v>
                </c:pt>
                <c:pt idx="54737">
                  <c:v>0</c:v>
                </c:pt>
                <c:pt idx="54738">
                  <c:v>0</c:v>
                </c:pt>
                <c:pt idx="54739">
                  <c:v>-1.11699999999999</c:v>
                </c:pt>
                <c:pt idx="54740">
                  <c:v>0</c:v>
                </c:pt>
                <c:pt idx="54741">
                  <c:v>-0.49600000000000199</c:v>
                </c:pt>
                <c:pt idx="54742">
                  <c:v>0.99300000000000199</c:v>
                </c:pt>
                <c:pt idx="54743">
                  <c:v>0.495999999999995</c:v>
                </c:pt>
                <c:pt idx="54744">
                  <c:v>0</c:v>
                </c:pt>
                <c:pt idx="54745">
                  <c:v>0</c:v>
                </c:pt>
                <c:pt idx="54746">
                  <c:v>0</c:v>
                </c:pt>
                <c:pt idx="54747">
                  <c:v>0</c:v>
                </c:pt>
                <c:pt idx="54748">
                  <c:v>-0.62000000000000399</c:v>
                </c:pt>
                <c:pt idx="54749">
                  <c:v>0.99300000000000199</c:v>
                </c:pt>
                <c:pt idx="54750">
                  <c:v>-0.372999999999997</c:v>
                </c:pt>
                <c:pt idx="54751">
                  <c:v>0</c:v>
                </c:pt>
                <c:pt idx="54752">
                  <c:v>-0.248000000000004</c:v>
                </c:pt>
                <c:pt idx="54753">
                  <c:v>-0.495999999999995</c:v>
                </c:pt>
                <c:pt idx="54754">
                  <c:v>0</c:v>
                </c:pt>
                <c:pt idx="54755">
                  <c:v>0</c:v>
                </c:pt>
                <c:pt idx="54756">
                  <c:v>0</c:v>
                </c:pt>
                <c:pt idx="54757">
                  <c:v>-0.248000000000004</c:v>
                </c:pt>
                <c:pt idx="54758">
                  <c:v>0</c:v>
                </c:pt>
                <c:pt idx="54759">
                  <c:v>0.74500000000000399</c:v>
                </c:pt>
                <c:pt idx="54760">
                  <c:v>0.992999999999995</c:v>
                </c:pt>
                <c:pt idx="54761">
                  <c:v>0</c:v>
                </c:pt>
                <c:pt idx="54762">
                  <c:v>0</c:v>
                </c:pt>
                <c:pt idx="54763">
                  <c:v>0</c:v>
                </c:pt>
                <c:pt idx="54764">
                  <c:v>0</c:v>
                </c:pt>
                <c:pt idx="54765">
                  <c:v>0</c:v>
                </c:pt>
                <c:pt idx="54766">
                  <c:v>0.123999999999995</c:v>
                </c:pt>
                <c:pt idx="54767">
                  <c:v>0</c:v>
                </c:pt>
                <c:pt idx="54768">
                  <c:v>0.124000000000002</c:v>
                </c:pt>
                <c:pt idx="54769">
                  <c:v>0</c:v>
                </c:pt>
                <c:pt idx="54770">
                  <c:v>-0.371999999999999</c:v>
                </c:pt>
                <c:pt idx="54771">
                  <c:v>0</c:v>
                </c:pt>
                <c:pt idx="54772">
                  <c:v>0</c:v>
                </c:pt>
                <c:pt idx="54773">
                  <c:v>0</c:v>
                </c:pt>
                <c:pt idx="54774">
                  <c:v>0</c:v>
                </c:pt>
                <c:pt idx="54775">
                  <c:v>0</c:v>
                </c:pt>
                <c:pt idx="54776">
                  <c:v>-1.3659999999999899</c:v>
                </c:pt>
                <c:pt idx="54777">
                  <c:v>-0.495999999999995</c:v>
                </c:pt>
                <c:pt idx="54778">
                  <c:v>0</c:v>
                </c:pt>
                <c:pt idx="54779">
                  <c:v>0.371999999999999</c:v>
                </c:pt>
                <c:pt idx="54780">
                  <c:v>0.123999999999995</c:v>
                </c:pt>
                <c:pt idx="54781">
                  <c:v>0</c:v>
                </c:pt>
                <c:pt idx="54782">
                  <c:v>0</c:v>
                </c:pt>
                <c:pt idx="54783">
                  <c:v>0</c:v>
                </c:pt>
                <c:pt idx="54784">
                  <c:v>0</c:v>
                </c:pt>
                <c:pt idx="54785">
                  <c:v>0.86900000000000599</c:v>
                </c:pt>
                <c:pt idx="54786">
                  <c:v>0</c:v>
                </c:pt>
                <c:pt idx="54787">
                  <c:v>-0.373000000000004</c:v>
                </c:pt>
                <c:pt idx="54788">
                  <c:v>-1.117</c:v>
                </c:pt>
                <c:pt idx="54789">
                  <c:v>0</c:v>
                </c:pt>
                <c:pt idx="54790">
                  <c:v>0</c:v>
                </c:pt>
                <c:pt idx="54791">
                  <c:v>0</c:v>
                </c:pt>
                <c:pt idx="54792">
                  <c:v>0</c:v>
                </c:pt>
                <c:pt idx="54793">
                  <c:v>0</c:v>
                </c:pt>
                <c:pt idx="54794">
                  <c:v>0</c:v>
                </c:pt>
                <c:pt idx="54795">
                  <c:v>-0.247999999999997</c:v>
                </c:pt>
                <c:pt idx="54796">
                  <c:v>0</c:v>
                </c:pt>
                <c:pt idx="54797">
                  <c:v>0</c:v>
                </c:pt>
                <c:pt idx="54798">
                  <c:v>0</c:v>
                </c:pt>
                <c:pt idx="54799">
                  <c:v>0</c:v>
                </c:pt>
                <c:pt idx="54800">
                  <c:v>0</c:v>
                </c:pt>
                <c:pt idx="54801">
                  <c:v>0</c:v>
                </c:pt>
                <c:pt idx="54802">
                  <c:v>0.619999999999997</c:v>
                </c:pt>
                <c:pt idx="54803">
                  <c:v>0</c:v>
                </c:pt>
                <c:pt idx="54804">
                  <c:v>0.496999999999999</c:v>
                </c:pt>
                <c:pt idx="54805">
                  <c:v>0.49600000000000199</c:v>
                </c:pt>
                <c:pt idx="54806">
                  <c:v>0.495999999999995</c:v>
                </c:pt>
                <c:pt idx="54807">
                  <c:v>0.24900000000000899</c:v>
                </c:pt>
                <c:pt idx="54808">
                  <c:v>0</c:v>
                </c:pt>
                <c:pt idx="54809">
                  <c:v>0</c:v>
                </c:pt>
                <c:pt idx="54810">
                  <c:v>0</c:v>
                </c:pt>
                <c:pt idx="54811">
                  <c:v>-1.117</c:v>
                </c:pt>
                <c:pt idx="54812">
                  <c:v>-0.496999999999999</c:v>
                </c:pt>
                <c:pt idx="54813">
                  <c:v>0</c:v>
                </c:pt>
                <c:pt idx="54814">
                  <c:v>-0.49600000000000199</c:v>
                </c:pt>
                <c:pt idx="54815">
                  <c:v>0</c:v>
                </c:pt>
                <c:pt idx="54816">
                  <c:v>0.247999999999997</c:v>
                </c:pt>
                <c:pt idx="54817">
                  <c:v>0</c:v>
                </c:pt>
                <c:pt idx="54818">
                  <c:v>0</c:v>
                </c:pt>
                <c:pt idx="54819">
                  <c:v>0</c:v>
                </c:pt>
                <c:pt idx="54820">
                  <c:v>0</c:v>
                </c:pt>
                <c:pt idx="54821">
                  <c:v>0</c:v>
                </c:pt>
                <c:pt idx="54822">
                  <c:v>0</c:v>
                </c:pt>
                <c:pt idx="54823">
                  <c:v>-0.495999999999995</c:v>
                </c:pt>
                <c:pt idx="54824">
                  <c:v>0</c:v>
                </c:pt>
                <c:pt idx="54825">
                  <c:v>0</c:v>
                </c:pt>
                <c:pt idx="54826">
                  <c:v>0</c:v>
                </c:pt>
                <c:pt idx="54827">
                  <c:v>0</c:v>
                </c:pt>
                <c:pt idx="54828">
                  <c:v>0</c:v>
                </c:pt>
                <c:pt idx="54829">
                  <c:v>0</c:v>
                </c:pt>
                <c:pt idx="54830">
                  <c:v>0.496999999999999</c:v>
                </c:pt>
                <c:pt idx="54831">
                  <c:v>0</c:v>
                </c:pt>
                <c:pt idx="54832">
                  <c:v>-0.868999999999999</c:v>
                </c:pt>
                <c:pt idx="54833">
                  <c:v>0</c:v>
                </c:pt>
                <c:pt idx="54834">
                  <c:v>0.868999999999999</c:v>
                </c:pt>
                <c:pt idx="54835">
                  <c:v>0</c:v>
                </c:pt>
                <c:pt idx="54836">
                  <c:v>0</c:v>
                </c:pt>
                <c:pt idx="54837">
                  <c:v>0</c:v>
                </c:pt>
                <c:pt idx="54838">
                  <c:v>-0.619999999999997</c:v>
                </c:pt>
                <c:pt idx="54839">
                  <c:v>0</c:v>
                </c:pt>
                <c:pt idx="54840">
                  <c:v>0</c:v>
                </c:pt>
                <c:pt idx="54841">
                  <c:v>-0.124000000000002</c:v>
                </c:pt>
                <c:pt idx="54842">
                  <c:v>0</c:v>
                </c:pt>
                <c:pt idx="54843">
                  <c:v>0</c:v>
                </c:pt>
                <c:pt idx="54844">
                  <c:v>0</c:v>
                </c:pt>
                <c:pt idx="54845">
                  <c:v>0</c:v>
                </c:pt>
                <c:pt idx="54846">
                  <c:v>0</c:v>
                </c:pt>
                <c:pt idx="54847">
                  <c:v>0.123999999999995</c:v>
                </c:pt>
                <c:pt idx="54848">
                  <c:v>-0.123999999999995</c:v>
                </c:pt>
                <c:pt idx="54849">
                  <c:v>-0.99300000000000199</c:v>
                </c:pt>
                <c:pt idx="54850">
                  <c:v>0</c:v>
                </c:pt>
                <c:pt idx="54851">
                  <c:v>1.11699999999999</c:v>
                </c:pt>
                <c:pt idx="54852">
                  <c:v>0.496999999999999</c:v>
                </c:pt>
                <c:pt idx="54853">
                  <c:v>0</c:v>
                </c:pt>
                <c:pt idx="54854">
                  <c:v>0</c:v>
                </c:pt>
                <c:pt idx="54855">
                  <c:v>0</c:v>
                </c:pt>
                <c:pt idx="54856">
                  <c:v>0</c:v>
                </c:pt>
                <c:pt idx="54857">
                  <c:v>-0.992999999999995</c:v>
                </c:pt>
                <c:pt idx="54858">
                  <c:v>-0.12400000000000901</c:v>
                </c:pt>
                <c:pt idx="54859">
                  <c:v>-0.868999999999999</c:v>
                </c:pt>
                <c:pt idx="54860">
                  <c:v>-0.247999999999997</c:v>
                </c:pt>
                <c:pt idx="54861">
                  <c:v>0</c:v>
                </c:pt>
                <c:pt idx="54862">
                  <c:v>0</c:v>
                </c:pt>
                <c:pt idx="54863">
                  <c:v>0</c:v>
                </c:pt>
                <c:pt idx="54864">
                  <c:v>0</c:v>
                </c:pt>
                <c:pt idx="54865">
                  <c:v>0.62000000000000399</c:v>
                </c:pt>
                <c:pt idx="54866">
                  <c:v>-0.124000000000002</c:v>
                </c:pt>
                <c:pt idx="54867">
                  <c:v>0</c:v>
                </c:pt>
                <c:pt idx="54868">
                  <c:v>0</c:v>
                </c:pt>
                <c:pt idx="54869">
                  <c:v>-0.619999999999997</c:v>
                </c:pt>
                <c:pt idx="54870">
                  <c:v>-0.249000000000002</c:v>
                </c:pt>
                <c:pt idx="54871">
                  <c:v>0</c:v>
                </c:pt>
                <c:pt idx="54872">
                  <c:v>0</c:v>
                </c:pt>
                <c:pt idx="54873">
                  <c:v>0</c:v>
                </c:pt>
                <c:pt idx="54874">
                  <c:v>0.124000000000002</c:v>
                </c:pt>
                <c:pt idx="54875">
                  <c:v>0.496999999999999</c:v>
                </c:pt>
                <c:pt idx="54876">
                  <c:v>0.743999999999999</c:v>
                </c:pt>
                <c:pt idx="54877">
                  <c:v>0</c:v>
                </c:pt>
                <c:pt idx="54878">
                  <c:v>0</c:v>
                </c:pt>
                <c:pt idx="54879">
                  <c:v>0</c:v>
                </c:pt>
                <c:pt idx="54880">
                  <c:v>0</c:v>
                </c:pt>
                <c:pt idx="54881">
                  <c:v>0</c:v>
                </c:pt>
                <c:pt idx="54882">
                  <c:v>0</c:v>
                </c:pt>
                <c:pt idx="54883">
                  <c:v>-1.4890000000000001</c:v>
                </c:pt>
                <c:pt idx="54884">
                  <c:v>-0.247999999999997</c:v>
                </c:pt>
                <c:pt idx="54885">
                  <c:v>0</c:v>
                </c:pt>
                <c:pt idx="54886">
                  <c:v>2.7299999999999902</c:v>
                </c:pt>
                <c:pt idx="54887">
                  <c:v>19.983000000000001</c:v>
                </c:pt>
                <c:pt idx="54888">
                  <c:v>6.45399999999999</c:v>
                </c:pt>
                <c:pt idx="54889">
                  <c:v>0</c:v>
                </c:pt>
                <c:pt idx="54890">
                  <c:v>0</c:v>
                </c:pt>
                <c:pt idx="54891">
                  <c:v>0</c:v>
                </c:pt>
                <c:pt idx="54892">
                  <c:v>-1.11699999999999</c:v>
                </c:pt>
                <c:pt idx="54893">
                  <c:v>-0.248000000000004</c:v>
                </c:pt>
                <c:pt idx="54894">
                  <c:v>-0.74500000000000399</c:v>
                </c:pt>
                <c:pt idx="54895">
                  <c:v>-0.123999999999995</c:v>
                </c:pt>
                <c:pt idx="54896">
                  <c:v>-1.4890000000000001</c:v>
                </c:pt>
                <c:pt idx="54897">
                  <c:v>-0.74499999999999</c:v>
                </c:pt>
                <c:pt idx="54898">
                  <c:v>0</c:v>
                </c:pt>
                <c:pt idx="54899">
                  <c:v>0</c:v>
                </c:pt>
                <c:pt idx="54900">
                  <c:v>0</c:v>
                </c:pt>
                <c:pt idx="54901">
                  <c:v>0.371999999999999</c:v>
                </c:pt>
                <c:pt idx="54902">
                  <c:v>-1.8619999999999901</c:v>
                </c:pt>
                <c:pt idx="54903">
                  <c:v>2.1099999999999901</c:v>
                </c:pt>
                <c:pt idx="54904">
                  <c:v>-1.365</c:v>
                </c:pt>
                <c:pt idx="54905">
                  <c:v>0</c:v>
                </c:pt>
                <c:pt idx="54906">
                  <c:v>0</c:v>
                </c:pt>
                <c:pt idx="54907">
                  <c:v>0</c:v>
                </c:pt>
                <c:pt idx="54908">
                  <c:v>0</c:v>
                </c:pt>
                <c:pt idx="54909">
                  <c:v>0</c:v>
                </c:pt>
                <c:pt idx="54910">
                  <c:v>0</c:v>
                </c:pt>
                <c:pt idx="54911">
                  <c:v>2.2339999999999902</c:v>
                </c:pt>
                <c:pt idx="54912">
                  <c:v>0.74500000000000399</c:v>
                </c:pt>
                <c:pt idx="54913">
                  <c:v>-0.74500000000000399</c:v>
                </c:pt>
                <c:pt idx="54914">
                  <c:v>0.495999999999995</c:v>
                </c:pt>
                <c:pt idx="54915">
                  <c:v>-1.2409999999999899</c:v>
                </c:pt>
                <c:pt idx="54916">
                  <c:v>0</c:v>
                </c:pt>
                <c:pt idx="54917">
                  <c:v>0</c:v>
                </c:pt>
                <c:pt idx="54918">
                  <c:v>0</c:v>
                </c:pt>
                <c:pt idx="54919">
                  <c:v>0.62000000000000399</c:v>
                </c:pt>
                <c:pt idx="54920">
                  <c:v>0</c:v>
                </c:pt>
                <c:pt idx="54921">
                  <c:v>-1.2409999999999899</c:v>
                </c:pt>
                <c:pt idx="54922">
                  <c:v>0</c:v>
                </c:pt>
                <c:pt idx="54923">
                  <c:v>0.74500000000000399</c:v>
                </c:pt>
                <c:pt idx="54924">
                  <c:v>0.123999999999995</c:v>
                </c:pt>
                <c:pt idx="54925">
                  <c:v>0</c:v>
                </c:pt>
                <c:pt idx="54926">
                  <c:v>0</c:v>
                </c:pt>
                <c:pt idx="54927">
                  <c:v>0</c:v>
                </c:pt>
                <c:pt idx="54928">
                  <c:v>0</c:v>
                </c:pt>
                <c:pt idx="54929">
                  <c:v>-0.12400000000000901</c:v>
                </c:pt>
                <c:pt idx="54930">
                  <c:v>-1.98599999999999</c:v>
                </c:pt>
                <c:pt idx="54931">
                  <c:v>0</c:v>
                </c:pt>
                <c:pt idx="54932">
                  <c:v>0.495999999999995</c:v>
                </c:pt>
                <c:pt idx="54933">
                  <c:v>0</c:v>
                </c:pt>
                <c:pt idx="54934">
                  <c:v>0</c:v>
                </c:pt>
                <c:pt idx="54935">
                  <c:v>0</c:v>
                </c:pt>
                <c:pt idx="54936">
                  <c:v>0</c:v>
                </c:pt>
                <c:pt idx="54937">
                  <c:v>0</c:v>
                </c:pt>
                <c:pt idx="54938">
                  <c:v>-2.3579999999999899</c:v>
                </c:pt>
                <c:pt idx="54939">
                  <c:v>-0.868999999999999</c:v>
                </c:pt>
                <c:pt idx="54940">
                  <c:v>-1.117</c:v>
                </c:pt>
                <c:pt idx="54941">
                  <c:v>0</c:v>
                </c:pt>
                <c:pt idx="54942">
                  <c:v>2.855</c:v>
                </c:pt>
                <c:pt idx="54943">
                  <c:v>0</c:v>
                </c:pt>
                <c:pt idx="54944">
                  <c:v>0</c:v>
                </c:pt>
                <c:pt idx="54945">
                  <c:v>0</c:v>
                </c:pt>
                <c:pt idx="54946">
                  <c:v>0</c:v>
                </c:pt>
                <c:pt idx="54947">
                  <c:v>0.12400000000000901</c:v>
                </c:pt>
                <c:pt idx="54948">
                  <c:v>11.2949999999999</c:v>
                </c:pt>
                <c:pt idx="54949">
                  <c:v>1.365</c:v>
                </c:pt>
                <c:pt idx="54950">
                  <c:v>0.620999999999995</c:v>
                </c:pt>
                <c:pt idx="54951">
                  <c:v>0.495999999999995</c:v>
                </c:pt>
                <c:pt idx="54952">
                  <c:v>0</c:v>
                </c:pt>
                <c:pt idx="54953">
                  <c:v>0</c:v>
                </c:pt>
                <c:pt idx="54954">
                  <c:v>0</c:v>
                </c:pt>
                <c:pt idx="54955">
                  <c:v>-0.24799999999999001</c:v>
                </c:pt>
                <c:pt idx="54956">
                  <c:v>-0.74500000000000399</c:v>
                </c:pt>
                <c:pt idx="54957">
                  <c:v>-0.248000000000004</c:v>
                </c:pt>
                <c:pt idx="54958">
                  <c:v>-6.20599999999998</c:v>
                </c:pt>
                <c:pt idx="54959">
                  <c:v>-7.1980000000000004</c:v>
                </c:pt>
                <c:pt idx="54960">
                  <c:v>0</c:v>
                </c:pt>
                <c:pt idx="54961">
                  <c:v>0</c:v>
                </c:pt>
                <c:pt idx="54962">
                  <c:v>0</c:v>
                </c:pt>
                <c:pt idx="54963">
                  <c:v>0</c:v>
                </c:pt>
                <c:pt idx="54964">
                  <c:v>1.365</c:v>
                </c:pt>
                <c:pt idx="54965">
                  <c:v>3.8479999999999901</c:v>
                </c:pt>
                <c:pt idx="54966">
                  <c:v>0</c:v>
                </c:pt>
                <c:pt idx="54967">
                  <c:v>0</c:v>
                </c:pt>
                <c:pt idx="54968">
                  <c:v>0.248000000000004</c:v>
                </c:pt>
                <c:pt idx="54969">
                  <c:v>0.495999999999995</c:v>
                </c:pt>
                <c:pt idx="54970">
                  <c:v>0</c:v>
                </c:pt>
                <c:pt idx="54971">
                  <c:v>0</c:v>
                </c:pt>
                <c:pt idx="54972">
                  <c:v>0</c:v>
                </c:pt>
                <c:pt idx="54973">
                  <c:v>0</c:v>
                </c:pt>
                <c:pt idx="54974">
                  <c:v>9.6809999999999903</c:v>
                </c:pt>
                <c:pt idx="54975">
                  <c:v>0</c:v>
                </c:pt>
                <c:pt idx="54976">
                  <c:v>2.3589999999999902</c:v>
                </c:pt>
                <c:pt idx="54977">
                  <c:v>-2.4830000000000001</c:v>
                </c:pt>
                <c:pt idx="54978">
                  <c:v>0</c:v>
                </c:pt>
                <c:pt idx="54979">
                  <c:v>0</c:v>
                </c:pt>
                <c:pt idx="54980">
                  <c:v>0</c:v>
                </c:pt>
                <c:pt idx="54981">
                  <c:v>0</c:v>
                </c:pt>
                <c:pt idx="54982">
                  <c:v>2.73</c:v>
                </c:pt>
                <c:pt idx="54983">
                  <c:v>4.0959999999999797</c:v>
                </c:pt>
                <c:pt idx="54984">
                  <c:v>0.868999999999999</c:v>
                </c:pt>
                <c:pt idx="54985">
                  <c:v>0.12400000000000901</c:v>
                </c:pt>
                <c:pt idx="54986">
                  <c:v>0.123999999999995</c:v>
                </c:pt>
                <c:pt idx="54987">
                  <c:v>0.496999999999999</c:v>
                </c:pt>
                <c:pt idx="54988">
                  <c:v>0</c:v>
                </c:pt>
                <c:pt idx="54989">
                  <c:v>0</c:v>
                </c:pt>
                <c:pt idx="54990">
                  <c:v>0</c:v>
                </c:pt>
                <c:pt idx="54991">
                  <c:v>0</c:v>
                </c:pt>
                <c:pt idx="54992">
                  <c:v>-0.495999999999995</c:v>
                </c:pt>
                <c:pt idx="54993">
                  <c:v>0</c:v>
                </c:pt>
                <c:pt idx="54994">
                  <c:v>2.2339999999999902</c:v>
                </c:pt>
                <c:pt idx="54995">
                  <c:v>0</c:v>
                </c:pt>
                <c:pt idx="54996">
                  <c:v>-2.855</c:v>
                </c:pt>
                <c:pt idx="54997">
                  <c:v>0</c:v>
                </c:pt>
                <c:pt idx="54998">
                  <c:v>0</c:v>
                </c:pt>
                <c:pt idx="54999">
                  <c:v>0</c:v>
                </c:pt>
                <c:pt idx="55000">
                  <c:v>0</c:v>
                </c:pt>
                <c:pt idx="55001">
                  <c:v>4.5919999999999899</c:v>
                </c:pt>
                <c:pt idx="55002">
                  <c:v>0</c:v>
                </c:pt>
                <c:pt idx="55003">
                  <c:v>-1.6140000000000001</c:v>
                </c:pt>
                <c:pt idx="55004">
                  <c:v>0</c:v>
                </c:pt>
                <c:pt idx="55005">
                  <c:v>0</c:v>
                </c:pt>
                <c:pt idx="55006">
                  <c:v>0</c:v>
                </c:pt>
                <c:pt idx="55007">
                  <c:v>0</c:v>
                </c:pt>
                <c:pt idx="55008">
                  <c:v>0</c:v>
                </c:pt>
                <c:pt idx="55009">
                  <c:v>0</c:v>
                </c:pt>
                <c:pt idx="55010">
                  <c:v>5.0879999999999903</c:v>
                </c:pt>
                <c:pt idx="55011">
                  <c:v>0</c:v>
                </c:pt>
                <c:pt idx="55012">
                  <c:v>0.248000000000004</c:v>
                </c:pt>
                <c:pt idx="55013">
                  <c:v>-0.248000000000004</c:v>
                </c:pt>
                <c:pt idx="55014">
                  <c:v>-0.24799999999999001</c:v>
                </c:pt>
                <c:pt idx="55015">
                  <c:v>0</c:v>
                </c:pt>
                <c:pt idx="55016">
                  <c:v>0</c:v>
                </c:pt>
                <c:pt idx="55017">
                  <c:v>0</c:v>
                </c:pt>
                <c:pt idx="55018">
                  <c:v>-0.620999999999995</c:v>
                </c:pt>
                <c:pt idx="55019">
                  <c:v>2.855</c:v>
                </c:pt>
                <c:pt idx="55020">
                  <c:v>-2.48199999999999</c:v>
                </c:pt>
                <c:pt idx="55021">
                  <c:v>2.6059999999999901</c:v>
                </c:pt>
                <c:pt idx="55022">
                  <c:v>-2.6059999999999901</c:v>
                </c:pt>
                <c:pt idx="55023">
                  <c:v>-3.8479999999999901</c:v>
                </c:pt>
                <c:pt idx="55024">
                  <c:v>0</c:v>
                </c:pt>
                <c:pt idx="55025">
                  <c:v>0</c:v>
                </c:pt>
                <c:pt idx="55026">
                  <c:v>0</c:v>
                </c:pt>
                <c:pt idx="55027">
                  <c:v>0</c:v>
                </c:pt>
                <c:pt idx="55028">
                  <c:v>7.57099999999999</c:v>
                </c:pt>
                <c:pt idx="55029">
                  <c:v>2.8539999999999899</c:v>
                </c:pt>
                <c:pt idx="55030">
                  <c:v>0</c:v>
                </c:pt>
                <c:pt idx="55031">
                  <c:v>-3.9710000000000001</c:v>
                </c:pt>
                <c:pt idx="55032">
                  <c:v>0</c:v>
                </c:pt>
                <c:pt idx="55033">
                  <c:v>0</c:v>
                </c:pt>
                <c:pt idx="55034">
                  <c:v>0</c:v>
                </c:pt>
                <c:pt idx="55035">
                  <c:v>0</c:v>
                </c:pt>
                <c:pt idx="55036">
                  <c:v>1.8620000000000001</c:v>
                </c:pt>
                <c:pt idx="55037">
                  <c:v>0.868999999999999</c:v>
                </c:pt>
                <c:pt idx="55038">
                  <c:v>1.7369999999999901</c:v>
                </c:pt>
                <c:pt idx="55039">
                  <c:v>0</c:v>
                </c:pt>
                <c:pt idx="55040">
                  <c:v>-2.6059999999999901</c:v>
                </c:pt>
                <c:pt idx="55041">
                  <c:v>-5.3369999999999997</c:v>
                </c:pt>
                <c:pt idx="55042">
                  <c:v>0</c:v>
                </c:pt>
                <c:pt idx="55043">
                  <c:v>0</c:v>
                </c:pt>
                <c:pt idx="55044">
                  <c:v>0</c:v>
                </c:pt>
                <c:pt idx="55045">
                  <c:v>3.5990000000000002</c:v>
                </c:pt>
                <c:pt idx="55046">
                  <c:v>0</c:v>
                </c:pt>
                <c:pt idx="55047">
                  <c:v>0</c:v>
                </c:pt>
                <c:pt idx="55048">
                  <c:v>4.3440000000000003</c:v>
                </c:pt>
                <c:pt idx="55049">
                  <c:v>0</c:v>
                </c:pt>
                <c:pt idx="55050">
                  <c:v>-1.4890000000000001</c:v>
                </c:pt>
                <c:pt idx="55051">
                  <c:v>0</c:v>
                </c:pt>
                <c:pt idx="55052">
                  <c:v>0</c:v>
                </c:pt>
                <c:pt idx="55053">
                  <c:v>0</c:v>
                </c:pt>
                <c:pt idx="55054">
                  <c:v>0</c:v>
                </c:pt>
                <c:pt idx="55055">
                  <c:v>0</c:v>
                </c:pt>
                <c:pt idx="55056">
                  <c:v>2.2339999999999902</c:v>
                </c:pt>
                <c:pt idx="55057">
                  <c:v>0</c:v>
                </c:pt>
                <c:pt idx="55058">
                  <c:v>-2.48199999999999</c:v>
                </c:pt>
                <c:pt idx="55059">
                  <c:v>0</c:v>
                </c:pt>
                <c:pt idx="55060">
                  <c:v>0</c:v>
                </c:pt>
                <c:pt idx="55061">
                  <c:v>0</c:v>
                </c:pt>
                <c:pt idx="55062">
                  <c:v>0</c:v>
                </c:pt>
                <c:pt idx="55063">
                  <c:v>0</c:v>
                </c:pt>
                <c:pt idx="55064">
                  <c:v>0.992999999999995</c:v>
                </c:pt>
                <c:pt idx="55065">
                  <c:v>1.61299999999999</c:v>
                </c:pt>
                <c:pt idx="55066">
                  <c:v>2.855</c:v>
                </c:pt>
                <c:pt idx="55067">
                  <c:v>2.97799999999999</c:v>
                </c:pt>
                <c:pt idx="55068">
                  <c:v>0</c:v>
                </c:pt>
                <c:pt idx="55069">
                  <c:v>0</c:v>
                </c:pt>
                <c:pt idx="55070">
                  <c:v>0</c:v>
                </c:pt>
                <c:pt idx="55071">
                  <c:v>0</c:v>
                </c:pt>
                <c:pt idx="55072">
                  <c:v>10.426</c:v>
                </c:pt>
                <c:pt idx="55073">
                  <c:v>2.72999999999998</c:v>
                </c:pt>
                <c:pt idx="55074">
                  <c:v>0</c:v>
                </c:pt>
                <c:pt idx="55075">
                  <c:v>-1.61299999999999</c:v>
                </c:pt>
                <c:pt idx="55076">
                  <c:v>-2.60699999999999</c:v>
                </c:pt>
                <c:pt idx="55077">
                  <c:v>-0.123999999999995</c:v>
                </c:pt>
                <c:pt idx="55078">
                  <c:v>0</c:v>
                </c:pt>
                <c:pt idx="55079">
                  <c:v>0</c:v>
                </c:pt>
                <c:pt idx="55080">
                  <c:v>0</c:v>
                </c:pt>
                <c:pt idx="55081">
                  <c:v>-0.743999999999999</c:v>
                </c:pt>
                <c:pt idx="55082">
                  <c:v>-1.11699999999999</c:v>
                </c:pt>
                <c:pt idx="55083">
                  <c:v>-0.24900000000002301</c:v>
                </c:pt>
                <c:pt idx="55084">
                  <c:v>0</c:v>
                </c:pt>
                <c:pt idx="55085">
                  <c:v>0</c:v>
                </c:pt>
                <c:pt idx="55086">
                  <c:v>0</c:v>
                </c:pt>
                <c:pt idx="55087">
                  <c:v>0</c:v>
                </c:pt>
                <c:pt idx="55088">
                  <c:v>0</c:v>
                </c:pt>
                <c:pt idx="55089">
                  <c:v>0</c:v>
                </c:pt>
                <c:pt idx="55090">
                  <c:v>1.8619999999999901</c:v>
                </c:pt>
                <c:pt idx="55091">
                  <c:v>1.4890000000000001</c:v>
                </c:pt>
                <c:pt idx="55092">
                  <c:v>0</c:v>
                </c:pt>
                <c:pt idx="55093">
                  <c:v>-2.48199999999999</c:v>
                </c:pt>
                <c:pt idx="55094">
                  <c:v>-0.49600000000000899</c:v>
                </c:pt>
                <c:pt idx="55095">
                  <c:v>0</c:v>
                </c:pt>
                <c:pt idx="55096">
                  <c:v>0</c:v>
                </c:pt>
                <c:pt idx="55097">
                  <c:v>0</c:v>
                </c:pt>
                <c:pt idx="55098">
                  <c:v>0</c:v>
                </c:pt>
                <c:pt idx="55099">
                  <c:v>0</c:v>
                </c:pt>
                <c:pt idx="55100">
                  <c:v>-6.08099999999998</c:v>
                </c:pt>
                <c:pt idx="55101">
                  <c:v>-0.123999999999995</c:v>
                </c:pt>
                <c:pt idx="55102">
                  <c:v>-3.5999999999999899</c:v>
                </c:pt>
                <c:pt idx="55103">
                  <c:v>0</c:v>
                </c:pt>
                <c:pt idx="55104">
                  <c:v>0.37299999999999001</c:v>
                </c:pt>
                <c:pt idx="55105">
                  <c:v>0</c:v>
                </c:pt>
                <c:pt idx="55106">
                  <c:v>0</c:v>
                </c:pt>
                <c:pt idx="55107">
                  <c:v>0</c:v>
                </c:pt>
                <c:pt idx="55108">
                  <c:v>0</c:v>
                </c:pt>
                <c:pt idx="55109">
                  <c:v>-1.11699999999999</c:v>
                </c:pt>
                <c:pt idx="55110">
                  <c:v>0</c:v>
                </c:pt>
                <c:pt idx="55111">
                  <c:v>0.123999999999995</c:v>
                </c:pt>
                <c:pt idx="55112">
                  <c:v>0</c:v>
                </c:pt>
                <c:pt idx="55113">
                  <c:v>1.36499999999998</c:v>
                </c:pt>
                <c:pt idx="55114">
                  <c:v>0</c:v>
                </c:pt>
                <c:pt idx="55115">
                  <c:v>0</c:v>
                </c:pt>
                <c:pt idx="55116">
                  <c:v>0</c:v>
                </c:pt>
                <c:pt idx="55117">
                  <c:v>0</c:v>
                </c:pt>
                <c:pt idx="55118">
                  <c:v>-3.59900000000001</c:v>
                </c:pt>
                <c:pt idx="55119">
                  <c:v>-3.2269999999999701</c:v>
                </c:pt>
                <c:pt idx="55120">
                  <c:v>0</c:v>
                </c:pt>
                <c:pt idx="55121">
                  <c:v>-0.125</c:v>
                </c:pt>
                <c:pt idx="55122">
                  <c:v>0.37299999999999001</c:v>
                </c:pt>
                <c:pt idx="55123">
                  <c:v>0</c:v>
                </c:pt>
                <c:pt idx="55124">
                  <c:v>0</c:v>
                </c:pt>
                <c:pt idx="55125">
                  <c:v>0</c:v>
                </c:pt>
                <c:pt idx="55126">
                  <c:v>-1.4890000000000001</c:v>
                </c:pt>
                <c:pt idx="55127">
                  <c:v>-0.24800000000001801</c:v>
                </c:pt>
                <c:pt idx="55128">
                  <c:v>0</c:v>
                </c:pt>
                <c:pt idx="55129">
                  <c:v>0</c:v>
                </c:pt>
                <c:pt idx="55130">
                  <c:v>-3.5999999999999899</c:v>
                </c:pt>
                <c:pt idx="55131">
                  <c:v>-1.4890000000000001</c:v>
                </c:pt>
                <c:pt idx="55132">
                  <c:v>0</c:v>
                </c:pt>
                <c:pt idx="55133">
                  <c:v>0</c:v>
                </c:pt>
                <c:pt idx="55134">
                  <c:v>0</c:v>
                </c:pt>
                <c:pt idx="55135">
                  <c:v>-5.4610000000000101</c:v>
                </c:pt>
                <c:pt idx="55136">
                  <c:v>0</c:v>
                </c:pt>
                <c:pt idx="55137">
                  <c:v>6.4539999999999997</c:v>
                </c:pt>
                <c:pt idx="55138">
                  <c:v>1.4890000000000001</c:v>
                </c:pt>
                <c:pt idx="55139">
                  <c:v>2.6059999999999901</c:v>
                </c:pt>
                <c:pt idx="55140">
                  <c:v>1.1179999999999899</c:v>
                </c:pt>
                <c:pt idx="55141">
                  <c:v>0</c:v>
                </c:pt>
                <c:pt idx="55142">
                  <c:v>0</c:v>
                </c:pt>
                <c:pt idx="55143">
                  <c:v>0</c:v>
                </c:pt>
                <c:pt idx="55144">
                  <c:v>0</c:v>
                </c:pt>
                <c:pt idx="55145">
                  <c:v>-0.248999999999995</c:v>
                </c:pt>
                <c:pt idx="55146">
                  <c:v>-1.61299999999999</c:v>
                </c:pt>
                <c:pt idx="55147">
                  <c:v>-1.98599999999999</c:v>
                </c:pt>
                <c:pt idx="55148">
                  <c:v>-3.59900000000001</c:v>
                </c:pt>
                <c:pt idx="55149">
                  <c:v>-4.3439999999999896</c:v>
                </c:pt>
                <c:pt idx="55150">
                  <c:v>0</c:v>
                </c:pt>
                <c:pt idx="55151">
                  <c:v>0</c:v>
                </c:pt>
                <c:pt idx="55152">
                  <c:v>0</c:v>
                </c:pt>
                <c:pt idx="55153">
                  <c:v>-0.49600000000000899</c:v>
                </c:pt>
                <c:pt idx="55154">
                  <c:v>0</c:v>
                </c:pt>
                <c:pt idx="55155">
                  <c:v>-2.85499999999998</c:v>
                </c:pt>
                <c:pt idx="55156">
                  <c:v>-10.301</c:v>
                </c:pt>
                <c:pt idx="55157">
                  <c:v>0</c:v>
                </c:pt>
                <c:pt idx="55158">
                  <c:v>14.769</c:v>
                </c:pt>
                <c:pt idx="55159">
                  <c:v>0</c:v>
                </c:pt>
                <c:pt idx="55160">
                  <c:v>0</c:v>
                </c:pt>
                <c:pt idx="55161">
                  <c:v>0</c:v>
                </c:pt>
                <c:pt idx="55162">
                  <c:v>29.788</c:v>
                </c:pt>
                <c:pt idx="55163">
                  <c:v>4.7159999999999798</c:v>
                </c:pt>
                <c:pt idx="55164">
                  <c:v>0</c:v>
                </c:pt>
                <c:pt idx="55165">
                  <c:v>-1.98599999999999</c:v>
                </c:pt>
                <c:pt idx="55166">
                  <c:v>-0.37200000000001399</c:v>
                </c:pt>
                <c:pt idx="55167">
                  <c:v>0</c:v>
                </c:pt>
                <c:pt idx="55168">
                  <c:v>0</c:v>
                </c:pt>
                <c:pt idx="55169">
                  <c:v>0</c:v>
                </c:pt>
                <c:pt idx="55170">
                  <c:v>0</c:v>
                </c:pt>
                <c:pt idx="55171">
                  <c:v>9.4329999999999892</c:v>
                </c:pt>
                <c:pt idx="55172">
                  <c:v>0</c:v>
                </c:pt>
                <c:pt idx="55173">
                  <c:v>-6.7019999999999902</c:v>
                </c:pt>
                <c:pt idx="55174">
                  <c:v>0</c:v>
                </c:pt>
                <c:pt idx="55175">
                  <c:v>0.62000000000000399</c:v>
                </c:pt>
                <c:pt idx="55176">
                  <c:v>0</c:v>
                </c:pt>
                <c:pt idx="55177">
                  <c:v>0</c:v>
                </c:pt>
                <c:pt idx="55178">
                  <c:v>0</c:v>
                </c:pt>
                <c:pt idx="55179">
                  <c:v>0</c:v>
                </c:pt>
                <c:pt idx="55180">
                  <c:v>8.3160000000000007</c:v>
                </c:pt>
                <c:pt idx="55181">
                  <c:v>14.521000000000001</c:v>
                </c:pt>
                <c:pt idx="55182">
                  <c:v>0.992999999999995</c:v>
                </c:pt>
                <c:pt idx="55183">
                  <c:v>-0.992999999999995</c:v>
                </c:pt>
                <c:pt idx="55184">
                  <c:v>0.992999999999995</c:v>
                </c:pt>
                <c:pt idx="55185">
                  <c:v>-4.21999999999999</c:v>
                </c:pt>
                <c:pt idx="55186">
                  <c:v>0</c:v>
                </c:pt>
                <c:pt idx="55187">
                  <c:v>0</c:v>
                </c:pt>
                <c:pt idx="55188">
                  <c:v>0</c:v>
                </c:pt>
                <c:pt idx="55189">
                  <c:v>4.7169999999999801</c:v>
                </c:pt>
                <c:pt idx="55190">
                  <c:v>9.1840000000000206</c:v>
                </c:pt>
                <c:pt idx="55191">
                  <c:v>1.4889999999999699</c:v>
                </c:pt>
                <c:pt idx="55192">
                  <c:v>-1.4889999999999699</c:v>
                </c:pt>
                <c:pt idx="55193">
                  <c:v>-2.1100000000000101</c:v>
                </c:pt>
                <c:pt idx="55194">
                  <c:v>-4.21999999999999</c:v>
                </c:pt>
                <c:pt idx="55195">
                  <c:v>0</c:v>
                </c:pt>
                <c:pt idx="55196">
                  <c:v>0</c:v>
                </c:pt>
                <c:pt idx="55197">
                  <c:v>0</c:v>
                </c:pt>
                <c:pt idx="55198">
                  <c:v>10.1779999999999</c:v>
                </c:pt>
                <c:pt idx="55199">
                  <c:v>9.8049999999999997</c:v>
                </c:pt>
                <c:pt idx="55200">
                  <c:v>10.548999999999999</c:v>
                </c:pt>
                <c:pt idx="55201">
                  <c:v>10.425999999999901</c:v>
                </c:pt>
                <c:pt idx="55202">
                  <c:v>1.4890000000000301</c:v>
                </c:pt>
                <c:pt idx="55203">
                  <c:v>-1.4890000000000301</c:v>
                </c:pt>
                <c:pt idx="55204">
                  <c:v>0</c:v>
                </c:pt>
                <c:pt idx="55205">
                  <c:v>0</c:v>
                </c:pt>
                <c:pt idx="55206">
                  <c:v>0</c:v>
                </c:pt>
                <c:pt idx="55207">
                  <c:v>-4.0960000000000001</c:v>
                </c:pt>
                <c:pt idx="55208">
                  <c:v>0</c:v>
                </c:pt>
                <c:pt idx="55209">
                  <c:v>6.3299999999999796</c:v>
                </c:pt>
                <c:pt idx="55210">
                  <c:v>20.975000000000001</c:v>
                </c:pt>
                <c:pt idx="55211">
                  <c:v>7.6949999999999896</c:v>
                </c:pt>
                <c:pt idx="55212">
                  <c:v>0</c:v>
                </c:pt>
                <c:pt idx="55213">
                  <c:v>0</c:v>
                </c:pt>
                <c:pt idx="55214">
                  <c:v>0</c:v>
                </c:pt>
                <c:pt idx="55215">
                  <c:v>0</c:v>
                </c:pt>
                <c:pt idx="55216">
                  <c:v>-0.992999999999995</c:v>
                </c:pt>
                <c:pt idx="55217">
                  <c:v>-11.914999999999999</c:v>
                </c:pt>
                <c:pt idx="55218">
                  <c:v>0</c:v>
                </c:pt>
                <c:pt idx="55219">
                  <c:v>27.802</c:v>
                </c:pt>
                <c:pt idx="55220">
                  <c:v>5.9569999999999901</c:v>
                </c:pt>
                <c:pt idx="55221">
                  <c:v>0</c:v>
                </c:pt>
                <c:pt idx="55222">
                  <c:v>0</c:v>
                </c:pt>
                <c:pt idx="55223">
                  <c:v>0</c:v>
                </c:pt>
                <c:pt idx="55224">
                  <c:v>0</c:v>
                </c:pt>
                <c:pt idx="55225">
                  <c:v>8.4399999999999906</c:v>
                </c:pt>
                <c:pt idx="55226">
                  <c:v>0</c:v>
                </c:pt>
                <c:pt idx="55227">
                  <c:v>-23.581999999999901</c:v>
                </c:pt>
                <c:pt idx="55228">
                  <c:v>-13.28</c:v>
                </c:pt>
                <c:pt idx="55229">
                  <c:v>2.6059999999999901</c:v>
                </c:pt>
                <c:pt idx="55230">
                  <c:v>-2.6059999999999901</c:v>
                </c:pt>
                <c:pt idx="55231">
                  <c:v>0</c:v>
                </c:pt>
                <c:pt idx="55232">
                  <c:v>0</c:v>
                </c:pt>
                <c:pt idx="55233">
                  <c:v>0</c:v>
                </c:pt>
                <c:pt idx="55234">
                  <c:v>0</c:v>
                </c:pt>
                <c:pt idx="55235">
                  <c:v>1.86099999999999</c:v>
                </c:pt>
                <c:pt idx="55236">
                  <c:v>4.5919999999999801</c:v>
                </c:pt>
                <c:pt idx="55237">
                  <c:v>9.5570000000000093</c:v>
                </c:pt>
                <c:pt idx="55238">
                  <c:v>10.425999999999901</c:v>
                </c:pt>
                <c:pt idx="55239">
                  <c:v>0</c:v>
                </c:pt>
                <c:pt idx="55240">
                  <c:v>0</c:v>
                </c:pt>
                <c:pt idx="55241">
                  <c:v>0</c:v>
                </c:pt>
                <c:pt idx="55242">
                  <c:v>0</c:v>
                </c:pt>
                <c:pt idx="55243">
                  <c:v>2.4830000000000001</c:v>
                </c:pt>
                <c:pt idx="55244">
                  <c:v>-4.7169999999999801</c:v>
                </c:pt>
                <c:pt idx="55245">
                  <c:v>0</c:v>
                </c:pt>
                <c:pt idx="55246">
                  <c:v>-1.11700000000001</c:v>
                </c:pt>
                <c:pt idx="55247">
                  <c:v>0</c:v>
                </c:pt>
                <c:pt idx="55248">
                  <c:v>-8.9359999999999999</c:v>
                </c:pt>
                <c:pt idx="55249">
                  <c:v>0</c:v>
                </c:pt>
                <c:pt idx="55250">
                  <c:v>0</c:v>
                </c:pt>
                <c:pt idx="55251">
                  <c:v>0</c:v>
                </c:pt>
                <c:pt idx="55252">
                  <c:v>0</c:v>
                </c:pt>
                <c:pt idx="55253">
                  <c:v>-1.2410000000000101</c:v>
                </c:pt>
                <c:pt idx="55254">
                  <c:v>0</c:v>
                </c:pt>
                <c:pt idx="55255">
                  <c:v>5.7089999999999996</c:v>
                </c:pt>
                <c:pt idx="55256">
                  <c:v>1.49</c:v>
                </c:pt>
                <c:pt idx="55257">
                  <c:v>0</c:v>
                </c:pt>
                <c:pt idx="55258">
                  <c:v>0</c:v>
                </c:pt>
                <c:pt idx="55259">
                  <c:v>0</c:v>
                </c:pt>
                <c:pt idx="55260">
                  <c:v>0</c:v>
                </c:pt>
                <c:pt idx="55261">
                  <c:v>0</c:v>
                </c:pt>
                <c:pt idx="55262">
                  <c:v>1.73799999999999</c:v>
                </c:pt>
                <c:pt idx="55263">
                  <c:v>0</c:v>
                </c:pt>
                <c:pt idx="55264">
                  <c:v>0</c:v>
                </c:pt>
                <c:pt idx="55265">
                  <c:v>3.7230000000000101</c:v>
                </c:pt>
                <c:pt idx="55266">
                  <c:v>0.123999999999995</c:v>
                </c:pt>
                <c:pt idx="55267">
                  <c:v>0</c:v>
                </c:pt>
                <c:pt idx="55268">
                  <c:v>0</c:v>
                </c:pt>
                <c:pt idx="55269">
                  <c:v>0</c:v>
                </c:pt>
                <c:pt idx="55270">
                  <c:v>0</c:v>
                </c:pt>
                <c:pt idx="55271">
                  <c:v>4.0960000000000001</c:v>
                </c:pt>
                <c:pt idx="55272">
                  <c:v>2.72999999999998</c:v>
                </c:pt>
                <c:pt idx="55273">
                  <c:v>6.0820000000000203</c:v>
                </c:pt>
                <c:pt idx="55274">
                  <c:v>0</c:v>
                </c:pt>
                <c:pt idx="55275">
                  <c:v>-0.992999999999995</c:v>
                </c:pt>
                <c:pt idx="55276">
                  <c:v>0</c:v>
                </c:pt>
                <c:pt idx="55277">
                  <c:v>0</c:v>
                </c:pt>
                <c:pt idx="55278">
                  <c:v>0</c:v>
                </c:pt>
                <c:pt idx="55279">
                  <c:v>1.11700000000001</c:v>
                </c:pt>
                <c:pt idx="55280">
                  <c:v>2.1100000000000101</c:v>
                </c:pt>
                <c:pt idx="55281">
                  <c:v>1.2409999999999799</c:v>
                </c:pt>
                <c:pt idx="55282">
                  <c:v>0.12400000000002299</c:v>
                </c:pt>
                <c:pt idx="55283">
                  <c:v>0.62000000000000399</c:v>
                </c:pt>
                <c:pt idx="55284">
                  <c:v>0</c:v>
                </c:pt>
                <c:pt idx="55285">
                  <c:v>0</c:v>
                </c:pt>
                <c:pt idx="55286">
                  <c:v>0</c:v>
                </c:pt>
                <c:pt idx="55287">
                  <c:v>0</c:v>
                </c:pt>
                <c:pt idx="55288">
                  <c:v>-2.1100000000000101</c:v>
                </c:pt>
                <c:pt idx="55289">
                  <c:v>0</c:v>
                </c:pt>
                <c:pt idx="55290">
                  <c:v>1.11700000000001</c:v>
                </c:pt>
                <c:pt idx="55291">
                  <c:v>0</c:v>
                </c:pt>
                <c:pt idx="55292">
                  <c:v>-1.7370000000000201</c:v>
                </c:pt>
                <c:pt idx="55293">
                  <c:v>-6.2060000000000102</c:v>
                </c:pt>
                <c:pt idx="55294">
                  <c:v>0</c:v>
                </c:pt>
                <c:pt idx="55295">
                  <c:v>0</c:v>
                </c:pt>
                <c:pt idx="55296">
                  <c:v>0</c:v>
                </c:pt>
                <c:pt idx="55297">
                  <c:v>0.37200000000001399</c:v>
                </c:pt>
                <c:pt idx="55298">
                  <c:v>0</c:v>
                </c:pt>
                <c:pt idx="55299">
                  <c:v>-5.3369999999999802</c:v>
                </c:pt>
                <c:pt idx="55300">
                  <c:v>-0.62000000000000399</c:v>
                </c:pt>
                <c:pt idx="55301">
                  <c:v>-0.37299999999999001</c:v>
                </c:pt>
                <c:pt idx="55302">
                  <c:v>-0.49600000000003702</c:v>
                </c:pt>
                <c:pt idx="55303">
                  <c:v>0</c:v>
                </c:pt>
                <c:pt idx="55304">
                  <c:v>0</c:v>
                </c:pt>
                <c:pt idx="55305">
                  <c:v>0</c:v>
                </c:pt>
                <c:pt idx="55306">
                  <c:v>0.123999999999966</c:v>
                </c:pt>
                <c:pt idx="55307">
                  <c:v>0</c:v>
                </c:pt>
                <c:pt idx="55308">
                  <c:v>0.24800000000004699</c:v>
                </c:pt>
                <c:pt idx="55309">
                  <c:v>0.37299999999999001</c:v>
                </c:pt>
                <c:pt idx="55310">
                  <c:v>0.24799999999999001</c:v>
                </c:pt>
                <c:pt idx="55311">
                  <c:v>0.62000000000000399</c:v>
                </c:pt>
                <c:pt idx="55312">
                  <c:v>0</c:v>
                </c:pt>
                <c:pt idx="55313">
                  <c:v>0</c:v>
                </c:pt>
                <c:pt idx="55314">
                  <c:v>0</c:v>
                </c:pt>
                <c:pt idx="55315">
                  <c:v>-0.37200000000001399</c:v>
                </c:pt>
                <c:pt idx="55316">
                  <c:v>-0.12400000000002299</c:v>
                </c:pt>
                <c:pt idx="55317">
                  <c:v>-0.62099999999998001</c:v>
                </c:pt>
                <c:pt idx="55318">
                  <c:v>-8.81200000000001</c:v>
                </c:pt>
                <c:pt idx="55319">
                  <c:v>0</c:v>
                </c:pt>
                <c:pt idx="55320">
                  <c:v>9.8049999999999997</c:v>
                </c:pt>
                <c:pt idx="55321">
                  <c:v>0</c:v>
                </c:pt>
                <c:pt idx="55322">
                  <c:v>0</c:v>
                </c:pt>
                <c:pt idx="55323">
                  <c:v>0</c:v>
                </c:pt>
                <c:pt idx="55324">
                  <c:v>0</c:v>
                </c:pt>
                <c:pt idx="55325">
                  <c:v>1.11700000000001</c:v>
                </c:pt>
                <c:pt idx="55326">
                  <c:v>0</c:v>
                </c:pt>
                <c:pt idx="55327">
                  <c:v>-5.7089999999999996</c:v>
                </c:pt>
                <c:pt idx="55328">
                  <c:v>-9.8049999999999997</c:v>
                </c:pt>
                <c:pt idx="55329">
                  <c:v>0</c:v>
                </c:pt>
                <c:pt idx="55330">
                  <c:v>0</c:v>
                </c:pt>
                <c:pt idx="55331">
                  <c:v>0</c:v>
                </c:pt>
                <c:pt idx="55332">
                  <c:v>0</c:v>
                </c:pt>
                <c:pt idx="55333">
                  <c:v>5.5849999999999698</c:v>
                </c:pt>
                <c:pt idx="55334">
                  <c:v>5.9580000000000197</c:v>
                </c:pt>
                <c:pt idx="55335">
                  <c:v>1.36499999999995</c:v>
                </c:pt>
                <c:pt idx="55336">
                  <c:v>0</c:v>
                </c:pt>
                <c:pt idx="55337">
                  <c:v>-0.49599999999998001</c:v>
                </c:pt>
                <c:pt idx="55338">
                  <c:v>-0.37299999999999001</c:v>
                </c:pt>
                <c:pt idx="55339">
                  <c:v>0</c:v>
                </c:pt>
                <c:pt idx="55340">
                  <c:v>0</c:v>
                </c:pt>
                <c:pt idx="55341">
                  <c:v>0</c:v>
                </c:pt>
                <c:pt idx="55342">
                  <c:v>0</c:v>
                </c:pt>
                <c:pt idx="55343">
                  <c:v>-6.8259999999999597</c:v>
                </c:pt>
                <c:pt idx="55344">
                  <c:v>1.11699999999996</c:v>
                </c:pt>
                <c:pt idx="55345">
                  <c:v>0</c:v>
                </c:pt>
                <c:pt idx="55346">
                  <c:v>6.5780000000000296</c:v>
                </c:pt>
                <c:pt idx="55347">
                  <c:v>0.62000000000000399</c:v>
                </c:pt>
                <c:pt idx="55348">
                  <c:v>0</c:v>
                </c:pt>
                <c:pt idx="55349">
                  <c:v>0</c:v>
                </c:pt>
                <c:pt idx="55350">
                  <c:v>0</c:v>
                </c:pt>
                <c:pt idx="55351">
                  <c:v>-0.49599999999998001</c:v>
                </c:pt>
                <c:pt idx="55352">
                  <c:v>0</c:v>
                </c:pt>
                <c:pt idx="55353">
                  <c:v>1.365</c:v>
                </c:pt>
                <c:pt idx="55354">
                  <c:v>5.95799999999997</c:v>
                </c:pt>
                <c:pt idx="55355">
                  <c:v>0.24799999999999001</c:v>
                </c:pt>
                <c:pt idx="55356">
                  <c:v>0</c:v>
                </c:pt>
                <c:pt idx="55357">
                  <c:v>0</c:v>
                </c:pt>
                <c:pt idx="55358">
                  <c:v>0</c:v>
                </c:pt>
                <c:pt idx="55359">
                  <c:v>0</c:v>
                </c:pt>
                <c:pt idx="55360">
                  <c:v>-2.4830000000000001</c:v>
                </c:pt>
                <c:pt idx="55361">
                  <c:v>-11.0459999999999</c:v>
                </c:pt>
                <c:pt idx="55362">
                  <c:v>0</c:v>
                </c:pt>
                <c:pt idx="55363">
                  <c:v>1.8619999999999599</c:v>
                </c:pt>
                <c:pt idx="55364">
                  <c:v>1.4890000000000301</c:v>
                </c:pt>
                <c:pt idx="55365">
                  <c:v>5.0889999999999898</c:v>
                </c:pt>
                <c:pt idx="55366">
                  <c:v>0</c:v>
                </c:pt>
                <c:pt idx="55367">
                  <c:v>0</c:v>
                </c:pt>
                <c:pt idx="55368">
                  <c:v>0</c:v>
                </c:pt>
                <c:pt idx="55369">
                  <c:v>0</c:v>
                </c:pt>
                <c:pt idx="55370">
                  <c:v>0.12400000000002299</c:v>
                </c:pt>
                <c:pt idx="55371">
                  <c:v>0.992999999999995</c:v>
                </c:pt>
                <c:pt idx="55372">
                  <c:v>0.49599999999998001</c:v>
                </c:pt>
                <c:pt idx="55373">
                  <c:v>0</c:v>
                </c:pt>
                <c:pt idx="55374">
                  <c:v>-0.37200000000001399</c:v>
                </c:pt>
                <c:pt idx="55375">
                  <c:v>0</c:v>
                </c:pt>
                <c:pt idx="55376">
                  <c:v>0</c:v>
                </c:pt>
                <c:pt idx="55377">
                  <c:v>0</c:v>
                </c:pt>
                <c:pt idx="55378">
                  <c:v>0</c:v>
                </c:pt>
                <c:pt idx="55379">
                  <c:v>6.9499999999999797</c:v>
                </c:pt>
                <c:pt idx="55380">
                  <c:v>0</c:v>
                </c:pt>
                <c:pt idx="55381">
                  <c:v>-0.992999999999995</c:v>
                </c:pt>
                <c:pt idx="55382">
                  <c:v>-2.48199999999997</c:v>
                </c:pt>
                <c:pt idx="55383">
                  <c:v>2.48199999999997</c:v>
                </c:pt>
                <c:pt idx="55384">
                  <c:v>0</c:v>
                </c:pt>
                <c:pt idx="55385">
                  <c:v>0</c:v>
                </c:pt>
                <c:pt idx="55386">
                  <c:v>0</c:v>
                </c:pt>
                <c:pt idx="55387">
                  <c:v>1.2409999999999799</c:v>
                </c:pt>
                <c:pt idx="55388">
                  <c:v>1.11699999999996</c:v>
                </c:pt>
                <c:pt idx="55389">
                  <c:v>-0.123999999999966</c:v>
                </c:pt>
                <c:pt idx="55390">
                  <c:v>0.49700000000001399</c:v>
                </c:pt>
                <c:pt idx="55391">
                  <c:v>0</c:v>
                </c:pt>
                <c:pt idx="55392">
                  <c:v>7.3229999999999702</c:v>
                </c:pt>
                <c:pt idx="55393">
                  <c:v>0</c:v>
                </c:pt>
                <c:pt idx="55394">
                  <c:v>0</c:v>
                </c:pt>
                <c:pt idx="55395">
                  <c:v>0</c:v>
                </c:pt>
                <c:pt idx="55396">
                  <c:v>-1.11700000000001</c:v>
                </c:pt>
                <c:pt idx="55397">
                  <c:v>-0.86900000000002797</c:v>
                </c:pt>
                <c:pt idx="55398">
                  <c:v>0</c:v>
                </c:pt>
                <c:pt idx="55399">
                  <c:v>0.86900000000002797</c:v>
                </c:pt>
                <c:pt idx="55400">
                  <c:v>0</c:v>
                </c:pt>
                <c:pt idx="55401">
                  <c:v>6.4539999999999997</c:v>
                </c:pt>
                <c:pt idx="55402">
                  <c:v>0</c:v>
                </c:pt>
                <c:pt idx="55403">
                  <c:v>0</c:v>
                </c:pt>
                <c:pt idx="55404">
                  <c:v>0</c:v>
                </c:pt>
                <c:pt idx="55405">
                  <c:v>-17.375999999999902</c:v>
                </c:pt>
                <c:pt idx="55406">
                  <c:v>-8.3160000000000291</c:v>
                </c:pt>
                <c:pt idx="55407">
                  <c:v>8.3160000000000291</c:v>
                </c:pt>
                <c:pt idx="55408">
                  <c:v>-8.3160000000000291</c:v>
                </c:pt>
                <c:pt idx="55409">
                  <c:v>-0.123999999999966</c:v>
                </c:pt>
                <c:pt idx="55410">
                  <c:v>0</c:v>
                </c:pt>
                <c:pt idx="55411">
                  <c:v>0</c:v>
                </c:pt>
                <c:pt idx="55412">
                  <c:v>0</c:v>
                </c:pt>
                <c:pt idx="55413">
                  <c:v>0</c:v>
                </c:pt>
                <c:pt idx="55414">
                  <c:v>-13.6519999999999</c:v>
                </c:pt>
                <c:pt idx="55415">
                  <c:v>0</c:v>
                </c:pt>
                <c:pt idx="55416">
                  <c:v>0</c:v>
                </c:pt>
                <c:pt idx="55417">
                  <c:v>0</c:v>
                </c:pt>
                <c:pt idx="55418">
                  <c:v>-0.248999999999995</c:v>
                </c:pt>
                <c:pt idx="55419">
                  <c:v>0</c:v>
                </c:pt>
                <c:pt idx="55420">
                  <c:v>0</c:v>
                </c:pt>
                <c:pt idx="55421">
                  <c:v>0</c:v>
                </c:pt>
                <c:pt idx="55422">
                  <c:v>0</c:v>
                </c:pt>
                <c:pt idx="55423">
                  <c:v>0</c:v>
                </c:pt>
                <c:pt idx="55424">
                  <c:v>1.11699999999999</c:v>
                </c:pt>
                <c:pt idx="55425">
                  <c:v>1.98599999999999</c:v>
                </c:pt>
                <c:pt idx="55426">
                  <c:v>3.1019999999999999</c:v>
                </c:pt>
                <c:pt idx="55427">
                  <c:v>0</c:v>
                </c:pt>
                <c:pt idx="55428">
                  <c:v>-3.84699999999998</c:v>
                </c:pt>
                <c:pt idx="55429">
                  <c:v>0</c:v>
                </c:pt>
                <c:pt idx="55430">
                  <c:v>0</c:v>
                </c:pt>
                <c:pt idx="55431">
                  <c:v>0</c:v>
                </c:pt>
                <c:pt idx="55432">
                  <c:v>0</c:v>
                </c:pt>
                <c:pt idx="55433">
                  <c:v>-0.24799999999999001</c:v>
                </c:pt>
                <c:pt idx="55434">
                  <c:v>0</c:v>
                </c:pt>
                <c:pt idx="55435">
                  <c:v>-0.62100000000000899</c:v>
                </c:pt>
                <c:pt idx="55436">
                  <c:v>-0.24799999999999001</c:v>
                </c:pt>
                <c:pt idx="55437">
                  <c:v>0.123999999999995</c:v>
                </c:pt>
                <c:pt idx="55438">
                  <c:v>0</c:v>
                </c:pt>
                <c:pt idx="55439">
                  <c:v>0</c:v>
                </c:pt>
                <c:pt idx="55440">
                  <c:v>0</c:v>
                </c:pt>
                <c:pt idx="55441">
                  <c:v>0</c:v>
                </c:pt>
                <c:pt idx="55442">
                  <c:v>0.61999999999997601</c:v>
                </c:pt>
                <c:pt idx="55443">
                  <c:v>0.12400000000002299</c:v>
                </c:pt>
                <c:pt idx="55444">
                  <c:v>0</c:v>
                </c:pt>
                <c:pt idx="55445">
                  <c:v>-0.49600000000000899</c:v>
                </c:pt>
                <c:pt idx="55446">
                  <c:v>0</c:v>
                </c:pt>
                <c:pt idx="55447">
                  <c:v>0</c:v>
                </c:pt>
                <c:pt idx="55448">
                  <c:v>0</c:v>
                </c:pt>
                <c:pt idx="55449">
                  <c:v>0</c:v>
                </c:pt>
                <c:pt idx="55450">
                  <c:v>0</c:v>
                </c:pt>
                <c:pt idx="55451">
                  <c:v>0.743999999999999</c:v>
                </c:pt>
                <c:pt idx="55452">
                  <c:v>-1.4890000000000001</c:v>
                </c:pt>
                <c:pt idx="55453">
                  <c:v>1.4890000000000001</c:v>
                </c:pt>
                <c:pt idx="55454">
                  <c:v>-1.61299999999999</c:v>
                </c:pt>
                <c:pt idx="55455">
                  <c:v>0.123999999999995</c:v>
                </c:pt>
                <c:pt idx="55456">
                  <c:v>0</c:v>
                </c:pt>
                <c:pt idx="55457">
                  <c:v>0</c:v>
                </c:pt>
                <c:pt idx="55458">
                  <c:v>0</c:v>
                </c:pt>
                <c:pt idx="55459">
                  <c:v>0</c:v>
                </c:pt>
                <c:pt idx="55460">
                  <c:v>-0.61999999999997601</c:v>
                </c:pt>
                <c:pt idx="55461">
                  <c:v>0</c:v>
                </c:pt>
                <c:pt idx="55462">
                  <c:v>-0.49700000000001399</c:v>
                </c:pt>
                <c:pt idx="55463">
                  <c:v>0</c:v>
                </c:pt>
                <c:pt idx="55464">
                  <c:v>0.992999999999995</c:v>
                </c:pt>
                <c:pt idx="55465">
                  <c:v>0</c:v>
                </c:pt>
                <c:pt idx="55466">
                  <c:v>0</c:v>
                </c:pt>
                <c:pt idx="55467">
                  <c:v>0</c:v>
                </c:pt>
                <c:pt idx="55468">
                  <c:v>-33.882999999999903</c:v>
                </c:pt>
                <c:pt idx="55469">
                  <c:v>0</c:v>
                </c:pt>
                <c:pt idx="55470">
                  <c:v>0</c:v>
                </c:pt>
                <c:pt idx="55471">
                  <c:v>0.62100000000000899</c:v>
                </c:pt>
                <c:pt idx="55472">
                  <c:v>0.743999999999999</c:v>
                </c:pt>
                <c:pt idx="55473">
                  <c:v>0</c:v>
                </c:pt>
                <c:pt idx="55474">
                  <c:v>0</c:v>
                </c:pt>
                <c:pt idx="55475">
                  <c:v>0</c:v>
                </c:pt>
                <c:pt idx="55476">
                  <c:v>0</c:v>
                </c:pt>
                <c:pt idx="55477">
                  <c:v>0</c:v>
                </c:pt>
                <c:pt idx="55478">
                  <c:v>0</c:v>
                </c:pt>
                <c:pt idx="55479">
                  <c:v>0</c:v>
                </c:pt>
                <c:pt idx="55480">
                  <c:v>-1.98599999999999</c:v>
                </c:pt>
                <c:pt idx="55481">
                  <c:v>0</c:v>
                </c:pt>
                <c:pt idx="55482">
                  <c:v>-0.12400000000002299</c:v>
                </c:pt>
                <c:pt idx="55483">
                  <c:v>0</c:v>
                </c:pt>
                <c:pt idx="55484">
                  <c:v>0</c:v>
                </c:pt>
                <c:pt idx="55485">
                  <c:v>0</c:v>
                </c:pt>
                <c:pt idx="55486">
                  <c:v>-0.24799999999999001</c:v>
                </c:pt>
                <c:pt idx="55487">
                  <c:v>0.24799999999999001</c:v>
                </c:pt>
                <c:pt idx="55488">
                  <c:v>-0.992999999999995</c:v>
                </c:pt>
                <c:pt idx="55489">
                  <c:v>1.11699999999999</c:v>
                </c:pt>
                <c:pt idx="55490">
                  <c:v>-0.867999999999995</c:v>
                </c:pt>
                <c:pt idx="55491">
                  <c:v>0.867999999999995</c:v>
                </c:pt>
                <c:pt idx="55492">
                  <c:v>0</c:v>
                </c:pt>
                <c:pt idx="55493">
                  <c:v>0</c:v>
                </c:pt>
                <c:pt idx="55494">
                  <c:v>0</c:v>
                </c:pt>
                <c:pt idx="55495">
                  <c:v>1.86100000000001</c:v>
                </c:pt>
                <c:pt idx="55496">
                  <c:v>0</c:v>
                </c:pt>
                <c:pt idx="55497">
                  <c:v>0</c:v>
                </c:pt>
                <c:pt idx="55498">
                  <c:v>0</c:v>
                </c:pt>
                <c:pt idx="55499">
                  <c:v>0</c:v>
                </c:pt>
                <c:pt idx="55500">
                  <c:v>0</c:v>
                </c:pt>
                <c:pt idx="55501">
                  <c:v>0</c:v>
                </c:pt>
                <c:pt idx="55502">
                  <c:v>0</c:v>
                </c:pt>
                <c:pt idx="55503">
                  <c:v>0</c:v>
                </c:pt>
                <c:pt idx="55504">
                  <c:v>-0.123999999999995</c:v>
                </c:pt>
                <c:pt idx="55505">
                  <c:v>0</c:v>
                </c:pt>
                <c:pt idx="55506">
                  <c:v>0</c:v>
                </c:pt>
                <c:pt idx="55507">
                  <c:v>0.743999999999999</c:v>
                </c:pt>
                <c:pt idx="55508">
                  <c:v>0.62100000000000899</c:v>
                </c:pt>
                <c:pt idx="55509">
                  <c:v>0</c:v>
                </c:pt>
                <c:pt idx="55510">
                  <c:v>0</c:v>
                </c:pt>
                <c:pt idx="55511">
                  <c:v>0</c:v>
                </c:pt>
                <c:pt idx="55512">
                  <c:v>0</c:v>
                </c:pt>
                <c:pt idx="55513">
                  <c:v>0</c:v>
                </c:pt>
                <c:pt idx="55514">
                  <c:v>0</c:v>
                </c:pt>
                <c:pt idx="55515">
                  <c:v>0.24799999999999001</c:v>
                </c:pt>
                <c:pt idx="55516">
                  <c:v>0</c:v>
                </c:pt>
                <c:pt idx="55517">
                  <c:v>0.12400000000002299</c:v>
                </c:pt>
                <c:pt idx="55518">
                  <c:v>0</c:v>
                </c:pt>
                <c:pt idx="55519">
                  <c:v>0</c:v>
                </c:pt>
                <c:pt idx="55520">
                  <c:v>0</c:v>
                </c:pt>
                <c:pt idx="55521">
                  <c:v>0</c:v>
                </c:pt>
                <c:pt idx="55522">
                  <c:v>1.4890000000000001</c:v>
                </c:pt>
                <c:pt idx="55523">
                  <c:v>0</c:v>
                </c:pt>
                <c:pt idx="55524">
                  <c:v>-0.12400000000002299</c:v>
                </c:pt>
                <c:pt idx="55525">
                  <c:v>0</c:v>
                </c:pt>
                <c:pt idx="55526">
                  <c:v>0.12400000000002299</c:v>
                </c:pt>
                <c:pt idx="55527">
                  <c:v>0</c:v>
                </c:pt>
                <c:pt idx="55528">
                  <c:v>0</c:v>
                </c:pt>
                <c:pt idx="55529">
                  <c:v>0</c:v>
                </c:pt>
                <c:pt idx="55530">
                  <c:v>0</c:v>
                </c:pt>
                <c:pt idx="55531">
                  <c:v>0</c:v>
                </c:pt>
                <c:pt idx="55532">
                  <c:v>0</c:v>
                </c:pt>
                <c:pt idx="55533">
                  <c:v>-0.992999999999995</c:v>
                </c:pt>
                <c:pt idx="55534">
                  <c:v>0</c:v>
                </c:pt>
                <c:pt idx="55535">
                  <c:v>0.74499999999997601</c:v>
                </c:pt>
                <c:pt idx="55536">
                  <c:v>0</c:v>
                </c:pt>
                <c:pt idx="55537">
                  <c:v>0</c:v>
                </c:pt>
                <c:pt idx="55538">
                  <c:v>0</c:v>
                </c:pt>
                <c:pt idx="55539">
                  <c:v>0</c:v>
                </c:pt>
                <c:pt idx="55540">
                  <c:v>0</c:v>
                </c:pt>
                <c:pt idx="55541">
                  <c:v>0</c:v>
                </c:pt>
                <c:pt idx="55542">
                  <c:v>0.37199999999998501</c:v>
                </c:pt>
                <c:pt idx="55543">
                  <c:v>0</c:v>
                </c:pt>
                <c:pt idx="55544">
                  <c:v>1.11700000000001</c:v>
                </c:pt>
                <c:pt idx="55545">
                  <c:v>0</c:v>
                </c:pt>
                <c:pt idx="55546">
                  <c:v>0</c:v>
                </c:pt>
                <c:pt idx="55547">
                  <c:v>0</c:v>
                </c:pt>
                <c:pt idx="55548">
                  <c:v>0</c:v>
                </c:pt>
                <c:pt idx="55549">
                  <c:v>0</c:v>
                </c:pt>
                <c:pt idx="55550">
                  <c:v>0</c:v>
                </c:pt>
                <c:pt idx="55551">
                  <c:v>-2.234</c:v>
                </c:pt>
                <c:pt idx="55552">
                  <c:v>-0.743999999999999</c:v>
                </c:pt>
                <c:pt idx="55553">
                  <c:v>0</c:v>
                </c:pt>
                <c:pt idx="55554">
                  <c:v>0</c:v>
                </c:pt>
                <c:pt idx="55555">
                  <c:v>0</c:v>
                </c:pt>
                <c:pt idx="55556">
                  <c:v>0</c:v>
                </c:pt>
                <c:pt idx="55557">
                  <c:v>0</c:v>
                </c:pt>
                <c:pt idx="55558">
                  <c:v>0.24799999999999001</c:v>
                </c:pt>
                <c:pt idx="55559">
                  <c:v>0.37299999999999001</c:v>
                </c:pt>
                <c:pt idx="55560">
                  <c:v>0</c:v>
                </c:pt>
                <c:pt idx="55561">
                  <c:v>-1.73799999999999</c:v>
                </c:pt>
                <c:pt idx="55562">
                  <c:v>0</c:v>
                </c:pt>
                <c:pt idx="55563">
                  <c:v>1.365</c:v>
                </c:pt>
                <c:pt idx="55564">
                  <c:v>0</c:v>
                </c:pt>
                <c:pt idx="55565">
                  <c:v>0</c:v>
                </c:pt>
                <c:pt idx="55566">
                  <c:v>0</c:v>
                </c:pt>
                <c:pt idx="55567">
                  <c:v>0.74500000000000399</c:v>
                </c:pt>
                <c:pt idx="55568">
                  <c:v>1.4890000000000001</c:v>
                </c:pt>
                <c:pt idx="55569">
                  <c:v>0</c:v>
                </c:pt>
                <c:pt idx="55570">
                  <c:v>-0.12400000000002299</c:v>
                </c:pt>
                <c:pt idx="55571">
                  <c:v>-1.36499999999998</c:v>
                </c:pt>
                <c:pt idx="55572">
                  <c:v>0.24799999999999001</c:v>
                </c:pt>
                <c:pt idx="55573">
                  <c:v>0</c:v>
                </c:pt>
                <c:pt idx="55574">
                  <c:v>0</c:v>
                </c:pt>
                <c:pt idx="55575">
                  <c:v>0</c:v>
                </c:pt>
                <c:pt idx="55576">
                  <c:v>-0.743999999999999</c:v>
                </c:pt>
                <c:pt idx="55577">
                  <c:v>0</c:v>
                </c:pt>
                <c:pt idx="55578">
                  <c:v>0.62000000000000399</c:v>
                </c:pt>
                <c:pt idx="55579">
                  <c:v>0</c:v>
                </c:pt>
                <c:pt idx="55580">
                  <c:v>0</c:v>
                </c:pt>
                <c:pt idx="55581">
                  <c:v>-0.49600000000000899</c:v>
                </c:pt>
                <c:pt idx="55582">
                  <c:v>0</c:v>
                </c:pt>
                <c:pt idx="55583">
                  <c:v>0</c:v>
                </c:pt>
                <c:pt idx="55584">
                  <c:v>0</c:v>
                </c:pt>
                <c:pt idx="55585">
                  <c:v>-0.37200000000001399</c:v>
                </c:pt>
                <c:pt idx="55586">
                  <c:v>0</c:v>
                </c:pt>
                <c:pt idx="55587">
                  <c:v>0.49600000000000899</c:v>
                </c:pt>
                <c:pt idx="55588">
                  <c:v>0.123999999999995</c:v>
                </c:pt>
                <c:pt idx="55589">
                  <c:v>0.123999999999995</c:v>
                </c:pt>
                <c:pt idx="55590">
                  <c:v>1.3660000000000101</c:v>
                </c:pt>
                <c:pt idx="55591">
                  <c:v>0</c:v>
                </c:pt>
                <c:pt idx="55592">
                  <c:v>0</c:v>
                </c:pt>
                <c:pt idx="55593">
                  <c:v>0</c:v>
                </c:pt>
                <c:pt idx="55594">
                  <c:v>-0.37299999999999001</c:v>
                </c:pt>
                <c:pt idx="55595">
                  <c:v>0</c:v>
                </c:pt>
                <c:pt idx="55596">
                  <c:v>0</c:v>
                </c:pt>
                <c:pt idx="55597">
                  <c:v>0</c:v>
                </c:pt>
                <c:pt idx="55598">
                  <c:v>-1.86100000000001</c:v>
                </c:pt>
                <c:pt idx="55599">
                  <c:v>-0.123999999999995</c:v>
                </c:pt>
                <c:pt idx="55600">
                  <c:v>0</c:v>
                </c:pt>
                <c:pt idx="55601">
                  <c:v>0</c:v>
                </c:pt>
                <c:pt idx="55602">
                  <c:v>0</c:v>
                </c:pt>
                <c:pt idx="55603">
                  <c:v>0</c:v>
                </c:pt>
                <c:pt idx="55604">
                  <c:v>-0.74500000000000399</c:v>
                </c:pt>
                <c:pt idx="55605">
                  <c:v>0</c:v>
                </c:pt>
                <c:pt idx="55606">
                  <c:v>0.62000000000000399</c:v>
                </c:pt>
                <c:pt idx="55607">
                  <c:v>25.195999999999898</c:v>
                </c:pt>
                <c:pt idx="55608">
                  <c:v>0</c:v>
                </c:pt>
                <c:pt idx="55609">
                  <c:v>0</c:v>
                </c:pt>
                <c:pt idx="55610">
                  <c:v>0</c:v>
                </c:pt>
                <c:pt idx="55611">
                  <c:v>0</c:v>
                </c:pt>
                <c:pt idx="55612">
                  <c:v>-0.49699999999998501</c:v>
                </c:pt>
                <c:pt idx="55613">
                  <c:v>0.49699999999998501</c:v>
                </c:pt>
                <c:pt idx="55614">
                  <c:v>0.49600000000000899</c:v>
                </c:pt>
                <c:pt idx="55615">
                  <c:v>0.868999999999999</c:v>
                </c:pt>
                <c:pt idx="55616">
                  <c:v>-0.24799999999999001</c:v>
                </c:pt>
                <c:pt idx="55617">
                  <c:v>0.49599999999998001</c:v>
                </c:pt>
                <c:pt idx="55618">
                  <c:v>0</c:v>
                </c:pt>
                <c:pt idx="55619">
                  <c:v>0</c:v>
                </c:pt>
                <c:pt idx="55620">
                  <c:v>0</c:v>
                </c:pt>
                <c:pt idx="55621">
                  <c:v>-1.11700000000001</c:v>
                </c:pt>
                <c:pt idx="55622">
                  <c:v>-0.49600000000000899</c:v>
                </c:pt>
                <c:pt idx="55623">
                  <c:v>0</c:v>
                </c:pt>
                <c:pt idx="55624">
                  <c:v>-0.37199999999998501</c:v>
                </c:pt>
                <c:pt idx="55625">
                  <c:v>0</c:v>
                </c:pt>
                <c:pt idx="55626">
                  <c:v>0.62000000000000399</c:v>
                </c:pt>
                <c:pt idx="55627">
                  <c:v>0</c:v>
                </c:pt>
                <c:pt idx="55628">
                  <c:v>0</c:v>
                </c:pt>
                <c:pt idx="55629">
                  <c:v>0</c:v>
                </c:pt>
                <c:pt idx="55630">
                  <c:v>0</c:v>
                </c:pt>
                <c:pt idx="55631">
                  <c:v>0.62099999999998001</c:v>
                </c:pt>
                <c:pt idx="55632">
                  <c:v>0</c:v>
                </c:pt>
                <c:pt idx="55633">
                  <c:v>-0.868999999999999</c:v>
                </c:pt>
                <c:pt idx="55634">
                  <c:v>0</c:v>
                </c:pt>
                <c:pt idx="55635">
                  <c:v>0.992999999999995</c:v>
                </c:pt>
                <c:pt idx="55636">
                  <c:v>0</c:v>
                </c:pt>
                <c:pt idx="55637">
                  <c:v>0</c:v>
                </c:pt>
                <c:pt idx="55638">
                  <c:v>0</c:v>
                </c:pt>
                <c:pt idx="55639">
                  <c:v>1.11700000000001</c:v>
                </c:pt>
                <c:pt idx="55640">
                  <c:v>-1.365</c:v>
                </c:pt>
                <c:pt idx="55641">
                  <c:v>0.992999999999995</c:v>
                </c:pt>
                <c:pt idx="55642">
                  <c:v>-0.49600000000000899</c:v>
                </c:pt>
                <c:pt idx="55643">
                  <c:v>0.49600000000000899</c:v>
                </c:pt>
                <c:pt idx="55644">
                  <c:v>-0.24799999999999001</c:v>
                </c:pt>
                <c:pt idx="55645">
                  <c:v>0</c:v>
                </c:pt>
                <c:pt idx="55646">
                  <c:v>0</c:v>
                </c:pt>
                <c:pt idx="55647">
                  <c:v>0</c:v>
                </c:pt>
                <c:pt idx="55648">
                  <c:v>-0.49700000000001399</c:v>
                </c:pt>
                <c:pt idx="55649">
                  <c:v>0</c:v>
                </c:pt>
                <c:pt idx="55650">
                  <c:v>0.74500000000000399</c:v>
                </c:pt>
                <c:pt idx="55651">
                  <c:v>0</c:v>
                </c:pt>
                <c:pt idx="55652">
                  <c:v>0</c:v>
                </c:pt>
                <c:pt idx="55653">
                  <c:v>-0.24799999999999001</c:v>
                </c:pt>
                <c:pt idx="55654">
                  <c:v>0</c:v>
                </c:pt>
                <c:pt idx="55655">
                  <c:v>0</c:v>
                </c:pt>
                <c:pt idx="55656">
                  <c:v>0</c:v>
                </c:pt>
                <c:pt idx="55657">
                  <c:v>-0.74500000000000399</c:v>
                </c:pt>
                <c:pt idx="55658">
                  <c:v>0</c:v>
                </c:pt>
                <c:pt idx="55659">
                  <c:v>1.2410000000000101</c:v>
                </c:pt>
                <c:pt idx="55660">
                  <c:v>0.24799999999999001</c:v>
                </c:pt>
                <c:pt idx="55661">
                  <c:v>0.24799999999999001</c:v>
                </c:pt>
                <c:pt idx="55662">
                  <c:v>0.24900000000002301</c:v>
                </c:pt>
                <c:pt idx="55663">
                  <c:v>0</c:v>
                </c:pt>
                <c:pt idx="55664">
                  <c:v>0</c:v>
                </c:pt>
                <c:pt idx="55665">
                  <c:v>0</c:v>
                </c:pt>
                <c:pt idx="55666">
                  <c:v>0</c:v>
                </c:pt>
                <c:pt idx="55667">
                  <c:v>-0.62000000000000399</c:v>
                </c:pt>
                <c:pt idx="55668">
                  <c:v>0</c:v>
                </c:pt>
                <c:pt idx="55669">
                  <c:v>0.992999999999995</c:v>
                </c:pt>
                <c:pt idx="55670">
                  <c:v>11.9149999999999</c:v>
                </c:pt>
                <c:pt idx="55671">
                  <c:v>46.417999999999999</c:v>
                </c:pt>
                <c:pt idx="55672">
                  <c:v>0</c:v>
                </c:pt>
                <c:pt idx="55673">
                  <c:v>0</c:v>
                </c:pt>
                <c:pt idx="55674">
                  <c:v>0</c:v>
                </c:pt>
                <c:pt idx="55675">
                  <c:v>-13.156000000000001</c:v>
                </c:pt>
                <c:pt idx="55676">
                  <c:v>-20.851999999999901</c:v>
                </c:pt>
                <c:pt idx="55677">
                  <c:v>0</c:v>
                </c:pt>
                <c:pt idx="55678">
                  <c:v>0</c:v>
                </c:pt>
                <c:pt idx="55679">
                  <c:v>-6.7019999999999902</c:v>
                </c:pt>
                <c:pt idx="55680">
                  <c:v>-0.371999999999999</c:v>
                </c:pt>
                <c:pt idx="55681">
                  <c:v>0</c:v>
                </c:pt>
                <c:pt idx="55682">
                  <c:v>0</c:v>
                </c:pt>
                <c:pt idx="55683">
                  <c:v>0</c:v>
                </c:pt>
                <c:pt idx="55684">
                  <c:v>-21.098999999999901</c:v>
                </c:pt>
                <c:pt idx="55685">
                  <c:v>-27.802</c:v>
                </c:pt>
                <c:pt idx="55686">
                  <c:v>0</c:v>
                </c:pt>
                <c:pt idx="55687">
                  <c:v>-3.3509999999999902</c:v>
                </c:pt>
                <c:pt idx="55688">
                  <c:v>-4.3439999999999896</c:v>
                </c:pt>
                <c:pt idx="55689">
                  <c:v>-13.9</c:v>
                </c:pt>
                <c:pt idx="55690">
                  <c:v>0</c:v>
                </c:pt>
                <c:pt idx="55691">
                  <c:v>0</c:v>
                </c:pt>
                <c:pt idx="55692">
                  <c:v>0</c:v>
                </c:pt>
                <c:pt idx="55693">
                  <c:v>-0.620999999999995</c:v>
                </c:pt>
                <c:pt idx="55694">
                  <c:v>-1.365</c:v>
                </c:pt>
                <c:pt idx="55695">
                  <c:v>-0.124000000000002</c:v>
                </c:pt>
                <c:pt idx="55696">
                  <c:v>0.124000000000002</c:v>
                </c:pt>
                <c:pt idx="55697">
                  <c:v>-0.124000000000002</c:v>
                </c:pt>
                <c:pt idx="55698">
                  <c:v>0.248000000000004</c:v>
                </c:pt>
                <c:pt idx="55699">
                  <c:v>0</c:v>
                </c:pt>
                <c:pt idx="55700">
                  <c:v>0</c:v>
                </c:pt>
                <c:pt idx="55701">
                  <c:v>0</c:v>
                </c:pt>
                <c:pt idx="55702">
                  <c:v>0.62000000000000399</c:v>
                </c:pt>
                <c:pt idx="55703">
                  <c:v>0</c:v>
                </c:pt>
                <c:pt idx="55704">
                  <c:v>0</c:v>
                </c:pt>
                <c:pt idx="55705">
                  <c:v>-0.62000000000000399</c:v>
                </c:pt>
                <c:pt idx="55706">
                  <c:v>0.86800000000000199</c:v>
                </c:pt>
                <c:pt idx="55707">
                  <c:v>0</c:v>
                </c:pt>
                <c:pt idx="55708">
                  <c:v>0</c:v>
                </c:pt>
                <c:pt idx="55709">
                  <c:v>0</c:v>
                </c:pt>
                <c:pt idx="55710">
                  <c:v>0</c:v>
                </c:pt>
                <c:pt idx="55711">
                  <c:v>0</c:v>
                </c:pt>
                <c:pt idx="55712">
                  <c:v>0.24799999999999001</c:v>
                </c:pt>
                <c:pt idx="55713">
                  <c:v>0</c:v>
                </c:pt>
                <c:pt idx="55714">
                  <c:v>0</c:v>
                </c:pt>
                <c:pt idx="55715">
                  <c:v>0.62100000000000899</c:v>
                </c:pt>
                <c:pt idx="55716">
                  <c:v>0</c:v>
                </c:pt>
                <c:pt idx="55717">
                  <c:v>0</c:v>
                </c:pt>
                <c:pt idx="55718">
                  <c:v>0</c:v>
                </c:pt>
                <c:pt idx="55719">
                  <c:v>0</c:v>
                </c:pt>
                <c:pt idx="55720">
                  <c:v>0</c:v>
                </c:pt>
                <c:pt idx="55721">
                  <c:v>0</c:v>
                </c:pt>
                <c:pt idx="55722">
                  <c:v>-0.124000000000002</c:v>
                </c:pt>
                <c:pt idx="55723">
                  <c:v>0</c:v>
                </c:pt>
                <c:pt idx="55724">
                  <c:v>0.124000000000002</c:v>
                </c:pt>
                <c:pt idx="55725">
                  <c:v>0</c:v>
                </c:pt>
                <c:pt idx="55726">
                  <c:v>0</c:v>
                </c:pt>
                <c:pt idx="55727">
                  <c:v>0</c:v>
                </c:pt>
                <c:pt idx="55728">
                  <c:v>0</c:v>
                </c:pt>
                <c:pt idx="55729">
                  <c:v>0</c:v>
                </c:pt>
                <c:pt idx="55730">
                  <c:v>0.247999999999997</c:v>
                </c:pt>
                <c:pt idx="55731">
                  <c:v>0</c:v>
                </c:pt>
                <c:pt idx="55732">
                  <c:v>0</c:v>
                </c:pt>
                <c:pt idx="55733">
                  <c:v>1.2409999999999899</c:v>
                </c:pt>
                <c:pt idx="55734">
                  <c:v>0</c:v>
                </c:pt>
                <c:pt idx="55735">
                  <c:v>0</c:v>
                </c:pt>
                <c:pt idx="55736">
                  <c:v>0</c:v>
                </c:pt>
                <c:pt idx="55737">
                  <c:v>0</c:v>
                </c:pt>
                <c:pt idx="55738">
                  <c:v>0.373000000000004</c:v>
                </c:pt>
                <c:pt idx="55739">
                  <c:v>0</c:v>
                </c:pt>
                <c:pt idx="55740">
                  <c:v>0</c:v>
                </c:pt>
                <c:pt idx="55741">
                  <c:v>-0.373000000000004</c:v>
                </c:pt>
                <c:pt idx="55742">
                  <c:v>-0.371999999999999</c:v>
                </c:pt>
                <c:pt idx="55743">
                  <c:v>-0.62100000000000199</c:v>
                </c:pt>
                <c:pt idx="55744">
                  <c:v>0</c:v>
                </c:pt>
                <c:pt idx="55745">
                  <c:v>0</c:v>
                </c:pt>
                <c:pt idx="55746">
                  <c:v>0</c:v>
                </c:pt>
                <c:pt idx="55747">
                  <c:v>0.124000000000002</c:v>
                </c:pt>
                <c:pt idx="55748">
                  <c:v>0.371999999999999</c:v>
                </c:pt>
                <c:pt idx="55749">
                  <c:v>0</c:v>
                </c:pt>
                <c:pt idx="55750">
                  <c:v>0.372999999999997</c:v>
                </c:pt>
                <c:pt idx="55751">
                  <c:v>0</c:v>
                </c:pt>
                <c:pt idx="55752">
                  <c:v>5.7089999999999899</c:v>
                </c:pt>
                <c:pt idx="55753">
                  <c:v>0</c:v>
                </c:pt>
                <c:pt idx="55754">
                  <c:v>0</c:v>
                </c:pt>
                <c:pt idx="55755">
                  <c:v>0</c:v>
                </c:pt>
                <c:pt idx="55756">
                  <c:v>0</c:v>
                </c:pt>
                <c:pt idx="55757">
                  <c:v>0.496999999999999</c:v>
                </c:pt>
                <c:pt idx="55758">
                  <c:v>0.86900000000000599</c:v>
                </c:pt>
                <c:pt idx="55759">
                  <c:v>0.24799999999999001</c:v>
                </c:pt>
                <c:pt idx="55760">
                  <c:v>0</c:v>
                </c:pt>
                <c:pt idx="55761">
                  <c:v>-0.24799999999999001</c:v>
                </c:pt>
                <c:pt idx="55762">
                  <c:v>0</c:v>
                </c:pt>
                <c:pt idx="55763">
                  <c:v>0</c:v>
                </c:pt>
                <c:pt idx="55764">
                  <c:v>0</c:v>
                </c:pt>
                <c:pt idx="55765">
                  <c:v>-1.365</c:v>
                </c:pt>
                <c:pt idx="55766">
                  <c:v>-0.62100000000000199</c:v>
                </c:pt>
                <c:pt idx="55767">
                  <c:v>0</c:v>
                </c:pt>
                <c:pt idx="55768">
                  <c:v>-0.247999999999997</c:v>
                </c:pt>
                <c:pt idx="55769">
                  <c:v>0</c:v>
                </c:pt>
                <c:pt idx="55770">
                  <c:v>0.868999999999999</c:v>
                </c:pt>
                <c:pt idx="55771">
                  <c:v>0</c:v>
                </c:pt>
                <c:pt idx="55772">
                  <c:v>0</c:v>
                </c:pt>
                <c:pt idx="55773">
                  <c:v>0</c:v>
                </c:pt>
                <c:pt idx="55774">
                  <c:v>0</c:v>
                </c:pt>
                <c:pt idx="55775">
                  <c:v>-0.496999999999999</c:v>
                </c:pt>
                <c:pt idx="55776">
                  <c:v>1.11699999999999</c:v>
                </c:pt>
                <c:pt idx="55777">
                  <c:v>0</c:v>
                </c:pt>
                <c:pt idx="55778">
                  <c:v>0</c:v>
                </c:pt>
                <c:pt idx="55779">
                  <c:v>-0.743999999999999</c:v>
                </c:pt>
                <c:pt idx="55780">
                  <c:v>0</c:v>
                </c:pt>
                <c:pt idx="55781">
                  <c:v>0</c:v>
                </c:pt>
                <c:pt idx="55782">
                  <c:v>0</c:v>
                </c:pt>
                <c:pt idx="55783">
                  <c:v>0.373000000000004</c:v>
                </c:pt>
                <c:pt idx="55784">
                  <c:v>0</c:v>
                </c:pt>
                <c:pt idx="55785">
                  <c:v>0</c:v>
                </c:pt>
                <c:pt idx="55786">
                  <c:v>-0.123999999999995</c:v>
                </c:pt>
                <c:pt idx="55787">
                  <c:v>0.24799999999999001</c:v>
                </c:pt>
                <c:pt idx="55788">
                  <c:v>-0.24799999999999001</c:v>
                </c:pt>
                <c:pt idx="55789">
                  <c:v>0</c:v>
                </c:pt>
                <c:pt idx="55790">
                  <c:v>0</c:v>
                </c:pt>
                <c:pt idx="55791">
                  <c:v>0</c:v>
                </c:pt>
                <c:pt idx="55792">
                  <c:v>0</c:v>
                </c:pt>
                <c:pt idx="55793">
                  <c:v>0</c:v>
                </c:pt>
                <c:pt idx="55794">
                  <c:v>0</c:v>
                </c:pt>
                <c:pt idx="55795">
                  <c:v>0.743999999999999</c:v>
                </c:pt>
                <c:pt idx="55796">
                  <c:v>0.249000000000002</c:v>
                </c:pt>
                <c:pt idx="55797">
                  <c:v>0</c:v>
                </c:pt>
                <c:pt idx="55798">
                  <c:v>0</c:v>
                </c:pt>
                <c:pt idx="55799">
                  <c:v>0</c:v>
                </c:pt>
                <c:pt idx="55800">
                  <c:v>0</c:v>
                </c:pt>
                <c:pt idx="55801">
                  <c:v>0.123999999999995</c:v>
                </c:pt>
                <c:pt idx="55802">
                  <c:v>0</c:v>
                </c:pt>
                <c:pt idx="55803">
                  <c:v>0</c:v>
                </c:pt>
                <c:pt idx="55804">
                  <c:v>0</c:v>
                </c:pt>
                <c:pt idx="55805">
                  <c:v>1.61299999999999</c:v>
                </c:pt>
                <c:pt idx="55806">
                  <c:v>0</c:v>
                </c:pt>
                <c:pt idx="55807">
                  <c:v>0</c:v>
                </c:pt>
                <c:pt idx="55808">
                  <c:v>0</c:v>
                </c:pt>
                <c:pt idx="55809">
                  <c:v>0</c:v>
                </c:pt>
                <c:pt idx="55810">
                  <c:v>0.74499999999999</c:v>
                </c:pt>
                <c:pt idx="55811">
                  <c:v>-0.74499999999999</c:v>
                </c:pt>
                <c:pt idx="55812">
                  <c:v>-1.117</c:v>
                </c:pt>
                <c:pt idx="55813">
                  <c:v>-0.743999999999999</c:v>
                </c:pt>
                <c:pt idx="55814">
                  <c:v>-0.249000000000002</c:v>
                </c:pt>
                <c:pt idx="55815">
                  <c:v>0.249000000000002</c:v>
                </c:pt>
                <c:pt idx="55816">
                  <c:v>0</c:v>
                </c:pt>
                <c:pt idx="55817">
                  <c:v>0</c:v>
                </c:pt>
                <c:pt idx="55818">
                  <c:v>0</c:v>
                </c:pt>
                <c:pt idx="55819">
                  <c:v>0</c:v>
                </c:pt>
                <c:pt idx="55820">
                  <c:v>0.49600000000000199</c:v>
                </c:pt>
                <c:pt idx="55821">
                  <c:v>0</c:v>
                </c:pt>
                <c:pt idx="55822">
                  <c:v>0</c:v>
                </c:pt>
                <c:pt idx="55823">
                  <c:v>0.124000000000002</c:v>
                </c:pt>
                <c:pt idx="55824">
                  <c:v>0.123999999999995</c:v>
                </c:pt>
                <c:pt idx="55825">
                  <c:v>0</c:v>
                </c:pt>
                <c:pt idx="55826">
                  <c:v>0</c:v>
                </c:pt>
                <c:pt idx="55827">
                  <c:v>0</c:v>
                </c:pt>
                <c:pt idx="55828">
                  <c:v>0</c:v>
                </c:pt>
                <c:pt idx="55829">
                  <c:v>0.992999999999995</c:v>
                </c:pt>
                <c:pt idx="55830">
                  <c:v>0</c:v>
                </c:pt>
                <c:pt idx="55831">
                  <c:v>0.62100000000000899</c:v>
                </c:pt>
                <c:pt idx="55832">
                  <c:v>0</c:v>
                </c:pt>
                <c:pt idx="55833">
                  <c:v>0.61999999999999</c:v>
                </c:pt>
                <c:pt idx="55834">
                  <c:v>0</c:v>
                </c:pt>
                <c:pt idx="55835">
                  <c:v>0</c:v>
                </c:pt>
                <c:pt idx="55836">
                  <c:v>0</c:v>
                </c:pt>
                <c:pt idx="55837">
                  <c:v>-1.4889999999999901</c:v>
                </c:pt>
                <c:pt idx="55838">
                  <c:v>-0.247999999999997</c:v>
                </c:pt>
                <c:pt idx="55839">
                  <c:v>0</c:v>
                </c:pt>
                <c:pt idx="55840">
                  <c:v>0.371999999999999</c:v>
                </c:pt>
                <c:pt idx="55841">
                  <c:v>0</c:v>
                </c:pt>
                <c:pt idx="55842">
                  <c:v>0</c:v>
                </c:pt>
                <c:pt idx="55843">
                  <c:v>0</c:v>
                </c:pt>
                <c:pt idx="55844">
                  <c:v>0</c:v>
                </c:pt>
                <c:pt idx="55845">
                  <c:v>0</c:v>
                </c:pt>
                <c:pt idx="55846">
                  <c:v>0</c:v>
                </c:pt>
                <c:pt idx="55847">
                  <c:v>-0.247999999999997</c:v>
                </c:pt>
                <c:pt idx="55848">
                  <c:v>0.371999999999999</c:v>
                </c:pt>
                <c:pt idx="55849">
                  <c:v>-0.744999999999997</c:v>
                </c:pt>
                <c:pt idx="55850">
                  <c:v>0.992999999999995</c:v>
                </c:pt>
                <c:pt idx="55851">
                  <c:v>0</c:v>
                </c:pt>
                <c:pt idx="55852">
                  <c:v>0</c:v>
                </c:pt>
                <c:pt idx="55853">
                  <c:v>0</c:v>
                </c:pt>
                <c:pt idx="55854">
                  <c:v>0</c:v>
                </c:pt>
                <c:pt idx="55855">
                  <c:v>0</c:v>
                </c:pt>
                <c:pt idx="55856">
                  <c:v>0</c:v>
                </c:pt>
                <c:pt idx="55857">
                  <c:v>0</c:v>
                </c:pt>
                <c:pt idx="55858">
                  <c:v>-0.62100000000000199</c:v>
                </c:pt>
                <c:pt idx="55859">
                  <c:v>0</c:v>
                </c:pt>
                <c:pt idx="55860">
                  <c:v>0.49700000000000699</c:v>
                </c:pt>
                <c:pt idx="55861">
                  <c:v>0</c:v>
                </c:pt>
                <c:pt idx="55862">
                  <c:v>0</c:v>
                </c:pt>
                <c:pt idx="55863">
                  <c:v>0</c:v>
                </c:pt>
                <c:pt idx="55864">
                  <c:v>0.62100000000000199</c:v>
                </c:pt>
                <c:pt idx="55865">
                  <c:v>0.123999999999995</c:v>
                </c:pt>
                <c:pt idx="55866">
                  <c:v>0</c:v>
                </c:pt>
                <c:pt idx="55867">
                  <c:v>0</c:v>
                </c:pt>
                <c:pt idx="55868">
                  <c:v>-0.868999999999999</c:v>
                </c:pt>
                <c:pt idx="55869">
                  <c:v>-0.247999999999997</c:v>
                </c:pt>
                <c:pt idx="55870">
                  <c:v>0</c:v>
                </c:pt>
                <c:pt idx="55871">
                  <c:v>0</c:v>
                </c:pt>
                <c:pt idx="55872">
                  <c:v>0</c:v>
                </c:pt>
                <c:pt idx="55873">
                  <c:v>0.743999999999999</c:v>
                </c:pt>
                <c:pt idx="55874">
                  <c:v>0</c:v>
                </c:pt>
                <c:pt idx="55875">
                  <c:v>0</c:v>
                </c:pt>
                <c:pt idx="55876">
                  <c:v>0</c:v>
                </c:pt>
                <c:pt idx="55877">
                  <c:v>0.868999999999999</c:v>
                </c:pt>
                <c:pt idx="55878">
                  <c:v>0</c:v>
                </c:pt>
                <c:pt idx="55879">
                  <c:v>0</c:v>
                </c:pt>
                <c:pt idx="55880">
                  <c:v>0</c:v>
                </c:pt>
                <c:pt idx="55881">
                  <c:v>0</c:v>
                </c:pt>
                <c:pt idx="55882">
                  <c:v>-0.371999999999999</c:v>
                </c:pt>
                <c:pt idx="55883">
                  <c:v>-0.496999999999999</c:v>
                </c:pt>
                <c:pt idx="55884">
                  <c:v>-0.619999999999997</c:v>
                </c:pt>
                <c:pt idx="55885">
                  <c:v>-0.371999999999999</c:v>
                </c:pt>
                <c:pt idx="55886">
                  <c:v>-0.372999999999997</c:v>
                </c:pt>
                <c:pt idx="55887">
                  <c:v>-0.124000000000002</c:v>
                </c:pt>
                <c:pt idx="55888">
                  <c:v>0</c:v>
                </c:pt>
                <c:pt idx="55889">
                  <c:v>0</c:v>
                </c:pt>
                <c:pt idx="55890">
                  <c:v>0</c:v>
                </c:pt>
                <c:pt idx="55891">
                  <c:v>-0.371999999999999</c:v>
                </c:pt>
                <c:pt idx="55892">
                  <c:v>0</c:v>
                </c:pt>
                <c:pt idx="55893">
                  <c:v>0</c:v>
                </c:pt>
                <c:pt idx="55894">
                  <c:v>-0.124000000000002</c:v>
                </c:pt>
                <c:pt idx="55895">
                  <c:v>0</c:v>
                </c:pt>
                <c:pt idx="55896">
                  <c:v>-0.247999999999997</c:v>
                </c:pt>
                <c:pt idx="55897">
                  <c:v>0</c:v>
                </c:pt>
                <c:pt idx="55898">
                  <c:v>0</c:v>
                </c:pt>
                <c:pt idx="55899">
                  <c:v>0</c:v>
                </c:pt>
                <c:pt idx="55900">
                  <c:v>0</c:v>
                </c:pt>
                <c:pt idx="55901">
                  <c:v>1.61299999999999</c:v>
                </c:pt>
                <c:pt idx="55902">
                  <c:v>0</c:v>
                </c:pt>
                <c:pt idx="55903">
                  <c:v>-0.495999999999995</c:v>
                </c:pt>
                <c:pt idx="55904">
                  <c:v>0</c:v>
                </c:pt>
                <c:pt idx="55905">
                  <c:v>0</c:v>
                </c:pt>
                <c:pt idx="55906">
                  <c:v>0</c:v>
                </c:pt>
                <c:pt idx="55907">
                  <c:v>0</c:v>
                </c:pt>
                <c:pt idx="55908">
                  <c:v>0</c:v>
                </c:pt>
                <c:pt idx="55909">
                  <c:v>-0.99300000000000199</c:v>
                </c:pt>
                <c:pt idx="55910">
                  <c:v>0.371999999999999</c:v>
                </c:pt>
                <c:pt idx="55911">
                  <c:v>0</c:v>
                </c:pt>
                <c:pt idx="55912">
                  <c:v>0</c:v>
                </c:pt>
                <c:pt idx="55913">
                  <c:v>0.248000000000004</c:v>
                </c:pt>
                <c:pt idx="55914">
                  <c:v>0</c:v>
                </c:pt>
                <c:pt idx="55915">
                  <c:v>0</c:v>
                </c:pt>
                <c:pt idx="55916">
                  <c:v>0</c:v>
                </c:pt>
                <c:pt idx="55917">
                  <c:v>0</c:v>
                </c:pt>
                <c:pt idx="55918">
                  <c:v>0</c:v>
                </c:pt>
                <c:pt idx="55919">
                  <c:v>0.247999999999997</c:v>
                </c:pt>
                <c:pt idx="55920">
                  <c:v>0.248000000000004</c:v>
                </c:pt>
                <c:pt idx="55921">
                  <c:v>0</c:v>
                </c:pt>
                <c:pt idx="55922">
                  <c:v>0</c:v>
                </c:pt>
                <c:pt idx="55923">
                  <c:v>0</c:v>
                </c:pt>
                <c:pt idx="55924">
                  <c:v>0</c:v>
                </c:pt>
                <c:pt idx="55925">
                  <c:v>0</c:v>
                </c:pt>
                <c:pt idx="55926">
                  <c:v>0</c:v>
                </c:pt>
                <c:pt idx="55927">
                  <c:v>-0.12400000000000901</c:v>
                </c:pt>
                <c:pt idx="55928">
                  <c:v>-0.125</c:v>
                </c:pt>
                <c:pt idx="55929">
                  <c:v>0.125</c:v>
                </c:pt>
                <c:pt idx="55930">
                  <c:v>0.248000000000004</c:v>
                </c:pt>
                <c:pt idx="55931">
                  <c:v>0</c:v>
                </c:pt>
                <c:pt idx="55932">
                  <c:v>-1.986</c:v>
                </c:pt>
                <c:pt idx="55933">
                  <c:v>0</c:v>
                </c:pt>
                <c:pt idx="55934">
                  <c:v>0</c:v>
                </c:pt>
                <c:pt idx="55935">
                  <c:v>0</c:v>
                </c:pt>
                <c:pt idx="55936">
                  <c:v>-0.247999999999997</c:v>
                </c:pt>
                <c:pt idx="55937">
                  <c:v>0</c:v>
                </c:pt>
                <c:pt idx="55938">
                  <c:v>0.371999999999999</c:v>
                </c:pt>
                <c:pt idx="55939">
                  <c:v>0.620999999999995</c:v>
                </c:pt>
                <c:pt idx="55940">
                  <c:v>0</c:v>
                </c:pt>
                <c:pt idx="55941">
                  <c:v>-0.992999999999995</c:v>
                </c:pt>
                <c:pt idx="55942">
                  <c:v>0</c:v>
                </c:pt>
                <c:pt idx="55943">
                  <c:v>0</c:v>
                </c:pt>
                <c:pt idx="55944">
                  <c:v>0</c:v>
                </c:pt>
                <c:pt idx="55945">
                  <c:v>0.495999999999995</c:v>
                </c:pt>
                <c:pt idx="55946">
                  <c:v>0.74500000000000399</c:v>
                </c:pt>
                <c:pt idx="55947">
                  <c:v>0.123999999999995</c:v>
                </c:pt>
                <c:pt idx="55948">
                  <c:v>0</c:v>
                </c:pt>
                <c:pt idx="55949">
                  <c:v>1.117</c:v>
                </c:pt>
                <c:pt idx="55950">
                  <c:v>0</c:v>
                </c:pt>
                <c:pt idx="55951">
                  <c:v>0</c:v>
                </c:pt>
                <c:pt idx="55952">
                  <c:v>0</c:v>
                </c:pt>
                <c:pt idx="55953">
                  <c:v>0</c:v>
                </c:pt>
                <c:pt idx="55954">
                  <c:v>-0.495999999999995</c:v>
                </c:pt>
                <c:pt idx="55955">
                  <c:v>-0.249000000000002</c:v>
                </c:pt>
                <c:pt idx="55956">
                  <c:v>-0.124000000000002</c:v>
                </c:pt>
                <c:pt idx="55957">
                  <c:v>-0.123999999999995</c:v>
                </c:pt>
                <c:pt idx="55958">
                  <c:v>0</c:v>
                </c:pt>
                <c:pt idx="55959">
                  <c:v>0</c:v>
                </c:pt>
                <c:pt idx="55960">
                  <c:v>0</c:v>
                </c:pt>
                <c:pt idx="55961">
                  <c:v>0</c:v>
                </c:pt>
                <c:pt idx="55962">
                  <c:v>0</c:v>
                </c:pt>
                <c:pt idx="55963">
                  <c:v>0</c:v>
                </c:pt>
                <c:pt idx="55964">
                  <c:v>0.495999999999995</c:v>
                </c:pt>
                <c:pt idx="55965">
                  <c:v>0</c:v>
                </c:pt>
                <c:pt idx="55966">
                  <c:v>0.868999999999999</c:v>
                </c:pt>
                <c:pt idx="55967">
                  <c:v>0</c:v>
                </c:pt>
                <c:pt idx="55968">
                  <c:v>-0.495999999999995</c:v>
                </c:pt>
                <c:pt idx="55969">
                  <c:v>0</c:v>
                </c:pt>
                <c:pt idx="55970">
                  <c:v>0</c:v>
                </c:pt>
                <c:pt idx="55971">
                  <c:v>0</c:v>
                </c:pt>
                <c:pt idx="55972">
                  <c:v>0</c:v>
                </c:pt>
                <c:pt idx="55973">
                  <c:v>-0.123999999999995</c:v>
                </c:pt>
                <c:pt idx="55974">
                  <c:v>0</c:v>
                </c:pt>
                <c:pt idx="55975">
                  <c:v>-0.12400000000000901</c:v>
                </c:pt>
                <c:pt idx="55976">
                  <c:v>0</c:v>
                </c:pt>
                <c:pt idx="55977">
                  <c:v>0</c:v>
                </c:pt>
                <c:pt idx="55978">
                  <c:v>0</c:v>
                </c:pt>
                <c:pt idx="55979">
                  <c:v>0</c:v>
                </c:pt>
                <c:pt idx="55980">
                  <c:v>0</c:v>
                </c:pt>
                <c:pt idx="55981">
                  <c:v>0</c:v>
                </c:pt>
                <c:pt idx="55982">
                  <c:v>-0.619999999999997</c:v>
                </c:pt>
                <c:pt idx="55983">
                  <c:v>-0.124000000000002</c:v>
                </c:pt>
                <c:pt idx="55984">
                  <c:v>0.124000000000002</c:v>
                </c:pt>
                <c:pt idx="55985">
                  <c:v>0.743999999999999</c:v>
                </c:pt>
                <c:pt idx="55986">
                  <c:v>0</c:v>
                </c:pt>
                <c:pt idx="55987">
                  <c:v>0</c:v>
                </c:pt>
                <c:pt idx="55988">
                  <c:v>0</c:v>
                </c:pt>
                <c:pt idx="55989">
                  <c:v>0</c:v>
                </c:pt>
                <c:pt idx="55990">
                  <c:v>-0.124000000000002</c:v>
                </c:pt>
                <c:pt idx="55991">
                  <c:v>0.124000000000002</c:v>
                </c:pt>
                <c:pt idx="55992">
                  <c:v>14.396999999999901</c:v>
                </c:pt>
                <c:pt idx="55993">
                  <c:v>0</c:v>
                </c:pt>
                <c:pt idx="55994">
                  <c:v>-10.300999999999901</c:v>
                </c:pt>
                <c:pt idx="55995">
                  <c:v>-1.73799999999999</c:v>
                </c:pt>
                <c:pt idx="55996">
                  <c:v>0</c:v>
                </c:pt>
                <c:pt idx="55997">
                  <c:v>0</c:v>
                </c:pt>
                <c:pt idx="55998">
                  <c:v>0</c:v>
                </c:pt>
                <c:pt idx="55999">
                  <c:v>0</c:v>
                </c:pt>
                <c:pt idx="56000">
                  <c:v>0</c:v>
                </c:pt>
                <c:pt idx="56001">
                  <c:v>0</c:v>
                </c:pt>
                <c:pt idx="56002">
                  <c:v>-1.11699999999999</c:v>
                </c:pt>
                <c:pt idx="56003">
                  <c:v>0</c:v>
                </c:pt>
                <c:pt idx="56004">
                  <c:v>-0.124000000000002</c:v>
                </c:pt>
                <c:pt idx="56005">
                  <c:v>0</c:v>
                </c:pt>
                <c:pt idx="56006">
                  <c:v>0</c:v>
                </c:pt>
                <c:pt idx="56007">
                  <c:v>0</c:v>
                </c:pt>
                <c:pt idx="56008">
                  <c:v>0</c:v>
                </c:pt>
                <c:pt idx="56009">
                  <c:v>0</c:v>
                </c:pt>
                <c:pt idx="56010">
                  <c:v>0.86800000000000199</c:v>
                </c:pt>
                <c:pt idx="56011">
                  <c:v>0</c:v>
                </c:pt>
                <c:pt idx="56012">
                  <c:v>-0.371999999999999</c:v>
                </c:pt>
                <c:pt idx="56013">
                  <c:v>0</c:v>
                </c:pt>
                <c:pt idx="56014">
                  <c:v>0</c:v>
                </c:pt>
                <c:pt idx="56015">
                  <c:v>0</c:v>
                </c:pt>
                <c:pt idx="56016">
                  <c:v>0</c:v>
                </c:pt>
                <c:pt idx="56017">
                  <c:v>0.496999999999999</c:v>
                </c:pt>
                <c:pt idx="56018">
                  <c:v>0.99300000000000899</c:v>
                </c:pt>
                <c:pt idx="56019">
                  <c:v>0</c:v>
                </c:pt>
                <c:pt idx="56020">
                  <c:v>0</c:v>
                </c:pt>
                <c:pt idx="56021">
                  <c:v>-0.12400000000000901</c:v>
                </c:pt>
                <c:pt idx="56022">
                  <c:v>0</c:v>
                </c:pt>
                <c:pt idx="56023">
                  <c:v>0</c:v>
                </c:pt>
                <c:pt idx="56024">
                  <c:v>0</c:v>
                </c:pt>
                <c:pt idx="56025">
                  <c:v>0</c:v>
                </c:pt>
                <c:pt idx="56026">
                  <c:v>0</c:v>
                </c:pt>
                <c:pt idx="56027">
                  <c:v>0</c:v>
                </c:pt>
                <c:pt idx="56028">
                  <c:v>-0.619999999999997</c:v>
                </c:pt>
                <c:pt idx="56029">
                  <c:v>0</c:v>
                </c:pt>
                <c:pt idx="56030">
                  <c:v>0.371999999999999</c:v>
                </c:pt>
                <c:pt idx="56031">
                  <c:v>0.124000000000002</c:v>
                </c:pt>
                <c:pt idx="56032">
                  <c:v>0</c:v>
                </c:pt>
                <c:pt idx="56033">
                  <c:v>0</c:v>
                </c:pt>
                <c:pt idx="56034">
                  <c:v>0</c:v>
                </c:pt>
                <c:pt idx="56035">
                  <c:v>-0.371999999999999</c:v>
                </c:pt>
                <c:pt idx="56036">
                  <c:v>0</c:v>
                </c:pt>
                <c:pt idx="56037">
                  <c:v>0</c:v>
                </c:pt>
                <c:pt idx="56038">
                  <c:v>0</c:v>
                </c:pt>
                <c:pt idx="56039">
                  <c:v>0</c:v>
                </c:pt>
                <c:pt idx="56040">
                  <c:v>0.62100000000000199</c:v>
                </c:pt>
                <c:pt idx="56041">
                  <c:v>0</c:v>
                </c:pt>
                <c:pt idx="56042">
                  <c:v>0</c:v>
                </c:pt>
                <c:pt idx="56043">
                  <c:v>0</c:v>
                </c:pt>
                <c:pt idx="56044">
                  <c:v>0.248000000000004</c:v>
                </c:pt>
                <c:pt idx="56045">
                  <c:v>-1.4890000000000001</c:v>
                </c:pt>
                <c:pt idx="56046">
                  <c:v>1.4890000000000001</c:v>
                </c:pt>
                <c:pt idx="56047">
                  <c:v>-1.117</c:v>
                </c:pt>
                <c:pt idx="56048">
                  <c:v>0</c:v>
                </c:pt>
                <c:pt idx="56049">
                  <c:v>-0.123999999999995</c:v>
                </c:pt>
                <c:pt idx="56050">
                  <c:v>0</c:v>
                </c:pt>
                <c:pt idx="56051">
                  <c:v>0</c:v>
                </c:pt>
                <c:pt idx="56052">
                  <c:v>0</c:v>
                </c:pt>
                <c:pt idx="56053">
                  <c:v>0</c:v>
                </c:pt>
                <c:pt idx="56054">
                  <c:v>0</c:v>
                </c:pt>
                <c:pt idx="56055">
                  <c:v>-0.123999999999995</c:v>
                </c:pt>
                <c:pt idx="56056">
                  <c:v>0.123999999999995</c:v>
                </c:pt>
                <c:pt idx="56057">
                  <c:v>-0.123999999999995</c:v>
                </c:pt>
                <c:pt idx="56058">
                  <c:v>0.123999999999995</c:v>
                </c:pt>
                <c:pt idx="56059">
                  <c:v>0</c:v>
                </c:pt>
                <c:pt idx="56060">
                  <c:v>0</c:v>
                </c:pt>
                <c:pt idx="56061">
                  <c:v>0</c:v>
                </c:pt>
                <c:pt idx="56062">
                  <c:v>-0.125</c:v>
                </c:pt>
                <c:pt idx="56063">
                  <c:v>-0.247999999999997</c:v>
                </c:pt>
                <c:pt idx="56064">
                  <c:v>0</c:v>
                </c:pt>
                <c:pt idx="56065">
                  <c:v>0.496999999999999</c:v>
                </c:pt>
                <c:pt idx="56066">
                  <c:v>0.619999999999997</c:v>
                </c:pt>
                <c:pt idx="56067">
                  <c:v>1.2410000000000001</c:v>
                </c:pt>
                <c:pt idx="56068">
                  <c:v>0</c:v>
                </c:pt>
                <c:pt idx="56069">
                  <c:v>0</c:v>
                </c:pt>
                <c:pt idx="56070">
                  <c:v>0</c:v>
                </c:pt>
                <c:pt idx="56071">
                  <c:v>0</c:v>
                </c:pt>
                <c:pt idx="56072">
                  <c:v>-1.11699999999999</c:v>
                </c:pt>
                <c:pt idx="56073">
                  <c:v>-0.247999999999997</c:v>
                </c:pt>
                <c:pt idx="56074">
                  <c:v>-0.74500000000000399</c:v>
                </c:pt>
                <c:pt idx="56075">
                  <c:v>0</c:v>
                </c:pt>
                <c:pt idx="56076">
                  <c:v>0</c:v>
                </c:pt>
                <c:pt idx="56077">
                  <c:v>0</c:v>
                </c:pt>
                <c:pt idx="56078">
                  <c:v>0</c:v>
                </c:pt>
                <c:pt idx="56079">
                  <c:v>0</c:v>
                </c:pt>
                <c:pt idx="56080">
                  <c:v>0.49600000000000199</c:v>
                </c:pt>
                <c:pt idx="56081">
                  <c:v>0</c:v>
                </c:pt>
                <c:pt idx="56082">
                  <c:v>-0.248000000000004</c:v>
                </c:pt>
                <c:pt idx="56083">
                  <c:v>0</c:v>
                </c:pt>
                <c:pt idx="56084">
                  <c:v>0.248000000000004</c:v>
                </c:pt>
                <c:pt idx="56085">
                  <c:v>0</c:v>
                </c:pt>
                <c:pt idx="56086">
                  <c:v>0</c:v>
                </c:pt>
                <c:pt idx="56087">
                  <c:v>0</c:v>
                </c:pt>
                <c:pt idx="56088">
                  <c:v>0</c:v>
                </c:pt>
                <c:pt idx="56089">
                  <c:v>1.4889999999999901</c:v>
                </c:pt>
                <c:pt idx="56090">
                  <c:v>0.248000000000004</c:v>
                </c:pt>
                <c:pt idx="56091">
                  <c:v>0</c:v>
                </c:pt>
                <c:pt idx="56092">
                  <c:v>-0.74500000000000399</c:v>
                </c:pt>
                <c:pt idx="56093">
                  <c:v>0</c:v>
                </c:pt>
                <c:pt idx="56094">
                  <c:v>0</c:v>
                </c:pt>
                <c:pt idx="56095">
                  <c:v>0</c:v>
                </c:pt>
                <c:pt idx="56096">
                  <c:v>0</c:v>
                </c:pt>
                <c:pt idx="56097">
                  <c:v>0</c:v>
                </c:pt>
                <c:pt idx="56098">
                  <c:v>-0.496999999999999</c:v>
                </c:pt>
                <c:pt idx="56099">
                  <c:v>0</c:v>
                </c:pt>
                <c:pt idx="56100">
                  <c:v>0</c:v>
                </c:pt>
                <c:pt idx="56101">
                  <c:v>0</c:v>
                </c:pt>
                <c:pt idx="56102">
                  <c:v>-0.743999999999999</c:v>
                </c:pt>
                <c:pt idx="56103">
                  <c:v>0</c:v>
                </c:pt>
                <c:pt idx="56104">
                  <c:v>0</c:v>
                </c:pt>
                <c:pt idx="56105">
                  <c:v>0</c:v>
                </c:pt>
                <c:pt idx="56106">
                  <c:v>0</c:v>
                </c:pt>
                <c:pt idx="56107">
                  <c:v>0.371999999999999</c:v>
                </c:pt>
                <c:pt idx="56108">
                  <c:v>0</c:v>
                </c:pt>
                <c:pt idx="56109">
                  <c:v>-0.124000000000002</c:v>
                </c:pt>
                <c:pt idx="56110">
                  <c:v>0</c:v>
                </c:pt>
                <c:pt idx="56111">
                  <c:v>0</c:v>
                </c:pt>
                <c:pt idx="56112">
                  <c:v>-0.123999999999995</c:v>
                </c:pt>
                <c:pt idx="56113">
                  <c:v>0</c:v>
                </c:pt>
                <c:pt idx="56114">
                  <c:v>0</c:v>
                </c:pt>
                <c:pt idx="56115">
                  <c:v>0</c:v>
                </c:pt>
                <c:pt idx="56116">
                  <c:v>0.123999999999995</c:v>
                </c:pt>
                <c:pt idx="56117">
                  <c:v>0.868999999999999</c:v>
                </c:pt>
                <c:pt idx="56118">
                  <c:v>0</c:v>
                </c:pt>
                <c:pt idx="56119">
                  <c:v>-0.992999999999995</c:v>
                </c:pt>
                <c:pt idx="56120">
                  <c:v>0</c:v>
                </c:pt>
                <c:pt idx="56121">
                  <c:v>0</c:v>
                </c:pt>
                <c:pt idx="56122">
                  <c:v>0</c:v>
                </c:pt>
                <c:pt idx="56123">
                  <c:v>0</c:v>
                </c:pt>
                <c:pt idx="56124">
                  <c:v>0</c:v>
                </c:pt>
                <c:pt idx="56125">
                  <c:v>0</c:v>
                </c:pt>
                <c:pt idx="56126">
                  <c:v>0.248000000000004</c:v>
                </c:pt>
                <c:pt idx="56127">
                  <c:v>0</c:v>
                </c:pt>
                <c:pt idx="56128">
                  <c:v>0.247999999999997</c:v>
                </c:pt>
                <c:pt idx="56129">
                  <c:v>-0.619999999999997</c:v>
                </c:pt>
                <c:pt idx="56130">
                  <c:v>0.123999999999995</c:v>
                </c:pt>
                <c:pt idx="56131">
                  <c:v>0</c:v>
                </c:pt>
                <c:pt idx="56132">
                  <c:v>0</c:v>
                </c:pt>
                <c:pt idx="56133">
                  <c:v>0</c:v>
                </c:pt>
                <c:pt idx="56134">
                  <c:v>-0.743999999999999</c:v>
                </c:pt>
                <c:pt idx="56135">
                  <c:v>0</c:v>
                </c:pt>
                <c:pt idx="56136">
                  <c:v>0.371999999999999</c:v>
                </c:pt>
                <c:pt idx="56137">
                  <c:v>1.117</c:v>
                </c:pt>
                <c:pt idx="56138">
                  <c:v>0.74500000000000399</c:v>
                </c:pt>
                <c:pt idx="56139">
                  <c:v>-0.74500000000000399</c:v>
                </c:pt>
                <c:pt idx="56140">
                  <c:v>0</c:v>
                </c:pt>
                <c:pt idx="56141">
                  <c:v>0</c:v>
                </c:pt>
                <c:pt idx="56142">
                  <c:v>0</c:v>
                </c:pt>
                <c:pt idx="56143">
                  <c:v>0.496999999999999</c:v>
                </c:pt>
                <c:pt idx="56144">
                  <c:v>0</c:v>
                </c:pt>
                <c:pt idx="56145">
                  <c:v>-2.48199999999999</c:v>
                </c:pt>
                <c:pt idx="56146">
                  <c:v>0</c:v>
                </c:pt>
                <c:pt idx="56147">
                  <c:v>0.247999999999997</c:v>
                </c:pt>
                <c:pt idx="56148">
                  <c:v>0.49600000000000199</c:v>
                </c:pt>
                <c:pt idx="56149">
                  <c:v>0</c:v>
                </c:pt>
                <c:pt idx="56150">
                  <c:v>0</c:v>
                </c:pt>
                <c:pt idx="56151">
                  <c:v>0</c:v>
                </c:pt>
                <c:pt idx="56152">
                  <c:v>0</c:v>
                </c:pt>
                <c:pt idx="56153">
                  <c:v>0.619999999999997</c:v>
                </c:pt>
                <c:pt idx="56154">
                  <c:v>0</c:v>
                </c:pt>
                <c:pt idx="56155">
                  <c:v>-0.124000000000002</c:v>
                </c:pt>
                <c:pt idx="56156">
                  <c:v>-0.867999999999995</c:v>
                </c:pt>
                <c:pt idx="56157">
                  <c:v>0.867999999999995</c:v>
                </c:pt>
                <c:pt idx="56158">
                  <c:v>0</c:v>
                </c:pt>
                <c:pt idx="56159">
                  <c:v>0</c:v>
                </c:pt>
                <c:pt idx="56160">
                  <c:v>0</c:v>
                </c:pt>
                <c:pt idx="56161">
                  <c:v>0</c:v>
                </c:pt>
                <c:pt idx="56162">
                  <c:v>0.24900000000000899</c:v>
                </c:pt>
                <c:pt idx="56163">
                  <c:v>0</c:v>
                </c:pt>
                <c:pt idx="56164">
                  <c:v>0</c:v>
                </c:pt>
                <c:pt idx="56165">
                  <c:v>0</c:v>
                </c:pt>
                <c:pt idx="56166">
                  <c:v>-0.373000000000004</c:v>
                </c:pt>
                <c:pt idx="56167">
                  <c:v>0</c:v>
                </c:pt>
                <c:pt idx="56168">
                  <c:v>0</c:v>
                </c:pt>
                <c:pt idx="56169">
                  <c:v>0</c:v>
                </c:pt>
                <c:pt idx="56170">
                  <c:v>0.372999999999997</c:v>
                </c:pt>
                <c:pt idx="56171">
                  <c:v>0</c:v>
                </c:pt>
                <c:pt idx="56172">
                  <c:v>-0.992999999999995</c:v>
                </c:pt>
                <c:pt idx="56173">
                  <c:v>0</c:v>
                </c:pt>
                <c:pt idx="56174">
                  <c:v>-0.371999999999999</c:v>
                </c:pt>
                <c:pt idx="56175">
                  <c:v>0.495999999999995</c:v>
                </c:pt>
                <c:pt idx="56176">
                  <c:v>0</c:v>
                </c:pt>
                <c:pt idx="56177">
                  <c:v>0</c:v>
                </c:pt>
                <c:pt idx="56178">
                  <c:v>0</c:v>
                </c:pt>
                <c:pt idx="56179">
                  <c:v>0</c:v>
                </c:pt>
                <c:pt idx="56180">
                  <c:v>14.148999999999999</c:v>
                </c:pt>
                <c:pt idx="56181">
                  <c:v>0</c:v>
                </c:pt>
                <c:pt idx="56182">
                  <c:v>-13.653</c:v>
                </c:pt>
                <c:pt idx="56183">
                  <c:v>-0.619999999999997</c:v>
                </c:pt>
                <c:pt idx="56184">
                  <c:v>0</c:v>
                </c:pt>
                <c:pt idx="56185">
                  <c:v>0</c:v>
                </c:pt>
                <c:pt idx="56186">
                  <c:v>0</c:v>
                </c:pt>
                <c:pt idx="56187">
                  <c:v>0</c:v>
                </c:pt>
                <c:pt idx="56188">
                  <c:v>-0.124000000000002</c:v>
                </c:pt>
                <c:pt idx="56189">
                  <c:v>0.124000000000002</c:v>
                </c:pt>
                <c:pt idx="56190">
                  <c:v>0.373000000000004</c:v>
                </c:pt>
                <c:pt idx="56191">
                  <c:v>0</c:v>
                </c:pt>
                <c:pt idx="56192">
                  <c:v>0</c:v>
                </c:pt>
                <c:pt idx="56193">
                  <c:v>-1.738</c:v>
                </c:pt>
                <c:pt idx="56194">
                  <c:v>0</c:v>
                </c:pt>
                <c:pt idx="56195">
                  <c:v>0</c:v>
                </c:pt>
                <c:pt idx="56196">
                  <c:v>0</c:v>
                </c:pt>
                <c:pt idx="56197">
                  <c:v>0</c:v>
                </c:pt>
                <c:pt idx="56198">
                  <c:v>0.495999999999995</c:v>
                </c:pt>
                <c:pt idx="56199">
                  <c:v>-0.619999999999997</c:v>
                </c:pt>
                <c:pt idx="56200">
                  <c:v>0</c:v>
                </c:pt>
                <c:pt idx="56201">
                  <c:v>0</c:v>
                </c:pt>
                <c:pt idx="56202">
                  <c:v>0.371999999999999</c:v>
                </c:pt>
                <c:pt idx="56203">
                  <c:v>0</c:v>
                </c:pt>
                <c:pt idx="56204">
                  <c:v>0</c:v>
                </c:pt>
                <c:pt idx="56205">
                  <c:v>0</c:v>
                </c:pt>
                <c:pt idx="56206">
                  <c:v>0</c:v>
                </c:pt>
                <c:pt idx="56207">
                  <c:v>0.371999999999999</c:v>
                </c:pt>
                <c:pt idx="56208">
                  <c:v>0.249000000000002</c:v>
                </c:pt>
                <c:pt idx="56209">
                  <c:v>0.743999999999999</c:v>
                </c:pt>
                <c:pt idx="56210">
                  <c:v>0.123999999999995</c:v>
                </c:pt>
                <c:pt idx="56211">
                  <c:v>-0.123999999999995</c:v>
                </c:pt>
                <c:pt idx="56212">
                  <c:v>0</c:v>
                </c:pt>
                <c:pt idx="56213">
                  <c:v>0</c:v>
                </c:pt>
                <c:pt idx="56214">
                  <c:v>0</c:v>
                </c:pt>
                <c:pt idx="56215">
                  <c:v>-0.125</c:v>
                </c:pt>
                <c:pt idx="56216">
                  <c:v>-0.743999999999999</c:v>
                </c:pt>
                <c:pt idx="56217">
                  <c:v>-0.496999999999999</c:v>
                </c:pt>
                <c:pt idx="56218">
                  <c:v>-0.123999999999995</c:v>
                </c:pt>
                <c:pt idx="56219">
                  <c:v>0</c:v>
                </c:pt>
                <c:pt idx="56220">
                  <c:v>0</c:v>
                </c:pt>
                <c:pt idx="56221">
                  <c:v>0</c:v>
                </c:pt>
                <c:pt idx="56222">
                  <c:v>0</c:v>
                </c:pt>
                <c:pt idx="56223">
                  <c:v>0</c:v>
                </c:pt>
                <c:pt idx="56224">
                  <c:v>0</c:v>
                </c:pt>
                <c:pt idx="56225">
                  <c:v>-0.249000000000002</c:v>
                </c:pt>
                <c:pt idx="56226">
                  <c:v>-0.371999999999999</c:v>
                </c:pt>
                <c:pt idx="56227">
                  <c:v>0</c:v>
                </c:pt>
                <c:pt idx="56228">
                  <c:v>-0.247999999999997</c:v>
                </c:pt>
                <c:pt idx="56229">
                  <c:v>0</c:v>
                </c:pt>
                <c:pt idx="56230">
                  <c:v>0</c:v>
                </c:pt>
                <c:pt idx="56231">
                  <c:v>0</c:v>
                </c:pt>
                <c:pt idx="56232">
                  <c:v>0</c:v>
                </c:pt>
                <c:pt idx="56233">
                  <c:v>0</c:v>
                </c:pt>
                <c:pt idx="56234">
                  <c:v>1.242</c:v>
                </c:pt>
                <c:pt idx="56235">
                  <c:v>-0.74500000000000399</c:v>
                </c:pt>
                <c:pt idx="56236">
                  <c:v>0.248000000000004</c:v>
                </c:pt>
                <c:pt idx="56237">
                  <c:v>-0.248000000000004</c:v>
                </c:pt>
                <c:pt idx="56238">
                  <c:v>0.248000000000004</c:v>
                </c:pt>
                <c:pt idx="56239">
                  <c:v>0</c:v>
                </c:pt>
                <c:pt idx="56240">
                  <c:v>0</c:v>
                </c:pt>
                <c:pt idx="56241">
                  <c:v>0</c:v>
                </c:pt>
                <c:pt idx="56242">
                  <c:v>0.619999999999997</c:v>
                </c:pt>
                <c:pt idx="56243">
                  <c:v>-0.619999999999997</c:v>
                </c:pt>
                <c:pt idx="56244">
                  <c:v>0.868999999999999</c:v>
                </c:pt>
                <c:pt idx="56245">
                  <c:v>-0.249000000000002</c:v>
                </c:pt>
                <c:pt idx="56246">
                  <c:v>0</c:v>
                </c:pt>
                <c:pt idx="56247">
                  <c:v>-0.124000000000002</c:v>
                </c:pt>
                <c:pt idx="56248">
                  <c:v>0</c:v>
                </c:pt>
                <c:pt idx="56249">
                  <c:v>0</c:v>
                </c:pt>
                <c:pt idx="56250">
                  <c:v>0</c:v>
                </c:pt>
                <c:pt idx="56251">
                  <c:v>0</c:v>
                </c:pt>
                <c:pt idx="56252">
                  <c:v>-0.247999999999997</c:v>
                </c:pt>
                <c:pt idx="56253">
                  <c:v>0</c:v>
                </c:pt>
                <c:pt idx="56254">
                  <c:v>0</c:v>
                </c:pt>
                <c:pt idx="56255">
                  <c:v>-0.371999999999999</c:v>
                </c:pt>
                <c:pt idx="56256">
                  <c:v>0.619999999999997</c:v>
                </c:pt>
                <c:pt idx="56257">
                  <c:v>0</c:v>
                </c:pt>
                <c:pt idx="56258">
                  <c:v>0</c:v>
                </c:pt>
                <c:pt idx="56259">
                  <c:v>0</c:v>
                </c:pt>
                <c:pt idx="56260">
                  <c:v>0</c:v>
                </c:pt>
                <c:pt idx="56261">
                  <c:v>0</c:v>
                </c:pt>
                <c:pt idx="56262">
                  <c:v>0.12400000000000901</c:v>
                </c:pt>
                <c:pt idx="56263">
                  <c:v>-0.49600000000000899</c:v>
                </c:pt>
                <c:pt idx="56264">
                  <c:v>0</c:v>
                </c:pt>
                <c:pt idx="56265">
                  <c:v>-1.6139999999999901</c:v>
                </c:pt>
                <c:pt idx="56266">
                  <c:v>0</c:v>
                </c:pt>
                <c:pt idx="56267">
                  <c:v>0</c:v>
                </c:pt>
                <c:pt idx="56268">
                  <c:v>0</c:v>
                </c:pt>
                <c:pt idx="56269">
                  <c:v>-0.62100000000000199</c:v>
                </c:pt>
                <c:pt idx="56270">
                  <c:v>0.124000000000002</c:v>
                </c:pt>
                <c:pt idx="56271">
                  <c:v>0</c:v>
                </c:pt>
                <c:pt idx="56272">
                  <c:v>0</c:v>
                </c:pt>
                <c:pt idx="56273">
                  <c:v>0.124000000000002</c:v>
                </c:pt>
                <c:pt idx="56274">
                  <c:v>0</c:v>
                </c:pt>
                <c:pt idx="56275">
                  <c:v>0</c:v>
                </c:pt>
                <c:pt idx="56276">
                  <c:v>0</c:v>
                </c:pt>
                <c:pt idx="56277">
                  <c:v>0</c:v>
                </c:pt>
                <c:pt idx="56278">
                  <c:v>0</c:v>
                </c:pt>
                <c:pt idx="56279">
                  <c:v>-0.86800000000000199</c:v>
                </c:pt>
                <c:pt idx="56280">
                  <c:v>0</c:v>
                </c:pt>
                <c:pt idx="56281">
                  <c:v>2.48199999999999</c:v>
                </c:pt>
                <c:pt idx="56282">
                  <c:v>0</c:v>
                </c:pt>
                <c:pt idx="56283">
                  <c:v>-0.24799999999999001</c:v>
                </c:pt>
                <c:pt idx="56284">
                  <c:v>0</c:v>
                </c:pt>
                <c:pt idx="56285">
                  <c:v>0</c:v>
                </c:pt>
                <c:pt idx="56286">
                  <c:v>0</c:v>
                </c:pt>
                <c:pt idx="56287">
                  <c:v>-0.371999999999999</c:v>
                </c:pt>
                <c:pt idx="56288">
                  <c:v>-0.249000000000002</c:v>
                </c:pt>
                <c:pt idx="56289">
                  <c:v>0</c:v>
                </c:pt>
                <c:pt idx="56290">
                  <c:v>0</c:v>
                </c:pt>
                <c:pt idx="56291">
                  <c:v>-0.49600000000000199</c:v>
                </c:pt>
                <c:pt idx="56292">
                  <c:v>-0.123999999999995</c:v>
                </c:pt>
                <c:pt idx="56293">
                  <c:v>0</c:v>
                </c:pt>
                <c:pt idx="56294">
                  <c:v>0</c:v>
                </c:pt>
                <c:pt idx="56295">
                  <c:v>0</c:v>
                </c:pt>
                <c:pt idx="56296">
                  <c:v>0.249000000000002</c:v>
                </c:pt>
                <c:pt idx="56297">
                  <c:v>-0.249000000000002</c:v>
                </c:pt>
                <c:pt idx="56298">
                  <c:v>-0.371999999999999</c:v>
                </c:pt>
                <c:pt idx="56299">
                  <c:v>0</c:v>
                </c:pt>
                <c:pt idx="56300">
                  <c:v>0</c:v>
                </c:pt>
                <c:pt idx="56301">
                  <c:v>-0.495999999999995</c:v>
                </c:pt>
                <c:pt idx="56302">
                  <c:v>0</c:v>
                </c:pt>
                <c:pt idx="56303">
                  <c:v>0</c:v>
                </c:pt>
                <c:pt idx="56304">
                  <c:v>0</c:v>
                </c:pt>
                <c:pt idx="56305">
                  <c:v>0.124000000000002</c:v>
                </c:pt>
                <c:pt idx="56306">
                  <c:v>0</c:v>
                </c:pt>
                <c:pt idx="56307">
                  <c:v>0</c:v>
                </c:pt>
                <c:pt idx="56308">
                  <c:v>0.373000000000004</c:v>
                </c:pt>
                <c:pt idx="56309">
                  <c:v>0</c:v>
                </c:pt>
                <c:pt idx="56310">
                  <c:v>-0.49700000000000699</c:v>
                </c:pt>
                <c:pt idx="56311">
                  <c:v>0</c:v>
                </c:pt>
                <c:pt idx="56312">
                  <c:v>0</c:v>
                </c:pt>
                <c:pt idx="56313">
                  <c:v>0</c:v>
                </c:pt>
                <c:pt idx="56314">
                  <c:v>0.247999999999997</c:v>
                </c:pt>
                <c:pt idx="56315">
                  <c:v>-0.247999999999997</c:v>
                </c:pt>
                <c:pt idx="56316">
                  <c:v>-0.124000000000002</c:v>
                </c:pt>
                <c:pt idx="56317">
                  <c:v>0</c:v>
                </c:pt>
                <c:pt idx="56318">
                  <c:v>-0.124000000000002</c:v>
                </c:pt>
                <c:pt idx="56319">
                  <c:v>0.62000000000000399</c:v>
                </c:pt>
                <c:pt idx="56320">
                  <c:v>0</c:v>
                </c:pt>
                <c:pt idx="56321">
                  <c:v>0</c:v>
                </c:pt>
                <c:pt idx="56322">
                  <c:v>0</c:v>
                </c:pt>
                <c:pt idx="56323">
                  <c:v>0</c:v>
                </c:pt>
                <c:pt idx="56324">
                  <c:v>-0.124000000000002</c:v>
                </c:pt>
                <c:pt idx="56325">
                  <c:v>-1.2409999999999899</c:v>
                </c:pt>
                <c:pt idx="56326">
                  <c:v>1.2409999999999899</c:v>
                </c:pt>
                <c:pt idx="56327">
                  <c:v>1.117</c:v>
                </c:pt>
                <c:pt idx="56328">
                  <c:v>0.74500000000000399</c:v>
                </c:pt>
                <c:pt idx="56329">
                  <c:v>0</c:v>
                </c:pt>
                <c:pt idx="56330">
                  <c:v>0</c:v>
                </c:pt>
                <c:pt idx="56331">
                  <c:v>0</c:v>
                </c:pt>
                <c:pt idx="56332">
                  <c:v>-0.496999999999999</c:v>
                </c:pt>
                <c:pt idx="56333">
                  <c:v>0</c:v>
                </c:pt>
                <c:pt idx="56334">
                  <c:v>-1.365</c:v>
                </c:pt>
                <c:pt idx="56335">
                  <c:v>0</c:v>
                </c:pt>
                <c:pt idx="56336">
                  <c:v>-0.868999999999999</c:v>
                </c:pt>
                <c:pt idx="56337">
                  <c:v>0</c:v>
                </c:pt>
                <c:pt idx="56338">
                  <c:v>0</c:v>
                </c:pt>
                <c:pt idx="56339">
                  <c:v>0</c:v>
                </c:pt>
                <c:pt idx="56340">
                  <c:v>0</c:v>
                </c:pt>
                <c:pt idx="56341">
                  <c:v>0</c:v>
                </c:pt>
                <c:pt idx="56342">
                  <c:v>-0.371999999999999</c:v>
                </c:pt>
                <c:pt idx="56343">
                  <c:v>0</c:v>
                </c:pt>
                <c:pt idx="56344">
                  <c:v>0.248000000000004</c:v>
                </c:pt>
                <c:pt idx="56345">
                  <c:v>0</c:v>
                </c:pt>
                <c:pt idx="56346">
                  <c:v>0</c:v>
                </c:pt>
                <c:pt idx="56347">
                  <c:v>0</c:v>
                </c:pt>
                <c:pt idx="56348">
                  <c:v>0</c:v>
                </c:pt>
                <c:pt idx="56349">
                  <c:v>0</c:v>
                </c:pt>
                <c:pt idx="56350">
                  <c:v>0.124000000000002</c:v>
                </c:pt>
                <c:pt idx="56351">
                  <c:v>1.6140000000000001</c:v>
                </c:pt>
                <c:pt idx="56352">
                  <c:v>0</c:v>
                </c:pt>
                <c:pt idx="56353">
                  <c:v>0</c:v>
                </c:pt>
                <c:pt idx="56354">
                  <c:v>-0.373000000000004</c:v>
                </c:pt>
                <c:pt idx="56355">
                  <c:v>0</c:v>
                </c:pt>
                <c:pt idx="56356">
                  <c:v>0</c:v>
                </c:pt>
                <c:pt idx="56357">
                  <c:v>0</c:v>
                </c:pt>
                <c:pt idx="56358">
                  <c:v>0</c:v>
                </c:pt>
                <c:pt idx="56359">
                  <c:v>-1.6140000000000001</c:v>
                </c:pt>
                <c:pt idx="56360">
                  <c:v>-0.62000000000000399</c:v>
                </c:pt>
                <c:pt idx="56361">
                  <c:v>0.49600000000000199</c:v>
                </c:pt>
                <c:pt idx="56362">
                  <c:v>0</c:v>
                </c:pt>
                <c:pt idx="56363">
                  <c:v>0</c:v>
                </c:pt>
                <c:pt idx="56364">
                  <c:v>-0.247999999999997</c:v>
                </c:pt>
                <c:pt idx="56365">
                  <c:v>0</c:v>
                </c:pt>
                <c:pt idx="56366">
                  <c:v>0</c:v>
                </c:pt>
                <c:pt idx="56367">
                  <c:v>0</c:v>
                </c:pt>
                <c:pt idx="56368">
                  <c:v>0.124000000000002</c:v>
                </c:pt>
                <c:pt idx="56369">
                  <c:v>0</c:v>
                </c:pt>
                <c:pt idx="56370">
                  <c:v>0.247999999999997</c:v>
                </c:pt>
                <c:pt idx="56371">
                  <c:v>0</c:v>
                </c:pt>
                <c:pt idx="56372">
                  <c:v>0</c:v>
                </c:pt>
                <c:pt idx="56373">
                  <c:v>0.247999999999997</c:v>
                </c:pt>
                <c:pt idx="56374">
                  <c:v>0</c:v>
                </c:pt>
                <c:pt idx="56375">
                  <c:v>0</c:v>
                </c:pt>
                <c:pt idx="56376">
                  <c:v>0</c:v>
                </c:pt>
                <c:pt idx="56377">
                  <c:v>0</c:v>
                </c:pt>
                <c:pt idx="56378">
                  <c:v>0.125</c:v>
                </c:pt>
                <c:pt idx="56379">
                  <c:v>0</c:v>
                </c:pt>
                <c:pt idx="56380">
                  <c:v>-0.248999999999995</c:v>
                </c:pt>
                <c:pt idx="56381">
                  <c:v>0</c:v>
                </c:pt>
                <c:pt idx="56382">
                  <c:v>-0.248000000000004</c:v>
                </c:pt>
                <c:pt idx="56383">
                  <c:v>0</c:v>
                </c:pt>
                <c:pt idx="56384">
                  <c:v>0</c:v>
                </c:pt>
                <c:pt idx="56385">
                  <c:v>0</c:v>
                </c:pt>
                <c:pt idx="56386">
                  <c:v>0</c:v>
                </c:pt>
                <c:pt idx="56387">
                  <c:v>0</c:v>
                </c:pt>
                <c:pt idx="56388">
                  <c:v>0</c:v>
                </c:pt>
                <c:pt idx="56389">
                  <c:v>0</c:v>
                </c:pt>
                <c:pt idx="56390">
                  <c:v>-0.49600000000000199</c:v>
                </c:pt>
                <c:pt idx="56391">
                  <c:v>0</c:v>
                </c:pt>
                <c:pt idx="56392">
                  <c:v>0</c:v>
                </c:pt>
                <c:pt idx="56393">
                  <c:v>0</c:v>
                </c:pt>
                <c:pt idx="56394">
                  <c:v>0</c:v>
                </c:pt>
                <c:pt idx="56395">
                  <c:v>-0.371999999999999</c:v>
                </c:pt>
                <c:pt idx="56396">
                  <c:v>0</c:v>
                </c:pt>
                <c:pt idx="56397">
                  <c:v>0</c:v>
                </c:pt>
                <c:pt idx="56398">
                  <c:v>0.371999999999999</c:v>
                </c:pt>
                <c:pt idx="56399">
                  <c:v>0.868999999999999</c:v>
                </c:pt>
                <c:pt idx="56400">
                  <c:v>0.992999999999995</c:v>
                </c:pt>
                <c:pt idx="56401">
                  <c:v>0</c:v>
                </c:pt>
                <c:pt idx="56402">
                  <c:v>0</c:v>
                </c:pt>
                <c:pt idx="56403">
                  <c:v>0</c:v>
                </c:pt>
                <c:pt idx="56404">
                  <c:v>0</c:v>
                </c:pt>
                <c:pt idx="56405">
                  <c:v>0.62100000000000899</c:v>
                </c:pt>
                <c:pt idx="56406">
                  <c:v>0</c:v>
                </c:pt>
                <c:pt idx="56407">
                  <c:v>-2.11</c:v>
                </c:pt>
                <c:pt idx="56408">
                  <c:v>-0.62100000000000199</c:v>
                </c:pt>
                <c:pt idx="56409">
                  <c:v>0.62100000000000199</c:v>
                </c:pt>
                <c:pt idx="56410">
                  <c:v>0</c:v>
                </c:pt>
                <c:pt idx="56411">
                  <c:v>0</c:v>
                </c:pt>
                <c:pt idx="56412">
                  <c:v>0</c:v>
                </c:pt>
                <c:pt idx="56413">
                  <c:v>-0.124000000000002</c:v>
                </c:pt>
                <c:pt idx="56414">
                  <c:v>0</c:v>
                </c:pt>
                <c:pt idx="56415">
                  <c:v>0.247999999999997</c:v>
                </c:pt>
                <c:pt idx="56416">
                  <c:v>0</c:v>
                </c:pt>
                <c:pt idx="56417">
                  <c:v>0</c:v>
                </c:pt>
                <c:pt idx="56418">
                  <c:v>-0.123999999999995</c:v>
                </c:pt>
                <c:pt idx="56419">
                  <c:v>0</c:v>
                </c:pt>
                <c:pt idx="56420">
                  <c:v>0</c:v>
                </c:pt>
                <c:pt idx="56421">
                  <c:v>0</c:v>
                </c:pt>
                <c:pt idx="56422">
                  <c:v>0</c:v>
                </c:pt>
                <c:pt idx="56423">
                  <c:v>-4.09499999999999</c:v>
                </c:pt>
                <c:pt idx="56424">
                  <c:v>-0.74500000000000399</c:v>
                </c:pt>
                <c:pt idx="56425">
                  <c:v>0</c:v>
                </c:pt>
                <c:pt idx="56426">
                  <c:v>0</c:v>
                </c:pt>
                <c:pt idx="56427">
                  <c:v>0</c:v>
                </c:pt>
                <c:pt idx="56428">
                  <c:v>0</c:v>
                </c:pt>
                <c:pt idx="56429">
                  <c:v>0</c:v>
                </c:pt>
                <c:pt idx="56430">
                  <c:v>0</c:v>
                </c:pt>
                <c:pt idx="56431">
                  <c:v>0</c:v>
                </c:pt>
                <c:pt idx="56432">
                  <c:v>0</c:v>
                </c:pt>
                <c:pt idx="56433">
                  <c:v>-0.247999999999997</c:v>
                </c:pt>
                <c:pt idx="56434">
                  <c:v>0</c:v>
                </c:pt>
                <c:pt idx="56435">
                  <c:v>0.495999999999995</c:v>
                </c:pt>
                <c:pt idx="56436">
                  <c:v>0</c:v>
                </c:pt>
                <c:pt idx="56437">
                  <c:v>0</c:v>
                </c:pt>
                <c:pt idx="56438">
                  <c:v>0</c:v>
                </c:pt>
                <c:pt idx="56439">
                  <c:v>0</c:v>
                </c:pt>
                <c:pt idx="56440">
                  <c:v>-1.11699999999999</c:v>
                </c:pt>
                <c:pt idx="56441">
                  <c:v>0.743999999999999</c:v>
                </c:pt>
                <c:pt idx="56442">
                  <c:v>-0.124000000000002</c:v>
                </c:pt>
                <c:pt idx="56443">
                  <c:v>0</c:v>
                </c:pt>
                <c:pt idx="56444">
                  <c:v>-0.124000000000002</c:v>
                </c:pt>
                <c:pt idx="56445">
                  <c:v>0</c:v>
                </c:pt>
                <c:pt idx="56446">
                  <c:v>0</c:v>
                </c:pt>
                <c:pt idx="56447">
                  <c:v>0</c:v>
                </c:pt>
                <c:pt idx="56448">
                  <c:v>0</c:v>
                </c:pt>
                <c:pt idx="56449">
                  <c:v>-0.125</c:v>
                </c:pt>
                <c:pt idx="56450">
                  <c:v>0.24900000000000899</c:v>
                </c:pt>
                <c:pt idx="56451">
                  <c:v>-0.24900000000000899</c:v>
                </c:pt>
                <c:pt idx="56452">
                  <c:v>-0.247999999999997</c:v>
                </c:pt>
                <c:pt idx="56453">
                  <c:v>-0.619999999999997</c:v>
                </c:pt>
                <c:pt idx="56454">
                  <c:v>-0.249000000000002</c:v>
                </c:pt>
                <c:pt idx="56455">
                  <c:v>0</c:v>
                </c:pt>
                <c:pt idx="56456">
                  <c:v>0</c:v>
                </c:pt>
                <c:pt idx="56457">
                  <c:v>0</c:v>
                </c:pt>
                <c:pt idx="56458">
                  <c:v>-0.495999999999995</c:v>
                </c:pt>
                <c:pt idx="56459">
                  <c:v>0</c:v>
                </c:pt>
                <c:pt idx="56460">
                  <c:v>0.619999999999997</c:v>
                </c:pt>
                <c:pt idx="56461">
                  <c:v>0</c:v>
                </c:pt>
                <c:pt idx="56462">
                  <c:v>0</c:v>
                </c:pt>
                <c:pt idx="56463">
                  <c:v>0</c:v>
                </c:pt>
                <c:pt idx="56464">
                  <c:v>0</c:v>
                </c:pt>
                <c:pt idx="56465">
                  <c:v>0</c:v>
                </c:pt>
                <c:pt idx="56466">
                  <c:v>0</c:v>
                </c:pt>
                <c:pt idx="56467">
                  <c:v>0.247999999999997</c:v>
                </c:pt>
                <c:pt idx="56468">
                  <c:v>0.496999999999999</c:v>
                </c:pt>
                <c:pt idx="56469">
                  <c:v>0.371999999999999</c:v>
                </c:pt>
                <c:pt idx="56470">
                  <c:v>0.124000000000002</c:v>
                </c:pt>
                <c:pt idx="56471">
                  <c:v>0</c:v>
                </c:pt>
                <c:pt idx="56472">
                  <c:v>0</c:v>
                </c:pt>
                <c:pt idx="56473">
                  <c:v>0</c:v>
                </c:pt>
                <c:pt idx="56474">
                  <c:v>0</c:v>
                </c:pt>
                <c:pt idx="56475">
                  <c:v>0</c:v>
                </c:pt>
                <c:pt idx="56476">
                  <c:v>-0.620999999999995</c:v>
                </c:pt>
                <c:pt idx="56477">
                  <c:v>-0.49600000000000199</c:v>
                </c:pt>
                <c:pt idx="56478">
                  <c:v>-0.62100000000000199</c:v>
                </c:pt>
                <c:pt idx="56479">
                  <c:v>-0.371999999999999</c:v>
                </c:pt>
                <c:pt idx="56480">
                  <c:v>0</c:v>
                </c:pt>
                <c:pt idx="56481">
                  <c:v>0.62100000000000199</c:v>
                </c:pt>
                <c:pt idx="56482">
                  <c:v>0</c:v>
                </c:pt>
                <c:pt idx="56483">
                  <c:v>0</c:v>
                </c:pt>
                <c:pt idx="56484">
                  <c:v>0</c:v>
                </c:pt>
                <c:pt idx="56485">
                  <c:v>0</c:v>
                </c:pt>
                <c:pt idx="56486">
                  <c:v>-0.868999999999999</c:v>
                </c:pt>
                <c:pt idx="56487">
                  <c:v>0</c:v>
                </c:pt>
                <c:pt idx="56488">
                  <c:v>0</c:v>
                </c:pt>
                <c:pt idx="56489">
                  <c:v>0.373000000000004</c:v>
                </c:pt>
                <c:pt idx="56490">
                  <c:v>0.743999999999999</c:v>
                </c:pt>
                <c:pt idx="56491">
                  <c:v>0</c:v>
                </c:pt>
                <c:pt idx="56492">
                  <c:v>0</c:v>
                </c:pt>
                <c:pt idx="56493">
                  <c:v>0</c:v>
                </c:pt>
                <c:pt idx="56494">
                  <c:v>0.495999999999995</c:v>
                </c:pt>
                <c:pt idx="56495">
                  <c:v>0</c:v>
                </c:pt>
                <c:pt idx="56496">
                  <c:v>0</c:v>
                </c:pt>
                <c:pt idx="56497">
                  <c:v>-0.247999999999997</c:v>
                </c:pt>
                <c:pt idx="56498">
                  <c:v>0</c:v>
                </c:pt>
                <c:pt idx="56499">
                  <c:v>0.372999999999997</c:v>
                </c:pt>
                <c:pt idx="56500">
                  <c:v>0</c:v>
                </c:pt>
                <c:pt idx="56501">
                  <c:v>0</c:v>
                </c:pt>
                <c:pt idx="56502">
                  <c:v>0</c:v>
                </c:pt>
                <c:pt idx="56503">
                  <c:v>0</c:v>
                </c:pt>
                <c:pt idx="56504">
                  <c:v>-0.99300000000000199</c:v>
                </c:pt>
                <c:pt idx="56505">
                  <c:v>0</c:v>
                </c:pt>
                <c:pt idx="56506">
                  <c:v>0.124000000000002</c:v>
                </c:pt>
                <c:pt idx="56507">
                  <c:v>0</c:v>
                </c:pt>
                <c:pt idx="56508">
                  <c:v>0</c:v>
                </c:pt>
                <c:pt idx="56509">
                  <c:v>0</c:v>
                </c:pt>
                <c:pt idx="56510">
                  <c:v>0</c:v>
                </c:pt>
                <c:pt idx="56511">
                  <c:v>0</c:v>
                </c:pt>
                <c:pt idx="56512">
                  <c:v>0</c:v>
                </c:pt>
                <c:pt idx="56513">
                  <c:v>-1.365</c:v>
                </c:pt>
                <c:pt idx="56514">
                  <c:v>0</c:v>
                </c:pt>
                <c:pt idx="56515">
                  <c:v>0.99300000000000199</c:v>
                </c:pt>
                <c:pt idx="56516">
                  <c:v>0</c:v>
                </c:pt>
                <c:pt idx="56517">
                  <c:v>0</c:v>
                </c:pt>
                <c:pt idx="56518">
                  <c:v>0</c:v>
                </c:pt>
                <c:pt idx="56519">
                  <c:v>0</c:v>
                </c:pt>
                <c:pt idx="56520">
                  <c:v>0</c:v>
                </c:pt>
                <c:pt idx="56521">
                  <c:v>0</c:v>
                </c:pt>
                <c:pt idx="56522">
                  <c:v>0</c:v>
                </c:pt>
                <c:pt idx="56523">
                  <c:v>-0.74500000000000399</c:v>
                </c:pt>
                <c:pt idx="56524">
                  <c:v>0</c:v>
                </c:pt>
                <c:pt idx="56525">
                  <c:v>0</c:v>
                </c:pt>
                <c:pt idx="56526">
                  <c:v>-0.619999999999997</c:v>
                </c:pt>
                <c:pt idx="56527">
                  <c:v>0</c:v>
                </c:pt>
                <c:pt idx="56528">
                  <c:v>0</c:v>
                </c:pt>
                <c:pt idx="56529">
                  <c:v>0</c:v>
                </c:pt>
                <c:pt idx="56530">
                  <c:v>0.124000000000002</c:v>
                </c:pt>
                <c:pt idx="56531">
                  <c:v>0.371999999999999</c:v>
                </c:pt>
                <c:pt idx="56532">
                  <c:v>-0.371999999999999</c:v>
                </c:pt>
                <c:pt idx="56533">
                  <c:v>-0.124000000000002</c:v>
                </c:pt>
                <c:pt idx="56534">
                  <c:v>0</c:v>
                </c:pt>
                <c:pt idx="56535">
                  <c:v>0.49600000000000199</c:v>
                </c:pt>
                <c:pt idx="56536">
                  <c:v>0</c:v>
                </c:pt>
                <c:pt idx="56537">
                  <c:v>0</c:v>
                </c:pt>
                <c:pt idx="56538">
                  <c:v>0</c:v>
                </c:pt>
                <c:pt idx="56539">
                  <c:v>0</c:v>
                </c:pt>
                <c:pt idx="56540">
                  <c:v>0.247999999999997</c:v>
                </c:pt>
                <c:pt idx="56541">
                  <c:v>0.247999999999997</c:v>
                </c:pt>
                <c:pt idx="56542">
                  <c:v>0.868999999999999</c:v>
                </c:pt>
                <c:pt idx="56543">
                  <c:v>1.2409999999999899</c:v>
                </c:pt>
                <c:pt idx="56544">
                  <c:v>0</c:v>
                </c:pt>
                <c:pt idx="56545">
                  <c:v>0</c:v>
                </c:pt>
                <c:pt idx="56546">
                  <c:v>0</c:v>
                </c:pt>
                <c:pt idx="56547">
                  <c:v>0</c:v>
                </c:pt>
                <c:pt idx="56548">
                  <c:v>-1.117</c:v>
                </c:pt>
                <c:pt idx="56549">
                  <c:v>-0.62100000000000199</c:v>
                </c:pt>
                <c:pt idx="56550">
                  <c:v>-0.49600000000000199</c:v>
                </c:pt>
                <c:pt idx="56551">
                  <c:v>0</c:v>
                </c:pt>
                <c:pt idx="56552">
                  <c:v>0.248000000000004</c:v>
                </c:pt>
                <c:pt idx="56553">
                  <c:v>0</c:v>
                </c:pt>
                <c:pt idx="56554">
                  <c:v>0</c:v>
                </c:pt>
                <c:pt idx="56555">
                  <c:v>0</c:v>
                </c:pt>
                <c:pt idx="56556">
                  <c:v>0</c:v>
                </c:pt>
                <c:pt idx="56557">
                  <c:v>0</c:v>
                </c:pt>
                <c:pt idx="56558">
                  <c:v>0.124000000000002</c:v>
                </c:pt>
                <c:pt idx="56559">
                  <c:v>0</c:v>
                </c:pt>
                <c:pt idx="56560">
                  <c:v>-0.247999999999997</c:v>
                </c:pt>
                <c:pt idx="56561">
                  <c:v>0</c:v>
                </c:pt>
                <c:pt idx="56562">
                  <c:v>0.247999999999997</c:v>
                </c:pt>
                <c:pt idx="56563">
                  <c:v>0</c:v>
                </c:pt>
                <c:pt idx="56564">
                  <c:v>0</c:v>
                </c:pt>
                <c:pt idx="56565">
                  <c:v>0</c:v>
                </c:pt>
                <c:pt idx="56566">
                  <c:v>1.8620000000000001</c:v>
                </c:pt>
                <c:pt idx="56567">
                  <c:v>0</c:v>
                </c:pt>
                <c:pt idx="56568">
                  <c:v>-0.74500000000000399</c:v>
                </c:pt>
                <c:pt idx="56569">
                  <c:v>-0.247999999999997</c:v>
                </c:pt>
                <c:pt idx="56570">
                  <c:v>0.247999999999997</c:v>
                </c:pt>
                <c:pt idx="56571">
                  <c:v>0.24900000000000899</c:v>
                </c:pt>
                <c:pt idx="56572">
                  <c:v>0</c:v>
                </c:pt>
                <c:pt idx="56573">
                  <c:v>0</c:v>
                </c:pt>
                <c:pt idx="56574">
                  <c:v>0</c:v>
                </c:pt>
                <c:pt idx="56575">
                  <c:v>-1.117</c:v>
                </c:pt>
                <c:pt idx="56576">
                  <c:v>0</c:v>
                </c:pt>
                <c:pt idx="56577">
                  <c:v>2.1099999999999901</c:v>
                </c:pt>
                <c:pt idx="56578">
                  <c:v>0</c:v>
                </c:pt>
                <c:pt idx="56579">
                  <c:v>-0.371999999999999</c:v>
                </c:pt>
                <c:pt idx="56580">
                  <c:v>-1.11699999999999</c:v>
                </c:pt>
                <c:pt idx="56581">
                  <c:v>0</c:v>
                </c:pt>
                <c:pt idx="56582">
                  <c:v>0</c:v>
                </c:pt>
                <c:pt idx="56583">
                  <c:v>0</c:v>
                </c:pt>
                <c:pt idx="56584">
                  <c:v>0.62100000000000199</c:v>
                </c:pt>
                <c:pt idx="56585">
                  <c:v>0.619999999999997</c:v>
                </c:pt>
                <c:pt idx="56586">
                  <c:v>0.125</c:v>
                </c:pt>
                <c:pt idx="56587">
                  <c:v>6.5779999999999896</c:v>
                </c:pt>
                <c:pt idx="56588">
                  <c:v>23.085000000000001</c:v>
                </c:pt>
                <c:pt idx="56589">
                  <c:v>0</c:v>
                </c:pt>
                <c:pt idx="56590">
                  <c:v>0</c:v>
                </c:pt>
                <c:pt idx="56591">
                  <c:v>0</c:v>
                </c:pt>
                <c:pt idx="56592">
                  <c:v>0</c:v>
                </c:pt>
                <c:pt idx="56593">
                  <c:v>0</c:v>
                </c:pt>
                <c:pt idx="56594">
                  <c:v>-1.986</c:v>
                </c:pt>
                <c:pt idx="56595">
                  <c:v>0</c:v>
                </c:pt>
                <c:pt idx="56596">
                  <c:v>-0.248000000000004</c:v>
                </c:pt>
                <c:pt idx="56597">
                  <c:v>-0.496999999999999</c:v>
                </c:pt>
                <c:pt idx="56598">
                  <c:v>0</c:v>
                </c:pt>
                <c:pt idx="56599">
                  <c:v>0</c:v>
                </c:pt>
                <c:pt idx="56600">
                  <c:v>0</c:v>
                </c:pt>
                <c:pt idx="56601">
                  <c:v>0</c:v>
                </c:pt>
                <c:pt idx="56602">
                  <c:v>-0.744999999999997</c:v>
                </c:pt>
                <c:pt idx="56603">
                  <c:v>0</c:v>
                </c:pt>
                <c:pt idx="56604">
                  <c:v>0.744999999999997</c:v>
                </c:pt>
                <c:pt idx="56605">
                  <c:v>0.124000000000002</c:v>
                </c:pt>
                <c:pt idx="56606">
                  <c:v>0</c:v>
                </c:pt>
                <c:pt idx="56607">
                  <c:v>0</c:v>
                </c:pt>
                <c:pt idx="56608">
                  <c:v>0</c:v>
                </c:pt>
                <c:pt idx="56609">
                  <c:v>0</c:v>
                </c:pt>
                <c:pt idx="56610">
                  <c:v>0</c:v>
                </c:pt>
                <c:pt idx="56611">
                  <c:v>0</c:v>
                </c:pt>
                <c:pt idx="56612">
                  <c:v>0</c:v>
                </c:pt>
                <c:pt idx="56613">
                  <c:v>1.8619999999999901</c:v>
                </c:pt>
                <c:pt idx="56614">
                  <c:v>0</c:v>
                </c:pt>
                <c:pt idx="56615">
                  <c:v>-0.125</c:v>
                </c:pt>
                <c:pt idx="56616">
                  <c:v>0</c:v>
                </c:pt>
                <c:pt idx="56617">
                  <c:v>0</c:v>
                </c:pt>
                <c:pt idx="56618">
                  <c:v>0</c:v>
                </c:pt>
                <c:pt idx="56619">
                  <c:v>0</c:v>
                </c:pt>
                <c:pt idx="56620">
                  <c:v>-0.124000000000002</c:v>
                </c:pt>
                <c:pt idx="56621">
                  <c:v>-0.496999999999999</c:v>
                </c:pt>
                <c:pt idx="56622">
                  <c:v>0.247999999999997</c:v>
                </c:pt>
                <c:pt idx="56623">
                  <c:v>-0.247999999999997</c:v>
                </c:pt>
                <c:pt idx="56624">
                  <c:v>0</c:v>
                </c:pt>
                <c:pt idx="56625">
                  <c:v>-0.124000000000002</c:v>
                </c:pt>
                <c:pt idx="56626">
                  <c:v>0</c:v>
                </c:pt>
                <c:pt idx="56627">
                  <c:v>0</c:v>
                </c:pt>
                <c:pt idx="56628">
                  <c:v>0</c:v>
                </c:pt>
                <c:pt idx="56629">
                  <c:v>0</c:v>
                </c:pt>
                <c:pt idx="56630">
                  <c:v>0</c:v>
                </c:pt>
                <c:pt idx="56631">
                  <c:v>0.371999999999999</c:v>
                </c:pt>
                <c:pt idx="56632">
                  <c:v>0</c:v>
                </c:pt>
                <c:pt idx="56633">
                  <c:v>0</c:v>
                </c:pt>
                <c:pt idx="56634">
                  <c:v>0.249000000000002</c:v>
                </c:pt>
                <c:pt idx="56635">
                  <c:v>0</c:v>
                </c:pt>
                <c:pt idx="56636">
                  <c:v>0</c:v>
                </c:pt>
                <c:pt idx="56637">
                  <c:v>0</c:v>
                </c:pt>
                <c:pt idx="56638">
                  <c:v>0.74500000000000399</c:v>
                </c:pt>
                <c:pt idx="56639">
                  <c:v>0</c:v>
                </c:pt>
                <c:pt idx="56640">
                  <c:v>-0.495999999999995</c:v>
                </c:pt>
                <c:pt idx="56641">
                  <c:v>0</c:v>
                </c:pt>
                <c:pt idx="56642">
                  <c:v>0.992999999999995</c:v>
                </c:pt>
                <c:pt idx="56643">
                  <c:v>0</c:v>
                </c:pt>
                <c:pt idx="56644">
                  <c:v>0</c:v>
                </c:pt>
                <c:pt idx="56645">
                  <c:v>0</c:v>
                </c:pt>
                <c:pt idx="56646">
                  <c:v>0</c:v>
                </c:pt>
                <c:pt idx="56647">
                  <c:v>0.248000000000004</c:v>
                </c:pt>
                <c:pt idx="56648">
                  <c:v>-0.124000000000002</c:v>
                </c:pt>
                <c:pt idx="56649">
                  <c:v>0</c:v>
                </c:pt>
                <c:pt idx="56650">
                  <c:v>-0.247999999999997</c:v>
                </c:pt>
                <c:pt idx="56651">
                  <c:v>0</c:v>
                </c:pt>
                <c:pt idx="56652">
                  <c:v>0.247999999999997</c:v>
                </c:pt>
                <c:pt idx="56653">
                  <c:v>0</c:v>
                </c:pt>
                <c:pt idx="56654">
                  <c:v>0</c:v>
                </c:pt>
                <c:pt idx="56655">
                  <c:v>0</c:v>
                </c:pt>
                <c:pt idx="56656">
                  <c:v>0</c:v>
                </c:pt>
                <c:pt idx="56657">
                  <c:v>-1.11699999999999</c:v>
                </c:pt>
                <c:pt idx="56658">
                  <c:v>0</c:v>
                </c:pt>
                <c:pt idx="56659">
                  <c:v>0.743999999999999</c:v>
                </c:pt>
                <c:pt idx="56660">
                  <c:v>0.372999999999997</c:v>
                </c:pt>
                <c:pt idx="56661">
                  <c:v>0.248000000000004</c:v>
                </c:pt>
                <c:pt idx="56662">
                  <c:v>0</c:v>
                </c:pt>
                <c:pt idx="56663">
                  <c:v>0</c:v>
                </c:pt>
                <c:pt idx="56664">
                  <c:v>0</c:v>
                </c:pt>
                <c:pt idx="56665">
                  <c:v>1.986</c:v>
                </c:pt>
                <c:pt idx="56666">
                  <c:v>0.620999999999995</c:v>
                </c:pt>
                <c:pt idx="56667">
                  <c:v>2.6059999999999999</c:v>
                </c:pt>
                <c:pt idx="56668">
                  <c:v>0</c:v>
                </c:pt>
                <c:pt idx="56669">
                  <c:v>-6.0810000000000004</c:v>
                </c:pt>
                <c:pt idx="56670">
                  <c:v>-0.74500000000000399</c:v>
                </c:pt>
                <c:pt idx="56671">
                  <c:v>0</c:v>
                </c:pt>
                <c:pt idx="56672">
                  <c:v>0</c:v>
                </c:pt>
                <c:pt idx="56673">
                  <c:v>0</c:v>
                </c:pt>
                <c:pt idx="56674">
                  <c:v>0</c:v>
                </c:pt>
                <c:pt idx="56675">
                  <c:v>-0.124000000000002</c:v>
                </c:pt>
                <c:pt idx="56676">
                  <c:v>-0.247999999999997</c:v>
                </c:pt>
                <c:pt idx="56677">
                  <c:v>0</c:v>
                </c:pt>
                <c:pt idx="56678">
                  <c:v>0.62100000000000199</c:v>
                </c:pt>
                <c:pt idx="56679">
                  <c:v>0.371999999999999</c:v>
                </c:pt>
                <c:pt idx="56680">
                  <c:v>0</c:v>
                </c:pt>
                <c:pt idx="56681">
                  <c:v>0</c:v>
                </c:pt>
                <c:pt idx="56682">
                  <c:v>0</c:v>
                </c:pt>
                <c:pt idx="56683">
                  <c:v>0</c:v>
                </c:pt>
                <c:pt idx="56684">
                  <c:v>0</c:v>
                </c:pt>
                <c:pt idx="56685">
                  <c:v>1.73799999999999</c:v>
                </c:pt>
                <c:pt idx="56686">
                  <c:v>0.248000000000004</c:v>
                </c:pt>
                <c:pt idx="56687">
                  <c:v>0</c:v>
                </c:pt>
                <c:pt idx="56688">
                  <c:v>-0.868999999999999</c:v>
                </c:pt>
                <c:pt idx="56689">
                  <c:v>0</c:v>
                </c:pt>
                <c:pt idx="56690">
                  <c:v>0</c:v>
                </c:pt>
                <c:pt idx="56691">
                  <c:v>0</c:v>
                </c:pt>
                <c:pt idx="56692">
                  <c:v>-1.49</c:v>
                </c:pt>
                <c:pt idx="56693">
                  <c:v>-0.123999999999995</c:v>
                </c:pt>
                <c:pt idx="56694">
                  <c:v>0</c:v>
                </c:pt>
                <c:pt idx="56695">
                  <c:v>0</c:v>
                </c:pt>
                <c:pt idx="56696">
                  <c:v>-0.371999999999999</c:v>
                </c:pt>
                <c:pt idx="56697">
                  <c:v>0</c:v>
                </c:pt>
                <c:pt idx="56698">
                  <c:v>0</c:v>
                </c:pt>
                <c:pt idx="56699">
                  <c:v>0</c:v>
                </c:pt>
                <c:pt idx="56700">
                  <c:v>0</c:v>
                </c:pt>
                <c:pt idx="56701">
                  <c:v>-1.4890000000000001</c:v>
                </c:pt>
                <c:pt idx="56702">
                  <c:v>0</c:v>
                </c:pt>
                <c:pt idx="56703">
                  <c:v>0.62000000000000399</c:v>
                </c:pt>
                <c:pt idx="56704">
                  <c:v>0</c:v>
                </c:pt>
                <c:pt idx="56705">
                  <c:v>0.123999999999995</c:v>
                </c:pt>
                <c:pt idx="56706">
                  <c:v>-0.495999999999995</c:v>
                </c:pt>
                <c:pt idx="56707">
                  <c:v>0</c:v>
                </c:pt>
                <c:pt idx="56708">
                  <c:v>0</c:v>
                </c:pt>
                <c:pt idx="56709">
                  <c:v>0</c:v>
                </c:pt>
                <c:pt idx="56710">
                  <c:v>0</c:v>
                </c:pt>
                <c:pt idx="56711">
                  <c:v>0.74500000000000399</c:v>
                </c:pt>
                <c:pt idx="56712">
                  <c:v>0.123999999999995</c:v>
                </c:pt>
                <c:pt idx="56713">
                  <c:v>-0.123999999999995</c:v>
                </c:pt>
                <c:pt idx="56714">
                  <c:v>-0.86900000000000599</c:v>
                </c:pt>
                <c:pt idx="56715">
                  <c:v>0</c:v>
                </c:pt>
                <c:pt idx="56716">
                  <c:v>0</c:v>
                </c:pt>
                <c:pt idx="56717">
                  <c:v>0</c:v>
                </c:pt>
                <c:pt idx="56718">
                  <c:v>0</c:v>
                </c:pt>
                <c:pt idx="56719">
                  <c:v>-1.8620000000000001</c:v>
                </c:pt>
                <c:pt idx="56720">
                  <c:v>0</c:v>
                </c:pt>
                <c:pt idx="56721">
                  <c:v>1.4890000000000001</c:v>
                </c:pt>
                <c:pt idx="56722">
                  <c:v>0</c:v>
                </c:pt>
                <c:pt idx="56723">
                  <c:v>0</c:v>
                </c:pt>
                <c:pt idx="56724">
                  <c:v>0</c:v>
                </c:pt>
                <c:pt idx="56725">
                  <c:v>0</c:v>
                </c:pt>
                <c:pt idx="56726">
                  <c:v>0</c:v>
                </c:pt>
                <c:pt idx="56727">
                  <c:v>0</c:v>
                </c:pt>
                <c:pt idx="56728">
                  <c:v>-0.372999999999997</c:v>
                </c:pt>
                <c:pt idx="56729">
                  <c:v>0</c:v>
                </c:pt>
                <c:pt idx="56730">
                  <c:v>0.496999999999999</c:v>
                </c:pt>
                <c:pt idx="56731">
                  <c:v>0</c:v>
                </c:pt>
                <c:pt idx="56732">
                  <c:v>0</c:v>
                </c:pt>
                <c:pt idx="56733">
                  <c:v>0.86900000000000599</c:v>
                </c:pt>
                <c:pt idx="56734">
                  <c:v>0</c:v>
                </c:pt>
                <c:pt idx="56735">
                  <c:v>0</c:v>
                </c:pt>
                <c:pt idx="56736">
                  <c:v>0</c:v>
                </c:pt>
                <c:pt idx="56737">
                  <c:v>0</c:v>
                </c:pt>
                <c:pt idx="56738">
                  <c:v>0</c:v>
                </c:pt>
                <c:pt idx="56739">
                  <c:v>-0.371999999999999</c:v>
                </c:pt>
                <c:pt idx="56740">
                  <c:v>-1.117</c:v>
                </c:pt>
                <c:pt idx="56741">
                  <c:v>0</c:v>
                </c:pt>
                <c:pt idx="56742">
                  <c:v>0</c:v>
                </c:pt>
                <c:pt idx="56743">
                  <c:v>0</c:v>
                </c:pt>
                <c:pt idx="56744">
                  <c:v>0</c:v>
                </c:pt>
                <c:pt idx="56745">
                  <c:v>0</c:v>
                </c:pt>
                <c:pt idx="56746">
                  <c:v>0.992999999999995</c:v>
                </c:pt>
                <c:pt idx="56747">
                  <c:v>0</c:v>
                </c:pt>
                <c:pt idx="56748">
                  <c:v>0</c:v>
                </c:pt>
                <c:pt idx="56749">
                  <c:v>-1.36499999999999</c:v>
                </c:pt>
                <c:pt idx="56750">
                  <c:v>1.36499999999999</c:v>
                </c:pt>
                <c:pt idx="56751">
                  <c:v>0</c:v>
                </c:pt>
                <c:pt idx="56752">
                  <c:v>0</c:v>
                </c:pt>
                <c:pt idx="56753">
                  <c:v>0</c:v>
                </c:pt>
                <c:pt idx="56754">
                  <c:v>0</c:v>
                </c:pt>
                <c:pt idx="56755">
                  <c:v>0.62100000000000199</c:v>
                </c:pt>
                <c:pt idx="56756">
                  <c:v>1.7370000000000001</c:v>
                </c:pt>
                <c:pt idx="56757">
                  <c:v>0</c:v>
                </c:pt>
                <c:pt idx="56758">
                  <c:v>0</c:v>
                </c:pt>
                <c:pt idx="56759">
                  <c:v>0.496999999999999</c:v>
                </c:pt>
                <c:pt idx="56760">
                  <c:v>-0.992999999999995</c:v>
                </c:pt>
                <c:pt idx="56761">
                  <c:v>0</c:v>
                </c:pt>
                <c:pt idx="56762">
                  <c:v>0</c:v>
                </c:pt>
                <c:pt idx="56763">
                  <c:v>0</c:v>
                </c:pt>
                <c:pt idx="56764">
                  <c:v>-1.11699999999999</c:v>
                </c:pt>
                <c:pt idx="56765">
                  <c:v>0.744999999999997</c:v>
                </c:pt>
                <c:pt idx="56766">
                  <c:v>-0.868999999999999</c:v>
                </c:pt>
                <c:pt idx="56767">
                  <c:v>0.371999999999999</c:v>
                </c:pt>
                <c:pt idx="56768">
                  <c:v>0</c:v>
                </c:pt>
                <c:pt idx="56769">
                  <c:v>0</c:v>
                </c:pt>
                <c:pt idx="56770">
                  <c:v>0</c:v>
                </c:pt>
                <c:pt idx="56771">
                  <c:v>0</c:v>
                </c:pt>
                <c:pt idx="56772">
                  <c:v>0</c:v>
                </c:pt>
                <c:pt idx="56773">
                  <c:v>-0.99300000000000199</c:v>
                </c:pt>
                <c:pt idx="56774">
                  <c:v>0</c:v>
                </c:pt>
                <c:pt idx="56775">
                  <c:v>0</c:v>
                </c:pt>
                <c:pt idx="56776">
                  <c:v>0.248000000000004</c:v>
                </c:pt>
                <c:pt idx="56777">
                  <c:v>-0.124000000000002</c:v>
                </c:pt>
                <c:pt idx="56778">
                  <c:v>0.124000000000002</c:v>
                </c:pt>
                <c:pt idx="56779">
                  <c:v>0</c:v>
                </c:pt>
                <c:pt idx="56780">
                  <c:v>0</c:v>
                </c:pt>
                <c:pt idx="56781">
                  <c:v>0</c:v>
                </c:pt>
                <c:pt idx="56782">
                  <c:v>-0.620999999999995</c:v>
                </c:pt>
                <c:pt idx="56783">
                  <c:v>-0.123999999999995</c:v>
                </c:pt>
                <c:pt idx="56784">
                  <c:v>0</c:v>
                </c:pt>
                <c:pt idx="56785">
                  <c:v>0</c:v>
                </c:pt>
                <c:pt idx="56786">
                  <c:v>-0.62100000000000899</c:v>
                </c:pt>
                <c:pt idx="56787">
                  <c:v>0</c:v>
                </c:pt>
                <c:pt idx="56788">
                  <c:v>0</c:v>
                </c:pt>
                <c:pt idx="56789">
                  <c:v>0</c:v>
                </c:pt>
                <c:pt idx="56790">
                  <c:v>0</c:v>
                </c:pt>
                <c:pt idx="56791">
                  <c:v>-0.496999999999999</c:v>
                </c:pt>
                <c:pt idx="56792">
                  <c:v>0</c:v>
                </c:pt>
                <c:pt idx="56793">
                  <c:v>0</c:v>
                </c:pt>
                <c:pt idx="56794">
                  <c:v>1.11699999999999</c:v>
                </c:pt>
                <c:pt idx="56795">
                  <c:v>-1.2409999999999899</c:v>
                </c:pt>
                <c:pt idx="56796">
                  <c:v>0.371999999999999</c:v>
                </c:pt>
                <c:pt idx="56797">
                  <c:v>0</c:v>
                </c:pt>
                <c:pt idx="56798">
                  <c:v>0</c:v>
                </c:pt>
                <c:pt idx="56799">
                  <c:v>0</c:v>
                </c:pt>
                <c:pt idx="56800">
                  <c:v>0</c:v>
                </c:pt>
                <c:pt idx="56801">
                  <c:v>0.247999999999997</c:v>
                </c:pt>
                <c:pt idx="56802">
                  <c:v>0</c:v>
                </c:pt>
                <c:pt idx="56803">
                  <c:v>0.49600000000000199</c:v>
                </c:pt>
                <c:pt idx="56804">
                  <c:v>0.247999999999997</c:v>
                </c:pt>
                <c:pt idx="56805">
                  <c:v>0</c:v>
                </c:pt>
                <c:pt idx="56806">
                  <c:v>0</c:v>
                </c:pt>
                <c:pt idx="56807">
                  <c:v>0</c:v>
                </c:pt>
                <c:pt idx="56808">
                  <c:v>0</c:v>
                </c:pt>
                <c:pt idx="56809">
                  <c:v>-4.9649999999999999</c:v>
                </c:pt>
                <c:pt idx="56810">
                  <c:v>-0.992999999999995</c:v>
                </c:pt>
                <c:pt idx="56811">
                  <c:v>0</c:v>
                </c:pt>
                <c:pt idx="56812">
                  <c:v>0</c:v>
                </c:pt>
                <c:pt idx="56813">
                  <c:v>-1.117</c:v>
                </c:pt>
                <c:pt idx="56814">
                  <c:v>0</c:v>
                </c:pt>
                <c:pt idx="56815">
                  <c:v>0</c:v>
                </c:pt>
                <c:pt idx="56816">
                  <c:v>0</c:v>
                </c:pt>
                <c:pt idx="56817">
                  <c:v>0</c:v>
                </c:pt>
                <c:pt idx="56818">
                  <c:v>0</c:v>
                </c:pt>
                <c:pt idx="56819">
                  <c:v>0</c:v>
                </c:pt>
                <c:pt idx="56820">
                  <c:v>0.124000000000002</c:v>
                </c:pt>
                <c:pt idx="56821">
                  <c:v>-0.247999999999997</c:v>
                </c:pt>
                <c:pt idx="56822">
                  <c:v>0</c:v>
                </c:pt>
                <c:pt idx="56823">
                  <c:v>-0.371999999999999</c:v>
                </c:pt>
                <c:pt idx="56824">
                  <c:v>0</c:v>
                </c:pt>
                <c:pt idx="56825">
                  <c:v>0</c:v>
                </c:pt>
                <c:pt idx="56826">
                  <c:v>0</c:v>
                </c:pt>
                <c:pt idx="56827">
                  <c:v>0.619999999999997</c:v>
                </c:pt>
                <c:pt idx="56828">
                  <c:v>0.373000000000004</c:v>
                </c:pt>
                <c:pt idx="56829">
                  <c:v>0.248000000000004</c:v>
                </c:pt>
                <c:pt idx="56830">
                  <c:v>-0.248000000000004</c:v>
                </c:pt>
                <c:pt idx="56831">
                  <c:v>0.123999999999995</c:v>
                </c:pt>
                <c:pt idx="56832">
                  <c:v>-0.123999999999995</c:v>
                </c:pt>
                <c:pt idx="56833">
                  <c:v>0</c:v>
                </c:pt>
                <c:pt idx="56834">
                  <c:v>0</c:v>
                </c:pt>
                <c:pt idx="56835">
                  <c:v>0</c:v>
                </c:pt>
                <c:pt idx="56836">
                  <c:v>0.125</c:v>
                </c:pt>
                <c:pt idx="56837">
                  <c:v>0.247999999999997</c:v>
                </c:pt>
                <c:pt idx="56838">
                  <c:v>-0.247999999999997</c:v>
                </c:pt>
                <c:pt idx="56839">
                  <c:v>-1.11699999999999</c:v>
                </c:pt>
                <c:pt idx="56840">
                  <c:v>0</c:v>
                </c:pt>
                <c:pt idx="56841">
                  <c:v>0.743999999999999</c:v>
                </c:pt>
                <c:pt idx="56842">
                  <c:v>0</c:v>
                </c:pt>
                <c:pt idx="56843">
                  <c:v>0</c:v>
                </c:pt>
                <c:pt idx="56844">
                  <c:v>0</c:v>
                </c:pt>
                <c:pt idx="56845">
                  <c:v>-0.495999999999995</c:v>
                </c:pt>
                <c:pt idx="56846">
                  <c:v>0</c:v>
                </c:pt>
                <c:pt idx="56847">
                  <c:v>0</c:v>
                </c:pt>
                <c:pt idx="56848">
                  <c:v>0.743999999999999</c:v>
                </c:pt>
                <c:pt idx="56849">
                  <c:v>-0.124000000000002</c:v>
                </c:pt>
                <c:pt idx="56850">
                  <c:v>0.124000000000002</c:v>
                </c:pt>
                <c:pt idx="56851">
                  <c:v>0</c:v>
                </c:pt>
                <c:pt idx="56852">
                  <c:v>0</c:v>
                </c:pt>
                <c:pt idx="56853">
                  <c:v>0</c:v>
                </c:pt>
                <c:pt idx="56854">
                  <c:v>0.496999999999999</c:v>
                </c:pt>
                <c:pt idx="56855">
                  <c:v>-0.496999999999999</c:v>
                </c:pt>
                <c:pt idx="56856">
                  <c:v>0.496999999999999</c:v>
                </c:pt>
                <c:pt idx="56857">
                  <c:v>-1.49</c:v>
                </c:pt>
                <c:pt idx="56858">
                  <c:v>0</c:v>
                </c:pt>
                <c:pt idx="56859">
                  <c:v>-1.86099999999999</c:v>
                </c:pt>
                <c:pt idx="56860">
                  <c:v>0</c:v>
                </c:pt>
                <c:pt idx="56861">
                  <c:v>0</c:v>
                </c:pt>
                <c:pt idx="56862">
                  <c:v>0</c:v>
                </c:pt>
                <c:pt idx="56863">
                  <c:v>1.6139999999999901</c:v>
                </c:pt>
                <c:pt idx="56864">
                  <c:v>-1.4889999999999901</c:v>
                </c:pt>
                <c:pt idx="56865">
                  <c:v>0.371999999999999</c:v>
                </c:pt>
                <c:pt idx="56866">
                  <c:v>0</c:v>
                </c:pt>
                <c:pt idx="56867">
                  <c:v>0</c:v>
                </c:pt>
                <c:pt idx="56868">
                  <c:v>0.371999999999999</c:v>
                </c:pt>
                <c:pt idx="56869">
                  <c:v>0</c:v>
                </c:pt>
                <c:pt idx="56870">
                  <c:v>0</c:v>
                </c:pt>
                <c:pt idx="56871">
                  <c:v>0</c:v>
                </c:pt>
                <c:pt idx="56872">
                  <c:v>0.373000000000004</c:v>
                </c:pt>
                <c:pt idx="56873">
                  <c:v>-0.373000000000004</c:v>
                </c:pt>
                <c:pt idx="56874">
                  <c:v>1.3659999999999899</c:v>
                </c:pt>
                <c:pt idx="56875">
                  <c:v>0.12400000000000901</c:v>
                </c:pt>
                <c:pt idx="56876">
                  <c:v>0</c:v>
                </c:pt>
                <c:pt idx="56877">
                  <c:v>0.371999999999999</c:v>
                </c:pt>
                <c:pt idx="56878">
                  <c:v>0</c:v>
                </c:pt>
                <c:pt idx="56879">
                  <c:v>0</c:v>
                </c:pt>
                <c:pt idx="56880">
                  <c:v>0</c:v>
                </c:pt>
                <c:pt idx="56881">
                  <c:v>-0.24900000000000899</c:v>
                </c:pt>
                <c:pt idx="56882">
                  <c:v>0</c:v>
                </c:pt>
                <c:pt idx="56883">
                  <c:v>-0.371999999999999</c:v>
                </c:pt>
                <c:pt idx="56884">
                  <c:v>-0.619999999999997</c:v>
                </c:pt>
                <c:pt idx="56885">
                  <c:v>-0.372999999999997</c:v>
                </c:pt>
                <c:pt idx="56886">
                  <c:v>0</c:v>
                </c:pt>
                <c:pt idx="56887">
                  <c:v>0</c:v>
                </c:pt>
                <c:pt idx="56888">
                  <c:v>0</c:v>
                </c:pt>
                <c:pt idx="56889">
                  <c:v>0</c:v>
                </c:pt>
                <c:pt idx="56890">
                  <c:v>-0.247999999999997</c:v>
                </c:pt>
                <c:pt idx="56891">
                  <c:v>0</c:v>
                </c:pt>
                <c:pt idx="56892">
                  <c:v>-0.62100000000000199</c:v>
                </c:pt>
                <c:pt idx="56893">
                  <c:v>-0.123999999999995</c:v>
                </c:pt>
                <c:pt idx="56894">
                  <c:v>0</c:v>
                </c:pt>
                <c:pt idx="56895">
                  <c:v>0</c:v>
                </c:pt>
                <c:pt idx="56896">
                  <c:v>0</c:v>
                </c:pt>
                <c:pt idx="56897">
                  <c:v>0</c:v>
                </c:pt>
                <c:pt idx="56898">
                  <c:v>0</c:v>
                </c:pt>
                <c:pt idx="56899">
                  <c:v>0</c:v>
                </c:pt>
                <c:pt idx="56900">
                  <c:v>0</c:v>
                </c:pt>
                <c:pt idx="56901">
                  <c:v>-0.123999999999995</c:v>
                </c:pt>
                <c:pt idx="56902">
                  <c:v>0</c:v>
                </c:pt>
                <c:pt idx="56903">
                  <c:v>0</c:v>
                </c:pt>
                <c:pt idx="56904">
                  <c:v>0</c:v>
                </c:pt>
                <c:pt idx="56905">
                  <c:v>0</c:v>
                </c:pt>
                <c:pt idx="56906">
                  <c:v>0</c:v>
                </c:pt>
                <c:pt idx="56907">
                  <c:v>0</c:v>
                </c:pt>
                <c:pt idx="56908">
                  <c:v>-0.371999999999999</c:v>
                </c:pt>
                <c:pt idx="56909">
                  <c:v>0</c:v>
                </c:pt>
                <c:pt idx="56910">
                  <c:v>0.247999999999997</c:v>
                </c:pt>
                <c:pt idx="56911">
                  <c:v>0</c:v>
                </c:pt>
                <c:pt idx="56912">
                  <c:v>0.247999999999997</c:v>
                </c:pt>
                <c:pt idx="56913">
                  <c:v>0.371999999999999</c:v>
                </c:pt>
                <c:pt idx="56914">
                  <c:v>0</c:v>
                </c:pt>
                <c:pt idx="56915">
                  <c:v>0</c:v>
                </c:pt>
                <c:pt idx="56916">
                  <c:v>0</c:v>
                </c:pt>
                <c:pt idx="56917">
                  <c:v>-0.247999999999997</c:v>
                </c:pt>
                <c:pt idx="56918">
                  <c:v>0</c:v>
                </c:pt>
                <c:pt idx="56919">
                  <c:v>-0.49600000000000199</c:v>
                </c:pt>
                <c:pt idx="56920">
                  <c:v>0.62000000000000399</c:v>
                </c:pt>
                <c:pt idx="56921">
                  <c:v>-0.62000000000000399</c:v>
                </c:pt>
                <c:pt idx="56922">
                  <c:v>1.7370000000000001</c:v>
                </c:pt>
                <c:pt idx="56923">
                  <c:v>0</c:v>
                </c:pt>
                <c:pt idx="56924">
                  <c:v>0</c:v>
                </c:pt>
                <c:pt idx="56925">
                  <c:v>0</c:v>
                </c:pt>
                <c:pt idx="56926">
                  <c:v>0</c:v>
                </c:pt>
                <c:pt idx="56927">
                  <c:v>0</c:v>
                </c:pt>
                <c:pt idx="56928">
                  <c:v>0.373000000000004</c:v>
                </c:pt>
                <c:pt idx="56929">
                  <c:v>-0.373000000000004</c:v>
                </c:pt>
                <c:pt idx="56930">
                  <c:v>-0.743999999999999</c:v>
                </c:pt>
                <c:pt idx="56931">
                  <c:v>-1.117</c:v>
                </c:pt>
                <c:pt idx="56932">
                  <c:v>0</c:v>
                </c:pt>
                <c:pt idx="56933">
                  <c:v>0</c:v>
                </c:pt>
                <c:pt idx="56934">
                  <c:v>0</c:v>
                </c:pt>
                <c:pt idx="56935">
                  <c:v>0</c:v>
                </c:pt>
                <c:pt idx="56936">
                  <c:v>-0.495999999999995</c:v>
                </c:pt>
                <c:pt idx="56937">
                  <c:v>0</c:v>
                </c:pt>
                <c:pt idx="56938">
                  <c:v>-0.124000000000002</c:v>
                </c:pt>
                <c:pt idx="56939">
                  <c:v>0</c:v>
                </c:pt>
                <c:pt idx="56940">
                  <c:v>-0.124000000000002</c:v>
                </c:pt>
                <c:pt idx="56941">
                  <c:v>0</c:v>
                </c:pt>
                <c:pt idx="56942">
                  <c:v>0</c:v>
                </c:pt>
                <c:pt idx="56943">
                  <c:v>0</c:v>
                </c:pt>
                <c:pt idx="56944">
                  <c:v>0</c:v>
                </c:pt>
                <c:pt idx="56945">
                  <c:v>0</c:v>
                </c:pt>
                <c:pt idx="56946">
                  <c:v>0.371999999999999</c:v>
                </c:pt>
                <c:pt idx="56947">
                  <c:v>0.99300000000000899</c:v>
                </c:pt>
                <c:pt idx="56948">
                  <c:v>-0.62100000000000899</c:v>
                </c:pt>
                <c:pt idx="56949">
                  <c:v>0</c:v>
                </c:pt>
                <c:pt idx="56950">
                  <c:v>0</c:v>
                </c:pt>
                <c:pt idx="56951">
                  <c:v>0</c:v>
                </c:pt>
                <c:pt idx="56952">
                  <c:v>0</c:v>
                </c:pt>
                <c:pt idx="56953">
                  <c:v>0</c:v>
                </c:pt>
                <c:pt idx="56954">
                  <c:v>0</c:v>
                </c:pt>
                <c:pt idx="56955">
                  <c:v>-0.371999999999999</c:v>
                </c:pt>
                <c:pt idx="56956">
                  <c:v>-0.99300000000000199</c:v>
                </c:pt>
                <c:pt idx="56957">
                  <c:v>0.124000000000002</c:v>
                </c:pt>
                <c:pt idx="56958">
                  <c:v>0</c:v>
                </c:pt>
                <c:pt idx="56959">
                  <c:v>0</c:v>
                </c:pt>
                <c:pt idx="56960">
                  <c:v>0</c:v>
                </c:pt>
                <c:pt idx="56961">
                  <c:v>0</c:v>
                </c:pt>
                <c:pt idx="56962">
                  <c:v>0.868999999999999</c:v>
                </c:pt>
                <c:pt idx="56963">
                  <c:v>0</c:v>
                </c:pt>
                <c:pt idx="56964">
                  <c:v>-1.2409999999999899</c:v>
                </c:pt>
                <c:pt idx="56965">
                  <c:v>-0.124000000000002</c:v>
                </c:pt>
                <c:pt idx="56966">
                  <c:v>-0.123999999999995</c:v>
                </c:pt>
                <c:pt idx="56967">
                  <c:v>0</c:v>
                </c:pt>
                <c:pt idx="56968">
                  <c:v>0</c:v>
                </c:pt>
                <c:pt idx="56969">
                  <c:v>0</c:v>
                </c:pt>
                <c:pt idx="56970">
                  <c:v>0</c:v>
                </c:pt>
                <c:pt idx="56971">
                  <c:v>0</c:v>
                </c:pt>
                <c:pt idx="56972">
                  <c:v>0.12400000000000901</c:v>
                </c:pt>
                <c:pt idx="56973">
                  <c:v>-0.373000000000004</c:v>
                </c:pt>
                <c:pt idx="56974">
                  <c:v>0</c:v>
                </c:pt>
                <c:pt idx="56975">
                  <c:v>0</c:v>
                </c:pt>
                <c:pt idx="56976">
                  <c:v>-0.124000000000002</c:v>
                </c:pt>
                <c:pt idx="56977">
                  <c:v>0</c:v>
                </c:pt>
                <c:pt idx="56978">
                  <c:v>0</c:v>
                </c:pt>
                <c:pt idx="56979">
                  <c:v>0</c:v>
                </c:pt>
                <c:pt idx="56980">
                  <c:v>0</c:v>
                </c:pt>
                <c:pt idx="56981">
                  <c:v>0.123999999999995</c:v>
                </c:pt>
                <c:pt idx="56982">
                  <c:v>-0.619999999999997</c:v>
                </c:pt>
                <c:pt idx="56983">
                  <c:v>0.619999999999997</c:v>
                </c:pt>
                <c:pt idx="56984">
                  <c:v>0.62100000000000199</c:v>
                </c:pt>
                <c:pt idx="56985">
                  <c:v>0</c:v>
                </c:pt>
                <c:pt idx="56986">
                  <c:v>0</c:v>
                </c:pt>
                <c:pt idx="56987">
                  <c:v>0</c:v>
                </c:pt>
                <c:pt idx="56988">
                  <c:v>0</c:v>
                </c:pt>
                <c:pt idx="56989">
                  <c:v>0.247999999999997</c:v>
                </c:pt>
                <c:pt idx="56990">
                  <c:v>-0.247999999999997</c:v>
                </c:pt>
                <c:pt idx="56991">
                  <c:v>0.247999999999997</c:v>
                </c:pt>
                <c:pt idx="56992">
                  <c:v>0.744999999999997</c:v>
                </c:pt>
                <c:pt idx="56993">
                  <c:v>1.986</c:v>
                </c:pt>
                <c:pt idx="56994">
                  <c:v>0</c:v>
                </c:pt>
                <c:pt idx="56995">
                  <c:v>0</c:v>
                </c:pt>
                <c:pt idx="56996">
                  <c:v>0</c:v>
                </c:pt>
                <c:pt idx="56997">
                  <c:v>0</c:v>
                </c:pt>
                <c:pt idx="56998">
                  <c:v>0</c:v>
                </c:pt>
                <c:pt idx="56999">
                  <c:v>-1.117</c:v>
                </c:pt>
                <c:pt idx="57000">
                  <c:v>-0.496999999999999</c:v>
                </c:pt>
                <c:pt idx="57001">
                  <c:v>0.496999999999999</c:v>
                </c:pt>
                <c:pt idx="57002">
                  <c:v>-0.496999999999999</c:v>
                </c:pt>
                <c:pt idx="57003">
                  <c:v>-0.248000000000004</c:v>
                </c:pt>
                <c:pt idx="57004">
                  <c:v>0</c:v>
                </c:pt>
                <c:pt idx="57005">
                  <c:v>0</c:v>
                </c:pt>
                <c:pt idx="57006">
                  <c:v>0</c:v>
                </c:pt>
                <c:pt idx="57007">
                  <c:v>-0.744999999999997</c:v>
                </c:pt>
                <c:pt idx="57008">
                  <c:v>-0.99300000000000199</c:v>
                </c:pt>
                <c:pt idx="57009">
                  <c:v>0</c:v>
                </c:pt>
                <c:pt idx="57010">
                  <c:v>1.61299999999999</c:v>
                </c:pt>
                <c:pt idx="57011">
                  <c:v>0</c:v>
                </c:pt>
                <c:pt idx="57012">
                  <c:v>-0.124000000000002</c:v>
                </c:pt>
                <c:pt idx="57013">
                  <c:v>0</c:v>
                </c:pt>
                <c:pt idx="57014">
                  <c:v>0</c:v>
                </c:pt>
                <c:pt idx="57015">
                  <c:v>0</c:v>
                </c:pt>
                <c:pt idx="57016">
                  <c:v>0.124000000000002</c:v>
                </c:pt>
                <c:pt idx="57017">
                  <c:v>0</c:v>
                </c:pt>
                <c:pt idx="57018">
                  <c:v>0.373000000000004</c:v>
                </c:pt>
                <c:pt idx="57019">
                  <c:v>0.123999999999995</c:v>
                </c:pt>
                <c:pt idx="57020">
                  <c:v>0</c:v>
                </c:pt>
                <c:pt idx="57021">
                  <c:v>-0.74500000000000399</c:v>
                </c:pt>
                <c:pt idx="57022">
                  <c:v>0</c:v>
                </c:pt>
                <c:pt idx="57023">
                  <c:v>0</c:v>
                </c:pt>
                <c:pt idx="57024">
                  <c:v>0</c:v>
                </c:pt>
                <c:pt idx="57025">
                  <c:v>0</c:v>
                </c:pt>
                <c:pt idx="57026">
                  <c:v>0</c:v>
                </c:pt>
                <c:pt idx="57027">
                  <c:v>0.248000000000004</c:v>
                </c:pt>
                <c:pt idx="57028">
                  <c:v>0.495999999999995</c:v>
                </c:pt>
                <c:pt idx="57029">
                  <c:v>0</c:v>
                </c:pt>
                <c:pt idx="57030">
                  <c:v>-0.992999999999995</c:v>
                </c:pt>
                <c:pt idx="57031">
                  <c:v>0</c:v>
                </c:pt>
                <c:pt idx="57032">
                  <c:v>0</c:v>
                </c:pt>
                <c:pt idx="57033">
                  <c:v>0</c:v>
                </c:pt>
                <c:pt idx="57034">
                  <c:v>0.62100000000000199</c:v>
                </c:pt>
                <c:pt idx="57035">
                  <c:v>0.992999999999995</c:v>
                </c:pt>
                <c:pt idx="57036">
                  <c:v>0</c:v>
                </c:pt>
                <c:pt idx="57037">
                  <c:v>-0.992999999999995</c:v>
                </c:pt>
                <c:pt idx="57038">
                  <c:v>0</c:v>
                </c:pt>
                <c:pt idx="57039">
                  <c:v>0.247999999999997</c:v>
                </c:pt>
                <c:pt idx="57040">
                  <c:v>0</c:v>
                </c:pt>
                <c:pt idx="57041">
                  <c:v>0</c:v>
                </c:pt>
                <c:pt idx="57042">
                  <c:v>0</c:v>
                </c:pt>
                <c:pt idx="57043">
                  <c:v>0</c:v>
                </c:pt>
                <c:pt idx="57044">
                  <c:v>0.62100000000000199</c:v>
                </c:pt>
                <c:pt idx="57045">
                  <c:v>0</c:v>
                </c:pt>
                <c:pt idx="57046">
                  <c:v>-0.248000000000004</c:v>
                </c:pt>
                <c:pt idx="57047">
                  <c:v>-1.11699999999999</c:v>
                </c:pt>
                <c:pt idx="57048">
                  <c:v>-0.249000000000002</c:v>
                </c:pt>
                <c:pt idx="57049">
                  <c:v>0</c:v>
                </c:pt>
                <c:pt idx="57050">
                  <c:v>0</c:v>
                </c:pt>
                <c:pt idx="57051">
                  <c:v>0</c:v>
                </c:pt>
                <c:pt idx="57052">
                  <c:v>0</c:v>
                </c:pt>
                <c:pt idx="57053">
                  <c:v>0</c:v>
                </c:pt>
                <c:pt idx="57054">
                  <c:v>-0.248000000000004</c:v>
                </c:pt>
                <c:pt idx="57055">
                  <c:v>0</c:v>
                </c:pt>
                <c:pt idx="57056">
                  <c:v>0</c:v>
                </c:pt>
                <c:pt idx="57057">
                  <c:v>0</c:v>
                </c:pt>
                <c:pt idx="57058">
                  <c:v>0</c:v>
                </c:pt>
                <c:pt idx="57059">
                  <c:v>0</c:v>
                </c:pt>
                <c:pt idx="57060">
                  <c:v>0</c:v>
                </c:pt>
                <c:pt idx="57061">
                  <c:v>0</c:v>
                </c:pt>
                <c:pt idx="57062">
                  <c:v>1.2409999999999899</c:v>
                </c:pt>
                <c:pt idx="57063">
                  <c:v>0.868999999999999</c:v>
                </c:pt>
                <c:pt idx="57064">
                  <c:v>0</c:v>
                </c:pt>
                <c:pt idx="57065">
                  <c:v>0.12400000000000901</c:v>
                </c:pt>
                <c:pt idx="57066">
                  <c:v>0.992999999999995</c:v>
                </c:pt>
                <c:pt idx="57067">
                  <c:v>0</c:v>
                </c:pt>
                <c:pt idx="57068">
                  <c:v>0</c:v>
                </c:pt>
                <c:pt idx="57069">
                  <c:v>0</c:v>
                </c:pt>
                <c:pt idx="57070">
                  <c:v>-0.248999999999995</c:v>
                </c:pt>
                <c:pt idx="57071">
                  <c:v>-0.124000000000002</c:v>
                </c:pt>
                <c:pt idx="57072">
                  <c:v>-0.743999999999999</c:v>
                </c:pt>
                <c:pt idx="57073">
                  <c:v>-0.249000000000002</c:v>
                </c:pt>
                <c:pt idx="57074">
                  <c:v>-0.619999999999997</c:v>
                </c:pt>
                <c:pt idx="57075">
                  <c:v>0</c:v>
                </c:pt>
                <c:pt idx="57076">
                  <c:v>0</c:v>
                </c:pt>
                <c:pt idx="57077">
                  <c:v>0</c:v>
                </c:pt>
                <c:pt idx="57078">
                  <c:v>0</c:v>
                </c:pt>
                <c:pt idx="57079">
                  <c:v>0</c:v>
                </c:pt>
                <c:pt idx="57080">
                  <c:v>-0.62100000000000199</c:v>
                </c:pt>
                <c:pt idx="57081">
                  <c:v>0</c:v>
                </c:pt>
                <c:pt idx="57082">
                  <c:v>-0.992999999999995</c:v>
                </c:pt>
                <c:pt idx="57083">
                  <c:v>1.24199999999999</c:v>
                </c:pt>
                <c:pt idx="57084">
                  <c:v>0</c:v>
                </c:pt>
                <c:pt idx="57085">
                  <c:v>0</c:v>
                </c:pt>
                <c:pt idx="57086">
                  <c:v>0</c:v>
                </c:pt>
                <c:pt idx="57087">
                  <c:v>0</c:v>
                </c:pt>
                <c:pt idx="57088">
                  <c:v>0</c:v>
                </c:pt>
                <c:pt idx="57089">
                  <c:v>0.371999999999999</c:v>
                </c:pt>
                <c:pt idx="57090">
                  <c:v>0</c:v>
                </c:pt>
                <c:pt idx="57091">
                  <c:v>0</c:v>
                </c:pt>
                <c:pt idx="57092">
                  <c:v>0</c:v>
                </c:pt>
                <c:pt idx="57093">
                  <c:v>0.248000000000004</c:v>
                </c:pt>
                <c:pt idx="57094">
                  <c:v>0</c:v>
                </c:pt>
                <c:pt idx="57095">
                  <c:v>0</c:v>
                </c:pt>
                <c:pt idx="57096">
                  <c:v>0</c:v>
                </c:pt>
                <c:pt idx="57097">
                  <c:v>0</c:v>
                </c:pt>
                <c:pt idx="57098">
                  <c:v>0</c:v>
                </c:pt>
                <c:pt idx="57099">
                  <c:v>-0.248000000000004</c:v>
                </c:pt>
                <c:pt idx="57100">
                  <c:v>-0.371999999999999</c:v>
                </c:pt>
                <c:pt idx="57101">
                  <c:v>0</c:v>
                </c:pt>
                <c:pt idx="57102">
                  <c:v>1.365</c:v>
                </c:pt>
                <c:pt idx="57103">
                  <c:v>0</c:v>
                </c:pt>
                <c:pt idx="57104">
                  <c:v>0</c:v>
                </c:pt>
                <c:pt idx="57105">
                  <c:v>0</c:v>
                </c:pt>
                <c:pt idx="57106">
                  <c:v>0.992999999999995</c:v>
                </c:pt>
                <c:pt idx="57107">
                  <c:v>-0.620999999999995</c:v>
                </c:pt>
                <c:pt idx="57108">
                  <c:v>0.620999999999995</c:v>
                </c:pt>
                <c:pt idx="57109">
                  <c:v>-0.620999999999995</c:v>
                </c:pt>
                <c:pt idx="57110">
                  <c:v>0.620999999999995</c:v>
                </c:pt>
                <c:pt idx="57111">
                  <c:v>2.1099999999999901</c:v>
                </c:pt>
                <c:pt idx="57112">
                  <c:v>0</c:v>
                </c:pt>
                <c:pt idx="57113">
                  <c:v>0</c:v>
                </c:pt>
                <c:pt idx="57114">
                  <c:v>0</c:v>
                </c:pt>
                <c:pt idx="57115">
                  <c:v>-0.868999999999999</c:v>
                </c:pt>
                <c:pt idx="57116">
                  <c:v>0</c:v>
                </c:pt>
                <c:pt idx="57117">
                  <c:v>0</c:v>
                </c:pt>
                <c:pt idx="57118">
                  <c:v>-0.868999999999999</c:v>
                </c:pt>
                <c:pt idx="57119">
                  <c:v>-0.371999999999999</c:v>
                </c:pt>
                <c:pt idx="57120">
                  <c:v>-0.62100000000000199</c:v>
                </c:pt>
                <c:pt idx="57121">
                  <c:v>0</c:v>
                </c:pt>
                <c:pt idx="57122">
                  <c:v>0</c:v>
                </c:pt>
                <c:pt idx="57123">
                  <c:v>0</c:v>
                </c:pt>
                <c:pt idx="57124">
                  <c:v>0.372999999999997</c:v>
                </c:pt>
                <c:pt idx="57125">
                  <c:v>-1.11699999999999</c:v>
                </c:pt>
                <c:pt idx="57126">
                  <c:v>0.743999999999999</c:v>
                </c:pt>
                <c:pt idx="57127">
                  <c:v>0</c:v>
                </c:pt>
                <c:pt idx="57128">
                  <c:v>0</c:v>
                </c:pt>
                <c:pt idx="57129">
                  <c:v>0.123999999999995</c:v>
                </c:pt>
                <c:pt idx="57130">
                  <c:v>0</c:v>
                </c:pt>
                <c:pt idx="57131">
                  <c:v>0</c:v>
                </c:pt>
                <c:pt idx="57132">
                  <c:v>0</c:v>
                </c:pt>
                <c:pt idx="57133">
                  <c:v>-0.247999999999997</c:v>
                </c:pt>
                <c:pt idx="57134">
                  <c:v>0.247999999999997</c:v>
                </c:pt>
                <c:pt idx="57135">
                  <c:v>0.125</c:v>
                </c:pt>
                <c:pt idx="57136">
                  <c:v>0.371999999999999</c:v>
                </c:pt>
                <c:pt idx="57137">
                  <c:v>0.99300000000000199</c:v>
                </c:pt>
                <c:pt idx="57138">
                  <c:v>0</c:v>
                </c:pt>
                <c:pt idx="57139">
                  <c:v>0</c:v>
                </c:pt>
                <c:pt idx="57140">
                  <c:v>0</c:v>
                </c:pt>
                <c:pt idx="57141">
                  <c:v>0</c:v>
                </c:pt>
                <c:pt idx="57142">
                  <c:v>0</c:v>
                </c:pt>
                <c:pt idx="57143">
                  <c:v>-0.124000000000002</c:v>
                </c:pt>
                <c:pt idx="57144">
                  <c:v>0</c:v>
                </c:pt>
                <c:pt idx="57145">
                  <c:v>-0.123999999999995</c:v>
                </c:pt>
                <c:pt idx="57146">
                  <c:v>0</c:v>
                </c:pt>
                <c:pt idx="57147">
                  <c:v>0</c:v>
                </c:pt>
                <c:pt idx="57148">
                  <c:v>0</c:v>
                </c:pt>
                <c:pt idx="57149">
                  <c:v>0</c:v>
                </c:pt>
                <c:pt idx="57150">
                  <c:v>0</c:v>
                </c:pt>
                <c:pt idx="57151">
                  <c:v>0</c:v>
                </c:pt>
                <c:pt idx="57152">
                  <c:v>0.49600000000000199</c:v>
                </c:pt>
                <c:pt idx="57153">
                  <c:v>-0.991999999999997</c:v>
                </c:pt>
                <c:pt idx="57154">
                  <c:v>0</c:v>
                </c:pt>
                <c:pt idx="57155">
                  <c:v>0</c:v>
                </c:pt>
                <c:pt idx="57156">
                  <c:v>0</c:v>
                </c:pt>
                <c:pt idx="57157">
                  <c:v>0</c:v>
                </c:pt>
                <c:pt idx="57158">
                  <c:v>0</c:v>
                </c:pt>
                <c:pt idx="57159">
                  <c:v>0</c:v>
                </c:pt>
                <c:pt idx="57160">
                  <c:v>0</c:v>
                </c:pt>
                <c:pt idx="57161">
                  <c:v>0.495999999999995</c:v>
                </c:pt>
                <c:pt idx="57162">
                  <c:v>-0.495999999999995</c:v>
                </c:pt>
                <c:pt idx="57163">
                  <c:v>0</c:v>
                </c:pt>
                <c:pt idx="57164">
                  <c:v>0</c:v>
                </c:pt>
                <c:pt idx="57165">
                  <c:v>0</c:v>
                </c:pt>
                <c:pt idx="57166">
                  <c:v>0</c:v>
                </c:pt>
                <c:pt idx="57167">
                  <c:v>0</c:v>
                </c:pt>
                <c:pt idx="57168">
                  <c:v>0</c:v>
                </c:pt>
                <c:pt idx="57169">
                  <c:v>-0.248000000000004</c:v>
                </c:pt>
                <c:pt idx="57170">
                  <c:v>0.62100000000000199</c:v>
                </c:pt>
                <c:pt idx="57171">
                  <c:v>-0.62100000000000199</c:v>
                </c:pt>
                <c:pt idx="57172">
                  <c:v>-0.371999999999999</c:v>
                </c:pt>
                <c:pt idx="57173">
                  <c:v>0</c:v>
                </c:pt>
                <c:pt idx="57174">
                  <c:v>0</c:v>
                </c:pt>
                <c:pt idx="57175">
                  <c:v>0</c:v>
                </c:pt>
                <c:pt idx="57176">
                  <c:v>0</c:v>
                </c:pt>
                <c:pt idx="57177">
                  <c:v>0</c:v>
                </c:pt>
                <c:pt idx="57178">
                  <c:v>0.249000000000002</c:v>
                </c:pt>
                <c:pt idx="57179">
                  <c:v>-0.249000000000002</c:v>
                </c:pt>
                <c:pt idx="57180">
                  <c:v>-0.123999999999995</c:v>
                </c:pt>
                <c:pt idx="57181">
                  <c:v>0</c:v>
                </c:pt>
                <c:pt idx="57182">
                  <c:v>1.36499999999999</c:v>
                </c:pt>
                <c:pt idx="57183">
                  <c:v>0</c:v>
                </c:pt>
                <c:pt idx="57184">
                  <c:v>0</c:v>
                </c:pt>
                <c:pt idx="57185">
                  <c:v>0</c:v>
                </c:pt>
                <c:pt idx="57186">
                  <c:v>0</c:v>
                </c:pt>
                <c:pt idx="57187">
                  <c:v>0.373000000000004</c:v>
                </c:pt>
                <c:pt idx="57188">
                  <c:v>-0.373000000000004</c:v>
                </c:pt>
                <c:pt idx="57189">
                  <c:v>-1.2409999999999899</c:v>
                </c:pt>
                <c:pt idx="57190">
                  <c:v>-1.11699999999999</c:v>
                </c:pt>
                <c:pt idx="57191">
                  <c:v>0</c:v>
                </c:pt>
                <c:pt idx="57192">
                  <c:v>0.247999999999997</c:v>
                </c:pt>
                <c:pt idx="57193">
                  <c:v>0</c:v>
                </c:pt>
                <c:pt idx="57194">
                  <c:v>0</c:v>
                </c:pt>
                <c:pt idx="57195">
                  <c:v>0</c:v>
                </c:pt>
                <c:pt idx="57196">
                  <c:v>0.124000000000002</c:v>
                </c:pt>
                <c:pt idx="57197">
                  <c:v>-0.124000000000002</c:v>
                </c:pt>
                <c:pt idx="57198">
                  <c:v>-0.247999999999997</c:v>
                </c:pt>
                <c:pt idx="57199">
                  <c:v>-0.371999999999999</c:v>
                </c:pt>
                <c:pt idx="57200">
                  <c:v>-0.124000000000002</c:v>
                </c:pt>
                <c:pt idx="57201">
                  <c:v>0</c:v>
                </c:pt>
                <c:pt idx="57202">
                  <c:v>0</c:v>
                </c:pt>
                <c:pt idx="57203">
                  <c:v>0</c:v>
                </c:pt>
                <c:pt idx="57204">
                  <c:v>0</c:v>
                </c:pt>
                <c:pt idx="57205">
                  <c:v>0</c:v>
                </c:pt>
                <c:pt idx="57206">
                  <c:v>0</c:v>
                </c:pt>
                <c:pt idx="57207">
                  <c:v>0.124000000000002</c:v>
                </c:pt>
                <c:pt idx="57208">
                  <c:v>0.62100000000000199</c:v>
                </c:pt>
                <c:pt idx="57209">
                  <c:v>0.371999999999999</c:v>
                </c:pt>
                <c:pt idx="57210">
                  <c:v>0</c:v>
                </c:pt>
                <c:pt idx="57211">
                  <c:v>0</c:v>
                </c:pt>
                <c:pt idx="57212">
                  <c:v>0</c:v>
                </c:pt>
                <c:pt idx="57213">
                  <c:v>0</c:v>
                </c:pt>
                <c:pt idx="57214">
                  <c:v>0</c:v>
                </c:pt>
                <c:pt idx="57215">
                  <c:v>0</c:v>
                </c:pt>
                <c:pt idx="57216">
                  <c:v>0</c:v>
                </c:pt>
                <c:pt idx="57217">
                  <c:v>0.249000000000002</c:v>
                </c:pt>
                <c:pt idx="57218">
                  <c:v>0</c:v>
                </c:pt>
                <c:pt idx="57219">
                  <c:v>-0.372999999999997</c:v>
                </c:pt>
                <c:pt idx="57220">
                  <c:v>0</c:v>
                </c:pt>
                <c:pt idx="57221">
                  <c:v>0</c:v>
                </c:pt>
                <c:pt idx="57222">
                  <c:v>0</c:v>
                </c:pt>
                <c:pt idx="57223">
                  <c:v>0</c:v>
                </c:pt>
                <c:pt idx="57224">
                  <c:v>0</c:v>
                </c:pt>
                <c:pt idx="57225">
                  <c:v>0</c:v>
                </c:pt>
                <c:pt idx="57226">
                  <c:v>0.247999999999997</c:v>
                </c:pt>
                <c:pt idx="57227">
                  <c:v>0.373000000000004</c:v>
                </c:pt>
                <c:pt idx="57228">
                  <c:v>0</c:v>
                </c:pt>
                <c:pt idx="57229">
                  <c:v>0</c:v>
                </c:pt>
                <c:pt idx="57230">
                  <c:v>0</c:v>
                </c:pt>
                <c:pt idx="57231">
                  <c:v>0</c:v>
                </c:pt>
                <c:pt idx="57232">
                  <c:v>0</c:v>
                </c:pt>
                <c:pt idx="57233">
                  <c:v>0.123999999999995</c:v>
                </c:pt>
                <c:pt idx="57234">
                  <c:v>0.620999999999995</c:v>
                </c:pt>
                <c:pt idx="57235">
                  <c:v>6.4539999999999997</c:v>
                </c:pt>
                <c:pt idx="57236">
                  <c:v>0</c:v>
                </c:pt>
                <c:pt idx="57237">
                  <c:v>-9.6809999999999992</c:v>
                </c:pt>
                <c:pt idx="57238">
                  <c:v>0</c:v>
                </c:pt>
                <c:pt idx="57239">
                  <c:v>0</c:v>
                </c:pt>
                <c:pt idx="57240">
                  <c:v>0</c:v>
                </c:pt>
                <c:pt idx="57241">
                  <c:v>-0.744999999999997</c:v>
                </c:pt>
                <c:pt idx="57242">
                  <c:v>0</c:v>
                </c:pt>
                <c:pt idx="57243">
                  <c:v>0</c:v>
                </c:pt>
                <c:pt idx="57244">
                  <c:v>-0.247999999999997</c:v>
                </c:pt>
                <c:pt idx="57245">
                  <c:v>0.744999999999997</c:v>
                </c:pt>
                <c:pt idx="57246">
                  <c:v>-0.744999999999997</c:v>
                </c:pt>
                <c:pt idx="57247">
                  <c:v>0</c:v>
                </c:pt>
                <c:pt idx="57248">
                  <c:v>0</c:v>
                </c:pt>
                <c:pt idx="57249">
                  <c:v>0</c:v>
                </c:pt>
                <c:pt idx="57250">
                  <c:v>0.371999999999999</c:v>
                </c:pt>
                <c:pt idx="57251">
                  <c:v>0</c:v>
                </c:pt>
                <c:pt idx="57252">
                  <c:v>0</c:v>
                </c:pt>
                <c:pt idx="57253">
                  <c:v>1.49</c:v>
                </c:pt>
                <c:pt idx="57254">
                  <c:v>0.24799999999999001</c:v>
                </c:pt>
                <c:pt idx="57255">
                  <c:v>-0.24799999999999001</c:v>
                </c:pt>
                <c:pt idx="57256">
                  <c:v>0</c:v>
                </c:pt>
                <c:pt idx="57257">
                  <c:v>0</c:v>
                </c:pt>
                <c:pt idx="57258">
                  <c:v>0</c:v>
                </c:pt>
                <c:pt idx="57259">
                  <c:v>0</c:v>
                </c:pt>
                <c:pt idx="57260">
                  <c:v>0</c:v>
                </c:pt>
                <c:pt idx="57261">
                  <c:v>-0.868999999999999</c:v>
                </c:pt>
                <c:pt idx="57262">
                  <c:v>-0.371999999999999</c:v>
                </c:pt>
                <c:pt idx="57263">
                  <c:v>0.371999999999999</c:v>
                </c:pt>
                <c:pt idx="57264">
                  <c:v>-0.371999999999999</c:v>
                </c:pt>
                <c:pt idx="57265">
                  <c:v>0</c:v>
                </c:pt>
                <c:pt idx="57266">
                  <c:v>0</c:v>
                </c:pt>
                <c:pt idx="57267">
                  <c:v>0</c:v>
                </c:pt>
                <c:pt idx="57268">
                  <c:v>0.371999999999999</c:v>
                </c:pt>
                <c:pt idx="57269">
                  <c:v>0</c:v>
                </c:pt>
                <c:pt idx="57270">
                  <c:v>0.372999999999997</c:v>
                </c:pt>
                <c:pt idx="57271">
                  <c:v>0</c:v>
                </c:pt>
                <c:pt idx="57272">
                  <c:v>0</c:v>
                </c:pt>
                <c:pt idx="57273">
                  <c:v>0</c:v>
                </c:pt>
                <c:pt idx="57274">
                  <c:v>0</c:v>
                </c:pt>
                <c:pt idx="57275">
                  <c:v>0</c:v>
                </c:pt>
                <c:pt idx="57276">
                  <c:v>0</c:v>
                </c:pt>
                <c:pt idx="57277">
                  <c:v>0.74500000000000399</c:v>
                </c:pt>
                <c:pt idx="57278">
                  <c:v>-0.24900000000000899</c:v>
                </c:pt>
                <c:pt idx="57279">
                  <c:v>0.62100000000000899</c:v>
                </c:pt>
                <c:pt idx="57280">
                  <c:v>-0.248000000000004</c:v>
                </c:pt>
                <c:pt idx="57281">
                  <c:v>0</c:v>
                </c:pt>
                <c:pt idx="57282">
                  <c:v>0</c:v>
                </c:pt>
                <c:pt idx="57283">
                  <c:v>0</c:v>
                </c:pt>
                <c:pt idx="57284">
                  <c:v>0</c:v>
                </c:pt>
                <c:pt idx="57285">
                  <c:v>0</c:v>
                </c:pt>
                <c:pt idx="57286">
                  <c:v>0.495999999999995</c:v>
                </c:pt>
                <c:pt idx="57287">
                  <c:v>0</c:v>
                </c:pt>
                <c:pt idx="57288">
                  <c:v>-1.36499999999999</c:v>
                </c:pt>
                <c:pt idx="57289">
                  <c:v>0</c:v>
                </c:pt>
                <c:pt idx="57290">
                  <c:v>0</c:v>
                </c:pt>
                <c:pt idx="57291">
                  <c:v>0.371999999999999</c:v>
                </c:pt>
                <c:pt idx="57292">
                  <c:v>0</c:v>
                </c:pt>
                <c:pt idx="57293">
                  <c:v>0</c:v>
                </c:pt>
                <c:pt idx="57294">
                  <c:v>0</c:v>
                </c:pt>
                <c:pt idx="57295">
                  <c:v>0</c:v>
                </c:pt>
                <c:pt idx="57296">
                  <c:v>-0.99300000000000199</c:v>
                </c:pt>
                <c:pt idx="57297">
                  <c:v>0</c:v>
                </c:pt>
                <c:pt idx="57298">
                  <c:v>0</c:v>
                </c:pt>
                <c:pt idx="57299">
                  <c:v>0.371999999999999</c:v>
                </c:pt>
                <c:pt idx="57300">
                  <c:v>1.73799999999999</c:v>
                </c:pt>
                <c:pt idx="57301">
                  <c:v>0</c:v>
                </c:pt>
                <c:pt idx="57302">
                  <c:v>0</c:v>
                </c:pt>
                <c:pt idx="57303">
                  <c:v>0</c:v>
                </c:pt>
                <c:pt idx="57304">
                  <c:v>0</c:v>
                </c:pt>
                <c:pt idx="57305">
                  <c:v>0.248000000000004</c:v>
                </c:pt>
                <c:pt idx="57306">
                  <c:v>-0.123999999999995</c:v>
                </c:pt>
                <c:pt idx="57307">
                  <c:v>0</c:v>
                </c:pt>
                <c:pt idx="57308">
                  <c:v>0</c:v>
                </c:pt>
                <c:pt idx="57309">
                  <c:v>-1.8620000000000001</c:v>
                </c:pt>
                <c:pt idx="57310">
                  <c:v>0</c:v>
                </c:pt>
                <c:pt idx="57311">
                  <c:v>0</c:v>
                </c:pt>
                <c:pt idx="57312">
                  <c:v>0</c:v>
                </c:pt>
                <c:pt idx="57313">
                  <c:v>-0.371999999999999</c:v>
                </c:pt>
                <c:pt idx="57314">
                  <c:v>-0.124000000000002</c:v>
                </c:pt>
                <c:pt idx="57315">
                  <c:v>0.124000000000002</c:v>
                </c:pt>
                <c:pt idx="57316">
                  <c:v>-0.124000000000002</c:v>
                </c:pt>
                <c:pt idx="57317">
                  <c:v>0.49600000000000199</c:v>
                </c:pt>
                <c:pt idx="57318">
                  <c:v>0.247999999999997</c:v>
                </c:pt>
                <c:pt idx="57319">
                  <c:v>0</c:v>
                </c:pt>
                <c:pt idx="57320">
                  <c:v>0</c:v>
                </c:pt>
                <c:pt idx="57321">
                  <c:v>0</c:v>
                </c:pt>
                <c:pt idx="57322">
                  <c:v>1.4889999999999901</c:v>
                </c:pt>
                <c:pt idx="57323">
                  <c:v>-0.371999999999999</c:v>
                </c:pt>
                <c:pt idx="57324">
                  <c:v>0.371999999999999</c:v>
                </c:pt>
                <c:pt idx="57325">
                  <c:v>0.49700000000000699</c:v>
                </c:pt>
                <c:pt idx="57326">
                  <c:v>0</c:v>
                </c:pt>
                <c:pt idx="57327">
                  <c:v>0</c:v>
                </c:pt>
                <c:pt idx="57328">
                  <c:v>0</c:v>
                </c:pt>
                <c:pt idx="57329">
                  <c:v>0</c:v>
                </c:pt>
                <c:pt idx="57330">
                  <c:v>0</c:v>
                </c:pt>
                <c:pt idx="57331">
                  <c:v>0</c:v>
                </c:pt>
                <c:pt idx="57332">
                  <c:v>-0.123999999999995</c:v>
                </c:pt>
                <c:pt idx="57333">
                  <c:v>0.619999999999997</c:v>
                </c:pt>
                <c:pt idx="57334">
                  <c:v>-0.619999999999997</c:v>
                </c:pt>
                <c:pt idx="57335">
                  <c:v>0.744999999999997</c:v>
                </c:pt>
                <c:pt idx="57336">
                  <c:v>-0.868999999999999</c:v>
                </c:pt>
                <c:pt idx="57337">
                  <c:v>0</c:v>
                </c:pt>
                <c:pt idx="57338">
                  <c:v>0</c:v>
                </c:pt>
                <c:pt idx="57339">
                  <c:v>0</c:v>
                </c:pt>
                <c:pt idx="57340">
                  <c:v>0</c:v>
                </c:pt>
                <c:pt idx="57341">
                  <c:v>0</c:v>
                </c:pt>
                <c:pt idx="57342">
                  <c:v>0.868999999999999</c:v>
                </c:pt>
                <c:pt idx="57343">
                  <c:v>-0.496999999999999</c:v>
                </c:pt>
                <c:pt idx="57344">
                  <c:v>0</c:v>
                </c:pt>
                <c:pt idx="57345">
                  <c:v>-0.371999999999999</c:v>
                </c:pt>
                <c:pt idx="57346">
                  <c:v>0</c:v>
                </c:pt>
                <c:pt idx="57347">
                  <c:v>0</c:v>
                </c:pt>
                <c:pt idx="57348">
                  <c:v>0</c:v>
                </c:pt>
                <c:pt idx="57349">
                  <c:v>-0.49700000000000699</c:v>
                </c:pt>
                <c:pt idx="57350">
                  <c:v>0.62100000000000199</c:v>
                </c:pt>
                <c:pt idx="57351">
                  <c:v>-0.62100000000000199</c:v>
                </c:pt>
                <c:pt idx="57352">
                  <c:v>1.11699999999999</c:v>
                </c:pt>
                <c:pt idx="57353">
                  <c:v>-0.868999999999999</c:v>
                </c:pt>
                <c:pt idx="57354">
                  <c:v>0</c:v>
                </c:pt>
                <c:pt idx="57355">
                  <c:v>0</c:v>
                </c:pt>
                <c:pt idx="57356">
                  <c:v>0</c:v>
                </c:pt>
                <c:pt idx="57357">
                  <c:v>0</c:v>
                </c:pt>
                <c:pt idx="57358">
                  <c:v>-0.123999999999995</c:v>
                </c:pt>
                <c:pt idx="57359">
                  <c:v>0.123999999999995</c:v>
                </c:pt>
                <c:pt idx="57360">
                  <c:v>1.117</c:v>
                </c:pt>
                <c:pt idx="57361">
                  <c:v>0</c:v>
                </c:pt>
                <c:pt idx="57362">
                  <c:v>-1.61299999999999</c:v>
                </c:pt>
                <c:pt idx="57363">
                  <c:v>0</c:v>
                </c:pt>
                <c:pt idx="57364">
                  <c:v>0</c:v>
                </c:pt>
                <c:pt idx="57365">
                  <c:v>0</c:v>
                </c:pt>
                <c:pt idx="57366">
                  <c:v>0</c:v>
                </c:pt>
                <c:pt idx="57367">
                  <c:v>0.247999999999997</c:v>
                </c:pt>
                <c:pt idx="57368">
                  <c:v>0</c:v>
                </c:pt>
                <c:pt idx="57369">
                  <c:v>0.99300000000000199</c:v>
                </c:pt>
                <c:pt idx="57370">
                  <c:v>1.2409999999999899</c:v>
                </c:pt>
                <c:pt idx="57371">
                  <c:v>-1.117</c:v>
                </c:pt>
                <c:pt idx="57372">
                  <c:v>1.73799999999999</c:v>
                </c:pt>
                <c:pt idx="57373">
                  <c:v>0</c:v>
                </c:pt>
                <c:pt idx="57374">
                  <c:v>0</c:v>
                </c:pt>
                <c:pt idx="57375">
                  <c:v>0</c:v>
                </c:pt>
                <c:pt idx="57376">
                  <c:v>0.124000000000002</c:v>
                </c:pt>
                <c:pt idx="57377">
                  <c:v>0</c:v>
                </c:pt>
                <c:pt idx="57378">
                  <c:v>-0.743999999999999</c:v>
                </c:pt>
                <c:pt idx="57379">
                  <c:v>-0.249000000000002</c:v>
                </c:pt>
                <c:pt idx="57380">
                  <c:v>-0.247999999999997</c:v>
                </c:pt>
                <c:pt idx="57381">
                  <c:v>0.247999999999997</c:v>
                </c:pt>
                <c:pt idx="57382">
                  <c:v>0</c:v>
                </c:pt>
                <c:pt idx="57383">
                  <c:v>0</c:v>
                </c:pt>
                <c:pt idx="57384">
                  <c:v>0</c:v>
                </c:pt>
                <c:pt idx="57385">
                  <c:v>0.62000000000000399</c:v>
                </c:pt>
                <c:pt idx="57386">
                  <c:v>0.247999999999997</c:v>
                </c:pt>
                <c:pt idx="57387">
                  <c:v>0</c:v>
                </c:pt>
                <c:pt idx="57388">
                  <c:v>0</c:v>
                </c:pt>
                <c:pt idx="57389">
                  <c:v>-0.124000000000002</c:v>
                </c:pt>
                <c:pt idx="57390">
                  <c:v>0.373000000000004</c:v>
                </c:pt>
                <c:pt idx="57391">
                  <c:v>0</c:v>
                </c:pt>
                <c:pt idx="57392">
                  <c:v>0</c:v>
                </c:pt>
                <c:pt idx="57393">
                  <c:v>0</c:v>
                </c:pt>
                <c:pt idx="57394">
                  <c:v>2.7309999999999999</c:v>
                </c:pt>
                <c:pt idx="57395">
                  <c:v>0</c:v>
                </c:pt>
                <c:pt idx="57396">
                  <c:v>-0.868999999999999</c:v>
                </c:pt>
                <c:pt idx="57397">
                  <c:v>0</c:v>
                </c:pt>
                <c:pt idx="57398">
                  <c:v>0</c:v>
                </c:pt>
                <c:pt idx="57399">
                  <c:v>0.123999999999995</c:v>
                </c:pt>
                <c:pt idx="57400">
                  <c:v>0</c:v>
                </c:pt>
                <c:pt idx="57401">
                  <c:v>0</c:v>
                </c:pt>
                <c:pt idx="57402">
                  <c:v>0</c:v>
                </c:pt>
                <c:pt idx="57403">
                  <c:v>0</c:v>
                </c:pt>
                <c:pt idx="57404">
                  <c:v>0</c:v>
                </c:pt>
                <c:pt idx="57405">
                  <c:v>-0.372999999999997</c:v>
                </c:pt>
                <c:pt idx="57406">
                  <c:v>0</c:v>
                </c:pt>
                <c:pt idx="57407">
                  <c:v>0</c:v>
                </c:pt>
                <c:pt idx="57408">
                  <c:v>0.992999999999995</c:v>
                </c:pt>
                <c:pt idx="57409">
                  <c:v>0</c:v>
                </c:pt>
                <c:pt idx="57410">
                  <c:v>0</c:v>
                </c:pt>
                <c:pt idx="57411">
                  <c:v>0</c:v>
                </c:pt>
                <c:pt idx="57412">
                  <c:v>0</c:v>
                </c:pt>
                <c:pt idx="57413">
                  <c:v>0.248000000000004</c:v>
                </c:pt>
                <c:pt idx="57414">
                  <c:v>0</c:v>
                </c:pt>
                <c:pt idx="57415">
                  <c:v>0</c:v>
                </c:pt>
                <c:pt idx="57416">
                  <c:v>0</c:v>
                </c:pt>
                <c:pt idx="57417">
                  <c:v>0.123999999999995</c:v>
                </c:pt>
                <c:pt idx="57418">
                  <c:v>0</c:v>
                </c:pt>
                <c:pt idx="57419">
                  <c:v>0</c:v>
                </c:pt>
                <c:pt idx="57420">
                  <c:v>0</c:v>
                </c:pt>
                <c:pt idx="57421">
                  <c:v>-0.371999999999999</c:v>
                </c:pt>
                <c:pt idx="57422">
                  <c:v>0</c:v>
                </c:pt>
                <c:pt idx="57423">
                  <c:v>0</c:v>
                </c:pt>
                <c:pt idx="57424">
                  <c:v>0</c:v>
                </c:pt>
                <c:pt idx="57425">
                  <c:v>0</c:v>
                </c:pt>
                <c:pt idx="57426">
                  <c:v>-0.24799999999999001</c:v>
                </c:pt>
                <c:pt idx="57427">
                  <c:v>0</c:v>
                </c:pt>
                <c:pt idx="57428">
                  <c:v>0</c:v>
                </c:pt>
                <c:pt idx="57429">
                  <c:v>0</c:v>
                </c:pt>
                <c:pt idx="57430">
                  <c:v>-0.124000000000002</c:v>
                </c:pt>
                <c:pt idx="57431">
                  <c:v>0</c:v>
                </c:pt>
                <c:pt idx="57432">
                  <c:v>0.62000000000000399</c:v>
                </c:pt>
                <c:pt idx="57433">
                  <c:v>0</c:v>
                </c:pt>
                <c:pt idx="57434">
                  <c:v>0</c:v>
                </c:pt>
                <c:pt idx="57435">
                  <c:v>-0.248000000000004</c:v>
                </c:pt>
                <c:pt idx="57436">
                  <c:v>0</c:v>
                </c:pt>
                <c:pt idx="57437">
                  <c:v>0</c:v>
                </c:pt>
                <c:pt idx="57438">
                  <c:v>0</c:v>
                </c:pt>
                <c:pt idx="57439">
                  <c:v>-0.125</c:v>
                </c:pt>
                <c:pt idx="57440">
                  <c:v>0</c:v>
                </c:pt>
                <c:pt idx="57441">
                  <c:v>0.249000000000002</c:v>
                </c:pt>
                <c:pt idx="57442">
                  <c:v>0.495999999999995</c:v>
                </c:pt>
                <c:pt idx="57443">
                  <c:v>0</c:v>
                </c:pt>
                <c:pt idx="57444">
                  <c:v>0.62100000000000899</c:v>
                </c:pt>
                <c:pt idx="57445">
                  <c:v>0</c:v>
                </c:pt>
                <c:pt idx="57446">
                  <c:v>0</c:v>
                </c:pt>
                <c:pt idx="57447">
                  <c:v>0</c:v>
                </c:pt>
                <c:pt idx="57448">
                  <c:v>-0.248000000000004</c:v>
                </c:pt>
                <c:pt idx="57449">
                  <c:v>0</c:v>
                </c:pt>
                <c:pt idx="57450">
                  <c:v>-1.6140000000000001</c:v>
                </c:pt>
                <c:pt idx="57451">
                  <c:v>0</c:v>
                </c:pt>
                <c:pt idx="57452">
                  <c:v>-0.743999999999999</c:v>
                </c:pt>
                <c:pt idx="57453">
                  <c:v>1.4890000000000001</c:v>
                </c:pt>
                <c:pt idx="57454">
                  <c:v>0</c:v>
                </c:pt>
                <c:pt idx="57455">
                  <c:v>0</c:v>
                </c:pt>
                <c:pt idx="57456">
                  <c:v>0</c:v>
                </c:pt>
                <c:pt idx="57457">
                  <c:v>-0.124000000000002</c:v>
                </c:pt>
                <c:pt idx="57458">
                  <c:v>0</c:v>
                </c:pt>
                <c:pt idx="57459">
                  <c:v>0</c:v>
                </c:pt>
                <c:pt idx="57460">
                  <c:v>0.62100000000000199</c:v>
                </c:pt>
                <c:pt idx="57461">
                  <c:v>0</c:v>
                </c:pt>
                <c:pt idx="57462">
                  <c:v>-1.2409999999999899</c:v>
                </c:pt>
                <c:pt idx="57463">
                  <c:v>0</c:v>
                </c:pt>
                <c:pt idx="57464">
                  <c:v>0</c:v>
                </c:pt>
                <c:pt idx="57465">
                  <c:v>0</c:v>
                </c:pt>
                <c:pt idx="57466">
                  <c:v>0.99300000000000199</c:v>
                </c:pt>
                <c:pt idx="57467">
                  <c:v>0</c:v>
                </c:pt>
                <c:pt idx="57468">
                  <c:v>0</c:v>
                </c:pt>
                <c:pt idx="57469">
                  <c:v>0</c:v>
                </c:pt>
                <c:pt idx="57470">
                  <c:v>0</c:v>
                </c:pt>
                <c:pt idx="57471">
                  <c:v>-0.373000000000004</c:v>
                </c:pt>
                <c:pt idx="57472">
                  <c:v>0</c:v>
                </c:pt>
                <c:pt idx="57473">
                  <c:v>0</c:v>
                </c:pt>
                <c:pt idx="57474">
                  <c:v>0</c:v>
                </c:pt>
                <c:pt idx="57475">
                  <c:v>-0.372999999999997</c:v>
                </c:pt>
                <c:pt idx="57476">
                  <c:v>-0.371999999999999</c:v>
                </c:pt>
                <c:pt idx="57477">
                  <c:v>0</c:v>
                </c:pt>
                <c:pt idx="57478">
                  <c:v>0.123999999999995</c:v>
                </c:pt>
                <c:pt idx="57479">
                  <c:v>0</c:v>
                </c:pt>
                <c:pt idx="57480">
                  <c:v>-0.620999999999995</c:v>
                </c:pt>
                <c:pt idx="57481">
                  <c:v>0</c:v>
                </c:pt>
                <c:pt idx="57482">
                  <c:v>0</c:v>
                </c:pt>
                <c:pt idx="57483">
                  <c:v>0</c:v>
                </c:pt>
                <c:pt idx="57484">
                  <c:v>-0.371999999999999</c:v>
                </c:pt>
                <c:pt idx="57485">
                  <c:v>0.371999999999999</c:v>
                </c:pt>
                <c:pt idx="57486">
                  <c:v>-0.371999999999999</c:v>
                </c:pt>
                <c:pt idx="57487">
                  <c:v>0.371999999999999</c:v>
                </c:pt>
                <c:pt idx="57488">
                  <c:v>0.247999999999997</c:v>
                </c:pt>
                <c:pt idx="57489">
                  <c:v>0</c:v>
                </c:pt>
                <c:pt idx="57490">
                  <c:v>0</c:v>
                </c:pt>
                <c:pt idx="57491">
                  <c:v>0</c:v>
                </c:pt>
                <c:pt idx="57492">
                  <c:v>0</c:v>
                </c:pt>
                <c:pt idx="57493">
                  <c:v>0</c:v>
                </c:pt>
                <c:pt idx="57494">
                  <c:v>0.743999999999999</c:v>
                </c:pt>
                <c:pt idx="57495">
                  <c:v>0</c:v>
                </c:pt>
                <c:pt idx="57496">
                  <c:v>-0.992999999999995</c:v>
                </c:pt>
                <c:pt idx="57497">
                  <c:v>-0.248000000000004</c:v>
                </c:pt>
                <c:pt idx="57498">
                  <c:v>0</c:v>
                </c:pt>
                <c:pt idx="57499">
                  <c:v>0</c:v>
                </c:pt>
                <c:pt idx="57500">
                  <c:v>0</c:v>
                </c:pt>
                <c:pt idx="57501">
                  <c:v>0</c:v>
                </c:pt>
                <c:pt idx="57502">
                  <c:v>0</c:v>
                </c:pt>
                <c:pt idx="57503">
                  <c:v>0.495999999999995</c:v>
                </c:pt>
                <c:pt idx="57504">
                  <c:v>0</c:v>
                </c:pt>
                <c:pt idx="57505">
                  <c:v>-0.123999999999995</c:v>
                </c:pt>
                <c:pt idx="57506">
                  <c:v>0</c:v>
                </c:pt>
                <c:pt idx="57507">
                  <c:v>-0.124000000000002</c:v>
                </c:pt>
                <c:pt idx="57508">
                  <c:v>0</c:v>
                </c:pt>
                <c:pt idx="57509">
                  <c:v>0</c:v>
                </c:pt>
                <c:pt idx="57510">
                  <c:v>0</c:v>
                </c:pt>
                <c:pt idx="57511">
                  <c:v>0</c:v>
                </c:pt>
                <c:pt idx="57512">
                  <c:v>0.123999999999995</c:v>
                </c:pt>
                <c:pt idx="57513">
                  <c:v>0.62100000000000199</c:v>
                </c:pt>
                <c:pt idx="57514">
                  <c:v>0.49600000000000199</c:v>
                </c:pt>
                <c:pt idx="57515">
                  <c:v>0</c:v>
                </c:pt>
                <c:pt idx="57516">
                  <c:v>0</c:v>
                </c:pt>
                <c:pt idx="57517">
                  <c:v>0</c:v>
                </c:pt>
                <c:pt idx="57518">
                  <c:v>0</c:v>
                </c:pt>
                <c:pt idx="57519">
                  <c:v>0</c:v>
                </c:pt>
                <c:pt idx="57520">
                  <c:v>0</c:v>
                </c:pt>
                <c:pt idx="57521">
                  <c:v>-0.249000000000002</c:v>
                </c:pt>
                <c:pt idx="57522">
                  <c:v>-0.124000000000002</c:v>
                </c:pt>
                <c:pt idx="57523">
                  <c:v>-0.743999999999999</c:v>
                </c:pt>
                <c:pt idx="57524">
                  <c:v>0</c:v>
                </c:pt>
                <c:pt idx="57525">
                  <c:v>0.248000000000004</c:v>
                </c:pt>
                <c:pt idx="57526">
                  <c:v>0</c:v>
                </c:pt>
                <c:pt idx="57527">
                  <c:v>0</c:v>
                </c:pt>
                <c:pt idx="57528">
                  <c:v>0</c:v>
                </c:pt>
                <c:pt idx="57529">
                  <c:v>0.124000000000002</c:v>
                </c:pt>
                <c:pt idx="57530">
                  <c:v>0.124000000000002</c:v>
                </c:pt>
                <c:pt idx="57531">
                  <c:v>0</c:v>
                </c:pt>
                <c:pt idx="57532">
                  <c:v>0</c:v>
                </c:pt>
                <c:pt idx="57533">
                  <c:v>-0.743999999999999</c:v>
                </c:pt>
                <c:pt idx="57534">
                  <c:v>0.743999999999999</c:v>
                </c:pt>
                <c:pt idx="57535">
                  <c:v>0</c:v>
                </c:pt>
                <c:pt idx="57536">
                  <c:v>0</c:v>
                </c:pt>
                <c:pt idx="57537">
                  <c:v>0</c:v>
                </c:pt>
                <c:pt idx="57538">
                  <c:v>1.117</c:v>
                </c:pt>
                <c:pt idx="57539">
                  <c:v>0</c:v>
                </c:pt>
                <c:pt idx="57540">
                  <c:v>-0.495999999999995</c:v>
                </c:pt>
                <c:pt idx="57541">
                  <c:v>0</c:v>
                </c:pt>
                <c:pt idx="57542">
                  <c:v>0</c:v>
                </c:pt>
                <c:pt idx="57543">
                  <c:v>0.24799999999999001</c:v>
                </c:pt>
                <c:pt idx="57544">
                  <c:v>0</c:v>
                </c:pt>
                <c:pt idx="57545">
                  <c:v>0</c:v>
                </c:pt>
                <c:pt idx="57546">
                  <c:v>0</c:v>
                </c:pt>
                <c:pt idx="57547">
                  <c:v>0</c:v>
                </c:pt>
                <c:pt idx="57548">
                  <c:v>-0.249000000000002</c:v>
                </c:pt>
                <c:pt idx="57549">
                  <c:v>0</c:v>
                </c:pt>
                <c:pt idx="57550">
                  <c:v>-0.371999999999999</c:v>
                </c:pt>
                <c:pt idx="57551">
                  <c:v>0.744999999999997</c:v>
                </c:pt>
                <c:pt idx="57552">
                  <c:v>-0.744999999999997</c:v>
                </c:pt>
                <c:pt idx="57553">
                  <c:v>0</c:v>
                </c:pt>
                <c:pt idx="57554">
                  <c:v>0</c:v>
                </c:pt>
                <c:pt idx="57555">
                  <c:v>0</c:v>
                </c:pt>
                <c:pt idx="57556">
                  <c:v>0.86800000000000199</c:v>
                </c:pt>
                <c:pt idx="57557">
                  <c:v>-0.124000000000002</c:v>
                </c:pt>
                <c:pt idx="57558">
                  <c:v>0</c:v>
                </c:pt>
                <c:pt idx="57559">
                  <c:v>0</c:v>
                </c:pt>
                <c:pt idx="57560">
                  <c:v>0.249000000000002</c:v>
                </c:pt>
                <c:pt idx="57561">
                  <c:v>1.365</c:v>
                </c:pt>
                <c:pt idx="57562">
                  <c:v>0</c:v>
                </c:pt>
                <c:pt idx="57563">
                  <c:v>0</c:v>
                </c:pt>
                <c:pt idx="57564">
                  <c:v>0</c:v>
                </c:pt>
                <c:pt idx="57565">
                  <c:v>0</c:v>
                </c:pt>
                <c:pt idx="57566">
                  <c:v>-0.619999999999997</c:v>
                </c:pt>
                <c:pt idx="57567">
                  <c:v>0</c:v>
                </c:pt>
                <c:pt idx="57568">
                  <c:v>0</c:v>
                </c:pt>
                <c:pt idx="57569">
                  <c:v>0</c:v>
                </c:pt>
                <c:pt idx="57570">
                  <c:v>-0.868999999999999</c:v>
                </c:pt>
                <c:pt idx="57571">
                  <c:v>0</c:v>
                </c:pt>
                <c:pt idx="57572">
                  <c:v>0</c:v>
                </c:pt>
                <c:pt idx="57573">
                  <c:v>0</c:v>
                </c:pt>
                <c:pt idx="57574">
                  <c:v>0</c:v>
                </c:pt>
                <c:pt idx="57575">
                  <c:v>0.495999999999995</c:v>
                </c:pt>
                <c:pt idx="57576">
                  <c:v>0.124000000000002</c:v>
                </c:pt>
                <c:pt idx="57577">
                  <c:v>0</c:v>
                </c:pt>
                <c:pt idx="57578">
                  <c:v>-0.124000000000002</c:v>
                </c:pt>
                <c:pt idx="57579">
                  <c:v>-0.123999999999995</c:v>
                </c:pt>
                <c:pt idx="57580">
                  <c:v>0</c:v>
                </c:pt>
                <c:pt idx="57581">
                  <c:v>0</c:v>
                </c:pt>
                <c:pt idx="57582">
                  <c:v>0</c:v>
                </c:pt>
                <c:pt idx="57583">
                  <c:v>0</c:v>
                </c:pt>
                <c:pt idx="57584">
                  <c:v>0</c:v>
                </c:pt>
                <c:pt idx="57585">
                  <c:v>0.99300000000000199</c:v>
                </c:pt>
                <c:pt idx="57586">
                  <c:v>0.86900000000000599</c:v>
                </c:pt>
                <c:pt idx="57587">
                  <c:v>0</c:v>
                </c:pt>
                <c:pt idx="57588">
                  <c:v>-0.86900000000000599</c:v>
                </c:pt>
                <c:pt idx="57589">
                  <c:v>0</c:v>
                </c:pt>
                <c:pt idx="57590">
                  <c:v>0</c:v>
                </c:pt>
                <c:pt idx="57591">
                  <c:v>0</c:v>
                </c:pt>
                <c:pt idx="57592">
                  <c:v>0</c:v>
                </c:pt>
                <c:pt idx="57593">
                  <c:v>0</c:v>
                </c:pt>
                <c:pt idx="57594">
                  <c:v>0.248000000000004</c:v>
                </c:pt>
                <c:pt idx="57595">
                  <c:v>-0.868999999999999</c:v>
                </c:pt>
                <c:pt idx="57596">
                  <c:v>-0.124000000000002</c:v>
                </c:pt>
                <c:pt idx="57597">
                  <c:v>-0.49600000000000199</c:v>
                </c:pt>
                <c:pt idx="57598">
                  <c:v>0</c:v>
                </c:pt>
                <c:pt idx="57599">
                  <c:v>0</c:v>
                </c:pt>
                <c:pt idx="57600">
                  <c:v>0</c:v>
                </c:pt>
                <c:pt idx="57601">
                  <c:v>0</c:v>
                </c:pt>
                <c:pt idx="57602">
                  <c:v>0</c:v>
                </c:pt>
                <c:pt idx="57603">
                  <c:v>-0.123999999999995</c:v>
                </c:pt>
                <c:pt idx="57604">
                  <c:v>-0.371999999999999</c:v>
                </c:pt>
                <c:pt idx="57605">
                  <c:v>0</c:v>
                </c:pt>
                <c:pt idx="57606">
                  <c:v>0</c:v>
                </c:pt>
                <c:pt idx="57607">
                  <c:v>0</c:v>
                </c:pt>
                <c:pt idx="57608">
                  <c:v>0</c:v>
                </c:pt>
                <c:pt idx="57609">
                  <c:v>0</c:v>
                </c:pt>
                <c:pt idx="57610">
                  <c:v>0</c:v>
                </c:pt>
                <c:pt idx="57611">
                  <c:v>0</c:v>
                </c:pt>
                <c:pt idx="57612">
                  <c:v>0</c:v>
                </c:pt>
                <c:pt idx="57613">
                  <c:v>-0.373000000000004</c:v>
                </c:pt>
                <c:pt idx="57614">
                  <c:v>-0.371999999999999</c:v>
                </c:pt>
                <c:pt idx="57615">
                  <c:v>0.371999999999999</c:v>
                </c:pt>
                <c:pt idx="57616">
                  <c:v>0</c:v>
                </c:pt>
                <c:pt idx="57617">
                  <c:v>0</c:v>
                </c:pt>
                <c:pt idx="57618">
                  <c:v>0</c:v>
                </c:pt>
                <c:pt idx="57619">
                  <c:v>15.515000000000001</c:v>
                </c:pt>
                <c:pt idx="57620">
                  <c:v>5.9569999999999999</c:v>
                </c:pt>
                <c:pt idx="57621">
                  <c:v>0.123999999999995</c:v>
                </c:pt>
                <c:pt idx="57622">
                  <c:v>-0.123999999999995</c:v>
                </c:pt>
                <c:pt idx="57623">
                  <c:v>-0.868999999999999</c:v>
                </c:pt>
                <c:pt idx="57624">
                  <c:v>-2.6059999999999999</c:v>
                </c:pt>
                <c:pt idx="57625">
                  <c:v>0</c:v>
                </c:pt>
                <c:pt idx="57626">
                  <c:v>0</c:v>
                </c:pt>
                <c:pt idx="57627">
                  <c:v>0</c:v>
                </c:pt>
                <c:pt idx="57628">
                  <c:v>1.36499999999999</c:v>
                </c:pt>
                <c:pt idx="57629">
                  <c:v>0</c:v>
                </c:pt>
                <c:pt idx="57630">
                  <c:v>0</c:v>
                </c:pt>
                <c:pt idx="57631">
                  <c:v>0</c:v>
                </c:pt>
                <c:pt idx="57632">
                  <c:v>0.99300000000000899</c:v>
                </c:pt>
                <c:pt idx="57633">
                  <c:v>0.496999999999999</c:v>
                </c:pt>
                <c:pt idx="57634">
                  <c:v>0</c:v>
                </c:pt>
                <c:pt idx="57635">
                  <c:v>0</c:v>
                </c:pt>
                <c:pt idx="57636">
                  <c:v>0</c:v>
                </c:pt>
                <c:pt idx="57637">
                  <c:v>0</c:v>
                </c:pt>
                <c:pt idx="57638">
                  <c:v>-0.743999999999999</c:v>
                </c:pt>
                <c:pt idx="57639">
                  <c:v>-1.49</c:v>
                </c:pt>
                <c:pt idx="57640">
                  <c:v>-0.247999999999997</c:v>
                </c:pt>
                <c:pt idx="57641">
                  <c:v>0</c:v>
                </c:pt>
                <c:pt idx="57642">
                  <c:v>-0.124000000000002</c:v>
                </c:pt>
                <c:pt idx="57643">
                  <c:v>0</c:v>
                </c:pt>
                <c:pt idx="57644">
                  <c:v>0</c:v>
                </c:pt>
                <c:pt idx="57645">
                  <c:v>0</c:v>
                </c:pt>
                <c:pt idx="57646">
                  <c:v>0.496999999999999</c:v>
                </c:pt>
                <c:pt idx="57647">
                  <c:v>0</c:v>
                </c:pt>
                <c:pt idx="57648">
                  <c:v>-0.496999999999999</c:v>
                </c:pt>
                <c:pt idx="57649">
                  <c:v>0</c:v>
                </c:pt>
                <c:pt idx="57650">
                  <c:v>0.249000000000002</c:v>
                </c:pt>
                <c:pt idx="57651">
                  <c:v>0</c:v>
                </c:pt>
                <c:pt idx="57652">
                  <c:v>0</c:v>
                </c:pt>
                <c:pt idx="57653">
                  <c:v>0</c:v>
                </c:pt>
                <c:pt idx="57654">
                  <c:v>0</c:v>
                </c:pt>
                <c:pt idx="57655">
                  <c:v>0.49600000000000199</c:v>
                </c:pt>
                <c:pt idx="57656">
                  <c:v>0.49700000000000699</c:v>
                </c:pt>
                <c:pt idx="57657">
                  <c:v>-0.49700000000000699</c:v>
                </c:pt>
                <c:pt idx="57658">
                  <c:v>0.49700000000000699</c:v>
                </c:pt>
                <c:pt idx="57659">
                  <c:v>0.495999999999995</c:v>
                </c:pt>
                <c:pt idx="57660">
                  <c:v>0</c:v>
                </c:pt>
                <c:pt idx="57661">
                  <c:v>0</c:v>
                </c:pt>
                <c:pt idx="57662">
                  <c:v>0</c:v>
                </c:pt>
                <c:pt idx="57663">
                  <c:v>0</c:v>
                </c:pt>
                <c:pt idx="57664">
                  <c:v>-2.2339999999999902</c:v>
                </c:pt>
                <c:pt idx="57665">
                  <c:v>0</c:v>
                </c:pt>
                <c:pt idx="57666">
                  <c:v>0.744999999999997</c:v>
                </c:pt>
                <c:pt idx="57667">
                  <c:v>0.124000000000002</c:v>
                </c:pt>
                <c:pt idx="57668">
                  <c:v>0</c:v>
                </c:pt>
                <c:pt idx="57669">
                  <c:v>-0.248000000000004</c:v>
                </c:pt>
                <c:pt idx="57670">
                  <c:v>0</c:v>
                </c:pt>
                <c:pt idx="57671">
                  <c:v>0</c:v>
                </c:pt>
                <c:pt idx="57672">
                  <c:v>0</c:v>
                </c:pt>
                <c:pt idx="57673">
                  <c:v>0</c:v>
                </c:pt>
                <c:pt idx="57674">
                  <c:v>0.619999999999997</c:v>
                </c:pt>
                <c:pt idx="57675">
                  <c:v>0.371999999999999</c:v>
                </c:pt>
                <c:pt idx="57676">
                  <c:v>0</c:v>
                </c:pt>
                <c:pt idx="57677">
                  <c:v>-0.619999999999997</c:v>
                </c:pt>
                <c:pt idx="57678">
                  <c:v>0</c:v>
                </c:pt>
                <c:pt idx="57679">
                  <c:v>0</c:v>
                </c:pt>
                <c:pt idx="57680">
                  <c:v>0</c:v>
                </c:pt>
                <c:pt idx="57681">
                  <c:v>0</c:v>
                </c:pt>
                <c:pt idx="57682">
                  <c:v>0</c:v>
                </c:pt>
                <c:pt idx="57683">
                  <c:v>0.744999999999997</c:v>
                </c:pt>
                <c:pt idx="57684">
                  <c:v>0.371999999999999</c:v>
                </c:pt>
                <c:pt idx="57685">
                  <c:v>0</c:v>
                </c:pt>
                <c:pt idx="57686">
                  <c:v>-0.371999999999999</c:v>
                </c:pt>
                <c:pt idx="57687">
                  <c:v>-1.3659999999999899</c:v>
                </c:pt>
                <c:pt idx="57688">
                  <c:v>0</c:v>
                </c:pt>
                <c:pt idx="57689">
                  <c:v>0</c:v>
                </c:pt>
                <c:pt idx="57690">
                  <c:v>0</c:v>
                </c:pt>
                <c:pt idx="57691">
                  <c:v>0.495999999999995</c:v>
                </c:pt>
                <c:pt idx="57692">
                  <c:v>0.249000000000002</c:v>
                </c:pt>
                <c:pt idx="57693">
                  <c:v>0.247999999999997</c:v>
                </c:pt>
                <c:pt idx="57694">
                  <c:v>0</c:v>
                </c:pt>
                <c:pt idx="57695">
                  <c:v>0</c:v>
                </c:pt>
                <c:pt idx="57696">
                  <c:v>0</c:v>
                </c:pt>
                <c:pt idx="57697">
                  <c:v>0</c:v>
                </c:pt>
                <c:pt idx="57698">
                  <c:v>0</c:v>
                </c:pt>
                <c:pt idx="57699">
                  <c:v>0</c:v>
                </c:pt>
                <c:pt idx="57700">
                  <c:v>0</c:v>
                </c:pt>
                <c:pt idx="57701">
                  <c:v>0</c:v>
                </c:pt>
                <c:pt idx="57702">
                  <c:v>1.2409999999999899</c:v>
                </c:pt>
                <c:pt idx="57703">
                  <c:v>0.49700000000000699</c:v>
                </c:pt>
                <c:pt idx="57704">
                  <c:v>-0.373000000000004</c:v>
                </c:pt>
                <c:pt idx="57705">
                  <c:v>0</c:v>
                </c:pt>
                <c:pt idx="57706">
                  <c:v>0</c:v>
                </c:pt>
                <c:pt idx="57707">
                  <c:v>0</c:v>
                </c:pt>
                <c:pt idx="57708">
                  <c:v>0</c:v>
                </c:pt>
                <c:pt idx="57709">
                  <c:v>-0.123999999999995</c:v>
                </c:pt>
                <c:pt idx="57710">
                  <c:v>0</c:v>
                </c:pt>
                <c:pt idx="57711">
                  <c:v>0</c:v>
                </c:pt>
                <c:pt idx="57712">
                  <c:v>-0.743999999999999</c:v>
                </c:pt>
                <c:pt idx="57713">
                  <c:v>0</c:v>
                </c:pt>
                <c:pt idx="57714">
                  <c:v>0</c:v>
                </c:pt>
                <c:pt idx="57715">
                  <c:v>0</c:v>
                </c:pt>
                <c:pt idx="57716">
                  <c:v>0</c:v>
                </c:pt>
                <c:pt idx="57717">
                  <c:v>0</c:v>
                </c:pt>
                <c:pt idx="57718">
                  <c:v>0.124000000000002</c:v>
                </c:pt>
                <c:pt idx="57719">
                  <c:v>0.99300000000000199</c:v>
                </c:pt>
                <c:pt idx="57720">
                  <c:v>0</c:v>
                </c:pt>
                <c:pt idx="57721">
                  <c:v>-1.61299999999999</c:v>
                </c:pt>
                <c:pt idx="57722">
                  <c:v>0</c:v>
                </c:pt>
                <c:pt idx="57723">
                  <c:v>0</c:v>
                </c:pt>
                <c:pt idx="57724">
                  <c:v>0</c:v>
                </c:pt>
                <c:pt idx="57725">
                  <c:v>0</c:v>
                </c:pt>
                <c:pt idx="57726">
                  <c:v>0</c:v>
                </c:pt>
                <c:pt idx="57727">
                  <c:v>0.24900000000000899</c:v>
                </c:pt>
                <c:pt idx="57728">
                  <c:v>0</c:v>
                </c:pt>
                <c:pt idx="57729">
                  <c:v>-0.24900000000000899</c:v>
                </c:pt>
                <c:pt idx="57730">
                  <c:v>-0.247999999999997</c:v>
                </c:pt>
                <c:pt idx="57731">
                  <c:v>0</c:v>
                </c:pt>
                <c:pt idx="57732">
                  <c:v>0</c:v>
                </c:pt>
                <c:pt idx="57733">
                  <c:v>0</c:v>
                </c:pt>
                <c:pt idx="57734">
                  <c:v>0</c:v>
                </c:pt>
                <c:pt idx="57735">
                  <c:v>0</c:v>
                </c:pt>
                <c:pt idx="57736">
                  <c:v>0</c:v>
                </c:pt>
                <c:pt idx="57737">
                  <c:v>-1.117</c:v>
                </c:pt>
                <c:pt idx="57738">
                  <c:v>0</c:v>
                </c:pt>
                <c:pt idx="57739">
                  <c:v>0.248000000000004</c:v>
                </c:pt>
                <c:pt idx="57740">
                  <c:v>0.123999999999995</c:v>
                </c:pt>
                <c:pt idx="57741">
                  <c:v>0.371999999999999</c:v>
                </c:pt>
                <c:pt idx="57742">
                  <c:v>0</c:v>
                </c:pt>
                <c:pt idx="57743">
                  <c:v>0</c:v>
                </c:pt>
                <c:pt idx="57744">
                  <c:v>0</c:v>
                </c:pt>
                <c:pt idx="57745">
                  <c:v>0.371999999999999</c:v>
                </c:pt>
                <c:pt idx="57746">
                  <c:v>-0.371999999999999</c:v>
                </c:pt>
                <c:pt idx="57747">
                  <c:v>-0.123999999999995</c:v>
                </c:pt>
                <c:pt idx="57748">
                  <c:v>0</c:v>
                </c:pt>
                <c:pt idx="57749">
                  <c:v>1.11699999999999</c:v>
                </c:pt>
                <c:pt idx="57750">
                  <c:v>0</c:v>
                </c:pt>
                <c:pt idx="57751">
                  <c:v>0</c:v>
                </c:pt>
                <c:pt idx="57752">
                  <c:v>0</c:v>
                </c:pt>
                <c:pt idx="57753">
                  <c:v>0</c:v>
                </c:pt>
                <c:pt idx="57754">
                  <c:v>0</c:v>
                </c:pt>
                <c:pt idx="57755">
                  <c:v>0</c:v>
                </c:pt>
                <c:pt idx="57756">
                  <c:v>-0.99300000000000899</c:v>
                </c:pt>
                <c:pt idx="57757">
                  <c:v>0</c:v>
                </c:pt>
                <c:pt idx="57758">
                  <c:v>0</c:v>
                </c:pt>
                <c:pt idx="57759">
                  <c:v>-1.11699999999999</c:v>
                </c:pt>
                <c:pt idx="57760">
                  <c:v>0</c:v>
                </c:pt>
                <c:pt idx="57761">
                  <c:v>0</c:v>
                </c:pt>
                <c:pt idx="57762">
                  <c:v>0</c:v>
                </c:pt>
                <c:pt idx="57763">
                  <c:v>-0.123999999999995</c:v>
                </c:pt>
                <c:pt idx="57764">
                  <c:v>-0.248000000000004</c:v>
                </c:pt>
                <c:pt idx="57765">
                  <c:v>-0.744999999999997</c:v>
                </c:pt>
                <c:pt idx="57766">
                  <c:v>0</c:v>
                </c:pt>
                <c:pt idx="57767">
                  <c:v>0</c:v>
                </c:pt>
                <c:pt idx="57768">
                  <c:v>0.868999999999999</c:v>
                </c:pt>
                <c:pt idx="57769">
                  <c:v>0</c:v>
                </c:pt>
                <c:pt idx="57770">
                  <c:v>0</c:v>
                </c:pt>
                <c:pt idx="57771">
                  <c:v>0</c:v>
                </c:pt>
                <c:pt idx="57772">
                  <c:v>0</c:v>
                </c:pt>
                <c:pt idx="57773">
                  <c:v>1.8619999999999901</c:v>
                </c:pt>
                <c:pt idx="57774">
                  <c:v>0</c:v>
                </c:pt>
                <c:pt idx="57775">
                  <c:v>0</c:v>
                </c:pt>
                <c:pt idx="57776">
                  <c:v>1.61299999999999</c:v>
                </c:pt>
                <c:pt idx="57777">
                  <c:v>0</c:v>
                </c:pt>
                <c:pt idx="57778">
                  <c:v>0</c:v>
                </c:pt>
                <c:pt idx="57779">
                  <c:v>0</c:v>
                </c:pt>
                <c:pt idx="57780">
                  <c:v>0</c:v>
                </c:pt>
                <c:pt idx="57781">
                  <c:v>-0.99300000000000199</c:v>
                </c:pt>
                <c:pt idx="57782">
                  <c:v>0</c:v>
                </c:pt>
                <c:pt idx="57783">
                  <c:v>0.124000000000002</c:v>
                </c:pt>
                <c:pt idx="57784">
                  <c:v>0</c:v>
                </c:pt>
                <c:pt idx="57785">
                  <c:v>-0.124000000000002</c:v>
                </c:pt>
                <c:pt idx="57786">
                  <c:v>0</c:v>
                </c:pt>
                <c:pt idx="57787">
                  <c:v>0</c:v>
                </c:pt>
                <c:pt idx="57788">
                  <c:v>0</c:v>
                </c:pt>
                <c:pt idx="57789">
                  <c:v>0</c:v>
                </c:pt>
                <c:pt idx="57790">
                  <c:v>0</c:v>
                </c:pt>
                <c:pt idx="57791">
                  <c:v>0.496999999999999</c:v>
                </c:pt>
                <c:pt idx="57792">
                  <c:v>27.305</c:v>
                </c:pt>
                <c:pt idx="57793">
                  <c:v>0</c:v>
                </c:pt>
                <c:pt idx="57794">
                  <c:v>-2.3580000000000001</c:v>
                </c:pt>
                <c:pt idx="57795">
                  <c:v>-23.085999999999999</c:v>
                </c:pt>
                <c:pt idx="57796">
                  <c:v>0</c:v>
                </c:pt>
                <c:pt idx="57797">
                  <c:v>0</c:v>
                </c:pt>
                <c:pt idx="57798">
                  <c:v>0</c:v>
                </c:pt>
                <c:pt idx="57799">
                  <c:v>0.49600000000000199</c:v>
                </c:pt>
                <c:pt idx="57800">
                  <c:v>0</c:v>
                </c:pt>
                <c:pt idx="57801">
                  <c:v>0.123999999999995</c:v>
                </c:pt>
                <c:pt idx="57802">
                  <c:v>0</c:v>
                </c:pt>
                <c:pt idx="57803">
                  <c:v>-0.247999999999997</c:v>
                </c:pt>
                <c:pt idx="57804">
                  <c:v>-0.99300000000000199</c:v>
                </c:pt>
                <c:pt idx="57805">
                  <c:v>0</c:v>
                </c:pt>
                <c:pt idx="57806">
                  <c:v>0</c:v>
                </c:pt>
                <c:pt idx="57807">
                  <c:v>0</c:v>
                </c:pt>
                <c:pt idx="57808">
                  <c:v>0</c:v>
                </c:pt>
                <c:pt idx="57809">
                  <c:v>0.620999999999995</c:v>
                </c:pt>
                <c:pt idx="57810">
                  <c:v>0</c:v>
                </c:pt>
                <c:pt idx="57811">
                  <c:v>-0.868999999999999</c:v>
                </c:pt>
                <c:pt idx="57812">
                  <c:v>-0.371999999999999</c:v>
                </c:pt>
                <c:pt idx="57813">
                  <c:v>0</c:v>
                </c:pt>
                <c:pt idx="57814">
                  <c:v>0</c:v>
                </c:pt>
                <c:pt idx="57815">
                  <c:v>0</c:v>
                </c:pt>
                <c:pt idx="57816">
                  <c:v>0</c:v>
                </c:pt>
                <c:pt idx="57817">
                  <c:v>0.619999999999997</c:v>
                </c:pt>
                <c:pt idx="57818">
                  <c:v>0</c:v>
                </c:pt>
                <c:pt idx="57819">
                  <c:v>0.373000000000004</c:v>
                </c:pt>
                <c:pt idx="57820">
                  <c:v>0.371999999999999</c:v>
                </c:pt>
                <c:pt idx="57821">
                  <c:v>0</c:v>
                </c:pt>
                <c:pt idx="57822">
                  <c:v>0.74500000000000399</c:v>
                </c:pt>
                <c:pt idx="57823">
                  <c:v>0</c:v>
                </c:pt>
                <c:pt idx="57824">
                  <c:v>0</c:v>
                </c:pt>
                <c:pt idx="57825">
                  <c:v>0</c:v>
                </c:pt>
                <c:pt idx="57826">
                  <c:v>0.61999999999999</c:v>
                </c:pt>
                <c:pt idx="57827">
                  <c:v>0</c:v>
                </c:pt>
                <c:pt idx="57828">
                  <c:v>-2.1099999999999901</c:v>
                </c:pt>
                <c:pt idx="57829">
                  <c:v>-0.619999999999997</c:v>
                </c:pt>
                <c:pt idx="57830">
                  <c:v>0</c:v>
                </c:pt>
                <c:pt idx="57831">
                  <c:v>0</c:v>
                </c:pt>
                <c:pt idx="57832">
                  <c:v>0</c:v>
                </c:pt>
                <c:pt idx="57833">
                  <c:v>0</c:v>
                </c:pt>
                <c:pt idx="57834">
                  <c:v>0</c:v>
                </c:pt>
                <c:pt idx="57835">
                  <c:v>-1.11699999999999</c:v>
                </c:pt>
                <c:pt idx="57836">
                  <c:v>0</c:v>
                </c:pt>
                <c:pt idx="57837">
                  <c:v>-0.125</c:v>
                </c:pt>
                <c:pt idx="57838">
                  <c:v>0</c:v>
                </c:pt>
                <c:pt idx="57839">
                  <c:v>0.372999999999997</c:v>
                </c:pt>
                <c:pt idx="57840">
                  <c:v>0.49600000000000199</c:v>
                </c:pt>
                <c:pt idx="57841">
                  <c:v>0</c:v>
                </c:pt>
                <c:pt idx="57842">
                  <c:v>0</c:v>
                </c:pt>
                <c:pt idx="57843">
                  <c:v>0</c:v>
                </c:pt>
                <c:pt idx="57844">
                  <c:v>0.372999999999997</c:v>
                </c:pt>
                <c:pt idx="57845">
                  <c:v>0.12400000000000901</c:v>
                </c:pt>
                <c:pt idx="57846">
                  <c:v>-0.12400000000000901</c:v>
                </c:pt>
                <c:pt idx="57847">
                  <c:v>-0.125</c:v>
                </c:pt>
                <c:pt idx="57848">
                  <c:v>0</c:v>
                </c:pt>
                <c:pt idx="57849">
                  <c:v>0</c:v>
                </c:pt>
                <c:pt idx="57850">
                  <c:v>0</c:v>
                </c:pt>
                <c:pt idx="57851">
                  <c:v>0</c:v>
                </c:pt>
                <c:pt idx="57852">
                  <c:v>0</c:v>
                </c:pt>
                <c:pt idx="57853">
                  <c:v>-0.496999999999999</c:v>
                </c:pt>
                <c:pt idx="57854">
                  <c:v>0</c:v>
                </c:pt>
                <c:pt idx="57855">
                  <c:v>-0.991999999999997</c:v>
                </c:pt>
                <c:pt idx="57856">
                  <c:v>0</c:v>
                </c:pt>
                <c:pt idx="57857">
                  <c:v>0.123999999999995</c:v>
                </c:pt>
                <c:pt idx="57858">
                  <c:v>2.48199999999999</c:v>
                </c:pt>
                <c:pt idx="57859">
                  <c:v>0</c:v>
                </c:pt>
                <c:pt idx="57860">
                  <c:v>0</c:v>
                </c:pt>
                <c:pt idx="57861">
                  <c:v>0</c:v>
                </c:pt>
                <c:pt idx="57862">
                  <c:v>-0.744999999999997</c:v>
                </c:pt>
                <c:pt idx="57863">
                  <c:v>1.11699999999999</c:v>
                </c:pt>
                <c:pt idx="57864">
                  <c:v>-0.495999999999995</c:v>
                </c:pt>
                <c:pt idx="57865">
                  <c:v>0.868999999999999</c:v>
                </c:pt>
                <c:pt idx="57866">
                  <c:v>-0.249000000000002</c:v>
                </c:pt>
                <c:pt idx="57867">
                  <c:v>0.372999999999997</c:v>
                </c:pt>
                <c:pt idx="57868">
                  <c:v>0</c:v>
                </c:pt>
                <c:pt idx="57869">
                  <c:v>0</c:v>
                </c:pt>
                <c:pt idx="57870">
                  <c:v>0</c:v>
                </c:pt>
                <c:pt idx="57871">
                  <c:v>-0.12400000000000901</c:v>
                </c:pt>
                <c:pt idx="57872">
                  <c:v>-0.744999999999997</c:v>
                </c:pt>
                <c:pt idx="57873">
                  <c:v>0</c:v>
                </c:pt>
                <c:pt idx="57874">
                  <c:v>-0.124000000000002</c:v>
                </c:pt>
                <c:pt idx="57875">
                  <c:v>-0.372999999999997</c:v>
                </c:pt>
                <c:pt idx="57876">
                  <c:v>0</c:v>
                </c:pt>
                <c:pt idx="57877">
                  <c:v>0</c:v>
                </c:pt>
                <c:pt idx="57878">
                  <c:v>0</c:v>
                </c:pt>
                <c:pt idx="57879">
                  <c:v>0</c:v>
                </c:pt>
                <c:pt idx="57880">
                  <c:v>0</c:v>
                </c:pt>
                <c:pt idx="57881">
                  <c:v>0</c:v>
                </c:pt>
                <c:pt idx="57882">
                  <c:v>0</c:v>
                </c:pt>
                <c:pt idx="57883">
                  <c:v>0</c:v>
                </c:pt>
                <c:pt idx="57884">
                  <c:v>-0.49600000000000199</c:v>
                </c:pt>
                <c:pt idx="57885">
                  <c:v>0</c:v>
                </c:pt>
                <c:pt idx="57886">
                  <c:v>0</c:v>
                </c:pt>
                <c:pt idx="57887">
                  <c:v>0</c:v>
                </c:pt>
                <c:pt idx="57888">
                  <c:v>0</c:v>
                </c:pt>
                <c:pt idx="57889">
                  <c:v>0</c:v>
                </c:pt>
                <c:pt idx="57890">
                  <c:v>0.991999999999997</c:v>
                </c:pt>
                <c:pt idx="57891">
                  <c:v>1.3659999999999899</c:v>
                </c:pt>
                <c:pt idx="57892">
                  <c:v>0</c:v>
                </c:pt>
                <c:pt idx="57893">
                  <c:v>-0.123999999999995</c:v>
                </c:pt>
                <c:pt idx="57894">
                  <c:v>-1.49</c:v>
                </c:pt>
                <c:pt idx="57895">
                  <c:v>0</c:v>
                </c:pt>
                <c:pt idx="57896">
                  <c:v>0</c:v>
                </c:pt>
                <c:pt idx="57897">
                  <c:v>0</c:v>
                </c:pt>
                <c:pt idx="57898">
                  <c:v>0</c:v>
                </c:pt>
                <c:pt idx="57899">
                  <c:v>0</c:v>
                </c:pt>
                <c:pt idx="57900">
                  <c:v>-1.4889999999999901</c:v>
                </c:pt>
                <c:pt idx="57901">
                  <c:v>0.371999999999999</c:v>
                </c:pt>
                <c:pt idx="57902">
                  <c:v>-0.744999999999997</c:v>
                </c:pt>
                <c:pt idx="57903">
                  <c:v>0.744999999999997</c:v>
                </c:pt>
                <c:pt idx="57904">
                  <c:v>0</c:v>
                </c:pt>
                <c:pt idx="57905">
                  <c:v>0</c:v>
                </c:pt>
                <c:pt idx="57906">
                  <c:v>0</c:v>
                </c:pt>
                <c:pt idx="57907">
                  <c:v>0.620999999999995</c:v>
                </c:pt>
                <c:pt idx="57908">
                  <c:v>0.124000000000002</c:v>
                </c:pt>
                <c:pt idx="57909">
                  <c:v>0</c:v>
                </c:pt>
                <c:pt idx="57910">
                  <c:v>0</c:v>
                </c:pt>
                <c:pt idx="57911">
                  <c:v>0</c:v>
                </c:pt>
                <c:pt idx="57912">
                  <c:v>-0.371999999999999</c:v>
                </c:pt>
                <c:pt idx="57913">
                  <c:v>0</c:v>
                </c:pt>
                <c:pt idx="57914">
                  <c:v>0</c:v>
                </c:pt>
                <c:pt idx="57915">
                  <c:v>0</c:v>
                </c:pt>
                <c:pt idx="57916">
                  <c:v>0.62100000000000899</c:v>
                </c:pt>
                <c:pt idx="57917">
                  <c:v>0.992999999999995</c:v>
                </c:pt>
                <c:pt idx="57918">
                  <c:v>0</c:v>
                </c:pt>
                <c:pt idx="57919">
                  <c:v>-0.74500000000000399</c:v>
                </c:pt>
                <c:pt idx="57920">
                  <c:v>-1.4889999999999901</c:v>
                </c:pt>
                <c:pt idx="57921">
                  <c:v>1.4889999999999901</c:v>
                </c:pt>
                <c:pt idx="57922">
                  <c:v>0</c:v>
                </c:pt>
                <c:pt idx="57923">
                  <c:v>0</c:v>
                </c:pt>
                <c:pt idx="57924">
                  <c:v>0</c:v>
                </c:pt>
                <c:pt idx="57925">
                  <c:v>0.123999999999995</c:v>
                </c:pt>
                <c:pt idx="57926">
                  <c:v>0.62100000000000199</c:v>
                </c:pt>
                <c:pt idx="57927">
                  <c:v>0</c:v>
                </c:pt>
                <c:pt idx="57928">
                  <c:v>-0.744999999999997</c:v>
                </c:pt>
                <c:pt idx="57929">
                  <c:v>-0.371999999999999</c:v>
                </c:pt>
                <c:pt idx="57930">
                  <c:v>0</c:v>
                </c:pt>
                <c:pt idx="57931">
                  <c:v>0</c:v>
                </c:pt>
                <c:pt idx="57932">
                  <c:v>0</c:v>
                </c:pt>
                <c:pt idx="57933">
                  <c:v>0</c:v>
                </c:pt>
                <c:pt idx="57934">
                  <c:v>0.248000000000004</c:v>
                </c:pt>
                <c:pt idx="57935">
                  <c:v>0</c:v>
                </c:pt>
                <c:pt idx="57936">
                  <c:v>0.247999999999997</c:v>
                </c:pt>
                <c:pt idx="57937">
                  <c:v>-0.991999999999997</c:v>
                </c:pt>
                <c:pt idx="57938">
                  <c:v>0.991999999999997</c:v>
                </c:pt>
                <c:pt idx="57939">
                  <c:v>2.9790000000000001</c:v>
                </c:pt>
                <c:pt idx="57940">
                  <c:v>0</c:v>
                </c:pt>
                <c:pt idx="57941">
                  <c:v>0</c:v>
                </c:pt>
                <c:pt idx="57942">
                  <c:v>0</c:v>
                </c:pt>
                <c:pt idx="57943">
                  <c:v>-0.371999999999999</c:v>
                </c:pt>
                <c:pt idx="57944">
                  <c:v>-0.12400000000000901</c:v>
                </c:pt>
                <c:pt idx="57945">
                  <c:v>-0.620999999999995</c:v>
                </c:pt>
                <c:pt idx="57946">
                  <c:v>0</c:v>
                </c:pt>
                <c:pt idx="57947">
                  <c:v>-1.117</c:v>
                </c:pt>
                <c:pt idx="57948">
                  <c:v>0</c:v>
                </c:pt>
                <c:pt idx="57949">
                  <c:v>0</c:v>
                </c:pt>
                <c:pt idx="57950">
                  <c:v>0</c:v>
                </c:pt>
                <c:pt idx="57951">
                  <c:v>0</c:v>
                </c:pt>
                <c:pt idx="57952">
                  <c:v>-0.123999999999995</c:v>
                </c:pt>
                <c:pt idx="57953">
                  <c:v>0</c:v>
                </c:pt>
                <c:pt idx="57954">
                  <c:v>-0.62000000000000399</c:v>
                </c:pt>
                <c:pt idx="57955">
                  <c:v>0.248000000000004</c:v>
                </c:pt>
                <c:pt idx="57956">
                  <c:v>0</c:v>
                </c:pt>
                <c:pt idx="57957">
                  <c:v>1.11699999999999</c:v>
                </c:pt>
                <c:pt idx="57958">
                  <c:v>0</c:v>
                </c:pt>
                <c:pt idx="57959">
                  <c:v>0</c:v>
                </c:pt>
                <c:pt idx="57960">
                  <c:v>0</c:v>
                </c:pt>
                <c:pt idx="57961">
                  <c:v>0</c:v>
                </c:pt>
                <c:pt idx="57962">
                  <c:v>0</c:v>
                </c:pt>
                <c:pt idx="57963">
                  <c:v>0</c:v>
                </c:pt>
                <c:pt idx="57964">
                  <c:v>0.619999999999997</c:v>
                </c:pt>
                <c:pt idx="57965">
                  <c:v>0.74500000000000399</c:v>
                </c:pt>
                <c:pt idx="57966">
                  <c:v>0</c:v>
                </c:pt>
                <c:pt idx="57967">
                  <c:v>0</c:v>
                </c:pt>
                <c:pt idx="57968">
                  <c:v>0</c:v>
                </c:pt>
                <c:pt idx="57969">
                  <c:v>0</c:v>
                </c:pt>
                <c:pt idx="57970">
                  <c:v>-1.2409999999999899</c:v>
                </c:pt>
                <c:pt idx="57971">
                  <c:v>-0.868999999999999</c:v>
                </c:pt>
                <c:pt idx="57972">
                  <c:v>0.868999999999999</c:v>
                </c:pt>
                <c:pt idx="57973">
                  <c:v>0.868999999999999</c:v>
                </c:pt>
                <c:pt idx="57974">
                  <c:v>0</c:v>
                </c:pt>
                <c:pt idx="57975">
                  <c:v>-0.868999999999999</c:v>
                </c:pt>
                <c:pt idx="57976">
                  <c:v>0</c:v>
                </c:pt>
                <c:pt idx="57977">
                  <c:v>0</c:v>
                </c:pt>
                <c:pt idx="57978">
                  <c:v>0</c:v>
                </c:pt>
                <c:pt idx="57979">
                  <c:v>-0.371999999999999</c:v>
                </c:pt>
                <c:pt idx="57980">
                  <c:v>-0.49600000000000199</c:v>
                </c:pt>
                <c:pt idx="57981">
                  <c:v>0</c:v>
                </c:pt>
                <c:pt idx="57982">
                  <c:v>0.371999999999999</c:v>
                </c:pt>
                <c:pt idx="57983">
                  <c:v>0.124000000000002</c:v>
                </c:pt>
                <c:pt idx="57984">
                  <c:v>0</c:v>
                </c:pt>
                <c:pt idx="57985">
                  <c:v>0</c:v>
                </c:pt>
                <c:pt idx="57986">
                  <c:v>0</c:v>
                </c:pt>
                <c:pt idx="57987">
                  <c:v>0</c:v>
                </c:pt>
                <c:pt idx="57988">
                  <c:v>-0.743999999999999</c:v>
                </c:pt>
                <c:pt idx="57989">
                  <c:v>-0.248999999999995</c:v>
                </c:pt>
                <c:pt idx="57990">
                  <c:v>0</c:v>
                </c:pt>
                <c:pt idx="57991">
                  <c:v>0.620999999999995</c:v>
                </c:pt>
                <c:pt idx="57992">
                  <c:v>0</c:v>
                </c:pt>
                <c:pt idx="57993">
                  <c:v>-0.868999999999999</c:v>
                </c:pt>
                <c:pt idx="57994">
                  <c:v>0</c:v>
                </c:pt>
                <c:pt idx="57995">
                  <c:v>0</c:v>
                </c:pt>
                <c:pt idx="57996">
                  <c:v>0</c:v>
                </c:pt>
                <c:pt idx="57997">
                  <c:v>0.49600000000000199</c:v>
                </c:pt>
                <c:pt idx="57998">
                  <c:v>-0.49600000000000199</c:v>
                </c:pt>
                <c:pt idx="57999">
                  <c:v>0.49600000000000199</c:v>
                </c:pt>
                <c:pt idx="58000">
                  <c:v>-0.99300000000000199</c:v>
                </c:pt>
                <c:pt idx="58001">
                  <c:v>0</c:v>
                </c:pt>
                <c:pt idx="58002">
                  <c:v>0</c:v>
                </c:pt>
                <c:pt idx="58003">
                  <c:v>0</c:v>
                </c:pt>
                <c:pt idx="58004">
                  <c:v>0</c:v>
                </c:pt>
                <c:pt idx="58005">
                  <c:v>0</c:v>
                </c:pt>
                <c:pt idx="58006">
                  <c:v>0.247999999999997</c:v>
                </c:pt>
                <c:pt idx="58007">
                  <c:v>0</c:v>
                </c:pt>
                <c:pt idx="58008">
                  <c:v>0.868999999999999</c:v>
                </c:pt>
                <c:pt idx="58009">
                  <c:v>0.248000000000004</c:v>
                </c:pt>
                <c:pt idx="58010">
                  <c:v>0</c:v>
                </c:pt>
                <c:pt idx="58011">
                  <c:v>0</c:v>
                </c:pt>
                <c:pt idx="58012">
                  <c:v>0</c:v>
                </c:pt>
                <c:pt idx="58013">
                  <c:v>0</c:v>
                </c:pt>
                <c:pt idx="58014">
                  <c:v>0</c:v>
                </c:pt>
                <c:pt idx="58015">
                  <c:v>0</c:v>
                </c:pt>
                <c:pt idx="58016">
                  <c:v>-0.24799999999999001</c:v>
                </c:pt>
                <c:pt idx="58017">
                  <c:v>-0.373000000000004</c:v>
                </c:pt>
                <c:pt idx="58018">
                  <c:v>0</c:v>
                </c:pt>
                <c:pt idx="58019">
                  <c:v>0</c:v>
                </c:pt>
                <c:pt idx="58020">
                  <c:v>-0.62000000000000399</c:v>
                </c:pt>
                <c:pt idx="58021">
                  <c:v>0</c:v>
                </c:pt>
                <c:pt idx="58022">
                  <c:v>0</c:v>
                </c:pt>
                <c:pt idx="58023">
                  <c:v>0</c:v>
                </c:pt>
                <c:pt idx="58024">
                  <c:v>1.3659999999999899</c:v>
                </c:pt>
                <c:pt idx="58025">
                  <c:v>0</c:v>
                </c:pt>
                <c:pt idx="58026">
                  <c:v>-0.868999999999999</c:v>
                </c:pt>
                <c:pt idx="58027">
                  <c:v>0</c:v>
                </c:pt>
                <c:pt idx="58028">
                  <c:v>0</c:v>
                </c:pt>
                <c:pt idx="58029">
                  <c:v>0.371999999999999</c:v>
                </c:pt>
                <c:pt idx="58030">
                  <c:v>0</c:v>
                </c:pt>
                <c:pt idx="58031">
                  <c:v>0</c:v>
                </c:pt>
                <c:pt idx="58032">
                  <c:v>0</c:v>
                </c:pt>
                <c:pt idx="58033">
                  <c:v>0.62100000000000899</c:v>
                </c:pt>
                <c:pt idx="58034">
                  <c:v>0.24799999999999001</c:v>
                </c:pt>
                <c:pt idx="58035">
                  <c:v>-0.24799999999999001</c:v>
                </c:pt>
                <c:pt idx="58036">
                  <c:v>-0.99300000000000899</c:v>
                </c:pt>
                <c:pt idx="58037">
                  <c:v>0</c:v>
                </c:pt>
                <c:pt idx="58038">
                  <c:v>0.496999999999999</c:v>
                </c:pt>
                <c:pt idx="58039">
                  <c:v>0</c:v>
                </c:pt>
                <c:pt idx="58040">
                  <c:v>0</c:v>
                </c:pt>
                <c:pt idx="58041">
                  <c:v>0</c:v>
                </c:pt>
                <c:pt idx="58042">
                  <c:v>-0.247999999999997</c:v>
                </c:pt>
                <c:pt idx="58043">
                  <c:v>0</c:v>
                </c:pt>
                <c:pt idx="58044">
                  <c:v>0</c:v>
                </c:pt>
                <c:pt idx="58045">
                  <c:v>11.17</c:v>
                </c:pt>
                <c:pt idx="58046">
                  <c:v>0</c:v>
                </c:pt>
                <c:pt idx="58047">
                  <c:v>-10.0529999999999</c:v>
                </c:pt>
                <c:pt idx="58048">
                  <c:v>0</c:v>
                </c:pt>
                <c:pt idx="58049">
                  <c:v>0</c:v>
                </c:pt>
                <c:pt idx="58050">
                  <c:v>0</c:v>
                </c:pt>
                <c:pt idx="58051">
                  <c:v>0</c:v>
                </c:pt>
                <c:pt idx="58052">
                  <c:v>0.744999999999997</c:v>
                </c:pt>
                <c:pt idx="58053">
                  <c:v>-0.744999999999997</c:v>
                </c:pt>
                <c:pt idx="58054">
                  <c:v>-0.124000000000002</c:v>
                </c:pt>
                <c:pt idx="58055">
                  <c:v>0</c:v>
                </c:pt>
                <c:pt idx="58056">
                  <c:v>1.8620000000000001</c:v>
                </c:pt>
                <c:pt idx="58057">
                  <c:v>0</c:v>
                </c:pt>
                <c:pt idx="58058">
                  <c:v>0</c:v>
                </c:pt>
                <c:pt idx="58059">
                  <c:v>0</c:v>
                </c:pt>
                <c:pt idx="58060">
                  <c:v>-0.62100000000000899</c:v>
                </c:pt>
                <c:pt idx="58061">
                  <c:v>0</c:v>
                </c:pt>
                <c:pt idx="58062">
                  <c:v>0</c:v>
                </c:pt>
                <c:pt idx="58063">
                  <c:v>0.124000000000002</c:v>
                </c:pt>
                <c:pt idx="58064">
                  <c:v>0</c:v>
                </c:pt>
                <c:pt idx="58065">
                  <c:v>0</c:v>
                </c:pt>
                <c:pt idx="58066">
                  <c:v>0</c:v>
                </c:pt>
                <c:pt idx="58067">
                  <c:v>0</c:v>
                </c:pt>
                <c:pt idx="58068">
                  <c:v>0</c:v>
                </c:pt>
                <c:pt idx="58069">
                  <c:v>0.371999999999999</c:v>
                </c:pt>
                <c:pt idx="58070">
                  <c:v>0</c:v>
                </c:pt>
                <c:pt idx="58071">
                  <c:v>0.123999999999995</c:v>
                </c:pt>
                <c:pt idx="58072">
                  <c:v>0.74500000000000399</c:v>
                </c:pt>
                <c:pt idx="58073">
                  <c:v>0.123999999999995</c:v>
                </c:pt>
                <c:pt idx="58074">
                  <c:v>0</c:v>
                </c:pt>
                <c:pt idx="58075">
                  <c:v>0</c:v>
                </c:pt>
                <c:pt idx="58076">
                  <c:v>0</c:v>
                </c:pt>
                <c:pt idx="58077">
                  <c:v>0</c:v>
                </c:pt>
                <c:pt idx="58078">
                  <c:v>0</c:v>
                </c:pt>
                <c:pt idx="58079">
                  <c:v>0</c:v>
                </c:pt>
                <c:pt idx="58080">
                  <c:v>2.2339999999999902</c:v>
                </c:pt>
                <c:pt idx="58081">
                  <c:v>0</c:v>
                </c:pt>
                <c:pt idx="58082">
                  <c:v>0</c:v>
                </c:pt>
                <c:pt idx="58083">
                  <c:v>-0.620999999999995</c:v>
                </c:pt>
                <c:pt idx="58084">
                  <c:v>0</c:v>
                </c:pt>
                <c:pt idx="58085">
                  <c:v>0</c:v>
                </c:pt>
                <c:pt idx="58086">
                  <c:v>0</c:v>
                </c:pt>
                <c:pt idx="58087">
                  <c:v>0.247999999999997</c:v>
                </c:pt>
                <c:pt idx="58088">
                  <c:v>-0.496999999999999</c:v>
                </c:pt>
                <c:pt idx="58089">
                  <c:v>0.496999999999999</c:v>
                </c:pt>
                <c:pt idx="58090">
                  <c:v>-0.372999999999997</c:v>
                </c:pt>
                <c:pt idx="58091">
                  <c:v>0.125</c:v>
                </c:pt>
                <c:pt idx="58092">
                  <c:v>-0.125</c:v>
                </c:pt>
                <c:pt idx="58093">
                  <c:v>0</c:v>
                </c:pt>
                <c:pt idx="58094">
                  <c:v>0</c:v>
                </c:pt>
                <c:pt idx="58095">
                  <c:v>0</c:v>
                </c:pt>
                <c:pt idx="58096">
                  <c:v>0.744999999999997</c:v>
                </c:pt>
                <c:pt idx="58097">
                  <c:v>0.99300000000000899</c:v>
                </c:pt>
                <c:pt idx="58098">
                  <c:v>0</c:v>
                </c:pt>
                <c:pt idx="58099">
                  <c:v>0.868999999999999</c:v>
                </c:pt>
                <c:pt idx="58100">
                  <c:v>-1.49</c:v>
                </c:pt>
                <c:pt idx="58101">
                  <c:v>-1.11699999999999</c:v>
                </c:pt>
                <c:pt idx="58102">
                  <c:v>0</c:v>
                </c:pt>
                <c:pt idx="58103">
                  <c:v>0</c:v>
                </c:pt>
                <c:pt idx="58104">
                  <c:v>0</c:v>
                </c:pt>
                <c:pt idx="58105">
                  <c:v>0</c:v>
                </c:pt>
                <c:pt idx="58106">
                  <c:v>0</c:v>
                </c:pt>
                <c:pt idx="58107">
                  <c:v>-1.8619999999999901</c:v>
                </c:pt>
                <c:pt idx="58108">
                  <c:v>-0.371999999999999</c:v>
                </c:pt>
                <c:pt idx="58109">
                  <c:v>0</c:v>
                </c:pt>
                <c:pt idx="58110">
                  <c:v>0.24799999999999001</c:v>
                </c:pt>
                <c:pt idx="58111">
                  <c:v>0</c:v>
                </c:pt>
                <c:pt idx="58112">
                  <c:v>0</c:v>
                </c:pt>
                <c:pt idx="58113">
                  <c:v>0</c:v>
                </c:pt>
                <c:pt idx="58114">
                  <c:v>0</c:v>
                </c:pt>
                <c:pt idx="58115">
                  <c:v>0</c:v>
                </c:pt>
                <c:pt idx="58116">
                  <c:v>0</c:v>
                </c:pt>
                <c:pt idx="58117">
                  <c:v>-0.124000000000002</c:v>
                </c:pt>
                <c:pt idx="58118">
                  <c:v>0</c:v>
                </c:pt>
                <c:pt idx="58119">
                  <c:v>0</c:v>
                </c:pt>
                <c:pt idx="58120">
                  <c:v>0</c:v>
                </c:pt>
                <c:pt idx="58121">
                  <c:v>0</c:v>
                </c:pt>
                <c:pt idx="58122">
                  <c:v>0</c:v>
                </c:pt>
                <c:pt idx="58123">
                  <c:v>0</c:v>
                </c:pt>
                <c:pt idx="58124">
                  <c:v>1.36499999999999</c:v>
                </c:pt>
                <c:pt idx="58125">
                  <c:v>0</c:v>
                </c:pt>
                <c:pt idx="58126">
                  <c:v>-0.619999999999997</c:v>
                </c:pt>
                <c:pt idx="58127">
                  <c:v>0</c:v>
                </c:pt>
                <c:pt idx="58128">
                  <c:v>0.619999999999997</c:v>
                </c:pt>
                <c:pt idx="58129">
                  <c:v>0</c:v>
                </c:pt>
                <c:pt idx="58130">
                  <c:v>0</c:v>
                </c:pt>
                <c:pt idx="58131">
                  <c:v>0</c:v>
                </c:pt>
                <c:pt idx="58132">
                  <c:v>0</c:v>
                </c:pt>
                <c:pt idx="58133">
                  <c:v>0.12400000000000901</c:v>
                </c:pt>
                <c:pt idx="58134">
                  <c:v>0</c:v>
                </c:pt>
                <c:pt idx="58135">
                  <c:v>-1.365</c:v>
                </c:pt>
                <c:pt idx="58136">
                  <c:v>-0.868999999999999</c:v>
                </c:pt>
                <c:pt idx="58137">
                  <c:v>0</c:v>
                </c:pt>
                <c:pt idx="58138">
                  <c:v>0</c:v>
                </c:pt>
                <c:pt idx="58139">
                  <c:v>0</c:v>
                </c:pt>
                <c:pt idx="58140">
                  <c:v>0</c:v>
                </c:pt>
                <c:pt idx="58141">
                  <c:v>0</c:v>
                </c:pt>
                <c:pt idx="58142">
                  <c:v>-0.868999999999999</c:v>
                </c:pt>
                <c:pt idx="58143">
                  <c:v>0</c:v>
                </c:pt>
                <c:pt idx="58144">
                  <c:v>0.371999999999999</c:v>
                </c:pt>
                <c:pt idx="58145">
                  <c:v>0.124000000000002</c:v>
                </c:pt>
                <c:pt idx="58146">
                  <c:v>0.125</c:v>
                </c:pt>
                <c:pt idx="58147">
                  <c:v>0</c:v>
                </c:pt>
                <c:pt idx="58148">
                  <c:v>0</c:v>
                </c:pt>
                <c:pt idx="58149">
                  <c:v>0</c:v>
                </c:pt>
                <c:pt idx="58150">
                  <c:v>0</c:v>
                </c:pt>
                <c:pt idx="58151">
                  <c:v>-0.24799999999999001</c:v>
                </c:pt>
                <c:pt idx="58152">
                  <c:v>-0.12400000000000901</c:v>
                </c:pt>
                <c:pt idx="58153">
                  <c:v>0</c:v>
                </c:pt>
                <c:pt idx="58154">
                  <c:v>0</c:v>
                </c:pt>
                <c:pt idx="58155">
                  <c:v>0.62000000000000399</c:v>
                </c:pt>
                <c:pt idx="58156">
                  <c:v>0</c:v>
                </c:pt>
                <c:pt idx="58157">
                  <c:v>0</c:v>
                </c:pt>
                <c:pt idx="58158">
                  <c:v>0</c:v>
                </c:pt>
                <c:pt idx="58159">
                  <c:v>-1.73799999999999</c:v>
                </c:pt>
                <c:pt idx="58160">
                  <c:v>0</c:v>
                </c:pt>
                <c:pt idx="58161">
                  <c:v>0.125</c:v>
                </c:pt>
                <c:pt idx="58162">
                  <c:v>1.36499999999999</c:v>
                </c:pt>
                <c:pt idx="58163">
                  <c:v>0.371999999999999</c:v>
                </c:pt>
                <c:pt idx="58164">
                  <c:v>0</c:v>
                </c:pt>
                <c:pt idx="58165">
                  <c:v>0</c:v>
                </c:pt>
                <c:pt idx="58166">
                  <c:v>0</c:v>
                </c:pt>
                <c:pt idx="58167">
                  <c:v>0</c:v>
                </c:pt>
                <c:pt idx="58168">
                  <c:v>0</c:v>
                </c:pt>
                <c:pt idx="58169">
                  <c:v>0</c:v>
                </c:pt>
                <c:pt idx="58170">
                  <c:v>-0.371999999999999</c:v>
                </c:pt>
                <c:pt idx="58171">
                  <c:v>0.49600000000000199</c:v>
                </c:pt>
                <c:pt idx="58172">
                  <c:v>-0.49600000000000199</c:v>
                </c:pt>
                <c:pt idx="58173">
                  <c:v>0.49600000000000199</c:v>
                </c:pt>
                <c:pt idx="58174">
                  <c:v>0</c:v>
                </c:pt>
                <c:pt idx="58175">
                  <c:v>0</c:v>
                </c:pt>
                <c:pt idx="58176">
                  <c:v>0</c:v>
                </c:pt>
                <c:pt idx="58177">
                  <c:v>0</c:v>
                </c:pt>
                <c:pt idx="58178">
                  <c:v>0.371999999999999</c:v>
                </c:pt>
                <c:pt idx="58179">
                  <c:v>0</c:v>
                </c:pt>
                <c:pt idx="58180">
                  <c:v>1.3659999999999899</c:v>
                </c:pt>
                <c:pt idx="58181">
                  <c:v>0</c:v>
                </c:pt>
                <c:pt idx="58182">
                  <c:v>-1.98599999999999</c:v>
                </c:pt>
                <c:pt idx="58183">
                  <c:v>0</c:v>
                </c:pt>
                <c:pt idx="58184">
                  <c:v>0</c:v>
                </c:pt>
                <c:pt idx="58185">
                  <c:v>0</c:v>
                </c:pt>
                <c:pt idx="58186">
                  <c:v>0</c:v>
                </c:pt>
                <c:pt idx="58187">
                  <c:v>0</c:v>
                </c:pt>
                <c:pt idx="58188">
                  <c:v>0</c:v>
                </c:pt>
                <c:pt idx="58189">
                  <c:v>0.249000000000002</c:v>
                </c:pt>
                <c:pt idx="58190">
                  <c:v>0</c:v>
                </c:pt>
                <c:pt idx="58191">
                  <c:v>-0.99300000000000199</c:v>
                </c:pt>
                <c:pt idx="58192">
                  <c:v>0</c:v>
                </c:pt>
                <c:pt idx="58193">
                  <c:v>0</c:v>
                </c:pt>
                <c:pt idx="58194">
                  <c:v>0</c:v>
                </c:pt>
                <c:pt idx="58195">
                  <c:v>0</c:v>
                </c:pt>
                <c:pt idx="58196">
                  <c:v>-0.247999999999997</c:v>
                </c:pt>
                <c:pt idx="58197">
                  <c:v>0</c:v>
                </c:pt>
                <c:pt idx="58198">
                  <c:v>2.234</c:v>
                </c:pt>
                <c:pt idx="58199">
                  <c:v>0.74500000000000399</c:v>
                </c:pt>
                <c:pt idx="58200">
                  <c:v>0</c:v>
                </c:pt>
                <c:pt idx="58201">
                  <c:v>0</c:v>
                </c:pt>
                <c:pt idx="58202">
                  <c:v>0</c:v>
                </c:pt>
                <c:pt idx="58203">
                  <c:v>0</c:v>
                </c:pt>
                <c:pt idx="58204">
                  <c:v>-0.371999999999999</c:v>
                </c:pt>
                <c:pt idx="58205">
                  <c:v>0</c:v>
                </c:pt>
                <c:pt idx="58206">
                  <c:v>0</c:v>
                </c:pt>
                <c:pt idx="58207">
                  <c:v>0.248000000000004</c:v>
                </c:pt>
                <c:pt idx="58208">
                  <c:v>4.3439999999999896</c:v>
                </c:pt>
                <c:pt idx="58209">
                  <c:v>0</c:v>
                </c:pt>
                <c:pt idx="58210">
                  <c:v>0</c:v>
                </c:pt>
                <c:pt idx="58211">
                  <c:v>0</c:v>
                </c:pt>
                <c:pt idx="58212">
                  <c:v>0</c:v>
                </c:pt>
                <c:pt idx="58213">
                  <c:v>0</c:v>
                </c:pt>
                <c:pt idx="58214">
                  <c:v>0.124000000000002</c:v>
                </c:pt>
                <c:pt idx="58215">
                  <c:v>0.619999999999997</c:v>
                </c:pt>
                <c:pt idx="58216">
                  <c:v>0</c:v>
                </c:pt>
                <c:pt idx="58217">
                  <c:v>0</c:v>
                </c:pt>
                <c:pt idx="58218">
                  <c:v>0</c:v>
                </c:pt>
                <c:pt idx="58219">
                  <c:v>0</c:v>
                </c:pt>
                <c:pt idx="58220">
                  <c:v>0</c:v>
                </c:pt>
                <c:pt idx="58221">
                  <c:v>0</c:v>
                </c:pt>
                <c:pt idx="58222">
                  <c:v>1.117</c:v>
                </c:pt>
                <c:pt idx="58223">
                  <c:v>0</c:v>
                </c:pt>
                <c:pt idx="58224">
                  <c:v>-0.99300000000000899</c:v>
                </c:pt>
                <c:pt idx="58225">
                  <c:v>0</c:v>
                </c:pt>
                <c:pt idx="58226">
                  <c:v>0.74500000000000399</c:v>
                </c:pt>
                <c:pt idx="58227">
                  <c:v>0</c:v>
                </c:pt>
                <c:pt idx="58228">
                  <c:v>0</c:v>
                </c:pt>
                <c:pt idx="58229">
                  <c:v>0</c:v>
                </c:pt>
                <c:pt idx="58230">
                  <c:v>0</c:v>
                </c:pt>
                <c:pt idx="58231">
                  <c:v>1.2409999999999899</c:v>
                </c:pt>
                <c:pt idx="58232">
                  <c:v>27.056999999999999</c:v>
                </c:pt>
                <c:pt idx="58233">
                  <c:v>14.7699999999999</c:v>
                </c:pt>
                <c:pt idx="58234">
                  <c:v>0</c:v>
                </c:pt>
                <c:pt idx="58235">
                  <c:v>-5.8329999999999904</c:v>
                </c:pt>
                <c:pt idx="58236">
                  <c:v>-0.868999999999999</c:v>
                </c:pt>
                <c:pt idx="58237">
                  <c:v>0</c:v>
                </c:pt>
                <c:pt idx="58238">
                  <c:v>0</c:v>
                </c:pt>
                <c:pt idx="58239">
                  <c:v>0</c:v>
                </c:pt>
                <c:pt idx="58240">
                  <c:v>5.3369999999999997</c:v>
                </c:pt>
                <c:pt idx="58241">
                  <c:v>0</c:v>
                </c:pt>
                <c:pt idx="58242">
                  <c:v>-9.3089999999999904</c:v>
                </c:pt>
                <c:pt idx="58243">
                  <c:v>-2.3580000000000001</c:v>
                </c:pt>
                <c:pt idx="58244">
                  <c:v>-0.620999999999995</c:v>
                </c:pt>
                <c:pt idx="58245">
                  <c:v>-1.8620000000000001</c:v>
                </c:pt>
                <c:pt idx="58246">
                  <c:v>0</c:v>
                </c:pt>
                <c:pt idx="58247">
                  <c:v>0</c:v>
                </c:pt>
                <c:pt idx="58248">
                  <c:v>0</c:v>
                </c:pt>
                <c:pt idx="58249">
                  <c:v>0</c:v>
                </c:pt>
                <c:pt idx="58250">
                  <c:v>0.62100000000000899</c:v>
                </c:pt>
                <c:pt idx="58251">
                  <c:v>-0.373000000000004</c:v>
                </c:pt>
                <c:pt idx="58252">
                  <c:v>0</c:v>
                </c:pt>
                <c:pt idx="58253">
                  <c:v>-0.74500000000000399</c:v>
                </c:pt>
                <c:pt idx="58254">
                  <c:v>-1.11699999999999</c:v>
                </c:pt>
                <c:pt idx="58255">
                  <c:v>0</c:v>
                </c:pt>
                <c:pt idx="58256">
                  <c:v>0</c:v>
                </c:pt>
                <c:pt idx="58257">
                  <c:v>0</c:v>
                </c:pt>
                <c:pt idx="58258">
                  <c:v>0</c:v>
                </c:pt>
                <c:pt idx="58259">
                  <c:v>0</c:v>
                </c:pt>
                <c:pt idx="58260">
                  <c:v>0.496999999999999</c:v>
                </c:pt>
                <c:pt idx="58261">
                  <c:v>0</c:v>
                </c:pt>
                <c:pt idx="58262">
                  <c:v>0.124000000000002</c:v>
                </c:pt>
                <c:pt idx="58263">
                  <c:v>-0.371999999999999</c:v>
                </c:pt>
                <c:pt idx="58264">
                  <c:v>0</c:v>
                </c:pt>
                <c:pt idx="58265">
                  <c:v>0</c:v>
                </c:pt>
                <c:pt idx="58266">
                  <c:v>0</c:v>
                </c:pt>
                <c:pt idx="58267">
                  <c:v>1.6139999999999901</c:v>
                </c:pt>
                <c:pt idx="58268">
                  <c:v>0</c:v>
                </c:pt>
                <c:pt idx="58269">
                  <c:v>1.4889999999999901</c:v>
                </c:pt>
                <c:pt idx="58270">
                  <c:v>1.117</c:v>
                </c:pt>
                <c:pt idx="58271">
                  <c:v>0</c:v>
                </c:pt>
                <c:pt idx="58272">
                  <c:v>-2.234</c:v>
                </c:pt>
                <c:pt idx="58273">
                  <c:v>0</c:v>
                </c:pt>
                <c:pt idx="58274">
                  <c:v>0</c:v>
                </c:pt>
                <c:pt idx="58275">
                  <c:v>0</c:v>
                </c:pt>
                <c:pt idx="58276">
                  <c:v>0</c:v>
                </c:pt>
                <c:pt idx="58277">
                  <c:v>0</c:v>
                </c:pt>
                <c:pt idx="58278">
                  <c:v>0.247999999999997</c:v>
                </c:pt>
                <c:pt idx="58279">
                  <c:v>-0.496999999999999</c:v>
                </c:pt>
                <c:pt idx="58280">
                  <c:v>0</c:v>
                </c:pt>
                <c:pt idx="58281">
                  <c:v>-0.619999999999997</c:v>
                </c:pt>
                <c:pt idx="58282">
                  <c:v>0</c:v>
                </c:pt>
                <c:pt idx="58283">
                  <c:v>0</c:v>
                </c:pt>
                <c:pt idx="58284">
                  <c:v>0</c:v>
                </c:pt>
                <c:pt idx="58285">
                  <c:v>-0.247999999999997</c:v>
                </c:pt>
                <c:pt idx="58286">
                  <c:v>0</c:v>
                </c:pt>
                <c:pt idx="58287">
                  <c:v>0</c:v>
                </c:pt>
                <c:pt idx="58288">
                  <c:v>-0.248000000000004</c:v>
                </c:pt>
                <c:pt idx="58289">
                  <c:v>0.49600000000000199</c:v>
                </c:pt>
                <c:pt idx="58290">
                  <c:v>0</c:v>
                </c:pt>
                <c:pt idx="58291">
                  <c:v>0</c:v>
                </c:pt>
                <c:pt idx="58292">
                  <c:v>0</c:v>
                </c:pt>
                <c:pt idx="58293">
                  <c:v>0</c:v>
                </c:pt>
                <c:pt idx="58294">
                  <c:v>0</c:v>
                </c:pt>
                <c:pt idx="58295">
                  <c:v>0</c:v>
                </c:pt>
                <c:pt idx="58296">
                  <c:v>1.2409999999999899</c:v>
                </c:pt>
                <c:pt idx="58297">
                  <c:v>0</c:v>
                </c:pt>
                <c:pt idx="58298">
                  <c:v>-1.986</c:v>
                </c:pt>
                <c:pt idx="58299">
                  <c:v>0</c:v>
                </c:pt>
                <c:pt idx="58300">
                  <c:v>0</c:v>
                </c:pt>
                <c:pt idx="58301">
                  <c:v>0</c:v>
                </c:pt>
                <c:pt idx="58302">
                  <c:v>0</c:v>
                </c:pt>
                <c:pt idx="58303">
                  <c:v>0</c:v>
                </c:pt>
                <c:pt idx="58304">
                  <c:v>0.247999999999997</c:v>
                </c:pt>
                <c:pt idx="58305">
                  <c:v>-0.372999999999997</c:v>
                </c:pt>
                <c:pt idx="58306">
                  <c:v>0</c:v>
                </c:pt>
                <c:pt idx="58307">
                  <c:v>-0.371999999999999</c:v>
                </c:pt>
                <c:pt idx="58308">
                  <c:v>-0.124000000000002</c:v>
                </c:pt>
                <c:pt idx="58309">
                  <c:v>0</c:v>
                </c:pt>
                <c:pt idx="58310">
                  <c:v>0</c:v>
                </c:pt>
                <c:pt idx="58311">
                  <c:v>0</c:v>
                </c:pt>
                <c:pt idx="58312">
                  <c:v>-0.868999999999999</c:v>
                </c:pt>
                <c:pt idx="58313">
                  <c:v>0</c:v>
                </c:pt>
                <c:pt idx="58314">
                  <c:v>1.3659999999999899</c:v>
                </c:pt>
                <c:pt idx="58315">
                  <c:v>0</c:v>
                </c:pt>
                <c:pt idx="58316">
                  <c:v>0</c:v>
                </c:pt>
                <c:pt idx="58317">
                  <c:v>1.613</c:v>
                </c:pt>
                <c:pt idx="58318">
                  <c:v>0</c:v>
                </c:pt>
                <c:pt idx="58319">
                  <c:v>0</c:v>
                </c:pt>
                <c:pt idx="58320">
                  <c:v>0</c:v>
                </c:pt>
                <c:pt idx="58321">
                  <c:v>0</c:v>
                </c:pt>
                <c:pt idx="58322">
                  <c:v>0</c:v>
                </c:pt>
                <c:pt idx="58323">
                  <c:v>0</c:v>
                </c:pt>
                <c:pt idx="58324">
                  <c:v>-1.36499999999999</c:v>
                </c:pt>
                <c:pt idx="58325">
                  <c:v>-1.986</c:v>
                </c:pt>
                <c:pt idx="58326">
                  <c:v>1.365</c:v>
                </c:pt>
                <c:pt idx="58327">
                  <c:v>0</c:v>
                </c:pt>
                <c:pt idx="58328">
                  <c:v>0</c:v>
                </c:pt>
                <c:pt idx="58329">
                  <c:v>0</c:v>
                </c:pt>
                <c:pt idx="58330">
                  <c:v>0</c:v>
                </c:pt>
                <c:pt idx="58331">
                  <c:v>0</c:v>
                </c:pt>
                <c:pt idx="58332">
                  <c:v>0</c:v>
                </c:pt>
                <c:pt idx="58333">
                  <c:v>-0.62000000000000399</c:v>
                </c:pt>
                <c:pt idx="58334">
                  <c:v>-0.123999999999995</c:v>
                </c:pt>
                <c:pt idx="58335">
                  <c:v>0</c:v>
                </c:pt>
                <c:pt idx="58336">
                  <c:v>0</c:v>
                </c:pt>
                <c:pt idx="58337">
                  <c:v>0</c:v>
                </c:pt>
                <c:pt idx="58338">
                  <c:v>0</c:v>
                </c:pt>
                <c:pt idx="58339">
                  <c:v>1.4890000000000001</c:v>
                </c:pt>
                <c:pt idx="58340">
                  <c:v>1.73799999999999</c:v>
                </c:pt>
                <c:pt idx="58341">
                  <c:v>0.495999999999995</c:v>
                </c:pt>
                <c:pt idx="58342">
                  <c:v>-0.495999999999995</c:v>
                </c:pt>
                <c:pt idx="58343">
                  <c:v>-0.620999999999995</c:v>
                </c:pt>
                <c:pt idx="58344">
                  <c:v>0</c:v>
                </c:pt>
                <c:pt idx="58345">
                  <c:v>0</c:v>
                </c:pt>
                <c:pt idx="58346">
                  <c:v>0</c:v>
                </c:pt>
                <c:pt idx="58347">
                  <c:v>0</c:v>
                </c:pt>
                <c:pt idx="58348">
                  <c:v>-0.868999999999999</c:v>
                </c:pt>
                <c:pt idx="58349">
                  <c:v>-0.619999999999997</c:v>
                </c:pt>
                <c:pt idx="58350">
                  <c:v>0</c:v>
                </c:pt>
                <c:pt idx="58351">
                  <c:v>0</c:v>
                </c:pt>
                <c:pt idx="58352">
                  <c:v>-0.124000000000002</c:v>
                </c:pt>
                <c:pt idx="58353">
                  <c:v>0</c:v>
                </c:pt>
                <c:pt idx="58354">
                  <c:v>0</c:v>
                </c:pt>
                <c:pt idx="58355">
                  <c:v>0</c:v>
                </c:pt>
                <c:pt idx="58356">
                  <c:v>0</c:v>
                </c:pt>
                <c:pt idx="58357">
                  <c:v>-0.371999999999999</c:v>
                </c:pt>
                <c:pt idx="58358">
                  <c:v>0.371999999999999</c:v>
                </c:pt>
                <c:pt idx="58359">
                  <c:v>-0.371999999999999</c:v>
                </c:pt>
                <c:pt idx="58360">
                  <c:v>0.247999999999997</c:v>
                </c:pt>
                <c:pt idx="58361">
                  <c:v>0</c:v>
                </c:pt>
                <c:pt idx="58362">
                  <c:v>0.124000000000002</c:v>
                </c:pt>
                <c:pt idx="58363">
                  <c:v>0</c:v>
                </c:pt>
                <c:pt idx="58364">
                  <c:v>0</c:v>
                </c:pt>
                <c:pt idx="58365">
                  <c:v>0</c:v>
                </c:pt>
                <c:pt idx="58366">
                  <c:v>0</c:v>
                </c:pt>
                <c:pt idx="58367">
                  <c:v>-0.248000000000004</c:v>
                </c:pt>
                <c:pt idx="58368">
                  <c:v>0</c:v>
                </c:pt>
                <c:pt idx="58369">
                  <c:v>-0.620999999999995</c:v>
                </c:pt>
                <c:pt idx="58370">
                  <c:v>0.992999999999995</c:v>
                </c:pt>
                <c:pt idx="58371">
                  <c:v>-0.992999999999995</c:v>
                </c:pt>
                <c:pt idx="58372">
                  <c:v>0</c:v>
                </c:pt>
                <c:pt idx="58373">
                  <c:v>0</c:v>
                </c:pt>
                <c:pt idx="58374">
                  <c:v>0</c:v>
                </c:pt>
                <c:pt idx="58375">
                  <c:v>0</c:v>
                </c:pt>
                <c:pt idx="58376">
                  <c:v>0</c:v>
                </c:pt>
                <c:pt idx="58377">
                  <c:v>0</c:v>
                </c:pt>
                <c:pt idx="58378">
                  <c:v>-1.117</c:v>
                </c:pt>
                <c:pt idx="58379">
                  <c:v>0</c:v>
                </c:pt>
                <c:pt idx="58380">
                  <c:v>1.365</c:v>
                </c:pt>
                <c:pt idx="58381">
                  <c:v>0</c:v>
                </c:pt>
                <c:pt idx="58382">
                  <c:v>0</c:v>
                </c:pt>
                <c:pt idx="58383">
                  <c:v>0</c:v>
                </c:pt>
                <c:pt idx="58384">
                  <c:v>0.495999999999995</c:v>
                </c:pt>
                <c:pt idx="58385">
                  <c:v>0</c:v>
                </c:pt>
                <c:pt idx="58386">
                  <c:v>0</c:v>
                </c:pt>
                <c:pt idx="58387">
                  <c:v>0.99300000000000199</c:v>
                </c:pt>
                <c:pt idx="58388">
                  <c:v>1.3660000000000001</c:v>
                </c:pt>
                <c:pt idx="58389">
                  <c:v>0</c:v>
                </c:pt>
                <c:pt idx="58390">
                  <c:v>0</c:v>
                </c:pt>
                <c:pt idx="58391">
                  <c:v>0</c:v>
                </c:pt>
                <c:pt idx="58392">
                  <c:v>0</c:v>
                </c:pt>
                <c:pt idx="58393">
                  <c:v>-0.74500000000000399</c:v>
                </c:pt>
                <c:pt idx="58394">
                  <c:v>-0.619999999999997</c:v>
                </c:pt>
                <c:pt idx="58395">
                  <c:v>-0.247999999999997</c:v>
                </c:pt>
                <c:pt idx="58396">
                  <c:v>0</c:v>
                </c:pt>
                <c:pt idx="58397">
                  <c:v>-0.373000000000004</c:v>
                </c:pt>
                <c:pt idx="58398">
                  <c:v>-0.371999999999999</c:v>
                </c:pt>
                <c:pt idx="58399">
                  <c:v>0</c:v>
                </c:pt>
                <c:pt idx="58400">
                  <c:v>0</c:v>
                </c:pt>
                <c:pt idx="58401">
                  <c:v>0</c:v>
                </c:pt>
                <c:pt idx="58402">
                  <c:v>-1.8620000000000001</c:v>
                </c:pt>
                <c:pt idx="58403">
                  <c:v>-0.247999999999997</c:v>
                </c:pt>
                <c:pt idx="58404">
                  <c:v>0.247999999999997</c:v>
                </c:pt>
                <c:pt idx="58405">
                  <c:v>0.496999999999999</c:v>
                </c:pt>
                <c:pt idx="58406">
                  <c:v>0</c:v>
                </c:pt>
                <c:pt idx="58407">
                  <c:v>0.991999999999997</c:v>
                </c:pt>
                <c:pt idx="58408">
                  <c:v>0</c:v>
                </c:pt>
                <c:pt idx="58409">
                  <c:v>0</c:v>
                </c:pt>
                <c:pt idx="58410">
                  <c:v>0</c:v>
                </c:pt>
                <c:pt idx="58411">
                  <c:v>-0.496999999999999</c:v>
                </c:pt>
                <c:pt idx="58412">
                  <c:v>0</c:v>
                </c:pt>
                <c:pt idx="58413">
                  <c:v>0</c:v>
                </c:pt>
                <c:pt idx="58414">
                  <c:v>0.868999999999999</c:v>
                </c:pt>
                <c:pt idx="58415">
                  <c:v>0</c:v>
                </c:pt>
                <c:pt idx="58416">
                  <c:v>-0.743999999999999</c:v>
                </c:pt>
                <c:pt idx="58417">
                  <c:v>0</c:v>
                </c:pt>
                <c:pt idx="58418">
                  <c:v>0</c:v>
                </c:pt>
                <c:pt idx="58419">
                  <c:v>0</c:v>
                </c:pt>
                <c:pt idx="58420">
                  <c:v>0</c:v>
                </c:pt>
                <c:pt idx="58421">
                  <c:v>0.868999999999999</c:v>
                </c:pt>
                <c:pt idx="58422">
                  <c:v>0</c:v>
                </c:pt>
                <c:pt idx="58423">
                  <c:v>-0.372999999999997</c:v>
                </c:pt>
                <c:pt idx="58424">
                  <c:v>0</c:v>
                </c:pt>
                <c:pt idx="58425">
                  <c:v>-0.86800000000000199</c:v>
                </c:pt>
                <c:pt idx="58426">
                  <c:v>0</c:v>
                </c:pt>
                <c:pt idx="58427">
                  <c:v>0</c:v>
                </c:pt>
                <c:pt idx="58428">
                  <c:v>0</c:v>
                </c:pt>
                <c:pt idx="58429">
                  <c:v>0</c:v>
                </c:pt>
                <c:pt idx="58430">
                  <c:v>-8.1919999999999895</c:v>
                </c:pt>
                <c:pt idx="58431">
                  <c:v>-1.117</c:v>
                </c:pt>
                <c:pt idx="58432">
                  <c:v>0</c:v>
                </c:pt>
                <c:pt idx="58433">
                  <c:v>0</c:v>
                </c:pt>
                <c:pt idx="58434">
                  <c:v>0</c:v>
                </c:pt>
                <c:pt idx="58435">
                  <c:v>0</c:v>
                </c:pt>
                <c:pt idx="58436">
                  <c:v>0</c:v>
                </c:pt>
                <c:pt idx="58437">
                  <c:v>0</c:v>
                </c:pt>
                <c:pt idx="58438">
                  <c:v>0.495999999999995</c:v>
                </c:pt>
                <c:pt idx="58439">
                  <c:v>-0.123999999999995</c:v>
                </c:pt>
                <c:pt idx="58440">
                  <c:v>0</c:v>
                </c:pt>
                <c:pt idx="58441">
                  <c:v>-0.62000000000000399</c:v>
                </c:pt>
                <c:pt idx="58442">
                  <c:v>-1.11699999999999</c:v>
                </c:pt>
                <c:pt idx="58443">
                  <c:v>0</c:v>
                </c:pt>
                <c:pt idx="58444">
                  <c:v>0</c:v>
                </c:pt>
                <c:pt idx="58445">
                  <c:v>0</c:v>
                </c:pt>
                <c:pt idx="58446">
                  <c:v>0</c:v>
                </c:pt>
                <c:pt idx="58447">
                  <c:v>0.247999999999997</c:v>
                </c:pt>
                <c:pt idx="58448">
                  <c:v>0.125</c:v>
                </c:pt>
                <c:pt idx="58449">
                  <c:v>0</c:v>
                </c:pt>
                <c:pt idx="58450">
                  <c:v>-0.62100000000000199</c:v>
                </c:pt>
                <c:pt idx="58451">
                  <c:v>-0.123999999999995</c:v>
                </c:pt>
                <c:pt idx="58452">
                  <c:v>0.123999999999995</c:v>
                </c:pt>
                <c:pt idx="58453">
                  <c:v>0</c:v>
                </c:pt>
                <c:pt idx="58454">
                  <c:v>0</c:v>
                </c:pt>
                <c:pt idx="58455">
                  <c:v>0</c:v>
                </c:pt>
                <c:pt idx="58456">
                  <c:v>0.125</c:v>
                </c:pt>
                <c:pt idx="58457">
                  <c:v>0.124000000000002</c:v>
                </c:pt>
                <c:pt idx="58458">
                  <c:v>0.867999999999995</c:v>
                </c:pt>
                <c:pt idx="58459">
                  <c:v>0</c:v>
                </c:pt>
                <c:pt idx="58460">
                  <c:v>0.125</c:v>
                </c:pt>
                <c:pt idx="58461">
                  <c:v>0.62000000000000399</c:v>
                </c:pt>
                <c:pt idx="58462">
                  <c:v>0</c:v>
                </c:pt>
                <c:pt idx="58463">
                  <c:v>0</c:v>
                </c:pt>
                <c:pt idx="58464">
                  <c:v>0</c:v>
                </c:pt>
                <c:pt idx="58465">
                  <c:v>-1.8620000000000001</c:v>
                </c:pt>
                <c:pt idx="58466">
                  <c:v>-0.619999999999997</c:v>
                </c:pt>
                <c:pt idx="58467">
                  <c:v>-0.74500000000000399</c:v>
                </c:pt>
                <c:pt idx="58468">
                  <c:v>0</c:v>
                </c:pt>
                <c:pt idx="58469">
                  <c:v>0.49600000000000199</c:v>
                </c:pt>
                <c:pt idx="58470">
                  <c:v>0.249000000000002</c:v>
                </c:pt>
                <c:pt idx="58471">
                  <c:v>0</c:v>
                </c:pt>
                <c:pt idx="58472">
                  <c:v>0</c:v>
                </c:pt>
                <c:pt idx="58473">
                  <c:v>0</c:v>
                </c:pt>
                <c:pt idx="58474">
                  <c:v>0.744999999999997</c:v>
                </c:pt>
                <c:pt idx="58475">
                  <c:v>0</c:v>
                </c:pt>
                <c:pt idx="58476">
                  <c:v>-0.99300000000000199</c:v>
                </c:pt>
                <c:pt idx="58477">
                  <c:v>0</c:v>
                </c:pt>
                <c:pt idx="58478">
                  <c:v>0.62000000000000399</c:v>
                </c:pt>
                <c:pt idx="58479">
                  <c:v>0</c:v>
                </c:pt>
                <c:pt idx="58480">
                  <c:v>0</c:v>
                </c:pt>
                <c:pt idx="58481">
                  <c:v>0</c:v>
                </c:pt>
                <c:pt idx="58482">
                  <c:v>0</c:v>
                </c:pt>
                <c:pt idx="58483">
                  <c:v>0</c:v>
                </c:pt>
                <c:pt idx="58484">
                  <c:v>0.62100000000000899</c:v>
                </c:pt>
                <c:pt idx="58485">
                  <c:v>0.123999999999995</c:v>
                </c:pt>
                <c:pt idx="58486">
                  <c:v>0</c:v>
                </c:pt>
                <c:pt idx="58487">
                  <c:v>0.123999999999995</c:v>
                </c:pt>
                <c:pt idx="58488">
                  <c:v>0</c:v>
                </c:pt>
                <c:pt idx="58489">
                  <c:v>0</c:v>
                </c:pt>
                <c:pt idx="58490">
                  <c:v>0</c:v>
                </c:pt>
                <c:pt idx="58491">
                  <c:v>0</c:v>
                </c:pt>
                <c:pt idx="58492">
                  <c:v>-0.495999999999995</c:v>
                </c:pt>
                <c:pt idx="58493">
                  <c:v>0</c:v>
                </c:pt>
                <c:pt idx="58494">
                  <c:v>0</c:v>
                </c:pt>
                <c:pt idx="58495">
                  <c:v>0.247999999999997</c:v>
                </c:pt>
                <c:pt idx="58496">
                  <c:v>0.744999999999997</c:v>
                </c:pt>
                <c:pt idx="58497">
                  <c:v>-0.744999999999997</c:v>
                </c:pt>
                <c:pt idx="58498">
                  <c:v>0</c:v>
                </c:pt>
                <c:pt idx="58499">
                  <c:v>0</c:v>
                </c:pt>
                <c:pt idx="58500">
                  <c:v>0</c:v>
                </c:pt>
                <c:pt idx="58501">
                  <c:v>0</c:v>
                </c:pt>
                <c:pt idx="58502">
                  <c:v>2.359</c:v>
                </c:pt>
                <c:pt idx="58503">
                  <c:v>0</c:v>
                </c:pt>
                <c:pt idx="58504">
                  <c:v>-0.496999999999999</c:v>
                </c:pt>
                <c:pt idx="58505">
                  <c:v>-1.986</c:v>
                </c:pt>
                <c:pt idx="58506">
                  <c:v>0</c:v>
                </c:pt>
                <c:pt idx="58507">
                  <c:v>0</c:v>
                </c:pt>
                <c:pt idx="58508">
                  <c:v>0</c:v>
                </c:pt>
                <c:pt idx="58509">
                  <c:v>0</c:v>
                </c:pt>
                <c:pt idx="58510">
                  <c:v>-0.123999999999995</c:v>
                </c:pt>
                <c:pt idx="58511">
                  <c:v>-1.117</c:v>
                </c:pt>
                <c:pt idx="58512">
                  <c:v>0</c:v>
                </c:pt>
                <c:pt idx="58513">
                  <c:v>-0.123999999999995</c:v>
                </c:pt>
                <c:pt idx="58514">
                  <c:v>-0.373000000000004</c:v>
                </c:pt>
                <c:pt idx="58515">
                  <c:v>-0.867999999999995</c:v>
                </c:pt>
                <c:pt idx="58516">
                  <c:v>0</c:v>
                </c:pt>
                <c:pt idx="58517">
                  <c:v>0</c:v>
                </c:pt>
                <c:pt idx="58518">
                  <c:v>0</c:v>
                </c:pt>
                <c:pt idx="58519">
                  <c:v>0</c:v>
                </c:pt>
                <c:pt idx="58520">
                  <c:v>0.99300000000000199</c:v>
                </c:pt>
                <c:pt idx="58521">
                  <c:v>0</c:v>
                </c:pt>
                <c:pt idx="58522">
                  <c:v>-0.124000000000002</c:v>
                </c:pt>
                <c:pt idx="58523">
                  <c:v>-0.249000000000002</c:v>
                </c:pt>
                <c:pt idx="58524">
                  <c:v>0</c:v>
                </c:pt>
                <c:pt idx="58525">
                  <c:v>0</c:v>
                </c:pt>
                <c:pt idx="58526">
                  <c:v>0</c:v>
                </c:pt>
                <c:pt idx="58527">
                  <c:v>0</c:v>
                </c:pt>
                <c:pt idx="58528">
                  <c:v>0</c:v>
                </c:pt>
                <c:pt idx="58529">
                  <c:v>1.6140000000000001</c:v>
                </c:pt>
                <c:pt idx="58530">
                  <c:v>0</c:v>
                </c:pt>
                <c:pt idx="58531">
                  <c:v>-0.12400000000000901</c:v>
                </c:pt>
                <c:pt idx="58532">
                  <c:v>-0.620999999999995</c:v>
                </c:pt>
                <c:pt idx="58533">
                  <c:v>0.620999999999995</c:v>
                </c:pt>
                <c:pt idx="58534">
                  <c:v>0</c:v>
                </c:pt>
                <c:pt idx="58535">
                  <c:v>0</c:v>
                </c:pt>
                <c:pt idx="58536">
                  <c:v>0</c:v>
                </c:pt>
                <c:pt idx="58537">
                  <c:v>-0.620999999999995</c:v>
                </c:pt>
                <c:pt idx="58538">
                  <c:v>0.620999999999995</c:v>
                </c:pt>
                <c:pt idx="58539">
                  <c:v>-1.11699999999999</c:v>
                </c:pt>
                <c:pt idx="58540">
                  <c:v>0.371999999999999</c:v>
                </c:pt>
                <c:pt idx="58541">
                  <c:v>0</c:v>
                </c:pt>
                <c:pt idx="58542">
                  <c:v>0</c:v>
                </c:pt>
                <c:pt idx="58543">
                  <c:v>0</c:v>
                </c:pt>
                <c:pt idx="58544">
                  <c:v>0</c:v>
                </c:pt>
                <c:pt idx="58545">
                  <c:v>0</c:v>
                </c:pt>
                <c:pt idx="58546">
                  <c:v>0.619999999999997</c:v>
                </c:pt>
                <c:pt idx="58547">
                  <c:v>0</c:v>
                </c:pt>
                <c:pt idx="58548">
                  <c:v>-0.992999999999995</c:v>
                </c:pt>
                <c:pt idx="58549">
                  <c:v>-0.49600000000000199</c:v>
                </c:pt>
                <c:pt idx="58550">
                  <c:v>0.49600000000000199</c:v>
                </c:pt>
                <c:pt idx="58551">
                  <c:v>0.247999999999997</c:v>
                </c:pt>
                <c:pt idx="58552">
                  <c:v>0</c:v>
                </c:pt>
                <c:pt idx="58553">
                  <c:v>0</c:v>
                </c:pt>
                <c:pt idx="58554">
                  <c:v>0</c:v>
                </c:pt>
                <c:pt idx="58555">
                  <c:v>0.248000000000004</c:v>
                </c:pt>
                <c:pt idx="58556">
                  <c:v>0</c:v>
                </c:pt>
                <c:pt idx="58557">
                  <c:v>-0.86800000000000899</c:v>
                </c:pt>
                <c:pt idx="58558">
                  <c:v>0</c:v>
                </c:pt>
                <c:pt idx="58559">
                  <c:v>0.248000000000004</c:v>
                </c:pt>
                <c:pt idx="58560">
                  <c:v>0</c:v>
                </c:pt>
                <c:pt idx="58561">
                  <c:v>0</c:v>
                </c:pt>
                <c:pt idx="58562">
                  <c:v>0</c:v>
                </c:pt>
                <c:pt idx="58563">
                  <c:v>0</c:v>
                </c:pt>
                <c:pt idx="58564">
                  <c:v>0</c:v>
                </c:pt>
                <c:pt idx="58565">
                  <c:v>0.125</c:v>
                </c:pt>
                <c:pt idx="58566">
                  <c:v>-0.99300000000000199</c:v>
                </c:pt>
                <c:pt idx="58567">
                  <c:v>0.86800000000000199</c:v>
                </c:pt>
                <c:pt idx="58568">
                  <c:v>0</c:v>
                </c:pt>
                <c:pt idx="58569">
                  <c:v>0</c:v>
                </c:pt>
                <c:pt idx="58570">
                  <c:v>0</c:v>
                </c:pt>
                <c:pt idx="58571">
                  <c:v>0</c:v>
                </c:pt>
                <c:pt idx="58572">
                  <c:v>0</c:v>
                </c:pt>
                <c:pt idx="58573">
                  <c:v>0</c:v>
                </c:pt>
                <c:pt idx="58574">
                  <c:v>-0.99300000000000199</c:v>
                </c:pt>
                <c:pt idx="58575">
                  <c:v>0</c:v>
                </c:pt>
                <c:pt idx="58576">
                  <c:v>0</c:v>
                </c:pt>
                <c:pt idx="58577">
                  <c:v>1.98599999999999</c:v>
                </c:pt>
                <c:pt idx="58578">
                  <c:v>0</c:v>
                </c:pt>
                <c:pt idx="58579">
                  <c:v>0</c:v>
                </c:pt>
                <c:pt idx="58580">
                  <c:v>0</c:v>
                </c:pt>
                <c:pt idx="58581">
                  <c:v>0</c:v>
                </c:pt>
                <c:pt idx="58582">
                  <c:v>0.12400000000000901</c:v>
                </c:pt>
                <c:pt idx="58583">
                  <c:v>-0.12400000000000901</c:v>
                </c:pt>
                <c:pt idx="58584">
                  <c:v>-1.36499999999999</c:v>
                </c:pt>
                <c:pt idx="58585">
                  <c:v>0</c:v>
                </c:pt>
                <c:pt idx="58586">
                  <c:v>-0.62100000000000199</c:v>
                </c:pt>
                <c:pt idx="58587">
                  <c:v>-0.371999999999999</c:v>
                </c:pt>
                <c:pt idx="58588">
                  <c:v>0</c:v>
                </c:pt>
                <c:pt idx="58589">
                  <c:v>0</c:v>
                </c:pt>
                <c:pt idx="58590">
                  <c:v>0</c:v>
                </c:pt>
                <c:pt idx="58591">
                  <c:v>0</c:v>
                </c:pt>
                <c:pt idx="58592">
                  <c:v>0</c:v>
                </c:pt>
                <c:pt idx="58593">
                  <c:v>-0.124000000000002</c:v>
                </c:pt>
                <c:pt idx="58594">
                  <c:v>1.2409999999999899</c:v>
                </c:pt>
                <c:pt idx="58595">
                  <c:v>0</c:v>
                </c:pt>
                <c:pt idx="58596">
                  <c:v>0</c:v>
                </c:pt>
                <c:pt idx="58597">
                  <c:v>0</c:v>
                </c:pt>
                <c:pt idx="58598">
                  <c:v>0</c:v>
                </c:pt>
                <c:pt idx="58599">
                  <c:v>0</c:v>
                </c:pt>
                <c:pt idx="58600">
                  <c:v>0.743999999999999</c:v>
                </c:pt>
                <c:pt idx="58601">
                  <c:v>0</c:v>
                </c:pt>
                <c:pt idx="58602">
                  <c:v>0.373000000000004</c:v>
                </c:pt>
                <c:pt idx="58603">
                  <c:v>0</c:v>
                </c:pt>
                <c:pt idx="58604">
                  <c:v>0.868999999999999</c:v>
                </c:pt>
                <c:pt idx="58605">
                  <c:v>0</c:v>
                </c:pt>
                <c:pt idx="58606">
                  <c:v>0</c:v>
                </c:pt>
                <c:pt idx="58607">
                  <c:v>0</c:v>
                </c:pt>
                <c:pt idx="58608">
                  <c:v>0</c:v>
                </c:pt>
                <c:pt idx="58609">
                  <c:v>-0.125</c:v>
                </c:pt>
                <c:pt idx="58610">
                  <c:v>0</c:v>
                </c:pt>
                <c:pt idx="58611">
                  <c:v>0</c:v>
                </c:pt>
                <c:pt idx="58612">
                  <c:v>0</c:v>
                </c:pt>
                <c:pt idx="58613">
                  <c:v>0</c:v>
                </c:pt>
                <c:pt idx="58614">
                  <c:v>-0.619999999999997</c:v>
                </c:pt>
                <c:pt idx="58615">
                  <c:v>0</c:v>
                </c:pt>
                <c:pt idx="58616">
                  <c:v>0</c:v>
                </c:pt>
                <c:pt idx="58617">
                  <c:v>0</c:v>
                </c:pt>
                <c:pt idx="58618">
                  <c:v>0.247999999999997</c:v>
                </c:pt>
                <c:pt idx="58619">
                  <c:v>8.0679999999999907</c:v>
                </c:pt>
                <c:pt idx="58620">
                  <c:v>29.414999999999999</c:v>
                </c:pt>
                <c:pt idx="58621">
                  <c:v>0.496999999999999</c:v>
                </c:pt>
                <c:pt idx="58622">
                  <c:v>0</c:v>
                </c:pt>
                <c:pt idx="58623">
                  <c:v>0</c:v>
                </c:pt>
                <c:pt idx="58624">
                  <c:v>0</c:v>
                </c:pt>
                <c:pt idx="58625">
                  <c:v>0</c:v>
                </c:pt>
                <c:pt idx="58626">
                  <c:v>0</c:v>
                </c:pt>
                <c:pt idx="58627">
                  <c:v>0</c:v>
                </c:pt>
                <c:pt idx="58628">
                  <c:v>-6.45399999999999</c:v>
                </c:pt>
                <c:pt idx="58629">
                  <c:v>-1.6140000000000001</c:v>
                </c:pt>
                <c:pt idx="58630">
                  <c:v>-2.6059999999999999</c:v>
                </c:pt>
                <c:pt idx="58631">
                  <c:v>-3.2269999999999799</c:v>
                </c:pt>
                <c:pt idx="58632">
                  <c:v>-1.2409999999999899</c:v>
                </c:pt>
                <c:pt idx="58633">
                  <c:v>0</c:v>
                </c:pt>
                <c:pt idx="58634">
                  <c:v>0</c:v>
                </c:pt>
                <c:pt idx="58635">
                  <c:v>0</c:v>
                </c:pt>
                <c:pt idx="58636">
                  <c:v>0.62100000000000899</c:v>
                </c:pt>
                <c:pt idx="58637">
                  <c:v>2.6059999999999901</c:v>
                </c:pt>
                <c:pt idx="58638">
                  <c:v>0</c:v>
                </c:pt>
                <c:pt idx="58639">
                  <c:v>-4.9639999999999898</c:v>
                </c:pt>
                <c:pt idx="58640">
                  <c:v>-0.248999999999995</c:v>
                </c:pt>
                <c:pt idx="58641">
                  <c:v>-0.49600000000000899</c:v>
                </c:pt>
                <c:pt idx="58642">
                  <c:v>0</c:v>
                </c:pt>
                <c:pt idx="58643">
                  <c:v>0</c:v>
                </c:pt>
                <c:pt idx="58644">
                  <c:v>0</c:v>
                </c:pt>
                <c:pt idx="58645">
                  <c:v>-10.921999999999899</c:v>
                </c:pt>
                <c:pt idx="58646">
                  <c:v>-5.3369999999999997</c:v>
                </c:pt>
                <c:pt idx="58647">
                  <c:v>-0.373000000000004</c:v>
                </c:pt>
                <c:pt idx="58648">
                  <c:v>0.373000000000004</c:v>
                </c:pt>
                <c:pt idx="58649">
                  <c:v>3.5990000000000002</c:v>
                </c:pt>
                <c:pt idx="58650">
                  <c:v>0</c:v>
                </c:pt>
                <c:pt idx="58651">
                  <c:v>0</c:v>
                </c:pt>
                <c:pt idx="58652">
                  <c:v>0</c:v>
                </c:pt>
                <c:pt idx="58653">
                  <c:v>0</c:v>
                </c:pt>
                <c:pt idx="58654">
                  <c:v>0</c:v>
                </c:pt>
                <c:pt idx="58655">
                  <c:v>0</c:v>
                </c:pt>
                <c:pt idx="58656">
                  <c:v>-0.496999999999999</c:v>
                </c:pt>
                <c:pt idx="58657">
                  <c:v>-0.247999999999997</c:v>
                </c:pt>
                <c:pt idx="58658">
                  <c:v>-0.496999999999999</c:v>
                </c:pt>
                <c:pt idx="58659">
                  <c:v>0.496999999999999</c:v>
                </c:pt>
                <c:pt idx="58660">
                  <c:v>0</c:v>
                </c:pt>
                <c:pt idx="58661">
                  <c:v>0</c:v>
                </c:pt>
                <c:pt idx="58662">
                  <c:v>0</c:v>
                </c:pt>
                <c:pt idx="58663">
                  <c:v>0.372999999999997</c:v>
                </c:pt>
                <c:pt idx="58664">
                  <c:v>1.86099999999999</c:v>
                </c:pt>
                <c:pt idx="58665">
                  <c:v>0</c:v>
                </c:pt>
                <c:pt idx="58666">
                  <c:v>-1.2409999999999899</c:v>
                </c:pt>
                <c:pt idx="58667">
                  <c:v>0</c:v>
                </c:pt>
                <c:pt idx="58668">
                  <c:v>-0.371999999999999</c:v>
                </c:pt>
                <c:pt idx="58669">
                  <c:v>0</c:v>
                </c:pt>
                <c:pt idx="58670">
                  <c:v>0</c:v>
                </c:pt>
                <c:pt idx="58671">
                  <c:v>0</c:v>
                </c:pt>
                <c:pt idx="58672">
                  <c:v>-0.123999999999995</c:v>
                </c:pt>
                <c:pt idx="58673">
                  <c:v>0.495999999999995</c:v>
                </c:pt>
                <c:pt idx="58674">
                  <c:v>-0.99300000000000199</c:v>
                </c:pt>
                <c:pt idx="58675">
                  <c:v>0.372999999999997</c:v>
                </c:pt>
                <c:pt idx="58676">
                  <c:v>-0.125</c:v>
                </c:pt>
                <c:pt idx="58677">
                  <c:v>0</c:v>
                </c:pt>
                <c:pt idx="58678">
                  <c:v>0</c:v>
                </c:pt>
                <c:pt idx="58679">
                  <c:v>0</c:v>
                </c:pt>
                <c:pt idx="58680">
                  <c:v>0</c:v>
                </c:pt>
                <c:pt idx="58681">
                  <c:v>-1.11699999999999</c:v>
                </c:pt>
                <c:pt idx="58682">
                  <c:v>0</c:v>
                </c:pt>
                <c:pt idx="58683">
                  <c:v>0.99300000000000199</c:v>
                </c:pt>
                <c:pt idx="58684">
                  <c:v>0</c:v>
                </c:pt>
                <c:pt idx="58685">
                  <c:v>-0.124000000000002</c:v>
                </c:pt>
                <c:pt idx="58686">
                  <c:v>-0.49600000000000199</c:v>
                </c:pt>
                <c:pt idx="58687">
                  <c:v>0</c:v>
                </c:pt>
                <c:pt idx="58688">
                  <c:v>0</c:v>
                </c:pt>
                <c:pt idx="58689">
                  <c:v>0</c:v>
                </c:pt>
                <c:pt idx="58690">
                  <c:v>0</c:v>
                </c:pt>
                <c:pt idx="58691">
                  <c:v>8.3149999999999995</c:v>
                </c:pt>
                <c:pt idx="58692">
                  <c:v>0</c:v>
                </c:pt>
                <c:pt idx="58693">
                  <c:v>-0.371999999999999</c:v>
                </c:pt>
                <c:pt idx="58694">
                  <c:v>-6.7019999999999902</c:v>
                </c:pt>
                <c:pt idx="58695">
                  <c:v>-0.49700000000000699</c:v>
                </c:pt>
                <c:pt idx="58696">
                  <c:v>0</c:v>
                </c:pt>
                <c:pt idx="58697">
                  <c:v>0</c:v>
                </c:pt>
                <c:pt idx="58698">
                  <c:v>0</c:v>
                </c:pt>
                <c:pt idx="58699">
                  <c:v>0.124000000000002</c:v>
                </c:pt>
                <c:pt idx="58700">
                  <c:v>0.86900000000000599</c:v>
                </c:pt>
                <c:pt idx="58701">
                  <c:v>0</c:v>
                </c:pt>
                <c:pt idx="58702">
                  <c:v>-1.613</c:v>
                </c:pt>
                <c:pt idx="58703">
                  <c:v>-0.249000000000002</c:v>
                </c:pt>
                <c:pt idx="58704">
                  <c:v>0.249000000000002</c:v>
                </c:pt>
                <c:pt idx="58705">
                  <c:v>0</c:v>
                </c:pt>
                <c:pt idx="58706">
                  <c:v>0</c:v>
                </c:pt>
                <c:pt idx="58707">
                  <c:v>0</c:v>
                </c:pt>
                <c:pt idx="58708">
                  <c:v>0</c:v>
                </c:pt>
                <c:pt idx="58709">
                  <c:v>0</c:v>
                </c:pt>
                <c:pt idx="58710">
                  <c:v>0</c:v>
                </c:pt>
                <c:pt idx="58711">
                  <c:v>-0.247999999999997</c:v>
                </c:pt>
                <c:pt idx="58712">
                  <c:v>0.124000000000002</c:v>
                </c:pt>
                <c:pt idx="58713">
                  <c:v>-0.371999999999999</c:v>
                </c:pt>
                <c:pt idx="58714">
                  <c:v>0</c:v>
                </c:pt>
                <c:pt idx="58715">
                  <c:v>0</c:v>
                </c:pt>
                <c:pt idx="58716">
                  <c:v>0</c:v>
                </c:pt>
                <c:pt idx="58717">
                  <c:v>1.11699999999999</c:v>
                </c:pt>
                <c:pt idx="58718">
                  <c:v>0.125</c:v>
                </c:pt>
                <c:pt idx="58719">
                  <c:v>0</c:v>
                </c:pt>
                <c:pt idx="58720">
                  <c:v>-0.372999999999997</c:v>
                </c:pt>
                <c:pt idx="58721">
                  <c:v>0</c:v>
                </c:pt>
                <c:pt idx="58722">
                  <c:v>0.49700000000000699</c:v>
                </c:pt>
                <c:pt idx="58723">
                  <c:v>0</c:v>
                </c:pt>
                <c:pt idx="58724">
                  <c:v>0</c:v>
                </c:pt>
                <c:pt idx="58725">
                  <c:v>0</c:v>
                </c:pt>
                <c:pt idx="58726">
                  <c:v>-0.123999999999995</c:v>
                </c:pt>
                <c:pt idx="58727">
                  <c:v>0.123999999999995</c:v>
                </c:pt>
                <c:pt idx="58728">
                  <c:v>0</c:v>
                </c:pt>
                <c:pt idx="58729">
                  <c:v>0</c:v>
                </c:pt>
                <c:pt idx="58730">
                  <c:v>0</c:v>
                </c:pt>
                <c:pt idx="58731">
                  <c:v>0.124000000000002</c:v>
                </c:pt>
                <c:pt idx="58732">
                  <c:v>0</c:v>
                </c:pt>
                <c:pt idx="58733">
                  <c:v>0</c:v>
                </c:pt>
                <c:pt idx="58734">
                  <c:v>0</c:v>
                </c:pt>
                <c:pt idx="58735">
                  <c:v>0.495999999999995</c:v>
                </c:pt>
                <c:pt idx="58736">
                  <c:v>0</c:v>
                </c:pt>
                <c:pt idx="58737">
                  <c:v>0</c:v>
                </c:pt>
                <c:pt idx="58738">
                  <c:v>-0.619999999999997</c:v>
                </c:pt>
                <c:pt idx="58739">
                  <c:v>0</c:v>
                </c:pt>
                <c:pt idx="58740">
                  <c:v>0.124000000000002</c:v>
                </c:pt>
                <c:pt idx="58741">
                  <c:v>0</c:v>
                </c:pt>
                <c:pt idx="58742">
                  <c:v>0</c:v>
                </c:pt>
                <c:pt idx="58743">
                  <c:v>0</c:v>
                </c:pt>
                <c:pt idx="58744">
                  <c:v>0</c:v>
                </c:pt>
                <c:pt idx="58745">
                  <c:v>-0.496999999999999</c:v>
                </c:pt>
                <c:pt idx="58746">
                  <c:v>0.992999999999995</c:v>
                </c:pt>
                <c:pt idx="58747">
                  <c:v>-0.743999999999999</c:v>
                </c:pt>
                <c:pt idx="58748">
                  <c:v>0</c:v>
                </c:pt>
                <c:pt idx="58749">
                  <c:v>-0.744999999999997</c:v>
                </c:pt>
                <c:pt idx="58750">
                  <c:v>0</c:v>
                </c:pt>
                <c:pt idx="58751">
                  <c:v>0</c:v>
                </c:pt>
                <c:pt idx="58752">
                  <c:v>0</c:v>
                </c:pt>
                <c:pt idx="58753">
                  <c:v>0.247999999999997</c:v>
                </c:pt>
                <c:pt idx="58754">
                  <c:v>0</c:v>
                </c:pt>
                <c:pt idx="58755">
                  <c:v>-0.619999999999997</c:v>
                </c:pt>
                <c:pt idx="58756">
                  <c:v>0</c:v>
                </c:pt>
                <c:pt idx="58757">
                  <c:v>0.619999999999997</c:v>
                </c:pt>
                <c:pt idx="58758">
                  <c:v>0</c:v>
                </c:pt>
                <c:pt idx="58759">
                  <c:v>0</c:v>
                </c:pt>
                <c:pt idx="58760">
                  <c:v>0</c:v>
                </c:pt>
                <c:pt idx="58761">
                  <c:v>0</c:v>
                </c:pt>
                <c:pt idx="58762">
                  <c:v>-0.867999999999995</c:v>
                </c:pt>
                <c:pt idx="58763">
                  <c:v>0.123999999999995</c:v>
                </c:pt>
                <c:pt idx="58764">
                  <c:v>0</c:v>
                </c:pt>
                <c:pt idx="58765">
                  <c:v>0.248000000000004</c:v>
                </c:pt>
                <c:pt idx="58766">
                  <c:v>1.4889999999999901</c:v>
                </c:pt>
                <c:pt idx="58767">
                  <c:v>0.744999999999997</c:v>
                </c:pt>
                <c:pt idx="58768">
                  <c:v>0</c:v>
                </c:pt>
                <c:pt idx="58769">
                  <c:v>0</c:v>
                </c:pt>
                <c:pt idx="58770">
                  <c:v>0</c:v>
                </c:pt>
                <c:pt idx="58771">
                  <c:v>0</c:v>
                </c:pt>
                <c:pt idx="58772">
                  <c:v>-0.86800000000000199</c:v>
                </c:pt>
                <c:pt idx="58773">
                  <c:v>-0.496999999999999</c:v>
                </c:pt>
                <c:pt idx="58774">
                  <c:v>-0.124000000000002</c:v>
                </c:pt>
                <c:pt idx="58775">
                  <c:v>-0.247999999999997</c:v>
                </c:pt>
                <c:pt idx="58776">
                  <c:v>0</c:v>
                </c:pt>
                <c:pt idx="58777">
                  <c:v>0</c:v>
                </c:pt>
                <c:pt idx="58778">
                  <c:v>0</c:v>
                </c:pt>
                <c:pt idx="58779">
                  <c:v>0</c:v>
                </c:pt>
                <c:pt idx="58780">
                  <c:v>0</c:v>
                </c:pt>
                <c:pt idx="58781">
                  <c:v>0</c:v>
                </c:pt>
                <c:pt idx="58782">
                  <c:v>-0.124000000000002</c:v>
                </c:pt>
                <c:pt idx="58783">
                  <c:v>0</c:v>
                </c:pt>
                <c:pt idx="58784">
                  <c:v>-0.744999999999997</c:v>
                </c:pt>
                <c:pt idx="58785">
                  <c:v>0</c:v>
                </c:pt>
                <c:pt idx="58786">
                  <c:v>0</c:v>
                </c:pt>
                <c:pt idx="58787">
                  <c:v>0</c:v>
                </c:pt>
                <c:pt idx="58788">
                  <c:v>0</c:v>
                </c:pt>
                <c:pt idx="58789">
                  <c:v>0.868999999999999</c:v>
                </c:pt>
                <c:pt idx="58790">
                  <c:v>0.49600000000000199</c:v>
                </c:pt>
                <c:pt idx="58791">
                  <c:v>0.992999999999995</c:v>
                </c:pt>
                <c:pt idx="58792">
                  <c:v>0</c:v>
                </c:pt>
                <c:pt idx="58793">
                  <c:v>-0.24799999999999001</c:v>
                </c:pt>
                <c:pt idx="58794">
                  <c:v>0</c:v>
                </c:pt>
                <c:pt idx="58795">
                  <c:v>0</c:v>
                </c:pt>
                <c:pt idx="58796">
                  <c:v>0</c:v>
                </c:pt>
                <c:pt idx="58797">
                  <c:v>0</c:v>
                </c:pt>
                <c:pt idx="58798">
                  <c:v>-0.496999999999999</c:v>
                </c:pt>
                <c:pt idx="58799">
                  <c:v>0.496999999999999</c:v>
                </c:pt>
                <c:pt idx="58800">
                  <c:v>-0.744999999999997</c:v>
                </c:pt>
                <c:pt idx="58801">
                  <c:v>0</c:v>
                </c:pt>
                <c:pt idx="58802">
                  <c:v>0</c:v>
                </c:pt>
                <c:pt idx="58803">
                  <c:v>-0.371999999999999</c:v>
                </c:pt>
                <c:pt idx="58804">
                  <c:v>0</c:v>
                </c:pt>
                <c:pt idx="58805">
                  <c:v>0</c:v>
                </c:pt>
                <c:pt idx="58806">
                  <c:v>0</c:v>
                </c:pt>
                <c:pt idx="58807">
                  <c:v>0</c:v>
                </c:pt>
                <c:pt idx="58808">
                  <c:v>-0.49600000000000199</c:v>
                </c:pt>
                <c:pt idx="58809">
                  <c:v>-0.62100000000000199</c:v>
                </c:pt>
                <c:pt idx="58810">
                  <c:v>0</c:v>
                </c:pt>
                <c:pt idx="58811">
                  <c:v>0.49600000000000199</c:v>
                </c:pt>
                <c:pt idx="58812">
                  <c:v>0</c:v>
                </c:pt>
                <c:pt idx="58813">
                  <c:v>0</c:v>
                </c:pt>
                <c:pt idx="58814">
                  <c:v>0</c:v>
                </c:pt>
                <c:pt idx="58815">
                  <c:v>0</c:v>
                </c:pt>
                <c:pt idx="58816">
                  <c:v>-0.123999999999995</c:v>
                </c:pt>
                <c:pt idx="58817">
                  <c:v>0</c:v>
                </c:pt>
                <c:pt idx="58818">
                  <c:v>0.123999999999995</c:v>
                </c:pt>
                <c:pt idx="58819">
                  <c:v>0</c:v>
                </c:pt>
                <c:pt idx="58820">
                  <c:v>0.373000000000004</c:v>
                </c:pt>
                <c:pt idx="58821">
                  <c:v>-1.49</c:v>
                </c:pt>
                <c:pt idx="58822">
                  <c:v>0</c:v>
                </c:pt>
                <c:pt idx="58823">
                  <c:v>0</c:v>
                </c:pt>
                <c:pt idx="58824">
                  <c:v>0</c:v>
                </c:pt>
                <c:pt idx="58825">
                  <c:v>0</c:v>
                </c:pt>
                <c:pt idx="58826">
                  <c:v>1.8619999999999901</c:v>
                </c:pt>
                <c:pt idx="58827">
                  <c:v>0</c:v>
                </c:pt>
                <c:pt idx="58828">
                  <c:v>-1.4889999999999901</c:v>
                </c:pt>
                <c:pt idx="58829">
                  <c:v>-0.62100000000000199</c:v>
                </c:pt>
                <c:pt idx="58830">
                  <c:v>0</c:v>
                </c:pt>
                <c:pt idx="58831">
                  <c:v>0</c:v>
                </c:pt>
                <c:pt idx="58832">
                  <c:v>0</c:v>
                </c:pt>
                <c:pt idx="58833">
                  <c:v>0</c:v>
                </c:pt>
                <c:pt idx="58834">
                  <c:v>0</c:v>
                </c:pt>
                <c:pt idx="58835">
                  <c:v>-0.49600000000000199</c:v>
                </c:pt>
                <c:pt idx="58836">
                  <c:v>0.49600000000000199</c:v>
                </c:pt>
                <c:pt idx="58837">
                  <c:v>1.365</c:v>
                </c:pt>
                <c:pt idx="58838">
                  <c:v>0</c:v>
                </c:pt>
                <c:pt idx="58839">
                  <c:v>0</c:v>
                </c:pt>
                <c:pt idx="58840">
                  <c:v>0</c:v>
                </c:pt>
                <c:pt idx="58841">
                  <c:v>0</c:v>
                </c:pt>
                <c:pt idx="58842">
                  <c:v>0</c:v>
                </c:pt>
                <c:pt idx="58843">
                  <c:v>0.123999999999995</c:v>
                </c:pt>
                <c:pt idx="58844">
                  <c:v>-0.371999999999999</c:v>
                </c:pt>
                <c:pt idx="58845">
                  <c:v>-1.2409999999999899</c:v>
                </c:pt>
                <c:pt idx="58846">
                  <c:v>0</c:v>
                </c:pt>
                <c:pt idx="58847">
                  <c:v>0.124000000000002</c:v>
                </c:pt>
                <c:pt idx="58848">
                  <c:v>0</c:v>
                </c:pt>
                <c:pt idx="58849">
                  <c:v>0</c:v>
                </c:pt>
                <c:pt idx="58850">
                  <c:v>0</c:v>
                </c:pt>
                <c:pt idx="58851">
                  <c:v>0</c:v>
                </c:pt>
                <c:pt idx="58852">
                  <c:v>0</c:v>
                </c:pt>
                <c:pt idx="58853">
                  <c:v>0.620999999999995</c:v>
                </c:pt>
                <c:pt idx="58854">
                  <c:v>0</c:v>
                </c:pt>
                <c:pt idx="58855">
                  <c:v>0.248000000000004</c:v>
                </c:pt>
                <c:pt idx="58856">
                  <c:v>3.7240000000000002</c:v>
                </c:pt>
                <c:pt idx="58857">
                  <c:v>0</c:v>
                </c:pt>
                <c:pt idx="58858">
                  <c:v>0</c:v>
                </c:pt>
                <c:pt idx="58859">
                  <c:v>0</c:v>
                </c:pt>
                <c:pt idx="58860">
                  <c:v>0</c:v>
                </c:pt>
                <c:pt idx="58861">
                  <c:v>0.868999999999999</c:v>
                </c:pt>
                <c:pt idx="58862">
                  <c:v>0.86900000000000599</c:v>
                </c:pt>
                <c:pt idx="58863">
                  <c:v>0</c:v>
                </c:pt>
                <c:pt idx="58864">
                  <c:v>-1.365</c:v>
                </c:pt>
                <c:pt idx="58865">
                  <c:v>0</c:v>
                </c:pt>
                <c:pt idx="58866">
                  <c:v>0</c:v>
                </c:pt>
                <c:pt idx="58867">
                  <c:v>0</c:v>
                </c:pt>
                <c:pt idx="58868">
                  <c:v>0</c:v>
                </c:pt>
                <c:pt idx="58869">
                  <c:v>0</c:v>
                </c:pt>
                <c:pt idx="58870">
                  <c:v>0</c:v>
                </c:pt>
                <c:pt idx="58871">
                  <c:v>0</c:v>
                </c:pt>
                <c:pt idx="58872">
                  <c:v>0.124000000000002</c:v>
                </c:pt>
                <c:pt idx="58873">
                  <c:v>0.123999999999995</c:v>
                </c:pt>
                <c:pt idx="58874">
                  <c:v>0</c:v>
                </c:pt>
                <c:pt idx="58875">
                  <c:v>0.124000000000002</c:v>
                </c:pt>
                <c:pt idx="58876">
                  <c:v>0</c:v>
                </c:pt>
                <c:pt idx="58877">
                  <c:v>0</c:v>
                </c:pt>
                <c:pt idx="58878">
                  <c:v>0</c:v>
                </c:pt>
                <c:pt idx="58879">
                  <c:v>0</c:v>
                </c:pt>
                <c:pt idx="58880">
                  <c:v>0</c:v>
                </c:pt>
                <c:pt idx="58881">
                  <c:v>0</c:v>
                </c:pt>
                <c:pt idx="58882">
                  <c:v>-0.247999999999997</c:v>
                </c:pt>
                <c:pt idx="58883">
                  <c:v>0</c:v>
                </c:pt>
                <c:pt idx="58884">
                  <c:v>0.868999999999999</c:v>
                </c:pt>
                <c:pt idx="58885">
                  <c:v>0</c:v>
                </c:pt>
                <c:pt idx="58886">
                  <c:v>0</c:v>
                </c:pt>
                <c:pt idx="58887">
                  <c:v>0</c:v>
                </c:pt>
                <c:pt idx="58888">
                  <c:v>0.123999999999995</c:v>
                </c:pt>
                <c:pt idx="58889">
                  <c:v>-0.123999999999995</c:v>
                </c:pt>
                <c:pt idx="58890">
                  <c:v>0</c:v>
                </c:pt>
                <c:pt idx="58891">
                  <c:v>0</c:v>
                </c:pt>
                <c:pt idx="58892">
                  <c:v>-1.117</c:v>
                </c:pt>
                <c:pt idx="58893">
                  <c:v>-0.123999999999995</c:v>
                </c:pt>
                <c:pt idx="58894">
                  <c:v>0</c:v>
                </c:pt>
                <c:pt idx="58895">
                  <c:v>0</c:v>
                </c:pt>
                <c:pt idx="58896">
                  <c:v>0</c:v>
                </c:pt>
                <c:pt idx="58897">
                  <c:v>0.124000000000002</c:v>
                </c:pt>
                <c:pt idx="58898">
                  <c:v>0</c:v>
                </c:pt>
                <c:pt idx="58899">
                  <c:v>0.247999999999997</c:v>
                </c:pt>
                <c:pt idx="58900">
                  <c:v>0</c:v>
                </c:pt>
                <c:pt idx="58901">
                  <c:v>-0.86800000000000199</c:v>
                </c:pt>
                <c:pt idx="58902">
                  <c:v>0</c:v>
                </c:pt>
                <c:pt idx="58903">
                  <c:v>0</c:v>
                </c:pt>
                <c:pt idx="58904">
                  <c:v>0</c:v>
                </c:pt>
                <c:pt idx="58905">
                  <c:v>0</c:v>
                </c:pt>
                <c:pt idx="58906">
                  <c:v>0.99300000000000199</c:v>
                </c:pt>
                <c:pt idx="58907">
                  <c:v>1.4889999999999901</c:v>
                </c:pt>
                <c:pt idx="58908">
                  <c:v>0.49600000000000899</c:v>
                </c:pt>
                <c:pt idx="58909">
                  <c:v>0</c:v>
                </c:pt>
                <c:pt idx="58910">
                  <c:v>-0.12400000000000901</c:v>
                </c:pt>
                <c:pt idx="58911">
                  <c:v>-1.2409999999999899</c:v>
                </c:pt>
                <c:pt idx="58912">
                  <c:v>0</c:v>
                </c:pt>
                <c:pt idx="58913">
                  <c:v>0</c:v>
                </c:pt>
                <c:pt idx="58914">
                  <c:v>0</c:v>
                </c:pt>
                <c:pt idx="58915">
                  <c:v>0</c:v>
                </c:pt>
                <c:pt idx="58916">
                  <c:v>-0.867999999999995</c:v>
                </c:pt>
                <c:pt idx="58917">
                  <c:v>0</c:v>
                </c:pt>
                <c:pt idx="58918">
                  <c:v>-1.3659999999999899</c:v>
                </c:pt>
                <c:pt idx="58919">
                  <c:v>0.620999999999995</c:v>
                </c:pt>
                <c:pt idx="58920">
                  <c:v>-0.620999999999995</c:v>
                </c:pt>
                <c:pt idx="58921">
                  <c:v>0</c:v>
                </c:pt>
                <c:pt idx="58922">
                  <c:v>0</c:v>
                </c:pt>
                <c:pt idx="58923">
                  <c:v>0</c:v>
                </c:pt>
                <c:pt idx="58924">
                  <c:v>0.99300000000000199</c:v>
                </c:pt>
                <c:pt idx="58925">
                  <c:v>0</c:v>
                </c:pt>
                <c:pt idx="58926">
                  <c:v>-0.125</c:v>
                </c:pt>
                <c:pt idx="58927">
                  <c:v>-0.247999999999997</c:v>
                </c:pt>
                <c:pt idx="58928">
                  <c:v>0.247999999999997</c:v>
                </c:pt>
                <c:pt idx="58929">
                  <c:v>0.249000000000002</c:v>
                </c:pt>
                <c:pt idx="58930">
                  <c:v>0</c:v>
                </c:pt>
                <c:pt idx="58931">
                  <c:v>0</c:v>
                </c:pt>
                <c:pt idx="58932">
                  <c:v>0</c:v>
                </c:pt>
                <c:pt idx="58933">
                  <c:v>-0.373000000000004</c:v>
                </c:pt>
                <c:pt idx="58934">
                  <c:v>0</c:v>
                </c:pt>
                <c:pt idx="58935">
                  <c:v>0</c:v>
                </c:pt>
                <c:pt idx="58936">
                  <c:v>0</c:v>
                </c:pt>
                <c:pt idx="58937">
                  <c:v>-0.124000000000002</c:v>
                </c:pt>
                <c:pt idx="58938">
                  <c:v>0</c:v>
                </c:pt>
                <c:pt idx="58939">
                  <c:v>0</c:v>
                </c:pt>
                <c:pt idx="58940">
                  <c:v>0</c:v>
                </c:pt>
                <c:pt idx="58941">
                  <c:v>0</c:v>
                </c:pt>
                <c:pt idx="58942">
                  <c:v>0</c:v>
                </c:pt>
                <c:pt idx="58943">
                  <c:v>-0.124000000000002</c:v>
                </c:pt>
                <c:pt idx="58944">
                  <c:v>-0.49600000000000199</c:v>
                </c:pt>
                <c:pt idx="58945">
                  <c:v>0</c:v>
                </c:pt>
                <c:pt idx="58946">
                  <c:v>0</c:v>
                </c:pt>
                <c:pt idx="58947">
                  <c:v>0.248000000000004</c:v>
                </c:pt>
                <c:pt idx="58948">
                  <c:v>0</c:v>
                </c:pt>
                <c:pt idx="58949">
                  <c:v>0</c:v>
                </c:pt>
                <c:pt idx="58950">
                  <c:v>0</c:v>
                </c:pt>
                <c:pt idx="58951">
                  <c:v>0</c:v>
                </c:pt>
                <c:pt idx="58952">
                  <c:v>0.248000000000004</c:v>
                </c:pt>
                <c:pt idx="58953">
                  <c:v>-0.124000000000002</c:v>
                </c:pt>
                <c:pt idx="58954">
                  <c:v>0.62100000000000199</c:v>
                </c:pt>
                <c:pt idx="58955">
                  <c:v>0</c:v>
                </c:pt>
                <c:pt idx="58956">
                  <c:v>0</c:v>
                </c:pt>
                <c:pt idx="58957">
                  <c:v>0</c:v>
                </c:pt>
                <c:pt idx="58958">
                  <c:v>0</c:v>
                </c:pt>
                <c:pt idx="58959">
                  <c:v>0</c:v>
                </c:pt>
                <c:pt idx="58960">
                  <c:v>0</c:v>
                </c:pt>
                <c:pt idx="58961">
                  <c:v>0.992999999999995</c:v>
                </c:pt>
                <c:pt idx="58962">
                  <c:v>0</c:v>
                </c:pt>
                <c:pt idx="58963">
                  <c:v>-2.3579999999999899</c:v>
                </c:pt>
                <c:pt idx="58964">
                  <c:v>0</c:v>
                </c:pt>
                <c:pt idx="58965">
                  <c:v>0.124000000000002</c:v>
                </c:pt>
                <c:pt idx="58966">
                  <c:v>0</c:v>
                </c:pt>
                <c:pt idx="58967">
                  <c:v>0</c:v>
                </c:pt>
                <c:pt idx="58968">
                  <c:v>0</c:v>
                </c:pt>
                <c:pt idx="58969">
                  <c:v>0.49600000000000199</c:v>
                </c:pt>
                <c:pt idx="58970">
                  <c:v>-0.247999999999997</c:v>
                </c:pt>
                <c:pt idx="58971">
                  <c:v>0</c:v>
                </c:pt>
                <c:pt idx="58972">
                  <c:v>0</c:v>
                </c:pt>
                <c:pt idx="58973">
                  <c:v>-0.124000000000002</c:v>
                </c:pt>
                <c:pt idx="58974">
                  <c:v>0</c:v>
                </c:pt>
                <c:pt idx="58975">
                  <c:v>0</c:v>
                </c:pt>
                <c:pt idx="58976">
                  <c:v>0</c:v>
                </c:pt>
                <c:pt idx="58977">
                  <c:v>0</c:v>
                </c:pt>
                <c:pt idx="58978">
                  <c:v>0.371999999999999</c:v>
                </c:pt>
                <c:pt idx="58979">
                  <c:v>1.73799999999999</c:v>
                </c:pt>
                <c:pt idx="58980">
                  <c:v>0</c:v>
                </c:pt>
                <c:pt idx="58981">
                  <c:v>0</c:v>
                </c:pt>
                <c:pt idx="58982">
                  <c:v>-0.373000000000004</c:v>
                </c:pt>
                <c:pt idx="58983">
                  <c:v>0</c:v>
                </c:pt>
                <c:pt idx="58984">
                  <c:v>0</c:v>
                </c:pt>
                <c:pt idx="58985">
                  <c:v>0</c:v>
                </c:pt>
                <c:pt idx="58986">
                  <c:v>0</c:v>
                </c:pt>
                <c:pt idx="58987">
                  <c:v>0.123999999999995</c:v>
                </c:pt>
                <c:pt idx="58988">
                  <c:v>0.496999999999999</c:v>
                </c:pt>
                <c:pt idx="58989">
                  <c:v>-0.496999999999999</c:v>
                </c:pt>
                <c:pt idx="58990">
                  <c:v>-0.371999999999999</c:v>
                </c:pt>
                <c:pt idx="58991">
                  <c:v>-0.123999999999995</c:v>
                </c:pt>
                <c:pt idx="58992">
                  <c:v>0</c:v>
                </c:pt>
                <c:pt idx="58993">
                  <c:v>0</c:v>
                </c:pt>
                <c:pt idx="58994">
                  <c:v>0</c:v>
                </c:pt>
                <c:pt idx="58995">
                  <c:v>0</c:v>
                </c:pt>
                <c:pt idx="58996">
                  <c:v>0</c:v>
                </c:pt>
                <c:pt idx="58997">
                  <c:v>-0.619999999999997</c:v>
                </c:pt>
                <c:pt idx="58998">
                  <c:v>0</c:v>
                </c:pt>
                <c:pt idx="58999">
                  <c:v>0.619999999999997</c:v>
                </c:pt>
                <c:pt idx="59000">
                  <c:v>0</c:v>
                </c:pt>
                <c:pt idx="59001">
                  <c:v>-0.123999999999995</c:v>
                </c:pt>
                <c:pt idx="59002">
                  <c:v>0</c:v>
                </c:pt>
                <c:pt idx="59003">
                  <c:v>0</c:v>
                </c:pt>
                <c:pt idx="59004">
                  <c:v>0</c:v>
                </c:pt>
                <c:pt idx="59005">
                  <c:v>0</c:v>
                </c:pt>
                <c:pt idx="59006">
                  <c:v>0.373000000000004</c:v>
                </c:pt>
                <c:pt idx="59007">
                  <c:v>0</c:v>
                </c:pt>
                <c:pt idx="59008">
                  <c:v>0</c:v>
                </c:pt>
                <c:pt idx="59009">
                  <c:v>-0.74500000000000399</c:v>
                </c:pt>
                <c:pt idx="59010">
                  <c:v>0</c:v>
                </c:pt>
                <c:pt idx="59011">
                  <c:v>0</c:v>
                </c:pt>
                <c:pt idx="59012">
                  <c:v>0</c:v>
                </c:pt>
                <c:pt idx="59013">
                  <c:v>0</c:v>
                </c:pt>
                <c:pt idx="59014">
                  <c:v>-0.495999999999995</c:v>
                </c:pt>
                <c:pt idx="59015">
                  <c:v>0</c:v>
                </c:pt>
                <c:pt idx="59016">
                  <c:v>0</c:v>
                </c:pt>
                <c:pt idx="59017">
                  <c:v>0.247999999999997</c:v>
                </c:pt>
                <c:pt idx="59018">
                  <c:v>-0.868999999999999</c:v>
                </c:pt>
                <c:pt idx="59019">
                  <c:v>0.868999999999999</c:v>
                </c:pt>
                <c:pt idx="59020">
                  <c:v>0</c:v>
                </c:pt>
                <c:pt idx="59021">
                  <c:v>0</c:v>
                </c:pt>
                <c:pt idx="59022">
                  <c:v>0</c:v>
                </c:pt>
                <c:pt idx="59023">
                  <c:v>0</c:v>
                </c:pt>
                <c:pt idx="59024">
                  <c:v>0</c:v>
                </c:pt>
                <c:pt idx="59025">
                  <c:v>0</c:v>
                </c:pt>
                <c:pt idx="59026">
                  <c:v>0.496999999999999</c:v>
                </c:pt>
                <c:pt idx="59027">
                  <c:v>0.248000000000004</c:v>
                </c:pt>
                <c:pt idx="59028">
                  <c:v>0</c:v>
                </c:pt>
                <c:pt idx="59029">
                  <c:v>0</c:v>
                </c:pt>
                <c:pt idx="59030">
                  <c:v>0</c:v>
                </c:pt>
                <c:pt idx="59031">
                  <c:v>0</c:v>
                </c:pt>
                <c:pt idx="59032">
                  <c:v>-0.248999999999995</c:v>
                </c:pt>
                <c:pt idx="59033">
                  <c:v>-1.61299999999999</c:v>
                </c:pt>
                <c:pt idx="59034">
                  <c:v>0.992999999999995</c:v>
                </c:pt>
                <c:pt idx="59035">
                  <c:v>-1.2409999999999899</c:v>
                </c:pt>
                <c:pt idx="59036">
                  <c:v>0.371999999999999</c:v>
                </c:pt>
                <c:pt idx="59037">
                  <c:v>0</c:v>
                </c:pt>
                <c:pt idx="59038">
                  <c:v>0</c:v>
                </c:pt>
                <c:pt idx="59039">
                  <c:v>0</c:v>
                </c:pt>
                <c:pt idx="59040">
                  <c:v>0</c:v>
                </c:pt>
                <c:pt idx="59041">
                  <c:v>0</c:v>
                </c:pt>
                <c:pt idx="59042">
                  <c:v>0</c:v>
                </c:pt>
                <c:pt idx="59043">
                  <c:v>-0.371999999999999</c:v>
                </c:pt>
                <c:pt idx="59044">
                  <c:v>0.371999999999999</c:v>
                </c:pt>
                <c:pt idx="59045">
                  <c:v>-0.371999999999999</c:v>
                </c:pt>
                <c:pt idx="59046">
                  <c:v>1.11699999999999</c:v>
                </c:pt>
                <c:pt idx="59047">
                  <c:v>0</c:v>
                </c:pt>
                <c:pt idx="59048">
                  <c:v>0</c:v>
                </c:pt>
                <c:pt idx="59049">
                  <c:v>0</c:v>
                </c:pt>
                <c:pt idx="59050">
                  <c:v>0.86800000000000199</c:v>
                </c:pt>
                <c:pt idx="59051">
                  <c:v>0</c:v>
                </c:pt>
                <c:pt idx="59052">
                  <c:v>0</c:v>
                </c:pt>
                <c:pt idx="59053">
                  <c:v>0.248999999999995</c:v>
                </c:pt>
                <c:pt idx="59054">
                  <c:v>0</c:v>
                </c:pt>
                <c:pt idx="59055">
                  <c:v>0</c:v>
                </c:pt>
                <c:pt idx="59056">
                  <c:v>0</c:v>
                </c:pt>
                <c:pt idx="59057">
                  <c:v>0</c:v>
                </c:pt>
                <c:pt idx="59058">
                  <c:v>0</c:v>
                </c:pt>
                <c:pt idx="59059">
                  <c:v>-0.247999999999997</c:v>
                </c:pt>
                <c:pt idx="59060">
                  <c:v>0</c:v>
                </c:pt>
                <c:pt idx="59061">
                  <c:v>0</c:v>
                </c:pt>
                <c:pt idx="59062">
                  <c:v>0</c:v>
                </c:pt>
                <c:pt idx="59063">
                  <c:v>0.247999999999997</c:v>
                </c:pt>
                <c:pt idx="59064">
                  <c:v>-0.247999999999997</c:v>
                </c:pt>
                <c:pt idx="59065">
                  <c:v>0</c:v>
                </c:pt>
                <c:pt idx="59066">
                  <c:v>0</c:v>
                </c:pt>
                <c:pt idx="59067">
                  <c:v>0</c:v>
                </c:pt>
                <c:pt idx="59068">
                  <c:v>1.11699999999999</c:v>
                </c:pt>
                <c:pt idx="59069">
                  <c:v>0</c:v>
                </c:pt>
                <c:pt idx="59070">
                  <c:v>-0.99300000000000199</c:v>
                </c:pt>
                <c:pt idx="59071">
                  <c:v>-0.123999999999995</c:v>
                </c:pt>
                <c:pt idx="59072">
                  <c:v>0</c:v>
                </c:pt>
                <c:pt idx="59073">
                  <c:v>0</c:v>
                </c:pt>
                <c:pt idx="59074">
                  <c:v>0</c:v>
                </c:pt>
                <c:pt idx="59075">
                  <c:v>0</c:v>
                </c:pt>
                <c:pt idx="59076">
                  <c:v>0</c:v>
                </c:pt>
                <c:pt idx="59077">
                  <c:v>0.24900000000000899</c:v>
                </c:pt>
                <c:pt idx="59078">
                  <c:v>-0.24900000000000899</c:v>
                </c:pt>
                <c:pt idx="59079">
                  <c:v>-0.619999999999997</c:v>
                </c:pt>
                <c:pt idx="59080">
                  <c:v>0</c:v>
                </c:pt>
                <c:pt idx="59081">
                  <c:v>0</c:v>
                </c:pt>
                <c:pt idx="59082">
                  <c:v>-1.365</c:v>
                </c:pt>
                <c:pt idx="59083">
                  <c:v>0</c:v>
                </c:pt>
                <c:pt idx="59084">
                  <c:v>0</c:v>
                </c:pt>
                <c:pt idx="59085">
                  <c:v>0</c:v>
                </c:pt>
                <c:pt idx="59086">
                  <c:v>0.248000000000004</c:v>
                </c:pt>
                <c:pt idx="59087">
                  <c:v>0</c:v>
                </c:pt>
                <c:pt idx="59088">
                  <c:v>-0.124000000000002</c:v>
                </c:pt>
                <c:pt idx="59089">
                  <c:v>-0.619999999999997</c:v>
                </c:pt>
                <c:pt idx="59090">
                  <c:v>0.371999999999999</c:v>
                </c:pt>
                <c:pt idx="59091">
                  <c:v>0</c:v>
                </c:pt>
                <c:pt idx="59092">
                  <c:v>0</c:v>
                </c:pt>
                <c:pt idx="59093">
                  <c:v>0</c:v>
                </c:pt>
                <c:pt idx="59094">
                  <c:v>0</c:v>
                </c:pt>
                <c:pt idx="59095">
                  <c:v>-0.372999999999997</c:v>
                </c:pt>
                <c:pt idx="59096">
                  <c:v>0</c:v>
                </c:pt>
                <c:pt idx="59097">
                  <c:v>1.8619999999999901</c:v>
                </c:pt>
                <c:pt idx="59098">
                  <c:v>0</c:v>
                </c:pt>
                <c:pt idx="59099">
                  <c:v>-0.992999999999995</c:v>
                </c:pt>
                <c:pt idx="59100">
                  <c:v>0</c:v>
                </c:pt>
                <c:pt idx="59101">
                  <c:v>0</c:v>
                </c:pt>
                <c:pt idx="59102">
                  <c:v>0</c:v>
                </c:pt>
                <c:pt idx="59103">
                  <c:v>0</c:v>
                </c:pt>
                <c:pt idx="59104">
                  <c:v>-1.2409999999999899</c:v>
                </c:pt>
                <c:pt idx="59105">
                  <c:v>0</c:v>
                </c:pt>
                <c:pt idx="59106">
                  <c:v>-0.123999999999995</c:v>
                </c:pt>
                <c:pt idx="59107">
                  <c:v>0.247999999999997</c:v>
                </c:pt>
                <c:pt idx="59108">
                  <c:v>-0.247999999999997</c:v>
                </c:pt>
                <c:pt idx="59109">
                  <c:v>0.123999999999995</c:v>
                </c:pt>
                <c:pt idx="59110">
                  <c:v>0</c:v>
                </c:pt>
                <c:pt idx="59111">
                  <c:v>0</c:v>
                </c:pt>
                <c:pt idx="59112">
                  <c:v>0</c:v>
                </c:pt>
                <c:pt idx="59113">
                  <c:v>-0.62000000000000399</c:v>
                </c:pt>
                <c:pt idx="59114">
                  <c:v>0.99300000000000199</c:v>
                </c:pt>
                <c:pt idx="59115">
                  <c:v>-0.249000000000002</c:v>
                </c:pt>
                <c:pt idx="59116">
                  <c:v>0</c:v>
                </c:pt>
                <c:pt idx="59117">
                  <c:v>-0.867999999999995</c:v>
                </c:pt>
                <c:pt idx="59118">
                  <c:v>0</c:v>
                </c:pt>
                <c:pt idx="59119">
                  <c:v>0</c:v>
                </c:pt>
                <c:pt idx="59120">
                  <c:v>0</c:v>
                </c:pt>
                <c:pt idx="59121">
                  <c:v>0</c:v>
                </c:pt>
                <c:pt idx="59122">
                  <c:v>0.125</c:v>
                </c:pt>
                <c:pt idx="59123">
                  <c:v>0.248000000000004</c:v>
                </c:pt>
                <c:pt idx="59124">
                  <c:v>-0.248000000000004</c:v>
                </c:pt>
                <c:pt idx="59125">
                  <c:v>0.12400000000000901</c:v>
                </c:pt>
                <c:pt idx="59126">
                  <c:v>-0.24900000000000899</c:v>
                </c:pt>
                <c:pt idx="59127">
                  <c:v>0</c:v>
                </c:pt>
                <c:pt idx="59128">
                  <c:v>0</c:v>
                </c:pt>
                <c:pt idx="59129">
                  <c:v>0</c:v>
                </c:pt>
                <c:pt idx="59130">
                  <c:v>0</c:v>
                </c:pt>
                <c:pt idx="59131">
                  <c:v>-0.371999999999999</c:v>
                </c:pt>
                <c:pt idx="59132">
                  <c:v>-0.124000000000002</c:v>
                </c:pt>
                <c:pt idx="59133">
                  <c:v>0</c:v>
                </c:pt>
                <c:pt idx="59134">
                  <c:v>0</c:v>
                </c:pt>
                <c:pt idx="59135">
                  <c:v>0.247999999999997</c:v>
                </c:pt>
                <c:pt idx="59136">
                  <c:v>0.371999999999999</c:v>
                </c:pt>
                <c:pt idx="59137">
                  <c:v>0</c:v>
                </c:pt>
                <c:pt idx="59138">
                  <c:v>0</c:v>
                </c:pt>
                <c:pt idx="59139">
                  <c:v>0</c:v>
                </c:pt>
                <c:pt idx="59140">
                  <c:v>1.117</c:v>
                </c:pt>
                <c:pt idx="59141">
                  <c:v>-0.868999999999999</c:v>
                </c:pt>
                <c:pt idx="59142">
                  <c:v>0</c:v>
                </c:pt>
                <c:pt idx="59143">
                  <c:v>0</c:v>
                </c:pt>
                <c:pt idx="59144">
                  <c:v>1.11699999999999</c:v>
                </c:pt>
                <c:pt idx="59145">
                  <c:v>0.868999999999999</c:v>
                </c:pt>
                <c:pt idx="59146">
                  <c:v>0</c:v>
                </c:pt>
                <c:pt idx="59147">
                  <c:v>0</c:v>
                </c:pt>
                <c:pt idx="59148">
                  <c:v>0</c:v>
                </c:pt>
                <c:pt idx="59149">
                  <c:v>0.868999999999999</c:v>
                </c:pt>
                <c:pt idx="59150">
                  <c:v>0</c:v>
                </c:pt>
                <c:pt idx="59151">
                  <c:v>-0.62100000000000899</c:v>
                </c:pt>
                <c:pt idx="59152">
                  <c:v>-0.868999999999999</c:v>
                </c:pt>
                <c:pt idx="59153">
                  <c:v>-1.7369999999999901</c:v>
                </c:pt>
                <c:pt idx="59154">
                  <c:v>0</c:v>
                </c:pt>
                <c:pt idx="59155">
                  <c:v>0</c:v>
                </c:pt>
                <c:pt idx="59156">
                  <c:v>0</c:v>
                </c:pt>
                <c:pt idx="59157">
                  <c:v>0</c:v>
                </c:pt>
                <c:pt idx="59158">
                  <c:v>1.2409999999999899</c:v>
                </c:pt>
                <c:pt idx="59159">
                  <c:v>0</c:v>
                </c:pt>
                <c:pt idx="59160">
                  <c:v>0.125</c:v>
                </c:pt>
                <c:pt idx="59161">
                  <c:v>-0.125</c:v>
                </c:pt>
                <c:pt idx="59162">
                  <c:v>0</c:v>
                </c:pt>
                <c:pt idx="59163">
                  <c:v>-0.49600000000000199</c:v>
                </c:pt>
                <c:pt idx="59164">
                  <c:v>0</c:v>
                </c:pt>
                <c:pt idx="59165">
                  <c:v>0</c:v>
                </c:pt>
                <c:pt idx="59166">
                  <c:v>0</c:v>
                </c:pt>
                <c:pt idx="59167">
                  <c:v>0.495999999999995</c:v>
                </c:pt>
                <c:pt idx="59168">
                  <c:v>0.249000000000002</c:v>
                </c:pt>
                <c:pt idx="59169">
                  <c:v>1.613</c:v>
                </c:pt>
                <c:pt idx="59170">
                  <c:v>-0.12400000000000901</c:v>
                </c:pt>
                <c:pt idx="59171">
                  <c:v>0</c:v>
                </c:pt>
                <c:pt idx="59172">
                  <c:v>0</c:v>
                </c:pt>
                <c:pt idx="59173">
                  <c:v>0</c:v>
                </c:pt>
                <c:pt idx="59174">
                  <c:v>0</c:v>
                </c:pt>
                <c:pt idx="59175">
                  <c:v>0</c:v>
                </c:pt>
                <c:pt idx="59176">
                  <c:v>-0.992999999999995</c:v>
                </c:pt>
                <c:pt idx="59177">
                  <c:v>0</c:v>
                </c:pt>
                <c:pt idx="59178">
                  <c:v>-0.124000000000002</c:v>
                </c:pt>
                <c:pt idx="59179">
                  <c:v>0.247999999999997</c:v>
                </c:pt>
                <c:pt idx="59180">
                  <c:v>0.49600000000000199</c:v>
                </c:pt>
                <c:pt idx="59181">
                  <c:v>0</c:v>
                </c:pt>
                <c:pt idx="59182">
                  <c:v>0</c:v>
                </c:pt>
                <c:pt idx="59183">
                  <c:v>0</c:v>
                </c:pt>
                <c:pt idx="59184">
                  <c:v>0</c:v>
                </c:pt>
                <c:pt idx="59185">
                  <c:v>0</c:v>
                </c:pt>
                <c:pt idx="59186">
                  <c:v>1.2409999999999899</c:v>
                </c:pt>
                <c:pt idx="59187">
                  <c:v>0</c:v>
                </c:pt>
                <c:pt idx="59188">
                  <c:v>0</c:v>
                </c:pt>
                <c:pt idx="59189">
                  <c:v>-0.86800000000000199</c:v>
                </c:pt>
                <c:pt idx="59190">
                  <c:v>0</c:v>
                </c:pt>
                <c:pt idx="59191">
                  <c:v>0</c:v>
                </c:pt>
                <c:pt idx="59192">
                  <c:v>0</c:v>
                </c:pt>
                <c:pt idx="59193">
                  <c:v>0</c:v>
                </c:pt>
                <c:pt idx="59194">
                  <c:v>0.247999999999997</c:v>
                </c:pt>
                <c:pt idx="59195">
                  <c:v>0</c:v>
                </c:pt>
                <c:pt idx="59196">
                  <c:v>0</c:v>
                </c:pt>
                <c:pt idx="59197">
                  <c:v>0.125</c:v>
                </c:pt>
                <c:pt idx="59198">
                  <c:v>0</c:v>
                </c:pt>
                <c:pt idx="59199">
                  <c:v>-0.248999999999995</c:v>
                </c:pt>
                <c:pt idx="59200">
                  <c:v>0</c:v>
                </c:pt>
                <c:pt idx="59201">
                  <c:v>0</c:v>
                </c:pt>
                <c:pt idx="59202">
                  <c:v>0</c:v>
                </c:pt>
                <c:pt idx="59203">
                  <c:v>0.247999999999997</c:v>
                </c:pt>
                <c:pt idx="59204">
                  <c:v>0</c:v>
                </c:pt>
                <c:pt idx="59205">
                  <c:v>-0.247999999999997</c:v>
                </c:pt>
                <c:pt idx="59206">
                  <c:v>0</c:v>
                </c:pt>
                <c:pt idx="59207">
                  <c:v>0</c:v>
                </c:pt>
                <c:pt idx="59208">
                  <c:v>0.123999999999995</c:v>
                </c:pt>
                <c:pt idx="59209">
                  <c:v>0</c:v>
                </c:pt>
                <c:pt idx="59210">
                  <c:v>0</c:v>
                </c:pt>
                <c:pt idx="59211">
                  <c:v>0</c:v>
                </c:pt>
                <c:pt idx="59212">
                  <c:v>-0.62100000000000199</c:v>
                </c:pt>
                <c:pt idx="59213">
                  <c:v>0</c:v>
                </c:pt>
                <c:pt idx="59214">
                  <c:v>-0.371999999999999</c:v>
                </c:pt>
                <c:pt idx="59215">
                  <c:v>0</c:v>
                </c:pt>
                <c:pt idx="59216">
                  <c:v>0.247999999999997</c:v>
                </c:pt>
                <c:pt idx="59217">
                  <c:v>1.2409999999999899</c:v>
                </c:pt>
                <c:pt idx="59218">
                  <c:v>0</c:v>
                </c:pt>
                <c:pt idx="59219">
                  <c:v>0</c:v>
                </c:pt>
                <c:pt idx="59220">
                  <c:v>0</c:v>
                </c:pt>
                <c:pt idx="59221">
                  <c:v>0</c:v>
                </c:pt>
                <c:pt idx="59222">
                  <c:v>0</c:v>
                </c:pt>
                <c:pt idx="59223">
                  <c:v>-1.4889999999999901</c:v>
                </c:pt>
                <c:pt idx="59224">
                  <c:v>0</c:v>
                </c:pt>
                <c:pt idx="59225">
                  <c:v>0</c:v>
                </c:pt>
                <c:pt idx="59226">
                  <c:v>0</c:v>
                </c:pt>
                <c:pt idx="59227">
                  <c:v>0</c:v>
                </c:pt>
                <c:pt idx="59228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31-4E46-AC98-84F4CFA27D5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signal!$B$1:$B$59229</c:f>
              <c:numCache>
                <c:formatCode>General</c:formatCode>
                <c:ptCount val="59229"/>
                <c:pt idx="0">
                  <c:v>0</c:v>
                </c:pt>
                <c:pt idx="1">
                  <c:v>2.0000000000000001E-4</c:v>
                </c:pt>
                <c:pt idx="2">
                  <c:v>4.0000000000000002E-4</c:v>
                </c:pt>
                <c:pt idx="3">
                  <c:v>5.9999999999999995E-4</c:v>
                </c:pt>
                <c:pt idx="4">
                  <c:v>8.0000000000000004E-4</c:v>
                </c:pt>
                <c:pt idx="5">
                  <c:v>1E-3</c:v>
                </c:pt>
                <c:pt idx="6">
                  <c:v>1.1999999999999999E-3</c:v>
                </c:pt>
                <c:pt idx="7">
                  <c:v>1.4E-3</c:v>
                </c:pt>
                <c:pt idx="8">
                  <c:v>1.6000000000000001E-3</c:v>
                </c:pt>
                <c:pt idx="9">
                  <c:v>1.8E-3</c:v>
                </c:pt>
                <c:pt idx="10">
                  <c:v>2E-3</c:v>
                </c:pt>
                <c:pt idx="11">
                  <c:v>2.2000000000000001E-3</c:v>
                </c:pt>
                <c:pt idx="12">
                  <c:v>2.3999999999999998E-3</c:v>
                </c:pt>
                <c:pt idx="13">
                  <c:v>2.5999999999999999E-3</c:v>
                </c:pt>
                <c:pt idx="14">
                  <c:v>2.8E-3</c:v>
                </c:pt>
                <c:pt idx="15">
                  <c:v>3.0000000000000001E-3</c:v>
                </c:pt>
                <c:pt idx="16">
                  <c:v>3.2000000000000002E-3</c:v>
                </c:pt>
                <c:pt idx="17">
                  <c:v>3.3999999999999998E-3</c:v>
                </c:pt>
                <c:pt idx="18">
                  <c:v>3.5999999999999999E-3</c:v>
                </c:pt>
                <c:pt idx="19">
                  <c:v>3.8E-3</c:v>
                </c:pt>
                <c:pt idx="20">
                  <c:v>4.0000000000000001E-3</c:v>
                </c:pt>
                <c:pt idx="21">
                  <c:v>4.1999999999999997E-3</c:v>
                </c:pt>
                <c:pt idx="22">
                  <c:v>4.4000000000000003E-3</c:v>
                </c:pt>
                <c:pt idx="23">
                  <c:v>4.5999999999999999E-3</c:v>
                </c:pt>
                <c:pt idx="24">
                  <c:v>4.7999999999999996E-3</c:v>
                </c:pt>
                <c:pt idx="25">
                  <c:v>5.0000000000000001E-3</c:v>
                </c:pt>
                <c:pt idx="26">
                  <c:v>5.1999999999999998E-3</c:v>
                </c:pt>
                <c:pt idx="27">
                  <c:v>5.4000000000000003E-3</c:v>
                </c:pt>
                <c:pt idx="28">
                  <c:v>5.5999999999999999E-3</c:v>
                </c:pt>
                <c:pt idx="29">
                  <c:v>5.7999999999999996E-3</c:v>
                </c:pt>
                <c:pt idx="30">
                  <c:v>6.0000000000000001E-3</c:v>
                </c:pt>
                <c:pt idx="31">
                  <c:v>6.1999999999999998E-3</c:v>
                </c:pt>
                <c:pt idx="32">
                  <c:v>6.4000000000000003E-3</c:v>
                </c:pt>
                <c:pt idx="33">
                  <c:v>6.6E-3</c:v>
                </c:pt>
                <c:pt idx="34">
                  <c:v>6.7999999999999996E-3</c:v>
                </c:pt>
                <c:pt idx="35">
                  <c:v>7.0000000000000001E-3</c:v>
                </c:pt>
                <c:pt idx="36">
                  <c:v>7.1999999999999998E-3</c:v>
                </c:pt>
                <c:pt idx="37">
                  <c:v>7.4000000000000003E-3</c:v>
                </c:pt>
                <c:pt idx="38">
                  <c:v>7.6E-3</c:v>
                </c:pt>
                <c:pt idx="39">
                  <c:v>7.7999999999999996E-3</c:v>
                </c:pt>
                <c:pt idx="40">
                  <c:v>8.0000000000000002E-3</c:v>
                </c:pt>
                <c:pt idx="41">
                  <c:v>8.2000000000000007E-3</c:v>
                </c:pt>
                <c:pt idx="42">
                  <c:v>8.3999999999999995E-3</c:v>
                </c:pt>
                <c:pt idx="43">
                  <c:v>8.6E-3</c:v>
                </c:pt>
                <c:pt idx="44">
                  <c:v>8.8000000000000005E-3</c:v>
                </c:pt>
                <c:pt idx="45">
                  <c:v>8.9999999999999993E-3</c:v>
                </c:pt>
                <c:pt idx="46">
                  <c:v>9.1999999999999998E-3</c:v>
                </c:pt>
                <c:pt idx="47">
                  <c:v>9.4000000000000004E-3</c:v>
                </c:pt>
                <c:pt idx="48">
                  <c:v>9.5999999999999992E-3</c:v>
                </c:pt>
                <c:pt idx="49">
                  <c:v>9.7999999999999997E-3</c:v>
                </c:pt>
                <c:pt idx="50">
                  <c:v>0.01</c:v>
                </c:pt>
                <c:pt idx="51">
                  <c:v>1.0200000000000001E-2</c:v>
                </c:pt>
                <c:pt idx="52">
                  <c:v>1.04E-2</c:v>
                </c:pt>
                <c:pt idx="53">
                  <c:v>1.06E-2</c:v>
                </c:pt>
                <c:pt idx="54">
                  <c:v>1.0800000000000001E-2</c:v>
                </c:pt>
                <c:pt idx="55">
                  <c:v>1.0999999999999999E-2</c:v>
                </c:pt>
                <c:pt idx="56">
                  <c:v>1.12E-2</c:v>
                </c:pt>
                <c:pt idx="57">
                  <c:v>1.14E-2</c:v>
                </c:pt>
                <c:pt idx="58">
                  <c:v>1.1599999999999999E-2</c:v>
                </c:pt>
                <c:pt idx="59">
                  <c:v>1.18E-2</c:v>
                </c:pt>
                <c:pt idx="60">
                  <c:v>1.2E-2</c:v>
                </c:pt>
                <c:pt idx="61">
                  <c:v>1.2200000000000001E-2</c:v>
                </c:pt>
                <c:pt idx="62">
                  <c:v>1.24E-2</c:v>
                </c:pt>
                <c:pt idx="63">
                  <c:v>1.26E-2</c:v>
                </c:pt>
                <c:pt idx="64">
                  <c:v>1.2800000000000001E-2</c:v>
                </c:pt>
                <c:pt idx="65">
                  <c:v>1.2999999999999999E-2</c:v>
                </c:pt>
                <c:pt idx="66">
                  <c:v>1.32E-2</c:v>
                </c:pt>
                <c:pt idx="67">
                  <c:v>1.34E-2</c:v>
                </c:pt>
                <c:pt idx="68">
                  <c:v>1.3599999999999999E-2</c:v>
                </c:pt>
                <c:pt idx="69">
                  <c:v>1.38E-2</c:v>
                </c:pt>
                <c:pt idx="70">
                  <c:v>1.4E-2</c:v>
                </c:pt>
                <c:pt idx="71">
                  <c:v>1.4200000000000001E-2</c:v>
                </c:pt>
                <c:pt idx="72">
                  <c:v>1.44E-2</c:v>
                </c:pt>
                <c:pt idx="73">
                  <c:v>1.46E-2</c:v>
                </c:pt>
                <c:pt idx="74">
                  <c:v>1.4800000000000001E-2</c:v>
                </c:pt>
                <c:pt idx="75">
                  <c:v>1.4999999999999999E-2</c:v>
                </c:pt>
                <c:pt idx="76">
                  <c:v>1.52E-2</c:v>
                </c:pt>
                <c:pt idx="77">
                  <c:v>1.54E-2</c:v>
                </c:pt>
                <c:pt idx="78">
                  <c:v>1.5599999999999999E-2</c:v>
                </c:pt>
                <c:pt idx="79">
                  <c:v>1.5800000000000002E-2</c:v>
                </c:pt>
                <c:pt idx="80">
                  <c:v>1.6E-2</c:v>
                </c:pt>
                <c:pt idx="81">
                  <c:v>1.6199999999999999E-2</c:v>
                </c:pt>
                <c:pt idx="82">
                  <c:v>1.6400000000000001E-2</c:v>
                </c:pt>
                <c:pt idx="83">
                  <c:v>1.66E-2</c:v>
                </c:pt>
                <c:pt idx="84">
                  <c:v>1.6799999999999999E-2</c:v>
                </c:pt>
                <c:pt idx="85">
                  <c:v>1.7000000000000001E-2</c:v>
                </c:pt>
                <c:pt idx="86">
                  <c:v>1.72E-2</c:v>
                </c:pt>
                <c:pt idx="87">
                  <c:v>1.7399999999999999E-2</c:v>
                </c:pt>
                <c:pt idx="88">
                  <c:v>1.7600000000000001E-2</c:v>
                </c:pt>
                <c:pt idx="89">
                  <c:v>1.78E-2</c:v>
                </c:pt>
                <c:pt idx="90">
                  <c:v>1.7999999999999999E-2</c:v>
                </c:pt>
                <c:pt idx="91">
                  <c:v>1.8200000000000001E-2</c:v>
                </c:pt>
                <c:pt idx="92">
                  <c:v>1.84E-2</c:v>
                </c:pt>
                <c:pt idx="93">
                  <c:v>1.8599999999999998E-2</c:v>
                </c:pt>
                <c:pt idx="94">
                  <c:v>1.8800000000000001E-2</c:v>
                </c:pt>
                <c:pt idx="95">
                  <c:v>1.9E-2</c:v>
                </c:pt>
                <c:pt idx="96">
                  <c:v>1.9199999999999998E-2</c:v>
                </c:pt>
                <c:pt idx="97">
                  <c:v>1.9400000000000001E-2</c:v>
                </c:pt>
                <c:pt idx="98">
                  <c:v>1.9599999999999999E-2</c:v>
                </c:pt>
                <c:pt idx="99">
                  <c:v>1.9800000000000002E-2</c:v>
                </c:pt>
                <c:pt idx="100">
                  <c:v>0.02</c:v>
                </c:pt>
                <c:pt idx="101">
                  <c:v>2.0199999999999999E-2</c:v>
                </c:pt>
                <c:pt idx="102">
                  <c:v>2.0400000000000001E-2</c:v>
                </c:pt>
                <c:pt idx="103">
                  <c:v>2.06E-2</c:v>
                </c:pt>
                <c:pt idx="104">
                  <c:v>2.0799999999999999E-2</c:v>
                </c:pt>
                <c:pt idx="105">
                  <c:v>2.1000000000000001E-2</c:v>
                </c:pt>
                <c:pt idx="106">
                  <c:v>2.12E-2</c:v>
                </c:pt>
                <c:pt idx="107">
                  <c:v>2.1399999999999999E-2</c:v>
                </c:pt>
                <c:pt idx="108">
                  <c:v>2.1600000000000001E-2</c:v>
                </c:pt>
                <c:pt idx="109">
                  <c:v>2.18E-2</c:v>
                </c:pt>
                <c:pt idx="110">
                  <c:v>2.1999999999999999E-2</c:v>
                </c:pt>
                <c:pt idx="111">
                  <c:v>2.2200000000000001E-2</c:v>
                </c:pt>
                <c:pt idx="112">
                  <c:v>2.24E-2</c:v>
                </c:pt>
                <c:pt idx="113">
                  <c:v>2.2599999999999999E-2</c:v>
                </c:pt>
                <c:pt idx="114">
                  <c:v>2.2800000000000001E-2</c:v>
                </c:pt>
                <c:pt idx="115">
                  <c:v>2.3E-2</c:v>
                </c:pt>
                <c:pt idx="116">
                  <c:v>2.3199999999999998E-2</c:v>
                </c:pt>
                <c:pt idx="117">
                  <c:v>2.3400000000000001E-2</c:v>
                </c:pt>
                <c:pt idx="118">
                  <c:v>2.3599999999999999E-2</c:v>
                </c:pt>
                <c:pt idx="119">
                  <c:v>2.3800000000000002E-2</c:v>
                </c:pt>
                <c:pt idx="120">
                  <c:v>2.4E-2</c:v>
                </c:pt>
                <c:pt idx="121">
                  <c:v>2.4199999999999999E-2</c:v>
                </c:pt>
                <c:pt idx="122">
                  <c:v>2.4400000000000002E-2</c:v>
                </c:pt>
                <c:pt idx="123">
                  <c:v>2.46E-2</c:v>
                </c:pt>
                <c:pt idx="124">
                  <c:v>2.4799999999999999E-2</c:v>
                </c:pt>
                <c:pt idx="125">
                  <c:v>2.5000000000000001E-2</c:v>
                </c:pt>
                <c:pt idx="126">
                  <c:v>2.52E-2</c:v>
                </c:pt>
                <c:pt idx="127">
                  <c:v>2.5399999999999999E-2</c:v>
                </c:pt>
                <c:pt idx="128">
                  <c:v>2.5600000000000001E-2</c:v>
                </c:pt>
                <c:pt idx="129">
                  <c:v>2.58E-2</c:v>
                </c:pt>
                <c:pt idx="130">
                  <c:v>2.5999999999999999E-2</c:v>
                </c:pt>
                <c:pt idx="131">
                  <c:v>2.6200000000000001E-2</c:v>
                </c:pt>
                <c:pt idx="132">
                  <c:v>2.64E-2</c:v>
                </c:pt>
                <c:pt idx="133">
                  <c:v>2.6599999999999999E-2</c:v>
                </c:pt>
                <c:pt idx="134">
                  <c:v>2.6800000000000001E-2</c:v>
                </c:pt>
                <c:pt idx="135">
                  <c:v>2.7E-2</c:v>
                </c:pt>
                <c:pt idx="136">
                  <c:v>2.7199999999999998E-2</c:v>
                </c:pt>
                <c:pt idx="137">
                  <c:v>2.7400000000000001E-2</c:v>
                </c:pt>
                <c:pt idx="138">
                  <c:v>2.76E-2</c:v>
                </c:pt>
                <c:pt idx="139">
                  <c:v>2.7799999999999998E-2</c:v>
                </c:pt>
                <c:pt idx="140">
                  <c:v>2.8000000000000001E-2</c:v>
                </c:pt>
                <c:pt idx="141">
                  <c:v>2.8199999999999999E-2</c:v>
                </c:pt>
                <c:pt idx="142">
                  <c:v>2.8400000000000002E-2</c:v>
                </c:pt>
                <c:pt idx="143">
                  <c:v>2.86E-2</c:v>
                </c:pt>
                <c:pt idx="144">
                  <c:v>2.8799999999999999E-2</c:v>
                </c:pt>
                <c:pt idx="145">
                  <c:v>2.9000000000000001E-2</c:v>
                </c:pt>
                <c:pt idx="146">
                  <c:v>2.92E-2</c:v>
                </c:pt>
                <c:pt idx="147">
                  <c:v>2.9399999999999999E-2</c:v>
                </c:pt>
                <c:pt idx="148">
                  <c:v>2.9600000000000001E-2</c:v>
                </c:pt>
                <c:pt idx="149">
                  <c:v>2.98E-2</c:v>
                </c:pt>
                <c:pt idx="150">
                  <c:v>0.03</c:v>
                </c:pt>
                <c:pt idx="151">
                  <c:v>3.0200000000000001E-2</c:v>
                </c:pt>
                <c:pt idx="152">
                  <c:v>3.04E-2</c:v>
                </c:pt>
                <c:pt idx="153">
                  <c:v>3.0599999999999999E-2</c:v>
                </c:pt>
                <c:pt idx="154">
                  <c:v>3.0800000000000001E-2</c:v>
                </c:pt>
                <c:pt idx="155">
                  <c:v>3.1E-2</c:v>
                </c:pt>
                <c:pt idx="156">
                  <c:v>3.1199999999999999E-2</c:v>
                </c:pt>
                <c:pt idx="157">
                  <c:v>3.1399999999999997E-2</c:v>
                </c:pt>
                <c:pt idx="158">
                  <c:v>3.1600000000000003E-2</c:v>
                </c:pt>
                <c:pt idx="159">
                  <c:v>3.1800000000000002E-2</c:v>
                </c:pt>
                <c:pt idx="160">
                  <c:v>3.2000000000000001E-2</c:v>
                </c:pt>
                <c:pt idx="161">
                  <c:v>3.2199999999999999E-2</c:v>
                </c:pt>
                <c:pt idx="162">
                  <c:v>3.2399999999999998E-2</c:v>
                </c:pt>
                <c:pt idx="163">
                  <c:v>3.2599999999999997E-2</c:v>
                </c:pt>
                <c:pt idx="164">
                  <c:v>3.2800000000000003E-2</c:v>
                </c:pt>
                <c:pt idx="165">
                  <c:v>3.3000000000000002E-2</c:v>
                </c:pt>
                <c:pt idx="166">
                  <c:v>3.32E-2</c:v>
                </c:pt>
                <c:pt idx="167">
                  <c:v>3.3399999999999999E-2</c:v>
                </c:pt>
                <c:pt idx="168">
                  <c:v>3.3599999999999998E-2</c:v>
                </c:pt>
                <c:pt idx="169">
                  <c:v>3.3799999999999997E-2</c:v>
                </c:pt>
                <c:pt idx="170">
                  <c:v>3.4000000000000002E-2</c:v>
                </c:pt>
                <c:pt idx="171">
                  <c:v>3.4200000000000001E-2</c:v>
                </c:pt>
                <c:pt idx="172">
                  <c:v>3.44E-2</c:v>
                </c:pt>
                <c:pt idx="173">
                  <c:v>3.4599999999999999E-2</c:v>
                </c:pt>
                <c:pt idx="174">
                  <c:v>3.4799999999999998E-2</c:v>
                </c:pt>
                <c:pt idx="175">
                  <c:v>3.5000000000000003E-2</c:v>
                </c:pt>
                <c:pt idx="176">
                  <c:v>3.5200000000000002E-2</c:v>
                </c:pt>
                <c:pt idx="177">
                  <c:v>3.5400000000000001E-2</c:v>
                </c:pt>
                <c:pt idx="178">
                  <c:v>3.56E-2</c:v>
                </c:pt>
                <c:pt idx="179">
                  <c:v>3.5799999999999998E-2</c:v>
                </c:pt>
                <c:pt idx="180">
                  <c:v>3.5999999999999997E-2</c:v>
                </c:pt>
                <c:pt idx="181">
                  <c:v>3.6200000000000003E-2</c:v>
                </c:pt>
                <c:pt idx="182">
                  <c:v>3.6400000000000002E-2</c:v>
                </c:pt>
                <c:pt idx="183">
                  <c:v>3.6600000000000001E-2</c:v>
                </c:pt>
                <c:pt idx="184">
                  <c:v>3.6799999999999999E-2</c:v>
                </c:pt>
                <c:pt idx="185">
                  <c:v>3.6999999999999998E-2</c:v>
                </c:pt>
                <c:pt idx="186">
                  <c:v>3.7199999999999997E-2</c:v>
                </c:pt>
                <c:pt idx="187">
                  <c:v>3.7400000000000003E-2</c:v>
                </c:pt>
                <c:pt idx="188">
                  <c:v>3.7600000000000001E-2</c:v>
                </c:pt>
                <c:pt idx="189">
                  <c:v>3.78E-2</c:v>
                </c:pt>
                <c:pt idx="190">
                  <c:v>3.7999999999999999E-2</c:v>
                </c:pt>
                <c:pt idx="191">
                  <c:v>3.8199999999999998E-2</c:v>
                </c:pt>
                <c:pt idx="192">
                  <c:v>3.8399999999999997E-2</c:v>
                </c:pt>
                <c:pt idx="193">
                  <c:v>3.8600000000000002E-2</c:v>
                </c:pt>
                <c:pt idx="194">
                  <c:v>3.8800000000000001E-2</c:v>
                </c:pt>
                <c:pt idx="195">
                  <c:v>3.9E-2</c:v>
                </c:pt>
                <c:pt idx="196">
                  <c:v>3.9199999999999999E-2</c:v>
                </c:pt>
                <c:pt idx="197">
                  <c:v>3.9399999999999998E-2</c:v>
                </c:pt>
                <c:pt idx="198">
                  <c:v>3.9600000000000003E-2</c:v>
                </c:pt>
                <c:pt idx="199">
                  <c:v>3.9800000000000002E-2</c:v>
                </c:pt>
                <c:pt idx="200">
                  <c:v>0.04</c:v>
                </c:pt>
                <c:pt idx="201">
                  <c:v>4.02E-2</c:v>
                </c:pt>
                <c:pt idx="202">
                  <c:v>4.0399999999999998E-2</c:v>
                </c:pt>
                <c:pt idx="203">
                  <c:v>4.0599999999999997E-2</c:v>
                </c:pt>
                <c:pt idx="204">
                  <c:v>4.0800000000000003E-2</c:v>
                </c:pt>
                <c:pt idx="205">
                  <c:v>4.1000000000000002E-2</c:v>
                </c:pt>
                <c:pt idx="206">
                  <c:v>4.1200000000000001E-2</c:v>
                </c:pt>
                <c:pt idx="207">
                  <c:v>4.1399999999999999E-2</c:v>
                </c:pt>
                <c:pt idx="208">
                  <c:v>4.1599999999999998E-2</c:v>
                </c:pt>
                <c:pt idx="209">
                  <c:v>4.1799999999999997E-2</c:v>
                </c:pt>
                <c:pt idx="210">
                  <c:v>4.2000000000000003E-2</c:v>
                </c:pt>
                <c:pt idx="211">
                  <c:v>4.2200000000000001E-2</c:v>
                </c:pt>
                <c:pt idx="212">
                  <c:v>4.24E-2</c:v>
                </c:pt>
                <c:pt idx="213">
                  <c:v>4.2599999999999999E-2</c:v>
                </c:pt>
                <c:pt idx="214">
                  <c:v>4.2799999999999998E-2</c:v>
                </c:pt>
                <c:pt idx="215">
                  <c:v>4.2999999999999997E-2</c:v>
                </c:pt>
                <c:pt idx="216">
                  <c:v>4.3200000000000002E-2</c:v>
                </c:pt>
                <c:pt idx="217">
                  <c:v>4.3400000000000001E-2</c:v>
                </c:pt>
                <c:pt idx="218">
                  <c:v>4.36E-2</c:v>
                </c:pt>
                <c:pt idx="219">
                  <c:v>4.3799999999999999E-2</c:v>
                </c:pt>
                <c:pt idx="220">
                  <c:v>4.3999999999999997E-2</c:v>
                </c:pt>
                <c:pt idx="221">
                  <c:v>4.4200000000000003E-2</c:v>
                </c:pt>
                <c:pt idx="222">
                  <c:v>4.4400000000000002E-2</c:v>
                </c:pt>
                <c:pt idx="223">
                  <c:v>4.4600000000000001E-2</c:v>
                </c:pt>
                <c:pt idx="224">
                  <c:v>4.48E-2</c:v>
                </c:pt>
                <c:pt idx="225">
                  <c:v>4.4999999999999998E-2</c:v>
                </c:pt>
                <c:pt idx="226">
                  <c:v>4.5199999999999997E-2</c:v>
                </c:pt>
                <c:pt idx="227">
                  <c:v>4.5400000000000003E-2</c:v>
                </c:pt>
                <c:pt idx="228">
                  <c:v>4.5600000000000002E-2</c:v>
                </c:pt>
                <c:pt idx="229">
                  <c:v>4.58E-2</c:v>
                </c:pt>
                <c:pt idx="230">
                  <c:v>4.5999999999999999E-2</c:v>
                </c:pt>
                <c:pt idx="231">
                  <c:v>4.6199999999999998E-2</c:v>
                </c:pt>
                <c:pt idx="232">
                  <c:v>4.6399999999999997E-2</c:v>
                </c:pt>
                <c:pt idx="233">
                  <c:v>4.6600000000000003E-2</c:v>
                </c:pt>
                <c:pt idx="234">
                  <c:v>4.6800000000000001E-2</c:v>
                </c:pt>
                <c:pt idx="235">
                  <c:v>4.7E-2</c:v>
                </c:pt>
                <c:pt idx="236">
                  <c:v>4.7199999999999999E-2</c:v>
                </c:pt>
                <c:pt idx="237">
                  <c:v>4.7399999999999998E-2</c:v>
                </c:pt>
                <c:pt idx="238">
                  <c:v>4.7600000000000003E-2</c:v>
                </c:pt>
                <c:pt idx="239">
                  <c:v>4.7800000000000002E-2</c:v>
                </c:pt>
                <c:pt idx="240">
                  <c:v>4.8000000000000001E-2</c:v>
                </c:pt>
                <c:pt idx="241">
                  <c:v>4.82E-2</c:v>
                </c:pt>
                <c:pt idx="242">
                  <c:v>4.8399999999999999E-2</c:v>
                </c:pt>
                <c:pt idx="243">
                  <c:v>4.8599999999999997E-2</c:v>
                </c:pt>
                <c:pt idx="244">
                  <c:v>4.8800000000000003E-2</c:v>
                </c:pt>
                <c:pt idx="245">
                  <c:v>4.9000000000000002E-2</c:v>
                </c:pt>
                <c:pt idx="246">
                  <c:v>4.9200000000000001E-2</c:v>
                </c:pt>
                <c:pt idx="247">
                  <c:v>4.9399999999999999E-2</c:v>
                </c:pt>
                <c:pt idx="248">
                  <c:v>4.9599999999999998E-2</c:v>
                </c:pt>
                <c:pt idx="249">
                  <c:v>4.9799999999999997E-2</c:v>
                </c:pt>
                <c:pt idx="250">
                  <c:v>0.05</c:v>
                </c:pt>
                <c:pt idx="251">
                  <c:v>5.0200000000000002E-2</c:v>
                </c:pt>
                <c:pt idx="252">
                  <c:v>5.04E-2</c:v>
                </c:pt>
                <c:pt idx="253">
                  <c:v>5.0599999999999999E-2</c:v>
                </c:pt>
                <c:pt idx="254">
                  <c:v>5.0799999999999998E-2</c:v>
                </c:pt>
                <c:pt idx="255">
                  <c:v>5.0999999999999997E-2</c:v>
                </c:pt>
                <c:pt idx="256">
                  <c:v>5.1200000000000002E-2</c:v>
                </c:pt>
                <c:pt idx="257">
                  <c:v>5.1400000000000001E-2</c:v>
                </c:pt>
                <c:pt idx="258">
                  <c:v>5.16E-2</c:v>
                </c:pt>
                <c:pt idx="259">
                  <c:v>5.1799999999999999E-2</c:v>
                </c:pt>
                <c:pt idx="260">
                  <c:v>5.1999999999999998E-2</c:v>
                </c:pt>
                <c:pt idx="261">
                  <c:v>5.2200000000000003E-2</c:v>
                </c:pt>
                <c:pt idx="262">
                  <c:v>5.2400000000000002E-2</c:v>
                </c:pt>
                <c:pt idx="263">
                  <c:v>5.2600000000000001E-2</c:v>
                </c:pt>
                <c:pt idx="264">
                  <c:v>5.28E-2</c:v>
                </c:pt>
                <c:pt idx="265">
                  <c:v>5.2999999999999999E-2</c:v>
                </c:pt>
                <c:pt idx="266">
                  <c:v>5.3199999999999997E-2</c:v>
                </c:pt>
                <c:pt idx="267">
                  <c:v>5.3400000000000003E-2</c:v>
                </c:pt>
                <c:pt idx="268">
                  <c:v>5.3600000000000002E-2</c:v>
                </c:pt>
                <c:pt idx="269">
                  <c:v>5.3800000000000001E-2</c:v>
                </c:pt>
                <c:pt idx="270">
                  <c:v>5.3999999999999999E-2</c:v>
                </c:pt>
                <c:pt idx="271">
                  <c:v>5.4199999999999998E-2</c:v>
                </c:pt>
                <c:pt idx="272">
                  <c:v>5.4399999999999997E-2</c:v>
                </c:pt>
                <c:pt idx="273">
                  <c:v>5.4600000000000003E-2</c:v>
                </c:pt>
                <c:pt idx="274">
                  <c:v>5.4800000000000001E-2</c:v>
                </c:pt>
                <c:pt idx="275">
                  <c:v>5.5E-2</c:v>
                </c:pt>
                <c:pt idx="276">
                  <c:v>5.5199999999999999E-2</c:v>
                </c:pt>
                <c:pt idx="277">
                  <c:v>5.5399999999999998E-2</c:v>
                </c:pt>
                <c:pt idx="278">
                  <c:v>5.5599999999999997E-2</c:v>
                </c:pt>
                <c:pt idx="279">
                  <c:v>5.5800000000000002E-2</c:v>
                </c:pt>
                <c:pt idx="280">
                  <c:v>5.6000000000000001E-2</c:v>
                </c:pt>
                <c:pt idx="281">
                  <c:v>5.62E-2</c:v>
                </c:pt>
                <c:pt idx="282">
                  <c:v>5.6399999999999999E-2</c:v>
                </c:pt>
                <c:pt idx="283">
                  <c:v>5.6599999999999998E-2</c:v>
                </c:pt>
                <c:pt idx="284">
                  <c:v>5.6800000000000003E-2</c:v>
                </c:pt>
                <c:pt idx="285">
                  <c:v>5.7000000000000002E-2</c:v>
                </c:pt>
                <c:pt idx="286">
                  <c:v>5.7200000000000001E-2</c:v>
                </c:pt>
                <c:pt idx="287">
                  <c:v>5.74E-2</c:v>
                </c:pt>
                <c:pt idx="288">
                  <c:v>5.7599999999999998E-2</c:v>
                </c:pt>
                <c:pt idx="289">
                  <c:v>5.7799999999999997E-2</c:v>
                </c:pt>
                <c:pt idx="290">
                  <c:v>5.8000000000000003E-2</c:v>
                </c:pt>
                <c:pt idx="291">
                  <c:v>5.8200000000000002E-2</c:v>
                </c:pt>
                <c:pt idx="292">
                  <c:v>5.8400000000000001E-2</c:v>
                </c:pt>
                <c:pt idx="293">
                  <c:v>5.8599999999999999E-2</c:v>
                </c:pt>
                <c:pt idx="294">
                  <c:v>5.8799999999999998E-2</c:v>
                </c:pt>
                <c:pt idx="295">
                  <c:v>5.8999999999999997E-2</c:v>
                </c:pt>
                <c:pt idx="296">
                  <c:v>5.9200000000000003E-2</c:v>
                </c:pt>
                <c:pt idx="297">
                  <c:v>5.9400000000000001E-2</c:v>
                </c:pt>
                <c:pt idx="298">
                  <c:v>5.96E-2</c:v>
                </c:pt>
                <c:pt idx="299">
                  <c:v>5.9799999999999999E-2</c:v>
                </c:pt>
                <c:pt idx="300">
                  <c:v>0.06</c:v>
                </c:pt>
                <c:pt idx="301">
                  <c:v>6.0199999999999997E-2</c:v>
                </c:pt>
                <c:pt idx="302">
                  <c:v>6.0400000000000002E-2</c:v>
                </c:pt>
                <c:pt idx="303">
                  <c:v>6.0600000000000001E-2</c:v>
                </c:pt>
                <c:pt idx="304">
                  <c:v>6.08E-2</c:v>
                </c:pt>
                <c:pt idx="305">
                  <c:v>6.0999999999999999E-2</c:v>
                </c:pt>
                <c:pt idx="306">
                  <c:v>6.1199999999999997E-2</c:v>
                </c:pt>
                <c:pt idx="307">
                  <c:v>6.1400000000000003E-2</c:v>
                </c:pt>
                <c:pt idx="308">
                  <c:v>6.1600000000000002E-2</c:v>
                </c:pt>
                <c:pt idx="309">
                  <c:v>6.1800000000000001E-2</c:v>
                </c:pt>
                <c:pt idx="310">
                  <c:v>6.2E-2</c:v>
                </c:pt>
                <c:pt idx="311">
                  <c:v>6.2199999999999998E-2</c:v>
                </c:pt>
                <c:pt idx="312">
                  <c:v>6.2399999999999997E-2</c:v>
                </c:pt>
                <c:pt idx="313">
                  <c:v>6.2600000000000003E-2</c:v>
                </c:pt>
                <c:pt idx="314">
                  <c:v>6.2799999999999995E-2</c:v>
                </c:pt>
                <c:pt idx="315">
                  <c:v>6.3E-2</c:v>
                </c:pt>
                <c:pt idx="316">
                  <c:v>6.3200000000000006E-2</c:v>
                </c:pt>
                <c:pt idx="317">
                  <c:v>6.3399999999999998E-2</c:v>
                </c:pt>
                <c:pt idx="318">
                  <c:v>6.3600000000000004E-2</c:v>
                </c:pt>
                <c:pt idx="319">
                  <c:v>6.3799999999999996E-2</c:v>
                </c:pt>
                <c:pt idx="320">
                  <c:v>6.4000000000000001E-2</c:v>
                </c:pt>
                <c:pt idx="321">
                  <c:v>6.4199999999999993E-2</c:v>
                </c:pt>
                <c:pt idx="322">
                  <c:v>6.4399999999999999E-2</c:v>
                </c:pt>
                <c:pt idx="323">
                  <c:v>6.4600000000000005E-2</c:v>
                </c:pt>
                <c:pt idx="324">
                  <c:v>6.4799999999999996E-2</c:v>
                </c:pt>
                <c:pt idx="325">
                  <c:v>6.5000000000000002E-2</c:v>
                </c:pt>
                <c:pt idx="326">
                  <c:v>6.5199999999999994E-2</c:v>
                </c:pt>
                <c:pt idx="327">
                  <c:v>6.54E-2</c:v>
                </c:pt>
                <c:pt idx="328">
                  <c:v>6.5600000000000006E-2</c:v>
                </c:pt>
                <c:pt idx="329">
                  <c:v>6.5799999999999997E-2</c:v>
                </c:pt>
                <c:pt idx="330">
                  <c:v>6.6000000000000003E-2</c:v>
                </c:pt>
                <c:pt idx="331">
                  <c:v>6.6199999999999995E-2</c:v>
                </c:pt>
                <c:pt idx="332">
                  <c:v>6.6400000000000001E-2</c:v>
                </c:pt>
                <c:pt idx="333">
                  <c:v>6.6600000000000006E-2</c:v>
                </c:pt>
                <c:pt idx="334">
                  <c:v>6.6799999999999998E-2</c:v>
                </c:pt>
                <c:pt idx="335">
                  <c:v>6.7000000000000004E-2</c:v>
                </c:pt>
                <c:pt idx="336">
                  <c:v>6.7199999999999996E-2</c:v>
                </c:pt>
                <c:pt idx="337">
                  <c:v>6.7400000000000002E-2</c:v>
                </c:pt>
                <c:pt idx="338">
                  <c:v>6.7599999999999993E-2</c:v>
                </c:pt>
                <c:pt idx="339">
                  <c:v>6.7799999999999999E-2</c:v>
                </c:pt>
                <c:pt idx="340">
                  <c:v>6.8000000000000005E-2</c:v>
                </c:pt>
                <c:pt idx="341">
                  <c:v>6.8199999999999997E-2</c:v>
                </c:pt>
                <c:pt idx="342">
                  <c:v>6.8400000000000002E-2</c:v>
                </c:pt>
                <c:pt idx="343">
                  <c:v>6.8599999999999994E-2</c:v>
                </c:pt>
                <c:pt idx="344">
                  <c:v>6.88E-2</c:v>
                </c:pt>
                <c:pt idx="345">
                  <c:v>6.9000000000000006E-2</c:v>
                </c:pt>
                <c:pt idx="346">
                  <c:v>6.9199999999999998E-2</c:v>
                </c:pt>
                <c:pt idx="347">
                  <c:v>6.9400000000000003E-2</c:v>
                </c:pt>
                <c:pt idx="348">
                  <c:v>6.9599999999999995E-2</c:v>
                </c:pt>
                <c:pt idx="349">
                  <c:v>6.9800000000000001E-2</c:v>
                </c:pt>
                <c:pt idx="350">
                  <c:v>7.0000000000000007E-2</c:v>
                </c:pt>
                <c:pt idx="351">
                  <c:v>7.0199999999999999E-2</c:v>
                </c:pt>
                <c:pt idx="352">
                  <c:v>7.0400000000000004E-2</c:v>
                </c:pt>
                <c:pt idx="353">
                  <c:v>7.0599999999999996E-2</c:v>
                </c:pt>
                <c:pt idx="354">
                  <c:v>7.0800000000000002E-2</c:v>
                </c:pt>
                <c:pt idx="355">
                  <c:v>7.0999999999999994E-2</c:v>
                </c:pt>
                <c:pt idx="356">
                  <c:v>7.1199999999999999E-2</c:v>
                </c:pt>
                <c:pt idx="357">
                  <c:v>7.1400000000000005E-2</c:v>
                </c:pt>
                <c:pt idx="358">
                  <c:v>7.1599999999999997E-2</c:v>
                </c:pt>
                <c:pt idx="359">
                  <c:v>7.1800000000000003E-2</c:v>
                </c:pt>
                <c:pt idx="360">
                  <c:v>7.1999999999999995E-2</c:v>
                </c:pt>
                <c:pt idx="361">
                  <c:v>7.22E-2</c:v>
                </c:pt>
                <c:pt idx="362">
                  <c:v>7.2400000000000006E-2</c:v>
                </c:pt>
                <c:pt idx="363">
                  <c:v>7.2599999999999998E-2</c:v>
                </c:pt>
                <c:pt idx="364">
                  <c:v>7.2800000000000004E-2</c:v>
                </c:pt>
                <c:pt idx="365">
                  <c:v>7.2999999999999995E-2</c:v>
                </c:pt>
                <c:pt idx="366">
                  <c:v>7.3200000000000001E-2</c:v>
                </c:pt>
                <c:pt idx="367">
                  <c:v>7.3400000000000007E-2</c:v>
                </c:pt>
                <c:pt idx="368">
                  <c:v>7.3599999999999999E-2</c:v>
                </c:pt>
                <c:pt idx="369">
                  <c:v>7.3800000000000004E-2</c:v>
                </c:pt>
                <c:pt idx="370">
                  <c:v>7.3999999999999996E-2</c:v>
                </c:pt>
                <c:pt idx="371">
                  <c:v>7.4200000000000002E-2</c:v>
                </c:pt>
                <c:pt idx="372">
                  <c:v>7.4399999999999994E-2</c:v>
                </c:pt>
                <c:pt idx="373">
                  <c:v>7.46E-2</c:v>
                </c:pt>
                <c:pt idx="374">
                  <c:v>7.4800000000000005E-2</c:v>
                </c:pt>
                <c:pt idx="375">
                  <c:v>7.4999999999999997E-2</c:v>
                </c:pt>
                <c:pt idx="376">
                  <c:v>7.5200000000000003E-2</c:v>
                </c:pt>
                <c:pt idx="377">
                  <c:v>7.5399999999999995E-2</c:v>
                </c:pt>
                <c:pt idx="378">
                  <c:v>7.5600000000000001E-2</c:v>
                </c:pt>
                <c:pt idx="379">
                  <c:v>7.5800000000000006E-2</c:v>
                </c:pt>
                <c:pt idx="380">
                  <c:v>7.5999999999999998E-2</c:v>
                </c:pt>
                <c:pt idx="381">
                  <c:v>7.6200000000000004E-2</c:v>
                </c:pt>
                <c:pt idx="382">
                  <c:v>7.6399999999999996E-2</c:v>
                </c:pt>
                <c:pt idx="383">
                  <c:v>7.6600000000000001E-2</c:v>
                </c:pt>
                <c:pt idx="384">
                  <c:v>7.6799999999999993E-2</c:v>
                </c:pt>
                <c:pt idx="385">
                  <c:v>7.6999999999999999E-2</c:v>
                </c:pt>
                <c:pt idx="386">
                  <c:v>7.7200000000000005E-2</c:v>
                </c:pt>
                <c:pt idx="387">
                  <c:v>7.7399999999999997E-2</c:v>
                </c:pt>
                <c:pt idx="388">
                  <c:v>7.7600000000000002E-2</c:v>
                </c:pt>
                <c:pt idx="389">
                  <c:v>7.7799999999999994E-2</c:v>
                </c:pt>
                <c:pt idx="390">
                  <c:v>7.8E-2</c:v>
                </c:pt>
                <c:pt idx="391">
                  <c:v>7.8200000000000006E-2</c:v>
                </c:pt>
                <c:pt idx="392">
                  <c:v>7.8399999999999997E-2</c:v>
                </c:pt>
                <c:pt idx="393">
                  <c:v>7.8600000000000003E-2</c:v>
                </c:pt>
                <c:pt idx="394">
                  <c:v>7.8799999999999995E-2</c:v>
                </c:pt>
                <c:pt idx="395">
                  <c:v>7.9000000000000001E-2</c:v>
                </c:pt>
                <c:pt idx="396">
                  <c:v>7.9200000000000007E-2</c:v>
                </c:pt>
                <c:pt idx="397">
                  <c:v>7.9399999999999998E-2</c:v>
                </c:pt>
                <c:pt idx="398">
                  <c:v>7.9600000000000004E-2</c:v>
                </c:pt>
                <c:pt idx="399">
                  <c:v>7.9799999999999996E-2</c:v>
                </c:pt>
                <c:pt idx="400">
                  <c:v>0.08</c:v>
                </c:pt>
                <c:pt idx="401">
                  <c:v>8.0199999999999994E-2</c:v>
                </c:pt>
                <c:pt idx="402">
                  <c:v>8.0399999999999999E-2</c:v>
                </c:pt>
                <c:pt idx="403">
                  <c:v>8.0600000000000005E-2</c:v>
                </c:pt>
                <c:pt idx="404">
                  <c:v>8.0799999999999997E-2</c:v>
                </c:pt>
                <c:pt idx="405">
                  <c:v>8.1000000000000003E-2</c:v>
                </c:pt>
                <c:pt idx="406">
                  <c:v>8.1199999999999994E-2</c:v>
                </c:pt>
                <c:pt idx="407">
                  <c:v>8.14E-2</c:v>
                </c:pt>
                <c:pt idx="408">
                  <c:v>8.1600000000000006E-2</c:v>
                </c:pt>
                <c:pt idx="409">
                  <c:v>8.1799999999999998E-2</c:v>
                </c:pt>
                <c:pt idx="410">
                  <c:v>8.2000000000000003E-2</c:v>
                </c:pt>
                <c:pt idx="411">
                  <c:v>8.2199999999999995E-2</c:v>
                </c:pt>
                <c:pt idx="412">
                  <c:v>8.2400000000000001E-2</c:v>
                </c:pt>
                <c:pt idx="413">
                  <c:v>8.2600000000000007E-2</c:v>
                </c:pt>
                <c:pt idx="414">
                  <c:v>8.2799999999999999E-2</c:v>
                </c:pt>
                <c:pt idx="415">
                  <c:v>8.3000000000000004E-2</c:v>
                </c:pt>
                <c:pt idx="416">
                  <c:v>8.3199999999999996E-2</c:v>
                </c:pt>
                <c:pt idx="417">
                  <c:v>8.3400000000000002E-2</c:v>
                </c:pt>
                <c:pt idx="418">
                  <c:v>8.3599999999999994E-2</c:v>
                </c:pt>
                <c:pt idx="419">
                  <c:v>8.3799999999999999E-2</c:v>
                </c:pt>
                <c:pt idx="420">
                  <c:v>8.4000000000000005E-2</c:v>
                </c:pt>
                <c:pt idx="421">
                  <c:v>8.4199999999999997E-2</c:v>
                </c:pt>
                <c:pt idx="422">
                  <c:v>8.4400000000000003E-2</c:v>
                </c:pt>
                <c:pt idx="423">
                  <c:v>8.4599999999999995E-2</c:v>
                </c:pt>
                <c:pt idx="424">
                  <c:v>8.48E-2</c:v>
                </c:pt>
                <c:pt idx="425">
                  <c:v>8.5000000000000006E-2</c:v>
                </c:pt>
                <c:pt idx="426">
                  <c:v>8.5199999999999998E-2</c:v>
                </c:pt>
                <c:pt idx="427">
                  <c:v>8.5400000000000004E-2</c:v>
                </c:pt>
                <c:pt idx="428">
                  <c:v>8.5599999999999996E-2</c:v>
                </c:pt>
                <c:pt idx="429">
                  <c:v>8.5800000000000001E-2</c:v>
                </c:pt>
                <c:pt idx="430">
                  <c:v>8.5999999999999993E-2</c:v>
                </c:pt>
                <c:pt idx="431">
                  <c:v>8.6199999999999999E-2</c:v>
                </c:pt>
                <c:pt idx="432">
                  <c:v>8.6400000000000005E-2</c:v>
                </c:pt>
                <c:pt idx="433">
                  <c:v>8.6599999999999996E-2</c:v>
                </c:pt>
                <c:pt idx="434">
                  <c:v>8.6800000000000002E-2</c:v>
                </c:pt>
                <c:pt idx="435">
                  <c:v>8.6999999999999994E-2</c:v>
                </c:pt>
                <c:pt idx="436">
                  <c:v>8.72E-2</c:v>
                </c:pt>
                <c:pt idx="437">
                  <c:v>8.7400000000000005E-2</c:v>
                </c:pt>
                <c:pt idx="438">
                  <c:v>8.7599999999999997E-2</c:v>
                </c:pt>
                <c:pt idx="439">
                  <c:v>8.7800000000000003E-2</c:v>
                </c:pt>
                <c:pt idx="440">
                  <c:v>8.7999999999999995E-2</c:v>
                </c:pt>
                <c:pt idx="441">
                  <c:v>8.8200000000000001E-2</c:v>
                </c:pt>
                <c:pt idx="442">
                  <c:v>8.8400000000000006E-2</c:v>
                </c:pt>
                <c:pt idx="443">
                  <c:v>8.8599999999999998E-2</c:v>
                </c:pt>
                <c:pt idx="444">
                  <c:v>8.8800000000000004E-2</c:v>
                </c:pt>
                <c:pt idx="445">
                  <c:v>8.8999999999999996E-2</c:v>
                </c:pt>
                <c:pt idx="446">
                  <c:v>8.9200000000000002E-2</c:v>
                </c:pt>
                <c:pt idx="447">
                  <c:v>8.9399999999999993E-2</c:v>
                </c:pt>
                <c:pt idx="448">
                  <c:v>8.9599999999999999E-2</c:v>
                </c:pt>
                <c:pt idx="449">
                  <c:v>8.9800000000000005E-2</c:v>
                </c:pt>
                <c:pt idx="450">
                  <c:v>0.09</c:v>
                </c:pt>
                <c:pt idx="451">
                  <c:v>9.0200000000000002E-2</c:v>
                </c:pt>
                <c:pt idx="452">
                  <c:v>9.0399999999999994E-2</c:v>
                </c:pt>
                <c:pt idx="453">
                  <c:v>9.06E-2</c:v>
                </c:pt>
                <c:pt idx="454">
                  <c:v>9.0800000000000006E-2</c:v>
                </c:pt>
                <c:pt idx="455">
                  <c:v>9.0999999999999998E-2</c:v>
                </c:pt>
                <c:pt idx="456">
                  <c:v>9.1200000000000003E-2</c:v>
                </c:pt>
                <c:pt idx="457">
                  <c:v>9.1399999999999995E-2</c:v>
                </c:pt>
                <c:pt idx="458">
                  <c:v>9.1600000000000001E-2</c:v>
                </c:pt>
                <c:pt idx="459">
                  <c:v>9.1800000000000007E-2</c:v>
                </c:pt>
                <c:pt idx="460">
                  <c:v>9.1999999999999998E-2</c:v>
                </c:pt>
                <c:pt idx="461">
                  <c:v>9.2200000000000004E-2</c:v>
                </c:pt>
                <c:pt idx="462">
                  <c:v>9.2399999999999996E-2</c:v>
                </c:pt>
                <c:pt idx="463">
                  <c:v>9.2600000000000002E-2</c:v>
                </c:pt>
                <c:pt idx="464">
                  <c:v>9.2799999999999994E-2</c:v>
                </c:pt>
                <c:pt idx="465">
                  <c:v>9.2999999999999999E-2</c:v>
                </c:pt>
                <c:pt idx="466">
                  <c:v>9.3200000000000005E-2</c:v>
                </c:pt>
                <c:pt idx="467">
                  <c:v>9.3399999999999997E-2</c:v>
                </c:pt>
                <c:pt idx="468">
                  <c:v>9.3600000000000003E-2</c:v>
                </c:pt>
                <c:pt idx="469">
                  <c:v>9.3799999999999994E-2</c:v>
                </c:pt>
                <c:pt idx="470">
                  <c:v>9.4E-2</c:v>
                </c:pt>
                <c:pt idx="471">
                  <c:v>9.4200000000000006E-2</c:v>
                </c:pt>
                <c:pt idx="472">
                  <c:v>9.4399999999999998E-2</c:v>
                </c:pt>
                <c:pt idx="473">
                  <c:v>9.4600000000000004E-2</c:v>
                </c:pt>
                <c:pt idx="474">
                  <c:v>9.4799999999999995E-2</c:v>
                </c:pt>
                <c:pt idx="475">
                  <c:v>9.5000000000000001E-2</c:v>
                </c:pt>
                <c:pt idx="476">
                  <c:v>9.5200000000000007E-2</c:v>
                </c:pt>
                <c:pt idx="477">
                  <c:v>9.5399999999999999E-2</c:v>
                </c:pt>
                <c:pt idx="478">
                  <c:v>9.5600000000000004E-2</c:v>
                </c:pt>
                <c:pt idx="479">
                  <c:v>9.5799999999999996E-2</c:v>
                </c:pt>
                <c:pt idx="480">
                  <c:v>9.6000000000000002E-2</c:v>
                </c:pt>
                <c:pt idx="481">
                  <c:v>9.6199999999999994E-2</c:v>
                </c:pt>
                <c:pt idx="482">
                  <c:v>9.64E-2</c:v>
                </c:pt>
                <c:pt idx="483">
                  <c:v>9.6600000000000005E-2</c:v>
                </c:pt>
                <c:pt idx="484">
                  <c:v>9.6799999999999997E-2</c:v>
                </c:pt>
                <c:pt idx="485">
                  <c:v>9.7000000000000003E-2</c:v>
                </c:pt>
                <c:pt idx="486">
                  <c:v>9.7199999999999995E-2</c:v>
                </c:pt>
                <c:pt idx="487">
                  <c:v>9.74E-2</c:v>
                </c:pt>
                <c:pt idx="488">
                  <c:v>9.7600000000000006E-2</c:v>
                </c:pt>
                <c:pt idx="489">
                  <c:v>9.7799999999999998E-2</c:v>
                </c:pt>
                <c:pt idx="490">
                  <c:v>9.8000000000000004E-2</c:v>
                </c:pt>
                <c:pt idx="491">
                  <c:v>9.8199999999999996E-2</c:v>
                </c:pt>
                <c:pt idx="492">
                  <c:v>9.8400000000000001E-2</c:v>
                </c:pt>
                <c:pt idx="493">
                  <c:v>9.8599999999999993E-2</c:v>
                </c:pt>
                <c:pt idx="494">
                  <c:v>9.8799999999999999E-2</c:v>
                </c:pt>
                <c:pt idx="495">
                  <c:v>9.9000000000000005E-2</c:v>
                </c:pt>
                <c:pt idx="496">
                  <c:v>9.9199999999999997E-2</c:v>
                </c:pt>
                <c:pt idx="497">
                  <c:v>9.9400000000000002E-2</c:v>
                </c:pt>
                <c:pt idx="498">
                  <c:v>9.9599999999999994E-2</c:v>
                </c:pt>
                <c:pt idx="499">
                  <c:v>9.98E-2</c:v>
                </c:pt>
                <c:pt idx="500">
                  <c:v>0.1</c:v>
                </c:pt>
                <c:pt idx="501">
                  <c:v>0.1002</c:v>
                </c:pt>
                <c:pt idx="502">
                  <c:v>0.1004</c:v>
                </c:pt>
                <c:pt idx="503">
                  <c:v>0.10059999999999999</c:v>
                </c:pt>
                <c:pt idx="504">
                  <c:v>0.1008</c:v>
                </c:pt>
                <c:pt idx="505">
                  <c:v>0.10100000000000001</c:v>
                </c:pt>
                <c:pt idx="506">
                  <c:v>0.1012</c:v>
                </c:pt>
                <c:pt idx="507">
                  <c:v>0.1014</c:v>
                </c:pt>
                <c:pt idx="508">
                  <c:v>0.1016</c:v>
                </c:pt>
                <c:pt idx="509">
                  <c:v>0.1018</c:v>
                </c:pt>
                <c:pt idx="510">
                  <c:v>0.10199999999999999</c:v>
                </c:pt>
                <c:pt idx="511">
                  <c:v>0.1022</c:v>
                </c:pt>
                <c:pt idx="512">
                  <c:v>0.1024</c:v>
                </c:pt>
                <c:pt idx="513">
                  <c:v>0.1026</c:v>
                </c:pt>
                <c:pt idx="514">
                  <c:v>0.1028</c:v>
                </c:pt>
                <c:pt idx="515">
                  <c:v>0.10299999999999999</c:v>
                </c:pt>
                <c:pt idx="516">
                  <c:v>0.1032</c:v>
                </c:pt>
                <c:pt idx="517">
                  <c:v>0.10340000000000001</c:v>
                </c:pt>
                <c:pt idx="518">
                  <c:v>0.1036</c:v>
                </c:pt>
                <c:pt idx="519">
                  <c:v>0.1038</c:v>
                </c:pt>
                <c:pt idx="520">
                  <c:v>0.104</c:v>
                </c:pt>
                <c:pt idx="521">
                  <c:v>0.1042</c:v>
                </c:pt>
                <c:pt idx="522">
                  <c:v>0.10440000000000001</c:v>
                </c:pt>
                <c:pt idx="523">
                  <c:v>0.1046</c:v>
                </c:pt>
                <c:pt idx="524">
                  <c:v>0.1048</c:v>
                </c:pt>
                <c:pt idx="525">
                  <c:v>0.105</c:v>
                </c:pt>
                <c:pt idx="526">
                  <c:v>0.1052</c:v>
                </c:pt>
                <c:pt idx="527">
                  <c:v>0.10539999999999999</c:v>
                </c:pt>
                <c:pt idx="528">
                  <c:v>0.1056</c:v>
                </c:pt>
                <c:pt idx="529">
                  <c:v>0.10580000000000001</c:v>
                </c:pt>
                <c:pt idx="530">
                  <c:v>0.106</c:v>
                </c:pt>
                <c:pt idx="531">
                  <c:v>0.1062</c:v>
                </c:pt>
                <c:pt idx="532">
                  <c:v>0.10639999999999999</c:v>
                </c:pt>
                <c:pt idx="533">
                  <c:v>0.1066</c:v>
                </c:pt>
                <c:pt idx="534">
                  <c:v>0.10680000000000001</c:v>
                </c:pt>
                <c:pt idx="535">
                  <c:v>0.107</c:v>
                </c:pt>
                <c:pt idx="536">
                  <c:v>0.1072</c:v>
                </c:pt>
                <c:pt idx="537">
                  <c:v>0.1074</c:v>
                </c:pt>
                <c:pt idx="538">
                  <c:v>0.1076</c:v>
                </c:pt>
                <c:pt idx="539">
                  <c:v>0.10780000000000001</c:v>
                </c:pt>
                <c:pt idx="540">
                  <c:v>0.108</c:v>
                </c:pt>
                <c:pt idx="541">
                  <c:v>0.1082</c:v>
                </c:pt>
                <c:pt idx="542">
                  <c:v>0.1084</c:v>
                </c:pt>
                <c:pt idx="543">
                  <c:v>0.1086</c:v>
                </c:pt>
                <c:pt idx="544">
                  <c:v>0.10879999999999999</c:v>
                </c:pt>
                <c:pt idx="545">
                  <c:v>0.109</c:v>
                </c:pt>
                <c:pt idx="546">
                  <c:v>0.10920000000000001</c:v>
                </c:pt>
                <c:pt idx="547">
                  <c:v>0.1094</c:v>
                </c:pt>
                <c:pt idx="548">
                  <c:v>0.1096</c:v>
                </c:pt>
                <c:pt idx="549">
                  <c:v>0.10979999999999999</c:v>
                </c:pt>
                <c:pt idx="550">
                  <c:v>0.11</c:v>
                </c:pt>
                <c:pt idx="551">
                  <c:v>0.11020000000000001</c:v>
                </c:pt>
                <c:pt idx="552">
                  <c:v>0.1104</c:v>
                </c:pt>
                <c:pt idx="553">
                  <c:v>0.1106</c:v>
                </c:pt>
                <c:pt idx="554">
                  <c:v>0.1108</c:v>
                </c:pt>
                <c:pt idx="555">
                  <c:v>0.111</c:v>
                </c:pt>
                <c:pt idx="556">
                  <c:v>0.11119999999999999</c:v>
                </c:pt>
                <c:pt idx="557">
                  <c:v>0.1114</c:v>
                </c:pt>
                <c:pt idx="558">
                  <c:v>0.1116</c:v>
                </c:pt>
                <c:pt idx="559">
                  <c:v>0.1118</c:v>
                </c:pt>
                <c:pt idx="560">
                  <c:v>0.112</c:v>
                </c:pt>
                <c:pt idx="561">
                  <c:v>0.11219999999999999</c:v>
                </c:pt>
                <c:pt idx="562">
                  <c:v>0.1124</c:v>
                </c:pt>
                <c:pt idx="563">
                  <c:v>0.11260000000000001</c:v>
                </c:pt>
                <c:pt idx="564">
                  <c:v>0.1128</c:v>
                </c:pt>
                <c:pt idx="565">
                  <c:v>0.113</c:v>
                </c:pt>
                <c:pt idx="566">
                  <c:v>0.1132</c:v>
                </c:pt>
                <c:pt idx="567">
                  <c:v>0.1134</c:v>
                </c:pt>
                <c:pt idx="568">
                  <c:v>0.11360000000000001</c:v>
                </c:pt>
                <c:pt idx="569">
                  <c:v>0.1138</c:v>
                </c:pt>
                <c:pt idx="570">
                  <c:v>0.114</c:v>
                </c:pt>
                <c:pt idx="571">
                  <c:v>0.1142</c:v>
                </c:pt>
                <c:pt idx="572">
                  <c:v>0.1144</c:v>
                </c:pt>
                <c:pt idx="573">
                  <c:v>0.11459999999999999</c:v>
                </c:pt>
                <c:pt idx="574">
                  <c:v>0.1148</c:v>
                </c:pt>
                <c:pt idx="575">
                  <c:v>0.115</c:v>
                </c:pt>
                <c:pt idx="576">
                  <c:v>0.1152</c:v>
                </c:pt>
                <c:pt idx="577">
                  <c:v>0.1154</c:v>
                </c:pt>
                <c:pt idx="578">
                  <c:v>0.11559999999999999</c:v>
                </c:pt>
                <c:pt idx="579">
                  <c:v>0.1158</c:v>
                </c:pt>
                <c:pt idx="580">
                  <c:v>0.11600000000000001</c:v>
                </c:pt>
                <c:pt idx="581">
                  <c:v>0.1162</c:v>
                </c:pt>
                <c:pt idx="582">
                  <c:v>0.1164</c:v>
                </c:pt>
                <c:pt idx="583">
                  <c:v>0.1166</c:v>
                </c:pt>
                <c:pt idx="584">
                  <c:v>0.1168</c:v>
                </c:pt>
                <c:pt idx="585">
                  <c:v>0.11700000000000001</c:v>
                </c:pt>
                <c:pt idx="586">
                  <c:v>0.1172</c:v>
                </c:pt>
                <c:pt idx="587">
                  <c:v>0.1174</c:v>
                </c:pt>
                <c:pt idx="588">
                  <c:v>0.1176</c:v>
                </c:pt>
                <c:pt idx="589">
                  <c:v>0.1178</c:v>
                </c:pt>
                <c:pt idx="590">
                  <c:v>0.11799999999999999</c:v>
                </c:pt>
                <c:pt idx="591">
                  <c:v>0.1182</c:v>
                </c:pt>
                <c:pt idx="592">
                  <c:v>0.11840000000000001</c:v>
                </c:pt>
                <c:pt idx="593">
                  <c:v>0.1186</c:v>
                </c:pt>
                <c:pt idx="594">
                  <c:v>0.1188</c:v>
                </c:pt>
                <c:pt idx="595">
                  <c:v>0.11899999999999999</c:v>
                </c:pt>
                <c:pt idx="596">
                  <c:v>0.1192</c:v>
                </c:pt>
                <c:pt idx="597">
                  <c:v>0.11940000000000001</c:v>
                </c:pt>
                <c:pt idx="598">
                  <c:v>0.1196</c:v>
                </c:pt>
                <c:pt idx="599">
                  <c:v>0.1198</c:v>
                </c:pt>
                <c:pt idx="600">
                  <c:v>0.12</c:v>
                </c:pt>
                <c:pt idx="601">
                  <c:v>0.1202</c:v>
                </c:pt>
                <c:pt idx="602">
                  <c:v>0.12039999999999999</c:v>
                </c:pt>
                <c:pt idx="603">
                  <c:v>0.1206</c:v>
                </c:pt>
                <c:pt idx="604">
                  <c:v>0.1208</c:v>
                </c:pt>
                <c:pt idx="605">
                  <c:v>0.121</c:v>
                </c:pt>
                <c:pt idx="606">
                  <c:v>0.1212</c:v>
                </c:pt>
                <c:pt idx="607">
                  <c:v>0.12139999999999999</c:v>
                </c:pt>
                <c:pt idx="608">
                  <c:v>0.1216</c:v>
                </c:pt>
                <c:pt idx="609">
                  <c:v>0.12180000000000001</c:v>
                </c:pt>
                <c:pt idx="610">
                  <c:v>0.122</c:v>
                </c:pt>
                <c:pt idx="611">
                  <c:v>0.1222</c:v>
                </c:pt>
                <c:pt idx="612">
                  <c:v>0.12239999999999999</c:v>
                </c:pt>
                <c:pt idx="613">
                  <c:v>0.1226</c:v>
                </c:pt>
                <c:pt idx="614">
                  <c:v>0.12280000000000001</c:v>
                </c:pt>
                <c:pt idx="615">
                  <c:v>0.123</c:v>
                </c:pt>
                <c:pt idx="616">
                  <c:v>0.1232</c:v>
                </c:pt>
                <c:pt idx="617">
                  <c:v>0.1234</c:v>
                </c:pt>
                <c:pt idx="618">
                  <c:v>0.1236</c:v>
                </c:pt>
                <c:pt idx="619">
                  <c:v>0.12379999999999999</c:v>
                </c:pt>
                <c:pt idx="620">
                  <c:v>0.124</c:v>
                </c:pt>
                <c:pt idx="621">
                  <c:v>0.1242</c:v>
                </c:pt>
                <c:pt idx="622">
                  <c:v>0.1244</c:v>
                </c:pt>
                <c:pt idx="623">
                  <c:v>0.1246</c:v>
                </c:pt>
                <c:pt idx="624">
                  <c:v>0.12479999999999999</c:v>
                </c:pt>
                <c:pt idx="625">
                  <c:v>0.125</c:v>
                </c:pt>
                <c:pt idx="626">
                  <c:v>0.12520000000000001</c:v>
                </c:pt>
                <c:pt idx="627">
                  <c:v>0.12540000000000001</c:v>
                </c:pt>
                <c:pt idx="628">
                  <c:v>0.12559999999999999</c:v>
                </c:pt>
                <c:pt idx="629">
                  <c:v>0.1258</c:v>
                </c:pt>
                <c:pt idx="630">
                  <c:v>0.126</c:v>
                </c:pt>
                <c:pt idx="631">
                  <c:v>0.12620000000000001</c:v>
                </c:pt>
                <c:pt idx="632">
                  <c:v>0.12640000000000001</c:v>
                </c:pt>
                <c:pt idx="633">
                  <c:v>0.12659999999999999</c:v>
                </c:pt>
                <c:pt idx="634">
                  <c:v>0.1268</c:v>
                </c:pt>
                <c:pt idx="635">
                  <c:v>0.127</c:v>
                </c:pt>
                <c:pt idx="636">
                  <c:v>0.12720000000000001</c:v>
                </c:pt>
                <c:pt idx="637">
                  <c:v>0.12740000000000001</c:v>
                </c:pt>
                <c:pt idx="638">
                  <c:v>0.12759999999999999</c:v>
                </c:pt>
                <c:pt idx="639">
                  <c:v>0.1278</c:v>
                </c:pt>
                <c:pt idx="640">
                  <c:v>0.128</c:v>
                </c:pt>
                <c:pt idx="641">
                  <c:v>0.12820000000000001</c:v>
                </c:pt>
                <c:pt idx="642">
                  <c:v>0.12839999999999999</c:v>
                </c:pt>
                <c:pt idx="643">
                  <c:v>0.12859999999999999</c:v>
                </c:pt>
                <c:pt idx="644">
                  <c:v>0.1288</c:v>
                </c:pt>
                <c:pt idx="645">
                  <c:v>0.129</c:v>
                </c:pt>
                <c:pt idx="646">
                  <c:v>0.12920000000000001</c:v>
                </c:pt>
                <c:pt idx="647">
                  <c:v>0.12939999999999999</c:v>
                </c:pt>
                <c:pt idx="648">
                  <c:v>0.12959999999999999</c:v>
                </c:pt>
                <c:pt idx="649">
                  <c:v>0.1298</c:v>
                </c:pt>
                <c:pt idx="650">
                  <c:v>0.13</c:v>
                </c:pt>
                <c:pt idx="651">
                  <c:v>0.13020000000000001</c:v>
                </c:pt>
                <c:pt idx="652">
                  <c:v>0.13039999999999999</c:v>
                </c:pt>
                <c:pt idx="653">
                  <c:v>0.13059999999999999</c:v>
                </c:pt>
                <c:pt idx="654">
                  <c:v>0.1308</c:v>
                </c:pt>
                <c:pt idx="655">
                  <c:v>0.13100000000000001</c:v>
                </c:pt>
                <c:pt idx="656">
                  <c:v>0.13120000000000001</c:v>
                </c:pt>
                <c:pt idx="657">
                  <c:v>0.13139999999999999</c:v>
                </c:pt>
                <c:pt idx="658">
                  <c:v>0.13159999999999999</c:v>
                </c:pt>
                <c:pt idx="659">
                  <c:v>0.1318</c:v>
                </c:pt>
                <c:pt idx="660">
                  <c:v>0.13200000000000001</c:v>
                </c:pt>
                <c:pt idx="661">
                  <c:v>0.13220000000000001</c:v>
                </c:pt>
                <c:pt idx="662">
                  <c:v>0.13239999999999999</c:v>
                </c:pt>
                <c:pt idx="663">
                  <c:v>0.1326</c:v>
                </c:pt>
                <c:pt idx="664">
                  <c:v>0.1328</c:v>
                </c:pt>
                <c:pt idx="665">
                  <c:v>0.13300000000000001</c:v>
                </c:pt>
                <c:pt idx="666">
                  <c:v>0.13320000000000001</c:v>
                </c:pt>
                <c:pt idx="667">
                  <c:v>0.13339999999999999</c:v>
                </c:pt>
                <c:pt idx="668">
                  <c:v>0.1336</c:v>
                </c:pt>
                <c:pt idx="669">
                  <c:v>0.1338</c:v>
                </c:pt>
                <c:pt idx="670">
                  <c:v>0.13400000000000001</c:v>
                </c:pt>
                <c:pt idx="671">
                  <c:v>0.13420000000000001</c:v>
                </c:pt>
                <c:pt idx="672">
                  <c:v>0.13439999999999999</c:v>
                </c:pt>
                <c:pt idx="673">
                  <c:v>0.1346</c:v>
                </c:pt>
                <c:pt idx="674">
                  <c:v>0.1348</c:v>
                </c:pt>
                <c:pt idx="675">
                  <c:v>0.13500000000000001</c:v>
                </c:pt>
                <c:pt idx="676">
                  <c:v>0.13519999999999999</c:v>
                </c:pt>
                <c:pt idx="677">
                  <c:v>0.13539999999999999</c:v>
                </c:pt>
                <c:pt idx="678">
                  <c:v>0.1356</c:v>
                </c:pt>
                <c:pt idx="679">
                  <c:v>0.1358</c:v>
                </c:pt>
                <c:pt idx="680">
                  <c:v>0.13600000000000001</c:v>
                </c:pt>
                <c:pt idx="681">
                  <c:v>0.13619999999999999</c:v>
                </c:pt>
                <c:pt idx="682">
                  <c:v>0.13639999999999999</c:v>
                </c:pt>
                <c:pt idx="683">
                  <c:v>0.1366</c:v>
                </c:pt>
                <c:pt idx="684">
                  <c:v>0.1368</c:v>
                </c:pt>
                <c:pt idx="685">
                  <c:v>0.13700000000000001</c:v>
                </c:pt>
                <c:pt idx="686">
                  <c:v>0.13719999999999999</c:v>
                </c:pt>
                <c:pt idx="687">
                  <c:v>0.13739999999999999</c:v>
                </c:pt>
                <c:pt idx="688">
                  <c:v>0.1376</c:v>
                </c:pt>
                <c:pt idx="689">
                  <c:v>0.13780000000000001</c:v>
                </c:pt>
                <c:pt idx="690">
                  <c:v>0.13800000000000001</c:v>
                </c:pt>
                <c:pt idx="691">
                  <c:v>0.13819999999999999</c:v>
                </c:pt>
                <c:pt idx="692">
                  <c:v>0.1384</c:v>
                </c:pt>
                <c:pt idx="693">
                  <c:v>0.1386</c:v>
                </c:pt>
                <c:pt idx="694">
                  <c:v>0.13880000000000001</c:v>
                </c:pt>
                <c:pt idx="695">
                  <c:v>0.13900000000000001</c:v>
                </c:pt>
                <c:pt idx="696">
                  <c:v>0.13919999999999999</c:v>
                </c:pt>
                <c:pt idx="697">
                  <c:v>0.1394</c:v>
                </c:pt>
                <c:pt idx="698">
                  <c:v>0.1396</c:v>
                </c:pt>
                <c:pt idx="699">
                  <c:v>0.13980000000000001</c:v>
                </c:pt>
                <c:pt idx="700">
                  <c:v>0.14000000000000001</c:v>
                </c:pt>
                <c:pt idx="701">
                  <c:v>0.14019999999999999</c:v>
                </c:pt>
                <c:pt idx="702">
                  <c:v>0.1404</c:v>
                </c:pt>
                <c:pt idx="703">
                  <c:v>0.1406</c:v>
                </c:pt>
                <c:pt idx="704">
                  <c:v>0.14080000000000001</c:v>
                </c:pt>
                <c:pt idx="705">
                  <c:v>0.14099999999999999</c:v>
                </c:pt>
                <c:pt idx="706">
                  <c:v>0.14119999999999999</c:v>
                </c:pt>
                <c:pt idx="707">
                  <c:v>0.1414</c:v>
                </c:pt>
                <c:pt idx="708">
                  <c:v>0.1416</c:v>
                </c:pt>
                <c:pt idx="709">
                  <c:v>0.14180000000000001</c:v>
                </c:pt>
                <c:pt idx="710">
                  <c:v>0.14199999999999999</c:v>
                </c:pt>
                <c:pt idx="711">
                  <c:v>0.14219999999999999</c:v>
                </c:pt>
                <c:pt idx="712">
                  <c:v>0.1424</c:v>
                </c:pt>
                <c:pt idx="713">
                  <c:v>0.1426</c:v>
                </c:pt>
                <c:pt idx="714">
                  <c:v>0.14280000000000001</c:v>
                </c:pt>
                <c:pt idx="715">
                  <c:v>0.14299999999999999</c:v>
                </c:pt>
                <c:pt idx="716">
                  <c:v>0.14319999999999999</c:v>
                </c:pt>
                <c:pt idx="717">
                  <c:v>0.1434</c:v>
                </c:pt>
                <c:pt idx="718">
                  <c:v>0.14360000000000001</c:v>
                </c:pt>
                <c:pt idx="719">
                  <c:v>0.14380000000000001</c:v>
                </c:pt>
                <c:pt idx="720">
                  <c:v>0.14399999999999999</c:v>
                </c:pt>
                <c:pt idx="721">
                  <c:v>0.14419999999999999</c:v>
                </c:pt>
                <c:pt idx="722">
                  <c:v>0.1444</c:v>
                </c:pt>
                <c:pt idx="723">
                  <c:v>0.14460000000000001</c:v>
                </c:pt>
                <c:pt idx="724">
                  <c:v>0.14480000000000001</c:v>
                </c:pt>
                <c:pt idx="725">
                  <c:v>0.14499999999999999</c:v>
                </c:pt>
                <c:pt idx="726">
                  <c:v>0.1452</c:v>
                </c:pt>
                <c:pt idx="727">
                  <c:v>0.1454</c:v>
                </c:pt>
                <c:pt idx="728">
                  <c:v>0.14560000000000001</c:v>
                </c:pt>
                <c:pt idx="729">
                  <c:v>0.14580000000000001</c:v>
                </c:pt>
                <c:pt idx="730">
                  <c:v>0.14599999999999999</c:v>
                </c:pt>
                <c:pt idx="731">
                  <c:v>0.1462</c:v>
                </c:pt>
                <c:pt idx="732">
                  <c:v>0.1464</c:v>
                </c:pt>
                <c:pt idx="733">
                  <c:v>0.14660000000000001</c:v>
                </c:pt>
                <c:pt idx="734">
                  <c:v>0.14680000000000001</c:v>
                </c:pt>
                <c:pt idx="735">
                  <c:v>0.14699999999999999</c:v>
                </c:pt>
                <c:pt idx="736">
                  <c:v>0.1472</c:v>
                </c:pt>
                <c:pt idx="737">
                  <c:v>0.1474</c:v>
                </c:pt>
                <c:pt idx="738">
                  <c:v>0.14760000000000001</c:v>
                </c:pt>
                <c:pt idx="739">
                  <c:v>0.14779999999999999</c:v>
                </c:pt>
                <c:pt idx="740">
                  <c:v>0.14799999999999999</c:v>
                </c:pt>
                <c:pt idx="741">
                  <c:v>0.1482</c:v>
                </c:pt>
                <c:pt idx="742">
                  <c:v>0.1484</c:v>
                </c:pt>
                <c:pt idx="743">
                  <c:v>0.14860000000000001</c:v>
                </c:pt>
                <c:pt idx="744">
                  <c:v>0.14879999999999999</c:v>
                </c:pt>
                <c:pt idx="745">
                  <c:v>0.14899999999999999</c:v>
                </c:pt>
                <c:pt idx="746">
                  <c:v>0.1492</c:v>
                </c:pt>
                <c:pt idx="747">
                  <c:v>0.14940000000000001</c:v>
                </c:pt>
                <c:pt idx="748">
                  <c:v>0.14960000000000001</c:v>
                </c:pt>
                <c:pt idx="749">
                  <c:v>0.14979999999999999</c:v>
                </c:pt>
                <c:pt idx="750">
                  <c:v>0.15</c:v>
                </c:pt>
                <c:pt idx="751">
                  <c:v>0.1502</c:v>
                </c:pt>
                <c:pt idx="752">
                  <c:v>0.15040000000000001</c:v>
                </c:pt>
                <c:pt idx="753">
                  <c:v>0.15060000000000001</c:v>
                </c:pt>
                <c:pt idx="754">
                  <c:v>0.15079999999999999</c:v>
                </c:pt>
                <c:pt idx="755">
                  <c:v>0.151</c:v>
                </c:pt>
                <c:pt idx="756">
                  <c:v>0.1512</c:v>
                </c:pt>
                <c:pt idx="757">
                  <c:v>0.15140000000000001</c:v>
                </c:pt>
                <c:pt idx="758">
                  <c:v>0.15160000000000001</c:v>
                </c:pt>
                <c:pt idx="759">
                  <c:v>0.15179999999999999</c:v>
                </c:pt>
                <c:pt idx="760">
                  <c:v>0.152</c:v>
                </c:pt>
                <c:pt idx="761">
                  <c:v>0.1522</c:v>
                </c:pt>
                <c:pt idx="762">
                  <c:v>0.15240000000000001</c:v>
                </c:pt>
                <c:pt idx="763">
                  <c:v>0.15260000000000001</c:v>
                </c:pt>
                <c:pt idx="764">
                  <c:v>0.15279999999999999</c:v>
                </c:pt>
                <c:pt idx="765">
                  <c:v>0.153</c:v>
                </c:pt>
                <c:pt idx="766">
                  <c:v>0.1532</c:v>
                </c:pt>
                <c:pt idx="767">
                  <c:v>0.15340000000000001</c:v>
                </c:pt>
                <c:pt idx="768">
                  <c:v>0.15359999999999999</c:v>
                </c:pt>
                <c:pt idx="769">
                  <c:v>0.15379999999999999</c:v>
                </c:pt>
                <c:pt idx="770">
                  <c:v>0.154</c:v>
                </c:pt>
                <c:pt idx="771">
                  <c:v>0.1542</c:v>
                </c:pt>
                <c:pt idx="772">
                  <c:v>0.15440000000000001</c:v>
                </c:pt>
                <c:pt idx="773">
                  <c:v>0.15459999999999999</c:v>
                </c:pt>
                <c:pt idx="774">
                  <c:v>0.15479999999999999</c:v>
                </c:pt>
                <c:pt idx="775">
                  <c:v>0.155</c:v>
                </c:pt>
                <c:pt idx="776">
                  <c:v>0.1552</c:v>
                </c:pt>
                <c:pt idx="777">
                  <c:v>0.15540000000000001</c:v>
                </c:pt>
                <c:pt idx="778">
                  <c:v>0.15559999999999999</c:v>
                </c:pt>
                <c:pt idx="779">
                  <c:v>0.15579999999999999</c:v>
                </c:pt>
                <c:pt idx="780">
                  <c:v>0.156</c:v>
                </c:pt>
                <c:pt idx="781">
                  <c:v>0.15620000000000001</c:v>
                </c:pt>
                <c:pt idx="782">
                  <c:v>0.15640000000000001</c:v>
                </c:pt>
                <c:pt idx="783">
                  <c:v>0.15659999999999999</c:v>
                </c:pt>
                <c:pt idx="784">
                  <c:v>0.15679999999999999</c:v>
                </c:pt>
                <c:pt idx="785">
                  <c:v>0.157</c:v>
                </c:pt>
                <c:pt idx="786">
                  <c:v>0.15720000000000001</c:v>
                </c:pt>
                <c:pt idx="787">
                  <c:v>0.15740000000000001</c:v>
                </c:pt>
                <c:pt idx="788">
                  <c:v>0.15759999999999999</c:v>
                </c:pt>
                <c:pt idx="789">
                  <c:v>0.1578</c:v>
                </c:pt>
                <c:pt idx="790">
                  <c:v>0.158</c:v>
                </c:pt>
                <c:pt idx="791">
                  <c:v>0.15820000000000001</c:v>
                </c:pt>
                <c:pt idx="792">
                  <c:v>0.15840000000000001</c:v>
                </c:pt>
                <c:pt idx="793">
                  <c:v>0.15859999999999999</c:v>
                </c:pt>
                <c:pt idx="794">
                  <c:v>0.1588</c:v>
                </c:pt>
                <c:pt idx="795">
                  <c:v>0.159</c:v>
                </c:pt>
                <c:pt idx="796">
                  <c:v>0.15920000000000001</c:v>
                </c:pt>
                <c:pt idx="797">
                  <c:v>0.15939999999999999</c:v>
                </c:pt>
                <c:pt idx="798">
                  <c:v>0.15959999999999999</c:v>
                </c:pt>
                <c:pt idx="799">
                  <c:v>0.1598</c:v>
                </c:pt>
                <c:pt idx="800">
                  <c:v>0.16</c:v>
                </c:pt>
                <c:pt idx="801">
                  <c:v>0.16020000000000001</c:v>
                </c:pt>
                <c:pt idx="802">
                  <c:v>0.16039999999999999</c:v>
                </c:pt>
                <c:pt idx="803">
                  <c:v>0.16059999999999999</c:v>
                </c:pt>
                <c:pt idx="804">
                  <c:v>0.1608</c:v>
                </c:pt>
                <c:pt idx="805">
                  <c:v>0.161</c:v>
                </c:pt>
                <c:pt idx="806">
                  <c:v>0.16120000000000001</c:v>
                </c:pt>
                <c:pt idx="807">
                  <c:v>0.16139999999999999</c:v>
                </c:pt>
                <c:pt idx="808">
                  <c:v>0.16159999999999999</c:v>
                </c:pt>
                <c:pt idx="809">
                  <c:v>0.1618</c:v>
                </c:pt>
                <c:pt idx="810">
                  <c:v>0.16200000000000001</c:v>
                </c:pt>
                <c:pt idx="811">
                  <c:v>0.16220000000000001</c:v>
                </c:pt>
                <c:pt idx="812">
                  <c:v>0.16239999999999999</c:v>
                </c:pt>
                <c:pt idx="813">
                  <c:v>0.16259999999999999</c:v>
                </c:pt>
                <c:pt idx="814">
                  <c:v>0.1628</c:v>
                </c:pt>
                <c:pt idx="815">
                  <c:v>0.16300000000000001</c:v>
                </c:pt>
                <c:pt idx="816">
                  <c:v>0.16320000000000001</c:v>
                </c:pt>
                <c:pt idx="817">
                  <c:v>0.16339999999999999</c:v>
                </c:pt>
                <c:pt idx="818">
                  <c:v>0.1636</c:v>
                </c:pt>
                <c:pt idx="819">
                  <c:v>0.1638</c:v>
                </c:pt>
                <c:pt idx="820">
                  <c:v>0.16400000000000001</c:v>
                </c:pt>
                <c:pt idx="821">
                  <c:v>0.16420000000000001</c:v>
                </c:pt>
                <c:pt idx="822">
                  <c:v>0.16439999999999999</c:v>
                </c:pt>
                <c:pt idx="823">
                  <c:v>0.1646</c:v>
                </c:pt>
                <c:pt idx="824">
                  <c:v>0.1648</c:v>
                </c:pt>
                <c:pt idx="825">
                  <c:v>0.16500000000000001</c:v>
                </c:pt>
                <c:pt idx="826">
                  <c:v>0.16520000000000001</c:v>
                </c:pt>
                <c:pt idx="827">
                  <c:v>0.16539999999999999</c:v>
                </c:pt>
                <c:pt idx="828">
                  <c:v>0.1656</c:v>
                </c:pt>
                <c:pt idx="829">
                  <c:v>0.1658</c:v>
                </c:pt>
                <c:pt idx="830">
                  <c:v>0.16600000000000001</c:v>
                </c:pt>
                <c:pt idx="831">
                  <c:v>0.16619999999999999</c:v>
                </c:pt>
                <c:pt idx="832">
                  <c:v>0.16639999999999999</c:v>
                </c:pt>
                <c:pt idx="833">
                  <c:v>0.1666</c:v>
                </c:pt>
                <c:pt idx="834">
                  <c:v>0.1668</c:v>
                </c:pt>
                <c:pt idx="835">
                  <c:v>0.16700000000000001</c:v>
                </c:pt>
                <c:pt idx="836">
                  <c:v>0.16719999999999999</c:v>
                </c:pt>
                <c:pt idx="837">
                  <c:v>0.16739999999999999</c:v>
                </c:pt>
                <c:pt idx="838">
                  <c:v>0.1676</c:v>
                </c:pt>
                <c:pt idx="839">
                  <c:v>0.1678</c:v>
                </c:pt>
                <c:pt idx="840">
                  <c:v>0.16800000000000001</c:v>
                </c:pt>
                <c:pt idx="841">
                  <c:v>0.16819999999999999</c:v>
                </c:pt>
                <c:pt idx="842">
                  <c:v>0.16839999999999999</c:v>
                </c:pt>
                <c:pt idx="843">
                  <c:v>0.1686</c:v>
                </c:pt>
                <c:pt idx="844">
                  <c:v>0.16880000000000001</c:v>
                </c:pt>
                <c:pt idx="845">
                  <c:v>0.16900000000000001</c:v>
                </c:pt>
                <c:pt idx="846">
                  <c:v>0.16919999999999999</c:v>
                </c:pt>
                <c:pt idx="847">
                  <c:v>0.1694</c:v>
                </c:pt>
                <c:pt idx="848">
                  <c:v>0.1696</c:v>
                </c:pt>
                <c:pt idx="849">
                  <c:v>0.16980000000000001</c:v>
                </c:pt>
                <c:pt idx="850">
                  <c:v>0.17</c:v>
                </c:pt>
                <c:pt idx="851">
                  <c:v>0.17019999999999999</c:v>
                </c:pt>
                <c:pt idx="852">
                  <c:v>0.1704</c:v>
                </c:pt>
                <c:pt idx="853">
                  <c:v>0.1706</c:v>
                </c:pt>
                <c:pt idx="854">
                  <c:v>0.17080000000000001</c:v>
                </c:pt>
                <c:pt idx="855">
                  <c:v>0.17100000000000001</c:v>
                </c:pt>
                <c:pt idx="856">
                  <c:v>0.17119999999999999</c:v>
                </c:pt>
                <c:pt idx="857">
                  <c:v>0.1714</c:v>
                </c:pt>
                <c:pt idx="858">
                  <c:v>0.1716</c:v>
                </c:pt>
                <c:pt idx="859">
                  <c:v>0.17180000000000001</c:v>
                </c:pt>
                <c:pt idx="860">
                  <c:v>0.17199999999999999</c:v>
                </c:pt>
                <c:pt idx="861">
                  <c:v>0.17219999999999999</c:v>
                </c:pt>
                <c:pt idx="862">
                  <c:v>0.1724</c:v>
                </c:pt>
                <c:pt idx="863">
                  <c:v>0.1726</c:v>
                </c:pt>
                <c:pt idx="864">
                  <c:v>0.17280000000000001</c:v>
                </c:pt>
                <c:pt idx="865">
                  <c:v>0.17299999999999999</c:v>
                </c:pt>
                <c:pt idx="866">
                  <c:v>0.17319999999999999</c:v>
                </c:pt>
                <c:pt idx="867">
                  <c:v>0.1734</c:v>
                </c:pt>
                <c:pt idx="868">
                  <c:v>0.1736</c:v>
                </c:pt>
                <c:pt idx="869">
                  <c:v>0.17380000000000001</c:v>
                </c:pt>
                <c:pt idx="870">
                  <c:v>0.17399999999999999</c:v>
                </c:pt>
                <c:pt idx="871">
                  <c:v>0.17419999999999999</c:v>
                </c:pt>
                <c:pt idx="872">
                  <c:v>0.1744</c:v>
                </c:pt>
                <c:pt idx="873">
                  <c:v>0.17460000000000001</c:v>
                </c:pt>
                <c:pt idx="874">
                  <c:v>0.17480000000000001</c:v>
                </c:pt>
                <c:pt idx="875">
                  <c:v>0.17499999999999999</c:v>
                </c:pt>
                <c:pt idx="876">
                  <c:v>0.17519999999999999</c:v>
                </c:pt>
                <c:pt idx="877">
                  <c:v>0.1754</c:v>
                </c:pt>
                <c:pt idx="878">
                  <c:v>0.17560000000000001</c:v>
                </c:pt>
                <c:pt idx="879">
                  <c:v>0.17580000000000001</c:v>
                </c:pt>
                <c:pt idx="880">
                  <c:v>0.17599999999999999</c:v>
                </c:pt>
                <c:pt idx="881">
                  <c:v>0.1762</c:v>
                </c:pt>
                <c:pt idx="882">
                  <c:v>0.1764</c:v>
                </c:pt>
                <c:pt idx="883">
                  <c:v>0.17660000000000001</c:v>
                </c:pt>
                <c:pt idx="884">
                  <c:v>0.17680000000000001</c:v>
                </c:pt>
                <c:pt idx="885">
                  <c:v>0.17699999999999999</c:v>
                </c:pt>
                <c:pt idx="886">
                  <c:v>0.1772</c:v>
                </c:pt>
                <c:pt idx="887">
                  <c:v>0.1774</c:v>
                </c:pt>
                <c:pt idx="888">
                  <c:v>0.17760000000000001</c:v>
                </c:pt>
                <c:pt idx="889">
                  <c:v>0.17780000000000001</c:v>
                </c:pt>
                <c:pt idx="890">
                  <c:v>0.17799999999999999</c:v>
                </c:pt>
                <c:pt idx="891">
                  <c:v>0.1782</c:v>
                </c:pt>
                <c:pt idx="892">
                  <c:v>0.1784</c:v>
                </c:pt>
                <c:pt idx="893">
                  <c:v>0.17860000000000001</c:v>
                </c:pt>
                <c:pt idx="894">
                  <c:v>0.17879999999999999</c:v>
                </c:pt>
                <c:pt idx="895">
                  <c:v>0.17899999999999999</c:v>
                </c:pt>
                <c:pt idx="896">
                  <c:v>0.1792</c:v>
                </c:pt>
                <c:pt idx="897">
                  <c:v>0.1794</c:v>
                </c:pt>
                <c:pt idx="898">
                  <c:v>0.17960000000000001</c:v>
                </c:pt>
                <c:pt idx="899">
                  <c:v>0.17979999999999999</c:v>
                </c:pt>
                <c:pt idx="900">
                  <c:v>0.18</c:v>
                </c:pt>
                <c:pt idx="901">
                  <c:v>0.1802</c:v>
                </c:pt>
                <c:pt idx="902">
                  <c:v>0.1804</c:v>
                </c:pt>
                <c:pt idx="903">
                  <c:v>0.18060000000000001</c:v>
                </c:pt>
                <c:pt idx="904">
                  <c:v>0.18079999999999999</c:v>
                </c:pt>
                <c:pt idx="905">
                  <c:v>0.18099999999999999</c:v>
                </c:pt>
                <c:pt idx="906">
                  <c:v>0.1812</c:v>
                </c:pt>
                <c:pt idx="907">
                  <c:v>0.18140000000000001</c:v>
                </c:pt>
                <c:pt idx="908">
                  <c:v>0.18160000000000001</c:v>
                </c:pt>
                <c:pt idx="909">
                  <c:v>0.18179999999999999</c:v>
                </c:pt>
                <c:pt idx="910">
                  <c:v>0.182</c:v>
                </c:pt>
                <c:pt idx="911">
                  <c:v>0.1822</c:v>
                </c:pt>
                <c:pt idx="912">
                  <c:v>0.18240000000000001</c:v>
                </c:pt>
                <c:pt idx="913">
                  <c:v>0.18260000000000001</c:v>
                </c:pt>
                <c:pt idx="914">
                  <c:v>0.18279999999999999</c:v>
                </c:pt>
                <c:pt idx="915">
                  <c:v>0.183</c:v>
                </c:pt>
                <c:pt idx="916">
                  <c:v>0.1832</c:v>
                </c:pt>
                <c:pt idx="917">
                  <c:v>0.18340000000000001</c:v>
                </c:pt>
                <c:pt idx="918">
                  <c:v>0.18360000000000001</c:v>
                </c:pt>
                <c:pt idx="919">
                  <c:v>0.18379999999999999</c:v>
                </c:pt>
                <c:pt idx="920">
                  <c:v>0.184</c:v>
                </c:pt>
                <c:pt idx="921">
                  <c:v>0.1842</c:v>
                </c:pt>
                <c:pt idx="922">
                  <c:v>0.18440000000000001</c:v>
                </c:pt>
                <c:pt idx="923">
                  <c:v>0.18459999999999999</c:v>
                </c:pt>
                <c:pt idx="924">
                  <c:v>0.18479999999999999</c:v>
                </c:pt>
                <c:pt idx="925">
                  <c:v>0.185</c:v>
                </c:pt>
                <c:pt idx="926">
                  <c:v>0.1852</c:v>
                </c:pt>
                <c:pt idx="927">
                  <c:v>0.18540000000000001</c:v>
                </c:pt>
                <c:pt idx="928">
                  <c:v>0.18559999999999999</c:v>
                </c:pt>
                <c:pt idx="929">
                  <c:v>0.18579999999999999</c:v>
                </c:pt>
                <c:pt idx="930">
                  <c:v>0.186</c:v>
                </c:pt>
                <c:pt idx="931">
                  <c:v>0.1862</c:v>
                </c:pt>
                <c:pt idx="932">
                  <c:v>0.18640000000000001</c:v>
                </c:pt>
                <c:pt idx="933">
                  <c:v>0.18659999999999999</c:v>
                </c:pt>
                <c:pt idx="934">
                  <c:v>0.18679999999999999</c:v>
                </c:pt>
                <c:pt idx="935">
                  <c:v>0.187</c:v>
                </c:pt>
                <c:pt idx="936">
                  <c:v>0.18720000000000001</c:v>
                </c:pt>
                <c:pt idx="937">
                  <c:v>0.18740000000000001</c:v>
                </c:pt>
                <c:pt idx="938">
                  <c:v>0.18759999999999999</c:v>
                </c:pt>
                <c:pt idx="939">
                  <c:v>0.18779999999999999</c:v>
                </c:pt>
                <c:pt idx="940">
                  <c:v>0.188</c:v>
                </c:pt>
                <c:pt idx="941">
                  <c:v>0.18820000000000001</c:v>
                </c:pt>
                <c:pt idx="942">
                  <c:v>0.18840000000000001</c:v>
                </c:pt>
                <c:pt idx="943">
                  <c:v>0.18859999999999999</c:v>
                </c:pt>
                <c:pt idx="944">
                  <c:v>0.1888</c:v>
                </c:pt>
                <c:pt idx="945">
                  <c:v>0.189</c:v>
                </c:pt>
                <c:pt idx="946">
                  <c:v>0.18920000000000001</c:v>
                </c:pt>
                <c:pt idx="947">
                  <c:v>0.18940000000000001</c:v>
                </c:pt>
                <c:pt idx="948">
                  <c:v>0.18959999999999999</c:v>
                </c:pt>
                <c:pt idx="949">
                  <c:v>0.1898</c:v>
                </c:pt>
                <c:pt idx="950">
                  <c:v>0.19</c:v>
                </c:pt>
                <c:pt idx="951">
                  <c:v>0.19020000000000001</c:v>
                </c:pt>
                <c:pt idx="952">
                  <c:v>0.19040000000000001</c:v>
                </c:pt>
                <c:pt idx="953">
                  <c:v>0.19059999999999999</c:v>
                </c:pt>
                <c:pt idx="954">
                  <c:v>0.1908</c:v>
                </c:pt>
                <c:pt idx="955">
                  <c:v>0.191</c:v>
                </c:pt>
                <c:pt idx="956">
                  <c:v>0.19120000000000001</c:v>
                </c:pt>
                <c:pt idx="957">
                  <c:v>0.19139999999999999</c:v>
                </c:pt>
                <c:pt idx="958">
                  <c:v>0.19159999999999999</c:v>
                </c:pt>
                <c:pt idx="959">
                  <c:v>0.1918</c:v>
                </c:pt>
                <c:pt idx="960">
                  <c:v>0.192</c:v>
                </c:pt>
                <c:pt idx="961">
                  <c:v>0.19220000000000001</c:v>
                </c:pt>
                <c:pt idx="962">
                  <c:v>0.19239999999999999</c:v>
                </c:pt>
                <c:pt idx="963">
                  <c:v>0.19259999999999999</c:v>
                </c:pt>
                <c:pt idx="964">
                  <c:v>0.1928</c:v>
                </c:pt>
                <c:pt idx="965">
                  <c:v>0.193</c:v>
                </c:pt>
                <c:pt idx="966">
                  <c:v>0.19320000000000001</c:v>
                </c:pt>
                <c:pt idx="967">
                  <c:v>0.19339999999999999</c:v>
                </c:pt>
                <c:pt idx="968">
                  <c:v>0.19359999999999999</c:v>
                </c:pt>
                <c:pt idx="969">
                  <c:v>0.1938</c:v>
                </c:pt>
                <c:pt idx="970">
                  <c:v>0.19400000000000001</c:v>
                </c:pt>
                <c:pt idx="971">
                  <c:v>0.19420000000000001</c:v>
                </c:pt>
                <c:pt idx="972">
                  <c:v>0.19439999999999999</c:v>
                </c:pt>
                <c:pt idx="973">
                  <c:v>0.1946</c:v>
                </c:pt>
                <c:pt idx="974">
                  <c:v>0.1948</c:v>
                </c:pt>
                <c:pt idx="975">
                  <c:v>0.19500000000000001</c:v>
                </c:pt>
                <c:pt idx="976">
                  <c:v>0.19520000000000001</c:v>
                </c:pt>
                <c:pt idx="977">
                  <c:v>0.19539999999999999</c:v>
                </c:pt>
                <c:pt idx="978">
                  <c:v>0.1956</c:v>
                </c:pt>
                <c:pt idx="979">
                  <c:v>0.1958</c:v>
                </c:pt>
                <c:pt idx="980">
                  <c:v>0.19600000000000001</c:v>
                </c:pt>
                <c:pt idx="981">
                  <c:v>0.19620000000000001</c:v>
                </c:pt>
                <c:pt idx="982">
                  <c:v>0.19639999999999999</c:v>
                </c:pt>
                <c:pt idx="983">
                  <c:v>0.1966</c:v>
                </c:pt>
                <c:pt idx="984">
                  <c:v>0.1968</c:v>
                </c:pt>
                <c:pt idx="985">
                  <c:v>0.19700000000000001</c:v>
                </c:pt>
                <c:pt idx="986">
                  <c:v>0.19719999999999999</c:v>
                </c:pt>
                <c:pt idx="987">
                  <c:v>0.19739999999999999</c:v>
                </c:pt>
                <c:pt idx="988">
                  <c:v>0.1976</c:v>
                </c:pt>
                <c:pt idx="989">
                  <c:v>0.1978</c:v>
                </c:pt>
                <c:pt idx="990">
                  <c:v>0.19800000000000001</c:v>
                </c:pt>
                <c:pt idx="991">
                  <c:v>0.19819999999999999</c:v>
                </c:pt>
                <c:pt idx="992">
                  <c:v>0.19839999999999999</c:v>
                </c:pt>
                <c:pt idx="993">
                  <c:v>0.1986</c:v>
                </c:pt>
                <c:pt idx="994">
                  <c:v>0.1988</c:v>
                </c:pt>
                <c:pt idx="995">
                  <c:v>0.19900000000000001</c:v>
                </c:pt>
                <c:pt idx="996">
                  <c:v>0.19919999999999999</c:v>
                </c:pt>
                <c:pt idx="997">
                  <c:v>0.19939999999999999</c:v>
                </c:pt>
                <c:pt idx="998">
                  <c:v>0.1996</c:v>
                </c:pt>
                <c:pt idx="999">
                  <c:v>0.19980000000000001</c:v>
                </c:pt>
                <c:pt idx="1000">
                  <c:v>0.2</c:v>
                </c:pt>
                <c:pt idx="1001">
                  <c:v>0.20019999999999999</c:v>
                </c:pt>
                <c:pt idx="1002">
                  <c:v>0.20039999999999999</c:v>
                </c:pt>
                <c:pt idx="1003">
                  <c:v>0.2006</c:v>
                </c:pt>
                <c:pt idx="1004">
                  <c:v>0.20080000000000001</c:v>
                </c:pt>
                <c:pt idx="1005">
                  <c:v>0.20100000000000001</c:v>
                </c:pt>
                <c:pt idx="1006">
                  <c:v>0.20119999999999999</c:v>
                </c:pt>
                <c:pt idx="1007">
                  <c:v>0.2014</c:v>
                </c:pt>
                <c:pt idx="1008">
                  <c:v>0.2016</c:v>
                </c:pt>
                <c:pt idx="1009">
                  <c:v>0.20180000000000001</c:v>
                </c:pt>
                <c:pt idx="1010">
                  <c:v>0.20200000000000001</c:v>
                </c:pt>
                <c:pt idx="1011">
                  <c:v>0.20219999999999999</c:v>
                </c:pt>
                <c:pt idx="1012">
                  <c:v>0.2024</c:v>
                </c:pt>
                <c:pt idx="1013">
                  <c:v>0.2026</c:v>
                </c:pt>
                <c:pt idx="1014">
                  <c:v>0.20280000000000001</c:v>
                </c:pt>
                <c:pt idx="1015">
                  <c:v>0.20300000000000001</c:v>
                </c:pt>
                <c:pt idx="1016">
                  <c:v>0.20319999999999999</c:v>
                </c:pt>
                <c:pt idx="1017">
                  <c:v>0.2034</c:v>
                </c:pt>
                <c:pt idx="1018">
                  <c:v>0.2036</c:v>
                </c:pt>
                <c:pt idx="1019">
                  <c:v>0.20380000000000001</c:v>
                </c:pt>
                <c:pt idx="1020">
                  <c:v>0.20399999999999999</c:v>
                </c:pt>
                <c:pt idx="1021">
                  <c:v>0.20419999999999999</c:v>
                </c:pt>
                <c:pt idx="1022">
                  <c:v>0.2044</c:v>
                </c:pt>
                <c:pt idx="1023">
                  <c:v>0.2046</c:v>
                </c:pt>
                <c:pt idx="1024">
                  <c:v>0.20480000000000001</c:v>
                </c:pt>
                <c:pt idx="1025">
                  <c:v>0.20499999999999999</c:v>
                </c:pt>
                <c:pt idx="1026">
                  <c:v>0.20519999999999999</c:v>
                </c:pt>
                <c:pt idx="1027">
                  <c:v>0.2054</c:v>
                </c:pt>
                <c:pt idx="1028">
                  <c:v>0.2056</c:v>
                </c:pt>
                <c:pt idx="1029">
                  <c:v>0.20580000000000001</c:v>
                </c:pt>
                <c:pt idx="1030">
                  <c:v>0.20599999999999999</c:v>
                </c:pt>
                <c:pt idx="1031">
                  <c:v>0.20619999999999999</c:v>
                </c:pt>
                <c:pt idx="1032">
                  <c:v>0.2064</c:v>
                </c:pt>
                <c:pt idx="1033">
                  <c:v>0.20660000000000001</c:v>
                </c:pt>
                <c:pt idx="1034">
                  <c:v>0.20680000000000001</c:v>
                </c:pt>
                <c:pt idx="1035">
                  <c:v>0.20699999999999999</c:v>
                </c:pt>
                <c:pt idx="1036">
                  <c:v>0.2072</c:v>
                </c:pt>
                <c:pt idx="1037">
                  <c:v>0.2074</c:v>
                </c:pt>
                <c:pt idx="1038">
                  <c:v>0.20760000000000001</c:v>
                </c:pt>
                <c:pt idx="1039">
                  <c:v>0.20780000000000001</c:v>
                </c:pt>
                <c:pt idx="1040">
                  <c:v>0.20799999999999999</c:v>
                </c:pt>
                <c:pt idx="1041">
                  <c:v>0.2082</c:v>
                </c:pt>
                <c:pt idx="1042">
                  <c:v>0.2084</c:v>
                </c:pt>
                <c:pt idx="1043">
                  <c:v>0.20860000000000001</c:v>
                </c:pt>
                <c:pt idx="1044">
                  <c:v>0.20880000000000001</c:v>
                </c:pt>
                <c:pt idx="1045">
                  <c:v>0.20899999999999999</c:v>
                </c:pt>
                <c:pt idx="1046">
                  <c:v>0.2092</c:v>
                </c:pt>
                <c:pt idx="1047">
                  <c:v>0.2094</c:v>
                </c:pt>
                <c:pt idx="1048">
                  <c:v>0.20960000000000001</c:v>
                </c:pt>
                <c:pt idx="1049">
                  <c:v>0.20979999999999999</c:v>
                </c:pt>
                <c:pt idx="1050">
                  <c:v>0.21</c:v>
                </c:pt>
                <c:pt idx="1051">
                  <c:v>0.2102</c:v>
                </c:pt>
                <c:pt idx="1052">
                  <c:v>0.2104</c:v>
                </c:pt>
                <c:pt idx="1053">
                  <c:v>0.21060000000000001</c:v>
                </c:pt>
                <c:pt idx="1054">
                  <c:v>0.21079999999999999</c:v>
                </c:pt>
                <c:pt idx="1055">
                  <c:v>0.21099999999999999</c:v>
                </c:pt>
                <c:pt idx="1056">
                  <c:v>0.2112</c:v>
                </c:pt>
                <c:pt idx="1057">
                  <c:v>0.2114</c:v>
                </c:pt>
                <c:pt idx="1058">
                  <c:v>0.21160000000000001</c:v>
                </c:pt>
                <c:pt idx="1059">
                  <c:v>0.21179999999999999</c:v>
                </c:pt>
                <c:pt idx="1060">
                  <c:v>0.21199999999999999</c:v>
                </c:pt>
                <c:pt idx="1061">
                  <c:v>0.2122</c:v>
                </c:pt>
                <c:pt idx="1062">
                  <c:v>0.21240000000000001</c:v>
                </c:pt>
                <c:pt idx="1063">
                  <c:v>0.21260000000000001</c:v>
                </c:pt>
                <c:pt idx="1064">
                  <c:v>0.21279999999999999</c:v>
                </c:pt>
                <c:pt idx="1065">
                  <c:v>0.21299999999999999</c:v>
                </c:pt>
                <c:pt idx="1066">
                  <c:v>0.2132</c:v>
                </c:pt>
                <c:pt idx="1067">
                  <c:v>0.21340000000000001</c:v>
                </c:pt>
                <c:pt idx="1068">
                  <c:v>0.21360000000000001</c:v>
                </c:pt>
                <c:pt idx="1069">
                  <c:v>0.21379999999999999</c:v>
                </c:pt>
                <c:pt idx="1070">
                  <c:v>0.214</c:v>
                </c:pt>
                <c:pt idx="1071">
                  <c:v>0.2142</c:v>
                </c:pt>
                <c:pt idx="1072">
                  <c:v>0.21440000000000001</c:v>
                </c:pt>
                <c:pt idx="1073">
                  <c:v>0.21460000000000001</c:v>
                </c:pt>
                <c:pt idx="1074">
                  <c:v>0.21479999999999999</c:v>
                </c:pt>
                <c:pt idx="1075">
                  <c:v>0.215</c:v>
                </c:pt>
                <c:pt idx="1076">
                  <c:v>0.2152</c:v>
                </c:pt>
                <c:pt idx="1077">
                  <c:v>0.21540000000000001</c:v>
                </c:pt>
                <c:pt idx="1078">
                  <c:v>0.21560000000000001</c:v>
                </c:pt>
                <c:pt idx="1079">
                  <c:v>0.21579999999999999</c:v>
                </c:pt>
                <c:pt idx="1080">
                  <c:v>0.216</c:v>
                </c:pt>
                <c:pt idx="1081">
                  <c:v>0.2162</c:v>
                </c:pt>
                <c:pt idx="1082">
                  <c:v>0.21640000000000001</c:v>
                </c:pt>
                <c:pt idx="1083">
                  <c:v>0.21659999999999999</c:v>
                </c:pt>
                <c:pt idx="1084">
                  <c:v>0.21679999999999999</c:v>
                </c:pt>
                <c:pt idx="1085">
                  <c:v>0.217</c:v>
                </c:pt>
                <c:pt idx="1086">
                  <c:v>0.2172</c:v>
                </c:pt>
                <c:pt idx="1087">
                  <c:v>0.21740000000000001</c:v>
                </c:pt>
                <c:pt idx="1088">
                  <c:v>0.21759999999999999</c:v>
                </c:pt>
                <c:pt idx="1089">
                  <c:v>0.21779999999999999</c:v>
                </c:pt>
                <c:pt idx="1090">
                  <c:v>0.218</c:v>
                </c:pt>
                <c:pt idx="1091">
                  <c:v>0.21820000000000001</c:v>
                </c:pt>
                <c:pt idx="1092">
                  <c:v>0.21840000000000001</c:v>
                </c:pt>
                <c:pt idx="1093">
                  <c:v>0.21859999999999999</c:v>
                </c:pt>
                <c:pt idx="1094">
                  <c:v>0.21879999999999999</c:v>
                </c:pt>
                <c:pt idx="1095">
                  <c:v>0.219</c:v>
                </c:pt>
                <c:pt idx="1096">
                  <c:v>0.21920000000000001</c:v>
                </c:pt>
                <c:pt idx="1097">
                  <c:v>0.21940000000000001</c:v>
                </c:pt>
                <c:pt idx="1098">
                  <c:v>0.21959999999999999</c:v>
                </c:pt>
                <c:pt idx="1099">
                  <c:v>0.2198</c:v>
                </c:pt>
                <c:pt idx="1100">
                  <c:v>0.22</c:v>
                </c:pt>
                <c:pt idx="1101">
                  <c:v>0.22020000000000001</c:v>
                </c:pt>
                <c:pt idx="1102">
                  <c:v>0.22040000000000001</c:v>
                </c:pt>
                <c:pt idx="1103">
                  <c:v>0.22059999999999999</c:v>
                </c:pt>
                <c:pt idx="1104">
                  <c:v>0.2208</c:v>
                </c:pt>
                <c:pt idx="1105">
                  <c:v>0.221</c:v>
                </c:pt>
                <c:pt idx="1106">
                  <c:v>0.22120000000000001</c:v>
                </c:pt>
                <c:pt idx="1107">
                  <c:v>0.22140000000000001</c:v>
                </c:pt>
                <c:pt idx="1108">
                  <c:v>0.22159999999999999</c:v>
                </c:pt>
                <c:pt idx="1109">
                  <c:v>0.2218</c:v>
                </c:pt>
                <c:pt idx="1110">
                  <c:v>0.222</c:v>
                </c:pt>
                <c:pt idx="1111">
                  <c:v>0.22220000000000001</c:v>
                </c:pt>
                <c:pt idx="1112">
                  <c:v>0.22239999999999999</c:v>
                </c:pt>
                <c:pt idx="1113">
                  <c:v>0.22259999999999999</c:v>
                </c:pt>
                <c:pt idx="1114">
                  <c:v>0.2228</c:v>
                </c:pt>
                <c:pt idx="1115">
                  <c:v>0.223</c:v>
                </c:pt>
                <c:pt idx="1116">
                  <c:v>0.22320000000000001</c:v>
                </c:pt>
                <c:pt idx="1117">
                  <c:v>0.22339999999999999</c:v>
                </c:pt>
                <c:pt idx="1118">
                  <c:v>0.22359999999999999</c:v>
                </c:pt>
                <c:pt idx="1119">
                  <c:v>0.2238</c:v>
                </c:pt>
                <c:pt idx="1120">
                  <c:v>0.224</c:v>
                </c:pt>
                <c:pt idx="1121">
                  <c:v>0.22420000000000001</c:v>
                </c:pt>
                <c:pt idx="1122">
                  <c:v>0.22439999999999999</c:v>
                </c:pt>
                <c:pt idx="1123">
                  <c:v>0.22459999999999999</c:v>
                </c:pt>
                <c:pt idx="1124">
                  <c:v>0.2248</c:v>
                </c:pt>
                <c:pt idx="1125">
                  <c:v>0.22500000000000001</c:v>
                </c:pt>
                <c:pt idx="1126">
                  <c:v>0.22520000000000001</c:v>
                </c:pt>
                <c:pt idx="1127">
                  <c:v>0.22539999999999999</c:v>
                </c:pt>
                <c:pt idx="1128">
                  <c:v>0.22559999999999999</c:v>
                </c:pt>
                <c:pt idx="1129">
                  <c:v>0.2258</c:v>
                </c:pt>
                <c:pt idx="1130">
                  <c:v>0.22600000000000001</c:v>
                </c:pt>
                <c:pt idx="1131">
                  <c:v>0.22620000000000001</c:v>
                </c:pt>
                <c:pt idx="1132">
                  <c:v>0.22639999999999999</c:v>
                </c:pt>
                <c:pt idx="1133">
                  <c:v>0.2266</c:v>
                </c:pt>
                <c:pt idx="1134">
                  <c:v>0.2268</c:v>
                </c:pt>
                <c:pt idx="1135">
                  <c:v>0.22700000000000001</c:v>
                </c:pt>
                <c:pt idx="1136">
                  <c:v>0.22720000000000001</c:v>
                </c:pt>
                <c:pt idx="1137">
                  <c:v>0.22739999999999999</c:v>
                </c:pt>
                <c:pt idx="1138">
                  <c:v>0.2276</c:v>
                </c:pt>
                <c:pt idx="1139">
                  <c:v>0.2278</c:v>
                </c:pt>
                <c:pt idx="1140">
                  <c:v>0.22800000000000001</c:v>
                </c:pt>
                <c:pt idx="1141">
                  <c:v>0.22819999999999999</c:v>
                </c:pt>
                <c:pt idx="1142">
                  <c:v>0.22839999999999999</c:v>
                </c:pt>
                <c:pt idx="1143">
                  <c:v>0.2286</c:v>
                </c:pt>
                <c:pt idx="1144">
                  <c:v>0.2288</c:v>
                </c:pt>
                <c:pt idx="1145">
                  <c:v>0.22900000000000001</c:v>
                </c:pt>
                <c:pt idx="1146">
                  <c:v>0.22919999999999999</c:v>
                </c:pt>
                <c:pt idx="1147">
                  <c:v>0.22939999999999999</c:v>
                </c:pt>
                <c:pt idx="1148">
                  <c:v>0.2296</c:v>
                </c:pt>
                <c:pt idx="1149">
                  <c:v>0.2298</c:v>
                </c:pt>
                <c:pt idx="1150">
                  <c:v>0.23</c:v>
                </c:pt>
                <c:pt idx="1151">
                  <c:v>0.23019999999999999</c:v>
                </c:pt>
                <c:pt idx="1152">
                  <c:v>0.23039999999999999</c:v>
                </c:pt>
                <c:pt idx="1153">
                  <c:v>0.2306</c:v>
                </c:pt>
                <c:pt idx="1154">
                  <c:v>0.23080000000000001</c:v>
                </c:pt>
                <c:pt idx="1155">
                  <c:v>0.23100000000000001</c:v>
                </c:pt>
                <c:pt idx="1156">
                  <c:v>0.23119999999999999</c:v>
                </c:pt>
                <c:pt idx="1157">
                  <c:v>0.23139999999999999</c:v>
                </c:pt>
                <c:pt idx="1158">
                  <c:v>0.2316</c:v>
                </c:pt>
                <c:pt idx="1159">
                  <c:v>0.23180000000000001</c:v>
                </c:pt>
                <c:pt idx="1160">
                  <c:v>0.23200000000000001</c:v>
                </c:pt>
                <c:pt idx="1161">
                  <c:v>0.23219999999999999</c:v>
                </c:pt>
                <c:pt idx="1162">
                  <c:v>0.2324</c:v>
                </c:pt>
                <c:pt idx="1163">
                  <c:v>0.2326</c:v>
                </c:pt>
                <c:pt idx="1164">
                  <c:v>0.23280000000000001</c:v>
                </c:pt>
                <c:pt idx="1165">
                  <c:v>0.23300000000000001</c:v>
                </c:pt>
                <c:pt idx="1166">
                  <c:v>0.23319999999999999</c:v>
                </c:pt>
                <c:pt idx="1167">
                  <c:v>0.2334</c:v>
                </c:pt>
                <c:pt idx="1168">
                  <c:v>0.2336</c:v>
                </c:pt>
                <c:pt idx="1169">
                  <c:v>0.23380000000000001</c:v>
                </c:pt>
                <c:pt idx="1170">
                  <c:v>0.23400000000000001</c:v>
                </c:pt>
                <c:pt idx="1171">
                  <c:v>0.23419999999999999</c:v>
                </c:pt>
                <c:pt idx="1172">
                  <c:v>0.2344</c:v>
                </c:pt>
                <c:pt idx="1173">
                  <c:v>0.2346</c:v>
                </c:pt>
                <c:pt idx="1174">
                  <c:v>0.23480000000000001</c:v>
                </c:pt>
                <c:pt idx="1175">
                  <c:v>0.23499999999999999</c:v>
                </c:pt>
                <c:pt idx="1176">
                  <c:v>0.23519999999999999</c:v>
                </c:pt>
                <c:pt idx="1177">
                  <c:v>0.2354</c:v>
                </c:pt>
                <c:pt idx="1178">
                  <c:v>0.2356</c:v>
                </c:pt>
                <c:pt idx="1179">
                  <c:v>0.23580000000000001</c:v>
                </c:pt>
                <c:pt idx="1180">
                  <c:v>0.23599999999999999</c:v>
                </c:pt>
                <c:pt idx="1181">
                  <c:v>0.23619999999999999</c:v>
                </c:pt>
                <c:pt idx="1182">
                  <c:v>0.2364</c:v>
                </c:pt>
                <c:pt idx="1183">
                  <c:v>0.2366</c:v>
                </c:pt>
                <c:pt idx="1184">
                  <c:v>0.23680000000000001</c:v>
                </c:pt>
                <c:pt idx="1185">
                  <c:v>0.23699999999999999</c:v>
                </c:pt>
                <c:pt idx="1186">
                  <c:v>0.23719999999999999</c:v>
                </c:pt>
                <c:pt idx="1187">
                  <c:v>0.2374</c:v>
                </c:pt>
                <c:pt idx="1188">
                  <c:v>0.23760000000000001</c:v>
                </c:pt>
                <c:pt idx="1189">
                  <c:v>0.23780000000000001</c:v>
                </c:pt>
                <c:pt idx="1190">
                  <c:v>0.23799999999999999</c:v>
                </c:pt>
                <c:pt idx="1191">
                  <c:v>0.2382</c:v>
                </c:pt>
                <c:pt idx="1192">
                  <c:v>0.2384</c:v>
                </c:pt>
                <c:pt idx="1193">
                  <c:v>0.23860000000000001</c:v>
                </c:pt>
                <c:pt idx="1194">
                  <c:v>0.23880000000000001</c:v>
                </c:pt>
                <c:pt idx="1195">
                  <c:v>0.23899999999999999</c:v>
                </c:pt>
                <c:pt idx="1196">
                  <c:v>0.2392</c:v>
                </c:pt>
                <c:pt idx="1197">
                  <c:v>0.2394</c:v>
                </c:pt>
                <c:pt idx="1198">
                  <c:v>0.23960000000000001</c:v>
                </c:pt>
                <c:pt idx="1199">
                  <c:v>0.23980000000000001</c:v>
                </c:pt>
                <c:pt idx="1200">
                  <c:v>0.24</c:v>
                </c:pt>
                <c:pt idx="1201">
                  <c:v>0.2402</c:v>
                </c:pt>
                <c:pt idx="1202">
                  <c:v>0.2404</c:v>
                </c:pt>
                <c:pt idx="1203">
                  <c:v>0.24060000000000001</c:v>
                </c:pt>
                <c:pt idx="1204">
                  <c:v>0.24079999999999999</c:v>
                </c:pt>
                <c:pt idx="1205">
                  <c:v>0.24099999999999999</c:v>
                </c:pt>
                <c:pt idx="1206">
                  <c:v>0.2412</c:v>
                </c:pt>
                <c:pt idx="1207">
                  <c:v>0.2414</c:v>
                </c:pt>
                <c:pt idx="1208">
                  <c:v>0.24160000000000001</c:v>
                </c:pt>
                <c:pt idx="1209">
                  <c:v>0.24179999999999999</c:v>
                </c:pt>
                <c:pt idx="1210">
                  <c:v>0.24199999999999999</c:v>
                </c:pt>
                <c:pt idx="1211">
                  <c:v>0.2422</c:v>
                </c:pt>
                <c:pt idx="1212">
                  <c:v>0.2424</c:v>
                </c:pt>
                <c:pt idx="1213">
                  <c:v>0.24260000000000001</c:v>
                </c:pt>
                <c:pt idx="1214">
                  <c:v>0.24279999999999999</c:v>
                </c:pt>
                <c:pt idx="1215">
                  <c:v>0.24299999999999999</c:v>
                </c:pt>
                <c:pt idx="1216">
                  <c:v>0.2432</c:v>
                </c:pt>
                <c:pt idx="1217">
                  <c:v>0.24340000000000001</c:v>
                </c:pt>
                <c:pt idx="1218">
                  <c:v>0.24360000000000001</c:v>
                </c:pt>
                <c:pt idx="1219">
                  <c:v>0.24379999999999999</c:v>
                </c:pt>
                <c:pt idx="1220">
                  <c:v>0.24399999999999999</c:v>
                </c:pt>
                <c:pt idx="1221">
                  <c:v>0.2442</c:v>
                </c:pt>
                <c:pt idx="1222">
                  <c:v>0.24440000000000001</c:v>
                </c:pt>
                <c:pt idx="1223">
                  <c:v>0.24460000000000001</c:v>
                </c:pt>
                <c:pt idx="1224">
                  <c:v>0.24479999999999999</c:v>
                </c:pt>
                <c:pt idx="1225">
                  <c:v>0.245</c:v>
                </c:pt>
                <c:pt idx="1226">
                  <c:v>0.2452</c:v>
                </c:pt>
                <c:pt idx="1227">
                  <c:v>0.24540000000000001</c:v>
                </c:pt>
                <c:pt idx="1228">
                  <c:v>0.24560000000000001</c:v>
                </c:pt>
                <c:pt idx="1229">
                  <c:v>0.24579999999999999</c:v>
                </c:pt>
                <c:pt idx="1230">
                  <c:v>0.246</c:v>
                </c:pt>
                <c:pt idx="1231">
                  <c:v>0.2462</c:v>
                </c:pt>
                <c:pt idx="1232">
                  <c:v>0.24640000000000001</c:v>
                </c:pt>
                <c:pt idx="1233">
                  <c:v>0.24660000000000001</c:v>
                </c:pt>
                <c:pt idx="1234">
                  <c:v>0.24679999999999999</c:v>
                </c:pt>
                <c:pt idx="1235">
                  <c:v>0.247</c:v>
                </c:pt>
                <c:pt idx="1236">
                  <c:v>0.2472</c:v>
                </c:pt>
                <c:pt idx="1237">
                  <c:v>0.24740000000000001</c:v>
                </c:pt>
                <c:pt idx="1238">
                  <c:v>0.24759999999999999</c:v>
                </c:pt>
                <c:pt idx="1239">
                  <c:v>0.24779999999999999</c:v>
                </c:pt>
                <c:pt idx="1240">
                  <c:v>0.248</c:v>
                </c:pt>
                <c:pt idx="1241">
                  <c:v>0.2482</c:v>
                </c:pt>
                <c:pt idx="1242">
                  <c:v>0.24840000000000001</c:v>
                </c:pt>
                <c:pt idx="1243">
                  <c:v>0.24859999999999999</c:v>
                </c:pt>
                <c:pt idx="1244">
                  <c:v>0.24879999999999999</c:v>
                </c:pt>
                <c:pt idx="1245">
                  <c:v>0.249</c:v>
                </c:pt>
                <c:pt idx="1246">
                  <c:v>0.2492</c:v>
                </c:pt>
                <c:pt idx="1247">
                  <c:v>0.24940000000000001</c:v>
                </c:pt>
                <c:pt idx="1248">
                  <c:v>0.24959999999999999</c:v>
                </c:pt>
                <c:pt idx="1249">
                  <c:v>0.24979999999999999</c:v>
                </c:pt>
                <c:pt idx="1250">
                  <c:v>0.25</c:v>
                </c:pt>
                <c:pt idx="1251">
                  <c:v>0.25019999999999998</c:v>
                </c:pt>
                <c:pt idx="1252">
                  <c:v>0.25040000000000001</c:v>
                </c:pt>
                <c:pt idx="1253">
                  <c:v>0.25059999999999999</c:v>
                </c:pt>
                <c:pt idx="1254">
                  <c:v>0.25080000000000002</c:v>
                </c:pt>
                <c:pt idx="1255">
                  <c:v>0.251</c:v>
                </c:pt>
                <c:pt idx="1256">
                  <c:v>0.25119999999999998</c:v>
                </c:pt>
                <c:pt idx="1257">
                  <c:v>0.25140000000000001</c:v>
                </c:pt>
                <c:pt idx="1258">
                  <c:v>0.25159999999999999</c:v>
                </c:pt>
                <c:pt idx="1259">
                  <c:v>0.25180000000000002</c:v>
                </c:pt>
                <c:pt idx="1260">
                  <c:v>0.252</c:v>
                </c:pt>
                <c:pt idx="1261">
                  <c:v>0.25219999999999998</c:v>
                </c:pt>
                <c:pt idx="1262">
                  <c:v>0.25240000000000001</c:v>
                </c:pt>
                <c:pt idx="1263">
                  <c:v>0.25259999999999999</c:v>
                </c:pt>
                <c:pt idx="1264">
                  <c:v>0.25280000000000002</c:v>
                </c:pt>
                <c:pt idx="1265">
                  <c:v>0.253</c:v>
                </c:pt>
                <c:pt idx="1266">
                  <c:v>0.25319999999999998</c:v>
                </c:pt>
                <c:pt idx="1267">
                  <c:v>0.25340000000000001</c:v>
                </c:pt>
                <c:pt idx="1268">
                  <c:v>0.25359999999999999</c:v>
                </c:pt>
                <c:pt idx="1269">
                  <c:v>0.25380000000000003</c:v>
                </c:pt>
                <c:pt idx="1270">
                  <c:v>0.254</c:v>
                </c:pt>
                <c:pt idx="1271">
                  <c:v>0.25419999999999998</c:v>
                </c:pt>
                <c:pt idx="1272">
                  <c:v>0.25440000000000002</c:v>
                </c:pt>
                <c:pt idx="1273">
                  <c:v>0.25459999999999999</c:v>
                </c:pt>
                <c:pt idx="1274">
                  <c:v>0.25480000000000003</c:v>
                </c:pt>
                <c:pt idx="1275">
                  <c:v>0.255</c:v>
                </c:pt>
                <c:pt idx="1276">
                  <c:v>0.25519999999999998</c:v>
                </c:pt>
                <c:pt idx="1277">
                  <c:v>0.25540000000000002</c:v>
                </c:pt>
                <c:pt idx="1278">
                  <c:v>0.25559999999999999</c:v>
                </c:pt>
                <c:pt idx="1279">
                  <c:v>0.25580000000000003</c:v>
                </c:pt>
                <c:pt idx="1280">
                  <c:v>0.25600000000000001</c:v>
                </c:pt>
                <c:pt idx="1281">
                  <c:v>0.25619999999999998</c:v>
                </c:pt>
                <c:pt idx="1282">
                  <c:v>0.25640000000000002</c:v>
                </c:pt>
                <c:pt idx="1283">
                  <c:v>0.25659999999999999</c:v>
                </c:pt>
                <c:pt idx="1284">
                  <c:v>0.25679999999999997</c:v>
                </c:pt>
                <c:pt idx="1285">
                  <c:v>0.25700000000000001</c:v>
                </c:pt>
                <c:pt idx="1286">
                  <c:v>0.25719999999999998</c:v>
                </c:pt>
                <c:pt idx="1287">
                  <c:v>0.25740000000000002</c:v>
                </c:pt>
                <c:pt idx="1288">
                  <c:v>0.2576</c:v>
                </c:pt>
                <c:pt idx="1289">
                  <c:v>0.25779999999999997</c:v>
                </c:pt>
                <c:pt idx="1290">
                  <c:v>0.25800000000000001</c:v>
                </c:pt>
                <c:pt idx="1291">
                  <c:v>0.25819999999999999</c:v>
                </c:pt>
                <c:pt idx="1292">
                  <c:v>0.25840000000000002</c:v>
                </c:pt>
                <c:pt idx="1293">
                  <c:v>0.2586</c:v>
                </c:pt>
                <c:pt idx="1294">
                  <c:v>0.25879999999999997</c:v>
                </c:pt>
                <c:pt idx="1295">
                  <c:v>0.25900000000000001</c:v>
                </c:pt>
                <c:pt idx="1296">
                  <c:v>0.25919999999999999</c:v>
                </c:pt>
                <c:pt idx="1297">
                  <c:v>0.25940000000000002</c:v>
                </c:pt>
                <c:pt idx="1298">
                  <c:v>0.2596</c:v>
                </c:pt>
                <c:pt idx="1299">
                  <c:v>0.25979999999999998</c:v>
                </c:pt>
                <c:pt idx="1300">
                  <c:v>0.26</c:v>
                </c:pt>
                <c:pt idx="1301">
                  <c:v>0.26019999999999999</c:v>
                </c:pt>
                <c:pt idx="1302">
                  <c:v>0.26040000000000002</c:v>
                </c:pt>
                <c:pt idx="1303">
                  <c:v>0.2606</c:v>
                </c:pt>
                <c:pt idx="1304">
                  <c:v>0.26079999999999998</c:v>
                </c:pt>
                <c:pt idx="1305">
                  <c:v>0.26100000000000001</c:v>
                </c:pt>
                <c:pt idx="1306">
                  <c:v>0.26119999999999999</c:v>
                </c:pt>
                <c:pt idx="1307">
                  <c:v>0.26140000000000002</c:v>
                </c:pt>
                <c:pt idx="1308">
                  <c:v>0.2616</c:v>
                </c:pt>
                <c:pt idx="1309">
                  <c:v>0.26179999999999998</c:v>
                </c:pt>
                <c:pt idx="1310">
                  <c:v>0.26200000000000001</c:v>
                </c:pt>
                <c:pt idx="1311">
                  <c:v>0.26219999999999999</c:v>
                </c:pt>
                <c:pt idx="1312">
                  <c:v>0.26240000000000002</c:v>
                </c:pt>
                <c:pt idx="1313">
                  <c:v>0.2626</c:v>
                </c:pt>
                <c:pt idx="1314">
                  <c:v>0.26279999999999998</c:v>
                </c:pt>
                <c:pt idx="1315">
                  <c:v>0.26300000000000001</c:v>
                </c:pt>
                <c:pt idx="1316">
                  <c:v>0.26319999999999999</c:v>
                </c:pt>
                <c:pt idx="1317">
                  <c:v>0.26340000000000002</c:v>
                </c:pt>
                <c:pt idx="1318">
                  <c:v>0.2636</c:v>
                </c:pt>
                <c:pt idx="1319">
                  <c:v>0.26379999999999998</c:v>
                </c:pt>
                <c:pt idx="1320">
                  <c:v>0.26400000000000001</c:v>
                </c:pt>
                <c:pt idx="1321">
                  <c:v>0.26419999999999999</c:v>
                </c:pt>
                <c:pt idx="1322">
                  <c:v>0.26440000000000002</c:v>
                </c:pt>
                <c:pt idx="1323">
                  <c:v>0.2646</c:v>
                </c:pt>
                <c:pt idx="1324">
                  <c:v>0.26479999999999998</c:v>
                </c:pt>
                <c:pt idx="1325">
                  <c:v>0.26500000000000001</c:v>
                </c:pt>
                <c:pt idx="1326">
                  <c:v>0.26519999999999999</c:v>
                </c:pt>
                <c:pt idx="1327">
                  <c:v>0.26540000000000002</c:v>
                </c:pt>
                <c:pt idx="1328">
                  <c:v>0.2656</c:v>
                </c:pt>
                <c:pt idx="1329">
                  <c:v>0.26579999999999998</c:v>
                </c:pt>
                <c:pt idx="1330">
                  <c:v>0.26600000000000001</c:v>
                </c:pt>
                <c:pt idx="1331">
                  <c:v>0.26619999999999999</c:v>
                </c:pt>
                <c:pt idx="1332">
                  <c:v>0.26640000000000003</c:v>
                </c:pt>
                <c:pt idx="1333">
                  <c:v>0.2666</c:v>
                </c:pt>
                <c:pt idx="1334">
                  <c:v>0.26679999999999998</c:v>
                </c:pt>
                <c:pt idx="1335">
                  <c:v>0.26700000000000002</c:v>
                </c:pt>
                <c:pt idx="1336">
                  <c:v>0.26719999999999999</c:v>
                </c:pt>
                <c:pt idx="1337">
                  <c:v>0.26740000000000003</c:v>
                </c:pt>
                <c:pt idx="1338">
                  <c:v>0.2676</c:v>
                </c:pt>
                <c:pt idx="1339">
                  <c:v>0.26779999999999998</c:v>
                </c:pt>
                <c:pt idx="1340">
                  <c:v>0.26800000000000002</c:v>
                </c:pt>
                <c:pt idx="1341">
                  <c:v>0.26819999999999999</c:v>
                </c:pt>
                <c:pt idx="1342">
                  <c:v>0.26840000000000003</c:v>
                </c:pt>
                <c:pt idx="1343">
                  <c:v>0.26860000000000001</c:v>
                </c:pt>
                <c:pt idx="1344">
                  <c:v>0.26879999999999998</c:v>
                </c:pt>
                <c:pt idx="1345">
                  <c:v>0.26900000000000002</c:v>
                </c:pt>
                <c:pt idx="1346">
                  <c:v>0.26919999999999999</c:v>
                </c:pt>
                <c:pt idx="1347">
                  <c:v>0.26939999999999997</c:v>
                </c:pt>
                <c:pt idx="1348">
                  <c:v>0.26960000000000001</c:v>
                </c:pt>
                <c:pt idx="1349">
                  <c:v>0.26979999999999998</c:v>
                </c:pt>
                <c:pt idx="1350">
                  <c:v>0.27</c:v>
                </c:pt>
                <c:pt idx="1351">
                  <c:v>0.2702</c:v>
                </c:pt>
                <c:pt idx="1352">
                  <c:v>0.27039999999999997</c:v>
                </c:pt>
                <c:pt idx="1353">
                  <c:v>0.27060000000000001</c:v>
                </c:pt>
                <c:pt idx="1354">
                  <c:v>0.27079999999999999</c:v>
                </c:pt>
                <c:pt idx="1355">
                  <c:v>0.27100000000000002</c:v>
                </c:pt>
                <c:pt idx="1356">
                  <c:v>0.2712</c:v>
                </c:pt>
                <c:pt idx="1357">
                  <c:v>0.27139999999999997</c:v>
                </c:pt>
                <c:pt idx="1358">
                  <c:v>0.27160000000000001</c:v>
                </c:pt>
                <c:pt idx="1359">
                  <c:v>0.27179999999999999</c:v>
                </c:pt>
                <c:pt idx="1360">
                  <c:v>0.27200000000000002</c:v>
                </c:pt>
                <c:pt idx="1361">
                  <c:v>0.2722</c:v>
                </c:pt>
                <c:pt idx="1362">
                  <c:v>0.27239999999999998</c:v>
                </c:pt>
                <c:pt idx="1363">
                  <c:v>0.27260000000000001</c:v>
                </c:pt>
                <c:pt idx="1364">
                  <c:v>0.27279999999999999</c:v>
                </c:pt>
                <c:pt idx="1365">
                  <c:v>0.27300000000000002</c:v>
                </c:pt>
                <c:pt idx="1366">
                  <c:v>0.2732</c:v>
                </c:pt>
                <c:pt idx="1367">
                  <c:v>0.27339999999999998</c:v>
                </c:pt>
                <c:pt idx="1368">
                  <c:v>0.27360000000000001</c:v>
                </c:pt>
                <c:pt idx="1369">
                  <c:v>0.27379999999999999</c:v>
                </c:pt>
                <c:pt idx="1370">
                  <c:v>0.27400000000000002</c:v>
                </c:pt>
                <c:pt idx="1371">
                  <c:v>0.2742</c:v>
                </c:pt>
                <c:pt idx="1372">
                  <c:v>0.27439999999999998</c:v>
                </c:pt>
                <c:pt idx="1373">
                  <c:v>0.27460000000000001</c:v>
                </c:pt>
                <c:pt idx="1374">
                  <c:v>0.27479999999999999</c:v>
                </c:pt>
                <c:pt idx="1375">
                  <c:v>0.27500000000000002</c:v>
                </c:pt>
                <c:pt idx="1376">
                  <c:v>0.2752</c:v>
                </c:pt>
                <c:pt idx="1377">
                  <c:v>0.27539999999999998</c:v>
                </c:pt>
                <c:pt idx="1378">
                  <c:v>0.27560000000000001</c:v>
                </c:pt>
                <c:pt idx="1379">
                  <c:v>0.27579999999999999</c:v>
                </c:pt>
                <c:pt idx="1380">
                  <c:v>0.27600000000000002</c:v>
                </c:pt>
                <c:pt idx="1381">
                  <c:v>0.2762</c:v>
                </c:pt>
                <c:pt idx="1382">
                  <c:v>0.27639999999999998</c:v>
                </c:pt>
                <c:pt idx="1383">
                  <c:v>0.27660000000000001</c:v>
                </c:pt>
                <c:pt idx="1384">
                  <c:v>0.27679999999999999</c:v>
                </c:pt>
                <c:pt idx="1385">
                  <c:v>0.27700000000000002</c:v>
                </c:pt>
                <c:pt idx="1386">
                  <c:v>0.2772</c:v>
                </c:pt>
                <c:pt idx="1387">
                  <c:v>0.27739999999999998</c:v>
                </c:pt>
                <c:pt idx="1388">
                  <c:v>0.27760000000000001</c:v>
                </c:pt>
                <c:pt idx="1389">
                  <c:v>0.27779999999999999</c:v>
                </c:pt>
                <c:pt idx="1390">
                  <c:v>0.27800000000000002</c:v>
                </c:pt>
                <c:pt idx="1391">
                  <c:v>0.2782</c:v>
                </c:pt>
                <c:pt idx="1392">
                  <c:v>0.27839999999999998</c:v>
                </c:pt>
                <c:pt idx="1393">
                  <c:v>0.27860000000000001</c:v>
                </c:pt>
                <c:pt idx="1394">
                  <c:v>0.27879999999999999</c:v>
                </c:pt>
                <c:pt idx="1395">
                  <c:v>0.27900000000000003</c:v>
                </c:pt>
                <c:pt idx="1396">
                  <c:v>0.2792</c:v>
                </c:pt>
                <c:pt idx="1397">
                  <c:v>0.27939999999999998</c:v>
                </c:pt>
                <c:pt idx="1398">
                  <c:v>0.27960000000000002</c:v>
                </c:pt>
                <c:pt idx="1399">
                  <c:v>0.27979999999999999</c:v>
                </c:pt>
                <c:pt idx="1400">
                  <c:v>0.28000000000000003</c:v>
                </c:pt>
                <c:pt idx="1401">
                  <c:v>0.2802</c:v>
                </c:pt>
                <c:pt idx="1402">
                  <c:v>0.28039999999999998</c:v>
                </c:pt>
                <c:pt idx="1403">
                  <c:v>0.28060000000000002</c:v>
                </c:pt>
                <c:pt idx="1404">
                  <c:v>0.28079999999999999</c:v>
                </c:pt>
                <c:pt idx="1405">
                  <c:v>0.28100000000000003</c:v>
                </c:pt>
                <c:pt idx="1406">
                  <c:v>0.28120000000000001</c:v>
                </c:pt>
                <c:pt idx="1407">
                  <c:v>0.28139999999999998</c:v>
                </c:pt>
                <c:pt idx="1408">
                  <c:v>0.28160000000000002</c:v>
                </c:pt>
                <c:pt idx="1409">
                  <c:v>0.28179999999999999</c:v>
                </c:pt>
                <c:pt idx="1410">
                  <c:v>0.28199999999999997</c:v>
                </c:pt>
                <c:pt idx="1411">
                  <c:v>0.28220000000000001</c:v>
                </c:pt>
                <c:pt idx="1412">
                  <c:v>0.28239999999999998</c:v>
                </c:pt>
                <c:pt idx="1413">
                  <c:v>0.28260000000000002</c:v>
                </c:pt>
                <c:pt idx="1414">
                  <c:v>0.2828</c:v>
                </c:pt>
                <c:pt idx="1415">
                  <c:v>0.28299999999999997</c:v>
                </c:pt>
                <c:pt idx="1416">
                  <c:v>0.28320000000000001</c:v>
                </c:pt>
                <c:pt idx="1417">
                  <c:v>0.28339999999999999</c:v>
                </c:pt>
                <c:pt idx="1418">
                  <c:v>0.28360000000000002</c:v>
                </c:pt>
                <c:pt idx="1419">
                  <c:v>0.2838</c:v>
                </c:pt>
                <c:pt idx="1420">
                  <c:v>0.28399999999999997</c:v>
                </c:pt>
                <c:pt idx="1421">
                  <c:v>0.28420000000000001</c:v>
                </c:pt>
                <c:pt idx="1422">
                  <c:v>0.28439999999999999</c:v>
                </c:pt>
                <c:pt idx="1423">
                  <c:v>0.28460000000000002</c:v>
                </c:pt>
                <c:pt idx="1424">
                  <c:v>0.2848</c:v>
                </c:pt>
                <c:pt idx="1425">
                  <c:v>0.28499999999999998</c:v>
                </c:pt>
                <c:pt idx="1426">
                  <c:v>0.28520000000000001</c:v>
                </c:pt>
                <c:pt idx="1427">
                  <c:v>0.28539999999999999</c:v>
                </c:pt>
                <c:pt idx="1428">
                  <c:v>0.28560000000000002</c:v>
                </c:pt>
                <c:pt idx="1429">
                  <c:v>0.2858</c:v>
                </c:pt>
                <c:pt idx="1430">
                  <c:v>0.28599999999999998</c:v>
                </c:pt>
                <c:pt idx="1431">
                  <c:v>0.28620000000000001</c:v>
                </c:pt>
                <c:pt idx="1432">
                  <c:v>0.28639999999999999</c:v>
                </c:pt>
                <c:pt idx="1433">
                  <c:v>0.28660000000000002</c:v>
                </c:pt>
                <c:pt idx="1434">
                  <c:v>0.2868</c:v>
                </c:pt>
                <c:pt idx="1435">
                  <c:v>0.28699999999999998</c:v>
                </c:pt>
                <c:pt idx="1436">
                  <c:v>0.28720000000000001</c:v>
                </c:pt>
                <c:pt idx="1437">
                  <c:v>0.28739999999999999</c:v>
                </c:pt>
                <c:pt idx="1438">
                  <c:v>0.28760000000000002</c:v>
                </c:pt>
                <c:pt idx="1439">
                  <c:v>0.2878</c:v>
                </c:pt>
                <c:pt idx="1440">
                  <c:v>0.28799999999999998</c:v>
                </c:pt>
                <c:pt idx="1441">
                  <c:v>0.28820000000000001</c:v>
                </c:pt>
                <c:pt idx="1442">
                  <c:v>0.28839999999999999</c:v>
                </c:pt>
                <c:pt idx="1443">
                  <c:v>0.28860000000000002</c:v>
                </c:pt>
                <c:pt idx="1444">
                  <c:v>0.2888</c:v>
                </c:pt>
                <c:pt idx="1445">
                  <c:v>0.28899999999999998</c:v>
                </c:pt>
                <c:pt idx="1446">
                  <c:v>0.28920000000000001</c:v>
                </c:pt>
                <c:pt idx="1447">
                  <c:v>0.28939999999999999</c:v>
                </c:pt>
                <c:pt idx="1448">
                  <c:v>0.28960000000000002</c:v>
                </c:pt>
                <c:pt idx="1449">
                  <c:v>0.2898</c:v>
                </c:pt>
                <c:pt idx="1450">
                  <c:v>0.28999999999999998</c:v>
                </c:pt>
                <c:pt idx="1451">
                  <c:v>0.29020000000000001</c:v>
                </c:pt>
                <c:pt idx="1452">
                  <c:v>0.29039999999999999</c:v>
                </c:pt>
                <c:pt idx="1453">
                  <c:v>0.29060000000000002</c:v>
                </c:pt>
                <c:pt idx="1454">
                  <c:v>0.2908</c:v>
                </c:pt>
                <c:pt idx="1455">
                  <c:v>0.29099999999999998</c:v>
                </c:pt>
                <c:pt idx="1456">
                  <c:v>0.29120000000000001</c:v>
                </c:pt>
                <c:pt idx="1457">
                  <c:v>0.29139999999999999</c:v>
                </c:pt>
                <c:pt idx="1458">
                  <c:v>0.29160000000000003</c:v>
                </c:pt>
                <c:pt idx="1459">
                  <c:v>0.2918</c:v>
                </c:pt>
                <c:pt idx="1460">
                  <c:v>0.29199999999999998</c:v>
                </c:pt>
                <c:pt idx="1461">
                  <c:v>0.29220000000000002</c:v>
                </c:pt>
                <c:pt idx="1462">
                  <c:v>0.29239999999999999</c:v>
                </c:pt>
                <c:pt idx="1463">
                  <c:v>0.29260000000000003</c:v>
                </c:pt>
                <c:pt idx="1464">
                  <c:v>0.2928</c:v>
                </c:pt>
                <c:pt idx="1465">
                  <c:v>0.29299999999999998</c:v>
                </c:pt>
                <c:pt idx="1466">
                  <c:v>0.29320000000000002</c:v>
                </c:pt>
                <c:pt idx="1467">
                  <c:v>0.29339999999999999</c:v>
                </c:pt>
                <c:pt idx="1468">
                  <c:v>0.29360000000000003</c:v>
                </c:pt>
                <c:pt idx="1469">
                  <c:v>0.29380000000000001</c:v>
                </c:pt>
                <c:pt idx="1470">
                  <c:v>0.29399999999999998</c:v>
                </c:pt>
                <c:pt idx="1471">
                  <c:v>0.29420000000000002</c:v>
                </c:pt>
                <c:pt idx="1472">
                  <c:v>0.2944</c:v>
                </c:pt>
                <c:pt idx="1473">
                  <c:v>0.29459999999999997</c:v>
                </c:pt>
                <c:pt idx="1474">
                  <c:v>0.29480000000000001</c:v>
                </c:pt>
                <c:pt idx="1475">
                  <c:v>0.29499999999999998</c:v>
                </c:pt>
                <c:pt idx="1476">
                  <c:v>0.29520000000000002</c:v>
                </c:pt>
                <c:pt idx="1477">
                  <c:v>0.2954</c:v>
                </c:pt>
                <c:pt idx="1478">
                  <c:v>0.29559999999999997</c:v>
                </c:pt>
                <c:pt idx="1479">
                  <c:v>0.29580000000000001</c:v>
                </c:pt>
                <c:pt idx="1480">
                  <c:v>0.29599999999999999</c:v>
                </c:pt>
                <c:pt idx="1481">
                  <c:v>0.29620000000000002</c:v>
                </c:pt>
                <c:pt idx="1482">
                  <c:v>0.2964</c:v>
                </c:pt>
                <c:pt idx="1483">
                  <c:v>0.29659999999999997</c:v>
                </c:pt>
                <c:pt idx="1484">
                  <c:v>0.29680000000000001</c:v>
                </c:pt>
                <c:pt idx="1485">
                  <c:v>0.29699999999999999</c:v>
                </c:pt>
                <c:pt idx="1486">
                  <c:v>0.29720000000000002</c:v>
                </c:pt>
                <c:pt idx="1487">
                  <c:v>0.2974</c:v>
                </c:pt>
                <c:pt idx="1488">
                  <c:v>0.29759999999999998</c:v>
                </c:pt>
                <c:pt idx="1489">
                  <c:v>0.29780000000000001</c:v>
                </c:pt>
                <c:pt idx="1490">
                  <c:v>0.29799999999999999</c:v>
                </c:pt>
                <c:pt idx="1491">
                  <c:v>0.29820000000000002</c:v>
                </c:pt>
                <c:pt idx="1492">
                  <c:v>0.2984</c:v>
                </c:pt>
                <c:pt idx="1493">
                  <c:v>0.29859999999999998</c:v>
                </c:pt>
                <c:pt idx="1494">
                  <c:v>0.29880000000000001</c:v>
                </c:pt>
                <c:pt idx="1495">
                  <c:v>0.29899999999999999</c:v>
                </c:pt>
                <c:pt idx="1496">
                  <c:v>0.29920000000000002</c:v>
                </c:pt>
                <c:pt idx="1497">
                  <c:v>0.2994</c:v>
                </c:pt>
                <c:pt idx="1498">
                  <c:v>0.29959999999999998</c:v>
                </c:pt>
                <c:pt idx="1499">
                  <c:v>0.29980000000000001</c:v>
                </c:pt>
                <c:pt idx="1500">
                  <c:v>0.3</c:v>
                </c:pt>
                <c:pt idx="1501">
                  <c:v>0.30020000000000002</c:v>
                </c:pt>
                <c:pt idx="1502">
                  <c:v>0.3004</c:v>
                </c:pt>
                <c:pt idx="1503">
                  <c:v>0.30059999999999998</c:v>
                </c:pt>
                <c:pt idx="1504">
                  <c:v>0.30080000000000001</c:v>
                </c:pt>
                <c:pt idx="1505">
                  <c:v>0.30099999999999999</c:v>
                </c:pt>
                <c:pt idx="1506">
                  <c:v>0.30120000000000002</c:v>
                </c:pt>
                <c:pt idx="1507">
                  <c:v>0.3014</c:v>
                </c:pt>
                <c:pt idx="1508">
                  <c:v>0.30159999999999998</c:v>
                </c:pt>
                <c:pt idx="1509">
                  <c:v>0.30180000000000001</c:v>
                </c:pt>
                <c:pt idx="1510">
                  <c:v>0.30199999999999999</c:v>
                </c:pt>
                <c:pt idx="1511">
                  <c:v>0.30220000000000002</c:v>
                </c:pt>
                <c:pt idx="1512">
                  <c:v>0.3024</c:v>
                </c:pt>
                <c:pt idx="1513">
                  <c:v>0.30259999999999998</c:v>
                </c:pt>
                <c:pt idx="1514">
                  <c:v>0.30280000000000001</c:v>
                </c:pt>
                <c:pt idx="1515">
                  <c:v>0.30299999999999999</c:v>
                </c:pt>
                <c:pt idx="1516">
                  <c:v>0.30320000000000003</c:v>
                </c:pt>
                <c:pt idx="1517">
                  <c:v>0.3034</c:v>
                </c:pt>
                <c:pt idx="1518">
                  <c:v>0.30359999999999998</c:v>
                </c:pt>
                <c:pt idx="1519">
                  <c:v>0.30380000000000001</c:v>
                </c:pt>
                <c:pt idx="1520">
                  <c:v>0.30399999999999999</c:v>
                </c:pt>
                <c:pt idx="1521">
                  <c:v>0.30420000000000003</c:v>
                </c:pt>
                <c:pt idx="1522">
                  <c:v>0.3044</c:v>
                </c:pt>
                <c:pt idx="1523">
                  <c:v>0.30459999999999998</c:v>
                </c:pt>
                <c:pt idx="1524">
                  <c:v>0.30480000000000002</c:v>
                </c:pt>
                <c:pt idx="1525">
                  <c:v>0.30499999999999999</c:v>
                </c:pt>
                <c:pt idx="1526">
                  <c:v>0.30520000000000003</c:v>
                </c:pt>
                <c:pt idx="1527">
                  <c:v>0.3054</c:v>
                </c:pt>
                <c:pt idx="1528">
                  <c:v>0.30559999999999998</c:v>
                </c:pt>
                <c:pt idx="1529">
                  <c:v>0.30580000000000002</c:v>
                </c:pt>
                <c:pt idx="1530">
                  <c:v>0.30599999999999999</c:v>
                </c:pt>
                <c:pt idx="1531">
                  <c:v>0.30620000000000003</c:v>
                </c:pt>
                <c:pt idx="1532">
                  <c:v>0.30640000000000001</c:v>
                </c:pt>
                <c:pt idx="1533">
                  <c:v>0.30659999999999998</c:v>
                </c:pt>
                <c:pt idx="1534">
                  <c:v>0.30680000000000002</c:v>
                </c:pt>
                <c:pt idx="1535">
                  <c:v>0.307</c:v>
                </c:pt>
                <c:pt idx="1536">
                  <c:v>0.30719999999999997</c:v>
                </c:pt>
                <c:pt idx="1537">
                  <c:v>0.30740000000000001</c:v>
                </c:pt>
                <c:pt idx="1538">
                  <c:v>0.30759999999999998</c:v>
                </c:pt>
                <c:pt idx="1539">
                  <c:v>0.30780000000000002</c:v>
                </c:pt>
                <c:pt idx="1540">
                  <c:v>0.308</c:v>
                </c:pt>
                <c:pt idx="1541">
                  <c:v>0.30819999999999997</c:v>
                </c:pt>
                <c:pt idx="1542">
                  <c:v>0.30840000000000001</c:v>
                </c:pt>
                <c:pt idx="1543">
                  <c:v>0.30859999999999999</c:v>
                </c:pt>
                <c:pt idx="1544">
                  <c:v>0.30880000000000002</c:v>
                </c:pt>
                <c:pt idx="1545">
                  <c:v>0.309</c:v>
                </c:pt>
                <c:pt idx="1546">
                  <c:v>0.30919999999999997</c:v>
                </c:pt>
                <c:pt idx="1547">
                  <c:v>0.30940000000000001</c:v>
                </c:pt>
                <c:pt idx="1548">
                  <c:v>0.30959999999999999</c:v>
                </c:pt>
                <c:pt idx="1549">
                  <c:v>0.30980000000000002</c:v>
                </c:pt>
                <c:pt idx="1550">
                  <c:v>0.31</c:v>
                </c:pt>
                <c:pt idx="1551">
                  <c:v>0.31019999999999998</c:v>
                </c:pt>
                <c:pt idx="1552">
                  <c:v>0.31040000000000001</c:v>
                </c:pt>
                <c:pt idx="1553">
                  <c:v>0.31059999999999999</c:v>
                </c:pt>
                <c:pt idx="1554">
                  <c:v>0.31080000000000002</c:v>
                </c:pt>
                <c:pt idx="1555">
                  <c:v>0.311</c:v>
                </c:pt>
                <c:pt idx="1556">
                  <c:v>0.31119999999999998</c:v>
                </c:pt>
                <c:pt idx="1557">
                  <c:v>0.31140000000000001</c:v>
                </c:pt>
                <c:pt idx="1558">
                  <c:v>0.31159999999999999</c:v>
                </c:pt>
                <c:pt idx="1559">
                  <c:v>0.31180000000000002</c:v>
                </c:pt>
                <c:pt idx="1560">
                  <c:v>0.312</c:v>
                </c:pt>
                <c:pt idx="1561">
                  <c:v>0.31219999999999998</c:v>
                </c:pt>
                <c:pt idx="1562">
                  <c:v>0.31240000000000001</c:v>
                </c:pt>
                <c:pt idx="1563">
                  <c:v>0.31259999999999999</c:v>
                </c:pt>
                <c:pt idx="1564">
                  <c:v>0.31280000000000002</c:v>
                </c:pt>
                <c:pt idx="1565">
                  <c:v>0.313</c:v>
                </c:pt>
                <c:pt idx="1566">
                  <c:v>0.31319999999999998</c:v>
                </c:pt>
                <c:pt idx="1567">
                  <c:v>0.31340000000000001</c:v>
                </c:pt>
                <c:pt idx="1568">
                  <c:v>0.31359999999999999</c:v>
                </c:pt>
                <c:pt idx="1569">
                  <c:v>0.31380000000000002</c:v>
                </c:pt>
                <c:pt idx="1570">
                  <c:v>0.314</c:v>
                </c:pt>
                <c:pt idx="1571">
                  <c:v>0.31419999999999998</c:v>
                </c:pt>
                <c:pt idx="1572">
                  <c:v>0.31440000000000001</c:v>
                </c:pt>
                <c:pt idx="1573">
                  <c:v>0.31459999999999999</c:v>
                </c:pt>
                <c:pt idx="1574">
                  <c:v>0.31480000000000002</c:v>
                </c:pt>
                <c:pt idx="1575">
                  <c:v>0.315</c:v>
                </c:pt>
                <c:pt idx="1576">
                  <c:v>0.31519999999999998</c:v>
                </c:pt>
                <c:pt idx="1577">
                  <c:v>0.31540000000000001</c:v>
                </c:pt>
                <c:pt idx="1578">
                  <c:v>0.31559999999999999</c:v>
                </c:pt>
                <c:pt idx="1579">
                  <c:v>0.31580000000000003</c:v>
                </c:pt>
                <c:pt idx="1580">
                  <c:v>0.316</c:v>
                </c:pt>
                <c:pt idx="1581">
                  <c:v>0.31619999999999998</c:v>
                </c:pt>
                <c:pt idx="1582">
                  <c:v>0.31640000000000001</c:v>
                </c:pt>
                <c:pt idx="1583">
                  <c:v>0.31659999999999999</c:v>
                </c:pt>
                <c:pt idx="1584">
                  <c:v>0.31680000000000003</c:v>
                </c:pt>
                <c:pt idx="1585">
                  <c:v>0.317</c:v>
                </c:pt>
                <c:pt idx="1586">
                  <c:v>0.31719999999999998</c:v>
                </c:pt>
                <c:pt idx="1587">
                  <c:v>0.31740000000000002</c:v>
                </c:pt>
                <c:pt idx="1588">
                  <c:v>0.31759999999999999</c:v>
                </c:pt>
                <c:pt idx="1589">
                  <c:v>0.31780000000000003</c:v>
                </c:pt>
                <c:pt idx="1590">
                  <c:v>0.318</c:v>
                </c:pt>
                <c:pt idx="1591">
                  <c:v>0.31819999999999998</c:v>
                </c:pt>
                <c:pt idx="1592">
                  <c:v>0.31840000000000002</c:v>
                </c:pt>
                <c:pt idx="1593">
                  <c:v>0.31859999999999999</c:v>
                </c:pt>
                <c:pt idx="1594">
                  <c:v>0.31879999999999997</c:v>
                </c:pt>
                <c:pt idx="1595">
                  <c:v>0.31900000000000001</c:v>
                </c:pt>
                <c:pt idx="1596">
                  <c:v>0.31919999999999998</c:v>
                </c:pt>
                <c:pt idx="1597">
                  <c:v>0.31940000000000002</c:v>
                </c:pt>
                <c:pt idx="1598">
                  <c:v>0.3196</c:v>
                </c:pt>
                <c:pt idx="1599">
                  <c:v>0.31979999999999997</c:v>
                </c:pt>
                <c:pt idx="1600">
                  <c:v>0.32</c:v>
                </c:pt>
                <c:pt idx="1601">
                  <c:v>0.32019999999999998</c:v>
                </c:pt>
                <c:pt idx="1602">
                  <c:v>0.32040000000000002</c:v>
                </c:pt>
                <c:pt idx="1603">
                  <c:v>0.3206</c:v>
                </c:pt>
                <c:pt idx="1604">
                  <c:v>0.32079999999999997</c:v>
                </c:pt>
                <c:pt idx="1605">
                  <c:v>0.32100000000000001</c:v>
                </c:pt>
                <c:pt idx="1606">
                  <c:v>0.32119999999999999</c:v>
                </c:pt>
                <c:pt idx="1607">
                  <c:v>0.32140000000000002</c:v>
                </c:pt>
                <c:pt idx="1608">
                  <c:v>0.3216</c:v>
                </c:pt>
                <c:pt idx="1609">
                  <c:v>0.32179999999999997</c:v>
                </c:pt>
                <c:pt idx="1610">
                  <c:v>0.32200000000000001</c:v>
                </c:pt>
                <c:pt idx="1611">
                  <c:v>0.32219999999999999</c:v>
                </c:pt>
                <c:pt idx="1612">
                  <c:v>0.32240000000000002</c:v>
                </c:pt>
                <c:pt idx="1613">
                  <c:v>0.3226</c:v>
                </c:pt>
                <c:pt idx="1614">
                  <c:v>0.32279999999999998</c:v>
                </c:pt>
                <c:pt idx="1615">
                  <c:v>0.32300000000000001</c:v>
                </c:pt>
                <c:pt idx="1616">
                  <c:v>0.32319999999999999</c:v>
                </c:pt>
                <c:pt idx="1617">
                  <c:v>0.32340000000000002</c:v>
                </c:pt>
                <c:pt idx="1618">
                  <c:v>0.3236</c:v>
                </c:pt>
                <c:pt idx="1619">
                  <c:v>0.32379999999999998</c:v>
                </c:pt>
                <c:pt idx="1620">
                  <c:v>0.32400000000000001</c:v>
                </c:pt>
                <c:pt idx="1621">
                  <c:v>0.32419999999999999</c:v>
                </c:pt>
                <c:pt idx="1622">
                  <c:v>0.32440000000000002</c:v>
                </c:pt>
                <c:pt idx="1623">
                  <c:v>0.3246</c:v>
                </c:pt>
                <c:pt idx="1624">
                  <c:v>0.32479999999999998</c:v>
                </c:pt>
                <c:pt idx="1625">
                  <c:v>0.32500000000000001</c:v>
                </c:pt>
                <c:pt idx="1626">
                  <c:v>0.32519999999999999</c:v>
                </c:pt>
                <c:pt idx="1627">
                  <c:v>0.32540000000000002</c:v>
                </c:pt>
                <c:pt idx="1628">
                  <c:v>0.3256</c:v>
                </c:pt>
                <c:pt idx="1629">
                  <c:v>0.32579999999999998</c:v>
                </c:pt>
                <c:pt idx="1630">
                  <c:v>0.32600000000000001</c:v>
                </c:pt>
                <c:pt idx="1631">
                  <c:v>0.32619999999999999</c:v>
                </c:pt>
                <c:pt idx="1632">
                  <c:v>0.32640000000000002</c:v>
                </c:pt>
                <c:pt idx="1633">
                  <c:v>0.3266</c:v>
                </c:pt>
                <c:pt idx="1634">
                  <c:v>0.32679999999999998</c:v>
                </c:pt>
                <c:pt idx="1635">
                  <c:v>0.32700000000000001</c:v>
                </c:pt>
                <c:pt idx="1636">
                  <c:v>0.32719999999999999</c:v>
                </c:pt>
                <c:pt idx="1637">
                  <c:v>0.32740000000000002</c:v>
                </c:pt>
                <c:pt idx="1638">
                  <c:v>0.3276</c:v>
                </c:pt>
                <c:pt idx="1639">
                  <c:v>0.32779999999999998</c:v>
                </c:pt>
                <c:pt idx="1640">
                  <c:v>0.32800000000000001</c:v>
                </c:pt>
                <c:pt idx="1641">
                  <c:v>0.32819999999999999</c:v>
                </c:pt>
                <c:pt idx="1642">
                  <c:v>0.32840000000000003</c:v>
                </c:pt>
                <c:pt idx="1643">
                  <c:v>0.3286</c:v>
                </c:pt>
                <c:pt idx="1644">
                  <c:v>0.32879999999999998</c:v>
                </c:pt>
                <c:pt idx="1645">
                  <c:v>0.32900000000000001</c:v>
                </c:pt>
                <c:pt idx="1646">
                  <c:v>0.32919999999999999</c:v>
                </c:pt>
                <c:pt idx="1647">
                  <c:v>0.32940000000000003</c:v>
                </c:pt>
                <c:pt idx="1648">
                  <c:v>0.3296</c:v>
                </c:pt>
                <c:pt idx="1649">
                  <c:v>0.32979999999999998</c:v>
                </c:pt>
                <c:pt idx="1650">
                  <c:v>0.33</c:v>
                </c:pt>
                <c:pt idx="1651">
                  <c:v>0.33019999999999999</c:v>
                </c:pt>
                <c:pt idx="1652">
                  <c:v>0.33040000000000003</c:v>
                </c:pt>
                <c:pt idx="1653">
                  <c:v>0.3306</c:v>
                </c:pt>
                <c:pt idx="1654">
                  <c:v>0.33079999999999998</c:v>
                </c:pt>
                <c:pt idx="1655">
                  <c:v>0.33100000000000002</c:v>
                </c:pt>
                <c:pt idx="1656">
                  <c:v>0.33119999999999999</c:v>
                </c:pt>
                <c:pt idx="1657">
                  <c:v>0.33139999999999997</c:v>
                </c:pt>
                <c:pt idx="1658">
                  <c:v>0.33160000000000001</c:v>
                </c:pt>
                <c:pt idx="1659">
                  <c:v>0.33179999999999998</c:v>
                </c:pt>
                <c:pt idx="1660">
                  <c:v>0.33200000000000002</c:v>
                </c:pt>
                <c:pt idx="1661">
                  <c:v>0.3322</c:v>
                </c:pt>
                <c:pt idx="1662">
                  <c:v>0.33239999999999997</c:v>
                </c:pt>
                <c:pt idx="1663">
                  <c:v>0.33260000000000001</c:v>
                </c:pt>
                <c:pt idx="1664">
                  <c:v>0.33279999999999998</c:v>
                </c:pt>
                <c:pt idx="1665">
                  <c:v>0.33300000000000002</c:v>
                </c:pt>
                <c:pt idx="1666">
                  <c:v>0.3332</c:v>
                </c:pt>
                <c:pt idx="1667">
                  <c:v>0.33339999999999997</c:v>
                </c:pt>
                <c:pt idx="1668">
                  <c:v>0.33360000000000001</c:v>
                </c:pt>
                <c:pt idx="1669">
                  <c:v>0.33379999999999999</c:v>
                </c:pt>
                <c:pt idx="1670">
                  <c:v>0.33400000000000002</c:v>
                </c:pt>
                <c:pt idx="1671">
                  <c:v>0.3342</c:v>
                </c:pt>
                <c:pt idx="1672">
                  <c:v>0.33439999999999998</c:v>
                </c:pt>
                <c:pt idx="1673">
                  <c:v>0.33460000000000001</c:v>
                </c:pt>
                <c:pt idx="1674">
                  <c:v>0.33479999999999999</c:v>
                </c:pt>
                <c:pt idx="1675">
                  <c:v>0.33500000000000002</c:v>
                </c:pt>
                <c:pt idx="1676">
                  <c:v>0.3352</c:v>
                </c:pt>
                <c:pt idx="1677">
                  <c:v>0.33539999999999998</c:v>
                </c:pt>
                <c:pt idx="1678">
                  <c:v>0.33560000000000001</c:v>
                </c:pt>
                <c:pt idx="1679">
                  <c:v>0.33579999999999999</c:v>
                </c:pt>
                <c:pt idx="1680">
                  <c:v>0.33600000000000002</c:v>
                </c:pt>
                <c:pt idx="1681">
                  <c:v>0.3362</c:v>
                </c:pt>
                <c:pt idx="1682">
                  <c:v>0.33639999999999998</c:v>
                </c:pt>
                <c:pt idx="1683">
                  <c:v>0.33660000000000001</c:v>
                </c:pt>
                <c:pt idx="1684">
                  <c:v>0.33679999999999999</c:v>
                </c:pt>
                <c:pt idx="1685">
                  <c:v>0.33700000000000002</c:v>
                </c:pt>
                <c:pt idx="1686">
                  <c:v>0.3372</c:v>
                </c:pt>
                <c:pt idx="1687">
                  <c:v>0.33739999999999998</c:v>
                </c:pt>
                <c:pt idx="1688">
                  <c:v>0.33760000000000001</c:v>
                </c:pt>
                <c:pt idx="1689">
                  <c:v>0.33779999999999999</c:v>
                </c:pt>
                <c:pt idx="1690">
                  <c:v>0.33800000000000002</c:v>
                </c:pt>
                <c:pt idx="1691">
                  <c:v>0.3382</c:v>
                </c:pt>
                <c:pt idx="1692">
                  <c:v>0.33839999999999998</c:v>
                </c:pt>
                <c:pt idx="1693">
                  <c:v>0.33860000000000001</c:v>
                </c:pt>
                <c:pt idx="1694">
                  <c:v>0.33879999999999999</c:v>
                </c:pt>
                <c:pt idx="1695">
                  <c:v>0.33900000000000002</c:v>
                </c:pt>
                <c:pt idx="1696">
                  <c:v>0.3392</c:v>
                </c:pt>
                <c:pt idx="1697">
                  <c:v>0.33939999999999998</c:v>
                </c:pt>
                <c:pt idx="1698">
                  <c:v>0.33960000000000001</c:v>
                </c:pt>
                <c:pt idx="1699">
                  <c:v>0.33979999999999999</c:v>
                </c:pt>
                <c:pt idx="1700">
                  <c:v>0.34</c:v>
                </c:pt>
                <c:pt idx="1701">
                  <c:v>0.3402</c:v>
                </c:pt>
                <c:pt idx="1702">
                  <c:v>0.34039999999999998</c:v>
                </c:pt>
                <c:pt idx="1703">
                  <c:v>0.34060000000000001</c:v>
                </c:pt>
                <c:pt idx="1704">
                  <c:v>0.34079999999999999</c:v>
                </c:pt>
                <c:pt idx="1705">
                  <c:v>0.34100000000000003</c:v>
                </c:pt>
                <c:pt idx="1706">
                  <c:v>0.3412</c:v>
                </c:pt>
                <c:pt idx="1707">
                  <c:v>0.34139999999999998</c:v>
                </c:pt>
                <c:pt idx="1708">
                  <c:v>0.34160000000000001</c:v>
                </c:pt>
                <c:pt idx="1709">
                  <c:v>0.34179999999999999</c:v>
                </c:pt>
                <c:pt idx="1710">
                  <c:v>0.34200000000000003</c:v>
                </c:pt>
                <c:pt idx="1711">
                  <c:v>0.3422</c:v>
                </c:pt>
                <c:pt idx="1712">
                  <c:v>0.34239999999999998</c:v>
                </c:pt>
                <c:pt idx="1713">
                  <c:v>0.34260000000000002</c:v>
                </c:pt>
                <c:pt idx="1714">
                  <c:v>0.34279999999999999</c:v>
                </c:pt>
                <c:pt idx="1715">
                  <c:v>0.34300000000000003</c:v>
                </c:pt>
                <c:pt idx="1716">
                  <c:v>0.34320000000000001</c:v>
                </c:pt>
                <c:pt idx="1717">
                  <c:v>0.34339999999999998</c:v>
                </c:pt>
                <c:pt idx="1718">
                  <c:v>0.34360000000000002</c:v>
                </c:pt>
                <c:pt idx="1719">
                  <c:v>0.34379999999999999</c:v>
                </c:pt>
                <c:pt idx="1720">
                  <c:v>0.34399999999999997</c:v>
                </c:pt>
                <c:pt idx="1721">
                  <c:v>0.34420000000000001</c:v>
                </c:pt>
                <c:pt idx="1722">
                  <c:v>0.34439999999999998</c:v>
                </c:pt>
                <c:pt idx="1723">
                  <c:v>0.34460000000000002</c:v>
                </c:pt>
                <c:pt idx="1724">
                  <c:v>0.3448</c:v>
                </c:pt>
                <c:pt idx="1725">
                  <c:v>0.34499999999999997</c:v>
                </c:pt>
                <c:pt idx="1726">
                  <c:v>0.34520000000000001</c:v>
                </c:pt>
                <c:pt idx="1727">
                  <c:v>0.34539999999999998</c:v>
                </c:pt>
                <c:pt idx="1728">
                  <c:v>0.34560000000000002</c:v>
                </c:pt>
                <c:pt idx="1729">
                  <c:v>0.3458</c:v>
                </c:pt>
                <c:pt idx="1730">
                  <c:v>0.34599999999999997</c:v>
                </c:pt>
                <c:pt idx="1731">
                  <c:v>0.34620000000000001</c:v>
                </c:pt>
                <c:pt idx="1732">
                  <c:v>0.34639999999999999</c:v>
                </c:pt>
                <c:pt idx="1733">
                  <c:v>0.34660000000000002</c:v>
                </c:pt>
                <c:pt idx="1734">
                  <c:v>0.3468</c:v>
                </c:pt>
                <c:pt idx="1735">
                  <c:v>0.34699999999999998</c:v>
                </c:pt>
                <c:pt idx="1736">
                  <c:v>0.34720000000000001</c:v>
                </c:pt>
                <c:pt idx="1737">
                  <c:v>0.34739999999999999</c:v>
                </c:pt>
                <c:pt idx="1738">
                  <c:v>0.34760000000000002</c:v>
                </c:pt>
                <c:pt idx="1739">
                  <c:v>0.3478</c:v>
                </c:pt>
                <c:pt idx="1740">
                  <c:v>0.34799999999999998</c:v>
                </c:pt>
                <c:pt idx="1741">
                  <c:v>0.34820000000000001</c:v>
                </c:pt>
                <c:pt idx="1742">
                  <c:v>0.34839999999999999</c:v>
                </c:pt>
                <c:pt idx="1743">
                  <c:v>0.34860000000000002</c:v>
                </c:pt>
                <c:pt idx="1744">
                  <c:v>0.3488</c:v>
                </c:pt>
                <c:pt idx="1745">
                  <c:v>0.34899999999999998</c:v>
                </c:pt>
                <c:pt idx="1746">
                  <c:v>0.34920000000000001</c:v>
                </c:pt>
                <c:pt idx="1747">
                  <c:v>0.34939999999999999</c:v>
                </c:pt>
                <c:pt idx="1748">
                  <c:v>0.34960000000000002</c:v>
                </c:pt>
                <c:pt idx="1749">
                  <c:v>0.3498</c:v>
                </c:pt>
                <c:pt idx="1750">
                  <c:v>0.35</c:v>
                </c:pt>
                <c:pt idx="1751">
                  <c:v>0.35020000000000001</c:v>
                </c:pt>
                <c:pt idx="1752">
                  <c:v>0.35039999999999999</c:v>
                </c:pt>
                <c:pt idx="1753">
                  <c:v>0.35060000000000002</c:v>
                </c:pt>
                <c:pt idx="1754">
                  <c:v>0.3508</c:v>
                </c:pt>
                <c:pt idx="1755">
                  <c:v>0.35099999999999998</c:v>
                </c:pt>
                <c:pt idx="1756">
                  <c:v>0.35120000000000001</c:v>
                </c:pt>
                <c:pt idx="1757">
                  <c:v>0.35139999999999999</c:v>
                </c:pt>
                <c:pt idx="1758">
                  <c:v>0.35160000000000002</c:v>
                </c:pt>
                <c:pt idx="1759">
                  <c:v>0.3518</c:v>
                </c:pt>
                <c:pt idx="1760">
                  <c:v>0.35199999999999998</c:v>
                </c:pt>
                <c:pt idx="1761">
                  <c:v>0.35220000000000001</c:v>
                </c:pt>
                <c:pt idx="1762">
                  <c:v>0.35239999999999999</c:v>
                </c:pt>
                <c:pt idx="1763">
                  <c:v>0.35260000000000002</c:v>
                </c:pt>
                <c:pt idx="1764">
                  <c:v>0.3528</c:v>
                </c:pt>
                <c:pt idx="1765">
                  <c:v>0.35299999999999998</c:v>
                </c:pt>
                <c:pt idx="1766">
                  <c:v>0.35320000000000001</c:v>
                </c:pt>
                <c:pt idx="1767">
                  <c:v>0.35339999999999999</c:v>
                </c:pt>
                <c:pt idx="1768">
                  <c:v>0.35360000000000003</c:v>
                </c:pt>
                <c:pt idx="1769">
                  <c:v>0.3538</c:v>
                </c:pt>
                <c:pt idx="1770">
                  <c:v>0.35399999999999998</c:v>
                </c:pt>
                <c:pt idx="1771">
                  <c:v>0.35420000000000001</c:v>
                </c:pt>
                <c:pt idx="1772">
                  <c:v>0.35439999999999999</c:v>
                </c:pt>
                <c:pt idx="1773">
                  <c:v>0.35460000000000003</c:v>
                </c:pt>
                <c:pt idx="1774">
                  <c:v>0.3548</c:v>
                </c:pt>
                <c:pt idx="1775">
                  <c:v>0.35499999999999998</c:v>
                </c:pt>
                <c:pt idx="1776">
                  <c:v>0.35520000000000002</c:v>
                </c:pt>
                <c:pt idx="1777">
                  <c:v>0.35539999999999999</c:v>
                </c:pt>
                <c:pt idx="1778">
                  <c:v>0.35560000000000003</c:v>
                </c:pt>
                <c:pt idx="1779">
                  <c:v>0.35580000000000001</c:v>
                </c:pt>
                <c:pt idx="1780">
                  <c:v>0.35599999999999998</c:v>
                </c:pt>
                <c:pt idx="1781">
                  <c:v>0.35620000000000002</c:v>
                </c:pt>
                <c:pt idx="1782">
                  <c:v>0.35639999999999999</c:v>
                </c:pt>
                <c:pt idx="1783">
                  <c:v>0.35659999999999997</c:v>
                </c:pt>
                <c:pt idx="1784">
                  <c:v>0.35680000000000001</c:v>
                </c:pt>
                <c:pt idx="1785">
                  <c:v>0.35699999999999998</c:v>
                </c:pt>
                <c:pt idx="1786">
                  <c:v>0.35720000000000002</c:v>
                </c:pt>
                <c:pt idx="1787">
                  <c:v>0.3574</c:v>
                </c:pt>
                <c:pt idx="1788">
                  <c:v>0.35759999999999997</c:v>
                </c:pt>
                <c:pt idx="1789">
                  <c:v>0.35780000000000001</c:v>
                </c:pt>
                <c:pt idx="1790">
                  <c:v>0.35799999999999998</c:v>
                </c:pt>
                <c:pt idx="1791">
                  <c:v>0.35820000000000002</c:v>
                </c:pt>
                <c:pt idx="1792">
                  <c:v>0.3584</c:v>
                </c:pt>
                <c:pt idx="1793">
                  <c:v>0.35859999999999997</c:v>
                </c:pt>
                <c:pt idx="1794">
                  <c:v>0.35880000000000001</c:v>
                </c:pt>
                <c:pt idx="1795">
                  <c:v>0.35899999999999999</c:v>
                </c:pt>
                <c:pt idx="1796">
                  <c:v>0.35920000000000002</c:v>
                </c:pt>
                <c:pt idx="1797">
                  <c:v>0.3594</c:v>
                </c:pt>
                <c:pt idx="1798">
                  <c:v>0.35959999999999998</c:v>
                </c:pt>
                <c:pt idx="1799">
                  <c:v>0.35980000000000001</c:v>
                </c:pt>
                <c:pt idx="1800">
                  <c:v>0.36</c:v>
                </c:pt>
                <c:pt idx="1801">
                  <c:v>0.36020000000000002</c:v>
                </c:pt>
                <c:pt idx="1802">
                  <c:v>0.3604</c:v>
                </c:pt>
                <c:pt idx="1803">
                  <c:v>0.36059999999999998</c:v>
                </c:pt>
                <c:pt idx="1804">
                  <c:v>0.36080000000000001</c:v>
                </c:pt>
                <c:pt idx="1805">
                  <c:v>0.36099999999999999</c:v>
                </c:pt>
                <c:pt idx="1806">
                  <c:v>0.36120000000000002</c:v>
                </c:pt>
                <c:pt idx="1807">
                  <c:v>0.3614</c:v>
                </c:pt>
                <c:pt idx="1808">
                  <c:v>0.36159999999999998</c:v>
                </c:pt>
                <c:pt idx="1809">
                  <c:v>0.36180000000000001</c:v>
                </c:pt>
                <c:pt idx="1810">
                  <c:v>0.36199999999999999</c:v>
                </c:pt>
                <c:pt idx="1811">
                  <c:v>0.36220000000000002</c:v>
                </c:pt>
                <c:pt idx="1812">
                  <c:v>0.3624</c:v>
                </c:pt>
                <c:pt idx="1813">
                  <c:v>0.36259999999999998</c:v>
                </c:pt>
                <c:pt idx="1814">
                  <c:v>0.36280000000000001</c:v>
                </c:pt>
                <c:pt idx="1815">
                  <c:v>0.36299999999999999</c:v>
                </c:pt>
                <c:pt idx="1816">
                  <c:v>0.36320000000000002</c:v>
                </c:pt>
                <c:pt idx="1817">
                  <c:v>0.3634</c:v>
                </c:pt>
                <c:pt idx="1818">
                  <c:v>0.36359999999999998</c:v>
                </c:pt>
                <c:pt idx="1819">
                  <c:v>0.36380000000000001</c:v>
                </c:pt>
                <c:pt idx="1820">
                  <c:v>0.36399999999999999</c:v>
                </c:pt>
                <c:pt idx="1821">
                  <c:v>0.36420000000000002</c:v>
                </c:pt>
                <c:pt idx="1822">
                  <c:v>0.3644</c:v>
                </c:pt>
                <c:pt idx="1823">
                  <c:v>0.36459999999999998</c:v>
                </c:pt>
                <c:pt idx="1824">
                  <c:v>0.36480000000000001</c:v>
                </c:pt>
                <c:pt idx="1825">
                  <c:v>0.36499999999999999</c:v>
                </c:pt>
                <c:pt idx="1826">
                  <c:v>0.36520000000000002</c:v>
                </c:pt>
                <c:pt idx="1827">
                  <c:v>0.3654</c:v>
                </c:pt>
                <c:pt idx="1828">
                  <c:v>0.36559999999999998</c:v>
                </c:pt>
                <c:pt idx="1829">
                  <c:v>0.36580000000000001</c:v>
                </c:pt>
                <c:pt idx="1830">
                  <c:v>0.36599999999999999</c:v>
                </c:pt>
                <c:pt idx="1831">
                  <c:v>0.36620000000000003</c:v>
                </c:pt>
                <c:pt idx="1832">
                  <c:v>0.3664</c:v>
                </c:pt>
                <c:pt idx="1833">
                  <c:v>0.36659999999999998</c:v>
                </c:pt>
                <c:pt idx="1834">
                  <c:v>0.36680000000000001</c:v>
                </c:pt>
                <c:pt idx="1835">
                  <c:v>0.36699999999999999</c:v>
                </c:pt>
                <c:pt idx="1836">
                  <c:v>0.36720000000000003</c:v>
                </c:pt>
                <c:pt idx="1837">
                  <c:v>0.3674</c:v>
                </c:pt>
                <c:pt idx="1838">
                  <c:v>0.36759999999999998</c:v>
                </c:pt>
                <c:pt idx="1839">
                  <c:v>0.36780000000000002</c:v>
                </c:pt>
                <c:pt idx="1840">
                  <c:v>0.36799999999999999</c:v>
                </c:pt>
                <c:pt idx="1841">
                  <c:v>0.36820000000000003</c:v>
                </c:pt>
                <c:pt idx="1842">
                  <c:v>0.36840000000000001</c:v>
                </c:pt>
                <c:pt idx="1843">
                  <c:v>0.36859999999999998</c:v>
                </c:pt>
                <c:pt idx="1844">
                  <c:v>0.36880000000000002</c:v>
                </c:pt>
                <c:pt idx="1845">
                  <c:v>0.36899999999999999</c:v>
                </c:pt>
                <c:pt idx="1846">
                  <c:v>0.36919999999999997</c:v>
                </c:pt>
                <c:pt idx="1847">
                  <c:v>0.36940000000000001</c:v>
                </c:pt>
                <c:pt idx="1848">
                  <c:v>0.36959999999999998</c:v>
                </c:pt>
                <c:pt idx="1849">
                  <c:v>0.36980000000000002</c:v>
                </c:pt>
                <c:pt idx="1850">
                  <c:v>0.37</c:v>
                </c:pt>
                <c:pt idx="1851">
                  <c:v>0.37019999999999997</c:v>
                </c:pt>
                <c:pt idx="1852">
                  <c:v>0.37040000000000001</c:v>
                </c:pt>
                <c:pt idx="1853">
                  <c:v>0.37059999999999998</c:v>
                </c:pt>
                <c:pt idx="1854">
                  <c:v>0.37080000000000002</c:v>
                </c:pt>
                <c:pt idx="1855">
                  <c:v>0.371</c:v>
                </c:pt>
                <c:pt idx="1856">
                  <c:v>0.37119999999999997</c:v>
                </c:pt>
                <c:pt idx="1857">
                  <c:v>0.37140000000000001</c:v>
                </c:pt>
                <c:pt idx="1858">
                  <c:v>0.37159999999999999</c:v>
                </c:pt>
                <c:pt idx="1859">
                  <c:v>0.37180000000000002</c:v>
                </c:pt>
                <c:pt idx="1860">
                  <c:v>0.372</c:v>
                </c:pt>
                <c:pt idx="1861">
                  <c:v>0.37219999999999998</c:v>
                </c:pt>
                <c:pt idx="1862">
                  <c:v>0.37240000000000001</c:v>
                </c:pt>
                <c:pt idx="1863">
                  <c:v>0.37259999999999999</c:v>
                </c:pt>
                <c:pt idx="1864">
                  <c:v>0.37280000000000002</c:v>
                </c:pt>
                <c:pt idx="1865">
                  <c:v>0.373</c:v>
                </c:pt>
                <c:pt idx="1866">
                  <c:v>0.37319999999999998</c:v>
                </c:pt>
                <c:pt idx="1867">
                  <c:v>0.37340000000000001</c:v>
                </c:pt>
                <c:pt idx="1868">
                  <c:v>0.37359999999999999</c:v>
                </c:pt>
                <c:pt idx="1869">
                  <c:v>0.37380000000000002</c:v>
                </c:pt>
                <c:pt idx="1870">
                  <c:v>0.374</c:v>
                </c:pt>
                <c:pt idx="1871">
                  <c:v>0.37419999999999998</c:v>
                </c:pt>
                <c:pt idx="1872">
                  <c:v>0.37440000000000001</c:v>
                </c:pt>
                <c:pt idx="1873">
                  <c:v>0.37459999999999999</c:v>
                </c:pt>
                <c:pt idx="1874">
                  <c:v>0.37480000000000002</c:v>
                </c:pt>
                <c:pt idx="1875">
                  <c:v>0.375</c:v>
                </c:pt>
                <c:pt idx="1876">
                  <c:v>0.37519999999999998</c:v>
                </c:pt>
                <c:pt idx="1877">
                  <c:v>0.37540000000000001</c:v>
                </c:pt>
                <c:pt idx="1878">
                  <c:v>0.37559999999999999</c:v>
                </c:pt>
                <c:pt idx="1879">
                  <c:v>0.37580000000000002</c:v>
                </c:pt>
                <c:pt idx="1880">
                  <c:v>0.376</c:v>
                </c:pt>
                <c:pt idx="1881">
                  <c:v>0.37619999999999998</c:v>
                </c:pt>
                <c:pt idx="1882">
                  <c:v>0.37640000000000001</c:v>
                </c:pt>
                <c:pt idx="1883">
                  <c:v>0.37659999999999999</c:v>
                </c:pt>
                <c:pt idx="1884">
                  <c:v>0.37680000000000002</c:v>
                </c:pt>
                <c:pt idx="1885">
                  <c:v>0.377</c:v>
                </c:pt>
                <c:pt idx="1886">
                  <c:v>0.37719999999999998</c:v>
                </c:pt>
                <c:pt idx="1887">
                  <c:v>0.37740000000000001</c:v>
                </c:pt>
                <c:pt idx="1888">
                  <c:v>0.37759999999999999</c:v>
                </c:pt>
                <c:pt idx="1889">
                  <c:v>0.37780000000000002</c:v>
                </c:pt>
                <c:pt idx="1890">
                  <c:v>0.378</c:v>
                </c:pt>
                <c:pt idx="1891">
                  <c:v>0.37819999999999998</c:v>
                </c:pt>
                <c:pt idx="1892">
                  <c:v>0.37840000000000001</c:v>
                </c:pt>
                <c:pt idx="1893">
                  <c:v>0.37859999999999999</c:v>
                </c:pt>
                <c:pt idx="1894">
                  <c:v>0.37880000000000003</c:v>
                </c:pt>
                <c:pt idx="1895">
                  <c:v>0.379</c:v>
                </c:pt>
                <c:pt idx="1896">
                  <c:v>0.37919999999999998</c:v>
                </c:pt>
                <c:pt idx="1897">
                  <c:v>0.37940000000000002</c:v>
                </c:pt>
                <c:pt idx="1898">
                  <c:v>0.37959999999999999</c:v>
                </c:pt>
                <c:pt idx="1899">
                  <c:v>0.37980000000000003</c:v>
                </c:pt>
                <c:pt idx="1900">
                  <c:v>0.38</c:v>
                </c:pt>
                <c:pt idx="1901">
                  <c:v>0.38019999999999998</c:v>
                </c:pt>
                <c:pt idx="1902">
                  <c:v>0.38040000000000002</c:v>
                </c:pt>
                <c:pt idx="1903">
                  <c:v>0.38059999999999999</c:v>
                </c:pt>
                <c:pt idx="1904">
                  <c:v>0.38080000000000003</c:v>
                </c:pt>
                <c:pt idx="1905">
                  <c:v>0.38100000000000001</c:v>
                </c:pt>
                <c:pt idx="1906">
                  <c:v>0.38119999999999998</c:v>
                </c:pt>
                <c:pt idx="1907">
                  <c:v>0.38140000000000002</c:v>
                </c:pt>
                <c:pt idx="1908">
                  <c:v>0.38159999999999999</c:v>
                </c:pt>
                <c:pt idx="1909">
                  <c:v>0.38179999999999997</c:v>
                </c:pt>
                <c:pt idx="1910">
                  <c:v>0.38200000000000001</c:v>
                </c:pt>
                <c:pt idx="1911">
                  <c:v>0.38219999999999998</c:v>
                </c:pt>
                <c:pt idx="1912">
                  <c:v>0.38240000000000002</c:v>
                </c:pt>
                <c:pt idx="1913">
                  <c:v>0.3826</c:v>
                </c:pt>
                <c:pt idx="1914">
                  <c:v>0.38279999999999997</c:v>
                </c:pt>
                <c:pt idx="1915">
                  <c:v>0.38300000000000001</c:v>
                </c:pt>
                <c:pt idx="1916">
                  <c:v>0.38319999999999999</c:v>
                </c:pt>
                <c:pt idx="1917">
                  <c:v>0.38340000000000002</c:v>
                </c:pt>
                <c:pt idx="1918">
                  <c:v>0.3836</c:v>
                </c:pt>
                <c:pt idx="1919">
                  <c:v>0.38379999999999997</c:v>
                </c:pt>
                <c:pt idx="1920">
                  <c:v>0.38400000000000001</c:v>
                </c:pt>
                <c:pt idx="1921">
                  <c:v>0.38419999999999999</c:v>
                </c:pt>
                <c:pt idx="1922">
                  <c:v>0.38440000000000002</c:v>
                </c:pt>
                <c:pt idx="1923">
                  <c:v>0.3846</c:v>
                </c:pt>
                <c:pt idx="1924">
                  <c:v>0.38479999999999998</c:v>
                </c:pt>
                <c:pt idx="1925">
                  <c:v>0.38500000000000001</c:v>
                </c:pt>
                <c:pt idx="1926">
                  <c:v>0.38519999999999999</c:v>
                </c:pt>
                <c:pt idx="1927">
                  <c:v>0.38540000000000002</c:v>
                </c:pt>
                <c:pt idx="1928">
                  <c:v>0.3856</c:v>
                </c:pt>
                <c:pt idx="1929">
                  <c:v>0.38579999999999998</c:v>
                </c:pt>
                <c:pt idx="1930">
                  <c:v>0.38600000000000001</c:v>
                </c:pt>
                <c:pt idx="1931">
                  <c:v>0.38619999999999999</c:v>
                </c:pt>
                <c:pt idx="1932">
                  <c:v>0.38640000000000002</c:v>
                </c:pt>
                <c:pt idx="1933">
                  <c:v>0.3866</c:v>
                </c:pt>
                <c:pt idx="1934">
                  <c:v>0.38679999999999998</c:v>
                </c:pt>
                <c:pt idx="1935">
                  <c:v>0.38700000000000001</c:v>
                </c:pt>
                <c:pt idx="1936">
                  <c:v>0.38719999999999999</c:v>
                </c:pt>
                <c:pt idx="1937">
                  <c:v>0.38740000000000002</c:v>
                </c:pt>
                <c:pt idx="1938">
                  <c:v>0.3876</c:v>
                </c:pt>
                <c:pt idx="1939">
                  <c:v>0.38779999999999998</c:v>
                </c:pt>
                <c:pt idx="1940">
                  <c:v>0.38800000000000001</c:v>
                </c:pt>
                <c:pt idx="1941">
                  <c:v>0.38819999999999999</c:v>
                </c:pt>
                <c:pt idx="1942">
                  <c:v>0.38840000000000002</c:v>
                </c:pt>
                <c:pt idx="1943">
                  <c:v>0.3886</c:v>
                </c:pt>
                <c:pt idx="1944">
                  <c:v>0.38879999999999998</c:v>
                </c:pt>
                <c:pt idx="1945">
                  <c:v>0.38900000000000001</c:v>
                </c:pt>
                <c:pt idx="1946">
                  <c:v>0.38919999999999999</c:v>
                </c:pt>
                <c:pt idx="1947">
                  <c:v>0.38940000000000002</c:v>
                </c:pt>
                <c:pt idx="1948">
                  <c:v>0.3896</c:v>
                </c:pt>
                <c:pt idx="1949">
                  <c:v>0.38979999999999998</c:v>
                </c:pt>
                <c:pt idx="1950">
                  <c:v>0.39</c:v>
                </c:pt>
                <c:pt idx="1951">
                  <c:v>0.39019999999999999</c:v>
                </c:pt>
                <c:pt idx="1952">
                  <c:v>0.39040000000000002</c:v>
                </c:pt>
                <c:pt idx="1953">
                  <c:v>0.3906</c:v>
                </c:pt>
                <c:pt idx="1954">
                  <c:v>0.39079999999999998</c:v>
                </c:pt>
                <c:pt idx="1955">
                  <c:v>0.39100000000000001</c:v>
                </c:pt>
                <c:pt idx="1956">
                  <c:v>0.39119999999999999</c:v>
                </c:pt>
                <c:pt idx="1957">
                  <c:v>0.39140000000000003</c:v>
                </c:pt>
                <c:pt idx="1958">
                  <c:v>0.3916</c:v>
                </c:pt>
                <c:pt idx="1959">
                  <c:v>0.39179999999999998</c:v>
                </c:pt>
                <c:pt idx="1960">
                  <c:v>0.39200000000000002</c:v>
                </c:pt>
                <c:pt idx="1961">
                  <c:v>0.39219999999999999</c:v>
                </c:pt>
                <c:pt idx="1962">
                  <c:v>0.39240000000000003</c:v>
                </c:pt>
                <c:pt idx="1963">
                  <c:v>0.3926</c:v>
                </c:pt>
                <c:pt idx="1964">
                  <c:v>0.39279999999999998</c:v>
                </c:pt>
                <c:pt idx="1965">
                  <c:v>0.39300000000000002</c:v>
                </c:pt>
                <c:pt idx="1966">
                  <c:v>0.39319999999999999</c:v>
                </c:pt>
                <c:pt idx="1967">
                  <c:v>0.39340000000000003</c:v>
                </c:pt>
                <c:pt idx="1968">
                  <c:v>0.39360000000000001</c:v>
                </c:pt>
                <c:pt idx="1969">
                  <c:v>0.39379999999999998</c:v>
                </c:pt>
                <c:pt idx="1970">
                  <c:v>0.39400000000000002</c:v>
                </c:pt>
                <c:pt idx="1971">
                  <c:v>0.39419999999999999</c:v>
                </c:pt>
                <c:pt idx="1972">
                  <c:v>0.39439999999999997</c:v>
                </c:pt>
                <c:pt idx="1973">
                  <c:v>0.39460000000000001</c:v>
                </c:pt>
                <c:pt idx="1974">
                  <c:v>0.39479999999999998</c:v>
                </c:pt>
                <c:pt idx="1975">
                  <c:v>0.39500000000000002</c:v>
                </c:pt>
                <c:pt idx="1976">
                  <c:v>0.3952</c:v>
                </c:pt>
                <c:pt idx="1977">
                  <c:v>0.39539999999999997</c:v>
                </c:pt>
                <c:pt idx="1978">
                  <c:v>0.39560000000000001</c:v>
                </c:pt>
                <c:pt idx="1979">
                  <c:v>0.39579999999999999</c:v>
                </c:pt>
                <c:pt idx="1980">
                  <c:v>0.39600000000000002</c:v>
                </c:pt>
                <c:pt idx="1981">
                  <c:v>0.3962</c:v>
                </c:pt>
                <c:pt idx="1982">
                  <c:v>0.39639999999999997</c:v>
                </c:pt>
                <c:pt idx="1983">
                  <c:v>0.39660000000000001</c:v>
                </c:pt>
                <c:pt idx="1984">
                  <c:v>0.39679999999999999</c:v>
                </c:pt>
                <c:pt idx="1985">
                  <c:v>0.39700000000000002</c:v>
                </c:pt>
                <c:pt idx="1986">
                  <c:v>0.3972</c:v>
                </c:pt>
                <c:pt idx="1987">
                  <c:v>0.39739999999999998</c:v>
                </c:pt>
                <c:pt idx="1988">
                  <c:v>0.39760000000000001</c:v>
                </c:pt>
                <c:pt idx="1989">
                  <c:v>0.39779999999999999</c:v>
                </c:pt>
                <c:pt idx="1990">
                  <c:v>0.39800000000000002</c:v>
                </c:pt>
                <c:pt idx="1991">
                  <c:v>0.3982</c:v>
                </c:pt>
                <c:pt idx="1992">
                  <c:v>0.39839999999999998</c:v>
                </c:pt>
                <c:pt idx="1993">
                  <c:v>0.39860000000000001</c:v>
                </c:pt>
                <c:pt idx="1994">
                  <c:v>0.39879999999999999</c:v>
                </c:pt>
                <c:pt idx="1995">
                  <c:v>0.39900000000000002</c:v>
                </c:pt>
                <c:pt idx="1996">
                  <c:v>0.3992</c:v>
                </c:pt>
                <c:pt idx="1997">
                  <c:v>0.39939999999999998</c:v>
                </c:pt>
                <c:pt idx="1998">
                  <c:v>0.39960000000000001</c:v>
                </c:pt>
                <c:pt idx="1999">
                  <c:v>0.39979999999999999</c:v>
                </c:pt>
                <c:pt idx="2000">
                  <c:v>0.4</c:v>
                </c:pt>
                <c:pt idx="2001">
                  <c:v>0.4002</c:v>
                </c:pt>
                <c:pt idx="2002">
                  <c:v>0.40039999999999998</c:v>
                </c:pt>
                <c:pt idx="2003">
                  <c:v>0.40060000000000001</c:v>
                </c:pt>
                <c:pt idx="2004">
                  <c:v>0.40079999999999999</c:v>
                </c:pt>
                <c:pt idx="2005">
                  <c:v>0.40100000000000002</c:v>
                </c:pt>
                <c:pt idx="2006">
                  <c:v>0.4012</c:v>
                </c:pt>
                <c:pt idx="2007">
                  <c:v>0.40139999999999998</c:v>
                </c:pt>
                <c:pt idx="2008">
                  <c:v>0.40160000000000001</c:v>
                </c:pt>
                <c:pt idx="2009">
                  <c:v>0.40179999999999999</c:v>
                </c:pt>
                <c:pt idx="2010">
                  <c:v>0.40200000000000002</c:v>
                </c:pt>
                <c:pt idx="2011">
                  <c:v>0.4022</c:v>
                </c:pt>
                <c:pt idx="2012">
                  <c:v>0.40239999999999998</c:v>
                </c:pt>
                <c:pt idx="2013">
                  <c:v>0.40260000000000001</c:v>
                </c:pt>
                <c:pt idx="2014">
                  <c:v>0.40279999999999999</c:v>
                </c:pt>
                <c:pt idx="2015">
                  <c:v>0.40300000000000002</c:v>
                </c:pt>
                <c:pt idx="2016">
                  <c:v>0.4032</c:v>
                </c:pt>
                <c:pt idx="2017">
                  <c:v>0.40339999999999998</c:v>
                </c:pt>
                <c:pt idx="2018">
                  <c:v>0.40360000000000001</c:v>
                </c:pt>
                <c:pt idx="2019">
                  <c:v>0.40379999999999999</c:v>
                </c:pt>
                <c:pt idx="2020">
                  <c:v>0.40400000000000003</c:v>
                </c:pt>
                <c:pt idx="2021">
                  <c:v>0.4042</c:v>
                </c:pt>
                <c:pt idx="2022">
                  <c:v>0.40439999999999998</c:v>
                </c:pt>
                <c:pt idx="2023">
                  <c:v>0.40460000000000002</c:v>
                </c:pt>
                <c:pt idx="2024">
                  <c:v>0.40479999999999999</c:v>
                </c:pt>
                <c:pt idx="2025">
                  <c:v>0.40500000000000003</c:v>
                </c:pt>
                <c:pt idx="2026">
                  <c:v>0.4052</c:v>
                </c:pt>
                <c:pt idx="2027">
                  <c:v>0.40539999999999998</c:v>
                </c:pt>
                <c:pt idx="2028">
                  <c:v>0.40560000000000002</c:v>
                </c:pt>
                <c:pt idx="2029">
                  <c:v>0.40579999999999999</c:v>
                </c:pt>
                <c:pt idx="2030">
                  <c:v>0.40600000000000003</c:v>
                </c:pt>
                <c:pt idx="2031">
                  <c:v>0.40620000000000001</c:v>
                </c:pt>
                <c:pt idx="2032">
                  <c:v>0.40639999999999998</c:v>
                </c:pt>
                <c:pt idx="2033">
                  <c:v>0.40660000000000002</c:v>
                </c:pt>
                <c:pt idx="2034">
                  <c:v>0.40679999999999999</c:v>
                </c:pt>
                <c:pt idx="2035">
                  <c:v>0.40699999999999997</c:v>
                </c:pt>
                <c:pt idx="2036">
                  <c:v>0.40720000000000001</c:v>
                </c:pt>
                <c:pt idx="2037">
                  <c:v>0.40739999999999998</c:v>
                </c:pt>
                <c:pt idx="2038">
                  <c:v>0.40760000000000002</c:v>
                </c:pt>
                <c:pt idx="2039">
                  <c:v>0.4078</c:v>
                </c:pt>
                <c:pt idx="2040">
                  <c:v>0.40799999999999997</c:v>
                </c:pt>
                <c:pt idx="2041">
                  <c:v>0.40820000000000001</c:v>
                </c:pt>
                <c:pt idx="2042">
                  <c:v>0.40839999999999999</c:v>
                </c:pt>
                <c:pt idx="2043">
                  <c:v>0.40860000000000002</c:v>
                </c:pt>
                <c:pt idx="2044">
                  <c:v>0.4088</c:v>
                </c:pt>
                <c:pt idx="2045">
                  <c:v>0.40899999999999997</c:v>
                </c:pt>
                <c:pt idx="2046">
                  <c:v>0.40920000000000001</c:v>
                </c:pt>
                <c:pt idx="2047">
                  <c:v>0.40939999999999999</c:v>
                </c:pt>
                <c:pt idx="2048">
                  <c:v>0.40960000000000002</c:v>
                </c:pt>
                <c:pt idx="2049">
                  <c:v>0.4098</c:v>
                </c:pt>
                <c:pt idx="2050">
                  <c:v>0.41</c:v>
                </c:pt>
                <c:pt idx="2051">
                  <c:v>0.41020000000000001</c:v>
                </c:pt>
                <c:pt idx="2052">
                  <c:v>0.41039999999999999</c:v>
                </c:pt>
                <c:pt idx="2053">
                  <c:v>0.41060000000000002</c:v>
                </c:pt>
                <c:pt idx="2054">
                  <c:v>0.4108</c:v>
                </c:pt>
                <c:pt idx="2055">
                  <c:v>0.41099999999999998</c:v>
                </c:pt>
                <c:pt idx="2056">
                  <c:v>0.41120000000000001</c:v>
                </c:pt>
                <c:pt idx="2057">
                  <c:v>0.41139999999999999</c:v>
                </c:pt>
                <c:pt idx="2058">
                  <c:v>0.41160000000000002</c:v>
                </c:pt>
                <c:pt idx="2059">
                  <c:v>0.4118</c:v>
                </c:pt>
                <c:pt idx="2060">
                  <c:v>0.41199999999999998</c:v>
                </c:pt>
                <c:pt idx="2061">
                  <c:v>0.41220000000000001</c:v>
                </c:pt>
                <c:pt idx="2062">
                  <c:v>0.41239999999999999</c:v>
                </c:pt>
                <c:pt idx="2063">
                  <c:v>0.41260000000000002</c:v>
                </c:pt>
                <c:pt idx="2064">
                  <c:v>0.4128</c:v>
                </c:pt>
                <c:pt idx="2065">
                  <c:v>0.41299999999999998</c:v>
                </c:pt>
                <c:pt idx="2066">
                  <c:v>0.41320000000000001</c:v>
                </c:pt>
                <c:pt idx="2067">
                  <c:v>0.41339999999999999</c:v>
                </c:pt>
                <c:pt idx="2068">
                  <c:v>0.41360000000000002</c:v>
                </c:pt>
                <c:pt idx="2069">
                  <c:v>0.4138</c:v>
                </c:pt>
                <c:pt idx="2070">
                  <c:v>0.41399999999999998</c:v>
                </c:pt>
                <c:pt idx="2071">
                  <c:v>0.41420000000000001</c:v>
                </c:pt>
                <c:pt idx="2072">
                  <c:v>0.41439999999999999</c:v>
                </c:pt>
                <c:pt idx="2073">
                  <c:v>0.41460000000000002</c:v>
                </c:pt>
                <c:pt idx="2074">
                  <c:v>0.4148</c:v>
                </c:pt>
                <c:pt idx="2075">
                  <c:v>0.41499999999999998</c:v>
                </c:pt>
                <c:pt idx="2076">
                  <c:v>0.41520000000000001</c:v>
                </c:pt>
                <c:pt idx="2077">
                  <c:v>0.41539999999999999</c:v>
                </c:pt>
                <c:pt idx="2078">
                  <c:v>0.41560000000000002</c:v>
                </c:pt>
                <c:pt idx="2079">
                  <c:v>0.4158</c:v>
                </c:pt>
                <c:pt idx="2080">
                  <c:v>0.41599999999999998</c:v>
                </c:pt>
                <c:pt idx="2081">
                  <c:v>0.41620000000000001</c:v>
                </c:pt>
                <c:pt idx="2082">
                  <c:v>0.41639999999999999</c:v>
                </c:pt>
                <c:pt idx="2083">
                  <c:v>0.41660000000000003</c:v>
                </c:pt>
                <c:pt idx="2084">
                  <c:v>0.4168</c:v>
                </c:pt>
                <c:pt idx="2085">
                  <c:v>0.41699999999999998</c:v>
                </c:pt>
                <c:pt idx="2086">
                  <c:v>0.41720000000000002</c:v>
                </c:pt>
                <c:pt idx="2087">
                  <c:v>0.41739999999999999</c:v>
                </c:pt>
                <c:pt idx="2088">
                  <c:v>0.41760000000000003</c:v>
                </c:pt>
                <c:pt idx="2089">
                  <c:v>0.4178</c:v>
                </c:pt>
                <c:pt idx="2090">
                  <c:v>0.41799999999999998</c:v>
                </c:pt>
                <c:pt idx="2091">
                  <c:v>0.41820000000000002</c:v>
                </c:pt>
                <c:pt idx="2092">
                  <c:v>0.41839999999999999</c:v>
                </c:pt>
                <c:pt idx="2093">
                  <c:v>0.41860000000000003</c:v>
                </c:pt>
                <c:pt idx="2094">
                  <c:v>0.41880000000000001</c:v>
                </c:pt>
                <c:pt idx="2095">
                  <c:v>0.41899999999999998</c:v>
                </c:pt>
                <c:pt idx="2096">
                  <c:v>0.41920000000000002</c:v>
                </c:pt>
                <c:pt idx="2097">
                  <c:v>0.4194</c:v>
                </c:pt>
                <c:pt idx="2098">
                  <c:v>0.41959999999999997</c:v>
                </c:pt>
                <c:pt idx="2099">
                  <c:v>0.41980000000000001</c:v>
                </c:pt>
                <c:pt idx="2100">
                  <c:v>0.42</c:v>
                </c:pt>
                <c:pt idx="2101">
                  <c:v>0.42020000000000002</c:v>
                </c:pt>
                <c:pt idx="2102">
                  <c:v>0.4204</c:v>
                </c:pt>
                <c:pt idx="2103">
                  <c:v>0.42059999999999997</c:v>
                </c:pt>
                <c:pt idx="2104">
                  <c:v>0.42080000000000001</c:v>
                </c:pt>
                <c:pt idx="2105">
                  <c:v>0.42099999999999999</c:v>
                </c:pt>
                <c:pt idx="2106">
                  <c:v>0.42120000000000002</c:v>
                </c:pt>
                <c:pt idx="2107">
                  <c:v>0.4214</c:v>
                </c:pt>
                <c:pt idx="2108">
                  <c:v>0.42159999999999997</c:v>
                </c:pt>
                <c:pt idx="2109">
                  <c:v>0.42180000000000001</c:v>
                </c:pt>
                <c:pt idx="2110">
                  <c:v>0.42199999999999999</c:v>
                </c:pt>
                <c:pt idx="2111">
                  <c:v>0.42220000000000002</c:v>
                </c:pt>
                <c:pt idx="2112">
                  <c:v>0.4224</c:v>
                </c:pt>
                <c:pt idx="2113">
                  <c:v>0.42259999999999998</c:v>
                </c:pt>
                <c:pt idx="2114">
                  <c:v>0.42280000000000001</c:v>
                </c:pt>
                <c:pt idx="2115">
                  <c:v>0.42299999999999999</c:v>
                </c:pt>
                <c:pt idx="2116">
                  <c:v>0.42320000000000002</c:v>
                </c:pt>
                <c:pt idx="2117">
                  <c:v>0.4234</c:v>
                </c:pt>
                <c:pt idx="2118">
                  <c:v>0.42359999999999998</c:v>
                </c:pt>
                <c:pt idx="2119">
                  <c:v>0.42380000000000001</c:v>
                </c:pt>
                <c:pt idx="2120">
                  <c:v>0.42399999999999999</c:v>
                </c:pt>
                <c:pt idx="2121">
                  <c:v>0.42420000000000002</c:v>
                </c:pt>
                <c:pt idx="2122">
                  <c:v>0.4244</c:v>
                </c:pt>
                <c:pt idx="2123">
                  <c:v>0.42459999999999998</c:v>
                </c:pt>
                <c:pt idx="2124">
                  <c:v>0.42480000000000001</c:v>
                </c:pt>
                <c:pt idx="2125">
                  <c:v>0.42499999999999999</c:v>
                </c:pt>
                <c:pt idx="2126">
                  <c:v>0.42520000000000002</c:v>
                </c:pt>
                <c:pt idx="2127">
                  <c:v>0.4254</c:v>
                </c:pt>
                <c:pt idx="2128">
                  <c:v>0.42559999999999998</c:v>
                </c:pt>
                <c:pt idx="2129">
                  <c:v>0.42580000000000001</c:v>
                </c:pt>
                <c:pt idx="2130">
                  <c:v>0.42599999999999999</c:v>
                </c:pt>
                <c:pt idx="2131">
                  <c:v>0.42620000000000002</c:v>
                </c:pt>
                <c:pt idx="2132">
                  <c:v>0.4264</c:v>
                </c:pt>
                <c:pt idx="2133">
                  <c:v>0.42659999999999998</c:v>
                </c:pt>
                <c:pt idx="2134">
                  <c:v>0.42680000000000001</c:v>
                </c:pt>
                <c:pt idx="2135">
                  <c:v>0.42699999999999999</c:v>
                </c:pt>
                <c:pt idx="2136">
                  <c:v>0.42720000000000002</c:v>
                </c:pt>
                <c:pt idx="2137">
                  <c:v>0.4274</c:v>
                </c:pt>
                <c:pt idx="2138">
                  <c:v>0.42759999999999998</c:v>
                </c:pt>
                <c:pt idx="2139">
                  <c:v>0.42780000000000001</c:v>
                </c:pt>
                <c:pt idx="2140">
                  <c:v>0.42799999999999999</c:v>
                </c:pt>
                <c:pt idx="2141">
                  <c:v>0.42820000000000003</c:v>
                </c:pt>
                <c:pt idx="2142">
                  <c:v>0.4284</c:v>
                </c:pt>
                <c:pt idx="2143">
                  <c:v>0.42859999999999998</c:v>
                </c:pt>
                <c:pt idx="2144">
                  <c:v>0.42880000000000001</c:v>
                </c:pt>
                <c:pt idx="2145">
                  <c:v>0.42899999999999999</c:v>
                </c:pt>
                <c:pt idx="2146">
                  <c:v>0.42920000000000003</c:v>
                </c:pt>
                <c:pt idx="2147">
                  <c:v>0.4294</c:v>
                </c:pt>
                <c:pt idx="2148">
                  <c:v>0.42959999999999998</c:v>
                </c:pt>
                <c:pt idx="2149">
                  <c:v>0.42980000000000002</c:v>
                </c:pt>
                <c:pt idx="2150">
                  <c:v>0.43</c:v>
                </c:pt>
                <c:pt idx="2151">
                  <c:v>0.43020000000000003</c:v>
                </c:pt>
                <c:pt idx="2152">
                  <c:v>0.4304</c:v>
                </c:pt>
                <c:pt idx="2153">
                  <c:v>0.43059999999999998</c:v>
                </c:pt>
                <c:pt idx="2154">
                  <c:v>0.43080000000000002</c:v>
                </c:pt>
                <c:pt idx="2155">
                  <c:v>0.43099999999999999</c:v>
                </c:pt>
                <c:pt idx="2156">
                  <c:v>0.43120000000000003</c:v>
                </c:pt>
                <c:pt idx="2157">
                  <c:v>0.43140000000000001</c:v>
                </c:pt>
                <c:pt idx="2158">
                  <c:v>0.43159999999999998</c:v>
                </c:pt>
                <c:pt idx="2159">
                  <c:v>0.43180000000000002</c:v>
                </c:pt>
                <c:pt idx="2160">
                  <c:v>0.432</c:v>
                </c:pt>
                <c:pt idx="2161">
                  <c:v>0.43219999999999997</c:v>
                </c:pt>
                <c:pt idx="2162">
                  <c:v>0.43240000000000001</c:v>
                </c:pt>
                <c:pt idx="2163">
                  <c:v>0.43259999999999998</c:v>
                </c:pt>
                <c:pt idx="2164">
                  <c:v>0.43280000000000002</c:v>
                </c:pt>
                <c:pt idx="2165">
                  <c:v>0.433</c:v>
                </c:pt>
                <c:pt idx="2166">
                  <c:v>0.43319999999999997</c:v>
                </c:pt>
                <c:pt idx="2167">
                  <c:v>0.43340000000000001</c:v>
                </c:pt>
                <c:pt idx="2168">
                  <c:v>0.43359999999999999</c:v>
                </c:pt>
                <c:pt idx="2169">
                  <c:v>0.43380000000000002</c:v>
                </c:pt>
                <c:pt idx="2170">
                  <c:v>0.434</c:v>
                </c:pt>
                <c:pt idx="2171">
                  <c:v>0.43419999999999997</c:v>
                </c:pt>
                <c:pt idx="2172">
                  <c:v>0.43440000000000001</c:v>
                </c:pt>
                <c:pt idx="2173">
                  <c:v>0.43459999999999999</c:v>
                </c:pt>
                <c:pt idx="2174">
                  <c:v>0.43480000000000002</c:v>
                </c:pt>
                <c:pt idx="2175">
                  <c:v>0.435</c:v>
                </c:pt>
                <c:pt idx="2176">
                  <c:v>0.43519999999999998</c:v>
                </c:pt>
                <c:pt idx="2177">
                  <c:v>0.43540000000000001</c:v>
                </c:pt>
                <c:pt idx="2178">
                  <c:v>0.43559999999999999</c:v>
                </c:pt>
                <c:pt idx="2179">
                  <c:v>0.43580000000000002</c:v>
                </c:pt>
                <c:pt idx="2180">
                  <c:v>0.436</c:v>
                </c:pt>
                <c:pt idx="2181">
                  <c:v>0.43619999999999998</c:v>
                </c:pt>
                <c:pt idx="2182">
                  <c:v>0.43640000000000001</c:v>
                </c:pt>
                <c:pt idx="2183">
                  <c:v>0.43659999999999999</c:v>
                </c:pt>
                <c:pt idx="2184">
                  <c:v>0.43680000000000002</c:v>
                </c:pt>
                <c:pt idx="2185">
                  <c:v>0.437</c:v>
                </c:pt>
                <c:pt idx="2186">
                  <c:v>0.43719999999999998</c:v>
                </c:pt>
                <c:pt idx="2187">
                  <c:v>0.43740000000000001</c:v>
                </c:pt>
                <c:pt idx="2188">
                  <c:v>0.43759999999999999</c:v>
                </c:pt>
                <c:pt idx="2189">
                  <c:v>0.43780000000000002</c:v>
                </c:pt>
                <c:pt idx="2190">
                  <c:v>0.438</c:v>
                </c:pt>
                <c:pt idx="2191">
                  <c:v>0.43819999999999998</c:v>
                </c:pt>
                <c:pt idx="2192">
                  <c:v>0.43840000000000001</c:v>
                </c:pt>
                <c:pt idx="2193">
                  <c:v>0.43859999999999999</c:v>
                </c:pt>
                <c:pt idx="2194">
                  <c:v>0.43880000000000002</c:v>
                </c:pt>
                <c:pt idx="2195">
                  <c:v>0.439</c:v>
                </c:pt>
                <c:pt idx="2196">
                  <c:v>0.43919999999999998</c:v>
                </c:pt>
                <c:pt idx="2197">
                  <c:v>0.43940000000000001</c:v>
                </c:pt>
                <c:pt idx="2198">
                  <c:v>0.43959999999999999</c:v>
                </c:pt>
                <c:pt idx="2199">
                  <c:v>0.43980000000000002</c:v>
                </c:pt>
                <c:pt idx="2200">
                  <c:v>0.44</c:v>
                </c:pt>
                <c:pt idx="2201">
                  <c:v>0.44019999999999998</c:v>
                </c:pt>
                <c:pt idx="2202">
                  <c:v>0.44040000000000001</c:v>
                </c:pt>
                <c:pt idx="2203">
                  <c:v>0.44059999999999999</c:v>
                </c:pt>
                <c:pt idx="2204">
                  <c:v>0.44080000000000003</c:v>
                </c:pt>
                <c:pt idx="2205">
                  <c:v>0.441</c:v>
                </c:pt>
                <c:pt idx="2206">
                  <c:v>0.44119999999999998</c:v>
                </c:pt>
                <c:pt idx="2207">
                  <c:v>0.44140000000000001</c:v>
                </c:pt>
                <c:pt idx="2208">
                  <c:v>0.44159999999999999</c:v>
                </c:pt>
                <c:pt idx="2209">
                  <c:v>0.44180000000000003</c:v>
                </c:pt>
                <c:pt idx="2210">
                  <c:v>0.442</c:v>
                </c:pt>
                <c:pt idx="2211">
                  <c:v>0.44219999999999998</c:v>
                </c:pt>
                <c:pt idx="2212">
                  <c:v>0.44240000000000002</c:v>
                </c:pt>
                <c:pt idx="2213">
                  <c:v>0.44259999999999999</c:v>
                </c:pt>
                <c:pt idx="2214">
                  <c:v>0.44280000000000003</c:v>
                </c:pt>
                <c:pt idx="2215">
                  <c:v>0.443</c:v>
                </c:pt>
                <c:pt idx="2216">
                  <c:v>0.44319999999999998</c:v>
                </c:pt>
                <c:pt idx="2217">
                  <c:v>0.44340000000000002</c:v>
                </c:pt>
                <c:pt idx="2218">
                  <c:v>0.44359999999999999</c:v>
                </c:pt>
                <c:pt idx="2219">
                  <c:v>0.44379999999999997</c:v>
                </c:pt>
                <c:pt idx="2220">
                  <c:v>0.44400000000000001</c:v>
                </c:pt>
                <c:pt idx="2221">
                  <c:v>0.44419999999999998</c:v>
                </c:pt>
                <c:pt idx="2222">
                  <c:v>0.44440000000000002</c:v>
                </c:pt>
                <c:pt idx="2223">
                  <c:v>0.4446</c:v>
                </c:pt>
                <c:pt idx="2224">
                  <c:v>0.44479999999999997</c:v>
                </c:pt>
                <c:pt idx="2225">
                  <c:v>0.44500000000000001</c:v>
                </c:pt>
                <c:pt idx="2226">
                  <c:v>0.44519999999999998</c:v>
                </c:pt>
                <c:pt idx="2227">
                  <c:v>0.44540000000000002</c:v>
                </c:pt>
                <c:pt idx="2228">
                  <c:v>0.4456</c:v>
                </c:pt>
                <c:pt idx="2229">
                  <c:v>0.44579999999999997</c:v>
                </c:pt>
                <c:pt idx="2230">
                  <c:v>0.44600000000000001</c:v>
                </c:pt>
                <c:pt idx="2231">
                  <c:v>0.44619999999999999</c:v>
                </c:pt>
                <c:pt idx="2232">
                  <c:v>0.44640000000000002</c:v>
                </c:pt>
                <c:pt idx="2233">
                  <c:v>0.4466</c:v>
                </c:pt>
                <c:pt idx="2234">
                  <c:v>0.44679999999999997</c:v>
                </c:pt>
                <c:pt idx="2235">
                  <c:v>0.44700000000000001</c:v>
                </c:pt>
                <c:pt idx="2236">
                  <c:v>0.44719999999999999</c:v>
                </c:pt>
                <c:pt idx="2237">
                  <c:v>0.44740000000000002</c:v>
                </c:pt>
                <c:pt idx="2238">
                  <c:v>0.4476</c:v>
                </c:pt>
                <c:pt idx="2239">
                  <c:v>0.44779999999999998</c:v>
                </c:pt>
                <c:pt idx="2240">
                  <c:v>0.44800000000000001</c:v>
                </c:pt>
                <c:pt idx="2241">
                  <c:v>0.44819999999999999</c:v>
                </c:pt>
                <c:pt idx="2242">
                  <c:v>0.44840000000000002</c:v>
                </c:pt>
                <c:pt idx="2243">
                  <c:v>0.4486</c:v>
                </c:pt>
                <c:pt idx="2244">
                  <c:v>0.44879999999999998</c:v>
                </c:pt>
                <c:pt idx="2245">
                  <c:v>0.44900000000000001</c:v>
                </c:pt>
                <c:pt idx="2246">
                  <c:v>0.44919999999999999</c:v>
                </c:pt>
                <c:pt idx="2247">
                  <c:v>0.44940000000000002</c:v>
                </c:pt>
                <c:pt idx="2248">
                  <c:v>0.4496</c:v>
                </c:pt>
                <c:pt idx="2249">
                  <c:v>0.44979999999999998</c:v>
                </c:pt>
                <c:pt idx="2250">
                  <c:v>0.45</c:v>
                </c:pt>
                <c:pt idx="2251">
                  <c:v>0.45019999999999999</c:v>
                </c:pt>
                <c:pt idx="2252">
                  <c:v>0.45040000000000002</c:v>
                </c:pt>
                <c:pt idx="2253">
                  <c:v>0.4506</c:v>
                </c:pt>
                <c:pt idx="2254">
                  <c:v>0.45079999999999998</c:v>
                </c:pt>
                <c:pt idx="2255">
                  <c:v>0.45100000000000001</c:v>
                </c:pt>
                <c:pt idx="2256">
                  <c:v>0.45119999999999999</c:v>
                </c:pt>
                <c:pt idx="2257">
                  <c:v>0.45140000000000002</c:v>
                </c:pt>
                <c:pt idx="2258">
                  <c:v>0.4516</c:v>
                </c:pt>
                <c:pt idx="2259">
                  <c:v>0.45179999999999998</c:v>
                </c:pt>
                <c:pt idx="2260">
                  <c:v>0.45200000000000001</c:v>
                </c:pt>
                <c:pt idx="2261">
                  <c:v>0.45219999999999999</c:v>
                </c:pt>
                <c:pt idx="2262">
                  <c:v>0.45240000000000002</c:v>
                </c:pt>
                <c:pt idx="2263">
                  <c:v>0.4526</c:v>
                </c:pt>
                <c:pt idx="2264">
                  <c:v>0.45279999999999998</c:v>
                </c:pt>
                <c:pt idx="2265">
                  <c:v>0.45300000000000001</c:v>
                </c:pt>
                <c:pt idx="2266">
                  <c:v>0.45319999999999999</c:v>
                </c:pt>
                <c:pt idx="2267">
                  <c:v>0.45340000000000003</c:v>
                </c:pt>
                <c:pt idx="2268">
                  <c:v>0.4536</c:v>
                </c:pt>
                <c:pt idx="2269">
                  <c:v>0.45379999999999998</c:v>
                </c:pt>
                <c:pt idx="2270">
                  <c:v>0.45400000000000001</c:v>
                </c:pt>
                <c:pt idx="2271">
                  <c:v>0.45419999999999999</c:v>
                </c:pt>
                <c:pt idx="2272">
                  <c:v>0.45440000000000003</c:v>
                </c:pt>
                <c:pt idx="2273">
                  <c:v>0.4546</c:v>
                </c:pt>
                <c:pt idx="2274">
                  <c:v>0.45479999999999998</c:v>
                </c:pt>
                <c:pt idx="2275">
                  <c:v>0.45500000000000002</c:v>
                </c:pt>
                <c:pt idx="2276">
                  <c:v>0.45519999999999999</c:v>
                </c:pt>
                <c:pt idx="2277">
                  <c:v>0.45540000000000003</c:v>
                </c:pt>
                <c:pt idx="2278">
                  <c:v>0.4556</c:v>
                </c:pt>
                <c:pt idx="2279">
                  <c:v>0.45579999999999998</c:v>
                </c:pt>
                <c:pt idx="2280">
                  <c:v>0.45600000000000002</c:v>
                </c:pt>
                <c:pt idx="2281">
                  <c:v>0.45619999999999999</c:v>
                </c:pt>
                <c:pt idx="2282">
                  <c:v>0.45639999999999997</c:v>
                </c:pt>
                <c:pt idx="2283">
                  <c:v>0.45660000000000001</c:v>
                </c:pt>
                <c:pt idx="2284">
                  <c:v>0.45679999999999998</c:v>
                </c:pt>
                <c:pt idx="2285">
                  <c:v>0.45700000000000002</c:v>
                </c:pt>
                <c:pt idx="2286">
                  <c:v>0.4572</c:v>
                </c:pt>
                <c:pt idx="2287">
                  <c:v>0.45739999999999997</c:v>
                </c:pt>
                <c:pt idx="2288">
                  <c:v>0.45760000000000001</c:v>
                </c:pt>
                <c:pt idx="2289">
                  <c:v>0.45779999999999998</c:v>
                </c:pt>
                <c:pt idx="2290">
                  <c:v>0.45800000000000002</c:v>
                </c:pt>
                <c:pt idx="2291">
                  <c:v>0.4582</c:v>
                </c:pt>
                <c:pt idx="2292">
                  <c:v>0.45839999999999997</c:v>
                </c:pt>
                <c:pt idx="2293">
                  <c:v>0.45860000000000001</c:v>
                </c:pt>
                <c:pt idx="2294">
                  <c:v>0.45879999999999999</c:v>
                </c:pt>
                <c:pt idx="2295">
                  <c:v>0.45900000000000002</c:v>
                </c:pt>
                <c:pt idx="2296">
                  <c:v>0.4592</c:v>
                </c:pt>
                <c:pt idx="2297">
                  <c:v>0.45939999999999998</c:v>
                </c:pt>
                <c:pt idx="2298">
                  <c:v>0.45960000000000001</c:v>
                </c:pt>
                <c:pt idx="2299">
                  <c:v>0.45979999999999999</c:v>
                </c:pt>
                <c:pt idx="2300">
                  <c:v>0.46</c:v>
                </c:pt>
                <c:pt idx="2301">
                  <c:v>0.4602</c:v>
                </c:pt>
                <c:pt idx="2302">
                  <c:v>0.46039999999999998</c:v>
                </c:pt>
                <c:pt idx="2303">
                  <c:v>0.46060000000000001</c:v>
                </c:pt>
                <c:pt idx="2304">
                  <c:v>0.46079999999999999</c:v>
                </c:pt>
                <c:pt idx="2305">
                  <c:v>0.46100000000000002</c:v>
                </c:pt>
                <c:pt idx="2306">
                  <c:v>0.4612</c:v>
                </c:pt>
                <c:pt idx="2307">
                  <c:v>0.46139999999999998</c:v>
                </c:pt>
                <c:pt idx="2308">
                  <c:v>0.46160000000000001</c:v>
                </c:pt>
                <c:pt idx="2309">
                  <c:v>0.46179999999999999</c:v>
                </c:pt>
                <c:pt idx="2310">
                  <c:v>0.46200000000000002</c:v>
                </c:pt>
                <c:pt idx="2311">
                  <c:v>0.4622</c:v>
                </c:pt>
                <c:pt idx="2312">
                  <c:v>0.46239999999999998</c:v>
                </c:pt>
                <c:pt idx="2313">
                  <c:v>0.46260000000000001</c:v>
                </c:pt>
                <c:pt idx="2314">
                  <c:v>0.46279999999999999</c:v>
                </c:pt>
                <c:pt idx="2315">
                  <c:v>0.46300000000000002</c:v>
                </c:pt>
                <c:pt idx="2316">
                  <c:v>0.4632</c:v>
                </c:pt>
                <c:pt idx="2317">
                  <c:v>0.46339999999999998</c:v>
                </c:pt>
                <c:pt idx="2318">
                  <c:v>0.46360000000000001</c:v>
                </c:pt>
                <c:pt idx="2319">
                  <c:v>0.46379999999999999</c:v>
                </c:pt>
                <c:pt idx="2320">
                  <c:v>0.46400000000000002</c:v>
                </c:pt>
                <c:pt idx="2321">
                  <c:v>0.4642</c:v>
                </c:pt>
                <c:pt idx="2322">
                  <c:v>0.46439999999999998</c:v>
                </c:pt>
                <c:pt idx="2323">
                  <c:v>0.46460000000000001</c:v>
                </c:pt>
                <c:pt idx="2324">
                  <c:v>0.46479999999999999</c:v>
                </c:pt>
                <c:pt idx="2325">
                  <c:v>0.46500000000000002</c:v>
                </c:pt>
                <c:pt idx="2326">
                  <c:v>0.4652</c:v>
                </c:pt>
                <c:pt idx="2327">
                  <c:v>0.46539999999999998</c:v>
                </c:pt>
                <c:pt idx="2328">
                  <c:v>0.46560000000000001</c:v>
                </c:pt>
                <c:pt idx="2329">
                  <c:v>0.46579999999999999</c:v>
                </c:pt>
                <c:pt idx="2330">
                  <c:v>0.46600000000000003</c:v>
                </c:pt>
                <c:pt idx="2331">
                  <c:v>0.4662</c:v>
                </c:pt>
                <c:pt idx="2332">
                  <c:v>0.46639999999999998</c:v>
                </c:pt>
                <c:pt idx="2333">
                  <c:v>0.46660000000000001</c:v>
                </c:pt>
                <c:pt idx="2334">
                  <c:v>0.46679999999999999</c:v>
                </c:pt>
                <c:pt idx="2335">
                  <c:v>0.46700000000000003</c:v>
                </c:pt>
                <c:pt idx="2336">
                  <c:v>0.4672</c:v>
                </c:pt>
                <c:pt idx="2337">
                  <c:v>0.46739999999999998</c:v>
                </c:pt>
                <c:pt idx="2338">
                  <c:v>0.46760000000000002</c:v>
                </c:pt>
                <c:pt idx="2339">
                  <c:v>0.46779999999999999</c:v>
                </c:pt>
                <c:pt idx="2340">
                  <c:v>0.46800000000000003</c:v>
                </c:pt>
                <c:pt idx="2341">
                  <c:v>0.46820000000000001</c:v>
                </c:pt>
                <c:pt idx="2342">
                  <c:v>0.46839999999999998</c:v>
                </c:pt>
                <c:pt idx="2343">
                  <c:v>0.46860000000000002</c:v>
                </c:pt>
                <c:pt idx="2344">
                  <c:v>0.46879999999999999</c:v>
                </c:pt>
                <c:pt idx="2345">
                  <c:v>0.46899999999999997</c:v>
                </c:pt>
                <c:pt idx="2346">
                  <c:v>0.46920000000000001</c:v>
                </c:pt>
                <c:pt idx="2347">
                  <c:v>0.46939999999999998</c:v>
                </c:pt>
                <c:pt idx="2348">
                  <c:v>0.46960000000000002</c:v>
                </c:pt>
                <c:pt idx="2349">
                  <c:v>0.4698</c:v>
                </c:pt>
                <c:pt idx="2350">
                  <c:v>0.47</c:v>
                </c:pt>
                <c:pt idx="2351">
                  <c:v>0.47020000000000001</c:v>
                </c:pt>
                <c:pt idx="2352">
                  <c:v>0.47039999999999998</c:v>
                </c:pt>
                <c:pt idx="2353">
                  <c:v>0.47060000000000002</c:v>
                </c:pt>
                <c:pt idx="2354">
                  <c:v>0.4708</c:v>
                </c:pt>
                <c:pt idx="2355">
                  <c:v>0.47099999999999997</c:v>
                </c:pt>
                <c:pt idx="2356">
                  <c:v>0.47120000000000001</c:v>
                </c:pt>
                <c:pt idx="2357">
                  <c:v>0.47139999999999999</c:v>
                </c:pt>
                <c:pt idx="2358">
                  <c:v>0.47160000000000002</c:v>
                </c:pt>
                <c:pt idx="2359">
                  <c:v>0.4718</c:v>
                </c:pt>
                <c:pt idx="2360">
                  <c:v>0.47199999999999998</c:v>
                </c:pt>
                <c:pt idx="2361">
                  <c:v>0.47220000000000001</c:v>
                </c:pt>
                <c:pt idx="2362">
                  <c:v>0.47239999999999999</c:v>
                </c:pt>
                <c:pt idx="2363">
                  <c:v>0.47260000000000002</c:v>
                </c:pt>
                <c:pt idx="2364">
                  <c:v>0.4728</c:v>
                </c:pt>
                <c:pt idx="2365">
                  <c:v>0.47299999999999998</c:v>
                </c:pt>
                <c:pt idx="2366">
                  <c:v>0.47320000000000001</c:v>
                </c:pt>
                <c:pt idx="2367">
                  <c:v>0.47339999999999999</c:v>
                </c:pt>
                <c:pt idx="2368">
                  <c:v>0.47360000000000002</c:v>
                </c:pt>
                <c:pt idx="2369">
                  <c:v>0.4738</c:v>
                </c:pt>
                <c:pt idx="2370">
                  <c:v>0.47399999999999998</c:v>
                </c:pt>
                <c:pt idx="2371">
                  <c:v>0.47420000000000001</c:v>
                </c:pt>
                <c:pt idx="2372">
                  <c:v>0.47439999999999999</c:v>
                </c:pt>
                <c:pt idx="2373">
                  <c:v>0.47460000000000002</c:v>
                </c:pt>
                <c:pt idx="2374">
                  <c:v>0.4748</c:v>
                </c:pt>
                <c:pt idx="2375">
                  <c:v>0.47499999999999998</c:v>
                </c:pt>
                <c:pt idx="2376">
                  <c:v>0.47520000000000001</c:v>
                </c:pt>
                <c:pt idx="2377">
                  <c:v>0.47539999999999999</c:v>
                </c:pt>
                <c:pt idx="2378">
                  <c:v>0.47560000000000002</c:v>
                </c:pt>
                <c:pt idx="2379">
                  <c:v>0.4758</c:v>
                </c:pt>
                <c:pt idx="2380">
                  <c:v>0.47599999999999998</c:v>
                </c:pt>
                <c:pt idx="2381">
                  <c:v>0.47620000000000001</c:v>
                </c:pt>
                <c:pt idx="2382">
                  <c:v>0.47639999999999999</c:v>
                </c:pt>
                <c:pt idx="2383">
                  <c:v>0.47660000000000002</c:v>
                </c:pt>
                <c:pt idx="2384">
                  <c:v>0.4768</c:v>
                </c:pt>
                <c:pt idx="2385">
                  <c:v>0.47699999999999998</c:v>
                </c:pt>
                <c:pt idx="2386">
                  <c:v>0.47720000000000001</c:v>
                </c:pt>
                <c:pt idx="2387">
                  <c:v>0.47739999999999999</c:v>
                </c:pt>
                <c:pt idx="2388">
                  <c:v>0.47760000000000002</c:v>
                </c:pt>
                <c:pt idx="2389">
                  <c:v>0.4778</c:v>
                </c:pt>
                <c:pt idx="2390">
                  <c:v>0.47799999999999998</c:v>
                </c:pt>
                <c:pt idx="2391">
                  <c:v>0.47820000000000001</c:v>
                </c:pt>
                <c:pt idx="2392">
                  <c:v>0.47839999999999999</c:v>
                </c:pt>
                <c:pt idx="2393">
                  <c:v>0.47860000000000003</c:v>
                </c:pt>
                <c:pt idx="2394">
                  <c:v>0.4788</c:v>
                </c:pt>
                <c:pt idx="2395">
                  <c:v>0.47899999999999998</c:v>
                </c:pt>
                <c:pt idx="2396">
                  <c:v>0.47920000000000001</c:v>
                </c:pt>
                <c:pt idx="2397">
                  <c:v>0.47939999999999999</c:v>
                </c:pt>
                <c:pt idx="2398">
                  <c:v>0.47960000000000003</c:v>
                </c:pt>
                <c:pt idx="2399">
                  <c:v>0.4798</c:v>
                </c:pt>
                <c:pt idx="2400">
                  <c:v>0.48</c:v>
                </c:pt>
                <c:pt idx="2401">
                  <c:v>0.48020000000000002</c:v>
                </c:pt>
                <c:pt idx="2402">
                  <c:v>0.48039999999999999</c:v>
                </c:pt>
                <c:pt idx="2403">
                  <c:v>0.48060000000000003</c:v>
                </c:pt>
                <c:pt idx="2404">
                  <c:v>0.48080000000000001</c:v>
                </c:pt>
                <c:pt idx="2405">
                  <c:v>0.48099999999999998</c:v>
                </c:pt>
                <c:pt idx="2406">
                  <c:v>0.48120000000000002</c:v>
                </c:pt>
                <c:pt idx="2407">
                  <c:v>0.48139999999999999</c:v>
                </c:pt>
                <c:pt idx="2408">
                  <c:v>0.48159999999999997</c:v>
                </c:pt>
                <c:pt idx="2409">
                  <c:v>0.48180000000000001</c:v>
                </c:pt>
                <c:pt idx="2410">
                  <c:v>0.48199999999999998</c:v>
                </c:pt>
                <c:pt idx="2411">
                  <c:v>0.48220000000000002</c:v>
                </c:pt>
                <c:pt idx="2412">
                  <c:v>0.4824</c:v>
                </c:pt>
                <c:pt idx="2413">
                  <c:v>0.48259999999999997</c:v>
                </c:pt>
                <c:pt idx="2414">
                  <c:v>0.48280000000000001</c:v>
                </c:pt>
                <c:pt idx="2415">
                  <c:v>0.48299999999999998</c:v>
                </c:pt>
                <c:pt idx="2416">
                  <c:v>0.48320000000000002</c:v>
                </c:pt>
                <c:pt idx="2417">
                  <c:v>0.4834</c:v>
                </c:pt>
                <c:pt idx="2418">
                  <c:v>0.48359999999999997</c:v>
                </c:pt>
                <c:pt idx="2419">
                  <c:v>0.48380000000000001</c:v>
                </c:pt>
                <c:pt idx="2420">
                  <c:v>0.48399999999999999</c:v>
                </c:pt>
                <c:pt idx="2421">
                  <c:v>0.48420000000000002</c:v>
                </c:pt>
                <c:pt idx="2422">
                  <c:v>0.4844</c:v>
                </c:pt>
                <c:pt idx="2423">
                  <c:v>0.48459999999999998</c:v>
                </c:pt>
                <c:pt idx="2424">
                  <c:v>0.48480000000000001</c:v>
                </c:pt>
                <c:pt idx="2425">
                  <c:v>0.48499999999999999</c:v>
                </c:pt>
                <c:pt idx="2426">
                  <c:v>0.48520000000000002</c:v>
                </c:pt>
                <c:pt idx="2427">
                  <c:v>0.4854</c:v>
                </c:pt>
                <c:pt idx="2428">
                  <c:v>0.48559999999999998</c:v>
                </c:pt>
                <c:pt idx="2429">
                  <c:v>0.48580000000000001</c:v>
                </c:pt>
                <c:pt idx="2430">
                  <c:v>0.48599999999999999</c:v>
                </c:pt>
                <c:pt idx="2431">
                  <c:v>0.48620000000000002</c:v>
                </c:pt>
                <c:pt idx="2432">
                  <c:v>0.4864</c:v>
                </c:pt>
                <c:pt idx="2433">
                  <c:v>0.48659999999999998</c:v>
                </c:pt>
                <c:pt idx="2434">
                  <c:v>0.48680000000000001</c:v>
                </c:pt>
                <c:pt idx="2435">
                  <c:v>0.48699999999999999</c:v>
                </c:pt>
                <c:pt idx="2436">
                  <c:v>0.48720000000000002</c:v>
                </c:pt>
                <c:pt idx="2437">
                  <c:v>0.4874</c:v>
                </c:pt>
                <c:pt idx="2438">
                  <c:v>0.48759999999999998</c:v>
                </c:pt>
                <c:pt idx="2439">
                  <c:v>0.48780000000000001</c:v>
                </c:pt>
                <c:pt idx="2440">
                  <c:v>0.48799999999999999</c:v>
                </c:pt>
                <c:pt idx="2441">
                  <c:v>0.48820000000000002</c:v>
                </c:pt>
                <c:pt idx="2442">
                  <c:v>0.4884</c:v>
                </c:pt>
                <c:pt idx="2443">
                  <c:v>0.48859999999999998</c:v>
                </c:pt>
                <c:pt idx="2444">
                  <c:v>0.48880000000000001</c:v>
                </c:pt>
                <c:pt idx="2445">
                  <c:v>0.48899999999999999</c:v>
                </c:pt>
                <c:pt idx="2446">
                  <c:v>0.48920000000000002</c:v>
                </c:pt>
                <c:pt idx="2447">
                  <c:v>0.4894</c:v>
                </c:pt>
                <c:pt idx="2448">
                  <c:v>0.48959999999999998</c:v>
                </c:pt>
                <c:pt idx="2449">
                  <c:v>0.48980000000000001</c:v>
                </c:pt>
                <c:pt idx="2450">
                  <c:v>0.49</c:v>
                </c:pt>
                <c:pt idx="2451">
                  <c:v>0.49020000000000002</c:v>
                </c:pt>
                <c:pt idx="2452">
                  <c:v>0.4904</c:v>
                </c:pt>
                <c:pt idx="2453">
                  <c:v>0.49059999999999998</c:v>
                </c:pt>
                <c:pt idx="2454">
                  <c:v>0.49080000000000001</c:v>
                </c:pt>
                <c:pt idx="2455">
                  <c:v>0.49099999999999999</c:v>
                </c:pt>
                <c:pt idx="2456">
                  <c:v>0.49120000000000003</c:v>
                </c:pt>
                <c:pt idx="2457">
                  <c:v>0.4914</c:v>
                </c:pt>
                <c:pt idx="2458">
                  <c:v>0.49159999999999998</c:v>
                </c:pt>
                <c:pt idx="2459">
                  <c:v>0.49180000000000001</c:v>
                </c:pt>
                <c:pt idx="2460">
                  <c:v>0.49199999999999999</c:v>
                </c:pt>
                <c:pt idx="2461">
                  <c:v>0.49220000000000003</c:v>
                </c:pt>
                <c:pt idx="2462">
                  <c:v>0.4924</c:v>
                </c:pt>
                <c:pt idx="2463">
                  <c:v>0.49259999999999998</c:v>
                </c:pt>
                <c:pt idx="2464">
                  <c:v>0.49280000000000002</c:v>
                </c:pt>
                <c:pt idx="2465">
                  <c:v>0.49299999999999999</c:v>
                </c:pt>
                <c:pt idx="2466">
                  <c:v>0.49320000000000003</c:v>
                </c:pt>
                <c:pt idx="2467">
                  <c:v>0.49340000000000001</c:v>
                </c:pt>
                <c:pt idx="2468">
                  <c:v>0.49359999999999998</c:v>
                </c:pt>
                <c:pt idx="2469">
                  <c:v>0.49380000000000002</c:v>
                </c:pt>
                <c:pt idx="2470">
                  <c:v>0.49399999999999999</c:v>
                </c:pt>
                <c:pt idx="2471">
                  <c:v>0.49419999999999997</c:v>
                </c:pt>
                <c:pt idx="2472">
                  <c:v>0.49440000000000001</c:v>
                </c:pt>
                <c:pt idx="2473">
                  <c:v>0.49459999999999998</c:v>
                </c:pt>
                <c:pt idx="2474">
                  <c:v>0.49480000000000002</c:v>
                </c:pt>
                <c:pt idx="2475">
                  <c:v>0.495</c:v>
                </c:pt>
                <c:pt idx="2476">
                  <c:v>0.49519999999999997</c:v>
                </c:pt>
                <c:pt idx="2477">
                  <c:v>0.49540000000000001</c:v>
                </c:pt>
                <c:pt idx="2478">
                  <c:v>0.49559999999999998</c:v>
                </c:pt>
                <c:pt idx="2479">
                  <c:v>0.49580000000000002</c:v>
                </c:pt>
                <c:pt idx="2480">
                  <c:v>0.496</c:v>
                </c:pt>
                <c:pt idx="2481">
                  <c:v>0.49619999999999997</c:v>
                </c:pt>
                <c:pt idx="2482">
                  <c:v>0.49640000000000001</c:v>
                </c:pt>
                <c:pt idx="2483">
                  <c:v>0.49659999999999999</c:v>
                </c:pt>
                <c:pt idx="2484">
                  <c:v>0.49680000000000002</c:v>
                </c:pt>
                <c:pt idx="2485">
                  <c:v>0.497</c:v>
                </c:pt>
                <c:pt idx="2486">
                  <c:v>0.49719999999999998</c:v>
                </c:pt>
                <c:pt idx="2487">
                  <c:v>0.49740000000000001</c:v>
                </c:pt>
                <c:pt idx="2488">
                  <c:v>0.49759999999999999</c:v>
                </c:pt>
                <c:pt idx="2489">
                  <c:v>0.49780000000000002</c:v>
                </c:pt>
                <c:pt idx="2490">
                  <c:v>0.498</c:v>
                </c:pt>
                <c:pt idx="2491">
                  <c:v>0.49819999999999998</c:v>
                </c:pt>
                <c:pt idx="2492">
                  <c:v>0.49840000000000001</c:v>
                </c:pt>
                <c:pt idx="2493">
                  <c:v>0.49859999999999999</c:v>
                </c:pt>
                <c:pt idx="2494">
                  <c:v>0.49880000000000002</c:v>
                </c:pt>
                <c:pt idx="2495">
                  <c:v>0.499</c:v>
                </c:pt>
                <c:pt idx="2496">
                  <c:v>0.49919999999999998</c:v>
                </c:pt>
                <c:pt idx="2497">
                  <c:v>0.49940000000000001</c:v>
                </c:pt>
                <c:pt idx="2498">
                  <c:v>0.49959999999999999</c:v>
                </c:pt>
                <c:pt idx="2499">
                  <c:v>0.49980000000000002</c:v>
                </c:pt>
                <c:pt idx="2500">
                  <c:v>0.5</c:v>
                </c:pt>
                <c:pt idx="2501">
                  <c:v>0.50019999999999998</c:v>
                </c:pt>
                <c:pt idx="2502">
                  <c:v>0.50039999999999996</c:v>
                </c:pt>
                <c:pt idx="2503">
                  <c:v>0.50060000000000004</c:v>
                </c:pt>
                <c:pt idx="2504">
                  <c:v>0.50080000000000002</c:v>
                </c:pt>
                <c:pt idx="2505">
                  <c:v>0.501</c:v>
                </c:pt>
                <c:pt idx="2506">
                  <c:v>0.50119999999999998</c:v>
                </c:pt>
                <c:pt idx="2507">
                  <c:v>0.50139999999999996</c:v>
                </c:pt>
                <c:pt idx="2508">
                  <c:v>0.50160000000000005</c:v>
                </c:pt>
                <c:pt idx="2509">
                  <c:v>0.50180000000000002</c:v>
                </c:pt>
                <c:pt idx="2510">
                  <c:v>0.502</c:v>
                </c:pt>
                <c:pt idx="2511">
                  <c:v>0.50219999999999998</c:v>
                </c:pt>
                <c:pt idx="2512">
                  <c:v>0.50239999999999996</c:v>
                </c:pt>
                <c:pt idx="2513">
                  <c:v>0.50260000000000005</c:v>
                </c:pt>
                <c:pt idx="2514">
                  <c:v>0.50280000000000002</c:v>
                </c:pt>
                <c:pt idx="2515">
                  <c:v>0.503</c:v>
                </c:pt>
                <c:pt idx="2516">
                  <c:v>0.50319999999999998</c:v>
                </c:pt>
                <c:pt idx="2517">
                  <c:v>0.50339999999999996</c:v>
                </c:pt>
                <c:pt idx="2518">
                  <c:v>0.50360000000000005</c:v>
                </c:pt>
                <c:pt idx="2519">
                  <c:v>0.50380000000000003</c:v>
                </c:pt>
                <c:pt idx="2520">
                  <c:v>0.504</c:v>
                </c:pt>
                <c:pt idx="2521">
                  <c:v>0.50419999999999998</c:v>
                </c:pt>
                <c:pt idx="2522">
                  <c:v>0.50439999999999996</c:v>
                </c:pt>
                <c:pt idx="2523">
                  <c:v>0.50460000000000005</c:v>
                </c:pt>
                <c:pt idx="2524">
                  <c:v>0.50480000000000003</c:v>
                </c:pt>
                <c:pt idx="2525">
                  <c:v>0.505</c:v>
                </c:pt>
                <c:pt idx="2526">
                  <c:v>0.50519999999999998</c:v>
                </c:pt>
                <c:pt idx="2527">
                  <c:v>0.50539999999999996</c:v>
                </c:pt>
                <c:pt idx="2528">
                  <c:v>0.50560000000000005</c:v>
                </c:pt>
                <c:pt idx="2529">
                  <c:v>0.50580000000000003</c:v>
                </c:pt>
                <c:pt idx="2530">
                  <c:v>0.50600000000000001</c:v>
                </c:pt>
                <c:pt idx="2531">
                  <c:v>0.50619999999999998</c:v>
                </c:pt>
                <c:pt idx="2532">
                  <c:v>0.50639999999999996</c:v>
                </c:pt>
                <c:pt idx="2533">
                  <c:v>0.50660000000000005</c:v>
                </c:pt>
                <c:pt idx="2534">
                  <c:v>0.50680000000000003</c:v>
                </c:pt>
                <c:pt idx="2535">
                  <c:v>0.50700000000000001</c:v>
                </c:pt>
                <c:pt idx="2536">
                  <c:v>0.50719999999999998</c:v>
                </c:pt>
                <c:pt idx="2537">
                  <c:v>0.50739999999999996</c:v>
                </c:pt>
                <c:pt idx="2538">
                  <c:v>0.50760000000000005</c:v>
                </c:pt>
                <c:pt idx="2539">
                  <c:v>0.50780000000000003</c:v>
                </c:pt>
                <c:pt idx="2540">
                  <c:v>0.50800000000000001</c:v>
                </c:pt>
                <c:pt idx="2541">
                  <c:v>0.50819999999999999</c:v>
                </c:pt>
                <c:pt idx="2542">
                  <c:v>0.50839999999999996</c:v>
                </c:pt>
                <c:pt idx="2543">
                  <c:v>0.50860000000000005</c:v>
                </c:pt>
                <c:pt idx="2544">
                  <c:v>0.50880000000000003</c:v>
                </c:pt>
                <c:pt idx="2545">
                  <c:v>0.50900000000000001</c:v>
                </c:pt>
                <c:pt idx="2546">
                  <c:v>0.50919999999999999</c:v>
                </c:pt>
                <c:pt idx="2547">
                  <c:v>0.50939999999999996</c:v>
                </c:pt>
                <c:pt idx="2548">
                  <c:v>0.50960000000000005</c:v>
                </c:pt>
                <c:pt idx="2549">
                  <c:v>0.50980000000000003</c:v>
                </c:pt>
                <c:pt idx="2550">
                  <c:v>0.51</c:v>
                </c:pt>
                <c:pt idx="2551">
                  <c:v>0.51019999999999999</c:v>
                </c:pt>
                <c:pt idx="2552">
                  <c:v>0.51039999999999996</c:v>
                </c:pt>
                <c:pt idx="2553">
                  <c:v>0.51060000000000005</c:v>
                </c:pt>
                <c:pt idx="2554">
                  <c:v>0.51080000000000003</c:v>
                </c:pt>
                <c:pt idx="2555">
                  <c:v>0.51100000000000001</c:v>
                </c:pt>
                <c:pt idx="2556">
                  <c:v>0.51119999999999999</c:v>
                </c:pt>
                <c:pt idx="2557">
                  <c:v>0.51139999999999997</c:v>
                </c:pt>
                <c:pt idx="2558">
                  <c:v>0.51160000000000005</c:v>
                </c:pt>
                <c:pt idx="2559">
                  <c:v>0.51180000000000003</c:v>
                </c:pt>
                <c:pt idx="2560">
                  <c:v>0.51200000000000001</c:v>
                </c:pt>
                <c:pt idx="2561">
                  <c:v>0.51219999999999999</c:v>
                </c:pt>
                <c:pt idx="2562">
                  <c:v>0.51239999999999997</c:v>
                </c:pt>
                <c:pt idx="2563">
                  <c:v>0.51259999999999994</c:v>
                </c:pt>
                <c:pt idx="2564">
                  <c:v>0.51280000000000003</c:v>
                </c:pt>
                <c:pt idx="2565">
                  <c:v>0.51300000000000001</c:v>
                </c:pt>
                <c:pt idx="2566">
                  <c:v>0.51319999999999999</c:v>
                </c:pt>
                <c:pt idx="2567">
                  <c:v>0.51339999999999997</c:v>
                </c:pt>
                <c:pt idx="2568">
                  <c:v>0.51359999999999995</c:v>
                </c:pt>
                <c:pt idx="2569">
                  <c:v>0.51380000000000003</c:v>
                </c:pt>
                <c:pt idx="2570">
                  <c:v>0.51400000000000001</c:v>
                </c:pt>
                <c:pt idx="2571">
                  <c:v>0.51419999999999999</c:v>
                </c:pt>
                <c:pt idx="2572">
                  <c:v>0.51439999999999997</c:v>
                </c:pt>
                <c:pt idx="2573">
                  <c:v>0.51459999999999995</c:v>
                </c:pt>
                <c:pt idx="2574">
                  <c:v>0.51480000000000004</c:v>
                </c:pt>
                <c:pt idx="2575">
                  <c:v>0.51500000000000001</c:v>
                </c:pt>
                <c:pt idx="2576">
                  <c:v>0.51519999999999999</c:v>
                </c:pt>
                <c:pt idx="2577">
                  <c:v>0.51539999999999997</c:v>
                </c:pt>
                <c:pt idx="2578">
                  <c:v>0.51559999999999995</c:v>
                </c:pt>
                <c:pt idx="2579">
                  <c:v>0.51580000000000004</c:v>
                </c:pt>
                <c:pt idx="2580">
                  <c:v>0.51600000000000001</c:v>
                </c:pt>
                <c:pt idx="2581">
                  <c:v>0.51619999999999999</c:v>
                </c:pt>
                <c:pt idx="2582">
                  <c:v>0.51639999999999997</c:v>
                </c:pt>
                <c:pt idx="2583">
                  <c:v>0.51659999999999995</c:v>
                </c:pt>
                <c:pt idx="2584">
                  <c:v>0.51680000000000004</c:v>
                </c:pt>
                <c:pt idx="2585">
                  <c:v>0.51700000000000002</c:v>
                </c:pt>
                <c:pt idx="2586">
                  <c:v>0.51719999999999999</c:v>
                </c:pt>
                <c:pt idx="2587">
                  <c:v>0.51739999999999997</c:v>
                </c:pt>
                <c:pt idx="2588">
                  <c:v>0.51759999999999995</c:v>
                </c:pt>
                <c:pt idx="2589">
                  <c:v>0.51780000000000004</c:v>
                </c:pt>
                <c:pt idx="2590">
                  <c:v>0.51800000000000002</c:v>
                </c:pt>
                <c:pt idx="2591">
                  <c:v>0.51819999999999999</c:v>
                </c:pt>
                <c:pt idx="2592">
                  <c:v>0.51839999999999997</c:v>
                </c:pt>
                <c:pt idx="2593">
                  <c:v>0.51859999999999995</c:v>
                </c:pt>
                <c:pt idx="2594">
                  <c:v>0.51880000000000004</c:v>
                </c:pt>
                <c:pt idx="2595">
                  <c:v>0.51900000000000002</c:v>
                </c:pt>
                <c:pt idx="2596">
                  <c:v>0.51919999999999999</c:v>
                </c:pt>
                <c:pt idx="2597">
                  <c:v>0.51939999999999997</c:v>
                </c:pt>
                <c:pt idx="2598">
                  <c:v>0.51959999999999995</c:v>
                </c:pt>
                <c:pt idx="2599">
                  <c:v>0.51980000000000004</c:v>
                </c:pt>
                <c:pt idx="2600">
                  <c:v>0.52</c:v>
                </c:pt>
                <c:pt idx="2601">
                  <c:v>0.5202</c:v>
                </c:pt>
                <c:pt idx="2602">
                  <c:v>0.52039999999999997</c:v>
                </c:pt>
                <c:pt idx="2603">
                  <c:v>0.52059999999999995</c:v>
                </c:pt>
                <c:pt idx="2604">
                  <c:v>0.52080000000000004</c:v>
                </c:pt>
                <c:pt idx="2605">
                  <c:v>0.52100000000000002</c:v>
                </c:pt>
                <c:pt idx="2606">
                  <c:v>0.5212</c:v>
                </c:pt>
                <c:pt idx="2607">
                  <c:v>0.52139999999999997</c:v>
                </c:pt>
                <c:pt idx="2608">
                  <c:v>0.52159999999999995</c:v>
                </c:pt>
                <c:pt idx="2609">
                  <c:v>0.52180000000000004</c:v>
                </c:pt>
                <c:pt idx="2610">
                  <c:v>0.52200000000000002</c:v>
                </c:pt>
                <c:pt idx="2611">
                  <c:v>0.5222</c:v>
                </c:pt>
                <c:pt idx="2612">
                  <c:v>0.52239999999999998</c:v>
                </c:pt>
                <c:pt idx="2613">
                  <c:v>0.52259999999999995</c:v>
                </c:pt>
                <c:pt idx="2614">
                  <c:v>0.52280000000000004</c:v>
                </c:pt>
                <c:pt idx="2615">
                  <c:v>0.52300000000000002</c:v>
                </c:pt>
                <c:pt idx="2616">
                  <c:v>0.5232</c:v>
                </c:pt>
                <c:pt idx="2617">
                  <c:v>0.52339999999999998</c:v>
                </c:pt>
                <c:pt idx="2618">
                  <c:v>0.52359999999999995</c:v>
                </c:pt>
                <c:pt idx="2619">
                  <c:v>0.52380000000000004</c:v>
                </c:pt>
                <c:pt idx="2620">
                  <c:v>0.52400000000000002</c:v>
                </c:pt>
                <c:pt idx="2621">
                  <c:v>0.5242</c:v>
                </c:pt>
                <c:pt idx="2622">
                  <c:v>0.52439999999999998</c:v>
                </c:pt>
                <c:pt idx="2623">
                  <c:v>0.52459999999999996</c:v>
                </c:pt>
                <c:pt idx="2624">
                  <c:v>0.52480000000000004</c:v>
                </c:pt>
                <c:pt idx="2625">
                  <c:v>0.52500000000000002</c:v>
                </c:pt>
                <c:pt idx="2626">
                  <c:v>0.5252</c:v>
                </c:pt>
                <c:pt idx="2627">
                  <c:v>0.52539999999999998</c:v>
                </c:pt>
                <c:pt idx="2628">
                  <c:v>0.52559999999999996</c:v>
                </c:pt>
                <c:pt idx="2629">
                  <c:v>0.52580000000000005</c:v>
                </c:pt>
                <c:pt idx="2630">
                  <c:v>0.52600000000000002</c:v>
                </c:pt>
                <c:pt idx="2631">
                  <c:v>0.5262</c:v>
                </c:pt>
                <c:pt idx="2632">
                  <c:v>0.52639999999999998</c:v>
                </c:pt>
                <c:pt idx="2633">
                  <c:v>0.52659999999999996</c:v>
                </c:pt>
                <c:pt idx="2634">
                  <c:v>0.52680000000000005</c:v>
                </c:pt>
                <c:pt idx="2635">
                  <c:v>0.52700000000000002</c:v>
                </c:pt>
                <c:pt idx="2636">
                  <c:v>0.5272</c:v>
                </c:pt>
                <c:pt idx="2637">
                  <c:v>0.52739999999999998</c:v>
                </c:pt>
                <c:pt idx="2638">
                  <c:v>0.52759999999999996</c:v>
                </c:pt>
                <c:pt idx="2639">
                  <c:v>0.52780000000000005</c:v>
                </c:pt>
                <c:pt idx="2640">
                  <c:v>0.52800000000000002</c:v>
                </c:pt>
                <c:pt idx="2641">
                  <c:v>0.5282</c:v>
                </c:pt>
                <c:pt idx="2642">
                  <c:v>0.52839999999999998</c:v>
                </c:pt>
                <c:pt idx="2643">
                  <c:v>0.52859999999999996</c:v>
                </c:pt>
                <c:pt idx="2644">
                  <c:v>0.52880000000000005</c:v>
                </c:pt>
                <c:pt idx="2645">
                  <c:v>0.52900000000000003</c:v>
                </c:pt>
                <c:pt idx="2646">
                  <c:v>0.5292</c:v>
                </c:pt>
                <c:pt idx="2647">
                  <c:v>0.52939999999999998</c:v>
                </c:pt>
                <c:pt idx="2648">
                  <c:v>0.52959999999999996</c:v>
                </c:pt>
                <c:pt idx="2649">
                  <c:v>0.52980000000000005</c:v>
                </c:pt>
                <c:pt idx="2650">
                  <c:v>0.53</c:v>
                </c:pt>
                <c:pt idx="2651">
                  <c:v>0.5302</c:v>
                </c:pt>
                <c:pt idx="2652">
                  <c:v>0.53039999999999998</c:v>
                </c:pt>
                <c:pt idx="2653">
                  <c:v>0.53059999999999996</c:v>
                </c:pt>
                <c:pt idx="2654">
                  <c:v>0.53080000000000005</c:v>
                </c:pt>
                <c:pt idx="2655">
                  <c:v>0.53100000000000003</c:v>
                </c:pt>
                <c:pt idx="2656">
                  <c:v>0.53120000000000001</c:v>
                </c:pt>
                <c:pt idx="2657">
                  <c:v>0.53139999999999998</c:v>
                </c:pt>
                <c:pt idx="2658">
                  <c:v>0.53159999999999996</c:v>
                </c:pt>
                <c:pt idx="2659">
                  <c:v>0.53180000000000005</c:v>
                </c:pt>
                <c:pt idx="2660">
                  <c:v>0.53200000000000003</c:v>
                </c:pt>
                <c:pt idx="2661">
                  <c:v>0.53220000000000001</c:v>
                </c:pt>
                <c:pt idx="2662">
                  <c:v>0.53239999999999998</c:v>
                </c:pt>
                <c:pt idx="2663">
                  <c:v>0.53259999999999996</c:v>
                </c:pt>
                <c:pt idx="2664">
                  <c:v>0.53280000000000005</c:v>
                </c:pt>
                <c:pt idx="2665">
                  <c:v>0.53300000000000003</c:v>
                </c:pt>
                <c:pt idx="2666">
                  <c:v>0.53320000000000001</c:v>
                </c:pt>
                <c:pt idx="2667">
                  <c:v>0.53339999999999999</c:v>
                </c:pt>
                <c:pt idx="2668">
                  <c:v>0.53359999999999996</c:v>
                </c:pt>
                <c:pt idx="2669">
                  <c:v>0.53380000000000005</c:v>
                </c:pt>
                <c:pt idx="2670">
                  <c:v>0.53400000000000003</c:v>
                </c:pt>
                <c:pt idx="2671">
                  <c:v>0.53420000000000001</c:v>
                </c:pt>
                <c:pt idx="2672">
                  <c:v>0.53439999999999999</c:v>
                </c:pt>
                <c:pt idx="2673">
                  <c:v>0.53459999999999996</c:v>
                </c:pt>
                <c:pt idx="2674">
                  <c:v>0.53480000000000005</c:v>
                </c:pt>
                <c:pt idx="2675">
                  <c:v>0.53500000000000003</c:v>
                </c:pt>
                <c:pt idx="2676">
                  <c:v>0.53520000000000001</c:v>
                </c:pt>
                <c:pt idx="2677">
                  <c:v>0.53539999999999999</c:v>
                </c:pt>
                <c:pt idx="2678">
                  <c:v>0.53559999999999997</c:v>
                </c:pt>
                <c:pt idx="2679">
                  <c:v>0.53580000000000005</c:v>
                </c:pt>
                <c:pt idx="2680">
                  <c:v>0.53600000000000003</c:v>
                </c:pt>
                <c:pt idx="2681">
                  <c:v>0.53620000000000001</c:v>
                </c:pt>
                <c:pt idx="2682">
                  <c:v>0.53639999999999999</c:v>
                </c:pt>
                <c:pt idx="2683">
                  <c:v>0.53659999999999997</c:v>
                </c:pt>
                <c:pt idx="2684">
                  <c:v>0.53680000000000005</c:v>
                </c:pt>
                <c:pt idx="2685">
                  <c:v>0.53700000000000003</c:v>
                </c:pt>
                <c:pt idx="2686">
                  <c:v>0.53720000000000001</c:v>
                </c:pt>
                <c:pt idx="2687">
                  <c:v>0.53739999999999999</c:v>
                </c:pt>
                <c:pt idx="2688">
                  <c:v>0.53759999999999997</c:v>
                </c:pt>
                <c:pt idx="2689">
                  <c:v>0.53779999999999994</c:v>
                </c:pt>
                <c:pt idx="2690">
                  <c:v>0.53800000000000003</c:v>
                </c:pt>
                <c:pt idx="2691">
                  <c:v>0.53820000000000001</c:v>
                </c:pt>
                <c:pt idx="2692">
                  <c:v>0.53839999999999999</c:v>
                </c:pt>
                <c:pt idx="2693">
                  <c:v>0.53859999999999997</c:v>
                </c:pt>
                <c:pt idx="2694">
                  <c:v>0.53879999999999995</c:v>
                </c:pt>
                <c:pt idx="2695">
                  <c:v>0.53900000000000003</c:v>
                </c:pt>
                <c:pt idx="2696">
                  <c:v>0.53920000000000001</c:v>
                </c:pt>
                <c:pt idx="2697">
                  <c:v>0.53939999999999999</c:v>
                </c:pt>
                <c:pt idx="2698">
                  <c:v>0.53959999999999997</c:v>
                </c:pt>
                <c:pt idx="2699">
                  <c:v>0.53979999999999995</c:v>
                </c:pt>
                <c:pt idx="2700">
                  <c:v>0.54</c:v>
                </c:pt>
                <c:pt idx="2701">
                  <c:v>0.54020000000000001</c:v>
                </c:pt>
                <c:pt idx="2702">
                  <c:v>0.54039999999999999</c:v>
                </c:pt>
                <c:pt idx="2703">
                  <c:v>0.54059999999999997</c:v>
                </c:pt>
                <c:pt idx="2704">
                  <c:v>0.54079999999999995</c:v>
                </c:pt>
                <c:pt idx="2705">
                  <c:v>0.54100000000000004</c:v>
                </c:pt>
                <c:pt idx="2706">
                  <c:v>0.54120000000000001</c:v>
                </c:pt>
                <c:pt idx="2707">
                  <c:v>0.54139999999999999</c:v>
                </c:pt>
                <c:pt idx="2708">
                  <c:v>0.54159999999999997</c:v>
                </c:pt>
                <c:pt idx="2709">
                  <c:v>0.54179999999999995</c:v>
                </c:pt>
                <c:pt idx="2710">
                  <c:v>0.54200000000000004</c:v>
                </c:pt>
                <c:pt idx="2711">
                  <c:v>0.54220000000000002</c:v>
                </c:pt>
                <c:pt idx="2712">
                  <c:v>0.54239999999999999</c:v>
                </c:pt>
                <c:pt idx="2713">
                  <c:v>0.54259999999999997</c:v>
                </c:pt>
                <c:pt idx="2714">
                  <c:v>0.54279999999999995</c:v>
                </c:pt>
                <c:pt idx="2715">
                  <c:v>0.54300000000000004</c:v>
                </c:pt>
                <c:pt idx="2716">
                  <c:v>0.54320000000000002</c:v>
                </c:pt>
                <c:pt idx="2717">
                  <c:v>0.54339999999999999</c:v>
                </c:pt>
                <c:pt idx="2718">
                  <c:v>0.54359999999999997</c:v>
                </c:pt>
                <c:pt idx="2719">
                  <c:v>0.54379999999999995</c:v>
                </c:pt>
                <c:pt idx="2720">
                  <c:v>0.54400000000000004</c:v>
                </c:pt>
                <c:pt idx="2721">
                  <c:v>0.54420000000000002</c:v>
                </c:pt>
                <c:pt idx="2722">
                  <c:v>0.5444</c:v>
                </c:pt>
                <c:pt idx="2723">
                  <c:v>0.54459999999999997</c:v>
                </c:pt>
                <c:pt idx="2724">
                  <c:v>0.54479999999999995</c:v>
                </c:pt>
                <c:pt idx="2725">
                  <c:v>0.54500000000000004</c:v>
                </c:pt>
                <c:pt idx="2726">
                  <c:v>0.54520000000000002</c:v>
                </c:pt>
                <c:pt idx="2727">
                  <c:v>0.5454</c:v>
                </c:pt>
                <c:pt idx="2728">
                  <c:v>0.54559999999999997</c:v>
                </c:pt>
                <c:pt idx="2729">
                  <c:v>0.54579999999999995</c:v>
                </c:pt>
                <c:pt idx="2730">
                  <c:v>0.54600000000000004</c:v>
                </c:pt>
                <c:pt idx="2731">
                  <c:v>0.54620000000000002</c:v>
                </c:pt>
                <c:pt idx="2732">
                  <c:v>0.5464</c:v>
                </c:pt>
                <c:pt idx="2733">
                  <c:v>0.54659999999999997</c:v>
                </c:pt>
                <c:pt idx="2734">
                  <c:v>0.54679999999999995</c:v>
                </c:pt>
                <c:pt idx="2735">
                  <c:v>0.54700000000000004</c:v>
                </c:pt>
                <c:pt idx="2736">
                  <c:v>0.54720000000000002</c:v>
                </c:pt>
                <c:pt idx="2737">
                  <c:v>0.5474</c:v>
                </c:pt>
                <c:pt idx="2738">
                  <c:v>0.54759999999999998</c:v>
                </c:pt>
                <c:pt idx="2739">
                  <c:v>0.54779999999999995</c:v>
                </c:pt>
                <c:pt idx="2740">
                  <c:v>0.54800000000000004</c:v>
                </c:pt>
                <c:pt idx="2741">
                  <c:v>0.54820000000000002</c:v>
                </c:pt>
                <c:pt idx="2742">
                  <c:v>0.5484</c:v>
                </c:pt>
                <c:pt idx="2743">
                  <c:v>0.54859999999999998</c:v>
                </c:pt>
                <c:pt idx="2744">
                  <c:v>0.54879999999999995</c:v>
                </c:pt>
                <c:pt idx="2745">
                  <c:v>0.54900000000000004</c:v>
                </c:pt>
                <c:pt idx="2746">
                  <c:v>0.54920000000000002</c:v>
                </c:pt>
                <c:pt idx="2747">
                  <c:v>0.5494</c:v>
                </c:pt>
                <c:pt idx="2748">
                  <c:v>0.54959999999999998</c:v>
                </c:pt>
                <c:pt idx="2749">
                  <c:v>0.54979999999999996</c:v>
                </c:pt>
                <c:pt idx="2750">
                  <c:v>0.55000000000000004</c:v>
                </c:pt>
                <c:pt idx="2751">
                  <c:v>0.55020000000000002</c:v>
                </c:pt>
                <c:pt idx="2752">
                  <c:v>0.5504</c:v>
                </c:pt>
                <c:pt idx="2753">
                  <c:v>0.55059999999999998</c:v>
                </c:pt>
                <c:pt idx="2754">
                  <c:v>0.55079999999999996</c:v>
                </c:pt>
                <c:pt idx="2755">
                  <c:v>0.55100000000000005</c:v>
                </c:pt>
                <c:pt idx="2756">
                  <c:v>0.55120000000000002</c:v>
                </c:pt>
                <c:pt idx="2757">
                  <c:v>0.5514</c:v>
                </c:pt>
                <c:pt idx="2758">
                  <c:v>0.55159999999999998</c:v>
                </c:pt>
                <c:pt idx="2759">
                  <c:v>0.55179999999999996</c:v>
                </c:pt>
                <c:pt idx="2760">
                  <c:v>0.55200000000000005</c:v>
                </c:pt>
                <c:pt idx="2761">
                  <c:v>0.55220000000000002</c:v>
                </c:pt>
                <c:pt idx="2762">
                  <c:v>0.5524</c:v>
                </c:pt>
                <c:pt idx="2763">
                  <c:v>0.55259999999999998</c:v>
                </c:pt>
                <c:pt idx="2764">
                  <c:v>0.55279999999999996</c:v>
                </c:pt>
                <c:pt idx="2765">
                  <c:v>0.55300000000000005</c:v>
                </c:pt>
                <c:pt idx="2766">
                  <c:v>0.55320000000000003</c:v>
                </c:pt>
                <c:pt idx="2767">
                  <c:v>0.5534</c:v>
                </c:pt>
                <c:pt idx="2768">
                  <c:v>0.55359999999999998</c:v>
                </c:pt>
                <c:pt idx="2769">
                  <c:v>0.55379999999999996</c:v>
                </c:pt>
                <c:pt idx="2770">
                  <c:v>0.55400000000000005</c:v>
                </c:pt>
                <c:pt idx="2771">
                  <c:v>0.55420000000000003</c:v>
                </c:pt>
                <c:pt idx="2772">
                  <c:v>0.5544</c:v>
                </c:pt>
                <c:pt idx="2773">
                  <c:v>0.55459999999999998</c:v>
                </c:pt>
                <c:pt idx="2774">
                  <c:v>0.55479999999999996</c:v>
                </c:pt>
                <c:pt idx="2775">
                  <c:v>0.55500000000000005</c:v>
                </c:pt>
                <c:pt idx="2776">
                  <c:v>0.55520000000000003</c:v>
                </c:pt>
                <c:pt idx="2777">
                  <c:v>0.5554</c:v>
                </c:pt>
                <c:pt idx="2778">
                  <c:v>0.55559999999999998</c:v>
                </c:pt>
                <c:pt idx="2779">
                  <c:v>0.55579999999999996</c:v>
                </c:pt>
                <c:pt idx="2780">
                  <c:v>0.55600000000000005</c:v>
                </c:pt>
                <c:pt idx="2781">
                  <c:v>0.55620000000000003</c:v>
                </c:pt>
                <c:pt idx="2782">
                  <c:v>0.55640000000000001</c:v>
                </c:pt>
                <c:pt idx="2783">
                  <c:v>0.55659999999999998</c:v>
                </c:pt>
                <c:pt idx="2784">
                  <c:v>0.55679999999999996</c:v>
                </c:pt>
                <c:pt idx="2785">
                  <c:v>0.55700000000000005</c:v>
                </c:pt>
                <c:pt idx="2786">
                  <c:v>0.55720000000000003</c:v>
                </c:pt>
                <c:pt idx="2787">
                  <c:v>0.55740000000000001</c:v>
                </c:pt>
                <c:pt idx="2788">
                  <c:v>0.55759999999999998</c:v>
                </c:pt>
                <c:pt idx="2789">
                  <c:v>0.55779999999999996</c:v>
                </c:pt>
                <c:pt idx="2790">
                  <c:v>0.55800000000000005</c:v>
                </c:pt>
                <c:pt idx="2791">
                  <c:v>0.55820000000000003</c:v>
                </c:pt>
                <c:pt idx="2792">
                  <c:v>0.55840000000000001</c:v>
                </c:pt>
                <c:pt idx="2793">
                  <c:v>0.55859999999999999</c:v>
                </c:pt>
                <c:pt idx="2794">
                  <c:v>0.55879999999999996</c:v>
                </c:pt>
                <c:pt idx="2795">
                  <c:v>0.55900000000000005</c:v>
                </c:pt>
                <c:pt idx="2796">
                  <c:v>0.55920000000000003</c:v>
                </c:pt>
                <c:pt idx="2797">
                  <c:v>0.55940000000000001</c:v>
                </c:pt>
                <c:pt idx="2798">
                  <c:v>0.55959999999999999</c:v>
                </c:pt>
                <c:pt idx="2799">
                  <c:v>0.55979999999999996</c:v>
                </c:pt>
                <c:pt idx="2800">
                  <c:v>0.56000000000000005</c:v>
                </c:pt>
                <c:pt idx="2801">
                  <c:v>0.56020000000000003</c:v>
                </c:pt>
                <c:pt idx="2802">
                  <c:v>0.56040000000000001</c:v>
                </c:pt>
                <c:pt idx="2803">
                  <c:v>0.56059999999999999</c:v>
                </c:pt>
                <c:pt idx="2804">
                  <c:v>0.56079999999999997</c:v>
                </c:pt>
                <c:pt idx="2805">
                  <c:v>0.56100000000000005</c:v>
                </c:pt>
                <c:pt idx="2806">
                  <c:v>0.56120000000000003</c:v>
                </c:pt>
                <c:pt idx="2807">
                  <c:v>0.56140000000000001</c:v>
                </c:pt>
                <c:pt idx="2808">
                  <c:v>0.56159999999999999</c:v>
                </c:pt>
                <c:pt idx="2809">
                  <c:v>0.56179999999999997</c:v>
                </c:pt>
                <c:pt idx="2810">
                  <c:v>0.56200000000000006</c:v>
                </c:pt>
                <c:pt idx="2811">
                  <c:v>0.56220000000000003</c:v>
                </c:pt>
                <c:pt idx="2812">
                  <c:v>0.56240000000000001</c:v>
                </c:pt>
                <c:pt idx="2813">
                  <c:v>0.56259999999999999</c:v>
                </c:pt>
                <c:pt idx="2814">
                  <c:v>0.56279999999999997</c:v>
                </c:pt>
                <c:pt idx="2815">
                  <c:v>0.56299999999999994</c:v>
                </c:pt>
                <c:pt idx="2816">
                  <c:v>0.56320000000000003</c:v>
                </c:pt>
                <c:pt idx="2817">
                  <c:v>0.56340000000000001</c:v>
                </c:pt>
                <c:pt idx="2818">
                  <c:v>0.56359999999999999</c:v>
                </c:pt>
                <c:pt idx="2819">
                  <c:v>0.56379999999999997</c:v>
                </c:pt>
                <c:pt idx="2820">
                  <c:v>0.56399999999999995</c:v>
                </c:pt>
                <c:pt idx="2821">
                  <c:v>0.56420000000000003</c:v>
                </c:pt>
                <c:pt idx="2822">
                  <c:v>0.56440000000000001</c:v>
                </c:pt>
                <c:pt idx="2823">
                  <c:v>0.56459999999999999</c:v>
                </c:pt>
                <c:pt idx="2824">
                  <c:v>0.56479999999999997</c:v>
                </c:pt>
                <c:pt idx="2825">
                  <c:v>0.56499999999999995</c:v>
                </c:pt>
                <c:pt idx="2826">
                  <c:v>0.56520000000000004</c:v>
                </c:pt>
                <c:pt idx="2827">
                  <c:v>0.56540000000000001</c:v>
                </c:pt>
                <c:pt idx="2828">
                  <c:v>0.56559999999999999</c:v>
                </c:pt>
                <c:pt idx="2829">
                  <c:v>0.56579999999999997</c:v>
                </c:pt>
                <c:pt idx="2830">
                  <c:v>0.56599999999999995</c:v>
                </c:pt>
                <c:pt idx="2831">
                  <c:v>0.56620000000000004</c:v>
                </c:pt>
                <c:pt idx="2832">
                  <c:v>0.56640000000000001</c:v>
                </c:pt>
                <c:pt idx="2833">
                  <c:v>0.56659999999999999</c:v>
                </c:pt>
                <c:pt idx="2834">
                  <c:v>0.56679999999999997</c:v>
                </c:pt>
                <c:pt idx="2835">
                  <c:v>0.56699999999999995</c:v>
                </c:pt>
                <c:pt idx="2836">
                  <c:v>0.56720000000000004</c:v>
                </c:pt>
                <c:pt idx="2837">
                  <c:v>0.56740000000000002</c:v>
                </c:pt>
                <c:pt idx="2838">
                  <c:v>0.56759999999999999</c:v>
                </c:pt>
                <c:pt idx="2839">
                  <c:v>0.56779999999999997</c:v>
                </c:pt>
                <c:pt idx="2840">
                  <c:v>0.56799999999999995</c:v>
                </c:pt>
                <c:pt idx="2841">
                  <c:v>0.56820000000000004</c:v>
                </c:pt>
                <c:pt idx="2842">
                  <c:v>0.56840000000000002</c:v>
                </c:pt>
                <c:pt idx="2843">
                  <c:v>0.56859999999999999</c:v>
                </c:pt>
                <c:pt idx="2844">
                  <c:v>0.56879999999999997</c:v>
                </c:pt>
                <c:pt idx="2845">
                  <c:v>0.56899999999999995</c:v>
                </c:pt>
                <c:pt idx="2846">
                  <c:v>0.56920000000000004</c:v>
                </c:pt>
                <c:pt idx="2847">
                  <c:v>0.56940000000000002</c:v>
                </c:pt>
                <c:pt idx="2848">
                  <c:v>0.5696</c:v>
                </c:pt>
                <c:pt idx="2849">
                  <c:v>0.56979999999999997</c:v>
                </c:pt>
                <c:pt idx="2850">
                  <c:v>0.56999999999999995</c:v>
                </c:pt>
                <c:pt idx="2851">
                  <c:v>0.57020000000000004</c:v>
                </c:pt>
                <c:pt idx="2852">
                  <c:v>0.57040000000000002</c:v>
                </c:pt>
                <c:pt idx="2853">
                  <c:v>0.5706</c:v>
                </c:pt>
                <c:pt idx="2854">
                  <c:v>0.57079999999999997</c:v>
                </c:pt>
                <c:pt idx="2855">
                  <c:v>0.57099999999999995</c:v>
                </c:pt>
                <c:pt idx="2856">
                  <c:v>0.57120000000000004</c:v>
                </c:pt>
                <c:pt idx="2857">
                  <c:v>0.57140000000000002</c:v>
                </c:pt>
                <c:pt idx="2858">
                  <c:v>0.5716</c:v>
                </c:pt>
                <c:pt idx="2859">
                  <c:v>0.57179999999999997</c:v>
                </c:pt>
                <c:pt idx="2860">
                  <c:v>0.57199999999999995</c:v>
                </c:pt>
                <c:pt idx="2861">
                  <c:v>0.57220000000000004</c:v>
                </c:pt>
                <c:pt idx="2862">
                  <c:v>0.57240000000000002</c:v>
                </c:pt>
                <c:pt idx="2863">
                  <c:v>0.5726</c:v>
                </c:pt>
                <c:pt idx="2864">
                  <c:v>0.57279999999999998</c:v>
                </c:pt>
                <c:pt idx="2865">
                  <c:v>0.57299999999999995</c:v>
                </c:pt>
                <c:pt idx="2866">
                  <c:v>0.57320000000000004</c:v>
                </c:pt>
                <c:pt idx="2867">
                  <c:v>0.57340000000000002</c:v>
                </c:pt>
                <c:pt idx="2868">
                  <c:v>0.5736</c:v>
                </c:pt>
                <c:pt idx="2869">
                  <c:v>0.57379999999999998</c:v>
                </c:pt>
                <c:pt idx="2870">
                  <c:v>0.57399999999999995</c:v>
                </c:pt>
                <c:pt idx="2871">
                  <c:v>0.57420000000000004</c:v>
                </c:pt>
                <c:pt idx="2872">
                  <c:v>0.57440000000000002</c:v>
                </c:pt>
                <c:pt idx="2873">
                  <c:v>0.5746</c:v>
                </c:pt>
                <c:pt idx="2874">
                  <c:v>0.57479999999999998</c:v>
                </c:pt>
                <c:pt idx="2875">
                  <c:v>0.57499999999999996</c:v>
                </c:pt>
                <c:pt idx="2876">
                  <c:v>0.57520000000000004</c:v>
                </c:pt>
                <c:pt idx="2877">
                  <c:v>0.57540000000000002</c:v>
                </c:pt>
                <c:pt idx="2878">
                  <c:v>0.5756</c:v>
                </c:pt>
                <c:pt idx="2879">
                  <c:v>0.57579999999999998</c:v>
                </c:pt>
                <c:pt idx="2880">
                  <c:v>0.57599999999999996</c:v>
                </c:pt>
                <c:pt idx="2881">
                  <c:v>0.57620000000000005</c:v>
                </c:pt>
                <c:pt idx="2882">
                  <c:v>0.57640000000000002</c:v>
                </c:pt>
                <c:pt idx="2883">
                  <c:v>0.5766</c:v>
                </c:pt>
                <c:pt idx="2884">
                  <c:v>0.57679999999999998</c:v>
                </c:pt>
                <c:pt idx="2885">
                  <c:v>0.57699999999999996</c:v>
                </c:pt>
                <c:pt idx="2886">
                  <c:v>0.57720000000000005</c:v>
                </c:pt>
                <c:pt idx="2887">
                  <c:v>0.57740000000000002</c:v>
                </c:pt>
                <c:pt idx="2888">
                  <c:v>0.5776</c:v>
                </c:pt>
                <c:pt idx="2889">
                  <c:v>0.57779999999999998</c:v>
                </c:pt>
                <c:pt idx="2890">
                  <c:v>0.57799999999999996</c:v>
                </c:pt>
                <c:pt idx="2891">
                  <c:v>0.57820000000000005</c:v>
                </c:pt>
                <c:pt idx="2892">
                  <c:v>0.57840000000000003</c:v>
                </c:pt>
                <c:pt idx="2893">
                  <c:v>0.5786</c:v>
                </c:pt>
                <c:pt idx="2894">
                  <c:v>0.57879999999999998</c:v>
                </c:pt>
                <c:pt idx="2895">
                  <c:v>0.57899999999999996</c:v>
                </c:pt>
                <c:pt idx="2896">
                  <c:v>0.57920000000000005</c:v>
                </c:pt>
                <c:pt idx="2897">
                  <c:v>0.57940000000000003</c:v>
                </c:pt>
                <c:pt idx="2898">
                  <c:v>0.5796</c:v>
                </c:pt>
                <c:pt idx="2899">
                  <c:v>0.57979999999999998</c:v>
                </c:pt>
                <c:pt idx="2900">
                  <c:v>0.57999999999999996</c:v>
                </c:pt>
                <c:pt idx="2901">
                  <c:v>0.58020000000000005</c:v>
                </c:pt>
                <c:pt idx="2902">
                  <c:v>0.58040000000000003</c:v>
                </c:pt>
                <c:pt idx="2903">
                  <c:v>0.5806</c:v>
                </c:pt>
                <c:pt idx="2904">
                  <c:v>0.58079999999999998</c:v>
                </c:pt>
                <c:pt idx="2905">
                  <c:v>0.58099999999999996</c:v>
                </c:pt>
                <c:pt idx="2906">
                  <c:v>0.58120000000000005</c:v>
                </c:pt>
                <c:pt idx="2907">
                  <c:v>0.58140000000000003</c:v>
                </c:pt>
                <c:pt idx="2908">
                  <c:v>0.58160000000000001</c:v>
                </c:pt>
                <c:pt idx="2909">
                  <c:v>0.58179999999999998</c:v>
                </c:pt>
                <c:pt idx="2910">
                  <c:v>0.58199999999999996</c:v>
                </c:pt>
                <c:pt idx="2911">
                  <c:v>0.58220000000000005</c:v>
                </c:pt>
                <c:pt idx="2912">
                  <c:v>0.58240000000000003</c:v>
                </c:pt>
                <c:pt idx="2913">
                  <c:v>0.58260000000000001</c:v>
                </c:pt>
                <c:pt idx="2914">
                  <c:v>0.58279999999999998</c:v>
                </c:pt>
                <c:pt idx="2915">
                  <c:v>0.58299999999999996</c:v>
                </c:pt>
                <c:pt idx="2916">
                  <c:v>0.58320000000000005</c:v>
                </c:pt>
                <c:pt idx="2917">
                  <c:v>0.58340000000000003</c:v>
                </c:pt>
                <c:pt idx="2918">
                  <c:v>0.58360000000000001</c:v>
                </c:pt>
                <c:pt idx="2919">
                  <c:v>0.58379999999999999</c:v>
                </c:pt>
                <c:pt idx="2920">
                  <c:v>0.58399999999999996</c:v>
                </c:pt>
                <c:pt idx="2921">
                  <c:v>0.58420000000000005</c:v>
                </c:pt>
                <c:pt idx="2922">
                  <c:v>0.58440000000000003</c:v>
                </c:pt>
                <c:pt idx="2923">
                  <c:v>0.58460000000000001</c:v>
                </c:pt>
                <c:pt idx="2924">
                  <c:v>0.58479999999999999</c:v>
                </c:pt>
                <c:pt idx="2925">
                  <c:v>0.58499999999999996</c:v>
                </c:pt>
                <c:pt idx="2926">
                  <c:v>0.58520000000000005</c:v>
                </c:pt>
                <c:pt idx="2927">
                  <c:v>0.58540000000000003</c:v>
                </c:pt>
                <c:pt idx="2928">
                  <c:v>0.58560000000000001</c:v>
                </c:pt>
                <c:pt idx="2929">
                  <c:v>0.58579999999999999</c:v>
                </c:pt>
                <c:pt idx="2930">
                  <c:v>0.58599999999999997</c:v>
                </c:pt>
                <c:pt idx="2931">
                  <c:v>0.58620000000000005</c:v>
                </c:pt>
                <c:pt idx="2932">
                  <c:v>0.58640000000000003</c:v>
                </c:pt>
                <c:pt idx="2933">
                  <c:v>0.58660000000000001</c:v>
                </c:pt>
                <c:pt idx="2934">
                  <c:v>0.58679999999999999</c:v>
                </c:pt>
                <c:pt idx="2935">
                  <c:v>0.58699999999999997</c:v>
                </c:pt>
                <c:pt idx="2936">
                  <c:v>0.58720000000000006</c:v>
                </c:pt>
                <c:pt idx="2937">
                  <c:v>0.58740000000000003</c:v>
                </c:pt>
                <c:pt idx="2938">
                  <c:v>0.58760000000000001</c:v>
                </c:pt>
                <c:pt idx="2939">
                  <c:v>0.58779999999999999</c:v>
                </c:pt>
                <c:pt idx="2940">
                  <c:v>0.58799999999999997</c:v>
                </c:pt>
                <c:pt idx="2941">
                  <c:v>0.58819999999999995</c:v>
                </c:pt>
                <c:pt idx="2942">
                  <c:v>0.58840000000000003</c:v>
                </c:pt>
                <c:pt idx="2943">
                  <c:v>0.58860000000000001</c:v>
                </c:pt>
                <c:pt idx="2944">
                  <c:v>0.58879999999999999</c:v>
                </c:pt>
                <c:pt idx="2945">
                  <c:v>0.58899999999999997</c:v>
                </c:pt>
                <c:pt idx="2946">
                  <c:v>0.58919999999999995</c:v>
                </c:pt>
                <c:pt idx="2947">
                  <c:v>0.58940000000000003</c:v>
                </c:pt>
                <c:pt idx="2948">
                  <c:v>0.58960000000000001</c:v>
                </c:pt>
                <c:pt idx="2949">
                  <c:v>0.58979999999999999</c:v>
                </c:pt>
                <c:pt idx="2950">
                  <c:v>0.59</c:v>
                </c:pt>
                <c:pt idx="2951">
                  <c:v>0.59019999999999995</c:v>
                </c:pt>
                <c:pt idx="2952">
                  <c:v>0.59040000000000004</c:v>
                </c:pt>
                <c:pt idx="2953">
                  <c:v>0.59060000000000001</c:v>
                </c:pt>
                <c:pt idx="2954">
                  <c:v>0.59079999999999999</c:v>
                </c:pt>
                <c:pt idx="2955">
                  <c:v>0.59099999999999997</c:v>
                </c:pt>
                <c:pt idx="2956">
                  <c:v>0.59119999999999995</c:v>
                </c:pt>
                <c:pt idx="2957">
                  <c:v>0.59140000000000004</c:v>
                </c:pt>
                <c:pt idx="2958">
                  <c:v>0.59160000000000001</c:v>
                </c:pt>
                <c:pt idx="2959">
                  <c:v>0.59179999999999999</c:v>
                </c:pt>
                <c:pt idx="2960">
                  <c:v>0.59199999999999997</c:v>
                </c:pt>
                <c:pt idx="2961">
                  <c:v>0.59219999999999995</c:v>
                </c:pt>
                <c:pt idx="2962">
                  <c:v>0.59240000000000004</c:v>
                </c:pt>
                <c:pt idx="2963">
                  <c:v>0.59260000000000002</c:v>
                </c:pt>
                <c:pt idx="2964">
                  <c:v>0.59279999999999999</c:v>
                </c:pt>
                <c:pt idx="2965">
                  <c:v>0.59299999999999997</c:v>
                </c:pt>
                <c:pt idx="2966">
                  <c:v>0.59319999999999995</c:v>
                </c:pt>
                <c:pt idx="2967">
                  <c:v>0.59340000000000004</c:v>
                </c:pt>
                <c:pt idx="2968">
                  <c:v>0.59360000000000002</c:v>
                </c:pt>
                <c:pt idx="2969">
                  <c:v>0.59379999999999999</c:v>
                </c:pt>
                <c:pt idx="2970">
                  <c:v>0.59399999999999997</c:v>
                </c:pt>
                <c:pt idx="2971">
                  <c:v>0.59419999999999995</c:v>
                </c:pt>
                <c:pt idx="2972">
                  <c:v>0.59440000000000004</c:v>
                </c:pt>
                <c:pt idx="2973">
                  <c:v>0.59460000000000002</c:v>
                </c:pt>
                <c:pt idx="2974">
                  <c:v>0.5948</c:v>
                </c:pt>
                <c:pt idx="2975">
                  <c:v>0.59499999999999997</c:v>
                </c:pt>
                <c:pt idx="2976">
                  <c:v>0.59519999999999995</c:v>
                </c:pt>
                <c:pt idx="2977">
                  <c:v>0.59540000000000004</c:v>
                </c:pt>
                <c:pt idx="2978">
                  <c:v>0.59560000000000002</c:v>
                </c:pt>
                <c:pt idx="2979">
                  <c:v>0.5958</c:v>
                </c:pt>
                <c:pt idx="2980">
                  <c:v>0.59599999999999997</c:v>
                </c:pt>
                <c:pt idx="2981">
                  <c:v>0.59619999999999995</c:v>
                </c:pt>
                <c:pt idx="2982">
                  <c:v>0.59640000000000004</c:v>
                </c:pt>
                <c:pt idx="2983">
                  <c:v>0.59660000000000002</c:v>
                </c:pt>
                <c:pt idx="2984">
                  <c:v>0.5968</c:v>
                </c:pt>
                <c:pt idx="2985">
                  <c:v>0.59699999999999998</c:v>
                </c:pt>
                <c:pt idx="2986">
                  <c:v>0.59719999999999995</c:v>
                </c:pt>
                <c:pt idx="2987">
                  <c:v>0.59740000000000004</c:v>
                </c:pt>
                <c:pt idx="2988">
                  <c:v>0.59760000000000002</c:v>
                </c:pt>
                <c:pt idx="2989">
                  <c:v>0.5978</c:v>
                </c:pt>
                <c:pt idx="2990">
                  <c:v>0.59799999999999998</c:v>
                </c:pt>
                <c:pt idx="2991">
                  <c:v>0.59819999999999995</c:v>
                </c:pt>
                <c:pt idx="2992">
                  <c:v>0.59840000000000004</c:v>
                </c:pt>
                <c:pt idx="2993">
                  <c:v>0.59860000000000002</c:v>
                </c:pt>
                <c:pt idx="2994">
                  <c:v>0.5988</c:v>
                </c:pt>
                <c:pt idx="2995">
                  <c:v>0.59899999999999998</c:v>
                </c:pt>
                <c:pt idx="2996">
                  <c:v>0.59919999999999995</c:v>
                </c:pt>
                <c:pt idx="2997">
                  <c:v>0.59940000000000004</c:v>
                </c:pt>
                <c:pt idx="2998">
                  <c:v>0.59960000000000002</c:v>
                </c:pt>
                <c:pt idx="2999">
                  <c:v>0.5998</c:v>
                </c:pt>
                <c:pt idx="3000">
                  <c:v>0.6</c:v>
                </c:pt>
                <c:pt idx="3001">
                  <c:v>0.60019999999999996</c:v>
                </c:pt>
                <c:pt idx="3002">
                  <c:v>0.60040000000000004</c:v>
                </c:pt>
                <c:pt idx="3003">
                  <c:v>0.60060000000000002</c:v>
                </c:pt>
                <c:pt idx="3004">
                  <c:v>0.6008</c:v>
                </c:pt>
                <c:pt idx="3005">
                  <c:v>0.60099999999999998</c:v>
                </c:pt>
                <c:pt idx="3006">
                  <c:v>0.60119999999999996</c:v>
                </c:pt>
                <c:pt idx="3007">
                  <c:v>0.60140000000000005</c:v>
                </c:pt>
                <c:pt idx="3008">
                  <c:v>0.60160000000000002</c:v>
                </c:pt>
                <c:pt idx="3009">
                  <c:v>0.6018</c:v>
                </c:pt>
                <c:pt idx="3010">
                  <c:v>0.60199999999999998</c:v>
                </c:pt>
                <c:pt idx="3011">
                  <c:v>0.60219999999999996</c:v>
                </c:pt>
                <c:pt idx="3012">
                  <c:v>0.60240000000000005</c:v>
                </c:pt>
                <c:pt idx="3013">
                  <c:v>0.60260000000000002</c:v>
                </c:pt>
                <c:pt idx="3014">
                  <c:v>0.6028</c:v>
                </c:pt>
                <c:pt idx="3015">
                  <c:v>0.60299999999999998</c:v>
                </c:pt>
                <c:pt idx="3016">
                  <c:v>0.60319999999999996</c:v>
                </c:pt>
                <c:pt idx="3017">
                  <c:v>0.60340000000000005</c:v>
                </c:pt>
                <c:pt idx="3018">
                  <c:v>0.60360000000000003</c:v>
                </c:pt>
                <c:pt idx="3019">
                  <c:v>0.6038</c:v>
                </c:pt>
                <c:pt idx="3020">
                  <c:v>0.60399999999999998</c:v>
                </c:pt>
                <c:pt idx="3021">
                  <c:v>0.60419999999999996</c:v>
                </c:pt>
                <c:pt idx="3022">
                  <c:v>0.60440000000000005</c:v>
                </c:pt>
                <c:pt idx="3023">
                  <c:v>0.60460000000000003</c:v>
                </c:pt>
                <c:pt idx="3024">
                  <c:v>0.6048</c:v>
                </c:pt>
                <c:pt idx="3025">
                  <c:v>0.60499999999999998</c:v>
                </c:pt>
                <c:pt idx="3026">
                  <c:v>0.60519999999999996</c:v>
                </c:pt>
                <c:pt idx="3027">
                  <c:v>0.60540000000000005</c:v>
                </c:pt>
                <c:pt idx="3028">
                  <c:v>0.60560000000000003</c:v>
                </c:pt>
                <c:pt idx="3029">
                  <c:v>0.60580000000000001</c:v>
                </c:pt>
                <c:pt idx="3030">
                  <c:v>0.60599999999999998</c:v>
                </c:pt>
                <c:pt idx="3031">
                  <c:v>0.60619999999999996</c:v>
                </c:pt>
                <c:pt idx="3032">
                  <c:v>0.60640000000000005</c:v>
                </c:pt>
                <c:pt idx="3033">
                  <c:v>0.60660000000000003</c:v>
                </c:pt>
                <c:pt idx="3034">
                  <c:v>0.60680000000000001</c:v>
                </c:pt>
                <c:pt idx="3035">
                  <c:v>0.60699999999999998</c:v>
                </c:pt>
                <c:pt idx="3036">
                  <c:v>0.60719999999999996</c:v>
                </c:pt>
                <c:pt idx="3037">
                  <c:v>0.60740000000000005</c:v>
                </c:pt>
                <c:pt idx="3038">
                  <c:v>0.60760000000000003</c:v>
                </c:pt>
                <c:pt idx="3039">
                  <c:v>0.60780000000000001</c:v>
                </c:pt>
                <c:pt idx="3040">
                  <c:v>0.60799999999999998</c:v>
                </c:pt>
                <c:pt idx="3041">
                  <c:v>0.60819999999999996</c:v>
                </c:pt>
                <c:pt idx="3042">
                  <c:v>0.60840000000000005</c:v>
                </c:pt>
                <c:pt idx="3043">
                  <c:v>0.60860000000000003</c:v>
                </c:pt>
                <c:pt idx="3044">
                  <c:v>0.60880000000000001</c:v>
                </c:pt>
                <c:pt idx="3045">
                  <c:v>0.60899999999999999</c:v>
                </c:pt>
                <c:pt idx="3046">
                  <c:v>0.60919999999999996</c:v>
                </c:pt>
                <c:pt idx="3047">
                  <c:v>0.60940000000000005</c:v>
                </c:pt>
                <c:pt idx="3048">
                  <c:v>0.60960000000000003</c:v>
                </c:pt>
                <c:pt idx="3049">
                  <c:v>0.60980000000000001</c:v>
                </c:pt>
                <c:pt idx="3050">
                  <c:v>0.61</c:v>
                </c:pt>
                <c:pt idx="3051">
                  <c:v>0.61019999999999996</c:v>
                </c:pt>
                <c:pt idx="3052">
                  <c:v>0.61040000000000005</c:v>
                </c:pt>
                <c:pt idx="3053">
                  <c:v>0.61060000000000003</c:v>
                </c:pt>
                <c:pt idx="3054">
                  <c:v>0.61080000000000001</c:v>
                </c:pt>
                <c:pt idx="3055">
                  <c:v>0.61099999999999999</c:v>
                </c:pt>
                <c:pt idx="3056">
                  <c:v>0.61119999999999997</c:v>
                </c:pt>
                <c:pt idx="3057">
                  <c:v>0.61140000000000005</c:v>
                </c:pt>
                <c:pt idx="3058">
                  <c:v>0.61160000000000003</c:v>
                </c:pt>
                <c:pt idx="3059">
                  <c:v>0.61180000000000001</c:v>
                </c:pt>
                <c:pt idx="3060">
                  <c:v>0.61199999999999999</c:v>
                </c:pt>
                <c:pt idx="3061">
                  <c:v>0.61219999999999997</c:v>
                </c:pt>
                <c:pt idx="3062">
                  <c:v>0.61240000000000006</c:v>
                </c:pt>
                <c:pt idx="3063">
                  <c:v>0.61260000000000003</c:v>
                </c:pt>
                <c:pt idx="3064">
                  <c:v>0.61280000000000001</c:v>
                </c:pt>
                <c:pt idx="3065">
                  <c:v>0.61299999999999999</c:v>
                </c:pt>
                <c:pt idx="3066">
                  <c:v>0.61319999999999997</c:v>
                </c:pt>
                <c:pt idx="3067">
                  <c:v>0.61339999999999995</c:v>
                </c:pt>
                <c:pt idx="3068">
                  <c:v>0.61360000000000003</c:v>
                </c:pt>
                <c:pt idx="3069">
                  <c:v>0.61380000000000001</c:v>
                </c:pt>
                <c:pt idx="3070">
                  <c:v>0.61399999999999999</c:v>
                </c:pt>
                <c:pt idx="3071">
                  <c:v>0.61419999999999997</c:v>
                </c:pt>
                <c:pt idx="3072">
                  <c:v>0.61439999999999995</c:v>
                </c:pt>
                <c:pt idx="3073">
                  <c:v>0.61460000000000004</c:v>
                </c:pt>
                <c:pt idx="3074">
                  <c:v>0.61480000000000001</c:v>
                </c:pt>
                <c:pt idx="3075">
                  <c:v>0.61499999999999999</c:v>
                </c:pt>
                <c:pt idx="3076">
                  <c:v>0.61519999999999997</c:v>
                </c:pt>
                <c:pt idx="3077">
                  <c:v>0.61539999999999995</c:v>
                </c:pt>
                <c:pt idx="3078">
                  <c:v>0.61560000000000004</c:v>
                </c:pt>
                <c:pt idx="3079">
                  <c:v>0.61580000000000001</c:v>
                </c:pt>
                <c:pt idx="3080">
                  <c:v>0.61599999999999999</c:v>
                </c:pt>
                <c:pt idx="3081">
                  <c:v>0.61619999999999997</c:v>
                </c:pt>
                <c:pt idx="3082">
                  <c:v>0.61639999999999995</c:v>
                </c:pt>
                <c:pt idx="3083">
                  <c:v>0.61660000000000004</c:v>
                </c:pt>
                <c:pt idx="3084">
                  <c:v>0.61680000000000001</c:v>
                </c:pt>
                <c:pt idx="3085">
                  <c:v>0.61699999999999999</c:v>
                </c:pt>
                <c:pt idx="3086">
                  <c:v>0.61719999999999997</c:v>
                </c:pt>
                <c:pt idx="3087">
                  <c:v>0.61739999999999995</c:v>
                </c:pt>
                <c:pt idx="3088">
                  <c:v>0.61760000000000004</c:v>
                </c:pt>
                <c:pt idx="3089">
                  <c:v>0.61780000000000002</c:v>
                </c:pt>
                <c:pt idx="3090">
                  <c:v>0.61799999999999999</c:v>
                </c:pt>
                <c:pt idx="3091">
                  <c:v>0.61819999999999997</c:v>
                </c:pt>
                <c:pt idx="3092">
                  <c:v>0.61839999999999995</c:v>
                </c:pt>
                <c:pt idx="3093">
                  <c:v>0.61860000000000004</c:v>
                </c:pt>
                <c:pt idx="3094">
                  <c:v>0.61880000000000002</c:v>
                </c:pt>
                <c:pt idx="3095">
                  <c:v>0.61899999999999999</c:v>
                </c:pt>
                <c:pt idx="3096">
                  <c:v>0.61919999999999997</c:v>
                </c:pt>
                <c:pt idx="3097">
                  <c:v>0.61939999999999995</c:v>
                </c:pt>
                <c:pt idx="3098">
                  <c:v>0.61960000000000004</c:v>
                </c:pt>
                <c:pt idx="3099">
                  <c:v>0.61980000000000002</c:v>
                </c:pt>
                <c:pt idx="3100">
                  <c:v>0.62</c:v>
                </c:pt>
                <c:pt idx="3101">
                  <c:v>0.62019999999999997</c:v>
                </c:pt>
                <c:pt idx="3102">
                  <c:v>0.62039999999999995</c:v>
                </c:pt>
                <c:pt idx="3103">
                  <c:v>0.62060000000000004</c:v>
                </c:pt>
                <c:pt idx="3104">
                  <c:v>0.62080000000000002</c:v>
                </c:pt>
                <c:pt idx="3105">
                  <c:v>0.621</c:v>
                </c:pt>
                <c:pt idx="3106">
                  <c:v>0.62119999999999997</c:v>
                </c:pt>
                <c:pt idx="3107">
                  <c:v>0.62139999999999995</c:v>
                </c:pt>
                <c:pt idx="3108">
                  <c:v>0.62160000000000004</c:v>
                </c:pt>
                <c:pt idx="3109">
                  <c:v>0.62180000000000002</c:v>
                </c:pt>
                <c:pt idx="3110">
                  <c:v>0.622</c:v>
                </c:pt>
                <c:pt idx="3111">
                  <c:v>0.62219999999999998</c:v>
                </c:pt>
                <c:pt idx="3112">
                  <c:v>0.62239999999999995</c:v>
                </c:pt>
                <c:pt idx="3113">
                  <c:v>0.62260000000000004</c:v>
                </c:pt>
                <c:pt idx="3114">
                  <c:v>0.62280000000000002</c:v>
                </c:pt>
                <c:pt idx="3115">
                  <c:v>0.623</c:v>
                </c:pt>
                <c:pt idx="3116">
                  <c:v>0.62319999999999998</c:v>
                </c:pt>
                <c:pt idx="3117">
                  <c:v>0.62339999999999995</c:v>
                </c:pt>
                <c:pt idx="3118">
                  <c:v>0.62360000000000004</c:v>
                </c:pt>
                <c:pt idx="3119">
                  <c:v>0.62380000000000002</c:v>
                </c:pt>
                <c:pt idx="3120">
                  <c:v>0.624</c:v>
                </c:pt>
                <c:pt idx="3121">
                  <c:v>0.62419999999999998</c:v>
                </c:pt>
                <c:pt idx="3122">
                  <c:v>0.62439999999999996</c:v>
                </c:pt>
                <c:pt idx="3123">
                  <c:v>0.62460000000000004</c:v>
                </c:pt>
                <c:pt idx="3124">
                  <c:v>0.62480000000000002</c:v>
                </c:pt>
                <c:pt idx="3125">
                  <c:v>0.625</c:v>
                </c:pt>
                <c:pt idx="3126">
                  <c:v>0.62519999999999998</c:v>
                </c:pt>
                <c:pt idx="3127">
                  <c:v>0.62539999999999996</c:v>
                </c:pt>
                <c:pt idx="3128">
                  <c:v>0.62560000000000004</c:v>
                </c:pt>
                <c:pt idx="3129">
                  <c:v>0.62580000000000002</c:v>
                </c:pt>
                <c:pt idx="3130">
                  <c:v>0.626</c:v>
                </c:pt>
                <c:pt idx="3131">
                  <c:v>0.62619999999999998</c:v>
                </c:pt>
                <c:pt idx="3132">
                  <c:v>0.62639999999999996</c:v>
                </c:pt>
                <c:pt idx="3133">
                  <c:v>0.62660000000000005</c:v>
                </c:pt>
                <c:pt idx="3134">
                  <c:v>0.62680000000000002</c:v>
                </c:pt>
                <c:pt idx="3135">
                  <c:v>0.627</c:v>
                </c:pt>
                <c:pt idx="3136">
                  <c:v>0.62719999999999998</c:v>
                </c:pt>
                <c:pt idx="3137">
                  <c:v>0.62739999999999996</c:v>
                </c:pt>
                <c:pt idx="3138">
                  <c:v>0.62760000000000005</c:v>
                </c:pt>
                <c:pt idx="3139">
                  <c:v>0.62780000000000002</c:v>
                </c:pt>
                <c:pt idx="3140">
                  <c:v>0.628</c:v>
                </c:pt>
                <c:pt idx="3141">
                  <c:v>0.62819999999999998</c:v>
                </c:pt>
                <c:pt idx="3142">
                  <c:v>0.62839999999999996</c:v>
                </c:pt>
                <c:pt idx="3143">
                  <c:v>0.62860000000000005</c:v>
                </c:pt>
                <c:pt idx="3144">
                  <c:v>0.62880000000000003</c:v>
                </c:pt>
                <c:pt idx="3145">
                  <c:v>0.629</c:v>
                </c:pt>
                <c:pt idx="3146">
                  <c:v>0.62919999999999998</c:v>
                </c:pt>
                <c:pt idx="3147">
                  <c:v>0.62939999999999996</c:v>
                </c:pt>
                <c:pt idx="3148">
                  <c:v>0.62960000000000005</c:v>
                </c:pt>
                <c:pt idx="3149">
                  <c:v>0.62980000000000003</c:v>
                </c:pt>
                <c:pt idx="3150">
                  <c:v>0.63</c:v>
                </c:pt>
                <c:pt idx="3151">
                  <c:v>0.63019999999999998</c:v>
                </c:pt>
                <c:pt idx="3152">
                  <c:v>0.63039999999999996</c:v>
                </c:pt>
                <c:pt idx="3153">
                  <c:v>0.63060000000000005</c:v>
                </c:pt>
                <c:pt idx="3154">
                  <c:v>0.63080000000000003</c:v>
                </c:pt>
                <c:pt idx="3155">
                  <c:v>0.63100000000000001</c:v>
                </c:pt>
                <c:pt idx="3156">
                  <c:v>0.63119999999999998</c:v>
                </c:pt>
                <c:pt idx="3157">
                  <c:v>0.63139999999999996</c:v>
                </c:pt>
                <c:pt idx="3158">
                  <c:v>0.63160000000000005</c:v>
                </c:pt>
                <c:pt idx="3159">
                  <c:v>0.63180000000000003</c:v>
                </c:pt>
                <c:pt idx="3160">
                  <c:v>0.63200000000000001</c:v>
                </c:pt>
                <c:pt idx="3161">
                  <c:v>0.63219999999999998</c:v>
                </c:pt>
                <c:pt idx="3162">
                  <c:v>0.63239999999999996</c:v>
                </c:pt>
                <c:pt idx="3163">
                  <c:v>0.63260000000000005</c:v>
                </c:pt>
                <c:pt idx="3164">
                  <c:v>0.63280000000000003</c:v>
                </c:pt>
                <c:pt idx="3165">
                  <c:v>0.63300000000000001</c:v>
                </c:pt>
                <c:pt idx="3166">
                  <c:v>0.63319999999999999</c:v>
                </c:pt>
                <c:pt idx="3167">
                  <c:v>0.63339999999999996</c:v>
                </c:pt>
                <c:pt idx="3168">
                  <c:v>0.63360000000000005</c:v>
                </c:pt>
                <c:pt idx="3169">
                  <c:v>0.63380000000000003</c:v>
                </c:pt>
                <c:pt idx="3170">
                  <c:v>0.63400000000000001</c:v>
                </c:pt>
                <c:pt idx="3171">
                  <c:v>0.63419999999999999</c:v>
                </c:pt>
                <c:pt idx="3172">
                  <c:v>0.63439999999999996</c:v>
                </c:pt>
                <c:pt idx="3173">
                  <c:v>0.63460000000000005</c:v>
                </c:pt>
                <c:pt idx="3174">
                  <c:v>0.63480000000000003</c:v>
                </c:pt>
                <c:pt idx="3175">
                  <c:v>0.63500000000000001</c:v>
                </c:pt>
                <c:pt idx="3176">
                  <c:v>0.63519999999999999</c:v>
                </c:pt>
                <c:pt idx="3177">
                  <c:v>0.63539999999999996</c:v>
                </c:pt>
                <c:pt idx="3178">
                  <c:v>0.63560000000000005</c:v>
                </c:pt>
                <c:pt idx="3179">
                  <c:v>0.63580000000000003</c:v>
                </c:pt>
                <c:pt idx="3180">
                  <c:v>0.63600000000000001</c:v>
                </c:pt>
                <c:pt idx="3181">
                  <c:v>0.63619999999999999</c:v>
                </c:pt>
                <c:pt idx="3182">
                  <c:v>0.63639999999999997</c:v>
                </c:pt>
                <c:pt idx="3183">
                  <c:v>0.63660000000000005</c:v>
                </c:pt>
                <c:pt idx="3184">
                  <c:v>0.63680000000000003</c:v>
                </c:pt>
                <c:pt idx="3185">
                  <c:v>0.63700000000000001</c:v>
                </c:pt>
                <c:pt idx="3186">
                  <c:v>0.63719999999999999</c:v>
                </c:pt>
                <c:pt idx="3187">
                  <c:v>0.63739999999999997</c:v>
                </c:pt>
                <c:pt idx="3188">
                  <c:v>0.63759999999999994</c:v>
                </c:pt>
                <c:pt idx="3189">
                  <c:v>0.63780000000000003</c:v>
                </c:pt>
                <c:pt idx="3190">
                  <c:v>0.63800000000000001</c:v>
                </c:pt>
                <c:pt idx="3191">
                  <c:v>0.63819999999999999</c:v>
                </c:pt>
                <c:pt idx="3192">
                  <c:v>0.63839999999999997</c:v>
                </c:pt>
                <c:pt idx="3193">
                  <c:v>0.63859999999999995</c:v>
                </c:pt>
                <c:pt idx="3194">
                  <c:v>0.63880000000000003</c:v>
                </c:pt>
                <c:pt idx="3195">
                  <c:v>0.63900000000000001</c:v>
                </c:pt>
                <c:pt idx="3196">
                  <c:v>0.63919999999999999</c:v>
                </c:pt>
                <c:pt idx="3197">
                  <c:v>0.63939999999999997</c:v>
                </c:pt>
                <c:pt idx="3198">
                  <c:v>0.63959999999999995</c:v>
                </c:pt>
                <c:pt idx="3199">
                  <c:v>0.63980000000000004</c:v>
                </c:pt>
                <c:pt idx="3200">
                  <c:v>0.64</c:v>
                </c:pt>
                <c:pt idx="3201">
                  <c:v>0.64019999999999999</c:v>
                </c:pt>
                <c:pt idx="3202">
                  <c:v>0.64039999999999997</c:v>
                </c:pt>
                <c:pt idx="3203">
                  <c:v>0.64059999999999995</c:v>
                </c:pt>
                <c:pt idx="3204">
                  <c:v>0.64080000000000004</c:v>
                </c:pt>
                <c:pt idx="3205">
                  <c:v>0.64100000000000001</c:v>
                </c:pt>
                <c:pt idx="3206">
                  <c:v>0.64119999999999999</c:v>
                </c:pt>
                <c:pt idx="3207">
                  <c:v>0.64139999999999997</c:v>
                </c:pt>
                <c:pt idx="3208">
                  <c:v>0.64159999999999995</c:v>
                </c:pt>
                <c:pt idx="3209">
                  <c:v>0.64180000000000004</c:v>
                </c:pt>
                <c:pt idx="3210">
                  <c:v>0.64200000000000002</c:v>
                </c:pt>
                <c:pt idx="3211">
                  <c:v>0.64219999999999999</c:v>
                </c:pt>
                <c:pt idx="3212">
                  <c:v>0.64239999999999997</c:v>
                </c:pt>
                <c:pt idx="3213">
                  <c:v>0.64259999999999995</c:v>
                </c:pt>
                <c:pt idx="3214">
                  <c:v>0.64280000000000004</c:v>
                </c:pt>
                <c:pt idx="3215">
                  <c:v>0.64300000000000002</c:v>
                </c:pt>
                <c:pt idx="3216">
                  <c:v>0.64319999999999999</c:v>
                </c:pt>
                <c:pt idx="3217">
                  <c:v>0.64339999999999997</c:v>
                </c:pt>
                <c:pt idx="3218">
                  <c:v>0.64359999999999995</c:v>
                </c:pt>
                <c:pt idx="3219">
                  <c:v>0.64380000000000004</c:v>
                </c:pt>
                <c:pt idx="3220">
                  <c:v>0.64400000000000002</c:v>
                </c:pt>
                <c:pt idx="3221">
                  <c:v>0.64419999999999999</c:v>
                </c:pt>
                <c:pt idx="3222">
                  <c:v>0.64439999999999997</c:v>
                </c:pt>
                <c:pt idx="3223">
                  <c:v>0.64459999999999995</c:v>
                </c:pt>
                <c:pt idx="3224">
                  <c:v>0.64480000000000004</c:v>
                </c:pt>
                <c:pt idx="3225">
                  <c:v>0.64500000000000002</c:v>
                </c:pt>
                <c:pt idx="3226">
                  <c:v>0.6452</c:v>
                </c:pt>
                <c:pt idx="3227">
                  <c:v>0.64539999999999997</c:v>
                </c:pt>
                <c:pt idx="3228">
                  <c:v>0.64559999999999995</c:v>
                </c:pt>
                <c:pt idx="3229">
                  <c:v>0.64580000000000004</c:v>
                </c:pt>
                <c:pt idx="3230">
                  <c:v>0.64600000000000002</c:v>
                </c:pt>
                <c:pt idx="3231">
                  <c:v>0.6462</c:v>
                </c:pt>
                <c:pt idx="3232">
                  <c:v>0.64639999999999997</c:v>
                </c:pt>
                <c:pt idx="3233">
                  <c:v>0.64659999999999995</c:v>
                </c:pt>
                <c:pt idx="3234">
                  <c:v>0.64680000000000004</c:v>
                </c:pt>
                <c:pt idx="3235">
                  <c:v>0.64700000000000002</c:v>
                </c:pt>
                <c:pt idx="3236">
                  <c:v>0.6472</c:v>
                </c:pt>
                <c:pt idx="3237">
                  <c:v>0.64739999999999998</c:v>
                </c:pt>
                <c:pt idx="3238">
                  <c:v>0.64759999999999995</c:v>
                </c:pt>
                <c:pt idx="3239">
                  <c:v>0.64780000000000004</c:v>
                </c:pt>
                <c:pt idx="3240">
                  <c:v>0.64800000000000002</c:v>
                </c:pt>
                <c:pt idx="3241">
                  <c:v>0.6482</c:v>
                </c:pt>
                <c:pt idx="3242">
                  <c:v>0.64839999999999998</c:v>
                </c:pt>
                <c:pt idx="3243">
                  <c:v>0.64859999999999995</c:v>
                </c:pt>
                <c:pt idx="3244">
                  <c:v>0.64880000000000004</c:v>
                </c:pt>
                <c:pt idx="3245">
                  <c:v>0.64900000000000002</c:v>
                </c:pt>
                <c:pt idx="3246">
                  <c:v>0.6492</c:v>
                </c:pt>
                <c:pt idx="3247">
                  <c:v>0.64939999999999998</c:v>
                </c:pt>
                <c:pt idx="3248">
                  <c:v>0.64959999999999996</c:v>
                </c:pt>
                <c:pt idx="3249">
                  <c:v>0.64980000000000004</c:v>
                </c:pt>
                <c:pt idx="3250">
                  <c:v>0.65</c:v>
                </c:pt>
                <c:pt idx="3251">
                  <c:v>0.6502</c:v>
                </c:pt>
                <c:pt idx="3252">
                  <c:v>0.65039999999999998</c:v>
                </c:pt>
                <c:pt idx="3253">
                  <c:v>0.65059999999999996</c:v>
                </c:pt>
                <c:pt idx="3254">
                  <c:v>0.65080000000000005</c:v>
                </c:pt>
                <c:pt idx="3255">
                  <c:v>0.65100000000000002</c:v>
                </c:pt>
                <c:pt idx="3256">
                  <c:v>0.6512</c:v>
                </c:pt>
                <c:pt idx="3257">
                  <c:v>0.65139999999999998</c:v>
                </c:pt>
                <c:pt idx="3258">
                  <c:v>0.65159999999999996</c:v>
                </c:pt>
                <c:pt idx="3259">
                  <c:v>0.65180000000000005</c:v>
                </c:pt>
                <c:pt idx="3260">
                  <c:v>0.65200000000000002</c:v>
                </c:pt>
                <c:pt idx="3261">
                  <c:v>0.6522</c:v>
                </c:pt>
                <c:pt idx="3262">
                  <c:v>0.65239999999999998</c:v>
                </c:pt>
                <c:pt idx="3263">
                  <c:v>0.65259999999999996</c:v>
                </c:pt>
                <c:pt idx="3264">
                  <c:v>0.65280000000000005</c:v>
                </c:pt>
                <c:pt idx="3265">
                  <c:v>0.65300000000000002</c:v>
                </c:pt>
                <c:pt idx="3266">
                  <c:v>0.6532</c:v>
                </c:pt>
                <c:pt idx="3267">
                  <c:v>0.65339999999999998</c:v>
                </c:pt>
                <c:pt idx="3268">
                  <c:v>0.65359999999999996</c:v>
                </c:pt>
                <c:pt idx="3269">
                  <c:v>0.65380000000000005</c:v>
                </c:pt>
                <c:pt idx="3270">
                  <c:v>0.65400000000000003</c:v>
                </c:pt>
                <c:pt idx="3271">
                  <c:v>0.6542</c:v>
                </c:pt>
                <c:pt idx="3272">
                  <c:v>0.65439999999999998</c:v>
                </c:pt>
                <c:pt idx="3273">
                  <c:v>0.65459999999999996</c:v>
                </c:pt>
                <c:pt idx="3274">
                  <c:v>0.65480000000000005</c:v>
                </c:pt>
                <c:pt idx="3275">
                  <c:v>0.65500000000000003</c:v>
                </c:pt>
                <c:pt idx="3276">
                  <c:v>0.6552</c:v>
                </c:pt>
                <c:pt idx="3277">
                  <c:v>0.65539999999999998</c:v>
                </c:pt>
                <c:pt idx="3278">
                  <c:v>0.65559999999999996</c:v>
                </c:pt>
                <c:pt idx="3279">
                  <c:v>0.65580000000000005</c:v>
                </c:pt>
                <c:pt idx="3280">
                  <c:v>0.65600000000000003</c:v>
                </c:pt>
                <c:pt idx="3281">
                  <c:v>0.65620000000000001</c:v>
                </c:pt>
                <c:pt idx="3282">
                  <c:v>0.65639999999999998</c:v>
                </c:pt>
                <c:pt idx="3283">
                  <c:v>0.65659999999999996</c:v>
                </c:pt>
                <c:pt idx="3284">
                  <c:v>0.65680000000000005</c:v>
                </c:pt>
                <c:pt idx="3285">
                  <c:v>0.65700000000000003</c:v>
                </c:pt>
                <c:pt idx="3286">
                  <c:v>0.65720000000000001</c:v>
                </c:pt>
                <c:pt idx="3287">
                  <c:v>0.65739999999999998</c:v>
                </c:pt>
                <c:pt idx="3288">
                  <c:v>0.65759999999999996</c:v>
                </c:pt>
                <c:pt idx="3289">
                  <c:v>0.65780000000000005</c:v>
                </c:pt>
                <c:pt idx="3290">
                  <c:v>0.65800000000000003</c:v>
                </c:pt>
                <c:pt idx="3291">
                  <c:v>0.65820000000000001</c:v>
                </c:pt>
                <c:pt idx="3292">
                  <c:v>0.65839999999999999</c:v>
                </c:pt>
                <c:pt idx="3293">
                  <c:v>0.65859999999999996</c:v>
                </c:pt>
                <c:pt idx="3294">
                  <c:v>0.65880000000000005</c:v>
                </c:pt>
                <c:pt idx="3295">
                  <c:v>0.65900000000000003</c:v>
                </c:pt>
                <c:pt idx="3296">
                  <c:v>0.65920000000000001</c:v>
                </c:pt>
                <c:pt idx="3297">
                  <c:v>0.65939999999999999</c:v>
                </c:pt>
                <c:pt idx="3298">
                  <c:v>0.65959999999999996</c:v>
                </c:pt>
                <c:pt idx="3299">
                  <c:v>0.65980000000000005</c:v>
                </c:pt>
                <c:pt idx="3300">
                  <c:v>0.66</c:v>
                </c:pt>
                <c:pt idx="3301">
                  <c:v>0.66020000000000001</c:v>
                </c:pt>
                <c:pt idx="3302">
                  <c:v>0.66039999999999999</c:v>
                </c:pt>
                <c:pt idx="3303">
                  <c:v>0.66059999999999997</c:v>
                </c:pt>
                <c:pt idx="3304">
                  <c:v>0.66080000000000005</c:v>
                </c:pt>
                <c:pt idx="3305">
                  <c:v>0.66100000000000003</c:v>
                </c:pt>
                <c:pt idx="3306">
                  <c:v>0.66120000000000001</c:v>
                </c:pt>
                <c:pt idx="3307">
                  <c:v>0.66139999999999999</c:v>
                </c:pt>
                <c:pt idx="3308">
                  <c:v>0.66159999999999997</c:v>
                </c:pt>
                <c:pt idx="3309">
                  <c:v>0.66180000000000005</c:v>
                </c:pt>
                <c:pt idx="3310">
                  <c:v>0.66200000000000003</c:v>
                </c:pt>
                <c:pt idx="3311">
                  <c:v>0.66220000000000001</c:v>
                </c:pt>
                <c:pt idx="3312">
                  <c:v>0.66239999999999999</c:v>
                </c:pt>
                <c:pt idx="3313">
                  <c:v>0.66259999999999997</c:v>
                </c:pt>
                <c:pt idx="3314">
                  <c:v>0.66279999999999994</c:v>
                </c:pt>
                <c:pt idx="3315">
                  <c:v>0.66300000000000003</c:v>
                </c:pt>
                <c:pt idx="3316">
                  <c:v>0.66320000000000001</c:v>
                </c:pt>
                <c:pt idx="3317">
                  <c:v>0.66339999999999999</c:v>
                </c:pt>
                <c:pt idx="3318">
                  <c:v>0.66359999999999997</c:v>
                </c:pt>
                <c:pt idx="3319">
                  <c:v>0.66379999999999995</c:v>
                </c:pt>
                <c:pt idx="3320">
                  <c:v>0.66400000000000003</c:v>
                </c:pt>
                <c:pt idx="3321">
                  <c:v>0.66420000000000001</c:v>
                </c:pt>
                <c:pt idx="3322">
                  <c:v>0.66439999999999999</c:v>
                </c:pt>
                <c:pt idx="3323">
                  <c:v>0.66459999999999997</c:v>
                </c:pt>
                <c:pt idx="3324">
                  <c:v>0.66479999999999995</c:v>
                </c:pt>
                <c:pt idx="3325">
                  <c:v>0.66500000000000004</c:v>
                </c:pt>
                <c:pt idx="3326">
                  <c:v>0.66520000000000001</c:v>
                </c:pt>
                <c:pt idx="3327">
                  <c:v>0.66539999999999999</c:v>
                </c:pt>
                <c:pt idx="3328">
                  <c:v>0.66559999999999997</c:v>
                </c:pt>
                <c:pt idx="3329">
                  <c:v>0.66579999999999995</c:v>
                </c:pt>
                <c:pt idx="3330">
                  <c:v>0.66600000000000004</c:v>
                </c:pt>
                <c:pt idx="3331">
                  <c:v>0.66620000000000001</c:v>
                </c:pt>
                <c:pt idx="3332">
                  <c:v>0.66639999999999999</c:v>
                </c:pt>
                <c:pt idx="3333">
                  <c:v>0.66659999999999997</c:v>
                </c:pt>
                <c:pt idx="3334">
                  <c:v>0.66679999999999995</c:v>
                </c:pt>
                <c:pt idx="3335">
                  <c:v>0.66700000000000004</c:v>
                </c:pt>
                <c:pt idx="3336">
                  <c:v>0.66720000000000002</c:v>
                </c:pt>
                <c:pt idx="3337">
                  <c:v>0.66739999999999999</c:v>
                </c:pt>
                <c:pt idx="3338">
                  <c:v>0.66759999999999997</c:v>
                </c:pt>
                <c:pt idx="3339">
                  <c:v>0.66779999999999995</c:v>
                </c:pt>
                <c:pt idx="3340">
                  <c:v>0.66800000000000004</c:v>
                </c:pt>
                <c:pt idx="3341">
                  <c:v>0.66820000000000002</c:v>
                </c:pt>
                <c:pt idx="3342">
                  <c:v>0.66839999999999999</c:v>
                </c:pt>
                <c:pt idx="3343">
                  <c:v>0.66859999999999997</c:v>
                </c:pt>
                <c:pt idx="3344">
                  <c:v>0.66879999999999995</c:v>
                </c:pt>
                <c:pt idx="3345">
                  <c:v>0.66900000000000004</c:v>
                </c:pt>
                <c:pt idx="3346">
                  <c:v>0.66920000000000002</c:v>
                </c:pt>
                <c:pt idx="3347">
                  <c:v>0.6694</c:v>
                </c:pt>
                <c:pt idx="3348">
                  <c:v>0.66959999999999997</c:v>
                </c:pt>
                <c:pt idx="3349">
                  <c:v>0.66979999999999995</c:v>
                </c:pt>
                <c:pt idx="3350">
                  <c:v>0.67</c:v>
                </c:pt>
                <c:pt idx="3351">
                  <c:v>0.67020000000000002</c:v>
                </c:pt>
                <c:pt idx="3352">
                  <c:v>0.6704</c:v>
                </c:pt>
                <c:pt idx="3353">
                  <c:v>0.67059999999999997</c:v>
                </c:pt>
                <c:pt idx="3354">
                  <c:v>0.67079999999999995</c:v>
                </c:pt>
                <c:pt idx="3355">
                  <c:v>0.67100000000000004</c:v>
                </c:pt>
                <c:pt idx="3356">
                  <c:v>0.67120000000000002</c:v>
                </c:pt>
                <c:pt idx="3357">
                  <c:v>0.6714</c:v>
                </c:pt>
                <c:pt idx="3358">
                  <c:v>0.67159999999999997</c:v>
                </c:pt>
                <c:pt idx="3359">
                  <c:v>0.67179999999999995</c:v>
                </c:pt>
                <c:pt idx="3360">
                  <c:v>0.67200000000000004</c:v>
                </c:pt>
                <c:pt idx="3361">
                  <c:v>0.67220000000000002</c:v>
                </c:pt>
                <c:pt idx="3362">
                  <c:v>0.6724</c:v>
                </c:pt>
                <c:pt idx="3363">
                  <c:v>0.67259999999999998</c:v>
                </c:pt>
                <c:pt idx="3364">
                  <c:v>0.67279999999999995</c:v>
                </c:pt>
                <c:pt idx="3365">
                  <c:v>0.67300000000000004</c:v>
                </c:pt>
                <c:pt idx="3366">
                  <c:v>0.67320000000000002</c:v>
                </c:pt>
                <c:pt idx="3367">
                  <c:v>0.6734</c:v>
                </c:pt>
                <c:pt idx="3368">
                  <c:v>0.67359999999999998</c:v>
                </c:pt>
                <c:pt idx="3369">
                  <c:v>0.67379999999999995</c:v>
                </c:pt>
                <c:pt idx="3370">
                  <c:v>0.67400000000000004</c:v>
                </c:pt>
                <c:pt idx="3371">
                  <c:v>0.67420000000000002</c:v>
                </c:pt>
                <c:pt idx="3372">
                  <c:v>0.6744</c:v>
                </c:pt>
                <c:pt idx="3373">
                  <c:v>0.67459999999999998</c:v>
                </c:pt>
                <c:pt idx="3374">
                  <c:v>0.67479999999999996</c:v>
                </c:pt>
                <c:pt idx="3375">
                  <c:v>0.67500000000000004</c:v>
                </c:pt>
                <c:pt idx="3376">
                  <c:v>0.67520000000000002</c:v>
                </c:pt>
                <c:pt idx="3377">
                  <c:v>0.6754</c:v>
                </c:pt>
                <c:pt idx="3378">
                  <c:v>0.67559999999999998</c:v>
                </c:pt>
                <c:pt idx="3379">
                  <c:v>0.67579999999999996</c:v>
                </c:pt>
                <c:pt idx="3380">
                  <c:v>0.67600000000000005</c:v>
                </c:pt>
                <c:pt idx="3381">
                  <c:v>0.67620000000000002</c:v>
                </c:pt>
                <c:pt idx="3382">
                  <c:v>0.6764</c:v>
                </c:pt>
                <c:pt idx="3383">
                  <c:v>0.67659999999999998</c:v>
                </c:pt>
                <c:pt idx="3384">
                  <c:v>0.67679999999999996</c:v>
                </c:pt>
                <c:pt idx="3385">
                  <c:v>0.67700000000000005</c:v>
                </c:pt>
                <c:pt idx="3386">
                  <c:v>0.67720000000000002</c:v>
                </c:pt>
                <c:pt idx="3387">
                  <c:v>0.6774</c:v>
                </c:pt>
                <c:pt idx="3388">
                  <c:v>0.67759999999999998</c:v>
                </c:pt>
                <c:pt idx="3389">
                  <c:v>0.67779999999999996</c:v>
                </c:pt>
                <c:pt idx="3390">
                  <c:v>0.67800000000000005</c:v>
                </c:pt>
                <c:pt idx="3391">
                  <c:v>0.67820000000000003</c:v>
                </c:pt>
                <c:pt idx="3392">
                  <c:v>0.6784</c:v>
                </c:pt>
                <c:pt idx="3393">
                  <c:v>0.67859999999999998</c:v>
                </c:pt>
                <c:pt idx="3394">
                  <c:v>0.67879999999999996</c:v>
                </c:pt>
                <c:pt idx="3395">
                  <c:v>0.67900000000000005</c:v>
                </c:pt>
                <c:pt idx="3396">
                  <c:v>0.67920000000000003</c:v>
                </c:pt>
                <c:pt idx="3397">
                  <c:v>0.6794</c:v>
                </c:pt>
                <c:pt idx="3398">
                  <c:v>0.67959999999999998</c:v>
                </c:pt>
                <c:pt idx="3399">
                  <c:v>0.67979999999999996</c:v>
                </c:pt>
                <c:pt idx="3400">
                  <c:v>0.68</c:v>
                </c:pt>
                <c:pt idx="3401">
                  <c:v>0.68020000000000003</c:v>
                </c:pt>
                <c:pt idx="3402">
                  <c:v>0.6804</c:v>
                </c:pt>
                <c:pt idx="3403">
                  <c:v>0.68059999999999998</c:v>
                </c:pt>
                <c:pt idx="3404">
                  <c:v>0.68079999999999996</c:v>
                </c:pt>
                <c:pt idx="3405">
                  <c:v>0.68100000000000005</c:v>
                </c:pt>
                <c:pt idx="3406">
                  <c:v>0.68120000000000003</c:v>
                </c:pt>
                <c:pt idx="3407">
                  <c:v>0.68140000000000001</c:v>
                </c:pt>
                <c:pt idx="3408">
                  <c:v>0.68159999999999998</c:v>
                </c:pt>
                <c:pt idx="3409">
                  <c:v>0.68179999999999996</c:v>
                </c:pt>
                <c:pt idx="3410">
                  <c:v>0.68200000000000005</c:v>
                </c:pt>
                <c:pt idx="3411">
                  <c:v>0.68220000000000003</c:v>
                </c:pt>
                <c:pt idx="3412">
                  <c:v>0.68240000000000001</c:v>
                </c:pt>
                <c:pt idx="3413">
                  <c:v>0.68259999999999998</c:v>
                </c:pt>
                <c:pt idx="3414">
                  <c:v>0.68279999999999996</c:v>
                </c:pt>
                <c:pt idx="3415">
                  <c:v>0.68300000000000005</c:v>
                </c:pt>
                <c:pt idx="3416">
                  <c:v>0.68320000000000003</c:v>
                </c:pt>
                <c:pt idx="3417">
                  <c:v>0.68340000000000001</c:v>
                </c:pt>
                <c:pt idx="3418">
                  <c:v>0.68359999999999999</c:v>
                </c:pt>
                <c:pt idx="3419">
                  <c:v>0.68379999999999996</c:v>
                </c:pt>
                <c:pt idx="3420">
                  <c:v>0.68400000000000005</c:v>
                </c:pt>
                <c:pt idx="3421">
                  <c:v>0.68420000000000003</c:v>
                </c:pt>
                <c:pt idx="3422">
                  <c:v>0.68440000000000001</c:v>
                </c:pt>
                <c:pt idx="3423">
                  <c:v>0.68459999999999999</c:v>
                </c:pt>
                <c:pt idx="3424">
                  <c:v>0.68479999999999996</c:v>
                </c:pt>
                <c:pt idx="3425">
                  <c:v>0.68500000000000005</c:v>
                </c:pt>
                <c:pt idx="3426">
                  <c:v>0.68520000000000003</c:v>
                </c:pt>
                <c:pt idx="3427">
                  <c:v>0.68540000000000001</c:v>
                </c:pt>
                <c:pt idx="3428">
                  <c:v>0.68559999999999999</c:v>
                </c:pt>
                <c:pt idx="3429">
                  <c:v>0.68579999999999997</c:v>
                </c:pt>
                <c:pt idx="3430">
                  <c:v>0.68600000000000005</c:v>
                </c:pt>
                <c:pt idx="3431">
                  <c:v>0.68620000000000003</c:v>
                </c:pt>
                <c:pt idx="3432">
                  <c:v>0.68640000000000001</c:v>
                </c:pt>
                <c:pt idx="3433">
                  <c:v>0.68659999999999999</c:v>
                </c:pt>
                <c:pt idx="3434">
                  <c:v>0.68679999999999997</c:v>
                </c:pt>
                <c:pt idx="3435">
                  <c:v>0.68700000000000006</c:v>
                </c:pt>
                <c:pt idx="3436">
                  <c:v>0.68720000000000003</c:v>
                </c:pt>
                <c:pt idx="3437">
                  <c:v>0.68740000000000001</c:v>
                </c:pt>
                <c:pt idx="3438">
                  <c:v>0.68759999999999999</c:v>
                </c:pt>
                <c:pt idx="3439">
                  <c:v>0.68779999999999997</c:v>
                </c:pt>
                <c:pt idx="3440">
                  <c:v>0.68799999999999994</c:v>
                </c:pt>
                <c:pt idx="3441">
                  <c:v>0.68820000000000003</c:v>
                </c:pt>
                <c:pt idx="3442">
                  <c:v>0.68840000000000001</c:v>
                </c:pt>
                <c:pt idx="3443">
                  <c:v>0.68859999999999999</c:v>
                </c:pt>
                <c:pt idx="3444">
                  <c:v>0.68879999999999997</c:v>
                </c:pt>
                <c:pt idx="3445">
                  <c:v>0.68899999999999995</c:v>
                </c:pt>
                <c:pt idx="3446">
                  <c:v>0.68920000000000003</c:v>
                </c:pt>
                <c:pt idx="3447">
                  <c:v>0.68940000000000001</c:v>
                </c:pt>
                <c:pt idx="3448">
                  <c:v>0.68959999999999999</c:v>
                </c:pt>
                <c:pt idx="3449">
                  <c:v>0.68979999999999997</c:v>
                </c:pt>
                <c:pt idx="3450">
                  <c:v>0.69</c:v>
                </c:pt>
                <c:pt idx="3451">
                  <c:v>0.69020000000000004</c:v>
                </c:pt>
                <c:pt idx="3452">
                  <c:v>0.69040000000000001</c:v>
                </c:pt>
                <c:pt idx="3453">
                  <c:v>0.69059999999999999</c:v>
                </c:pt>
                <c:pt idx="3454">
                  <c:v>0.69079999999999997</c:v>
                </c:pt>
                <c:pt idx="3455">
                  <c:v>0.69099999999999995</c:v>
                </c:pt>
                <c:pt idx="3456">
                  <c:v>0.69120000000000004</c:v>
                </c:pt>
                <c:pt idx="3457">
                  <c:v>0.69140000000000001</c:v>
                </c:pt>
                <c:pt idx="3458">
                  <c:v>0.69159999999999999</c:v>
                </c:pt>
                <c:pt idx="3459">
                  <c:v>0.69179999999999997</c:v>
                </c:pt>
                <c:pt idx="3460">
                  <c:v>0.69199999999999995</c:v>
                </c:pt>
                <c:pt idx="3461">
                  <c:v>0.69220000000000004</c:v>
                </c:pt>
                <c:pt idx="3462">
                  <c:v>0.69240000000000002</c:v>
                </c:pt>
                <c:pt idx="3463">
                  <c:v>0.69259999999999999</c:v>
                </c:pt>
                <c:pt idx="3464">
                  <c:v>0.69279999999999997</c:v>
                </c:pt>
                <c:pt idx="3465">
                  <c:v>0.69299999999999995</c:v>
                </c:pt>
                <c:pt idx="3466">
                  <c:v>0.69320000000000004</c:v>
                </c:pt>
                <c:pt idx="3467">
                  <c:v>0.69340000000000002</c:v>
                </c:pt>
                <c:pt idx="3468">
                  <c:v>0.69359999999999999</c:v>
                </c:pt>
                <c:pt idx="3469">
                  <c:v>0.69379999999999997</c:v>
                </c:pt>
                <c:pt idx="3470">
                  <c:v>0.69399999999999995</c:v>
                </c:pt>
                <c:pt idx="3471">
                  <c:v>0.69420000000000004</c:v>
                </c:pt>
                <c:pt idx="3472">
                  <c:v>0.69440000000000002</c:v>
                </c:pt>
                <c:pt idx="3473">
                  <c:v>0.6946</c:v>
                </c:pt>
                <c:pt idx="3474">
                  <c:v>0.69479999999999997</c:v>
                </c:pt>
                <c:pt idx="3475">
                  <c:v>0.69499999999999995</c:v>
                </c:pt>
                <c:pt idx="3476">
                  <c:v>0.69520000000000004</c:v>
                </c:pt>
                <c:pt idx="3477">
                  <c:v>0.69540000000000002</c:v>
                </c:pt>
                <c:pt idx="3478">
                  <c:v>0.6956</c:v>
                </c:pt>
                <c:pt idx="3479">
                  <c:v>0.69579999999999997</c:v>
                </c:pt>
                <c:pt idx="3480">
                  <c:v>0.69599999999999995</c:v>
                </c:pt>
                <c:pt idx="3481">
                  <c:v>0.69620000000000004</c:v>
                </c:pt>
                <c:pt idx="3482">
                  <c:v>0.69640000000000002</c:v>
                </c:pt>
                <c:pt idx="3483">
                  <c:v>0.6966</c:v>
                </c:pt>
                <c:pt idx="3484">
                  <c:v>0.69679999999999997</c:v>
                </c:pt>
                <c:pt idx="3485">
                  <c:v>0.69699999999999995</c:v>
                </c:pt>
                <c:pt idx="3486">
                  <c:v>0.69720000000000004</c:v>
                </c:pt>
                <c:pt idx="3487">
                  <c:v>0.69740000000000002</c:v>
                </c:pt>
                <c:pt idx="3488">
                  <c:v>0.6976</c:v>
                </c:pt>
                <c:pt idx="3489">
                  <c:v>0.69779999999999998</c:v>
                </c:pt>
                <c:pt idx="3490">
                  <c:v>0.69799999999999995</c:v>
                </c:pt>
                <c:pt idx="3491">
                  <c:v>0.69820000000000004</c:v>
                </c:pt>
                <c:pt idx="3492">
                  <c:v>0.69840000000000002</c:v>
                </c:pt>
                <c:pt idx="3493">
                  <c:v>0.6986</c:v>
                </c:pt>
                <c:pt idx="3494">
                  <c:v>0.69879999999999998</c:v>
                </c:pt>
                <c:pt idx="3495">
                  <c:v>0.69899999999999995</c:v>
                </c:pt>
                <c:pt idx="3496">
                  <c:v>0.69920000000000004</c:v>
                </c:pt>
                <c:pt idx="3497">
                  <c:v>0.69940000000000002</c:v>
                </c:pt>
                <c:pt idx="3498">
                  <c:v>0.6996</c:v>
                </c:pt>
                <c:pt idx="3499">
                  <c:v>0.69979999999999998</c:v>
                </c:pt>
                <c:pt idx="3500">
                  <c:v>0.7</c:v>
                </c:pt>
                <c:pt idx="3501">
                  <c:v>0.70020000000000004</c:v>
                </c:pt>
                <c:pt idx="3502">
                  <c:v>0.70040000000000002</c:v>
                </c:pt>
                <c:pt idx="3503">
                  <c:v>0.7006</c:v>
                </c:pt>
                <c:pt idx="3504">
                  <c:v>0.70079999999999998</c:v>
                </c:pt>
                <c:pt idx="3505">
                  <c:v>0.70099999999999996</c:v>
                </c:pt>
                <c:pt idx="3506">
                  <c:v>0.70120000000000005</c:v>
                </c:pt>
                <c:pt idx="3507">
                  <c:v>0.70140000000000002</c:v>
                </c:pt>
                <c:pt idx="3508">
                  <c:v>0.7016</c:v>
                </c:pt>
                <c:pt idx="3509">
                  <c:v>0.70179999999999998</c:v>
                </c:pt>
                <c:pt idx="3510">
                  <c:v>0.70199999999999996</c:v>
                </c:pt>
                <c:pt idx="3511">
                  <c:v>0.70220000000000005</c:v>
                </c:pt>
                <c:pt idx="3512">
                  <c:v>0.70240000000000002</c:v>
                </c:pt>
                <c:pt idx="3513">
                  <c:v>0.7026</c:v>
                </c:pt>
                <c:pt idx="3514">
                  <c:v>0.70279999999999998</c:v>
                </c:pt>
                <c:pt idx="3515">
                  <c:v>0.70299999999999996</c:v>
                </c:pt>
                <c:pt idx="3516">
                  <c:v>0.70320000000000005</c:v>
                </c:pt>
                <c:pt idx="3517">
                  <c:v>0.70340000000000003</c:v>
                </c:pt>
                <c:pt idx="3518">
                  <c:v>0.7036</c:v>
                </c:pt>
                <c:pt idx="3519">
                  <c:v>0.70379999999999998</c:v>
                </c:pt>
                <c:pt idx="3520">
                  <c:v>0.70399999999999996</c:v>
                </c:pt>
                <c:pt idx="3521">
                  <c:v>0.70420000000000005</c:v>
                </c:pt>
                <c:pt idx="3522">
                  <c:v>0.70440000000000003</c:v>
                </c:pt>
                <c:pt idx="3523">
                  <c:v>0.7046</c:v>
                </c:pt>
                <c:pt idx="3524">
                  <c:v>0.70479999999999998</c:v>
                </c:pt>
                <c:pt idx="3525">
                  <c:v>0.70499999999999996</c:v>
                </c:pt>
                <c:pt idx="3526">
                  <c:v>0.70520000000000005</c:v>
                </c:pt>
                <c:pt idx="3527">
                  <c:v>0.70540000000000003</c:v>
                </c:pt>
                <c:pt idx="3528">
                  <c:v>0.7056</c:v>
                </c:pt>
                <c:pt idx="3529">
                  <c:v>0.70579999999999998</c:v>
                </c:pt>
                <c:pt idx="3530">
                  <c:v>0.70599999999999996</c:v>
                </c:pt>
                <c:pt idx="3531">
                  <c:v>0.70620000000000005</c:v>
                </c:pt>
                <c:pt idx="3532">
                  <c:v>0.70640000000000003</c:v>
                </c:pt>
                <c:pt idx="3533">
                  <c:v>0.70660000000000001</c:v>
                </c:pt>
                <c:pt idx="3534">
                  <c:v>0.70679999999999998</c:v>
                </c:pt>
                <c:pt idx="3535">
                  <c:v>0.70699999999999996</c:v>
                </c:pt>
                <c:pt idx="3536">
                  <c:v>0.70720000000000005</c:v>
                </c:pt>
                <c:pt idx="3537">
                  <c:v>0.70740000000000003</c:v>
                </c:pt>
                <c:pt idx="3538">
                  <c:v>0.70760000000000001</c:v>
                </c:pt>
                <c:pt idx="3539">
                  <c:v>0.70779999999999998</c:v>
                </c:pt>
                <c:pt idx="3540">
                  <c:v>0.70799999999999996</c:v>
                </c:pt>
                <c:pt idx="3541">
                  <c:v>0.70820000000000005</c:v>
                </c:pt>
                <c:pt idx="3542">
                  <c:v>0.70840000000000003</c:v>
                </c:pt>
                <c:pt idx="3543">
                  <c:v>0.70860000000000001</c:v>
                </c:pt>
                <c:pt idx="3544">
                  <c:v>0.70879999999999999</c:v>
                </c:pt>
                <c:pt idx="3545">
                  <c:v>0.70899999999999996</c:v>
                </c:pt>
                <c:pt idx="3546">
                  <c:v>0.70920000000000005</c:v>
                </c:pt>
                <c:pt idx="3547">
                  <c:v>0.70940000000000003</c:v>
                </c:pt>
                <c:pt idx="3548">
                  <c:v>0.70960000000000001</c:v>
                </c:pt>
                <c:pt idx="3549">
                  <c:v>0.70979999999999999</c:v>
                </c:pt>
                <c:pt idx="3550">
                  <c:v>0.71</c:v>
                </c:pt>
                <c:pt idx="3551">
                  <c:v>0.71020000000000005</c:v>
                </c:pt>
                <c:pt idx="3552">
                  <c:v>0.71040000000000003</c:v>
                </c:pt>
                <c:pt idx="3553">
                  <c:v>0.71060000000000001</c:v>
                </c:pt>
                <c:pt idx="3554">
                  <c:v>0.71079999999999999</c:v>
                </c:pt>
                <c:pt idx="3555">
                  <c:v>0.71099999999999997</c:v>
                </c:pt>
                <c:pt idx="3556">
                  <c:v>0.71120000000000005</c:v>
                </c:pt>
                <c:pt idx="3557">
                  <c:v>0.71140000000000003</c:v>
                </c:pt>
                <c:pt idx="3558">
                  <c:v>0.71160000000000001</c:v>
                </c:pt>
                <c:pt idx="3559">
                  <c:v>0.71179999999999999</c:v>
                </c:pt>
                <c:pt idx="3560">
                  <c:v>0.71199999999999997</c:v>
                </c:pt>
                <c:pt idx="3561">
                  <c:v>0.71220000000000006</c:v>
                </c:pt>
                <c:pt idx="3562">
                  <c:v>0.71240000000000003</c:v>
                </c:pt>
                <c:pt idx="3563">
                  <c:v>0.71260000000000001</c:v>
                </c:pt>
                <c:pt idx="3564">
                  <c:v>0.71279999999999999</c:v>
                </c:pt>
                <c:pt idx="3565">
                  <c:v>0.71299999999999997</c:v>
                </c:pt>
                <c:pt idx="3566">
                  <c:v>0.71319999999999995</c:v>
                </c:pt>
                <c:pt idx="3567">
                  <c:v>0.71340000000000003</c:v>
                </c:pt>
                <c:pt idx="3568">
                  <c:v>0.71360000000000001</c:v>
                </c:pt>
                <c:pt idx="3569">
                  <c:v>0.71379999999999999</c:v>
                </c:pt>
                <c:pt idx="3570">
                  <c:v>0.71399999999999997</c:v>
                </c:pt>
                <c:pt idx="3571">
                  <c:v>0.71419999999999995</c:v>
                </c:pt>
                <c:pt idx="3572">
                  <c:v>0.71440000000000003</c:v>
                </c:pt>
                <c:pt idx="3573">
                  <c:v>0.71460000000000001</c:v>
                </c:pt>
                <c:pt idx="3574">
                  <c:v>0.71479999999999999</c:v>
                </c:pt>
                <c:pt idx="3575">
                  <c:v>0.71499999999999997</c:v>
                </c:pt>
                <c:pt idx="3576">
                  <c:v>0.71519999999999995</c:v>
                </c:pt>
                <c:pt idx="3577">
                  <c:v>0.71540000000000004</c:v>
                </c:pt>
                <c:pt idx="3578">
                  <c:v>0.71560000000000001</c:v>
                </c:pt>
                <c:pt idx="3579">
                  <c:v>0.71579999999999999</c:v>
                </c:pt>
                <c:pt idx="3580">
                  <c:v>0.71599999999999997</c:v>
                </c:pt>
                <c:pt idx="3581">
                  <c:v>0.71619999999999995</c:v>
                </c:pt>
                <c:pt idx="3582">
                  <c:v>0.71640000000000004</c:v>
                </c:pt>
                <c:pt idx="3583">
                  <c:v>0.71660000000000001</c:v>
                </c:pt>
                <c:pt idx="3584">
                  <c:v>0.71679999999999999</c:v>
                </c:pt>
                <c:pt idx="3585">
                  <c:v>0.71699999999999997</c:v>
                </c:pt>
                <c:pt idx="3586">
                  <c:v>0.71719999999999995</c:v>
                </c:pt>
                <c:pt idx="3587">
                  <c:v>0.71740000000000004</c:v>
                </c:pt>
                <c:pt idx="3588">
                  <c:v>0.71760000000000002</c:v>
                </c:pt>
                <c:pt idx="3589">
                  <c:v>0.71779999999999999</c:v>
                </c:pt>
                <c:pt idx="3590">
                  <c:v>0.71799999999999997</c:v>
                </c:pt>
                <c:pt idx="3591">
                  <c:v>0.71819999999999995</c:v>
                </c:pt>
                <c:pt idx="3592">
                  <c:v>0.71840000000000004</c:v>
                </c:pt>
                <c:pt idx="3593">
                  <c:v>0.71860000000000002</c:v>
                </c:pt>
                <c:pt idx="3594">
                  <c:v>0.71879999999999999</c:v>
                </c:pt>
                <c:pt idx="3595">
                  <c:v>0.71899999999999997</c:v>
                </c:pt>
                <c:pt idx="3596">
                  <c:v>0.71919999999999995</c:v>
                </c:pt>
                <c:pt idx="3597">
                  <c:v>0.71940000000000004</c:v>
                </c:pt>
                <c:pt idx="3598">
                  <c:v>0.71960000000000002</c:v>
                </c:pt>
                <c:pt idx="3599">
                  <c:v>0.7198</c:v>
                </c:pt>
                <c:pt idx="3600">
                  <c:v>0.72</c:v>
                </c:pt>
                <c:pt idx="3601">
                  <c:v>0.72019999999999995</c:v>
                </c:pt>
                <c:pt idx="3602">
                  <c:v>0.72040000000000004</c:v>
                </c:pt>
                <c:pt idx="3603">
                  <c:v>0.72060000000000002</c:v>
                </c:pt>
                <c:pt idx="3604">
                  <c:v>0.7208</c:v>
                </c:pt>
                <c:pt idx="3605">
                  <c:v>0.72099999999999997</c:v>
                </c:pt>
                <c:pt idx="3606">
                  <c:v>0.72119999999999995</c:v>
                </c:pt>
                <c:pt idx="3607">
                  <c:v>0.72140000000000004</c:v>
                </c:pt>
                <c:pt idx="3608">
                  <c:v>0.72160000000000002</c:v>
                </c:pt>
                <c:pt idx="3609">
                  <c:v>0.7218</c:v>
                </c:pt>
                <c:pt idx="3610">
                  <c:v>0.72199999999999998</c:v>
                </c:pt>
                <c:pt idx="3611">
                  <c:v>0.72219999999999995</c:v>
                </c:pt>
                <c:pt idx="3612">
                  <c:v>0.72240000000000004</c:v>
                </c:pt>
                <c:pt idx="3613">
                  <c:v>0.72260000000000002</c:v>
                </c:pt>
                <c:pt idx="3614">
                  <c:v>0.7228</c:v>
                </c:pt>
                <c:pt idx="3615">
                  <c:v>0.72299999999999998</c:v>
                </c:pt>
                <c:pt idx="3616">
                  <c:v>0.72319999999999995</c:v>
                </c:pt>
                <c:pt idx="3617">
                  <c:v>0.72340000000000004</c:v>
                </c:pt>
                <c:pt idx="3618">
                  <c:v>0.72360000000000002</c:v>
                </c:pt>
                <c:pt idx="3619">
                  <c:v>0.7238</c:v>
                </c:pt>
                <c:pt idx="3620">
                  <c:v>0.72399999999999998</c:v>
                </c:pt>
                <c:pt idx="3621">
                  <c:v>0.72419999999999995</c:v>
                </c:pt>
                <c:pt idx="3622">
                  <c:v>0.72440000000000004</c:v>
                </c:pt>
                <c:pt idx="3623">
                  <c:v>0.72460000000000002</c:v>
                </c:pt>
                <c:pt idx="3624">
                  <c:v>0.7248</c:v>
                </c:pt>
                <c:pt idx="3625">
                  <c:v>0.72499999999999998</c:v>
                </c:pt>
                <c:pt idx="3626">
                  <c:v>0.72519999999999996</c:v>
                </c:pt>
                <c:pt idx="3627">
                  <c:v>0.72540000000000004</c:v>
                </c:pt>
                <c:pt idx="3628">
                  <c:v>0.72560000000000002</c:v>
                </c:pt>
                <c:pt idx="3629">
                  <c:v>0.7258</c:v>
                </c:pt>
                <c:pt idx="3630">
                  <c:v>0.72599999999999998</c:v>
                </c:pt>
                <c:pt idx="3631">
                  <c:v>0.72619999999999996</c:v>
                </c:pt>
                <c:pt idx="3632">
                  <c:v>0.72640000000000005</c:v>
                </c:pt>
                <c:pt idx="3633">
                  <c:v>0.72660000000000002</c:v>
                </c:pt>
                <c:pt idx="3634">
                  <c:v>0.7268</c:v>
                </c:pt>
                <c:pt idx="3635">
                  <c:v>0.72699999999999998</c:v>
                </c:pt>
                <c:pt idx="3636">
                  <c:v>0.72719999999999996</c:v>
                </c:pt>
                <c:pt idx="3637">
                  <c:v>0.72740000000000005</c:v>
                </c:pt>
                <c:pt idx="3638">
                  <c:v>0.72760000000000002</c:v>
                </c:pt>
                <c:pt idx="3639">
                  <c:v>0.7278</c:v>
                </c:pt>
                <c:pt idx="3640">
                  <c:v>0.72799999999999998</c:v>
                </c:pt>
                <c:pt idx="3641">
                  <c:v>0.72819999999999996</c:v>
                </c:pt>
                <c:pt idx="3642">
                  <c:v>0.72840000000000005</c:v>
                </c:pt>
                <c:pt idx="3643">
                  <c:v>0.72860000000000003</c:v>
                </c:pt>
                <c:pt idx="3644">
                  <c:v>0.7288</c:v>
                </c:pt>
                <c:pt idx="3645">
                  <c:v>0.72899999999999998</c:v>
                </c:pt>
                <c:pt idx="3646">
                  <c:v>0.72919999999999996</c:v>
                </c:pt>
                <c:pt idx="3647">
                  <c:v>0.72940000000000005</c:v>
                </c:pt>
                <c:pt idx="3648">
                  <c:v>0.72960000000000003</c:v>
                </c:pt>
                <c:pt idx="3649">
                  <c:v>0.7298</c:v>
                </c:pt>
                <c:pt idx="3650">
                  <c:v>0.73</c:v>
                </c:pt>
                <c:pt idx="3651">
                  <c:v>0.73019999999999996</c:v>
                </c:pt>
                <c:pt idx="3652">
                  <c:v>0.73040000000000005</c:v>
                </c:pt>
                <c:pt idx="3653">
                  <c:v>0.73060000000000003</c:v>
                </c:pt>
                <c:pt idx="3654">
                  <c:v>0.73080000000000001</c:v>
                </c:pt>
                <c:pt idx="3655">
                  <c:v>0.73099999999999998</c:v>
                </c:pt>
                <c:pt idx="3656">
                  <c:v>0.73119999999999996</c:v>
                </c:pt>
                <c:pt idx="3657">
                  <c:v>0.73140000000000005</c:v>
                </c:pt>
                <c:pt idx="3658">
                  <c:v>0.73160000000000003</c:v>
                </c:pt>
                <c:pt idx="3659">
                  <c:v>0.73180000000000001</c:v>
                </c:pt>
                <c:pt idx="3660">
                  <c:v>0.73199999999999998</c:v>
                </c:pt>
                <c:pt idx="3661">
                  <c:v>0.73219999999999996</c:v>
                </c:pt>
                <c:pt idx="3662">
                  <c:v>0.73240000000000005</c:v>
                </c:pt>
                <c:pt idx="3663">
                  <c:v>0.73260000000000003</c:v>
                </c:pt>
                <c:pt idx="3664">
                  <c:v>0.73280000000000001</c:v>
                </c:pt>
                <c:pt idx="3665">
                  <c:v>0.73299999999999998</c:v>
                </c:pt>
                <c:pt idx="3666">
                  <c:v>0.73319999999999996</c:v>
                </c:pt>
                <c:pt idx="3667">
                  <c:v>0.73340000000000005</c:v>
                </c:pt>
                <c:pt idx="3668">
                  <c:v>0.73360000000000003</c:v>
                </c:pt>
                <c:pt idx="3669">
                  <c:v>0.73380000000000001</c:v>
                </c:pt>
                <c:pt idx="3670">
                  <c:v>0.73399999999999999</c:v>
                </c:pt>
                <c:pt idx="3671">
                  <c:v>0.73419999999999996</c:v>
                </c:pt>
                <c:pt idx="3672">
                  <c:v>0.73440000000000005</c:v>
                </c:pt>
                <c:pt idx="3673">
                  <c:v>0.73460000000000003</c:v>
                </c:pt>
                <c:pt idx="3674">
                  <c:v>0.73480000000000001</c:v>
                </c:pt>
                <c:pt idx="3675">
                  <c:v>0.73499999999999999</c:v>
                </c:pt>
                <c:pt idx="3676">
                  <c:v>0.73519999999999996</c:v>
                </c:pt>
                <c:pt idx="3677">
                  <c:v>0.73540000000000005</c:v>
                </c:pt>
                <c:pt idx="3678">
                  <c:v>0.73560000000000003</c:v>
                </c:pt>
                <c:pt idx="3679">
                  <c:v>0.73580000000000001</c:v>
                </c:pt>
                <c:pt idx="3680">
                  <c:v>0.73599999999999999</c:v>
                </c:pt>
                <c:pt idx="3681">
                  <c:v>0.73619999999999997</c:v>
                </c:pt>
                <c:pt idx="3682">
                  <c:v>0.73640000000000005</c:v>
                </c:pt>
                <c:pt idx="3683">
                  <c:v>0.73660000000000003</c:v>
                </c:pt>
                <c:pt idx="3684">
                  <c:v>0.73680000000000001</c:v>
                </c:pt>
                <c:pt idx="3685">
                  <c:v>0.73699999999999999</c:v>
                </c:pt>
                <c:pt idx="3686">
                  <c:v>0.73719999999999997</c:v>
                </c:pt>
                <c:pt idx="3687">
                  <c:v>0.73740000000000006</c:v>
                </c:pt>
                <c:pt idx="3688">
                  <c:v>0.73760000000000003</c:v>
                </c:pt>
                <c:pt idx="3689">
                  <c:v>0.73780000000000001</c:v>
                </c:pt>
                <c:pt idx="3690">
                  <c:v>0.73799999999999999</c:v>
                </c:pt>
                <c:pt idx="3691">
                  <c:v>0.73819999999999997</c:v>
                </c:pt>
                <c:pt idx="3692">
                  <c:v>0.73839999999999995</c:v>
                </c:pt>
                <c:pt idx="3693">
                  <c:v>0.73860000000000003</c:v>
                </c:pt>
                <c:pt idx="3694">
                  <c:v>0.73880000000000001</c:v>
                </c:pt>
                <c:pt idx="3695">
                  <c:v>0.73899999999999999</c:v>
                </c:pt>
                <c:pt idx="3696">
                  <c:v>0.73919999999999997</c:v>
                </c:pt>
                <c:pt idx="3697">
                  <c:v>0.73939999999999995</c:v>
                </c:pt>
                <c:pt idx="3698">
                  <c:v>0.73960000000000004</c:v>
                </c:pt>
                <c:pt idx="3699">
                  <c:v>0.73980000000000001</c:v>
                </c:pt>
                <c:pt idx="3700">
                  <c:v>0.74</c:v>
                </c:pt>
                <c:pt idx="3701">
                  <c:v>0.74019999999999997</c:v>
                </c:pt>
                <c:pt idx="3702">
                  <c:v>0.74039999999999995</c:v>
                </c:pt>
                <c:pt idx="3703">
                  <c:v>0.74060000000000004</c:v>
                </c:pt>
                <c:pt idx="3704">
                  <c:v>0.74080000000000001</c:v>
                </c:pt>
                <c:pt idx="3705">
                  <c:v>0.74099999999999999</c:v>
                </c:pt>
                <c:pt idx="3706">
                  <c:v>0.74119999999999997</c:v>
                </c:pt>
                <c:pt idx="3707">
                  <c:v>0.74139999999999995</c:v>
                </c:pt>
                <c:pt idx="3708">
                  <c:v>0.74160000000000004</c:v>
                </c:pt>
                <c:pt idx="3709">
                  <c:v>0.74180000000000001</c:v>
                </c:pt>
                <c:pt idx="3710">
                  <c:v>0.74199999999999999</c:v>
                </c:pt>
                <c:pt idx="3711">
                  <c:v>0.74219999999999997</c:v>
                </c:pt>
                <c:pt idx="3712">
                  <c:v>0.74239999999999995</c:v>
                </c:pt>
                <c:pt idx="3713">
                  <c:v>0.74260000000000004</c:v>
                </c:pt>
                <c:pt idx="3714">
                  <c:v>0.74280000000000002</c:v>
                </c:pt>
                <c:pt idx="3715">
                  <c:v>0.74299999999999999</c:v>
                </c:pt>
                <c:pt idx="3716">
                  <c:v>0.74319999999999997</c:v>
                </c:pt>
                <c:pt idx="3717">
                  <c:v>0.74339999999999995</c:v>
                </c:pt>
                <c:pt idx="3718">
                  <c:v>0.74360000000000004</c:v>
                </c:pt>
                <c:pt idx="3719">
                  <c:v>0.74380000000000002</c:v>
                </c:pt>
                <c:pt idx="3720">
                  <c:v>0.74399999999999999</c:v>
                </c:pt>
                <c:pt idx="3721">
                  <c:v>0.74419999999999997</c:v>
                </c:pt>
                <c:pt idx="3722">
                  <c:v>0.74439999999999995</c:v>
                </c:pt>
                <c:pt idx="3723">
                  <c:v>0.74460000000000004</c:v>
                </c:pt>
                <c:pt idx="3724">
                  <c:v>0.74480000000000002</c:v>
                </c:pt>
                <c:pt idx="3725">
                  <c:v>0.745</c:v>
                </c:pt>
                <c:pt idx="3726">
                  <c:v>0.74519999999999997</c:v>
                </c:pt>
                <c:pt idx="3727">
                  <c:v>0.74539999999999995</c:v>
                </c:pt>
                <c:pt idx="3728">
                  <c:v>0.74560000000000004</c:v>
                </c:pt>
                <c:pt idx="3729">
                  <c:v>0.74580000000000002</c:v>
                </c:pt>
                <c:pt idx="3730">
                  <c:v>0.746</c:v>
                </c:pt>
                <c:pt idx="3731">
                  <c:v>0.74619999999999997</c:v>
                </c:pt>
                <c:pt idx="3732">
                  <c:v>0.74639999999999995</c:v>
                </c:pt>
                <c:pt idx="3733">
                  <c:v>0.74660000000000004</c:v>
                </c:pt>
                <c:pt idx="3734">
                  <c:v>0.74680000000000002</c:v>
                </c:pt>
                <c:pt idx="3735">
                  <c:v>0.747</c:v>
                </c:pt>
                <c:pt idx="3736">
                  <c:v>0.74719999999999998</c:v>
                </c:pt>
                <c:pt idx="3737">
                  <c:v>0.74739999999999995</c:v>
                </c:pt>
                <c:pt idx="3738">
                  <c:v>0.74760000000000004</c:v>
                </c:pt>
                <c:pt idx="3739">
                  <c:v>0.74780000000000002</c:v>
                </c:pt>
                <c:pt idx="3740">
                  <c:v>0.748</c:v>
                </c:pt>
                <c:pt idx="3741">
                  <c:v>0.74819999999999998</c:v>
                </c:pt>
                <c:pt idx="3742">
                  <c:v>0.74839999999999995</c:v>
                </c:pt>
                <c:pt idx="3743">
                  <c:v>0.74860000000000004</c:v>
                </c:pt>
                <c:pt idx="3744">
                  <c:v>0.74880000000000002</c:v>
                </c:pt>
                <c:pt idx="3745">
                  <c:v>0.749</c:v>
                </c:pt>
                <c:pt idx="3746">
                  <c:v>0.74919999999999998</c:v>
                </c:pt>
                <c:pt idx="3747">
                  <c:v>0.74939999999999996</c:v>
                </c:pt>
                <c:pt idx="3748">
                  <c:v>0.74960000000000004</c:v>
                </c:pt>
                <c:pt idx="3749">
                  <c:v>0.74980000000000002</c:v>
                </c:pt>
                <c:pt idx="3750">
                  <c:v>0.75</c:v>
                </c:pt>
                <c:pt idx="3751">
                  <c:v>0.75019999999999998</c:v>
                </c:pt>
                <c:pt idx="3752">
                  <c:v>0.75039999999999996</c:v>
                </c:pt>
                <c:pt idx="3753">
                  <c:v>0.75060000000000004</c:v>
                </c:pt>
                <c:pt idx="3754">
                  <c:v>0.75080000000000002</c:v>
                </c:pt>
                <c:pt idx="3755">
                  <c:v>0.751</c:v>
                </c:pt>
                <c:pt idx="3756">
                  <c:v>0.75119999999999998</c:v>
                </c:pt>
                <c:pt idx="3757">
                  <c:v>0.75139999999999996</c:v>
                </c:pt>
                <c:pt idx="3758">
                  <c:v>0.75160000000000005</c:v>
                </c:pt>
                <c:pt idx="3759">
                  <c:v>0.75180000000000002</c:v>
                </c:pt>
                <c:pt idx="3760">
                  <c:v>0.752</c:v>
                </c:pt>
                <c:pt idx="3761">
                  <c:v>0.75219999999999998</c:v>
                </c:pt>
                <c:pt idx="3762">
                  <c:v>0.75239999999999996</c:v>
                </c:pt>
                <c:pt idx="3763">
                  <c:v>0.75260000000000005</c:v>
                </c:pt>
                <c:pt idx="3764">
                  <c:v>0.75280000000000002</c:v>
                </c:pt>
                <c:pt idx="3765">
                  <c:v>0.753</c:v>
                </c:pt>
                <c:pt idx="3766">
                  <c:v>0.75319999999999998</c:v>
                </c:pt>
                <c:pt idx="3767">
                  <c:v>0.75339999999999996</c:v>
                </c:pt>
                <c:pt idx="3768">
                  <c:v>0.75360000000000005</c:v>
                </c:pt>
                <c:pt idx="3769">
                  <c:v>0.75380000000000003</c:v>
                </c:pt>
                <c:pt idx="3770">
                  <c:v>0.754</c:v>
                </c:pt>
                <c:pt idx="3771">
                  <c:v>0.75419999999999998</c:v>
                </c:pt>
                <c:pt idx="3772">
                  <c:v>0.75439999999999996</c:v>
                </c:pt>
                <c:pt idx="3773">
                  <c:v>0.75460000000000005</c:v>
                </c:pt>
                <c:pt idx="3774">
                  <c:v>0.75480000000000003</c:v>
                </c:pt>
                <c:pt idx="3775">
                  <c:v>0.755</c:v>
                </c:pt>
                <c:pt idx="3776">
                  <c:v>0.75519999999999998</c:v>
                </c:pt>
                <c:pt idx="3777">
                  <c:v>0.75539999999999996</c:v>
                </c:pt>
                <c:pt idx="3778">
                  <c:v>0.75560000000000005</c:v>
                </c:pt>
                <c:pt idx="3779">
                  <c:v>0.75580000000000003</c:v>
                </c:pt>
                <c:pt idx="3780">
                  <c:v>0.75600000000000001</c:v>
                </c:pt>
                <c:pt idx="3781">
                  <c:v>0.75619999999999998</c:v>
                </c:pt>
                <c:pt idx="3782">
                  <c:v>0.75639999999999996</c:v>
                </c:pt>
                <c:pt idx="3783">
                  <c:v>0.75660000000000005</c:v>
                </c:pt>
                <c:pt idx="3784">
                  <c:v>0.75680000000000003</c:v>
                </c:pt>
                <c:pt idx="3785">
                  <c:v>0.75700000000000001</c:v>
                </c:pt>
                <c:pt idx="3786">
                  <c:v>0.75719999999999998</c:v>
                </c:pt>
                <c:pt idx="3787">
                  <c:v>0.75739999999999996</c:v>
                </c:pt>
                <c:pt idx="3788">
                  <c:v>0.75760000000000005</c:v>
                </c:pt>
                <c:pt idx="3789">
                  <c:v>0.75780000000000003</c:v>
                </c:pt>
                <c:pt idx="3790">
                  <c:v>0.75800000000000001</c:v>
                </c:pt>
                <c:pt idx="3791">
                  <c:v>0.75819999999999999</c:v>
                </c:pt>
                <c:pt idx="3792">
                  <c:v>0.75839999999999996</c:v>
                </c:pt>
                <c:pt idx="3793">
                  <c:v>0.75860000000000005</c:v>
                </c:pt>
                <c:pt idx="3794">
                  <c:v>0.75880000000000003</c:v>
                </c:pt>
                <c:pt idx="3795">
                  <c:v>0.75900000000000001</c:v>
                </c:pt>
                <c:pt idx="3796">
                  <c:v>0.75919999999999999</c:v>
                </c:pt>
                <c:pt idx="3797">
                  <c:v>0.75939999999999996</c:v>
                </c:pt>
                <c:pt idx="3798">
                  <c:v>0.75960000000000005</c:v>
                </c:pt>
                <c:pt idx="3799">
                  <c:v>0.75980000000000003</c:v>
                </c:pt>
                <c:pt idx="3800">
                  <c:v>0.76</c:v>
                </c:pt>
                <c:pt idx="3801">
                  <c:v>0.76019999999999999</c:v>
                </c:pt>
                <c:pt idx="3802">
                  <c:v>0.76039999999999996</c:v>
                </c:pt>
                <c:pt idx="3803">
                  <c:v>0.76060000000000005</c:v>
                </c:pt>
                <c:pt idx="3804">
                  <c:v>0.76080000000000003</c:v>
                </c:pt>
                <c:pt idx="3805">
                  <c:v>0.76100000000000001</c:v>
                </c:pt>
                <c:pt idx="3806">
                  <c:v>0.76119999999999999</c:v>
                </c:pt>
                <c:pt idx="3807">
                  <c:v>0.76139999999999997</c:v>
                </c:pt>
                <c:pt idx="3808">
                  <c:v>0.76160000000000005</c:v>
                </c:pt>
                <c:pt idx="3809">
                  <c:v>0.76180000000000003</c:v>
                </c:pt>
                <c:pt idx="3810">
                  <c:v>0.76200000000000001</c:v>
                </c:pt>
                <c:pt idx="3811">
                  <c:v>0.76219999999999999</c:v>
                </c:pt>
                <c:pt idx="3812">
                  <c:v>0.76239999999999997</c:v>
                </c:pt>
                <c:pt idx="3813">
                  <c:v>0.76259999999999994</c:v>
                </c:pt>
                <c:pt idx="3814">
                  <c:v>0.76280000000000003</c:v>
                </c:pt>
                <c:pt idx="3815">
                  <c:v>0.76300000000000001</c:v>
                </c:pt>
                <c:pt idx="3816">
                  <c:v>0.76319999999999999</c:v>
                </c:pt>
                <c:pt idx="3817">
                  <c:v>0.76339999999999997</c:v>
                </c:pt>
                <c:pt idx="3818">
                  <c:v>0.76359999999999995</c:v>
                </c:pt>
                <c:pt idx="3819">
                  <c:v>0.76380000000000003</c:v>
                </c:pt>
                <c:pt idx="3820">
                  <c:v>0.76400000000000001</c:v>
                </c:pt>
                <c:pt idx="3821">
                  <c:v>0.76419999999999999</c:v>
                </c:pt>
                <c:pt idx="3822">
                  <c:v>0.76439999999999997</c:v>
                </c:pt>
                <c:pt idx="3823">
                  <c:v>0.76459999999999995</c:v>
                </c:pt>
                <c:pt idx="3824">
                  <c:v>0.76480000000000004</c:v>
                </c:pt>
                <c:pt idx="3825">
                  <c:v>0.76500000000000001</c:v>
                </c:pt>
                <c:pt idx="3826">
                  <c:v>0.76519999999999999</c:v>
                </c:pt>
                <c:pt idx="3827">
                  <c:v>0.76539999999999997</c:v>
                </c:pt>
                <c:pt idx="3828">
                  <c:v>0.76559999999999995</c:v>
                </c:pt>
                <c:pt idx="3829">
                  <c:v>0.76580000000000004</c:v>
                </c:pt>
                <c:pt idx="3830">
                  <c:v>0.76600000000000001</c:v>
                </c:pt>
                <c:pt idx="3831">
                  <c:v>0.76619999999999999</c:v>
                </c:pt>
                <c:pt idx="3832">
                  <c:v>0.76639999999999997</c:v>
                </c:pt>
                <c:pt idx="3833">
                  <c:v>0.76659999999999995</c:v>
                </c:pt>
                <c:pt idx="3834">
                  <c:v>0.76680000000000004</c:v>
                </c:pt>
                <c:pt idx="3835">
                  <c:v>0.76700000000000002</c:v>
                </c:pt>
                <c:pt idx="3836">
                  <c:v>0.76719999999999999</c:v>
                </c:pt>
                <c:pt idx="3837">
                  <c:v>0.76739999999999997</c:v>
                </c:pt>
                <c:pt idx="3838">
                  <c:v>0.76759999999999995</c:v>
                </c:pt>
                <c:pt idx="3839">
                  <c:v>0.76780000000000004</c:v>
                </c:pt>
                <c:pt idx="3840">
                  <c:v>0.76800000000000002</c:v>
                </c:pt>
                <c:pt idx="3841">
                  <c:v>0.76819999999999999</c:v>
                </c:pt>
                <c:pt idx="3842">
                  <c:v>0.76839999999999997</c:v>
                </c:pt>
                <c:pt idx="3843">
                  <c:v>0.76859999999999995</c:v>
                </c:pt>
                <c:pt idx="3844">
                  <c:v>0.76880000000000004</c:v>
                </c:pt>
                <c:pt idx="3845">
                  <c:v>0.76900000000000002</c:v>
                </c:pt>
                <c:pt idx="3846">
                  <c:v>0.76919999999999999</c:v>
                </c:pt>
                <c:pt idx="3847">
                  <c:v>0.76939999999999997</c:v>
                </c:pt>
                <c:pt idx="3848">
                  <c:v>0.76959999999999995</c:v>
                </c:pt>
                <c:pt idx="3849">
                  <c:v>0.76980000000000004</c:v>
                </c:pt>
                <c:pt idx="3850">
                  <c:v>0.77</c:v>
                </c:pt>
                <c:pt idx="3851">
                  <c:v>0.7702</c:v>
                </c:pt>
                <c:pt idx="3852">
                  <c:v>0.77039999999999997</c:v>
                </c:pt>
                <c:pt idx="3853">
                  <c:v>0.77059999999999995</c:v>
                </c:pt>
                <c:pt idx="3854">
                  <c:v>0.77080000000000004</c:v>
                </c:pt>
                <c:pt idx="3855">
                  <c:v>0.77100000000000002</c:v>
                </c:pt>
                <c:pt idx="3856">
                  <c:v>0.7712</c:v>
                </c:pt>
                <c:pt idx="3857">
                  <c:v>0.77139999999999997</c:v>
                </c:pt>
                <c:pt idx="3858">
                  <c:v>0.77159999999999995</c:v>
                </c:pt>
                <c:pt idx="3859">
                  <c:v>0.77180000000000004</c:v>
                </c:pt>
                <c:pt idx="3860">
                  <c:v>0.77200000000000002</c:v>
                </c:pt>
                <c:pt idx="3861">
                  <c:v>0.7722</c:v>
                </c:pt>
                <c:pt idx="3862">
                  <c:v>0.77239999999999998</c:v>
                </c:pt>
                <c:pt idx="3863">
                  <c:v>0.77259999999999995</c:v>
                </c:pt>
                <c:pt idx="3864">
                  <c:v>0.77280000000000004</c:v>
                </c:pt>
                <c:pt idx="3865">
                  <c:v>0.77300000000000002</c:v>
                </c:pt>
                <c:pt idx="3866">
                  <c:v>0.7732</c:v>
                </c:pt>
                <c:pt idx="3867">
                  <c:v>0.77339999999999998</c:v>
                </c:pt>
                <c:pt idx="3868">
                  <c:v>0.77359999999999995</c:v>
                </c:pt>
                <c:pt idx="3869">
                  <c:v>0.77380000000000004</c:v>
                </c:pt>
                <c:pt idx="3870">
                  <c:v>0.77400000000000002</c:v>
                </c:pt>
                <c:pt idx="3871">
                  <c:v>0.7742</c:v>
                </c:pt>
                <c:pt idx="3872">
                  <c:v>0.77439999999999998</c:v>
                </c:pt>
                <c:pt idx="3873">
                  <c:v>0.77459999999999996</c:v>
                </c:pt>
                <c:pt idx="3874">
                  <c:v>0.77480000000000004</c:v>
                </c:pt>
                <c:pt idx="3875">
                  <c:v>0.77500000000000002</c:v>
                </c:pt>
                <c:pt idx="3876">
                  <c:v>0.7752</c:v>
                </c:pt>
                <c:pt idx="3877">
                  <c:v>0.77539999999999998</c:v>
                </c:pt>
                <c:pt idx="3878">
                  <c:v>0.77559999999999996</c:v>
                </c:pt>
                <c:pt idx="3879">
                  <c:v>0.77580000000000005</c:v>
                </c:pt>
                <c:pt idx="3880">
                  <c:v>0.77600000000000002</c:v>
                </c:pt>
                <c:pt idx="3881">
                  <c:v>0.7762</c:v>
                </c:pt>
                <c:pt idx="3882">
                  <c:v>0.77639999999999998</c:v>
                </c:pt>
                <c:pt idx="3883">
                  <c:v>0.77659999999999996</c:v>
                </c:pt>
                <c:pt idx="3884">
                  <c:v>0.77680000000000005</c:v>
                </c:pt>
                <c:pt idx="3885">
                  <c:v>0.77700000000000002</c:v>
                </c:pt>
                <c:pt idx="3886">
                  <c:v>0.7772</c:v>
                </c:pt>
                <c:pt idx="3887">
                  <c:v>0.77739999999999998</c:v>
                </c:pt>
                <c:pt idx="3888">
                  <c:v>0.77759999999999996</c:v>
                </c:pt>
                <c:pt idx="3889">
                  <c:v>0.77780000000000005</c:v>
                </c:pt>
                <c:pt idx="3890">
                  <c:v>0.77800000000000002</c:v>
                </c:pt>
                <c:pt idx="3891">
                  <c:v>0.7782</c:v>
                </c:pt>
                <c:pt idx="3892">
                  <c:v>0.77839999999999998</c:v>
                </c:pt>
                <c:pt idx="3893">
                  <c:v>0.77859999999999996</c:v>
                </c:pt>
                <c:pt idx="3894">
                  <c:v>0.77880000000000005</c:v>
                </c:pt>
                <c:pt idx="3895">
                  <c:v>0.77900000000000003</c:v>
                </c:pt>
                <c:pt idx="3896">
                  <c:v>0.7792</c:v>
                </c:pt>
                <c:pt idx="3897">
                  <c:v>0.77939999999999998</c:v>
                </c:pt>
                <c:pt idx="3898">
                  <c:v>0.77959999999999996</c:v>
                </c:pt>
                <c:pt idx="3899">
                  <c:v>0.77980000000000005</c:v>
                </c:pt>
                <c:pt idx="3900">
                  <c:v>0.78</c:v>
                </c:pt>
                <c:pt idx="3901">
                  <c:v>0.7802</c:v>
                </c:pt>
                <c:pt idx="3902">
                  <c:v>0.78039999999999998</c:v>
                </c:pt>
                <c:pt idx="3903">
                  <c:v>0.78059999999999996</c:v>
                </c:pt>
                <c:pt idx="3904">
                  <c:v>0.78080000000000005</c:v>
                </c:pt>
                <c:pt idx="3905">
                  <c:v>0.78100000000000003</c:v>
                </c:pt>
                <c:pt idx="3906">
                  <c:v>0.78120000000000001</c:v>
                </c:pt>
                <c:pt idx="3907">
                  <c:v>0.78139999999999998</c:v>
                </c:pt>
                <c:pt idx="3908">
                  <c:v>0.78159999999999996</c:v>
                </c:pt>
                <c:pt idx="3909">
                  <c:v>0.78180000000000005</c:v>
                </c:pt>
                <c:pt idx="3910">
                  <c:v>0.78200000000000003</c:v>
                </c:pt>
                <c:pt idx="3911">
                  <c:v>0.78220000000000001</c:v>
                </c:pt>
                <c:pt idx="3912">
                  <c:v>0.78239999999999998</c:v>
                </c:pt>
                <c:pt idx="3913">
                  <c:v>0.78259999999999996</c:v>
                </c:pt>
                <c:pt idx="3914">
                  <c:v>0.78280000000000005</c:v>
                </c:pt>
                <c:pt idx="3915">
                  <c:v>0.78300000000000003</c:v>
                </c:pt>
                <c:pt idx="3916">
                  <c:v>0.78320000000000001</c:v>
                </c:pt>
                <c:pt idx="3917">
                  <c:v>0.78339999999999999</c:v>
                </c:pt>
                <c:pt idx="3918">
                  <c:v>0.78359999999999996</c:v>
                </c:pt>
                <c:pt idx="3919">
                  <c:v>0.78380000000000005</c:v>
                </c:pt>
                <c:pt idx="3920">
                  <c:v>0.78400000000000003</c:v>
                </c:pt>
                <c:pt idx="3921">
                  <c:v>0.78420000000000001</c:v>
                </c:pt>
                <c:pt idx="3922">
                  <c:v>0.78439999999999999</c:v>
                </c:pt>
                <c:pt idx="3923">
                  <c:v>0.78459999999999996</c:v>
                </c:pt>
                <c:pt idx="3924">
                  <c:v>0.78480000000000005</c:v>
                </c:pt>
                <c:pt idx="3925">
                  <c:v>0.78500000000000003</c:v>
                </c:pt>
                <c:pt idx="3926">
                  <c:v>0.78520000000000001</c:v>
                </c:pt>
                <c:pt idx="3927">
                  <c:v>0.78539999999999999</c:v>
                </c:pt>
                <c:pt idx="3928">
                  <c:v>0.78559999999999997</c:v>
                </c:pt>
                <c:pt idx="3929">
                  <c:v>0.78580000000000005</c:v>
                </c:pt>
                <c:pt idx="3930">
                  <c:v>0.78600000000000003</c:v>
                </c:pt>
                <c:pt idx="3931">
                  <c:v>0.78620000000000001</c:v>
                </c:pt>
                <c:pt idx="3932">
                  <c:v>0.78639999999999999</c:v>
                </c:pt>
                <c:pt idx="3933">
                  <c:v>0.78659999999999997</c:v>
                </c:pt>
                <c:pt idx="3934">
                  <c:v>0.78680000000000005</c:v>
                </c:pt>
                <c:pt idx="3935">
                  <c:v>0.78700000000000003</c:v>
                </c:pt>
                <c:pt idx="3936">
                  <c:v>0.78720000000000001</c:v>
                </c:pt>
                <c:pt idx="3937">
                  <c:v>0.78739999999999999</c:v>
                </c:pt>
                <c:pt idx="3938">
                  <c:v>0.78759999999999997</c:v>
                </c:pt>
                <c:pt idx="3939">
                  <c:v>0.78779999999999994</c:v>
                </c:pt>
                <c:pt idx="3940">
                  <c:v>0.78800000000000003</c:v>
                </c:pt>
                <c:pt idx="3941">
                  <c:v>0.78820000000000001</c:v>
                </c:pt>
                <c:pt idx="3942">
                  <c:v>0.78839999999999999</c:v>
                </c:pt>
                <c:pt idx="3943">
                  <c:v>0.78859999999999997</c:v>
                </c:pt>
                <c:pt idx="3944">
                  <c:v>0.78879999999999995</c:v>
                </c:pt>
                <c:pt idx="3945">
                  <c:v>0.78900000000000003</c:v>
                </c:pt>
                <c:pt idx="3946">
                  <c:v>0.78920000000000001</c:v>
                </c:pt>
                <c:pt idx="3947">
                  <c:v>0.78939999999999999</c:v>
                </c:pt>
                <c:pt idx="3948">
                  <c:v>0.78959999999999997</c:v>
                </c:pt>
                <c:pt idx="3949">
                  <c:v>0.78979999999999995</c:v>
                </c:pt>
                <c:pt idx="3950">
                  <c:v>0.79</c:v>
                </c:pt>
                <c:pt idx="3951">
                  <c:v>0.79020000000000001</c:v>
                </c:pt>
                <c:pt idx="3952">
                  <c:v>0.79039999999999999</c:v>
                </c:pt>
                <c:pt idx="3953">
                  <c:v>0.79059999999999997</c:v>
                </c:pt>
                <c:pt idx="3954">
                  <c:v>0.79079999999999995</c:v>
                </c:pt>
                <c:pt idx="3955">
                  <c:v>0.79100000000000004</c:v>
                </c:pt>
                <c:pt idx="3956">
                  <c:v>0.79120000000000001</c:v>
                </c:pt>
                <c:pt idx="3957">
                  <c:v>0.79139999999999999</c:v>
                </c:pt>
                <c:pt idx="3958">
                  <c:v>0.79159999999999997</c:v>
                </c:pt>
                <c:pt idx="3959">
                  <c:v>0.79179999999999995</c:v>
                </c:pt>
                <c:pt idx="3960">
                  <c:v>0.79200000000000004</c:v>
                </c:pt>
                <c:pt idx="3961">
                  <c:v>0.79220000000000002</c:v>
                </c:pt>
                <c:pt idx="3962">
                  <c:v>0.79239999999999999</c:v>
                </c:pt>
                <c:pt idx="3963">
                  <c:v>0.79259999999999997</c:v>
                </c:pt>
                <c:pt idx="3964">
                  <c:v>0.79279999999999995</c:v>
                </c:pt>
                <c:pt idx="3965">
                  <c:v>0.79300000000000004</c:v>
                </c:pt>
                <c:pt idx="3966">
                  <c:v>0.79320000000000002</c:v>
                </c:pt>
                <c:pt idx="3967">
                  <c:v>0.79339999999999999</c:v>
                </c:pt>
                <c:pt idx="3968">
                  <c:v>0.79359999999999997</c:v>
                </c:pt>
                <c:pt idx="3969">
                  <c:v>0.79379999999999995</c:v>
                </c:pt>
                <c:pt idx="3970">
                  <c:v>0.79400000000000004</c:v>
                </c:pt>
                <c:pt idx="3971">
                  <c:v>0.79420000000000002</c:v>
                </c:pt>
                <c:pt idx="3972">
                  <c:v>0.7944</c:v>
                </c:pt>
                <c:pt idx="3973">
                  <c:v>0.79459999999999997</c:v>
                </c:pt>
                <c:pt idx="3974">
                  <c:v>0.79479999999999995</c:v>
                </c:pt>
                <c:pt idx="3975">
                  <c:v>0.79500000000000004</c:v>
                </c:pt>
                <c:pt idx="3976">
                  <c:v>0.79520000000000002</c:v>
                </c:pt>
                <c:pt idx="3977">
                  <c:v>0.7954</c:v>
                </c:pt>
                <c:pt idx="3978">
                  <c:v>0.79559999999999997</c:v>
                </c:pt>
                <c:pt idx="3979">
                  <c:v>0.79579999999999995</c:v>
                </c:pt>
                <c:pt idx="3980">
                  <c:v>0.79600000000000004</c:v>
                </c:pt>
                <c:pt idx="3981">
                  <c:v>0.79620000000000002</c:v>
                </c:pt>
                <c:pt idx="3982">
                  <c:v>0.7964</c:v>
                </c:pt>
                <c:pt idx="3983">
                  <c:v>0.79659999999999997</c:v>
                </c:pt>
                <c:pt idx="3984">
                  <c:v>0.79679999999999995</c:v>
                </c:pt>
                <c:pt idx="3985">
                  <c:v>0.79700000000000004</c:v>
                </c:pt>
                <c:pt idx="3986">
                  <c:v>0.79720000000000002</c:v>
                </c:pt>
                <c:pt idx="3987">
                  <c:v>0.7974</c:v>
                </c:pt>
                <c:pt idx="3988">
                  <c:v>0.79759999999999998</c:v>
                </c:pt>
                <c:pt idx="3989">
                  <c:v>0.79779999999999995</c:v>
                </c:pt>
                <c:pt idx="3990">
                  <c:v>0.79800000000000004</c:v>
                </c:pt>
                <c:pt idx="3991">
                  <c:v>0.79820000000000002</c:v>
                </c:pt>
                <c:pt idx="3992">
                  <c:v>0.7984</c:v>
                </c:pt>
                <c:pt idx="3993">
                  <c:v>0.79859999999999998</c:v>
                </c:pt>
                <c:pt idx="3994">
                  <c:v>0.79879999999999995</c:v>
                </c:pt>
                <c:pt idx="3995">
                  <c:v>0.79900000000000004</c:v>
                </c:pt>
                <c:pt idx="3996">
                  <c:v>0.79920000000000002</c:v>
                </c:pt>
                <c:pt idx="3997">
                  <c:v>0.7994</c:v>
                </c:pt>
                <c:pt idx="3998">
                  <c:v>0.79959999999999998</c:v>
                </c:pt>
                <c:pt idx="3999">
                  <c:v>0.79979999999999996</c:v>
                </c:pt>
                <c:pt idx="4000">
                  <c:v>0.8</c:v>
                </c:pt>
                <c:pt idx="4001">
                  <c:v>0.80020000000000002</c:v>
                </c:pt>
                <c:pt idx="4002">
                  <c:v>0.8004</c:v>
                </c:pt>
                <c:pt idx="4003">
                  <c:v>0.80059999999999998</c:v>
                </c:pt>
                <c:pt idx="4004">
                  <c:v>0.80079999999999996</c:v>
                </c:pt>
                <c:pt idx="4005">
                  <c:v>0.80100000000000005</c:v>
                </c:pt>
                <c:pt idx="4006">
                  <c:v>0.80120000000000002</c:v>
                </c:pt>
                <c:pt idx="4007">
                  <c:v>0.8014</c:v>
                </c:pt>
                <c:pt idx="4008">
                  <c:v>0.80159999999999998</c:v>
                </c:pt>
                <c:pt idx="4009">
                  <c:v>0.80179999999999996</c:v>
                </c:pt>
                <c:pt idx="4010">
                  <c:v>0.80200000000000005</c:v>
                </c:pt>
                <c:pt idx="4011">
                  <c:v>0.80220000000000002</c:v>
                </c:pt>
                <c:pt idx="4012">
                  <c:v>0.8024</c:v>
                </c:pt>
                <c:pt idx="4013">
                  <c:v>0.80259999999999998</c:v>
                </c:pt>
                <c:pt idx="4014">
                  <c:v>0.80279999999999996</c:v>
                </c:pt>
                <c:pt idx="4015">
                  <c:v>0.80300000000000005</c:v>
                </c:pt>
                <c:pt idx="4016">
                  <c:v>0.80320000000000003</c:v>
                </c:pt>
                <c:pt idx="4017">
                  <c:v>0.8034</c:v>
                </c:pt>
                <c:pt idx="4018">
                  <c:v>0.80359999999999998</c:v>
                </c:pt>
                <c:pt idx="4019">
                  <c:v>0.80379999999999996</c:v>
                </c:pt>
                <c:pt idx="4020">
                  <c:v>0.80400000000000005</c:v>
                </c:pt>
                <c:pt idx="4021">
                  <c:v>0.80420000000000003</c:v>
                </c:pt>
                <c:pt idx="4022">
                  <c:v>0.8044</c:v>
                </c:pt>
                <c:pt idx="4023">
                  <c:v>0.80459999999999998</c:v>
                </c:pt>
                <c:pt idx="4024">
                  <c:v>0.80479999999999996</c:v>
                </c:pt>
                <c:pt idx="4025">
                  <c:v>0.80500000000000005</c:v>
                </c:pt>
                <c:pt idx="4026">
                  <c:v>0.80520000000000003</c:v>
                </c:pt>
                <c:pt idx="4027">
                  <c:v>0.8054</c:v>
                </c:pt>
                <c:pt idx="4028">
                  <c:v>0.80559999999999998</c:v>
                </c:pt>
                <c:pt idx="4029">
                  <c:v>0.80579999999999996</c:v>
                </c:pt>
                <c:pt idx="4030">
                  <c:v>0.80600000000000005</c:v>
                </c:pt>
                <c:pt idx="4031">
                  <c:v>0.80620000000000003</c:v>
                </c:pt>
                <c:pt idx="4032">
                  <c:v>0.80640000000000001</c:v>
                </c:pt>
                <c:pt idx="4033">
                  <c:v>0.80659999999999998</c:v>
                </c:pt>
                <c:pt idx="4034">
                  <c:v>0.80679999999999996</c:v>
                </c:pt>
                <c:pt idx="4035">
                  <c:v>0.80700000000000005</c:v>
                </c:pt>
                <c:pt idx="4036">
                  <c:v>0.80720000000000003</c:v>
                </c:pt>
                <c:pt idx="4037">
                  <c:v>0.80740000000000001</c:v>
                </c:pt>
                <c:pt idx="4038">
                  <c:v>0.80759999999999998</c:v>
                </c:pt>
                <c:pt idx="4039">
                  <c:v>0.80779999999999996</c:v>
                </c:pt>
                <c:pt idx="4040">
                  <c:v>0.80800000000000005</c:v>
                </c:pt>
                <c:pt idx="4041">
                  <c:v>0.80820000000000003</c:v>
                </c:pt>
                <c:pt idx="4042">
                  <c:v>0.80840000000000001</c:v>
                </c:pt>
                <c:pt idx="4043">
                  <c:v>0.80859999999999999</c:v>
                </c:pt>
                <c:pt idx="4044">
                  <c:v>0.80879999999999996</c:v>
                </c:pt>
                <c:pt idx="4045">
                  <c:v>0.80900000000000005</c:v>
                </c:pt>
                <c:pt idx="4046">
                  <c:v>0.80920000000000003</c:v>
                </c:pt>
                <c:pt idx="4047">
                  <c:v>0.80940000000000001</c:v>
                </c:pt>
                <c:pt idx="4048">
                  <c:v>0.80959999999999999</c:v>
                </c:pt>
                <c:pt idx="4049">
                  <c:v>0.80979999999999996</c:v>
                </c:pt>
                <c:pt idx="4050">
                  <c:v>0.81</c:v>
                </c:pt>
                <c:pt idx="4051">
                  <c:v>0.81020000000000003</c:v>
                </c:pt>
                <c:pt idx="4052">
                  <c:v>0.81040000000000001</c:v>
                </c:pt>
                <c:pt idx="4053">
                  <c:v>0.81059999999999999</c:v>
                </c:pt>
                <c:pt idx="4054">
                  <c:v>0.81079999999999997</c:v>
                </c:pt>
                <c:pt idx="4055">
                  <c:v>0.81100000000000005</c:v>
                </c:pt>
                <c:pt idx="4056">
                  <c:v>0.81120000000000003</c:v>
                </c:pt>
                <c:pt idx="4057">
                  <c:v>0.81140000000000001</c:v>
                </c:pt>
                <c:pt idx="4058">
                  <c:v>0.81159999999999999</c:v>
                </c:pt>
                <c:pt idx="4059">
                  <c:v>0.81179999999999997</c:v>
                </c:pt>
                <c:pt idx="4060">
                  <c:v>0.81200000000000006</c:v>
                </c:pt>
                <c:pt idx="4061">
                  <c:v>0.81220000000000003</c:v>
                </c:pt>
                <c:pt idx="4062">
                  <c:v>0.81240000000000001</c:v>
                </c:pt>
                <c:pt idx="4063">
                  <c:v>0.81259999999999999</c:v>
                </c:pt>
                <c:pt idx="4064">
                  <c:v>0.81279999999999997</c:v>
                </c:pt>
                <c:pt idx="4065">
                  <c:v>0.81299999999999994</c:v>
                </c:pt>
                <c:pt idx="4066">
                  <c:v>0.81320000000000003</c:v>
                </c:pt>
                <c:pt idx="4067">
                  <c:v>0.81340000000000001</c:v>
                </c:pt>
                <c:pt idx="4068">
                  <c:v>0.81359999999999999</c:v>
                </c:pt>
                <c:pt idx="4069">
                  <c:v>0.81379999999999997</c:v>
                </c:pt>
                <c:pt idx="4070">
                  <c:v>0.81399999999999995</c:v>
                </c:pt>
                <c:pt idx="4071">
                  <c:v>0.81420000000000003</c:v>
                </c:pt>
                <c:pt idx="4072">
                  <c:v>0.81440000000000001</c:v>
                </c:pt>
                <c:pt idx="4073">
                  <c:v>0.81459999999999999</c:v>
                </c:pt>
                <c:pt idx="4074">
                  <c:v>0.81479999999999997</c:v>
                </c:pt>
                <c:pt idx="4075">
                  <c:v>0.81499999999999995</c:v>
                </c:pt>
                <c:pt idx="4076">
                  <c:v>0.81520000000000004</c:v>
                </c:pt>
                <c:pt idx="4077">
                  <c:v>0.81540000000000001</c:v>
                </c:pt>
                <c:pt idx="4078">
                  <c:v>0.81559999999999999</c:v>
                </c:pt>
                <c:pt idx="4079">
                  <c:v>0.81579999999999997</c:v>
                </c:pt>
                <c:pt idx="4080">
                  <c:v>0.81599999999999995</c:v>
                </c:pt>
                <c:pt idx="4081">
                  <c:v>0.81620000000000004</c:v>
                </c:pt>
                <c:pt idx="4082">
                  <c:v>0.81640000000000001</c:v>
                </c:pt>
                <c:pt idx="4083">
                  <c:v>0.81659999999999999</c:v>
                </c:pt>
                <c:pt idx="4084">
                  <c:v>0.81679999999999997</c:v>
                </c:pt>
                <c:pt idx="4085">
                  <c:v>0.81699999999999995</c:v>
                </c:pt>
                <c:pt idx="4086">
                  <c:v>0.81720000000000004</c:v>
                </c:pt>
                <c:pt idx="4087">
                  <c:v>0.81740000000000002</c:v>
                </c:pt>
                <c:pt idx="4088">
                  <c:v>0.81759999999999999</c:v>
                </c:pt>
                <c:pt idx="4089">
                  <c:v>0.81779999999999997</c:v>
                </c:pt>
                <c:pt idx="4090">
                  <c:v>0.81799999999999995</c:v>
                </c:pt>
                <c:pt idx="4091">
                  <c:v>0.81820000000000004</c:v>
                </c:pt>
                <c:pt idx="4092">
                  <c:v>0.81840000000000002</c:v>
                </c:pt>
                <c:pt idx="4093">
                  <c:v>0.81859999999999999</c:v>
                </c:pt>
                <c:pt idx="4094">
                  <c:v>0.81879999999999997</c:v>
                </c:pt>
                <c:pt idx="4095">
                  <c:v>0.81899999999999995</c:v>
                </c:pt>
                <c:pt idx="4096">
                  <c:v>0.81920000000000004</c:v>
                </c:pt>
                <c:pt idx="4097">
                  <c:v>0.81940000000000002</c:v>
                </c:pt>
                <c:pt idx="4098">
                  <c:v>0.8196</c:v>
                </c:pt>
                <c:pt idx="4099">
                  <c:v>0.81979999999999997</c:v>
                </c:pt>
                <c:pt idx="4100">
                  <c:v>0.82</c:v>
                </c:pt>
                <c:pt idx="4101">
                  <c:v>0.82020000000000004</c:v>
                </c:pt>
                <c:pt idx="4102">
                  <c:v>0.82040000000000002</c:v>
                </c:pt>
                <c:pt idx="4103">
                  <c:v>0.8206</c:v>
                </c:pt>
                <c:pt idx="4104">
                  <c:v>0.82079999999999997</c:v>
                </c:pt>
                <c:pt idx="4105">
                  <c:v>0.82099999999999995</c:v>
                </c:pt>
                <c:pt idx="4106">
                  <c:v>0.82120000000000004</c:v>
                </c:pt>
                <c:pt idx="4107">
                  <c:v>0.82140000000000002</c:v>
                </c:pt>
                <c:pt idx="4108">
                  <c:v>0.8216</c:v>
                </c:pt>
                <c:pt idx="4109">
                  <c:v>0.82179999999999997</c:v>
                </c:pt>
                <c:pt idx="4110">
                  <c:v>0.82199999999999995</c:v>
                </c:pt>
                <c:pt idx="4111">
                  <c:v>0.82220000000000004</c:v>
                </c:pt>
                <c:pt idx="4112">
                  <c:v>0.82240000000000002</c:v>
                </c:pt>
                <c:pt idx="4113">
                  <c:v>0.8226</c:v>
                </c:pt>
                <c:pt idx="4114">
                  <c:v>0.82279999999999998</c:v>
                </c:pt>
                <c:pt idx="4115">
                  <c:v>0.82299999999999995</c:v>
                </c:pt>
                <c:pt idx="4116">
                  <c:v>0.82320000000000004</c:v>
                </c:pt>
                <c:pt idx="4117">
                  <c:v>0.82340000000000002</c:v>
                </c:pt>
                <c:pt idx="4118">
                  <c:v>0.8236</c:v>
                </c:pt>
                <c:pt idx="4119">
                  <c:v>0.82379999999999998</c:v>
                </c:pt>
                <c:pt idx="4120">
                  <c:v>0.82399999999999995</c:v>
                </c:pt>
                <c:pt idx="4121">
                  <c:v>0.82420000000000004</c:v>
                </c:pt>
                <c:pt idx="4122">
                  <c:v>0.82440000000000002</c:v>
                </c:pt>
                <c:pt idx="4123">
                  <c:v>0.8246</c:v>
                </c:pt>
                <c:pt idx="4124">
                  <c:v>0.82479999999999998</c:v>
                </c:pt>
                <c:pt idx="4125">
                  <c:v>0.82499999999999996</c:v>
                </c:pt>
                <c:pt idx="4126">
                  <c:v>0.82520000000000004</c:v>
                </c:pt>
                <c:pt idx="4127">
                  <c:v>0.82540000000000002</c:v>
                </c:pt>
                <c:pt idx="4128">
                  <c:v>0.8256</c:v>
                </c:pt>
                <c:pt idx="4129">
                  <c:v>0.82579999999999998</c:v>
                </c:pt>
                <c:pt idx="4130">
                  <c:v>0.82599999999999996</c:v>
                </c:pt>
                <c:pt idx="4131">
                  <c:v>0.82620000000000005</c:v>
                </c:pt>
                <c:pt idx="4132">
                  <c:v>0.82640000000000002</c:v>
                </c:pt>
                <c:pt idx="4133">
                  <c:v>0.8266</c:v>
                </c:pt>
                <c:pt idx="4134">
                  <c:v>0.82679999999999998</c:v>
                </c:pt>
                <c:pt idx="4135">
                  <c:v>0.82699999999999996</c:v>
                </c:pt>
                <c:pt idx="4136">
                  <c:v>0.82720000000000005</c:v>
                </c:pt>
                <c:pt idx="4137">
                  <c:v>0.82740000000000002</c:v>
                </c:pt>
                <c:pt idx="4138">
                  <c:v>0.8276</c:v>
                </c:pt>
                <c:pt idx="4139">
                  <c:v>0.82779999999999998</c:v>
                </c:pt>
                <c:pt idx="4140">
                  <c:v>0.82799999999999996</c:v>
                </c:pt>
                <c:pt idx="4141">
                  <c:v>0.82820000000000005</c:v>
                </c:pt>
                <c:pt idx="4142">
                  <c:v>0.82840000000000003</c:v>
                </c:pt>
                <c:pt idx="4143">
                  <c:v>0.8286</c:v>
                </c:pt>
                <c:pt idx="4144">
                  <c:v>0.82879999999999998</c:v>
                </c:pt>
                <c:pt idx="4145">
                  <c:v>0.82899999999999996</c:v>
                </c:pt>
                <c:pt idx="4146">
                  <c:v>0.82920000000000005</c:v>
                </c:pt>
                <c:pt idx="4147">
                  <c:v>0.82940000000000003</c:v>
                </c:pt>
                <c:pt idx="4148">
                  <c:v>0.8296</c:v>
                </c:pt>
                <c:pt idx="4149">
                  <c:v>0.82979999999999998</c:v>
                </c:pt>
                <c:pt idx="4150">
                  <c:v>0.83</c:v>
                </c:pt>
                <c:pt idx="4151">
                  <c:v>0.83020000000000005</c:v>
                </c:pt>
                <c:pt idx="4152">
                  <c:v>0.83040000000000003</c:v>
                </c:pt>
                <c:pt idx="4153">
                  <c:v>0.8306</c:v>
                </c:pt>
                <c:pt idx="4154">
                  <c:v>0.83079999999999998</c:v>
                </c:pt>
                <c:pt idx="4155">
                  <c:v>0.83099999999999996</c:v>
                </c:pt>
                <c:pt idx="4156">
                  <c:v>0.83120000000000005</c:v>
                </c:pt>
                <c:pt idx="4157">
                  <c:v>0.83140000000000003</c:v>
                </c:pt>
                <c:pt idx="4158">
                  <c:v>0.83160000000000001</c:v>
                </c:pt>
                <c:pt idx="4159">
                  <c:v>0.83179999999999998</c:v>
                </c:pt>
                <c:pt idx="4160">
                  <c:v>0.83199999999999996</c:v>
                </c:pt>
                <c:pt idx="4161">
                  <c:v>0.83220000000000005</c:v>
                </c:pt>
                <c:pt idx="4162">
                  <c:v>0.83240000000000003</c:v>
                </c:pt>
                <c:pt idx="4163">
                  <c:v>0.83260000000000001</c:v>
                </c:pt>
                <c:pt idx="4164">
                  <c:v>0.83279999999999998</c:v>
                </c:pt>
                <c:pt idx="4165">
                  <c:v>0.83299999999999996</c:v>
                </c:pt>
                <c:pt idx="4166">
                  <c:v>0.83320000000000005</c:v>
                </c:pt>
                <c:pt idx="4167">
                  <c:v>0.83340000000000003</c:v>
                </c:pt>
                <c:pt idx="4168">
                  <c:v>0.83360000000000001</c:v>
                </c:pt>
                <c:pt idx="4169">
                  <c:v>0.83379999999999999</c:v>
                </c:pt>
                <c:pt idx="4170">
                  <c:v>0.83399999999999996</c:v>
                </c:pt>
                <c:pt idx="4171">
                  <c:v>0.83420000000000005</c:v>
                </c:pt>
                <c:pt idx="4172">
                  <c:v>0.83440000000000003</c:v>
                </c:pt>
                <c:pt idx="4173">
                  <c:v>0.83460000000000001</c:v>
                </c:pt>
                <c:pt idx="4174">
                  <c:v>0.83479999999999999</c:v>
                </c:pt>
                <c:pt idx="4175">
                  <c:v>0.83499999999999996</c:v>
                </c:pt>
                <c:pt idx="4176">
                  <c:v>0.83520000000000005</c:v>
                </c:pt>
                <c:pt idx="4177">
                  <c:v>0.83540000000000003</c:v>
                </c:pt>
                <c:pt idx="4178">
                  <c:v>0.83560000000000001</c:v>
                </c:pt>
                <c:pt idx="4179">
                  <c:v>0.83579999999999999</c:v>
                </c:pt>
                <c:pt idx="4180">
                  <c:v>0.83599999999999997</c:v>
                </c:pt>
                <c:pt idx="4181">
                  <c:v>0.83620000000000005</c:v>
                </c:pt>
                <c:pt idx="4182">
                  <c:v>0.83640000000000003</c:v>
                </c:pt>
                <c:pt idx="4183">
                  <c:v>0.83660000000000001</c:v>
                </c:pt>
                <c:pt idx="4184">
                  <c:v>0.83679999999999999</c:v>
                </c:pt>
                <c:pt idx="4185">
                  <c:v>0.83699999999999997</c:v>
                </c:pt>
                <c:pt idx="4186">
                  <c:v>0.83720000000000006</c:v>
                </c:pt>
                <c:pt idx="4187">
                  <c:v>0.83740000000000003</c:v>
                </c:pt>
                <c:pt idx="4188">
                  <c:v>0.83760000000000001</c:v>
                </c:pt>
                <c:pt idx="4189">
                  <c:v>0.83779999999999999</c:v>
                </c:pt>
                <c:pt idx="4190">
                  <c:v>0.83799999999999997</c:v>
                </c:pt>
                <c:pt idx="4191">
                  <c:v>0.83819999999999995</c:v>
                </c:pt>
                <c:pt idx="4192">
                  <c:v>0.83840000000000003</c:v>
                </c:pt>
                <c:pt idx="4193">
                  <c:v>0.83860000000000001</c:v>
                </c:pt>
                <c:pt idx="4194">
                  <c:v>0.83879999999999999</c:v>
                </c:pt>
                <c:pt idx="4195">
                  <c:v>0.83899999999999997</c:v>
                </c:pt>
                <c:pt idx="4196">
                  <c:v>0.83919999999999995</c:v>
                </c:pt>
                <c:pt idx="4197">
                  <c:v>0.83940000000000003</c:v>
                </c:pt>
                <c:pt idx="4198">
                  <c:v>0.83960000000000001</c:v>
                </c:pt>
                <c:pt idx="4199">
                  <c:v>0.83979999999999999</c:v>
                </c:pt>
                <c:pt idx="4200">
                  <c:v>0.84</c:v>
                </c:pt>
                <c:pt idx="4201">
                  <c:v>0.84019999999999995</c:v>
                </c:pt>
                <c:pt idx="4202">
                  <c:v>0.84040000000000004</c:v>
                </c:pt>
                <c:pt idx="4203">
                  <c:v>0.84060000000000001</c:v>
                </c:pt>
                <c:pt idx="4204">
                  <c:v>0.84079999999999999</c:v>
                </c:pt>
                <c:pt idx="4205">
                  <c:v>0.84099999999999997</c:v>
                </c:pt>
                <c:pt idx="4206">
                  <c:v>0.84119999999999995</c:v>
                </c:pt>
                <c:pt idx="4207">
                  <c:v>0.84140000000000004</c:v>
                </c:pt>
                <c:pt idx="4208">
                  <c:v>0.84160000000000001</c:v>
                </c:pt>
                <c:pt idx="4209">
                  <c:v>0.84179999999999999</c:v>
                </c:pt>
                <c:pt idx="4210">
                  <c:v>0.84199999999999997</c:v>
                </c:pt>
                <c:pt idx="4211">
                  <c:v>0.84219999999999995</c:v>
                </c:pt>
                <c:pt idx="4212">
                  <c:v>0.84240000000000004</c:v>
                </c:pt>
                <c:pt idx="4213">
                  <c:v>0.84260000000000002</c:v>
                </c:pt>
                <c:pt idx="4214">
                  <c:v>0.84279999999999999</c:v>
                </c:pt>
                <c:pt idx="4215">
                  <c:v>0.84299999999999997</c:v>
                </c:pt>
                <c:pt idx="4216">
                  <c:v>0.84319999999999995</c:v>
                </c:pt>
                <c:pt idx="4217">
                  <c:v>0.84340000000000004</c:v>
                </c:pt>
                <c:pt idx="4218">
                  <c:v>0.84360000000000002</c:v>
                </c:pt>
                <c:pt idx="4219">
                  <c:v>0.84379999999999999</c:v>
                </c:pt>
                <c:pt idx="4220">
                  <c:v>0.84399999999999997</c:v>
                </c:pt>
                <c:pt idx="4221">
                  <c:v>0.84419999999999995</c:v>
                </c:pt>
                <c:pt idx="4222">
                  <c:v>0.84440000000000004</c:v>
                </c:pt>
                <c:pt idx="4223">
                  <c:v>0.84460000000000002</c:v>
                </c:pt>
                <c:pt idx="4224">
                  <c:v>0.8448</c:v>
                </c:pt>
                <c:pt idx="4225">
                  <c:v>0.84499999999999997</c:v>
                </c:pt>
                <c:pt idx="4226">
                  <c:v>0.84519999999999995</c:v>
                </c:pt>
                <c:pt idx="4227">
                  <c:v>0.84540000000000004</c:v>
                </c:pt>
                <c:pt idx="4228">
                  <c:v>0.84560000000000002</c:v>
                </c:pt>
                <c:pt idx="4229">
                  <c:v>0.8458</c:v>
                </c:pt>
                <c:pt idx="4230">
                  <c:v>0.84599999999999997</c:v>
                </c:pt>
                <c:pt idx="4231">
                  <c:v>0.84619999999999995</c:v>
                </c:pt>
                <c:pt idx="4232">
                  <c:v>0.84640000000000004</c:v>
                </c:pt>
                <c:pt idx="4233">
                  <c:v>0.84660000000000002</c:v>
                </c:pt>
                <c:pt idx="4234">
                  <c:v>0.8468</c:v>
                </c:pt>
                <c:pt idx="4235">
                  <c:v>0.84699999999999998</c:v>
                </c:pt>
                <c:pt idx="4236">
                  <c:v>0.84719999999999995</c:v>
                </c:pt>
                <c:pt idx="4237">
                  <c:v>0.84740000000000004</c:v>
                </c:pt>
                <c:pt idx="4238">
                  <c:v>0.84760000000000002</c:v>
                </c:pt>
                <c:pt idx="4239">
                  <c:v>0.8478</c:v>
                </c:pt>
                <c:pt idx="4240">
                  <c:v>0.84799999999999998</c:v>
                </c:pt>
                <c:pt idx="4241">
                  <c:v>0.84819999999999995</c:v>
                </c:pt>
                <c:pt idx="4242">
                  <c:v>0.84840000000000004</c:v>
                </c:pt>
                <c:pt idx="4243">
                  <c:v>0.84860000000000002</c:v>
                </c:pt>
                <c:pt idx="4244">
                  <c:v>0.8488</c:v>
                </c:pt>
                <c:pt idx="4245">
                  <c:v>0.84899999999999998</c:v>
                </c:pt>
                <c:pt idx="4246">
                  <c:v>0.84919999999999995</c:v>
                </c:pt>
                <c:pt idx="4247">
                  <c:v>0.84940000000000004</c:v>
                </c:pt>
                <c:pt idx="4248">
                  <c:v>0.84960000000000002</c:v>
                </c:pt>
                <c:pt idx="4249">
                  <c:v>0.8498</c:v>
                </c:pt>
                <c:pt idx="4250">
                  <c:v>0.85</c:v>
                </c:pt>
                <c:pt idx="4251">
                  <c:v>0.85019999999999996</c:v>
                </c:pt>
                <c:pt idx="4252">
                  <c:v>0.85040000000000004</c:v>
                </c:pt>
                <c:pt idx="4253">
                  <c:v>0.85060000000000002</c:v>
                </c:pt>
                <c:pt idx="4254">
                  <c:v>0.8508</c:v>
                </c:pt>
                <c:pt idx="4255">
                  <c:v>0.85099999999999998</c:v>
                </c:pt>
                <c:pt idx="4256">
                  <c:v>0.85119999999999996</c:v>
                </c:pt>
                <c:pt idx="4257">
                  <c:v>0.85140000000000005</c:v>
                </c:pt>
                <c:pt idx="4258">
                  <c:v>0.85160000000000002</c:v>
                </c:pt>
                <c:pt idx="4259">
                  <c:v>0.8518</c:v>
                </c:pt>
                <c:pt idx="4260">
                  <c:v>0.85199999999999998</c:v>
                </c:pt>
                <c:pt idx="4261">
                  <c:v>0.85219999999999996</c:v>
                </c:pt>
                <c:pt idx="4262">
                  <c:v>0.85240000000000005</c:v>
                </c:pt>
                <c:pt idx="4263">
                  <c:v>0.85260000000000002</c:v>
                </c:pt>
                <c:pt idx="4264">
                  <c:v>0.8528</c:v>
                </c:pt>
                <c:pt idx="4265">
                  <c:v>0.85299999999999998</c:v>
                </c:pt>
                <c:pt idx="4266">
                  <c:v>0.85319999999999996</c:v>
                </c:pt>
                <c:pt idx="4267">
                  <c:v>0.85340000000000005</c:v>
                </c:pt>
                <c:pt idx="4268">
                  <c:v>0.85360000000000003</c:v>
                </c:pt>
                <c:pt idx="4269">
                  <c:v>0.8538</c:v>
                </c:pt>
                <c:pt idx="4270">
                  <c:v>0.85399999999999998</c:v>
                </c:pt>
                <c:pt idx="4271">
                  <c:v>0.85419999999999996</c:v>
                </c:pt>
                <c:pt idx="4272">
                  <c:v>0.85440000000000005</c:v>
                </c:pt>
                <c:pt idx="4273">
                  <c:v>0.85460000000000003</c:v>
                </c:pt>
                <c:pt idx="4274">
                  <c:v>0.8548</c:v>
                </c:pt>
                <c:pt idx="4275">
                  <c:v>0.85499999999999998</c:v>
                </c:pt>
                <c:pt idx="4276">
                  <c:v>0.85519999999999996</c:v>
                </c:pt>
                <c:pt idx="4277">
                  <c:v>0.85540000000000005</c:v>
                </c:pt>
                <c:pt idx="4278">
                  <c:v>0.85560000000000003</c:v>
                </c:pt>
                <c:pt idx="4279">
                  <c:v>0.85580000000000001</c:v>
                </c:pt>
                <c:pt idx="4280">
                  <c:v>0.85599999999999998</c:v>
                </c:pt>
                <c:pt idx="4281">
                  <c:v>0.85619999999999996</c:v>
                </c:pt>
                <c:pt idx="4282">
                  <c:v>0.85640000000000005</c:v>
                </c:pt>
                <c:pt idx="4283">
                  <c:v>0.85660000000000003</c:v>
                </c:pt>
                <c:pt idx="4284">
                  <c:v>0.85680000000000001</c:v>
                </c:pt>
                <c:pt idx="4285">
                  <c:v>0.85699999999999998</c:v>
                </c:pt>
                <c:pt idx="4286">
                  <c:v>0.85719999999999996</c:v>
                </c:pt>
                <c:pt idx="4287">
                  <c:v>0.85740000000000005</c:v>
                </c:pt>
                <c:pt idx="4288">
                  <c:v>0.85760000000000003</c:v>
                </c:pt>
                <c:pt idx="4289">
                  <c:v>0.85780000000000001</c:v>
                </c:pt>
                <c:pt idx="4290">
                  <c:v>0.85799999999999998</c:v>
                </c:pt>
                <c:pt idx="4291">
                  <c:v>0.85819999999999996</c:v>
                </c:pt>
                <c:pt idx="4292">
                  <c:v>0.85840000000000005</c:v>
                </c:pt>
                <c:pt idx="4293">
                  <c:v>0.85860000000000003</c:v>
                </c:pt>
                <c:pt idx="4294">
                  <c:v>0.85880000000000001</c:v>
                </c:pt>
                <c:pt idx="4295">
                  <c:v>0.85899999999999999</c:v>
                </c:pt>
                <c:pt idx="4296">
                  <c:v>0.85919999999999996</c:v>
                </c:pt>
                <c:pt idx="4297">
                  <c:v>0.85940000000000005</c:v>
                </c:pt>
                <c:pt idx="4298">
                  <c:v>0.85960000000000003</c:v>
                </c:pt>
                <c:pt idx="4299">
                  <c:v>0.85980000000000001</c:v>
                </c:pt>
                <c:pt idx="4300">
                  <c:v>0.86</c:v>
                </c:pt>
                <c:pt idx="4301">
                  <c:v>0.86019999999999996</c:v>
                </c:pt>
                <c:pt idx="4302">
                  <c:v>0.86040000000000005</c:v>
                </c:pt>
                <c:pt idx="4303">
                  <c:v>0.86060000000000003</c:v>
                </c:pt>
                <c:pt idx="4304">
                  <c:v>0.86080000000000001</c:v>
                </c:pt>
                <c:pt idx="4305">
                  <c:v>0.86099999999999999</c:v>
                </c:pt>
                <c:pt idx="4306">
                  <c:v>0.86119999999999997</c:v>
                </c:pt>
                <c:pt idx="4307">
                  <c:v>0.86140000000000005</c:v>
                </c:pt>
                <c:pt idx="4308">
                  <c:v>0.86160000000000003</c:v>
                </c:pt>
                <c:pt idx="4309">
                  <c:v>0.86180000000000001</c:v>
                </c:pt>
                <c:pt idx="4310">
                  <c:v>0.86199999999999999</c:v>
                </c:pt>
                <c:pt idx="4311">
                  <c:v>0.86219999999999997</c:v>
                </c:pt>
                <c:pt idx="4312">
                  <c:v>0.86240000000000006</c:v>
                </c:pt>
                <c:pt idx="4313">
                  <c:v>0.86260000000000003</c:v>
                </c:pt>
                <c:pt idx="4314">
                  <c:v>0.86280000000000001</c:v>
                </c:pt>
                <c:pt idx="4315">
                  <c:v>0.86299999999999999</c:v>
                </c:pt>
                <c:pt idx="4316">
                  <c:v>0.86319999999999997</c:v>
                </c:pt>
                <c:pt idx="4317">
                  <c:v>0.86339999999999995</c:v>
                </c:pt>
                <c:pt idx="4318">
                  <c:v>0.86360000000000003</c:v>
                </c:pt>
                <c:pt idx="4319">
                  <c:v>0.86380000000000001</c:v>
                </c:pt>
                <c:pt idx="4320">
                  <c:v>0.86399999999999999</c:v>
                </c:pt>
                <c:pt idx="4321">
                  <c:v>0.86419999999999997</c:v>
                </c:pt>
                <c:pt idx="4322">
                  <c:v>0.86439999999999995</c:v>
                </c:pt>
                <c:pt idx="4323">
                  <c:v>0.86460000000000004</c:v>
                </c:pt>
                <c:pt idx="4324">
                  <c:v>0.86480000000000001</c:v>
                </c:pt>
                <c:pt idx="4325">
                  <c:v>0.86499999999999999</c:v>
                </c:pt>
                <c:pt idx="4326">
                  <c:v>0.86519999999999997</c:v>
                </c:pt>
                <c:pt idx="4327">
                  <c:v>0.86539999999999995</c:v>
                </c:pt>
                <c:pt idx="4328">
                  <c:v>0.86560000000000004</c:v>
                </c:pt>
                <c:pt idx="4329">
                  <c:v>0.86580000000000001</c:v>
                </c:pt>
                <c:pt idx="4330">
                  <c:v>0.86599999999999999</c:v>
                </c:pt>
                <c:pt idx="4331">
                  <c:v>0.86619999999999997</c:v>
                </c:pt>
                <c:pt idx="4332">
                  <c:v>0.86639999999999995</c:v>
                </c:pt>
                <c:pt idx="4333">
                  <c:v>0.86660000000000004</c:v>
                </c:pt>
                <c:pt idx="4334">
                  <c:v>0.86680000000000001</c:v>
                </c:pt>
                <c:pt idx="4335">
                  <c:v>0.86699999999999999</c:v>
                </c:pt>
                <c:pt idx="4336">
                  <c:v>0.86719999999999997</c:v>
                </c:pt>
                <c:pt idx="4337">
                  <c:v>0.86739999999999995</c:v>
                </c:pt>
                <c:pt idx="4338">
                  <c:v>0.86760000000000004</c:v>
                </c:pt>
                <c:pt idx="4339">
                  <c:v>0.86780000000000002</c:v>
                </c:pt>
                <c:pt idx="4340">
                  <c:v>0.86799999999999999</c:v>
                </c:pt>
                <c:pt idx="4341">
                  <c:v>0.86819999999999997</c:v>
                </c:pt>
                <c:pt idx="4342">
                  <c:v>0.86839999999999995</c:v>
                </c:pt>
                <c:pt idx="4343">
                  <c:v>0.86860000000000004</c:v>
                </c:pt>
                <c:pt idx="4344">
                  <c:v>0.86880000000000002</c:v>
                </c:pt>
                <c:pt idx="4345">
                  <c:v>0.86899999999999999</c:v>
                </c:pt>
                <c:pt idx="4346">
                  <c:v>0.86919999999999997</c:v>
                </c:pt>
                <c:pt idx="4347">
                  <c:v>0.86939999999999995</c:v>
                </c:pt>
                <c:pt idx="4348">
                  <c:v>0.86960000000000004</c:v>
                </c:pt>
                <c:pt idx="4349">
                  <c:v>0.86980000000000002</c:v>
                </c:pt>
                <c:pt idx="4350">
                  <c:v>0.87</c:v>
                </c:pt>
                <c:pt idx="4351">
                  <c:v>0.87019999999999997</c:v>
                </c:pt>
                <c:pt idx="4352">
                  <c:v>0.87039999999999995</c:v>
                </c:pt>
                <c:pt idx="4353">
                  <c:v>0.87060000000000004</c:v>
                </c:pt>
                <c:pt idx="4354">
                  <c:v>0.87080000000000002</c:v>
                </c:pt>
                <c:pt idx="4355">
                  <c:v>0.871</c:v>
                </c:pt>
                <c:pt idx="4356">
                  <c:v>0.87119999999999997</c:v>
                </c:pt>
                <c:pt idx="4357">
                  <c:v>0.87139999999999995</c:v>
                </c:pt>
                <c:pt idx="4358">
                  <c:v>0.87160000000000004</c:v>
                </c:pt>
                <c:pt idx="4359">
                  <c:v>0.87180000000000002</c:v>
                </c:pt>
                <c:pt idx="4360">
                  <c:v>0.872</c:v>
                </c:pt>
                <c:pt idx="4361">
                  <c:v>0.87219999999999998</c:v>
                </c:pt>
                <c:pt idx="4362">
                  <c:v>0.87239999999999995</c:v>
                </c:pt>
                <c:pt idx="4363">
                  <c:v>0.87260000000000004</c:v>
                </c:pt>
                <c:pt idx="4364">
                  <c:v>0.87280000000000002</c:v>
                </c:pt>
                <c:pt idx="4365">
                  <c:v>0.873</c:v>
                </c:pt>
                <c:pt idx="4366">
                  <c:v>0.87319999999999998</c:v>
                </c:pt>
                <c:pt idx="4367">
                  <c:v>0.87339999999999995</c:v>
                </c:pt>
                <c:pt idx="4368">
                  <c:v>0.87360000000000004</c:v>
                </c:pt>
                <c:pt idx="4369">
                  <c:v>0.87380000000000002</c:v>
                </c:pt>
                <c:pt idx="4370">
                  <c:v>0.874</c:v>
                </c:pt>
                <c:pt idx="4371">
                  <c:v>0.87419999999999998</c:v>
                </c:pt>
                <c:pt idx="4372">
                  <c:v>0.87439999999999996</c:v>
                </c:pt>
                <c:pt idx="4373">
                  <c:v>0.87460000000000004</c:v>
                </c:pt>
                <c:pt idx="4374">
                  <c:v>0.87480000000000002</c:v>
                </c:pt>
                <c:pt idx="4375">
                  <c:v>0.875</c:v>
                </c:pt>
                <c:pt idx="4376">
                  <c:v>0.87519999999999998</c:v>
                </c:pt>
                <c:pt idx="4377">
                  <c:v>0.87539999999999996</c:v>
                </c:pt>
                <c:pt idx="4378">
                  <c:v>0.87560000000000004</c:v>
                </c:pt>
                <c:pt idx="4379">
                  <c:v>0.87580000000000002</c:v>
                </c:pt>
                <c:pt idx="4380">
                  <c:v>0.876</c:v>
                </c:pt>
                <c:pt idx="4381">
                  <c:v>0.87619999999999998</c:v>
                </c:pt>
                <c:pt idx="4382">
                  <c:v>0.87639999999999996</c:v>
                </c:pt>
                <c:pt idx="4383">
                  <c:v>0.87660000000000005</c:v>
                </c:pt>
                <c:pt idx="4384">
                  <c:v>0.87680000000000002</c:v>
                </c:pt>
                <c:pt idx="4385">
                  <c:v>0.877</c:v>
                </c:pt>
                <c:pt idx="4386">
                  <c:v>0.87719999999999998</c:v>
                </c:pt>
                <c:pt idx="4387">
                  <c:v>0.87739999999999996</c:v>
                </c:pt>
                <c:pt idx="4388">
                  <c:v>0.87760000000000005</c:v>
                </c:pt>
                <c:pt idx="4389">
                  <c:v>0.87780000000000002</c:v>
                </c:pt>
                <c:pt idx="4390">
                  <c:v>0.878</c:v>
                </c:pt>
                <c:pt idx="4391">
                  <c:v>0.87819999999999998</c:v>
                </c:pt>
                <c:pt idx="4392">
                  <c:v>0.87839999999999996</c:v>
                </c:pt>
                <c:pt idx="4393">
                  <c:v>0.87860000000000005</c:v>
                </c:pt>
                <c:pt idx="4394">
                  <c:v>0.87880000000000003</c:v>
                </c:pt>
                <c:pt idx="4395">
                  <c:v>0.879</c:v>
                </c:pt>
                <c:pt idx="4396">
                  <c:v>0.87919999999999998</c:v>
                </c:pt>
                <c:pt idx="4397">
                  <c:v>0.87939999999999996</c:v>
                </c:pt>
                <c:pt idx="4398">
                  <c:v>0.87960000000000005</c:v>
                </c:pt>
                <c:pt idx="4399">
                  <c:v>0.87980000000000003</c:v>
                </c:pt>
                <c:pt idx="4400">
                  <c:v>0.88</c:v>
                </c:pt>
                <c:pt idx="4401">
                  <c:v>0.88019999999999998</c:v>
                </c:pt>
                <c:pt idx="4402">
                  <c:v>0.88039999999999996</c:v>
                </c:pt>
                <c:pt idx="4403">
                  <c:v>0.88060000000000005</c:v>
                </c:pt>
                <c:pt idx="4404">
                  <c:v>0.88080000000000003</c:v>
                </c:pt>
                <c:pt idx="4405">
                  <c:v>0.88100000000000001</c:v>
                </c:pt>
                <c:pt idx="4406">
                  <c:v>0.88119999999999998</c:v>
                </c:pt>
                <c:pt idx="4407">
                  <c:v>0.88139999999999996</c:v>
                </c:pt>
                <c:pt idx="4408">
                  <c:v>0.88160000000000005</c:v>
                </c:pt>
                <c:pt idx="4409">
                  <c:v>0.88180000000000003</c:v>
                </c:pt>
                <c:pt idx="4410">
                  <c:v>0.88200000000000001</c:v>
                </c:pt>
                <c:pt idx="4411">
                  <c:v>0.88219999999999998</c:v>
                </c:pt>
                <c:pt idx="4412">
                  <c:v>0.88239999999999996</c:v>
                </c:pt>
                <c:pt idx="4413">
                  <c:v>0.88260000000000005</c:v>
                </c:pt>
                <c:pt idx="4414">
                  <c:v>0.88280000000000003</c:v>
                </c:pt>
                <c:pt idx="4415">
                  <c:v>0.88300000000000001</c:v>
                </c:pt>
                <c:pt idx="4416">
                  <c:v>0.88319999999999999</c:v>
                </c:pt>
                <c:pt idx="4417">
                  <c:v>0.88339999999999996</c:v>
                </c:pt>
                <c:pt idx="4418">
                  <c:v>0.88360000000000005</c:v>
                </c:pt>
                <c:pt idx="4419">
                  <c:v>0.88380000000000003</c:v>
                </c:pt>
                <c:pt idx="4420">
                  <c:v>0.88400000000000001</c:v>
                </c:pt>
                <c:pt idx="4421">
                  <c:v>0.88419999999999999</c:v>
                </c:pt>
                <c:pt idx="4422">
                  <c:v>0.88439999999999996</c:v>
                </c:pt>
                <c:pt idx="4423">
                  <c:v>0.88460000000000005</c:v>
                </c:pt>
                <c:pt idx="4424">
                  <c:v>0.88480000000000003</c:v>
                </c:pt>
                <c:pt idx="4425">
                  <c:v>0.88500000000000001</c:v>
                </c:pt>
                <c:pt idx="4426">
                  <c:v>0.88519999999999999</c:v>
                </c:pt>
                <c:pt idx="4427">
                  <c:v>0.88539999999999996</c:v>
                </c:pt>
                <c:pt idx="4428">
                  <c:v>0.88560000000000005</c:v>
                </c:pt>
                <c:pt idx="4429">
                  <c:v>0.88580000000000003</c:v>
                </c:pt>
                <c:pt idx="4430">
                  <c:v>0.88600000000000001</c:v>
                </c:pt>
                <c:pt idx="4431">
                  <c:v>0.88619999999999999</c:v>
                </c:pt>
                <c:pt idx="4432">
                  <c:v>0.88639999999999997</c:v>
                </c:pt>
                <c:pt idx="4433">
                  <c:v>0.88660000000000005</c:v>
                </c:pt>
                <c:pt idx="4434">
                  <c:v>0.88680000000000003</c:v>
                </c:pt>
                <c:pt idx="4435">
                  <c:v>0.88700000000000001</c:v>
                </c:pt>
                <c:pt idx="4436">
                  <c:v>0.88719999999999999</c:v>
                </c:pt>
                <c:pt idx="4437">
                  <c:v>0.88739999999999997</c:v>
                </c:pt>
                <c:pt idx="4438">
                  <c:v>0.88759999999999994</c:v>
                </c:pt>
                <c:pt idx="4439">
                  <c:v>0.88780000000000003</c:v>
                </c:pt>
                <c:pt idx="4440">
                  <c:v>0.88800000000000001</c:v>
                </c:pt>
                <c:pt idx="4441">
                  <c:v>0.88819999999999999</c:v>
                </c:pt>
                <c:pt idx="4442">
                  <c:v>0.88839999999999997</c:v>
                </c:pt>
                <c:pt idx="4443">
                  <c:v>0.88859999999999995</c:v>
                </c:pt>
                <c:pt idx="4444">
                  <c:v>0.88880000000000003</c:v>
                </c:pt>
                <c:pt idx="4445">
                  <c:v>0.88900000000000001</c:v>
                </c:pt>
                <c:pt idx="4446">
                  <c:v>0.88919999999999999</c:v>
                </c:pt>
                <c:pt idx="4447">
                  <c:v>0.88939999999999997</c:v>
                </c:pt>
                <c:pt idx="4448">
                  <c:v>0.88959999999999995</c:v>
                </c:pt>
                <c:pt idx="4449">
                  <c:v>0.88980000000000004</c:v>
                </c:pt>
                <c:pt idx="4450">
                  <c:v>0.89</c:v>
                </c:pt>
                <c:pt idx="4451">
                  <c:v>0.89019999999999999</c:v>
                </c:pt>
                <c:pt idx="4452">
                  <c:v>0.89039999999999997</c:v>
                </c:pt>
                <c:pt idx="4453">
                  <c:v>0.89059999999999995</c:v>
                </c:pt>
                <c:pt idx="4454">
                  <c:v>0.89080000000000004</c:v>
                </c:pt>
                <c:pt idx="4455">
                  <c:v>0.89100000000000001</c:v>
                </c:pt>
                <c:pt idx="4456">
                  <c:v>0.89119999999999999</c:v>
                </c:pt>
                <c:pt idx="4457">
                  <c:v>0.89139999999999997</c:v>
                </c:pt>
                <c:pt idx="4458">
                  <c:v>0.89159999999999995</c:v>
                </c:pt>
                <c:pt idx="4459">
                  <c:v>0.89180000000000004</c:v>
                </c:pt>
                <c:pt idx="4460">
                  <c:v>0.89200000000000002</c:v>
                </c:pt>
                <c:pt idx="4461">
                  <c:v>0.89219999999999999</c:v>
                </c:pt>
                <c:pt idx="4462">
                  <c:v>0.89239999999999997</c:v>
                </c:pt>
                <c:pt idx="4463">
                  <c:v>0.89259999999999995</c:v>
                </c:pt>
                <c:pt idx="4464">
                  <c:v>0.89280000000000004</c:v>
                </c:pt>
                <c:pt idx="4465">
                  <c:v>0.89300000000000002</c:v>
                </c:pt>
                <c:pt idx="4466">
                  <c:v>0.89319999999999999</c:v>
                </c:pt>
                <c:pt idx="4467">
                  <c:v>0.89339999999999997</c:v>
                </c:pt>
                <c:pt idx="4468">
                  <c:v>0.89359999999999995</c:v>
                </c:pt>
                <c:pt idx="4469">
                  <c:v>0.89380000000000004</c:v>
                </c:pt>
                <c:pt idx="4470">
                  <c:v>0.89400000000000002</c:v>
                </c:pt>
                <c:pt idx="4471">
                  <c:v>0.89419999999999999</c:v>
                </c:pt>
                <c:pt idx="4472">
                  <c:v>0.89439999999999997</c:v>
                </c:pt>
                <c:pt idx="4473">
                  <c:v>0.89459999999999995</c:v>
                </c:pt>
                <c:pt idx="4474">
                  <c:v>0.89480000000000004</c:v>
                </c:pt>
                <c:pt idx="4475">
                  <c:v>0.89500000000000002</c:v>
                </c:pt>
                <c:pt idx="4476">
                  <c:v>0.8952</c:v>
                </c:pt>
                <c:pt idx="4477">
                  <c:v>0.89539999999999997</c:v>
                </c:pt>
                <c:pt idx="4478">
                  <c:v>0.89559999999999995</c:v>
                </c:pt>
                <c:pt idx="4479">
                  <c:v>0.89580000000000004</c:v>
                </c:pt>
                <c:pt idx="4480">
                  <c:v>0.89600000000000002</c:v>
                </c:pt>
                <c:pt idx="4481">
                  <c:v>0.8962</c:v>
                </c:pt>
                <c:pt idx="4482">
                  <c:v>0.89639999999999997</c:v>
                </c:pt>
                <c:pt idx="4483">
                  <c:v>0.89659999999999995</c:v>
                </c:pt>
                <c:pt idx="4484">
                  <c:v>0.89680000000000004</c:v>
                </c:pt>
                <c:pt idx="4485">
                  <c:v>0.89700000000000002</c:v>
                </c:pt>
                <c:pt idx="4486">
                  <c:v>0.8972</c:v>
                </c:pt>
                <c:pt idx="4487">
                  <c:v>0.89739999999999998</c:v>
                </c:pt>
                <c:pt idx="4488">
                  <c:v>0.89759999999999995</c:v>
                </c:pt>
                <c:pt idx="4489">
                  <c:v>0.89780000000000004</c:v>
                </c:pt>
                <c:pt idx="4490">
                  <c:v>0.89800000000000002</c:v>
                </c:pt>
                <c:pt idx="4491">
                  <c:v>0.8982</c:v>
                </c:pt>
                <c:pt idx="4492">
                  <c:v>0.89839999999999998</c:v>
                </c:pt>
                <c:pt idx="4493">
                  <c:v>0.89859999999999995</c:v>
                </c:pt>
                <c:pt idx="4494">
                  <c:v>0.89880000000000004</c:v>
                </c:pt>
                <c:pt idx="4495">
                  <c:v>0.89900000000000002</c:v>
                </c:pt>
                <c:pt idx="4496">
                  <c:v>0.8992</c:v>
                </c:pt>
                <c:pt idx="4497">
                  <c:v>0.89939999999999998</c:v>
                </c:pt>
                <c:pt idx="4498">
                  <c:v>0.89959999999999996</c:v>
                </c:pt>
                <c:pt idx="4499">
                  <c:v>0.89980000000000004</c:v>
                </c:pt>
                <c:pt idx="4500">
                  <c:v>0.9</c:v>
                </c:pt>
                <c:pt idx="4501">
                  <c:v>0.9002</c:v>
                </c:pt>
                <c:pt idx="4502">
                  <c:v>0.90039999999999998</c:v>
                </c:pt>
                <c:pt idx="4503">
                  <c:v>0.90059999999999996</c:v>
                </c:pt>
                <c:pt idx="4504">
                  <c:v>0.90080000000000005</c:v>
                </c:pt>
                <c:pt idx="4505">
                  <c:v>0.90100000000000002</c:v>
                </c:pt>
                <c:pt idx="4506">
                  <c:v>0.9012</c:v>
                </c:pt>
                <c:pt idx="4507">
                  <c:v>0.90139999999999998</c:v>
                </c:pt>
                <c:pt idx="4508">
                  <c:v>0.90159999999999996</c:v>
                </c:pt>
                <c:pt idx="4509">
                  <c:v>0.90180000000000005</c:v>
                </c:pt>
                <c:pt idx="4510">
                  <c:v>0.90200000000000002</c:v>
                </c:pt>
                <c:pt idx="4511">
                  <c:v>0.9022</c:v>
                </c:pt>
                <c:pt idx="4512">
                  <c:v>0.90239999999999998</c:v>
                </c:pt>
                <c:pt idx="4513">
                  <c:v>0.90259999999999996</c:v>
                </c:pt>
                <c:pt idx="4514">
                  <c:v>0.90280000000000005</c:v>
                </c:pt>
                <c:pt idx="4515">
                  <c:v>0.90300000000000002</c:v>
                </c:pt>
                <c:pt idx="4516">
                  <c:v>0.9032</c:v>
                </c:pt>
                <c:pt idx="4517">
                  <c:v>0.90339999999999998</c:v>
                </c:pt>
                <c:pt idx="4518">
                  <c:v>0.90359999999999996</c:v>
                </c:pt>
                <c:pt idx="4519">
                  <c:v>0.90380000000000005</c:v>
                </c:pt>
                <c:pt idx="4520">
                  <c:v>0.90400000000000003</c:v>
                </c:pt>
                <c:pt idx="4521">
                  <c:v>0.9042</c:v>
                </c:pt>
                <c:pt idx="4522">
                  <c:v>0.90439999999999998</c:v>
                </c:pt>
                <c:pt idx="4523">
                  <c:v>0.90459999999999996</c:v>
                </c:pt>
                <c:pt idx="4524">
                  <c:v>0.90480000000000005</c:v>
                </c:pt>
                <c:pt idx="4525">
                  <c:v>0.90500000000000003</c:v>
                </c:pt>
                <c:pt idx="4526">
                  <c:v>0.9052</c:v>
                </c:pt>
                <c:pt idx="4527">
                  <c:v>0.90539999999999998</c:v>
                </c:pt>
                <c:pt idx="4528">
                  <c:v>0.90559999999999996</c:v>
                </c:pt>
                <c:pt idx="4529">
                  <c:v>0.90580000000000005</c:v>
                </c:pt>
                <c:pt idx="4530">
                  <c:v>0.90600000000000003</c:v>
                </c:pt>
                <c:pt idx="4531">
                  <c:v>0.90620000000000001</c:v>
                </c:pt>
                <c:pt idx="4532">
                  <c:v>0.90639999999999998</c:v>
                </c:pt>
                <c:pt idx="4533">
                  <c:v>0.90659999999999996</c:v>
                </c:pt>
                <c:pt idx="4534">
                  <c:v>0.90680000000000005</c:v>
                </c:pt>
                <c:pt idx="4535">
                  <c:v>0.90700000000000003</c:v>
                </c:pt>
                <c:pt idx="4536">
                  <c:v>0.90720000000000001</c:v>
                </c:pt>
                <c:pt idx="4537">
                  <c:v>0.90739999999999998</c:v>
                </c:pt>
                <c:pt idx="4538">
                  <c:v>0.90759999999999996</c:v>
                </c:pt>
                <c:pt idx="4539">
                  <c:v>0.90780000000000005</c:v>
                </c:pt>
                <c:pt idx="4540">
                  <c:v>0.90800000000000003</c:v>
                </c:pt>
                <c:pt idx="4541">
                  <c:v>0.90820000000000001</c:v>
                </c:pt>
                <c:pt idx="4542">
                  <c:v>0.90839999999999999</c:v>
                </c:pt>
                <c:pt idx="4543">
                  <c:v>0.90859999999999996</c:v>
                </c:pt>
                <c:pt idx="4544">
                  <c:v>0.90880000000000005</c:v>
                </c:pt>
                <c:pt idx="4545">
                  <c:v>0.90900000000000003</c:v>
                </c:pt>
                <c:pt idx="4546">
                  <c:v>0.90920000000000001</c:v>
                </c:pt>
                <c:pt idx="4547">
                  <c:v>0.90939999999999999</c:v>
                </c:pt>
                <c:pt idx="4548">
                  <c:v>0.90959999999999996</c:v>
                </c:pt>
                <c:pt idx="4549">
                  <c:v>0.90980000000000005</c:v>
                </c:pt>
                <c:pt idx="4550">
                  <c:v>0.91</c:v>
                </c:pt>
                <c:pt idx="4551">
                  <c:v>0.91020000000000001</c:v>
                </c:pt>
                <c:pt idx="4552">
                  <c:v>0.91039999999999999</c:v>
                </c:pt>
                <c:pt idx="4553">
                  <c:v>0.91059999999999997</c:v>
                </c:pt>
                <c:pt idx="4554">
                  <c:v>0.91080000000000005</c:v>
                </c:pt>
                <c:pt idx="4555">
                  <c:v>0.91100000000000003</c:v>
                </c:pt>
                <c:pt idx="4556">
                  <c:v>0.91120000000000001</c:v>
                </c:pt>
                <c:pt idx="4557">
                  <c:v>0.91139999999999999</c:v>
                </c:pt>
                <c:pt idx="4558">
                  <c:v>0.91159999999999997</c:v>
                </c:pt>
                <c:pt idx="4559">
                  <c:v>0.91180000000000005</c:v>
                </c:pt>
                <c:pt idx="4560">
                  <c:v>0.91200000000000003</c:v>
                </c:pt>
                <c:pt idx="4561">
                  <c:v>0.91220000000000001</c:v>
                </c:pt>
                <c:pt idx="4562">
                  <c:v>0.91239999999999999</c:v>
                </c:pt>
                <c:pt idx="4563">
                  <c:v>0.91259999999999997</c:v>
                </c:pt>
                <c:pt idx="4564">
                  <c:v>0.91279999999999994</c:v>
                </c:pt>
                <c:pt idx="4565">
                  <c:v>0.91300000000000003</c:v>
                </c:pt>
                <c:pt idx="4566">
                  <c:v>0.91320000000000001</c:v>
                </c:pt>
                <c:pt idx="4567">
                  <c:v>0.91339999999999999</c:v>
                </c:pt>
                <c:pt idx="4568">
                  <c:v>0.91359999999999997</c:v>
                </c:pt>
                <c:pt idx="4569">
                  <c:v>0.91379999999999995</c:v>
                </c:pt>
                <c:pt idx="4570">
                  <c:v>0.91400000000000003</c:v>
                </c:pt>
                <c:pt idx="4571">
                  <c:v>0.91420000000000001</c:v>
                </c:pt>
                <c:pt idx="4572">
                  <c:v>0.91439999999999999</c:v>
                </c:pt>
                <c:pt idx="4573">
                  <c:v>0.91459999999999997</c:v>
                </c:pt>
                <c:pt idx="4574">
                  <c:v>0.91479999999999995</c:v>
                </c:pt>
                <c:pt idx="4575">
                  <c:v>0.91500000000000004</c:v>
                </c:pt>
                <c:pt idx="4576">
                  <c:v>0.91520000000000001</c:v>
                </c:pt>
                <c:pt idx="4577">
                  <c:v>0.91539999999999999</c:v>
                </c:pt>
                <c:pt idx="4578">
                  <c:v>0.91559999999999997</c:v>
                </c:pt>
                <c:pt idx="4579">
                  <c:v>0.91579999999999995</c:v>
                </c:pt>
                <c:pt idx="4580">
                  <c:v>0.91600000000000004</c:v>
                </c:pt>
                <c:pt idx="4581">
                  <c:v>0.91620000000000001</c:v>
                </c:pt>
                <c:pt idx="4582">
                  <c:v>0.91639999999999999</c:v>
                </c:pt>
                <c:pt idx="4583">
                  <c:v>0.91659999999999997</c:v>
                </c:pt>
                <c:pt idx="4584">
                  <c:v>0.91679999999999995</c:v>
                </c:pt>
                <c:pt idx="4585">
                  <c:v>0.91700000000000004</c:v>
                </c:pt>
                <c:pt idx="4586">
                  <c:v>0.91720000000000002</c:v>
                </c:pt>
                <c:pt idx="4587">
                  <c:v>0.91739999999999999</c:v>
                </c:pt>
                <c:pt idx="4588">
                  <c:v>0.91759999999999997</c:v>
                </c:pt>
                <c:pt idx="4589">
                  <c:v>0.91779999999999995</c:v>
                </c:pt>
                <c:pt idx="4590">
                  <c:v>0.91800000000000004</c:v>
                </c:pt>
                <c:pt idx="4591">
                  <c:v>0.91820000000000002</c:v>
                </c:pt>
                <c:pt idx="4592">
                  <c:v>0.91839999999999999</c:v>
                </c:pt>
                <c:pt idx="4593">
                  <c:v>0.91859999999999997</c:v>
                </c:pt>
                <c:pt idx="4594">
                  <c:v>0.91879999999999995</c:v>
                </c:pt>
                <c:pt idx="4595">
                  <c:v>0.91900000000000004</c:v>
                </c:pt>
                <c:pt idx="4596">
                  <c:v>0.91920000000000002</c:v>
                </c:pt>
                <c:pt idx="4597">
                  <c:v>0.9194</c:v>
                </c:pt>
                <c:pt idx="4598">
                  <c:v>0.91959999999999997</c:v>
                </c:pt>
                <c:pt idx="4599">
                  <c:v>0.91979999999999995</c:v>
                </c:pt>
                <c:pt idx="4600">
                  <c:v>0.92</c:v>
                </c:pt>
                <c:pt idx="4601">
                  <c:v>0.92020000000000002</c:v>
                </c:pt>
                <c:pt idx="4602">
                  <c:v>0.9204</c:v>
                </c:pt>
                <c:pt idx="4603">
                  <c:v>0.92059999999999997</c:v>
                </c:pt>
                <c:pt idx="4604">
                  <c:v>0.92079999999999995</c:v>
                </c:pt>
                <c:pt idx="4605">
                  <c:v>0.92100000000000004</c:v>
                </c:pt>
                <c:pt idx="4606">
                  <c:v>0.92120000000000002</c:v>
                </c:pt>
                <c:pt idx="4607">
                  <c:v>0.9214</c:v>
                </c:pt>
                <c:pt idx="4608">
                  <c:v>0.92159999999999997</c:v>
                </c:pt>
                <c:pt idx="4609">
                  <c:v>0.92179999999999995</c:v>
                </c:pt>
                <c:pt idx="4610">
                  <c:v>0.92200000000000004</c:v>
                </c:pt>
                <c:pt idx="4611">
                  <c:v>0.92220000000000002</c:v>
                </c:pt>
                <c:pt idx="4612">
                  <c:v>0.9224</c:v>
                </c:pt>
                <c:pt idx="4613">
                  <c:v>0.92259999999999998</c:v>
                </c:pt>
                <c:pt idx="4614">
                  <c:v>0.92279999999999995</c:v>
                </c:pt>
                <c:pt idx="4615">
                  <c:v>0.92300000000000004</c:v>
                </c:pt>
                <c:pt idx="4616">
                  <c:v>0.92320000000000002</c:v>
                </c:pt>
                <c:pt idx="4617">
                  <c:v>0.9234</c:v>
                </c:pt>
                <c:pt idx="4618">
                  <c:v>0.92359999999999998</c:v>
                </c:pt>
                <c:pt idx="4619">
                  <c:v>0.92379999999999995</c:v>
                </c:pt>
                <c:pt idx="4620">
                  <c:v>0.92400000000000004</c:v>
                </c:pt>
                <c:pt idx="4621">
                  <c:v>0.92420000000000002</c:v>
                </c:pt>
                <c:pt idx="4622">
                  <c:v>0.9244</c:v>
                </c:pt>
                <c:pt idx="4623">
                  <c:v>0.92459999999999998</c:v>
                </c:pt>
                <c:pt idx="4624">
                  <c:v>0.92479999999999996</c:v>
                </c:pt>
                <c:pt idx="4625">
                  <c:v>0.92500000000000004</c:v>
                </c:pt>
                <c:pt idx="4626">
                  <c:v>0.92520000000000002</c:v>
                </c:pt>
                <c:pt idx="4627">
                  <c:v>0.9254</c:v>
                </c:pt>
                <c:pt idx="4628">
                  <c:v>0.92559999999999998</c:v>
                </c:pt>
                <c:pt idx="4629">
                  <c:v>0.92579999999999996</c:v>
                </c:pt>
                <c:pt idx="4630">
                  <c:v>0.92600000000000005</c:v>
                </c:pt>
                <c:pt idx="4631">
                  <c:v>0.92620000000000002</c:v>
                </c:pt>
                <c:pt idx="4632">
                  <c:v>0.9264</c:v>
                </c:pt>
                <c:pt idx="4633">
                  <c:v>0.92659999999999998</c:v>
                </c:pt>
                <c:pt idx="4634">
                  <c:v>0.92679999999999996</c:v>
                </c:pt>
                <c:pt idx="4635">
                  <c:v>0.92700000000000005</c:v>
                </c:pt>
                <c:pt idx="4636">
                  <c:v>0.92720000000000002</c:v>
                </c:pt>
                <c:pt idx="4637">
                  <c:v>0.9274</c:v>
                </c:pt>
                <c:pt idx="4638">
                  <c:v>0.92759999999999998</c:v>
                </c:pt>
                <c:pt idx="4639">
                  <c:v>0.92779999999999996</c:v>
                </c:pt>
                <c:pt idx="4640">
                  <c:v>0.92800000000000005</c:v>
                </c:pt>
                <c:pt idx="4641">
                  <c:v>0.92820000000000003</c:v>
                </c:pt>
                <c:pt idx="4642">
                  <c:v>0.9284</c:v>
                </c:pt>
                <c:pt idx="4643">
                  <c:v>0.92859999999999998</c:v>
                </c:pt>
                <c:pt idx="4644">
                  <c:v>0.92879999999999996</c:v>
                </c:pt>
                <c:pt idx="4645">
                  <c:v>0.92900000000000005</c:v>
                </c:pt>
                <c:pt idx="4646">
                  <c:v>0.92920000000000003</c:v>
                </c:pt>
                <c:pt idx="4647">
                  <c:v>0.9294</c:v>
                </c:pt>
                <c:pt idx="4648">
                  <c:v>0.92959999999999998</c:v>
                </c:pt>
                <c:pt idx="4649">
                  <c:v>0.92979999999999996</c:v>
                </c:pt>
                <c:pt idx="4650">
                  <c:v>0.93</c:v>
                </c:pt>
                <c:pt idx="4651">
                  <c:v>0.93020000000000003</c:v>
                </c:pt>
                <c:pt idx="4652">
                  <c:v>0.9304</c:v>
                </c:pt>
                <c:pt idx="4653">
                  <c:v>0.93059999999999998</c:v>
                </c:pt>
                <c:pt idx="4654">
                  <c:v>0.93079999999999996</c:v>
                </c:pt>
                <c:pt idx="4655">
                  <c:v>0.93100000000000005</c:v>
                </c:pt>
                <c:pt idx="4656">
                  <c:v>0.93120000000000003</c:v>
                </c:pt>
                <c:pt idx="4657">
                  <c:v>0.93140000000000001</c:v>
                </c:pt>
                <c:pt idx="4658">
                  <c:v>0.93159999999999998</c:v>
                </c:pt>
                <c:pt idx="4659">
                  <c:v>0.93179999999999996</c:v>
                </c:pt>
                <c:pt idx="4660">
                  <c:v>0.93200000000000005</c:v>
                </c:pt>
                <c:pt idx="4661">
                  <c:v>0.93220000000000003</c:v>
                </c:pt>
                <c:pt idx="4662">
                  <c:v>0.93240000000000001</c:v>
                </c:pt>
                <c:pt idx="4663">
                  <c:v>0.93259999999999998</c:v>
                </c:pt>
                <c:pt idx="4664">
                  <c:v>0.93279999999999996</c:v>
                </c:pt>
                <c:pt idx="4665">
                  <c:v>0.93300000000000005</c:v>
                </c:pt>
                <c:pt idx="4666">
                  <c:v>0.93320000000000003</c:v>
                </c:pt>
                <c:pt idx="4667">
                  <c:v>0.93340000000000001</c:v>
                </c:pt>
                <c:pt idx="4668">
                  <c:v>0.93359999999999999</c:v>
                </c:pt>
                <c:pt idx="4669">
                  <c:v>0.93379999999999996</c:v>
                </c:pt>
                <c:pt idx="4670">
                  <c:v>0.93400000000000005</c:v>
                </c:pt>
                <c:pt idx="4671">
                  <c:v>0.93420000000000003</c:v>
                </c:pt>
                <c:pt idx="4672">
                  <c:v>0.93440000000000001</c:v>
                </c:pt>
                <c:pt idx="4673">
                  <c:v>0.93459999999999999</c:v>
                </c:pt>
                <c:pt idx="4674">
                  <c:v>0.93479999999999996</c:v>
                </c:pt>
                <c:pt idx="4675">
                  <c:v>0.93500000000000005</c:v>
                </c:pt>
                <c:pt idx="4676">
                  <c:v>0.93520000000000003</c:v>
                </c:pt>
                <c:pt idx="4677">
                  <c:v>0.93540000000000001</c:v>
                </c:pt>
                <c:pt idx="4678">
                  <c:v>0.93559999999999999</c:v>
                </c:pt>
                <c:pt idx="4679">
                  <c:v>0.93579999999999997</c:v>
                </c:pt>
                <c:pt idx="4680">
                  <c:v>0.93600000000000005</c:v>
                </c:pt>
                <c:pt idx="4681">
                  <c:v>0.93620000000000003</c:v>
                </c:pt>
                <c:pt idx="4682">
                  <c:v>0.93640000000000001</c:v>
                </c:pt>
                <c:pt idx="4683">
                  <c:v>0.93659999999999999</c:v>
                </c:pt>
                <c:pt idx="4684">
                  <c:v>0.93679999999999997</c:v>
                </c:pt>
                <c:pt idx="4685">
                  <c:v>0.93700000000000006</c:v>
                </c:pt>
                <c:pt idx="4686">
                  <c:v>0.93720000000000003</c:v>
                </c:pt>
                <c:pt idx="4687">
                  <c:v>0.93740000000000001</c:v>
                </c:pt>
                <c:pt idx="4688">
                  <c:v>0.93759999999999999</c:v>
                </c:pt>
                <c:pt idx="4689">
                  <c:v>0.93779999999999997</c:v>
                </c:pt>
                <c:pt idx="4690">
                  <c:v>0.93799999999999994</c:v>
                </c:pt>
                <c:pt idx="4691">
                  <c:v>0.93820000000000003</c:v>
                </c:pt>
                <c:pt idx="4692">
                  <c:v>0.93840000000000001</c:v>
                </c:pt>
                <c:pt idx="4693">
                  <c:v>0.93859999999999999</c:v>
                </c:pt>
                <c:pt idx="4694">
                  <c:v>0.93879999999999997</c:v>
                </c:pt>
                <c:pt idx="4695">
                  <c:v>0.93899999999999995</c:v>
                </c:pt>
                <c:pt idx="4696">
                  <c:v>0.93920000000000003</c:v>
                </c:pt>
                <c:pt idx="4697">
                  <c:v>0.93940000000000001</c:v>
                </c:pt>
                <c:pt idx="4698">
                  <c:v>0.93959999999999999</c:v>
                </c:pt>
                <c:pt idx="4699">
                  <c:v>0.93979999999999997</c:v>
                </c:pt>
                <c:pt idx="4700">
                  <c:v>0.94</c:v>
                </c:pt>
                <c:pt idx="4701">
                  <c:v>0.94020000000000004</c:v>
                </c:pt>
                <c:pt idx="4702">
                  <c:v>0.94040000000000001</c:v>
                </c:pt>
                <c:pt idx="4703">
                  <c:v>0.94059999999999999</c:v>
                </c:pt>
                <c:pt idx="4704">
                  <c:v>0.94079999999999997</c:v>
                </c:pt>
                <c:pt idx="4705">
                  <c:v>0.94099999999999995</c:v>
                </c:pt>
                <c:pt idx="4706">
                  <c:v>0.94120000000000004</c:v>
                </c:pt>
                <c:pt idx="4707">
                  <c:v>0.94140000000000001</c:v>
                </c:pt>
                <c:pt idx="4708">
                  <c:v>0.94159999999999999</c:v>
                </c:pt>
                <c:pt idx="4709">
                  <c:v>0.94179999999999997</c:v>
                </c:pt>
                <c:pt idx="4710">
                  <c:v>0.94199999999999995</c:v>
                </c:pt>
                <c:pt idx="4711">
                  <c:v>0.94220000000000004</c:v>
                </c:pt>
                <c:pt idx="4712">
                  <c:v>0.94240000000000002</c:v>
                </c:pt>
                <c:pt idx="4713">
                  <c:v>0.94259999999999999</c:v>
                </c:pt>
                <c:pt idx="4714">
                  <c:v>0.94279999999999997</c:v>
                </c:pt>
                <c:pt idx="4715">
                  <c:v>0.94299999999999995</c:v>
                </c:pt>
                <c:pt idx="4716">
                  <c:v>0.94320000000000004</c:v>
                </c:pt>
                <c:pt idx="4717">
                  <c:v>0.94340000000000002</c:v>
                </c:pt>
                <c:pt idx="4718">
                  <c:v>0.94359999999999999</c:v>
                </c:pt>
                <c:pt idx="4719">
                  <c:v>0.94379999999999997</c:v>
                </c:pt>
                <c:pt idx="4720">
                  <c:v>0.94399999999999995</c:v>
                </c:pt>
                <c:pt idx="4721">
                  <c:v>0.94420000000000004</c:v>
                </c:pt>
                <c:pt idx="4722">
                  <c:v>0.94440000000000002</c:v>
                </c:pt>
                <c:pt idx="4723">
                  <c:v>0.9446</c:v>
                </c:pt>
                <c:pt idx="4724">
                  <c:v>0.94479999999999997</c:v>
                </c:pt>
                <c:pt idx="4725">
                  <c:v>0.94499999999999995</c:v>
                </c:pt>
                <c:pt idx="4726">
                  <c:v>0.94520000000000004</c:v>
                </c:pt>
                <c:pt idx="4727">
                  <c:v>0.94540000000000002</c:v>
                </c:pt>
                <c:pt idx="4728">
                  <c:v>0.9456</c:v>
                </c:pt>
                <c:pt idx="4729">
                  <c:v>0.94579999999999997</c:v>
                </c:pt>
                <c:pt idx="4730">
                  <c:v>0.94599999999999995</c:v>
                </c:pt>
                <c:pt idx="4731">
                  <c:v>0.94620000000000004</c:v>
                </c:pt>
                <c:pt idx="4732">
                  <c:v>0.94640000000000002</c:v>
                </c:pt>
                <c:pt idx="4733">
                  <c:v>0.9466</c:v>
                </c:pt>
                <c:pt idx="4734">
                  <c:v>0.94679999999999997</c:v>
                </c:pt>
                <c:pt idx="4735">
                  <c:v>0.94699999999999995</c:v>
                </c:pt>
                <c:pt idx="4736">
                  <c:v>0.94720000000000004</c:v>
                </c:pt>
                <c:pt idx="4737">
                  <c:v>0.94740000000000002</c:v>
                </c:pt>
                <c:pt idx="4738">
                  <c:v>0.9476</c:v>
                </c:pt>
                <c:pt idx="4739">
                  <c:v>0.94779999999999998</c:v>
                </c:pt>
                <c:pt idx="4740">
                  <c:v>0.94799999999999995</c:v>
                </c:pt>
                <c:pt idx="4741">
                  <c:v>0.94820000000000004</c:v>
                </c:pt>
                <c:pt idx="4742">
                  <c:v>0.94840000000000002</c:v>
                </c:pt>
                <c:pt idx="4743">
                  <c:v>0.9486</c:v>
                </c:pt>
                <c:pt idx="4744">
                  <c:v>0.94879999999999998</c:v>
                </c:pt>
                <c:pt idx="4745">
                  <c:v>0.94899999999999995</c:v>
                </c:pt>
                <c:pt idx="4746">
                  <c:v>0.94920000000000004</c:v>
                </c:pt>
                <c:pt idx="4747">
                  <c:v>0.94940000000000002</c:v>
                </c:pt>
                <c:pt idx="4748">
                  <c:v>0.9496</c:v>
                </c:pt>
                <c:pt idx="4749">
                  <c:v>0.94979999999999998</c:v>
                </c:pt>
                <c:pt idx="4750">
                  <c:v>0.95</c:v>
                </c:pt>
                <c:pt idx="4751">
                  <c:v>0.95020000000000004</c:v>
                </c:pt>
                <c:pt idx="4752">
                  <c:v>0.95040000000000002</c:v>
                </c:pt>
                <c:pt idx="4753">
                  <c:v>0.9506</c:v>
                </c:pt>
                <c:pt idx="4754">
                  <c:v>0.95079999999999998</c:v>
                </c:pt>
                <c:pt idx="4755">
                  <c:v>0.95099999999999996</c:v>
                </c:pt>
                <c:pt idx="4756">
                  <c:v>0.95120000000000005</c:v>
                </c:pt>
                <c:pt idx="4757">
                  <c:v>0.95140000000000002</c:v>
                </c:pt>
                <c:pt idx="4758">
                  <c:v>0.9516</c:v>
                </c:pt>
                <c:pt idx="4759">
                  <c:v>0.95179999999999998</c:v>
                </c:pt>
                <c:pt idx="4760">
                  <c:v>0.95199999999999996</c:v>
                </c:pt>
                <c:pt idx="4761">
                  <c:v>0.95220000000000005</c:v>
                </c:pt>
                <c:pt idx="4762">
                  <c:v>0.95240000000000002</c:v>
                </c:pt>
                <c:pt idx="4763">
                  <c:v>0.9526</c:v>
                </c:pt>
                <c:pt idx="4764">
                  <c:v>0.95279999999999998</c:v>
                </c:pt>
                <c:pt idx="4765">
                  <c:v>0.95299999999999996</c:v>
                </c:pt>
                <c:pt idx="4766">
                  <c:v>0.95320000000000005</c:v>
                </c:pt>
                <c:pt idx="4767">
                  <c:v>0.95340000000000003</c:v>
                </c:pt>
                <c:pt idx="4768">
                  <c:v>0.9536</c:v>
                </c:pt>
                <c:pt idx="4769">
                  <c:v>0.95379999999999998</c:v>
                </c:pt>
                <c:pt idx="4770">
                  <c:v>0.95399999999999996</c:v>
                </c:pt>
                <c:pt idx="4771">
                  <c:v>0.95420000000000005</c:v>
                </c:pt>
                <c:pt idx="4772">
                  <c:v>0.95440000000000003</c:v>
                </c:pt>
                <c:pt idx="4773">
                  <c:v>0.9546</c:v>
                </c:pt>
                <c:pt idx="4774">
                  <c:v>0.95479999999999998</c:v>
                </c:pt>
                <c:pt idx="4775">
                  <c:v>0.95499999999999996</c:v>
                </c:pt>
                <c:pt idx="4776">
                  <c:v>0.95520000000000005</c:v>
                </c:pt>
                <c:pt idx="4777">
                  <c:v>0.95540000000000003</c:v>
                </c:pt>
                <c:pt idx="4778">
                  <c:v>0.9556</c:v>
                </c:pt>
                <c:pt idx="4779">
                  <c:v>0.95579999999999998</c:v>
                </c:pt>
                <c:pt idx="4780">
                  <c:v>0.95599999999999996</c:v>
                </c:pt>
                <c:pt idx="4781">
                  <c:v>0.95620000000000005</c:v>
                </c:pt>
                <c:pt idx="4782">
                  <c:v>0.95640000000000003</c:v>
                </c:pt>
                <c:pt idx="4783">
                  <c:v>0.95660000000000001</c:v>
                </c:pt>
                <c:pt idx="4784">
                  <c:v>0.95679999999999998</c:v>
                </c:pt>
                <c:pt idx="4785">
                  <c:v>0.95699999999999996</c:v>
                </c:pt>
                <c:pt idx="4786">
                  <c:v>0.95720000000000005</c:v>
                </c:pt>
                <c:pt idx="4787">
                  <c:v>0.95740000000000003</c:v>
                </c:pt>
                <c:pt idx="4788">
                  <c:v>0.95760000000000001</c:v>
                </c:pt>
                <c:pt idx="4789">
                  <c:v>0.95779999999999998</c:v>
                </c:pt>
                <c:pt idx="4790">
                  <c:v>0.95799999999999996</c:v>
                </c:pt>
                <c:pt idx="4791">
                  <c:v>0.95820000000000005</c:v>
                </c:pt>
                <c:pt idx="4792">
                  <c:v>0.95840000000000003</c:v>
                </c:pt>
                <c:pt idx="4793">
                  <c:v>0.95860000000000001</c:v>
                </c:pt>
                <c:pt idx="4794">
                  <c:v>0.95879999999999999</c:v>
                </c:pt>
                <c:pt idx="4795">
                  <c:v>0.95899999999999996</c:v>
                </c:pt>
                <c:pt idx="4796">
                  <c:v>0.95920000000000005</c:v>
                </c:pt>
                <c:pt idx="4797">
                  <c:v>0.95940000000000003</c:v>
                </c:pt>
                <c:pt idx="4798">
                  <c:v>0.95960000000000001</c:v>
                </c:pt>
                <c:pt idx="4799">
                  <c:v>0.95979999999999999</c:v>
                </c:pt>
                <c:pt idx="4800">
                  <c:v>0.96</c:v>
                </c:pt>
                <c:pt idx="4801">
                  <c:v>0.96020000000000005</c:v>
                </c:pt>
                <c:pt idx="4802">
                  <c:v>0.96040000000000003</c:v>
                </c:pt>
                <c:pt idx="4803">
                  <c:v>0.96060000000000001</c:v>
                </c:pt>
                <c:pt idx="4804">
                  <c:v>0.96079999999999999</c:v>
                </c:pt>
                <c:pt idx="4805">
                  <c:v>0.96099999999999997</c:v>
                </c:pt>
                <c:pt idx="4806">
                  <c:v>0.96120000000000005</c:v>
                </c:pt>
                <c:pt idx="4807">
                  <c:v>0.96140000000000003</c:v>
                </c:pt>
                <c:pt idx="4808">
                  <c:v>0.96160000000000001</c:v>
                </c:pt>
                <c:pt idx="4809">
                  <c:v>0.96179999999999999</c:v>
                </c:pt>
                <c:pt idx="4810">
                  <c:v>0.96199999999999997</c:v>
                </c:pt>
                <c:pt idx="4811">
                  <c:v>0.96220000000000006</c:v>
                </c:pt>
                <c:pt idx="4812">
                  <c:v>0.96240000000000003</c:v>
                </c:pt>
                <c:pt idx="4813">
                  <c:v>0.96260000000000001</c:v>
                </c:pt>
                <c:pt idx="4814">
                  <c:v>0.96279999999999999</c:v>
                </c:pt>
                <c:pt idx="4815">
                  <c:v>0.96299999999999997</c:v>
                </c:pt>
                <c:pt idx="4816">
                  <c:v>0.96319999999999995</c:v>
                </c:pt>
                <c:pt idx="4817">
                  <c:v>0.96340000000000003</c:v>
                </c:pt>
                <c:pt idx="4818">
                  <c:v>0.96360000000000001</c:v>
                </c:pt>
                <c:pt idx="4819">
                  <c:v>0.96379999999999999</c:v>
                </c:pt>
                <c:pt idx="4820">
                  <c:v>0.96399999999999997</c:v>
                </c:pt>
                <c:pt idx="4821">
                  <c:v>0.96419999999999995</c:v>
                </c:pt>
                <c:pt idx="4822">
                  <c:v>0.96440000000000003</c:v>
                </c:pt>
                <c:pt idx="4823">
                  <c:v>0.96460000000000001</c:v>
                </c:pt>
                <c:pt idx="4824">
                  <c:v>0.96479999999999999</c:v>
                </c:pt>
                <c:pt idx="4825">
                  <c:v>0.96499999999999997</c:v>
                </c:pt>
                <c:pt idx="4826">
                  <c:v>0.96519999999999995</c:v>
                </c:pt>
                <c:pt idx="4827">
                  <c:v>0.96540000000000004</c:v>
                </c:pt>
                <c:pt idx="4828">
                  <c:v>0.96560000000000001</c:v>
                </c:pt>
                <c:pt idx="4829">
                  <c:v>0.96579999999999999</c:v>
                </c:pt>
                <c:pt idx="4830">
                  <c:v>0.96599999999999997</c:v>
                </c:pt>
                <c:pt idx="4831">
                  <c:v>0.96619999999999995</c:v>
                </c:pt>
                <c:pt idx="4832">
                  <c:v>0.96640000000000004</c:v>
                </c:pt>
                <c:pt idx="4833">
                  <c:v>0.96660000000000001</c:v>
                </c:pt>
                <c:pt idx="4834">
                  <c:v>0.96679999999999999</c:v>
                </c:pt>
                <c:pt idx="4835">
                  <c:v>0.96699999999999997</c:v>
                </c:pt>
                <c:pt idx="4836">
                  <c:v>0.96719999999999995</c:v>
                </c:pt>
                <c:pt idx="4837">
                  <c:v>0.96740000000000004</c:v>
                </c:pt>
                <c:pt idx="4838">
                  <c:v>0.96760000000000002</c:v>
                </c:pt>
                <c:pt idx="4839">
                  <c:v>0.96779999999999999</c:v>
                </c:pt>
                <c:pt idx="4840">
                  <c:v>0.96799999999999997</c:v>
                </c:pt>
                <c:pt idx="4841">
                  <c:v>0.96819999999999995</c:v>
                </c:pt>
                <c:pt idx="4842">
                  <c:v>0.96840000000000004</c:v>
                </c:pt>
                <c:pt idx="4843">
                  <c:v>0.96860000000000002</c:v>
                </c:pt>
                <c:pt idx="4844">
                  <c:v>0.96879999999999999</c:v>
                </c:pt>
                <c:pt idx="4845">
                  <c:v>0.96899999999999997</c:v>
                </c:pt>
                <c:pt idx="4846">
                  <c:v>0.96919999999999995</c:v>
                </c:pt>
                <c:pt idx="4847">
                  <c:v>0.96940000000000004</c:v>
                </c:pt>
                <c:pt idx="4848">
                  <c:v>0.96960000000000002</c:v>
                </c:pt>
                <c:pt idx="4849">
                  <c:v>0.9698</c:v>
                </c:pt>
                <c:pt idx="4850">
                  <c:v>0.97</c:v>
                </c:pt>
                <c:pt idx="4851">
                  <c:v>0.97019999999999995</c:v>
                </c:pt>
                <c:pt idx="4852">
                  <c:v>0.97040000000000004</c:v>
                </c:pt>
                <c:pt idx="4853">
                  <c:v>0.97060000000000002</c:v>
                </c:pt>
                <c:pt idx="4854">
                  <c:v>0.9708</c:v>
                </c:pt>
                <c:pt idx="4855">
                  <c:v>0.97099999999999997</c:v>
                </c:pt>
                <c:pt idx="4856">
                  <c:v>0.97119999999999995</c:v>
                </c:pt>
                <c:pt idx="4857">
                  <c:v>0.97140000000000004</c:v>
                </c:pt>
                <c:pt idx="4858">
                  <c:v>0.97160000000000002</c:v>
                </c:pt>
                <c:pt idx="4859">
                  <c:v>0.9718</c:v>
                </c:pt>
                <c:pt idx="4860">
                  <c:v>0.97199999999999998</c:v>
                </c:pt>
                <c:pt idx="4861">
                  <c:v>0.97219999999999995</c:v>
                </c:pt>
                <c:pt idx="4862">
                  <c:v>0.97240000000000004</c:v>
                </c:pt>
                <c:pt idx="4863">
                  <c:v>0.97260000000000002</c:v>
                </c:pt>
                <c:pt idx="4864">
                  <c:v>0.9728</c:v>
                </c:pt>
                <c:pt idx="4865">
                  <c:v>0.97299999999999998</c:v>
                </c:pt>
                <c:pt idx="4866">
                  <c:v>0.97319999999999995</c:v>
                </c:pt>
                <c:pt idx="4867">
                  <c:v>0.97340000000000004</c:v>
                </c:pt>
                <c:pt idx="4868">
                  <c:v>0.97360000000000002</c:v>
                </c:pt>
                <c:pt idx="4869">
                  <c:v>0.9738</c:v>
                </c:pt>
                <c:pt idx="4870">
                  <c:v>0.97399999999999998</c:v>
                </c:pt>
                <c:pt idx="4871">
                  <c:v>0.97419999999999995</c:v>
                </c:pt>
                <c:pt idx="4872">
                  <c:v>0.97440000000000004</c:v>
                </c:pt>
                <c:pt idx="4873">
                  <c:v>0.97460000000000002</c:v>
                </c:pt>
                <c:pt idx="4874">
                  <c:v>0.9748</c:v>
                </c:pt>
                <c:pt idx="4875">
                  <c:v>0.97499999999999998</c:v>
                </c:pt>
                <c:pt idx="4876">
                  <c:v>0.97519999999999996</c:v>
                </c:pt>
                <c:pt idx="4877">
                  <c:v>0.97540000000000004</c:v>
                </c:pt>
                <c:pt idx="4878">
                  <c:v>0.97560000000000002</c:v>
                </c:pt>
                <c:pt idx="4879">
                  <c:v>0.9758</c:v>
                </c:pt>
                <c:pt idx="4880">
                  <c:v>0.97599999999999998</c:v>
                </c:pt>
                <c:pt idx="4881">
                  <c:v>0.97619999999999996</c:v>
                </c:pt>
                <c:pt idx="4882">
                  <c:v>0.97640000000000005</c:v>
                </c:pt>
                <c:pt idx="4883">
                  <c:v>0.97660000000000002</c:v>
                </c:pt>
                <c:pt idx="4884">
                  <c:v>0.9768</c:v>
                </c:pt>
                <c:pt idx="4885">
                  <c:v>0.97699999999999998</c:v>
                </c:pt>
                <c:pt idx="4886">
                  <c:v>0.97719999999999996</c:v>
                </c:pt>
                <c:pt idx="4887">
                  <c:v>0.97740000000000005</c:v>
                </c:pt>
                <c:pt idx="4888">
                  <c:v>0.97760000000000002</c:v>
                </c:pt>
                <c:pt idx="4889">
                  <c:v>0.9778</c:v>
                </c:pt>
                <c:pt idx="4890">
                  <c:v>0.97799999999999998</c:v>
                </c:pt>
                <c:pt idx="4891">
                  <c:v>0.97819999999999996</c:v>
                </c:pt>
                <c:pt idx="4892">
                  <c:v>0.97840000000000005</c:v>
                </c:pt>
                <c:pt idx="4893">
                  <c:v>0.97860000000000003</c:v>
                </c:pt>
                <c:pt idx="4894">
                  <c:v>0.9788</c:v>
                </c:pt>
                <c:pt idx="4895">
                  <c:v>0.97899999999999998</c:v>
                </c:pt>
                <c:pt idx="4896">
                  <c:v>0.97919999999999996</c:v>
                </c:pt>
                <c:pt idx="4897">
                  <c:v>0.97940000000000005</c:v>
                </c:pt>
                <c:pt idx="4898">
                  <c:v>0.97960000000000003</c:v>
                </c:pt>
                <c:pt idx="4899">
                  <c:v>0.9798</c:v>
                </c:pt>
                <c:pt idx="4900">
                  <c:v>0.98</c:v>
                </c:pt>
                <c:pt idx="4901">
                  <c:v>0.98019999999999996</c:v>
                </c:pt>
                <c:pt idx="4902">
                  <c:v>0.98040000000000005</c:v>
                </c:pt>
                <c:pt idx="4903">
                  <c:v>0.98060000000000003</c:v>
                </c:pt>
                <c:pt idx="4904">
                  <c:v>0.98080000000000001</c:v>
                </c:pt>
                <c:pt idx="4905">
                  <c:v>0.98099999999999998</c:v>
                </c:pt>
                <c:pt idx="4906">
                  <c:v>0.98119999999999996</c:v>
                </c:pt>
                <c:pt idx="4907">
                  <c:v>0.98140000000000005</c:v>
                </c:pt>
                <c:pt idx="4908">
                  <c:v>0.98160000000000003</c:v>
                </c:pt>
                <c:pt idx="4909">
                  <c:v>0.98180000000000001</c:v>
                </c:pt>
                <c:pt idx="4910">
                  <c:v>0.98199999999999998</c:v>
                </c:pt>
                <c:pt idx="4911">
                  <c:v>0.98219999999999996</c:v>
                </c:pt>
                <c:pt idx="4912">
                  <c:v>0.98240000000000005</c:v>
                </c:pt>
                <c:pt idx="4913">
                  <c:v>0.98260000000000003</c:v>
                </c:pt>
                <c:pt idx="4914">
                  <c:v>0.98280000000000001</c:v>
                </c:pt>
                <c:pt idx="4915">
                  <c:v>0.98299999999999998</c:v>
                </c:pt>
                <c:pt idx="4916">
                  <c:v>0.98319999999999996</c:v>
                </c:pt>
                <c:pt idx="4917">
                  <c:v>0.98340000000000005</c:v>
                </c:pt>
                <c:pt idx="4918">
                  <c:v>0.98360000000000003</c:v>
                </c:pt>
                <c:pt idx="4919">
                  <c:v>0.98380000000000001</c:v>
                </c:pt>
                <c:pt idx="4920">
                  <c:v>0.98399999999999999</c:v>
                </c:pt>
                <c:pt idx="4921">
                  <c:v>0.98419999999999996</c:v>
                </c:pt>
                <c:pt idx="4922">
                  <c:v>0.98440000000000005</c:v>
                </c:pt>
                <c:pt idx="4923">
                  <c:v>0.98460000000000003</c:v>
                </c:pt>
                <c:pt idx="4924">
                  <c:v>0.98480000000000001</c:v>
                </c:pt>
                <c:pt idx="4925">
                  <c:v>0.98499999999999999</c:v>
                </c:pt>
                <c:pt idx="4926">
                  <c:v>0.98519999999999996</c:v>
                </c:pt>
                <c:pt idx="4927">
                  <c:v>0.98540000000000005</c:v>
                </c:pt>
                <c:pt idx="4928">
                  <c:v>0.98560000000000003</c:v>
                </c:pt>
                <c:pt idx="4929">
                  <c:v>0.98580000000000001</c:v>
                </c:pt>
                <c:pt idx="4930">
                  <c:v>0.98599999999999999</c:v>
                </c:pt>
                <c:pt idx="4931">
                  <c:v>0.98619999999999997</c:v>
                </c:pt>
                <c:pt idx="4932">
                  <c:v>0.98640000000000005</c:v>
                </c:pt>
                <c:pt idx="4933">
                  <c:v>0.98660000000000003</c:v>
                </c:pt>
                <c:pt idx="4934">
                  <c:v>0.98680000000000001</c:v>
                </c:pt>
                <c:pt idx="4935">
                  <c:v>0.98699999999999999</c:v>
                </c:pt>
                <c:pt idx="4936">
                  <c:v>0.98719999999999997</c:v>
                </c:pt>
                <c:pt idx="4937">
                  <c:v>0.98740000000000006</c:v>
                </c:pt>
                <c:pt idx="4938">
                  <c:v>0.98760000000000003</c:v>
                </c:pt>
                <c:pt idx="4939">
                  <c:v>0.98780000000000001</c:v>
                </c:pt>
                <c:pt idx="4940">
                  <c:v>0.98799999999999999</c:v>
                </c:pt>
                <c:pt idx="4941">
                  <c:v>0.98819999999999997</c:v>
                </c:pt>
                <c:pt idx="4942">
                  <c:v>0.98839999999999995</c:v>
                </c:pt>
                <c:pt idx="4943">
                  <c:v>0.98860000000000003</c:v>
                </c:pt>
                <c:pt idx="4944">
                  <c:v>0.98880000000000001</c:v>
                </c:pt>
                <c:pt idx="4945">
                  <c:v>0.98899999999999999</c:v>
                </c:pt>
                <c:pt idx="4946">
                  <c:v>0.98919999999999997</c:v>
                </c:pt>
                <c:pt idx="4947">
                  <c:v>0.98939999999999995</c:v>
                </c:pt>
                <c:pt idx="4948">
                  <c:v>0.98960000000000004</c:v>
                </c:pt>
                <c:pt idx="4949">
                  <c:v>0.98980000000000001</c:v>
                </c:pt>
                <c:pt idx="4950">
                  <c:v>0.99</c:v>
                </c:pt>
                <c:pt idx="4951">
                  <c:v>0.99019999999999997</c:v>
                </c:pt>
                <c:pt idx="4952">
                  <c:v>0.99039999999999995</c:v>
                </c:pt>
                <c:pt idx="4953">
                  <c:v>0.99060000000000004</c:v>
                </c:pt>
                <c:pt idx="4954">
                  <c:v>0.99080000000000001</c:v>
                </c:pt>
                <c:pt idx="4955">
                  <c:v>0.99099999999999999</c:v>
                </c:pt>
                <c:pt idx="4956">
                  <c:v>0.99119999999999997</c:v>
                </c:pt>
                <c:pt idx="4957">
                  <c:v>0.99139999999999995</c:v>
                </c:pt>
                <c:pt idx="4958">
                  <c:v>0.99160000000000004</c:v>
                </c:pt>
                <c:pt idx="4959">
                  <c:v>0.99180000000000001</c:v>
                </c:pt>
                <c:pt idx="4960">
                  <c:v>0.99199999999999999</c:v>
                </c:pt>
                <c:pt idx="4961">
                  <c:v>0.99219999999999997</c:v>
                </c:pt>
                <c:pt idx="4962">
                  <c:v>0.99239999999999995</c:v>
                </c:pt>
                <c:pt idx="4963">
                  <c:v>0.99260000000000004</c:v>
                </c:pt>
                <c:pt idx="4964">
                  <c:v>0.99280000000000002</c:v>
                </c:pt>
                <c:pt idx="4965">
                  <c:v>0.99299999999999999</c:v>
                </c:pt>
                <c:pt idx="4966">
                  <c:v>0.99319999999999997</c:v>
                </c:pt>
                <c:pt idx="4967">
                  <c:v>0.99339999999999995</c:v>
                </c:pt>
                <c:pt idx="4968">
                  <c:v>0.99360000000000004</c:v>
                </c:pt>
                <c:pt idx="4969">
                  <c:v>0.99380000000000002</c:v>
                </c:pt>
                <c:pt idx="4970">
                  <c:v>0.99399999999999999</c:v>
                </c:pt>
                <c:pt idx="4971">
                  <c:v>0.99419999999999997</c:v>
                </c:pt>
                <c:pt idx="4972">
                  <c:v>0.99439999999999995</c:v>
                </c:pt>
                <c:pt idx="4973">
                  <c:v>0.99460000000000004</c:v>
                </c:pt>
                <c:pt idx="4974">
                  <c:v>0.99480000000000002</c:v>
                </c:pt>
                <c:pt idx="4975">
                  <c:v>0.995</c:v>
                </c:pt>
                <c:pt idx="4976">
                  <c:v>0.99519999999999997</c:v>
                </c:pt>
                <c:pt idx="4977">
                  <c:v>0.99539999999999995</c:v>
                </c:pt>
                <c:pt idx="4978">
                  <c:v>0.99560000000000004</c:v>
                </c:pt>
                <c:pt idx="4979">
                  <c:v>0.99580000000000002</c:v>
                </c:pt>
                <c:pt idx="4980">
                  <c:v>0.996</c:v>
                </c:pt>
                <c:pt idx="4981">
                  <c:v>0.99619999999999997</c:v>
                </c:pt>
                <c:pt idx="4982">
                  <c:v>0.99639999999999995</c:v>
                </c:pt>
                <c:pt idx="4983">
                  <c:v>0.99660000000000004</c:v>
                </c:pt>
                <c:pt idx="4984">
                  <c:v>0.99680000000000002</c:v>
                </c:pt>
                <c:pt idx="4985">
                  <c:v>0.997</c:v>
                </c:pt>
                <c:pt idx="4986">
                  <c:v>0.99719999999999998</c:v>
                </c:pt>
                <c:pt idx="4987">
                  <c:v>0.99739999999999995</c:v>
                </c:pt>
                <c:pt idx="4988">
                  <c:v>0.99760000000000004</c:v>
                </c:pt>
                <c:pt idx="4989">
                  <c:v>0.99780000000000002</c:v>
                </c:pt>
                <c:pt idx="4990">
                  <c:v>0.998</c:v>
                </c:pt>
                <c:pt idx="4991">
                  <c:v>0.99819999999999998</c:v>
                </c:pt>
                <c:pt idx="4992">
                  <c:v>0.99839999999999995</c:v>
                </c:pt>
                <c:pt idx="4993">
                  <c:v>0.99860000000000004</c:v>
                </c:pt>
                <c:pt idx="4994">
                  <c:v>0.99880000000000002</c:v>
                </c:pt>
                <c:pt idx="4995">
                  <c:v>0.999</c:v>
                </c:pt>
                <c:pt idx="4996">
                  <c:v>0.99919999999999998</c:v>
                </c:pt>
                <c:pt idx="4997">
                  <c:v>0.99939999999999996</c:v>
                </c:pt>
                <c:pt idx="4998">
                  <c:v>0.99960000000000004</c:v>
                </c:pt>
                <c:pt idx="4999">
                  <c:v>0.99980000000000002</c:v>
                </c:pt>
                <c:pt idx="5000">
                  <c:v>1</c:v>
                </c:pt>
                <c:pt idx="5001">
                  <c:v>1.0002</c:v>
                </c:pt>
                <c:pt idx="5002">
                  <c:v>1.0004</c:v>
                </c:pt>
                <c:pt idx="5003">
                  <c:v>1.0005999999999999</c:v>
                </c:pt>
                <c:pt idx="5004">
                  <c:v>1.0007999999999999</c:v>
                </c:pt>
                <c:pt idx="5005">
                  <c:v>1.0009999999999999</c:v>
                </c:pt>
                <c:pt idx="5006">
                  <c:v>1.0012000000000001</c:v>
                </c:pt>
                <c:pt idx="5007">
                  <c:v>1.0014000000000001</c:v>
                </c:pt>
                <c:pt idx="5008">
                  <c:v>1.0016</c:v>
                </c:pt>
                <c:pt idx="5009">
                  <c:v>1.0018</c:v>
                </c:pt>
                <c:pt idx="5010">
                  <c:v>1.002</c:v>
                </c:pt>
                <c:pt idx="5011">
                  <c:v>1.0022</c:v>
                </c:pt>
                <c:pt idx="5012">
                  <c:v>1.0024</c:v>
                </c:pt>
                <c:pt idx="5013">
                  <c:v>1.0025999999999999</c:v>
                </c:pt>
                <c:pt idx="5014">
                  <c:v>1.0027999999999999</c:v>
                </c:pt>
                <c:pt idx="5015">
                  <c:v>1.0029999999999999</c:v>
                </c:pt>
                <c:pt idx="5016">
                  <c:v>1.0032000000000001</c:v>
                </c:pt>
                <c:pt idx="5017">
                  <c:v>1.0034000000000001</c:v>
                </c:pt>
                <c:pt idx="5018">
                  <c:v>1.0036</c:v>
                </c:pt>
                <c:pt idx="5019">
                  <c:v>1.0038</c:v>
                </c:pt>
                <c:pt idx="5020">
                  <c:v>1.004</c:v>
                </c:pt>
                <c:pt idx="5021">
                  <c:v>1.0042</c:v>
                </c:pt>
                <c:pt idx="5022">
                  <c:v>1.0044</c:v>
                </c:pt>
                <c:pt idx="5023">
                  <c:v>1.0045999999999999</c:v>
                </c:pt>
                <c:pt idx="5024">
                  <c:v>1.0047999999999999</c:v>
                </c:pt>
                <c:pt idx="5025">
                  <c:v>1.0049999999999999</c:v>
                </c:pt>
                <c:pt idx="5026">
                  <c:v>1.0052000000000001</c:v>
                </c:pt>
                <c:pt idx="5027">
                  <c:v>1.0054000000000001</c:v>
                </c:pt>
                <c:pt idx="5028">
                  <c:v>1.0056</c:v>
                </c:pt>
                <c:pt idx="5029">
                  <c:v>1.0058</c:v>
                </c:pt>
                <c:pt idx="5030">
                  <c:v>1.006</c:v>
                </c:pt>
                <c:pt idx="5031">
                  <c:v>1.0062</c:v>
                </c:pt>
                <c:pt idx="5032">
                  <c:v>1.0064</c:v>
                </c:pt>
                <c:pt idx="5033">
                  <c:v>1.0065999999999999</c:v>
                </c:pt>
                <c:pt idx="5034">
                  <c:v>1.0067999999999999</c:v>
                </c:pt>
                <c:pt idx="5035">
                  <c:v>1.0069999999999999</c:v>
                </c:pt>
                <c:pt idx="5036">
                  <c:v>1.0072000000000001</c:v>
                </c:pt>
                <c:pt idx="5037">
                  <c:v>1.0074000000000001</c:v>
                </c:pt>
                <c:pt idx="5038">
                  <c:v>1.0076000000000001</c:v>
                </c:pt>
                <c:pt idx="5039">
                  <c:v>1.0078</c:v>
                </c:pt>
                <c:pt idx="5040">
                  <c:v>1.008</c:v>
                </c:pt>
                <c:pt idx="5041">
                  <c:v>1.0082</c:v>
                </c:pt>
                <c:pt idx="5042">
                  <c:v>1.0084</c:v>
                </c:pt>
                <c:pt idx="5043">
                  <c:v>1.0085999999999999</c:v>
                </c:pt>
                <c:pt idx="5044">
                  <c:v>1.0087999999999999</c:v>
                </c:pt>
                <c:pt idx="5045">
                  <c:v>1.0089999999999999</c:v>
                </c:pt>
                <c:pt idx="5046">
                  <c:v>1.0092000000000001</c:v>
                </c:pt>
                <c:pt idx="5047">
                  <c:v>1.0094000000000001</c:v>
                </c:pt>
                <c:pt idx="5048">
                  <c:v>1.0096000000000001</c:v>
                </c:pt>
                <c:pt idx="5049">
                  <c:v>1.0098</c:v>
                </c:pt>
                <c:pt idx="5050">
                  <c:v>1.01</c:v>
                </c:pt>
                <c:pt idx="5051">
                  <c:v>1.0102</c:v>
                </c:pt>
                <c:pt idx="5052">
                  <c:v>1.0104</c:v>
                </c:pt>
                <c:pt idx="5053">
                  <c:v>1.0105999999999999</c:v>
                </c:pt>
                <c:pt idx="5054">
                  <c:v>1.0107999999999999</c:v>
                </c:pt>
                <c:pt idx="5055">
                  <c:v>1.0109999999999999</c:v>
                </c:pt>
                <c:pt idx="5056">
                  <c:v>1.0112000000000001</c:v>
                </c:pt>
                <c:pt idx="5057">
                  <c:v>1.0114000000000001</c:v>
                </c:pt>
                <c:pt idx="5058">
                  <c:v>1.0116000000000001</c:v>
                </c:pt>
                <c:pt idx="5059">
                  <c:v>1.0118</c:v>
                </c:pt>
                <c:pt idx="5060">
                  <c:v>1.012</c:v>
                </c:pt>
                <c:pt idx="5061">
                  <c:v>1.0122</c:v>
                </c:pt>
                <c:pt idx="5062">
                  <c:v>1.0124</c:v>
                </c:pt>
                <c:pt idx="5063">
                  <c:v>1.0125999999999999</c:v>
                </c:pt>
                <c:pt idx="5064">
                  <c:v>1.0127999999999999</c:v>
                </c:pt>
                <c:pt idx="5065">
                  <c:v>1.0129999999999999</c:v>
                </c:pt>
                <c:pt idx="5066">
                  <c:v>1.0132000000000001</c:v>
                </c:pt>
                <c:pt idx="5067">
                  <c:v>1.0134000000000001</c:v>
                </c:pt>
                <c:pt idx="5068">
                  <c:v>1.0136000000000001</c:v>
                </c:pt>
                <c:pt idx="5069">
                  <c:v>1.0138</c:v>
                </c:pt>
                <c:pt idx="5070">
                  <c:v>1.014</c:v>
                </c:pt>
                <c:pt idx="5071">
                  <c:v>1.0142</c:v>
                </c:pt>
                <c:pt idx="5072">
                  <c:v>1.0144</c:v>
                </c:pt>
                <c:pt idx="5073">
                  <c:v>1.0145999999999999</c:v>
                </c:pt>
                <c:pt idx="5074">
                  <c:v>1.0147999999999999</c:v>
                </c:pt>
                <c:pt idx="5075">
                  <c:v>1.0149999999999999</c:v>
                </c:pt>
                <c:pt idx="5076">
                  <c:v>1.0152000000000001</c:v>
                </c:pt>
                <c:pt idx="5077">
                  <c:v>1.0154000000000001</c:v>
                </c:pt>
                <c:pt idx="5078">
                  <c:v>1.0156000000000001</c:v>
                </c:pt>
                <c:pt idx="5079">
                  <c:v>1.0158</c:v>
                </c:pt>
                <c:pt idx="5080">
                  <c:v>1.016</c:v>
                </c:pt>
                <c:pt idx="5081">
                  <c:v>1.0162</c:v>
                </c:pt>
                <c:pt idx="5082">
                  <c:v>1.0164</c:v>
                </c:pt>
                <c:pt idx="5083">
                  <c:v>1.0165999999999999</c:v>
                </c:pt>
                <c:pt idx="5084">
                  <c:v>1.0167999999999999</c:v>
                </c:pt>
                <c:pt idx="5085">
                  <c:v>1.0169999999999999</c:v>
                </c:pt>
                <c:pt idx="5086">
                  <c:v>1.0172000000000001</c:v>
                </c:pt>
                <c:pt idx="5087">
                  <c:v>1.0174000000000001</c:v>
                </c:pt>
                <c:pt idx="5088">
                  <c:v>1.0176000000000001</c:v>
                </c:pt>
                <c:pt idx="5089">
                  <c:v>1.0178</c:v>
                </c:pt>
                <c:pt idx="5090">
                  <c:v>1.018</c:v>
                </c:pt>
                <c:pt idx="5091">
                  <c:v>1.0182</c:v>
                </c:pt>
                <c:pt idx="5092">
                  <c:v>1.0184</c:v>
                </c:pt>
                <c:pt idx="5093">
                  <c:v>1.0185999999999999</c:v>
                </c:pt>
                <c:pt idx="5094">
                  <c:v>1.0187999999999999</c:v>
                </c:pt>
                <c:pt idx="5095">
                  <c:v>1.0189999999999999</c:v>
                </c:pt>
                <c:pt idx="5096">
                  <c:v>1.0192000000000001</c:v>
                </c:pt>
                <c:pt idx="5097">
                  <c:v>1.0194000000000001</c:v>
                </c:pt>
                <c:pt idx="5098">
                  <c:v>1.0196000000000001</c:v>
                </c:pt>
                <c:pt idx="5099">
                  <c:v>1.0198</c:v>
                </c:pt>
                <c:pt idx="5100">
                  <c:v>1.02</c:v>
                </c:pt>
                <c:pt idx="5101">
                  <c:v>1.0202</c:v>
                </c:pt>
                <c:pt idx="5102">
                  <c:v>1.0204</c:v>
                </c:pt>
                <c:pt idx="5103">
                  <c:v>1.0206</c:v>
                </c:pt>
                <c:pt idx="5104">
                  <c:v>1.0207999999999999</c:v>
                </c:pt>
                <c:pt idx="5105">
                  <c:v>1.0209999999999999</c:v>
                </c:pt>
                <c:pt idx="5106">
                  <c:v>1.0212000000000001</c:v>
                </c:pt>
                <c:pt idx="5107">
                  <c:v>1.0214000000000001</c:v>
                </c:pt>
                <c:pt idx="5108">
                  <c:v>1.0216000000000001</c:v>
                </c:pt>
                <c:pt idx="5109">
                  <c:v>1.0218</c:v>
                </c:pt>
                <c:pt idx="5110">
                  <c:v>1.022</c:v>
                </c:pt>
                <c:pt idx="5111">
                  <c:v>1.0222</c:v>
                </c:pt>
                <c:pt idx="5112">
                  <c:v>1.0224</c:v>
                </c:pt>
                <c:pt idx="5113">
                  <c:v>1.0226</c:v>
                </c:pt>
                <c:pt idx="5114">
                  <c:v>1.0227999999999999</c:v>
                </c:pt>
                <c:pt idx="5115">
                  <c:v>1.0229999999999999</c:v>
                </c:pt>
                <c:pt idx="5116">
                  <c:v>1.0232000000000001</c:v>
                </c:pt>
                <c:pt idx="5117">
                  <c:v>1.0234000000000001</c:v>
                </c:pt>
                <c:pt idx="5118">
                  <c:v>1.0236000000000001</c:v>
                </c:pt>
                <c:pt idx="5119">
                  <c:v>1.0238</c:v>
                </c:pt>
                <c:pt idx="5120">
                  <c:v>1.024</c:v>
                </c:pt>
                <c:pt idx="5121">
                  <c:v>1.0242</c:v>
                </c:pt>
                <c:pt idx="5122">
                  <c:v>1.0244</c:v>
                </c:pt>
                <c:pt idx="5123">
                  <c:v>1.0246</c:v>
                </c:pt>
                <c:pt idx="5124">
                  <c:v>1.0247999999999999</c:v>
                </c:pt>
                <c:pt idx="5125">
                  <c:v>1.0249999999999999</c:v>
                </c:pt>
                <c:pt idx="5126">
                  <c:v>1.0251999999999999</c:v>
                </c:pt>
                <c:pt idx="5127">
                  <c:v>1.0254000000000001</c:v>
                </c:pt>
                <c:pt idx="5128">
                  <c:v>1.0256000000000001</c:v>
                </c:pt>
                <c:pt idx="5129">
                  <c:v>1.0258</c:v>
                </c:pt>
                <c:pt idx="5130">
                  <c:v>1.026</c:v>
                </c:pt>
                <c:pt idx="5131">
                  <c:v>1.0262</c:v>
                </c:pt>
                <c:pt idx="5132">
                  <c:v>1.0264</c:v>
                </c:pt>
                <c:pt idx="5133">
                  <c:v>1.0266</c:v>
                </c:pt>
                <c:pt idx="5134">
                  <c:v>1.0267999999999999</c:v>
                </c:pt>
                <c:pt idx="5135">
                  <c:v>1.0269999999999999</c:v>
                </c:pt>
                <c:pt idx="5136">
                  <c:v>1.0271999999999999</c:v>
                </c:pt>
                <c:pt idx="5137">
                  <c:v>1.0274000000000001</c:v>
                </c:pt>
                <c:pt idx="5138">
                  <c:v>1.0276000000000001</c:v>
                </c:pt>
                <c:pt idx="5139">
                  <c:v>1.0278</c:v>
                </c:pt>
                <c:pt idx="5140">
                  <c:v>1.028</c:v>
                </c:pt>
                <c:pt idx="5141">
                  <c:v>1.0282</c:v>
                </c:pt>
                <c:pt idx="5142">
                  <c:v>1.0284</c:v>
                </c:pt>
                <c:pt idx="5143">
                  <c:v>1.0286</c:v>
                </c:pt>
                <c:pt idx="5144">
                  <c:v>1.0287999999999999</c:v>
                </c:pt>
                <c:pt idx="5145">
                  <c:v>1.0289999999999999</c:v>
                </c:pt>
                <c:pt idx="5146">
                  <c:v>1.0291999999999999</c:v>
                </c:pt>
                <c:pt idx="5147">
                  <c:v>1.0294000000000001</c:v>
                </c:pt>
                <c:pt idx="5148">
                  <c:v>1.0296000000000001</c:v>
                </c:pt>
                <c:pt idx="5149">
                  <c:v>1.0298</c:v>
                </c:pt>
                <c:pt idx="5150">
                  <c:v>1.03</c:v>
                </c:pt>
                <c:pt idx="5151">
                  <c:v>1.0302</c:v>
                </c:pt>
                <c:pt idx="5152">
                  <c:v>1.0304</c:v>
                </c:pt>
                <c:pt idx="5153">
                  <c:v>1.0306</c:v>
                </c:pt>
                <c:pt idx="5154">
                  <c:v>1.0307999999999999</c:v>
                </c:pt>
                <c:pt idx="5155">
                  <c:v>1.0309999999999999</c:v>
                </c:pt>
                <c:pt idx="5156">
                  <c:v>1.0311999999999999</c:v>
                </c:pt>
                <c:pt idx="5157">
                  <c:v>1.0314000000000001</c:v>
                </c:pt>
                <c:pt idx="5158">
                  <c:v>1.0316000000000001</c:v>
                </c:pt>
                <c:pt idx="5159">
                  <c:v>1.0318000000000001</c:v>
                </c:pt>
                <c:pt idx="5160">
                  <c:v>1.032</c:v>
                </c:pt>
                <c:pt idx="5161">
                  <c:v>1.0322</c:v>
                </c:pt>
                <c:pt idx="5162">
                  <c:v>1.0324</c:v>
                </c:pt>
                <c:pt idx="5163">
                  <c:v>1.0326</c:v>
                </c:pt>
                <c:pt idx="5164">
                  <c:v>1.0327999999999999</c:v>
                </c:pt>
                <c:pt idx="5165">
                  <c:v>1.0329999999999999</c:v>
                </c:pt>
                <c:pt idx="5166">
                  <c:v>1.0331999999999999</c:v>
                </c:pt>
                <c:pt idx="5167">
                  <c:v>1.0334000000000001</c:v>
                </c:pt>
                <c:pt idx="5168">
                  <c:v>1.0336000000000001</c:v>
                </c:pt>
                <c:pt idx="5169">
                  <c:v>1.0338000000000001</c:v>
                </c:pt>
                <c:pt idx="5170">
                  <c:v>1.034</c:v>
                </c:pt>
                <c:pt idx="5171">
                  <c:v>1.0342</c:v>
                </c:pt>
                <c:pt idx="5172">
                  <c:v>1.0344</c:v>
                </c:pt>
                <c:pt idx="5173">
                  <c:v>1.0346</c:v>
                </c:pt>
                <c:pt idx="5174">
                  <c:v>1.0347999999999999</c:v>
                </c:pt>
                <c:pt idx="5175">
                  <c:v>1.0349999999999999</c:v>
                </c:pt>
                <c:pt idx="5176">
                  <c:v>1.0351999999999999</c:v>
                </c:pt>
                <c:pt idx="5177">
                  <c:v>1.0354000000000001</c:v>
                </c:pt>
                <c:pt idx="5178">
                  <c:v>1.0356000000000001</c:v>
                </c:pt>
                <c:pt idx="5179">
                  <c:v>1.0358000000000001</c:v>
                </c:pt>
                <c:pt idx="5180">
                  <c:v>1.036</c:v>
                </c:pt>
                <c:pt idx="5181">
                  <c:v>1.0362</c:v>
                </c:pt>
                <c:pt idx="5182">
                  <c:v>1.0364</c:v>
                </c:pt>
                <c:pt idx="5183">
                  <c:v>1.0366</c:v>
                </c:pt>
                <c:pt idx="5184">
                  <c:v>1.0367999999999999</c:v>
                </c:pt>
                <c:pt idx="5185">
                  <c:v>1.0369999999999999</c:v>
                </c:pt>
                <c:pt idx="5186">
                  <c:v>1.0371999999999999</c:v>
                </c:pt>
                <c:pt idx="5187">
                  <c:v>1.0374000000000001</c:v>
                </c:pt>
                <c:pt idx="5188">
                  <c:v>1.0376000000000001</c:v>
                </c:pt>
                <c:pt idx="5189">
                  <c:v>1.0378000000000001</c:v>
                </c:pt>
                <c:pt idx="5190">
                  <c:v>1.038</c:v>
                </c:pt>
                <c:pt idx="5191">
                  <c:v>1.0382</c:v>
                </c:pt>
                <c:pt idx="5192">
                  <c:v>1.0384</c:v>
                </c:pt>
                <c:pt idx="5193">
                  <c:v>1.0386</c:v>
                </c:pt>
                <c:pt idx="5194">
                  <c:v>1.0387999999999999</c:v>
                </c:pt>
                <c:pt idx="5195">
                  <c:v>1.0389999999999999</c:v>
                </c:pt>
                <c:pt idx="5196">
                  <c:v>1.0391999999999999</c:v>
                </c:pt>
                <c:pt idx="5197">
                  <c:v>1.0394000000000001</c:v>
                </c:pt>
                <c:pt idx="5198">
                  <c:v>1.0396000000000001</c:v>
                </c:pt>
                <c:pt idx="5199">
                  <c:v>1.0398000000000001</c:v>
                </c:pt>
                <c:pt idx="5200">
                  <c:v>1.04</c:v>
                </c:pt>
                <c:pt idx="5201">
                  <c:v>1.0402</c:v>
                </c:pt>
                <c:pt idx="5202">
                  <c:v>1.0404</c:v>
                </c:pt>
                <c:pt idx="5203">
                  <c:v>1.0406</c:v>
                </c:pt>
                <c:pt idx="5204">
                  <c:v>1.0407999999999999</c:v>
                </c:pt>
                <c:pt idx="5205">
                  <c:v>1.0409999999999999</c:v>
                </c:pt>
                <c:pt idx="5206">
                  <c:v>1.0411999999999999</c:v>
                </c:pt>
                <c:pt idx="5207">
                  <c:v>1.0414000000000001</c:v>
                </c:pt>
                <c:pt idx="5208">
                  <c:v>1.0416000000000001</c:v>
                </c:pt>
                <c:pt idx="5209">
                  <c:v>1.0418000000000001</c:v>
                </c:pt>
                <c:pt idx="5210">
                  <c:v>1.042</c:v>
                </c:pt>
                <c:pt idx="5211">
                  <c:v>1.0422</c:v>
                </c:pt>
                <c:pt idx="5212">
                  <c:v>1.0424</c:v>
                </c:pt>
                <c:pt idx="5213">
                  <c:v>1.0426</c:v>
                </c:pt>
                <c:pt idx="5214">
                  <c:v>1.0427999999999999</c:v>
                </c:pt>
                <c:pt idx="5215">
                  <c:v>1.0429999999999999</c:v>
                </c:pt>
                <c:pt idx="5216">
                  <c:v>1.0431999999999999</c:v>
                </c:pt>
                <c:pt idx="5217">
                  <c:v>1.0434000000000001</c:v>
                </c:pt>
                <c:pt idx="5218">
                  <c:v>1.0436000000000001</c:v>
                </c:pt>
                <c:pt idx="5219">
                  <c:v>1.0438000000000001</c:v>
                </c:pt>
                <c:pt idx="5220">
                  <c:v>1.044</c:v>
                </c:pt>
                <c:pt idx="5221">
                  <c:v>1.0442</c:v>
                </c:pt>
                <c:pt idx="5222">
                  <c:v>1.0444</c:v>
                </c:pt>
                <c:pt idx="5223">
                  <c:v>1.0446</c:v>
                </c:pt>
                <c:pt idx="5224">
                  <c:v>1.0448</c:v>
                </c:pt>
                <c:pt idx="5225">
                  <c:v>1.0449999999999999</c:v>
                </c:pt>
                <c:pt idx="5226">
                  <c:v>1.0451999999999999</c:v>
                </c:pt>
                <c:pt idx="5227">
                  <c:v>1.0454000000000001</c:v>
                </c:pt>
                <c:pt idx="5228">
                  <c:v>1.0456000000000001</c:v>
                </c:pt>
                <c:pt idx="5229">
                  <c:v>1.0458000000000001</c:v>
                </c:pt>
                <c:pt idx="5230">
                  <c:v>1.046</c:v>
                </c:pt>
                <c:pt idx="5231">
                  <c:v>1.0462</c:v>
                </c:pt>
                <c:pt idx="5232">
                  <c:v>1.0464</c:v>
                </c:pt>
                <c:pt idx="5233">
                  <c:v>1.0466</c:v>
                </c:pt>
                <c:pt idx="5234">
                  <c:v>1.0468</c:v>
                </c:pt>
                <c:pt idx="5235">
                  <c:v>1.0469999999999999</c:v>
                </c:pt>
                <c:pt idx="5236">
                  <c:v>1.0471999999999999</c:v>
                </c:pt>
                <c:pt idx="5237">
                  <c:v>1.0474000000000001</c:v>
                </c:pt>
                <c:pt idx="5238">
                  <c:v>1.0476000000000001</c:v>
                </c:pt>
                <c:pt idx="5239">
                  <c:v>1.0478000000000001</c:v>
                </c:pt>
                <c:pt idx="5240">
                  <c:v>1.048</c:v>
                </c:pt>
                <c:pt idx="5241">
                  <c:v>1.0482</c:v>
                </c:pt>
                <c:pt idx="5242">
                  <c:v>1.0484</c:v>
                </c:pt>
                <c:pt idx="5243">
                  <c:v>1.0486</c:v>
                </c:pt>
                <c:pt idx="5244">
                  <c:v>1.0488</c:v>
                </c:pt>
                <c:pt idx="5245">
                  <c:v>1.0489999999999999</c:v>
                </c:pt>
                <c:pt idx="5246">
                  <c:v>1.0491999999999999</c:v>
                </c:pt>
                <c:pt idx="5247">
                  <c:v>1.0494000000000001</c:v>
                </c:pt>
                <c:pt idx="5248">
                  <c:v>1.0496000000000001</c:v>
                </c:pt>
                <c:pt idx="5249">
                  <c:v>1.0498000000000001</c:v>
                </c:pt>
                <c:pt idx="5250">
                  <c:v>1.05</c:v>
                </c:pt>
                <c:pt idx="5251">
                  <c:v>1.0502</c:v>
                </c:pt>
                <c:pt idx="5252">
                  <c:v>1.0504</c:v>
                </c:pt>
                <c:pt idx="5253">
                  <c:v>1.0506</c:v>
                </c:pt>
                <c:pt idx="5254">
                  <c:v>1.0508</c:v>
                </c:pt>
                <c:pt idx="5255">
                  <c:v>1.0509999999999999</c:v>
                </c:pt>
                <c:pt idx="5256">
                  <c:v>1.0511999999999999</c:v>
                </c:pt>
                <c:pt idx="5257">
                  <c:v>1.0513999999999999</c:v>
                </c:pt>
                <c:pt idx="5258">
                  <c:v>1.0516000000000001</c:v>
                </c:pt>
                <c:pt idx="5259">
                  <c:v>1.0518000000000001</c:v>
                </c:pt>
                <c:pt idx="5260">
                  <c:v>1.052</c:v>
                </c:pt>
                <c:pt idx="5261">
                  <c:v>1.0522</c:v>
                </c:pt>
                <c:pt idx="5262">
                  <c:v>1.0524</c:v>
                </c:pt>
                <c:pt idx="5263">
                  <c:v>1.0526</c:v>
                </c:pt>
                <c:pt idx="5264">
                  <c:v>1.0528</c:v>
                </c:pt>
                <c:pt idx="5265">
                  <c:v>1.0529999999999999</c:v>
                </c:pt>
                <c:pt idx="5266">
                  <c:v>1.0531999999999999</c:v>
                </c:pt>
                <c:pt idx="5267">
                  <c:v>1.0533999999999999</c:v>
                </c:pt>
                <c:pt idx="5268">
                  <c:v>1.0536000000000001</c:v>
                </c:pt>
                <c:pt idx="5269">
                  <c:v>1.0538000000000001</c:v>
                </c:pt>
                <c:pt idx="5270">
                  <c:v>1.054</c:v>
                </c:pt>
                <c:pt idx="5271">
                  <c:v>1.0542</c:v>
                </c:pt>
                <c:pt idx="5272">
                  <c:v>1.0544</c:v>
                </c:pt>
                <c:pt idx="5273">
                  <c:v>1.0546</c:v>
                </c:pt>
                <c:pt idx="5274">
                  <c:v>1.0548</c:v>
                </c:pt>
                <c:pt idx="5275">
                  <c:v>1.0549999999999999</c:v>
                </c:pt>
                <c:pt idx="5276">
                  <c:v>1.0551999999999999</c:v>
                </c:pt>
                <c:pt idx="5277">
                  <c:v>1.0553999999999999</c:v>
                </c:pt>
                <c:pt idx="5278">
                  <c:v>1.0556000000000001</c:v>
                </c:pt>
                <c:pt idx="5279">
                  <c:v>1.0558000000000001</c:v>
                </c:pt>
                <c:pt idx="5280">
                  <c:v>1.056</c:v>
                </c:pt>
                <c:pt idx="5281">
                  <c:v>1.0562</c:v>
                </c:pt>
                <c:pt idx="5282">
                  <c:v>1.0564</c:v>
                </c:pt>
                <c:pt idx="5283">
                  <c:v>1.0566</c:v>
                </c:pt>
                <c:pt idx="5284">
                  <c:v>1.0568</c:v>
                </c:pt>
                <c:pt idx="5285">
                  <c:v>1.0569999999999999</c:v>
                </c:pt>
                <c:pt idx="5286">
                  <c:v>1.0571999999999999</c:v>
                </c:pt>
                <c:pt idx="5287">
                  <c:v>1.0573999999999999</c:v>
                </c:pt>
                <c:pt idx="5288">
                  <c:v>1.0576000000000001</c:v>
                </c:pt>
                <c:pt idx="5289">
                  <c:v>1.0578000000000001</c:v>
                </c:pt>
                <c:pt idx="5290">
                  <c:v>1.0580000000000001</c:v>
                </c:pt>
                <c:pt idx="5291">
                  <c:v>1.0582</c:v>
                </c:pt>
                <c:pt idx="5292">
                  <c:v>1.0584</c:v>
                </c:pt>
                <c:pt idx="5293">
                  <c:v>1.0586</c:v>
                </c:pt>
                <c:pt idx="5294">
                  <c:v>1.0588</c:v>
                </c:pt>
                <c:pt idx="5295">
                  <c:v>1.0589999999999999</c:v>
                </c:pt>
                <c:pt idx="5296">
                  <c:v>1.0591999999999999</c:v>
                </c:pt>
                <c:pt idx="5297">
                  <c:v>1.0593999999999999</c:v>
                </c:pt>
                <c:pt idx="5298">
                  <c:v>1.0596000000000001</c:v>
                </c:pt>
                <c:pt idx="5299">
                  <c:v>1.0598000000000001</c:v>
                </c:pt>
                <c:pt idx="5300">
                  <c:v>1.06</c:v>
                </c:pt>
                <c:pt idx="5301">
                  <c:v>1.0602</c:v>
                </c:pt>
                <c:pt idx="5302">
                  <c:v>1.0604</c:v>
                </c:pt>
                <c:pt idx="5303">
                  <c:v>1.0606</c:v>
                </c:pt>
                <c:pt idx="5304">
                  <c:v>1.0608</c:v>
                </c:pt>
                <c:pt idx="5305">
                  <c:v>1.0609999999999999</c:v>
                </c:pt>
                <c:pt idx="5306">
                  <c:v>1.0611999999999999</c:v>
                </c:pt>
                <c:pt idx="5307">
                  <c:v>1.0613999999999999</c:v>
                </c:pt>
                <c:pt idx="5308">
                  <c:v>1.0616000000000001</c:v>
                </c:pt>
                <c:pt idx="5309">
                  <c:v>1.0618000000000001</c:v>
                </c:pt>
                <c:pt idx="5310">
                  <c:v>1.0620000000000001</c:v>
                </c:pt>
                <c:pt idx="5311">
                  <c:v>1.0622</c:v>
                </c:pt>
                <c:pt idx="5312">
                  <c:v>1.0624</c:v>
                </c:pt>
                <c:pt idx="5313">
                  <c:v>1.0626</c:v>
                </c:pt>
                <c:pt idx="5314">
                  <c:v>1.0628</c:v>
                </c:pt>
                <c:pt idx="5315">
                  <c:v>1.0629999999999999</c:v>
                </c:pt>
                <c:pt idx="5316">
                  <c:v>1.0631999999999999</c:v>
                </c:pt>
                <c:pt idx="5317">
                  <c:v>1.0633999999999999</c:v>
                </c:pt>
                <c:pt idx="5318">
                  <c:v>1.0636000000000001</c:v>
                </c:pt>
                <c:pt idx="5319">
                  <c:v>1.0638000000000001</c:v>
                </c:pt>
                <c:pt idx="5320">
                  <c:v>1.0640000000000001</c:v>
                </c:pt>
                <c:pt idx="5321">
                  <c:v>1.0642</c:v>
                </c:pt>
                <c:pt idx="5322">
                  <c:v>1.0644</c:v>
                </c:pt>
                <c:pt idx="5323">
                  <c:v>1.0646</c:v>
                </c:pt>
                <c:pt idx="5324">
                  <c:v>1.0648</c:v>
                </c:pt>
                <c:pt idx="5325">
                  <c:v>1.0649999999999999</c:v>
                </c:pt>
                <c:pt idx="5326">
                  <c:v>1.0651999999999999</c:v>
                </c:pt>
                <c:pt idx="5327">
                  <c:v>1.0653999999999999</c:v>
                </c:pt>
                <c:pt idx="5328">
                  <c:v>1.0656000000000001</c:v>
                </c:pt>
                <c:pt idx="5329">
                  <c:v>1.0658000000000001</c:v>
                </c:pt>
                <c:pt idx="5330">
                  <c:v>1.0660000000000001</c:v>
                </c:pt>
                <c:pt idx="5331">
                  <c:v>1.0662</c:v>
                </c:pt>
                <c:pt idx="5332">
                  <c:v>1.0664</c:v>
                </c:pt>
                <c:pt idx="5333">
                  <c:v>1.0666</c:v>
                </c:pt>
                <c:pt idx="5334">
                  <c:v>1.0668</c:v>
                </c:pt>
                <c:pt idx="5335">
                  <c:v>1.0669999999999999</c:v>
                </c:pt>
                <c:pt idx="5336">
                  <c:v>1.0671999999999999</c:v>
                </c:pt>
                <c:pt idx="5337">
                  <c:v>1.0673999999999999</c:v>
                </c:pt>
                <c:pt idx="5338">
                  <c:v>1.0676000000000001</c:v>
                </c:pt>
                <c:pt idx="5339">
                  <c:v>1.0678000000000001</c:v>
                </c:pt>
                <c:pt idx="5340">
                  <c:v>1.0680000000000001</c:v>
                </c:pt>
                <c:pt idx="5341">
                  <c:v>1.0682</c:v>
                </c:pt>
                <c:pt idx="5342">
                  <c:v>1.0684</c:v>
                </c:pt>
                <c:pt idx="5343">
                  <c:v>1.0686</c:v>
                </c:pt>
                <c:pt idx="5344">
                  <c:v>1.0688</c:v>
                </c:pt>
                <c:pt idx="5345">
                  <c:v>1.069</c:v>
                </c:pt>
                <c:pt idx="5346">
                  <c:v>1.0691999999999999</c:v>
                </c:pt>
                <c:pt idx="5347">
                  <c:v>1.0693999999999999</c:v>
                </c:pt>
                <c:pt idx="5348">
                  <c:v>1.0696000000000001</c:v>
                </c:pt>
                <c:pt idx="5349">
                  <c:v>1.0698000000000001</c:v>
                </c:pt>
                <c:pt idx="5350">
                  <c:v>1.07</c:v>
                </c:pt>
                <c:pt idx="5351">
                  <c:v>1.0702</c:v>
                </c:pt>
                <c:pt idx="5352">
                  <c:v>1.0704</c:v>
                </c:pt>
                <c:pt idx="5353">
                  <c:v>1.0706</c:v>
                </c:pt>
                <c:pt idx="5354">
                  <c:v>1.0708</c:v>
                </c:pt>
                <c:pt idx="5355">
                  <c:v>1.071</c:v>
                </c:pt>
                <c:pt idx="5356">
                  <c:v>1.0711999999999999</c:v>
                </c:pt>
                <c:pt idx="5357">
                  <c:v>1.0713999999999999</c:v>
                </c:pt>
                <c:pt idx="5358">
                  <c:v>1.0716000000000001</c:v>
                </c:pt>
                <c:pt idx="5359">
                  <c:v>1.0718000000000001</c:v>
                </c:pt>
                <c:pt idx="5360">
                  <c:v>1.0720000000000001</c:v>
                </c:pt>
                <c:pt idx="5361">
                  <c:v>1.0722</c:v>
                </c:pt>
                <c:pt idx="5362">
                  <c:v>1.0724</c:v>
                </c:pt>
                <c:pt idx="5363">
                  <c:v>1.0726</c:v>
                </c:pt>
                <c:pt idx="5364">
                  <c:v>1.0728</c:v>
                </c:pt>
                <c:pt idx="5365">
                  <c:v>1.073</c:v>
                </c:pt>
                <c:pt idx="5366">
                  <c:v>1.0731999999999999</c:v>
                </c:pt>
                <c:pt idx="5367">
                  <c:v>1.0733999999999999</c:v>
                </c:pt>
                <c:pt idx="5368">
                  <c:v>1.0736000000000001</c:v>
                </c:pt>
                <c:pt idx="5369">
                  <c:v>1.0738000000000001</c:v>
                </c:pt>
                <c:pt idx="5370">
                  <c:v>1.0740000000000001</c:v>
                </c:pt>
                <c:pt idx="5371">
                  <c:v>1.0742</c:v>
                </c:pt>
                <c:pt idx="5372">
                  <c:v>1.0744</c:v>
                </c:pt>
                <c:pt idx="5373">
                  <c:v>1.0746</c:v>
                </c:pt>
                <c:pt idx="5374">
                  <c:v>1.0748</c:v>
                </c:pt>
                <c:pt idx="5375">
                  <c:v>1.075</c:v>
                </c:pt>
                <c:pt idx="5376">
                  <c:v>1.0751999999999999</c:v>
                </c:pt>
                <c:pt idx="5377">
                  <c:v>1.0753999999999999</c:v>
                </c:pt>
                <c:pt idx="5378">
                  <c:v>1.0755999999999999</c:v>
                </c:pt>
                <c:pt idx="5379">
                  <c:v>1.0758000000000001</c:v>
                </c:pt>
                <c:pt idx="5380">
                  <c:v>1.0760000000000001</c:v>
                </c:pt>
                <c:pt idx="5381">
                  <c:v>1.0762</c:v>
                </c:pt>
                <c:pt idx="5382">
                  <c:v>1.0764</c:v>
                </c:pt>
                <c:pt idx="5383">
                  <c:v>1.0766</c:v>
                </c:pt>
                <c:pt idx="5384">
                  <c:v>1.0768</c:v>
                </c:pt>
                <c:pt idx="5385">
                  <c:v>1.077</c:v>
                </c:pt>
                <c:pt idx="5386">
                  <c:v>1.0771999999999999</c:v>
                </c:pt>
                <c:pt idx="5387">
                  <c:v>1.0773999999999999</c:v>
                </c:pt>
                <c:pt idx="5388">
                  <c:v>1.0775999999999999</c:v>
                </c:pt>
                <c:pt idx="5389">
                  <c:v>1.0778000000000001</c:v>
                </c:pt>
                <c:pt idx="5390">
                  <c:v>1.0780000000000001</c:v>
                </c:pt>
                <c:pt idx="5391">
                  <c:v>1.0782</c:v>
                </c:pt>
                <c:pt idx="5392">
                  <c:v>1.0784</c:v>
                </c:pt>
                <c:pt idx="5393">
                  <c:v>1.0786</c:v>
                </c:pt>
                <c:pt idx="5394">
                  <c:v>1.0788</c:v>
                </c:pt>
                <c:pt idx="5395">
                  <c:v>1.079</c:v>
                </c:pt>
                <c:pt idx="5396">
                  <c:v>1.0791999999999999</c:v>
                </c:pt>
                <c:pt idx="5397">
                  <c:v>1.0793999999999999</c:v>
                </c:pt>
                <c:pt idx="5398">
                  <c:v>1.0795999999999999</c:v>
                </c:pt>
                <c:pt idx="5399">
                  <c:v>1.0798000000000001</c:v>
                </c:pt>
                <c:pt idx="5400">
                  <c:v>1.08</c:v>
                </c:pt>
                <c:pt idx="5401">
                  <c:v>1.0802</c:v>
                </c:pt>
                <c:pt idx="5402">
                  <c:v>1.0804</c:v>
                </c:pt>
                <c:pt idx="5403">
                  <c:v>1.0806</c:v>
                </c:pt>
                <c:pt idx="5404">
                  <c:v>1.0808</c:v>
                </c:pt>
                <c:pt idx="5405">
                  <c:v>1.081</c:v>
                </c:pt>
                <c:pt idx="5406">
                  <c:v>1.0811999999999999</c:v>
                </c:pt>
                <c:pt idx="5407">
                  <c:v>1.0813999999999999</c:v>
                </c:pt>
                <c:pt idx="5408">
                  <c:v>1.0815999999999999</c:v>
                </c:pt>
                <c:pt idx="5409">
                  <c:v>1.0818000000000001</c:v>
                </c:pt>
                <c:pt idx="5410">
                  <c:v>1.0820000000000001</c:v>
                </c:pt>
                <c:pt idx="5411">
                  <c:v>1.0822000000000001</c:v>
                </c:pt>
                <c:pt idx="5412">
                  <c:v>1.0824</c:v>
                </c:pt>
                <c:pt idx="5413">
                  <c:v>1.0826</c:v>
                </c:pt>
                <c:pt idx="5414">
                  <c:v>1.0828</c:v>
                </c:pt>
                <c:pt idx="5415">
                  <c:v>1.083</c:v>
                </c:pt>
                <c:pt idx="5416">
                  <c:v>1.0831999999999999</c:v>
                </c:pt>
                <c:pt idx="5417">
                  <c:v>1.0833999999999999</c:v>
                </c:pt>
                <c:pt idx="5418">
                  <c:v>1.0835999999999999</c:v>
                </c:pt>
                <c:pt idx="5419">
                  <c:v>1.0838000000000001</c:v>
                </c:pt>
                <c:pt idx="5420">
                  <c:v>1.0840000000000001</c:v>
                </c:pt>
                <c:pt idx="5421">
                  <c:v>1.0842000000000001</c:v>
                </c:pt>
                <c:pt idx="5422">
                  <c:v>1.0844</c:v>
                </c:pt>
                <c:pt idx="5423">
                  <c:v>1.0846</c:v>
                </c:pt>
                <c:pt idx="5424">
                  <c:v>1.0848</c:v>
                </c:pt>
                <c:pt idx="5425">
                  <c:v>1.085</c:v>
                </c:pt>
                <c:pt idx="5426">
                  <c:v>1.0851999999999999</c:v>
                </c:pt>
                <c:pt idx="5427">
                  <c:v>1.0853999999999999</c:v>
                </c:pt>
                <c:pt idx="5428">
                  <c:v>1.0855999999999999</c:v>
                </c:pt>
                <c:pt idx="5429">
                  <c:v>1.0858000000000001</c:v>
                </c:pt>
                <c:pt idx="5430">
                  <c:v>1.0860000000000001</c:v>
                </c:pt>
                <c:pt idx="5431">
                  <c:v>1.0862000000000001</c:v>
                </c:pt>
                <c:pt idx="5432">
                  <c:v>1.0864</c:v>
                </c:pt>
                <c:pt idx="5433">
                  <c:v>1.0866</c:v>
                </c:pt>
                <c:pt idx="5434">
                  <c:v>1.0868</c:v>
                </c:pt>
                <c:pt idx="5435">
                  <c:v>1.087</c:v>
                </c:pt>
                <c:pt idx="5436">
                  <c:v>1.0871999999999999</c:v>
                </c:pt>
                <c:pt idx="5437">
                  <c:v>1.0873999999999999</c:v>
                </c:pt>
                <c:pt idx="5438">
                  <c:v>1.0875999999999999</c:v>
                </c:pt>
                <c:pt idx="5439">
                  <c:v>1.0878000000000001</c:v>
                </c:pt>
                <c:pt idx="5440">
                  <c:v>1.0880000000000001</c:v>
                </c:pt>
                <c:pt idx="5441">
                  <c:v>1.0882000000000001</c:v>
                </c:pt>
                <c:pt idx="5442">
                  <c:v>1.0884</c:v>
                </c:pt>
                <c:pt idx="5443">
                  <c:v>1.0886</c:v>
                </c:pt>
                <c:pt idx="5444">
                  <c:v>1.0888</c:v>
                </c:pt>
                <c:pt idx="5445">
                  <c:v>1.089</c:v>
                </c:pt>
                <c:pt idx="5446">
                  <c:v>1.0891999999999999</c:v>
                </c:pt>
                <c:pt idx="5447">
                  <c:v>1.0893999999999999</c:v>
                </c:pt>
                <c:pt idx="5448">
                  <c:v>1.0895999999999999</c:v>
                </c:pt>
                <c:pt idx="5449">
                  <c:v>1.0898000000000001</c:v>
                </c:pt>
                <c:pt idx="5450">
                  <c:v>1.0900000000000001</c:v>
                </c:pt>
                <c:pt idx="5451">
                  <c:v>1.0902000000000001</c:v>
                </c:pt>
                <c:pt idx="5452">
                  <c:v>1.0904</c:v>
                </c:pt>
                <c:pt idx="5453">
                  <c:v>1.0906</c:v>
                </c:pt>
                <c:pt idx="5454">
                  <c:v>1.0908</c:v>
                </c:pt>
                <c:pt idx="5455">
                  <c:v>1.091</c:v>
                </c:pt>
                <c:pt idx="5456">
                  <c:v>1.0911999999999999</c:v>
                </c:pt>
                <c:pt idx="5457">
                  <c:v>1.0913999999999999</c:v>
                </c:pt>
                <c:pt idx="5458">
                  <c:v>1.0915999999999999</c:v>
                </c:pt>
                <c:pt idx="5459">
                  <c:v>1.0918000000000001</c:v>
                </c:pt>
                <c:pt idx="5460">
                  <c:v>1.0920000000000001</c:v>
                </c:pt>
                <c:pt idx="5461">
                  <c:v>1.0922000000000001</c:v>
                </c:pt>
                <c:pt idx="5462">
                  <c:v>1.0924</c:v>
                </c:pt>
                <c:pt idx="5463">
                  <c:v>1.0926</c:v>
                </c:pt>
                <c:pt idx="5464">
                  <c:v>1.0928</c:v>
                </c:pt>
                <c:pt idx="5465">
                  <c:v>1.093</c:v>
                </c:pt>
                <c:pt idx="5466">
                  <c:v>1.0931999999999999</c:v>
                </c:pt>
                <c:pt idx="5467">
                  <c:v>1.0933999999999999</c:v>
                </c:pt>
                <c:pt idx="5468">
                  <c:v>1.0935999999999999</c:v>
                </c:pt>
                <c:pt idx="5469">
                  <c:v>1.0938000000000001</c:v>
                </c:pt>
                <c:pt idx="5470">
                  <c:v>1.0940000000000001</c:v>
                </c:pt>
                <c:pt idx="5471">
                  <c:v>1.0942000000000001</c:v>
                </c:pt>
                <c:pt idx="5472">
                  <c:v>1.0944</c:v>
                </c:pt>
                <c:pt idx="5473">
                  <c:v>1.0946</c:v>
                </c:pt>
                <c:pt idx="5474">
                  <c:v>1.0948</c:v>
                </c:pt>
                <c:pt idx="5475">
                  <c:v>1.095</c:v>
                </c:pt>
                <c:pt idx="5476">
                  <c:v>1.0952</c:v>
                </c:pt>
                <c:pt idx="5477">
                  <c:v>1.0953999999999999</c:v>
                </c:pt>
                <c:pt idx="5478">
                  <c:v>1.0955999999999999</c:v>
                </c:pt>
                <c:pt idx="5479">
                  <c:v>1.0958000000000001</c:v>
                </c:pt>
                <c:pt idx="5480">
                  <c:v>1.0960000000000001</c:v>
                </c:pt>
                <c:pt idx="5481">
                  <c:v>1.0962000000000001</c:v>
                </c:pt>
                <c:pt idx="5482">
                  <c:v>1.0964</c:v>
                </c:pt>
                <c:pt idx="5483">
                  <c:v>1.0966</c:v>
                </c:pt>
                <c:pt idx="5484">
                  <c:v>1.0968</c:v>
                </c:pt>
                <c:pt idx="5485">
                  <c:v>1.097</c:v>
                </c:pt>
                <c:pt idx="5486">
                  <c:v>1.0972</c:v>
                </c:pt>
                <c:pt idx="5487">
                  <c:v>1.0973999999999999</c:v>
                </c:pt>
                <c:pt idx="5488">
                  <c:v>1.0975999999999999</c:v>
                </c:pt>
                <c:pt idx="5489">
                  <c:v>1.0978000000000001</c:v>
                </c:pt>
                <c:pt idx="5490">
                  <c:v>1.0980000000000001</c:v>
                </c:pt>
                <c:pt idx="5491">
                  <c:v>1.0982000000000001</c:v>
                </c:pt>
                <c:pt idx="5492">
                  <c:v>1.0984</c:v>
                </c:pt>
                <c:pt idx="5493">
                  <c:v>1.0986</c:v>
                </c:pt>
                <c:pt idx="5494">
                  <c:v>1.0988</c:v>
                </c:pt>
                <c:pt idx="5495">
                  <c:v>1.099</c:v>
                </c:pt>
                <c:pt idx="5496">
                  <c:v>1.0992</c:v>
                </c:pt>
                <c:pt idx="5497">
                  <c:v>1.0993999999999999</c:v>
                </c:pt>
                <c:pt idx="5498">
                  <c:v>1.0995999999999999</c:v>
                </c:pt>
                <c:pt idx="5499">
                  <c:v>1.0998000000000001</c:v>
                </c:pt>
                <c:pt idx="5500">
                  <c:v>1.1000000000000001</c:v>
                </c:pt>
                <c:pt idx="5501">
                  <c:v>1.1002000000000001</c:v>
                </c:pt>
                <c:pt idx="5502">
                  <c:v>1.1004</c:v>
                </c:pt>
                <c:pt idx="5503">
                  <c:v>1.1006</c:v>
                </c:pt>
                <c:pt idx="5504">
                  <c:v>1.1008</c:v>
                </c:pt>
                <c:pt idx="5505">
                  <c:v>1.101</c:v>
                </c:pt>
                <c:pt idx="5506">
                  <c:v>1.1012</c:v>
                </c:pt>
                <c:pt idx="5507">
                  <c:v>1.1013999999999999</c:v>
                </c:pt>
                <c:pt idx="5508">
                  <c:v>1.1015999999999999</c:v>
                </c:pt>
                <c:pt idx="5509">
                  <c:v>1.1017999999999999</c:v>
                </c:pt>
                <c:pt idx="5510">
                  <c:v>1.1020000000000001</c:v>
                </c:pt>
                <c:pt idx="5511">
                  <c:v>1.1022000000000001</c:v>
                </c:pt>
                <c:pt idx="5512">
                  <c:v>1.1024</c:v>
                </c:pt>
                <c:pt idx="5513">
                  <c:v>1.1026</c:v>
                </c:pt>
                <c:pt idx="5514">
                  <c:v>1.1028</c:v>
                </c:pt>
                <c:pt idx="5515">
                  <c:v>1.103</c:v>
                </c:pt>
                <c:pt idx="5516">
                  <c:v>1.1032</c:v>
                </c:pt>
                <c:pt idx="5517">
                  <c:v>1.1033999999999999</c:v>
                </c:pt>
                <c:pt idx="5518">
                  <c:v>1.1035999999999999</c:v>
                </c:pt>
                <c:pt idx="5519">
                  <c:v>1.1037999999999999</c:v>
                </c:pt>
                <c:pt idx="5520">
                  <c:v>1.1040000000000001</c:v>
                </c:pt>
                <c:pt idx="5521">
                  <c:v>1.1042000000000001</c:v>
                </c:pt>
                <c:pt idx="5522">
                  <c:v>1.1044</c:v>
                </c:pt>
                <c:pt idx="5523">
                  <c:v>1.1046</c:v>
                </c:pt>
                <c:pt idx="5524">
                  <c:v>1.1048</c:v>
                </c:pt>
                <c:pt idx="5525">
                  <c:v>1.105</c:v>
                </c:pt>
                <c:pt idx="5526">
                  <c:v>1.1052</c:v>
                </c:pt>
                <c:pt idx="5527">
                  <c:v>1.1053999999999999</c:v>
                </c:pt>
                <c:pt idx="5528">
                  <c:v>1.1055999999999999</c:v>
                </c:pt>
                <c:pt idx="5529">
                  <c:v>1.1057999999999999</c:v>
                </c:pt>
                <c:pt idx="5530">
                  <c:v>1.1060000000000001</c:v>
                </c:pt>
                <c:pt idx="5531">
                  <c:v>1.1062000000000001</c:v>
                </c:pt>
                <c:pt idx="5532">
                  <c:v>1.1064000000000001</c:v>
                </c:pt>
                <c:pt idx="5533">
                  <c:v>1.1066</c:v>
                </c:pt>
                <c:pt idx="5534">
                  <c:v>1.1068</c:v>
                </c:pt>
                <c:pt idx="5535">
                  <c:v>1.107</c:v>
                </c:pt>
                <c:pt idx="5536">
                  <c:v>1.1072</c:v>
                </c:pt>
                <c:pt idx="5537">
                  <c:v>1.1073999999999999</c:v>
                </c:pt>
                <c:pt idx="5538">
                  <c:v>1.1075999999999999</c:v>
                </c:pt>
                <c:pt idx="5539">
                  <c:v>1.1077999999999999</c:v>
                </c:pt>
                <c:pt idx="5540">
                  <c:v>1.1080000000000001</c:v>
                </c:pt>
                <c:pt idx="5541">
                  <c:v>1.1082000000000001</c:v>
                </c:pt>
                <c:pt idx="5542">
                  <c:v>1.1084000000000001</c:v>
                </c:pt>
                <c:pt idx="5543">
                  <c:v>1.1086</c:v>
                </c:pt>
                <c:pt idx="5544">
                  <c:v>1.1088</c:v>
                </c:pt>
                <c:pt idx="5545">
                  <c:v>1.109</c:v>
                </c:pt>
                <c:pt idx="5546">
                  <c:v>1.1092</c:v>
                </c:pt>
                <c:pt idx="5547">
                  <c:v>1.1093999999999999</c:v>
                </c:pt>
                <c:pt idx="5548">
                  <c:v>1.1095999999999999</c:v>
                </c:pt>
                <c:pt idx="5549">
                  <c:v>1.1097999999999999</c:v>
                </c:pt>
                <c:pt idx="5550">
                  <c:v>1.1100000000000001</c:v>
                </c:pt>
                <c:pt idx="5551">
                  <c:v>1.1102000000000001</c:v>
                </c:pt>
                <c:pt idx="5552">
                  <c:v>1.1104000000000001</c:v>
                </c:pt>
                <c:pt idx="5553">
                  <c:v>1.1106</c:v>
                </c:pt>
                <c:pt idx="5554">
                  <c:v>1.1108</c:v>
                </c:pt>
                <c:pt idx="5555">
                  <c:v>1.111</c:v>
                </c:pt>
                <c:pt idx="5556">
                  <c:v>1.1112</c:v>
                </c:pt>
                <c:pt idx="5557">
                  <c:v>1.1113999999999999</c:v>
                </c:pt>
                <c:pt idx="5558">
                  <c:v>1.1115999999999999</c:v>
                </c:pt>
                <c:pt idx="5559">
                  <c:v>1.1117999999999999</c:v>
                </c:pt>
                <c:pt idx="5560">
                  <c:v>1.1120000000000001</c:v>
                </c:pt>
                <c:pt idx="5561">
                  <c:v>1.1122000000000001</c:v>
                </c:pt>
                <c:pt idx="5562">
                  <c:v>1.1124000000000001</c:v>
                </c:pt>
                <c:pt idx="5563">
                  <c:v>1.1126</c:v>
                </c:pt>
                <c:pt idx="5564">
                  <c:v>1.1128</c:v>
                </c:pt>
                <c:pt idx="5565">
                  <c:v>1.113</c:v>
                </c:pt>
                <c:pt idx="5566">
                  <c:v>1.1132</c:v>
                </c:pt>
                <c:pt idx="5567">
                  <c:v>1.1133999999999999</c:v>
                </c:pt>
                <c:pt idx="5568">
                  <c:v>1.1135999999999999</c:v>
                </c:pt>
                <c:pt idx="5569">
                  <c:v>1.1137999999999999</c:v>
                </c:pt>
                <c:pt idx="5570">
                  <c:v>1.1140000000000001</c:v>
                </c:pt>
                <c:pt idx="5571">
                  <c:v>1.1142000000000001</c:v>
                </c:pt>
                <c:pt idx="5572">
                  <c:v>1.1144000000000001</c:v>
                </c:pt>
                <c:pt idx="5573">
                  <c:v>1.1146</c:v>
                </c:pt>
                <c:pt idx="5574">
                  <c:v>1.1148</c:v>
                </c:pt>
                <c:pt idx="5575">
                  <c:v>1.115</c:v>
                </c:pt>
                <c:pt idx="5576">
                  <c:v>1.1152</c:v>
                </c:pt>
                <c:pt idx="5577">
                  <c:v>1.1153999999999999</c:v>
                </c:pt>
                <c:pt idx="5578">
                  <c:v>1.1155999999999999</c:v>
                </c:pt>
                <c:pt idx="5579">
                  <c:v>1.1157999999999999</c:v>
                </c:pt>
                <c:pt idx="5580">
                  <c:v>1.1160000000000001</c:v>
                </c:pt>
                <c:pt idx="5581">
                  <c:v>1.1162000000000001</c:v>
                </c:pt>
                <c:pt idx="5582">
                  <c:v>1.1164000000000001</c:v>
                </c:pt>
                <c:pt idx="5583">
                  <c:v>1.1166</c:v>
                </c:pt>
                <c:pt idx="5584">
                  <c:v>1.1168</c:v>
                </c:pt>
                <c:pt idx="5585">
                  <c:v>1.117</c:v>
                </c:pt>
                <c:pt idx="5586">
                  <c:v>1.1172</c:v>
                </c:pt>
                <c:pt idx="5587">
                  <c:v>1.1173999999999999</c:v>
                </c:pt>
                <c:pt idx="5588">
                  <c:v>1.1175999999999999</c:v>
                </c:pt>
                <c:pt idx="5589">
                  <c:v>1.1177999999999999</c:v>
                </c:pt>
                <c:pt idx="5590">
                  <c:v>1.1180000000000001</c:v>
                </c:pt>
                <c:pt idx="5591">
                  <c:v>1.1182000000000001</c:v>
                </c:pt>
                <c:pt idx="5592">
                  <c:v>1.1184000000000001</c:v>
                </c:pt>
                <c:pt idx="5593">
                  <c:v>1.1186</c:v>
                </c:pt>
                <c:pt idx="5594">
                  <c:v>1.1188</c:v>
                </c:pt>
                <c:pt idx="5595">
                  <c:v>1.119</c:v>
                </c:pt>
                <c:pt idx="5596">
                  <c:v>1.1192</c:v>
                </c:pt>
                <c:pt idx="5597">
                  <c:v>1.1194</c:v>
                </c:pt>
                <c:pt idx="5598">
                  <c:v>1.1195999999999999</c:v>
                </c:pt>
                <c:pt idx="5599">
                  <c:v>1.1197999999999999</c:v>
                </c:pt>
                <c:pt idx="5600">
                  <c:v>1.1200000000000001</c:v>
                </c:pt>
                <c:pt idx="5601">
                  <c:v>1.1202000000000001</c:v>
                </c:pt>
                <c:pt idx="5602">
                  <c:v>1.1204000000000001</c:v>
                </c:pt>
                <c:pt idx="5603">
                  <c:v>1.1206</c:v>
                </c:pt>
                <c:pt idx="5604">
                  <c:v>1.1208</c:v>
                </c:pt>
                <c:pt idx="5605">
                  <c:v>1.121</c:v>
                </c:pt>
                <c:pt idx="5606">
                  <c:v>1.1212</c:v>
                </c:pt>
                <c:pt idx="5607">
                  <c:v>1.1214</c:v>
                </c:pt>
                <c:pt idx="5608">
                  <c:v>1.1215999999999999</c:v>
                </c:pt>
                <c:pt idx="5609">
                  <c:v>1.1217999999999999</c:v>
                </c:pt>
                <c:pt idx="5610">
                  <c:v>1.1220000000000001</c:v>
                </c:pt>
                <c:pt idx="5611">
                  <c:v>1.1222000000000001</c:v>
                </c:pt>
                <c:pt idx="5612">
                  <c:v>1.1224000000000001</c:v>
                </c:pt>
                <c:pt idx="5613">
                  <c:v>1.1226</c:v>
                </c:pt>
                <c:pt idx="5614">
                  <c:v>1.1228</c:v>
                </c:pt>
                <c:pt idx="5615">
                  <c:v>1.123</c:v>
                </c:pt>
                <c:pt idx="5616">
                  <c:v>1.1232</c:v>
                </c:pt>
                <c:pt idx="5617">
                  <c:v>1.1234</c:v>
                </c:pt>
                <c:pt idx="5618">
                  <c:v>1.1235999999999999</c:v>
                </c:pt>
                <c:pt idx="5619">
                  <c:v>1.1237999999999999</c:v>
                </c:pt>
                <c:pt idx="5620">
                  <c:v>1.1240000000000001</c:v>
                </c:pt>
                <c:pt idx="5621">
                  <c:v>1.1242000000000001</c:v>
                </c:pt>
                <c:pt idx="5622">
                  <c:v>1.1244000000000001</c:v>
                </c:pt>
                <c:pt idx="5623">
                  <c:v>1.1246</c:v>
                </c:pt>
                <c:pt idx="5624">
                  <c:v>1.1248</c:v>
                </c:pt>
                <c:pt idx="5625">
                  <c:v>1.125</c:v>
                </c:pt>
                <c:pt idx="5626">
                  <c:v>1.1252</c:v>
                </c:pt>
                <c:pt idx="5627">
                  <c:v>1.1254</c:v>
                </c:pt>
                <c:pt idx="5628">
                  <c:v>1.1255999999999999</c:v>
                </c:pt>
                <c:pt idx="5629">
                  <c:v>1.1257999999999999</c:v>
                </c:pt>
                <c:pt idx="5630">
                  <c:v>1.1259999999999999</c:v>
                </c:pt>
                <c:pt idx="5631">
                  <c:v>1.1262000000000001</c:v>
                </c:pt>
                <c:pt idx="5632">
                  <c:v>1.1264000000000001</c:v>
                </c:pt>
                <c:pt idx="5633">
                  <c:v>1.1266</c:v>
                </c:pt>
                <c:pt idx="5634">
                  <c:v>1.1268</c:v>
                </c:pt>
                <c:pt idx="5635">
                  <c:v>1.127</c:v>
                </c:pt>
                <c:pt idx="5636">
                  <c:v>1.1272</c:v>
                </c:pt>
                <c:pt idx="5637">
                  <c:v>1.1274</c:v>
                </c:pt>
                <c:pt idx="5638">
                  <c:v>1.1275999999999999</c:v>
                </c:pt>
                <c:pt idx="5639">
                  <c:v>1.1277999999999999</c:v>
                </c:pt>
                <c:pt idx="5640">
                  <c:v>1.1279999999999999</c:v>
                </c:pt>
                <c:pt idx="5641">
                  <c:v>1.1282000000000001</c:v>
                </c:pt>
                <c:pt idx="5642">
                  <c:v>1.1284000000000001</c:v>
                </c:pt>
                <c:pt idx="5643">
                  <c:v>1.1286</c:v>
                </c:pt>
                <c:pt idx="5644">
                  <c:v>1.1288</c:v>
                </c:pt>
                <c:pt idx="5645">
                  <c:v>1.129</c:v>
                </c:pt>
                <c:pt idx="5646">
                  <c:v>1.1292</c:v>
                </c:pt>
                <c:pt idx="5647">
                  <c:v>1.1294</c:v>
                </c:pt>
                <c:pt idx="5648">
                  <c:v>1.1295999999999999</c:v>
                </c:pt>
                <c:pt idx="5649">
                  <c:v>1.1297999999999999</c:v>
                </c:pt>
                <c:pt idx="5650">
                  <c:v>1.1299999999999999</c:v>
                </c:pt>
                <c:pt idx="5651">
                  <c:v>1.1302000000000001</c:v>
                </c:pt>
                <c:pt idx="5652">
                  <c:v>1.1304000000000001</c:v>
                </c:pt>
                <c:pt idx="5653">
                  <c:v>1.1306</c:v>
                </c:pt>
                <c:pt idx="5654">
                  <c:v>1.1308</c:v>
                </c:pt>
                <c:pt idx="5655">
                  <c:v>1.131</c:v>
                </c:pt>
                <c:pt idx="5656">
                  <c:v>1.1312</c:v>
                </c:pt>
                <c:pt idx="5657">
                  <c:v>1.1314</c:v>
                </c:pt>
                <c:pt idx="5658">
                  <c:v>1.1315999999999999</c:v>
                </c:pt>
                <c:pt idx="5659">
                  <c:v>1.1317999999999999</c:v>
                </c:pt>
                <c:pt idx="5660">
                  <c:v>1.1319999999999999</c:v>
                </c:pt>
                <c:pt idx="5661">
                  <c:v>1.1322000000000001</c:v>
                </c:pt>
                <c:pt idx="5662">
                  <c:v>1.1324000000000001</c:v>
                </c:pt>
                <c:pt idx="5663">
                  <c:v>1.1326000000000001</c:v>
                </c:pt>
                <c:pt idx="5664">
                  <c:v>1.1328</c:v>
                </c:pt>
                <c:pt idx="5665">
                  <c:v>1.133</c:v>
                </c:pt>
                <c:pt idx="5666">
                  <c:v>1.1332</c:v>
                </c:pt>
                <c:pt idx="5667">
                  <c:v>1.1334</c:v>
                </c:pt>
                <c:pt idx="5668">
                  <c:v>1.1335999999999999</c:v>
                </c:pt>
                <c:pt idx="5669">
                  <c:v>1.1337999999999999</c:v>
                </c:pt>
                <c:pt idx="5670">
                  <c:v>1.1339999999999999</c:v>
                </c:pt>
                <c:pt idx="5671">
                  <c:v>1.1342000000000001</c:v>
                </c:pt>
                <c:pt idx="5672">
                  <c:v>1.1344000000000001</c:v>
                </c:pt>
                <c:pt idx="5673">
                  <c:v>1.1346000000000001</c:v>
                </c:pt>
                <c:pt idx="5674">
                  <c:v>1.1348</c:v>
                </c:pt>
                <c:pt idx="5675">
                  <c:v>1.135</c:v>
                </c:pt>
                <c:pt idx="5676">
                  <c:v>1.1352</c:v>
                </c:pt>
                <c:pt idx="5677">
                  <c:v>1.1354</c:v>
                </c:pt>
                <c:pt idx="5678">
                  <c:v>1.1355999999999999</c:v>
                </c:pt>
                <c:pt idx="5679">
                  <c:v>1.1357999999999999</c:v>
                </c:pt>
                <c:pt idx="5680">
                  <c:v>1.1359999999999999</c:v>
                </c:pt>
                <c:pt idx="5681">
                  <c:v>1.1362000000000001</c:v>
                </c:pt>
                <c:pt idx="5682">
                  <c:v>1.1364000000000001</c:v>
                </c:pt>
                <c:pt idx="5683">
                  <c:v>1.1366000000000001</c:v>
                </c:pt>
                <c:pt idx="5684">
                  <c:v>1.1368</c:v>
                </c:pt>
                <c:pt idx="5685">
                  <c:v>1.137</c:v>
                </c:pt>
                <c:pt idx="5686">
                  <c:v>1.1372</c:v>
                </c:pt>
                <c:pt idx="5687">
                  <c:v>1.1374</c:v>
                </c:pt>
                <c:pt idx="5688">
                  <c:v>1.1375999999999999</c:v>
                </c:pt>
                <c:pt idx="5689">
                  <c:v>1.1377999999999999</c:v>
                </c:pt>
                <c:pt idx="5690">
                  <c:v>1.1379999999999999</c:v>
                </c:pt>
                <c:pt idx="5691">
                  <c:v>1.1382000000000001</c:v>
                </c:pt>
                <c:pt idx="5692">
                  <c:v>1.1384000000000001</c:v>
                </c:pt>
                <c:pt idx="5693">
                  <c:v>1.1386000000000001</c:v>
                </c:pt>
                <c:pt idx="5694">
                  <c:v>1.1388</c:v>
                </c:pt>
                <c:pt idx="5695">
                  <c:v>1.139</c:v>
                </c:pt>
                <c:pt idx="5696">
                  <c:v>1.1392</c:v>
                </c:pt>
                <c:pt idx="5697">
                  <c:v>1.1394</c:v>
                </c:pt>
                <c:pt idx="5698">
                  <c:v>1.1395999999999999</c:v>
                </c:pt>
                <c:pt idx="5699">
                  <c:v>1.1397999999999999</c:v>
                </c:pt>
                <c:pt idx="5700">
                  <c:v>1.1399999999999999</c:v>
                </c:pt>
                <c:pt idx="5701">
                  <c:v>1.1402000000000001</c:v>
                </c:pt>
                <c:pt idx="5702">
                  <c:v>1.1404000000000001</c:v>
                </c:pt>
                <c:pt idx="5703">
                  <c:v>1.1406000000000001</c:v>
                </c:pt>
                <c:pt idx="5704">
                  <c:v>1.1408</c:v>
                </c:pt>
                <c:pt idx="5705">
                  <c:v>1.141</c:v>
                </c:pt>
                <c:pt idx="5706">
                  <c:v>1.1412</c:v>
                </c:pt>
                <c:pt idx="5707">
                  <c:v>1.1414</c:v>
                </c:pt>
                <c:pt idx="5708">
                  <c:v>1.1415999999999999</c:v>
                </c:pt>
                <c:pt idx="5709">
                  <c:v>1.1417999999999999</c:v>
                </c:pt>
                <c:pt idx="5710">
                  <c:v>1.1419999999999999</c:v>
                </c:pt>
                <c:pt idx="5711">
                  <c:v>1.1422000000000001</c:v>
                </c:pt>
                <c:pt idx="5712">
                  <c:v>1.1424000000000001</c:v>
                </c:pt>
                <c:pt idx="5713">
                  <c:v>1.1426000000000001</c:v>
                </c:pt>
                <c:pt idx="5714">
                  <c:v>1.1428</c:v>
                </c:pt>
                <c:pt idx="5715">
                  <c:v>1.143</c:v>
                </c:pt>
                <c:pt idx="5716">
                  <c:v>1.1432</c:v>
                </c:pt>
                <c:pt idx="5717">
                  <c:v>1.1434</c:v>
                </c:pt>
                <c:pt idx="5718">
                  <c:v>1.1435999999999999</c:v>
                </c:pt>
                <c:pt idx="5719">
                  <c:v>1.1437999999999999</c:v>
                </c:pt>
                <c:pt idx="5720">
                  <c:v>1.1439999999999999</c:v>
                </c:pt>
                <c:pt idx="5721">
                  <c:v>1.1442000000000001</c:v>
                </c:pt>
                <c:pt idx="5722">
                  <c:v>1.1444000000000001</c:v>
                </c:pt>
                <c:pt idx="5723">
                  <c:v>1.1446000000000001</c:v>
                </c:pt>
                <c:pt idx="5724">
                  <c:v>1.1448</c:v>
                </c:pt>
                <c:pt idx="5725">
                  <c:v>1.145</c:v>
                </c:pt>
                <c:pt idx="5726">
                  <c:v>1.1452</c:v>
                </c:pt>
                <c:pt idx="5727">
                  <c:v>1.1454</c:v>
                </c:pt>
                <c:pt idx="5728">
                  <c:v>1.1456</c:v>
                </c:pt>
                <c:pt idx="5729">
                  <c:v>1.1457999999999999</c:v>
                </c:pt>
                <c:pt idx="5730">
                  <c:v>1.1459999999999999</c:v>
                </c:pt>
                <c:pt idx="5731">
                  <c:v>1.1462000000000001</c:v>
                </c:pt>
                <c:pt idx="5732">
                  <c:v>1.1464000000000001</c:v>
                </c:pt>
                <c:pt idx="5733">
                  <c:v>1.1466000000000001</c:v>
                </c:pt>
                <c:pt idx="5734">
                  <c:v>1.1468</c:v>
                </c:pt>
                <c:pt idx="5735">
                  <c:v>1.147</c:v>
                </c:pt>
                <c:pt idx="5736">
                  <c:v>1.1472</c:v>
                </c:pt>
                <c:pt idx="5737">
                  <c:v>1.1474</c:v>
                </c:pt>
                <c:pt idx="5738">
                  <c:v>1.1476</c:v>
                </c:pt>
                <c:pt idx="5739">
                  <c:v>1.1477999999999999</c:v>
                </c:pt>
                <c:pt idx="5740">
                  <c:v>1.1479999999999999</c:v>
                </c:pt>
                <c:pt idx="5741">
                  <c:v>1.1482000000000001</c:v>
                </c:pt>
                <c:pt idx="5742">
                  <c:v>1.1484000000000001</c:v>
                </c:pt>
                <c:pt idx="5743">
                  <c:v>1.1486000000000001</c:v>
                </c:pt>
                <c:pt idx="5744">
                  <c:v>1.1488</c:v>
                </c:pt>
                <c:pt idx="5745">
                  <c:v>1.149</c:v>
                </c:pt>
                <c:pt idx="5746">
                  <c:v>1.1492</c:v>
                </c:pt>
                <c:pt idx="5747">
                  <c:v>1.1494</c:v>
                </c:pt>
                <c:pt idx="5748">
                  <c:v>1.1496</c:v>
                </c:pt>
                <c:pt idx="5749">
                  <c:v>1.1497999999999999</c:v>
                </c:pt>
                <c:pt idx="5750">
                  <c:v>1.1499999999999999</c:v>
                </c:pt>
                <c:pt idx="5751">
                  <c:v>1.1501999999999999</c:v>
                </c:pt>
                <c:pt idx="5752">
                  <c:v>1.1504000000000001</c:v>
                </c:pt>
                <c:pt idx="5753">
                  <c:v>1.1506000000000001</c:v>
                </c:pt>
                <c:pt idx="5754">
                  <c:v>1.1508</c:v>
                </c:pt>
                <c:pt idx="5755">
                  <c:v>1.151</c:v>
                </c:pt>
                <c:pt idx="5756">
                  <c:v>1.1512</c:v>
                </c:pt>
                <c:pt idx="5757">
                  <c:v>1.1514</c:v>
                </c:pt>
                <c:pt idx="5758">
                  <c:v>1.1516</c:v>
                </c:pt>
                <c:pt idx="5759">
                  <c:v>1.1517999999999999</c:v>
                </c:pt>
                <c:pt idx="5760">
                  <c:v>1.1519999999999999</c:v>
                </c:pt>
                <c:pt idx="5761">
                  <c:v>1.1521999999999999</c:v>
                </c:pt>
                <c:pt idx="5762">
                  <c:v>1.1524000000000001</c:v>
                </c:pt>
                <c:pt idx="5763">
                  <c:v>1.1526000000000001</c:v>
                </c:pt>
                <c:pt idx="5764">
                  <c:v>1.1528</c:v>
                </c:pt>
                <c:pt idx="5765">
                  <c:v>1.153</c:v>
                </c:pt>
                <c:pt idx="5766">
                  <c:v>1.1532</c:v>
                </c:pt>
                <c:pt idx="5767">
                  <c:v>1.1534</c:v>
                </c:pt>
                <c:pt idx="5768">
                  <c:v>1.1536</c:v>
                </c:pt>
                <c:pt idx="5769">
                  <c:v>1.1537999999999999</c:v>
                </c:pt>
                <c:pt idx="5770">
                  <c:v>1.1539999999999999</c:v>
                </c:pt>
                <c:pt idx="5771">
                  <c:v>1.1541999999999999</c:v>
                </c:pt>
                <c:pt idx="5772">
                  <c:v>1.1544000000000001</c:v>
                </c:pt>
                <c:pt idx="5773">
                  <c:v>1.1546000000000001</c:v>
                </c:pt>
                <c:pt idx="5774">
                  <c:v>1.1548</c:v>
                </c:pt>
                <c:pt idx="5775">
                  <c:v>1.155</c:v>
                </c:pt>
                <c:pt idx="5776">
                  <c:v>1.1552</c:v>
                </c:pt>
                <c:pt idx="5777">
                  <c:v>1.1554</c:v>
                </c:pt>
                <c:pt idx="5778">
                  <c:v>1.1556</c:v>
                </c:pt>
                <c:pt idx="5779">
                  <c:v>1.1557999999999999</c:v>
                </c:pt>
                <c:pt idx="5780">
                  <c:v>1.1559999999999999</c:v>
                </c:pt>
                <c:pt idx="5781">
                  <c:v>1.1561999999999999</c:v>
                </c:pt>
                <c:pt idx="5782">
                  <c:v>1.1564000000000001</c:v>
                </c:pt>
                <c:pt idx="5783">
                  <c:v>1.1566000000000001</c:v>
                </c:pt>
                <c:pt idx="5784">
                  <c:v>1.1568000000000001</c:v>
                </c:pt>
                <c:pt idx="5785">
                  <c:v>1.157</c:v>
                </c:pt>
                <c:pt idx="5786">
                  <c:v>1.1572</c:v>
                </c:pt>
                <c:pt idx="5787">
                  <c:v>1.1574</c:v>
                </c:pt>
                <c:pt idx="5788">
                  <c:v>1.1576</c:v>
                </c:pt>
                <c:pt idx="5789">
                  <c:v>1.1577999999999999</c:v>
                </c:pt>
                <c:pt idx="5790">
                  <c:v>1.1579999999999999</c:v>
                </c:pt>
                <c:pt idx="5791">
                  <c:v>1.1581999999999999</c:v>
                </c:pt>
                <c:pt idx="5792">
                  <c:v>1.1584000000000001</c:v>
                </c:pt>
                <c:pt idx="5793">
                  <c:v>1.1586000000000001</c:v>
                </c:pt>
                <c:pt idx="5794">
                  <c:v>1.1588000000000001</c:v>
                </c:pt>
                <c:pt idx="5795">
                  <c:v>1.159</c:v>
                </c:pt>
                <c:pt idx="5796">
                  <c:v>1.1592</c:v>
                </c:pt>
                <c:pt idx="5797">
                  <c:v>1.1594</c:v>
                </c:pt>
                <c:pt idx="5798">
                  <c:v>1.1596</c:v>
                </c:pt>
                <c:pt idx="5799">
                  <c:v>1.1597999999999999</c:v>
                </c:pt>
                <c:pt idx="5800">
                  <c:v>1.1599999999999999</c:v>
                </c:pt>
                <c:pt idx="5801">
                  <c:v>1.1601999999999999</c:v>
                </c:pt>
                <c:pt idx="5802">
                  <c:v>1.1604000000000001</c:v>
                </c:pt>
                <c:pt idx="5803">
                  <c:v>1.1606000000000001</c:v>
                </c:pt>
                <c:pt idx="5804">
                  <c:v>1.1608000000000001</c:v>
                </c:pt>
                <c:pt idx="5805">
                  <c:v>1.161</c:v>
                </c:pt>
                <c:pt idx="5806">
                  <c:v>1.1612</c:v>
                </c:pt>
                <c:pt idx="5807">
                  <c:v>1.1614</c:v>
                </c:pt>
                <c:pt idx="5808">
                  <c:v>1.1616</c:v>
                </c:pt>
                <c:pt idx="5809">
                  <c:v>1.1617999999999999</c:v>
                </c:pt>
                <c:pt idx="5810">
                  <c:v>1.1619999999999999</c:v>
                </c:pt>
                <c:pt idx="5811">
                  <c:v>1.1621999999999999</c:v>
                </c:pt>
                <c:pt idx="5812">
                  <c:v>1.1624000000000001</c:v>
                </c:pt>
                <c:pt idx="5813">
                  <c:v>1.1626000000000001</c:v>
                </c:pt>
                <c:pt idx="5814">
                  <c:v>1.1628000000000001</c:v>
                </c:pt>
                <c:pt idx="5815">
                  <c:v>1.163</c:v>
                </c:pt>
                <c:pt idx="5816">
                  <c:v>1.1632</c:v>
                </c:pt>
                <c:pt idx="5817">
                  <c:v>1.1634</c:v>
                </c:pt>
                <c:pt idx="5818">
                  <c:v>1.1636</c:v>
                </c:pt>
                <c:pt idx="5819">
                  <c:v>1.1637999999999999</c:v>
                </c:pt>
                <c:pt idx="5820">
                  <c:v>1.1639999999999999</c:v>
                </c:pt>
                <c:pt idx="5821">
                  <c:v>1.1641999999999999</c:v>
                </c:pt>
                <c:pt idx="5822">
                  <c:v>1.1644000000000001</c:v>
                </c:pt>
                <c:pt idx="5823">
                  <c:v>1.1646000000000001</c:v>
                </c:pt>
                <c:pt idx="5824">
                  <c:v>1.1648000000000001</c:v>
                </c:pt>
                <c:pt idx="5825">
                  <c:v>1.165</c:v>
                </c:pt>
                <c:pt idx="5826">
                  <c:v>1.1652</c:v>
                </c:pt>
                <c:pt idx="5827">
                  <c:v>1.1654</c:v>
                </c:pt>
                <c:pt idx="5828">
                  <c:v>1.1656</c:v>
                </c:pt>
                <c:pt idx="5829">
                  <c:v>1.1657999999999999</c:v>
                </c:pt>
                <c:pt idx="5830">
                  <c:v>1.1659999999999999</c:v>
                </c:pt>
                <c:pt idx="5831">
                  <c:v>1.1661999999999999</c:v>
                </c:pt>
                <c:pt idx="5832">
                  <c:v>1.1664000000000001</c:v>
                </c:pt>
                <c:pt idx="5833">
                  <c:v>1.1666000000000001</c:v>
                </c:pt>
                <c:pt idx="5834">
                  <c:v>1.1668000000000001</c:v>
                </c:pt>
                <c:pt idx="5835">
                  <c:v>1.167</c:v>
                </c:pt>
                <c:pt idx="5836">
                  <c:v>1.1672</c:v>
                </c:pt>
                <c:pt idx="5837">
                  <c:v>1.1674</c:v>
                </c:pt>
                <c:pt idx="5838">
                  <c:v>1.1676</c:v>
                </c:pt>
                <c:pt idx="5839">
                  <c:v>1.1677999999999999</c:v>
                </c:pt>
                <c:pt idx="5840">
                  <c:v>1.1679999999999999</c:v>
                </c:pt>
                <c:pt idx="5841">
                  <c:v>1.1681999999999999</c:v>
                </c:pt>
                <c:pt idx="5842">
                  <c:v>1.1684000000000001</c:v>
                </c:pt>
                <c:pt idx="5843">
                  <c:v>1.1686000000000001</c:v>
                </c:pt>
                <c:pt idx="5844">
                  <c:v>1.1688000000000001</c:v>
                </c:pt>
                <c:pt idx="5845">
                  <c:v>1.169</c:v>
                </c:pt>
                <c:pt idx="5846">
                  <c:v>1.1692</c:v>
                </c:pt>
                <c:pt idx="5847">
                  <c:v>1.1694</c:v>
                </c:pt>
                <c:pt idx="5848">
                  <c:v>1.1696</c:v>
                </c:pt>
                <c:pt idx="5849">
                  <c:v>1.1698</c:v>
                </c:pt>
                <c:pt idx="5850">
                  <c:v>1.17</c:v>
                </c:pt>
                <c:pt idx="5851">
                  <c:v>1.1701999999999999</c:v>
                </c:pt>
                <c:pt idx="5852">
                  <c:v>1.1704000000000001</c:v>
                </c:pt>
                <c:pt idx="5853">
                  <c:v>1.1706000000000001</c:v>
                </c:pt>
                <c:pt idx="5854">
                  <c:v>1.1708000000000001</c:v>
                </c:pt>
                <c:pt idx="5855">
                  <c:v>1.171</c:v>
                </c:pt>
                <c:pt idx="5856">
                  <c:v>1.1712</c:v>
                </c:pt>
                <c:pt idx="5857">
                  <c:v>1.1714</c:v>
                </c:pt>
                <c:pt idx="5858">
                  <c:v>1.1716</c:v>
                </c:pt>
                <c:pt idx="5859">
                  <c:v>1.1718</c:v>
                </c:pt>
                <c:pt idx="5860">
                  <c:v>1.1719999999999999</c:v>
                </c:pt>
                <c:pt idx="5861">
                  <c:v>1.1721999999999999</c:v>
                </c:pt>
                <c:pt idx="5862">
                  <c:v>1.1724000000000001</c:v>
                </c:pt>
                <c:pt idx="5863">
                  <c:v>1.1726000000000001</c:v>
                </c:pt>
                <c:pt idx="5864">
                  <c:v>1.1728000000000001</c:v>
                </c:pt>
                <c:pt idx="5865">
                  <c:v>1.173</c:v>
                </c:pt>
                <c:pt idx="5866">
                  <c:v>1.1732</c:v>
                </c:pt>
                <c:pt idx="5867">
                  <c:v>1.1734</c:v>
                </c:pt>
                <c:pt idx="5868">
                  <c:v>1.1736</c:v>
                </c:pt>
                <c:pt idx="5869">
                  <c:v>1.1738</c:v>
                </c:pt>
                <c:pt idx="5870">
                  <c:v>1.1739999999999999</c:v>
                </c:pt>
                <c:pt idx="5871">
                  <c:v>1.1741999999999999</c:v>
                </c:pt>
                <c:pt idx="5872">
                  <c:v>1.1744000000000001</c:v>
                </c:pt>
                <c:pt idx="5873">
                  <c:v>1.1746000000000001</c:v>
                </c:pt>
                <c:pt idx="5874">
                  <c:v>1.1748000000000001</c:v>
                </c:pt>
                <c:pt idx="5875">
                  <c:v>1.175</c:v>
                </c:pt>
                <c:pt idx="5876">
                  <c:v>1.1752</c:v>
                </c:pt>
                <c:pt idx="5877">
                  <c:v>1.1754</c:v>
                </c:pt>
                <c:pt idx="5878">
                  <c:v>1.1756</c:v>
                </c:pt>
                <c:pt idx="5879">
                  <c:v>1.1758</c:v>
                </c:pt>
                <c:pt idx="5880">
                  <c:v>1.1759999999999999</c:v>
                </c:pt>
                <c:pt idx="5881">
                  <c:v>1.1761999999999999</c:v>
                </c:pt>
                <c:pt idx="5882">
                  <c:v>1.1763999999999999</c:v>
                </c:pt>
                <c:pt idx="5883">
                  <c:v>1.1766000000000001</c:v>
                </c:pt>
                <c:pt idx="5884">
                  <c:v>1.1768000000000001</c:v>
                </c:pt>
                <c:pt idx="5885">
                  <c:v>1.177</c:v>
                </c:pt>
                <c:pt idx="5886">
                  <c:v>1.1772</c:v>
                </c:pt>
                <c:pt idx="5887">
                  <c:v>1.1774</c:v>
                </c:pt>
                <c:pt idx="5888">
                  <c:v>1.1776</c:v>
                </c:pt>
                <c:pt idx="5889">
                  <c:v>1.1778</c:v>
                </c:pt>
                <c:pt idx="5890">
                  <c:v>1.1779999999999999</c:v>
                </c:pt>
                <c:pt idx="5891">
                  <c:v>1.1781999999999999</c:v>
                </c:pt>
                <c:pt idx="5892">
                  <c:v>1.1783999999999999</c:v>
                </c:pt>
                <c:pt idx="5893">
                  <c:v>1.1786000000000001</c:v>
                </c:pt>
                <c:pt idx="5894">
                  <c:v>1.1788000000000001</c:v>
                </c:pt>
                <c:pt idx="5895">
                  <c:v>1.179</c:v>
                </c:pt>
                <c:pt idx="5896">
                  <c:v>1.1792</c:v>
                </c:pt>
                <c:pt idx="5897">
                  <c:v>1.1794</c:v>
                </c:pt>
                <c:pt idx="5898">
                  <c:v>1.1796</c:v>
                </c:pt>
                <c:pt idx="5899">
                  <c:v>1.1798</c:v>
                </c:pt>
                <c:pt idx="5900">
                  <c:v>1.18</c:v>
                </c:pt>
                <c:pt idx="5901">
                  <c:v>1.1801999999999999</c:v>
                </c:pt>
                <c:pt idx="5902">
                  <c:v>1.1803999999999999</c:v>
                </c:pt>
                <c:pt idx="5903">
                  <c:v>1.1806000000000001</c:v>
                </c:pt>
                <c:pt idx="5904">
                  <c:v>1.1808000000000001</c:v>
                </c:pt>
                <c:pt idx="5905">
                  <c:v>1.181</c:v>
                </c:pt>
                <c:pt idx="5906">
                  <c:v>1.1812</c:v>
                </c:pt>
                <c:pt idx="5907">
                  <c:v>1.1814</c:v>
                </c:pt>
                <c:pt idx="5908">
                  <c:v>1.1816</c:v>
                </c:pt>
                <c:pt idx="5909">
                  <c:v>1.1818</c:v>
                </c:pt>
                <c:pt idx="5910">
                  <c:v>1.1819999999999999</c:v>
                </c:pt>
                <c:pt idx="5911">
                  <c:v>1.1821999999999999</c:v>
                </c:pt>
                <c:pt idx="5912">
                  <c:v>1.1823999999999999</c:v>
                </c:pt>
                <c:pt idx="5913">
                  <c:v>1.1826000000000001</c:v>
                </c:pt>
                <c:pt idx="5914">
                  <c:v>1.1828000000000001</c:v>
                </c:pt>
                <c:pt idx="5915">
                  <c:v>1.1830000000000001</c:v>
                </c:pt>
                <c:pt idx="5916">
                  <c:v>1.1832</c:v>
                </c:pt>
                <c:pt idx="5917">
                  <c:v>1.1834</c:v>
                </c:pt>
                <c:pt idx="5918">
                  <c:v>1.1836</c:v>
                </c:pt>
                <c:pt idx="5919">
                  <c:v>1.1838</c:v>
                </c:pt>
                <c:pt idx="5920">
                  <c:v>1.1839999999999999</c:v>
                </c:pt>
                <c:pt idx="5921">
                  <c:v>1.1841999999999999</c:v>
                </c:pt>
                <c:pt idx="5922">
                  <c:v>1.1843999999999999</c:v>
                </c:pt>
                <c:pt idx="5923">
                  <c:v>1.1846000000000001</c:v>
                </c:pt>
                <c:pt idx="5924">
                  <c:v>1.1848000000000001</c:v>
                </c:pt>
                <c:pt idx="5925">
                  <c:v>1.1850000000000001</c:v>
                </c:pt>
                <c:pt idx="5926">
                  <c:v>1.1852</c:v>
                </c:pt>
                <c:pt idx="5927">
                  <c:v>1.1854</c:v>
                </c:pt>
                <c:pt idx="5928">
                  <c:v>1.1856</c:v>
                </c:pt>
                <c:pt idx="5929">
                  <c:v>1.1858</c:v>
                </c:pt>
                <c:pt idx="5930">
                  <c:v>1.1859999999999999</c:v>
                </c:pt>
                <c:pt idx="5931">
                  <c:v>1.1861999999999999</c:v>
                </c:pt>
                <c:pt idx="5932">
                  <c:v>1.1863999999999999</c:v>
                </c:pt>
                <c:pt idx="5933">
                  <c:v>1.1866000000000001</c:v>
                </c:pt>
                <c:pt idx="5934">
                  <c:v>1.1868000000000001</c:v>
                </c:pt>
                <c:pt idx="5935">
                  <c:v>1.1870000000000001</c:v>
                </c:pt>
                <c:pt idx="5936">
                  <c:v>1.1872</c:v>
                </c:pt>
                <c:pt idx="5937">
                  <c:v>1.1874</c:v>
                </c:pt>
                <c:pt idx="5938">
                  <c:v>1.1876</c:v>
                </c:pt>
                <c:pt idx="5939">
                  <c:v>1.1878</c:v>
                </c:pt>
                <c:pt idx="5940">
                  <c:v>1.1879999999999999</c:v>
                </c:pt>
                <c:pt idx="5941">
                  <c:v>1.1881999999999999</c:v>
                </c:pt>
                <c:pt idx="5942">
                  <c:v>1.1883999999999999</c:v>
                </c:pt>
                <c:pt idx="5943">
                  <c:v>1.1886000000000001</c:v>
                </c:pt>
                <c:pt idx="5944">
                  <c:v>1.1888000000000001</c:v>
                </c:pt>
                <c:pt idx="5945">
                  <c:v>1.1890000000000001</c:v>
                </c:pt>
                <c:pt idx="5946">
                  <c:v>1.1892</c:v>
                </c:pt>
                <c:pt idx="5947">
                  <c:v>1.1894</c:v>
                </c:pt>
                <c:pt idx="5948">
                  <c:v>1.1896</c:v>
                </c:pt>
                <c:pt idx="5949">
                  <c:v>1.1898</c:v>
                </c:pt>
                <c:pt idx="5950">
                  <c:v>1.19</c:v>
                </c:pt>
                <c:pt idx="5951">
                  <c:v>1.1901999999999999</c:v>
                </c:pt>
                <c:pt idx="5952">
                  <c:v>1.1903999999999999</c:v>
                </c:pt>
                <c:pt idx="5953">
                  <c:v>1.1906000000000001</c:v>
                </c:pt>
                <c:pt idx="5954">
                  <c:v>1.1908000000000001</c:v>
                </c:pt>
                <c:pt idx="5955">
                  <c:v>1.1910000000000001</c:v>
                </c:pt>
                <c:pt idx="5956">
                  <c:v>1.1912</c:v>
                </c:pt>
                <c:pt idx="5957">
                  <c:v>1.1914</c:v>
                </c:pt>
                <c:pt idx="5958">
                  <c:v>1.1916</c:v>
                </c:pt>
                <c:pt idx="5959">
                  <c:v>1.1918</c:v>
                </c:pt>
                <c:pt idx="5960">
                  <c:v>1.1919999999999999</c:v>
                </c:pt>
                <c:pt idx="5961">
                  <c:v>1.1921999999999999</c:v>
                </c:pt>
                <c:pt idx="5962">
                  <c:v>1.1923999999999999</c:v>
                </c:pt>
                <c:pt idx="5963">
                  <c:v>1.1926000000000001</c:v>
                </c:pt>
                <c:pt idx="5964">
                  <c:v>1.1928000000000001</c:v>
                </c:pt>
                <c:pt idx="5965">
                  <c:v>1.1930000000000001</c:v>
                </c:pt>
                <c:pt idx="5966">
                  <c:v>1.1932</c:v>
                </c:pt>
                <c:pt idx="5967">
                  <c:v>1.1934</c:v>
                </c:pt>
                <c:pt idx="5968">
                  <c:v>1.1936</c:v>
                </c:pt>
                <c:pt idx="5969">
                  <c:v>1.1938</c:v>
                </c:pt>
                <c:pt idx="5970">
                  <c:v>1.194</c:v>
                </c:pt>
                <c:pt idx="5971">
                  <c:v>1.1941999999999999</c:v>
                </c:pt>
                <c:pt idx="5972">
                  <c:v>1.1943999999999999</c:v>
                </c:pt>
                <c:pt idx="5973">
                  <c:v>1.1946000000000001</c:v>
                </c:pt>
                <c:pt idx="5974">
                  <c:v>1.1948000000000001</c:v>
                </c:pt>
                <c:pt idx="5975">
                  <c:v>1.1950000000000001</c:v>
                </c:pt>
                <c:pt idx="5976">
                  <c:v>1.1952</c:v>
                </c:pt>
                <c:pt idx="5977">
                  <c:v>1.1954</c:v>
                </c:pt>
                <c:pt idx="5978">
                  <c:v>1.1956</c:v>
                </c:pt>
                <c:pt idx="5979">
                  <c:v>1.1958</c:v>
                </c:pt>
                <c:pt idx="5980">
                  <c:v>1.196</c:v>
                </c:pt>
                <c:pt idx="5981">
                  <c:v>1.1961999999999999</c:v>
                </c:pt>
                <c:pt idx="5982">
                  <c:v>1.1963999999999999</c:v>
                </c:pt>
                <c:pt idx="5983">
                  <c:v>1.1966000000000001</c:v>
                </c:pt>
                <c:pt idx="5984">
                  <c:v>1.1968000000000001</c:v>
                </c:pt>
                <c:pt idx="5985">
                  <c:v>1.1970000000000001</c:v>
                </c:pt>
                <c:pt idx="5986">
                  <c:v>1.1972</c:v>
                </c:pt>
                <c:pt idx="5987">
                  <c:v>1.1974</c:v>
                </c:pt>
                <c:pt idx="5988">
                  <c:v>1.1976</c:v>
                </c:pt>
                <c:pt idx="5989">
                  <c:v>1.1978</c:v>
                </c:pt>
                <c:pt idx="5990">
                  <c:v>1.198</c:v>
                </c:pt>
                <c:pt idx="5991">
                  <c:v>1.1981999999999999</c:v>
                </c:pt>
                <c:pt idx="5992">
                  <c:v>1.1983999999999999</c:v>
                </c:pt>
                <c:pt idx="5993">
                  <c:v>1.1986000000000001</c:v>
                </c:pt>
                <c:pt idx="5994">
                  <c:v>1.1988000000000001</c:v>
                </c:pt>
                <c:pt idx="5995">
                  <c:v>1.1990000000000001</c:v>
                </c:pt>
                <c:pt idx="5996">
                  <c:v>1.1992</c:v>
                </c:pt>
                <c:pt idx="5997">
                  <c:v>1.1994</c:v>
                </c:pt>
                <c:pt idx="5998">
                  <c:v>1.1996</c:v>
                </c:pt>
                <c:pt idx="5999">
                  <c:v>1.1998</c:v>
                </c:pt>
                <c:pt idx="6000">
                  <c:v>1.2</c:v>
                </c:pt>
                <c:pt idx="6001">
                  <c:v>1.2001999999999999</c:v>
                </c:pt>
                <c:pt idx="6002">
                  <c:v>1.2003999999999999</c:v>
                </c:pt>
                <c:pt idx="6003">
                  <c:v>1.2005999999999999</c:v>
                </c:pt>
                <c:pt idx="6004">
                  <c:v>1.2008000000000001</c:v>
                </c:pt>
                <c:pt idx="6005">
                  <c:v>1.2010000000000001</c:v>
                </c:pt>
                <c:pt idx="6006">
                  <c:v>1.2012</c:v>
                </c:pt>
                <c:pt idx="6007">
                  <c:v>1.2014</c:v>
                </c:pt>
                <c:pt idx="6008">
                  <c:v>1.2016</c:v>
                </c:pt>
                <c:pt idx="6009">
                  <c:v>1.2018</c:v>
                </c:pt>
                <c:pt idx="6010">
                  <c:v>1.202</c:v>
                </c:pt>
                <c:pt idx="6011">
                  <c:v>1.2021999999999999</c:v>
                </c:pt>
                <c:pt idx="6012">
                  <c:v>1.2023999999999999</c:v>
                </c:pt>
                <c:pt idx="6013">
                  <c:v>1.2025999999999999</c:v>
                </c:pt>
                <c:pt idx="6014">
                  <c:v>1.2028000000000001</c:v>
                </c:pt>
                <c:pt idx="6015">
                  <c:v>1.2030000000000001</c:v>
                </c:pt>
                <c:pt idx="6016">
                  <c:v>1.2032</c:v>
                </c:pt>
                <c:pt idx="6017">
                  <c:v>1.2034</c:v>
                </c:pt>
                <c:pt idx="6018">
                  <c:v>1.2036</c:v>
                </c:pt>
                <c:pt idx="6019">
                  <c:v>1.2038</c:v>
                </c:pt>
                <c:pt idx="6020">
                  <c:v>1.204</c:v>
                </c:pt>
                <c:pt idx="6021">
                  <c:v>1.2041999999999999</c:v>
                </c:pt>
                <c:pt idx="6022">
                  <c:v>1.2043999999999999</c:v>
                </c:pt>
                <c:pt idx="6023">
                  <c:v>1.2045999999999999</c:v>
                </c:pt>
                <c:pt idx="6024">
                  <c:v>1.2048000000000001</c:v>
                </c:pt>
                <c:pt idx="6025">
                  <c:v>1.2050000000000001</c:v>
                </c:pt>
                <c:pt idx="6026">
                  <c:v>1.2052</c:v>
                </c:pt>
                <c:pt idx="6027">
                  <c:v>1.2054</c:v>
                </c:pt>
                <c:pt idx="6028">
                  <c:v>1.2056</c:v>
                </c:pt>
                <c:pt idx="6029">
                  <c:v>1.2058</c:v>
                </c:pt>
                <c:pt idx="6030">
                  <c:v>1.206</c:v>
                </c:pt>
                <c:pt idx="6031">
                  <c:v>1.2061999999999999</c:v>
                </c:pt>
                <c:pt idx="6032">
                  <c:v>1.2063999999999999</c:v>
                </c:pt>
                <c:pt idx="6033">
                  <c:v>1.2065999999999999</c:v>
                </c:pt>
                <c:pt idx="6034">
                  <c:v>1.2068000000000001</c:v>
                </c:pt>
                <c:pt idx="6035">
                  <c:v>1.2070000000000001</c:v>
                </c:pt>
                <c:pt idx="6036">
                  <c:v>1.2072000000000001</c:v>
                </c:pt>
                <c:pt idx="6037">
                  <c:v>1.2074</c:v>
                </c:pt>
                <c:pt idx="6038">
                  <c:v>1.2076</c:v>
                </c:pt>
                <c:pt idx="6039">
                  <c:v>1.2078</c:v>
                </c:pt>
                <c:pt idx="6040">
                  <c:v>1.208</c:v>
                </c:pt>
                <c:pt idx="6041">
                  <c:v>1.2081999999999999</c:v>
                </c:pt>
                <c:pt idx="6042">
                  <c:v>1.2083999999999999</c:v>
                </c:pt>
                <c:pt idx="6043">
                  <c:v>1.2085999999999999</c:v>
                </c:pt>
                <c:pt idx="6044">
                  <c:v>1.2088000000000001</c:v>
                </c:pt>
                <c:pt idx="6045">
                  <c:v>1.2090000000000001</c:v>
                </c:pt>
                <c:pt idx="6046">
                  <c:v>1.2092000000000001</c:v>
                </c:pt>
                <c:pt idx="6047">
                  <c:v>1.2094</c:v>
                </c:pt>
                <c:pt idx="6048">
                  <c:v>1.2096</c:v>
                </c:pt>
                <c:pt idx="6049">
                  <c:v>1.2098</c:v>
                </c:pt>
                <c:pt idx="6050">
                  <c:v>1.21</c:v>
                </c:pt>
                <c:pt idx="6051">
                  <c:v>1.2101999999999999</c:v>
                </c:pt>
                <c:pt idx="6052">
                  <c:v>1.2103999999999999</c:v>
                </c:pt>
                <c:pt idx="6053">
                  <c:v>1.2105999999999999</c:v>
                </c:pt>
                <c:pt idx="6054">
                  <c:v>1.2108000000000001</c:v>
                </c:pt>
                <c:pt idx="6055">
                  <c:v>1.2110000000000001</c:v>
                </c:pt>
                <c:pt idx="6056">
                  <c:v>1.2112000000000001</c:v>
                </c:pt>
                <c:pt idx="6057">
                  <c:v>1.2114</c:v>
                </c:pt>
                <c:pt idx="6058">
                  <c:v>1.2116</c:v>
                </c:pt>
                <c:pt idx="6059">
                  <c:v>1.2118</c:v>
                </c:pt>
                <c:pt idx="6060">
                  <c:v>1.212</c:v>
                </c:pt>
                <c:pt idx="6061">
                  <c:v>1.2121999999999999</c:v>
                </c:pt>
                <c:pt idx="6062">
                  <c:v>1.2123999999999999</c:v>
                </c:pt>
                <c:pt idx="6063">
                  <c:v>1.2125999999999999</c:v>
                </c:pt>
                <c:pt idx="6064">
                  <c:v>1.2128000000000001</c:v>
                </c:pt>
                <c:pt idx="6065">
                  <c:v>1.2130000000000001</c:v>
                </c:pt>
                <c:pt idx="6066">
                  <c:v>1.2132000000000001</c:v>
                </c:pt>
                <c:pt idx="6067">
                  <c:v>1.2134</c:v>
                </c:pt>
                <c:pt idx="6068">
                  <c:v>1.2136</c:v>
                </c:pt>
                <c:pt idx="6069">
                  <c:v>1.2138</c:v>
                </c:pt>
                <c:pt idx="6070">
                  <c:v>1.214</c:v>
                </c:pt>
                <c:pt idx="6071">
                  <c:v>1.2141999999999999</c:v>
                </c:pt>
                <c:pt idx="6072">
                  <c:v>1.2143999999999999</c:v>
                </c:pt>
                <c:pt idx="6073">
                  <c:v>1.2145999999999999</c:v>
                </c:pt>
                <c:pt idx="6074">
                  <c:v>1.2148000000000001</c:v>
                </c:pt>
                <c:pt idx="6075">
                  <c:v>1.2150000000000001</c:v>
                </c:pt>
                <c:pt idx="6076">
                  <c:v>1.2152000000000001</c:v>
                </c:pt>
                <c:pt idx="6077">
                  <c:v>1.2154</c:v>
                </c:pt>
                <c:pt idx="6078">
                  <c:v>1.2156</c:v>
                </c:pt>
                <c:pt idx="6079">
                  <c:v>1.2158</c:v>
                </c:pt>
                <c:pt idx="6080">
                  <c:v>1.216</c:v>
                </c:pt>
                <c:pt idx="6081">
                  <c:v>1.2161999999999999</c:v>
                </c:pt>
                <c:pt idx="6082">
                  <c:v>1.2163999999999999</c:v>
                </c:pt>
                <c:pt idx="6083">
                  <c:v>1.2165999999999999</c:v>
                </c:pt>
                <c:pt idx="6084">
                  <c:v>1.2168000000000001</c:v>
                </c:pt>
                <c:pt idx="6085">
                  <c:v>1.2170000000000001</c:v>
                </c:pt>
                <c:pt idx="6086">
                  <c:v>1.2172000000000001</c:v>
                </c:pt>
                <c:pt idx="6087">
                  <c:v>1.2174</c:v>
                </c:pt>
                <c:pt idx="6088">
                  <c:v>1.2176</c:v>
                </c:pt>
                <c:pt idx="6089">
                  <c:v>1.2178</c:v>
                </c:pt>
                <c:pt idx="6090">
                  <c:v>1.218</c:v>
                </c:pt>
                <c:pt idx="6091">
                  <c:v>1.2181999999999999</c:v>
                </c:pt>
                <c:pt idx="6092">
                  <c:v>1.2183999999999999</c:v>
                </c:pt>
                <c:pt idx="6093">
                  <c:v>1.2185999999999999</c:v>
                </c:pt>
                <c:pt idx="6094">
                  <c:v>1.2188000000000001</c:v>
                </c:pt>
                <c:pt idx="6095">
                  <c:v>1.2190000000000001</c:v>
                </c:pt>
                <c:pt idx="6096">
                  <c:v>1.2192000000000001</c:v>
                </c:pt>
                <c:pt idx="6097">
                  <c:v>1.2194</c:v>
                </c:pt>
                <c:pt idx="6098">
                  <c:v>1.2196</c:v>
                </c:pt>
                <c:pt idx="6099">
                  <c:v>1.2198</c:v>
                </c:pt>
                <c:pt idx="6100">
                  <c:v>1.22</c:v>
                </c:pt>
                <c:pt idx="6101">
                  <c:v>1.2202</c:v>
                </c:pt>
                <c:pt idx="6102">
                  <c:v>1.2203999999999999</c:v>
                </c:pt>
                <c:pt idx="6103">
                  <c:v>1.2205999999999999</c:v>
                </c:pt>
                <c:pt idx="6104">
                  <c:v>1.2208000000000001</c:v>
                </c:pt>
                <c:pt idx="6105">
                  <c:v>1.2210000000000001</c:v>
                </c:pt>
                <c:pt idx="6106">
                  <c:v>1.2212000000000001</c:v>
                </c:pt>
                <c:pt idx="6107">
                  <c:v>1.2214</c:v>
                </c:pt>
                <c:pt idx="6108">
                  <c:v>1.2216</c:v>
                </c:pt>
                <c:pt idx="6109">
                  <c:v>1.2218</c:v>
                </c:pt>
                <c:pt idx="6110">
                  <c:v>1.222</c:v>
                </c:pt>
                <c:pt idx="6111">
                  <c:v>1.2222</c:v>
                </c:pt>
                <c:pt idx="6112">
                  <c:v>1.2223999999999999</c:v>
                </c:pt>
                <c:pt idx="6113">
                  <c:v>1.2225999999999999</c:v>
                </c:pt>
                <c:pt idx="6114">
                  <c:v>1.2228000000000001</c:v>
                </c:pt>
                <c:pt idx="6115">
                  <c:v>1.2230000000000001</c:v>
                </c:pt>
                <c:pt idx="6116">
                  <c:v>1.2232000000000001</c:v>
                </c:pt>
                <c:pt idx="6117">
                  <c:v>1.2234</c:v>
                </c:pt>
                <c:pt idx="6118">
                  <c:v>1.2236</c:v>
                </c:pt>
                <c:pt idx="6119">
                  <c:v>1.2238</c:v>
                </c:pt>
                <c:pt idx="6120">
                  <c:v>1.224</c:v>
                </c:pt>
                <c:pt idx="6121">
                  <c:v>1.2242</c:v>
                </c:pt>
                <c:pt idx="6122">
                  <c:v>1.2243999999999999</c:v>
                </c:pt>
                <c:pt idx="6123">
                  <c:v>1.2245999999999999</c:v>
                </c:pt>
                <c:pt idx="6124">
                  <c:v>1.2248000000000001</c:v>
                </c:pt>
                <c:pt idx="6125">
                  <c:v>1.2250000000000001</c:v>
                </c:pt>
                <c:pt idx="6126">
                  <c:v>1.2252000000000001</c:v>
                </c:pt>
                <c:pt idx="6127">
                  <c:v>1.2254</c:v>
                </c:pt>
                <c:pt idx="6128">
                  <c:v>1.2256</c:v>
                </c:pt>
                <c:pt idx="6129">
                  <c:v>1.2258</c:v>
                </c:pt>
                <c:pt idx="6130">
                  <c:v>1.226</c:v>
                </c:pt>
                <c:pt idx="6131">
                  <c:v>1.2262</c:v>
                </c:pt>
                <c:pt idx="6132">
                  <c:v>1.2263999999999999</c:v>
                </c:pt>
                <c:pt idx="6133">
                  <c:v>1.2265999999999999</c:v>
                </c:pt>
                <c:pt idx="6134">
                  <c:v>1.2267999999999999</c:v>
                </c:pt>
                <c:pt idx="6135">
                  <c:v>1.2270000000000001</c:v>
                </c:pt>
                <c:pt idx="6136">
                  <c:v>1.2272000000000001</c:v>
                </c:pt>
                <c:pt idx="6137">
                  <c:v>1.2274</c:v>
                </c:pt>
                <c:pt idx="6138">
                  <c:v>1.2276</c:v>
                </c:pt>
                <c:pt idx="6139">
                  <c:v>1.2278</c:v>
                </c:pt>
                <c:pt idx="6140">
                  <c:v>1.228</c:v>
                </c:pt>
                <c:pt idx="6141">
                  <c:v>1.2282</c:v>
                </c:pt>
                <c:pt idx="6142">
                  <c:v>1.2283999999999999</c:v>
                </c:pt>
                <c:pt idx="6143">
                  <c:v>1.2285999999999999</c:v>
                </c:pt>
                <c:pt idx="6144">
                  <c:v>1.2287999999999999</c:v>
                </c:pt>
                <c:pt idx="6145">
                  <c:v>1.2290000000000001</c:v>
                </c:pt>
                <c:pt idx="6146">
                  <c:v>1.2292000000000001</c:v>
                </c:pt>
                <c:pt idx="6147">
                  <c:v>1.2294</c:v>
                </c:pt>
                <c:pt idx="6148">
                  <c:v>1.2296</c:v>
                </c:pt>
                <c:pt idx="6149">
                  <c:v>1.2298</c:v>
                </c:pt>
                <c:pt idx="6150">
                  <c:v>1.23</c:v>
                </c:pt>
                <c:pt idx="6151">
                  <c:v>1.2302</c:v>
                </c:pt>
                <c:pt idx="6152">
                  <c:v>1.2303999999999999</c:v>
                </c:pt>
                <c:pt idx="6153">
                  <c:v>1.2305999999999999</c:v>
                </c:pt>
                <c:pt idx="6154">
                  <c:v>1.2307999999999999</c:v>
                </c:pt>
                <c:pt idx="6155">
                  <c:v>1.2310000000000001</c:v>
                </c:pt>
                <c:pt idx="6156">
                  <c:v>1.2312000000000001</c:v>
                </c:pt>
                <c:pt idx="6157">
                  <c:v>1.2314000000000001</c:v>
                </c:pt>
                <c:pt idx="6158">
                  <c:v>1.2316</c:v>
                </c:pt>
                <c:pt idx="6159">
                  <c:v>1.2318</c:v>
                </c:pt>
                <c:pt idx="6160">
                  <c:v>1.232</c:v>
                </c:pt>
                <c:pt idx="6161">
                  <c:v>1.2322</c:v>
                </c:pt>
                <c:pt idx="6162">
                  <c:v>1.2323999999999999</c:v>
                </c:pt>
                <c:pt idx="6163">
                  <c:v>1.2325999999999999</c:v>
                </c:pt>
                <c:pt idx="6164">
                  <c:v>1.2327999999999999</c:v>
                </c:pt>
                <c:pt idx="6165">
                  <c:v>1.2330000000000001</c:v>
                </c:pt>
                <c:pt idx="6166">
                  <c:v>1.2332000000000001</c:v>
                </c:pt>
                <c:pt idx="6167">
                  <c:v>1.2334000000000001</c:v>
                </c:pt>
                <c:pt idx="6168">
                  <c:v>1.2336</c:v>
                </c:pt>
                <c:pt idx="6169">
                  <c:v>1.2338</c:v>
                </c:pt>
                <c:pt idx="6170">
                  <c:v>1.234</c:v>
                </c:pt>
                <c:pt idx="6171">
                  <c:v>1.2342</c:v>
                </c:pt>
                <c:pt idx="6172">
                  <c:v>1.2343999999999999</c:v>
                </c:pt>
                <c:pt idx="6173">
                  <c:v>1.2345999999999999</c:v>
                </c:pt>
                <c:pt idx="6174">
                  <c:v>1.2347999999999999</c:v>
                </c:pt>
                <c:pt idx="6175">
                  <c:v>1.2350000000000001</c:v>
                </c:pt>
                <c:pt idx="6176">
                  <c:v>1.2352000000000001</c:v>
                </c:pt>
                <c:pt idx="6177">
                  <c:v>1.2354000000000001</c:v>
                </c:pt>
                <c:pt idx="6178">
                  <c:v>1.2356</c:v>
                </c:pt>
                <c:pt idx="6179">
                  <c:v>1.2358</c:v>
                </c:pt>
                <c:pt idx="6180">
                  <c:v>1.236</c:v>
                </c:pt>
                <c:pt idx="6181">
                  <c:v>1.2362</c:v>
                </c:pt>
                <c:pt idx="6182">
                  <c:v>1.2363999999999999</c:v>
                </c:pt>
                <c:pt idx="6183">
                  <c:v>1.2365999999999999</c:v>
                </c:pt>
                <c:pt idx="6184">
                  <c:v>1.2367999999999999</c:v>
                </c:pt>
                <c:pt idx="6185">
                  <c:v>1.2370000000000001</c:v>
                </c:pt>
                <c:pt idx="6186">
                  <c:v>1.2372000000000001</c:v>
                </c:pt>
                <c:pt idx="6187">
                  <c:v>1.2374000000000001</c:v>
                </c:pt>
                <c:pt idx="6188">
                  <c:v>1.2376</c:v>
                </c:pt>
                <c:pt idx="6189">
                  <c:v>1.2378</c:v>
                </c:pt>
                <c:pt idx="6190">
                  <c:v>1.238</c:v>
                </c:pt>
                <c:pt idx="6191">
                  <c:v>1.2382</c:v>
                </c:pt>
                <c:pt idx="6192">
                  <c:v>1.2383999999999999</c:v>
                </c:pt>
                <c:pt idx="6193">
                  <c:v>1.2385999999999999</c:v>
                </c:pt>
                <c:pt idx="6194">
                  <c:v>1.2387999999999999</c:v>
                </c:pt>
                <c:pt idx="6195">
                  <c:v>1.2390000000000001</c:v>
                </c:pt>
                <c:pt idx="6196">
                  <c:v>1.2392000000000001</c:v>
                </c:pt>
                <c:pt idx="6197">
                  <c:v>1.2394000000000001</c:v>
                </c:pt>
                <c:pt idx="6198">
                  <c:v>1.2396</c:v>
                </c:pt>
                <c:pt idx="6199">
                  <c:v>1.2398</c:v>
                </c:pt>
                <c:pt idx="6200">
                  <c:v>1.24</c:v>
                </c:pt>
                <c:pt idx="6201">
                  <c:v>1.2402</c:v>
                </c:pt>
                <c:pt idx="6202">
                  <c:v>1.2403999999999999</c:v>
                </c:pt>
                <c:pt idx="6203">
                  <c:v>1.2405999999999999</c:v>
                </c:pt>
                <c:pt idx="6204">
                  <c:v>1.2407999999999999</c:v>
                </c:pt>
                <c:pt idx="6205">
                  <c:v>1.2410000000000001</c:v>
                </c:pt>
                <c:pt idx="6206">
                  <c:v>1.2412000000000001</c:v>
                </c:pt>
                <c:pt idx="6207">
                  <c:v>1.2414000000000001</c:v>
                </c:pt>
                <c:pt idx="6208">
                  <c:v>1.2416</c:v>
                </c:pt>
                <c:pt idx="6209">
                  <c:v>1.2418</c:v>
                </c:pt>
                <c:pt idx="6210">
                  <c:v>1.242</c:v>
                </c:pt>
                <c:pt idx="6211">
                  <c:v>1.2422</c:v>
                </c:pt>
                <c:pt idx="6212">
                  <c:v>1.2423999999999999</c:v>
                </c:pt>
                <c:pt idx="6213">
                  <c:v>1.2425999999999999</c:v>
                </c:pt>
                <c:pt idx="6214">
                  <c:v>1.2427999999999999</c:v>
                </c:pt>
                <c:pt idx="6215">
                  <c:v>1.2430000000000001</c:v>
                </c:pt>
                <c:pt idx="6216">
                  <c:v>1.2432000000000001</c:v>
                </c:pt>
                <c:pt idx="6217">
                  <c:v>1.2434000000000001</c:v>
                </c:pt>
                <c:pt idx="6218">
                  <c:v>1.2436</c:v>
                </c:pt>
                <c:pt idx="6219">
                  <c:v>1.2438</c:v>
                </c:pt>
                <c:pt idx="6220">
                  <c:v>1.244</c:v>
                </c:pt>
                <c:pt idx="6221">
                  <c:v>1.2442</c:v>
                </c:pt>
                <c:pt idx="6222">
                  <c:v>1.2444</c:v>
                </c:pt>
                <c:pt idx="6223">
                  <c:v>1.2445999999999999</c:v>
                </c:pt>
                <c:pt idx="6224">
                  <c:v>1.2447999999999999</c:v>
                </c:pt>
                <c:pt idx="6225">
                  <c:v>1.2450000000000001</c:v>
                </c:pt>
                <c:pt idx="6226">
                  <c:v>1.2452000000000001</c:v>
                </c:pt>
                <c:pt idx="6227">
                  <c:v>1.2454000000000001</c:v>
                </c:pt>
                <c:pt idx="6228">
                  <c:v>1.2456</c:v>
                </c:pt>
                <c:pt idx="6229">
                  <c:v>1.2458</c:v>
                </c:pt>
                <c:pt idx="6230">
                  <c:v>1.246</c:v>
                </c:pt>
                <c:pt idx="6231">
                  <c:v>1.2462</c:v>
                </c:pt>
                <c:pt idx="6232">
                  <c:v>1.2464</c:v>
                </c:pt>
                <c:pt idx="6233">
                  <c:v>1.2465999999999999</c:v>
                </c:pt>
                <c:pt idx="6234">
                  <c:v>1.2467999999999999</c:v>
                </c:pt>
                <c:pt idx="6235">
                  <c:v>1.2470000000000001</c:v>
                </c:pt>
                <c:pt idx="6236">
                  <c:v>1.2472000000000001</c:v>
                </c:pt>
                <c:pt idx="6237">
                  <c:v>1.2474000000000001</c:v>
                </c:pt>
                <c:pt idx="6238">
                  <c:v>1.2476</c:v>
                </c:pt>
                <c:pt idx="6239">
                  <c:v>1.2478</c:v>
                </c:pt>
                <c:pt idx="6240">
                  <c:v>1.248</c:v>
                </c:pt>
                <c:pt idx="6241">
                  <c:v>1.2482</c:v>
                </c:pt>
                <c:pt idx="6242">
                  <c:v>1.2484</c:v>
                </c:pt>
                <c:pt idx="6243">
                  <c:v>1.2485999999999999</c:v>
                </c:pt>
                <c:pt idx="6244">
                  <c:v>1.2487999999999999</c:v>
                </c:pt>
                <c:pt idx="6245">
                  <c:v>1.2490000000000001</c:v>
                </c:pt>
                <c:pt idx="6246">
                  <c:v>1.2492000000000001</c:v>
                </c:pt>
                <c:pt idx="6247">
                  <c:v>1.2494000000000001</c:v>
                </c:pt>
                <c:pt idx="6248">
                  <c:v>1.2496</c:v>
                </c:pt>
                <c:pt idx="6249">
                  <c:v>1.2498</c:v>
                </c:pt>
                <c:pt idx="6250">
                  <c:v>1.25</c:v>
                </c:pt>
                <c:pt idx="6251">
                  <c:v>1.2502</c:v>
                </c:pt>
                <c:pt idx="6252">
                  <c:v>1.2504</c:v>
                </c:pt>
                <c:pt idx="6253">
                  <c:v>1.2505999999999999</c:v>
                </c:pt>
                <c:pt idx="6254">
                  <c:v>1.2507999999999999</c:v>
                </c:pt>
                <c:pt idx="6255">
                  <c:v>1.2509999999999999</c:v>
                </c:pt>
                <c:pt idx="6256">
                  <c:v>1.2512000000000001</c:v>
                </c:pt>
                <c:pt idx="6257">
                  <c:v>1.2514000000000001</c:v>
                </c:pt>
                <c:pt idx="6258">
                  <c:v>1.2516</c:v>
                </c:pt>
                <c:pt idx="6259">
                  <c:v>1.2518</c:v>
                </c:pt>
                <c:pt idx="6260">
                  <c:v>1.252</c:v>
                </c:pt>
                <c:pt idx="6261">
                  <c:v>1.2522</c:v>
                </c:pt>
                <c:pt idx="6262">
                  <c:v>1.2524</c:v>
                </c:pt>
                <c:pt idx="6263">
                  <c:v>1.2525999999999999</c:v>
                </c:pt>
                <c:pt idx="6264">
                  <c:v>1.2527999999999999</c:v>
                </c:pt>
                <c:pt idx="6265">
                  <c:v>1.2529999999999999</c:v>
                </c:pt>
                <c:pt idx="6266">
                  <c:v>1.2532000000000001</c:v>
                </c:pt>
                <c:pt idx="6267">
                  <c:v>1.2534000000000001</c:v>
                </c:pt>
                <c:pt idx="6268">
                  <c:v>1.2536</c:v>
                </c:pt>
                <c:pt idx="6269">
                  <c:v>1.2538</c:v>
                </c:pt>
                <c:pt idx="6270">
                  <c:v>1.254</c:v>
                </c:pt>
                <c:pt idx="6271">
                  <c:v>1.2542</c:v>
                </c:pt>
                <c:pt idx="6272">
                  <c:v>1.2544</c:v>
                </c:pt>
                <c:pt idx="6273">
                  <c:v>1.2545999999999999</c:v>
                </c:pt>
                <c:pt idx="6274">
                  <c:v>1.2547999999999999</c:v>
                </c:pt>
                <c:pt idx="6275">
                  <c:v>1.2549999999999999</c:v>
                </c:pt>
                <c:pt idx="6276">
                  <c:v>1.2552000000000001</c:v>
                </c:pt>
                <c:pt idx="6277">
                  <c:v>1.2554000000000001</c:v>
                </c:pt>
                <c:pt idx="6278">
                  <c:v>1.2556</c:v>
                </c:pt>
                <c:pt idx="6279">
                  <c:v>1.2558</c:v>
                </c:pt>
                <c:pt idx="6280">
                  <c:v>1.256</c:v>
                </c:pt>
                <c:pt idx="6281">
                  <c:v>1.2562</c:v>
                </c:pt>
                <c:pt idx="6282">
                  <c:v>1.2564</c:v>
                </c:pt>
                <c:pt idx="6283">
                  <c:v>1.2565999999999999</c:v>
                </c:pt>
                <c:pt idx="6284">
                  <c:v>1.2567999999999999</c:v>
                </c:pt>
                <c:pt idx="6285">
                  <c:v>1.2569999999999999</c:v>
                </c:pt>
                <c:pt idx="6286">
                  <c:v>1.2572000000000001</c:v>
                </c:pt>
                <c:pt idx="6287">
                  <c:v>1.2574000000000001</c:v>
                </c:pt>
                <c:pt idx="6288">
                  <c:v>1.2576000000000001</c:v>
                </c:pt>
                <c:pt idx="6289">
                  <c:v>1.2578</c:v>
                </c:pt>
                <c:pt idx="6290">
                  <c:v>1.258</c:v>
                </c:pt>
                <c:pt idx="6291">
                  <c:v>1.2582</c:v>
                </c:pt>
                <c:pt idx="6292">
                  <c:v>1.2584</c:v>
                </c:pt>
                <c:pt idx="6293">
                  <c:v>1.2585999999999999</c:v>
                </c:pt>
                <c:pt idx="6294">
                  <c:v>1.2587999999999999</c:v>
                </c:pt>
                <c:pt idx="6295">
                  <c:v>1.2589999999999999</c:v>
                </c:pt>
                <c:pt idx="6296">
                  <c:v>1.2592000000000001</c:v>
                </c:pt>
                <c:pt idx="6297">
                  <c:v>1.2594000000000001</c:v>
                </c:pt>
                <c:pt idx="6298">
                  <c:v>1.2596000000000001</c:v>
                </c:pt>
                <c:pt idx="6299">
                  <c:v>1.2598</c:v>
                </c:pt>
                <c:pt idx="6300">
                  <c:v>1.26</c:v>
                </c:pt>
                <c:pt idx="6301">
                  <c:v>1.2602</c:v>
                </c:pt>
                <c:pt idx="6302">
                  <c:v>1.2604</c:v>
                </c:pt>
                <c:pt idx="6303">
                  <c:v>1.2605999999999999</c:v>
                </c:pt>
                <c:pt idx="6304">
                  <c:v>1.2607999999999999</c:v>
                </c:pt>
                <c:pt idx="6305">
                  <c:v>1.2609999999999999</c:v>
                </c:pt>
                <c:pt idx="6306">
                  <c:v>1.2612000000000001</c:v>
                </c:pt>
                <c:pt idx="6307">
                  <c:v>1.2614000000000001</c:v>
                </c:pt>
                <c:pt idx="6308">
                  <c:v>1.2616000000000001</c:v>
                </c:pt>
                <c:pt idx="6309">
                  <c:v>1.2618</c:v>
                </c:pt>
                <c:pt idx="6310">
                  <c:v>1.262</c:v>
                </c:pt>
                <c:pt idx="6311">
                  <c:v>1.2622</c:v>
                </c:pt>
                <c:pt idx="6312">
                  <c:v>1.2624</c:v>
                </c:pt>
                <c:pt idx="6313">
                  <c:v>1.2625999999999999</c:v>
                </c:pt>
                <c:pt idx="6314">
                  <c:v>1.2627999999999999</c:v>
                </c:pt>
                <c:pt idx="6315">
                  <c:v>1.2629999999999999</c:v>
                </c:pt>
                <c:pt idx="6316">
                  <c:v>1.2632000000000001</c:v>
                </c:pt>
                <c:pt idx="6317">
                  <c:v>1.2634000000000001</c:v>
                </c:pt>
                <c:pt idx="6318">
                  <c:v>1.2636000000000001</c:v>
                </c:pt>
                <c:pt idx="6319">
                  <c:v>1.2638</c:v>
                </c:pt>
                <c:pt idx="6320">
                  <c:v>1.264</c:v>
                </c:pt>
                <c:pt idx="6321">
                  <c:v>1.2642</c:v>
                </c:pt>
                <c:pt idx="6322">
                  <c:v>1.2644</c:v>
                </c:pt>
                <c:pt idx="6323">
                  <c:v>1.2645999999999999</c:v>
                </c:pt>
                <c:pt idx="6324">
                  <c:v>1.2647999999999999</c:v>
                </c:pt>
                <c:pt idx="6325">
                  <c:v>1.2649999999999999</c:v>
                </c:pt>
                <c:pt idx="6326">
                  <c:v>1.2652000000000001</c:v>
                </c:pt>
                <c:pt idx="6327">
                  <c:v>1.2654000000000001</c:v>
                </c:pt>
                <c:pt idx="6328">
                  <c:v>1.2656000000000001</c:v>
                </c:pt>
                <c:pt idx="6329">
                  <c:v>1.2658</c:v>
                </c:pt>
                <c:pt idx="6330">
                  <c:v>1.266</c:v>
                </c:pt>
                <c:pt idx="6331">
                  <c:v>1.2662</c:v>
                </c:pt>
                <c:pt idx="6332">
                  <c:v>1.2664</c:v>
                </c:pt>
                <c:pt idx="6333">
                  <c:v>1.2665999999999999</c:v>
                </c:pt>
                <c:pt idx="6334">
                  <c:v>1.2667999999999999</c:v>
                </c:pt>
                <c:pt idx="6335">
                  <c:v>1.2669999999999999</c:v>
                </c:pt>
                <c:pt idx="6336">
                  <c:v>1.2672000000000001</c:v>
                </c:pt>
                <c:pt idx="6337">
                  <c:v>1.2674000000000001</c:v>
                </c:pt>
                <c:pt idx="6338">
                  <c:v>1.2676000000000001</c:v>
                </c:pt>
                <c:pt idx="6339">
                  <c:v>1.2678</c:v>
                </c:pt>
                <c:pt idx="6340">
                  <c:v>1.268</c:v>
                </c:pt>
                <c:pt idx="6341">
                  <c:v>1.2682</c:v>
                </c:pt>
                <c:pt idx="6342">
                  <c:v>1.2684</c:v>
                </c:pt>
                <c:pt idx="6343">
                  <c:v>1.2685999999999999</c:v>
                </c:pt>
                <c:pt idx="6344">
                  <c:v>1.2687999999999999</c:v>
                </c:pt>
                <c:pt idx="6345">
                  <c:v>1.2689999999999999</c:v>
                </c:pt>
                <c:pt idx="6346">
                  <c:v>1.2692000000000001</c:v>
                </c:pt>
                <c:pt idx="6347">
                  <c:v>1.2694000000000001</c:v>
                </c:pt>
                <c:pt idx="6348">
                  <c:v>1.2696000000000001</c:v>
                </c:pt>
                <c:pt idx="6349">
                  <c:v>1.2698</c:v>
                </c:pt>
                <c:pt idx="6350">
                  <c:v>1.27</c:v>
                </c:pt>
                <c:pt idx="6351">
                  <c:v>1.2702</c:v>
                </c:pt>
                <c:pt idx="6352">
                  <c:v>1.2704</c:v>
                </c:pt>
                <c:pt idx="6353">
                  <c:v>1.2706</c:v>
                </c:pt>
                <c:pt idx="6354">
                  <c:v>1.2707999999999999</c:v>
                </c:pt>
                <c:pt idx="6355">
                  <c:v>1.2709999999999999</c:v>
                </c:pt>
                <c:pt idx="6356">
                  <c:v>1.2712000000000001</c:v>
                </c:pt>
                <c:pt idx="6357">
                  <c:v>1.2714000000000001</c:v>
                </c:pt>
                <c:pt idx="6358">
                  <c:v>1.2716000000000001</c:v>
                </c:pt>
                <c:pt idx="6359">
                  <c:v>1.2718</c:v>
                </c:pt>
                <c:pt idx="6360">
                  <c:v>1.272</c:v>
                </c:pt>
                <c:pt idx="6361">
                  <c:v>1.2722</c:v>
                </c:pt>
                <c:pt idx="6362">
                  <c:v>1.2724</c:v>
                </c:pt>
                <c:pt idx="6363">
                  <c:v>1.2726</c:v>
                </c:pt>
                <c:pt idx="6364">
                  <c:v>1.2727999999999999</c:v>
                </c:pt>
                <c:pt idx="6365">
                  <c:v>1.2729999999999999</c:v>
                </c:pt>
                <c:pt idx="6366">
                  <c:v>1.2732000000000001</c:v>
                </c:pt>
                <c:pt idx="6367">
                  <c:v>1.2734000000000001</c:v>
                </c:pt>
                <c:pt idx="6368">
                  <c:v>1.2736000000000001</c:v>
                </c:pt>
                <c:pt idx="6369">
                  <c:v>1.2738</c:v>
                </c:pt>
                <c:pt idx="6370">
                  <c:v>1.274</c:v>
                </c:pt>
                <c:pt idx="6371">
                  <c:v>1.2742</c:v>
                </c:pt>
                <c:pt idx="6372">
                  <c:v>1.2744</c:v>
                </c:pt>
                <c:pt idx="6373">
                  <c:v>1.2746</c:v>
                </c:pt>
                <c:pt idx="6374">
                  <c:v>1.2747999999999999</c:v>
                </c:pt>
                <c:pt idx="6375">
                  <c:v>1.2749999999999999</c:v>
                </c:pt>
                <c:pt idx="6376">
                  <c:v>1.2751999999999999</c:v>
                </c:pt>
                <c:pt idx="6377">
                  <c:v>1.2754000000000001</c:v>
                </c:pt>
                <c:pt idx="6378">
                  <c:v>1.2756000000000001</c:v>
                </c:pt>
                <c:pt idx="6379">
                  <c:v>1.2758</c:v>
                </c:pt>
                <c:pt idx="6380">
                  <c:v>1.276</c:v>
                </c:pt>
                <c:pt idx="6381">
                  <c:v>1.2762</c:v>
                </c:pt>
                <c:pt idx="6382">
                  <c:v>1.2764</c:v>
                </c:pt>
                <c:pt idx="6383">
                  <c:v>1.2766</c:v>
                </c:pt>
                <c:pt idx="6384">
                  <c:v>1.2767999999999999</c:v>
                </c:pt>
                <c:pt idx="6385">
                  <c:v>1.2769999999999999</c:v>
                </c:pt>
                <c:pt idx="6386">
                  <c:v>1.2771999999999999</c:v>
                </c:pt>
                <c:pt idx="6387">
                  <c:v>1.2774000000000001</c:v>
                </c:pt>
                <c:pt idx="6388">
                  <c:v>1.2776000000000001</c:v>
                </c:pt>
                <c:pt idx="6389">
                  <c:v>1.2778</c:v>
                </c:pt>
                <c:pt idx="6390">
                  <c:v>1.278</c:v>
                </c:pt>
                <c:pt idx="6391">
                  <c:v>1.2782</c:v>
                </c:pt>
                <c:pt idx="6392">
                  <c:v>1.2784</c:v>
                </c:pt>
                <c:pt idx="6393">
                  <c:v>1.2786</c:v>
                </c:pt>
                <c:pt idx="6394">
                  <c:v>1.2787999999999999</c:v>
                </c:pt>
                <c:pt idx="6395">
                  <c:v>1.2789999999999999</c:v>
                </c:pt>
                <c:pt idx="6396">
                  <c:v>1.2791999999999999</c:v>
                </c:pt>
                <c:pt idx="6397">
                  <c:v>1.2794000000000001</c:v>
                </c:pt>
                <c:pt idx="6398">
                  <c:v>1.2796000000000001</c:v>
                </c:pt>
                <c:pt idx="6399">
                  <c:v>1.2798</c:v>
                </c:pt>
                <c:pt idx="6400">
                  <c:v>1.28</c:v>
                </c:pt>
                <c:pt idx="6401">
                  <c:v>1.2802</c:v>
                </c:pt>
                <c:pt idx="6402">
                  <c:v>1.2804</c:v>
                </c:pt>
                <c:pt idx="6403">
                  <c:v>1.2806</c:v>
                </c:pt>
                <c:pt idx="6404">
                  <c:v>1.2807999999999999</c:v>
                </c:pt>
                <c:pt idx="6405">
                  <c:v>1.2809999999999999</c:v>
                </c:pt>
                <c:pt idx="6406">
                  <c:v>1.2811999999999999</c:v>
                </c:pt>
                <c:pt idx="6407">
                  <c:v>1.2814000000000001</c:v>
                </c:pt>
                <c:pt idx="6408">
                  <c:v>1.2816000000000001</c:v>
                </c:pt>
                <c:pt idx="6409">
                  <c:v>1.2818000000000001</c:v>
                </c:pt>
                <c:pt idx="6410">
                  <c:v>1.282</c:v>
                </c:pt>
                <c:pt idx="6411">
                  <c:v>1.2822</c:v>
                </c:pt>
                <c:pt idx="6412">
                  <c:v>1.2824</c:v>
                </c:pt>
                <c:pt idx="6413">
                  <c:v>1.2826</c:v>
                </c:pt>
                <c:pt idx="6414">
                  <c:v>1.2827999999999999</c:v>
                </c:pt>
                <c:pt idx="6415">
                  <c:v>1.2829999999999999</c:v>
                </c:pt>
                <c:pt idx="6416">
                  <c:v>1.2831999999999999</c:v>
                </c:pt>
                <c:pt idx="6417">
                  <c:v>1.2834000000000001</c:v>
                </c:pt>
                <c:pt idx="6418">
                  <c:v>1.2836000000000001</c:v>
                </c:pt>
                <c:pt idx="6419">
                  <c:v>1.2838000000000001</c:v>
                </c:pt>
                <c:pt idx="6420">
                  <c:v>1.284</c:v>
                </c:pt>
                <c:pt idx="6421">
                  <c:v>1.2842</c:v>
                </c:pt>
                <c:pt idx="6422">
                  <c:v>1.2844</c:v>
                </c:pt>
                <c:pt idx="6423">
                  <c:v>1.2846</c:v>
                </c:pt>
                <c:pt idx="6424">
                  <c:v>1.2847999999999999</c:v>
                </c:pt>
                <c:pt idx="6425">
                  <c:v>1.2849999999999999</c:v>
                </c:pt>
                <c:pt idx="6426">
                  <c:v>1.2851999999999999</c:v>
                </c:pt>
                <c:pt idx="6427">
                  <c:v>1.2854000000000001</c:v>
                </c:pt>
                <c:pt idx="6428">
                  <c:v>1.2856000000000001</c:v>
                </c:pt>
                <c:pt idx="6429">
                  <c:v>1.2858000000000001</c:v>
                </c:pt>
                <c:pt idx="6430">
                  <c:v>1.286</c:v>
                </c:pt>
                <c:pt idx="6431">
                  <c:v>1.2862</c:v>
                </c:pt>
                <c:pt idx="6432">
                  <c:v>1.2864</c:v>
                </c:pt>
                <c:pt idx="6433">
                  <c:v>1.2866</c:v>
                </c:pt>
                <c:pt idx="6434">
                  <c:v>1.2867999999999999</c:v>
                </c:pt>
                <c:pt idx="6435">
                  <c:v>1.2869999999999999</c:v>
                </c:pt>
                <c:pt idx="6436">
                  <c:v>1.2871999999999999</c:v>
                </c:pt>
                <c:pt idx="6437">
                  <c:v>1.2874000000000001</c:v>
                </c:pt>
                <c:pt idx="6438">
                  <c:v>1.2876000000000001</c:v>
                </c:pt>
                <c:pt idx="6439">
                  <c:v>1.2878000000000001</c:v>
                </c:pt>
                <c:pt idx="6440">
                  <c:v>1.288</c:v>
                </c:pt>
                <c:pt idx="6441">
                  <c:v>1.2882</c:v>
                </c:pt>
                <c:pt idx="6442">
                  <c:v>1.2884</c:v>
                </c:pt>
                <c:pt idx="6443">
                  <c:v>1.2886</c:v>
                </c:pt>
                <c:pt idx="6444">
                  <c:v>1.2887999999999999</c:v>
                </c:pt>
                <c:pt idx="6445">
                  <c:v>1.2889999999999999</c:v>
                </c:pt>
                <c:pt idx="6446">
                  <c:v>1.2891999999999999</c:v>
                </c:pt>
                <c:pt idx="6447">
                  <c:v>1.2894000000000001</c:v>
                </c:pt>
                <c:pt idx="6448">
                  <c:v>1.2896000000000001</c:v>
                </c:pt>
                <c:pt idx="6449">
                  <c:v>1.2898000000000001</c:v>
                </c:pt>
                <c:pt idx="6450">
                  <c:v>1.29</c:v>
                </c:pt>
                <c:pt idx="6451">
                  <c:v>1.2902</c:v>
                </c:pt>
                <c:pt idx="6452">
                  <c:v>1.2904</c:v>
                </c:pt>
                <c:pt idx="6453">
                  <c:v>1.2906</c:v>
                </c:pt>
                <c:pt idx="6454">
                  <c:v>1.2907999999999999</c:v>
                </c:pt>
                <c:pt idx="6455">
                  <c:v>1.2909999999999999</c:v>
                </c:pt>
                <c:pt idx="6456">
                  <c:v>1.2911999999999999</c:v>
                </c:pt>
                <c:pt idx="6457">
                  <c:v>1.2914000000000001</c:v>
                </c:pt>
                <c:pt idx="6458">
                  <c:v>1.2916000000000001</c:v>
                </c:pt>
                <c:pt idx="6459">
                  <c:v>1.2918000000000001</c:v>
                </c:pt>
                <c:pt idx="6460">
                  <c:v>1.292</c:v>
                </c:pt>
                <c:pt idx="6461">
                  <c:v>1.2922</c:v>
                </c:pt>
                <c:pt idx="6462">
                  <c:v>1.2924</c:v>
                </c:pt>
                <c:pt idx="6463">
                  <c:v>1.2926</c:v>
                </c:pt>
                <c:pt idx="6464">
                  <c:v>1.2927999999999999</c:v>
                </c:pt>
                <c:pt idx="6465">
                  <c:v>1.2929999999999999</c:v>
                </c:pt>
                <c:pt idx="6466">
                  <c:v>1.2931999999999999</c:v>
                </c:pt>
                <c:pt idx="6467">
                  <c:v>1.2934000000000001</c:v>
                </c:pt>
                <c:pt idx="6468">
                  <c:v>1.2936000000000001</c:v>
                </c:pt>
                <c:pt idx="6469">
                  <c:v>1.2938000000000001</c:v>
                </c:pt>
                <c:pt idx="6470">
                  <c:v>1.294</c:v>
                </c:pt>
                <c:pt idx="6471">
                  <c:v>1.2942</c:v>
                </c:pt>
                <c:pt idx="6472">
                  <c:v>1.2944</c:v>
                </c:pt>
                <c:pt idx="6473">
                  <c:v>1.2946</c:v>
                </c:pt>
                <c:pt idx="6474">
                  <c:v>1.2948</c:v>
                </c:pt>
                <c:pt idx="6475">
                  <c:v>1.2949999999999999</c:v>
                </c:pt>
                <c:pt idx="6476">
                  <c:v>1.2951999999999999</c:v>
                </c:pt>
                <c:pt idx="6477">
                  <c:v>1.2954000000000001</c:v>
                </c:pt>
                <c:pt idx="6478">
                  <c:v>1.2956000000000001</c:v>
                </c:pt>
                <c:pt idx="6479">
                  <c:v>1.2958000000000001</c:v>
                </c:pt>
                <c:pt idx="6480">
                  <c:v>1.296</c:v>
                </c:pt>
                <c:pt idx="6481">
                  <c:v>1.2962</c:v>
                </c:pt>
                <c:pt idx="6482">
                  <c:v>1.2964</c:v>
                </c:pt>
                <c:pt idx="6483">
                  <c:v>1.2966</c:v>
                </c:pt>
                <c:pt idx="6484">
                  <c:v>1.2968</c:v>
                </c:pt>
                <c:pt idx="6485">
                  <c:v>1.2969999999999999</c:v>
                </c:pt>
                <c:pt idx="6486">
                  <c:v>1.2971999999999999</c:v>
                </c:pt>
                <c:pt idx="6487">
                  <c:v>1.2974000000000001</c:v>
                </c:pt>
                <c:pt idx="6488">
                  <c:v>1.2976000000000001</c:v>
                </c:pt>
                <c:pt idx="6489">
                  <c:v>1.2978000000000001</c:v>
                </c:pt>
                <c:pt idx="6490">
                  <c:v>1.298</c:v>
                </c:pt>
                <c:pt idx="6491">
                  <c:v>1.2982</c:v>
                </c:pt>
                <c:pt idx="6492">
                  <c:v>1.2984</c:v>
                </c:pt>
                <c:pt idx="6493">
                  <c:v>1.2986</c:v>
                </c:pt>
                <c:pt idx="6494">
                  <c:v>1.2988</c:v>
                </c:pt>
                <c:pt idx="6495">
                  <c:v>1.2989999999999999</c:v>
                </c:pt>
                <c:pt idx="6496">
                  <c:v>1.2991999999999999</c:v>
                </c:pt>
                <c:pt idx="6497">
                  <c:v>1.2994000000000001</c:v>
                </c:pt>
                <c:pt idx="6498">
                  <c:v>1.2996000000000001</c:v>
                </c:pt>
                <c:pt idx="6499">
                  <c:v>1.2998000000000001</c:v>
                </c:pt>
                <c:pt idx="6500">
                  <c:v>1.3</c:v>
                </c:pt>
                <c:pt idx="6501">
                  <c:v>1.3002</c:v>
                </c:pt>
                <c:pt idx="6502">
                  <c:v>1.3004</c:v>
                </c:pt>
                <c:pt idx="6503">
                  <c:v>1.3006</c:v>
                </c:pt>
                <c:pt idx="6504">
                  <c:v>1.3008</c:v>
                </c:pt>
                <c:pt idx="6505">
                  <c:v>1.3009999999999999</c:v>
                </c:pt>
                <c:pt idx="6506">
                  <c:v>1.3011999999999999</c:v>
                </c:pt>
                <c:pt idx="6507">
                  <c:v>1.3013999999999999</c:v>
                </c:pt>
                <c:pt idx="6508">
                  <c:v>1.3016000000000001</c:v>
                </c:pt>
                <c:pt idx="6509">
                  <c:v>1.3018000000000001</c:v>
                </c:pt>
                <c:pt idx="6510">
                  <c:v>1.302</c:v>
                </c:pt>
                <c:pt idx="6511">
                  <c:v>1.3022</c:v>
                </c:pt>
                <c:pt idx="6512">
                  <c:v>1.3024</c:v>
                </c:pt>
                <c:pt idx="6513">
                  <c:v>1.3026</c:v>
                </c:pt>
                <c:pt idx="6514">
                  <c:v>1.3028</c:v>
                </c:pt>
                <c:pt idx="6515">
                  <c:v>1.3029999999999999</c:v>
                </c:pt>
                <c:pt idx="6516">
                  <c:v>1.3031999999999999</c:v>
                </c:pt>
                <c:pt idx="6517">
                  <c:v>1.3033999999999999</c:v>
                </c:pt>
                <c:pt idx="6518">
                  <c:v>1.3036000000000001</c:v>
                </c:pt>
                <c:pt idx="6519">
                  <c:v>1.3038000000000001</c:v>
                </c:pt>
                <c:pt idx="6520">
                  <c:v>1.304</c:v>
                </c:pt>
                <c:pt idx="6521">
                  <c:v>1.3042</c:v>
                </c:pt>
                <c:pt idx="6522">
                  <c:v>1.3044</c:v>
                </c:pt>
                <c:pt idx="6523">
                  <c:v>1.3046</c:v>
                </c:pt>
                <c:pt idx="6524">
                  <c:v>1.3048</c:v>
                </c:pt>
                <c:pt idx="6525">
                  <c:v>1.3049999999999999</c:v>
                </c:pt>
                <c:pt idx="6526">
                  <c:v>1.3051999999999999</c:v>
                </c:pt>
                <c:pt idx="6527">
                  <c:v>1.3053999999999999</c:v>
                </c:pt>
                <c:pt idx="6528">
                  <c:v>1.3056000000000001</c:v>
                </c:pt>
                <c:pt idx="6529">
                  <c:v>1.3058000000000001</c:v>
                </c:pt>
                <c:pt idx="6530">
                  <c:v>1.306</c:v>
                </c:pt>
                <c:pt idx="6531">
                  <c:v>1.3062</c:v>
                </c:pt>
                <c:pt idx="6532">
                  <c:v>1.3064</c:v>
                </c:pt>
                <c:pt idx="6533">
                  <c:v>1.3066</c:v>
                </c:pt>
                <c:pt idx="6534">
                  <c:v>1.3068</c:v>
                </c:pt>
                <c:pt idx="6535">
                  <c:v>1.3069999999999999</c:v>
                </c:pt>
                <c:pt idx="6536">
                  <c:v>1.3071999999999999</c:v>
                </c:pt>
                <c:pt idx="6537">
                  <c:v>1.3073999999999999</c:v>
                </c:pt>
                <c:pt idx="6538">
                  <c:v>1.3076000000000001</c:v>
                </c:pt>
                <c:pt idx="6539">
                  <c:v>1.3078000000000001</c:v>
                </c:pt>
                <c:pt idx="6540">
                  <c:v>1.3080000000000001</c:v>
                </c:pt>
                <c:pt idx="6541">
                  <c:v>1.3082</c:v>
                </c:pt>
                <c:pt idx="6542">
                  <c:v>1.3084</c:v>
                </c:pt>
                <c:pt idx="6543">
                  <c:v>1.3086</c:v>
                </c:pt>
                <c:pt idx="6544">
                  <c:v>1.3088</c:v>
                </c:pt>
                <c:pt idx="6545">
                  <c:v>1.3089999999999999</c:v>
                </c:pt>
                <c:pt idx="6546">
                  <c:v>1.3091999999999999</c:v>
                </c:pt>
                <c:pt idx="6547">
                  <c:v>1.3093999999999999</c:v>
                </c:pt>
                <c:pt idx="6548">
                  <c:v>1.3096000000000001</c:v>
                </c:pt>
                <c:pt idx="6549">
                  <c:v>1.3098000000000001</c:v>
                </c:pt>
                <c:pt idx="6550">
                  <c:v>1.31</c:v>
                </c:pt>
                <c:pt idx="6551">
                  <c:v>1.3102</c:v>
                </c:pt>
                <c:pt idx="6552">
                  <c:v>1.3104</c:v>
                </c:pt>
                <c:pt idx="6553">
                  <c:v>1.3106</c:v>
                </c:pt>
                <c:pt idx="6554">
                  <c:v>1.3108</c:v>
                </c:pt>
                <c:pt idx="6555">
                  <c:v>1.3109999999999999</c:v>
                </c:pt>
                <c:pt idx="6556">
                  <c:v>1.3111999999999999</c:v>
                </c:pt>
                <c:pt idx="6557">
                  <c:v>1.3113999999999999</c:v>
                </c:pt>
                <c:pt idx="6558">
                  <c:v>1.3116000000000001</c:v>
                </c:pt>
                <c:pt idx="6559">
                  <c:v>1.3118000000000001</c:v>
                </c:pt>
                <c:pt idx="6560">
                  <c:v>1.3120000000000001</c:v>
                </c:pt>
                <c:pt idx="6561">
                  <c:v>1.3122</c:v>
                </c:pt>
                <c:pt idx="6562">
                  <c:v>1.3124</c:v>
                </c:pt>
                <c:pt idx="6563">
                  <c:v>1.3126</c:v>
                </c:pt>
                <c:pt idx="6564">
                  <c:v>1.3128</c:v>
                </c:pt>
                <c:pt idx="6565">
                  <c:v>1.3129999999999999</c:v>
                </c:pt>
                <c:pt idx="6566">
                  <c:v>1.3131999999999999</c:v>
                </c:pt>
                <c:pt idx="6567">
                  <c:v>1.3133999999999999</c:v>
                </c:pt>
                <c:pt idx="6568">
                  <c:v>1.3136000000000001</c:v>
                </c:pt>
                <c:pt idx="6569">
                  <c:v>1.3138000000000001</c:v>
                </c:pt>
                <c:pt idx="6570">
                  <c:v>1.3140000000000001</c:v>
                </c:pt>
                <c:pt idx="6571">
                  <c:v>1.3142</c:v>
                </c:pt>
                <c:pt idx="6572">
                  <c:v>1.3144</c:v>
                </c:pt>
                <c:pt idx="6573">
                  <c:v>1.3146</c:v>
                </c:pt>
                <c:pt idx="6574">
                  <c:v>1.3148</c:v>
                </c:pt>
                <c:pt idx="6575">
                  <c:v>1.3149999999999999</c:v>
                </c:pt>
                <c:pt idx="6576">
                  <c:v>1.3151999999999999</c:v>
                </c:pt>
                <c:pt idx="6577">
                  <c:v>1.3153999999999999</c:v>
                </c:pt>
                <c:pt idx="6578">
                  <c:v>1.3156000000000001</c:v>
                </c:pt>
                <c:pt idx="6579">
                  <c:v>1.3158000000000001</c:v>
                </c:pt>
                <c:pt idx="6580">
                  <c:v>1.3160000000000001</c:v>
                </c:pt>
                <c:pt idx="6581">
                  <c:v>1.3162</c:v>
                </c:pt>
                <c:pt idx="6582">
                  <c:v>1.3164</c:v>
                </c:pt>
                <c:pt idx="6583">
                  <c:v>1.3166</c:v>
                </c:pt>
                <c:pt idx="6584">
                  <c:v>1.3168</c:v>
                </c:pt>
                <c:pt idx="6585">
                  <c:v>1.3169999999999999</c:v>
                </c:pt>
                <c:pt idx="6586">
                  <c:v>1.3171999999999999</c:v>
                </c:pt>
                <c:pt idx="6587">
                  <c:v>1.3173999999999999</c:v>
                </c:pt>
                <c:pt idx="6588">
                  <c:v>1.3176000000000001</c:v>
                </c:pt>
                <c:pt idx="6589">
                  <c:v>1.3178000000000001</c:v>
                </c:pt>
                <c:pt idx="6590">
                  <c:v>1.3180000000000001</c:v>
                </c:pt>
                <c:pt idx="6591">
                  <c:v>1.3182</c:v>
                </c:pt>
                <c:pt idx="6592">
                  <c:v>1.3184</c:v>
                </c:pt>
                <c:pt idx="6593">
                  <c:v>1.3186</c:v>
                </c:pt>
                <c:pt idx="6594">
                  <c:v>1.3188</c:v>
                </c:pt>
                <c:pt idx="6595">
                  <c:v>1.319</c:v>
                </c:pt>
                <c:pt idx="6596">
                  <c:v>1.3191999999999999</c:v>
                </c:pt>
                <c:pt idx="6597">
                  <c:v>1.3193999999999999</c:v>
                </c:pt>
                <c:pt idx="6598">
                  <c:v>1.3196000000000001</c:v>
                </c:pt>
                <c:pt idx="6599">
                  <c:v>1.3198000000000001</c:v>
                </c:pt>
                <c:pt idx="6600">
                  <c:v>1.32</c:v>
                </c:pt>
                <c:pt idx="6601">
                  <c:v>1.3202</c:v>
                </c:pt>
                <c:pt idx="6602">
                  <c:v>1.3204</c:v>
                </c:pt>
                <c:pt idx="6603">
                  <c:v>1.3206</c:v>
                </c:pt>
                <c:pt idx="6604">
                  <c:v>1.3208</c:v>
                </c:pt>
                <c:pt idx="6605">
                  <c:v>1.321</c:v>
                </c:pt>
                <c:pt idx="6606">
                  <c:v>1.3211999999999999</c:v>
                </c:pt>
                <c:pt idx="6607">
                  <c:v>1.3213999999999999</c:v>
                </c:pt>
                <c:pt idx="6608">
                  <c:v>1.3216000000000001</c:v>
                </c:pt>
                <c:pt idx="6609">
                  <c:v>1.3218000000000001</c:v>
                </c:pt>
                <c:pt idx="6610">
                  <c:v>1.3220000000000001</c:v>
                </c:pt>
                <c:pt idx="6611">
                  <c:v>1.3222</c:v>
                </c:pt>
                <c:pt idx="6612">
                  <c:v>1.3224</c:v>
                </c:pt>
                <c:pt idx="6613">
                  <c:v>1.3226</c:v>
                </c:pt>
                <c:pt idx="6614">
                  <c:v>1.3228</c:v>
                </c:pt>
                <c:pt idx="6615">
                  <c:v>1.323</c:v>
                </c:pt>
                <c:pt idx="6616">
                  <c:v>1.3231999999999999</c:v>
                </c:pt>
                <c:pt idx="6617">
                  <c:v>1.3233999999999999</c:v>
                </c:pt>
                <c:pt idx="6618">
                  <c:v>1.3236000000000001</c:v>
                </c:pt>
                <c:pt idx="6619">
                  <c:v>1.3238000000000001</c:v>
                </c:pt>
                <c:pt idx="6620">
                  <c:v>1.3240000000000001</c:v>
                </c:pt>
                <c:pt idx="6621">
                  <c:v>1.3242</c:v>
                </c:pt>
                <c:pt idx="6622">
                  <c:v>1.3244</c:v>
                </c:pt>
                <c:pt idx="6623">
                  <c:v>1.3246</c:v>
                </c:pt>
                <c:pt idx="6624">
                  <c:v>1.3248</c:v>
                </c:pt>
                <c:pt idx="6625">
                  <c:v>1.325</c:v>
                </c:pt>
                <c:pt idx="6626">
                  <c:v>1.3251999999999999</c:v>
                </c:pt>
                <c:pt idx="6627">
                  <c:v>1.3253999999999999</c:v>
                </c:pt>
                <c:pt idx="6628">
                  <c:v>1.3255999999999999</c:v>
                </c:pt>
                <c:pt idx="6629">
                  <c:v>1.3258000000000001</c:v>
                </c:pt>
                <c:pt idx="6630">
                  <c:v>1.3260000000000001</c:v>
                </c:pt>
                <c:pt idx="6631">
                  <c:v>1.3262</c:v>
                </c:pt>
                <c:pt idx="6632">
                  <c:v>1.3264</c:v>
                </c:pt>
                <c:pt idx="6633">
                  <c:v>1.3266</c:v>
                </c:pt>
                <c:pt idx="6634">
                  <c:v>1.3268</c:v>
                </c:pt>
                <c:pt idx="6635">
                  <c:v>1.327</c:v>
                </c:pt>
                <c:pt idx="6636">
                  <c:v>1.3271999999999999</c:v>
                </c:pt>
                <c:pt idx="6637">
                  <c:v>1.3273999999999999</c:v>
                </c:pt>
                <c:pt idx="6638">
                  <c:v>1.3275999999999999</c:v>
                </c:pt>
                <c:pt idx="6639">
                  <c:v>1.3278000000000001</c:v>
                </c:pt>
                <c:pt idx="6640">
                  <c:v>1.3280000000000001</c:v>
                </c:pt>
                <c:pt idx="6641">
                  <c:v>1.3282</c:v>
                </c:pt>
                <c:pt idx="6642">
                  <c:v>1.3284</c:v>
                </c:pt>
                <c:pt idx="6643">
                  <c:v>1.3286</c:v>
                </c:pt>
                <c:pt idx="6644">
                  <c:v>1.3288</c:v>
                </c:pt>
                <c:pt idx="6645">
                  <c:v>1.329</c:v>
                </c:pt>
                <c:pt idx="6646">
                  <c:v>1.3291999999999999</c:v>
                </c:pt>
                <c:pt idx="6647">
                  <c:v>1.3293999999999999</c:v>
                </c:pt>
                <c:pt idx="6648">
                  <c:v>1.3295999999999999</c:v>
                </c:pt>
                <c:pt idx="6649">
                  <c:v>1.3298000000000001</c:v>
                </c:pt>
                <c:pt idx="6650">
                  <c:v>1.33</c:v>
                </c:pt>
                <c:pt idx="6651">
                  <c:v>1.3302</c:v>
                </c:pt>
                <c:pt idx="6652">
                  <c:v>1.3304</c:v>
                </c:pt>
                <c:pt idx="6653">
                  <c:v>1.3306</c:v>
                </c:pt>
                <c:pt idx="6654">
                  <c:v>1.3308</c:v>
                </c:pt>
                <c:pt idx="6655">
                  <c:v>1.331</c:v>
                </c:pt>
                <c:pt idx="6656">
                  <c:v>1.3311999999999999</c:v>
                </c:pt>
                <c:pt idx="6657">
                  <c:v>1.3313999999999999</c:v>
                </c:pt>
                <c:pt idx="6658">
                  <c:v>1.3315999999999999</c:v>
                </c:pt>
                <c:pt idx="6659">
                  <c:v>1.3318000000000001</c:v>
                </c:pt>
                <c:pt idx="6660">
                  <c:v>1.3320000000000001</c:v>
                </c:pt>
                <c:pt idx="6661">
                  <c:v>1.3322000000000001</c:v>
                </c:pt>
                <c:pt idx="6662">
                  <c:v>1.3324</c:v>
                </c:pt>
                <c:pt idx="6663">
                  <c:v>1.3326</c:v>
                </c:pt>
                <c:pt idx="6664">
                  <c:v>1.3328</c:v>
                </c:pt>
                <c:pt idx="6665">
                  <c:v>1.333</c:v>
                </c:pt>
                <c:pt idx="6666">
                  <c:v>1.3331999999999999</c:v>
                </c:pt>
                <c:pt idx="6667">
                  <c:v>1.3333999999999999</c:v>
                </c:pt>
                <c:pt idx="6668">
                  <c:v>1.3335999999999999</c:v>
                </c:pt>
                <c:pt idx="6669">
                  <c:v>1.3338000000000001</c:v>
                </c:pt>
                <c:pt idx="6670">
                  <c:v>1.3340000000000001</c:v>
                </c:pt>
                <c:pt idx="6671">
                  <c:v>1.3342000000000001</c:v>
                </c:pt>
                <c:pt idx="6672">
                  <c:v>1.3344</c:v>
                </c:pt>
                <c:pt idx="6673">
                  <c:v>1.3346</c:v>
                </c:pt>
                <c:pt idx="6674">
                  <c:v>1.3348</c:v>
                </c:pt>
                <c:pt idx="6675">
                  <c:v>1.335</c:v>
                </c:pt>
                <c:pt idx="6676">
                  <c:v>1.3351999999999999</c:v>
                </c:pt>
                <c:pt idx="6677">
                  <c:v>1.3353999999999999</c:v>
                </c:pt>
                <c:pt idx="6678">
                  <c:v>1.3355999999999999</c:v>
                </c:pt>
                <c:pt idx="6679">
                  <c:v>1.3358000000000001</c:v>
                </c:pt>
                <c:pt idx="6680">
                  <c:v>1.3360000000000001</c:v>
                </c:pt>
                <c:pt idx="6681">
                  <c:v>1.3362000000000001</c:v>
                </c:pt>
                <c:pt idx="6682">
                  <c:v>1.3364</c:v>
                </c:pt>
                <c:pt idx="6683">
                  <c:v>1.3366</c:v>
                </c:pt>
                <c:pt idx="6684">
                  <c:v>1.3368</c:v>
                </c:pt>
                <c:pt idx="6685">
                  <c:v>1.337</c:v>
                </c:pt>
                <c:pt idx="6686">
                  <c:v>1.3371999999999999</c:v>
                </c:pt>
                <c:pt idx="6687">
                  <c:v>1.3373999999999999</c:v>
                </c:pt>
                <c:pt idx="6688">
                  <c:v>1.3375999999999999</c:v>
                </c:pt>
                <c:pt idx="6689">
                  <c:v>1.3378000000000001</c:v>
                </c:pt>
                <c:pt idx="6690">
                  <c:v>1.3380000000000001</c:v>
                </c:pt>
                <c:pt idx="6691">
                  <c:v>1.3382000000000001</c:v>
                </c:pt>
                <c:pt idx="6692">
                  <c:v>1.3384</c:v>
                </c:pt>
                <c:pt idx="6693">
                  <c:v>1.3386</c:v>
                </c:pt>
                <c:pt idx="6694">
                  <c:v>1.3388</c:v>
                </c:pt>
                <c:pt idx="6695">
                  <c:v>1.339</c:v>
                </c:pt>
                <c:pt idx="6696">
                  <c:v>1.3391999999999999</c:v>
                </c:pt>
                <c:pt idx="6697">
                  <c:v>1.3393999999999999</c:v>
                </c:pt>
                <c:pt idx="6698">
                  <c:v>1.3395999999999999</c:v>
                </c:pt>
                <c:pt idx="6699">
                  <c:v>1.3398000000000001</c:v>
                </c:pt>
                <c:pt idx="6700">
                  <c:v>1.34</c:v>
                </c:pt>
                <c:pt idx="6701">
                  <c:v>1.3402000000000001</c:v>
                </c:pt>
                <c:pt idx="6702">
                  <c:v>1.3404</c:v>
                </c:pt>
                <c:pt idx="6703">
                  <c:v>1.3406</c:v>
                </c:pt>
                <c:pt idx="6704">
                  <c:v>1.3408</c:v>
                </c:pt>
                <c:pt idx="6705">
                  <c:v>1.341</c:v>
                </c:pt>
                <c:pt idx="6706">
                  <c:v>1.3411999999999999</c:v>
                </c:pt>
                <c:pt idx="6707">
                  <c:v>1.3413999999999999</c:v>
                </c:pt>
                <c:pt idx="6708">
                  <c:v>1.3415999999999999</c:v>
                </c:pt>
                <c:pt idx="6709">
                  <c:v>1.3418000000000001</c:v>
                </c:pt>
                <c:pt idx="6710">
                  <c:v>1.3420000000000001</c:v>
                </c:pt>
                <c:pt idx="6711">
                  <c:v>1.3422000000000001</c:v>
                </c:pt>
                <c:pt idx="6712">
                  <c:v>1.3424</c:v>
                </c:pt>
                <c:pt idx="6713">
                  <c:v>1.3426</c:v>
                </c:pt>
                <c:pt idx="6714">
                  <c:v>1.3428</c:v>
                </c:pt>
                <c:pt idx="6715">
                  <c:v>1.343</c:v>
                </c:pt>
                <c:pt idx="6716">
                  <c:v>1.3431999999999999</c:v>
                </c:pt>
                <c:pt idx="6717">
                  <c:v>1.3433999999999999</c:v>
                </c:pt>
                <c:pt idx="6718">
                  <c:v>1.3435999999999999</c:v>
                </c:pt>
                <c:pt idx="6719">
                  <c:v>1.3438000000000001</c:v>
                </c:pt>
                <c:pt idx="6720">
                  <c:v>1.3440000000000001</c:v>
                </c:pt>
                <c:pt idx="6721">
                  <c:v>1.3442000000000001</c:v>
                </c:pt>
                <c:pt idx="6722">
                  <c:v>1.3444</c:v>
                </c:pt>
                <c:pt idx="6723">
                  <c:v>1.3446</c:v>
                </c:pt>
                <c:pt idx="6724">
                  <c:v>1.3448</c:v>
                </c:pt>
                <c:pt idx="6725">
                  <c:v>1.345</c:v>
                </c:pt>
                <c:pt idx="6726">
                  <c:v>1.3452</c:v>
                </c:pt>
                <c:pt idx="6727">
                  <c:v>1.3453999999999999</c:v>
                </c:pt>
                <c:pt idx="6728">
                  <c:v>1.3455999999999999</c:v>
                </c:pt>
                <c:pt idx="6729">
                  <c:v>1.3458000000000001</c:v>
                </c:pt>
                <c:pt idx="6730">
                  <c:v>1.3460000000000001</c:v>
                </c:pt>
                <c:pt idx="6731">
                  <c:v>1.3462000000000001</c:v>
                </c:pt>
                <c:pt idx="6732">
                  <c:v>1.3464</c:v>
                </c:pt>
                <c:pt idx="6733">
                  <c:v>1.3466</c:v>
                </c:pt>
                <c:pt idx="6734">
                  <c:v>1.3468</c:v>
                </c:pt>
                <c:pt idx="6735">
                  <c:v>1.347</c:v>
                </c:pt>
                <c:pt idx="6736">
                  <c:v>1.3472</c:v>
                </c:pt>
                <c:pt idx="6737">
                  <c:v>1.3473999999999999</c:v>
                </c:pt>
                <c:pt idx="6738">
                  <c:v>1.3475999999999999</c:v>
                </c:pt>
                <c:pt idx="6739">
                  <c:v>1.3478000000000001</c:v>
                </c:pt>
                <c:pt idx="6740">
                  <c:v>1.3480000000000001</c:v>
                </c:pt>
                <c:pt idx="6741">
                  <c:v>1.3482000000000001</c:v>
                </c:pt>
                <c:pt idx="6742">
                  <c:v>1.3484</c:v>
                </c:pt>
                <c:pt idx="6743">
                  <c:v>1.3486</c:v>
                </c:pt>
                <c:pt idx="6744">
                  <c:v>1.3488</c:v>
                </c:pt>
                <c:pt idx="6745">
                  <c:v>1.349</c:v>
                </c:pt>
                <c:pt idx="6746">
                  <c:v>1.3492</c:v>
                </c:pt>
                <c:pt idx="6747">
                  <c:v>1.3493999999999999</c:v>
                </c:pt>
                <c:pt idx="6748">
                  <c:v>1.3495999999999999</c:v>
                </c:pt>
                <c:pt idx="6749">
                  <c:v>1.3498000000000001</c:v>
                </c:pt>
                <c:pt idx="6750">
                  <c:v>1.35</c:v>
                </c:pt>
                <c:pt idx="6751">
                  <c:v>1.3502000000000001</c:v>
                </c:pt>
                <c:pt idx="6752">
                  <c:v>1.3504</c:v>
                </c:pt>
                <c:pt idx="6753">
                  <c:v>1.3506</c:v>
                </c:pt>
                <c:pt idx="6754">
                  <c:v>1.3508</c:v>
                </c:pt>
                <c:pt idx="6755">
                  <c:v>1.351</c:v>
                </c:pt>
                <c:pt idx="6756">
                  <c:v>1.3512</c:v>
                </c:pt>
                <c:pt idx="6757">
                  <c:v>1.3513999999999999</c:v>
                </c:pt>
                <c:pt idx="6758">
                  <c:v>1.3515999999999999</c:v>
                </c:pt>
                <c:pt idx="6759">
                  <c:v>1.3517999999999999</c:v>
                </c:pt>
                <c:pt idx="6760">
                  <c:v>1.3520000000000001</c:v>
                </c:pt>
                <c:pt idx="6761">
                  <c:v>1.3522000000000001</c:v>
                </c:pt>
                <c:pt idx="6762">
                  <c:v>1.3524</c:v>
                </c:pt>
                <c:pt idx="6763">
                  <c:v>1.3526</c:v>
                </c:pt>
                <c:pt idx="6764">
                  <c:v>1.3528</c:v>
                </c:pt>
                <c:pt idx="6765">
                  <c:v>1.353</c:v>
                </c:pt>
                <c:pt idx="6766">
                  <c:v>1.3532</c:v>
                </c:pt>
                <c:pt idx="6767">
                  <c:v>1.3533999999999999</c:v>
                </c:pt>
                <c:pt idx="6768">
                  <c:v>1.3535999999999999</c:v>
                </c:pt>
                <c:pt idx="6769">
                  <c:v>1.3537999999999999</c:v>
                </c:pt>
                <c:pt idx="6770">
                  <c:v>1.3540000000000001</c:v>
                </c:pt>
                <c:pt idx="6771">
                  <c:v>1.3542000000000001</c:v>
                </c:pt>
                <c:pt idx="6772">
                  <c:v>1.3544</c:v>
                </c:pt>
                <c:pt idx="6773">
                  <c:v>1.3546</c:v>
                </c:pt>
                <c:pt idx="6774">
                  <c:v>1.3548</c:v>
                </c:pt>
                <c:pt idx="6775">
                  <c:v>1.355</c:v>
                </c:pt>
                <c:pt idx="6776">
                  <c:v>1.3552</c:v>
                </c:pt>
                <c:pt idx="6777">
                  <c:v>1.3553999999999999</c:v>
                </c:pt>
                <c:pt idx="6778">
                  <c:v>1.3555999999999999</c:v>
                </c:pt>
                <c:pt idx="6779">
                  <c:v>1.3557999999999999</c:v>
                </c:pt>
                <c:pt idx="6780">
                  <c:v>1.3560000000000001</c:v>
                </c:pt>
                <c:pt idx="6781">
                  <c:v>1.3562000000000001</c:v>
                </c:pt>
                <c:pt idx="6782">
                  <c:v>1.3564000000000001</c:v>
                </c:pt>
                <c:pt idx="6783">
                  <c:v>1.3566</c:v>
                </c:pt>
                <c:pt idx="6784">
                  <c:v>1.3568</c:v>
                </c:pt>
                <c:pt idx="6785">
                  <c:v>1.357</c:v>
                </c:pt>
                <c:pt idx="6786">
                  <c:v>1.3572</c:v>
                </c:pt>
                <c:pt idx="6787">
                  <c:v>1.3573999999999999</c:v>
                </c:pt>
                <c:pt idx="6788">
                  <c:v>1.3575999999999999</c:v>
                </c:pt>
                <c:pt idx="6789">
                  <c:v>1.3577999999999999</c:v>
                </c:pt>
                <c:pt idx="6790">
                  <c:v>1.3580000000000001</c:v>
                </c:pt>
                <c:pt idx="6791">
                  <c:v>1.3582000000000001</c:v>
                </c:pt>
                <c:pt idx="6792">
                  <c:v>1.3584000000000001</c:v>
                </c:pt>
                <c:pt idx="6793">
                  <c:v>1.3586</c:v>
                </c:pt>
                <c:pt idx="6794">
                  <c:v>1.3588</c:v>
                </c:pt>
                <c:pt idx="6795">
                  <c:v>1.359</c:v>
                </c:pt>
                <c:pt idx="6796">
                  <c:v>1.3592</c:v>
                </c:pt>
                <c:pt idx="6797">
                  <c:v>1.3593999999999999</c:v>
                </c:pt>
                <c:pt idx="6798">
                  <c:v>1.3595999999999999</c:v>
                </c:pt>
                <c:pt idx="6799">
                  <c:v>1.3597999999999999</c:v>
                </c:pt>
                <c:pt idx="6800">
                  <c:v>1.36</c:v>
                </c:pt>
                <c:pt idx="6801">
                  <c:v>1.3602000000000001</c:v>
                </c:pt>
                <c:pt idx="6802">
                  <c:v>1.3604000000000001</c:v>
                </c:pt>
                <c:pt idx="6803">
                  <c:v>1.3606</c:v>
                </c:pt>
                <c:pt idx="6804">
                  <c:v>1.3608</c:v>
                </c:pt>
                <c:pt idx="6805">
                  <c:v>1.361</c:v>
                </c:pt>
                <c:pt idx="6806">
                  <c:v>1.3612</c:v>
                </c:pt>
                <c:pt idx="6807">
                  <c:v>1.3613999999999999</c:v>
                </c:pt>
                <c:pt idx="6808">
                  <c:v>1.3615999999999999</c:v>
                </c:pt>
                <c:pt idx="6809">
                  <c:v>1.3617999999999999</c:v>
                </c:pt>
                <c:pt idx="6810">
                  <c:v>1.3620000000000001</c:v>
                </c:pt>
                <c:pt idx="6811">
                  <c:v>1.3622000000000001</c:v>
                </c:pt>
                <c:pt idx="6812">
                  <c:v>1.3624000000000001</c:v>
                </c:pt>
                <c:pt idx="6813">
                  <c:v>1.3626</c:v>
                </c:pt>
                <c:pt idx="6814">
                  <c:v>1.3628</c:v>
                </c:pt>
                <c:pt idx="6815">
                  <c:v>1.363</c:v>
                </c:pt>
                <c:pt idx="6816">
                  <c:v>1.3632</c:v>
                </c:pt>
                <c:pt idx="6817">
                  <c:v>1.3633999999999999</c:v>
                </c:pt>
                <c:pt idx="6818">
                  <c:v>1.3635999999999999</c:v>
                </c:pt>
                <c:pt idx="6819">
                  <c:v>1.3637999999999999</c:v>
                </c:pt>
                <c:pt idx="6820">
                  <c:v>1.3640000000000001</c:v>
                </c:pt>
                <c:pt idx="6821">
                  <c:v>1.3642000000000001</c:v>
                </c:pt>
                <c:pt idx="6822">
                  <c:v>1.3644000000000001</c:v>
                </c:pt>
                <c:pt idx="6823">
                  <c:v>1.3646</c:v>
                </c:pt>
                <c:pt idx="6824">
                  <c:v>1.3648</c:v>
                </c:pt>
                <c:pt idx="6825">
                  <c:v>1.365</c:v>
                </c:pt>
                <c:pt idx="6826">
                  <c:v>1.3652</c:v>
                </c:pt>
                <c:pt idx="6827">
                  <c:v>1.3653999999999999</c:v>
                </c:pt>
                <c:pt idx="6828">
                  <c:v>1.3655999999999999</c:v>
                </c:pt>
                <c:pt idx="6829">
                  <c:v>1.3657999999999999</c:v>
                </c:pt>
                <c:pt idx="6830">
                  <c:v>1.3660000000000001</c:v>
                </c:pt>
                <c:pt idx="6831">
                  <c:v>1.3662000000000001</c:v>
                </c:pt>
                <c:pt idx="6832">
                  <c:v>1.3664000000000001</c:v>
                </c:pt>
                <c:pt idx="6833">
                  <c:v>1.3666</c:v>
                </c:pt>
                <c:pt idx="6834">
                  <c:v>1.3668</c:v>
                </c:pt>
                <c:pt idx="6835">
                  <c:v>1.367</c:v>
                </c:pt>
                <c:pt idx="6836">
                  <c:v>1.3672</c:v>
                </c:pt>
                <c:pt idx="6837">
                  <c:v>1.3673999999999999</c:v>
                </c:pt>
                <c:pt idx="6838">
                  <c:v>1.3675999999999999</c:v>
                </c:pt>
                <c:pt idx="6839">
                  <c:v>1.3677999999999999</c:v>
                </c:pt>
                <c:pt idx="6840">
                  <c:v>1.3680000000000001</c:v>
                </c:pt>
                <c:pt idx="6841">
                  <c:v>1.3682000000000001</c:v>
                </c:pt>
                <c:pt idx="6842">
                  <c:v>1.3684000000000001</c:v>
                </c:pt>
                <c:pt idx="6843">
                  <c:v>1.3686</c:v>
                </c:pt>
                <c:pt idx="6844">
                  <c:v>1.3688</c:v>
                </c:pt>
                <c:pt idx="6845">
                  <c:v>1.369</c:v>
                </c:pt>
                <c:pt idx="6846">
                  <c:v>1.3692</c:v>
                </c:pt>
                <c:pt idx="6847">
                  <c:v>1.3694</c:v>
                </c:pt>
                <c:pt idx="6848">
                  <c:v>1.3695999999999999</c:v>
                </c:pt>
                <c:pt idx="6849">
                  <c:v>1.3697999999999999</c:v>
                </c:pt>
                <c:pt idx="6850">
                  <c:v>1.37</c:v>
                </c:pt>
                <c:pt idx="6851">
                  <c:v>1.3702000000000001</c:v>
                </c:pt>
                <c:pt idx="6852">
                  <c:v>1.3704000000000001</c:v>
                </c:pt>
                <c:pt idx="6853">
                  <c:v>1.3706</c:v>
                </c:pt>
                <c:pt idx="6854">
                  <c:v>1.3708</c:v>
                </c:pt>
                <c:pt idx="6855">
                  <c:v>1.371</c:v>
                </c:pt>
                <c:pt idx="6856">
                  <c:v>1.3712</c:v>
                </c:pt>
                <c:pt idx="6857">
                  <c:v>1.3714</c:v>
                </c:pt>
                <c:pt idx="6858">
                  <c:v>1.3715999999999999</c:v>
                </c:pt>
                <c:pt idx="6859">
                  <c:v>1.3717999999999999</c:v>
                </c:pt>
                <c:pt idx="6860">
                  <c:v>1.3720000000000001</c:v>
                </c:pt>
                <c:pt idx="6861">
                  <c:v>1.3722000000000001</c:v>
                </c:pt>
                <c:pt idx="6862">
                  <c:v>1.3724000000000001</c:v>
                </c:pt>
                <c:pt idx="6863">
                  <c:v>1.3726</c:v>
                </c:pt>
                <c:pt idx="6864">
                  <c:v>1.3728</c:v>
                </c:pt>
                <c:pt idx="6865">
                  <c:v>1.373</c:v>
                </c:pt>
                <c:pt idx="6866">
                  <c:v>1.3732</c:v>
                </c:pt>
                <c:pt idx="6867">
                  <c:v>1.3734</c:v>
                </c:pt>
                <c:pt idx="6868">
                  <c:v>1.3735999999999999</c:v>
                </c:pt>
                <c:pt idx="6869">
                  <c:v>1.3737999999999999</c:v>
                </c:pt>
                <c:pt idx="6870">
                  <c:v>1.3740000000000001</c:v>
                </c:pt>
                <c:pt idx="6871">
                  <c:v>1.3742000000000001</c:v>
                </c:pt>
                <c:pt idx="6872">
                  <c:v>1.3744000000000001</c:v>
                </c:pt>
                <c:pt idx="6873">
                  <c:v>1.3746</c:v>
                </c:pt>
                <c:pt idx="6874">
                  <c:v>1.3748</c:v>
                </c:pt>
                <c:pt idx="6875">
                  <c:v>1.375</c:v>
                </c:pt>
                <c:pt idx="6876">
                  <c:v>1.3752</c:v>
                </c:pt>
                <c:pt idx="6877">
                  <c:v>1.3754</c:v>
                </c:pt>
                <c:pt idx="6878">
                  <c:v>1.3755999999999999</c:v>
                </c:pt>
                <c:pt idx="6879">
                  <c:v>1.3757999999999999</c:v>
                </c:pt>
                <c:pt idx="6880">
                  <c:v>1.3759999999999999</c:v>
                </c:pt>
                <c:pt idx="6881">
                  <c:v>1.3762000000000001</c:v>
                </c:pt>
                <c:pt idx="6882">
                  <c:v>1.3764000000000001</c:v>
                </c:pt>
                <c:pt idx="6883">
                  <c:v>1.3766</c:v>
                </c:pt>
                <c:pt idx="6884">
                  <c:v>1.3768</c:v>
                </c:pt>
                <c:pt idx="6885">
                  <c:v>1.377</c:v>
                </c:pt>
                <c:pt idx="6886">
                  <c:v>1.3772</c:v>
                </c:pt>
                <c:pt idx="6887">
                  <c:v>1.3774</c:v>
                </c:pt>
                <c:pt idx="6888">
                  <c:v>1.3775999999999999</c:v>
                </c:pt>
                <c:pt idx="6889">
                  <c:v>1.3777999999999999</c:v>
                </c:pt>
                <c:pt idx="6890">
                  <c:v>1.3779999999999999</c:v>
                </c:pt>
                <c:pt idx="6891">
                  <c:v>1.3782000000000001</c:v>
                </c:pt>
                <c:pt idx="6892">
                  <c:v>1.3784000000000001</c:v>
                </c:pt>
                <c:pt idx="6893">
                  <c:v>1.3786</c:v>
                </c:pt>
                <c:pt idx="6894">
                  <c:v>1.3788</c:v>
                </c:pt>
                <c:pt idx="6895">
                  <c:v>1.379</c:v>
                </c:pt>
                <c:pt idx="6896">
                  <c:v>1.3792</c:v>
                </c:pt>
                <c:pt idx="6897">
                  <c:v>1.3794</c:v>
                </c:pt>
                <c:pt idx="6898">
                  <c:v>1.3795999999999999</c:v>
                </c:pt>
                <c:pt idx="6899">
                  <c:v>1.3797999999999999</c:v>
                </c:pt>
                <c:pt idx="6900">
                  <c:v>1.38</c:v>
                </c:pt>
                <c:pt idx="6901">
                  <c:v>1.3802000000000001</c:v>
                </c:pt>
                <c:pt idx="6902">
                  <c:v>1.3804000000000001</c:v>
                </c:pt>
                <c:pt idx="6903">
                  <c:v>1.3806</c:v>
                </c:pt>
                <c:pt idx="6904">
                  <c:v>1.3808</c:v>
                </c:pt>
                <c:pt idx="6905">
                  <c:v>1.381</c:v>
                </c:pt>
                <c:pt idx="6906">
                  <c:v>1.3812</c:v>
                </c:pt>
                <c:pt idx="6907">
                  <c:v>1.3814</c:v>
                </c:pt>
                <c:pt idx="6908">
                  <c:v>1.3815999999999999</c:v>
                </c:pt>
                <c:pt idx="6909">
                  <c:v>1.3817999999999999</c:v>
                </c:pt>
                <c:pt idx="6910">
                  <c:v>1.3819999999999999</c:v>
                </c:pt>
                <c:pt idx="6911">
                  <c:v>1.3822000000000001</c:v>
                </c:pt>
                <c:pt idx="6912">
                  <c:v>1.3824000000000001</c:v>
                </c:pt>
                <c:pt idx="6913">
                  <c:v>1.3826000000000001</c:v>
                </c:pt>
                <c:pt idx="6914">
                  <c:v>1.3828</c:v>
                </c:pt>
                <c:pt idx="6915">
                  <c:v>1.383</c:v>
                </c:pt>
                <c:pt idx="6916">
                  <c:v>1.3832</c:v>
                </c:pt>
                <c:pt idx="6917">
                  <c:v>1.3834</c:v>
                </c:pt>
                <c:pt idx="6918">
                  <c:v>1.3835999999999999</c:v>
                </c:pt>
                <c:pt idx="6919">
                  <c:v>1.3837999999999999</c:v>
                </c:pt>
                <c:pt idx="6920">
                  <c:v>1.3839999999999999</c:v>
                </c:pt>
                <c:pt idx="6921">
                  <c:v>1.3842000000000001</c:v>
                </c:pt>
                <c:pt idx="6922">
                  <c:v>1.3844000000000001</c:v>
                </c:pt>
                <c:pt idx="6923">
                  <c:v>1.3846000000000001</c:v>
                </c:pt>
                <c:pt idx="6924">
                  <c:v>1.3848</c:v>
                </c:pt>
                <c:pt idx="6925">
                  <c:v>1.385</c:v>
                </c:pt>
                <c:pt idx="6926">
                  <c:v>1.3852</c:v>
                </c:pt>
                <c:pt idx="6927">
                  <c:v>1.3854</c:v>
                </c:pt>
                <c:pt idx="6928">
                  <c:v>1.3855999999999999</c:v>
                </c:pt>
                <c:pt idx="6929">
                  <c:v>1.3857999999999999</c:v>
                </c:pt>
                <c:pt idx="6930">
                  <c:v>1.3859999999999999</c:v>
                </c:pt>
                <c:pt idx="6931">
                  <c:v>1.3862000000000001</c:v>
                </c:pt>
                <c:pt idx="6932">
                  <c:v>1.3864000000000001</c:v>
                </c:pt>
                <c:pt idx="6933">
                  <c:v>1.3866000000000001</c:v>
                </c:pt>
                <c:pt idx="6934">
                  <c:v>1.3868</c:v>
                </c:pt>
                <c:pt idx="6935">
                  <c:v>1.387</c:v>
                </c:pt>
                <c:pt idx="6936">
                  <c:v>1.3872</c:v>
                </c:pt>
                <c:pt idx="6937">
                  <c:v>1.3874</c:v>
                </c:pt>
                <c:pt idx="6938">
                  <c:v>1.3875999999999999</c:v>
                </c:pt>
                <c:pt idx="6939">
                  <c:v>1.3877999999999999</c:v>
                </c:pt>
                <c:pt idx="6940">
                  <c:v>1.3879999999999999</c:v>
                </c:pt>
                <c:pt idx="6941">
                  <c:v>1.3882000000000001</c:v>
                </c:pt>
                <c:pt idx="6942">
                  <c:v>1.3884000000000001</c:v>
                </c:pt>
                <c:pt idx="6943">
                  <c:v>1.3886000000000001</c:v>
                </c:pt>
                <c:pt idx="6944">
                  <c:v>1.3888</c:v>
                </c:pt>
                <c:pt idx="6945">
                  <c:v>1.389</c:v>
                </c:pt>
                <c:pt idx="6946">
                  <c:v>1.3892</c:v>
                </c:pt>
                <c:pt idx="6947">
                  <c:v>1.3894</c:v>
                </c:pt>
                <c:pt idx="6948">
                  <c:v>1.3895999999999999</c:v>
                </c:pt>
                <c:pt idx="6949">
                  <c:v>1.3897999999999999</c:v>
                </c:pt>
                <c:pt idx="6950">
                  <c:v>1.39</c:v>
                </c:pt>
                <c:pt idx="6951">
                  <c:v>1.3902000000000001</c:v>
                </c:pt>
                <c:pt idx="6952">
                  <c:v>1.3904000000000001</c:v>
                </c:pt>
                <c:pt idx="6953">
                  <c:v>1.3906000000000001</c:v>
                </c:pt>
                <c:pt idx="6954">
                  <c:v>1.3908</c:v>
                </c:pt>
                <c:pt idx="6955">
                  <c:v>1.391</c:v>
                </c:pt>
                <c:pt idx="6956">
                  <c:v>1.3912</c:v>
                </c:pt>
                <c:pt idx="6957">
                  <c:v>1.3914</c:v>
                </c:pt>
                <c:pt idx="6958">
                  <c:v>1.3915999999999999</c:v>
                </c:pt>
                <c:pt idx="6959">
                  <c:v>1.3917999999999999</c:v>
                </c:pt>
                <c:pt idx="6960">
                  <c:v>1.3919999999999999</c:v>
                </c:pt>
                <c:pt idx="6961">
                  <c:v>1.3922000000000001</c:v>
                </c:pt>
                <c:pt idx="6962">
                  <c:v>1.3924000000000001</c:v>
                </c:pt>
                <c:pt idx="6963">
                  <c:v>1.3926000000000001</c:v>
                </c:pt>
                <c:pt idx="6964">
                  <c:v>1.3928</c:v>
                </c:pt>
                <c:pt idx="6965">
                  <c:v>1.393</c:v>
                </c:pt>
                <c:pt idx="6966">
                  <c:v>1.3932</c:v>
                </c:pt>
                <c:pt idx="6967">
                  <c:v>1.3934</c:v>
                </c:pt>
                <c:pt idx="6968">
                  <c:v>1.3935999999999999</c:v>
                </c:pt>
                <c:pt idx="6969">
                  <c:v>1.3937999999999999</c:v>
                </c:pt>
                <c:pt idx="6970">
                  <c:v>1.3939999999999999</c:v>
                </c:pt>
                <c:pt idx="6971">
                  <c:v>1.3942000000000001</c:v>
                </c:pt>
                <c:pt idx="6972">
                  <c:v>1.3944000000000001</c:v>
                </c:pt>
                <c:pt idx="6973">
                  <c:v>1.3946000000000001</c:v>
                </c:pt>
                <c:pt idx="6974">
                  <c:v>1.3948</c:v>
                </c:pt>
                <c:pt idx="6975">
                  <c:v>1.395</c:v>
                </c:pt>
                <c:pt idx="6976">
                  <c:v>1.3952</c:v>
                </c:pt>
                <c:pt idx="6977">
                  <c:v>1.3954</c:v>
                </c:pt>
                <c:pt idx="6978">
                  <c:v>1.3956</c:v>
                </c:pt>
                <c:pt idx="6979">
                  <c:v>1.3957999999999999</c:v>
                </c:pt>
                <c:pt idx="6980">
                  <c:v>1.3959999999999999</c:v>
                </c:pt>
                <c:pt idx="6981">
                  <c:v>1.3962000000000001</c:v>
                </c:pt>
                <c:pt idx="6982">
                  <c:v>1.3964000000000001</c:v>
                </c:pt>
                <c:pt idx="6983">
                  <c:v>1.3966000000000001</c:v>
                </c:pt>
                <c:pt idx="6984">
                  <c:v>1.3968</c:v>
                </c:pt>
                <c:pt idx="6985">
                  <c:v>1.397</c:v>
                </c:pt>
                <c:pt idx="6986">
                  <c:v>1.3972</c:v>
                </c:pt>
                <c:pt idx="6987">
                  <c:v>1.3974</c:v>
                </c:pt>
                <c:pt idx="6988">
                  <c:v>1.3976</c:v>
                </c:pt>
                <c:pt idx="6989">
                  <c:v>1.3977999999999999</c:v>
                </c:pt>
                <c:pt idx="6990">
                  <c:v>1.3979999999999999</c:v>
                </c:pt>
                <c:pt idx="6991">
                  <c:v>1.3982000000000001</c:v>
                </c:pt>
                <c:pt idx="6992">
                  <c:v>1.3984000000000001</c:v>
                </c:pt>
                <c:pt idx="6993">
                  <c:v>1.3986000000000001</c:v>
                </c:pt>
                <c:pt idx="6994">
                  <c:v>1.3988</c:v>
                </c:pt>
                <c:pt idx="6995">
                  <c:v>1.399</c:v>
                </c:pt>
                <c:pt idx="6996">
                  <c:v>1.3992</c:v>
                </c:pt>
                <c:pt idx="6997">
                  <c:v>1.3994</c:v>
                </c:pt>
                <c:pt idx="6998">
                  <c:v>1.3996</c:v>
                </c:pt>
                <c:pt idx="6999">
                  <c:v>1.3997999999999999</c:v>
                </c:pt>
                <c:pt idx="7000">
                  <c:v>1.4</c:v>
                </c:pt>
                <c:pt idx="7001">
                  <c:v>1.4001999999999999</c:v>
                </c:pt>
                <c:pt idx="7002">
                  <c:v>1.4004000000000001</c:v>
                </c:pt>
                <c:pt idx="7003">
                  <c:v>1.4006000000000001</c:v>
                </c:pt>
                <c:pt idx="7004">
                  <c:v>1.4008</c:v>
                </c:pt>
                <c:pt idx="7005">
                  <c:v>1.401</c:v>
                </c:pt>
                <c:pt idx="7006">
                  <c:v>1.4012</c:v>
                </c:pt>
                <c:pt idx="7007">
                  <c:v>1.4014</c:v>
                </c:pt>
                <c:pt idx="7008">
                  <c:v>1.4016</c:v>
                </c:pt>
                <c:pt idx="7009">
                  <c:v>1.4017999999999999</c:v>
                </c:pt>
                <c:pt idx="7010">
                  <c:v>1.4019999999999999</c:v>
                </c:pt>
                <c:pt idx="7011">
                  <c:v>1.4021999999999999</c:v>
                </c:pt>
                <c:pt idx="7012">
                  <c:v>1.4024000000000001</c:v>
                </c:pt>
                <c:pt idx="7013">
                  <c:v>1.4026000000000001</c:v>
                </c:pt>
                <c:pt idx="7014">
                  <c:v>1.4028</c:v>
                </c:pt>
                <c:pt idx="7015">
                  <c:v>1.403</c:v>
                </c:pt>
                <c:pt idx="7016">
                  <c:v>1.4032</c:v>
                </c:pt>
                <c:pt idx="7017">
                  <c:v>1.4034</c:v>
                </c:pt>
                <c:pt idx="7018">
                  <c:v>1.4036</c:v>
                </c:pt>
                <c:pt idx="7019">
                  <c:v>1.4037999999999999</c:v>
                </c:pt>
                <c:pt idx="7020">
                  <c:v>1.4039999999999999</c:v>
                </c:pt>
                <c:pt idx="7021">
                  <c:v>1.4041999999999999</c:v>
                </c:pt>
                <c:pt idx="7022">
                  <c:v>1.4044000000000001</c:v>
                </c:pt>
                <c:pt idx="7023">
                  <c:v>1.4046000000000001</c:v>
                </c:pt>
                <c:pt idx="7024">
                  <c:v>1.4048</c:v>
                </c:pt>
                <c:pt idx="7025">
                  <c:v>1.405</c:v>
                </c:pt>
                <c:pt idx="7026">
                  <c:v>1.4052</c:v>
                </c:pt>
                <c:pt idx="7027">
                  <c:v>1.4054</c:v>
                </c:pt>
                <c:pt idx="7028">
                  <c:v>1.4056</c:v>
                </c:pt>
                <c:pt idx="7029">
                  <c:v>1.4057999999999999</c:v>
                </c:pt>
                <c:pt idx="7030">
                  <c:v>1.4059999999999999</c:v>
                </c:pt>
                <c:pt idx="7031">
                  <c:v>1.4061999999999999</c:v>
                </c:pt>
                <c:pt idx="7032">
                  <c:v>1.4064000000000001</c:v>
                </c:pt>
                <c:pt idx="7033">
                  <c:v>1.4066000000000001</c:v>
                </c:pt>
                <c:pt idx="7034">
                  <c:v>1.4068000000000001</c:v>
                </c:pt>
                <c:pt idx="7035">
                  <c:v>1.407</c:v>
                </c:pt>
                <c:pt idx="7036">
                  <c:v>1.4072</c:v>
                </c:pt>
                <c:pt idx="7037">
                  <c:v>1.4074</c:v>
                </c:pt>
                <c:pt idx="7038">
                  <c:v>1.4076</c:v>
                </c:pt>
                <c:pt idx="7039">
                  <c:v>1.4077999999999999</c:v>
                </c:pt>
                <c:pt idx="7040">
                  <c:v>1.4079999999999999</c:v>
                </c:pt>
                <c:pt idx="7041">
                  <c:v>1.4081999999999999</c:v>
                </c:pt>
                <c:pt idx="7042">
                  <c:v>1.4084000000000001</c:v>
                </c:pt>
                <c:pt idx="7043">
                  <c:v>1.4086000000000001</c:v>
                </c:pt>
                <c:pt idx="7044">
                  <c:v>1.4088000000000001</c:v>
                </c:pt>
                <c:pt idx="7045">
                  <c:v>1.409</c:v>
                </c:pt>
                <c:pt idx="7046">
                  <c:v>1.4092</c:v>
                </c:pt>
                <c:pt idx="7047">
                  <c:v>1.4094</c:v>
                </c:pt>
                <c:pt idx="7048">
                  <c:v>1.4096</c:v>
                </c:pt>
                <c:pt idx="7049">
                  <c:v>1.4097999999999999</c:v>
                </c:pt>
                <c:pt idx="7050">
                  <c:v>1.41</c:v>
                </c:pt>
                <c:pt idx="7051">
                  <c:v>1.4101999999999999</c:v>
                </c:pt>
                <c:pt idx="7052">
                  <c:v>1.4104000000000001</c:v>
                </c:pt>
                <c:pt idx="7053">
                  <c:v>1.4106000000000001</c:v>
                </c:pt>
                <c:pt idx="7054">
                  <c:v>1.4108000000000001</c:v>
                </c:pt>
                <c:pt idx="7055">
                  <c:v>1.411</c:v>
                </c:pt>
                <c:pt idx="7056">
                  <c:v>1.4112</c:v>
                </c:pt>
                <c:pt idx="7057">
                  <c:v>1.4114</c:v>
                </c:pt>
                <c:pt idx="7058">
                  <c:v>1.4116</c:v>
                </c:pt>
                <c:pt idx="7059">
                  <c:v>1.4117999999999999</c:v>
                </c:pt>
                <c:pt idx="7060">
                  <c:v>1.4119999999999999</c:v>
                </c:pt>
                <c:pt idx="7061">
                  <c:v>1.4121999999999999</c:v>
                </c:pt>
                <c:pt idx="7062">
                  <c:v>1.4124000000000001</c:v>
                </c:pt>
                <c:pt idx="7063">
                  <c:v>1.4126000000000001</c:v>
                </c:pt>
                <c:pt idx="7064">
                  <c:v>1.4128000000000001</c:v>
                </c:pt>
                <c:pt idx="7065">
                  <c:v>1.413</c:v>
                </c:pt>
                <c:pt idx="7066">
                  <c:v>1.4132</c:v>
                </c:pt>
                <c:pt idx="7067">
                  <c:v>1.4134</c:v>
                </c:pt>
                <c:pt idx="7068">
                  <c:v>1.4136</c:v>
                </c:pt>
                <c:pt idx="7069">
                  <c:v>1.4137999999999999</c:v>
                </c:pt>
                <c:pt idx="7070">
                  <c:v>1.4139999999999999</c:v>
                </c:pt>
                <c:pt idx="7071">
                  <c:v>1.4141999999999999</c:v>
                </c:pt>
                <c:pt idx="7072">
                  <c:v>1.4144000000000001</c:v>
                </c:pt>
                <c:pt idx="7073">
                  <c:v>1.4146000000000001</c:v>
                </c:pt>
                <c:pt idx="7074">
                  <c:v>1.4148000000000001</c:v>
                </c:pt>
                <c:pt idx="7075">
                  <c:v>1.415</c:v>
                </c:pt>
                <c:pt idx="7076">
                  <c:v>1.4152</c:v>
                </c:pt>
                <c:pt idx="7077">
                  <c:v>1.4154</c:v>
                </c:pt>
                <c:pt idx="7078">
                  <c:v>1.4156</c:v>
                </c:pt>
                <c:pt idx="7079">
                  <c:v>1.4157999999999999</c:v>
                </c:pt>
                <c:pt idx="7080">
                  <c:v>1.4159999999999999</c:v>
                </c:pt>
                <c:pt idx="7081">
                  <c:v>1.4161999999999999</c:v>
                </c:pt>
                <c:pt idx="7082">
                  <c:v>1.4164000000000001</c:v>
                </c:pt>
                <c:pt idx="7083">
                  <c:v>1.4166000000000001</c:v>
                </c:pt>
                <c:pt idx="7084">
                  <c:v>1.4168000000000001</c:v>
                </c:pt>
                <c:pt idx="7085">
                  <c:v>1.417</c:v>
                </c:pt>
                <c:pt idx="7086">
                  <c:v>1.4172</c:v>
                </c:pt>
                <c:pt idx="7087">
                  <c:v>1.4174</c:v>
                </c:pt>
                <c:pt idx="7088">
                  <c:v>1.4176</c:v>
                </c:pt>
                <c:pt idx="7089">
                  <c:v>1.4177999999999999</c:v>
                </c:pt>
                <c:pt idx="7090">
                  <c:v>1.4179999999999999</c:v>
                </c:pt>
                <c:pt idx="7091">
                  <c:v>1.4181999999999999</c:v>
                </c:pt>
                <c:pt idx="7092">
                  <c:v>1.4184000000000001</c:v>
                </c:pt>
                <c:pt idx="7093">
                  <c:v>1.4186000000000001</c:v>
                </c:pt>
                <c:pt idx="7094">
                  <c:v>1.4188000000000001</c:v>
                </c:pt>
                <c:pt idx="7095">
                  <c:v>1.419</c:v>
                </c:pt>
                <c:pt idx="7096">
                  <c:v>1.4192</c:v>
                </c:pt>
                <c:pt idx="7097">
                  <c:v>1.4194</c:v>
                </c:pt>
                <c:pt idx="7098">
                  <c:v>1.4196</c:v>
                </c:pt>
                <c:pt idx="7099">
                  <c:v>1.4198</c:v>
                </c:pt>
                <c:pt idx="7100">
                  <c:v>1.42</c:v>
                </c:pt>
                <c:pt idx="7101">
                  <c:v>1.4201999999999999</c:v>
                </c:pt>
                <c:pt idx="7102">
                  <c:v>1.4204000000000001</c:v>
                </c:pt>
                <c:pt idx="7103">
                  <c:v>1.4206000000000001</c:v>
                </c:pt>
                <c:pt idx="7104">
                  <c:v>1.4208000000000001</c:v>
                </c:pt>
                <c:pt idx="7105">
                  <c:v>1.421</c:v>
                </c:pt>
                <c:pt idx="7106">
                  <c:v>1.4212</c:v>
                </c:pt>
                <c:pt idx="7107">
                  <c:v>1.4214</c:v>
                </c:pt>
                <c:pt idx="7108">
                  <c:v>1.4216</c:v>
                </c:pt>
                <c:pt idx="7109">
                  <c:v>1.4218</c:v>
                </c:pt>
                <c:pt idx="7110">
                  <c:v>1.4219999999999999</c:v>
                </c:pt>
                <c:pt idx="7111">
                  <c:v>1.4221999999999999</c:v>
                </c:pt>
                <c:pt idx="7112">
                  <c:v>1.4224000000000001</c:v>
                </c:pt>
                <c:pt idx="7113">
                  <c:v>1.4226000000000001</c:v>
                </c:pt>
                <c:pt idx="7114">
                  <c:v>1.4228000000000001</c:v>
                </c:pt>
                <c:pt idx="7115">
                  <c:v>1.423</c:v>
                </c:pt>
                <c:pt idx="7116">
                  <c:v>1.4232</c:v>
                </c:pt>
                <c:pt idx="7117">
                  <c:v>1.4234</c:v>
                </c:pt>
                <c:pt idx="7118">
                  <c:v>1.4236</c:v>
                </c:pt>
                <c:pt idx="7119">
                  <c:v>1.4238</c:v>
                </c:pt>
                <c:pt idx="7120">
                  <c:v>1.4239999999999999</c:v>
                </c:pt>
                <c:pt idx="7121">
                  <c:v>1.4241999999999999</c:v>
                </c:pt>
                <c:pt idx="7122">
                  <c:v>1.4244000000000001</c:v>
                </c:pt>
                <c:pt idx="7123">
                  <c:v>1.4246000000000001</c:v>
                </c:pt>
                <c:pt idx="7124">
                  <c:v>1.4248000000000001</c:v>
                </c:pt>
                <c:pt idx="7125">
                  <c:v>1.425</c:v>
                </c:pt>
                <c:pt idx="7126">
                  <c:v>1.4252</c:v>
                </c:pt>
                <c:pt idx="7127">
                  <c:v>1.4254</c:v>
                </c:pt>
                <c:pt idx="7128">
                  <c:v>1.4256</c:v>
                </c:pt>
                <c:pt idx="7129">
                  <c:v>1.4258</c:v>
                </c:pt>
                <c:pt idx="7130">
                  <c:v>1.4259999999999999</c:v>
                </c:pt>
                <c:pt idx="7131">
                  <c:v>1.4261999999999999</c:v>
                </c:pt>
                <c:pt idx="7132">
                  <c:v>1.4263999999999999</c:v>
                </c:pt>
                <c:pt idx="7133">
                  <c:v>1.4266000000000001</c:v>
                </c:pt>
                <c:pt idx="7134">
                  <c:v>1.4268000000000001</c:v>
                </c:pt>
                <c:pt idx="7135">
                  <c:v>1.427</c:v>
                </c:pt>
                <c:pt idx="7136">
                  <c:v>1.4272</c:v>
                </c:pt>
                <c:pt idx="7137">
                  <c:v>1.4274</c:v>
                </c:pt>
                <c:pt idx="7138">
                  <c:v>1.4276</c:v>
                </c:pt>
                <c:pt idx="7139">
                  <c:v>1.4278</c:v>
                </c:pt>
                <c:pt idx="7140">
                  <c:v>1.4279999999999999</c:v>
                </c:pt>
                <c:pt idx="7141">
                  <c:v>1.4281999999999999</c:v>
                </c:pt>
                <c:pt idx="7142">
                  <c:v>1.4283999999999999</c:v>
                </c:pt>
                <c:pt idx="7143">
                  <c:v>1.4286000000000001</c:v>
                </c:pt>
                <c:pt idx="7144">
                  <c:v>1.4288000000000001</c:v>
                </c:pt>
                <c:pt idx="7145">
                  <c:v>1.429</c:v>
                </c:pt>
                <c:pt idx="7146">
                  <c:v>1.4292</c:v>
                </c:pt>
                <c:pt idx="7147">
                  <c:v>1.4294</c:v>
                </c:pt>
                <c:pt idx="7148">
                  <c:v>1.4296</c:v>
                </c:pt>
                <c:pt idx="7149">
                  <c:v>1.4298</c:v>
                </c:pt>
                <c:pt idx="7150">
                  <c:v>1.43</c:v>
                </c:pt>
                <c:pt idx="7151">
                  <c:v>1.4301999999999999</c:v>
                </c:pt>
                <c:pt idx="7152">
                  <c:v>1.4303999999999999</c:v>
                </c:pt>
                <c:pt idx="7153">
                  <c:v>1.4306000000000001</c:v>
                </c:pt>
                <c:pt idx="7154">
                  <c:v>1.4308000000000001</c:v>
                </c:pt>
                <c:pt idx="7155">
                  <c:v>1.431</c:v>
                </c:pt>
                <c:pt idx="7156">
                  <c:v>1.4312</c:v>
                </c:pt>
                <c:pt idx="7157">
                  <c:v>1.4314</c:v>
                </c:pt>
                <c:pt idx="7158">
                  <c:v>1.4316</c:v>
                </c:pt>
                <c:pt idx="7159">
                  <c:v>1.4318</c:v>
                </c:pt>
                <c:pt idx="7160">
                  <c:v>1.4319999999999999</c:v>
                </c:pt>
                <c:pt idx="7161">
                  <c:v>1.4321999999999999</c:v>
                </c:pt>
                <c:pt idx="7162">
                  <c:v>1.4323999999999999</c:v>
                </c:pt>
                <c:pt idx="7163">
                  <c:v>1.4326000000000001</c:v>
                </c:pt>
                <c:pt idx="7164">
                  <c:v>1.4328000000000001</c:v>
                </c:pt>
                <c:pt idx="7165">
                  <c:v>1.4330000000000001</c:v>
                </c:pt>
                <c:pt idx="7166">
                  <c:v>1.4332</c:v>
                </c:pt>
                <c:pt idx="7167">
                  <c:v>1.4334</c:v>
                </c:pt>
                <c:pt idx="7168">
                  <c:v>1.4336</c:v>
                </c:pt>
                <c:pt idx="7169">
                  <c:v>1.4338</c:v>
                </c:pt>
                <c:pt idx="7170">
                  <c:v>1.4339999999999999</c:v>
                </c:pt>
                <c:pt idx="7171">
                  <c:v>1.4341999999999999</c:v>
                </c:pt>
                <c:pt idx="7172">
                  <c:v>1.4343999999999999</c:v>
                </c:pt>
                <c:pt idx="7173">
                  <c:v>1.4346000000000001</c:v>
                </c:pt>
                <c:pt idx="7174">
                  <c:v>1.4348000000000001</c:v>
                </c:pt>
                <c:pt idx="7175">
                  <c:v>1.4350000000000001</c:v>
                </c:pt>
                <c:pt idx="7176">
                  <c:v>1.4352</c:v>
                </c:pt>
                <c:pt idx="7177">
                  <c:v>1.4354</c:v>
                </c:pt>
                <c:pt idx="7178">
                  <c:v>1.4356</c:v>
                </c:pt>
                <c:pt idx="7179">
                  <c:v>1.4358</c:v>
                </c:pt>
                <c:pt idx="7180">
                  <c:v>1.4359999999999999</c:v>
                </c:pt>
                <c:pt idx="7181">
                  <c:v>1.4361999999999999</c:v>
                </c:pt>
                <c:pt idx="7182">
                  <c:v>1.4363999999999999</c:v>
                </c:pt>
                <c:pt idx="7183">
                  <c:v>1.4366000000000001</c:v>
                </c:pt>
                <c:pt idx="7184">
                  <c:v>1.4368000000000001</c:v>
                </c:pt>
                <c:pt idx="7185">
                  <c:v>1.4370000000000001</c:v>
                </c:pt>
                <c:pt idx="7186">
                  <c:v>1.4372</c:v>
                </c:pt>
                <c:pt idx="7187">
                  <c:v>1.4374</c:v>
                </c:pt>
                <c:pt idx="7188">
                  <c:v>1.4376</c:v>
                </c:pt>
                <c:pt idx="7189">
                  <c:v>1.4378</c:v>
                </c:pt>
                <c:pt idx="7190">
                  <c:v>1.4379999999999999</c:v>
                </c:pt>
                <c:pt idx="7191">
                  <c:v>1.4381999999999999</c:v>
                </c:pt>
                <c:pt idx="7192">
                  <c:v>1.4383999999999999</c:v>
                </c:pt>
                <c:pt idx="7193">
                  <c:v>1.4386000000000001</c:v>
                </c:pt>
                <c:pt idx="7194">
                  <c:v>1.4388000000000001</c:v>
                </c:pt>
                <c:pt idx="7195">
                  <c:v>1.4390000000000001</c:v>
                </c:pt>
                <c:pt idx="7196">
                  <c:v>1.4392</c:v>
                </c:pt>
                <c:pt idx="7197">
                  <c:v>1.4394</c:v>
                </c:pt>
                <c:pt idx="7198">
                  <c:v>1.4396</c:v>
                </c:pt>
                <c:pt idx="7199">
                  <c:v>1.4398</c:v>
                </c:pt>
                <c:pt idx="7200">
                  <c:v>1.44</c:v>
                </c:pt>
                <c:pt idx="7201">
                  <c:v>1.4401999999999999</c:v>
                </c:pt>
                <c:pt idx="7202">
                  <c:v>1.4403999999999999</c:v>
                </c:pt>
                <c:pt idx="7203">
                  <c:v>1.4406000000000001</c:v>
                </c:pt>
                <c:pt idx="7204">
                  <c:v>1.4408000000000001</c:v>
                </c:pt>
                <c:pt idx="7205">
                  <c:v>1.4410000000000001</c:v>
                </c:pt>
                <c:pt idx="7206">
                  <c:v>1.4412</c:v>
                </c:pt>
                <c:pt idx="7207">
                  <c:v>1.4414</c:v>
                </c:pt>
                <c:pt idx="7208">
                  <c:v>1.4416</c:v>
                </c:pt>
                <c:pt idx="7209">
                  <c:v>1.4418</c:v>
                </c:pt>
                <c:pt idx="7210">
                  <c:v>1.4419999999999999</c:v>
                </c:pt>
                <c:pt idx="7211">
                  <c:v>1.4421999999999999</c:v>
                </c:pt>
                <c:pt idx="7212">
                  <c:v>1.4423999999999999</c:v>
                </c:pt>
                <c:pt idx="7213">
                  <c:v>1.4426000000000001</c:v>
                </c:pt>
                <c:pt idx="7214">
                  <c:v>1.4428000000000001</c:v>
                </c:pt>
                <c:pt idx="7215">
                  <c:v>1.4430000000000001</c:v>
                </c:pt>
                <c:pt idx="7216">
                  <c:v>1.4432</c:v>
                </c:pt>
                <c:pt idx="7217">
                  <c:v>1.4434</c:v>
                </c:pt>
                <c:pt idx="7218">
                  <c:v>1.4436</c:v>
                </c:pt>
                <c:pt idx="7219">
                  <c:v>1.4438</c:v>
                </c:pt>
                <c:pt idx="7220">
                  <c:v>1.444</c:v>
                </c:pt>
                <c:pt idx="7221">
                  <c:v>1.4441999999999999</c:v>
                </c:pt>
                <c:pt idx="7222">
                  <c:v>1.4443999999999999</c:v>
                </c:pt>
                <c:pt idx="7223">
                  <c:v>1.4446000000000001</c:v>
                </c:pt>
                <c:pt idx="7224">
                  <c:v>1.4448000000000001</c:v>
                </c:pt>
                <c:pt idx="7225">
                  <c:v>1.4450000000000001</c:v>
                </c:pt>
                <c:pt idx="7226">
                  <c:v>1.4452</c:v>
                </c:pt>
                <c:pt idx="7227">
                  <c:v>1.4454</c:v>
                </c:pt>
                <c:pt idx="7228">
                  <c:v>1.4456</c:v>
                </c:pt>
                <c:pt idx="7229">
                  <c:v>1.4458</c:v>
                </c:pt>
                <c:pt idx="7230">
                  <c:v>1.446</c:v>
                </c:pt>
                <c:pt idx="7231">
                  <c:v>1.4461999999999999</c:v>
                </c:pt>
                <c:pt idx="7232">
                  <c:v>1.4463999999999999</c:v>
                </c:pt>
                <c:pt idx="7233">
                  <c:v>1.4466000000000001</c:v>
                </c:pt>
                <c:pt idx="7234">
                  <c:v>1.4468000000000001</c:v>
                </c:pt>
                <c:pt idx="7235">
                  <c:v>1.4470000000000001</c:v>
                </c:pt>
                <c:pt idx="7236">
                  <c:v>1.4472</c:v>
                </c:pt>
                <c:pt idx="7237">
                  <c:v>1.4474</c:v>
                </c:pt>
                <c:pt idx="7238">
                  <c:v>1.4476</c:v>
                </c:pt>
                <c:pt idx="7239">
                  <c:v>1.4478</c:v>
                </c:pt>
                <c:pt idx="7240">
                  <c:v>1.448</c:v>
                </c:pt>
                <c:pt idx="7241">
                  <c:v>1.4481999999999999</c:v>
                </c:pt>
                <c:pt idx="7242">
                  <c:v>1.4483999999999999</c:v>
                </c:pt>
                <c:pt idx="7243">
                  <c:v>1.4486000000000001</c:v>
                </c:pt>
                <c:pt idx="7244">
                  <c:v>1.4488000000000001</c:v>
                </c:pt>
                <c:pt idx="7245">
                  <c:v>1.4490000000000001</c:v>
                </c:pt>
                <c:pt idx="7246">
                  <c:v>1.4492</c:v>
                </c:pt>
                <c:pt idx="7247">
                  <c:v>1.4494</c:v>
                </c:pt>
                <c:pt idx="7248">
                  <c:v>1.4496</c:v>
                </c:pt>
                <c:pt idx="7249">
                  <c:v>1.4498</c:v>
                </c:pt>
                <c:pt idx="7250">
                  <c:v>1.45</c:v>
                </c:pt>
                <c:pt idx="7251">
                  <c:v>1.4501999999999999</c:v>
                </c:pt>
                <c:pt idx="7252">
                  <c:v>1.4503999999999999</c:v>
                </c:pt>
                <c:pt idx="7253">
                  <c:v>1.4505999999999999</c:v>
                </c:pt>
                <c:pt idx="7254">
                  <c:v>1.4508000000000001</c:v>
                </c:pt>
                <c:pt idx="7255">
                  <c:v>1.4510000000000001</c:v>
                </c:pt>
                <c:pt idx="7256">
                  <c:v>1.4512</c:v>
                </c:pt>
                <c:pt idx="7257">
                  <c:v>1.4514</c:v>
                </c:pt>
                <c:pt idx="7258">
                  <c:v>1.4516</c:v>
                </c:pt>
                <c:pt idx="7259">
                  <c:v>1.4518</c:v>
                </c:pt>
                <c:pt idx="7260">
                  <c:v>1.452</c:v>
                </c:pt>
                <c:pt idx="7261">
                  <c:v>1.4521999999999999</c:v>
                </c:pt>
                <c:pt idx="7262">
                  <c:v>1.4523999999999999</c:v>
                </c:pt>
                <c:pt idx="7263">
                  <c:v>1.4525999999999999</c:v>
                </c:pt>
                <c:pt idx="7264">
                  <c:v>1.4528000000000001</c:v>
                </c:pt>
                <c:pt idx="7265">
                  <c:v>1.4530000000000001</c:v>
                </c:pt>
                <c:pt idx="7266">
                  <c:v>1.4532</c:v>
                </c:pt>
                <c:pt idx="7267">
                  <c:v>1.4534</c:v>
                </c:pt>
                <c:pt idx="7268">
                  <c:v>1.4536</c:v>
                </c:pt>
                <c:pt idx="7269">
                  <c:v>1.4538</c:v>
                </c:pt>
                <c:pt idx="7270">
                  <c:v>1.454</c:v>
                </c:pt>
                <c:pt idx="7271">
                  <c:v>1.4541999999999999</c:v>
                </c:pt>
                <c:pt idx="7272">
                  <c:v>1.4543999999999999</c:v>
                </c:pt>
                <c:pt idx="7273">
                  <c:v>1.4545999999999999</c:v>
                </c:pt>
                <c:pt idx="7274">
                  <c:v>1.4548000000000001</c:v>
                </c:pt>
                <c:pt idx="7275">
                  <c:v>1.4550000000000001</c:v>
                </c:pt>
                <c:pt idx="7276">
                  <c:v>1.4552</c:v>
                </c:pt>
                <c:pt idx="7277">
                  <c:v>1.4554</c:v>
                </c:pt>
                <c:pt idx="7278">
                  <c:v>1.4556</c:v>
                </c:pt>
                <c:pt idx="7279">
                  <c:v>1.4558</c:v>
                </c:pt>
                <c:pt idx="7280">
                  <c:v>1.456</c:v>
                </c:pt>
                <c:pt idx="7281">
                  <c:v>1.4561999999999999</c:v>
                </c:pt>
                <c:pt idx="7282">
                  <c:v>1.4563999999999999</c:v>
                </c:pt>
                <c:pt idx="7283">
                  <c:v>1.4565999999999999</c:v>
                </c:pt>
                <c:pt idx="7284">
                  <c:v>1.4568000000000001</c:v>
                </c:pt>
                <c:pt idx="7285">
                  <c:v>1.4570000000000001</c:v>
                </c:pt>
                <c:pt idx="7286">
                  <c:v>1.4572000000000001</c:v>
                </c:pt>
                <c:pt idx="7287">
                  <c:v>1.4574</c:v>
                </c:pt>
                <c:pt idx="7288">
                  <c:v>1.4576</c:v>
                </c:pt>
                <c:pt idx="7289">
                  <c:v>1.4578</c:v>
                </c:pt>
                <c:pt idx="7290">
                  <c:v>1.458</c:v>
                </c:pt>
                <c:pt idx="7291">
                  <c:v>1.4581999999999999</c:v>
                </c:pt>
                <c:pt idx="7292">
                  <c:v>1.4583999999999999</c:v>
                </c:pt>
                <c:pt idx="7293">
                  <c:v>1.4585999999999999</c:v>
                </c:pt>
                <c:pt idx="7294">
                  <c:v>1.4588000000000001</c:v>
                </c:pt>
                <c:pt idx="7295">
                  <c:v>1.4590000000000001</c:v>
                </c:pt>
                <c:pt idx="7296">
                  <c:v>1.4592000000000001</c:v>
                </c:pt>
                <c:pt idx="7297">
                  <c:v>1.4594</c:v>
                </c:pt>
                <c:pt idx="7298">
                  <c:v>1.4596</c:v>
                </c:pt>
                <c:pt idx="7299">
                  <c:v>1.4598</c:v>
                </c:pt>
                <c:pt idx="7300">
                  <c:v>1.46</c:v>
                </c:pt>
                <c:pt idx="7301">
                  <c:v>1.4601999999999999</c:v>
                </c:pt>
                <c:pt idx="7302">
                  <c:v>1.4603999999999999</c:v>
                </c:pt>
                <c:pt idx="7303">
                  <c:v>1.4605999999999999</c:v>
                </c:pt>
                <c:pt idx="7304">
                  <c:v>1.4608000000000001</c:v>
                </c:pt>
                <c:pt idx="7305">
                  <c:v>1.4610000000000001</c:v>
                </c:pt>
                <c:pt idx="7306">
                  <c:v>1.4612000000000001</c:v>
                </c:pt>
                <c:pt idx="7307">
                  <c:v>1.4614</c:v>
                </c:pt>
                <c:pt idx="7308">
                  <c:v>1.4616</c:v>
                </c:pt>
                <c:pt idx="7309">
                  <c:v>1.4618</c:v>
                </c:pt>
                <c:pt idx="7310">
                  <c:v>1.462</c:v>
                </c:pt>
                <c:pt idx="7311">
                  <c:v>1.4621999999999999</c:v>
                </c:pt>
                <c:pt idx="7312">
                  <c:v>1.4623999999999999</c:v>
                </c:pt>
                <c:pt idx="7313">
                  <c:v>1.4625999999999999</c:v>
                </c:pt>
                <c:pt idx="7314">
                  <c:v>1.4628000000000001</c:v>
                </c:pt>
                <c:pt idx="7315">
                  <c:v>1.4630000000000001</c:v>
                </c:pt>
                <c:pt idx="7316">
                  <c:v>1.4632000000000001</c:v>
                </c:pt>
                <c:pt idx="7317">
                  <c:v>1.4634</c:v>
                </c:pt>
                <c:pt idx="7318">
                  <c:v>1.4636</c:v>
                </c:pt>
                <c:pt idx="7319">
                  <c:v>1.4638</c:v>
                </c:pt>
                <c:pt idx="7320">
                  <c:v>1.464</c:v>
                </c:pt>
                <c:pt idx="7321">
                  <c:v>1.4641999999999999</c:v>
                </c:pt>
                <c:pt idx="7322">
                  <c:v>1.4643999999999999</c:v>
                </c:pt>
                <c:pt idx="7323">
                  <c:v>1.4645999999999999</c:v>
                </c:pt>
                <c:pt idx="7324">
                  <c:v>1.4648000000000001</c:v>
                </c:pt>
                <c:pt idx="7325">
                  <c:v>1.4650000000000001</c:v>
                </c:pt>
                <c:pt idx="7326">
                  <c:v>1.4652000000000001</c:v>
                </c:pt>
                <c:pt idx="7327">
                  <c:v>1.4654</c:v>
                </c:pt>
                <c:pt idx="7328">
                  <c:v>1.4656</c:v>
                </c:pt>
                <c:pt idx="7329">
                  <c:v>1.4658</c:v>
                </c:pt>
                <c:pt idx="7330">
                  <c:v>1.466</c:v>
                </c:pt>
                <c:pt idx="7331">
                  <c:v>1.4661999999999999</c:v>
                </c:pt>
                <c:pt idx="7332">
                  <c:v>1.4663999999999999</c:v>
                </c:pt>
                <c:pt idx="7333">
                  <c:v>1.4665999999999999</c:v>
                </c:pt>
                <c:pt idx="7334">
                  <c:v>1.4668000000000001</c:v>
                </c:pt>
                <c:pt idx="7335">
                  <c:v>1.4670000000000001</c:v>
                </c:pt>
                <c:pt idx="7336">
                  <c:v>1.4672000000000001</c:v>
                </c:pt>
                <c:pt idx="7337">
                  <c:v>1.4674</c:v>
                </c:pt>
                <c:pt idx="7338">
                  <c:v>1.4676</c:v>
                </c:pt>
                <c:pt idx="7339">
                  <c:v>1.4678</c:v>
                </c:pt>
                <c:pt idx="7340">
                  <c:v>1.468</c:v>
                </c:pt>
                <c:pt idx="7341">
                  <c:v>1.4681999999999999</c:v>
                </c:pt>
                <c:pt idx="7342">
                  <c:v>1.4683999999999999</c:v>
                </c:pt>
                <c:pt idx="7343">
                  <c:v>1.4685999999999999</c:v>
                </c:pt>
                <c:pt idx="7344">
                  <c:v>1.4688000000000001</c:v>
                </c:pt>
                <c:pt idx="7345">
                  <c:v>1.4690000000000001</c:v>
                </c:pt>
                <c:pt idx="7346">
                  <c:v>1.4692000000000001</c:v>
                </c:pt>
                <c:pt idx="7347">
                  <c:v>1.4694</c:v>
                </c:pt>
                <c:pt idx="7348">
                  <c:v>1.4696</c:v>
                </c:pt>
                <c:pt idx="7349">
                  <c:v>1.4698</c:v>
                </c:pt>
                <c:pt idx="7350">
                  <c:v>1.47</c:v>
                </c:pt>
                <c:pt idx="7351">
                  <c:v>1.4702</c:v>
                </c:pt>
                <c:pt idx="7352">
                  <c:v>1.4703999999999999</c:v>
                </c:pt>
                <c:pt idx="7353">
                  <c:v>1.4705999999999999</c:v>
                </c:pt>
                <c:pt idx="7354">
                  <c:v>1.4708000000000001</c:v>
                </c:pt>
                <c:pt idx="7355">
                  <c:v>1.4710000000000001</c:v>
                </c:pt>
                <c:pt idx="7356">
                  <c:v>1.4712000000000001</c:v>
                </c:pt>
                <c:pt idx="7357">
                  <c:v>1.4714</c:v>
                </c:pt>
                <c:pt idx="7358">
                  <c:v>1.4716</c:v>
                </c:pt>
                <c:pt idx="7359">
                  <c:v>1.4718</c:v>
                </c:pt>
                <c:pt idx="7360">
                  <c:v>1.472</c:v>
                </c:pt>
                <c:pt idx="7361">
                  <c:v>1.4722</c:v>
                </c:pt>
                <c:pt idx="7362">
                  <c:v>1.4723999999999999</c:v>
                </c:pt>
                <c:pt idx="7363">
                  <c:v>1.4725999999999999</c:v>
                </c:pt>
                <c:pt idx="7364">
                  <c:v>1.4728000000000001</c:v>
                </c:pt>
                <c:pt idx="7365">
                  <c:v>1.4730000000000001</c:v>
                </c:pt>
                <c:pt idx="7366">
                  <c:v>1.4732000000000001</c:v>
                </c:pt>
                <c:pt idx="7367">
                  <c:v>1.4734</c:v>
                </c:pt>
                <c:pt idx="7368">
                  <c:v>1.4736</c:v>
                </c:pt>
                <c:pt idx="7369">
                  <c:v>1.4738</c:v>
                </c:pt>
                <c:pt idx="7370">
                  <c:v>1.474</c:v>
                </c:pt>
                <c:pt idx="7371">
                  <c:v>1.4742</c:v>
                </c:pt>
                <c:pt idx="7372">
                  <c:v>1.4743999999999999</c:v>
                </c:pt>
                <c:pt idx="7373">
                  <c:v>1.4745999999999999</c:v>
                </c:pt>
                <c:pt idx="7374">
                  <c:v>1.4748000000000001</c:v>
                </c:pt>
                <c:pt idx="7375">
                  <c:v>1.4750000000000001</c:v>
                </c:pt>
                <c:pt idx="7376">
                  <c:v>1.4752000000000001</c:v>
                </c:pt>
                <c:pt idx="7377">
                  <c:v>1.4754</c:v>
                </c:pt>
                <c:pt idx="7378">
                  <c:v>1.4756</c:v>
                </c:pt>
                <c:pt idx="7379">
                  <c:v>1.4758</c:v>
                </c:pt>
                <c:pt idx="7380">
                  <c:v>1.476</c:v>
                </c:pt>
                <c:pt idx="7381">
                  <c:v>1.4762</c:v>
                </c:pt>
                <c:pt idx="7382">
                  <c:v>1.4763999999999999</c:v>
                </c:pt>
                <c:pt idx="7383">
                  <c:v>1.4765999999999999</c:v>
                </c:pt>
                <c:pt idx="7384">
                  <c:v>1.4767999999999999</c:v>
                </c:pt>
                <c:pt idx="7385">
                  <c:v>1.4770000000000001</c:v>
                </c:pt>
                <c:pt idx="7386">
                  <c:v>1.4772000000000001</c:v>
                </c:pt>
                <c:pt idx="7387">
                  <c:v>1.4774</c:v>
                </c:pt>
                <c:pt idx="7388">
                  <c:v>1.4776</c:v>
                </c:pt>
                <c:pt idx="7389">
                  <c:v>1.4778</c:v>
                </c:pt>
                <c:pt idx="7390">
                  <c:v>1.478</c:v>
                </c:pt>
                <c:pt idx="7391">
                  <c:v>1.4782</c:v>
                </c:pt>
                <c:pt idx="7392">
                  <c:v>1.4783999999999999</c:v>
                </c:pt>
                <c:pt idx="7393">
                  <c:v>1.4785999999999999</c:v>
                </c:pt>
                <c:pt idx="7394">
                  <c:v>1.4787999999999999</c:v>
                </c:pt>
                <c:pt idx="7395">
                  <c:v>1.4790000000000001</c:v>
                </c:pt>
                <c:pt idx="7396">
                  <c:v>1.4792000000000001</c:v>
                </c:pt>
                <c:pt idx="7397">
                  <c:v>1.4794</c:v>
                </c:pt>
                <c:pt idx="7398">
                  <c:v>1.4796</c:v>
                </c:pt>
                <c:pt idx="7399">
                  <c:v>1.4798</c:v>
                </c:pt>
                <c:pt idx="7400">
                  <c:v>1.48</c:v>
                </c:pt>
                <c:pt idx="7401">
                  <c:v>1.4802</c:v>
                </c:pt>
                <c:pt idx="7402">
                  <c:v>1.4803999999999999</c:v>
                </c:pt>
                <c:pt idx="7403">
                  <c:v>1.4805999999999999</c:v>
                </c:pt>
                <c:pt idx="7404">
                  <c:v>1.4807999999999999</c:v>
                </c:pt>
                <c:pt idx="7405">
                  <c:v>1.4810000000000001</c:v>
                </c:pt>
                <c:pt idx="7406">
                  <c:v>1.4812000000000001</c:v>
                </c:pt>
                <c:pt idx="7407">
                  <c:v>1.4814000000000001</c:v>
                </c:pt>
                <c:pt idx="7408">
                  <c:v>1.4816</c:v>
                </c:pt>
                <c:pt idx="7409">
                  <c:v>1.4818</c:v>
                </c:pt>
                <c:pt idx="7410">
                  <c:v>1.482</c:v>
                </c:pt>
                <c:pt idx="7411">
                  <c:v>1.4822</c:v>
                </c:pt>
                <c:pt idx="7412">
                  <c:v>1.4823999999999999</c:v>
                </c:pt>
                <c:pt idx="7413">
                  <c:v>1.4825999999999999</c:v>
                </c:pt>
                <c:pt idx="7414">
                  <c:v>1.4827999999999999</c:v>
                </c:pt>
                <c:pt idx="7415">
                  <c:v>1.4830000000000001</c:v>
                </c:pt>
                <c:pt idx="7416">
                  <c:v>1.4832000000000001</c:v>
                </c:pt>
                <c:pt idx="7417">
                  <c:v>1.4834000000000001</c:v>
                </c:pt>
                <c:pt idx="7418">
                  <c:v>1.4836</c:v>
                </c:pt>
                <c:pt idx="7419">
                  <c:v>1.4838</c:v>
                </c:pt>
                <c:pt idx="7420">
                  <c:v>1.484</c:v>
                </c:pt>
                <c:pt idx="7421">
                  <c:v>1.4842</c:v>
                </c:pt>
                <c:pt idx="7422">
                  <c:v>1.4843999999999999</c:v>
                </c:pt>
                <c:pt idx="7423">
                  <c:v>1.4845999999999999</c:v>
                </c:pt>
                <c:pt idx="7424">
                  <c:v>1.4847999999999999</c:v>
                </c:pt>
                <c:pt idx="7425">
                  <c:v>1.4850000000000001</c:v>
                </c:pt>
                <c:pt idx="7426">
                  <c:v>1.4852000000000001</c:v>
                </c:pt>
                <c:pt idx="7427">
                  <c:v>1.4854000000000001</c:v>
                </c:pt>
                <c:pt idx="7428">
                  <c:v>1.4856</c:v>
                </c:pt>
                <c:pt idx="7429">
                  <c:v>1.4858</c:v>
                </c:pt>
                <c:pt idx="7430">
                  <c:v>1.486</c:v>
                </c:pt>
                <c:pt idx="7431">
                  <c:v>1.4862</c:v>
                </c:pt>
                <c:pt idx="7432">
                  <c:v>1.4863999999999999</c:v>
                </c:pt>
                <c:pt idx="7433">
                  <c:v>1.4865999999999999</c:v>
                </c:pt>
                <c:pt idx="7434">
                  <c:v>1.4867999999999999</c:v>
                </c:pt>
                <c:pt idx="7435">
                  <c:v>1.4870000000000001</c:v>
                </c:pt>
                <c:pt idx="7436">
                  <c:v>1.4872000000000001</c:v>
                </c:pt>
                <c:pt idx="7437">
                  <c:v>1.4874000000000001</c:v>
                </c:pt>
                <c:pt idx="7438">
                  <c:v>1.4876</c:v>
                </c:pt>
                <c:pt idx="7439">
                  <c:v>1.4878</c:v>
                </c:pt>
                <c:pt idx="7440">
                  <c:v>1.488</c:v>
                </c:pt>
                <c:pt idx="7441">
                  <c:v>1.4882</c:v>
                </c:pt>
                <c:pt idx="7442">
                  <c:v>1.4883999999999999</c:v>
                </c:pt>
                <c:pt idx="7443">
                  <c:v>1.4885999999999999</c:v>
                </c:pt>
                <c:pt idx="7444">
                  <c:v>1.4887999999999999</c:v>
                </c:pt>
                <c:pt idx="7445">
                  <c:v>1.4890000000000001</c:v>
                </c:pt>
                <c:pt idx="7446">
                  <c:v>1.4892000000000001</c:v>
                </c:pt>
                <c:pt idx="7447">
                  <c:v>1.4894000000000001</c:v>
                </c:pt>
                <c:pt idx="7448">
                  <c:v>1.4896</c:v>
                </c:pt>
                <c:pt idx="7449">
                  <c:v>1.4898</c:v>
                </c:pt>
                <c:pt idx="7450">
                  <c:v>1.49</c:v>
                </c:pt>
                <c:pt idx="7451">
                  <c:v>1.4902</c:v>
                </c:pt>
                <c:pt idx="7452">
                  <c:v>1.4903999999999999</c:v>
                </c:pt>
                <c:pt idx="7453">
                  <c:v>1.4905999999999999</c:v>
                </c:pt>
                <c:pt idx="7454">
                  <c:v>1.4907999999999999</c:v>
                </c:pt>
                <c:pt idx="7455">
                  <c:v>1.4910000000000001</c:v>
                </c:pt>
                <c:pt idx="7456">
                  <c:v>1.4912000000000001</c:v>
                </c:pt>
                <c:pt idx="7457">
                  <c:v>1.4914000000000001</c:v>
                </c:pt>
                <c:pt idx="7458">
                  <c:v>1.4916</c:v>
                </c:pt>
                <c:pt idx="7459">
                  <c:v>1.4918</c:v>
                </c:pt>
                <c:pt idx="7460">
                  <c:v>1.492</c:v>
                </c:pt>
                <c:pt idx="7461">
                  <c:v>1.4922</c:v>
                </c:pt>
                <c:pt idx="7462">
                  <c:v>1.4923999999999999</c:v>
                </c:pt>
                <c:pt idx="7463">
                  <c:v>1.4925999999999999</c:v>
                </c:pt>
                <c:pt idx="7464">
                  <c:v>1.4927999999999999</c:v>
                </c:pt>
                <c:pt idx="7465">
                  <c:v>1.4930000000000001</c:v>
                </c:pt>
                <c:pt idx="7466">
                  <c:v>1.4932000000000001</c:v>
                </c:pt>
                <c:pt idx="7467">
                  <c:v>1.4934000000000001</c:v>
                </c:pt>
                <c:pt idx="7468">
                  <c:v>1.4936</c:v>
                </c:pt>
                <c:pt idx="7469">
                  <c:v>1.4938</c:v>
                </c:pt>
                <c:pt idx="7470">
                  <c:v>1.494</c:v>
                </c:pt>
                <c:pt idx="7471">
                  <c:v>1.4942</c:v>
                </c:pt>
                <c:pt idx="7472">
                  <c:v>1.4944</c:v>
                </c:pt>
                <c:pt idx="7473">
                  <c:v>1.4945999999999999</c:v>
                </c:pt>
                <c:pt idx="7474">
                  <c:v>1.4947999999999999</c:v>
                </c:pt>
                <c:pt idx="7475">
                  <c:v>1.4950000000000001</c:v>
                </c:pt>
                <c:pt idx="7476">
                  <c:v>1.4952000000000001</c:v>
                </c:pt>
                <c:pt idx="7477">
                  <c:v>1.4954000000000001</c:v>
                </c:pt>
                <c:pt idx="7478">
                  <c:v>1.4956</c:v>
                </c:pt>
                <c:pt idx="7479">
                  <c:v>1.4958</c:v>
                </c:pt>
                <c:pt idx="7480">
                  <c:v>1.496</c:v>
                </c:pt>
                <c:pt idx="7481">
                  <c:v>1.4962</c:v>
                </c:pt>
                <c:pt idx="7482">
                  <c:v>1.4964</c:v>
                </c:pt>
                <c:pt idx="7483">
                  <c:v>1.4965999999999999</c:v>
                </c:pt>
                <c:pt idx="7484">
                  <c:v>1.4967999999999999</c:v>
                </c:pt>
                <c:pt idx="7485">
                  <c:v>1.4970000000000001</c:v>
                </c:pt>
                <c:pt idx="7486">
                  <c:v>1.4972000000000001</c:v>
                </c:pt>
                <c:pt idx="7487">
                  <c:v>1.4974000000000001</c:v>
                </c:pt>
                <c:pt idx="7488">
                  <c:v>1.4976</c:v>
                </c:pt>
                <c:pt idx="7489">
                  <c:v>1.4978</c:v>
                </c:pt>
                <c:pt idx="7490">
                  <c:v>1.498</c:v>
                </c:pt>
                <c:pt idx="7491">
                  <c:v>1.4982</c:v>
                </c:pt>
                <c:pt idx="7492">
                  <c:v>1.4984</c:v>
                </c:pt>
                <c:pt idx="7493">
                  <c:v>1.4985999999999999</c:v>
                </c:pt>
                <c:pt idx="7494">
                  <c:v>1.4987999999999999</c:v>
                </c:pt>
                <c:pt idx="7495">
                  <c:v>1.4990000000000001</c:v>
                </c:pt>
                <c:pt idx="7496">
                  <c:v>1.4992000000000001</c:v>
                </c:pt>
                <c:pt idx="7497">
                  <c:v>1.4994000000000001</c:v>
                </c:pt>
                <c:pt idx="7498">
                  <c:v>1.4996</c:v>
                </c:pt>
                <c:pt idx="7499">
                  <c:v>1.4998</c:v>
                </c:pt>
                <c:pt idx="7500">
                  <c:v>1.5</c:v>
                </c:pt>
                <c:pt idx="7501">
                  <c:v>1.5002</c:v>
                </c:pt>
                <c:pt idx="7502">
                  <c:v>1.5004</c:v>
                </c:pt>
                <c:pt idx="7503">
                  <c:v>1.5005999999999999</c:v>
                </c:pt>
                <c:pt idx="7504">
                  <c:v>1.5007999999999999</c:v>
                </c:pt>
                <c:pt idx="7505">
                  <c:v>1.5009999999999999</c:v>
                </c:pt>
                <c:pt idx="7506">
                  <c:v>1.5012000000000001</c:v>
                </c:pt>
                <c:pt idx="7507">
                  <c:v>1.5014000000000001</c:v>
                </c:pt>
                <c:pt idx="7508">
                  <c:v>1.5016</c:v>
                </c:pt>
                <c:pt idx="7509">
                  <c:v>1.5018</c:v>
                </c:pt>
                <c:pt idx="7510">
                  <c:v>1.502</c:v>
                </c:pt>
                <c:pt idx="7511">
                  <c:v>1.5022</c:v>
                </c:pt>
                <c:pt idx="7512">
                  <c:v>1.5024</c:v>
                </c:pt>
                <c:pt idx="7513">
                  <c:v>1.5025999999999999</c:v>
                </c:pt>
                <c:pt idx="7514">
                  <c:v>1.5027999999999999</c:v>
                </c:pt>
                <c:pt idx="7515">
                  <c:v>1.5029999999999999</c:v>
                </c:pt>
                <c:pt idx="7516">
                  <c:v>1.5032000000000001</c:v>
                </c:pt>
                <c:pt idx="7517">
                  <c:v>1.5034000000000001</c:v>
                </c:pt>
                <c:pt idx="7518">
                  <c:v>1.5036</c:v>
                </c:pt>
                <c:pt idx="7519">
                  <c:v>1.5038</c:v>
                </c:pt>
                <c:pt idx="7520">
                  <c:v>1.504</c:v>
                </c:pt>
                <c:pt idx="7521">
                  <c:v>1.5042</c:v>
                </c:pt>
                <c:pt idx="7522">
                  <c:v>1.5044</c:v>
                </c:pt>
                <c:pt idx="7523">
                  <c:v>1.5045999999999999</c:v>
                </c:pt>
                <c:pt idx="7524">
                  <c:v>1.5047999999999999</c:v>
                </c:pt>
                <c:pt idx="7525">
                  <c:v>1.5049999999999999</c:v>
                </c:pt>
                <c:pt idx="7526">
                  <c:v>1.5052000000000001</c:v>
                </c:pt>
                <c:pt idx="7527">
                  <c:v>1.5054000000000001</c:v>
                </c:pt>
                <c:pt idx="7528">
                  <c:v>1.5056</c:v>
                </c:pt>
                <c:pt idx="7529">
                  <c:v>1.5058</c:v>
                </c:pt>
                <c:pt idx="7530">
                  <c:v>1.506</c:v>
                </c:pt>
                <c:pt idx="7531">
                  <c:v>1.5062</c:v>
                </c:pt>
                <c:pt idx="7532">
                  <c:v>1.5064</c:v>
                </c:pt>
                <c:pt idx="7533">
                  <c:v>1.5065999999999999</c:v>
                </c:pt>
                <c:pt idx="7534">
                  <c:v>1.5067999999999999</c:v>
                </c:pt>
                <c:pt idx="7535">
                  <c:v>1.5069999999999999</c:v>
                </c:pt>
                <c:pt idx="7536">
                  <c:v>1.5072000000000001</c:v>
                </c:pt>
                <c:pt idx="7537">
                  <c:v>1.5074000000000001</c:v>
                </c:pt>
                <c:pt idx="7538">
                  <c:v>1.5076000000000001</c:v>
                </c:pt>
                <c:pt idx="7539">
                  <c:v>1.5078</c:v>
                </c:pt>
                <c:pt idx="7540">
                  <c:v>1.508</c:v>
                </c:pt>
                <c:pt idx="7541">
                  <c:v>1.5082</c:v>
                </c:pt>
                <c:pt idx="7542">
                  <c:v>1.5084</c:v>
                </c:pt>
                <c:pt idx="7543">
                  <c:v>1.5085999999999999</c:v>
                </c:pt>
                <c:pt idx="7544">
                  <c:v>1.5087999999999999</c:v>
                </c:pt>
                <c:pt idx="7545">
                  <c:v>1.5089999999999999</c:v>
                </c:pt>
                <c:pt idx="7546">
                  <c:v>1.5092000000000001</c:v>
                </c:pt>
                <c:pt idx="7547">
                  <c:v>1.5094000000000001</c:v>
                </c:pt>
                <c:pt idx="7548">
                  <c:v>1.5096000000000001</c:v>
                </c:pt>
                <c:pt idx="7549">
                  <c:v>1.5098</c:v>
                </c:pt>
                <c:pt idx="7550">
                  <c:v>1.51</c:v>
                </c:pt>
                <c:pt idx="7551">
                  <c:v>1.5102</c:v>
                </c:pt>
                <c:pt idx="7552">
                  <c:v>1.5104</c:v>
                </c:pt>
                <c:pt idx="7553">
                  <c:v>1.5105999999999999</c:v>
                </c:pt>
                <c:pt idx="7554">
                  <c:v>1.5107999999999999</c:v>
                </c:pt>
                <c:pt idx="7555">
                  <c:v>1.5109999999999999</c:v>
                </c:pt>
                <c:pt idx="7556">
                  <c:v>1.5112000000000001</c:v>
                </c:pt>
                <c:pt idx="7557">
                  <c:v>1.5114000000000001</c:v>
                </c:pt>
                <c:pt idx="7558">
                  <c:v>1.5116000000000001</c:v>
                </c:pt>
                <c:pt idx="7559">
                  <c:v>1.5118</c:v>
                </c:pt>
                <c:pt idx="7560">
                  <c:v>1.512</c:v>
                </c:pt>
                <c:pt idx="7561">
                  <c:v>1.5122</c:v>
                </c:pt>
                <c:pt idx="7562">
                  <c:v>1.5124</c:v>
                </c:pt>
                <c:pt idx="7563">
                  <c:v>1.5125999999999999</c:v>
                </c:pt>
                <c:pt idx="7564">
                  <c:v>1.5127999999999999</c:v>
                </c:pt>
                <c:pt idx="7565">
                  <c:v>1.5129999999999999</c:v>
                </c:pt>
                <c:pt idx="7566">
                  <c:v>1.5132000000000001</c:v>
                </c:pt>
                <c:pt idx="7567">
                  <c:v>1.5134000000000001</c:v>
                </c:pt>
                <c:pt idx="7568">
                  <c:v>1.5136000000000001</c:v>
                </c:pt>
                <c:pt idx="7569">
                  <c:v>1.5138</c:v>
                </c:pt>
                <c:pt idx="7570">
                  <c:v>1.514</c:v>
                </c:pt>
                <c:pt idx="7571">
                  <c:v>1.5142</c:v>
                </c:pt>
                <c:pt idx="7572">
                  <c:v>1.5144</c:v>
                </c:pt>
                <c:pt idx="7573">
                  <c:v>1.5145999999999999</c:v>
                </c:pt>
                <c:pt idx="7574">
                  <c:v>1.5147999999999999</c:v>
                </c:pt>
                <c:pt idx="7575">
                  <c:v>1.5149999999999999</c:v>
                </c:pt>
                <c:pt idx="7576">
                  <c:v>1.5152000000000001</c:v>
                </c:pt>
                <c:pt idx="7577">
                  <c:v>1.5154000000000001</c:v>
                </c:pt>
                <c:pt idx="7578">
                  <c:v>1.5156000000000001</c:v>
                </c:pt>
                <c:pt idx="7579">
                  <c:v>1.5158</c:v>
                </c:pt>
                <c:pt idx="7580">
                  <c:v>1.516</c:v>
                </c:pt>
                <c:pt idx="7581">
                  <c:v>1.5162</c:v>
                </c:pt>
                <c:pt idx="7582">
                  <c:v>1.5164</c:v>
                </c:pt>
                <c:pt idx="7583">
                  <c:v>1.5165999999999999</c:v>
                </c:pt>
                <c:pt idx="7584">
                  <c:v>1.5167999999999999</c:v>
                </c:pt>
                <c:pt idx="7585">
                  <c:v>1.5169999999999999</c:v>
                </c:pt>
                <c:pt idx="7586">
                  <c:v>1.5172000000000001</c:v>
                </c:pt>
                <c:pt idx="7587">
                  <c:v>1.5174000000000001</c:v>
                </c:pt>
                <c:pt idx="7588">
                  <c:v>1.5176000000000001</c:v>
                </c:pt>
                <c:pt idx="7589">
                  <c:v>1.5178</c:v>
                </c:pt>
                <c:pt idx="7590">
                  <c:v>1.518</c:v>
                </c:pt>
                <c:pt idx="7591">
                  <c:v>1.5182</c:v>
                </c:pt>
                <c:pt idx="7592">
                  <c:v>1.5184</c:v>
                </c:pt>
                <c:pt idx="7593">
                  <c:v>1.5185999999999999</c:v>
                </c:pt>
                <c:pt idx="7594">
                  <c:v>1.5187999999999999</c:v>
                </c:pt>
                <c:pt idx="7595">
                  <c:v>1.5189999999999999</c:v>
                </c:pt>
                <c:pt idx="7596">
                  <c:v>1.5192000000000001</c:v>
                </c:pt>
                <c:pt idx="7597">
                  <c:v>1.5194000000000001</c:v>
                </c:pt>
                <c:pt idx="7598">
                  <c:v>1.5196000000000001</c:v>
                </c:pt>
                <c:pt idx="7599">
                  <c:v>1.5198</c:v>
                </c:pt>
                <c:pt idx="7600">
                  <c:v>1.52</c:v>
                </c:pt>
                <c:pt idx="7601">
                  <c:v>1.5202</c:v>
                </c:pt>
                <c:pt idx="7602">
                  <c:v>1.5204</c:v>
                </c:pt>
                <c:pt idx="7603">
                  <c:v>1.5206</c:v>
                </c:pt>
                <c:pt idx="7604">
                  <c:v>1.5207999999999999</c:v>
                </c:pt>
                <c:pt idx="7605">
                  <c:v>1.5209999999999999</c:v>
                </c:pt>
                <c:pt idx="7606">
                  <c:v>1.5212000000000001</c:v>
                </c:pt>
                <c:pt idx="7607">
                  <c:v>1.5214000000000001</c:v>
                </c:pt>
                <c:pt idx="7608">
                  <c:v>1.5216000000000001</c:v>
                </c:pt>
                <c:pt idx="7609">
                  <c:v>1.5218</c:v>
                </c:pt>
                <c:pt idx="7610">
                  <c:v>1.522</c:v>
                </c:pt>
                <c:pt idx="7611">
                  <c:v>1.5222</c:v>
                </c:pt>
                <c:pt idx="7612">
                  <c:v>1.5224</c:v>
                </c:pt>
                <c:pt idx="7613">
                  <c:v>1.5226</c:v>
                </c:pt>
                <c:pt idx="7614">
                  <c:v>1.5227999999999999</c:v>
                </c:pt>
                <c:pt idx="7615">
                  <c:v>1.5229999999999999</c:v>
                </c:pt>
                <c:pt idx="7616">
                  <c:v>1.5232000000000001</c:v>
                </c:pt>
                <c:pt idx="7617">
                  <c:v>1.5234000000000001</c:v>
                </c:pt>
                <c:pt idx="7618">
                  <c:v>1.5236000000000001</c:v>
                </c:pt>
                <c:pt idx="7619">
                  <c:v>1.5238</c:v>
                </c:pt>
                <c:pt idx="7620">
                  <c:v>1.524</c:v>
                </c:pt>
                <c:pt idx="7621">
                  <c:v>1.5242</c:v>
                </c:pt>
                <c:pt idx="7622">
                  <c:v>1.5244</c:v>
                </c:pt>
                <c:pt idx="7623">
                  <c:v>1.5246</c:v>
                </c:pt>
                <c:pt idx="7624">
                  <c:v>1.5247999999999999</c:v>
                </c:pt>
                <c:pt idx="7625">
                  <c:v>1.5249999999999999</c:v>
                </c:pt>
                <c:pt idx="7626">
                  <c:v>1.5251999999999999</c:v>
                </c:pt>
                <c:pt idx="7627">
                  <c:v>1.5254000000000001</c:v>
                </c:pt>
                <c:pt idx="7628">
                  <c:v>1.5256000000000001</c:v>
                </c:pt>
                <c:pt idx="7629">
                  <c:v>1.5258</c:v>
                </c:pt>
                <c:pt idx="7630">
                  <c:v>1.526</c:v>
                </c:pt>
                <c:pt idx="7631">
                  <c:v>1.5262</c:v>
                </c:pt>
                <c:pt idx="7632">
                  <c:v>1.5264</c:v>
                </c:pt>
                <c:pt idx="7633">
                  <c:v>1.5266</c:v>
                </c:pt>
                <c:pt idx="7634">
                  <c:v>1.5267999999999999</c:v>
                </c:pt>
                <c:pt idx="7635">
                  <c:v>1.5269999999999999</c:v>
                </c:pt>
                <c:pt idx="7636">
                  <c:v>1.5271999999999999</c:v>
                </c:pt>
                <c:pt idx="7637">
                  <c:v>1.5274000000000001</c:v>
                </c:pt>
                <c:pt idx="7638">
                  <c:v>1.5276000000000001</c:v>
                </c:pt>
                <c:pt idx="7639">
                  <c:v>1.5278</c:v>
                </c:pt>
                <c:pt idx="7640">
                  <c:v>1.528</c:v>
                </c:pt>
                <c:pt idx="7641">
                  <c:v>1.5282</c:v>
                </c:pt>
                <c:pt idx="7642">
                  <c:v>1.5284</c:v>
                </c:pt>
                <c:pt idx="7643">
                  <c:v>1.5286</c:v>
                </c:pt>
                <c:pt idx="7644">
                  <c:v>1.5287999999999999</c:v>
                </c:pt>
                <c:pt idx="7645">
                  <c:v>1.5289999999999999</c:v>
                </c:pt>
                <c:pt idx="7646">
                  <c:v>1.5291999999999999</c:v>
                </c:pt>
                <c:pt idx="7647">
                  <c:v>1.5294000000000001</c:v>
                </c:pt>
                <c:pt idx="7648">
                  <c:v>1.5296000000000001</c:v>
                </c:pt>
                <c:pt idx="7649">
                  <c:v>1.5298</c:v>
                </c:pt>
                <c:pt idx="7650">
                  <c:v>1.53</c:v>
                </c:pt>
                <c:pt idx="7651">
                  <c:v>1.5302</c:v>
                </c:pt>
                <c:pt idx="7652">
                  <c:v>1.5304</c:v>
                </c:pt>
                <c:pt idx="7653">
                  <c:v>1.5306</c:v>
                </c:pt>
                <c:pt idx="7654">
                  <c:v>1.5307999999999999</c:v>
                </c:pt>
                <c:pt idx="7655">
                  <c:v>1.5309999999999999</c:v>
                </c:pt>
                <c:pt idx="7656">
                  <c:v>1.5311999999999999</c:v>
                </c:pt>
                <c:pt idx="7657">
                  <c:v>1.5314000000000001</c:v>
                </c:pt>
                <c:pt idx="7658">
                  <c:v>1.5316000000000001</c:v>
                </c:pt>
                <c:pt idx="7659">
                  <c:v>1.5318000000000001</c:v>
                </c:pt>
                <c:pt idx="7660">
                  <c:v>1.532</c:v>
                </c:pt>
                <c:pt idx="7661">
                  <c:v>1.5322</c:v>
                </c:pt>
                <c:pt idx="7662">
                  <c:v>1.5324</c:v>
                </c:pt>
                <c:pt idx="7663">
                  <c:v>1.5326</c:v>
                </c:pt>
                <c:pt idx="7664">
                  <c:v>1.5327999999999999</c:v>
                </c:pt>
                <c:pt idx="7665">
                  <c:v>1.5329999999999999</c:v>
                </c:pt>
                <c:pt idx="7666">
                  <c:v>1.5331999999999999</c:v>
                </c:pt>
                <c:pt idx="7667">
                  <c:v>1.5334000000000001</c:v>
                </c:pt>
                <c:pt idx="7668">
                  <c:v>1.5336000000000001</c:v>
                </c:pt>
                <c:pt idx="7669">
                  <c:v>1.5338000000000001</c:v>
                </c:pt>
                <c:pt idx="7670">
                  <c:v>1.534</c:v>
                </c:pt>
                <c:pt idx="7671">
                  <c:v>1.5342</c:v>
                </c:pt>
                <c:pt idx="7672">
                  <c:v>1.5344</c:v>
                </c:pt>
                <c:pt idx="7673">
                  <c:v>1.5346</c:v>
                </c:pt>
                <c:pt idx="7674">
                  <c:v>1.5347999999999999</c:v>
                </c:pt>
                <c:pt idx="7675">
                  <c:v>1.5349999999999999</c:v>
                </c:pt>
                <c:pt idx="7676">
                  <c:v>1.5351999999999999</c:v>
                </c:pt>
                <c:pt idx="7677">
                  <c:v>1.5354000000000001</c:v>
                </c:pt>
                <c:pt idx="7678">
                  <c:v>1.5356000000000001</c:v>
                </c:pt>
                <c:pt idx="7679">
                  <c:v>1.5358000000000001</c:v>
                </c:pt>
                <c:pt idx="7680">
                  <c:v>1.536</c:v>
                </c:pt>
                <c:pt idx="7681">
                  <c:v>1.5362</c:v>
                </c:pt>
                <c:pt idx="7682">
                  <c:v>1.5364</c:v>
                </c:pt>
                <c:pt idx="7683">
                  <c:v>1.5366</c:v>
                </c:pt>
                <c:pt idx="7684">
                  <c:v>1.5367999999999999</c:v>
                </c:pt>
                <c:pt idx="7685">
                  <c:v>1.5369999999999999</c:v>
                </c:pt>
                <c:pt idx="7686">
                  <c:v>1.5371999999999999</c:v>
                </c:pt>
                <c:pt idx="7687">
                  <c:v>1.5374000000000001</c:v>
                </c:pt>
                <c:pt idx="7688">
                  <c:v>1.5376000000000001</c:v>
                </c:pt>
                <c:pt idx="7689">
                  <c:v>1.5378000000000001</c:v>
                </c:pt>
                <c:pt idx="7690">
                  <c:v>1.538</c:v>
                </c:pt>
                <c:pt idx="7691">
                  <c:v>1.5382</c:v>
                </c:pt>
                <c:pt idx="7692">
                  <c:v>1.5384</c:v>
                </c:pt>
                <c:pt idx="7693">
                  <c:v>1.5386</c:v>
                </c:pt>
                <c:pt idx="7694">
                  <c:v>1.5387999999999999</c:v>
                </c:pt>
                <c:pt idx="7695">
                  <c:v>1.5389999999999999</c:v>
                </c:pt>
                <c:pt idx="7696">
                  <c:v>1.5391999999999999</c:v>
                </c:pt>
                <c:pt idx="7697">
                  <c:v>1.5394000000000001</c:v>
                </c:pt>
                <c:pt idx="7698">
                  <c:v>1.5396000000000001</c:v>
                </c:pt>
                <c:pt idx="7699">
                  <c:v>1.5398000000000001</c:v>
                </c:pt>
                <c:pt idx="7700">
                  <c:v>1.54</c:v>
                </c:pt>
                <c:pt idx="7701">
                  <c:v>1.5402</c:v>
                </c:pt>
                <c:pt idx="7702">
                  <c:v>1.5404</c:v>
                </c:pt>
                <c:pt idx="7703">
                  <c:v>1.5406</c:v>
                </c:pt>
                <c:pt idx="7704">
                  <c:v>1.5407999999999999</c:v>
                </c:pt>
                <c:pt idx="7705">
                  <c:v>1.5409999999999999</c:v>
                </c:pt>
                <c:pt idx="7706">
                  <c:v>1.5411999999999999</c:v>
                </c:pt>
                <c:pt idx="7707">
                  <c:v>1.5414000000000001</c:v>
                </c:pt>
                <c:pt idx="7708">
                  <c:v>1.5416000000000001</c:v>
                </c:pt>
                <c:pt idx="7709">
                  <c:v>1.5418000000000001</c:v>
                </c:pt>
                <c:pt idx="7710">
                  <c:v>1.542</c:v>
                </c:pt>
                <c:pt idx="7711">
                  <c:v>1.5422</c:v>
                </c:pt>
                <c:pt idx="7712">
                  <c:v>1.5424</c:v>
                </c:pt>
                <c:pt idx="7713">
                  <c:v>1.5426</c:v>
                </c:pt>
                <c:pt idx="7714">
                  <c:v>1.5427999999999999</c:v>
                </c:pt>
                <c:pt idx="7715">
                  <c:v>1.5429999999999999</c:v>
                </c:pt>
                <c:pt idx="7716">
                  <c:v>1.5431999999999999</c:v>
                </c:pt>
                <c:pt idx="7717">
                  <c:v>1.5434000000000001</c:v>
                </c:pt>
                <c:pt idx="7718">
                  <c:v>1.5436000000000001</c:v>
                </c:pt>
                <c:pt idx="7719">
                  <c:v>1.5438000000000001</c:v>
                </c:pt>
                <c:pt idx="7720">
                  <c:v>1.544</c:v>
                </c:pt>
                <c:pt idx="7721">
                  <c:v>1.5442</c:v>
                </c:pt>
                <c:pt idx="7722">
                  <c:v>1.5444</c:v>
                </c:pt>
                <c:pt idx="7723">
                  <c:v>1.5446</c:v>
                </c:pt>
                <c:pt idx="7724">
                  <c:v>1.5448</c:v>
                </c:pt>
                <c:pt idx="7725">
                  <c:v>1.5449999999999999</c:v>
                </c:pt>
                <c:pt idx="7726">
                  <c:v>1.5451999999999999</c:v>
                </c:pt>
                <c:pt idx="7727">
                  <c:v>1.5454000000000001</c:v>
                </c:pt>
                <c:pt idx="7728">
                  <c:v>1.5456000000000001</c:v>
                </c:pt>
                <c:pt idx="7729">
                  <c:v>1.5458000000000001</c:v>
                </c:pt>
                <c:pt idx="7730">
                  <c:v>1.546</c:v>
                </c:pt>
                <c:pt idx="7731">
                  <c:v>1.5462</c:v>
                </c:pt>
                <c:pt idx="7732">
                  <c:v>1.5464</c:v>
                </c:pt>
                <c:pt idx="7733">
                  <c:v>1.5466</c:v>
                </c:pt>
                <c:pt idx="7734">
                  <c:v>1.5468</c:v>
                </c:pt>
                <c:pt idx="7735">
                  <c:v>1.5469999999999999</c:v>
                </c:pt>
                <c:pt idx="7736">
                  <c:v>1.5471999999999999</c:v>
                </c:pt>
                <c:pt idx="7737">
                  <c:v>1.5474000000000001</c:v>
                </c:pt>
                <c:pt idx="7738">
                  <c:v>1.5476000000000001</c:v>
                </c:pt>
                <c:pt idx="7739">
                  <c:v>1.5478000000000001</c:v>
                </c:pt>
                <c:pt idx="7740">
                  <c:v>1.548</c:v>
                </c:pt>
                <c:pt idx="7741">
                  <c:v>1.5482</c:v>
                </c:pt>
                <c:pt idx="7742">
                  <c:v>1.5484</c:v>
                </c:pt>
                <c:pt idx="7743">
                  <c:v>1.5486</c:v>
                </c:pt>
                <c:pt idx="7744">
                  <c:v>1.5488</c:v>
                </c:pt>
                <c:pt idx="7745">
                  <c:v>1.5489999999999999</c:v>
                </c:pt>
                <c:pt idx="7746">
                  <c:v>1.5491999999999999</c:v>
                </c:pt>
                <c:pt idx="7747">
                  <c:v>1.5494000000000001</c:v>
                </c:pt>
                <c:pt idx="7748">
                  <c:v>1.5496000000000001</c:v>
                </c:pt>
                <c:pt idx="7749">
                  <c:v>1.5498000000000001</c:v>
                </c:pt>
                <c:pt idx="7750">
                  <c:v>1.55</c:v>
                </c:pt>
                <c:pt idx="7751">
                  <c:v>1.5502</c:v>
                </c:pt>
                <c:pt idx="7752">
                  <c:v>1.5504</c:v>
                </c:pt>
                <c:pt idx="7753">
                  <c:v>1.5506</c:v>
                </c:pt>
                <c:pt idx="7754">
                  <c:v>1.5508</c:v>
                </c:pt>
                <c:pt idx="7755">
                  <c:v>1.5509999999999999</c:v>
                </c:pt>
                <c:pt idx="7756">
                  <c:v>1.5511999999999999</c:v>
                </c:pt>
                <c:pt idx="7757">
                  <c:v>1.5513999999999999</c:v>
                </c:pt>
                <c:pt idx="7758">
                  <c:v>1.5516000000000001</c:v>
                </c:pt>
                <c:pt idx="7759">
                  <c:v>1.5518000000000001</c:v>
                </c:pt>
                <c:pt idx="7760">
                  <c:v>1.552</c:v>
                </c:pt>
                <c:pt idx="7761">
                  <c:v>1.5522</c:v>
                </c:pt>
                <c:pt idx="7762">
                  <c:v>1.5524</c:v>
                </c:pt>
                <c:pt idx="7763">
                  <c:v>1.5526</c:v>
                </c:pt>
                <c:pt idx="7764">
                  <c:v>1.5528</c:v>
                </c:pt>
                <c:pt idx="7765">
                  <c:v>1.5529999999999999</c:v>
                </c:pt>
                <c:pt idx="7766">
                  <c:v>1.5531999999999999</c:v>
                </c:pt>
                <c:pt idx="7767">
                  <c:v>1.5533999999999999</c:v>
                </c:pt>
                <c:pt idx="7768">
                  <c:v>1.5536000000000001</c:v>
                </c:pt>
                <c:pt idx="7769">
                  <c:v>1.5538000000000001</c:v>
                </c:pt>
                <c:pt idx="7770">
                  <c:v>1.554</c:v>
                </c:pt>
                <c:pt idx="7771">
                  <c:v>1.5542</c:v>
                </c:pt>
                <c:pt idx="7772">
                  <c:v>1.5544</c:v>
                </c:pt>
                <c:pt idx="7773">
                  <c:v>1.5546</c:v>
                </c:pt>
                <c:pt idx="7774">
                  <c:v>1.5548</c:v>
                </c:pt>
                <c:pt idx="7775">
                  <c:v>1.5549999999999999</c:v>
                </c:pt>
                <c:pt idx="7776">
                  <c:v>1.5551999999999999</c:v>
                </c:pt>
                <c:pt idx="7777">
                  <c:v>1.5553999999999999</c:v>
                </c:pt>
                <c:pt idx="7778">
                  <c:v>1.5556000000000001</c:v>
                </c:pt>
                <c:pt idx="7779">
                  <c:v>1.5558000000000001</c:v>
                </c:pt>
                <c:pt idx="7780">
                  <c:v>1.556</c:v>
                </c:pt>
                <c:pt idx="7781">
                  <c:v>1.5562</c:v>
                </c:pt>
                <c:pt idx="7782">
                  <c:v>1.5564</c:v>
                </c:pt>
                <c:pt idx="7783">
                  <c:v>1.5566</c:v>
                </c:pt>
                <c:pt idx="7784">
                  <c:v>1.5568</c:v>
                </c:pt>
                <c:pt idx="7785">
                  <c:v>1.5569999999999999</c:v>
                </c:pt>
                <c:pt idx="7786">
                  <c:v>1.5571999999999999</c:v>
                </c:pt>
                <c:pt idx="7787">
                  <c:v>1.5573999999999999</c:v>
                </c:pt>
                <c:pt idx="7788">
                  <c:v>1.5576000000000001</c:v>
                </c:pt>
                <c:pt idx="7789">
                  <c:v>1.5578000000000001</c:v>
                </c:pt>
                <c:pt idx="7790">
                  <c:v>1.5580000000000001</c:v>
                </c:pt>
                <c:pt idx="7791">
                  <c:v>1.5582</c:v>
                </c:pt>
                <c:pt idx="7792">
                  <c:v>1.5584</c:v>
                </c:pt>
                <c:pt idx="7793">
                  <c:v>1.5586</c:v>
                </c:pt>
                <c:pt idx="7794">
                  <c:v>1.5588</c:v>
                </c:pt>
                <c:pt idx="7795">
                  <c:v>1.5589999999999999</c:v>
                </c:pt>
                <c:pt idx="7796">
                  <c:v>1.5591999999999999</c:v>
                </c:pt>
                <c:pt idx="7797">
                  <c:v>1.5593999999999999</c:v>
                </c:pt>
                <c:pt idx="7798">
                  <c:v>1.5596000000000001</c:v>
                </c:pt>
                <c:pt idx="7799">
                  <c:v>1.5598000000000001</c:v>
                </c:pt>
                <c:pt idx="7800">
                  <c:v>1.56</c:v>
                </c:pt>
                <c:pt idx="7801">
                  <c:v>1.5602</c:v>
                </c:pt>
                <c:pt idx="7802">
                  <c:v>1.5604</c:v>
                </c:pt>
                <c:pt idx="7803">
                  <c:v>1.5606</c:v>
                </c:pt>
                <c:pt idx="7804">
                  <c:v>1.5608</c:v>
                </c:pt>
                <c:pt idx="7805">
                  <c:v>1.5609999999999999</c:v>
                </c:pt>
                <c:pt idx="7806">
                  <c:v>1.5611999999999999</c:v>
                </c:pt>
                <c:pt idx="7807">
                  <c:v>1.5613999999999999</c:v>
                </c:pt>
                <c:pt idx="7808">
                  <c:v>1.5616000000000001</c:v>
                </c:pt>
                <c:pt idx="7809">
                  <c:v>1.5618000000000001</c:v>
                </c:pt>
                <c:pt idx="7810">
                  <c:v>1.5620000000000001</c:v>
                </c:pt>
                <c:pt idx="7811">
                  <c:v>1.5622</c:v>
                </c:pt>
                <c:pt idx="7812">
                  <c:v>1.5624</c:v>
                </c:pt>
                <c:pt idx="7813">
                  <c:v>1.5626</c:v>
                </c:pt>
                <c:pt idx="7814">
                  <c:v>1.5628</c:v>
                </c:pt>
                <c:pt idx="7815">
                  <c:v>1.5629999999999999</c:v>
                </c:pt>
                <c:pt idx="7816">
                  <c:v>1.5631999999999999</c:v>
                </c:pt>
                <c:pt idx="7817">
                  <c:v>1.5633999999999999</c:v>
                </c:pt>
                <c:pt idx="7818">
                  <c:v>1.5636000000000001</c:v>
                </c:pt>
                <c:pt idx="7819">
                  <c:v>1.5638000000000001</c:v>
                </c:pt>
                <c:pt idx="7820">
                  <c:v>1.5640000000000001</c:v>
                </c:pt>
                <c:pt idx="7821">
                  <c:v>1.5642</c:v>
                </c:pt>
                <c:pt idx="7822">
                  <c:v>1.5644</c:v>
                </c:pt>
                <c:pt idx="7823">
                  <c:v>1.5646</c:v>
                </c:pt>
                <c:pt idx="7824">
                  <c:v>1.5648</c:v>
                </c:pt>
                <c:pt idx="7825">
                  <c:v>1.5649999999999999</c:v>
                </c:pt>
                <c:pt idx="7826">
                  <c:v>1.5651999999999999</c:v>
                </c:pt>
                <c:pt idx="7827">
                  <c:v>1.5653999999999999</c:v>
                </c:pt>
                <c:pt idx="7828">
                  <c:v>1.5656000000000001</c:v>
                </c:pt>
                <c:pt idx="7829">
                  <c:v>1.5658000000000001</c:v>
                </c:pt>
                <c:pt idx="7830">
                  <c:v>1.5660000000000001</c:v>
                </c:pt>
                <c:pt idx="7831">
                  <c:v>1.5662</c:v>
                </c:pt>
                <c:pt idx="7832">
                  <c:v>1.5664</c:v>
                </c:pt>
                <c:pt idx="7833">
                  <c:v>1.5666</c:v>
                </c:pt>
                <c:pt idx="7834">
                  <c:v>1.5668</c:v>
                </c:pt>
                <c:pt idx="7835">
                  <c:v>1.5669999999999999</c:v>
                </c:pt>
                <c:pt idx="7836">
                  <c:v>1.5671999999999999</c:v>
                </c:pt>
                <c:pt idx="7837">
                  <c:v>1.5673999999999999</c:v>
                </c:pt>
                <c:pt idx="7838">
                  <c:v>1.5676000000000001</c:v>
                </c:pt>
                <c:pt idx="7839">
                  <c:v>1.5678000000000001</c:v>
                </c:pt>
                <c:pt idx="7840">
                  <c:v>1.5680000000000001</c:v>
                </c:pt>
                <c:pt idx="7841">
                  <c:v>1.5682</c:v>
                </c:pt>
                <c:pt idx="7842">
                  <c:v>1.5684</c:v>
                </c:pt>
                <c:pt idx="7843">
                  <c:v>1.5686</c:v>
                </c:pt>
                <c:pt idx="7844">
                  <c:v>1.5688</c:v>
                </c:pt>
                <c:pt idx="7845">
                  <c:v>1.569</c:v>
                </c:pt>
                <c:pt idx="7846">
                  <c:v>1.5691999999999999</c:v>
                </c:pt>
                <c:pt idx="7847">
                  <c:v>1.5693999999999999</c:v>
                </c:pt>
                <c:pt idx="7848">
                  <c:v>1.5696000000000001</c:v>
                </c:pt>
                <c:pt idx="7849">
                  <c:v>1.5698000000000001</c:v>
                </c:pt>
                <c:pt idx="7850">
                  <c:v>1.57</c:v>
                </c:pt>
                <c:pt idx="7851">
                  <c:v>1.5702</c:v>
                </c:pt>
                <c:pt idx="7852">
                  <c:v>1.5704</c:v>
                </c:pt>
                <c:pt idx="7853">
                  <c:v>1.5706</c:v>
                </c:pt>
                <c:pt idx="7854">
                  <c:v>1.5708</c:v>
                </c:pt>
                <c:pt idx="7855">
                  <c:v>1.571</c:v>
                </c:pt>
                <c:pt idx="7856">
                  <c:v>1.5711999999999999</c:v>
                </c:pt>
                <c:pt idx="7857">
                  <c:v>1.5713999999999999</c:v>
                </c:pt>
                <c:pt idx="7858">
                  <c:v>1.5716000000000001</c:v>
                </c:pt>
                <c:pt idx="7859">
                  <c:v>1.5718000000000001</c:v>
                </c:pt>
                <c:pt idx="7860">
                  <c:v>1.5720000000000001</c:v>
                </c:pt>
                <c:pt idx="7861">
                  <c:v>1.5722</c:v>
                </c:pt>
                <c:pt idx="7862">
                  <c:v>1.5724</c:v>
                </c:pt>
                <c:pt idx="7863">
                  <c:v>1.5726</c:v>
                </c:pt>
                <c:pt idx="7864">
                  <c:v>1.5728</c:v>
                </c:pt>
                <c:pt idx="7865">
                  <c:v>1.573</c:v>
                </c:pt>
                <c:pt idx="7866">
                  <c:v>1.5731999999999999</c:v>
                </c:pt>
                <c:pt idx="7867">
                  <c:v>1.5733999999999999</c:v>
                </c:pt>
                <c:pt idx="7868">
                  <c:v>1.5736000000000001</c:v>
                </c:pt>
                <c:pt idx="7869">
                  <c:v>1.5738000000000001</c:v>
                </c:pt>
                <c:pt idx="7870">
                  <c:v>1.5740000000000001</c:v>
                </c:pt>
                <c:pt idx="7871">
                  <c:v>1.5742</c:v>
                </c:pt>
                <c:pt idx="7872">
                  <c:v>1.5744</c:v>
                </c:pt>
                <c:pt idx="7873">
                  <c:v>1.5746</c:v>
                </c:pt>
                <c:pt idx="7874">
                  <c:v>1.5748</c:v>
                </c:pt>
                <c:pt idx="7875">
                  <c:v>1.575</c:v>
                </c:pt>
                <c:pt idx="7876">
                  <c:v>1.5751999999999999</c:v>
                </c:pt>
                <c:pt idx="7877">
                  <c:v>1.5753999999999999</c:v>
                </c:pt>
                <c:pt idx="7878">
                  <c:v>1.5755999999999999</c:v>
                </c:pt>
                <c:pt idx="7879">
                  <c:v>1.5758000000000001</c:v>
                </c:pt>
                <c:pt idx="7880">
                  <c:v>1.5760000000000001</c:v>
                </c:pt>
                <c:pt idx="7881">
                  <c:v>1.5762</c:v>
                </c:pt>
                <c:pt idx="7882">
                  <c:v>1.5764</c:v>
                </c:pt>
                <c:pt idx="7883">
                  <c:v>1.5766</c:v>
                </c:pt>
                <c:pt idx="7884">
                  <c:v>1.5768</c:v>
                </c:pt>
                <c:pt idx="7885">
                  <c:v>1.577</c:v>
                </c:pt>
                <c:pt idx="7886">
                  <c:v>1.5771999999999999</c:v>
                </c:pt>
                <c:pt idx="7887">
                  <c:v>1.5773999999999999</c:v>
                </c:pt>
                <c:pt idx="7888">
                  <c:v>1.5775999999999999</c:v>
                </c:pt>
                <c:pt idx="7889">
                  <c:v>1.5778000000000001</c:v>
                </c:pt>
                <c:pt idx="7890">
                  <c:v>1.5780000000000001</c:v>
                </c:pt>
                <c:pt idx="7891">
                  <c:v>1.5782</c:v>
                </c:pt>
                <c:pt idx="7892">
                  <c:v>1.5784</c:v>
                </c:pt>
                <c:pt idx="7893">
                  <c:v>1.5786</c:v>
                </c:pt>
                <c:pt idx="7894">
                  <c:v>1.5788</c:v>
                </c:pt>
                <c:pt idx="7895">
                  <c:v>1.579</c:v>
                </c:pt>
                <c:pt idx="7896">
                  <c:v>1.5791999999999999</c:v>
                </c:pt>
                <c:pt idx="7897">
                  <c:v>1.5793999999999999</c:v>
                </c:pt>
                <c:pt idx="7898">
                  <c:v>1.5795999999999999</c:v>
                </c:pt>
                <c:pt idx="7899">
                  <c:v>1.5798000000000001</c:v>
                </c:pt>
                <c:pt idx="7900">
                  <c:v>1.58</c:v>
                </c:pt>
                <c:pt idx="7901">
                  <c:v>1.5802</c:v>
                </c:pt>
                <c:pt idx="7902">
                  <c:v>1.5804</c:v>
                </c:pt>
                <c:pt idx="7903">
                  <c:v>1.5806</c:v>
                </c:pt>
                <c:pt idx="7904">
                  <c:v>1.5808</c:v>
                </c:pt>
                <c:pt idx="7905">
                  <c:v>1.581</c:v>
                </c:pt>
                <c:pt idx="7906">
                  <c:v>1.5811999999999999</c:v>
                </c:pt>
                <c:pt idx="7907">
                  <c:v>1.5813999999999999</c:v>
                </c:pt>
                <c:pt idx="7908">
                  <c:v>1.5815999999999999</c:v>
                </c:pt>
                <c:pt idx="7909">
                  <c:v>1.5818000000000001</c:v>
                </c:pt>
                <c:pt idx="7910">
                  <c:v>1.5820000000000001</c:v>
                </c:pt>
                <c:pt idx="7911">
                  <c:v>1.5822000000000001</c:v>
                </c:pt>
                <c:pt idx="7912">
                  <c:v>1.5824</c:v>
                </c:pt>
                <c:pt idx="7913">
                  <c:v>1.5826</c:v>
                </c:pt>
                <c:pt idx="7914">
                  <c:v>1.5828</c:v>
                </c:pt>
                <c:pt idx="7915">
                  <c:v>1.583</c:v>
                </c:pt>
                <c:pt idx="7916">
                  <c:v>1.5831999999999999</c:v>
                </c:pt>
                <c:pt idx="7917">
                  <c:v>1.5833999999999999</c:v>
                </c:pt>
                <c:pt idx="7918">
                  <c:v>1.5835999999999999</c:v>
                </c:pt>
                <c:pt idx="7919">
                  <c:v>1.5838000000000001</c:v>
                </c:pt>
                <c:pt idx="7920">
                  <c:v>1.5840000000000001</c:v>
                </c:pt>
                <c:pt idx="7921">
                  <c:v>1.5842000000000001</c:v>
                </c:pt>
                <c:pt idx="7922">
                  <c:v>1.5844</c:v>
                </c:pt>
                <c:pt idx="7923">
                  <c:v>1.5846</c:v>
                </c:pt>
                <c:pt idx="7924">
                  <c:v>1.5848</c:v>
                </c:pt>
                <c:pt idx="7925">
                  <c:v>1.585</c:v>
                </c:pt>
                <c:pt idx="7926">
                  <c:v>1.5851999999999999</c:v>
                </c:pt>
                <c:pt idx="7927">
                  <c:v>1.5853999999999999</c:v>
                </c:pt>
                <c:pt idx="7928">
                  <c:v>1.5855999999999999</c:v>
                </c:pt>
                <c:pt idx="7929">
                  <c:v>1.5858000000000001</c:v>
                </c:pt>
                <c:pt idx="7930">
                  <c:v>1.5860000000000001</c:v>
                </c:pt>
                <c:pt idx="7931">
                  <c:v>1.5862000000000001</c:v>
                </c:pt>
                <c:pt idx="7932">
                  <c:v>1.5864</c:v>
                </c:pt>
                <c:pt idx="7933">
                  <c:v>1.5866</c:v>
                </c:pt>
                <c:pt idx="7934">
                  <c:v>1.5868</c:v>
                </c:pt>
                <c:pt idx="7935">
                  <c:v>1.587</c:v>
                </c:pt>
                <c:pt idx="7936">
                  <c:v>1.5871999999999999</c:v>
                </c:pt>
                <c:pt idx="7937">
                  <c:v>1.5873999999999999</c:v>
                </c:pt>
                <c:pt idx="7938">
                  <c:v>1.5875999999999999</c:v>
                </c:pt>
                <c:pt idx="7939">
                  <c:v>1.5878000000000001</c:v>
                </c:pt>
                <c:pt idx="7940">
                  <c:v>1.5880000000000001</c:v>
                </c:pt>
                <c:pt idx="7941">
                  <c:v>1.5882000000000001</c:v>
                </c:pt>
                <c:pt idx="7942">
                  <c:v>1.5884</c:v>
                </c:pt>
                <c:pt idx="7943">
                  <c:v>1.5886</c:v>
                </c:pt>
                <c:pt idx="7944">
                  <c:v>1.5888</c:v>
                </c:pt>
                <c:pt idx="7945">
                  <c:v>1.589</c:v>
                </c:pt>
                <c:pt idx="7946">
                  <c:v>1.5891999999999999</c:v>
                </c:pt>
                <c:pt idx="7947">
                  <c:v>1.5893999999999999</c:v>
                </c:pt>
                <c:pt idx="7948">
                  <c:v>1.5895999999999999</c:v>
                </c:pt>
                <c:pt idx="7949">
                  <c:v>1.5898000000000001</c:v>
                </c:pt>
                <c:pt idx="7950">
                  <c:v>1.59</c:v>
                </c:pt>
                <c:pt idx="7951">
                  <c:v>1.5902000000000001</c:v>
                </c:pt>
                <c:pt idx="7952">
                  <c:v>1.5904</c:v>
                </c:pt>
                <c:pt idx="7953">
                  <c:v>1.5906</c:v>
                </c:pt>
                <c:pt idx="7954">
                  <c:v>1.5908</c:v>
                </c:pt>
                <c:pt idx="7955">
                  <c:v>1.591</c:v>
                </c:pt>
                <c:pt idx="7956">
                  <c:v>1.5911999999999999</c:v>
                </c:pt>
                <c:pt idx="7957">
                  <c:v>1.5913999999999999</c:v>
                </c:pt>
                <c:pt idx="7958">
                  <c:v>1.5915999999999999</c:v>
                </c:pt>
                <c:pt idx="7959">
                  <c:v>1.5918000000000001</c:v>
                </c:pt>
                <c:pt idx="7960">
                  <c:v>1.5920000000000001</c:v>
                </c:pt>
                <c:pt idx="7961">
                  <c:v>1.5922000000000001</c:v>
                </c:pt>
                <c:pt idx="7962">
                  <c:v>1.5924</c:v>
                </c:pt>
                <c:pt idx="7963">
                  <c:v>1.5926</c:v>
                </c:pt>
                <c:pt idx="7964">
                  <c:v>1.5928</c:v>
                </c:pt>
                <c:pt idx="7965">
                  <c:v>1.593</c:v>
                </c:pt>
                <c:pt idx="7966">
                  <c:v>1.5931999999999999</c:v>
                </c:pt>
                <c:pt idx="7967">
                  <c:v>1.5933999999999999</c:v>
                </c:pt>
                <c:pt idx="7968">
                  <c:v>1.5935999999999999</c:v>
                </c:pt>
                <c:pt idx="7969">
                  <c:v>1.5938000000000001</c:v>
                </c:pt>
                <c:pt idx="7970">
                  <c:v>1.5940000000000001</c:v>
                </c:pt>
                <c:pt idx="7971">
                  <c:v>1.5942000000000001</c:v>
                </c:pt>
                <c:pt idx="7972">
                  <c:v>1.5944</c:v>
                </c:pt>
                <c:pt idx="7973">
                  <c:v>1.5946</c:v>
                </c:pt>
                <c:pt idx="7974">
                  <c:v>1.5948</c:v>
                </c:pt>
                <c:pt idx="7975">
                  <c:v>1.595</c:v>
                </c:pt>
                <c:pt idx="7976">
                  <c:v>1.5952</c:v>
                </c:pt>
                <c:pt idx="7977">
                  <c:v>1.5953999999999999</c:v>
                </c:pt>
                <c:pt idx="7978">
                  <c:v>1.5955999999999999</c:v>
                </c:pt>
                <c:pt idx="7979">
                  <c:v>1.5958000000000001</c:v>
                </c:pt>
                <c:pt idx="7980">
                  <c:v>1.5960000000000001</c:v>
                </c:pt>
                <c:pt idx="7981">
                  <c:v>1.5962000000000001</c:v>
                </c:pt>
                <c:pt idx="7982">
                  <c:v>1.5964</c:v>
                </c:pt>
                <c:pt idx="7983">
                  <c:v>1.5966</c:v>
                </c:pt>
                <c:pt idx="7984">
                  <c:v>1.5968</c:v>
                </c:pt>
                <c:pt idx="7985">
                  <c:v>1.597</c:v>
                </c:pt>
                <c:pt idx="7986">
                  <c:v>1.5972</c:v>
                </c:pt>
                <c:pt idx="7987">
                  <c:v>1.5973999999999999</c:v>
                </c:pt>
                <c:pt idx="7988">
                  <c:v>1.5975999999999999</c:v>
                </c:pt>
                <c:pt idx="7989">
                  <c:v>1.5978000000000001</c:v>
                </c:pt>
                <c:pt idx="7990">
                  <c:v>1.5980000000000001</c:v>
                </c:pt>
                <c:pt idx="7991">
                  <c:v>1.5982000000000001</c:v>
                </c:pt>
                <c:pt idx="7992">
                  <c:v>1.5984</c:v>
                </c:pt>
                <c:pt idx="7993">
                  <c:v>1.5986</c:v>
                </c:pt>
                <c:pt idx="7994">
                  <c:v>1.5988</c:v>
                </c:pt>
                <c:pt idx="7995">
                  <c:v>1.599</c:v>
                </c:pt>
                <c:pt idx="7996">
                  <c:v>1.5992</c:v>
                </c:pt>
                <c:pt idx="7997">
                  <c:v>1.5993999999999999</c:v>
                </c:pt>
                <c:pt idx="7998">
                  <c:v>1.5995999999999999</c:v>
                </c:pt>
                <c:pt idx="7999">
                  <c:v>1.5998000000000001</c:v>
                </c:pt>
                <c:pt idx="8000">
                  <c:v>1.6</c:v>
                </c:pt>
                <c:pt idx="8001">
                  <c:v>1.6002000000000001</c:v>
                </c:pt>
                <c:pt idx="8002">
                  <c:v>1.6004</c:v>
                </c:pt>
                <c:pt idx="8003">
                  <c:v>1.6006</c:v>
                </c:pt>
                <c:pt idx="8004">
                  <c:v>1.6008</c:v>
                </c:pt>
                <c:pt idx="8005">
                  <c:v>1.601</c:v>
                </c:pt>
                <c:pt idx="8006">
                  <c:v>1.6012</c:v>
                </c:pt>
                <c:pt idx="8007">
                  <c:v>1.6013999999999999</c:v>
                </c:pt>
                <c:pt idx="8008">
                  <c:v>1.6015999999999999</c:v>
                </c:pt>
                <c:pt idx="8009">
                  <c:v>1.6017999999999999</c:v>
                </c:pt>
                <c:pt idx="8010">
                  <c:v>1.6020000000000001</c:v>
                </c:pt>
                <c:pt idx="8011">
                  <c:v>1.6022000000000001</c:v>
                </c:pt>
                <c:pt idx="8012">
                  <c:v>1.6024</c:v>
                </c:pt>
                <c:pt idx="8013">
                  <c:v>1.6026</c:v>
                </c:pt>
                <c:pt idx="8014">
                  <c:v>1.6028</c:v>
                </c:pt>
                <c:pt idx="8015">
                  <c:v>1.603</c:v>
                </c:pt>
                <c:pt idx="8016">
                  <c:v>1.6032</c:v>
                </c:pt>
                <c:pt idx="8017">
                  <c:v>1.6033999999999999</c:v>
                </c:pt>
                <c:pt idx="8018">
                  <c:v>1.6035999999999999</c:v>
                </c:pt>
                <c:pt idx="8019">
                  <c:v>1.6037999999999999</c:v>
                </c:pt>
                <c:pt idx="8020">
                  <c:v>1.6040000000000001</c:v>
                </c:pt>
                <c:pt idx="8021">
                  <c:v>1.6042000000000001</c:v>
                </c:pt>
                <c:pt idx="8022">
                  <c:v>1.6044</c:v>
                </c:pt>
                <c:pt idx="8023">
                  <c:v>1.6046</c:v>
                </c:pt>
                <c:pt idx="8024">
                  <c:v>1.6048</c:v>
                </c:pt>
                <c:pt idx="8025">
                  <c:v>1.605</c:v>
                </c:pt>
                <c:pt idx="8026">
                  <c:v>1.6052</c:v>
                </c:pt>
                <c:pt idx="8027">
                  <c:v>1.6053999999999999</c:v>
                </c:pt>
                <c:pt idx="8028">
                  <c:v>1.6055999999999999</c:v>
                </c:pt>
                <c:pt idx="8029">
                  <c:v>1.6057999999999999</c:v>
                </c:pt>
                <c:pt idx="8030">
                  <c:v>1.6060000000000001</c:v>
                </c:pt>
                <c:pt idx="8031">
                  <c:v>1.6062000000000001</c:v>
                </c:pt>
                <c:pt idx="8032">
                  <c:v>1.6064000000000001</c:v>
                </c:pt>
                <c:pt idx="8033">
                  <c:v>1.6066</c:v>
                </c:pt>
                <c:pt idx="8034">
                  <c:v>1.6068</c:v>
                </c:pt>
                <c:pt idx="8035">
                  <c:v>1.607</c:v>
                </c:pt>
                <c:pt idx="8036">
                  <c:v>1.6072</c:v>
                </c:pt>
                <c:pt idx="8037">
                  <c:v>1.6073999999999999</c:v>
                </c:pt>
                <c:pt idx="8038">
                  <c:v>1.6075999999999999</c:v>
                </c:pt>
                <c:pt idx="8039">
                  <c:v>1.6077999999999999</c:v>
                </c:pt>
                <c:pt idx="8040">
                  <c:v>1.6080000000000001</c:v>
                </c:pt>
                <c:pt idx="8041">
                  <c:v>1.6082000000000001</c:v>
                </c:pt>
                <c:pt idx="8042">
                  <c:v>1.6084000000000001</c:v>
                </c:pt>
                <c:pt idx="8043">
                  <c:v>1.6086</c:v>
                </c:pt>
                <c:pt idx="8044">
                  <c:v>1.6088</c:v>
                </c:pt>
                <c:pt idx="8045">
                  <c:v>1.609</c:v>
                </c:pt>
                <c:pt idx="8046">
                  <c:v>1.6092</c:v>
                </c:pt>
                <c:pt idx="8047">
                  <c:v>1.6093999999999999</c:v>
                </c:pt>
                <c:pt idx="8048">
                  <c:v>1.6095999999999999</c:v>
                </c:pt>
                <c:pt idx="8049">
                  <c:v>1.6097999999999999</c:v>
                </c:pt>
                <c:pt idx="8050">
                  <c:v>1.61</c:v>
                </c:pt>
                <c:pt idx="8051">
                  <c:v>1.6102000000000001</c:v>
                </c:pt>
                <c:pt idx="8052">
                  <c:v>1.6104000000000001</c:v>
                </c:pt>
                <c:pt idx="8053">
                  <c:v>1.6106</c:v>
                </c:pt>
                <c:pt idx="8054">
                  <c:v>1.6108</c:v>
                </c:pt>
                <c:pt idx="8055">
                  <c:v>1.611</c:v>
                </c:pt>
                <c:pt idx="8056">
                  <c:v>1.6112</c:v>
                </c:pt>
                <c:pt idx="8057">
                  <c:v>1.6113999999999999</c:v>
                </c:pt>
                <c:pt idx="8058">
                  <c:v>1.6115999999999999</c:v>
                </c:pt>
                <c:pt idx="8059">
                  <c:v>1.6117999999999999</c:v>
                </c:pt>
                <c:pt idx="8060">
                  <c:v>1.6120000000000001</c:v>
                </c:pt>
                <c:pt idx="8061">
                  <c:v>1.6122000000000001</c:v>
                </c:pt>
                <c:pt idx="8062">
                  <c:v>1.6124000000000001</c:v>
                </c:pt>
                <c:pt idx="8063">
                  <c:v>1.6126</c:v>
                </c:pt>
                <c:pt idx="8064">
                  <c:v>1.6128</c:v>
                </c:pt>
                <c:pt idx="8065">
                  <c:v>1.613</c:v>
                </c:pt>
                <c:pt idx="8066">
                  <c:v>1.6132</c:v>
                </c:pt>
                <c:pt idx="8067">
                  <c:v>1.6133999999999999</c:v>
                </c:pt>
                <c:pt idx="8068">
                  <c:v>1.6135999999999999</c:v>
                </c:pt>
                <c:pt idx="8069">
                  <c:v>1.6137999999999999</c:v>
                </c:pt>
                <c:pt idx="8070">
                  <c:v>1.6140000000000001</c:v>
                </c:pt>
                <c:pt idx="8071">
                  <c:v>1.6142000000000001</c:v>
                </c:pt>
                <c:pt idx="8072">
                  <c:v>1.6144000000000001</c:v>
                </c:pt>
                <c:pt idx="8073">
                  <c:v>1.6146</c:v>
                </c:pt>
                <c:pt idx="8074">
                  <c:v>1.6148</c:v>
                </c:pt>
                <c:pt idx="8075">
                  <c:v>1.615</c:v>
                </c:pt>
                <c:pt idx="8076">
                  <c:v>1.6152</c:v>
                </c:pt>
                <c:pt idx="8077">
                  <c:v>1.6153999999999999</c:v>
                </c:pt>
                <c:pt idx="8078">
                  <c:v>1.6155999999999999</c:v>
                </c:pt>
                <c:pt idx="8079">
                  <c:v>1.6157999999999999</c:v>
                </c:pt>
                <c:pt idx="8080">
                  <c:v>1.6160000000000001</c:v>
                </c:pt>
                <c:pt idx="8081">
                  <c:v>1.6162000000000001</c:v>
                </c:pt>
                <c:pt idx="8082">
                  <c:v>1.6164000000000001</c:v>
                </c:pt>
                <c:pt idx="8083">
                  <c:v>1.6166</c:v>
                </c:pt>
                <c:pt idx="8084">
                  <c:v>1.6168</c:v>
                </c:pt>
                <c:pt idx="8085">
                  <c:v>1.617</c:v>
                </c:pt>
                <c:pt idx="8086">
                  <c:v>1.6172</c:v>
                </c:pt>
                <c:pt idx="8087">
                  <c:v>1.6173999999999999</c:v>
                </c:pt>
                <c:pt idx="8088">
                  <c:v>1.6175999999999999</c:v>
                </c:pt>
                <c:pt idx="8089">
                  <c:v>1.6177999999999999</c:v>
                </c:pt>
                <c:pt idx="8090">
                  <c:v>1.6180000000000001</c:v>
                </c:pt>
                <c:pt idx="8091">
                  <c:v>1.6182000000000001</c:v>
                </c:pt>
                <c:pt idx="8092">
                  <c:v>1.6184000000000001</c:v>
                </c:pt>
                <c:pt idx="8093">
                  <c:v>1.6186</c:v>
                </c:pt>
                <c:pt idx="8094">
                  <c:v>1.6188</c:v>
                </c:pt>
                <c:pt idx="8095">
                  <c:v>1.619</c:v>
                </c:pt>
                <c:pt idx="8096">
                  <c:v>1.6192</c:v>
                </c:pt>
                <c:pt idx="8097">
                  <c:v>1.6194</c:v>
                </c:pt>
                <c:pt idx="8098">
                  <c:v>1.6195999999999999</c:v>
                </c:pt>
                <c:pt idx="8099">
                  <c:v>1.6197999999999999</c:v>
                </c:pt>
                <c:pt idx="8100">
                  <c:v>1.62</c:v>
                </c:pt>
                <c:pt idx="8101">
                  <c:v>1.6202000000000001</c:v>
                </c:pt>
                <c:pt idx="8102">
                  <c:v>1.6204000000000001</c:v>
                </c:pt>
                <c:pt idx="8103">
                  <c:v>1.6206</c:v>
                </c:pt>
                <c:pt idx="8104">
                  <c:v>1.6208</c:v>
                </c:pt>
                <c:pt idx="8105">
                  <c:v>1.621</c:v>
                </c:pt>
                <c:pt idx="8106">
                  <c:v>1.6212</c:v>
                </c:pt>
                <c:pt idx="8107">
                  <c:v>1.6214</c:v>
                </c:pt>
                <c:pt idx="8108">
                  <c:v>1.6215999999999999</c:v>
                </c:pt>
                <c:pt idx="8109">
                  <c:v>1.6217999999999999</c:v>
                </c:pt>
                <c:pt idx="8110">
                  <c:v>1.6220000000000001</c:v>
                </c:pt>
                <c:pt idx="8111">
                  <c:v>1.6222000000000001</c:v>
                </c:pt>
                <c:pt idx="8112">
                  <c:v>1.6224000000000001</c:v>
                </c:pt>
                <c:pt idx="8113">
                  <c:v>1.6226</c:v>
                </c:pt>
                <c:pt idx="8114">
                  <c:v>1.6228</c:v>
                </c:pt>
                <c:pt idx="8115">
                  <c:v>1.623</c:v>
                </c:pt>
                <c:pt idx="8116">
                  <c:v>1.6232</c:v>
                </c:pt>
                <c:pt idx="8117">
                  <c:v>1.6234</c:v>
                </c:pt>
                <c:pt idx="8118">
                  <c:v>1.6235999999999999</c:v>
                </c:pt>
                <c:pt idx="8119">
                  <c:v>1.6237999999999999</c:v>
                </c:pt>
                <c:pt idx="8120">
                  <c:v>1.6240000000000001</c:v>
                </c:pt>
                <c:pt idx="8121">
                  <c:v>1.6242000000000001</c:v>
                </c:pt>
                <c:pt idx="8122">
                  <c:v>1.6244000000000001</c:v>
                </c:pt>
                <c:pt idx="8123">
                  <c:v>1.6246</c:v>
                </c:pt>
                <c:pt idx="8124">
                  <c:v>1.6248</c:v>
                </c:pt>
                <c:pt idx="8125">
                  <c:v>1.625</c:v>
                </c:pt>
                <c:pt idx="8126">
                  <c:v>1.6252</c:v>
                </c:pt>
                <c:pt idx="8127">
                  <c:v>1.6254</c:v>
                </c:pt>
                <c:pt idx="8128">
                  <c:v>1.6255999999999999</c:v>
                </c:pt>
                <c:pt idx="8129">
                  <c:v>1.6257999999999999</c:v>
                </c:pt>
                <c:pt idx="8130">
                  <c:v>1.6259999999999999</c:v>
                </c:pt>
                <c:pt idx="8131">
                  <c:v>1.6262000000000001</c:v>
                </c:pt>
                <c:pt idx="8132">
                  <c:v>1.6264000000000001</c:v>
                </c:pt>
                <c:pt idx="8133">
                  <c:v>1.6266</c:v>
                </c:pt>
                <c:pt idx="8134">
                  <c:v>1.6268</c:v>
                </c:pt>
                <c:pt idx="8135">
                  <c:v>1.627</c:v>
                </c:pt>
                <c:pt idx="8136">
                  <c:v>1.6272</c:v>
                </c:pt>
                <c:pt idx="8137">
                  <c:v>1.6274</c:v>
                </c:pt>
                <c:pt idx="8138">
                  <c:v>1.6275999999999999</c:v>
                </c:pt>
                <c:pt idx="8139">
                  <c:v>1.6277999999999999</c:v>
                </c:pt>
                <c:pt idx="8140">
                  <c:v>1.6279999999999999</c:v>
                </c:pt>
                <c:pt idx="8141">
                  <c:v>1.6282000000000001</c:v>
                </c:pt>
                <c:pt idx="8142">
                  <c:v>1.6284000000000001</c:v>
                </c:pt>
                <c:pt idx="8143">
                  <c:v>1.6286</c:v>
                </c:pt>
                <c:pt idx="8144">
                  <c:v>1.6288</c:v>
                </c:pt>
                <c:pt idx="8145">
                  <c:v>1.629</c:v>
                </c:pt>
                <c:pt idx="8146">
                  <c:v>1.6292</c:v>
                </c:pt>
                <c:pt idx="8147">
                  <c:v>1.6294</c:v>
                </c:pt>
                <c:pt idx="8148">
                  <c:v>1.6295999999999999</c:v>
                </c:pt>
                <c:pt idx="8149">
                  <c:v>1.6297999999999999</c:v>
                </c:pt>
                <c:pt idx="8150">
                  <c:v>1.63</c:v>
                </c:pt>
                <c:pt idx="8151">
                  <c:v>1.6302000000000001</c:v>
                </c:pt>
                <c:pt idx="8152">
                  <c:v>1.6304000000000001</c:v>
                </c:pt>
                <c:pt idx="8153">
                  <c:v>1.6306</c:v>
                </c:pt>
                <c:pt idx="8154">
                  <c:v>1.6308</c:v>
                </c:pt>
                <c:pt idx="8155">
                  <c:v>1.631</c:v>
                </c:pt>
                <c:pt idx="8156">
                  <c:v>1.6312</c:v>
                </c:pt>
                <c:pt idx="8157">
                  <c:v>1.6314</c:v>
                </c:pt>
                <c:pt idx="8158">
                  <c:v>1.6315999999999999</c:v>
                </c:pt>
                <c:pt idx="8159">
                  <c:v>1.6317999999999999</c:v>
                </c:pt>
                <c:pt idx="8160">
                  <c:v>1.6319999999999999</c:v>
                </c:pt>
                <c:pt idx="8161">
                  <c:v>1.6322000000000001</c:v>
                </c:pt>
                <c:pt idx="8162">
                  <c:v>1.6324000000000001</c:v>
                </c:pt>
                <c:pt idx="8163">
                  <c:v>1.6326000000000001</c:v>
                </c:pt>
                <c:pt idx="8164">
                  <c:v>1.6328</c:v>
                </c:pt>
                <c:pt idx="8165">
                  <c:v>1.633</c:v>
                </c:pt>
                <c:pt idx="8166">
                  <c:v>1.6332</c:v>
                </c:pt>
                <c:pt idx="8167">
                  <c:v>1.6334</c:v>
                </c:pt>
                <c:pt idx="8168">
                  <c:v>1.6335999999999999</c:v>
                </c:pt>
                <c:pt idx="8169">
                  <c:v>1.6337999999999999</c:v>
                </c:pt>
                <c:pt idx="8170">
                  <c:v>1.6339999999999999</c:v>
                </c:pt>
                <c:pt idx="8171">
                  <c:v>1.6342000000000001</c:v>
                </c:pt>
                <c:pt idx="8172">
                  <c:v>1.6344000000000001</c:v>
                </c:pt>
                <c:pt idx="8173">
                  <c:v>1.6346000000000001</c:v>
                </c:pt>
                <c:pt idx="8174">
                  <c:v>1.6348</c:v>
                </c:pt>
                <c:pt idx="8175">
                  <c:v>1.635</c:v>
                </c:pt>
                <c:pt idx="8176">
                  <c:v>1.6352</c:v>
                </c:pt>
                <c:pt idx="8177">
                  <c:v>1.6354</c:v>
                </c:pt>
                <c:pt idx="8178">
                  <c:v>1.6355999999999999</c:v>
                </c:pt>
                <c:pt idx="8179">
                  <c:v>1.6357999999999999</c:v>
                </c:pt>
                <c:pt idx="8180">
                  <c:v>1.6359999999999999</c:v>
                </c:pt>
                <c:pt idx="8181">
                  <c:v>1.6362000000000001</c:v>
                </c:pt>
                <c:pt idx="8182">
                  <c:v>1.6364000000000001</c:v>
                </c:pt>
                <c:pt idx="8183">
                  <c:v>1.6366000000000001</c:v>
                </c:pt>
                <c:pt idx="8184">
                  <c:v>1.6368</c:v>
                </c:pt>
                <c:pt idx="8185">
                  <c:v>1.637</c:v>
                </c:pt>
                <c:pt idx="8186">
                  <c:v>1.6372</c:v>
                </c:pt>
                <c:pt idx="8187">
                  <c:v>1.6374</c:v>
                </c:pt>
                <c:pt idx="8188">
                  <c:v>1.6375999999999999</c:v>
                </c:pt>
                <c:pt idx="8189">
                  <c:v>1.6377999999999999</c:v>
                </c:pt>
                <c:pt idx="8190">
                  <c:v>1.6379999999999999</c:v>
                </c:pt>
                <c:pt idx="8191">
                  <c:v>1.6382000000000001</c:v>
                </c:pt>
                <c:pt idx="8192">
                  <c:v>1.6384000000000001</c:v>
                </c:pt>
                <c:pt idx="8193">
                  <c:v>1.6386000000000001</c:v>
                </c:pt>
                <c:pt idx="8194">
                  <c:v>1.6388</c:v>
                </c:pt>
                <c:pt idx="8195">
                  <c:v>1.639</c:v>
                </c:pt>
                <c:pt idx="8196">
                  <c:v>1.6392</c:v>
                </c:pt>
                <c:pt idx="8197">
                  <c:v>1.6394</c:v>
                </c:pt>
                <c:pt idx="8198">
                  <c:v>1.6395999999999999</c:v>
                </c:pt>
                <c:pt idx="8199">
                  <c:v>1.6397999999999999</c:v>
                </c:pt>
                <c:pt idx="8200">
                  <c:v>1.64</c:v>
                </c:pt>
                <c:pt idx="8201">
                  <c:v>1.6402000000000001</c:v>
                </c:pt>
                <c:pt idx="8202">
                  <c:v>1.6404000000000001</c:v>
                </c:pt>
                <c:pt idx="8203">
                  <c:v>1.6406000000000001</c:v>
                </c:pt>
                <c:pt idx="8204">
                  <c:v>1.6408</c:v>
                </c:pt>
                <c:pt idx="8205">
                  <c:v>1.641</c:v>
                </c:pt>
                <c:pt idx="8206">
                  <c:v>1.6412</c:v>
                </c:pt>
                <c:pt idx="8207">
                  <c:v>1.6414</c:v>
                </c:pt>
                <c:pt idx="8208">
                  <c:v>1.6415999999999999</c:v>
                </c:pt>
                <c:pt idx="8209">
                  <c:v>1.6417999999999999</c:v>
                </c:pt>
                <c:pt idx="8210">
                  <c:v>1.6419999999999999</c:v>
                </c:pt>
                <c:pt idx="8211">
                  <c:v>1.6422000000000001</c:v>
                </c:pt>
                <c:pt idx="8212">
                  <c:v>1.6424000000000001</c:v>
                </c:pt>
                <c:pt idx="8213">
                  <c:v>1.6426000000000001</c:v>
                </c:pt>
                <c:pt idx="8214">
                  <c:v>1.6428</c:v>
                </c:pt>
                <c:pt idx="8215">
                  <c:v>1.643</c:v>
                </c:pt>
                <c:pt idx="8216">
                  <c:v>1.6432</c:v>
                </c:pt>
                <c:pt idx="8217">
                  <c:v>1.6434</c:v>
                </c:pt>
                <c:pt idx="8218">
                  <c:v>1.6435999999999999</c:v>
                </c:pt>
                <c:pt idx="8219">
                  <c:v>1.6437999999999999</c:v>
                </c:pt>
                <c:pt idx="8220">
                  <c:v>1.6439999999999999</c:v>
                </c:pt>
                <c:pt idx="8221">
                  <c:v>1.6442000000000001</c:v>
                </c:pt>
                <c:pt idx="8222">
                  <c:v>1.6444000000000001</c:v>
                </c:pt>
                <c:pt idx="8223">
                  <c:v>1.6446000000000001</c:v>
                </c:pt>
                <c:pt idx="8224">
                  <c:v>1.6448</c:v>
                </c:pt>
                <c:pt idx="8225">
                  <c:v>1.645</c:v>
                </c:pt>
                <c:pt idx="8226">
                  <c:v>1.6452</c:v>
                </c:pt>
                <c:pt idx="8227">
                  <c:v>1.6454</c:v>
                </c:pt>
                <c:pt idx="8228">
                  <c:v>1.6456</c:v>
                </c:pt>
                <c:pt idx="8229">
                  <c:v>1.6457999999999999</c:v>
                </c:pt>
                <c:pt idx="8230">
                  <c:v>1.6459999999999999</c:v>
                </c:pt>
                <c:pt idx="8231">
                  <c:v>1.6462000000000001</c:v>
                </c:pt>
                <c:pt idx="8232">
                  <c:v>1.6464000000000001</c:v>
                </c:pt>
                <c:pt idx="8233">
                  <c:v>1.6466000000000001</c:v>
                </c:pt>
                <c:pt idx="8234">
                  <c:v>1.6468</c:v>
                </c:pt>
                <c:pt idx="8235">
                  <c:v>1.647</c:v>
                </c:pt>
                <c:pt idx="8236">
                  <c:v>1.6472</c:v>
                </c:pt>
                <c:pt idx="8237">
                  <c:v>1.6474</c:v>
                </c:pt>
                <c:pt idx="8238">
                  <c:v>1.6476</c:v>
                </c:pt>
                <c:pt idx="8239">
                  <c:v>1.6477999999999999</c:v>
                </c:pt>
                <c:pt idx="8240">
                  <c:v>1.6479999999999999</c:v>
                </c:pt>
                <c:pt idx="8241">
                  <c:v>1.6482000000000001</c:v>
                </c:pt>
                <c:pt idx="8242">
                  <c:v>1.6484000000000001</c:v>
                </c:pt>
                <c:pt idx="8243">
                  <c:v>1.6486000000000001</c:v>
                </c:pt>
                <c:pt idx="8244">
                  <c:v>1.6488</c:v>
                </c:pt>
                <c:pt idx="8245">
                  <c:v>1.649</c:v>
                </c:pt>
                <c:pt idx="8246">
                  <c:v>1.6492</c:v>
                </c:pt>
                <c:pt idx="8247">
                  <c:v>1.6494</c:v>
                </c:pt>
                <c:pt idx="8248">
                  <c:v>1.6496</c:v>
                </c:pt>
                <c:pt idx="8249">
                  <c:v>1.6497999999999999</c:v>
                </c:pt>
                <c:pt idx="8250">
                  <c:v>1.65</c:v>
                </c:pt>
                <c:pt idx="8251">
                  <c:v>1.6501999999999999</c:v>
                </c:pt>
                <c:pt idx="8252">
                  <c:v>1.6504000000000001</c:v>
                </c:pt>
                <c:pt idx="8253">
                  <c:v>1.6506000000000001</c:v>
                </c:pt>
                <c:pt idx="8254">
                  <c:v>1.6508</c:v>
                </c:pt>
                <c:pt idx="8255">
                  <c:v>1.651</c:v>
                </c:pt>
                <c:pt idx="8256">
                  <c:v>1.6512</c:v>
                </c:pt>
                <c:pt idx="8257">
                  <c:v>1.6514</c:v>
                </c:pt>
                <c:pt idx="8258">
                  <c:v>1.6516</c:v>
                </c:pt>
                <c:pt idx="8259">
                  <c:v>1.6517999999999999</c:v>
                </c:pt>
                <c:pt idx="8260">
                  <c:v>1.6519999999999999</c:v>
                </c:pt>
                <c:pt idx="8261">
                  <c:v>1.6521999999999999</c:v>
                </c:pt>
                <c:pt idx="8262">
                  <c:v>1.6524000000000001</c:v>
                </c:pt>
                <c:pt idx="8263">
                  <c:v>1.6526000000000001</c:v>
                </c:pt>
                <c:pt idx="8264">
                  <c:v>1.6528</c:v>
                </c:pt>
                <c:pt idx="8265">
                  <c:v>1.653</c:v>
                </c:pt>
                <c:pt idx="8266">
                  <c:v>1.6532</c:v>
                </c:pt>
                <c:pt idx="8267">
                  <c:v>1.6534</c:v>
                </c:pt>
                <c:pt idx="8268">
                  <c:v>1.6536</c:v>
                </c:pt>
                <c:pt idx="8269">
                  <c:v>1.6537999999999999</c:v>
                </c:pt>
                <c:pt idx="8270">
                  <c:v>1.6539999999999999</c:v>
                </c:pt>
                <c:pt idx="8271">
                  <c:v>1.6541999999999999</c:v>
                </c:pt>
                <c:pt idx="8272">
                  <c:v>1.6544000000000001</c:v>
                </c:pt>
                <c:pt idx="8273">
                  <c:v>1.6546000000000001</c:v>
                </c:pt>
                <c:pt idx="8274">
                  <c:v>1.6548</c:v>
                </c:pt>
                <c:pt idx="8275">
                  <c:v>1.655</c:v>
                </c:pt>
                <c:pt idx="8276">
                  <c:v>1.6552</c:v>
                </c:pt>
                <c:pt idx="8277">
                  <c:v>1.6554</c:v>
                </c:pt>
                <c:pt idx="8278">
                  <c:v>1.6556</c:v>
                </c:pt>
                <c:pt idx="8279">
                  <c:v>1.6557999999999999</c:v>
                </c:pt>
                <c:pt idx="8280">
                  <c:v>1.6559999999999999</c:v>
                </c:pt>
                <c:pt idx="8281">
                  <c:v>1.6561999999999999</c:v>
                </c:pt>
                <c:pt idx="8282">
                  <c:v>1.6564000000000001</c:v>
                </c:pt>
                <c:pt idx="8283">
                  <c:v>1.6566000000000001</c:v>
                </c:pt>
                <c:pt idx="8284">
                  <c:v>1.6568000000000001</c:v>
                </c:pt>
                <c:pt idx="8285">
                  <c:v>1.657</c:v>
                </c:pt>
                <c:pt idx="8286">
                  <c:v>1.6572</c:v>
                </c:pt>
                <c:pt idx="8287">
                  <c:v>1.6574</c:v>
                </c:pt>
                <c:pt idx="8288">
                  <c:v>1.6576</c:v>
                </c:pt>
                <c:pt idx="8289">
                  <c:v>1.6577999999999999</c:v>
                </c:pt>
                <c:pt idx="8290">
                  <c:v>1.6579999999999999</c:v>
                </c:pt>
                <c:pt idx="8291">
                  <c:v>1.6581999999999999</c:v>
                </c:pt>
                <c:pt idx="8292">
                  <c:v>1.6584000000000001</c:v>
                </c:pt>
                <c:pt idx="8293">
                  <c:v>1.6586000000000001</c:v>
                </c:pt>
                <c:pt idx="8294">
                  <c:v>1.6588000000000001</c:v>
                </c:pt>
                <c:pt idx="8295">
                  <c:v>1.659</c:v>
                </c:pt>
                <c:pt idx="8296">
                  <c:v>1.6592</c:v>
                </c:pt>
                <c:pt idx="8297">
                  <c:v>1.6594</c:v>
                </c:pt>
                <c:pt idx="8298">
                  <c:v>1.6596</c:v>
                </c:pt>
                <c:pt idx="8299">
                  <c:v>1.6597999999999999</c:v>
                </c:pt>
                <c:pt idx="8300">
                  <c:v>1.66</c:v>
                </c:pt>
                <c:pt idx="8301">
                  <c:v>1.6601999999999999</c:v>
                </c:pt>
                <c:pt idx="8302">
                  <c:v>1.6604000000000001</c:v>
                </c:pt>
                <c:pt idx="8303">
                  <c:v>1.6606000000000001</c:v>
                </c:pt>
                <c:pt idx="8304">
                  <c:v>1.6608000000000001</c:v>
                </c:pt>
                <c:pt idx="8305">
                  <c:v>1.661</c:v>
                </c:pt>
                <c:pt idx="8306">
                  <c:v>1.6612</c:v>
                </c:pt>
                <c:pt idx="8307">
                  <c:v>1.6614</c:v>
                </c:pt>
                <c:pt idx="8308">
                  <c:v>1.6616</c:v>
                </c:pt>
                <c:pt idx="8309">
                  <c:v>1.6617999999999999</c:v>
                </c:pt>
                <c:pt idx="8310">
                  <c:v>1.6619999999999999</c:v>
                </c:pt>
                <c:pt idx="8311">
                  <c:v>1.6621999999999999</c:v>
                </c:pt>
                <c:pt idx="8312">
                  <c:v>1.6624000000000001</c:v>
                </c:pt>
                <c:pt idx="8313">
                  <c:v>1.6626000000000001</c:v>
                </c:pt>
                <c:pt idx="8314">
                  <c:v>1.6628000000000001</c:v>
                </c:pt>
                <c:pt idx="8315">
                  <c:v>1.663</c:v>
                </c:pt>
                <c:pt idx="8316">
                  <c:v>1.6632</c:v>
                </c:pt>
                <c:pt idx="8317">
                  <c:v>1.6634</c:v>
                </c:pt>
                <c:pt idx="8318">
                  <c:v>1.6636</c:v>
                </c:pt>
                <c:pt idx="8319">
                  <c:v>1.6637999999999999</c:v>
                </c:pt>
                <c:pt idx="8320">
                  <c:v>1.6639999999999999</c:v>
                </c:pt>
                <c:pt idx="8321">
                  <c:v>1.6641999999999999</c:v>
                </c:pt>
                <c:pt idx="8322">
                  <c:v>1.6644000000000001</c:v>
                </c:pt>
                <c:pt idx="8323">
                  <c:v>1.6646000000000001</c:v>
                </c:pt>
                <c:pt idx="8324">
                  <c:v>1.6648000000000001</c:v>
                </c:pt>
                <c:pt idx="8325">
                  <c:v>1.665</c:v>
                </c:pt>
                <c:pt idx="8326">
                  <c:v>1.6652</c:v>
                </c:pt>
                <c:pt idx="8327">
                  <c:v>1.6654</c:v>
                </c:pt>
                <c:pt idx="8328">
                  <c:v>1.6656</c:v>
                </c:pt>
                <c:pt idx="8329">
                  <c:v>1.6657999999999999</c:v>
                </c:pt>
                <c:pt idx="8330">
                  <c:v>1.6659999999999999</c:v>
                </c:pt>
                <c:pt idx="8331">
                  <c:v>1.6661999999999999</c:v>
                </c:pt>
                <c:pt idx="8332">
                  <c:v>1.6664000000000001</c:v>
                </c:pt>
                <c:pt idx="8333">
                  <c:v>1.6666000000000001</c:v>
                </c:pt>
                <c:pt idx="8334">
                  <c:v>1.6668000000000001</c:v>
                </c:pt>
                <c:pt idx="8335">
                  <c:v>1.667</c:v>
                </c:pt>
                <c:pt idx="8336">
                  <c:v>1.6672</c:v>
                </c:pt>
                <c:pt idx="8337">
                  <c:v>1.6674</c:v>
                </c:pt>
                <c:pt idx="8338">
                  <c:v>1.6676</c:v>
                </c:pt>
                <c:pt idx="8339">
                  <c:v>1.6677999999999999</c:v>
                </c:pt>
                <c:pt idx="8340">
                  <c:v>1.6679999999999999</c:v>
                </c:pt>
                <c:pt idx="8341">
                  <c:v>1.6681999999999999</c:v>
                </c:pt>
                <c:pt idx="8342">
                  <c:v>1.6684000000000001</c:v>
                </c:pt>
                <c:pt idx="8343">
                  <c:v>1.6686000000000001</c:v>
                </c:pt>
                <c:pt idx="8344">
                  <c:v>1.6688000000000001</c:v>
                </c:pt>
                <c:pt idx="8345">
                  <c:v>1.669</c:v>
                </c:pt>
                <c:pt idx="8346">
                  <c:v>1.6692</c:v>
                </c:pt>
                <c:pt idx="8347">
                  <c:v>1.6694</c:v>
                </c:pt>
                <c:pt idx="8348">
                  <c:v>1.6696</c:v>
                </c:pt>
                <c:pt idx="8349">
                  <c:v>1.6698</c:v>
                </c:pt>
                <c:pt idx="8350">
                  <c:v>1.67</c:v>
                </c:pt>
                <c:pt idx="8351">
                  <c:v>1.6701999999999999</c:v>
                </c:pt>
                <c:pt idx="8352">
                  <c:v>1.6704000000000001</c:v>
                </c:pt>
                <c:pt idx="8353">
                  <c:v>1.6706000000000001</c:v>
                </c:pt>
                <c:pt idx="8354">
                  <c:v>1.6708000000000001</c:v>
                </c:pt>
                <c:pt idx="8355">
                  <c:v>1.671</c:v>
                </c:pt>
                <c:pt idx="8356">
                  <c:v>1.6712</c:v>
                </c:pt>
                <c:pt idx="8357">
                  <c:v>1.6714</c:v>
                </c:pt>
                <c:pt idx="8358">
                  <c:v>1.6716</c:v>
                </c:pt>
                <c:pt idx="8359">
                  <c:v>1.6718</c:v>
                </c:pt>
                <c:pt idx="8360">
                  <c:v>1.6719999999999999</c:v>
                </c:pt>
                <c:pt idx="8361">
                  <c:v>1.6721999999999999</c:v>
                </c:pt>
                <c:pt idx="8362">
                  <c:v>1.6724000000000001</c:v>
                </c:pt>
                <c:pt idx="8363">
                  <c:v>1.6726000000000001</c:v>
                </c:pt>
                <c:pt idx="8364">
                  <c:v>1.6728000000000001</c:v>
                </c:pt>
                <c:pt idx="8365">
                  <c:v>1.673</c:v>
                </c:pt>
                <c:pt idx="8366">
                  <c:v>1.6732</c:v>
                </c:pt>
                <c:pt idx="8367">
                  <c:v>1.6734</c:v>
                </c:pt>
                <c:pt idx="8368">
                  <c:v>1.6736</c:v>
                </c:pt>
                <c:pt idx="8369">
                  <c:v>1.6738</c:v>
                </c:pt>
                <c:pt idx="8370">
                  <c:v>1.6739999999999999</c:v>
                </c:pt>
                <c:pt idx="8371">
                  <c:v>1.6741999999999999</c:v>
                </c:pt>
                <c:pt idx="8372">
                  <c:v>1.6744000000000001</c:v>
                </c:pt>
                <c:pt idx="8373">
                  <c:v>1.6746000000000001</c:v>
                </c:pt>
                <c:pt idx="8374">
                  <c:v>1.6748000000000001</c:v>
                </c:pt>
                <c:pt idx="8375">
                  <c:v>1.675</c:v>
                </c:pt>
                <c:pt idx="8376">
                  <c:v>1.6752</c:v>
                </c:pt>
                <c:pt idx="8377">
                  <c:v>1.6754</c:v>
                </c:pt>
                <c:pt idx="8378">
                  <c:v>1.6756</c:v>
                </c:pt>
                <c:pt idx="8379">
                  <c:v>1.6758</c:v>
                </c:pt>
                <c:pt idx="8380">
                  <c:v>1.6759999999999999</c:v>
                </c:pt>
                <c:pt idx="8381">
                  <c:v>1.6761999999999999</c:v>
                </c:pt>
                <c:pt idx="8382">
                  <c:v>1.6763999999999999</c:v>
                </c:pt>
                <c:pt idx="8383">
                  <c:v>1.6766000000000001</c:v>
                </c:pt>
                <c:pt idx="8384">
                  <c:v>1.6768000000000001</c:v>
                </c:pt>
                <c:pt idx="8385">
                  <c:v>1.677</c:v>
                </c:pt>
                <c:pt idx="8386">
                  <c:v>1.6772</c:v>
                </c:pt>
                <c:pt idx="8387">
                  <c:v>1.6774</c:v>
                </c:pt>
                <c:pt idx="8388">
                  <c:v>1.6776</c:v>
                </c:pt>
                <c:pt idx="8389">
                  <c:v>1.6778</c:v>
                </c:pt>
                <c:pt idx="8390">
                  <c:v>1.6779999999999999</c:v>
                </c:pt>
                <c:pt idx="8391">
                  <c:v>1.6781999999999999</c:v>
                </c:pt>
                <c:pt idx="8392">
                  <c:v>1.6783999999999999</c:v>
                </c:pt>
                <c:pt idx="8393">
                  <c:v>1.6786000000000001</c:v>
                </c:pt>
                <c:pt idx="8394">
                  <c:v>1.6788000000000001</c:v>
                </c:pt>
                <c:pt idx="8395">
                  <c:v>1.679</c:v>
                </c:pt>
                <c:pt idx="8396">
                  <c:v>1.6792</c:v>
                </c:pt>
                <c:pt idx="8397">
                  <c:v>1.6794</c:v>
                </c:pt>
                <c:pt idx="8398">
                  <c:v>1.6796</c:v>
                </c:pt>
                <c:pt idx="8399">
                  <c:v>1.6798</c:v>
                </c:pt>
                <c:pt idx="8400">
                  <c:v>1.68</c:v>
                </c:pt>
                <c:pt idx="8401">
                  <c:v>1.6801999999999999</c:v>
                </c:pt>
                <c:pt idx="8402">
                  <c:v>1.6803999999999999</c:v>
                </c:pt>
                <c:pt idx="8403">
                  <c:v>1.6806000000000001</c:v>
                </c:pt>
                <c:pt idx="8404">
                  <c:v>1.6808000000000001</c:v>
                </c:pt>
                <c:pt idx="8405">
                  <c:v>1.681</c:v>
                </c:pt>
                <c:pt idx="8406">
                  <c:v>1.6812</c:v>
                </c:pt>
                <c:pt idx="8407">
                  <c:v>1.6814</c:v>
                </c:pt>
                <c:pt idx="8408">
                  <c:v>1.6816</c:v>
                </c:pt>
                <c:pt idx="8409">
                  <c:v>1.6818</c:v>
                </c:pt>
                <c:pt idx="8410">
                  <c:v>1.6819999999999999</c:v>
                </c:pt>
                <c:pt idx="8411">
                  <c:v>1.6821999999999999</c:v>
                </c:pt>
                <c:pt idx="8412">
                  <c:v>1.6823999999999999</c:v>
                </c:pt>
                <c:pt idx="8413">
                  <c:v>1.6826000000000001</c:v>
                </c:pt>
                <c:pt idx="8414">
                  <c:v>1.6828000000000001</c:v>
                </c:pt>
                <c:pt idx="8415">
                  <c:v>1.6830000000000001</c:v>
                </c:pt>
                <c:pt idx="8416">
                  <c:v>1.6832</c:v>
                </c:pt>
                <c:pt idx="8417">
                  <c:v>1.6834</c:v>
                </c:pt>
                <c:pt idx="8418">
                  <c:v>1.6836</c:v>
                </c:pt>
                <c:pt idx="8419">
                  <c:v>1.6838</c:v>
                </c:pt>
                <c:pt idx="8420">
                  <c:v>1.6839999999999999</c:v>
                </c:pt>
                <c:pt idx="8421">
                  <c:v>1.6841999999999999</c:v>
                </c:pt>
                <c:pt idx="8422">
                  <c:v>1.6843999999999999</c:v>
                </c:pt>
                <c:pt idx="8423">
                  <c:v>1.6846000000000001</c:v>
                </c:pt>
                <c:pt idx="8424">
                  <c:v>1.6848000000000001</c:v>
                </c:pt>
                <c:pt idx="8425">
                  <c:v>1.6850000000000001</c:v>
                </c:pt>
                <c:pt idx="8426">
                  <c:v>1.6852</c:v>
                </c:pt>
                <c:pt idx="8427">
                  <c:v>1.6854</c:v>
                </c:pt>
                <c:pt idx="8428">
                  <c:v>1.6856</c:v>
                </c:pt>
                <c:pt idx="8429">
                  <c:v>1.6858</c:v>
                </c:pt>
                <c:pt idx="8430">
                  <c:v>1.6859999999999999</c:v>
                </c:pt>
                <c:pt idx="8431">
                  <c:v>1.6861999999999999</c:v>
                </c:pt>
                <c:pt idx="8432">
                  <c:v>1.6863999999999999</c:v>
                </c:pt>
                <c:pt idx="8433">
                  <c:v>1.6866000000000001</c:v>
                </c:pt>
                <c:pt idx="8434">
                  <c:v>1.6868000000000001</c:v>
                </c:pt>
                <c:pt idx="8435">
                  <c:v>1.6870000000000001</c:v>
                </c:pt>
                <c:pt idx="8436">
                  <c:v>1.6872</c:v>
                </c:pt>
                <c:pt idx="8437">
                  <c:v>1.6874</c:v>
                </c:pt>
                <c:pt idx="8438">
                  <c:v>1.6876</c:v>
                </c:pt>
                <c:pt idx="8439">
                  <c:v>1.6878</c:v>
                </c:pt>
                <c:pt idx="8440">
                  <c:v>1.6879999999999999</c:v>
                </c:pt>
                <c:pt idx="8441">
                  <c:v>1.6881999999999999</c:v>
                </c:pt>
                <c:pt idx="8442">
                  <c:v>1.6883999999999999</c:v>
                </c:pt>
                <c:pt idx="8443">
                  <c:v>1.6886000000000001</c:v>
                </c:pt>
                <c:pt idx="8444">
                  <c:v>1.6888000000000001</c:v>
                </c:pt>
                <c:pt idx="8445">
                  <c:v>1.6890000000000001</c:v>
                </c:pt>
                <c:pt idx="8446">
                  <c:v>1.6892</c:v>
                </c:pt>
                <c:pt idx="8447">
                  <c:v>1.6894</c:v>
                </c:pt>
                <c:pt idx="8448">
                  <c:v>1.6896</c:v>
                </c:pt>
                <c:pt idx="8449">
                  <c:v>1.6898</c:v>
                </c:pt>
                <c:pt idx="8450">
                  <c:v>1.69</c:v>
                </c:pt>
                <c:pt idx="8451">
                  <c:v>1.6901999999999999</c:v>
                </c:pt>
                <c:pt idx="8452">
                  <c:v>1.6903999999999999</c:v>
                </c:pt>
                <c:pt idx="8453">
                  <c:v>1.6906000000000001</c:v>
                </c:pt>
                <c:pt idx="8454">
                  <c:v>1.6908000000000001</c:v>
                </c:pt>
                <c:pt idx="8455">
                  <c:v>1.6910000000000001</c:v>
                </c:pt>
                <c:pt idx="8456">
                  <c:v>1.6912</c:v>
                </c:pt>
                <c:pt idx="8457">
                  <c:v>1.6914</c:v>
                </c:pt>
                <c:pt idx="8458">
                  <c:v>1.6916</c:v>
                </c:pt>
                <c:pt idx="8459">
                  <c:v>1.6918</c:v>
                </c:pt>
                <c:pt idx="8460">
                  <c:v>1.6919999999999999</c:v>
                </c:pt>
                <c:pt idx="8461">
                  <c:v>1.6921999999999999</c:v>
                </c:pt>
                <c:pt idx="8462">
                  <c:v>1.6923999999999999</c:v>
                </c:pt>
                <c:pt idx="8463">
                  <c:v>1.6926000000000001</c:v>
                </c:pt>
                <c:pt idx="8464">
                  <c:v>1.6928000000000001</c:v>
                </c:pt>
                <c:pt idx="8465">
                  <c:v>1.6930000000000001</c:v>
                </c:pt>
                <c:pt idx="8466">
                  <c:v>1.6932</c:v>
                </c:pt>
                <c:pt idx="8467">
                  <c:v>1.6934</c:v>
                </c:pt>
                <c:pt idx="8468">
                  <c:v>1.6936</c:v>
                </c:pt>
                <c:pt idx="8469">
                  <c:v>1.6938</c:v>
                </c:pt>
                <c:pt idx="8470">
                  <c:v>1.694</c:v>
                </c:pt>
                <c:pt idx="8471">
                  <c:v>1.6941999999999999</c:v>
                </c:pt>
                <c:pt idx="8472">
                  <c:v>1.6943999999999999</c:v>
                </c:pt>
                <c:pt idx="8473">
                  <c:v>1.6946000000000001</c:v>
                </c:pt>
                <c:pt idx="8474">
                  <c:v>1.6948000000000001</c:v>
                </c:pt>
                <c:pt idx="8475">
                  <c:v>1.6950000000000001</c:v>
                </c:pt>
                <c:pt idx="8476">
                  <c:v>1.6952</c:v>
                </c:pt>
                <c:pt idx="8477">
                  <c:v>1.6954</c:v>
                </c:pt>
                <c:pt idx="8478">
                  <c:v>1.6956</c:v>
                </c:pt>
                <c:pt idx="8479">
                  <c:v>1.6958</c:v>
                </c:pt>
                <c:pt idx="8480">
                  <c:v>1.696</c:v>
                </c:pt>
                <c:pt idx="8481">
                  <c:v>1.6961999999999999</c:v>
                </c:pt>
                <c:pt idx="8482">
                  <c:v>1.6963999999999999</c:v>
                </c:pt>
                <c:pt idx="8483">
                  <c:v>1.6966000000000001</c:v>
                </c:pt>
                <c:pt idx="8484">
                  <c:v>1.6968000000000001</c:v>
                </c:pt>
                <c:pt idx="8485">
                  <c:v>1.6970000000000001</c:v>
                </c:pt>
                <c:pt idx="8486">
                  <c:v>1.6972</c:v>
                </c:pt>
                <c:pt idx="8487">
                  <c:v>1.6974</c:v>
                </c:pt>
                <c:pt idx="8488">
                  <c:v>1.6976</c:v>
                </c:pt>
                <c:pt idx="8489">
                  <c:v>1.6978</c:v>
                </c:pt>
                <c:pt idx="8490">
                  <c:v>1.698</c:v>
                </c:pt>
                <c:pt idx="8491">
                  <c:v>1.6981999999999999</c:v>
                </c:pt>
                <c:pt idx="8492">
                  <c:v>1.6983999999999999</c:v>
                </c:pt>
                <c:pt idx="8493">
                  <c:v>1.6986000000000001</c:v>
                </c:pt>
                <c:pt idx="8494">
                  <c:v>1.6988000000000001</c:v>
                </c:pt>
                <c:pt idx="8495">
                  <c:v>1.6990000000000001</c:v>
                </c:pt>
                <c:pt idx="8496">
                  <c:v>1.6992</c:v>
                </c:pt>
                <c:pt idx="8497">
                  <c:v>1.6994</c:v>
                </c:pt>
                <c:pt idx="8498">
                  <c:v>1.6996</c:v>
                </c:pt>
                <c:pt idx="8499">
                  <c:v>1.6998</c:v>
                </c:pt>
                <c:pt idx="8500">
                  <c:v>1.7</c:v>
                </c:pt>
                <c:pt idx="8501">
                  <c:v>1.7001999999999999</c:v>
                </c:pt>
                <c:pt idx="8502">
                  <c:v>1.7003999999999999</c:v>
                </c:pt>
                <c:pt idx="8503">
                  <c:v>1.7005999999999999</c:v>
                </c:pt>
                <c:pt idx="8504">
                  <c:v>1.7008000000000001</c:v>
                </c:pt>
                <c:pt idx="8505">
                  <c:v>1.7010000000000001</c:v>
                </c:pt>
                <c:pt idx="8506">
                  <c:v>1.7012</c:v>
                </c:pt>
                <c:pt idx="8507">
                  <c:v>1.7014</c:v>
                </c:pt>
                <c:pt idx="8508">
                  <c:v>1.7016</c:v>
                </c:pt>
                <c:pt idx="8509">
                  <c:v>1.7018</c:v>
                </c:pt>
                <c:pt idx="8510">
                  <c:v>1.702</c:v>
                </c:pt>
                <c:pt idx="8511">
                  <c:v>1.7021999999999999</c:v>
                </c:pt>
                <c:pt idx="8512">
                  <c:v>1.7023999999999999</c:v>
                </c:pt>
                <c:pt idx="8513">
                  <c:v>1.7025999999999999</c:v>
                </c:pt>
                <c:pt idx="8514">
                  <c:v>1.7028000000000001</c:v>
                </c:pt>
                <c:pt idx="8515">
                  <c:v>1.7030000000000001</c:v>
                </c:pt>
                <c:pt idx="8516">
                  <c:v>1.7032</c:v>
                </c:pt>
                <c:pt idx="8517">
                  <c:v>1.7034</c:v>
                </c:pt>
                <c:pt idx="8518">
                  <c:v>1.7036</c:v>
                </c:pt>
                <c:pt idx="8519">
                  <c:v>1.7038</c:v>
                </c:pt>
                <c:pt idx="8520">
                  <c:v>1.704</c:v>
                </c:pt>
                <c:pt idx="8521">
                  <c:v>1.7041999999999999</c:v>
                </c:pt>
                <c:pt idx="8522">
                  <c:v>1.7043999999999999</c:v>
                </c:pt>
                <c:pt idx="8523">
                  <c:v>1.7045999999999999</c:v>
                </c:pt>
                <c:pt idx="8524">
                  <c:v>1.7048000000000001</c:v>
                </c:pt>
                <c:pt idx="8525">
                  <c:v>1.7050000000000001</c:v>
                </c:pt>
                <c:pt idx="8526">
                  <c:v>1.7052</c:v>
                </c:pt>
                <c:pt idx="8527">
                  <c:v>1.7054</c:v>
                </c:pt>
                <c:pt idx="8528">
                  <c:v>1.7056</c:v>
                </c:pt>
                <c:pt idx="8529">
                  <c:v>1.7058</c:v>
                </c:pt>
                <c:pt idx="8530">
                  <c:v>1.706</c:v>
                </c:pt>
                <c:pt idx="8531">
                  <c:v>1.7061999999999999</c:v>
                </c:pt>
                <c:pt idx="8532">
                  <c:v>1.7063999999999999</c:v>
                </c:pt>
                <c:pt idx="8533">
                  <c:v>1.7065999999999999</c:v>
                </c:pt>
                <c:pt idx="8534">
                  <c:v>1.7068000000000001</c:v>
                </c:pt>
                <c:pt idx="8535">
                  <c:v>1.7070000000000001</c:v>
                </c:pt>
                <c:pt idx="8536">
                  <c:v>1.7072000000000001</c:v>
                </c:pt>
                <c:pt idx="8537">
                  <c:v>1.7074</c:v>
                </c:pt>
                <c:pt idx="8538">
                  <c:v>1.7076</c:v>
                </c:pt>
                <c:pt idx="8539">
                  <c:v>1.7078</c:v>
                </c:pt>
                <c:pt idx="8540">
                  <c:v>1.708</c:v>
                </c:pt>
                <c:pt idx="8541">
                  <c:v>1.7081999999999999</c:v>
                </c:pt>
                <c:pt idx="8542">
                  <c:v>1.7083999999999999</c:v>
                </c:pt>
                <c:pt idx="8543">
                  <c:v>1.7085999999999999</c:v>
                </c:pt>
                <c:pt idx="8544">
                  <c:v>1.7088000000000001</c:v>
                </c:pt>
                <c:pt idx="8545">
                  <c:v>1.7090000000000001</c:v>
                </c:pt>
                <c:pt idx="8546">
                  <c:v>1.7092000000000001</c:v>
                </c:pt>
                <c:pt idx="8547">
                  <c:v>1.7094</c:v>
                </c:pt>
                <c:pt idx="8548">
                  <c:v>1.7096</c:v>
                </c:pt>
                <c:pt idx="8549">
                  <c:v>1.7098</c:v>
                </c:pt>
                <c:pt idx="8550">
                  <c:v>1.71</c:v>
                </c:pt>
                <c:pt idx="8551">
                  <c:v>1.7101999999999999</c:v>
                </c:pt>
                <c:pt idx="8552">
                  <c:v>1.7103999999999999</c:v>
                </c:pt>
                <c:pt idx="8553">
                  <c:v>1.7105999999999999</c:v>
                </c:pt>
                <c:pt idx="8554">
                  <c:v>1.7108000000000001</c:v>
                </c:pt>
                <c:pt idx="8555">
                  <c:v>1.7110000000000001</c:v>
                </c:pt>
                <c:pt idx="8556">
                  <c:v>1.7112000000000001</c:v>
                </c:pt>
                <c:pt idx="8557">
                  <c:v>1.7114</c:v>
                </c:pt>
                <c:pt idx="8558">
                  <c:v>1.7116</c:v>
                </c:pt>
                <c:pt idx="8559">
                  <c:v>1.7118</c:v>
                </c:pt>
                <c:pt idx="8560">
                  <c:v>1.712</c:v>
                </c:pt>
                <c:pt idx="8561">
                  <c:v>1.7121999999999999</c:v>
                </c:pt>
                <c:pt idx="8562">
                  <c:v>1.7123999999999999</c:v>
                </c:pt>
                <c:pt idx="8563">
                  <c:v>1.7125999999999999</c:v>
                </c:pt>
                <c:pt idx="8564">
                  <c:v>1.7128000000000001</c:v>
                </c:pt>
                <c:pt idx="8565">
                  <c:v>1.7130000000000001</c:v>
                </c:pt>
                <c:pt idx="8566">
                  <c:v>1.7132000000000001</c:v>
                </c:pt>
                <c:pt idx="8567">
                  <c:v>1.7134</c:v>
                </c:pt>
                <c:pt idx="8568">
                  <c:v>1.7136</c:v>
                </c:pt>
                <c:pt idx="8569">
                  <c:v>1.7138</c:v>
                </c:pt>
                <c:pt idx="8570">
                  <c:v>1.714</c:v>
                </c:pt>
                <c:pt idx="8571">
                  <c:v>1.7141999999999999</c:v>
                </c:pt>
                <c:pt idx="8572">
                  <c:v>1.7143999999999999</c:v>
                </c:pt>
                <c:pt idx="8573">
                  <c:v>1.7145999999999999</c:v>
                </c:pt>
                <c:pt idx="8574">
                  <c:v>1.7148000000000001</c:v>
                </c:pt>
                <c:pt idx="8575">
                  <c:v>1.7150000000000001</c:v>
                </c:pt>
                <c:pt idx="8576">
                  <c:v>1.7152000000000001</c:v>
                </c:pt>
                <c:pt idx="8577">
                  <c:v>1.7154</c:v>
                </c:pt>
                <c:pt idx="8578">
                  <c:v>1.7156</c:v>
                </c:pt>
                <c:pt idx="8579">
                  <c:v>1.7158</c:v>
                </c:pt>
                <c:pt idx="8580">
                  <c:v>1.716</c:v>
                </c:pt>
                <c:pt idx="8581">
                  <c:v>1.7161999999999999</c:v>
                </c:pt>
                <c:pt idx="8582">
                  <c:v>1.7163999999999999</c:v>
                </c:pt>
                <c:pt idx="8583">
                  <c:v>1.7165999999999999</c:v>
                </c:pt>
                <c:pt idx="8584">
                  <c:v>1.7168000000000001</c:v>
                </c:pt>
                <c:pt idx="8585">
                  <c:v>1.7170000000000001</c:v>
                </c:pt>
                <c:pt idx="8586">
                  <c:v>1.7172000000000001</c:v>
                </c:pt>
                <c:pt idx="8587">
                  <c:v>1.7174</c:v>
                </c:pt>
                <c:pt idx="8588">
                  <c:v>1.7176</c:v>
                </c:pt>
                <c:pt idx="8589">
                  <c:v>1.7178</c:v>
                </c:pt>
                <c:pt idx="8590">
                  <c:v>1.718</c:v>
                </c:pt>
                <c:pt idx="8591">
                  <c:v>1.7181999999999999</c:v>
                </c:pt>
                <c:pt idx="8592">
                  <c:v>1.7183999999999999</c:v>
                </c:pt>
                <c:pt idx="8593">
                  <c:v>1.7185999999999999</c:v>
                </c:pt>
                <c:pt idx="8594">
                  <c:v>1.7188000000000001</c:v>
                </c:pt>
                <c:pt idx="8595">
                  <c:v>1.7190000000000001</c:v>
                </c:pt>
                <c:pt idx="8596">
                  <c:v>1.7192000000000001</c:v>
                </c:pt>
                <c:pt idx="8597">
                  <c:v>1.7194</c:v>
                </c:pt>
                <c:pt idx="8598">
                  <c:v>1.7196</c:v>
                </c:pt>
                <c:pt idx="8599">
                  <c:v>1.7198</c:v>
                </c:pt>
                <c:pt idx="8600">
                  <c:v>1.72</c:v>
                </c:pt>
                <c:pt idx="8601">
                  <c:v>1.7202</c:v>
                </c:pt>
                <c:pt idx="8602">
                  <c:v>1.7203999999999999</c:v>
                </c:pt>
                <c:pt idx="8603">
                  <c:v>1.7205999999999999</c:v>
                </c:pt>
                <c:pt idx="8604">
                  <c:v>1.7208000000000001</c:v>
                </c:pt>
                <c:pt idx="8605">
                  <c:v>1.7210000000000001</c:v>
                </c:pt>
                <c:pt idx="8606">
                  <c:v>1.7212000000000001</c:v>
                </c:pt>
                <c:pt idx="8607">
                  <c:v>1.7214</c:v>
                </c:pt>
                <c:pt idx="8608">
                  <c:v>1.7216</c:v>
                </c:pt>
                <c:pt idx="8609">
                  <c:v>1.7218</c:v>
                </c:pt>
                <c:pt idx="8610">
                  <c:v>1.722</c:v>
                </c:pt>
                <c:pt idx="8611">
                  <c:v>1.7222</c:v>
                </c:pt>
                <c:pt idx="8612">
                  <c:v>1.7223999999999999</c:v>
                </c:pt>
                <c:pt idx="8613">
                  <c:v>1.7225999999999999</c:v>
                </c:pt>
                <c:pt idx="8614">
                  <c:v>1.7228000000000001</c:v>
                </c:pt>
                <c:pt idx="8615">
                  <c:v>1.7230000000000001</c:v>
                </c:pt>
                <c:pt idx="8616">
                  <c:v>1.7232000000000001</c:v>
                </c:pt>
                <c:pt idx="8617">
                  <c:v>1.7234</c:v>
                </c:pt>
                <c:pt idx="8618">
                  <c:v>1.7236</c:v>
                </c:pt>
                <c:pt idx="8619">
                  <c:v>1.7238</c:v>
                </c:pt>
                <c:pt idx="8620">
                  <c:v>1.724</c:v>
                </c:pt>
                <c:pt idx="8621">
                  <c:v>1.7242</c:v>
                </c:pt>
                <c:pt idx="8622">
                  <c:v>1.7243999999999999</c:v>
                </c:pt>
                <c:pt idx="8623">
                  <c:v>1.7245999999999999</c:v>
                </c:pt>
                <c:pt idx="8624">
                  <c:v>1.7248000000000001</c:v>
                </c:pt>
                <c:pt idx="8625">
                  <c:v>1.7250000000000001</c:v>
                </c:pt>
                <c:pt idx="8626">
                  <c:v>1.7252000000000001</c:v>
                </c:pt>
                <c:pt idx="8627">
                  <c:v>1.7254</c:v>
                </c:pt>
                <c:pt idx="8628">
                  <c:v>1.7256</c:v>
                </c:pt>
                <c:pt idx="8629">
                  <c:v>1.7258</c:v>
                </c:pt>
                <c:pt idx="8630">
                  <c:v>1.726</c:v>
                </c:pt>
                <c:pt idx="8631">
                  <c:v>1.7262</c:v>
                </c:pt>
                <c:pt idx="8632">
                  <c:v>1.7263999999999999</c:v>
                </c:pt>
                <c:pt idx="8633">
                  <c:v>1.7265999999999999</c:v>
                </c:pt>
                <c:pt idx="8634">
                  <c:v>1.7267999999999999</c:v>
                </c:pt>
                <c:pt idx="8635">
                  <c:v>1.7270000000000001</c:v>
                </c:pt>
                <c:pt idx="8636">
                  <c:v>1.7272000000000001</c:v>
                </c:pt>
                <c:pt idx="8637">
                  <c:v>1.7274</c:v>
                </c:pt>
                <c:pt idx="8638">
                  <c:v>1.7276</c:v>
                </c:pt>
                <c:pt idx="8639">
                  <c:v>1.7278</c:v>
                </c:pt>
                <c:pt idx="8640">
                  <c:v>1.728</c:v>
                </c:pt>
                <c:pt idx="8641">
                  <c:v>1.7282</c:v>
                </c:pt>
                <c:pt idx="8642">
                  <c:v>1.7283999999999999</c:v>
                </c:pt>
                <c:pt idx="8643">
                  <c:v>1.7285999999999999</c:v>
                </c:pt>
                <c:pt idx="8644">
                  <c:v>1.7287999999999999</c:v>
                </c:pt>
                <c:pt idx="8645">
                  <c:v>1.7290000000000001</c:v>
                </c:pt>
                <c:pt idx="8646">
                  <c:v>1.7292000000000001</c:v>
                </c:pt>
                <c:pt idx="8647">
                  <c:v>1.7294</c:v>
                </c:pt>
                <c:pt idx="8648">
                  <c:v>1.7296</c:v>
                </c:pt>
                <c:pt idx="8649">
                  <c:v>1.7298</c:v>
                </c:pt>
                <c:pt idx="8650">
                  <c:v>1.73</c:v>
                </c:pt>
                <c:pt idx="8651">
                  <c:v>1.7302</c:v>
                </c:pt>
                <c:pt idx="8652">
                  <c:v>1.7303999999999999</c:v>
                </c:pt>
                <c:pt idx="8653">
                  <c:v>1.7305999999999999</c:v>
                </c:pt>
                <c:pt idx="8654">
                  <c:v>1.7307999999999999</c:v>
                </c:pt>
                <c:pt idx="8655">
                  <c:v>1.7310000000000001</c:v>
                </c:pt>
                <c:pt idx="8656">
                  <c:v>1.7312000000000001</c:v>
                </c:pt>
                <c:pt idx="8657">
                  <c:v>1.7314000000000001</c:v>
                </c:pt>
                <c:pt idx="8658">
                  <c:v>1.7316</c:v>
                </c:pt>
                <c:pt idx="8659">
                  <c:v>1.7318</c:v>
                </c:pt>
                <c:pt idx="8660">
                  <c:v>1.732</c:v>
                </c:pt>
                <c:pt idx="8661">
                  <c:v>1.7322</c:v>
                </c:pt>
                <c:pt idx="8662">
                  <c:v>1.7323999999999999</c:v>
                </c:pt>
                <c:pt idx="8663">
                  <c:v>1.7325999999999999</c:v>
                </c:pt>
                <c:pt idx="8664">
                  <c:v>1.7327999999999999</c:v>
                </c:pt>
                <c:pt idx="8665">
                  <c:v>1.7330000000000001</c:v>
                </c:pt>
                <c:pt idx="8666">
                  <c:v>1.7332000000000001</c:v>
                </c:pt>
                <c:pt idx="8667">
                  <c:v>1.7334000000000001</c:v>
                </c:pt>
                <c:pt idx="8668">
                  <c:v>1.7336</c:v>
                </c:pt>
                <c:pt idx="8669">
                  <c:v>1.7338</c:v>
                </c:pt>
                <c:pt idx="8670">
                  <c:v>1.734</c:v>
                </c:pt>
                <c:pt idx="8671">
                  <c:v>1.7342</c:v>
                </c:pt>
                <c:pt idx="8672">
                  <c:v>1.7343999999999999</c:v>
                </c:pt>
                <c:pt idx="8673">
                  <c:v>1.7345999999999999</c:v>
                </c:pt>
                <c:pt idx="8674">
                  <c:v>1.7347999999999999</c:v>
                </c:pt>
                <c:pt idx="8675">
                  <c:v>1.7350000000000001</c:v>
                </c:pt>
                <c:pt idx="8676">
                  <c:v>1.7352000000000001</c:v>
                </c:pt>
                <c:pt idx="8677">
                  <c:v>1.7354000000000001</c:v>
                </c:pt>
                <c:pt idx="8678">
                  <c:v>1.7356</c:v>
                </c:pt>
                <c:pt idx="8679">
                  <c:v>1.7358</c:v>
                </c:pt>
                <c:pt idx="8680">
                  <c:v>1.736</c:v>
                </c:pt>
                <c:pt idx="8681">
                  <c:v>1.7362</c:v>
                </c:pt>
                <c:pt idx="8682">
                  <c:v>1.7363999999999999</c:v>
                </c:pt>
                <c:pt idx="8683">
                  <c:v>1.7365999999999999</c:v>
                </c:pt>
                <c:pt idx="8684">
                  <c:v>1.7367999999999999</c:v>
                </c:pt>
                <c:pt idx="8685">
                  <c:v>1.7370000000000001</c:v>
                </c:pt>
                <c:pt idx="8686">
                  <c:v>1.7372000000000001</c:v>
                </c:pt>
                <c:pt idx="8687">
                  <c:v>1.7374000000000001</c:v>
                </c:pt>
                <c:pt idx="8688">
                  <c:v>1.7376</c:v>
                </c:pt>
                <c:pt idx="8689">
                  <c:v>1.7378</c:v>
                </c:pt>
                <c:pt idx="8690">
                  <c:v>1.738</c:v>
                </c:pt>
                <c:pt idx="8691">
                  <c:v>1.7382</c:v>
                </c:pt>
                <c:pt idx="8692">
                  <c:v>1.7383999999999999</c:v>
                </c:pt>
                <c:pt idx="8693">
                  <c:v>1.7385999999999999</c:v>
                </c:pt>
                <c:pt idx="8694">
                  <c:v>1.7387999999999999</c:v>
                </c:pt>
                <c:pt idx="8695">
                  <c:v>1.7390000000000001</c:v>
                </c:pt>
                <c:pt idx="8696">
                  <c:v>1.7392000000000001</c:v>
                </c:pt>
                <c:pt idx="8697">
                  <c:v>1.7394000000000001</c:v>
                </c:pt>
                <c:pt idx="8698">
                  <c:v>1.7396</c:v>
                </c:pt>
                <c:pt idx="8699">
                  <c:v>1.7398</c:v>
                </c:pt>
                <c:pt idx="8700">
                  <c:v>1.74</c:v>
                </c:pt>
                <c:pt idx="8701">
                  <c:v>1.7402</c:v>
                </c:pt>
                <c:pt idx="8702">
                  <c:v>1.7403999999999999</c:v>
                </c:pt>
                <c:pt idx="8703">
                  <c:v>1.7405999999999999</c:v>
                </c:pt>
                <c:pt idx="8704">
                  <c:v>1.7407999999999999</c:v>
                </c:pt>
                <c:pt idx="8705">
                  <c:v>1.7410000000000001</c:v>
                </c:pt>
                <c:pt idx="8706">
                  <c:v>1.7412000000000001</c:v>
                </c:pt>
                <c:pt idx="8707">
                  <c:v>1.7414000000000001</c:v>
                </c:pt>
                <c:pt idx="8708">
                  <c:v>1.7416</c:v>
                </c:pt>
                <c:pt idx="8709">
                  <c:v>1.7418</c:v>
                </c:pt>
                <c:pt idx="8710">
                  <c:v>1.742</c:v>
                </c:pt>
                <c:pt idx="8711">
                  <c:v>1.7422</c:v>
                </c:pt>
                <c:pt idx="8712">
                  <c:v>1.7423999999999999</c:v>
                </c:pt>
                <c:pt idx="8713">
                  <c:v>1.7425999999999999</c:v>
                </c:pt>
                <c:pt idx="8714">
                  <c:v>1.7427999999999999</c:v>
                </c:pt>
                <c:pt idx="8715">
                  <c:v>1.7430000000000001</c:v>
                </c:pt>
                <c:pt idx="8716">
                  <c:v>1.7432000000000001</c:v>
                </c:pt>
                <c:pt idx="8717">
                  <c:v>1.7434000000000001</c:v>
                </c:pt>
                <c:pt idx="8718">
                  <c:v>1.7436</c:v>
                </c:pt>
                <c:pt idx="8719">
                  <c:v>1.7438</c:v>
                </c:pt>
                <c:pt idx="8720">
                  <c:v>1.744</c:v>
                </c:pt>
                <c:pt idx="8721">
                  <c:v>1.7442</c:v>
                </c:pt>
                <c:pt idx="8722">
                  <c:v>1.7444</c:v>
                </c:pt>
                <c:pt idx="8723">
                  <c:v>1.7445999999999999</c:v>
                </c:pt>
                <c:pt idx="8724">
                  <c:v>1.7447999999999999</c:v>
                </c:pt>
                <c:pt idx="8725">
                  <c:v>1.7450000000000001</c:v>
                </c:pt>
                <c:pt idx="8726">
                  <c:v>1.7452000000000001</c:v>
                </c:pt>
                <c:pt idx="8727">
                  <c:v>1.7454000000000001</c:v>
                </c:pt>
                <c:pt idx="8728">
                  <c:v>1.7456</c:v>
                </c:pt>
                <c:pt idx="8729">
                  <c:v>1.7458</c:v>
                </c:pt>
                <c:pt idx="8730">
                  <c:v>1.746</c:v>
                </c:pt>
                <c:pt idx="8731">
                  <c:v>1.7462</c:v>
                </c:pt>
                <c:pt idx="8732">
                  <c:v>1.7464</c:v>
                </c:pt>
                <c:pt idx="8733">
                  <c:v>1.7465999999999999</c:v>
                </c:pt>
                <c:pt idx="8734">
                  <c:v>1.7467999999999999</c:v>
                </c:pt>
                <c:pt idx="8735">
                  <c:v>1.7470000000000001</c:v>
                </c:pt>
                <c:pt idx="8736">
                  <c:v>1.7472000000000001</c:v>
                </c:pt>
                <c:pt idx="8737">
                  <c:v>1.7474000000000001</c:v>
                </c:pt>
                <c:pt idx="8738">
                  <c:v>1.7476</c:v>
                </c:pt>
                <c:pt idx="8739">
                  <c:v>1.7478</c:v>
                </c:pt>
                <c:pt idx="8740">
                  <c:v>1.748</c:v>
                </c:pt>
                <c:pt idx="8741">
                  <c:v>1.7482</c:v>
                </c:pt>
                <c:pt idx="8742">
                  <c:v>1.7484</c:v>
                </c:pt>
                <c:pt idx="8743">
                  <c:v>1.7485999999999999</c:v>
                </c:pt>
                <c:pt idx="8744">
                  <c:v>1.7487999999999999</c:v>
                </c:pt>
                <c:pt idx="8745">
                  <c:v>1.7490000000000001</c:v>
                </c:pt>
                <c:pt idx="8746">
                  <c:v>1.7492000000000001</c:v>
                </c:pt>
                <c:pt idx="8747">
                  <c:v>1.7494000000000001</c:v>
                </c:pt>
                <c:pt idx="8748">
                  <c:v>1.7496</c:v>
                </c:pt>
                <c:pt idx="8749">
                  <c:v>1.7498</c:v>
                </c:pt>
                <c:pt idx="8750">
                  <c:v>1.75</c:v>
                </c:pt>
                <c:pt idx="8751">
                  <c:v>1.7502</c:v>
                </c:pt>
                <c:pt idx="8752">
                  <c:v>1.7504</c:v>
                </c:pt>
                <c:pt idx="8753">
                  <c:v>1.7505999999999999</c:v>
                </c:pt>
                <c:pt idx="8754">
                  <c:v>1.7507999999999999</c:v>
                </c:pt>
                <c:pt idx="8755">
                  <c:v>1.7509999999999999</c:v>
                </c:pt>
                <c:pt idx="8756">
                  <c:v>1.7512000000000001</c:v>
                </c:pt>
                <c:pt idx="8757">
                  <c:v>1.7514000000000001</c:v>
                </c:pt>
                <c:pt idx="8758">
                  <c:v>1.7516</c:v>
                </c:pt>
                <c:pt idx="8759">
                  <c:v>1.7518</c:v>
                </c:pt>
                <c:pt idx="8760">
                  <c:v>1.752</c:v>
                </c:pt>
                <c:pt idx="8761">
                  <c:v>1.7522</c:v>
                </c:pt>
                <c:pt idx="8762">
                  <c:v>1.7524</c:v>
                </c:pt>
                <c:pt idx="8763">
                  <c:v>1.7525999999999999</c:v>
                </c:pt>
                <c:pt idx="8764">
                  <c:v>1.7527999999999999</c:v>
                </c:pt>
                <c:pt idx="8765">
                  <c:v>1.7529999999999999</c:v>
                </c:pt>
                <c:pt idx="8766">
                  <c:v>1.7532000000000001</c:v>
                </c:pt>
                <c:pt idx="8767">
                  <c:v>1.7534000000000001</c:v>
                </c:pt>
                <c:pt idx="8768">
                  <c:v>1.7536</c:v>
                </c:pt>
                <c:pt idx="8769">
                  <c:v>1.7538</c:v>
                </c:pt>
                <c:pt idx="8770">
                  <c:v>1.754</c:v>
                </c:pt>
                <c:pt idx="8771">
                  <c:v>1.7542</c:v>
                </c:pt>
                <c:pt idx="8772">
                  <c:v>1.7544</c:v>
                </c:pt>
                <c:pt idx="8773">
                  <c:v>1.7545999999999999</c:v>
                </c:pt>
                <c:pt idx="8774">
                  <c:v>1.7547999999999999</c:v>
                </c:pt>
                <c:pt idx="8775">
                  <c:v>1.7549999999999999</c:v>
                </c:pt>
                <c:pt idx="8776">
                  <c:v>1.7552000000000001</c:v>
                </c:pt>
                <c:pt idx="8777">
                  <c:v>1.7554000000000001</c:v>
                </c:pt>
                <c:pt idx="8778">
                  <c:v>1.7556</c:v>
                </c:pt>
                <c:pt idx="8779">
                  <c:v>1.7558</c:v>
                </c:pt>
                <c:pt idx="8780">
                  <c:v>1.756</c:v>
                </c:pt>
                <c:pt idx="8781">
                  <c:v>1.7562</c:v>
                </c:pt>
                <c:pt idx="8782">
                  <c:v>1.7564</c:v>
                </c:pt>
                <c:pt idx="8783">
                  <c:v>1.7565999999999999</c:v>
                </c:pt>
                <c:pt idx="8784">
                  <c:v>1.7567999999999999</c:v>
                </c:pt>
                <c:pt idx="8785">
                  <c:v>1.7569999999999999</c:v>
                </c:pt>
                <c:pt idx="8786">
                  <c:v>1.7572000000000001</c:v>
                </c:pt>
                <c:pt idx="8787">
                  <c:v>1.7574000000000001</c:v>
                </c:pt>
                <c:pt idx="8788">
                  <c:v>1.7576000000000001</c:v>
                </c:pt>
                <c:pt idx="8789">
                  <c:v>1.7578</c:v>
                </c:pt>
                <c:pt idx="8790">
                  <c:v>1.758</c:v>
                </c:pt>
                <c:pt idx="8791">
                  <c:v>1.7582</c:v>
                </c:pt>
                <c:pt idx="8792">
                  <c:v>1.7584</c:v>
                </c:pt>
                <c:pt idx="8793">
                  <c:v>1.7585999999999999</c:v>
                </c:pt>
                <c:pt idx="8794">
                  <c:v>1.7587999999999999</c:v>
                </c:pt>
                <c:pt idx="8795">
                  <c:v>1.7589999999999999</c:v>
                </c:pt>
                <c:pt idx="8796">
                  <c:v>1.7592000000000001</c:v>
                </c:pt>
                <c:pt idx="8797">
                  <c:v>1.7594000000000001</c:v>
                </c:pt>
                <c:pt idx="8798">
                  <c:v>1.7596000000000001</c:v>
                </c:pt>
                <c:pt idx="8799">
                  <c:v>1.7598</c:v>
                </c:pt>
                <c:pt idx="8800">
                  <c:v>1.76</c:v>
                </c:pt>
                <c:pt idx="8801">
                  <c:v>1.7602</c:v>
                </c:pt>
                <c:pt idx="8802">
                  <c:v>1.7604</c:v>
                </c:pt>
                <c:pt idx="8803">
                  <c:v>1.7605999999999999</c:v>
                </c:pt>
                <c:pt idx="8804">
                  <c:v>1.7607999999999999</c:v>
                </c:pt>
                <c:pt idx="8805">
                  <c:v>1.7609999999999999</c:v>
                </c:pt>
                <c:pt idx="8806">
                  <c:v>1.7612000000000001</c:v>
                </c:pt>
                <c:pt idx="8807">
                  <c:v>1.7614000000000001</c:v>
                </c:pt>
                <c:pt idx="8808">
                  <c:v>1.7616000000000001</c:v>
                </c:pt>
                <c:pt idx="8809">
                  <c:v>1.7618</c:v>
                </c:pt>
                <c:pt idx="8810">
                  <c:v>1.762</c:v>
                </c:pt>
                <c:pt idx="8811">
                  <c:v>1.7622</c:v>
                </c:pt>
                <c:pt idx="8812">
                  <c:v>1.7624</c:v>
                </c:pt>
                <c:pt idx="8813">
                  <c:v>1.7625999999999999</c:v>
                </c:pt>
                <c:pt idx="8814">
                  <c:v>1.7627999999999999</c:v>
                </c:pt>
                <c:pt idx="8815">
                  <c:v>1.7629999999999999</c:v>
                </c:pt>
                <c:pt idx="8816">
                  <c:v>1.7632000000000001</c:v>
                </c:pt>
                <c:pt idx="8817">
                  <c:v>1.7634000000000001</c:v>
                </c:pt>
                <c:pt idx="8818">
                  <c:v>1.7636000000000001</c:v>
                </c:pt>
                <c:pt idx="8819">
                  <c:v>1.7638</c:v>
                </c:pt>
                <c:pt idx="8820">
                  <c:v>1.764</c:v>
                </c:pt>
                <c:pt idx="8821">
                  <c:v>1.7642</c:v>
                </c:pt>
                <c:pt idx="8822">
                  <c:v>1.7644</c:v>
                </c:pt>
                <c:pt idx="8823">
                  <c:v>1.7645999999999999</c:v>
                </c:pt>
                <c:pt idx="8824">
                  <c:v>1.7647999999999999</c:v>
                </c:pt>
                <c:pt idx="8825">
                  <c:v>1.7649999999999999</c:v>
                </c:pt>
                <c:pt idx="8826">
                  <c:v>1.7652000000000001</c:v>
                </c:pt>
                <c:pt idx="8827">
                  <c:v>1.7654000000000001</c:v>
                </c:pt>
                <c:pt idx="8828">
                  <c:v>1.7656000000000001</c:v>
                </c:pt>
                <c:pt idx="8829">
                  <c:v>1.7658</c:v>
                </c:pt>
                <c:pt idx="8830">
                  <c:v>1.766</c:v>
                </c:pt>
                <c:pt idx="8831">
                  <c:v>1.7662</c:v>
                </c:pt>
                <c:pt idx="8832">
                  <c:v>1.7664</c:v>
                </c:pt>
                <c:pt idx="8833">
                  <c:v>1.7665999999999999</c:v>
                </c:pt>
                <c:pt idx="8834">
                  <c:v>1.7667999999999999</c:v>
                </c:pt>
                <c:pt idx="8835">
                  <c:v>1.7669999999999999</c:v>
                </c:pt>
                <c:pt idx="8836">
                  <c:v>1.7672000000000001</c:v>
                </c:pt>
                <c:pt idx="8837">
                  <c:v>1.7674000000000001</c:v>
                </c:pt>
                <c:pt idx="8838">
                  <c:v>1.7676000000000001</c:v>
                </c:pt>
                <c:pt idx="8839">
                  <c:v>1.7678</c:v>
                </c:pt>
                <c:pt idx="8840">
                  <c:v>1.768</c:v>
                </c:pt>
                <c:pt idx="8841">
                  <c:v>1.7682</c:v>
                </c:pt>
                <c:pt idx="8842">
                  <c:v>1.7684</c:v>
                </c:pt>
                <c:pt idx="8843">
                  <c:v>1.7685999999999999</c:v>
                </c:pt>
                <c:pt idx="8844">
                  <c:v>1.7687999999999999</c:v>
                </c:pt>
                <c:pt idx="8845">
                  <c:v>1.7689999999999999</c:v>
                </c:pt>
                <c:pt idx="8846">
                  <c:v>1.7692000000000001</c:v>
                </c:pt>
                <c:pt idx="8847">
                  <c:v>1.7694000000000001</c:v>
                </c:pt>
                <c:pt idx="8848">
                  <c:v>1.7696000000000001</c:v>
                </c:pt>
                <c:pt idx="8849">
                  <c:v>1.7698</c:v>
                </c:pt>
                <c:pt idx="8850">
                  <c:v>1.77</c:v>
                </c:pt>
                <c:pt idx="8851">
                  <c:v>1.7702</c:v>
                </c:pt>
                <c:pt idx="8852">
                  <c:v>1.7704</c:v>
                </c:pt>
                <c:pt idx="8853">
                  <c:v>1.7706</c:v>
                </c:pt>
                <c:pt idx="8854">
                  <c:v>1.7707999999999999</c:v>
                </c:pt>
                <c:pt idx="8855">
                  <c:v>1.7709999999999999</c:v>
                </c:pt>
                <c:pt idx="8856">
                  <c:v>1.7712000000000001</c:v>
                </c:pt>
                <c:pt idx="8857">
                  <c:v>1.7714000000000001</c:v>
                </c:pt>
                <c:pt idx="8858">
                  <c:v>1.7716000000000001</c:v>
                </c:pt>
                <c:pt idx="8859">
                  <c:v>1.7718</c:v>
                </c:pt>
                <c:pt idx="8860">
                  <c:v>1.772</c:v>
                </c:pt>
                <c:pt idx="8861">
                  <c:v>1.7722</c:v>
                </c:pt>
                <c:pt idx="8862">
                  <c:v>1.7724</c:v>
                </c:pt>
                <c:pt idx="8863">
                  <c:v>1.7726</c:v>
                </c:pt>
                <c:pt idx="8864">
                  <c:v>1.7727999999999999</c:v>
                </c:pt>
                <c:pt idx="8865">
                  <c:v>1.7729999999999999</c:v>
                </c:pt>
                <c:pt idx="8866">
                  <c:v>1.7732000000000001</c:v>
                </c:pt>
                <c:pt idx="8867">
                  <c:v>1.7734000000000001</c:v>
                </c:pt>
                <c:pt idx="8868">
                  <c:v>1.7736000000000001</c:v>
                </c:pt>
                <c:pt idx="8869">
                  <c:v>1.7738</c:v>
                </c:pt>
                <c:pt idx="8870">
                  <c:v>1.774</c:v>
                </c:pt>
                <c:pt idx="8871">
                  <c:v>1.7742</c:v>
                </c:pt>
                <c:pt idx="8872">
                  <c:v>1.7744</c:v>
                </c:pt>
                <c:pt idx="8873">
                  <c:v>1.7746</c:v>
                </c:pt>
                <c:pt idx="8874">
                  <c:v>1.7747999999999999</c:v>
                </c:pt>
                <c:pt idx="8875">
                  <c:v>1.7749999999999999</c:v>
                </c:pt>
                <c:pt idx="8876">
                  <c:v>1.7751999999999999</c:v>
                </c:pt>
                <c:pt idx="8877">
                  <c:v>1.7754000000000001</c:v>
                </c:pt>
                <c:pt idx="8878">
                  <c:v>1.7756000000000001</c:v>
                </c:pt>
                <c:pt idx="8879">
                  <c:v>1.7758</c:v>
                </c:pt>
                <c:pt idx="8880">
                  <c:v>1.776</c:v>
                </c:pt>
                <c:pt idx="8881">
                  <c:v>1.7762</c:v>
                </c:pt>
                <c:pt idx="8882">
                  <c:v>1.7764</c:v>
                </c:pt>
                <c:pt idx="8883">
                  <c:v>1.7766</c:v>
                </c:pt>
                <c:pt idx="8884">
                  <c:v>1.7767999999999999</c:v>
                </c:pt>
                <c:pt idx="8885">
                  <c:v>1.7769999999999999</c:v>
                </c:pt>
                <c:pt idx="8886">
                  <c:v>1.7771999999999999</c:v>
                </c:pt>
                <c:pt idx="8887">
                  <c:v>1.7774000000000001</c:v>
                </c:pt>
                <c:pt idx="8888">
                  <c:v>1.7776000000000001</c:v>
                </c:pt>
                <c:pt idx="8889">
                  <c:v>1.7778</c:v>
                </c:pt>
                <c:pt idx="8890">
                  <c:v>1.778</c:v>
                </c:pt>
                <c:pt idx="8891">
                  <c:v>1.7782</c:v>
                </c:pt>
                <c:pt idx="8892">
                  <c:v>1.7784</c:v>
                </c:pt>
                <c:pt idx="8893">
                  <c:v>1.7786</c:v>
                </c:pt>
                <c:pt idx="8894">
                  <c:v>1.7787999999999999</c:v>
                </c:pt>
                <c:pt idx="8895">
                  <c:v>1.7789999999999999</c:v>
                </c:pt>
                <c:pt idx="8896">
                  <c:v>1.7791999999999999</c:v>
                </c:pt>
                <c:pt idx="8897">
                  <c:v>1.7794000000000001</c:v>
                </c:pt>
                <c:pt idx="8898">
                  <c:v>1.7796000000000001</c:v>
                </c:pt>
                <c:pt idx="8899">
                  <c:v>1.7798</c:v>
                </c:pt>
                <c:pt idx="8900">
                  <c:v>1.78</c:v>
                </c:pt>
                <c:pt idx="8901">
                  <c:v>1.7802</c:v>
                </c:pt>
                <c:pt idx="8902">
                  <c:v>1.7804</c:v>
                </c:pt>
                <c:pt idx="8903">
                  <c:v>1.7806</c:v>
                </c:pt>
                <c:pt idx="8904">
                  <c:v>1.7807999999999999</c:v>
                </c:pt>
                <c:pt idx="8905">
                  <c:v>1.7809999999999999</c:v>
                </c:pt>
                <c:pt idx="8906">
                  <c:v>1.7811999999999999</c:v>
                </c:pt>
                <c:pt idx="8907">
                  <c:v>1.7814000000000001</c:v>
                </c:pt>
                <c:pt idx="8908">
                  <c:v>1.7816000000000001</c:v>
                </c:pt>
                <c:pt idx="8909">
                  <c:v>1.7818000000000001</c:v>
                </c:pt>
                <c:pt idx="8910">
                  <c:v>1.782</c:v>
                </c:pt>
                <c:pt idx="8911">
                  <c:v>1.7822</c:v>
                </c:pt>
                <c:pt idx="8912">
                  <c:v>1.7824</c:v>
                </c:pt>
                <c:pt idx="8913">
                  <c:v>1.7826</c:v>
                </c:pt>
                <c:pt idx="8914">
                  <c:v>1.7827999999999999</c:v>
                </c:pt>
                <c:pt idx="8915">
                  <c:v>1.7829999999999999</c:v>
                </c:pt>
                <c:pt idx="8916">
                  <c:v>1.7831999999999999</c:v>
                </c:pt>
                <c:pt idx="8917">
                  <c:v>1.7834000000000001</c:v>
                </c:pt>
                <c:pt idx="8918">
                  <c:v>1.7836000000000001</c:v>
                </c:pt>
                <c:pt idx="8919">
                  <c:v>1.7838000000000001</c:v>
                </c:pt>
                <c:pt idx="8920">
                  <c:v>1.784</c:v>
                </c:pt>
                <c:pt idx="8921">
                  <c:v>1.7842</c:v>
                </c:pt>
                <c:pt idx="8922">
                  <c:v>1.7844</c:v>
                </c:pt>
                <c:pt idx="8923">
                  <c:v>1.7846</c:v>
                </c:pt>
                <c:pt idx="8924">
                  <c:v>1.7847999999999999</c:v>
                </c:pt>
                <c:pt idx="8925">
                  <c:v>1.7849999999999999</c:v>
                </c:pt>
                <c:pt idx="8926">
                  <c:v>1.7851999999999999</c:v>
                </c:pt>
                <c:pt idx="8927">
                  <c:v>1.7854000000000001</c:v>
                </c:pt>
                <c:pt idx="8928">
                  <c:v>1.7856000000000001</c:v>
                </c:pt>
                <c:pt idx="8929">
                  <c:v>1.7858000000000001</c:v>
                </c:pt>
                <c:pt idx="8930">
                  <c:v>1.786</c:v>
                </c:pt>
                <c:pt idx="8931">
                  <c:v>1.7862</c:v>
                </c:pt>
                <c:pt idx="8932">
                  <c:v>1.7864</c:v>
                </c:pt>
                <c:pt idx="8933">
                  <c:v>1.7866</c:v>
                </c:pt>
                <c:pt idx="8934">
                  <c:v>1.7867999999999999</c:v>
                </c:pt>
                <c:pt idx="8935">
                  <c:v>1.7869999999999999</c:v>
                </c:pt>
                <c:pt idx="8936">
                  <c:v>1.7871999999999999</c:v>
                </c:pt>
                <c:pt idx="8937">
                  <c:v>1.7874000000000001</c:v>
                </c:pt>
                <c:pt idx="8938">
                  <c:v>1.7876000000000001</c:v>
                </c:pt>
                <c:pt idx="8939">
                  <c:v>1.7878000000000001</c:v>
                </c:pt>
                <c:pt idx="8940">
                  <c:v>1.788</c:v>
                </c:pt>
                <c:pt idx="8941">
                  <c:v>1.7882</c:v>
                </c:pt>
                <c:pt idx="8942">
                  <c:v>1.7884</c:v>
                </c:pt>
                <c:pt idx="8943">
                  <c:v>1.7886</c:v>
                </c:pt>
                <c:pt idx="8944">
                  <c:v>1.7887999999999999</c:v>
                </c:pt>
                <c:pt idx="8945">
                  <c:v>1.7889999999999999</c:v>
                </c:pt>
                <c:pt idx="8946">
                  <c:v>1.7891999999999999</c:v>
                </c:pt>
                <c:pt idx="8947">
                  <c:v>1.7894000000000001</c:v>
                </c:pt>
                <c:pt idx="8948">
                  <c:v>1.7896000000000001</c:v>
                </c:pt>
                <c:pt idx="8949">
                  <c:v>1.7898000000000001</c:v>
                </c:pt>
                <c:pt idx="8950">
                  <c:v>1.79</c:v>
                </c:pt>
                <c:pt idx="8951">
                  <c:v>1.7902</c:v>
                </c:pt>
                <c:pt idx="8952">
                  <c:v>1.7904</c:v>
                </c:pt>
                <c:pt idx="8953">
                  <c:v>1.7906</c:v>
                </c:pt>
                <c:pt idx="8954">
                  <c:v>1.7907999999999999</c:v>
                </c:pt>
                <c:pt idx="8955">
                  <c:v>1.7909999999999999</c:v>
                </c:pt>
                <c:pt idx="8956">
                  <c:v>1.7911999999999999</c:v>
                </c:pt>
                <c:pt idx="8957">
                  <c:v>1.7914000000000001</c:v>
                </c:pt>
                <c:pt idx="8958">
                  <c:v>1.7916000000000001</c:v>
                </c:pt>
                <c:pt idx="8959">
                  <c:v>1.7918000000000001</c:v>
                </c:pt>
                <c:pt idx="8960">
                  <c:v>1.792</c:v>
                </c:pt>
                <c:pt idx="8961">
                  <c:v>1.7922</c:v>
                </c:pt>
                <c:pt idx="8962">
                  <c:v>1.7924</c:v>
                </c:pt>
                <c:pt idx="8963">
                  <c:v>1.7926</c:v>
                </c:pt>
                <c:pt idx="8964">
                  <c:v>1.7927999999999999</c:v>
                </c:pt>
                <c:pt idx="8965">
                  <c:v>1.7929999999999999</c:v>
                </c:pt>
                <c:pt idx="8966">
                  <c:v>1.7931999999999999</c:v>
                </c:pt>
                <c:pt idx="8967">
                  <c:v>1.7934000000000001</c:v>
                </c:pt>
                <c:pt idx="8968">
                  <c:v>1.7936000000000001</c:v>
                </c:pt>
                <c:pt idx="8969">
                  <c:v>1.7938000000000001</c:v>
                </c:pt>
                <c:pt idx="8970">
                  <c:v>1.794</c:v>
                </c:pt>
                <c:pt idx="8971">
                  <c:v>1.7942</c:v>
                </c:pt>
                <c:pt idx="8972">
                  <c:v>1.7944</c:v>
                </c:pt>
                <c:pt idx="8973">
                  <c:v>1.7946</c:v>
                </c:pt>
                <c:pt idx="8974">
                  <c:v>1.7948</c:v>
                </c:pt>
                <c:pt idx="8975">
                  <c:v>1.7949999999999999</c:v>
                </c:pt>
                <c:pt idx="8976">
                  <c:v>1.7951999999999999</c:v>
                </c:pt>
                <c:pt idx="8977">
                  <c:v>1.7954000000000001</c:v>
                </c:pt>
                <c:pt idx="8978">
                  <c:v>1.7956000000000001</c:v>
                </c:pt>
                <c:pt idx="8979">
                  <c:v>1.7958000000000001</c:v>
                </c:pt>
                <c:pt idx="8980">
                  <c:v>1.796</c:v>
                </c:pt>
                <c:pt idx="8981">
                  <c:v>1.7962</c:v>
                </c:pt>
                <c:pt idx="8982">
                  <c:v>1.7964</c:v>
                </c:pt>
                <c:pt idx="8983">
                  <c:v>1.7966</c:v>
                </c:pt>
                <c:pt idx="8984">
                  <c:v>1.7968</c:v>
                </c:pt>
                <c:pt idx="8985">
                  <c:v>1.7969999999999999</c:v>
                </c:pt>
                <c:pt idx="8986">
                  <c:v>1.7971999999999999</c:v>
                </c:pt>
                <c:pt idx="8987">
                  <c:v>1.7974000000000001</c:v>
                </c:pt>
                <c:pt idx="8988">
                  <c:v>1.7976000000000001</c:v>
                </c:pt>
                <c:pt idx="8989">
                  <c:v>1.7978000000000001</c:v>
                </c:pt>
                <c:pt idx="8990">
                  <c:v>1.798</c:v>
                </c:pt>
                <c:pt idx="8991">
                  <c:v>1.7982</c:v>
                </c:pt>
                <c:pt idx="8992">
                  <c:v>1.7984</c:v>
                </c:pt>
                <c:pt idx="8993">
                  <c:v>1.7986</c:v>
                </c:pt>
                <c:pt idx="8994">
                  <c:v>1.7988</c:v>
                </c:pt>
                <c:pt idx="8995">
                  <c:v>1.7989999999999999</c:v>
                </c:pt>
                <c:pt idx="8996">
                  <c:v>1.7991999999999999</c:v>
                </c:pt>
                <c:pt idx="8997">
                  <c:v>1.7994000000000001</c:v>
                </c:pt>
                <c:pt idx="8998">
                  <c:v>1.7996000000000001</c:v>
                </c:pt>
                <c:pt idx="8999">
                  <c:v>1.7998000000000001</c:v>
                </c:pt>
                <c:pt idx="9000">
                  <c:v>1.8</c:v>
                </c:pt>
                <c:pt idx="9001">
                  <c:v>1.8002</c:v>
                </c:pt>
                <c:pt idx="9002">
                  <c:v>1.8004</c:v>
                </c:pt>
                <c:pt idx="9003">
                  <c:v>1.8006</c:v>
                </c:pt>
                <c:pt idx="9004">
                  <c:v>1.8008</c:v>
                </c:pt>
                <c:pt idx="9005">
                  <c:v>1.8009999999999999</c:v>
                </c:pt>
                <c:pt idx="9006">
                  <c:v>1.8011999999999999</c:v>
                </c:pt>
                <c:pt idx="9007">
                  <c:v>1.8013999999999999</c:v>
                </c:pt>
                <c:pt idx="9008">
                  <c:v>1.8016000000000001</c:v>
                </c:pt>
                <c:pt idx="9009">
                  <c:v>1.8018000000000001</c:v>
                </c:pt>
                <c:pt idx="9010">
                  <c:v>1.802</c:v>
                </c:pt>
                <c:pt idx="9011">
                  <c:v>1.8022</c:v>
                </c:pt>
                <c:pt idx="9012">
                  <c:v>1.8024</c:v>
                </c:pt>
                <c:pt idx="9013">
                  <c:v>1.8026</c:v>
                </c:pt>
                <c:pt idx="9014">
                  <c:v>1.8028</c:v>
                </c:pt>
                <c:pt idx="9015">
                  <c:v>1.8029999999999999</c:v>
                </c:pt>
                <c:pt idx="9016">
                  <c:v>1.8031999999999999</c:v>
                </c:pt>
                <c:pt idx="9017">
                  <c:v>1.8033999999999999</c:v>
                </c:pt>
                <c:pt idx="9018">
                  <c:v>1.8036000000000001</c:v>
                </c:pt>
                <c:pt idx="9019">
                  <c:v>1.8038000000000001</c:v>
                </c:pt>
                <c:pt idx="9020">
                  <c:v>1.804</c:v>
                </c:pt>
                <c:pt idx="9021">
                  <c:v>1.8042</c:v>
                </c:pt>
                <c:pt idx="9022">
                  <c:v>1.8044</c:v>
                </c:pt>
                <c:pt idx="9023">
                  <c:v>1.8046</c:v>
                </c:pt>
                <c:pt idx="9024">
                  <c:v>1.8048</c:v>
                </c:pt>
                <c:pt idx="9025">
                  <c:v>1.8049999999999999</c:v>
                </c:pt>
                <c:pt idx="9026">
                  <c:v>1.8051999999999999</c:v>
                </c:pt>
                <c:pt idx="9027">
                  <c:v>1.8053999999999999</c:v>
                </c:pt>
                <c:pt idx="9028">
                  <c:v>1.8056000000000001</c:v>
                </c:pt>
                <c:pt idx="9029">
                  <c:v>1.8058000000000001</c:v>
                </c:pt>
                <c:pt idx="9030">
                  <c:v>1.806</c:v>
                </c:pt>
                <c:pt idx="9031">
                  <c:v>1.8062</c:v>
                </c:pt>
                <c:pt idx="9032">
                  <c:v>1.8064</c:v>
                </c:pt>
                <c:pt idx="9033">
                  <c:v>1.8066</c:v>
                </c:pt>
                <c:pt idx="9034">
                  <c:v>1.8068</c:v>
                </c:pt>
                <c:pt idx="9035">
                  <c:v>1.8069999999999999</c:v>
                </c:pt>
                <c:pt idx="9036">
                  <c:v>1.8071999999999999</c:v>
                </c:pt>
                <c:pt idx="9037">
                  <c:v>1.8073999999999999</c:v>
                </c:pt>
                <c:pt idx="9038">
                  <c:v>1.8076000000000001</c:v>
                </c:pt>
                <c:pt idx="9039">
                  <c:v>1.8078000000000001</c:v>
                </c:pt>
                <c:pt idx="9040">
                  <c:v>1.8080000000000001</c:v>
                </c:pt>
                <c:pt idx="9041">
                  <c:v>1.8082</c:v>
                </c:pt>
                <c:pt idx="9042">
                  <c:v>1.8084</c:v>
                </c:pt>
                <c:pt idx="9043">
                  <c:v>1.8086</c:v>
                </c:pt>
                <c:pt idx="9044">
                  <c:v>1.8088</c:v>
                </c:pt>
                <c:pt idx="9045">
                  <c:v>1.8089999999999999</c:v>
                </c:pt>
                <c:pt idx="9046">
                  <c:v>1.8091999999999999</c:v>
                </c:pt>
                <c:pt idx="9047">
                  <c:v>1.8093999999999999</c:v>
                </c:pt>
                <c:pt idx="9048">
                  <c:v>1.8096000000000001</c:v>
                </c:pt>
                <c:pt idx="9049">
                  <c:v>1.8098000000000001</c:v>
                </c:pt>
                <c:pt idx="9050">
                  <c:v>1.81</c:v>
                </c:pt>
                <c:pt idx="9051">
                  <c:v>1.8102</c:v>
                </c:pt>
                <c:pt idx="9052">
                  <c:v>1.8104</c:v>
                </c:pt>
                <c:pt idx="9053">
                  <c:v>1.8106</c:v>
                </c:pt>
                <c:pt idx="9054">
                  <c:v>1.8108</c:v>
                </c:pt>
                <c:pt idx="9055">
                  <c:v>1.8109999999999999</c:v>
                </c:pt>
                <c:pt idx="9056">
                  <c:v>1.8111999999999999</c:v>
                </c:pt>
                <c:pt idx="9057">
                  <c:v>1.8113999999999999</c:v>
                </c:pt>
                <c:pt idx="9058">
                  <c:v>1.8116000000000001</c:v>
                </c:pt>
                <c:pt idx="9059">
                  <c:v>1.8118000000000001</c:v>
                </c:pt>
                <c:pt idx="9060">
                  <c:v>1.8120000000000001</c:v>
                </c:pt>
                <c:pt idx="9061">
                  <c:v>1.8122</c:v>
                </c:pt>
                <c:pt idx="9062">
                  <c:v>1.8124</c:v>
                </c:pt>
                <c:pt idx="9063">
                  <c:v>1.8126</c:v>
                </c:pt>
                <c:pt idx="9064">
                  <c:v>1.8128</c:v>
                </c:pt>
                <c:pt idx="9065">
                  <c:v>1.8129999999999999</c:v>
                </c:pt>
                <c:pt idx="9066">
                  <c:v>1.8131999999999999</c:v>
                </c:pt>
                <c:pt idx="9067">
                  <c:v>1.8133999999999999</c:v>
                </c:pt>
                <c:pt idx="9068">
                  <c:v>1.8136000000000001</c:v>
                </c:pt>
                <c:pt idx="9069">
                  <c:v>1.8138000000000001</c:v>
                </c:pt>
                <c:pt idx="9070">
                  <c:v>1.8140000000000001</c:v>
                </c:pt>
                <c:pt idx="9071">
                  <c:v>1.8142</c:v>
                </c:pt>
                <c:pt idx="9072">
                  <c:v>1.8144</c:v>
                </c:pt>
                <c:pt idx="9073">
                  <c:v>1.8146</c:v>
                </c:pt>
                <c:pt idx="9074">
                  <c:v>1.8148</c:v>
                </c:pt>
                <c:pt idx="9075">
                  <c:v>1.8149999999999999</c:v>
                </c:pt>
                <c:pt idx="9076">
                  <c:v>1.8151999999999999</c:v>
                </c:pt>
                <c:pt idx="9077">
                  <c:v>1.8153999999999999</c:v>
                </c:pt>
                <c:pt idx="9078">
                  <c:v>1.8156000000000001</c:v>
                </c:pt>
                <c:pt idx="9079">
                  <c:v>1.8158000000000001</c:v>
                </c:pt>
                <c:pt idx="9080">
                  <c:v>1.8160000000000001</c:v>
                </c:pt>
                <c:pt idx="9081">
                  <c:v>1.8162</c:v>
                </c:pt>
                <c:pt idx="9082">
                  <c:v>1.8164</c:v>
                </c:pt>
                <c:pt idx="9083">
                  <c:v>1.8166</c:v>
                </c:pt>
                <c:pt idx="9084">
                  <c:v>1.8168</c:v>
                </c:pt>
                <c:pt idx="9085">
                  <c:v>1.8169999999999999</c:v>
                </c:pt>
                <c:pt idx="9086">
                  <c:v>1.8171999999999999</c:v>
                </c:pt>
                <c:pt idx="9087">
                  <c:v>1.8173999999999999</c:v>
                </c:pt>
                <c:pt idx="9088">
                  <c:v>1.8176000000000001</c:v>
                </c:pt>
                <c:pt idx="9089">
                  <c:v>1.8178000000000001</c:v>
                </c:pt>
                <c:pt idx="9090">
                  <c:v>1.8180000000000001</c:v>
                </c:pt>
                <c:pt idx="9091">
                  <c:v>1.8182</c:v>
                </c:pt>
                <c:pt idx="9092">
                  <c:v>1.8184</c:v>
                </c:pt>
                <c:pt idx="9093">
                  <c:v>1.8186</c:v>
                </c:pt>
                <c:pt idx="9094">
                  <c:v>1.8188</c:v>
                </c:pt>
                <c:pt idx="9095">
                  <c:v>1.819</c:v>
                </c:pt>
                <c:pt idx="9096">
                  <c:v>1.8191999999999999</c:v>
                </c:pt>
                <c:pt idx="9097">
                  <c:v>1.8193999999999999</c:v>
                </c:pt>
                <c:pt idx="9098">
                  <c:v>1.8196000000000001</c:v>
                </c:pt>
                <c:pt idx="9099">
                  <c:v>1.8198000000000001</c:v>
                </c:pt>
                <c:pt idx="9100">
                  <c:v>1.82</c:v>
                </c:pt>
                <c:pt idx="9101">
                  <c:v>1.8202</c:v>
                </c:pt>
                <c:pt idx="9102">
                  <c:v>1.8204</c:v>
                </c:pt>
                <c:pt idx="9103">
                  <c:v>1.8206</c:v>
                </c:pt>
                <c:pt idx="9104">
                  <c:v>1.8208</c:v>
                </c:pt>
                <c:pt idx="9105">
                  <c:v>1.821</c:v>
                </c:pt>
                <c:pt idx="9106">
                  <c:v>1.8211999999999999</c:v>
                </c:pt>
                <c:pt idx="9107">
                  <c:v>1.8213999999999999</c:v>
                </c:pt>
                <c:pt idx="9108">
                  <c:v>1.8216000000000001</c:v>
                </c:pt>
                <c:pt idx="9109">
                  <c:v>1.8218000000000001</c:v>
                </c:pt>
                <c:pt idx="9110">
                  <c:v>1.8220000000000001</c:v>
                </c:pt>
                <c:pt idx="9111">
                  <c:v>1.8222</c:v>
                </c:pt>
                <c:pt idx="9112">
                  <c:v>1.8224</c:v>
                </c:pt>
                <c:pt idx="9113">
                  <c:v>1.8226</c:v>
                </c:pt>
                <c:pt idx="9114">
                  <c:v>1.8228</c:v>
                </c:pt>
                <c:pt idx="9115">
                  <c:v>1.823</c:v>
                </c:pt>
                <c:pt idx="9116">
                  <c:v>1.8231999999999999</c:v>
                </c:pt>
                <c:pt idx="9117">
                  <c:v>1.8233999999999999</c:v>
                </c:pt>
                <c:pt idx="9118">
                  <c:v>1.8236000000000001</c:v>
                </c:pt>
                <c:pt idx="9119">
                  <c:v>1.8238000000000001</c:v>
                </c:pt>
                <c:pt idx="9120">
                  <c:v>1.8240000000000001</c:v>
                </c:pt>
                <c:pt idx="9121">
                  <c:v>1.8242</c:v>
                </c:pt>
                <c:pt idx="9122">
                  <c:v>1.8244</c:v>
                </c:pt>
                <c:pt idx="9123">
                  <c:v>1.8246</c:v>
                </c:pt>
                <c:pt idx="9124">
                  <c:v>1.8248</c:v>
                </c:pt>
                <c:pt idx="9125">
                  <c:v>1.825</c:v>
                </c:pt>
                <c:pt idx="9126">
                  <c:v>1.8251999999999999</c:v>
                </c:pt>
                <c:pt idx="9127">
                  <c:v>1.8253999999999999</c:v>
                </c:pt>
                <c:pt idx="9128">
                  <c:v>1.8255999999999999</c:v>
                </c:pt>
                <c:pt idx="9129">
                  <c:v>1.8258000000000001</c:v>
                </c:pt>
                <c:pt idx="9130">
                  <c:v>1.8260000000000001</c:v>
                </c:pt>
                <c:pt idx="9131">
                  <c:v>1.8262</c:v>
                </c:pt>
                <c:pt idx="9132">
                  <c:v>1.8264</c:v>
                </c:pt>
                <c:pt idx="9133">
                  <c:v>1.8266</c:v>
                </c:pt>
                <c:pt idx="9134">
                  <c:v>1.8268</c:v>
                </c:pt>
                <c:pt idx="9135">
                  <c:v>1.827</c:v>
                </c:pt>
                <c:pt idx="9136">
                  <c:v>1.8271999999999999</c:v>
                </c:pt>
                <c:pt idx="9137">
                  <c:v>1.8273999999999999</c:v>
                </c:pt>
                <c:pt idx="9138">
                  <c:v>1.8275999999999999</c:v>
                </c:pt>
                <c:pt idx="9139">
                  <c:v>1.8278000000000001</c:v>
                </c:pt>
                <c:pt idx="9140">
                  <c:v>1.8280000000000001</c:v>
                </c:pt>
                <c:pt idx="9141">
                  <c:v>1.8282</c:v>
                </c:pt>
                <c:pt idx="9142">
                  <c:v>1.8284</c:v>
                </c:pt>
                <c:pt idx="9143">
                  <c:v>1.8286</c:v>
                </c:pt>
                <c:pt idx="9144">
                  <c:v>1.8288</c:v>
                </c:pt>
                <c:pt idx="9145">
                  <c:v>1.829</c:v>
                </c:pt>
                <c:pt idx="9146">
                  <c:v>1.8291999999999999</c:v>
                </c:pt>
                <c:pt idx="9147">
                  <c:v>1.8293999999999999</c:v>
                </c:pt>
                <c:pt idx="9148">
                  <c:v>1.8295999999999999</c:v>
                </c:pt>
                <c:pt idx="9149">
                  <c:v>1.8298000000000001</c:v>
                </c:pt>
                <c:pt idx="9150">
                  <c:v>1.83</c:v>
                </c:pt>
                <c:pt idx="9151">
                  <c:v>1.8302</c:v>
                </c:pt>
                <c:pt idx="9152">
                  <c:v>1.8304</c:v>
                </c:pt>
                <c:pt idx="9153">
                  <c:v>1.8306</c:v>
                </c:pt>
                <c:pt idx="9154">
                  <c:v>1.8308</c:v>
                </c:pt>
                <c:pt idx="9155">
                  <c:v>1.831</c:v>
                </c:pt>
                <c:pt idx="9156">
                  <c:v>1.8311999999999999</c:v>
                </c:pt>
                <c:pt idx="9157">
                  <c:v>1.8313999999999999</c:v>
                </c:pt>
                <c:pt idx="9158">
                  <c:v>1.8315999999999999</c:v>
                </c:pt>
                <c:pt idx="9159">
                  <c:v>1.8318000000000001</c:v>
                </c:pt>
                <c:pt idx="9160">
                  <c:v>1.8320000000000001</c:v>
                </c:pt>
                <c:pt idx="9161">
                  <c:v>1.8322000000000001</c:v>
                </c:pt>
                <c:pt idx="9162">
                  <c:v>1.8324</c:v>
                </c:pt>
                <c:pt idx="9163">
                  <c:v>1.8326</c:v>
                </c:pt>
                <c:pt idx="9164">
                  <c:v>1.8328</c:v>
                </c:pt>
                <c:pt idx="9165">
                  <c:v>1.833</c:v>
                </c:pt>
                <c:pt idx="9166">
                  <c:v>1.8331999999999999</c:v>
                </c:pt>
                <c:pt idx="9167">
                  <c:v>1.8333999999999999</c:v>
                </c:pt>
                <c:pt idx="9168">
                  <c:v>1.8335999999999999</c:v>
                </c:pt>
                <c:pt idx="9169">
                  <c:v>1.8338000000000001</c:v>
                </c:pt>
                <c:pt idx="9170">
                  <c:v>1.8340000000000001</c:v>
                </c:pt>
                <c:pt idx="9171">
                  <c:v>1.8342000000000001</c:v>
                </c:pt>
                <c:pt idx="9172">
                  <c:v>1.8344</c:v>
                </c:pt>
                <c:pt idx="9173">
                  <c:v>1.8346</c:v>
                </c:pt>
                <c:pt idx="9174">
                  <c:v>1.8348</c:v>
                </c:pt>
                <c:pt idx="9175">
                  <c:v>1.835</c:v>
                </c:pt>
                <c:pt idx="9176">
                  <c:v>1.8351999999999999</c:v>
                </c:pt>
                <c:pt idx="9177">
                  <c:v>1.8353999999999999</c:v>
                </c:pt>
                <c:pt idx="9178">
                  <c:v>1.8355999999999999</c:v>
                </c:pt>
                <c:pt idx="9179">
                  <c:v>1.8358000000000001</c:v>
                </c:pt>
                <c:pt idx="9180">
                  <c:v>1.8360000000000001</c:v>
                </c:pt>
                <c:pt idx="9181">
                  <c:v>1.8362000000000001</c:v>
                </c:pt>
                <c:pt idx="9182">
                  <c:v>1.8364</c:v>
                </c:pt>
                <c:pt idx="9183">
                  <c:v>1.8366</c:v>
                </c:pt>
                <c:pt idx="9184">
                  <c:v>1.8368</c:v>
                </c:pt>
                <c:pt idx="9185">
                  <c:v>1.837</c:v>
                </c:pt>
                <c:pt idx="9186">
                  <c:v>1.8371999999999999</c:v>
                </c:pt>
                <c:pt idx="9187">
                  <c:v>1.8373999999999999</c:v>
                </c:pt>
                <c:pt idx="9188">
                  <c:v>1.8375999999999999</c:v>
                </c:pt>
                <c:pt idx="9189">
                  <c:v>1.8378000000000001</c:v>
                </c:pt>
                <c:pt idx="9190">
                  <c:v>1.8380000000000001</c:v>
                </c:pt>
                <c:pt idx="9191">
                  <c:v>1.8382000000000001</c:v>
                </c:pt>
                <c:pt idx="9192">
                  <c:v>1.8384</c:v>
                </c:pt>
                <c:pt idx="9193">
                  <c:v>1.8386</c:v>
                </c:pt>
                <c:pt idx="9194">
                  <c:v>1.8388</c:v>
                </c:pt>
                <c:pt idx="9195">
                  <c:v>1.839</c:v>
                </c:pt>
                <c:pt idx="9196">
                  <c:v>1.8391999999999999</c:v>
                </c:pt>
                <c:pt idx="9197">
                  <c:v>1.8393999999999999</c:v>
                </c:pt>
                <c:pt idx="9198">
                  <c:v>1.8395999999999999</c:v>
                </c:pt>
                <c:pt idx="9199">
                  <c:v>1.8398000000000001</c:v>
                </c:pt>
                <c:pt idx="9200">
                  <c:v>1.84</c:v>
                </c:pt>
                <c:pt idx="9201">
                  <c:v>1.8402000000000001</c:v>
                </c:pt>
                <c:pt idx="9202">
                  <c:v>1.8404</c:v>
                </c:pt>
                <c:pt idx="9203">
                  <c:v>1.8406</c:v>
                </c:pt>
                <c:pt idx="9204">
                  <c:v>1.8408</c:v>
                </c:pt>
                <c:pt idx="9205">
                  <c:v>1.841</c:v>
                </c:pt>
                <c:pt idx="9206">
                  <c:v>1.8411999999999999</c:v>
                </c:pt>
                <c:pt idx="9207">
                  <c:v>1.8413999999999999</c:v>
                </c:pt>
                <c:pt idx="9208">
                  <c:v>1.8415999999999999</c:v>
                </c:pt>
                <c:pt idx="9209">
                  <c:v>1.8418000000000001</c:v>
                </c:pt>
                <c:pt idx="9210">
                  <c:v>1.8420000000000001</c:v>
                </c:pt>
                <c:pt idx="9211">
                  <c:v>1.8422000000000001</c:v>
                </c:pt>
                <c:pt idx="9212">
                  <c:v>1.8424</c:v>
                </c:pt>
                <c:pt idx="9213">
                  <c:v>1.8426</c:v>
                </c:pt>
                <c:pt idx="9214">
                  <c:v>1.8428</c:v>
                </c:pt>
                <c:pt idx="9215">
                  <c:v>1.843</c:v>
                </c:pt>
                <c:pt idx="9216">
                  <c:v>1.8431999999999999</c:v>
                </c:pt>
                <c:pt idx="9217">
                  <c:v>1.8433999999999999</c:v>
                </c:pt>
                <c:pt idx="9218">
                  <c:v>1.8435999999999999</c:v>
                </c:pt>
                <c:pt idx="9219">
                  <c:v>1.8438000000000001</c:v>
                </c:pt>
                <c:pt idx="9220">
                  <c:v>1.8440000000000001</c:v>
                </c:pt>
                <c:pt idx="9221">
                  <c:v>1.8442000000000001</c:v>
                </c:pt>
                <c:pt idx="9222">
                  <c:v>1.8444</c:v>
                </c:pt>
                <c:pt idx="9223">
                  <c:v>1.8446</c:v>
                </c:pt>
                <c:pt idx="9224">
                  <c:v>1.8448</c:v>
                </c:pt>
                <c:pt idx="9225">
                  <c:v>1.845</c:v>
                </c:pt>
                <c:pt idx="9226">
                  <c:v>1.8452</c:v>
                </c:pt>
                <c:pt idx="9227">
                  <c:v>1.8453999999999999</c:v>
                </c:pt>
                <c:pt idx="9228">
                  <c:v>1.8455999999999999</c:v>
                </c:pt>
                <c:pt idx="9229">
                  <c:v>1.8458000000000001</c:v>
                </c:pt>
                <c:pt idx="9230">
                  <c:v>1.8460000000000001</c:v>
                </c:pt>
                <c:pt idx="9231">
                  <c:v>1.8462000000000001</c:v>
                </c:pt>
                <c:pt idx="9232">
                  <c:v>1.8464</c:v>
                </c:pt>
                <c:pt idx="9233">
                  <c:v>1.8466</c:v>
                </c:pt>
                <c:pt idx="9234">
                  <c:v>1.8468</c:v>
                </c:pt>
                <c:pt idx="9235">
                  <c:v>1.847</c:v>
                </c:pt>
                <c:pt idx="9236">
                  <c:v>1.8472</c:v>
                </c:pt>
                <c:pt idx="9237">
                  <c:v>1.8473999999999999</c:v>
                </c:pt>
                <c:pt idx="9238">
                  <c:v>1.8475999999999999</c:v>
                </c:pt>
                <c:pt idx="9239">
                  <c:v>1.8478000000000001</c:v>
                </c:pt>
                <c:pt idx="9240">
                  <c:v>1.8480000000000001</c:v>
                </c:pt>
                <c:pt idx="9241">
                  <c:v>1.8482000000000001</c:v>
                </c:pt>
                <c:pt idx="9242">
                  <c:v>1.8484</c:v>
                </c:pt>
                <c:pt idx="9243">
                  <c:v>1.8486</c:v>
                </c:pt>
                <c:pt idx="9244">
                  <c:v>1.8488</c:v>
                </c:pt>
                <c:pt idx="9245">
                  <c:v>1.849</c:v>
                </c:pt>
                <c:pt idx="9246">
                  <c:v>1.8492</c:v>
                </c:pt>
                <c:pt idx="9247">
                  <c:v>1.8493999999999999</c:v>
                </c:pt>
                <c:pt idx="9248">
                  <c:v>1.8495999999999999</c:v>
                </c:pt>
                <c:pt idx="9249">
                  <c:v>1.8498000000000001</c:v>
                </c:pt>
                <c:pt idx="9250">
                  <c:v>1.85</c:v>
                </c:pt>
                <c:pt idx="9251">
                  <c:v>1.8502000000000001</c:v>
                </c:pt>
                <c:pt idx="9252">
                  <c:v>1.8504</c:v>
                </c:pt>
                <c:pt idx="9253">
                  <c:v>1.8506</c:v>
                </c:pt>
                <c:pt idx="9254">
                  <c:v>1.8508</c:v>
                </c:pt>
                <c:pt idx="9255">
                  <c:v>1.851</c:v>
                </c:pt>
                <c:pt idx="9256">
                  <c:v>1.8512</c:v>
                </c:pt>
                <c:pt idx="9257">
                  <c:v>1.8513999999999999</c:v>
                </c:pt>
                <c:pt idx="9258">
                  <c:v>1.8515999999999999</c:v>
                </c:pt>
                <c:pt idx="9259">
                  <c:v>1.8517999999999999</c:v>
                </c:pt>
                <c:pt idx="9260">
                  <c:v>1.8520000000000001</c:v>
                </c:pt>
                <c:pt idx="9261">
                  <c:v>1.8522000000000001</c:v>
                </c:pt>
                <c:pt idx="9262">
                  <c:v>1.8524</c:v>
                </c:pt>
                <c:pt idx="9263">
                  <c:v>1.8526</c:v>
                </c:pt>
                <c:pt idx="9264">
                  <c:v>1.8528</c:v>
                </c:pt>
                <c:pt idx="9265">
                  <c:v>1.853</c:v>
                </c:pt>
                <c:pt idx="9266">
                  <c:v>1.8532</c:v>
                </c:pt>
                <c:pt idx="9267">
                  <c:v>1.8533999999999999</c:v>
                </c:pt>
                <c:pt idx="9268">
                  <c:v>1.8535999999999999</c:v>
                </c:pt>
                <c:pt idx="9269">
                  <c:v>1.8537999999999999</c:v>
                </c:pt>
                <c:pt idx="9270">
                  <c:v>1.8540000000000001</c:v>
                </c:pt>
                <c:pt idx="9271">
                  <c:v>1.8542000000000001</c:v>
                </c:pt>
                <c:pt idx="9272">
                  <c:v>1.8544</c:v>
                </c:pt>
                <c:pt idx="9273">
                  <c:v>1.8546</c:v>
                </c:pt>
                <c:pt idx="9274">
                  <c:v>1.8548</c:v>
                </c:pt>
                <c:pt idx="9275">
                  <c:v>1.855</c:v>
                </c:pt>
                <c:pt idx="9276">
                  <c:v>1.8552</c:v>
                </c:pt>
                <c:pt idx="9277">
                  <c:v>1.8553999999999999</c:v>
                </c:pt>
                <c:pt idx="9278">
                  <c:v>1.8555999999999999</c:v>
                </c:pt>
                <c:pt idx="9279">
                  <c:v>1.8557999999999999</c:v>
                </c:pt>
                <c:pt idx="9280">
                  <c:v>1.8560000000000001</c:v>
                </c:pt>
                <c:pt idx="9281">
                  <c:v>1.8562000000000001</c:v>
                </c:pt>
                <c:pt idx="9282">
                  <c:v>1.8564000000000001</c:v>
                </c:pt>
                <c:pt idx="9283">
                  <c:v>1.8566</c:v>
                </c:pt>
                <c:pt idx="9284">
                  <c:v>1.8568</c:v>
                </c:pt>
                <c:pt idx="9285">
                  <c:v>1.857</c:v>
                </c:pt>
                <c:pt idx="9286">
                  <c:v>1.8572</c:v>
                </c:pt>
                <c:pt idx="9287">
                  <c:v>1.8573999999999999</c:v>
                </c:pt>
                <c:pt idx="9288">
                  <c:v>1.8575999999999999</c:v>
                </c:pt>
                <c:pt idx="9289">
                  <c:v>1.8577999999999999</c:v>
                </c:pt>
                <c:pt idx="9290">
                  <c:v>1.8580000000000001</c:v>
                </c:pt>
                <c:pt idx="9291">
                  <c:v>1.8582000000000001</c:v>
                </c:pt>
                <c:pt idx="9292">
                  <c:v>1.8584000000000001</c:v>
                </c:pt>
                <c:pt idx="9293">
                  <c:v>1.8586</c:v>
                </c:pt>
                <c:pt idx="9294">
                  <c:v>1.8588</c:v>
                </c:pt>
                <c:pt idx="9295">
                  <c:v>1.859</c:v>
                </c:pt>
                <c:pt idx="9296">
                  <c:v>1.8592</c:v>
                </c:pt>
                <c:pt idx="9297">
                  <c:v>1.8593999999999999</c:v>
                </c:pt>
                <c:pt idx="9298">
                  <c:v>1.8595999999999999</c:v>
                </c:pt>
                <c:pt idx="9299">
                  <c:v>1.8597999999999999</c:v>
                </c:pt>
                <c:pt idx="9300">
                  <c:v>1.86</c:v>
                </c:pt>
                <c:pt idx="9301">
                  <c:v>1.8602000000000001</c:v>
                </c:pt>
                <c:pt idx="9302">
                  <c:v>1.8604000000000001</c:v>
                </c:pt>
                <c:pt idx="9303">
                  <c:v>1.8606</c:v>
                </c:pt>
                <c:pt idx="9304">
                  <c:v>1.8608</c:v>
                </c:pt>
                <c:pt idx="9305">
                  <c:v>1.861</c:v>
                </c:pt>
                <c:pt idx="9306">
                  <c:v>1.8612</c:v>
                </c:pt>
                <c:pt idx="9307">
                  <c:v>1.8613999999999999</c:v>
                </c:pt>
                <c:pt idx="9308">
                  <c:v>1.8615999999999999</c:v>
                </c:pt>
                <c:pt idx="9309">
                  <c:v>1.8617999999999999</c:v>
                </c:pt>
                <c:pt idx="9310">
                  <c:v>1.8620000000000001</c:v>
                </c:pt>
                <c:pt idx="9311">
                  <c:v>1.8622000000000001</c:v>
                </c:pt>
                <c:pt idx="9312">
                  <c:v>1.8624000000000001</c:v>
                </c:pt>
                <c:pt idx="9313">
                  <c:v>1.8626</c:v>
                </c:pt>
                <c:pt idx="9314">
                  <c:v>1.8628</c:v>
                </c:pt>
                <c:pt idx="9315">
                  <c:v>1.863</c:v>
                </c:pt>
                <c:pt idx="9316">
                  <c:v>1.8632</c:v>
                </c:pt>
                <c:pt idx="9317">
                  <c:v>1.8633999999999999</c:v>
                </c:pt>
                <c:pt idx="9318">
                  <c:v>1.8635999999999999</c:v>
                </c:pt>
                <c:pt idx="9319">
                  <c:v>1.8637999999999999</c:v>
                </c:pt>
                <c:pt idx="9320">
                  <c:v>1.8640000000000001</c:v>
                </c:pt>
                <c:pt idx="9321">
                  <c:v>1.8642000000000001</c:v>
                </c:pt>
                <c:pt idx="9322">
                  <c:v>1.8644000000000001</c:v>
                </c:pt>
                <c:pt idx="9323">
                  <c:v>1.8646</c:v>
                </c:pt>
                <c:pt idx="9324">
                  <c:v>1.8648</c:v>
                </c:pt>
                <c:pt idx="9325">
                  <c:v>1.865</c:v>
                </c:pt>
                <c:pt idx="9326">
                  <c:v>1.8652</c:v>
                </c:pt>
                <c:pt idx="9327">
                  <c:v>1.8653999999999999</c:v>
                </c:pt>
                <c:pt idx="9328">
                  <c:v>1.8655999999999999</c:v>
                </c:pt>
                <c:pt idx="9329">
                  <c:v>1.8657999999999999</c:v>
                </c:pt>
                <c:pt idx="9330">
                  <c:v>1.8660000000000001</c:v>
                </c:pt>
                <c:pt idx="9331">
                  <c:v>1.8662000000000001</c:v>
                </c:pt>
                <c:pt idx="9332">
                  <c:v>1.8664000000000001</c:v>
                </c:pt>
                <c:pt idx="9333">
                  <c:v>1.8666</c:v>
                </c:pt>
                <c:pt idx="9334">
                  <c:v>1.8668</c:v>
                </c:pt>
                <c:pt idx="9335">
                  <c:v>1.867</c:v>
                </c:pt>
                <c:pt idx="9336">
                  <c:v>1.8672</c:v>
                </c:pt>
                <c:pt idx="9337">
                  <c:v>1.8673999999999999</c:v>
                </c:pt>
                <c:pt idx="9338">
                  <c:v>1.8675999999999999</c:v>
                </c:pt>
                <c:pt idx="9339">
                  <c:v>1.8677999999999999</c:v>
                </c:pt>
                <c:pt idx="9340">
                  <c:v>1.8680000000000001</c:v>
                </c:pt>
                <c:pt idx="9341">
                  <c:v>1.8682000000000001</c:v>
                </c:pt>
                <c:pt idx="9342">
                  <c:v>1.8684000000000001</c:v>
                </c:pt>
                <c:pt idx="9343">
                  <c:v>1.8686</c:v>
                </c:pt>
                <c:pt idx="9344">
                  <c:v>1.8688</c:v>
                </c:pt>
                <c:pt idx="9345">
                  <c:v>1.869</c:v>
                </c:pt>
                <c:pt idx="9346">
                  <c:v>1.8692</c:v>
                </c:pt>
                <c:pt idx="9347">
                  <c:v>1.8694</c:v>
                </c:pt>
                <c:pt idx="9348">
                  <c:v>1.8695999999999999</c:v>
                </c:pt>
                <c:pt idx="9349">
                  <c:v>1.8697999999999999</c:v>
                </c:pt>
                <c:pt idx="9350">
                  <c:v>1.87</c:v>
                </c:pt>
                <c:pt idx="9351">
                  <c:v>1.8702000000000001</c:v>
                </c:pt>
                <c:pt idx="9352">
                  <c:v>1.8704000000000001</c:v>
                </c:pt>
                <c:pt idx="9353">
                  <c:v>1.8706</c:v>
                </c:pt>
                <c:pt idx="9354">
                  <c:v>1.8708</c:v>
                </c:pt>
                <c:pt idx="9355">
                  <c:v>1.871</c:v>
                </c:pt>
                <c:pt idx="9356">
                  <c:v>1.8712</c:v>
                </c:pt>
                <c:pt idx="9357">
                  <c:v>1.8714</c:v>
                </c:pt>
                <c:pt idx="9358">
                  <c:v>1.8715999999999999</c:v>
                </c:pt>
                <c:pt idx="9359">
                  <c:v>1.8717999999999999</c:v>
                </c:pt>
                <c:pt idx="9360">
                  <c:v>1.8720000000000001</c:v>
                </c:pt>
                <c:pt idx="9361">
                  <c:v>1.8722000000000001</c:v>
                </c:pt>
                <c:pt idx="9362">
                  <c:v>1.8724000000000001</c:v>
                </c:pt>
                <c:pt idx="9363">
                  <c:v>1.8726</c:v>
                </c:pt>
                <c:pt idx="9364">
                  <c:v>1.8728</c:v>
                </c:pt>
                <c:pt idx="9365">
                  <c:v>1.873</c:v>
                </c:pt>
                <c:pt idx="9366">
                  <c:v>1.8732</c:v>
                </c:pt>
                <c:pt idx="9367">
                  <c:v>1.8734</c:v>
                </c:pt>
                <c:pt idx="9368">
                  <c:v>1.8735999999999999</c:v>
                </c:pt>
                <c:pt idx="9369">
                  <c:v>1.8737999999999999</c:v>
                </c:pt>
                <c:pt idx="9370">
                  <c:v>1.8740000000000001</c:v>
                </c:pt>
                <c:pt idx="9371">
                  <c:v>1.8742000000000001</c:v>
                </c:pt>
                <c:pt idx="9372">
                  <c:v>1.8744000000000001</c:v>
                </c:pt>
                <c:pt idx="9373">
                  <c:v>1.8746</c:v>
                </c:pt>
                <c:pt idx="9374">
                  <c:v>1.8748</c:v>
                </c:pt>
                <c:pt idx="9375">
                  <c:v>1.875</c:v>
                </c:pt>
                <c:pt idx="9376">
                  <c:v>1.8752</c:v>
                </c:pt>
                <c:pt idx="9377">
                  <c:v>1.8754</c:v>
                </c:pt>
                <c:pt idx="9378">
                  <c:v>1.8755999999999999</c:v>
                </c:pt>
                <c:pt idx="9379">
                  <c:v>1.8757999999999999</c:v>
                </c:pt>
                <c:pt idx="9380">
                  <c:v>1.8759999999999999</c:v>
                </c:pt>
                <c:pt idx="9381">
                  <c:v>1.8762000000000001</c:v>
                </c:pt>
                <c:pt idx="9382">
                  <c:v>1.8764000000000001</c:v>
                </c:pt>
                <c:pt idx="9383">
                  <c:v>1.8766</c:v>
                </c:pt>
                <c:pt idx="9384">
                  <c:v>1.8768</c:v>
                </c:pt>
                <c:pt idx="9385">
                  <c:v>1.877</c:v>
                </c:pt>
                <c:pt idx="9386">
                  <c:v>1.8772</c:v>
                </c:pt>
                <c:pt idx="9387">
                  <c:v>1.8774</c:v>
                </c:pt>
                <c:pt idx="9388">
                  <c:v>1.8775999999999999</c:v>
                </c:pt>
                <c:pt idx="9389">
                  <c:v>1.8777999999999999</c:v>
                </c:pt>
                <c:pt idx="9390">
                  <c:v>1.8779999999999999</c:v>
                </c:pt>
                <c:pt idx="9391">
                  <c:v>1.8782000000000001</c:v>
                </c:pt>
                <c:pt idx="9392">
                  <c:v>1.8784000000000001</c:v>
                </c:pt>
                <c:pt idx="9393">
                  <c:v>1.8786</c:v>
                </c:pt>
                <c:pt idx="9394">
                  <c:v>1.8788</c:v>
                </c:pt>
                <c:pt idx="9395">
                  <c:v>1.879</c:v>
                </c:pt>
                <c:pt idx="9396">
                  <c:v>1.8792</c:v>
                </c:pt>
                <c:pt idx="9397">
                  <c:v>1.8794</c:v>
                </c:pt>
                <c:pt idx="9398">
                  <c:v>1.8795999999999999</c:v>
                </c:pt>
                <c:pt idx="9399">
                  <c:v>1.8797999999999999</c:v>
                </c:pt>
                <c:pt idx="9400">
                  <c:v>1.88</c:v>
                </c:pt>
                <c:pt idx="9401">
                  <c:v>1.8802000000000001</c:v>
                </c:pt>
                <c:pt idx="9402">
                  <c:v>1.8804000000000001</c:v>
                </c:pt>
                <c:pt idx="9403">
                  <c:v>1.8806</c:v>
                </c:pt>
                <c:pt idx="9404">
                  <c:v>1.8808</c:v>
                </c:pt>
                <c:pt idx="9405">
                  <c:v>1.881</c:v>
                </c:pt>
                <c:pt idx="9406">
                  <c:v>1.8812</c:v>
                </c:pt>
                <c:pt idx="9407">
                  <c:v>1.8814</c:v>
                </c:pt>
                <c:pt idx="9408">
                  <c:v>1.8815999999999999</c:v>
                </c:pt>
                <c:pt idx="9409">
                  <c:v>1.8817999999999999</c:v>
                </c:pt>
                <c:pt idx="9410">
                  <c:v>1.8819999999999999</c:v>
                </c:pt>
                <c:pt idx="9411">
                  <c:v>1.8822000000000001</c:v>
                </c:pt>
                <c:pt idx="9412">
                  <c:v>1.8824000000000001</c:v>
                </c:pt>
                <c:pt idx="9413">
                  <c:v>1.8826000000000001</c:v>
                </c:pt>
                <c:pt idx="9414">
                  <c:v>1.8828</c:v>
                </c:pt>
                <c:pt idx="9415">
                  <c:v>1.883</c:v>
                </c:pt>
                <c:pt idx="9416">
                  <c:v>1.8832</c:v>
                </c:pt>
                <c:pt idx="9417">
                  <c:v>1.8834</c:v>
                </c:pt>
                <c:pt idx="9418">
                  <c:v>1.8835999999999999</c:v>
                </c:pt>
                <c:pt idx="9419">
                  <c:v>1.8837999999999999</c:v>
                </c:pt>
                <c:pt idx="9420">
                  <c:v>1.8839999999999999</c:v>
                </c:pt>
                <c:pt idx="9421">
                  <c:v>1.8842000000000001</c:v>
                </c:pt>
                <c:pt idx="9422">
                  <c:v>1.8844000000000001</c:v>
                </c:pt>
                <c:pt idx="9423">
                  <c:v>1.8846000000000001</c:v>
                </c:pt>
                <c:pt idx="9424">
                  <c:v>1.8848</c:v>
                </c:pt>
                <c:pt idx="9425">
                  <c:v>1.885</c:v>
                </c:pt>
                <c:pt idx="9426">
                  <c:v>1.8852</c:v>
                </c:pt>
                <c:pt idx="9427">
                  <c:v>1.8854</c:v>
                </c:pt>
                <c:pt idx="9428">
                  <c:v>1.8855999999999999</c:v>
                </c:pt>
                <c:pt idx="9429">
                  <c:v>1.8857999999999999</c:v>
                </c:pt>
                <c:pt idx="9430">
                  <c:v>1.8859999999999999</c:v>
                </c:pt>
                <c:pt idx="9431">
                  <c:v>1.8862000000000001</c:v>
                </c:pt>
                <c:pt idx="9432">
                  <c:v>1.8864000000000001</c:v>
                </c:pt>
                <c:pt idx="9433">
                  <c:v>1.8866000000000001</c:v>
                </c:pt>
                <c:pt idx="9434">
                  <c:v>1.8868</c:v>
                </c:pt>
                <c:pt idx="9435">
                  <c:v>1.887</c:v>
                </c:pt>
                <c:pt idx="9436">
                  <c:v>1.8872</c:v>
                </c:pt>
                <c:pt idx="9437">
                  <c:v>1.8874</c:v>
                </c:pt>
                <c:pt idx="9438">
                  <c:v>1.8875999999999999</c:v>
                </c:pt>
                <c:pt idx="9439">
                  <c:v>1.8877999999999999</c:v>
                </c:pt>
                <c:pt idx="9440">
                  <c:v>1.8879999999999999</c:v>
                </c:pt>
                <c:pt idx="9441">
                  <c:v>1.8882000000000001</c:v>
                </c:pt>
                <c:pt idx="9442">
                  <c:v>1.8884000000000001</c:v>
                </c:pt>
                <c:pt idx="9443">
                  <c:v>1.8886000000000001</c:v>
                </c:pt>
                <c:pt idx="9444">
                  <c:v>1.8888</c:v>
                </c:pt>
                <c:pt idx="9445">
                  <c:v>1.889</c:v>
                </c:pt>
                <c:pt idx="9446">
                  <c:v>1.8892</c:v>
                </c:pt>
                <c:pt idx="9447">
                  <c:v>1.8894</c:v>
                </c:pt>
                <c:pt idx="9448">
                  <c:v>1.8895999999999999</c:v>
                </c:pt>
                <c:pt idx="9449">
                  <c:v>1.8897999999999999</c:v>
                </c:pt>
                <c:pt idx="9450">
                  <c:v>1.89</c:v>
                </c:pt>
                <c:pt idx="9451">
                  <c:v>1.8902000000000001</c:v>
                </c:pt>
                <c:pt idx="9452">
                  <c:v>1.8904000000000001</c:v>
                </c:pt>
                <c:pt idx="9453">
                  <c:v>1.8906000000000001</c:v>
                </c:pt>
                <c:pt idx="9454">
                  <c:v>1.8908</c:v>
                </c:pt>
                <c:pt idx="9455">
                  <c:v>1.891</c:v>
                </c:pt>
                <c:pt idx="9456">
                  <c:v>1.8912</c:v>
                </c:pt>
                <c:pt idx="9457">
                  <c:v>1.8914</c:v>
                </c:pt>
                <c:pt idx="9458">
                  <c:v>1.8915999999999999</c:v>
                </c:pt>
                <c:pt idx="9459">
                  <c:v>1.8917999999999999</c:v>
                </c:pt>
                <c:pt idx="9460">
                  <c:v>1.8919999999999999</c:v>
                </c:pt>
                <c:pt idx="9461">
                  <c:v>1.8922000000000001</c:v>
                </c:pt>
                <c:pt idx="9462">
                  <c:v>1.8924000000000001</c:v>
                </c:pt>
                <c:pt idx="9463">
                  <c:v>1.8926000000000001</c:v>
                </c:pt>
                <c:pt idx="9464">
                  <c:v>1.8928</c:v>
                </c:pt>
                <c:pt idx="9465">
                  <c:v>1.893</c:v>
                </c:pt>
                <c:pt idx="9466">
                  <c:v>1.8932</c:v>
                </c:pt>
                <c:pt idx="9467">
                  <c:v>1.8934</c:v>
                </c:pt>
                <c:pt idx="9468">
                  <c:v>1.8935999999999999</c:v>
                </c:pt>
                <c:pt idx="9469">
                  <c:v>1.8937999999999999</c:v>
                </c:pt>
                <c:pt idx="9470">
                  <c:v>1.8939999999999999</c:v>
                </c:pt>
                <c:pt idx="9471">
                  <c:v>1.8942000000000001</c:v>
                </c:pt>
                <c:pt idx="9472">
                  <c:v>1.8944000000000001</c:v>
                </c:pt>
                <c:pt idx="9473">
                  <c:v>1.8946000000000001</c:v>
                </c:pt>
                <c:pt idx="9474">
                  <c:v>1.8948</c:v>
                </c:pt>
                <c:pt idx="9475">
                  <c:v>1.895</c:v>
                </c:pt>
                <c:pt idx="9476">
                  <c:v>1.8952</c:v>
                </c:pt>
                <c:pt idx="9477">
                  <c:v>1.8954</c:v>
                </c:pt>
                <c:pt idx="9478">
                  <c:v>1.8956</c:v>
                </c:pt>
                <c:pt idx="9479">
                  <c:v>1.8957999999999999</c:v>
                </c:pt>
                <c:pt idx="9480">
                  <c:v>1.8959999999999999</c:v>
                </c:pt>
                <c:pt idx="9481">
                  <c:v>1.8962000000000001</c:v>
                </c:pt>
                <c:pt idx="9482">
                  <c:v>1.8964000000000001</c:v>
                </c:pt>
                <c:pt idx="9483">
                  <c:v>1.8966000000000001</c:v>
                </c:pt>
                <c:pt idx="9484">
                  <c:v>1.8968</c:v>
                </c:pt>
                <c:pt idx="9485">
                  <c:v>1.897</c:v>
                </c:pt>
                <c:pt idx="9486">
                  <c:v>1.8972</c:v>
                </c:pt>
                <c:pt idx="9487">
                  <c:v>1.8974</c:v>
                </c:pt>
                <c:pt idx="9488">
                  <c:v>1.8976</c:v>
                </c:pt>
                <c:pt idx="9489">
                  <c:v>1.8977999999999999</c:v>
                </c:pt>
                <c:pt idx="9490">
                  <c:v>1.8979999999999999</c:v>
                </c:pt>
                <c:pt idx="9491">
                  <c:v>1.8982000000000001</c:v>
                </c:pt>
                <c:pt idx="9492">
                  <c:v>1.8984000000000001</c:v>
                </c:pt>
                <c:pt idx="9493">
                  <c:v>1.8986000000000001</c:v>
                </c:pt>
                <c:pt idx="9494">
                  <c:v>1.8988</c:v>
                </c:pt>
                <c:pt idx="9495">
                  <c:v>1.899</c:v>
                </c:pt>
                <c:pt idx="9496">
                  <c:v>1.8992</c:v>
                </c:pt>
                <c:pt idx="9497">
                  <c:v>1.8994</c:v>
                </c:pt>
                <c:pt idx="9498">
                  <c:v>1.8996</c:v>
                </c:pt>
                <c:pt idx="9499">
                  <c:v>1.8997999999999999</c:v>
                </c:pt>
                <c:pt idx="9500">
                  <c:v>1.9</c:v>
                </c:pt>
                <c:pt idx="9501">
                  <c:v>1.9001999999999999</c:v>
                </c:pt>
                <c:pt idx="9502">
                  <c:v>1.9004000000000001</c:v>
                </c:pt>
                <c:pt idx="9503">
                  <c:v>1.9006000000000001</c:v>
                </c:pt>
                <c:pt idx="9504">
                  <c:v>1.9008</c:v>
                </c:pt>
                <c:pt idx="9505">
                  <c:v>1.901</c:v>
                </c:pt>
                <c:pt idx="9506">
                  <c:v>1.9012</c:v>
                </c:pt>
                <c:pt idx="9507">
                  <c:v>1.9014</c:v>
                </c:pt>
                <c:pt idx="9508">
                  <c:v>1.9016</c:v>
                </c:pt>
                <c:pt idx="9509">
                  <c:v>1.9017999999999999</c:v>
                </c:pt>
                <c:pt idx="9510">
                  <c:v>1.9019999999999999</c:v>
                </c:pt>
                <c:pt idx="9511">
                  <c:v>1.9021999999999999</c:v>
                </c:pt>
                <c:pt idx="9512">
                  <c:v>1.9024000000000001</c:v>
                </c:pt>
                <c:pt idx="9513">
                  <c:v>1.9026000000000001</c:v>
                </c:pt>
                <c:pt idx="9514">
                  <c:v>1.9028</c:v>
                </c:pt>
                <c:pt idx="9515">
                  <c:v>1.903</c:v>
                </c:pt>
                <c:pt idx="9516">
                  <c:v>1.9032</c:v>
                </c:pt>
                <c:pt idx="9517">
                  <c:v>1.9034</c:v>
                </c:pt>
                <c:pt idx="9518">
                  <c:v>1.9036</c:v>
                </c:pt>
                <c:pt idx="9519">
                  <c:v>1.9037999999999999</c:v>
                </c:pt>
                <c:pt idx="9520">
                  <c:v>1.9039999999999999</c:v>
                </c:pt>
                <c:pt idx="9521">
                  <c:v>1.9041999999999999</c:v>
                </c:pt>
                <c:pt idx="9522">
                  <c:v>1.9044000000000001</c:v>
                </c:pt>
                <c:pt idx="9523">
                  <c:v>1.9046000000000001</c:v>
                </c:pt>
                <c:pt idx="9524">
                  <c:v>1.9048</c:v>
                </c:pt>
                <c:pt idx="9525">
                  <c:v>1.905</c:v>
                </c:pt>
                <c:pt idx="9526">
                  <c:v>1.9052</c:v>
                </c:pt>
                <c:pt idx="9527">
                  <c:v>1.9054</c:v>
                </c:pt>
                <c:pt idx="9528">
                  <c:v>1.9056</c:v>
                </c:pt>
                <c:pt idx="9529">
                  <c:v>1.9057999999999999</c:v>
                </c:pt>
                <c:pt idx="9530">
                  <c:v>1.9059999999999999</c:v>
                </c:pt>
                <c:pt idx="9531">
                  <c:v>1.9061999999999999</c:v>
                </c:pt>
                <c:pt idx="9532">
                  <c:v>1.9064000000000001</c:v>
                </c:pt>
                <c:pt idx="9533">
                  <c:v>1.9066000000000001</c:v>
                </c:pt>
                <c:pt idx="9534">
                  <c:v>1.9068000000000001</c:v>
                </c:pt>
                <c:pt idx="9535">
                  <c:v>1.907</c:v>
                </c:pt>
                <c:pt idx="9536">
                  <c:v>1.9072</c:v>
                </c:pt>
                <c:pt idx="9537">
                  <c:v>1.9074</c:v>
                </c:pt>
                <c:pt idx="9538">
                  <c:v>1.9076</c:v>
                </c:pt>
                <c:pt idx="9539">
                  <c:v>1.9077999999999999</c:v>
                </c:pt>
                <c:pt idx="9540">
                  <c:v>1.9079999999999999</c:v>
                </c:pt>
                <c:pt idx="9541">
                  <c:v>1.9081999999999999</c:v>
                </c:pt>
                <c:pt idx="9542">
                  <c:v>1.9084000000000001</c:v>
                </c:pt>
                <c:pt idx="9543">
                  <c:v>1.9086000000000001</c:v>
                </c:pt>
                <c:pt idx="9544">
                  <c:v>1.9088000000000001</c:v>
                </c:pt>
                <c:pt idx="9545">
                  <c:v>1.909</c:v>
                </c:pt>
                <c:pt idx="9546">
                  <c:v>1.9092</c:v>
                </c:pt>
                <c:pt idx="9547">
                  <c:v>1.9094</c:v>
                </c:pt>
                <c:pt idx="9548">
                  <c:v>1.9096</c:v>
                </c:pt>
                <c:pt idx="9549">
                  <c:v>1.9097999999999999</c:v>
                </c:pt>
                <c:pt idx="9550">
                  <c:v>1.91</c:v>
                </c:pt>
                <c:pt idx="9551">
                  <c:v>1.9101999999999999</c:v>
                </c:pt>
                <c:pt idx="9552">
                  <c:v>1.9104000000000001</c:v>
                </c:pt>
                <c:pt idx="9553">
                  <c:v>1.9106000000000001</c:v>
                </c:pt>
                <c:pt idx="9554">
                  <c:v>1.9108000000000001</c:v>
                </c:pt>
                <c:pt idx="9555">
                  <c:v>1.911</c:v>
                </c:pt>
                <c:pt idx="9556">
                  <c:v>1.9112</c:v>
                </c:pt>
                <c:pt idx="9557">
                  <c:v>1.9114</c:v>
                </c:pt>
                <c:pt idx="9558">
                  <c:v>1.9116</c:v>
                </c:pt>
                <c:pt idx="9559">
                  <c:v>1.9117999999999999</c:v>
                </c:pt>
                <c:pt idx="9560">
                  <c:v>1.9119999999999999</c:v>
                </c:pt>
                <c:pt idx="9561">
                  <c:v>1.9121999999999999</c:v>
                </c:pt>
                <c:pt idx="9562">
                  <c:v>1.9124000000000001</c:v>
                </c:pt>
                <c:pt idx="9563">
                  <c:v>1.9126000000000001</c:v>
                </c:pt>
                <c:pt idx="9564">
                  <c:v>1.9128000000000001</c:v>
                </c:pt>
                <c:pt idx="9565">
                  <c:v>1.913</c:v>
                </c:pt>
                <c:pt idx="9566">
                  <c:v>1.9132</c:v>
                </c:pt>
                <c:pt idx="9567">
                  <c:v>1.9134</c:v>
                </c:pt>
                <c:pt idx="9568">
                  <c:v>1.9136</c:v>
                </c:pt>
                <c:pt idx="9569">
                  <c:v>1.9137999999999999</c:v>
                </c:pt>
                <c:pt idx="9570">
                  <c:v>1.9139999999999999</c:v>
                </c:pt>
                <c:pt idx="9571">
                  <c:v>1.9141999999999999</c:v>
                </c:pt>
                <c:pt idx="9572">
                  <c:v>1.9144000000000001</c:v>
                </c:pt>
                <c:pt idx="9573">
                  <c:v>1.9146000000000001</c:v>
                </c:pt>
                <c:pt idx="9574">
                  <c:v>1.9148000000000001</c:v>
                </c:pt>
                <c:pt idx="9575">
                  <c:v>1.915</c:v>
                </c:pt>
                <c:pt idx="9576">
                  <c:v>1.9152</c:v>
                </c:pt>
                <c:pt idx="9577">
                  <c:v>1.9154</c:v>
                </c:pt>
                <c:pt idx="9578">
                  <c:v>1.9156</c:v>
                </c:pt>
                <c:pt idx="9579">
                  <c:v>1.9157999999999999</c:v>
                </c:pt>
                <c:pt idx="9580">
                  <c:v>1.9159999999999999</c:v>
                </c:pt>
                <c:pt idx="9581">
                  <c:v>1.9161999999999999</c:v>
                </c:pt>
                <c:pt idx="9582">
                  <c:v>1.9164000000000001</c:v>
                </c:pt>
                <c:pt idx="9583">
                  <c:v>1.9166000000000001</c:v>
                </c:pt>
                <c:pt idx="9584">
                  <c:v>1.9168000000000001</c:v>
                </c:pt>
                <c:pt idx="9585">
                  <c:v>1.917</c:v>
                </c:pt>
                <c:pt idx="9586">
                  <c:v>1.9172</c:v>
                </c:pt>
                <c:pt idx="9587">
                  <c:v>1.9174</c:v>
                </c:pt>
                <c:pt idx="9588">
                  <c:v>1.9176</c:v>
                </c:pt>
                <c:pt idx="9589">
                  <c:v>1.9177999999999999</c:v>
                </c:pt>
                <c:pt idx="9590">
                  <c:v>1.9179999999999999</c:v>
                </c:pt>
                <c:pt idx="9591">
                  <c:v>1.9181999999999999</c:v>
                </c:pt>
                <c:pt idx="9592">
                  <c:v>1.9184000000000001</c:v>
                </c:pt>
                <c:pt idx="9593">
                  <c:v>1.9186000000000001</c:v>
                </c:pt>
                <c:pt idx="9594">
                  <c:v>1.9188000000000001</c:v>
                </c:pt>
                <c:pt idx="9595">
                  <c:v>1.919</c:v>
                </c:pt>
                <c:pt idx="9596">
                  <c:v>1.9192</c:v>
                </c:pt>
                <c:pt idx="9597">
                  <c:v>1.9194</c:v>
                </c:pt>
                <c:pt idx="9598">
                  <c:v>1.9196</c:v>
                </c:pt>
                <c:pt idx="9599">
                  <c:v>1.9198</c:v>
                </c:pt>
                <c:pt idx="9600">
                  <c:v>1.92</c:v>
                </c:pt>
                <c:pt idx="9601">
                  <c:v>1.9201999999999999</c:v>
                </c:pt>
                <c:pt idx="9602">
                  <c:v>1.9204000000000001</c:v>
                </c:pt>
                <c:pt idx="9603">
                  <c:v>1.9206000000000001</c:v>
                </c:pt>
                <c:pt idx="9604">
                  <c:v>1.9208000000000001</c:v>
                </c:pt>
                <c:pt idx="9605">
                  <c:v>1.921</c:v>
                </c:pt>
                <c:pt idx="9606">
                  <c:v>1.9212</c:v>
                </c:pt>
                <c:pt idx="9607">
                  <c:v>1.9214</c:v>
                </c:pt>
                <c:pt idx="9608">
                  <c:v>1.9216</c:v>
                </c:pt>
                <c:pt idx="9609">
                  <c:v>1.9218</c:v>
                </c:pt>
                <c:pt idx="9610">
                  <c:v>1.9219999999999999</c:v>
                </c:pt>
                <c:pt idx="9611">
                  <c:v>1.9221999999999999</c:v>
                </c:pt>
                <c:pt idx="9612">
                  <c:v>1.9224000000000001</c:v>
                </c:pt>
                <c:pt idx="9613">
                  <c:v>1.9226000000000001</c:v>
                </c:pt>
                <c:pt idx="9614">
                  <c:v>1.9228000000000001</c:v>
                </c:pt>
                <c:pt idx="9615">
                  <c:v>1.923</c:v>
                </c:pt>
                <c:pt idx="9616">
                  <c:v>1.9232</c:v>
                </c:pt>
                <c:pt idx="9617">
                  <c:v>1.9234</c:v>
                </c:pt>
                <c:pt idx="9618">
                  <c:v>1.9236</c:v>
                </c:pt>
                <c:pt idx="9619">
                  <c:v>1.9238</c:v>
                </c:pt>
                <c:pt idx="9620">
                  <c:v>1.9239999999999999</c:v>
                </c:pt>
                <c:pt idx="9621">
                  <c:v>1.9241999999999999</c:v>
                </c:pt>
                <c:pt idx="9622">
                  <c:v>1.9244000000000001</c:v>
                </c:pt>
                <c:pt idx="9623">
                  <c:v>1.9246000000000001</c:v>
                </c:pt>
                <c:pt idx="9624">
                  <c:v>1.9248000000000001</c:v>
                </c:pt>
                <c:pt idx="9625">
                  <c:v>1.925</c:v>
                </c:pt>
                <c:pt idx="9626">
                  <c:v>1.9252</c:v>
                </c:pt>
                <c:pt idx="9627">
                  <c:v>1.9254</c:v>
                </c:pt>
                <c:pt idx="9628">
                  <c:v>1.9256</c:v>
                </c:pt>
                <c:pt idx="9629">
                  <c:v>1.9258</c:v>
                </c:pt>
                <c:pt idx="9630">
                  <c:v>1.9259999999999999</c:v>
                </c:pt>
                <c:pt idx="9631">
                  <c:v>1.9261999999999999</c:v>
                </c:pt>
                <c:pt idx="9632">
                  <c:v>1.9263999999999999</c:v>
                </c:pt>
                <c:pt idx="9633">
                  <c:v>1.9266000000000001</c:v>
                </c:pt>
                <c:pt idx="9634">
                  <c:v>1.9268000000000001</c:v>
                </c:pt>
                <c:pt idx="9635">
                  <c:v>1.927</c:v>
                </c:pt>
                <c:pt idx="9636">
                  <c:v>1.9272</c:v>
                </c:pt>
                <c:pt idx="9637">
                  <c:v>1.9274</c:v>
                </c:pt>
                <c:pt idx="9638">
                  <c:v>1.9276</c:v>
                </c:pt>
                <c:pt idx="9639">
                  <c:v>1.9278</c:v>
                </c:pt>
                <c:pt idx="9640">
                  <c:v>1.9279999999999999</c:v>
                </c:pt>
                <c:pt idx="9641">
                  <c:v>1.9281999999999999</c:v>
                </c:pt>
                <c:pt idx="9642">
                  <c:v>1.9283999999999999</c:v>
                </c:pt>
                <c:pt idx="9643">
                  <c:v>1.9286000000000001</c:v>
                </c:pt>
                <c:pt idx="9644">
                  <c:v>1.9288000000000001</c:v>
                </c:pt>
                <c:pt idx="9645">
                  <c:v>1.929</c:v>
                </c:pt>
                <c:pt idx="9646">
                  <c:v>1.9292</c:v>
                </c:pt>
                <c:pt idx="9647">
                  <c:v>1.9294</c:v>
                </c:pt>
                <c:pt idx="9648">
                  <c:v>1.9296</c:v>
                </c:pt>
                <c:pt idx="9649">
                  <c:v>1.9298</c:v>
                </c:pt>
                <c:pt idx="9650">
                  <c:v>1.93</c:v>
                </c:pt>
                <c:pt idx="9651">
                  <c:v>1.9301999999999999</c:v>
                </c:pt>
                <c:pt idx="9652">
                  <c:v>1.9303999999999999</c:v>
                </c:pt>
                <c:pt idx="9653">
                  <c:v>1.9306000000000001</c:v>
                </c:pt>
                <c:pt idx="9654">
                  <c:v>1.9308000000000001</c:v>
                </c:pt>
                <c:pt idx="9655">
                  <c:v>1.931</c:v>
                </c:pt>
                <c:pt idx="9656">
                  <c:v>1.9312</c:v>
                </c:pt>
                <c:pt idx="9657">
                  <c:v>1.9314</c:v>
                </c:pt>
                <c:pt idx="9658">
                  <c:v>1.9316</c:v>
                </c:pt>
                <c:pt idx="9659">
                  <c:v>1.9318</c:v>
                </c:pt>
                <c:pt idx="9660">
                  <c:v>1.9319999999999999</c:v>
                </c:pt>
                <c:pt idx="9661">
                  <c:v>1.9321999999999999</c:v>
                </c:pt>
                <c:pt idx="9662">
                  <c:v>1.9323999999999999</c:v>
                </c:pt>
                <c:pt idx="9663">
                  <c:v>1.9326000000000001</c:v>
                </c:pt>
                <c:pt idx="9664">
                  <c:v>1.9328000000000001</c:v>
                </c:pt>
                <c:pt idx="9665">
                  <c:v>1.9330000000000001</c:v>
                </c:pt>
                <c:pt idx="9666">
                  <c:v>1.9332</c:v>
                </c:pt>
                <c:pt idx="9667">
                  <c:v>1.9334</c:v>
                </c:pt>
                <c:pt idx="9668">
                  <c:v>1.9336</c:v>
                </c:pt>
                <c:pt idx="9669">
                  <c:v>1.9338</c:v>
                </c:pt>
                <c:pt idx="9670">
                  <c:v>1.9339999999999999</c:v>
                </c:pt>
                <c:pt idx="9671">
                  <c:v>1.9341999999999999</c:v>
                </c:pt>
                <c:pt idx="9672">
                  <c:v>1.9343999999999999</c:v>
                </c:pt>
                <c:pt idx="9673">
                  <c:v>1.9346000000000001</c:v>
                </c:pt>
                <c:pt idx="9674">
                  <c:v>1.9348000000000001</c:v>
                </c:pt>
                <c:pt idx="9675">
                  <c:v>1.9350000000000001</c:v>
                </c:pt>
                <c:pt idx="9676">
                  <c:v>1.9352</c:v>
                </c:pt>
                <c:pt idx="9677">
                  <c:v>1.9354</c:v>
                </c:pt>
                <c:pt idx="9678">
                  <c:v>1.9356</c:v>
                </c:pt>
                <c:pt idx="9679">
                  <c:v>1.9358</c:v>
                </c:pt>
                <c:pt idx="9680">
                  <c:v>1.9359999999999999</c:v>
                </c:pt>
                <c:pt idx="9681">
                  <c:v>1.9361999999999999</c:v>
                </c:pt>
                <c:pt idx="9682">
                  <c:v>1.9363999999999999</c:v>
                </c:pt>
                <c:pt idx="9683">
                  <c:v>1.9366000000000001</c:v>
                </c:pt>
                <c:pt idx="9684">
                  <c:v>1.9368000000000001</c:v>
                </c:pt>
                <c:pt idx="9685">
                  <c:v>1.9370000000000001</c:v>
                </c:pt>
                <c:pt idx="9686">
                  <c:v>1.9372</c:v>
                </c:pt>
                <c:pt idx="9687">
                  <c:v>1.9374</c:v>
                </c:pt>
                <c:pt idx="9688">
                  <c:v>1.9376</c:v>
                </c:pt>
                <c:pt idx="9689">
                  <c:v>1.9378</c:v>
                </c:pt>
                <c:pt idx="9690">
                  <c:v>1.9379999999999999</c:v>
                </c:pt>
                <c:pt idx="9691">
                  <c:v>1.9381999999999999</c:v>
                </c:pt>
                <c:pt idx="9692">
                  <c:v>1.9383999999999999</c:v>
                </c:pt>
                <c:pt idx="9693">
                  <c:v>1.9386000000000001</c:v>
                </c:pt>
                <c:pt idx="9694">
                  <c:v>1.9388000000000001</c:v>
                </c:pt>
                <c:pt idx="9695">
                  <c:v>1.9390000000000001</c:v>
                </c:pt>
                <c:pt idx="9696">
                  <c:v>1.9392</c:v>
                </c:pt>
                <c:pt idx="9697">
                  <c:v>1.9394</c:v>
                </c:pt>
                <c:pt idx="9698">
                  <c:v>1.9396</c:v>
                </c:pt>
                <c:pt idx="9699">
                  <c:v>1.9398</c:v>
                </c:pt>
                <c:pt idx="9700">
                  <c:v>1.94</c:v>
                </c:pt>
                <c:pt idx="9701">
                  <c:v>1.9401999999999999</c:v>
                </c:pt>
                <c:pt idx="9702">
                  <c:v>1.9403999999999999</c:v>
                </c:pt>
                <c:pt idx="9703">
                  <c:v>1.9406000000000001</c:v>
                </c:pt>
                <c:pt idx="9704">
                  <c:v>1.9408000000000001</c:v>
                </c:pt>
                <c:pt idx="9705">
                  <c:v>1.9410000000000001</c:v>
                </c:pt>
                <c:pt idx="9706">
                  <c:v>1.9412</c:v>
                </c:pt>
                <c:pt idx="9707">
                  <c:v>1.9414</c:v>
                </c:pt>
                <c:pt idx="9708">
                  <c:v>1.9416</c:v>
                </c:pt>
                <c:pt idx="9709">
                  <c:v>1.9418</c:v>
                </c:pt>
                <c:pt idx="9710">
                  <c:v>1.9419999999999999</c:v>
                </c:pt>
                <c:pt idx="9711">
                  <c:v>1.9421999999999999</c:v>
                </c:pt>
                <c:pt idx="9712">
                  <c:v>1.9423999999999999</c:v>
                </c:pt>
                <c:pt idx="9713">
                  <c:v>1.9426000000000001</c:v>
                </c:pt>
                <c:pt idx="9714">
                  <c:v>1.9428000000000001</c:v>
                </c:pt>
                <c:pt idx="9715">
                  <c:v>1.9430000000000001</c:v>
                </c:pt>
                <c:pt idx="9716">
                  <c:v>1.9432</c:v>
                </c:pt>
                <c:pt idx="9717">
                  <c:v>1.9434</c:v>
                </c:pt>
                <c:pt idx="9718">
                  <c:v>1.9436</c:v>
                </c:pt>
                <c:pt idx="9719">
                  <c:v>1.9438</c:v>
                </c:pt>
                <c:pt idx="9720">
                  <c:v>1.944</c:v>
                </c:pt>
                <c:pt idx="9721">
                  <c:v>1.9441999999999999</c:v>
                </c:pt>
                <c:pt idx="9722">
                  <c:v>1.9443999999999999</c:v>
                </c:pt>
                <c:pt idx="9723">
                  <c:v>1.9446000000000001</c:v>
                </c:pt>
                <c:pt idx="9724">
                  <c:v>1.9448000000000001</c:v>
                </c:pt>
                <c:pt idx="9725">
                  <c:v>1.9450000000000001</c:v>
                </c:pt>
                <c:pt idx="9726">
                  <c:v>1.9452</c:v>
                </c:pt>
                <c:pt idx="9727">
                  <c:v>1.9454</c:v>
                </c:pt>
                <c:pt idx="9728">
                  <c:v>1.9456</c:v>
                </c:pt>
                <c:pt idx="9729">
                  <c:v>1.9458</c:v>
                </c:pt>
                <c:pt idx="9730">
                  <c:v>1.946</c:v>
                </c:pt>
                <c:pt idx="9731">
                  <c:v>1.9461999999999999</c:v>
                </c:pt>
                <c:pt idx="9732">
                  <c:v>1.9463999999999999</c:v>
                </c:pt>
                <c:pt idx="9733">
                  <c:v>1.9466000000000001</c:v>
                </c:pt>
                <c:pt idx="9734">
                  <c:v>1.9468000000000001</c:v>
                </c:pt>
                <c:pt idx="9735">
                  <c:v>1.9470000000000001</c:v>
                </c:pt>
                <c:pt idx="9736">
                  <c:v>1.9472</c:v>
                </c:pt>
                <c:pt idx="9737">
                  <c:v>1.9474</c:v>
                </c:pt>
                <c:pt idx="9738">
                  <c:v>1.9476</c:v>
                </c:pt>
                <c:pt idx="9739">
                  <c:v>1.9478</c:v>
                </c:pt>
                <c:pt idx="9740">
                  <c:v>1.948</c:v>
                </c:pt>
                <c:pt idx="9741">
                  <c:v>1.9481999999999999</c:v>
                </c:pt>
                <c:pt idx="9742">
                  <c:v>1.9483999999999999</c:v>
                </c:pt>
                <c:pt idx="9743">
                  <c:v>1.9486000000000001</c:v>
                </c:pt>
                <c:pt idx="9744">
                  <c:v>1.9488000000000001</c:v>
                </c:pt>
                <c:pt idx="9745">
                  <c:v>1.9490000000000001</c:v>
                </c:pt>
                <c:pt idx="9746">
                  <c:v>1.9492</c:v>
                </c:pt>
                <c:pt idx="9747">
                  <c:v>1.9494</c:v>
                </c:pt>
                <c:pt idx="9748">
                  <c:v>1.9496</c:v>
                </c:pt>
                <c:pt idx="9749">
                  <c:v>1.9498</c:v>
                </c:pt>
                <c:pt idx="9750">
                  <c:v>1.95</c:v>
                </c:pt>
                <c:pt idx="9751">
                  <c:v>1.9501999999999999</c:v>
                </c:pt>
                <c:pt idx="9752">
                  <c:v>1.9503999999999999</c:v>
                </c:pt>
                <c:pt idx="9753">
                  <c:v>1.9505999999999999</c:v>
                </c:pt>
                <c:pt idx="9754">
                  <c:v>1.9508000000000001</c:v>
                </c:pt>
                <c:pt idx="9755">
                  <c:v>1.9510000000000001</c:v>
                </c:pt>
                <c:pt idx="9756">
                  <c:v>1.9512</c:v>
                </c:pt>
                <c:pt idx="9757">
                  <c:v>1.9514</c:v>
                </c:pt>
                <c:pt idx="9758">
                  <c:v>1.9516</c:v>
                </c:pt>
                <c:pt idx="9759">
                  <c:v>1.9518</c:v>
                </c:pt>
                <c:pt idx="9760">
                  <c:v>1.952</c:v>
                </c:pt>
                <c:pt idx="9761">
                  <c:v>1.9521999999999999</c:v>
                </c:pt>
                <c:pt idx="9762">
                  <c:v>1.9523999999999999</c:v>
                </c:pt>
                <c:pt idx="9763">
                  <c:v>1.9525999999999999</c:v>
                </c:pt>
                <c:pt idx="9764">
                  <c:v>1.9528000000000001</c:v>
                </c:pt>
                <c:pt idx="9765">
                  <c:v>1.9530000000000001</c:v>
                </c:pt>
                <c:pt idx="9766">
                  <c:v>1.9532</c:v>
                </c:pt>
                <c:pt idx="9767">
                  <c:v>1.9534</c:v>
                </c:pt>
                <c:pt idx="9768">
                  <c:v>1.9536</c:v>
                </c:pt>
                <c:pt idx="9769">
                  <c:v>1.9538</c:v>
                </c:pt>
                <c:pt idx="9770">
                  <c:v>1.954</c:v>
                </c:pt>
                <c:pt idx="9771">
                  <c:v>1.9541999999999999</c:v>
                </c:pt>
                <c:pt idx="9772">
                  <c:v>1.9543999999999999</c:v>
                </c:pt>
                <c:pt idx="9773">
                  <c:v>1.9545999999999999</c:v>
                </c:pt>
                <c:pt idx="9774">
                  <c:v>1.9548000000000001</c:v>
                </c:pt>
                <c:pt idx="9775">
                  <c:v>1.9550000000000001</c:v>
                </c:pt>
                <c:pt idx="9776">
                  <c:v>1.9552</c:v>
                </c:pt>
                <c:pt idx="9777">
                  <c:v>1.9554</c:v>
                </c:pt>
                <c:pt idx="9778">
                  <c:v>1.9556</c:v>
                </c:pt>
                <c:pt idx="9779">
                  <c:v>1.9558</c:v>
                </c:pt>
                <c:pt idx="9780">
                  <c:v>1.956</c:v>
                </c:pt>
                <c:pt idx="9781">
                  <c:v>1.9561999999999999</c:v>
                </c:pt>
                <c:pt idx="9782">
                  <c:v>1.9563999999999999</c:v>
                </c:pt>
                <c:pt idx="9783">
                  <c:v>1.9565999999999999</c:v>
                </c:pt>
                <c:pt idx="9784">
                  <c:v>1.9568000000000001</c:v>
                </c:pt>
                <c:pt idx="9785">
                  <c:v>1.9570000000000001</c:v>
                </c:pt>
                <c:pt idx="9786">
                  <c:v>1.9572000000000001</c:v>
                </c:pt>
                <c:pt idx="9787">
                  <c:v>1.9574</c:v>
                </c:pt>
                <c:pt idx="9788">
                  <c:v>1.9576</c:v>
                </c:pt>
                <c:pt idx="9789">
                  <c:v>1.9578</c:v>
                </c:pt>
                <c:pt idx="9790">
                  <c:v>1.958</c:v>
                </c:pt>
                <c:pt idx="9791">
                  <c:v>1.9581999999999999</c:v>
                </c:pt>
                <c:pt idx="9792">
                  <c:v>1.9583999999999999</c:v>
                </c:pt>
                <c:pt idx="9793">
                  <c:v>1.9585999999999999</c:v>
                </c:pt>
                <c:pt idx="9794">
                  <c:v>1.9588000000000001</c:v>
                </c:pt>
                <c:pt idx="9795">
                  <c:v>1.9590000000000001</c:v>
                </c:pt>
                <c:pt idx="9796">
                  <c:v>1.9592000000000001</c:v>
                </c:pt>
                <c:pt idx="9797">
                  <c:v>1.9594</c:v>
                </c:pt>
                <c:pt idx="9798">
                  <c:v>1.9596</c:v>
                </c:pt>
                <c:pt idx="9799">
                  <c:v>1.9598</c:v>
                </c:pt>
                <c:pt idx="9800">
                  <c:v>1.96</c:v>
                </c:pt>
                <c:pt idx="9801">
                  <c:v>1.9601999999999999</c:v>
                </c:pt>
                <c:pt idx="9802">
                  <c:v>1.9603999999999999</c:v>
                </c:pt>
                <c:pt idx="9803">
                  <c:v>1.9605999999999999</c:v>
                </c:pt>
                <c:pt idx="9804">
                  <c:v>1.9608000000000001</c:v>
                </c:pt>
                <c:pt idx="9805">
                  <c:v>1.9610000000000001</c:v>
                </c:pt>
                <c:pt idx="9806">
                  <c:v>1.9612000000000001</c:v>
                </c:pt>
                <c:pt idx="9807">
                  <c:v>1.9614</c:v>
                </c:pt>
                <c:pt idx="9808">
                  <c:v>1.9616</c:v>
                </c:pt>
                <c:pt idx="9809">
                  <c:v>1.9618</c:v>
                </c:pt>
                <c:pt idx="9810">
                  <c:v>1.962</c:v>
                </c:pt>
                <c:pt idx="9811">
                  <c:v>1.9621999999999999</c:v>
                </c:pt>
                <c:pt idx="9812">
                  <c:v>1.9623999999999999</c:v>
                </c:pt>
                <c:pt idx="9813">
                  <c:v>1.9625999999999999</c:v>
                </c:pt>
                <c:pt idx="9814">
                  <c:v>1.9628000000000001</c:v>
                </c:pt>
                <c:pt idx="9815">
                  <c:v>1.9630000000000001</c:v>
                </c:pt>
                <c:pt idx="9816">
                  <c:v>1.9632000000000001</c:v>
                </c:pt>
                <c:pt idx="9817">
                  <c:v>1.9634</c:v>
                </c:pt>
                <c:pt idx="9818">
                  <c:v>1.9636</c:v>
                </c:pt>
                <c:pt idx="9819">
                  <c:v>1.9638</c:v>
                </c:pt>
                <c:pt idx="9820">
                  <c:v>1.964</c:v>
                </c:pt>
                <c:pt idx="9821">
                  <c:v>1.9641999999999999</c:v>
                </c:pt>
                <c:pt idx="9822">
                  <c:v>1.9643999999999999</c:v>
                </c:pt>
                <c:pt idx="9823">
                  <c:v>1.9645999999999999</c:v>
                </c:pt>
                <c:pt idx="9824">
                  <c:v>1.9648000000000001</c:v>
                </c:pt>
                <c:pt idx="9825">
                  <c:v>1.9650000000000001</c:v>
                </c:pt>
                <c:pt idx="9826">
                  <c:v>1.9652000000000001</c:v>
                </c:pt>
                <c:pt idx="9827">
                  <c:v>1.9654</c:v>
                </c:pt>
                <c:pt idx="9828">
                  <c:v>1.9656</c:v>
                </c:pt>
                <c:pt idx="9829">
                  <c:v>1.9658</c:v>
                </c:pt>
                <c:pt idx="9830">
                  <c:v>1.966</c:v>
                </c:pt>
                <c:pt idx="9831">
                  <c:v>1.9661999999999999</c:v>
                </c:pt>
                <c:pt idx="9832">
                  <c:v>1.9663999999999999</c:v>
                </c:pt>
                <c:pt idx="9833">
                  <c:v>1.9665999999999999</c:v>
                </c:pt>
                <c:pt idx="9834">
                  <c:v>1.9668000000000001</c:v>
                </c:pt>
                <c:pt idx="9835">
                  <c:v>1.9670000000000001</c:v>
                </c:pt>
                <c:pt idx="9836">
                  <c:v>1.9672000000000001</c:v>
                </c:pt>
                <c:pt idx="9837">
                  <c:v>1.9674</c:v>
                </c:pt>
                <c:pt idx="9838">
                  <c:v>1.9676</c:v>
                </c:pt>
                <c:pt idx="9839">
                  <c:v>1.9678</c:v>
                </c:pt>
                <c:pt idx="9840">
                  <c:v>1.968</c:v>
                </c:pt>
                <c:pt idx="9841">
                  <c:v>1.9681999999999999</c:v>
                </c:pt>
                <c:pt idx="9842">
                  <c:v>1.9683999999999999</c:v>
                </c:pt>
                <c:pt idx="9843">
                  <c:v>1.9685999999999999</c:v>
                </c:pt>
                <c:pt idx="9844">
                  <c:v>1.9688000000000001</c:v>
                </c:pt>
                <c:pt idx="9845">
                  <c:v>1.9690000000000001</c:v>
                </c:pt>
                <c:pt idx="9846">
                  <c:v>1.9692000000000001</c:v>
                </c:pt>
                <c:pt idx="9847">
                  <c:v>1.9694</c:v>
                </c:pt>
                <c:pt idx="9848">
                  <c:v>1.9696</c:v>
                </c:pt>
                <c:pt idx="9849">
                  <c:v>1.9698</c:v>
                </c:pt>
                <c:pt idx="9850">
                  <c:v>1.97</c:v>
                </c:pt>
                <c:pt idx="9851">
                  <c:v>1.9702</c:v>
                </c:pt>
                <c:pt idx="9852">
                  <c:v>1.9703999999999999</c:v>
                </c:pt>
                <c:pt idx="9853">
                  <c:v>1.9705999999999999</c:v>
                </c:pt>
                <c:pt idx="9854">
                  <c:v>1.9708000000000001</c:v>
                </c:pt>
                <c:pt idx="9855">
                  <c:v>1.9710000000000001</c:v>
                </c:pt>
                <c:pt idx="9856">
                  <c:v>1.9712000000000001</c:v>
                </c:pt>
                <c:pt idx="9857">
                  <c:v>1.9714</c:v>
                </c:pt>
                <c:pt idx="9858">
                  <c:v>1.9716</c:v>
                </c:pt>
                <c:pt idx="9859">
                  <c:v>1.9718</c:v>
                </c:pt>
                <c:pt idx="9860">
                  <c:v>1.972</c:v>
                </c:pt>
                <c:pt idx="9861">
                  <c:v>1.9722</c:v>
                </c:pt>
                <c:pt idx="9862">
                  <c:v>1.9723999999999999</c:v>
                </c:pt>
                <c:pt idx="9863">
                  <c:v>1.9725999999999999</c:v>
                </c:pt>
                <c:pt idx="9864">
                  <c:v>1.9728000000000001</c:v>
                </c:pt>
                <c:pt idx="9865">
                  <c:v>1.9730000000000001</c:v>
                </c:pt>
                <c:pt idx="9866">
                  <c:v>1.9732000000000001</c:v>
                </c:pt>
                <c:pt idx="9867">
                  <c:v>1.9734</c:v>
                </c:pt>
                <c:pt idx="9868">
                  <c:v>1.9736</c:v>
                </c:pt>
                <c:pt idx="9869">
                  <c:v>1.9738</c:v>
                </c:pt>
                <c:pt idx="9870">
                  <c:v>1.974</c:v>
                </c:pt>
                <c:pt idx="9871">
                  <c:v>1.9742</c:v>
                </c:pt>
                <c:pt idx="9872">
                  <c:v>1.9743999999999999</c:v>
                </c:pt>
                <c:pt idx="9873">
                  <c:v>1.9745999999999999</c:v>
                </c:pt>
                <c:pt idx="9874">
                  <c:v>1.9748000000000001</c:v>
                </c:pt>
                <c:pt idx="9875">
                  <c:v>1.9750000000000001</c:v>
                </c:pt>
                <c:pt idx="9876">
                  <c:v>1.9752000000000001</c:v>
                </c:pt>
                <c:pt idx="9877">
                  <c:v>1.9754</c:v>
                </c:pt>
                <c:pt idx="9878">
                  <c:v>1.9756</c:v>
                </c:pt>
                <c:pt idx="9879">
                  <c:v>1.9758</c:v>
                </c:pt>
                <c:pt idx="9880">
                  <c:v>1.976</c:v>
                </c:pt>
                <c:pt idx="9881">
                  <c:v>1.9762</c:v>
                </c:pt>
                <c:pt idx="9882">
                  <c:v>1.9763999999999999</c:v>
                </c:pt>
                <c:pt idx="9883">
                  <c:v>1.9765999999999999</c:v>
                </c:pt>
                <c:pt idx="9884">
                  <c:v>1.9767999999999999</c:v>
                </c:pt>
                <c:pt idx="9885">
                  <c:v>1.9770000000000001</c:v>
                </c:pt>
                <c:pt idx="9886">
                  <c:v>1.9772000000000001</c:v>
                </c:pt>
                <c:pt idx="9887">
                  <c:v>1.9774</c:v>
                </c:pt>
                <c:pt idx="9888">
                  <c:v>1.9776</c:v>
                </c:pt>
                <c:pt idx="9889">
                  <c:v>1.9778</c:v>
                </c:pt>
                <c:pt idx="9890">
                  <c:v>1.978</c:v>
                </c:pt>
                <c:pt idx="9891">
                  <c:v>1.9782</c:v>
                </c:pt>
                <c:pt idx="9892">
                  <c:v>1.9783999999999999</c:v>
                </c:pt>
                <c:pt idx="9893">
                  <c:v>1.9785999999999999</c:v>
                </c:pt>
                <c:pt idx="9894">
                  <c:v>1.9787999999999999</c:v>
                </c:pt>
                <c:pt idx="9895">
                  <c:v>1.9790000000000001</c:v>
                </c:pt>
                <c:pt idx="9896">
                  <c:v>1.9792000000000001</c:v>
                </c:pt>
                <c:pt idx="9897">
                  <c:v>1.9794</c:v>
                </c:pt>
                <c:pt idx="9898">
                  <c:v>1.9796</c:v>
                </c:pt>
                <c:pt idx="9899">
                  <c:v>1.9798</c:v>
                </c:pt>
                <c:pt idx="9900">
                  <c:v>1.98</c:v>
                </c:pt>
                <c:pt idx="9901">
                  <c:v>1.9802</c:v>
                </c:pt>
                <c:pt idx="9902">
                  <c:v>1.9803999999999999</c:v>
                </c:pt>
                <c:pt idx="9903">
                  <c:v>1.9805999999999999</c:v>
                </c:pt>
                <c:pt idx="9904">
                  <c:v>1.9807999999999999</c:v>
                </c:pt>
                <c:pt idx="9905">
                  <c:v>1.9810000000000001</c:v>
                </c:pt>
                <c:pt idx="9906">
                  <c:v>1.9812000000000001</c:v>
                </c:pt>
                <c:pt idx="9907">
                  <c:v>1.9814000000000001</c:v>
                </c:pt>
                <c:pt idx="9908">
                  <c:v>1.9816</c:v>
                </c:pt>
                <c:pt idx="9909">
                  <c:v>1.9818</c:v>
                </c:pt>
                <c:pt idx="9910">
                  <c:v>1.982</c:v>
                </c:pt>
                <c:pt idx="9911">
                  <c:v>1.9822</c:v>
                </c:pt>
                <c:pt idx="9912">
                  <c:v>1.9823999999999999</c:v>
                </c:pt>
                <c:pt idx="9913">
                  <c:v>1.9825999999999999</c:v>
                </c:pt>
                <c:pt idx="9914">
                  <c:v>1.9827999999999999</c:v>
                </c:pt>
                <c:pt idx="9915">
                  <c:v>1.9830000000000001</c:v>
                </c:pt>
                <c:pt idx="9916">
                  <c:v>1.9832000000000001</c:v>
                </c:pt>
                <c:pt idx="9917">
                  <c:v>1.9834000000000001</c:v>
                </c:pt>
                <c:pt idx="9918">
                  <c:v>1.9836</c:v>
                </c:pt>
                <c:pt idx="9919">
                  <c:v>1.9838</c:v>
                </c:pt>
                <c:pt idx="9920">
                  <c:v>1.984</c:v>
                </c:pt>
                <c:pt idx="9921">
                  <c:v>1.9842</c:v>
                </c:pt>
                <c:pt idx="9922">
                  <c:v>1.9843999999999999</c:v>
                </c:pt>
                <c:pt idx="9923">
                  <c:v>1.9845999999999999</c:v>
                </c:pt>
                <c:pt idx="9924">
                  <c:v>1.9847999999999999</c:v>
                </c:pt>
                <c:pt idx="9925">
                  <c:v>1.9850000000000001</c:v>
                </c:pt>
                <c:pt idx="9926">
                  <c:v>1.9852000000000001</c:v>
                </c:pt>
                <c:pt idx="9927">
                  <c:v>1.9854000000000001</c:v>
                </c:pt>
                <c:pt idx="9928">
                  <c:v>1.9856</c:v>
                </c:pt>
                <c:pt idx="9929">
                  <c:v>1.9858</c:v>
                </c:pt>
                <c:pt idx="9930">
                  <c:v>1.986</c:v>
                </c:pt>
                <c:pt idx="9931">
                  <c:v>1.9862</c:v>
                </c:pt>
                <c:pt idx="9932">
                  <c:v>1.9863999999999999</c:v>
                </c:pt>
                <c:pt idx="9933">
                  <c:v>1.9865999999999999</c:v>
                </c:pt>
                <c:pt idx="9934">
                  <c:v>1.9867999999999999</c:v>
                </c:pt>
                <c:pt idx="9935">
                  <c:v>1.9870000000000001</c:v>
                </c:pt>
                <c:pt idx="9936">
                  <c:v>1.9872000000000001</c:v>
                </c:pt>
                <c:pt idx="9937">
                  <c:v>1.9874000000000001</c:v>
                </c:pt>
                <c:pt idx="9938">
                  <c:v>1.9876</c:v>
                </c:pt>
                <c:pt idx="9939">
                  <c:v>1.9878</c:v>
                </c:pt>
                <c:pt idx="9940">
                  <c:v>1.988</c:v>
                </c:pt>
                <c:pt idx="9941">
                  <c:v>1.9882</c:v>
                </c:pt>
                <c:pt idx="9942">
                  <c:v>1.9883999999999999</c:v>
                </c:pt>
                <c:pt idx="9943">
                  <c:v>1.9885999999999999</c:v>
                </c:pt>
                <c:pt idx="9944">
                  <c:v>1.9887999999999999</c:v>
                </c:pt>
                <c:pt idx="9945">
                  <c:v>1.9890000000000001</c:v>
                </c:pt>
                <c:pt idx="9946">
                  <c:v>1.9892000000000001</c:v>
                </c:pt>
                <c:pt idx="9947">
                  <c:v>1.9894000000000001</c:v>
                </c:pt>
                <c:pt idx="9948">
                  <c:v>1.9896</c:v>
                </c:pt>
                <c:pt idx="9949">
                  <c:v>1.9898</c:v>
                </c:pt>
                <c:pt idx="9950">
                  <c:v>1.99</c:v>
                </c:pt>
                <c:pt idx="9951">
                  <c:v>1.9902</c:v>
                </c:pt>
                <c:pt idx="9952">
                  <c:v>1.9903999999999999</c:v>
                </c:pt>
                <c:pt idx="9953">
                  <c:v>1.9905999999999999</c:v>
                </c:pt>
                <c:pt idx="9954">
                  <c:v>1.9907999999999999</c:v>
                </c:pt>
                <c:pt idx="9955">
                  <c:v>1.9910000000000001</c:v>
                </c:pt>
                <c:pt idx="9956">
                  <c:v>1.9912000000000001</c:v>
                </c:pt>
                <c:pt idx="9957">
                  <c:v>1.9914000000000001</c:v>
                </c:pt>
                <c:pt idx="9958">
                  <c:v>1.9916</c:v>
                </c:pt>
                <c:pt idx="9959">
                  <c:v>1.9918</c:v>
                </c:pt>
                <c:pt idx="9960">
                  <c:v>1.992</c:v>
                </c:pt>
                <c:pt idx="9961">
                  <c:v>1.9922</c:v>
                </c:pt>
                <c:pt idx="9962">
                  <c:v>1.9923999999999999</c:v>
                </c:pt>
                <c:pt idx="9963">
                  <c:v>1.9925999999999999</c:v>
                </c:pt>
                <c:pt idx="9964">
                  <c:v>1.9927999999999999</c:v>
                </c:pt>
                <c:pt idx="9965">
                  <c:v>1.9930000000000001</c:v>
                </c:pt>
                <c:pt idx="9966">
                  <c:v>1.9932000000000001</c:v>
                </c:pt>
                <c:pt idx="9967">
                  <c:v>1.9934000000000001</c:v>
                </c:pt>
                <c:pt idx="9968">
                  <c:v>1.9936</c:v>
                </c:pt>
                <c:pt idx="9969">
                  <c:v>1.9938</c:v>
                </c:pt>
                <c:pt idx="9970">
                  <c:v>1.994</c:v>
                </c:pt>
                <c:pt idx="9971">
                  <c:v>1.9942</c:v>
                </c:pt>
                <c:pt idx="9972">
                  <c:v>1.9944</c:v>
                </c:pt>
                <c:pt idx="9973">
                  <c:v>1.9945999999999999</c:v>
                </c:pt>
                <c:pt idx="9974">
                  <c:v>1.9947999999999999</c:v>
                </c:pt>
                <c:pt idx="9975">
                  <c:v>1.9950000000000001</c:v>
                </c:pt>
                <c:pt idx="9976">
                  <c:v>1.9952000000000001</c:v>
                </c:pt>
                <c:pt idx="9977">
                  <c:v>1.9954000000000001</c:v>
                </c:pt>
                <c:pt idx="9978">
                  <c:v>1.9956</c:v>
                </c:pt>
                <c:pt idx="9979">
                  <c:v>1.9958</c:v>
                </c:pt>
                <c:pt idx="9980">
                  <c:v>1.996</c:v>
                </c:pt>
                <c:pt idx="9981">
                  <c:v>1.9962</c:v>
                </c:pt>
                <c:pt idx="9982">
                  <c:v>1.9964</c:v>
                </c:pt>
                <c:pt idx="9983">
                  <c:v>1.9965999999999999</c:v>
                </c:pt>
                <c:pt idx="9984">
                  <c:v>1.9967999999999999</c:v>
                </c:pt>
                <c:pt idx="9985">
                  <c:v>1.9970000000000001</c:v>
                </c:pt>
                <c:pt idx="9986">
                  <c:v>1.9972000000000001</c:v>
                </c:pt>
                <c:pt idx="9987">
                  <c:v>1.9974000000000001</c:v>
                </c:pt>
                <c:pt idx="9988">
                  <c:v>1.9976</c:v>
                </c:pt>
                <c:pt idx="9989">
                  <c:v>1.9978</c:v>
                </c:pt>
                <c:pt idx="9990">
                  <c:v>1.998</c:v>
                </c:pt>
                <c:pt idx="9991">
                  <c:v>1.9982</c:v>
                </c:pt>
                <c:pt idx="9992">
                  <c:v>1.9984</c:v>
                </c:pt>
                <c:pt idx="9993">
                  <c:v>1.9985999999999999</c:v>
                </c:pt>
                <c:pt idx="9994">
                  <c:v>1.9987999999999999</c:v>
                </c:pt>
                <c:pt idx="9995">
                  <c:v>1.9990000000000001</c:v>
                </c:pt>
                <c:pt idx="9996">
                  <c:v>1.9992000000000001</c:v>
                </c:pt>
                <c:pt idx="9997">
                  <c:v>1.9994000000000001</c:v>
                </c:pt>
                <c:pt idx="9998">
                  <c:v>1.9996</c:v>
                </c:pt>
                <c:pt idx="9999">
                  <c:v>1.9998</c:v>
                </c:pt>
                <c:pt idx="10000">
                  <c:v>2</c:v>
                </c:pt>
                <c:pt idx="10001">
                  <c:v>2.0002</c:v>
                </c:pt>
                <c:pt idx="10002">
                  <c:v>2.0004</c:v>
                </c:pt>
                <c:pt idx="10003">
                  <c:v>2.0005999999999999</c:v>
                </c:pt>
                <c:pt idx="10004">
                  <c:v>2.0007999999999999</c:v>
                </c:pt>
                <c:pt idx="10005">
                  <c:v>2.0009999999999999</c:v>
                </c:pt>
                <c:pt idx="10006">
                  <c:v>2.0011999999999999</c:v>
                </c:pt>
                <c:pt idx="10007">
                  <c:v>2.0013999999999998</c:v>
                </c:pt>
                <c:pt idx="10008">
                  <c:v>2.0015999999999998</c:v>
                </c:pt>
                <c:pt idx="10009">
                  <c:v>2.0017999999999998</c:v>
                </c:pt>
                <c:pt idx="10010">
                  <c:v>2.0019999999999998</c:v>
                </c:pt>
                <c:pt idx="10011">
                  <c:v>2.0022000000000002</c:v>
                </c:pt>
                <c:pt idx="10012">
                  <c:v>2.0024000000000002</c:v>
                </c:pt>
                <c:pt idx="10013">
                  <c:v>2.0026000000000002</c:v>
                </c:pt>
                <c:pt idx="10014">
                  <c:v>2.0028000000000001</c:v>
                </c:pt>
                <c:pt idx="10015">
                  <c:v>2.0030000000000001</c:v>
                </c:pt>
                <c:pt idx="10016">
                  <c:v>2.0032000000000001</c:v>
                </c:pt>
                <c:pt idx="10017">
                  <c:v>2.0034000000000001</c:v>
                </c:pt>
                <c:pt idx="10018">
                  <c:v>2.0036</c:v>
                </c:pt>
                <c:pt idx="10019">
                  <c:v>2.0038</c:v>
                </c:pt>
                <c:pt idx="10020">
                  <c:v>2.004</c:v>
                </c:pt>
                <c:pt idx="10021">
                  <c:v>2.0042</c:v>
                </c:pt>
                <c:pt idx="10022">
                  <c:v>2.0044</c:v>
                </c:pt>
                <c:pt idx="10023">
                  <c:v>2.0045999999999999</c:v>
                </c:pt>
                <c:pt idx="10024">
                  <c:v>2.0047999999999999</c:v>
                </c:pt>
                <c:pt idx="10025">
                  <c:v>2.0049999999999999</c:v>
                </c:pt>
                <c:pt idx="10026">
                  <c:v>2.0051999999999999</c:v>
                </c:pt>
                <c:pt idx="10027">
                  <c:v>2.0053999999999998</c:v>
                </c:pt>
                <c:pt idx="10028">
                  <c:v>2.0055999999999998</c:v>
                </c:pt>
                <c:pt idx="10029">
                  <c:v>2.0057999999999998</c:v>
                </c:pt>
                <c:pt idx="10030">
                  <c:v>2.0059999999999998</c:v>
                </c:pt>
                <c:pt idx="10031">
                  <c:v>2.0062000000000002</c:v>
                </c:pt>
                <c:pt idx="10032">
                  <c:v>2.0064000000000002</c:v>
                </c:pt>
                <c:pt idx="10033">
                  <c:v>2.0066000000000002</c:v>
                </c:pt>
                <c:pt idx="10034">
                  <c:v>2.0068000000000001</c:v>
                </c:pt>
                <c:pt idx="10035">
                  <c:v>2.0070000000000001</c:v>
                </c:pt>
                <c:pt idx="10036">
                  <c:v>2.0072000000000001</c:v>
                </c:pt>
                <c:pt idx="10037">
                  <c:v>2.0074000000000001</c:v>
                </c:pt>
                <c:pt idx="10038">
                  <c:v>2.0076000000000001</c:v>
                </c:pt>
                <c:pt idx="10039">
                  <c:v>2.0078</c:v>
                </c:pt>
                <c:pt idx="10040">
                  <c:v>2.008</c:v>
                </c:pt>
                <c:pt idx="10041">
                  <c:v>2.0082</c:v>
                </c:pt>
                <c:pt idx="10042">
                  <c:v>2.0084</c:v>
                </c:pt>
                <c:pt idx="10043">
                  <c:v>2.0085999999999999</c:v>
                </c:pt>
                <c:pt idx="10044">
                  <c:v>2.0087999999999999</c:v>
                </c:pt>
                <c:pt idx="10045">
                  <c:v>2.0089999999999999</c:v>
                </c:pt>
                <c:pt idx="10046">
                  <c:v>2.0091999999999999</c:v>
                </c:pt>
                <c:pt idx="10047">
                  <c:v>2.0093999999999999</c:v>
                </c:pt>
                <c:pt idx="10048">
                  <c:v>2.0095999999999998</c:v>
                </c:pt>
                <c:pt idx="10049">
                  <c:v>2.0097999999999998</c:v>
                </c:pt>
                <c:pt idx="10050">
                  <c:v>2.0099999999999998</c:v>
                </c:pt>
                <c:pt idx="10051">
                  <c:v>2.0102000000000002</c:v>
                </c:pt>
                <c:pt idx="10052">
                  <c:v>2.0104000000000002</c:v>
                </c:pt>
                <c:pt idx="10053">
                  <c:v>2.0106000000000002</c:v>
                </c:pt>
                <c:pt idx="10054">
                  <c:v>2.0108000000000001</c:v>
                </c:pt>
                <c:pt idx="10055">
                  <c:v>2.0110000000000001</c:v>
                </c:pt>
                <c:pt idx="10056">
                  <c:v>2.0112000000000001</c:v>
                </c:pt>
                <c:pt idx="10057">
                  <c:v>2.0114000000000001</c:v>
                </c:pt>
                <c:pt idx="10058">
                  <c:v>2.0116000000000001</c:v>
                </c:pt>
                <c:pt idx="10059">
                  <c:v>2.0118</c:v>
                </c:pt>
                <c:pt idx="10060">
                  <c:v>2.012</c:v>
                </c:pt>
                <c:pt idx="10061">
                  <c:v>2.0122</c:v>
                </c:pt>
                <c:pt idx="10062">
                  <c:v>2.0124</c:v>
                </c:pt>
                <c:pt idx="10063">
                  <c:v>2.0125999999999999</c:v>
                </c:pt>
                <c:pt idx="10064">
                  <c:v>2.0127999999999999</c:v>
                </c:pt>
                <c:pt idx="10065">
                  <c:v>2.0129999999999999</c:v>
                </c:pt>
                <c:pt idx="10066">
                  <c:v>2.0131999999999999</c:v>
                </c:pt>
                <c:pt idx="10067">
                  <c:v>2.0133999999999999</c:v>
                </c:pt>
                <c:pt idx="10068">
                  <c:v>2.0135999999999998</c:v>
                </c:pt>
                <c:pt idx="10069">
                  <c:v>2.0137999999999998</c:v>
                </c:pt>
                <c:pt idx="10070">
                  <c:v>2.0139999999999998</c:v>
                </c:pt>
                <c:pt idx="10071">
                  <c:v>2.0142000000000002</c:v>
                </c:pt>
                <c:pt idx="10072">
                  <c:v>2.0144000000000002</c:v>
                </c:pt>
                <c:pt idx="10073">
                  <c:v>2.0146000000000002</c:v>
                </c:pt>
                <c:pt idx="10074">
                  <c:v>2.0148000000000001</c:v>
                </c:pt>
                <c:pt idx="10075">
                  <c:v>2.0150000000000001</c:v>
                </c:pt>
                <c:pt idx="10076">
                  <c:v>2.0152000000000001</c:v>
                </c:pt>
                <c:pt idx="10077">
                  <c:v>2.0154000000000001</c:v>
                </c:pt>
                <c:pt idx="10078">
                  <c:v>2.0156000000000001</c:v>
                </c:pt>
                <c:pt idx="10079">
                  <c:v>2.0158</c:v>
                </c:pt>
                <c:pt idx="10080">
                  <c:v>2.016</c:v>
                </c:pt>
                <c:pt idx="10081">
                  <c:v>2.0162</c:v>
                </c:pt>
                <c:pt idx="10082">
                  <c:v>2.0164</c:v>
                </c:pt>
                <c:pt idx="10083">
                  <c:v>2.0165999999999999</c:v>
                </c:pt>
                <c:pt idx="10084">
                  <c:v>2.0167999999999999</c:v>
                </c:pt>
                <c:pt idx="10085">
                  <c:v>2.0169999999999999</c:v>
                </c:pt>
                <c:pt idx="10086">
                  <c:v>2.0171999999999999</c:v>
                </c:pt>
                <c:pt idx="10087">
                  <c:v>2.0173999999999999</c:v>
                </c:pt>
                <c:pt idx="10088">
                  <c:v>2.0175999999999998</c:v>
                </c:pt>
                <c:pt idx="10089">
                  <c:v>2.0177999999999998</c:v>
                </c:pt>
                <c:pt idx="10090">
                  <c:v>2.0179999999999998</c:v>
                </c:pt>
                <c:pt idx="10091">
                  <c:v>2.0182000000000002</c:v>
                </c:pt>
                <c:pt idx="10092">
                  <c:v>2.0184000000000002</c:v>
                </c:pt>
                <c:pt idx="10093">
                  <c:v>2.0186000000000002</c:v>
                </c:pt>
                <c:pt idx="10094">
                  <c:v>2.0188000000000001</c:v>
                </c:pt>
                <c:pt idx="10095">
                  <c:v>2.0190000000000001</c:v>
                </c:pt>
                <c:pt idx="10096">
                  <c:v>2.0192000000000001</c:v>
                </c:pt>
                <c:pt idx="10097">
                  <c:v>2.0194000000000001</c:v>
                </c:pt>
                <c:pt idx="10098">
                  <c:v>2.0196000000000001</c:v>
                </c:pt>
                <c:pt idx="10099">
                  <c:v>2.0198</c:v>
                </c:pt>
                <c:pt idx="10100">
                  <c:v>2.02</c:v>
                </c:pt>
                <c:pt idx="10101">
                  <c:v>2.0202</c:v>
                </c:pt>
                <c:pt idx="10102">
                  <c:v>2.0204</c:v>
                </c:pt>
                <c:pt idx="10103">
                  <c:v>2.0206</c:v>
                </c:pt>
                <c:pt idx="10104">
                  <c:v>2.0207999999999999</c:v>
                </c:pt>
                <c:pt idx="10105">
                  <c:v>2.0209999999999999</c:v>
                </c:pt>
                <c:pt idx="10106">
                  <c:v>2.0211999999999999</c:v>
                </c:pt>
                <c:pt idx="10107">
                  <c:v>2.0213999999999999</c:v>
                </c:pt>
                <c:pt idx="10108">
                  <c:v>2.0215999999999998</c:v>
                </c:pt>
                <c:pt idx="10109">
                  <c:v>2.0217999999999998</c:v>
                </c:pt>
                <c:pt idx="10110">
                  <c:v>2.0219999999999998</c:v>
                </c:pt>
                <c:pt idx="10111">
                  <c:v>2.0222000000000002</c:v>
                </c:pt>
                <c:pt idx="10112">
                  <c:v>2.0224000000000002</c:v>
                </c:pt>
                <c:pt idx="10113">
                  <c:v>2.0226000000000002</c:v>
                </c:pt>
                <c:pt idx="10114">
                  <c:v>2.0228000000000002</c:v>
                </c:pt>
                <c:pt idx="10115">
                  <c:v>2.0230000000000001</c:v>
                </c:pt>
                <c:pt idx="10116">
                  <c:v>2.0232000000000001</c:v>
                </c:pt>
                <c:pt idx="10117">
                  <c:v>2.0234000000000001</c:v>
                </c:pt>
                <c:pt idx="10118">
                  <c:v>2.0236000000000001</c:v>
                </c:pt>
                <c:pt idx="10119">
                  <c:v>2.0238</c:v>
                </c:pt>
                <c:pt idx="10120">
                  <c:v>2.024</c:v>
                </c:pt>
                <c:pt idx="10121">
                  <c:v>2.0242</c:v>
                </c:pt>
                <c:pt idx="10122">
                  <c:v>2.0244</c:v>
                </c:pt>
                <c:pt idx="10123">
                  <c:v>2.0246</c:v>
                </c:pt>
                <c:pt idx="10124">
                  <c:v>2.0247999999999999</c:v>
                </c:pt>
                <c:pt idx="10125">
                  <c:v>2.0249999999999999</c:v>
                </c:pt>
                <c:pt idx="10126">
                  <c:v>2.0251999999999999</c:v>
                </c:pt>
                <c:pt idx="10127">
                  <c:v>2.0253999999999999</c:v>
                </c:pt>
                <c:pt idx="10128">
                  <c:v>2.0255999999999998</c:v>
                </c:pt>
                <c:pt idx="10129">
                  <c:v>2.0257999999999998</c:v>
                </c:pt>
                <c:pt idx="10130">
                  <c:v>2.0259999999999998</c:v>
                </c:pt>
                <c:pt idx="10131">
                  <c:v>2.0261999999999998</c:v>
                </c:pt>
                <c:pt idx="10132">
                  <c:v>2.0264000000000002</c:v>
                </c:pt>
                <c:pt idx="10133">
                  <c:v>2.0266000000000002</c:v>
                </c:pt>
                <c:pt idx="10134">
                  <c:v>2.0268000000000002</c:v>
                </c:pt>
                <c:pt idx="10135">
                  <c:v>2.0270000000000001</c:v>
                </c:pt>
                <c:pt idx="10136">
                  <c:v>2.0272000000000001</c:v>
                </c:pt>
                <c:pt idx="10137">
                  <c:v>2.0274000000000001</c:v>
                </c:pt>
                <c:pt idx="10138">
                  <c:v>2.0276000000000001</c:v>
                </c:pt>
                <c:pt idx="10139">
                  <c:v>2.0278</c:v>
                </c:pt>
                <c:pt idx="10140">
                  <c:v>2.028</c:v>
                </c:pt>
                <c:pt idx="10141">
                  <c:v>2.0282</c:v>
                </c:pt>
                <c:pt idx="10142">
                  <c:v>2.0284</c:v>
                </c:pt>
                <c:pt idx="10143">
                  <c:v>2.0286</c:v>
                </c:pt>
                <c:pt idx="10144">
                  <c:v>2.0287999999999999</c:v>
                </c:pt>
                <c:pt idx="10145">
                  <c:v>2.0289999999999999</c:v>
                </c:pt>
                <c:pt idx="10146">
                  <c:v>2.0291999999999999</c:v>
                </c:pt>
                <c:pt idx="10147">
                  <c:v>2.0293999999999999</c:v>
                </c:pt>
                <c:pt idx="10148">
                  <c:v>2.0295999999999998</c:v>
                </c:pt>
                <c:pt idx="10149">
                  <c:v>2.0297999999999998</c:v>
                </c:pt>
                <c:pt idx="10150">
                  <c:v>2.0299999999999998</c:v>
                </c:pt>
                <c:pt idx="10151">
                  <c:v>2.0301999999999998</c:v>
                </c:pt>
                <c:pt idx="10152">
                  <c:v>2.0304000000000002</c:v>
                </c:pt>
                <c:pt idx="10153">
                  <c:v>2.0306000000000002</c:v>
                </c:pt>
                <c:pt idx="10154">
                  <c:v>2.0308000000000002</c:v>
                </c:pt>
                <c:pt idx="10155">
                  <c:v>2.0310000000000001</c:v>
                </c:pt>
                <c:pt idx="10156">
                  <c:v>2.0312000000000001</c:v>
                </c:pt>
                <c:pt idx="10157">
                  <c:v>2.0314000000000001</c:v>
                </c:pt>
                <c:pt idx="10158">
                  <c:v>2.0316000000000001</c:v>
                </c:pt>
                <c:pt idx="10159">
                  <c:v>2.0318000000000001</c:v>
                </c:pt>
                <c:pt idx="10160">
                  <c:v>2.032</c:v>
                </c:pt>
                <c:pt idx="10161">
                  <c:v>2.0322</c:v>
                </c:pt>
                <c:pt idx="10162">
                  <c:v>2.0324</c:v>
                </c:pt>
                <c:pt idx="10163">
                  <c:v>2.0326</c:v>
                </c:pt>
                <c:pt idx="10164">
                  <c:v>2.0327999999999999</c:v>
                </c:pt>
                <c:pt idx="10165">
                  <c:v>2.0329999999999999</c:v>
                </c:pt>
                <c:pt idx="10166">
                  <c:v>2.0331999999999999</c:v>
                </c:pt>
                <c:pt idx="10167">
                  <c:v>2.0333999999999999</c:v>
                </c:pt>
                <c:pt idx="10168">
                  <c:v>2.0335999999999999</c:v>
                </c:pt>
                <c:pt idx="10169">
                  <c:v>2.0337999999999998</c:v>
                </c:pt>
                <c:pt idx="10170">
                  <c:v>2.0339999999999998</c:v>
                </c:pt>
                <c:pt idx="10171">
                  <c:v>2.0341999999999998</c:v>
                </c:pt>
                <c:pt idx="10172">
                  <c:v>2.0344000000000002</c:v>
                </c:pt>
                <c:pt idx="10173">
                  <c:v>2.0346000000000002</c:v>
                </c:pt>
                <c:pt idx="10174">
                  <c:v>2.0348000000000002</c:v>
                </c:pt>
                <c:pt idx="10175">
                  <c:v>2.0350000000000001</c:v>
                </c:pt>
                <c:pt idx="10176">
                  <c:v>2.0352000000000001</c:v>
                </c:pt>
                <c:pt idx="10177">
                  <c:v>2.0354000000000001</c:v>
                </c:pt>
                <c:pt idx="10178">
                  <c:v>2.0356000000000001</c:v>
                </c:pt>
                <c:pt idx="10179">
                  <c:v>2.0358000000000001</c:v>
                </c:pt>
                <c:pt idx="10180">
                  <c:v>2.036</c:v>
                </c:pt>
                <c:pt idx="10181">
                  <c:v>2.0362</c:v>
                </c:pt>
                <c:pt idx="10182">
                  <c:v>2.0364</c:v>
                </c:pt>
                <c:pt idx="10183">
                  <c:v>2.0366</c:v>
                </c:pt>
                <c:pt idx="10184">
                  <c:v>2.0367999999999999</c:v>
                </c:pt>
                <c:pt idx="10185">
                  <c:v>2.0369999999999999</c:v>
                </c:pt>
                <c:pt idx="10186">
                  <c:v>2.0371999999999999</c:v>
                </c:pt>
                <c:pt idx="10187">
                  <c:v>2.0373999999999999</c:v>
                </c:pt>
                <c:pt idx="10188">
                  <c:v>2.0375999999999999</c:v>
                </c:pt>
                <c:pt idx="10189">
                  <c:v>2.0377999999999998</c:v>
                </c:pt>
                <c:pt idx="10190">
                  <c:v>2.0379999999999998</c:v>
                </c:pt>
                <c:pt idx="10191">
                  <c:v>2.0381999999999998</c:v>
                </c:pt>
                <c:pt idx="10192">
                  <c:v>2.0384000000000002</c:v>
                </c:pt>
                <c:pt idx="10193">
                  <c:v>2.0386000000000002</c:v>
                </c:pt>
                <c:pt idx="10194">
                  <c:v>2.0388000000000002</c:v>
                </c:pt>
                <c:pt idx="10195">
                  <c:v>2.0390000000000001</c:v>
                </c:pt>
                <c:pt idx="10196">
                  <c:v>2.0392000000000001</c:v>
                </c:pt>
                <c:pt idx="10197">
                  <c:v>2.0394000000000001</c:v>
                </c:pt>
                <c:pt idx="10198">
                  <c:v>2.0396000000000001</c:v>
                </c:pt>
                <c:pt idx="10199">
                  <c:v>2.0398000000000001</c:v>
                </c:pt>
                <c:pt idx="10200">
                  <c:v>2.04</c:v>
                </c:pt>
                <c:pt idx="10201">
                  <c:v>2.0402</c:v>
                </c:pt>
                <c:pt idx="10202">
                  <c:v>2.0404</c:v>
                </c:pt>
                <c:pt idx="10203">
                  <c:v>2.0406</c:v>
                </c:pt>
                <c:pt idx="10204">
                  <c:v>2.0407999999999999</c:v>
                </c:pt>
                <c:pt idx="10205">
                  <c:v>2.0409999999999999</c:v>
                </c:pt>
                <c:pt idx="10206">
                  <c:v>2.0411999999999999</c:v>
                </c:pt>
                <c:pt idx="10207">
                  <c:v>2.0413999999999999</c:v>
                </c:pt>
                <c:pt idx="10208">
                  <c:v>2.0415999999999999</c:v>
                </c:pt>
                <c:pt idx="10209">
                  <c:v>2.0417999999999998</c:v>
                </c:pt>
                <c:pt idx="10210">
                  <c:v>2.0419999999999998</c:v>
                </c:pt>
                <c:pt idx="10211">
                  <c:v>2.0421999999999998</c:v>
                </c:pt>
                <c:pt idx="10212">
                  <c:v>2.0424000000000002</c:v>
                </c:pt>
                <c:pt idx="10213">
                  <c:v>2.0426000000000002</c:v>
                </c:pt>
                <c:pt idx="10214">
                  <c:v>2.0428000000000002</c:v>
                </c:pt>
                <c:pt idx="10215">
                  <c:v>2.0430000000000001</c:v>
                </c:pt>
                <c:pt idx="10216">
                  <c:v>2.0432000000000001</c:v>
                </c:pt>
                <c:pt idx="10217">
                  <c:v>2.0434000000000001</c:v>
                </c:pt>
                <c:pt idx="10218">
                  <c:v>2.0436000000000001</c:v>
                </c:pt>
                <c:pt idx="10219">
                  <c:v>2.0438000000000001</c:v>
                </c:pt>
                <c:pt idx="10220">
                  <c:v>2.044</c:v>
                </c:pt>
                <c:pt idx="10221">
                  <c:v>2.0442</c:v>
                </c:pt>
                <c:pt idx="10222">
                  <c:v>2.0444</c:v>
                </c:pt>
                <c:pt idx="10223">
                  <c:v>2.0446</c:v>
                </c:pt>
                <c:pt idx="10224">
                  <c:v>2.0448</c:v>
                </c:pt>
                <c:pt idx="10225">
                  <c:v>2.0449999999999999</c:v>
                </c:pt>
                <c:pt idx="10226">
                  <c:v>2.0451999999999999</c:v>
                </c:pt>
                <c:pt idx="10227">
                  <c:v>2.0453999999999999</c:v>
                </c:pt>
                <c:pt idx="10228">
                  <c:v>2.0455999999999999</c:v>
                </c:pt>
                <c:pt idx="10229">
                  <c:v>2.0457999999999998</c:v>
                </c:pt>
                <c:pt idx="10230">
                  <c:v>2.0459999999999998</c:v>
                </c:pt>
                <c:pt idx="10231">
                  <c:v>2.0461999999999998</c:v>
                </c:pt>
                <c:pt idx="10232">
                  <c:v>2.0464000000000002</c:v>
                </c:pt>
                <c:pt idx="10233">
                  <c:v>2.0466000000000002</c:v>
                </c:pt>
                <c:pt idx="10234">
                  <c:v>2.0468000000000002</c:v>
                </c:pt>
                <c:pt idx="10235">
                  <c:v>2.0470000000000002</c:v>
                </c:pt>
                <c:pt idx="10236">
                  <c:v>2.0472000000000001</c:v>
                </c:pt>
                <c:pt idx="10237">
                  <c:v>2.0474000000000001</c:v>
                </c:pt>
                <c:pt idx="10238">
                  <c:v>2.0476000000000001</c:v>
                </c:pt>
                <c:pt idx="10239">
                  <c:v>2.0478000000000001</c:v>
                </c:pt>
                <c:pt idx="10240">
                  <c:v>2.048</c:v>
                </c:pt>
                <c:pt idx="10241">
                  <c:v>2.0482</c:v>
                </c:pt>
                <c:pt idx="10242">
                  <c:v>2.0484</c:v>
                </c:pt>
                <c:pt idx="10243">
                  <c:v>2.0486</c:v>
                </c:pt>
                <c:pt idx="10244">
                  <c:v>2.0488</c:v>
                </c:pt>
                <c:pt idx="10245">
                  <c:v>2.0489999999999999</c:v>
                </c:pt>
                <c:pt idx="10246">
                  <c:v>2.0491999999999999</c:v>
                </c:pt>
                <c:pt idx="10247">
                  <c:v>2.0493999999999999</c:v>
                </c:pt>
                <c:pt idx="10248">
                  <c:v>2.0495999999999999</c:v>
                </c:pt>
                <c:pt idx="10249">
                  <c:v>2.0497999999999998</c:v>
                </c:pt>
                <c:pt idx="10250">
                  <c:v>2.0499999999999998</c:v>
                </c:pt>
                <c:pt idx="10251">
                  <c:v>2.0501999999999998</c:v>
                </c:pt>
                <c:pt idx="10252">
                  <c:v>2.0503999999999998</c:v>
                </c:pt>
                <c:pt idx="10253">
                  <c:v>2.0506000000000002</c:v>
                </c:pt>
                <c:pt idx="10254">
                  <c:v>2.0508000000000002</c:v>
                </c:pt>
                <c:pt idx="10255">
                  <c:v>2.0510000000000002</c:v>
                </c:pt>
                <c:pt idx="10256">
                  <c:v>2.0512000000000001</c:v>
                </c:pt>
                <c:pt idx="10257">
                  <c:v>2.0514000000000001</c:v>
                </c:pt>
                <c:pt idx="10258">
                  <c:v>2.0516000000000001</c:v>
                </c:pt>
                <c:pt idx="10259">
                  <c:v>2.0518000000000001</c:v>
                </c:pt>
                <c:pt idx="10260">
                  <c:v>2.052</c:v>
                </c:pt>
                <c:pt idx="10261">
                  <c:v>2.0522</c:v>
                </c:pt>
                <c:pt idx="10262">
                  <c:v>2.0524</c:v>
                </c:pt>
                <c:pt idx="10263">
                  <c:v>2.0526</c:v>
                </c:pt>
                <c:pt idx="10264">
                  <c:v>2.0528</c:v>
                </c:pt>
                <c:pt idx="10265">
                  <c:v>2.0529999999999999</c:v>
                </c:pt>
                <c:pt idx="10266">
                  <c:v>2.0531999999999999</c:v>
                </c:pt>
                <c:pt idx="10267">
                  <c:v>2.0533999999999999</c:v>
                </c:pt>
                <c:pt idx="10268">
                  <c:v>2.0535999999999999</c:v>
                </c:pt>
                <c:pt idx="10269">
                  <c:v>2.0537999999999998</c:v>
                </c:pt>
                <c:pt idx="10270">
                  <c:v>2.0539999999999998</c:v>
                </c:pt>
                <c:pt idx="10271">
                  <c:v>2.0541999999999998</c:v>
                </c:pt>
                <c:pt idx="10272">
                  <c:v>2.0543999999999998</c:v>
                </c:pt>
                <c:pt idx="10273">
                  <c:v>2.0546000000000002</c:v>
                </c:pt>
                <c:pt idx="10274">
                  <c:v>2.0548000000000002</c:v>
                </c:pt>
                <c:pt idx="10275">
                  <c:v>2.0550000000000002</c:v>
                </c:pt>
                <c:pt idx="10276">
                  <c:v>2.0552000000000001</c:v>
                </c:pt>
                <c:pt idx="10277">
                  <c:v>2.0554000000000001</c:v>
                </c:pt>
                <c:pt idx="10278">
                  <c:v>2.0556000000000001</c:v>
                </c:pt>
                <c:pt idx="10279">
                  <c:v>2.0558000000000001</c:v>
                </c:pt>
                <c:pt idx="10280">
                  <c:v>2.056</c:v>
                </c:pt>
                <c:pt idx="10281">
                  <c:v>2.0562</c:v>
                </c:pt>
                <c:pt idx="10282">
                  <c:v>2.0564</c:v>
                </c:pt>
                <c:pt idx="10283">
                  <c:v>2.0566</c:v>
                </c:pt>
                <c:pt idx="10284">
                  <c:v>2.0568</c:v>
                </c:pt>
                <c:pt idx="10285">
                  <c:v>2.0569999999999999</c:v>
                </c:pt>
                <c:pt idx="10286">
                  <c:v>2.0571999999999999</c:v>
                </c:pt>
                <c:pt idx="10287">
                  <c:v>2.0573999999999999</c:v>
                </c:pt>
                <c:pt idx="10288">
                  <c:v>2.0575999999999999</c:v>
                </c:pt>
                <c:pt idx="10289">
                  <c:v>2.0577999999999999</c:v>
                </c:pt>
                <c:pt idx="10290">
                  <c:v>2.0579999999999998</c:v>
                </c:pt>
                <c:pt idx="10291">
                  <c:v>2.0581999999999998</c:v>
                </c:pt>
                <c:pt idx="10292">
                  <c:v>2.0583999999999998</c:v>
                </c:pt>
                <c:pt idx="10293">
                  <c:v>2.0586000000000002</c:v>
                </c:pt>
                <c:pt idx="10294">
                  <c:v>2.0588000000000002</c:v>
                </c:pt>
                <c:pt idx="10295">
                  <c:v>2.0590000000000002</c:v>
                </c:pt>
                <c:pt idx="10296">
                  <c:v>2.0592000000000001</c:v>
                </c:pt>
                <c:pt idx="10297">
                  <c:v>2.0594000000000001</c:v>
                </c:pt>
                <c:pt idx="10298">
                  <c:v>2.0596000000000001</c:v>
                </c:pt>
                <c:pt idx="10299">
                  <c:v>2.0598000000000001</c:v>
                </c:pt>
                <c:pt idx="10300">
                  <c:v>2.06</c:v>
                </c:pt>
                <c:pt idx="10301">
                  <c:v>2.0602</c:v>
                </c:pt>
                <c:pt idx="10302">
                  <c:v>2.0604</c:v>
                </c:pt>
                <c:pt idx="10303">
                  <c:v>2.0606</c:v>
                </c:pt>
                <c:pt idx="10304">
                  <c:v>2.0608</c:v>
                </c:pt>
                <c:pt idx="10305">
                  <c:v>2.0609999999999999</c:v>
                </c:pt>
                <c:pt idx="10306">
                  <c:v>2.0611999999999999</c:v>
                </c:pt>
                <c:pt idx="10307">
                  <c:v>2.0613999999999999</c:v>
                </c:pt>
                <c:pt idx="10308">
                  <c:v>2.0615999999999999</c:v>
                </c:pt>
                <c:pt idx="10309">
                  <c:v>2.0617999999999999</c:v>
                </c:pt>
                <c:pt idx="10310">
                  <c:v>2.0619999999999998</c:v>
                </c:pt>
                <c:pt idx="10311">
                  <c:v>2.0621999999999998</c:v>
                </c:pt>
                <c:pt idx="10312">
                  <c:v>2.0623999999999998</c:v>
                </c:pt>
                <c:pt idx="10313">
                  <c:v>2.0626000000000002</c:v>
                </c:pt>
                <c:pt idx="10314">
                  <c:v>2.0628000000000002</c:v>
                </c:pt>
                <c:pt idx="10315">
                  <c:v>2.0630000000000002</c:v>
                </c:pt>
                <c:pt idx="10316">
                  <c:v>2.0632000000000001</c:v>
                </c:pt>
                <c:pt idx="10317">
                  <c:v>2.0634000000000001</c:v>
                </c:pt>
                <c:pt idx="10318">
                  <c:v>2.0636000000000001</c:v>
                </c:pt>
                <c:pt idx="10319">
                  <c:v>2.0638000000000001</c:v>
                </c:pt>
                <c:pt idx="10320">
                  <c:v>2.0640000000000001</c:v>
                </c:pt>
                <c:pt idx="10321">
                  <c:v>2.0642</c:v>
                </c:pt>
                <c:pt idx="10322">
                  <c:v>2.0644</c:v>
                </c:pt>
                <c:pt idx="10323">
                  <c:v>2.0646</c:v>
                </c:pt>
                <c:pt idx="10324">
                  <c:v>2.0648</c:v>
                </c:pt>
                <c:pt idx="10325">
                  <c:v>2.0649999999999999</c:v>
                </c:pt>
                <c:pt idx="10326">
                  <c:v>2.0651999999999999</c:v>
                </c:pt>
                <c:pt idx="10327">
                  <c:v>2.0653999999999999</c:v>
                </c:pt>
                <c:pt idx="10328">
                  <c:v>2.0655999999999999</c:v>
                </c:pt>
                <c:pt idx="10329">
                  <c:v>2.0657999999999999</c:v>
                </c:pt>
                <c:pt idx="10330">
                  <c:v>2.0659999999999998</c:v>
                </c:pt>
                <c:pt idx="10331">
                  <c:v>2.0661999999999998</c:v>
                </c:pt>
                <c:pt idx="10332">
                  <c:v>2.0663999999999998</c:v>
                </c:pt>
                <c:pt idx="10333">
                  <c:v>2.0666000000000002</c:v>
                </c:pt>
                <c:pt idx="10334">
                  <c:v>2.0668000000000002</c:v>
                </c:pt>
                <c:pt idx="10335">
                  <c:v>2.0670000000000002</c:v>
                </c:pt>
                <c:pt idx="10336">
                  <c:v>2.0672000000000001</c:v>
                </c:pt>
                <c:pt idx="10337">
                  <c:v>2.0674000000000001</c:v>
                </c:pt>
                <c:pt idx="10338">
                  <c:v>2.0676000000000001</c:v>
                </c:pt>
                <c:pt idx="10339">
                  <c:v>2.0678000000000001</c:v>
                </c:pt>
                <c:pt idx="10340">
                  <c:v>2.0680000000000001</c:v>
                </c:pt>
                <c:pt idx="10341">
                  <c:v>2.0682</c:v>
                </c:pt>
                <c:pt idx="10342">
                  <c:v>2.0684</c:v>
                </c:pt>
                <c:pt idx="10343">
                  <c:v>2.0686</c:v>
                </c:pt>
                <c:pt idx="10344">
                  <c:v>2.0688</c:v>
                </c:pt>
                <c:pt idx="10345">
                  <c:v>2.069</c:v>
                </c:pt>
                <c:pt idx="10346">
                  <c:v>2.0691999999999999</c:v>
                </c:pt>
                <c:pt idx="10347">
                  <c:v>2.0693999999999999</c:v>
                </c:pt>
                <c:pt idx="10348">
                  <c:v>2.0695999999999999</c:v>
                </c:pt>
                <c:pt idx="10349">
                  <c:v>2.0697999999999999</c:v>
                </c:pt>
                <c:pt idx="10350">
                  <c:v>2.0699999999999998</c:v>
                </c:pt>
                <c:pt idx="10351">
                  <c:v>2.0701999999999998</c:v>
                </c:pt>
                <c:pt idx="10352">
                  <c:v>2.0703999999999998</c:v>
                </c:pt>
                <c:pt idx="10353">
                  <c:v>2.0706000000000002</c:v>
                </c:pt>
                <c:pt idx="10354">
                  <c:v>2.0708000000000002</c:v>
                </c:pt>
                <c:pt idx="10355">
                  <c:v>2.0710000000000002</c:v>
                </c:pt>
                <c:pt idx="10356">
                  <c:v>2.0712000000000002</c:v>
                </c:pt>
                <c:pt idx="10357">
                  <c:v>2.0714000000000001</c:v>
                </c:pt>
                <c:pt idx="10358">
                  <c:v>2.0716000000000001</c:v>
                </c:pt>
                <c:pt idx="10359">
                  <c:v>2.0718000000000001</c:v>
                </c:pt>
                <c:pt idx="10360">
                  <c:v>2.0720000000000001</c:v>
                </c:pt>
                <c:pt idx="10361">
                  <c:v>2.0722</c:v>
                </c:pt>
                <c:pt idx="10362">
                  <c:v>2.0724</c:v>
                </c:pt>
                <c:pt idx="10363">
                  <c:v>2.0726</c:v>
                </c:pt>
                <c:pt idx="10364">
                  <c:v>2.0728</c:v>
                </c:pt>
                <c:pt idx="10365">
                  <c:v>2.073</c:v>
                </c:pt>
                <c:pt idx="10366">
                  <c:v>2.0731999999999999</c:v>
                </c:pt>
                <c:pt idx="10367">
                  <c:v>2.0733999999999999</c:v>
                </c:pt>
                <c:pt idx="10368">
                  <c:v>2.0735999999999999</c:v>
                </c:pt>
                <c:pt idx="10369">
                  <c:v>2.0737999999999999</c:v>
                </c:pt>
                <c:pt idx="10370">
                  <c:v>2.0739999999999998</c:v>
                </c:pt>
                <c:pt idx="10371">
                  <c:v>2.0741999999999998</c:v>
                </c:pt>
                <c:pt idx="10372">
                  <c:v>2.0743999999999998</c:v>
                </c:pt>
                <c:pt idx="10373">
                  <c:v>2.0746000000000002</c:v>
                </c:pt>
                <c:pt idx="10374">
                  <c:v>2.0748000000000002</c:v>
                </c:pt>
                <c:pt idx="10375">
                  <c:v>2.0750000000000002</c:v>
                </c:pt>
                <c:pt idx="10376">
                  <c:v>2.0752000000000002</c:v>
                </c:pt>
                <c:pt idx="10377">
                  <c:v>2.0754000000000001</c:v>
                </c:pt>
                <c:pt idx="10378">
                  <c:v>2.0756000000000001</c:v>
                </c:pt>
                <c:pt idx="10379">
                  <c:v>2.0758000000000001</c:v>
                </c:pt>
                <c:pt idx="10380">
                  <c:v>2.0760000000000001</c:v>
                </c:pt>
                <c:pt idx="10381">
                  <c:v>2.0762</c:v>
                </c:pt>
                <c:pt idx="10382">
                  <c:v>2.0764</c:v>
                </c:pt>
                <c:pt idx="10383">
                  <c:v>2.0766</c:v>
                </c:pt>
                <c:pt idx="10384">
                  <c:v>2.0768</c:v>
                </c:pt>
                <c:pt idx="10385">
                  <c:v>2.077</c:v>
                </c:pt>
                <c:pt idx="10386">
                  <c:v>2.0771999999999999</c:v>
                </c:pt>
                <c:pt idx="10387">
                  <c:v>2.0773999999999999</c:v>
                </c:pt>
                <c:pt idx="10388">
                  <c:v>2.0775999999999999</c:v>
                </c:pt>
                <c:pt idx="10389">
                  <c:v>2.0777999999999999</c:v>
                </c:pt>
                <c:pt idx="10390">
                  <c:v>2.0779999999999998</c:v>
                </c:pt>
                <c:pt idx="10391">
                  <c:v>2.0781999999999998</c:v>
                </c:pt>
                <c:pt idx="10392">
                  <c:v>2.0783999999999998</c:v>
                </c:pt>
                <c:pt idx="10393">
                  <c:v>2.0785999999999998</c:v>
                </c:pt>
                <c:pt idx="10394">
                  <c:v>2.0788000000000002</c:v>
                </c:pt>
                <c:pt idx="10395">
                  <c:v>2.0790000000000002</c:v>
                </c:pt>
                <c:pt idx="10396">
                  <c:v>2.0792000000000002</c:v>
                </c:pt>
                <c:pt idx="10397">
                  <c:v>2.0794000000000001</c:v>
                </c:pt>
                <c:pt idx="10398">
                  <c:v>2.0796000000000001</c:v>
                </c:pt>
                <c:pt idx="10399">
                  <c:v>2.0798000000000001</c:v>
                </c:pt>
                <c:pt idx="10400">
                  <c:v>2.08</c:v>
                </c:pt>
                <c:pt idx="10401">
                  <c:v>2.0802</c:v>
                </c:pt>
                <c:pt idx="10402">
                  <c:v>2.0804</c:v>
                </c:pt>
                <c:pt idx="10403">
                  <c:v>2.0806</c:v>
                </c:pt>
                <c:pt idx="10404">
                  <c:v>2.0808</c:v>
                </c:pt>
                <c:pt idx="10405">
                  <c:v>2.081</c:v>
                </c:pt>
                <c:pt idx="10406">
                  <c:v>2.0811999999999999</c:v>
                </c:pt>
                <c:pt idx="10407">
                  <c:v>2.0813999999999999</c:v>
                </c:pt>
                <c:pt idx="10408">
                  <c:v>2.0815999999999999</c:v>
                </c:pt>
                <c:pt idx="10409">
                  <c:v>2.0817999999999999</c:v>
                </c:pt>
                <c:pt idx="10410">
                  <c:v>2.0819999999999999</c:v>
                </c:pt>
                <c:pt idx="10411">
                  <c:v>2.0821999999999998</c:v>
                </c:pt>
                <c:pt idx="10412">
                  <c:v>2.0823999999999998</c:v>
                </c:pt>
                <c:pt idx="10413">
                  <c:v>2.0825999999999998</c:v>
                </c:pt>
                <c:pt idx="10414">
                  <c:v>2.0828000000000002</c:v>
                </c:pt>
                <c:pt idx="10415">
                  <c:v>2.0830000000000002</c:v>
                </c:pt>
                <c:pt idx="10416">
                  <c:v>2.0832000000000002</c:v>
                </c:pt>
                <c:pt idx="10417">
                  <c:v>2.0834000000000001</c:v>
                </c:pt>
                <c:pt idx="10418">
                  <c:v>2.0836000000000001</c:v>
                </c:pt>
                <c:pt idx="10419">
                  <c:v>2.0838000000000001</c:v>
                </c:pt>
                <c:pt idx="10420">
                  <c:v>2.0840000000000001</c:v>
                </c:pt>
                <c:pt idx="10421">
                  <c:v>2.0842000000000001</c:v>
                </c:pt>
                <c:pt idx="10422">
                  <c:v>2.0844</c:v>
                </c:pt>
                <c:pt idx="10423">
                  <c:v>2.0846</c:v>
                </c:pt>
                <c:pt idx="10424">
                  <c:v>2.0848</c:v>
                </c:pt>
                <c:pt idx="10425">
                  <c:v>2.085</c:v>
                </c:pt>
                <c:pt idx="10426">
                  <c:v>2.0851999999999999</c:v>
                </c:pt>
                <c:pt idx="10427">
                  <c:v>2.0853999999999999</c:v>
                </c:pt>
                <c:pt idx="10428">
                  <c:v>2.0855999999999999</c:v>
                </c:pt>
                <c:pt idx="10429">
                  <c:v>2.0857999999999999</c:v>
                </c:pt>
                <c:pt idx="10430">
                  <c:v>2.0859999999999999</c:v>
                </c:pt>
                <c:pt idx="10431">
                  <c:v>2.0861999999999998</c:v>
                </c:pt>
                <c:pt idx="10432">
                  <c:v>2.0863999999999998</c:v>
                </c:pt>
                <c:pt idx="10433">
                  <c:v>2.0865999999999998</c:v>
                </c:pt>
                <c:pt idx="10434">
                  <c:v>2.0868000000000002</c:v>
                </c:pt>
                <c:pt idx="10435">
                  <c:v>2.0870000000000002</c:v>
                </c:pt>
                <c:pt idx="10436">
                  <c:v>2.0872000000000002</c:v>
                </c:pt>
                <c:pt idx="10437">
                  <c:v>2.0874000000000001</c:v>
                </c:pt>
                <c:pt idx="10438">
                  <c:v>2.0876000000000001</c:v>
                </c:pt>
                <c:pt idx="10439">
                  <c:v>2.0878000000000001</c:v>
                </c:pt>
                <c:pt idx="10440">
                  <c:v>2.0880000000000001</c:v>
                </c:pt>
                <c:pt idx="10441">
                  <c:v>2.0882000000000001</c:v>
                </c:pt>
                <c:pt idx="10442">
                  <c:v>2.0884</c:v>
                </c:pt>
                <c:pt idx="10443">
                  <c:v>2.0886</c:v>
                </c:pt>
                <c:pt idx="10444">
                  <c:v>2.0888</c:v>
                </c:pt>
                <c:pt idx="10445">
                  <c:v>2.089</c:v>
                </c:pt>
                <c:pt idx="10446">
                  <c:v>2.0891999999999999</c:v>
                </c:pt>
                <c:pt idx="10447">
                  <c:v>2.0893999999999999</c:v>
                </c:pt>
                <c:pt idx="10448">
                  <c:v>2.0895999999999999</c:v>
                </c:pt>
                <c:pt idx="10449">
                  <c:v>2.0897999999999999</c:v>
                </c:pt>
                <c:pt idx="10450">
                  <c:v>2.09</c:v>
                </c:pt>
                <c:pt idx="10451">
                  <c:v>2.0901999999999998</c:v>
                </c:pt>
                <c:pt idx="10452">
                  <c:v>2.0903999999999998</c:v>
                </c:pt>
                <c:pt idx="10453">
                  <c:v>2.0905999999999998</c:v>
                </c:pt>
                <c:pt idx="10454">
                  <c:v>2.0908000000000002</c:v>
                </c:pt>
                <c:pt idx="10455">
                  <c:v>2.0910000000000002</c:v>
                </c:pt>
                <c:pt idx="10456">
                  <c:v>2.0912000000000002</c:v>
                </c:pt>
                <c:pt idx="10457">
                  <c:v>2.0914000000000001</c:v>
                </c:pt>
                <c:pt idx="10458">
                  <c:v>2.0916000000000001</c:v>
                </c:pt>
                <c:pt idx="10459">
                  <c:v>2.0918000000000001</c:v>
                </c:pt>
                <c:pt idx="10460">
                  <c:v>2.0920000000000001</c:v>
                </c:pt>
                <c:pt idx="10461">
                  <c:v>2.0922000000000001</c:v>
                </c:pt>
                <c:pt idx="10462">
                  <c:v>2.0924</c:v>
                </c:pt>
                <c:pt idx="10463">
                  <c:v>2.0926</c:v>
                </c:pt>
                <c:pt idx="10464">
                  <c:v>2.0928</c:v>
                </c:pt>
                <c:pt idx="10465">
                  <c:v>2.093</c:v>
                </c:pt>
                <c:pt idx="10466">
                  <c:v>2.0931999999999999</c:v>
                </c:pt>
                <c:pt idx="10467">
                  <c:v>2.0933999999999999</c:v>
                </c:pt>
                <c:pt idx="10468">
                  <c:v>2.0935999999999999</c:v>
                </c:pt>
                <c:pt idx="10469">
                  <c:v>2.0937999999999999</c:v>
                </c:pt>
                <c:pt idx="10470">
                  <c:v>2.0939999999999999</c:v>
                </c:pt>
                <c:pt idx="10471">
                  <c:v>2.0941999999999998</c:v>
                </c:pt>
                <c:pt idx="10472">
                  <c:v>2.0943999999999998</c:v>
                </c:pt>
                <c:pt idx="10473">
                  <c:v>2.0945999999999998</c:v>
                </c:pt>
                <c:pt idx="10474">
                  <c:v>2.0948000000000002</c:v>
                </c:pt>
                <c:pt idx="10475">
                  <c:v>2.0950000000000002</c:v>
                </c:pt>
                <c:pt idx="10476">
                  <c:v>2.0952000000000002</c:v>
                </c:pt>
                <c:pt idx="10477">
                  <c:v>2.0954000000000002</c:v>
                </c:pt>
                <c:pt idx="10478">
                  <c:v>2.0956000000000001</c:v>
                </c:pt>
                <c:pt idx="10479">
                  <c:v>2.0958000000000001</c:v>
                </c:pt>
                <c:pt idx="10480">
                  <c:v>2.0960000000000001</c:v>
                </c:pt>
                <c:pt idx="10481">
                  <c:v>2.0962000000000001</c:v>
                </c:pt>
                <c:pt idx="10482">
                  <c:v>2.0964</c:v>
                </c:pt>
                <c:pt idx="10483">
                  <c:v>2.0966</c:v>
                </c:pt>
                <c:pt idx="10484">
                  <c:v>2.0968</c:v>
                </c:pt>
                <c:pt idx="10485">
                  <c:v>2.097</c:v>
                </c:pt>
                <c:pt idx="10486">
                  <c:v>2.0972</c:v>
                </c:pt>
                <c:pt idx="10487">
                  <c:v>2.0973999999999999</c:v>
                </c:pt>
                <c:pt idx="10488">
                  <c:v>2.0975999999999999</c:v>
                </c:pt>
                <c:pt idx="10489">
                  <c:v>2.0977999999999999</c:v>
                </c:pt>
                <c:pt idx="10490">
                  <c:v>2.0979999999999999</c:v>
                </c:pt>
                <c:pt idx="10491">
                  <c:v>2.0981999999999998</c:v>
                </c:pt>
                <c:pt idx="10492">
                  <c:v>2.0983999999999998</c:v>
                </c:pt>
                <c:pt idx="10493">
                  <c:v>2.0985999999999998</c:v>
                </c:pt>
                <c:pt idx="10494">
                  <c:v>2.0988000000000002</c:v>
                </c:pt>
                <c:pt idx="10495">
                  <c:v>2.0990000000000002</c:v>
                </c:pt>
                <c:pt idx="10496">
                  <c:v>2.0992000000000002</c:v>
                </c:pt>
                <c:pt idx="10497">
                  <c:v>2.0994000000000002</c:v>
                </c:pt>
                <c:pt idx="10498">
                  <c:v>2.0996000000000001</c:v>
                </c:pt>
                <c:pt idx="10499">
                  <c:v>2.0998000000000001</c:v>
                </c:pt>
                <c:pt idx="10500">
                  <c:v>2.1</c:v>
                </c:pt>
                <c:pt idx="10501">
                  <c:v>2.1002000000000001</c:v>
                </c:pt>
                <c:pt idx="10502">
                  <c:v>2.1004</c:v>
                </c:pt>
                <c:pt idx="10503">
                  <c:v>2.1006</c:v>
                </c:pt>
                <c:pt idx="10504">
                  <c:v>2.1008</c:v>
                </c:pt>
                <c:pt idx="10505">
                  <c:v>2.101</c:v>
                </c:pt>
                <c:pt idx="10506">
                  <c:v>2.1012</c:v>
                </c:pt>
                <c:pt idx="10507">
                  <c:v>2.1013999999999999</c:v>
                </c:pt>
                <c:pt idx="10508">
                  <c:v>2.1015999999999999</c:v>
                </c:pt>
                <c:pt idx="10509">
                  <c:v>2.1017999999999999</c:v>
                </c:pt>
                <c:pt idx="10510">
                  <c:v>2.1019999999999999</c:v>
                </c:pt>
                <c:pt idx="10511">
                  <c:v>2.1021999999999998</c:v>
                </c:pt>
                <c:pt idx="10512">
                  <c:v>2.1023999999999998</c:v>
                </c:pt>
                <c:pt idx="10513">
                  <c:v>2.1025999999999998</c:v>
                </c:pt>
                <c:pt idx="10514">
                  <c:v>2.1027999999999998</c:v>
                </c:pt>
                <c:pt idx="10515">
                  <c:v>2.1030000000000002</c:v>
                </c:pt>
                <c:pt idx="10516">
                  <c:v>2.1032000000000002</c:v>
                </c:pt>
                <c:pt idx="10517">
                  <c:v>2.1034000000000002</c:v>
                </c:pt>
                <c:pt idx="10518">
                  <c:v>2.1036000000000001</c:v>
                </c:pt>
                <c:pt idx="10519">
                  <c:v>2.1038000000000001</c:v>
                </c:pt>
                <c:pt idx="10520">
                  <c:v>2.1040000000000001</c:v>
                </c:pt>
                <c:pt idx="10521">
                  <c:v>2.1042000000000001</c:v>
                </c:pt>
                <c:pt idx="10522">
                  <c:v>2.1044</c:v>
                </c:pt>
                <c:pt idx="10523">
                  <c:v>2.1046</c:v>
                </c:pt>
                <c:pt idx="10524">
                  <c:v>2.1048</c:v>
                </c:pt>
                <c:pt idx="10525">
                  <c:v>2.105</c:v>
                </c:pt>
                <c:pt idx="10526">
                  <c:v>2.1052</c:v>
                </c:pt>
                <c:pt idx="10527">
                  <c:v>2.1053999999999999</c:v>
                </c:pt>
                <c:pt idx="10528">
                  <c:v>2.1055999999999999</c:v>
                </c:pt>
                <c:pt idx="10529">
                  <c:v>2.1057999999999999</c:v>
                </c:pt>
                <c:pt idx="10530">
                  <c:v>2.1059999999999999</c:v>
                </c:pt>
                <c:pt idx="10531">
                  <c:v>2.1061999999999999</c:v>
                </c:pt>
                <c:pt idx="10532">
                  <c:v>2.1063999999999998</c:v>
                </c:pt>
                <c:pt idx="10533">
                  <c:v>2.1065999999999998</c:v>
                </c:pt>
                <c:pt idx="10534">
                  <c:v>2.1067999999999998</c:v>
                </c:pt>
                <c:pt idx="10535">
                  <c:v>2.1070000000000002</c:v>
                </c:pt>
                <c:pt idx="10536">
                  <c:v>2.1072000000000002</c:v>
                </c:pt>
                <c:pt idx="10537">
                  <c:v>2.1074000000000002</c:v>
                </c:pt>
                <c:pt idx="10538">
                  <c:v>2.1076000000000001</c:v>
                </c:pt>
                <c:pt idx="10539">
                  <c:v>2.1078000000000001</c:v>
                </c:pt>
                <c:pt idx="10540">
                  <c:v>2.1080000000000001</c:v>
                </c:pt>
                <c:pt idx="10541">
                  <c:v>2.1082000000000001</c:v>
                </c:pt>
                <c:pt idx="10542">
                  <c:v>2.1084000000000001</c:v>
                </c:pt>
                <c:pt idx="10543">
                  <c:v>2.1086</c:v>
                </c:pt>
                <c:pt idx="10544">
                  <c:v>2.1088</c:v>
                </c:pt>
                <c:pt idx="10545">
                  <c:v>2.109</c:v>
                </c:pt>
                <c:pt idx="10546">
                  <c:v>2.1092</c:v>
                </c:pt>
                <c:pt idx="10547">
                  <c:v>2.1093999999999999</c:v>
                </c:pt>
                <c:pt idx="10548">
                  <c:v>2.1095999999999999</c:v>
                </c:pt>
                <c:pt idx="10549">
                  <c:v>2.1097999999999999</c:v>
                </c:pt>
                <c:pt idx="10550">
                  <c:v>2.11</c:v>
                </c:pt>
                <c:pt idx="10551">
                  <c:v>2.1101999999999999</c:v>
                </c:pt>
                <c:pt idx="10552">
                  <c:v>2.1103999999999998</c:v>
                </c:pt>
                <c:pt idx="10553">
                  <c:v>2.1105999999999998</c:v>
                </c:pt>
                <c:pt idx="10554">
                  <c:v>2.1107999999999998</c:v>
                </c:pt>
                <c:pt idx="10555">
                  <c:v>2.1110000000000002</c:v>
                </c:pt>
                <c:pt idx="10556">
                  <c:v>2.1112000000000002</c:v>
                </c:pt>
                <c:pt idx="10557">
                  <c:v>2.1114000000000002</c:v>
                </c:pt>
                <c:pt idx="10558">
                  <c:v>2.1116000000000001</c:v>
                </c:pt>
                <c:pt idx="10559">
                  <c:v>2.1118000000000001</c:v>
                </c:pt>
                <c:pt idx="10560">
                  <c:v>2.1120000000000001</c:v>
                </c:pt>
                <c:pt idx="10561">
                  <c:v>2.1122000000000001</c:v>
                </c:pt>
                <c:pt idx="10562">
                  <c:v>2.1124000000000001</c:v>
                </c:pt>
                <c:pt idx="10563">
                  <c:v>2.1126</c:v>
                </c:pt>
                <c:pt idx="10564">
                  <c:v>2.1128</c:v>
                </c:pt>
                <c:pt idx="10565">
                  <c:v>2.113</c:v>
                </c:pt>
                <c:pt idx="10566">
                  <c:v>2.1132</c:v>
                </c:pt>
                <c:pt idx="10567">
                  <c:v>2.1133999999999999</c:v>
                </c:pt>
                <c:pt idx="10568">
                  <c:v>2.1135999999999999</c:v>
                </c:pt>
                <c:pt idx="10569">
                  <c:v>2.1137999999999999</c:v>
                </c:pt>
                <c:pt idx="10570">
                  <c:v>2.1139999999999999</c:v>
                </c:pt>
                <c:pt idx="10571">
                  <c:v>2.1141999999999999</c:v>
                </c:pt>
                <c:pt idx="10572">
                  <c:v>2.1143999999999998</c:v>
                </c:pt>
                <c:pt idx="10573">
                  <c:v>2.1145999999999998</c:v>
                </c:pt>
                <c:pt idx="10574">
                  <c:v>2.1147999999999998</c:v>
                </c:pt>
                <c:pt idx="10575">
                  <c:v>2.1150000000000002</c:v>
                </c:pt>
                <c:pt idx="10576">
                  <c:v>2.1152000000000002</c:v>
                </c:pt>
                <c:pt idx="10577">
                  <c:v>2.1154000000000002</c:v>
                </c:pt>
                <c:pt idx="10578">
                  <c:v>2.1156000000000001</c:v>
                </c:pt>
                <c:pt idx="10579">
                  <c:v>2.1158000000000001</c:v>
                </c:pt>
                <c:pt idx="10580">
                  <c:v>2.1160000000000001</c:v>
                </c:pt>
                <c:pt idx="10581">
                  <c:v>2.1162000000000001</c:v>
                </c:pt>
                <c:pt idx="10582">
                  <c:v>2.1164000000000001</c:v>
                </c:pt>
                <c:pt idx="10583">
                  <c:v>2.1166</c:v>
                </c:pt>
                <c:pt idx="10584">
                  <c:v>2.1168</c:v>
                </c:pt>
                <c:pt idx="10585">
                  <c:v>2.117</c:v>
                </c:pt>
                <c:pt idx="10586">
                  <c:v>2.1172</c:v>
                </c:pt>
                <c:pt idx="10587">
                  <c:v>2.1173999999999999</c:v>
                </c:pt>
                <c:pt idx="10588">
                  <c:v>2.1175999999999999</c:v>
                </c:pt>
                <c:pt idx="10589">
                  <c:v>2.1177999999999999</c:v>
                </c:pt>
                <c:pt idx="10590">
                  <c:v>2.1179999999999999</c:v>
                </c:pt>
                <c:pt idx="10591">
                  <c:v>2.1181999999999999</c:v>
                </c:pt>
                <c:pt idx="10592">
                  <c:v>2.1183999999999998</c:v>
                </c:pt>
                <c:pt idx="10593">
                  <c:v>2.1185999999999998</c:v>
                </c:pt>
                <c:pt idx="10594">
                  <c:v>2.1187999999999998</c:v>
                </c:pt>
                <c:pt idx="10595">
                  <c:v>2.1190000000000002</c:v>
                </c:pt>
                <c:pt idx="10596">
                  <c:v>2.1192000000000002</c:v>
                </c:pt>
                <c:pt idx="10597">
                  <c:v>2.1194000000000002</c:v>
                </c:pt>
                <c:pt idx="10598">
                  <c:v>2.1196000000000002</c:v>
                </c:pt>
                <c:pt idx="10599">
                  <c:v>2.1198000000000001</c:v>
                </c:pt>
                <c:pt idx="10600">
                  <c:v>2.12</c:v>
                </c:pt>
                <c:pt idx="10601">
                  <c:v>2.1202000000000001</c:v>
                </c:pt>
                <c:pt idx="10602">
                  <c:v>2.1204000000000001</c:v>
                </c:pt>
                <c:pt idx="10603">
                  <c:v>2.1206</c:v>
                </c:pt>
                <c:pt idx="10604">
                  <c:v>2.1208</c:v>
                </c:pt>
                <c:pt idx="10605">
                  <c:v>2.121</c:v>
                </c:pt>
                <c:pt idx="10606">
                  <c:v>2.1212</c:v>
                </c:pt>
                <c:pt idx="10607">
                  <c:v>2.1214</c:v>
                </c:pt>
                <c:pt idx="10608">
                  <c:v>2.1215999999999999</c:v>
                </c:pt>
                <c:pt idx="10609">
                  <c:v>2.1217999999999999</c:v>
                </c:pt>
                <c:pt idx="10610">
                  <c:v>2.1219999999999999</c:v>
                </c:pt>
                <c:pt idx="10611">
                  <c:v>2.1221999999999999</c:v>
                </c:pt>
                <c:pt idx="10612">
                  <c:v>2.1223999999999998</c:v>
                </c:pt>
                <c:pt idx="10613">
                  <c:v>2.1225999999999998</c:v>
                </c:pt>
                <c:pt idx="10614">
                  <c:v>2.1227999999999998</c:v>
                </c:pt>
                <c:pt idx="10615">
                  <c:v>2.1230000000000002</c:v>
                </c:pt>
                <c:pt idx="10616">
                  <c:v>2.1232000000000002</c:v>
                </c:pt>
                <c:pt idx="10617">
                  <c:v>2.1234000000000002</c:v>
                </c:pt>
                <c:pt idx="10618">
                  <c:v>2.1236000000000002</c:v>
                </c:pt>
                <c:pt idx="10619">
                  <c:v>2.1238000000000001</c:v>
                </c:pt>
                <c:pt idx="10620">
                  <c:v>2.1240000000000001</c:v>
                </c:pt>
                <c:pt idx="10621">
                  <c:v>2.1242000000000001</c:v>
                </c:pt>
                <c:pt idx="10622">
                  <c:v>2.1244000000000001</c:v>
                </c:pt>
                <c:pt idx="10623">
                  <c:v>2.1246</c:v>
                </c:pt>
                <c:pt idx="10624">
                  <c:v>2.1248</c:v>
                </c:pt>
                <c:pt idx="10625">
                  <c:v>2.125</c:v>
                </c:pt>
                <c:pt idx="10626">
                  <c:v>2.1252</c:v>
                </c:pt>
                <c:pt idx="10627">
                  <c:v>2.1254</c:v>
                </c:pt>
                <c:pt idx="10628">
                  <c:v>2.1255999999999999</c:v>
                </c:pt>
                <c:pt idx="10629">
                  <c:v>2.1257999999999999</c:v>
                </c:pt>
                <c:pt idx="10630">
                  <c:v>2.1259999999999999</c:v>
                </c:pt>
                <c:pt idx="10631">
                  <c:v>2.1261999999999999</c:v>
                </c:pt>
                <c:pt idx="10632">
                  <c:v>2.1263999999999998</c:v>
                </c:pt>
                <c:pt idx="10633">
                  <c:v>2.1265999999999998</c:v>
                </c:pt>
                <c:pt idx="10634">
                  <c:v>2.1267999999999998</c:v>
                </c:pt>
                <c:pt idx="10635">
                  <c:v>2.1269999999999998</c:v>
                </c:pt>
                <c:pt idx="10636">
                  <c:v>2.1272000000000002</c:v>
                </c:pt>
                <c:pt idx="10637">
                  <c:v>2.1274000000000002</c:v>
                </c:pt>
                <c:pt idx="10638">
                  <c:v>2.1276000000000002</c:v>
                </c:pt>
                <c:pt idx="10639">
                  <c:v>2.1278000000000001</c:v>
                </c:pt>
                <c:pt idx="10640">
                  <c:v>2.1280000000000001</c:v>
                </c:pt>
                <c:pt idx="10641">
                  <c:v>2.1282000000000001</c:v>
                </c:pt>
                <c:pt idx="10642">
                  <c:v>2.1284000000000001</c:v>
                </c:pt>
                <c:pt idx="10643">
                  <c:v>2.1286</c:v>
                </c:pt>
                <c:pt idx="10644">
                  <c:v>2.1288</c:v>
                </c:pt>
                <c:pt idx="10645">
                  <c:v>2.129</c:v>
                </c:pt>
                <c:pt idx="10646">
                  <c:v>2.1292</c:v>
                </c:pt>
                <c:pt idx="10647">
                  <c:v>2.1294</c:v>
                </c:pt>
                <c:pt idx="10648">
                  <c:v>2.1295999999999999</c:v>
                </c:pt>
                <c:pt idx="10649">
                  <c:v>2.1297999999999999</c:v>
                </c:pt>
                <c:pt idx="10650">
                  <c:v>2.13</c:v>
                </c:pt>
                <c:pt idx="10651">
                  <c:v>2.1301999999999999</c:v>
                </c:pt>
                <c:pt idx="10652">
                  <c:v>2.1303999999999998</c:v>
                </c:pt>
                <c:pt idx="10653">
                  <c:v>2.1305999999999998</c:v>
                </c:pt>
                <c:pt idx="10654">
                  <c:v>2.1307999999999998</c:v>
                </c:pt>
                <c:pt idx="10655">
                  <c:v>2.1309999999999998</c:v>
                </c:pt>
                <c:pt idx="10656">
                  <c:v>2.1312000000000002</c:v>
                </c:pt>
                <c:pt idx="10657">
                  <c:v>2.1314000000000002</c:v>
                </c:pt>
                <c:pt idx="10658">
                  <c:v>2.1316000000000002</c:v>
                </c:pt>
                <c:pt idx="10659">
                  <c:v>2.1318000000000001</c:v>
                </c:pt>
                <c:pt idx="10660">
                  <c:v>2.1320000000000001</c:v>
                </c:pt>
                <c:pt idx="10661">
                  <c:v>2.1322000000000001</c:v>
                </c:pt>
                <c:pt idx="10662">
                  <c:v>2.1324000000000001</c:v>
                </c:pt>
                <c:pt idx="10663">
                  <c:v>2.1326000000000001</c:v>
                </c:pt>
                <c:pt idx="10664">
                  <c:v>2.1328</c:v>
                </c:pt>
                <c:pt idx="10665">
                  <c:v>2.133</c:v>
                </c:pt>
                <c:pt idx="10666">
                  <c:v>2.1332</c:v>
                </c:pt>
                <c:pt idx="10667">
                  <c:v>2.1334</c:v>
                </c:pt>
                <c:pt idx="10668">
                  <c:v>2.1335999999999999</c:v>
                </c:pt>
                <c:pt idx="10669">
                  <c:v>2.1337999999999999</c:v>
                </c:pt>
                <c:pt idx="10670">
                  <c:v>2.1339999999999999</c:v>
                </c:pt>
                <c:pt idx="10671">
                  <c:v>2.1341999999999999</c:v>
                </c:pt>
                <c:pt idx="10672">
                  <c:v>2.1343999999999999</c:v>
                </c:pt>
                <c:pt idx="10673">
                  <c:v>2.1345999999999998</c:v>
                </c:pt>
                <c:pt idx="10674">
                  <c:v>2.1347999999999998</c:v>
                </c:pt>
                <c:pt idx="10675">
                  <c:v>2.1349999999999998</c:v>
                </c:pt>
                <c:pt idx="10676">
                  <c:v>2.1352000000000002</c:v>
                </c:pt>
                <c:pt idx="10677">
                  <c:v>2.1354000000000002</c:v>
                </c:pt>
                <c:pt idx="10678">
                  <c:v>2.1356000000000002</c:v>
                </c:pt>
                <c:pt idx="10679">
                  <c:v>2.1358000000000001</c:v>
                </c:pt>
                <c:pt idx="10680">
                  <c:v>2.1360000000000001</c:v>
                </c:pt>
                <c:pt idx="10681">
                  <c:v>2.1362000000000001</c:v>
                </c:pt>
                <c:pt idx="10682">
                  <c:v>2.1364000000000001</c:v>
                </c:pt>
                <c:pt idx="10683">
                  <c:v>2.1366000000000001</c:v>
                </c:pt>
                <c:pt idx="10684">
                  <c:v>2.1368</c:v>
                </c:pt>
                <c:pt idx="10685">
                  <c:v>2.137</c:v>
                </c:pt>
                <c:pt idx="10686">
                  <c:v>2.1372</c:v>
                </c:pt>
                <c:pt idx="10687">
                  <c:v>2.1374</c:v>
                </c:pt>
                <c:pt idx="10688">
                  <c:v>2.1375999999999999</c:v>
                </c:pt>
                <c:pt idx="10689">
                  <c:v>2.1377999999999999</c:v>
                </c:pt>
                <c:pt idx="10690">
                  <c:v>2.1379999999999999</c:v>
                </c:pt>
                <c:pt idx="10691">
                  <c:v>2.1381999999999999</c:v>
                </c:pt>
                <c:pt idx="10692">
                  <c:v>2.1383999999999999</c:v>
                </c:pt>
                <c:pt idx="10693">
                  <c:v>2.1385999999999998</c:v>
                </c:pt>
                <c:pt idx="10694">
                  <c:v>2.1387999999999998</c:v>
                </c:pt>
                <c:pt idx="10695">
                  <c:v>2.1389999999999998</c:v>
                </c:pt>
                <c:pt idx="10696">
                  <c:v>2.1392000000000002</c:v>
                </c:pt>
                <c:pt idx="10697">
                  <c:v>2.1394000000000002</c:v>
                </c:pt>
                <c:pt idx="10698">
                  <c:v>2.1396000000000002</c:v>
                </c:pt>
                <c:pt idx="10699">
                  <c:v>2.1398000000000001</c:v>
                </c:pt>
                <c:pt idx="10700">
                  <c:v>2.14</c:v>
                </c:pt>
                <c:pt idx="10701">
                  <c:v>2.1402000000000001</c:v>
                </c:pt>
                <c:pt idx="10702">
                  <c:v>2.1404000000000001</c:v>
                </c:pt>
                <c:pt idx="10703">
                  <c:v>2.1406000000000001</c:v>
                </c:pt>
                <c:pt idx="10704">
                  <c:v>2.1408</c:v>
                </c:pt>
                <c:pt idx="10705">
                  <c:v>2.141</c:v>
                </c:pt>
                <c:pt idx="10706">
                  <c:v>2.1412</c:v>
                </c:pt>
                <c:pt idx="10707">
                  <c:v>2.1414</c:v>
                </c:pt>
                <c:pt idx="10708">
                  <c:v>2.1415999999999999</c:v>
                </c:pt>
                <c:pt idx="10709">
                  <c:v>2.1417999999999999</c:v>
                </c:pt>
                <c:pt idx="10710">
                  <c:v>2.1419999999999999</c:v>
                </c:pt>
                <c:pt idx="10711">
                  <c:v>2.1421999999999999</c:v>
                </c:pt>
                <c:pt idx="10712">
                  <c:v>2.1423999999999999</c:v>
                </c:pt>
                <c:pt idx="10713">
                  <c:v>2.1425999999999998</c:v>
                </c:pt>
                <c:pt idx="10714">
                  <c:v>2.1427999999999998</c:v>
                </c:pt>
                <c:pt idx="10715">
                  <c:v>2.1429999999999998</c:v>
                </c:pt>
                <c:pt idx="10716">
                  <c:v>2.1432000000000002</c:v>
                </c:pt>
                <c:pt idx="10717">
                  <c:v>2.1434000000000002</c:v>
                </c:pt>
                <c:pt idx="10718">
                  <c:v>2.1436000000000002</c:v>
                </c:pt>
                <c:pt idx="10719">
                  <c:v>2.1438000000000001</c:v>
                </c:pt>
                <c:pt idx="10720">
                  <c:v>2.1440000000000001</c:v>
                </c:pt>
                <c:pt idx="10721">
                  <c:v>2.1442000000000001</c:v>
                </c:pt>
                <c:pt idx="10722">
                  <c:v>2.1444000000000001</c:v>
                </c:pt>
                <c:pt idx="10723">
                  <c:v>2.1446000000000001</c:v>
                </c:pt>
                <c:pt idx="10724">
                  <c:v>2.1448</c:v>
                </c:pt>
                <c:pt idx="10725">
                  <c:v>2.145</c:v>
                </c:pt>
                <c:pt idx="10726">
                  <c:v>2.1452</c:v>
                </c:pt>
                <c:pt idx="10727">
                  <c:v>2.1454</c:v>
                </c:pt>
                <c:pt idx="10728">
                  <c:v>2.1456</c:v>
                </c:pt>
                <c:pt idx="10729">
                  <c:v>2.1457999999999999</c:v>
                </c:pt>
                <c:pt idx="10730">
                  <c:v>2.1459999999999999</c:v>
                </c:pt>
                <c:pt idx="10731">
                  <c:v>2.1461999999999999</c:v>
                </c:pt>
                <c:pt idx="10732">
                  <c:v>2.1463999999999999</c:v>
                </c:pt>
                <c:pt idx="10733">
                  <c:v>2.1465999999999998</c:v>
                </c:pt>
                <c:pt idx="10734">
                  <c:v>2.1467999999999998</c:v>
                </c:pt>
                <c:pt idx="10735">
                  <c:v>2.1469999999999998</c:v>
                </c:pt>
                <c:pt idx="10736">
                  <c:v>2.1472000000000002</c:v>
                </c:pt>
                <c:pt idx="10737">
                  <c:v>2.1474000000000002</c:v>
                </c:pt>
                <c:pt idx="10738">
                  <c:v>2.1476000000000002</c:v>
                </c:pt>
                <c:pt idx="10739">
                  <c:v>2.1478000000000002</c:v>
                </c:pt>
                <c:pt idx="10740">
                  <c:v>2.1480000000000001</c:v>
                </c:pt>
                <c:pt idx="10741">
                  <c:v>2.1482000000000001</c:v>
                </c:pt>
                <c:pt idx="10742">
                  <c:v>2.1484000000000001</c:v>
                </c:pt>
                <c:pt idx="10743">
                  <c:v>2.1486000000000001</c:v>
                </c:pt>
                <c:pt idx="10744">
                  <c:v>2.1488</c:v>
                </c:pt>
                <c:pt idx="10745">
                  <c:v>2.149</c:v>
                </c:pt>
                <c:pt idx="10746">
                  <c:v>2.1492</c:v>
                </c:pt>
                <c:pt idx="10747">
                  <c:v>2.1494</c:v>
                </c:pt>
                <c:pt idx="10748">
                  <c:v>2.1496</c:v>
                </c:pt>
                <c:pt idx="10749">
                  <c:v>2.1497999999999999</c:v>
                </c:pt>
                <c:pt idx="10750">
                  <c:v>2.15</c:v>
                </c:pt>
                <c:pt idx="10751">
                  <c:v>2.1501999999999999</c:v>
                </c:pt>
                <c:pt idx="10752">
                  <c:v>2.1503999999999999</c:v>
                </c:pt>
                <c:pt idx="10753">
                  <c:v>2.1505999999999998</c:v>
                </c:pt>
                <c:pt idx="10754">
                  <c:v>2.1507999999999998</c:v>
                </c:pt>
                <c:pt idx="10755">
                  <c:v>2.1509999999999998</c:v>
                </c:pt>
                <c:pt idx="10756">
                  <c:v>2.1511999999999998</c:v>
                </c:pt>
                <c:pt idx="10757">
                  <c:v>2.1514000000000002</c:v>
                </c:pt>
                <c:pt idx="10758">
                  <c:v>2.1516000000000002</c:v>
                </c:pt>
                <c:pt idx="10759">
                  <c:v>2.1518000000000002</c:v>
                </c:pt>
                <c:pt idx="10760">
                  <c:v>2.1520000000000001</c:v>
                </c:pt>
                <c:pt idx="10761">
                  <c:v>2.1522000000000001</c:v>
                </c:pt>
                <c:pt idx="10762">
                  <c:v>2.1524000000000001</c:v>
                </c:pt>
                <c:pt idx="10763">
                  <c:v>2.1526000000000001</c:v>
                </c:pt>
                <c:pt idx="10764">
                  <c:v>2.1528</c:v>
                </c:pt>
                <c:pt idx="10765">
                  <c:v>2.153</c:v>
                </c:pt>
                <c:pt idx="10766">
                  <c:v>2.1532</c:v>
                </c:pt>
                <c:pt idx="10767">
                  <c:v>2.1534</c:v>
                </c:pt>
                <c:pt idx="10768">
                  <c:v>2.1536</c:v>
                </c:pt>
                <c:pt idx="10769">
                  <c:v>2.1537999999999999</c:v>
                </c:pt>
                <c:pt idx="10770">
                  <c:v>2.1539999999999999</c:v>
                </c:pt>
                <c:pt idx="10771">
                  <c:v>2.1541999999999999</c:v>
                </c:pt>
                <c:pt idx="10772">
                  <c:v>2.1543999999999999</c:v>
                </c:pt>
                <c:pt idx="10773">
                  <c:v>2.1545999999999998</c:v>
                </c:pt>
                <c:pt idx="10774">
                  <c:v>2.1547999999999998</c:v>
                </c:pt>
                <c:pt idx="10775">
                  <c:v>2.1549999999999998</c:v>
                </c:pt>
                <c:pt idx="10776">
                  <c:v>2.1551999999999998</c:v>
                </c:pt>
                <c:pt idx="10777">
                  <c:v>2.1554000000000002</c:v>
                </c:pt>
                <c:pt idx="10778">
                  <c:v>2.1556000000000002</c:v>
                </c:pt>
                <c:pt idx="10779">
                  <c:v>2.1558000000000002</c:v>
                </c:pt>
                <c:pt idx="10780">
                  <c:v>2.1560000000000001</c:v>
                </c:pt>
                <c:pt idx="10781">
                  <c:v>2.1562000000000001</c:v>
                </c:pt>
                <c:pt idx="10782">
                  <c:v>2.1564000000000001</c:v>
                </c:pt>
                <c:pt idx="10783">
                  <c:v>2.1566000000000001</c:v>
                </c:pt>
                <c:pt idx="10784">
                  <c:v>2.1568000000000001</c:v>
                </c:pt>
                <c:pt idx="10785">
                  <c:v>2.157</c:v>
                </c:pt>
                <c:pt idx="10786">
                  <c:v>2.1572</c:v>
                </c:pt>
                <c:pt idx="10787">
                  <c:v>2.1574</c:v>
                </c:pt>
                <c:pt idx="10788">
                  <c:v>2.1576</c:v>
                </c:pt>
                <c:pt idx="10789">
                  <c:v>2.1577999999999999</c:v>
                </c:pt>
                <c:pt idx="10790">
                  <c:v>2.1579999999999999</c:v>
                </c:pt>
                <c:pt idx="10791">
                  <c:v>2.1581999999999999</c:v>
                </c:pt>
                <c:pt idx="10792">
                  <c:v>2.1583999999999999</c:v>
                </c:pt>
                <c:pt idx="10793">
                  <c:v>2.1585999999999999</c:v>
                </c:pt>
                <c:pt idx="10794">
                  <c:v>2.1587999999999998</c:v>
                </c:pt>
                <c:pt idx="10795">
                  <c:v>2.1589999999999998</c:v>
                </c:pt>
                <c:pt idx="10796">
                  <c:v>2.1591999999999998</c:v>
                </c:pt>
                <c:pt idx="10797">
                  <c:v>2.1594000000000002</c:v>
                </c:pt>
                <c:pt idx="10798">
                  <c:v>2.1596000000000002</c:v>
                </c:pt>
                <c:pt idx="10799">
                  <c:v>2.1598000000000002</c:v>
                </c:pt>
                <c:pt idx="10800">
                  <c:v>2.16</c:v>
                </c:pt>
                <c:pt idx="10801">
                  <c:v>2.1602000000000001</c:v>
                </c:pt>
                <c:pt idx="10802">
                  <c:v>2.1604000000000001</c:v>
                </c:pt>
                <c:pt idx="10803">
                  <c:v>2.1606000000000001</c:v>
                </c:pt>
                <c:pt idx="10804">
                  <c:v>2.1608000000000001</c:v>
                </c:pt>
                <c:pt idx="10805">
                  <c:v>2.161</c:v>
                </c:pt>
                <c:pt idx="10806">
                  <c:v>2.1612</c:v>
                </c:pt>
                <c:pt idx="10807">
                  <c:v>2.1614</c:v>
                </c:pt>
                <c:pt idx="10808">
                  <c:v>2.1616</c:v>
                </c:pt>
                <c:pt idx="10809">
                  <c:v>2.1617999999999999</c:v>
                </c:pt>
                <c:pt idx="10810">
                  <c:v>2.1619999999999999</c:v>
                </c:pt>
                <c:pt idx="10811">
                  <c:v>2.1621999999999999</c:v>
                </c:pt>
                <c:pt idx="10812">
                  <c:v>2.1623999999999999</c:v>
                </c:pt>
                <c:pt idx="10813">
                  <c:v>2.1625999999999999</c:v>
                </c:pt>
                <c:pt idx="10814">
                  <c:v>2.1627999999999998</c:v>
                </c:pt>
                <c:pt idx="10815">
                  <c:v>2.1629999999999998</c:v>
                </c:pt>
                <c:pt idx="10816">
                  <c:v>2.1631999999999998</c:v>
                </c:pt>
                <c:pt idx="10817">
                  <c:v>2.1634000000000002</c:v>
                </c:pt>
                <c:pt idx="10818">
                  <c:v>2.1636000000000002</c:v>
                </c:pt>
                <c:pt idx="10819">
                  <c:v>2.1638000000000002</c:v>
                </c:pt>
                <c:pt idx="10820">
                  <c:v>2.1640000000000001</c:v>
                </c:pt>
                <c:pt idx="10821">
                  <c:v>2.1642000000000001</c:v>
                </c:pt>
                <c:pt idx="10822">
                  <c:v>2.1644000000000001</c:v>
                </c:pt>
                <c:pt idx="10823">
                  <c:v>2.1646000000000001</c:v>
                </c:pt>
                <c:pt idx="10824">
                  <c:v>2.1648000000000001</c:v>
                </c:pt>
                <c:pt idx="10825">
                  <c:v>2.165</c:v>
                </c:pt>
                <c:pt idx="10826">
                  <c:v>2.1652</c:v>
                </c:pt>
                <c:pt idx="10827">
                  <c:v>2.1654</c:v>
                </c:pt>
                <c:pt idx="10828">
                  <c:v>2.1656</c:v>
                </c:pt>
                <c:pt idx="10829">
                  <c:v>2.1657999999999999</c:v>
                </c:pt>
                <c:pt idx="10830">
                  <c:v>2.1659999999999999</c:v>
                </c:pt>
                <c:pt idx="10831">
                  <c:v>2.1661999999999999</c:v>
                </c:pt>
                <c:pt idx="10832">
                  <c:v>2.1663999999999999</c:v>
                </c:pt>
                <c:pt idx="10833">
                  <c:v>2.1665999999999999</c:v>
                </c:pt>
                <c:pt idx="10834">
                  <c:v>2.1667999999999998</c:v>
                </c:pt>
                <c:pt idx="10835">
                  <c:v>2.1669999999999998</c:v>
                </c:pt>
                <c:pt idx="10836">
                  <c:v>2.1671999999999998</c:v>
                </c:pt>
                <c:pt idx="10837">
                  <c:v>2.1674000000000002</c:v>
                </c:pt>
                <c:pt idx="10838">
                  <c:v>2.1676000000000002</c:v>
                </c:pt>
                <c:pt idx="10839">
                  <c:v>2.1678000000000002</c:v>
                </c:pt>
                <c:pt idx="10840">
                  <c:v>2.1680000000000001</c:v>
                </c:pt>
                <c:pt idx="10841">
                  <c:v>2.1682000000000001</c:v>
                </c:pt>
                <c:pt idx="10842">
                  <c:v>2.1684000000000001</c:v>
                </c:pt>
                <c:pt idx="10843">
                  <c:v>2.1686000000000001</c:v>
                </c:pt>
                <c:pt idx="10844">
                  <c:v>2.1688000000000001</c:v>
                </c:pt>
                <c:pt idx="10845">
                  <c:v>2.169</c:v>
                </c:pt>
                <c:pt idx="10846">
                  <c:v>2.1692</c:v>
                </c:pt>
                <c:pt idx="10847">
                  <c:v>2.1694</c:v>
                </c:pt>
                <c:pt idx="10848">
                  <c:v>2.1696</c:v>
                </c:pt>
                <c:pt idx="10849">
                  <c:v>2.1698</c:v>
                </c:pt>
                <c:pt idx="10850">
                  <c:v>2.17</c:v>
                </c:pt>
                <c:pt idx="10851">
                  <c:v>2.1701999999999999</c:v>
                </c:pt>
                <c:pt idx="10852">
                  <c:v>2.1703999999999999</c:v>
                </c:pt>
                <c:pt idx="10853">
                  <c:v>2.1705999999999999</c:v>
                </c:pt>
                <c:pt idx="10854">
                  <c:v>2.1707999999999998</c:v>
                </c:pt>
                <c:pt idx="10855">
                  <c:v>2.1709999999999998</c:v>
                </c:pt>
                <c:pt idx="10856">
                  <c:v>2.1711999999999998</c:v>
                </c:pt>
                <c:pt idx="10857">
                  <c:v>2.1714000000000002</c:v>
                </c:pt>
                <c:pt idx="10858">
                  <c:v>2.1716000000000002</c:v>
                </c:pt>
                <c:pt idx="10859">
                  <c:v>2.1718000000000002</c:v>
                </c:pt>
                <c:pt idx="10860">
                  <c:v>2.1720000000000002</c:v>
                </c:pt>
                <c:pt idx="10861">
                  <c:v>2.1722000000000001</c:v>
                </c:pt>
                <c:pt idx="10862">
                  <c:v>2.1724000000000001</c:v>
                </c:pt>
                <c:pt idx="10863">
                  <c:v>2.1726000000000001</c:v>
                </c:pt>
                <c:pt idx="10864">
                  <c:v>2.1728000000000001</c:v>
                </c:pt>
                <c:pt idx="10865">
                  <c:v>2.173</c:v>
                </c:pt>
                <c:pt idx="10866">
                  <c:v>2.1732</c:v>
                </c:pt>
                <c:pt idx="10867">
                  <c:v>2.1734</c:v>
                </c:pt>
                <c:pt idx="10868">
                  <c:v>2.1736</c:v>
                </c:pt>
                <c:pt idx="10869">
                  <c:v>2.1738</c:v>
                </c:pt>
                <c:pt idx="10870">
                  <c:v>2.1739999999999999</c:v>
                </c:pt>
                <c:pt idx="10871">
                  <c:v>2.1741999999999999</c:v>
                </c:pt>
                <c:pt idx="10872">
                  <c:v>2.1743999999999999</c:v>
                </c:pt>
                <c:pt idx="10873">
                  <c:v>2.1745999999999999</c:v>
                </c:pt>
                <c:pt idx="10874">
                  <c:v>2.1747999999999998</c:v>
                </c:pt>
                <c:pt idx="10875">
                  <c:v>2.1749999999999998</c:v>
                </c:pt>
                <c:pt idx="10876">
                  <c:v>2.1751999999999998</c:v>
                </c:pt>
                <c:pt idx="10877">
                  <c:v>2.1753999999999998</c:v>
                </c:pt>
                <c:pt idx="10878">
                  <c:v>2.1756000000000002</c:v>
                </c:pt>
                <c:pt idx="10879">
                  <c:v>2.1758000000000002</c:v>
                </c:pt>
                <c:pt idx="10880">
                  <c:v>2.1760000000000002</c:v>
                </c:pt>
                <c:pt idx="10881">
                  <c:v>2.1762000000000001</c:v>
                </c:pt>
                <c:pt idx="10882">
                  <c:v>2.1764000000000001</c:v>
                </c:pt>
                <c:pt idx="10883">
                  <c:v>2.1766000000000001</c:v>
                </c:pt>
                <c:pt idx="10884">
                  <c:v>2.1768000000000001</c:v>
                </c:pt>
                <c:pt idx="10885">
                  <c:v>2.177</c:v>
                </c:pt>
                <c:pt idx="10886">
                  <c:v>2.1772</c:v>
                </c:pt>
                <c:pt idx="10887">
                  <c:v>2.1774</c:v>
                </c:pt>
                <c:pt idx="10888">
                  <c:v>2.1776</c:v>
                </c:pt>
                <c:pt idx="10889">
                  <c:v>2.1778</c:v>
                </c:pt>
                <c:pt idx="10890">
                  <c:v>2.1779999999999999</c:v>
                </c:pt>
                <c:pt idx="10891">
                  <c:v>2.1781999999999999</c:v>
                </c:pt>
                <c:pt idx="10892">
                  <c:v>2.1783999999999999</c:v>
                </c:pt>
                <c:pt idx="10893">
                  <c:v>2.1785999999999999</c:v>
                </c:pt>
                <c:pt idx="10894">
                  <c:v>2.1787999999999998</c:v>
                </c:pt>
                <c:pt idx="10895">
                  <c:v>2.1789999999999998</c:v>
                </c:pt>
                <c:pt idx="10896">
                  <c:v>2.1791999999999998</c:v>
                </c:pt>
                <c:pt idx="10897">
                  <c:v>2.1793999999999998</c:v>
                </c:pt>
                <c:pt idx="10898">
                  <c:v>2.1796000000000002</c:v>
                </c:pt>
                <c:pt idx="10899">
                  <c:v>2.1798000000000002</c:v>
                </c:pt>
                <c:pt idx="10900">
                  <c:v>2.1800000000000002</c:v>
                </c:pt>
                <c:pt idx="10901">
                  <c:v>2.1802000000000001</c:v>
                </c:pt>
                <c:pt idx="10902">
                  <c:v>2.1804000000000001</c:v>
                </c:pt>
                <c:pt idx="10903">
                  <c:v>2.1806000000000001</c:v>
                </c:pt>
                <c:pt idx="10904">
                  <c:v>2.1808000000000001</c:v>
                </c:pt>
                <c:pt idx="10905">
                  <c:v>2.181</c:v>
                </c:pt>
                <c:pt idx="10906">
                  <c:v>2.1812</c:v>
                </c:pt>
                <c:pt idx="10907">
                  <c:v>2.1814</c:v>
                </c:pt>
                <c:pt idx="10908">
                  <c:v>2.1816</c:v>
                </c:pt>
                <c:pt idx="10909">
                  <c:v>2.1818</c:v>
                </c:pt>
                <c:pt idx="10910">
                  <c:v>2.1819999999999999</c:v>
                </c:pt>
                <c:pt idx="10911">
                  <c:v>2.1821999999999999</c:v>
                </c:pt>
                <c:pt idx="10912">
                  <c:v>2.1823999999999999</c:v>
                </c:pt>
                <c:pt idx="10913">
                  <c:v>2.1825999999999999</c:v>
                </c:pt>
                <c:pt idx="10914">
                  <c:v>2.1827999999999999</c:v>
                </c:pt>
                <c:pt idx="10915">
                  <c:v>2.1829999999999998</c:v>
                </c:pt>
                <c:pt idx="10916">
                  <c:v>2.1831999999999998</c:v>
                </c:pt>
                <c:pt idx="10917">
                  <c:v>2.1833999999999998</c:v>
                </c:pt>
                <c:pt idx="10918">
                  <c:v>2.1836000000000002</c:v>
                </c:pt>
                <c:pt idx="10919">
                  <c:v>2.1838000000000002</c:v>
                </c:pt>
                <c:pt idx="10920">
                  <c:v>2.1840000000000002</c:v>
                </c:pt>
                <c:pt idx="10921">
                  <c:v>2.1842000000000001</c:v>
                </c:pt>
                <c:pt idx="10922">
                  <c:v>2.1844000000000001</c:v>
                </c:pt>
                <c:pt idx="10923">
                  <c:v>2.1846000000000001</c:v>
                </c:pt>
                <c:pt idx="10924">
                  <c:v>2.1848000000000001</c:v>
                </c:pt>
                <c:pt idx="10925">
                  <c:v>2.1850000000000001</c:v>
                </c:pt>
                <c:pt idx="10926">
                  <c:v>2.1852</c:v>
                </c:pt>
                <c:pt idx="10927">
                  <c:v>2.1854</c:v>
                </c:pt>
                <c:pt idx="10928">
                  <c:v>2.1856</c:v>
                </c:pt>
                <c:pt idx="10929">
                  <c:v>2.1858</c:v>
                </c:pt>
                <c:pt idx="10930">
                  <c:v>2.1859999999999999</c:v>
                </c:pt>
                <c:pt idx="10931">
                  <c:v>2.1861999999999999</c:v>
                </c:pt>
                <c:pt idx="10932">
                  <c:v>2.1863999999999999</c:v>
                </c:pt>
                <c:pt idx="10933">
                  <c:v>2.1865999999999999</c:v>
                </c:pt>
                <c:pt idx="10934">
                  <c:v>2.1867999999999999</c:v>
                </c:pt>
                <c:pt idx="10935">
                  <c:v>2.1869999999999998</c:v>
                </c:pt>
                <c:pt idx="10936">
                  <c:v>2.1871999999999998</c:v>
                </c:pt>
                <c:pt idx="10937">
                  <c:v>2.1873999999999998</c:v>
                </c:pt>
                <c:pt idx="10938">
                  <c:v>2.1876000000000002</c:v>
                </c:pt>
                <c:pt idx="10939">
                  <c:v>2.1878000000000002</c:v>
                </c:pt>
                <c:pt idx="10940">
                  <c:v>2.1880000000000002</c:v>
                </c:pt>
                <c:pt idx="10941">
                  <c:v>2.1882000000000001</c:v>
                </c:pt>
                <c:pt idx="10942">
                  <c:v>2.1884000000000001</c:v>
                </c:pt>
                <c:pt idx="10943">
                  <c:v>2.1886000000000001</c:v>
                </c:pt>
                <c:pt idx="10944">
                  <c:v>2.1888000000000001</c:v>
                </c:pt>
                <c:pt idx="10945">
                  <c:v>2.1890000000000001</c:v>
                </c:pt>
                <c:pt idx="10946">
                  <c:v>2.1892</c:v>
                </c:pt>
                <c:pt idx="10947">
                  <c:v>2.1894</c:v>
                </c:pt>
                <c:pt idx="10948">
                  <c:v>2.1896</c:v>
                </c:pt>
                <c:pt idx="10949">
                  <c:v>2.1898</c:v>
                </c:pt>
                <c:pt idx="10950">
                  <c:v>2.19</c:v>
                </c:pt>
                <c:pt idx="10951">
                  <c:v>2.1901999999999999</c:v>
                </c:pt>
                <c:pt idx="10952">
                  <c:v>2.1903999999999999</c:v>
                </c:pt>
                <c:pt idx="10953">
                  <c:v>2.1905999999999999</c:v>
                </c:pt>
                <c:pt idx="10954">
                  <c:v>2.1907999999999999</c:v>
                </c:pt>
                <c:pt idx="10955">
                  <c:v>2.1909999999999998</c:v>
                </c:pt>
                <c:pt idx="10956">
                  <c:v>2.1911999999999998</c:v>
                </c:pt>
                <c:pt idx="10957">
                  <c:v>2.1913999999999998</c:v>
                </c:pt>
                <c:pt idx="10958">
                  <c:v>2.1916000000000002</c:v>
                </c:pt>
                <c:pt idx="10959">
                  <c:v>2.1918000000000002</c:v>
                </c:pt>
                <c:pt idx="10960">
                  <c:v>2.1920000000000002</c:v>
                </c:pt>
                <c:pt idx="10961">
                  <c:v>2.1922000000000001</c:v>
                </c:pt>
                <c:pt idx="10962">
                  <c:v>2.1924000000000001</c:v>
                </c:pt>
                <c:pt idx="10963">
                  <c:v>2.1926000000000001</c:v>
                </c:pt>
                <c:pt idx="10964">
                  <c:v>2.1928000000000001</c:v>
                </c:pt>
                <c:pt idx="10965">
                  <c:v>2.1930000000000001</c:v>
                </c:pt>
                <c:pt idx="10966">
                  <c:v>2.1932</c:v>
                </c:pt>
                <c:pt idx="10967">
                  <c:v>2.1934</c:v>
                </c:pt>
                <c:pt idx="10968">
                  <c:v>2.1936</c:v>
                </c:pt>
                <c:pt idx="10969">
                  <c:v>2.1938</c:v>
                </c:pt>
                <c:pt idx="10970">
                  <c:v>2.194</c:v>
                </c:pt>
                <c:pt idx="10971">
                  <c:v>2.1941999999999999</c:v>
                </c:pt>
                <c:pt idx="10972">
                  <c:v>2.1943999999999999</c:v>
                </c:pt>
                <c:pt idx="10973">
                  <c:v>2.1945999999999999</c:v>
                </c:pt>
                <c:pt idx="10974">
                  <c:v>2.1947999999999999</c:v>
                </c:pt>
                <c:pt idx="10975">
                  <c:v>2.1949999999999998</c:v>
                </c:pt>
                <c:pt idx="10976">
                  <c:v>2.1951999999999998</c:v>
                </c:pt>
                <c:pt idx="10977">
                  <c:v>2.1953999999999998</c:v>
                </c:pt>
                <c:pt idx="10978">
                  <c:v>2.1956000000000002</c:v>
                </c:pt>
                <c:pt idx="10979">
                  <c:v>2.1958000000000002</c:v>
                </c:pt>
                <c:pt idx="10980">
                  <c:v>2.1960000000000002</c:v>
                </c:pt>
                <c:pt idx="10981">
                  <c:v>2.1962000000000002</c:v>
                </c:pt>
                <c:pt idx="10982">
                  <c:v>2.1964000000000001</c:v>
                </c:pt>
                <c:pt idx="10983">
                  <c:v>2.1966000000000001</c:v>
                </c:pt>
                <c:pt idx="10984">
                  <c:v>2.1968000000000001</c:v>
                </c:pt>
                <c:pt idx="10985">
                  <c:v>2.1970000000000001</c:v>
                </c:pt>
                <c:pt idx="10986">
                  <c:v>2.1972</c:v>
                </c:pt>
                <c:pt idx="10987">
                  <c:v>2.1974</c:v>
                </c:pt>
                <c:pt idx="10988">
                  <c:v>2.1976</c:v>
                </c:pt>
                <c:pt idx="10989">
                  <c:v>2.1978</c:v>
                </c:pt>
                <c:pt idx="10990">
                  <c:v>2.198</c:v>
                </c:pt>
                <c:pt idx="10991">
                  <c:v>2.1981999999999999</c:v>
                </c:pt>
                <c:pt idx="10992">
                  <c:v>2.1983999999999999</c:v>
                </c:pt>
                <c:pt idx="10993">
                  <c:v>2.1985999999999999</c:v>
                </c:pt>
                <c:pt idx="10994">
                  <c:v>2.1987999999999999</c:v>
                </c:pt>
                <c:pt idx="10995">
                  <c:v>2.1989999999999998</c:v>
                </c:pt>
                <c:pt idx="10996">
                  <c:v>2.1991999999999998</c:v>
                </c:pt>
                <c:pt idx="10997">
                  <c:v>2.1993999999999998</c:v>
                </c:pt>
                <c:pt idx="10998">
                  <c:v>2.1996000000000002</c:v>
                </c:pt>
                <c:pt idx="10999">
                  <c:v>2.1998000000000002</c:v>
                </c:pt>
                <c:pt idx="11000">
                  <c:v>2.2000000000000002</c:v>
                </c:pt>
                <c:pt idx="11001">
                  <c:v>2.2002000000000002</c:v>
                </c:pt>
                <c:pt idx="11002">
                  <c:v>2.2004000000000001</c:v>
                </c:pt>
                <c:pt idx="11003">
                  <c:v>2.2006000000000001</c:v>
                </c:pt>
                <c:pt idx="11004">
                  <c:v>2.2008000000000001</c:v>
                </c:pt>
                <c:pt idx="11005">
                  <c:v>2.2010000000000001</c:v>
                </c:pt>
                <c:pt idx="11006">
                  <c:v>2.2012</c:v>
                </c:pt>
                <c:pt idx="11007">
                  <c:v>2.2014</c:v>
                </c:pt>
                <c:pt idx="11008">
                  <c:v>2.2016</c:v>
                </c:pt>
                <c:pt idx="11009">
                  <c:v>2.2018</c:v>
                </c:pt>
                <c:pt idx="11010">
                  <c:v>2.202</c:v>
                </c:pt>
                <c:pt idx="11011">
                  <c:v>2.2021999999999999</c:v>
                </c:pt>
                <c:pt idx="11012">
                  <c:v>2.2023999999999999</c:v>
                </c:pt>
                <c:pt idx="11013">
                  <c:v>2.2025999999999999</c:v>
                </c:pt>
                <c:pt idx="11014">
                  <c:v>2.2027999999999999</c:v>
                </c:pt>
                <c:pt idx="11015">
                  <c:v>2.2029999999999998</c:v>
                </c:pt>
                <c:pt idx="11016">
                  <c:v>2.2031999999999998</c:v>
                </c:pt>
                <c:pt idx="11017">
                  <c:v>2.2033999999999998</c:v>
                </c:pt>
                <c:pt idx="11018">
                  <c:v>2.2035999999999998</c:v>
                </c:pt>
                <c:pt idx="11019">
                  <c:v>2.2038000000000002</c:v>
                </c:pt>
                <c:pt idx="11020">
                  <c:v>2.2040000000000002</c:v>
                </c:pt>
                <c:pt idx="11021">
                  <c:v>2.2042000000000002</c:v>
                </c:pt>
                <c:pt idx="11022">
                  <c:v>2.2044000000000001</c:v>
                </c:pt>
                <c:pt idx="11023">
                  <c:v>2.2046000000000001</c:v>
                </c:pt>
                <c:pt idx="11024">
                  <c:v>2.2048000000000001</c:v>
                </c:pt>
                <c:pt idx="11025">
                  <c:v>2.2050000000000001</c:v>
                </c:pt>
                <c:pt idx="11026">
                  <c:v>2.2052</c:v>
                </c:pt>
                <c:pt idx="11027">
                  <c:v>2.2054</c:v>
                </c:pt>
                <c:pt idx="11028">
                  <c:v>2.2056</c:v>
                </c:pt>
                <c:pt idx="11029">
                  <c:v>2.2058</c:v>
                </c:pt>
                <c:pt idx="11030">
                  <c:v>2.206</c:v>
                </c:pt>
                <c:pt idx="11031">
                  <c:v>2.2061999999999999</c:v>
                </c:pt>
                <c:pt idx="11032">
                  <c:v>2.2063999999999999</c:v>
                </c:pt>
                <c:pt idx="11033">
                  <c:v>2.2065999999999999</c:v>
                </c:pt>
                <c:pt idx="11034">
                  <c:v>2.2067999999999999</c:v>
                </c:pt>
                <c:pt idx="11035">
                  <c:v>2.2069999999999999</c:v>
                </c:pt>
                <c:pt idx="11036">
                  <c:v>2.2071999999999998</c:v>
                </c:pt>
                <c:pt idx="11037">
                  <c:v>2.2073999999999998</c:v>
                </c:pt>
                <c:pt idx="11038">
                  <c:v>2.2075999999999998</c:v>
                </c:pt>
                <c:pt idx="11039">
                  <c:v>2.2078000000000002</c:v>
                </c:pt>
                <c:pt idx="11040">
                  <c:v>2.2080000000000002</c:v>
                </c:pt>
                <c:pt idx="11041">
                  <c:v>2.2082000000000002</c:v>
                </c:pt>
                <c:pt idx="11042">
                  <c:v>2.2084000000000001</c:v>
                </c:pt>
                <c:pt idx="11043">
                  <c:v>2.2086000000000001</c:v>
                </c:pt>
                <c:pt idx="11044">
                  <c:v>2.2088000000000001</c:v>
                </c:pt>
                <c:pt idx="11045">
                  <c:v>2.2090000000000001</c:v>
                </c:pt>
                <c:pt idx="11046">
                  <c:v>2.2092000000000001</c:v>
                </c:pt>
                <c:pt idx="11047">
                  <c:v>2.2094</c:v>
                </c:pt>
                <c:pt idx="11048">
                  <c:v>2.2096</c:v>
                </c:pt>
                <c:pt idx="11049">
                  <c:v>2.2098</c:v>
                </c:pt>
                <c:pt idx="11050">
                  <c:v>2.21</c:v>
                </c:pt>
                <c:pt idx="11051">
                  <c:v>2.2101999999999999</c:v>
                </c:pt>
                <c:pt idx="11052">
                  <c:v>2.2103999999999999</c:v>
                </c:pt>
                <c:pt idx="11053">
                  <c:v>2.2105999999999999</c:v>
                </c:pt>
                <c:pt idx="11054">
                  <c:v>2.2107999999999999</c:v>
                </c:pt>
                <c:pt idx="11055">
                  <c:v>2.2109999999999999</c:v>
                </c:pt>
                <c:pt idx="11056">
                  <c:v>2.2111999999999998</c:v>
                </c:pt>
                <c:pt idx="11057">
                  <c:v>2.2113999999999998</c:v>
                </c:pt>
                <c:pt idx="11058">
                  <c:v>2.2115999999999998</c:v>
                </c:pt>
                <c:pt idx="11059">
                  <c:v>2.2118000000000002</c:v>
                </c:pt>
                <c:pt idx="11060">
                  <c:v>2.2120000000000002</c:v>
                </c:pt>
                <c:pt idx="11061">
                  <c:v>2.2122000000000002</c:v>
                </c:pt>
                <c:pt idx="11062">
                  <c:v>2.2124000000000001</c:v>
                </c:pt>
                <c:pt idx="11063">
                  <c:v>2.2126000000000001</c:v>
                </c:pt>
                <c:pt idx="11064">
                  <c:v>2.2128000000000001</c:v>
                </c:pt>
                <c:pt idx="11065">
                  <c:v>2.2130000000000001</c:v>
                </c:pt>
                <c:pt idx="11066">
                  <c:v>2.2132000000000001</c:v>
                </c:pt>
                <c:pt idx="11067">
                  <c:v>2.2134</c:v>
                </c:pt>
                <c:pt idx="11068">
                  <c:v>2.2136</c:v>
                </c:pt>
                <c:pt idx="11069">
                  <c:v>2.2138</c:v>
                </c:pt>
                <c:pt idx="11070">
                  <c:v>2.214</c:v>
                </c:pt>
                <c:pt idx="11071">
                  <c:v>2.2141999999999999</c:v>
                </c:pt>
                <c:pt idx="11072">
                  <c:v>2.2143999999999999</c:v>
                </c:pt>
                <c:pt idx="11073">
                  <c:v>2.2145999999999999</c:v>
                </c:pt>
                <c:pt idx="11074">
                  <c:v>2.2147999999999999</c:v>
                </c:pt>
                <c:pt idx="11075">
                  <c:v>2.2149999999999999</c:v>
                </c:pt>
                <c:pt idx="11076">
                  <c:v>2.2151999999999998</c:v>
                </c:pt>
                <c:pt idx="11077">
                  <c:v>2.2153999999999998</c:v>
                </c:pt>
                <c:pt idx="11078">
                  <c:v>2.2155999999999998</c:v>
                </c:pt>
                <c:pt idx="11079">
                  <c:v>2.2158000000000002</c:v>
                </c:pt>
                <c:pt idx="11080">
                  <c:v>2.2160000000000002</c:v>
                </c:pt>
                <c:pt idx="11081">
                  <c:v>2.2162000000000002</c:v>
                </c:pt>
                <c:pt idx="11082">
                  <c:v>2.2164000000000001</c:v>
                </c:pt>
                <c:pt idx="11083">
                  <c:v>2.2166000000000001</c:v>
                </c:pt>
                <c:pt idx="11084">
                  <c:v>2.2168000000000001</c:v>
                </c:pt>
                <c:pt idx="11085">
                  <c:v>2.2170000000000001</c:v>
                </c:pt>
                <c:pt idx="11086">
                  <c:v>2.2172000000000001</c:v>
                </c:pt>
                <c:pt idx="11087">
                  <c:v>2.2174</c:v>
                </c:pt>
                <c:pt idx="11088">
                  <c:v>2.2176</c:v>
                </c:pt>
                <c:pt idx="11089">
                  <c:v>2.2178</c:v>
                </c:pt>
                <c:pt idx="11090">
                  <c:v>2.218</c:v>
                </c:pt>
                <c:pt idx="11091">
                  <c:v>2.2181999999999999</c:v>
                </c:pt>
                <c:pt idx="11092">
                  <c:v>2.2183999999999999</c:v>
                </c:pt>
                <c:pt idx="11093">
                  <c:v>2.2185999999999999</c:v>
                </c:pt>
                <c:pt idx="11094">
                  <c:v>2.2187999999999999</c:v>
                </c:pt>
                <c:pt idx="11095">
                  <c:v>2.2189999999999999</c:v>
                </c:pt>
                <c:pt idx="11096">
                  <c:v>2.2191999999999998</c:v>
                </c:pt>
                <c:pt idx="11097">
                  <c:v>2.2193999999999998</c:v>
                </c:pt>
                <c:pt idx="11098">
                  <c:v>2.2195999999999998</c:v>
                </c:pt>
                <c:pt idx="11099">
                  <c:v>2.2198000000000002</c:v>
                </c:pt>
                <c:pt idx="11100">
                  <c:v>2.2200000000000002</c:v>
                </c:pt>
                <c:pt idx="11101">
                  <c:v>2.2202000000000002</c:v>
                </c:pt>
                <c:pt idx="11102">
                  <c:v>2.2204000000000002</c:v>
                </c:pt>
                <c:pt idx="11103">
                  <c:v>2.2206000000000001</c:v>
                </c:pt>
                <c:pt idx="11104">
                  <c:v>2.2208000000000001</c:v>
                </c:pt>
                <c:pt idx="11105">
                  <c:v>2.2210000000000001</c:v>
                </c:pt>
                <c:pt idx="11106">
                  <c:v>2.2212000000000001</c:v>
                </c:pt>
                <c:pt idx="11107">
                  <c:v>2.2214</c:v>
                </c:pt>
                <c:pt idx="11108">
                  <c:v>2.2216</c:v>
                </c:pt>
                <c:pt idx="11109">
                  <c:v>2.2218</c:v>
                </c:pt>
                <c:pt idx="11110">
                  <c:v>2.222</c:v>
                </c:pt>
                <c:pt idx="11111">
                  <c:v>2.2222</c:v>
                </c:pt>
                <c:pt idx="11112">
                  <c:v>2.2223999999999999</c:v>
                </c:pt>
                <c:pt idx="11113">
                  <c:v>2.2225999999999999</c:v>
                </c:pt>
                <c:pt idx="11114">
                  <c:v>2.2227999999999999</c:v>
                </c:pt>
                <c:pt idx="11115">
                  <c:v>2.2229999999999999</c:v>
                </c:pt>
                <c:pt idx="11116">
                  <c:v>2.2231999999999998</c:v>
                </c:pt>
                <c:pt idx="11117">
                  <c:v>2.2233999999999998</c:v>
                </c:pt>
                <c:pt idx="11118">
                  <c:v>2.2235999999999998</c:v>
                </c:pt>
                <c:pt idx="11119">
                  <c:v>2.2238000000000002</c:v>
                </c:pt>
                <c:pt idx="11120">
                  <c:v>2.2240000000000002</c:v>
                </c:pt>
                <c:pt idx="11121">
                  <c:v>2.2242000000000002</c:v>
                </c:pt>
                <c:pt idx="11122">
                  <c:v>2.2244000000000002</c:v>
                </c:pt>
                <c:pt idx="11123">
                  <c:v>2.2246000000000001</c:v>
                </c:pt>
                <c:pt idx="11124">
                  <c:v>2.2248000000000001</c:v>
                </c:pt>
                <c:pt idx="11125">
                  <c:v>2.2250000000000001</c:v>
                </c:pt>
                <c:pt idx="11126">
                  <c:v>2.2252000000000001</c:v>
                </c:pt>
                <c:pt idx="11127">
                  <c:v>2.2254</c:v>
                </c:pt>
                <c:pt idx="11128">
                  <c:v>2.2256</c:v>
                </c:pt>
                <c:pt idx="11129">
                  <c:v>2.2258</c:v>
                </c:pt>
                <c:pt idx="11130">
                  <c:v>2.226</c:v>
                </c:pt>
                <c:pt idx="11131">
                  <c:v>2.2262</c:v>
                </c:pt>
                <c:pt idx="11132">
                  <c:v>2.2263999999999999</c:v>
                </c:pt>
                <c:pt idx="11133">
                  <c:v>2.2265999999999999</c:v>
                </c:pt>
                <c:pt idx="11134">
                  <c:v>2.2267999999999999</c:v>
                </c:pt>
                <c:pt idx="11135">
                  <c:v>2.2269999999999999</c:v>
                </c:pt>
                <c:pt idx="11136">
                  <c:v>2.2271999999999998</c:v>
                </c:pt>
                <c:pt idx="11137">
                  <c:v>2.2273999999999998</c:v>
                </c:pt>
                <c:pt idx="11138">
                  <c:v>2.2275999999999998</c:v>
                </c:pt>
                <c:pt idx="11139">
                  <c:v>2.2277999999999998</c:v>
                </c:pt>
                <c:pt idx="11140">
                  <c:v>2.2280000000000002</c:v>
                </c:pt>
                <c:pt idx="11141">
                  <c:v>2.2282000000000002</c:v>
                </c:pt>
                <c:pt idx="11142">
                  <c:v>2.2284000000000002</c:v>
                </c:pt>
                <c:pt idx="11143">
                  <c:v>2.2286000000000001</c:v>
                </c:pt>
                <c:pt idx="11144">
                  <c:v>2.2288000000000001</c:v>
                </c:pt>
                <c:pt idx="11145">
                  <c:v>2.2290000000000001</c:v>
                </c:pt>
                <c:pt idx="11146">
                  <c:v>2.2292000000000001</c:v>
                </c:pt>
                <c:pt idx="11147">
                  <c:v>2.2294</c:v>
                </c:pt>
                <c:pt idx="11148">
                  <c:v>2.2296</c:v>
                </c:pt>
                <c:pt idx="11149">
                  <c:v>2.2298</c:v>
                </c:pt>
                <c:pt idx="11150">
                  <c:v>2.23</c:v>
                </c:pt>
                <c:pt idx="11151">
                  <c:v>2.2302</c:v>
                </c:pt>
                <c:pt idx="11152">
                  <c:v>2.2303999999999999</c:v>
                </c:pt>
                <c:pt idx="11153">
                  <c:v>2.2305999999999999</c:v>
                </c:pt>
                <c:pt idx="11154">
                  <c:v>2.2307999999999999</c:v>
                </c:pt>
                <c:pt idx="11155">
                  <c:v>2.2309999999999999</c:v>
                </c:pt>
                <c:pt idx="11156">
                  <c:v>2.2311999999999999</c:v>
                </c:pt>
                <c:pt idx="11157">
                  <c:v>2.2313999999999998</c:v>
                </c:pt>
                <c:pt idx="11158">
                  <c:v>2.2315999999999998</c:v>
                </c:pt>
                <c:pt idx="11159">
                  <c:v>2.2317999999999998</c:v>
                </c:pt>
                <c:pt idx="11160">
                  <c:v>2.2320000000000002</c:v>
                </c:pt>
                <c:pt idx="11161">
                  <c:v>2.2322000000000002</c:v>
                </c:pt>
                <c:pt idx="11162">
                  <c:v>2.2324000000000002</c:v>
                </c:pt>
                <c:pt idx="11163">
                  <c:v>2.2326000000000001</c:v>
                </c:pt>
                <c:pt idx="11164">
                  <c:v>2.2328000000000001</c:v>
                </c:pt>
                <c:pt idx="11165">
                  <c:v>2.2330000000000001</c:v>
                </c:pt>
                <c:pt idx="11166">
                  <c:v>2.2332000000000001</c:v>
                </c:pt>
                <c:pt idx="11167">
                  <c:v>2.2334000000000001</c:v>
                </c:pt>
                <c:pt idx="11168">
                  <c:v>2.2336</c:v>
                </c:pt>
                <c:pt idx="11169">
                  <c:v>2.2338</c:v>
                </c:pt>
                <c:pt idx="11170">
                  <c:v>2.234</c:v>
                </c:pt>
                <c:pt idx="11171">
                  <c:v>2.2342</c:v>
                </c:pt>
                <c:pt idx="11172">
                  <c:v>2.2343999999999999</c:v>
                </c:pt>
                <c:pt idx="11173">
                  <c:v>2.2345999999999999</c:v>
                </c:pt>
                <c:pt idx="11174">
                  <c:v>2.2347999999999999</c:v>
                </c:pt>
                <c:pt idx="11175">
                  <c:v>2.2349999999999999</c:v>
                </c:pt>
                <c:pt idx="11176">
                  <c:v>2.2351999999999999</c:v>
                </c:pt>
                <c:pt idx="11177">
                  <c:v>2.2353999999999998</c:v>
                </c:pt>
                <c:pt idx="11178">
                  <c:v>2.2355999999999998</c:v>
                </c:pt>
                <c:pt idx="11179">
                  <c:v>2.2357999999999998</c:v>
                </c:pt>
                <c:pt idx="11180">
                  <c:v>2.2360000000000002</c:v>
                </c:pt>
                <c:pt idx="11181">
                  <c:v>2.2362000000000002</c:v>
                </c:pt>
                <c:pt idx="11182">
                  <c:v>2.2364000000000002</c:v>
                </c:pt>
                <c:pt idx="11183">
                  <c:v>2.2366000000000001</c:v>
                </c:pt>
                <c:pt idx="11184">
                  <c:v>2.2368000000000001</c:v>
                </c:pt>
                <c:pt idx="11185">
                  <c:v>2.2370000000000001</c:v>
                </c:pt>
                <c:pt idx="11186">
                  <c:v>2.2372000000000001</c:v>
                </c:pt>
                <c:pt idx="11187">
                  <c:v>2.2374000000000001</c:v>
                </c:pt>
                <c:pt idx="11188">
                  <c:v>2.2376</c:v>
                </c:pt>
                <c:pt idx="11189">
                  <c:v>2.2378</c:v>
                </c:pt>
                <c:pt idx="11190">
                  <c:v>2.238</c:v>
                </c:pt>
                <c:pt idx="11191">
                  <c:v>2.2382</c:v>
                </c:pt>
                <c:pt idx="11192">
                  <c:v>2.2383999999999999</c:v>
                </c:pt>
                <c:pt idx="11193">
                  <c:v>2.2385999999999999</c:v>
                </c:pt>
                <c:pt idx="11194">
                  <c:v>2.2387999999999999</c:v>
                </c:pt>
                <c:pt idx="11195">
                  <c:v>2.2389999999999999</c:v>
                </c:pt>
                <c:pt idx="11196">
                  <c:v>2.2391999999999999</c:v>
                </c:pt>
                <c:pt idx="11197">
                  <c:v>2.2393999999999998</c:v>
                </c:pt>
                <c:pt idx="11198">
                  <c:v>2.2395999999999998</c:v>
                </c:pt>
                <c:pt idx="11199">
                  <c:v>2.2397999999999998</c:v>
                </c:pt>
                <c:pt idx="11200">
                  <c:v>2.2400000000000002</c:v>
                </c:pt>
                <c:pt idx="11201">
                  <c:v>2.2402000000000002</c:v>
                </c:pt>
                <c:pt idx="11202">
                  <c:v>2.2404000000000002</c:v>
                </c:pt>
                <c:pt idx="11203">
                  <c:v>2.2406000000000001</c:v>
                </c:pt>
                <c:pt idx="11204">
                  <c:v>2.2408000000000001</c:v>
                </c:pt>
                <c:pt idx="11205">
                  <c:v>2.2410000000000001</c:v>
                </c:pt>
                <c:pt idx="11206">
                  <c:v>2.2412000000000001</c:v>
                </c:pt>
                <c:pt idx="11207">
                  <c:v>2.2414000000000001</c:v>
                </c:pt>
                <c:pt idx="11208">
                  <c:v>2.2416</c:v>
                </c:pt>
                <c:pt idx="11209">
                  <c:v>2.2418</c:v>
                </c:pt>
                <c:pt idx="11210">
                  <c:v>2.242</c:v>
                </c:pt>
                <c:pt idx="11211">
                  <c:v>2.2422</c:v>
                </c:pt>
                <c:pt idx="11212">
                  <c:v>2.2423999999999999</c:v>
                </c:pt>
                <c:pt idx="11213">
                  <c:v>2.2425999999999999</c:v>
                </c:pt>
                <c:pt idx="11214">
                  <c:v>2.2427999999999999</c:v>
                </c:pt>
                <c:pt idx="11215">
                  <c:v>2.2429999999999999</c:v>
                </c:pt>
                <c:pt idx="11216">
                  <c:v>2.2431999999999999</c:v>
                </c:pt>
                <c:pt idx="11217">
                  <c:v>2.2433999999999998</c:v>
                </c:pt>
                <c:pt idx="11218">
                  <c:v>2.2435999999999998</c:v>
                </c:pt>
                <c:pt idx="11219">
                  <c:v>2.2437999999999998</c:v>
                </c:pt>
                <c:pt idx="11220">
                  <c:v>2.2440000000000002</c:v>
                </c:pt>
                <c:pt idx="11221">
                  <c:v>2.2442000000000002</c:v>
                </c:pt>
                <c:pt idx="11222">
                  <c:v>2.2444000000000002</c:v>
                </c:pt>
                <c:pt idx="11223">
                  <c:v>2.2446000000000002</c:v>
                </c:pt>
                <c:pt idx="11224">
                  <c:v>2.2448000000000001</c:v>
                </c:pt>
                <c:pt idx="11225">
                  <c:v>2.2450000000000001</c:v>
                </c:pt>
                <c:pt idx="11226">
                  <c:v>2.2452000000000001</c:v>
                </c:pt>
                <c:pt idx="11227">
                  <c:v>2.2454000000000001</c:v>
                </c:pt>
                <c:pt idx="11228">
                  <c:v>2.2456</c:v>
                </c:pt>
                <c:pt idx="11229">
                  <c:v>2.2458</c:v>
                </c:pt>
                <c:pt idx="11230">
                  <c:v>2.246</c:v>
                </c:pt>
                <c:pt idx="11231">
                  <c:v>2.2462</c:v>
                </c:pt>
                <c:pt idx="11232">
                  <c:v>2.2464</c:v>
                </c:pt>
                <c:pt idx="11233">
                  <c:v>2.2465999999999999</c:v>
                </c:pt>
                <c:pt idx="11234">
                  <c:v>2.2467999999999999</c:v>
                </c:pt>
                <c:pt idx="11235">
                  <c:v>2.2469999999999999</c:v>
                </c:pt>
                <c:pt idx="11236">
                  <c:v>2.2471999999999999</c:v>
                </c:pt>
                <c:pt idx="11237">
                  <c:v>2.2473999999999998</c:v>
                </c:pt>
                <c:pt idx="11238">
                  <c:v>2.2475999999999998</c:v>
                </c:pt>
                <c:pt idx="11239">
                  <c:v>2.2477999999999998</c:v>
                </c:pt>
                <c:pt idx="11240">
                  <c:v>2.2480000000000002</c:v>
                </c:pt>
                <c:pt idx="11241">
                  <c:v>2.2482000000000002</c:v>
                </c:pt>
                <c:pt idx="11242">
                  <c:v>2.2484000000000002</c:v>
                </c:pt>
                <c:pt idx="11243">
                  <c:v>2.2486000000000002</c:v>
                </c:pt>
                <c:pt idx="11244">
                  <c:v>2.2488000000000001</c:v>
                </c:pt>
                <c:pt idx="11245">
                  <c:v>2.2490000000000001</c:v>
                </c:pt>
                <c:pt idx="11246">
                  <c:v>2.2492000000000001</c:v>
                </c:pt>
                <c:pt idx="11247">
                  <c:v>2.2494000000000001</c:v>
                </c:pt>
                <c:pt idx="11248">
                  <c:v>2.2496</c:v>
                </c:pt>
                <c:pt idx="11249">
                  <c:v>2.2498</c:v>
                </c:pt>
                <c:pt idx="11250">
                  <c:v>2.25</c:v>
                </c:pt>
                <c:pt idx="11251">
                  <c:v>2.2502</c:v>
                </c:pt>
                <c:pt idx="11252">
                  <c:v>2.2504</c:v>
                </c:pt>
                <c:pt idx="11253">
                  <c:v>2.2505999999999999</c:v>
                </c:pt>
                <c:pt idx="11254">
                  <c:v>2.2507999999999999</c:v>
                </c:pt>
                <c:pt idx="11255">
                  <c:v>2.2509999999999999</c:v>
                </c:pt>
                <c:pt idx="11256">
                  <c:v>2.2511999999999999</c:v>
                </c:pt>
                <c:pt idx="11257">
                  <c:v>2.2513999999999998</c:v>
                </c:pt>
                <c:pt idx="11258">
                  <c:v>2.2515999999999998</c:v>
                </c:pt>
                <c:pt idx="11259">
                  <c:v>2.2517999999999998</c:v>
                </c:pt>
                <c:pt idx="11260">
                  <c:v>2.2519999999999998</c:v>
                </c:pt>
                <c:pt idx="11261">
                  <c:v>2.2522000000000002</c:v>
                </c:pt>
                <c:pt idx="11262">
                  <c:v>2.2524000000000002</c:v>
                </c:pt>
                <c:pt idx="11263">
                  <c:v>2.2526000000000002</c:v>
                </c:pt>
                <c:pt idx="11264">
                  <c:v>2.2528000000000001</c:v>
                </c:pt>
                <c:pt idx="11265">
                  <c:v>2.2530000000000001</c:v>
                </c:pt>
                <c:pt idx="11266">
                  <c:v>2.2532000000000001</c:v>
                </c:pt>
                <c:pt idx="11267">
                  <c:v>2.2534000000000001</c:v>
                </c:pt>
                <c:pt idx="11268">
                  <c:v>2.2536</c:v>
                </c:pt>
                <c:pt idx="11269">
                  <c:v>2.2538</c:v>
                </c:pt>
                <c:pt idx="11270">
                  <c:v>2.254</c:v>
                </c:pt>
                <c:pt idx="11271">
                  <c:v>2.2542</c:v>
                </c:pt>
                <c:pt idx="11272">
                  <c:v>2.2544</c:v>
                </c:pt>
                <c:pt idx="11273">
                  <c:v>2.2545999999999999</c:v>
                </c:pt>
                <c:pt idx="11274">
                  <c:v>2.2547999999999999</c:v>
                </c:pt>
                <c:pt idx="11275">
                  <c:v>2.2549999999999999</c:v>
                </c:pt>
                <c:pt idx="11276">
                  <c:v>2.2551999999999999</c:v>
                </c:pt>
                <c:pt idx="11277">
                  <c:v>2.2553999999999998</c:v>
                </c:pt>
                <c:pt idx="11278">
                  <c:v>2.2555999999999998</c:v>
                </c:pt>
                <c:pt idx="11279">
                  <c:v>2.2557999999999998</c:v>
                </c:pt>
                <c:pt idx="11280">
                  <c:v>2.2559999999999998</c:v>
                </c:pt>
                <c:pt idx="11281">
                  <c:v>2.2562000000000002</c:v>
                </c:pt>
                <c:pt idx="11282">
                  <c:v>2.2564000000000002</c:v>
                </c:pt>
                <c:pt idx="11283">
                  <c:v>2.2566000000000002</c:v>
                </c:pt>
                <c:pt idx="11284">
                  <c:v>2.2568000000000001</c:v>
                </c:pt>
                <c:pt idx="11285">
                  <c:v>2.2570000000000001</c:v>
                </c:pt>
                <c:pt idx="11286">
                  <c:v>2.2572000000000001</c:v>
                </c:pt>
                <c:pt idx="11287">
                  <c:v>2.2574000000000001</c:v>
                </c:pt>
                <c:pt idx="11288">
                  <c:v>2.2576000000000001</c:v>
                </c:pt>
                <c:pt idx="11289">
                  <c:v>2.2578</c:v>
                </c:pt>
                <c:pt idx="11290">
                  <c:v>2.258</c:v>
                </c:pt>
                <c:pt idx="11291">
                  <c:v>2.2582</c:v>
                </c:pt>
                <c:pt idx="11292">
                  <c:v>2.2584</c:v>
                </c:pt>
                <c:pt idx="11293">
                  <c:v>2.2585999999999999</c:v>
                </c:pt>
                <c:pt idx="11294">
                  <c:v>2.2587999999999999</c:v>
                </c:pt>
                <c:pt idx="11295">
                  <c:v>2.2589999999999999</c:v>
                </c:pt>
                <c:pt idx="11296">
                  <c:v>2.2591999999999999</c:v>
                </c:pt>
                <c:pt idx="11297">
                  <c:v>2.2593999999999999</c:v>
                </c:pt>
                <c:pt idx="11298">
                  <c:v>2.2595999999999998</c:v>
                </c:pt>
                <c:pt idx="11299">
                  <c:v>2.2597999999999998</c:v>
                </c:pt>
                <c:pt idx="11300">
                  <c:v>2.2599999999999998</c:v>
                </c:pt>
                <c:pt idx="11301">
                  <c:v>2.2602000000000002</c:v>
                </c:pt>
                <c:pt idx="11302">
                  <c:v>2.2604000000000002</c:v>
                </c:pt>
                <c:pt idx="11303">
                  <c:v>2.2606000000000002</c:v>
                </c:pt>
                <c:pt idx="11304">
                  <c:v>2.2608000000000001</c:v>
                </c:pt>
                <c:pt idx="11305">
                  <c:v>2.2610000000000001</c:v>
                </c:pt>
                <c:pt idx="11306">
                  <c:v>2.2612000000000001</c:v>
                </c:pt>
                <c:pt idx="11307">
                  <c:v>2.2614000000000001</c:v>
                </c:pt>
                <c:pt idx="11308">
                  <c:v>2.2616000000000001</c:v>
                </c:pt>
                <c:pt idx="11309">
                  <c:v>2.2618</c:v>
                </c:pt>
                <c:pt idx="11310">
                  <c:v>2.262</c:v>
                </c:pt>
                <c:pt idx="11311">
                  <c:v>2.2622</c:v>
                </c:pt>
                <c:pt idx="11312">
                  <c:v>2.2624</c:v>
                </c:pt>
                <c:pt idx="11313">
                  <c:v>2.2625999999999999</c:v>
                </c:pt>
                <c:pt idx="11314">
                  <c:v>2.2627999999999999</c:v>
                </c:pt>
                <c:pt idx="11315">
                  <c:v>2.2629999999999999</c:v>
                </c:pt>
                <c:pt idx="11316">
                  <c:v>2.2631999999999999</c:v>
                </c:pt>
                <c:pt idx="11317">
                  <c:v>2.2633999999999999</c:v>
                </c:pt>
                <c:pt idx="11318">
                  <c:v>2.2635999999999998</c:v>
                </c:pt>
                <c:pt idx="11319">
                  <c:v>2.2637999999999998</c:v>
                </c:pt>
                <c:pt idx="11320">
                  <c:v>2.2639999999999998</c:v>
                </c:pt>
                <c:pt idx="11321">
                  <c:v>2.2642000000000002</c:v>
                </c:pt>
                <c:pt idx="11322">
                  <c:v>2.2644000000000002</c:v>
                </c:pt>
                <c:pt idx="11323">
                  <c:v>2.2646000000000002</c:v>
                </c:pt>
                <c:pt idx="11324">
                  <c:v>2.2648000000000001</c:v>
                </c:pt>
                <c:pt idx="11325">
                  <c:v>2.2650000000000001</c:v>
                </c:pt>
                <c:pt idx="11326">
                  <c:v>2.2652000000000001</c:v>
                </c:pt>
                <c:pt idx="11327">
                  <c:v>2.2654000000000001</c:v>
                </c:pt>
                <c:pt idx="11328">
                  <c:v>2.2656000000000001</c:v>
                </c:pt>
                <c:pt idx="11329">
                  <c:v>2.2658</c:v>
                </c:pt>
                <c:pt idx="11330">
                  <c:v>2.266</c:v>
                </c:pt>
                <c:pt idx="11331">
                  <c:v>2.2662</c:v>
                </c:pt>
                <c:pt idx="11332">
                  <c:v>2.2664</c:v>
                </c:pt>
                <c:pt idx="11333">
                  <c:v>2.2665999999999999</c:v>
                </c:pt>
                <c:pt idx="11334">
                  <c:v>2.2667999999999999</c:v>
                </c:pt>
                <c:pt idx="11335">
                  <c:v>2.2669999999999999</c:v>
                </c:pt>
                <c:pt idx="11336">
                  <c:v>2.2671999999999999</c:v>
                </c:pt>
                <c:pt idx="11337">
                  <c:v>2.2673999999999999</c:v>
                </c:pt>
                <c:pt idx="11338">
                  <c:v>2.2675999999999998</c:v>
                </c:pt>
                <c:pt idx="11339">
                  <c:v>2.2677999999999998</c:v>
                </c:pt>
                <c:pt idx="11340">
                  <c:v>2.2679999999999998</c:v>
                </c:pt>
                <c:pt idx="11341">
                  <c:v>2.2682000000000002</c:v>
                </c:pt>
                <c:pt idx="11342">
                  <c:v>2.2684000000000002</c:v>
                </c:pt>
                <c:pt idx="11343">
                  <c:v>2.2686000000000002</c:v>
                </c:pt>
                <c:pt idx="11344">
                  <c:v>2.2688000000000001</c:v>
                </c:pt>
                <c:pt idx="11345">
                  <c:v>2.2690000000000001</c:v>
                </c:pt>
                <c:pt idx="11346">
                  <c:v>2.2692000000000001</c:v>
                </c:pt>
                <c:pt idx="11347">
                  <c:v>2.2694000000000001</c:v>
                </c:pt>
                <c:pt idx="11348">
                  <c:v>2.2696000000000001</c:v>
                </c:pt>
                <c:pt idx="11349">
                  <c:v>2.2698</c:v>
                </c:pt>
                <c:pt idx="11350">
                  <c:v>2.27</c:v>
                </c:pt>
                <c:pt idx="11351">
                  <c:v>2.2702</c:v>
                </c:pt>
                <c:pt idx="11352">
                  <c:v>2.2704</c:v>
                </c:pt>
                <c:pt idx="11353">
                  <c:v>2.2706</c:v>
                </c:pt>
                <c:pt idx="11354">
                  <c:v>2.2707999999999999</c:v>
                </c:pt>
                <c:pt idx="11355">
                  <c:v>2.2709999999999999</c:v>
                </c:pt>
                <c:pt idx="11356">
                  <c:v>2.2711999999999999</c:v>
                </c:pt>
                <c:pt idx="11357">
                  <c:v>2.2713999999999999</c:v>
                </c:pt>
                <c:pt idx="11358">
                  <c:v>2.2715999999999998</c:v>
                </c:pt>
                <c:pt idx="11359">
                  <c:v>2.2717999999999998</c:v>
                </c:pt>
                <c:pt idx="11360">
                  <c:v>2.2719999999999998</c:v>
                </c:pt>
                <c:pt idx="11361">
                  <c:v>2.2722000000000002</c:v>
                </c:pt>
                <c:pt idx="11362">
                  <c:v>2.2724000000000002</c:v>
                </c:pt>
                <c:pt idx="11363">
                  <c:v>2.2726000000000002</c:v>
                </c:pt>
                <c:pt idx="11364">
                  <c:v>2.2728000000000002</c:v>
                </c:pt>
                <c:pt idx="11365">
                  <c:v>2.2730000000000001</c:v>
                </c:pt>
                <c:pt idx="11366">
                  <c:v>2.2732000000000001</c:v>
                </c:pt>
                <c:pt idx="11367">
                  <c:v>2.2734000000000001</c:v>
                </c:pt>
                <c:pt idx="11368">
                  <c:v>2.2736000000000001</c:v>
                </c:pt>
                <c:pt idx="11369">
                  <c:v>2.2738</c:v>
                </c:pt>
                <c:pt idx="11370">
                  <c:v>2.274</c:v>
                </c:pt>
                <c:pt idx="11371">
                  <c:v>2.2742</c:v>
                </c:pt>
                <c:pt idx="11372">
                  <c:v>2.2744</c:v>
                </c:pt>
                <c:pt idx="11373">
                  <c:v>2.2746</c:v>
                </c:pt>
                <c:pt idx="11374">
                  <c:v>2.2747999999999999</c:v>
                </c:pt>
                <c:pt idx="11375">
                  <c:v>2.2749999999999999</c:v>
                </c:pt>
                <c:pt idx="11376">
                  <c:v>2.2751999999999999</c:v>
                </c:pt>
                <c:pt idx="11377">
                  <c:v>2.2753999999999999</c:v>
                </c:pt>
                <c:pt idx="11378">
                  <c:v>2.2755999999999998</c:v>
                </c:pt>
                <c:pt idx="11379">
                  <c:v>2.2757999999999998</c:v>
                </c:pt>
                <c:pt idx="11380">
                  <c:v>2.2759999999999998</c:v>
                </c:pt>
                <c:pt idx="11381">
                  <c:v>2.2761999999999998</c:v>
                </c:pt>
                <c:pt idx="11382">
                  <c:v>2.2764000000000002</c:v>
                </c:pt>
                <c:pt idx="11383">
                  <c:v>2.2766000000000002</c:v>
                </c:pt>
                <c:pt idx="11384">
                  <c:v>2.2768000000000002</c:v>
                </c:pt>
                <c:pt idx="11385">
                  <c:v>2.2770000000000001</c:v>
                </c:pt>
                <c:pt idx="11386">
                  <c:v>2.2772000000000001</c:v>
                </c:pt>
                <c:pt idx="11387">
                  <c:v>2.2774000000000001</c:v>
                </c:pt>
                <c:pt idx="11388">
                  <c:v>2.2776000000000001</c:v>
                </c:pt>
                <c:pt idx="11389">
                  <c:v>2.2778</c:v>
                </c:pt>
                <c:pt idx="11390">
                  <c:v>2.278</c:v>
                </c:pt>
                <c:pt idx="11391">
                  <c:v>2.2782</c:v>
                </c:pt>
                <c:pt idx="11392">
                  <c:v>2.2784</c:v>
                </c:pt>
                <c:pt idx="11393">
                  <c:v>2.2786</c:v>
                </c:pt>
                <c:pt idx="11394">
                  <c:v>2.2787999999999999</c:v>
                </c:pt>
                <c:pt idx="11395">
                  <c:v>2.2789999999999999</c:v>
                </c:pt>
                <c:pt idx="11396">
                  <c:v>2.2791999999999999</c:v>
                </c:pt>
                <c:pt idx="11397">
                  <c:v>2.2793999999999999</c:v>
                </c:pt>
                <c:pt idx="11398">
                  <c:v>2.2795999999999998</c:v>
                </c:pt>
                <c:pt idx="11399">
                  <c:v>2.2797999999999998</c:v>
                </c:pt>
                <c:pt idx="11400">
                  <c:v>2.2799999999999998</c:v>
                </c:pt>
                <c:pt idx="11401">
                  <c:v>2.2801999999999998</c:v>
                </c:pt>
                <c:pt idx="11402">
                  <c:v>2.2804000000000002</c:v>
                </c:pt>
                <c:pt idx="11403">
                  <c:v>2.2806000000000002</c:v>
                </c:pt>
                <c:pt idx="11404">
                  <c:v>2.2808000000000002</c:v>
                </c:pt>
                <c:pt idx="11405">
                  <c:v>2.2810000000000001</c:v>
                </c:pt>
                <c:pt idx="11406">
                  <c:v>2.2812000000000001</c:v>
                </c:pt>
                <c:pt idx="11407">
                  <c:v>2.2814000000000001</c:v>
                </c:pt>
                <c:pt idx="11408">
                  <c:v>2.2816000000000001</c:v>
                </c:pt>
                <c:pt idx="11409">
                  <c:v>2.2818000000000001</c:v>
                </c:pt>
                <c:pt idx="11410">
                  <c:v>2.282</c:v>
                </c:pt>
                <c:pt idx="11411">
                  <c:v>2.2822</c:v>
                </c:pt>
                <c:pt idx="11412">
                  <c:v>2.2824</c:v>
                </c:pt>
                <c:pt idx="11413">
                  <c:v>2.2826</c:v>
                </c:pt>
                <c:pt idx="11414">
                  <c:v>2.2827999999999999</c:v>
                </c:pt>
                <c:pt idx="11415">
                  <c:v>2.2829999999999999</c:v>
                </c:pt>
                <c:pt idx="11416">
                  <c:v>2.2831999999999999</c:v>
                </c:pt>
                <c:pt idx="11417">
                  <c:v>2.2833999999999999</c:v>
                </c:pt>
                <c:pt idx="11418">
                  <c:v>2.2835999999999999</c:v>
                </c:pt>
                <c:pt idx="11419">
                  <c:v>2.2837999999999998</c:v>
                </c:pt>
                <c:pt idx="11420">
                  <c:v>2.2839999999999998</c:v>
                </c:pt>
                <c:pt idx="11421">
                  <c:v>2.2841999999999998</c:v>
                </c:pt>
                <c:pt idx="11422">
                  <c:v>2.2844000000000002</c:v>
                </c:pt>
                <c:pt idx="11423">
                  <c:v>2.2846000000000002</c:v>
                </c:pt>
                <c:pt idx="11424">
                  <c:v>2.2848000000000002</c:v>
                </c:pt>
                <c:pt idx="11425">
                  <c:v>2.2850000000000001</c:v>
                </c:pt>
                <c:pt idx="11426">
                  <c:v>2.2852000000000001</c:v>
                </c:pt>
                <c:pt idx="11427">
                  <c:v>2.2854000000000001</c:v>
                </c:pt>
                <c:pt idx="11428">
                  <c:v>2.2856000000000001</c:v>
                </c:pt>
                <c:pt idx="11429">
                  <c:v>2.2858000000000001</c:v>
                </c:pt>
                <c:pt idx="11430">
                  <c:v>2.286</c:v>
                </c:pt>
                <c:pt idx="11431">
                  <c:v>2.2862</c:v>
                </c:pt>
                <c:pt idx="11432">
                  <c:v>2.2864</c:v>
                </c:pt>
                <c:pt idx="11433">
                  <c:v>2.2866</c:v>
                </c:pt>
                <c:pt idx="11434">
                  <c:v>2.2867999999999999</c:v>
                </c:pt>
                <c:pt idx="11435">
                  <c:v>2.2869999999999999</c:v>
                </c:pt>
                <c:pt idx="11436">
                  <c:v>2.2871999999999999</c:v>
                </c:pt>
                <c:pt idx="11437">
                  <c:v>2.2873999999999999</c:v>
                </c:pt>
                <c:pt idx="11438">
                  <c:v>2.2875999999999999</c:v>
                </c:pt>
                <c:pt idx="11439">
                  <c:v>2.2877999999999998</c:v>
                </c:pt>
                <c:pt idx="11440">
                  <c:v>2.2879999999999998</c:v>
                </c:pt>
                <c:pt idx="11441">
                  <c:v>2.2881999999999998</c:v>
                </c:pt>
                <c:pt idx="11442">
                  <c:v>2.2884000000000002</c:v>
                </c:pt>
                <c:pt idx="11443">
                  <c:v>2.2886000000000002</c:v>
                </c:pt>
                <c:pt idx="11444">
                  <c:v>2.2888000000000002</c:v>
                </c:pt>
                <c:pt idx="11445">
                  <c:v>2.2890000000000001</c:v>
                </c:pt>
                <c:pt idx="11446">
                  <c:v>2.2892000000000001</c:v>
                </c:pt>
                <c:pt idx="11447">
                  <c:v>2.2894000000000001</c:v>
                </c:pt>
                <c:pt idx="11448">
                  <c:v>2.2896000000000001</c:v>
                </c:pt>
                <c:pt idx="11449">
                  <c:v>2.2898000000000001</c:v>
                </c:pt>
                <c:pt idx="11450">
                  <c:v>2.29</c:v>
                </c:pt>
                <c:pt idx="11451">
                  <c:v>2.2902</c:v>
                </c:pt>
                <c:pt idx="11452">
                  <c:v>2.2904</c:v>
                </c:pt>
                <c:pt idx="11453">
                  <c:v>2.2906</c:v>
                </c:pt>
                <c:pt idx="11454">
                  <c:v>2.2907999999999999</c:v>
                </c:pt>
                <c:pt idx="11455">
                  <c:v>2.2909999999999999</c:v>
                </c:pt>
                <c:pt idx="11456">
                  <c:v>2.2911999999999999</c:v>
                </c:pt>
                <c:pt idx="11457">
                  <c:v>2.2913999999999999</c:v>
                </c:pt>
                <c:pt idx="11458">
                  <c:v>2.2915999999999999</c:v>
                </c:pt>
                <c:pt idx="11459">
                  <c:v>2.2917999999999998</c:v>
                </c:pt>
                <c:pt idx="11460">
                  <c:v>2.2919999999999998</c:v>
                </c:pt>
                <c:pt idx="11461">
                  <c:v>2.2921999999999998</c:v>
                </c:pt>
                <c:pt idx="11462">
                  <c:v>2.2924000000000002</c:v>
                </c:pt>
                <c:pt idx="11463">
                  <c:v>2.2926000000000002</c:v>
                </c:pt>
                <c:pt idx="11464">
                  <c:v>2.2928000000000002</c:v>
                </c:pt>
                <c:pt idx="11465">
                  <c:v>2.2930000000000001</c:v>
                </c:pt>
                <c:pt idx="11466">
                  <c:v>2.2932000000000001</c:v>
                </c:pt>
                <c:pt idx="11467">
                  <c:v>2.2934000000000001</c:v>
                </c:pt>
                <c:pt idx="11468">
                  <c:v>2.2936000000000001</c:v>
                </c:pt>
                <c:pt idx="11469">
                  <c:v>2.2938000000000001</c:v>
                </c:pt>
                <c:pt idx="11470">
                  <c:v>2.294</c:v>
                </c:pt>
                <c:pt idx="11471">
                  <c:v>2.2942</c:v>
                </c:pt>
                <c:pt idx="11472">
                  <c:v>2.2944</c:v>
                </c:pt>
                <c:pt idx="11473">
                  <c:v>2.2946</c:v>
                </c:pt>
                <c:pt idx="11474">
                  <c:v>2.2948</c:v>
                </c:pt>
                <c:pt idx="11475">
                  <c:v>2.2949999999999999</c:v>
                </c:pt>
                <c:pt idx="11476">
                  <c:v>2.2951999999999999</c:v>
                </c:pt>
                <c:pt idx="11477">
                  <c:v>2.2953999999999999</c:v>
                </c:pt>
                <c:pt idx="11478">
                  <c:v>2.2955999999999999</c:v>
                </c:pt>
                <c:pt idx="11479">
                  <c:v>2.2957999999999998</c:v>
                </c:pt>
                <c:pt idx="11480">
                  <c:v>2.2959999999999998</c:v>
                </c:pt>
                <c:pt idx="11481">
                  <c:v>2.2961999999999998</c:v>
                </c:pt>
                <c:pt idx="11482">
                  <c:v>2.2964000000000002</c:v>
                </c:pt>
                <c:pt idx="11483">
                  <c:v>2.2966000000000002</c:v>
                </c:pt>
                <c:pt idx="11484">
                  <c:v>2.2968000000000002</c:v>
                </c:pt>
                <c:pt idx="11485">
                  <c:v>2.2970000000000002</c:v>
                </c:pt>
                <c:pt idx="11486">
                  <c:v>2.2972000000000001</c:v>
                </c:pt>
                <c:pt idx="11487">
                  <c:v>2.2974000000000001</c:v>
                </c:pt>
                <c:pt idx="11488">
                  <c:v>2.2976000000000001</c:v>
                </c:pt>
                <c:pt idx="11489">
                  <c:v>2.2978000000000001</c:v>
                </c:pt>
                <c:pt idx="11490">
                  <c:v>2.298</c:v>
                </c:pt>
                <c:pt idx="11491">
                  <c:v>2.2982</c:v>
                </c:pt>
                <c:pt idx="11492">
                  <c:v>2.2984</c:v>
                </c:pt>
                <c:pt idx="11493">
                  <c:v>2.2986</c:v>
                </c:pt>
                <c:pt idx="11494">
                  <c:v>2.2988</c:v>
                </c:pt>
                <c:pt idx="11495">
                  <c:v>2.2989999999999999</c:v>
                </c:pt>
                <c:pt idx="11496">
                  <c:v>2.2991999999999999</c:v>
                </c:pt>
                <c:pt idx="11497">
                  <c:v>2.2993999999999999</c:v>
                </c:pt>
                <c:pt idx="11498">
                  <c:v>2.2995999999999999</c:v>
                </c:pt>
                <c:pt idx="11499">
                  <c:v>2.2997999999999998</c:v>
                </c:pt>
                <c:pt idx="11500">
                  <c:v>2.2999999999999998</c:v>
                </c:pt>
                <c:pt idx="11501">
                  <c:v>2.3001999999999998</c:v>
                </c:pt>
                <c:pt idx="11502">
                  <c:v>2.3003999999999998</c:v>
                </c:pt>
                <c:pt idx="11503">
                  <c:v>2.3006000000000002</c:v>
                </c:pt>
                <c:pt idx="11504">
                  <c:v>2.3008000000000002</c:v>
                </c:pt>
                <c:pt idx="11505">
                  <c:v>2.3010000000000002</c:v>
                </c:pt>
                <c:pt idx="11506">
                  <c:v>2.3012000000000001</c:v>
                </c:pt>
                <c:pt idx="11507">
                  <c:v>2.3014000000000001</c:v>
                </c:pt>
                <c:pt idx="11508">
                  <c:v>2.3016000000000001</c:v>
                </c:pt>
                <c:pt idx="11509">
                  <c:v>2.3018000000000001</c:v>
                </c:pt>
                <c:pt idx="11510">
                  <c:v>2.302</c:v>
                </c:pt>
                <c:pt idx="11511">
                  <c:v>2.3022</c:v>
                </c:pt>
                <c:pt idx="11512">
                  <c:v>2.3024</c:v>
                </c:pt>
                <c:pt idx="11513">
                  <c:v>2.3026</c:v>
                </c:pt>
                <c:pt idx="11514">
                  <c:v>2.3028</c:v>
                </c:pt>
                <c:pt idx="11515">
                  <c:v>2.3029999999999999</c:v>
                </c:pt>
                <c:pt idx="11516">
                  <c:v>2.3031999999999999</c:v>
                </c:pt>
                <c:pt idx="11517">
                  <c:v>2.3033999999999999</c:v>
                </c:pt>
                <c:pt idx="11518">
                  <c:v>2.3035999999999999</c:v>
                </c:pt>
                <c:pt idx="11519">
                  <c:v>2.3037999999999998</c:v>
                </c:pt>
                <c:pt idx="11520">
                  <c:v>2.3039999999999998</c:v>
                </c:pt>
                <c:pt idx="11521">
                  <c:v>2.3041999999999998</c:v>
                </c:pt>
                <c:pt idx="11522">
                  <c:v>2.3043999999999998</c:v>
                </c:pt>
                <c:pt idx="11523">
                  <c:v>2.3046000000000002</c:v>
                </c:pt>
                <c:pt idx="11524">
                  <c:v>2.3048000000000002</c:v>
                </c:pt>
                <c:pt idx="11525">
                  <c:v>2.3050000000000002</c:v>
                </c:pt>
                <c:pt idx="11526">
                  <c:v>2.3052000000000001</c:v>
                </c:pt>
                <c:pt idx="11527">
                  <c:v>2.3054000000000001</c:v>
                </c:pt>
                <c:pt idx="11528">
                  <c:v>2.3056000000000001</c:v>
                </c:pt>
                <c:pt idx="11529">
                  <c:v>2.3058000000000001</c:v>
                </c:pt>
                <c:pt idx="11530">
                  <c:v>2.306</c:v>
                </c:pt>
                <c:pt idx="11531">
                  <c:v>2.3062</c:v>
                </c:pt>
                <c:pt idx="11532">
                  <c:v>2.3064</c:v>
                </c:pt>
                <c:pt idx="11533">
                  <c:v>2.3066</c:v>
                </c:pt>
                <c:pt idx="11534">
                  <c:v>2.3068</c:v>
                </c:pt>
                <c:pt idx="11535">
                  <c:v>2.3069999999999999</c:v>
                </c:pt>
                <c:pt idx="11536">
                  <c:v>2.3071999999999999</c:v>
                </c:pt>
                <c:pt idx="11537">
                  <c:v>2.3073999999999999</c:v>
                </c:pt>
                <c:pt idx="11538">
                  <c:v>2.3075999999999999</c:v>
                </c:pt>
                <c:pt idx="11539">
                  <c:v>2.3077999999999999</c:v>
                </c:pt>
                <c:pt idx="11540">
                  <c:v>2.3079999999999998</c:v>
                </c:pt>
                <c:pt idx="11541">
                  <c:v>2.3081999999999998</c:v>
                </c:pt>
                <c:pt idx="11542">
                  <c:v>2.3083999999999998</c:v>
                </c:pt>
                <c:pt idx="11543">
                  <c:v>2.3086000000000002</c:v>
                </c:pt>
                <c:pt idx="11544">
                  <c:v>2.3088000000000002</c:v>
                </c:pt>
                <c:pt idx="11545">
                  <c:v>2.3090000000000002</c:v>
                </c:pt>
                <c:pt idx="11546">
                  <c:v>2.3092000000000001</c:v>
                </c:pt>
                <c:pt idx="11547">
                  <c:v>2.3094000000000001</c:v>
                </c:pt>
                <c:pt idx="11548">
                  <c:v>2.3096000000000001</c:v>
                </c:pt>
                <c:pt idx="11549">
                  <c:v>2.3098000000000001</c:v>
                </c:pt>
                <c:pt idx="11550">
                  <c:v>2.31</c:v>
                </c:pt>
                <c:pt idx="11551">
                  <c:v>2.3102</c:v>
                </c:pt>
                <c:pt idx="11552">
                  <c:v>2.3104</c:v>
                </c:pt>
                <c:pt idx="11553">
                  <c:v>2.3106</c:v>
                </c:pt>
                <c:pt idx="11554">
                  <c:v>2.3108</c:v>
                </c:pt>
                <c:pt idx="11555">
                  <c:v>2.3109999999999999</c:v>
                </c:pt>
                <c:pt idx="11556">
                  <c:v>2.3111999999999999</c:v>
                </c:pt>
                <c:pt idx="11557">
                  <c:v>2.3113999999999999</c:v>
                </c:pt>
                <c:pt idx="11558">
                  <c:v>2.3115999999999999</c:v>
                </c:pt>
                <c:pt idx="11559">
                  <c:v>2.3117999999999999</c:v>
                </c:pt>
                <c:pt idx="11560">
                  <c:v>2.3119999999999998</c:v>
                </c:pt>
                <c:pt idx="11561">
                  <c:v>2.3121999999999998</c:v>
                </c:pt>
                <c:pt idx="11562">
                  <c:v>2.3123999999999998</c:v>
                </c:pt>
                <c:pt idx="11563">
                  <c:v>2.3126000000000002</c:v>
                </c:pt>
                <c:pt idx="11564">
                  <c:v>2.3128000000000002</c:v>
                </c:pt>
                <c:pt idx="11565">
                  <c:v>2.3130000000000002</c:v>
                </c:pt>
                <c:pt idx="11566">
                  <c:v>2.3132000000000001</c:v>
                </c:pt>
                <c:pt idx="11567">
                  <c:v>2.3134000000000001</c:v>
                </c:pt>
                <c:pt idx="11568">
                  <c:v>2.3136000000000001</c:v>
                </c:pt>
                <c:pt idx="11569">
                  <c:v>2.3138000000000001</c:v>
                </c:pt>
                <c:pt idx="11570">
                  <c:v>2.3140000000000001</c:v>
                </c:pt>
                <c:pt idx="11571">
                  <c:v>2.3142</c:v>
                </c:pt>
                <c:pt idx="11572">
                  <c:v>2.3144</c:v>
                </c:pt>
                <c:pt idx="11573">
                  <c:v>2.3146</c:v>
                </c:pt>
                <c:pt idx="11574">
                  <c:v>2.3148</c:v>
                </c:pt>
                <c:pt idx="11575">
                  <c:v>2.3149999999999999</c:v>
                </c:pt>
                <c:pt idx="11576">
                  <c:v>2.3151999999999999</c:v>
                </c:pt>
                <c:pt idx="11577">
                  <c:v>2.3153999999999999</c:v>
                </c:pt>
                <c:pt idx="11578">
                  <c:v>2.3155999999999999</c:v>
                </c:pt>
                <c:pt idx="11579">
                  <c:v>2.3157999999999999</c:v>
                </c:pt>
                <c:pt idx="11580">
                  <c:v>2.3159999999999998</c:v>
                </c:pt>
                <c:pt idx="11581">
                  <c:v>2.3161999999999998</c:v>
                </c:pt>
                <c:pt idx="11582">
                  <c:v>2.3163999999999998</c:v>
                </c:pt>
                <c:pt idx="11583">
                  <c:v>2.3166000000000002</c:v>
                </c:pt>
                <c:pt idx="11584">
                  <c:v>2.3168000000000002</c:v>
                </c:pt>
                <c:pt idx="11585">
                  <c:v>2.3170000000000002</c:v>
                </c:pt>
                <c:pt idx="11586">
                  <c:v>2.3172000000000001</c:v>
                </c:pt>
                <c:pt idx="11587">
                  <c:v>2.3174000000000001</c:v>
                </c:pt>
                <c:pt idx="11588">
                  <c:v>2.3176000000000001</c:v>
                </c:pt>
                <c:pt idx="11589">
                  <c:v>2.3178000000000001</c:v>
                </c:pt>
                <c:pt idx="11590">
                  <c:v>2.3180000000000001</c:v>
                </c:pt>
                <c:pt idx="11591">
                  <c:v>2.3182</c:v>
                </c:pt>
                <c:pt idx="11592">
                  <c:v>2.3184</c:v>
                </c:pt>
                <c:pt idx="11593">
                  <c:v>2.3186</c:v>
                </c:pt>
                <c:pt idx="11594">
                  <c:v>2.3188</c:v>
                </c:pt>
                <c:pt idx="11595">
                  <c:v>2.319</c:v>
                </c:pt>
                <c:pt idx="11596">
                  <c:v>2.3191999999999999</c:v>
                </c:pt>
                <c:pt idx="11597">
                  <c:v>2.3193999999999999</c:v>
                </c:pt>
                <c:pt idx="11598">
                  <c:v>2.3195999999999999</c:v>
                </c:pt>
                <c:pt idx="11599">
                  <c:v>2.3197999999999999</c:v>
                </c:pt>
                <c:pt idx="11600">
                  <c:v>2.3199999999999998</c:v>
                </c:pt>
                <c:pt idx="11601">
                  <c:v>2.3201999999999998</c:v>
                </c:pt>
                <c:pt idx="11602">
                  <c:v>2.3203999999999998</c:v>
                </c:pt>
                <c:pt idx="11603">
                  <c:v>2.3206000000000002</c:v>
                </c:pt>
                <c:pt idx="11604">
                  <c:v>2.3208000000000002</c:v>
                </c:pt>
                <c:pt idx="11605">
                  <c:v>2.3210000000000002</c:v>
                </c:pt>
                <c:pt idx="11606">
                  <c:v>2.3212000000000002</c:v>
                </c:pt>
                <c:pt idx="11607">
                  <c:v>2.3214000000000001</c:v>
                </c:pt>
                <c:pt idx="11608">
                  <c:v>2.3216000000000001</c:v>
                </c:pt>
                <c:pt idx="11609">
                  <c:v>2.3218000000000001</c:v>
                </c:pt>
                <c:pt idx="11610">
                  <c:v>2.3220000000000001</c:v>
                </c:pt>
                <c:pt idx="11611">
                  <c:v>2.3222</c:v>
                </c:pt>
                <c:pt idx="11612">
                  <c:v>2.3224</c:v>
                </c:pt>
                <c:pt idx="11613">
                  <c:v>2.3226</c:v>
                </c:pt>
                <c:pt idx="11614">
                  <c:v>2.3228</c:v>
                </c:pt>
                <c:pt idx="11615">
                  <c:v>2.323</c:v>
                </c:pt>
                <c:pt idx="11616">
                  <c:v>2.3231999999999999</c:v>
                </c:pt>
                <c:pt idx="11617">
                  <c:v>2.3233999999999999</c:v>
                </c:pt>
                <c:pt idx="11618">
                  <c:v>2.3235999999999999</c:v>
                </c:pt>
                <c:pt idx="11619">
                  <c:v>2.3237999999999999</c:v>
                </c:pt>
                <c:pt idx="11620">
                  <c:v>2.3239999999999998</c:v>
                </c:pt>
                <c:pt idx="11621">
                  <c:v>2.3241999999999998</c:v>
                </c:pt>
                <c:pt idx="11622">
                  <c:v>2.3243999999999998</c:v>
                </c:pt>
                <c:pt idx="11623">
                  <c:v>2.3246000000000002</c:v>
                </c:pt>
                <c:pt idx="11624">
                  <c:v>2.3248000000000002</c:v>
                </c:pt>
                <c:pt idx="11625">
                  <c:v>2.3250000000000002</c:v>
                </c:pt>
                <c:pt idx="11626">
                  <c:v>2.3252000000000002</c:v>
                </c:pt>
                <c:pt idx="11627">
                  <c:v>2.3254000000000001</c:v>
                </c:pt>
                <c:pt idx="11628">
                  <c:v>2.3256000000000001</c:v>
                </c:pt>
                <c:pt idx="11629">
                  <c:v>2.3258000000000001</c:v>
                </c:pt>
                <c:pt idx="11630">
                  <c:v>2.3260000000000001</c:v>
                </c:pt>
                <c:pt idx="11631">
                  <c:v>2.3262</c:v>
                </c:pt>
                <c:pt idx="11632">
                  <c:v>2.3264</c:v>
                </c:pt>
                <c:pt idx="11633">
                  <c:v>2.3266</c:v>
                </c:pt>
                <c:pt idx="11634">
                  <c:v>2.3268</c:v>
                </c:pt>
                <c:pt idx="11635">
                  <c:v>2.327</c:v>
                </c:pt>
                <c:pt idx="11636">
                  <c:v>2.3271999999999999</c:v>
                </c:pt>
                <c:pt idx="11637">
                  <c:v>2.3273999999999999</c:v>
                </c:pt>
                <c:pt idx="11638">
                  <c:v>2.3275999999999999</c:v>
                </c:pt>
                <c:pt idx="11639">
                  <c:v>2.3277999999999999</c:v>
                </c:pt>
                <c:pt idx="11640">
                  <c:v>2.3279999999999998</c:v>
                </c:pt>
                <c:pt idx="11641">
                  <c:v>2.3281999999999998</c:v>
                </c:pt>
                <c:pt idx="11642">
                  <c:v>2.3283999999999998</c:v>
                </c:pt>
                <c:pt idx="11643">
                  <c:v>2.3285999999999998</c:v>
                </c:pt>
                <c:pt idx="11644">
                  <c:v>2.3288000000000002</c:v>
                </c:pt>
                <c:pt idx="11645">
                  <c:v>2.3290000000000002</c:v>
                </c:pt>
                <c:pt idx="11646">
                  <c:v>2.3292000000000002</c:v>
                </c:pt>
                <c:pt idx="11647">
                  <c:v>2.3294000000000001</c:v>
                </c:pt>
                <c:pt idx="11648">
                  <c:v>2.3296000000000001</c:v>
                </c:pt>
                <c:pt idx="11649">
                  <c:v>2.3298000000000001</c:v>
                </c:pt>
                <c:pt idx="11650">
                  <c:v>2.33</c:v>
                </c:pt>
                <c:pt idx="11651">
                  <c:v>2.3302</c:v>
                </c:pt>
                <c:pt idx="11652">
                  <c:v>2.3304</c:v>
                </c:pt>
                <c:pt idx="11653">
                  <c:v>2.3306</c:v>
                </c:pt>
                <c:pt idx="11654">
                  <c:v>2.3308</c:v>
                </c:pt>
                <c:pt idx="11655">
                  <c:v>2.331</c:v>
                </c:pt>
                <c:pt idx="11656">
                  <c:v>2.3311999999999999</c:v>
                </c:pt>
                <c:pt idx="11657">
                  <c:v>2.3313999999999999</c:v>
                </c:pt>
                <c:pt idx="11658">
                  <c:v>2.3315999999999999</c:v>
                </c:pt>
                <c:pt idx="11659">
                  <c:v>2.3317999999999999</c:v>
                </c:pt>
                <c:pt idx="11660">
                  <c:v>2.3319999999999999</c:v>
                </c:pt>
                <c:pt idx="11661">
                  <c:v>2.3321999999999998</c:v>
                </c:pt>
                <c:pt idx="11662">
                  <c:v>2.3323999999999998</c:v>
                </c:pt>
                <c:pt idx="11663">
                  <c:v>2.3325999999999998</c:v>
                </c:pt>
                <c:pt idx="11664">
                  <c:v>2.3328000000000002</c:v>
                </c:pt>
                <c:pt idx="11665">
                  <c:v>2.3330000000000002</c:v>
                </c:pt>
                <c:pt idx="11666">
                  <c:v>2.3332000000000002</c:v>
                </c:pt>
                <c:pt idx="11667">
                  <c:v>2.3334000000000001</c:v>
                </c:pt>
                <c:pt idx="11668">
                  <c:v>2.3336000000000001</c:v>
                </c:pt>
                <c:pt idx="11669">
                  <c:v>2.3338000000000001</c:v>
                </c:pt>
                <c:pt idx="11670">
                  <c:v>2.3340000000000001</c:v>
                </c:pt>
                <c:pt idx="11671">
                  <c:v>2.3342000000000001</c:v>
                </c:pt>
                <c:pt idx="11672">
                  <c:v>2.3344</c:v>
                </c:pt>
                <c:pt idx="11673">
                  <c:v>2.3346</c:v>
                </c:pt>
                <c:pt idx="11674">
                  <c:v>2.3348</c:v>
                </c:pt>
                <c:pt idx="11675">
                  <c:v>2.335</c:v>
                </c:pt>
                <c:pt idx="11676">
                  <c:v>2.3351999999999999</c:v>
                </c:pt>
                <c:pt idx="11677">
                  <c:v>2.3353999999999999</c:v>
                </c:pt>
                <c:pt idx="11678">
                  <c:v>2.3355999999999999</c:v>
                </c:pt>
                <c:pt idx="11679">
                  <c:v>2.3357999999999999</c:v>
                </c:pt>
                <c:pt idx="11680">
                  <c:v>2.3359999999999999</c:v>
                </c:pt>
                <c:pt idx="11681">
                  <c:v>2.3361999999999998</c:v>
                </c:pt>
                <c:pt idx="11682">
                  <c:v>2.3363999999999998</c:v>
                </c:pt>
                <c:pt idx="11683">
                  <c:v>2.3365999999999998</c:v>
                </c:pt>
                <c:pt idx="11684">
                  <c:v>2.3368000000000002</c:v>
                </c:pt>
                <c:pt idx="11685">
                  <c:v>2.3370000000000002</c:v>
                </c:pt>
                <c:pt idx="11686">
                  <c:v>2.3372000000000002</c:v>
                </c:pt>
                <c:pt idx="11687">
                  <c:v>2.3374000000000001</c:v>
                </c:pt>
                <c:pt idx="11688">
                  <c:v>2.3376000000000001</c:v>
                </c:pt>
                <c:pt idx="11689">
                  <c:v>2.3378000000000001</c:v>
                </c:pt>
                <c:pt idx="11690">
                  <c:v>2.3380000000000001</c:v>
                </c:pt>
                <c:pt idx="11691">
                  <c:v>2.3382000000000001</c:v>
                </c:pt>
                <c:pt idx="11692">
                  <c:v>2.3384</c:v>
                </c:pt>
                <c:pt idx="11693">
                  <c:v>2.3386</c:v>
                </c:pt>
                <c:pt idx="11694">
                  <c:v>2.3388</c:v>
                </c:pt>
                <c:pt idx="11695">
                  <c:v>2.339</c:v>
                </c:pt>
                <c:pt idx="11696">
                  <c:v>2.3391999999999999</c:v>
                </c:pt>
                <c:pt idx="11697">
                  <c:v>2.3393999999999999</c:v>
                </c:pt>
                <c:pt idx="11698">
                  <c:v>2.3395999999999999</c:v>
                </c:pt>
                <c:pt idx="11699">
                  <c:v>2.3397999999999999</c:v>
                </c:pt>
                <c:pt idx="11700">
                  <c:v>2.34</c:v>
                </c:pt>
                <c:pt idx="11701">
                  <c:v>2.3401999999999998</c:v>
                </c:pt>
                <c:pt idx="11702">
                  <c:v>2.3403999999999998</c:v>
                </c:pt>
                <c:pt idx="11703">
                  <c:v>2.3405999999999998</c:v>
                </c:pt>
                <c:pt idx="11704">
                  <c:v>2.3408000000000002</c:v>
                </c:pt>
                <c:pt idx="11705">
                  <c:v>2.3410000000000002</c:v>
                </c:pt>
                <c:pt idx="11706">
                  <c:v>2.3412000000000002</c:v>
                </c:pt>
                <c:pt idx="11707">
                  <c:v>2.3414000000000001</c:v>
                </c:pt>
                <c:pt idx="11708">
                  <c:v>2.3416000000000001</c:v>
                </c:pt>
                <c:pt idx="11709">
                  <c:v>2.3418000000000001</c:v>
                </c:pt>
                <c:pt idx="11710">
                  <c:v>2.3420000000000001</c:v>
                </c:pt>
                <c:pt idx="11711">
                  <c:v>2.3422000000000001</c:v>
                </c:pt>
                <c:pt idx="11712">
                  <c:v>2.3424</c:v>
                </c:pt>
                <c:pt idx="11713">
                  <c:v>2.3426</c:v>
                </c:pt>
                <c:pt idx="11714">
                  <c:v>2.3428</c:v>
                </c:pt>
                <c:pt idx="11715">
                  <c:v>2.343</c:v>
                </c:pt>
                <c:pt idx="11716">
                  <c:v>2.3431999999999999</c:v>
                </c:pt>
                <c:pt idx="11717">
                  <c:v>2.3433999999999999</c:v>
                </c:pt>
                <c:pt idx="11718">
                  <c:v>2.3435999999999999</c:v>
                </c:pt>
                <c:pt idx="11719">
                  <c:v>2.3437999999999999</c:v>
                </c:pt>
                <c:pt idx="11720">
                  <c:v>2.3439999999999999</c:v>
                </c:pt>
                <c:pt idx="11721">
                  <c:v>2.3441999999999998</c:v>
                </c:pt>
                <c:pt idx="11722">
                  <c:v>2.3443999999999998</c:v>
                </c:pt>
                <c:pt idx="11723">
                  <c:v>2.3445999999999998</c:v>
                </c:pt>
                <c:pt idx="11724">
                  <c:v>2.3448000000000002</c:v>
                </c:pt>
                <c:pt idx="11725">
                  <c:v>2.3450000000000002</c:v>
                </c:pt>
                <c:pt idx="11726">
                  <c:v>2.3452000000000002</c:v>
                </c:pt>
                <c:pt idx="11727">
                  <c:v>2.3454000000000002</c:v>
                </c:pt>
                <c:pt idx="11728">
                  <c:v>2.3456000000000001</c:v>
                </c:pt>
                <c:pt idx="11729">
                  <c:v>2.3458000000000001</c:v>
                </c:pt>
                <c:pt idx="11730">
                  <c:v>2.3460000000000001</c:v>
                </c:pt>
                <c:pt idx="11731">
                  <c:v>2.3462000000000001</c:v>
                </c:pt>
                <c:pt idx="11732">
                  <c:v>2.3464</c:v>
                </c:pt>
                <c:pt idx="11733">
                  <c:v>2.3466</c:v>
                </c:pt>
                <c:pt idx="11734">
                  <c:v>2.3468</c:v>
                </c:pt>
                <c:pt idx="11735">
                  <c:v>2.347</c:v>
                </c:pt>
                <c:pt idx="11736">
                  <c:v>2.3472</c:v>
                </c:pt>
                <c:pt idx="11737">
                  <c:v>2.3473999999999999</c:v>
                </c:pt>
                <c:pt idx="11738">
                  <c:v>2.3475999999999999</c:v>
                </c:pt>
                <c:pt idx="11739">
                  <c:v>2.3477999999999999</c:v>
                </c:pt>
                <c:pt idx="11740">
                  <c:v>2.3479999999999999</c:v>
                </c:pt>
                <c:pt idx="11741">
                  <c:v>2.3481999999999998</c:v>
                </c:pt>
                <c:pt idx="11742">
                  <c:v>2.3483999999999998</c:v>
                </c:pt>
                <c:pt idx="11743">
                  <c:v>2.3485999999999998</c:v>
                </c:pt>
                <c:pt idx="11744">
                  <c:v>2.3488000000000002</c:v>
                </c:pt>
                <c:pt idx="11745">
                  <c:v>2.3490000000000002</c:v>
                </c:pt>
                <c:pt idx="11746">
                  <c:v>2.3492000000000002</c:v>
                </c:pt>
                <c:pt idx="11747">
                  <c:v>2.3494000000000002</c:v>
                </c:pt>
                <c:pt idx="11748">
                  <c:v>2.3496000000000001</c:v>
                </c:pt>
                <c:pt idx="11749">
                  <c:v>2.3498000000000001</c:v>
                </c:pt>
                <c:pt idx="11750">
                  <c:v>2.35</c:v>
                </c:pt>
                <c:pt idx="11751">
                  <c:v>2.3502000000000001</c:v>
                </c:pt>
                <c:pt idx="11752">
                  <c:v>2.3504</c:v>
                </c:pt>
                <c:pt idx="11753">
                  <c:v>2.3506</c:v>
                </c:pt>
                <c:pt idx="11754">
                  <c:v>2.3508</c:v>
                </c:pt>
                <c:pt idx="11755">
                  <c:v>2.351</c:v>
                </c:pt>
                <c:pt idx="11756">
                  <c:v>2.3512</c:v>
                </c:pt>
                <c:pt idx="11757">
                  <c:v>2.3513999999999999</c:v>
                </c:pt>
                <c:pt idx="11758">
                  <c:v>2.3515999999999999</c:v>
                </c:pt>
                <c:pt idx="11759">
                  <c:v>2.3517999999999999</c:v>
                </c:pt>
                <c:pt idx="11760">
                  <c:v>2.3519999999999999</c:v>
                </c:pt>
                <c:pt idx="11761">
                  <c:v>2.3521999999999998</c:v>
                </c:pt>
                <c:pt idx="11762">
                  <c:v>2.3523999999999998</c:v>
                </c:pt>
                <c:pt idx="11763">
                  <c:v>2.3525999999999998</c:v>
                </c:pt>
                <c:pt idx="11764">
                  <c:v>2.3527999999999998</c:v>
                </c:pt>
                <c:pt idx="11765">
                  <c:v>2.3530000000000002</c:v>
                </c:pt>
                <c:pt idx="11766">
                  <c:v>2.3532000000000002</c:v>
                </c:pt>
                <c:pt idx="11767">
                  <c:v>2.3534000000000002</c:v>
                </c:pt>
                <c:pt idx="11768">
                  <c:v>2.3536000000000001</c:v>
                </c:pt>
                <c:pt idx="11769">
                  <c:v>2.3538000000000001</c:v>
                </c:pt>
                <c:pt idx="11770">
                  <c:v>2.3540000000000001</c:v>
                </c:pt>
                <c:pt idx="11771">
                  <c:v>2.3542000000000001</c:v>
                </c:pt>
                <c:pt idx="11772">
                  <c:v>2.3544</c:v>
                </c:pt>
                <c:pt idx="11773">
                  <c:v>2.3546</c:v>
                </c:pt>
                <c:pt idx="11774">
                  <c:v>2.3548</c:v>
                </c:pt>
                <c:pt idx="11775">
                  <c:v>2.355</c:v>
                </c:pt>
                <c:pt idx="11776">
                  <c:v>2.3552</c:v>
                </c:pt>
                <c:pt idx="11777">
                  <c:v>2.3553999999999999</c:v>
                </c:pt>
                <c:pt idx="11778">
                  <c:v>2.3555999999999999</c:v>
                </c:pt>
                <c:pt idx="11779">
                  <c:v>2.3557999999999999</c:v>
                </c:pt>
                <c:pt idx="11780">
                  <c:v>2.3559999999999999</c:v>
                </c:pt>
                <c:pt idx="11781">
                  <c:v>2.3561999999999999</c:v>
                </c:pt>
                <c:pt idx="11782">
                  <c:v>2.3563999999999998</c:v>
                </c:pt>
                <c:pt idx="11783">
                  <c:v>2.3565999999999998</c:v>
                </c:pt>
                <c:pt idx="11784">
                  <c:v>2.3567999999999998</c:v>
                </c:pt>
                <c:pt idx="11785">
                  <c:v>2.3570000000000002</c:v>
                </c:pt>
                <c:pt idx="11786">
                  <c:v>2.3572000000000002</c:v>
                </c:pt>
                <c:pt idx="11787">
                  <c:v>2.3574000000000002</c:v>
                </c:pt>
                <c:pt idx="11788">
                  <c:v>2.3576000000000001</c:v>
                </c:pt>
                <c:pt idx="11789">
                  <c:v>2.3578000000000001</c:v>
                </c:pt>
                <c:pt idx="11790">
                  <c:v>2.3580000000000001</c:v>
                </c:pt>
                <c:pt idx="11791">
                  <c:v>2.3582000000000001</c:v>
                </c:pt>
                <c:pt idx="11792">
                  <c:v>2.3584000000000001</c:v>
                </c:pt>
                <c:pt idx="11793">
                  <c:v>2.3586</c:v>
                </c:pt>
                <c:pt idx="11794">
                  <c:v>2.3588</c:v>
                </c:pt>
                <c:pt idx="11795">
                  <c:v>2.359</c:v>
                </c:pt>
                <c:pt idx="11796">
                  <c:v>2.3592</c:v>
                </c:pt>
                <c:pt idx="11797">
                  <c:v>2.3593999999999999</c:v>
                </c:pt>
                <c:pt idx="11798">
                  <c:v>2.3595999999999999</c:v>
                </c:pt>
                <c:pt idx="11799">
                  <c:v>2.3597999999999999</c:v>
                </c:pt>
                <c:pt idx="11800">
                  <c:v>2.36</c:v>
                </c:pt>
                <c:pt idx="11801">
                  <c:v>2.3601999999999999</c:v>
                </c:pt>
                <c:pt idx="11802">
                  <c:v>2.3603999999999998</c:v>
                </c:pt>
                <c:pt idx="11803">
                  <c:v>2.3605999999999998</c:v>
                </c:pt>
                <c:pt idx="11804">
                  <c:v>2.3607999999999998</c:v>
                </c:pt>
                <c:pt idx="11805">
                  <c:v>2.3610000000000002</c:v>
                </c:pt>
                <c:pt idx="11806">
                  <c:v>2.3612000000000002</c:v>
                </c:pt>
                <c:pt idx="11807">
                  <c:v>2.3614000000000002</c:v>
                </c:pt>
                <c:pt idx="11808">
                  <c:v>2.3616000000000001</c:v>
                </c:pt>
                <c:pt idx="11809">
                  <c:v>2.3618000000000001</c:v>
                </c:pt>
                <c:pt idx="11810">
                  <c:v>2.3620000000000001</c:v>
                </c:pt>
                <c:pt idx="11811">
                  <c:v>2.3622000000000001</c:v>
                </c:pt>
                <c:pt idx="11812">
                  <c:v>2.3624000000000001</c:v>
                </c:pt>
                <c:pt idx="11813">
                  <c:v>2.3626</c:v>
                </c:pt>
                <c:pt idx="11814">
                  <c:v>2.3628</c:v>
                </c:pt>
                <c:pt idx="11815">
                  <c:v>2.363</c:v>
                </c:pt>
                <c:pt idx="11816">
                  <c:v>2.3632</c:v>
                </c:pt>
                <c:pt idx="11817">
                  <c:v>2.3633999999999999</c:v>
                </c:pt>
                <c:pt idx="11818">
                  <c:v>2.3635999999999999</c:v>
                </c:pt>
                <c:pt idx="11819">
                  <c:v>2.3637999999999999</c:v>
                </c:pt>
                <c:pt idx="11820">
                  <c:v>2.3639999999999999</c:v>
                </c:pt>
                <c:pt idx="11821">
                  <c:v>2.3641999999999999</c:v>
                </c:pt>
                <c:pt idx="11822">
                  <c:v>2.3643999999999998</c:v>
                </c:pt>
                <c:pt idx="11823">
                  <c:v>2.3645999999999998</c:v>
                </c:pt>
                <c:pt idx="11824">
                  <c:v>2.3647999999999998</c:v>
                </c:pt>
                <c:pt idx="11825">
                  <c:v>2.3650000000000002</c:v>
                </c:pt>
                <c:pt idx="11826">
                  <c:v>2.3652000000000002</c:v>
                </c:pt>
                <c:pt idx="11827">
                  <c:v>2.3654000000000002</c:v>
                </c:pt>
                <c:pt idx="11828">
                  <c:v>2.3656000000000001</c:v>
                </c:pt>
                <c:pt idx="11829">
                  <c:v>2.3658000000000001</c:v>
                </c:pt>
                <c:pt idx="11830">
                  <c:v>2.3660000000000001</c:v>
                </c:pt>
                <c:pt idx="11831">
                  <c:v>2.3662000000000001</c:v>
                </c:pt>
                <c:pt idx="11832">
                  <c:v>2.3664000000000001</c:v>
                </c:pt>
                <c:pt idx="11833">
                  <c:v>2.3666</c:v>
                </c:pt>
                <c:pt idx="11834">
                  <c:v>2.3668</c:v>
                </c:pt>
                <c:pt idx="11835">
                  <c:v>2.367</c:v>
                </c:pt>
                <c:pt idx="11836">
                  <c:v>2.3672</c:v>
                </c:pt>
                <c:pt idx="11837">
                  <c:v>2.3673999999999999</c:v>
                </c:pt>
                <c:pt idx="11838">
                  <c:v>2.3675999999999999</c:v>
                </c:pt>
                <c:pt idx="11839">
                  <c:v>2.3677999999999999</c:v>
                </c:pt>
                <c:pt idx="11840">
                  <c:v>2.3679999999999999</c:v>
                </c:pt>
                <c:pt idx="11841">
                  <c:v>2.3681999999999999</c:v>
                </c:pt>
                <c:pt idx="11842">
                  <c:v>2.3683999999999998</c:v>
                </c:pt>
                <c:pt idx="11843">
                  <c:v>2.3685999999999998</c:v>
                </c:pt>
                <c:pt idx="11844">
                  <c:v>2.3687999999999998</c:v>
                </c:pt>
                <c:pt idx="11845">
                  <c:v>2.3690000000000002</c:v>
                </c:pt>
                <c:pt idx="11846">
                  <c:v>2.3692000000000002</c:v>
                </c:pt>
                <c:pt idx="11847">
                  <c:v>2.3694000000000002</c:v>
                </c:pt>
                <c:pt idx="11848">
                  <c:v>2.3696000000000002</c:v>
                </c:pt>
                <c:pt idx="11849">
                  <c:v>2.3698000000000001</c:v>
                </c:pt>
                <c:pt idx="11850">
                  <c:v>2.37</c:v>
                </c:pt>
                <c:pt idx="11851">
                  <c:v>2.3702000000000001</c:v>
                </c:pt>
                <c:pt idx="11852">
                  <c:v>2.3704000000000001</c:v>
                </c:pt>
                <c:pt idx="11853">
                  <c:v>2.3706</c:v>
                </c:pt>
                <c:pt idx="11854">
                  <c:v>2.3708</c:v>
                </c:pt>
                <c:pt idx="11855">
                  <c:v>2.371</c:v>
                </c:pt>
                <c:pt idx="11856">
                  <c:v>2.3712</c:v>
                </c:pt>
                <c:pt idx="11857">
                  <c:v>2.3714</c:v>
                </c:pt>
                <c:pt idx="11858">
                  <c:v>2.3715999999999999</c:v>
                </c:pt>
                <c:pt idx="11859">
                  <c:v>2.3717999999999999</c:v>
                </c:pt>
                <c:pt idx="11860">
                  <c:v>2.3719999999999999</c:v>
                </c:pt>
                <c:pt idx="11861">
                  <c:v>2.3721999999999999</c:v>
                </c:pt>
                <c:pt idx="11862">
                  <c:v>2.3723999999999998</c:v>
                </c:pt>
                <c:pt idx="11863">
                  <c:v>2.3725999999999998</c:v>
                </c:pt>
                <c:pt idx="11864">
                  <c:v>2.3727999999999998</c:v>
                </c:pt>
                <c:pt idx="11865">
                  <c:v>2.3730000000000002</c:v>
                </c:pt>
                <c:pt idx="11866">
                  <c:v>2.3732000000000002</c:v>
                </c:pt>
                <c:pt idx="11867">
                  <c:v>2.3734000000000002</c:v>
                </c:pt>
                <c:pt idx="11868">
                  <c:v>2.3736000000000002</c:v>
                </c:pt>
                <c:pt idx="11869">
                  <c:v>2.3738000000000001</c:v>
                </c:pt>
                <c:pt idx="11870">
                  <c:v>2.3740000000000001</c:v>
                </c:pt>
                <c:pt idx="11871">
                  <c:v>2.3742000000000001</c:v>
                </c:pt>
                <c:pt idx="11872">
                  <c:v>2.3744000000000001</c:v>
                </c:pt>
                <c:pt idx="11873">
                  <c:v>2.3746</c:v>
                </c:pt>
                <c:pt idx="11874">
                  <c:v>2.3748</c:v>
                </c:pt>
                <c:pt idx="11875">
                  <c:v>2.375</c:v>
                </c:pt>
                <c:pt idx="11876">
                  <c:v>2.3752</c:v>
                </c:pt>
                <c:pt idx="11877">
                  <c:v>2.3754</c:v>
                </c:pt>
                <c:pt idx="11878">
                  <c:v>2.3755999999999999</c:v>
                </c:pt>
                <c:pt idx="11879">
                  <c:v>2.3757999999999999</c:v>
                </c:pt>
                <c:pt idx="11880">
                  <c:v>2.3759999999999999</c:v>
                </c:pt>
                <c:pt idx="11881">
                  <c:v>2.3761999999999999</c:v>
                </c:pt>
                <c:pt idx="11882">
                  <c:v>2.3763999999999998</c:v>
                </c:pt>
                <c:pt idx="11883">
                  <c:v>2.3765999999999998</c:v>
                </c:pt>
                <c:pt idx="11884">
                  <c:v>2.3767999999999998</c:v>
                </c:pt>
                <c:pt idx="11885">
                  <c:v>2.3769999999999998</c:v>
                </c:pt>
                <c:pt idx="11886">
                  <c:v>2.3772000000000002</c:v>
                </c:pt>
                <c:pt idx="11887">
                  <c:v>2.3774000000000002</c:v>
                </c:pt>
                <c:pt idx="11888">
                  <c:v>2.3776000000000002</c:v>
                </c:pt>
                <c:pt idx="11889">
                  <c:v>2.3778000000000001</c:v>
                </c:pt>
                <c:pt idx="11890">
                  <c:v>2.3780000000000001</c:v>
                </c:pt>
                <c:pt idx="11891">
                  <c:v>2.3782000000000001</c:v>
                </c:pt>
                <c:pt idx="11892">
                  <c:v>2.3784000000000001</c:v>
                </c:pt>
                <c:pt idx="11893">
                  <c:v>2.3786</c:v>
                </c:pt>
                <c:pt idx="11894">
                  <c:v>2.3788</c:v>
                </c:pt>
                <c:pt idx="11895">
                  <c:v>2.379</c:v>
                </c:pt>
                <c:pt idx="11896">
                  <c:v>2.3792</c:v>
                </c:pt>
                <c:pt idx="11897">
                  <c:v>2.3794</c:v>
                </c:pt>
                <c:pt idx="11898">
                  <c:v>2.3795999999999999</c:v>
                </c:pt>
                <c:pt idx="11899">
                  <c:v>2.3797999999999999</c:v>
                </c:pt>
                <c:pt idx="11900">
                  <c:v>2.38</c:v>
                </c:pt>
                <c:pt idx="11901">
                  <c:v>2.3801999999999999</c:v>
                </c:pt>
                <c:pt idx="11902">
                  <c:v>2.3803999999999998</c:v>
                </c:pt>
                <c:pt idx="11903">
                  <c:v>2.3805999999999998</c:v>
                </c:pt>
                <c:pt idx="11904">
                  <c:v>2.3807999999999998</c:v>
                </c:pt>
                <c:pt idx="11905">
                  <c:v>2.3809999999999998</c:v>
                </c:pt>
                <c:pt idx="11906">
                  <c:v>2.3812000000000002</c:v>
                </c:pt>
                <c:pt idx="11907">
                  <c:v>2.3814000000000002</c:v>
                </c:pt>
                <c:pt idx="11908">
                  <c:v>2.3816000000000002</c:v>
                </c:pt>
                <c:pt idx="11909">
                  <c:v>2.3818000000000001</c:v>
                </c:pt>
                <c:pt idx="11910">
                  <c:v>2.3820000000000001</c:v>
                </c:pt>
                <c:pt idx="11911">
                  <c:v>2.3822000000000001</c:v>
                </c:pt>
                <c:pt idx="11912">
                  <c:v>2.3824000000000001</c:v>
                </c:pt>
                <c:pt idx="11913">
                  <c:v>2.3826000000000001</c:v>
                </c:pt>
                <c:pt idx="11914">
                  <c:v>2.3828</c:v>
                </c:pt>
                <c:pt idx="11915">
                  <c:v>2.383</c:v>
                </c:pt>
                <c:pt idx="11916">
                  <c:v>2.3832</c:v>
                </c:pt>
                <c:pt idx="11917">
                  <c:v>2.3834</c:v>
                </c:pt>
                <c:pt idx="11918">
                  <c:v>2.3835999999999999</c:v>
                </c:pt>
                <c:pt idx="11919">
                  <c:v>2.3837999999999999</c:v>
                </c:pt>
                <c:pt idx="11920">
                  <c:v>2.3839999999999999</c:v>
                </c:pt>
                <c:pt idx="11921">
                  <c:v>2.3841999999999999</c:v>
                </c:pt>
                <c:pt idx="11922">
                  <c:v>2.3843999999999999</c:v>
                </c:pt>
                <c:pt idx="11923">
                  <c:v>2.3845999999999998</c:v>
                </c:pt>
                <c:pt idx="11924">
                  <c:v>2.3847999999999998</c:v>
                </c:pt>
                <c:pt idx="11925">
                  <c:v>2.3849999999999998</c:v>
                </c:pt>
                <c:pt idx="11926">
                  <c:v>2.3852000000000002</c:v>
                </c:pt>
                <c:pt idx="11927">
                  <c:v>2.3854000000000002</c:v>
                </c:pt>
                <c:pt idx="11928">
                  <c:v>2.3856000000000002</c:v>
                </c:pt>
                <c:pt idx="11929">
                  <c:v>2.3858000000000001</c:v>
                </c:pt>
                <c:pt idx="11930">
                  <c:v>2.3860000000000001</c:v>
                </c:pt>
                <c:pt idx="11931">
                  <c:v>2.3862000000000001</c:v>
                </c:pt>
                <c:pt idx="11932">
                  <c:v>2.3864000000000001</c:v>
                </c:pt>
                <c:pt idx="11933">
                  <c:v>2.3866000000000001</c:v>
                </c:pt>
                <c:pt idx="11934">
                  <c:v>2.3868</c:v>
                </c:pt>
                <c:pt idx="11935">
                  <c:v>2.387</c:v>
                </c:pt>
                <c:pt idx="11936">
                  <c:v>2.3872</c:v>
                </c:pt>
                <c:pt idx="11937">
                  <c:v>2.3874</c:v>
                </c:pt>
                <c:pt idx="11938">
                  <c:v>2.3875999999999999</c:v>
                </c:pt>
                <c:pt idx="11939">
                  <c:v>2.3877999999999999</c:v>
                </c:pt>
                <c:pt idx="11940">
                  <c:v>2.3879999999999999</c:v>
                </c:pt>
                <c:pt idx="11941">
                  <c:v>2.3881999999999999</c:v>
                </c:pt>
                <c:pt idx="11942">
                  <c:v>2.3883999999999999</c:v>
                </c:pt>
                <c:pt idx="11943">
                  <c:v>2.3885999999999998</c:v>
                </c:pt>
                <c:pt idx="11944">
                  <c:v>2.3887999999999998</c:v>
                </c:pt>
                <c:pt idx="11945">
                  <c:v>2.3889999999999998</c:v>
                </c:pt>
                <c:pt idx="11946">
                  <c:v>2.3892000000000002</c:v>
                </c:pt>
                <c:pt idx="11947">
                  <c:v>2.3894000000000002</c:v>
                </c:pt>
                <c:pt idx="11948">
                  <c:v>2.3896000000000002</c:v>
                </c:pt>
                <c:pt idx="11949">
                  <c:v>2.3898000000000001</c:v>
                </c:pt>
                <c:pt idx="11950">
                  <c:v>2.39</c:v>
                </c:pt>
                <c:pt idx="11951">
                  <c:v>2.3902000000000001</c:v>
                </c:pt>
                <c:pt idx="11952">
                  <c:v>2.3904000000000001</c:v>
                </c:pt>
                <c:pt idx="11953">
                  <c:v>2.3906000000000001</c:v>
                </c:pt>
                <c:pt idx="11954">
                  <c:v>2.3908</c:v>
                </c:pt>
                <c:pt idx="11955">
                  <c:v>2.391</c:v>
                </c:pt>
                <c:pt idx="11956">
                  <c:v>2.3912</c:v>
                </c:pt>
                <c:pt idx="11957">
                  <c:v>2.3914</c:v>
                </c:pt>
                <c:pt idx="11958">
                  <c:v>2.3915999999999999</c:v>
                </c:pt>
                <c:pt idx="11959">
                  <c:v>2.3917999999999999</c:v>
                </c:pt>
                <c:pt idx="11960">
                  <c:v>2.3919999999999999</c:v>
                </c:pt>
                <c:pt idx="11961">
                  <c:v>2.3921999999999999</c:v>
                </c:pt>
                <c:pt idx="11962">
                  <c:v>2.3923999999999999</c:v>
                </c:pt>
                <c:pt idx="11963">
                  <c:v>2.3925999999999998</c:v>
                </c:pt>
                <c:pt idx="11964">
                  <c:v>2.3927999999999998</c:v>
                </c:pt>
                <c:pt idx="11965">
                  <c:v>2.3929999999999998</c:v>
                </c:pt>
                <c:pt idx="11966">
                  <c:v>2.3932000000000002</c:v>
                </c:pt>
                <c:pt idx="11967">
                  <c:v>2.3934000000000002</c:v>
                </c:pt>
                <c:pt idx="11968">
                  <c:v>2.3936000000000002</c:v>
                </c:pt>
                <c:pt idx="11969">
                  <c:v>2.3938000000000001</c:v>
                </c:pt>
                <c:pt idx="11970">
                  <c:v>2.3940000000000001</c:v>
                </c:pt>
                <c:pt idx="11971">
                  <c:v>2.3942000000000001</c:v>
                </c:pt>
                <c:pt idx="11972">
                  <c:v>2.3944000000000001</c:v>
                </c:pt>
                <c:pt idx="11973">
                  <c:v>2.3946000000000001</c:v>
                </c:pt>
                <c:pt idx="11974">
                  <c:v>2.3948</c:v>
                </c:pt>
                <c:pt idx="11975">
                  <c:v>2.395</c:v>
                </c:pt>
                <c:pt idx="11976">
                  <c:v>2.3952</c:v>
                </c:pt>
                <c:pt idx="11977">
                  <c:v>2.3954</c:v>
                </c:pt>
                <c:pt idx="11978">
                  <c:v>2.3956</c:v>
                </c:pt>
                <c:pt idx="11979">
                  <c:v>2.3957999999999999</c:v>
                </c:pt>
                <c:pt idx="11980">
                  <c:v>2.3959999999999999</c:v>
                </c:pt>
                <c:pt idx="11981">
                  <c:v>2.3961999999999999</c:v>
                </c:pt>
                <c:pt idx="11982">
                  <c:v>2.3963999999999999</c:v>
                </c:pt>
                <c:pt idx="11983">
                  <c:v>2.3965999999999998</c:v>
                </c:pt>
                <c:pt idx="11984">
                  <c:v>2.3967999999999998</c:v>
                </c:pt>
                <c:pt idx="11985">
                  <c:v>2.3969999999999998</c:v>
                </c:pt>
                <c:pt idx="11986">
                  <c:v>2.3972000000000002</c:v>
                </c:pt>
                <c:pt idx="11987">
                  <c:v>2.3974000000000002</c:v>
                </c:pt>
                <c:pt idx="11988">
                  <c:v>2.3976000000000002</c:v>
                </c:pt>
                <c:pt idx="11989">
                  <c:v>2.3978000000000002</c:v>
                </c:pt>
                <c:pt idx="11990">
                  <c:v>2.3980000000000001</c:v>
                </c:pt>
                <c:pt idx="11991">
                  <c:v>2.3982000000000001</c:v>
                </c:pt>
                <c:pt idx="11992">
                  <c:v>2.3984000000000001</c:v>
                </c:pt>
                <c:pt idx="11993">
                  <c:v>2.3986000000000001</c:v>
                </c:pt>
                <c:pt idx="11994">
                  <c:v>2.3988</c:v>
                </c:pt>
                <c:pt idx="11995">
                  <c:v>2.399</c:v>
                </c:pt>
                <c:pt idx="11996">
                  <c:v>2.3992</c:v>
                </c:pt>
                <c:pt idx="11997">
                  <c:v>2.3994</c:v>
                </c:pt>
                <c:pt idx="11998">
                  <c:v>2.3996</c:v>
                </c:pt>
                <c:pt idx="11999">
                  <c:v>2.3997999999999999</c:v>
                </c:pt>
                <c:pt idx="12000">
                  <c:v>2.4</c:v>
                </c:pt>
                <c:pt idx="12001">
                  <c:v>2.4001999999999999</c:v>
                </c:pt>
                <c:pt idx="12002">
                  <c:v>2.4003999999999999</c:v>
                </c:pt>
                <c:pt idx="12003">
                  <c:v>2.4005999999999998</c:v>
                </c:pt>
                <c:pt idx="12004">
                  <c:v>2.4007999999999998</c:v>
                </c:pt>
                <c:pt idx="12005">
                  <c:v>2.4009999999999998</c:v>
                </c:pt>
                <c:pt idx="12006">
                  <c:v>2.4011999999999998</c:v>
                </c:pt>
                <c:pt idx="12007">
                  <c:v>2.4014000000000002</c:v>
                </c:pt>
                <c:pt idx="12008">
                  <c:v>2.4016000000000002</c:v>
                </c:pt>
                <c:pt idx="12009">
                  <c:v>2.4018000000000002</c:v>
                </c:pt>
                <c:pt idx="12010">
                  <c:v>2.4020000000000001</c:v>
                </c:pt>
                <c:pt idx="12011">
                  <c:v>2.4022000000000001</c:v>
                </c:pt>
                <c:pt idx="12012">
                  <c:v>2.4024000000000001</c:v>
                </c:pt>
                <c:pt idx="12013">
                  <c:v>2.4026000000000001</c:v>
                </c:pt>
                <c:pt idx="12014">
                  <c:v>2.4028</c:v>
                </c:pt>
                <c:pt idx="12015">
                  <c:v>2.403</c:v>
                </c:pt>
                <c:pt idx="12016">
                  <c:v>2.4032</c:v>
                </c:pt>
                <c:pt idx="12017">
                  <c:v>2.4034</c:v>
                </c:pt>
                <c:pt idx="12018">
                  <c:v>2.4036</c:v>
                </c:pt>
                <c:pt idx="12019">
                  <c:v>2.4037999999999999</c:v>
                </c:pt>
                <c:pt idx="12020">
                  <c:v>2.4039999999999999</c:v>
                </c:pt>
                <c:pt idx="12021">
                  <c:v>2.4041999999999999</c:v>
                </c:pt>
                <c:pt idx="12022">
                  <c:v>2.4043999999999999</c:v>
                </c:pt>
                <c:pt idx="12023">
                  <c:v>2.4045999999999998</c:v>
                </c:pt>
                <c:pt idx="12024">
                  <c:v>2.4047999999999998</c:v>
                </c:pt>
                <c:pt idx="12025">
                  <c:v>2.4049999999999998</c:v>
                </c:pt>
                <c:pt idx="12026">
                  <c:v>2.4051999999999998</c:v>
                </c:pt>
                <c:pt idx="12027">
                  <c:v>2.4054000000000002</c:v>
                </c:pt>
                <c:pt idx="12028">
                  <c:v>2.4056000000000002</c:v>
                </c:pt>
                <c:pt idx="12029">
                  <c:v>2.4058000000000002</c:v>
                </c:pt>
                <c:pt idx="12030">
                  <c:v>2.4060000000000001</c:v>
                </c:pt>
                <c:pt idx="12031">
                  <c:v>2.4062000000000001</c:v>
                </c:pt>
                <c:pt idx="12032">
                  <c:v>2.4064000000000001</c:v>
                </c:pt>
                <c:pt idx="12033">
                  <c:v>2.4066000000000001</c:v>
                </c:pt>
                <c:pt idx="12034">
                  <c:v>2.4068000000000001</c:v>
                </c:pt>
                <c:pt idx="12035">
                  <c:v>2.407</c:v>
                </c:pt>
                <c:pt idx="12036">
                  <c:v>2.4072</c:v>
                </c:pt>
                <c:pt idx="12037">
                  <c:v>2.4074</c:v>
                </c:pt>
                <c:pt idx="12038">
                  <c:v>2.4076</c:v>
                </c:pt>
                <c:pt idx="12039">
                  <c:v>2.4077999999999999</c:v>
                </c:pt>
                <c:pt idx="12040">
                  <c:v>2.4079999999999999</c:v>
                </c:pt>
                <c:pt idx="12041">
                  <c:v>2.4081999999999999</c:v>
                </c:pt>
                <c:pt idx="12042">
                  <c:v>2.4083999999999999</c:v>
                </c:pt>
                <c:pt idx="12043">
                  <c:v>2.4085999999999999</c:v>
                </c:pt>
                <c:pt idx="12044">
                  <c:v>2.4087999999999998</c:v>
                </c:pt>
                <c:pt idx="12045">
                  <c:v>2.4089999999999998</c:v>
                </c:pt>
                <c:pt idx="12046">
                  <c:v>2.4091999999999998</c:v>
                </c:pt>
                <c:pt idx="12047">
                  <c:v>2.4094000000000002</c:v>
                </c:pt>
                <c:pt idx="12048">
                  <c:v>2.4096000000000002</c:v>
                </c:pt>
                <c:pt idx="12049">
                  <c:v>2.4098000000000002</c:v>
                </c:pt>
                <c:pt idx="12050">
                  <c:v>2.41</c:v>
                </c:pt>
                <c:pt idx="12051">
                  <c:v>2.4102000000000001</c:v>
                </c:pt>
                <c:pt idx="12052">
                  <c:v>2.4104000000000001</c:v>
                </c:pt>
                <c:pt idx="12053">
                  <c:v>2.4106000000000001</c:v>
                </c:pt>
                <c:pt idx="12054">
                  <c:v>2.4108000000000001</c:v>
                </c:pt>
                <c:pt idx="12055">
                  <c:v>2.411</c:v>
                </c:pt>
                <c:pt idx="12056">
                  <c:v>2.4112</c:v>
                </c:pt>
                <c:pt idx="12057">
                  <c:v>2.4114</c:v>
                </c:pt>
                <c:pt idx="12058">
                  <c:v>2.4116</c:v>
                </c:pt>
                <c:pt idx="12059">
                  <c:v>2.4117999999999999</c:v>
                </c:pt>
                <c:pt idx="12060">
                  <c:v>2.4119999999999999</c:v>
                </c:pt>
                <c:pt idx="12061">
                  <c:v>2.4121999999999999</c:v>
                </c:pt>
                <c:pt idx="12062">
                  <c:v>2.4123999999999999</c:v>
                </c:pt>
                <c:pt idx="12063">
                  <c:v>2.4125999999999999</c:v>
                </c:pt>
                <c:pt idx="12064">
                  <c:v>2.4127999999999998</c:v>
                </c:pt>
                <c:pt idx="12065">
                  <c:v>2.4129999999999998</c:v>
                </c:pt>
                <c:pt idx="12066">
                  <c:v>2.4131999999999998</c:v>
                </c:pt>
                <c:pt idx="12067">
                  <c:v>2.4134000000000002</c:v>
                </c:pt>
                <c:pt idx="12068">
                  <c:v>2.4136000000000002</c:v>
                </c:pt>
                <c:pt idx="12069">
                  <c:v>2.4138000000000002</c:v>
                </c:pt>
                <c:pt idx="12070">
                  <c:v>2.4140000000000001</c:v>
                </c:pt>
                <c:pt idx="12071">
                  <c:v>2.4142000000000001</c:v>
                </c:pt>
                <c:pt idx="12072">
                  <c:v>2.4144000000000001</c:v>
                </c:pt>
                <c:pt idx="12073">
                  <c:v>2.4146000000000001</c:v>
                </c:pt>
                <c:pt idx="12074">
                  <c:v>2.4148000000000001</c:v>
                </c:pt>
                <c:pt idx="12075">
                  <c:v>2.415</c:v>
                </c:pt>
                <c:pt idx="12076">
                  <c:v>2.4152</c:v>
                </c:pt>
                <c:pt idx="12077">
                  <c:v>2.4154</c:v>
                </c:pt>
                <c:pt idx="12078">
                  <c:v>2.4156</c:v>
                </c:pt>
                <c:pt idx="12079">
                  <c:v>2.4157999999999999</c:v>
                </c:pt>
                <c:pt idx="12080">
                  <c:v>2.4159999999999999</c:v>
                </c:pt>
                <c:pt idx="12081">
                  <c:v>2.4161999999999999</c:v>
                </c:pt>
                <c:pt idx="12082">
                  <c:v>2.4163999999999999</c:v>
                </c:pt>
                <c:pt idx="12083">
                  <c:v>2.4165999999999999</c:v>
                </c:pt>
                <c:pt idx="12084">
                  <c:v>2.4167999999999998</c:v>
                </c:pt>
                <c:pt idx="12085">
                  <c:v>2.4169999999999998</c:v>
                </c:pt>
                <c:pt idx="12086">
                  <c:v>2.4171999999999998</c:v>
                </c:pt>
                <c:pt idx="12087">
                  <c:v>2.4174000000000002</c:v>
                </c:pt>
                <c:pt idx="12088">
                  <c:v>2.4176000000000002</c:v>
                </c:pt>
                <c:pt idx="12089">
                  <c:v>2.4178000000000002</c:v>
                </c:pt>
                <c:pt idx="12090">
                  <c:v>2.4180000000000001</c:v>
                </c:pt>
                <c:pt idx="12091">
                  <c:v>2.4182000000000001</c:v>
                </c:pt>
                <c:pt idx="12092">
                  <c:v>2.4184000000000001</c:v>
                </c:pt>
                <c:pt idx="12093">
                  <c:v>2.4186000000000001</c:v>
                </c:pt>
                <c:pt idx="12094">
                  <c:v>2.4188000000000001</c:v>
                </c:pt>
                <c:pt idx="12095">
                  <c:v>2.419</c:v>
                </c:pt>
                <c:pt idx="12096">
                  <c:v>2.4192</c:v>
                </c:pt>
                <c:pt idx="12097">
                  <c:v>2.4194</c:v>
                </c:pt>
                <c:pt idx="12098">
                  <c:v>2.4196</c:v>
                </c:pt>
                <c:pt idx="12099">
                  <c:v>2.4198</c:v>
                </c:pt>
                <c:pt idx="12100">
                  <c:v>2.42</c:v>
                </c:pt>
                <c:pt idx="12101">
                  <c:v>2.4201999999999999</c:v>
                </c:pt>
                <c:pt idx="12102">
                  <c:v>2.4203999999999999</c:v>
                </c:pt>
                <c:pt idx="12103">
                  <c:v>2.4205999999999999</c:v>
                </c:pt>
                <c:pt idx="12104">
                  <c:v>2.4207999999999998</c:v>
                </c:pt>
                <c:pt idx="12105">
                  <c:v>2.4209999999999998</c:v>
                </c:pt>
                <c:pt idx="12106">
                  <c:v>2.4211999999999998</c:v>
                </c:pt>
                <c:pt idx="12107">
                  <c:v>2.4214000000000002</c:v>
                </c:pt>
                <c:pt idx="12108">
                  <c:v>2.4216000000000002</c:v>
                </c:pt>
                <c:pt idx="12109">
                  <c:v>2.4218000000000002</c:v>
                </c:pt>
                <c:pt idx="12110">
                  <c:v>2.4220000000000002</c:v>
                </c:pt>
                <c:pt idx="12111">
                  <c:v>2.4222000000000001</c:v>
                </c:pt>
                <c:pt idx="12112">
                  <c:v>2.4224000000000001</c:v>
                </c:pt>
                <c:pt idx="12113">
                  <c:v>2.4226000000000001</c:v>
                </c:pt>
                <c:pt idx="12114">
                  <c:v>2.4228000000000001</c:v>
                </c:pt>
                <c:pt idx="12115">
                  <c:v>2.423</c:v>
                </c:pt>
                <c:pt idx="12116">
                  <c:v>2.4232</c:v>
                </c:pt>
                <c:pt idx="12117">
                  <c:v>2.4234</c:v>
                </c:pt>
                <c:pt idx="12118">
                  <c:v>2.4236</c:v>
                </c:pt>
                <c:pt idx="12119">
                  <c:v>2.4238</c:v>
                </c:pt>
                <c:pt idx="12120">
                  <c:v>2.4239999999999999</c:v>
                </c:pt>
                <c:pt idx="12121">
                  <c:v>2.4241999999999999</c:v>
                </c:pt>
                <c:pt idx="12122">
                  <c:v>2.4243999999999999</c:v>
                </c:pt>
                <c:pt idx="12123">
                  <c:v>2.4245999999999999</c:v>
                </c:pt>
                <c:pt idx="12124">
                  <c:v>2.4247999999999998</c:v>
                </c:pt>
                <c:pt idx="12125">
                  <c:v>2.4249999999999998</c:v>
                </c:pt>
                <c:pt idx="12126">
                  <c:v>2.4251999999999998</c:v>
                </c:pt>
                <c:pt idx="12127">
                  <c:v>2.4253999999999998</c:v>
                </c:pt>
                <c:pt idx="12128">
                  <c:v>2.4256000000000002</c:v>
                </c:pt>
                <c:pt idx="12129">
                  <c:v>2.4258000000000002</c:v>
                </c:pt>
                <c:pt idx="12130">
                  <c:v>2.4260000000000002</c:v>
                </c:pt>
                <c:pt idx="12131">
                  <c:v>2.4262000000000001</c:v>
                </c:pt>
                <c:pt idx="12132">
                  <c:v>2.4264000000000001</c:v>
                </c:pt>
                <c:pt idx="12133">
                  <c:v>2.4266000000000001</c:v>
                </c:pt>
                <c:pt idx="12134">
                  <c:v>2.4268000000000001</c:v>
                </c:pt>
                <c:pt idx="12135">
                  <c:v>2.427</c:v>
                </c:pt>
                <c:pt idx="12136">
                  <c:v>2.4272</c:v>
                </c:pt>
                <c:pt idx="12137">
                  <c:v>2.4274</c:v>
                </c:pt>
                <c:pt idx="12138">
                  <c:v>2.4276</c:v>
                </c:pt>
                <c:pt idx="12139">
                  <c:v>2.4278</c:v>
                </c:pt>
                <c:pt idx="12140">
                  <c:v>2.4279999999999999</c:v>
                </c:pt>
                <c:pt idx="12141">
                  <c:v>2.4281999999999999</c:v>
                </c:pt>
                <c:pt idx="12142">
                  <c:v>2.4283999999999999</c:v>
                </c:pt>
                <c:pt idx="12143">
                  <c:v>2.4285999999999999</c:v>
                </c:pt>
                <c:pt idx="12144">
                  <c:v>2.4287999999999998</c:v>
                </c:pt>
                <c:pt idx="12145">
                  <c:v>2.4289999999999998</c:v>
                </c:pt>
                <c:pt idx="12146">
                  <c:v>2.4291999999999998</c:v>
                </c:pt>
                <c:pt idx="12147">
                  <c:v>2.4293999999999998</c:v>
                </c:pt>
                <c:pt idx="12148">
                  <c:v>2.4296000000000002</c:v>
                </c:pt>
                <c:pt idx="12149">
                  <c:v>2.4298000000000002</c:v>
                </c:pt>
                <c:pt idx="12150">
                  <c:v>2.4300000000000002</c:v>
                </c:pt>
                <c:pt idx="12151">
                  <c:v>2.4302000000000001</c:v>
                </c:pt>
                <c:pt idx="12152">
                  <c:v>2.4304000000000001</c:v>
                </c:pt>
                <c:pt idx="12153">
                  <c:v>2.4306000000000001</c:v>
                </c:pt>
                <c:pt idx="12154">
                  <c:v>2.4308000000000001</c:v>
                </c:pt>
                <c:pt idx="12155">
                  <c:v>2.431</c:v>
                </c:pt>
                <c:pt idx="12156">
                  <c:v>2.4312</c:v>
                </c:pt>
                <c:pt idx="12157">
                  <c:v>2.4314</c:v>
                </c:pt>
                <c:pt idx="12158">
                  <c:v>2.4316</c:v>
                </c:pt>
                <c:pt idx="12159">
                  <c:v>2.4318</c:v>
                </c:pt>
                <c:pt idx="12160">
                  <c:v>2.4319999999999999</c:v>
                </c:pt>
                <c:pt idx="12161">
                  <c:v>2.4321999999999999</c:v>
                </c:pt>
                <c:pt idx="12162">
                  <c:v>2.4323999999999999</c:v>
                </c:pt>
                <c:pt idx="12163">
                  <c:v>2.4325999999999999</c:v>
                </c:pt>
                <c:pt idx="12164">
                  <c:v>2.4327999999999999</c:v>
                </c:pt>
                <c:pt idx="12165">
                  <c:v>2.4329999999999998</c:v>
                </c:pt>
                <c:pt idx="12166">
                  <c:v>2.4331999999999998</c:v>
                </c:pt>
                <c:pt idx="12167">
                  <c:v>2.4333999999999998</c:v>
                </c:pt>
                <c:pt idx="12168">
                  <c:v>2.4336000000000002</c:v>
                </c:pt>
                <c:pt idx="12169">
                  <c:v>2.4338000000000002</c:v>
                </c:pt>
                <c:pt idx="12170">
                  <c:v>2.4340000000000002</c:v>
                </c:pt>
                <c:pt idx="12171">
                  <c:v>2.4342000000000001</c:v>
                </c:pt>
                <c:pt idx="12172">
                  <c:v>2.4344000000000001</c:v>
                </c:pt>
                <c:pt idx="12173">
                  <c:v>2.4346000000000001</c:v>
                </c:pt>
                <c:pt idx="12174">
                  <c:v>2.4348000000000001</c:v>
                </c:pt>
                <c:pt idx="12175">
                  <c:v>2.4350000000000001</c:v>
                </c:pt>
                <c:pt idx="12176">
                  <c:v>2.4352</c:v>
                </c:pt>
                <c:pt idx="12177">
                  <c:v>2.4354</c:v>
                </c:pt>
                <c:pt idx="12178">
                  <c:v>2.4356</c:v>
                </c:pt>
                <c:pt idx="12179">
                  <c:v>2.4358</c:v>
                </c:pt>
                <c:pt idx="12180">
                  <c:v>2.4359999999999999</c:v>
                </c:pt>
                <c:pt idx="12181">
                  <c:v>2.4361999999999999</c:v>
                </c:pt>
                <c:pt idx="12182">
                  <c:v>2.4363999999999999</c:v>
                </c:pt>
                <c:pt idx="12183">
                  <c:v>2.4365999999999999</c:v>
                </c:pt>
                <c:pt idx="12184">
                  <c:v>2.4367999999999999</c:v>
                </c:pt>
                <c:pt idx="12185">
                  <c:v>2.4369999999999998</c:v>
                </c:pt>
                <c:pt idx="12186">
                  <c:v>2.4371999999999998</c:v>
                </c:pt>
                <c:pt idx="12187">
                  <c:v>2.4373999999999998</c:v>
                </c:pt>
                <c:pt idx="12188">
                  <c:v>2.4376000000000002</c:v>
                </c:pt>
                <c:pt idx="12189">
                  <c:v>2.4378000000000002</c:v>
                </c:pt>
                <c:pt idx="12190">
                  <c:v>2.4380000000000002</c:v>
                </c:pt>
                <c:pt idx="12191">
                  <c:v>2.4382000000000001</c:v>
                </c:pt>
                <c:pt idx="12192">
                  <c:v>2.4384000000000001</c:v>
                </c:pt>
                <c:pt idx="12193">
                  <c:v>2.4386000000000001</c:v>
                </c:pt>
                <c:pt idx="12194">
                  <c:v>2.4388000000000001</c:v>
                </c:pt>
                <c:pt idx="12195">
                  <c:v>2.4390000000000001</c:v>
                </c:pt>
                <c:pt idx="12196">
                  <c:v>2.4392</c:v>
                </c:pt>
                <c:pt idx="12197">
                  <c:v>2.4394</c:v>
                </c:pt>
                <c:pt idx="12198">
                  <c:v>2.4396</c:v>
                </c:pt>
                <c:pt idx="12199">
                  <c:v>2.4398</c:v>
                </c:pt>
                <c:pt idx="12200">
                  <c:v>2.44</c:v>
                </c:pt>
                <c:pt idx="12201">
                  <c:v>2.4401999999999999</c:v>
                </c:pt>
                <c:pt idx="12202">
                  <c:v>2.4403999999999999</c:v>
                </c:pt>
                <c:pt idx="12203">
                  <c:v>2.4405999999999999</c:v>
                </c:pt>
                <c:pt idx="12204">
                  <c:v>2.4407999999999999</c:v>
                </c:pt>
                <c:pt idx="12205">
                  <c:v>2.4409999999999998</c:v>
                </c:pt>
                <c:pt idx="12206">
                  <c:v>2.4411999999999998</c:v>
                </c:pt>
                <c:pt idx="12207">
                  <c:v>2.4413999999999998</c:v>
                </c:pt>
                <c:pt idx="12208">
                  <c:v>2.4416000000000002</c:v>
                </c:pt>
                <c:pt idx="12209">
                  <c:v>2.4418000000000002</c:v>
                </c:pt>
                <c:pt idx="12210">
                  <c:v>2.4420000000000002</c:v>
                </c:pt>
                <c:pt idx="12211">
                  <c:v>2.4422000000000001</c:v>
                </c:pt>
                <c:pt idx="12212">
                  <c:v>2.4424000000000001</c:v>
                </c:pt>
                <c:pt idx="12213">
                  <c:v>2.4426000000000001</c:v>
                </c:pt>
                <c:pt idx="12214">
                  <c:v>2.4428000000000001</c:v>
                </c:pt>
                <c:pt idx="12215">
                  <c:v>2.4430000000000001</c:v>
                </c:pt>
                <c:pt idx="12216">
                  <c:v>2.4432</c:v>
                </c:pt>
                <c:pt idx="12217">
                  <c:v>2.4434</c:v>
                </c:pt>
                <c:pt idx="12218">
                  <c:v>2.4436</c:v>
                </c:pt>
                <c:pt idx="12219">
                  <c:v>2.4438</c:v>
                </c:pt>
                <c:pt idx="12220">
                  <c:v>2.444</c:v>
                </c:pt>
                <c:pt idx="12221">
                  <c:v>2.4441999999999999</c:v>
                </c:pt>
                <c:pt idx="12222">
                  <c:v>2.4443999999999999</c:v>
                </c:pt>
                <c:pt idx="12223">
                  <c:v>2.4445999999999999</c:v>
                </c:pt>
                <c:pt idx="12224">
                  <c:v>2.4447999999999999</c:v>
                </c:pt>
                <c:pt idx="12225">
                  <c:v>2.4449999999999998</c:v>
                </c:pt>
                <c:pt idx="12226">
                  <c:v>2.4451999999999998</c:v>
                </c:pt>
                <c:pt idx="12227">
                  <c:v>2.4453999999999998</c:v>
                </c:pt>
                <c:pt idx="12228">
                  <c:v>2.4456000000000002</c:v>
                </c:pt>
                <c:pt idx="12229">
                  <c:v>2.4458000000000002</c:v>
                </c:pt>
                <c:pt idx="12230">
                  <c:v>2.4460000000000002</c:v>
                </c:pt>
                <c:pt idx="12231">
                  <c:v>2.4462000000000002</c:v>
                </c:pt>
                <c:pt idx="12232">
                  <c:v>2.4464000000000001</c:v>
                </c:pt>
                <c:pt idx="12233">
                  <c:v>2.4466000000000001</c:v>
                </c:pt>
                <c:pt idx="12234">
                  <c:v>2.4468000000000001</c:v>
                </c:pt>
                <c:pt idx="12235">
                  <c:v>2.4470000000000001</c:v>
                </c:pt>
                <c:pt idx="12236">
                  <c:v>2.4472</c:v>
                </c:pt>
                <c:pt idx="12237">
                  <c:v>2.4474</c:v>
                </c:pt>
                <c:pt idx="12238">
                  <c:v>2.4476</c:v>
                </c:pt>
                <c:pt idx="12239">
                  <c:v>2.4478</c:v>
                </c:pt>
                <c:pt idx="12240">
                  <c:v>2.448</c:v>
                </c:pt>
                <c:pt idx="12241">
                  <c:v>2.4481999999999999</c:v>
                </c:pt>
                <c:pt idx="12242">
                  <c:v>2.4483999999999999</c:v>
                </c:pt>
                <c:pt idx="12243">
                  <c:v>2.4485999999999999</c:v>
                </c:pt>
                <c:pt idx="12244">
                  <c:v>2.4487999999999999</c:v>
                </c:pt>
                <c:pt idx="12245">
                  <c:v>2.4489999999999998</c:v>
                </c:pt>
                <c:pt idx="12246">
                  <c:v>2.4491999999999998</c:v>
                </c:pt>
                <c:pt idx="12247">
                  <c:v>2.4493999999999998</c:v>
                </c:pt>
                <c:pt idx="12248">
                  <c:v>2.4496000000000002</c:v>
                </c:pt>
                <c:pt idx="12249">
                  <c:v>2.4498000000000002</c:v>
                </c:pt>
                <c:pt idx="12250">
                  <c:v>2.4500000000000002</c:v>
                </c:pt>
                <c:pt idx="12251">
                  <c:v>2.4502000000000002</c:v>
                </c:pt>
                <c:pt idx="12252">
                  <c:v>2.4504000000000001</c:v>
                </c:pt>
                <c:pt idx="12253">
                  <c:v>2.4506000000000001</c:v>
                </c:pt>
                <c:pt idx="12254">
                  <c:v>2.4508000000000001</c:v>
                </c:pt>
                <c:pt idx="12255">
                  <c:v>2.4510000000000001</c:v>
                </c:pt>
                <c:pt idx="12256">
                  <c:v>2.4512</c:v>
                </c:pt>
                <c:pt idx="12257">
                  <c:v>2.4514</c:v>
                </c:pt>
                <c:pt idx="12258">
                  <c:v>2.4516</c:v>
                </c:pt>
                <c:pt idx="12259">
                  <c:v>2.4518</c:v>
                </c:pt>
                <c:pt idx="12260">
                  <c:v>2.452</c:v>
                </c:pt>
                <c:pt idx="12261">
                  <c:v>2.4521999999999999</c:v>
                </c:pt>
                <c:pt idx="12262">
                  <c:v>2.4523999999999999</c:v>
                </c:pt>
                <c:pt idx="12263">
                  <c:v>2.4525999999999999</c:v>
                </c:pt>
                <c:pt idx="12264">
                  <c:v>2.4527999999999999</c:v>
                </c:pt>
                <c:pt idx="12265">
                  <c:v>2.4529999999999998</c:v>
                </c:pt>
                <c:pt idx="12266">
                  <c:v>2.4531999999999998</c:v>
                </c:pt>
                <c:pt idx="12267">
                  <c:v>2.4533999999999998</c:v>
                </c:pt>
                <c:pt idx="12268">
                  <c:v>2.4535999999999998</c:v>
                </c:pt>
                <c:pt idx="12269">
                  <c:v>2.4538000000000002</c:v>
                </c:pt>
                <c:pt idx="12270">
                  <c:v>2.4540000000000002</c:v>
                </c:pt>
                <c:pt idx="12271">
                  <c:v>2.4542000000000002</c:v>
                </c:pt>
                <c:pt idx="12272">
                  <c:v>2.4544000000000001</c:v>
                </c:pt>
                <c:pt idx="12273">
                  <c:v>2.4546000000000001</c:v>
                </c:pt>
                <c:pt idx="12274">
                  <c:v>2.4548000000000001</c:v>
                </c:pt>
                <c:pt idx="12275">
                  <c:v>2.4550000000000001</c:v>
                </c:pt>
                <c:pt idx="12276">
                  <c:v>2.4552</c:v>
                </c:pt>
                <c:pt idx="12277">
                  <c:v>2.4554</c:v>
                </c:pt>
                <c:pt idx="12278">
                  <c:v>2.4556</c:v>
                </c:pt>
                <c:pt idx="12279">
                  <c:v>2.4558</c:v>
                </c:pt>
                <c:pt idx="12280">
                  <c:v>2.456</c:v>
                </c:pt>
                <c:pt idx="12281">
                  <c:v>2.4561999999999999</c:v>
                </c:pt>
                <c:pt idx="12282">
                  <c:v>2.4563999999999999</c:v>
                </c:pt>
                <c:pt idx="12283">
                  <c:v>2.4565999999999999</c:v>
                </c:pt>
                <c:pt idx="12284">
                  <c:v>2.4567999999999999</c:v>
                </c:pt>
                <c:pt idx="12285">
                  <c:v>2.4569999999999999</c:v>
                </c:pt>
                <c:pt idx="12286">
                  <c:v>2.4571999999999998</c:v>
                </c:pt>
                <c:pt idx="12287">
                  <c:v>2.4573999999999998</c:v>
                </c:pt>
                <c:pt idx="12288">
                  <c:v>2.4575999999999998</c:v>
                </c:pt>
                <c:pt idx="12289">
                  <c:v>2.4578000000000002</c:v>
                </c:pt>
                <c:pt idx="12290">
                  <c:v>2.4580000000000002</c:v>
                </c:pt>
                <c:pt idx="12291">
                  <c:v>2.4582000000000002</c:v>
                </c:pt>
                <c:pt idx="12292">
                  <c:v>2.4584000000000001</c:v>
                </c:pt>
                <c:pt idx="12293">
                  <c:v>2.4586000000000001</c:v>
                </c:pt>
                <c:pt idx="12294">
                  <c:v>2.4588000000000001</c:v>
                </c:pt>
                <c:pt idx="12295">
                  <c:v>2.4590000000000001</c:v>
                </c:pt>
                <c:pt idx="12296">
                  <c:v>2.4592000000000001</c:v>
                </c:pt>
                <c:pt idx="12297">
                  <c:v>2.4594</c:v>
                </c:pt>
                <c:pt idx="12298">
                  <c:v>2.4596</c:v>
                </c:pt>
                <c:pt idx="12299">
                  <c:v>2.4598</c:v>
                </c:pt>
                <c:pt idx="12300">
                  <c:v>2.46</c:v>
                </c:pt>
                <c:pt idx="12301">
                  <c:v>2.4601999999999999</c:v>
                </c:pt>
                <c:pt idx="12302">
                  <c:v>2.4603999999999999</c:v>
                </c:pt>
                <c:pt idx="12303">
                  <c:v>2.4605999999999999</c:v>
                </c:pt>
                <c:pt idx="12304">
                  <c:v>2.4607999999999999</c:v>
                </c:pt>
                <c:pt idx="12305">
                  <c:v>2.4609999999999999</c:v>
                </c:pt>
                <c:pt idx="12306">
                  <c:v>2.4611999999999998</c:v>
                </c:pt>
                <c:pt idx="12307">
                  <c:v>2.4613999999999998</c:v>
                </c:pt>
                <c:pt idx="12308">
                  <c:v>2.4615999999999998</c:v>
                </c:pt>
                <c:pt idx="12309">
                  <c:v>2.4618000000000002</c:v>
                </c:pt>
                <c:pt idx="12310">
                  <c:v>2.4620000000000002</c:v>
                </c:pt>
                <c:pt idx="12311">
                  <c:v>2.4622000000000002</c:v>
                </c:pt>
                <c:pt idx="12312">
                  <c:v>2.4624000000000001</c:v>
                </c:pt>
                <c:pt idx="12313">
                  <c:v>2.4626000000000001</c:v>
                </c:pt>
                <c:pt idx="12314">
                  <c:v>2.4628000000000001</c:v>
                </c:pt>
                <c:pt idx="12315">
                  <c:v>2.4630000000000001</c:v>
                </c:pt>
                <c:pt idx="12316">
                  <c:v>2.4632000000000001</c:v>
                </c:pt>
                <c:pt idx="12317">
                  <c:v>2.4634</c:v>
                </c:pt>
                <c:pt idx="12318">
                  <c:v>2.4636</c:v>
                </c:pt>
                <c:pt idx="12319">
                  <c:v>2.4638</c:v>
                </c:pt>
                <c:pt idx="12320">
                  <c:v>2.464</c:v>
                </c:pt>
                <c:pt idx="12321">
                  <c:v>2.4641999999999999</c:v>
                </c:pt>
                <c:pt idx="12322">
                  <c:v>2.4643999999999999</c:v>
                </c:pt>
                <c:pt idx="12323">
                  <c:v>2.4645999999999999</c:v>
                </c:pt>
                <c:pt idx="12324">
                  <c:v>2.4647999999999999</c:v>
                </c:pt>
                <c:pt idx="12325">
                  <c:v>2.4649999999999999</c:v>
                </c:pt>
                <c:pt idx="12326">
                  <c:v>2.4651999999999998</c:v>
                </c:pt>
                <c:pt idx="12327">
                  <c:v>2.4653999999999998</c:v>
                </c:pt>
                <c:pt idx="12328">
                  <c:v>2.4655999999999998</c:v>
                </c:pt>
                <c:pt idx="12329">
                  <c:v>2.4658000000000002</c:v>
                </c:pt>
                <c:pt idx="12330">
                  <c:v>2.4660000000000002</c:v>
                </c:pt>
                <c:pt idx="12331">
                  <c:v>2.4662000000000002</c:v>
                </c:pt>
                <c:pt idx="12332">
                  <c:v>2.4664000000000001</c:v>
                </c:pt>
                <c:pt idx="12333">
                  <c:v>2.4666000000000001</c:v>
                </c:pt>
                <c:pt idx="12334">
                  <c:v>2.4668000000000001</c:v>
                </c:pt>
                <c:pt idx="12335">
                  <c:v>2.4670000000000001</c:v>
                </c:pt>
                <c:pt idx="12336">
                  <c:v>2.4672000000000001</c:v>
                </c:pt>
                <c:pt idx="12337">
                  <c:v>2.4674</c:v>
                </c:pt>
                <c:pt idx="12338">
                  <c:v>2.4676</c:v>
                </c:pt>
                <c:pt idx="12339">
                  <c:v>2.4678</c:v>
                </c:pt>
                <c:pt idx="12340">
                  <c:v>2.468</c:v>
                </c:pt>
                <c:pt idx="12341">
                  <c:v>2.4681999999999999</c:v>
                </c:pt>
                <c:pt idx="12342">
                  <c:v>2.4683999999999999</c:v>
                </c:pt>
                <c:pt idx="12343">
                  <c:v>2.4685999999999999</c:v>
                </c:pt>
                <c:pt idx="12344">
                  <c:v>2.4687999999999999</c:v>
                </c:pt>
                <c:pt idx="12345">
                  <c:v>2.4689999999999999</c:v>
                </c:pt>
                <c:pt idx="12346">
                  <c:v>2.4691999999999998</c:v>
                </c:pt>
                <c:pt idx="12347">
                  <c:v>2.4693999999999998</c:v>
                </c:pt>
                <c:pt idx="12348">
                  <c:v>2.4695999999999998</c:v>
                </c:pt>
                <c:pt idx="12349">
                  <c:v>2.4698000000000002</c:v>
                </c:pt>
                <c:pt idx="12350">
                  <c:v>2.4700000000000002</c:v>
                </c:pt>
                <c:pt idx="12351">
                  <c:v>2.4702000000000002</c:v>
                </c:pt>
                <c:pt idx="12352">
                  <c:v>2.4704000000000002</c:v>
                </c:pt>
                <c:pt idx="12353">
                  <c:v>2.4706000000000001</c:v>
                </c:pt>
                <c:pt idx="12354">
                  <c:v>2.4708000000000001</c:v>
                </c:pt>
                <c:pt idx="12355">
                  <c:v>2.4710000000000001</c:v>
                </c:pt>
                <c:pt idx="12356">
                  <c:v>2.4712000000000001</c:v>
                </c:pt>
                <c:pt idx="12357">
                  <c:v>2.4714</c:v>
                </c:pt>
                <c:pt idx="12358">
                  <c:v>2.4716</c:v>
                </c:pt>
                <c:pt idx="12359">
                  <c:v>2.4718</c:v>
                </c:pt>
                <c:pt idx="12360">
                  <c:v>2.472</c:v>
                </c:pt>
                <c:pt idx="12361">
                  <c:v>2.4722</c:v>
                </c:pt>
                <c:pt idx="12362">
                  <c:v>2.4723999999999999</c:v>
                </c:pt>
                <c:pt idx="12363">
                  <c:v>2.4725999999999999</c:v>
                </c:pt>
                <c:pt idx="12364">
                  <c:v>2.4727999999999999</c:v>
                </c:pt>
                <c:pt idx="12365">
                  <c:v>2.4729999999999999</c:v>
                </c:pt>
                <c:pt idx="12366">
                  <c:v>2.4731999999999998</c:v>
                </c:pt>
                <c:pt idx="12367">
                  <c:v>2.4733999999999998</c:v>
                </c:pt>
                <c:pt idx="12368">
                  <c:v>2.4735999999999998</c:v>
                </c:pt>
                <c:pt idx="12369">
                  <c:v>2.4738000000000002</c:v>
                </c:pt>
                <c:pt idx="12370">
                  <c:v>2.4740000000000002</c:v>
                </c:pt>
                <c:pt idx="12371">
                  <c:v>2.4742000000000002</c:v>
                </c:pt>
                <c:pt idx="12372">
                  <c:v>2.4744000000000002</c:v>
                </c:pt>
                <c:pt idx="12373">
                  <c:v>2.4746000000000001</c:v>
                </c:pt>
                <c:pt idx="12374">
                  <c:v>2.4748000000000001</c:v>
                </c:pt>
                <c:pt idx="12375">
                  <c:v>2.4750000000000001</c:v>
                </c:pt>
                <c:pt idx="12376">
                  <c:v>2.4752000000000001</c:v>
                </c:pt>
                <c:pt idx="12377">
                  <c:v>2.4754</c:v>
                </c:pt>
                <c:pt idx="12378">
                  <c:v>2.4756</c:v>
                </c:pt>
                <c:pt idx="12379">
                  <c:v>2.4758</c:v>
                </c:pt>
                <c:pt idx="12380">
                  <c:v>2.476</c:v>
                </c:pt>
                <c:pt idx="12381">
                  <c:v>2.4762</c:v>
                </c:pt>
                <c:pt idx="12382">
                  <c:v>2.4763999999999999</c:v>
                </c:pt>
                <c:pt idx="12383">
                  <c:v>2.4765999999999999</c:v>
                </c:pt>
                <c:pt idx="12384">
                  <c:v>2.4767999999999999</c:v>
                </c:pt>
                <c:pt idx="12385">
                  <c:v>2.4769999999999999</c:v>
                </c:pt>
                <c:pt idx="12386">
                  <c:v>2.4771999999999998</c:v>
                </c:pt>
                <c:pt idx="12387">
                  <c:v>2.4773999999999998</c:v>
                </c:pt>
                <c:pt idx="12388">
                  <c:v>2.4775999999999998</c:v>
                </c:pt>
                <c:pt idx="12389">
                  <c:v>2.4777999999999998</c:v>
                </c:pt>
                <c:pt idx="12390">
                  <c:v>2.4780000000000002</c:v>
                </c:pt>
                <c:pt idx="12391">
                  <c:v>2.4782000000000002</c:v>
                </c:pt>
                <c:pt idx="12392">
                  <c:v>2.4784000000000002</c:v>
                </c:pt>
                <c:pt idx="12393">
                  <c:v>2.4786000000000001</c:v>
                </c:pt>
                <c:pt idx="12394">
                  <c:v>2.4788000000000001</c:v>
                </c:pt>
                <c:pt idx="12395">
                  <c:v>2.4790000000000001</c:v>
                </c:pt>
                <c:pt idx="12396">
                  <c:v>2.4792000000000001</c:v>
                </c:pt>
                <c:pt idx="12397">
                  <c:v>2.4794</c:v>
                </c:pt>
                <c:pt idx="12398">
                  <c:v>2.4796</c:v>
                </c:pt>
                <c:pt idx="12399">
                  <c:v>2.4798</c:v>
                </c:pt>
                <c:pt idx="12400">
                  <c:v>2.48</c:v>
                </c:pt>
                <c:pt idx="12401">
                  <c:v>2.4802</c:v>
                </c:pt>
                <c:pt idx="12402">
                  <c:v>2.4803999999999999</c:v>
                </c:pt>
                <c:pt idx="12403">
                  <c:v>2.4805999999999999</c:v>
                </c:pt>
                <c:pt idx="12404">
                  <c:v>2.4807999999999999</c:v>
                </c:pt>
                <c:pt idx="12405">
                  <c:v>2.4809999999999999</c:v>
                </c:pt>
                <c:pt idx="12406">
                  <c:v>2.4811999999999999</c:v>
                </c:pt>
                <c:pt idx="12407">
                  <c:v>2.4813999999999998</c:v>
                </c:pt>
                <c:pt idx="12408">
                  <c:v>2.4815999999999998</c:v>
                </c:pt>
                <c:pt idx="12409">
                  <c:v>2.4817999999999998</c:v>
                </c:pt>
                <c:pt idx="12410">
                  <c:v>2.4820000000000002</c:v>
                </c:pt>
                <c:pt idx="12411">
                  <c:v>2.4822000000000002</c:v>
                </c:pt>
                <c:pt idx="12412">
                  <c:v>2.4824000000000002</c:v>
                </c:pt>
                <c:pt idx="12413">
                  <c:v>2.4826000000000001</c:v>
                </c:pt>
                <c:pt idx="12414">
                  <c:v>2.4828000000000001</c:v>
                </c:pt>
                <c:pt idx="12415">
                  <c:v>2.4830000000000001</c:v>
                </c:pt>
                <c:pt idx="12416">
                  <c:v>2.4832000000000001</c:v>
                </c:pt>
                <c:pt idx="12417">
                  <c:v>2.4834000000000001</c:v>
                </c:pt>
                <c:pt idx="12418">
                  <c:v>2.4836</c:v>
                </c:pt>
                <c:pt idx="12419">
                  <c:v>2.4838</c:v>
                </c:pt>
                <c:pt idx="12420">
                  <c:v>2.484</c:v>
                </c:pt>
                <c:pt idx="12421">
                  <c:v>2.4842</c:v>
                </c:pt>
                <c:pt idx="12422">
                  <c:v>2.4843999999999999</c:v>
                </c:pt>
                <c:pt idx="12423">
                  <c:v>2.4845999999999999</c:v>
                </c:pt>
                <c:pt idx="12424">
                  <c:v>2.4847999999999999</c:v>
                </c:pt>
                <c:pt idx="12425">
                  <c:v>2.4849999999999999</c:v>
                </c:pt>
                <c:pt idx="12426">
                  <c:v>2.4851999999999999</c:v>
                </c:pt>
                <c:pt idx="12427">
                  <c:v>2.4853999999999998</c:v>
                </c:pt>
                <c:pt idx="12428">
                  <c:v>2.4855999999999998</c:v>
                </c:pt>
                <c:pt idx="12429">
                  <c:v>2.4857999999999998</c:v>
                </c:pt>
                <c:pt idx="12430">
                  <c:v>2.4860000000000002</c:v>
                </c:pt>
                <c:pt idx="12431">
                  <c:v>2.4862000000000002</c:v>
                </c:pt>
                <c:pt idx="12432">
                  <c:v>2.4864000000000002</c:v>
                </c:pt>
                <c:pt idx="12433">
                  <c:v>2.4866000000000001</c:v>
                </c:pt>
                <c:pt idx="12434">
                  <c:v>2.4868000000000001</c:v>
                </c:pt>
                <c:pt idx="12435">
                  <c:v>2.4870000000000001</c:v>
                </c:pt>
                <c:pt idx="12436">
                  <c:v>2.4872000000000001</c:v>
                </c:pt>
                <c:pt idx="12437">
                  <c:v>2.4874000000000001</c:v>
                </c:pt>
                <c:pt idx="12438">
                  <c:v>2.4876</c:v>
                </c:pt>
                <c:pt idx="12439">
                  <c:v>2.4878</c:v>
                </c:pt>
                <c:pt idx="12440">
                  <c:v>2.488</c:v>
                </c:pt>
                <c:pt idx="12441">
                  <c:v>2.4882</c:v>
                </c:pt>
                <c:pt idx="12442">
                  <c:v>2.4883999999999999</c:v>
                </c:pt>
                <c:pt idx="12443">
                  <c:v>2.4885999999999999</c:v>
                </c:pt>
                <c:pt idx="12444">
                  <c:v>2.4887999999999999</c:v>
                </c:pt>
                <c:pt idx="12445">
                  <c:v>2.4889999999999999</c:v>
                </c:pt>
                <c:pt idx="12446">
                  <c:v>2.4891999999999999</c:v>
                </c:pt>
                <c:pt idx="12447">
                  <c:v>2.4893999999999998</c:v>
                </c:pt>
                <c:pt idx="12448">
                  <c:v>2.4895999999999998</c:v>
                </c:pt>
                <c:pt idx="12449">
                  <c:v>2.4897999999999998</c:v>
                </c:pt>
                <c:pt idx="12450">
                  <c:v>2.4900000000000002</c:v>
                </c:pt>
                <c:pt idx="12451">
                  <c:v>2.4902000000000002</c:v>
                </c:pt>
                <c:pt idx="12452">
                  <c:v>2.4904000000000002</c:v>
                </c:pt>
                <c:pt idx="12453">
                  <c:v>2.4906000000000001</c:v>
                </c:pt>
                <c:pt idx="12454">
                  <c:v>2.4908000000000001</c:v>
                </c:pt>
                <c:pt idx="12455">
                  <c:v>2.4910000000000001</c:v>
                </c:pt>
                <c:pt idx="12456">
                  <c:v>2.4912000000000001</c:v>
                </c:pt>
                <c:pt idx="12457">
                  <c:v>2.4914000000000001</c:v>
                </c:pt>
                <c:pt idx="12458">
                  <c:v>2.4916</c:v>
                </c:pt>
                <c:pt idx="12459">
                  <c:v>2.4918</c:v>
                </c:pt>
                <c:pt idx="12460">
                  <c:v>2.492</c:v>
                </c:pt>
                <c:pt idx="12461">
                  <c:v>2.4922</c:v>
                </c:pt>
                <c:pt idx="12462">
                  <c:v>2.4923999999999999</c:v>
                </c:pt>
                <c:pt idx="12463">
                  <c:v>2.4925999999999999</c:v>
                </c:pt>
                <c:pt idx="12464">
                  <c:v>2.4927999999999999</c:v>
                </c:pt>
                <c:pt idx="12465">
                  <c:v>2.4929999999999999</c:v>
                </c:pt>
                <c:pt idx="12466">
                  <c:v>2.4931999999999999</c:v>
                </c:pt>
                <c:pt idx="12467">
                  <c:v>2.4933999999999998</c:v>
                </c:pt>
                <c:pt idx="12468">
                  <c:v>2.4935999999999998</c:v>
                </c:pt>
                <c:pt idx="12469">
                  <c:v>2.4937999999999998</c:v>
                </c:pt>
                <c:pt idx="12470">
                  <c:v>2.4940000000000002</c:v>
                </c:pt>
                <c:pt idx="12471">
                  <c:v>2.4942000000000002</c:v>
                </c:pt>
                <c:pt idx="12472">
                  <c:v>2.4944000000000002</c:v>
                </c:pt>
                <c:pt idx="12473">
                  <c:v>2.4946000000000002</c:v>
                </c:pt>
                <c:pt idx="12474">
                  <c:v>2.4948000000000001</c:v>
                </c:pt>
                <c:pt idx="12475">
                  <c:v>2.4950000000000001</c:v>
                </c:pt>
                <c:pt idx="12476">
                  <c:v>2.4952000000000001</c:v>
                </c:pt>
                <c:pt idx="12477">
                  <c:v>2.4954000000000001</c:v>
                </c:pt>
                <c:pt idx="12478">
                  <c:v>2.4956</c:v>
                </c:pt>
                <c:pt idx="12479">
                  <c:v>2.4958</c:v>
                </c:pt>
                <c:pt idx="12480">
                  <c:v>2.496</c:v>
                </c:pt>
                <c:pt idx="12481">
                  <c:v>2.4962</c:v>
                </c:pt>
                <c:pt idx="12482">
                  <c:v>2.4964</c:v>
                </c:pt>
                <c:pt idx="12483">
                  <c:v>2.4965999999999999</c:v>
                </c:pt>
                <c:pt idx="12484">
                  <c:v>2.4967999999999999</c:v>
                </c:pt>
                <c:pt idx="12485">
                  <c:v>2.4969999999999999</c:v>
                </c:pt>
                <c:pt idx="12486">
                  <c:v>2.4971999999999999</c:v>
                </c:pt>
                <c:pt idx="12487">
                  <c:v>2.4973999999999998</c:v>
                </c:pt>
                <c:pt idx="12488">
                  <c:v>2.4975999999999998</c:v>
                </c:pt>
                <c:pt idx="12489">
                  <c:v>2.4977999999999998</c:v>
                </c:pt>
                <c:pt idx="12490">
                  <c:v>2.4980000000000002</c:v>
                </c:pt>
                <c:pt idx="12491">
                  <c:v>2.4982000000000002</c:v>
                </c:pt>
                <c:pt idx="12492">
                  <c:v>2.4984000000000002</c:v>
                </c:pt>
                <c:pt idx="12493">
                  <c:v>2.4986000000000002</c:v>
                </c:pt>
                <c:pt idx="12494">
                  <c:v>2.4988000000000001</c:v>
                </c:pt>
                <c:pt idx="12495">
                  <c:v>2.4990000000000001</c:v>
                </c:pt>
                <c:pt idx="12496">
                  <c:v>2.4992000000000001</c:v>
                </c:pt>
                <c:pt idx="12497">
                  <c:v>2.4994000000000001</c:v>
                </c:pt>
                <c:pt idx="12498">
                  <c:v>2.4996</c:v>
                </c:pt>
                <c:pt idx="12499">
                  <c:v>2.4998</c:v>
                </c:pt>
                <c:pt idx="12500">
                  <c:v>2.5</c:v>
                </c:pt>
                <c:pt idx="12501">
                  <c:v>2.5002</c:v>
                </c:pt>
                <c:pt idx="12502">
                  <c:v>2.5004</c:v>
                </c:pt>
                <c:pt idx="12503">
                  <c:v>2.5005999999999999</c:v>
                </c:pt>
                <c:pt idx="12504">
                  <c:v>2.5007999999999999</c:v>
                </c:pt>
                <c:pt idx="12505">
                  <c:v>2.5009999999999999</c:v>
                </c:pt>
                <c:pt idx="12506">
                  <c:v>2.5011999999999999</c:v>
                </c:pt>
                <c:pt idx="12507">
                  <c:v>2.5013999999999998</c:v>
                </c:pt>
                <c:pt idx="12508">
                  <c:v>2.5015999999999998</c:v>
                </c:pt>
                <c:pt idx="12509">
                  <c:v>2.5017999999999998</c:v>
                </c:pt>
                <c:pt idx="12510">
                  <c:v>2.5019999999999998</c:v>
                </c:pt>
                <c:pt idx="12511">
                  <c:v>2.5022000000000002</c:v>
                </c:pt>
                <c:pt idx="12512">
                  <c:v>2.5024000000000002</c:v>
                </c:pt>
                <c:pt idx="12513">
                  <c:v>2.5026000000000002</c:v>
                </c:pt>
                <c:pt idx="12514">
                  <c:v>2.5028000000000001</c:v>
                </c:pt>
                <c:pt idx="12515">
                  <c:v>2.5030000000000001</c:v>
                </c:pt>
                <c:pt idx="12516">
                  <c:v>2.5032000000000001</c:v>
                </c:pt>
                <c:pt idx="12517">
                  <c:v>2.5034000000000001</c:v>
                </c:pt>
                <c:pt idx="12518">
                  <c:v>2.5036</c:v>
                </c:pt>
                <c:pt idx="12519">
                  <c:v>2.5038</c:v>
                </c:pt>
                <c:pt idx="12520">
                  <c:v>2.504</c:v>
                </c:pt>
                <c:pt idx="12521">
                  <c:v>2.5042</c:v>
                </c:pt>
                <c:pt idx="12522">
                  <c:v>2.5044</c:v>
                </c:pt>
                <c:pt idx="12523">
                  <c:v>2.5045999999999999</c:v>
                </c:pt>
                <c:pt idx="12524">
                  <c:v>2.5047999999999999</c:v>
                </c:pt>
                <c:pt idx="12525">
                  <c:v>2.5049999999999999</c:v>
                </c:pt>
                <c:pt idx="12526">
                  <c:v>2.5051999999999999</c:v>
                </c:pt>
                <c:pt idx="12527">
                  <c:v>2.5053999999999998</c:v>
                </c:pt>
                <c:pt idx="12528">
                  <c:v>2.5055999999999998</c:v>
                </c:pt>
                <c:pt idx="12529">
                  <c:v>2.5057999999999998</c:v>
                </c:pt>
                <c:pt idx="12530">
                  <c:v>2.5059999999999998</c:v>
                </c:pt>
                <c:pt idx="12531">
                  <c:v>2.5062000000000002</c:v>
                </c:pt>
                <c:pt idx="12532">
                  <c:v>2.5064000000000002</c:v>
                </c:pt>
                <c:pt idx="12533">
                  <c:v>2.5066000000000002</c:v>
                </c:pt>
                <c:pt idx="12534">
                  <c:v>2.5068000000000001</c:v>
                </c:pt>
                <c:pt idx="12535">
                  <c:v>2.5070000000000001</c:v>
                </c:pt>
                <c:pt idx="12536">
                  <c:v>2.5072000000000001</c:v>
                </c:pt>
                <c:pt idx="12537">
                  <c:v>2.5074000000000001</c:v>
                </c:pt>
                <c:pt idx="12538">
                  <c:v>2.5076000000000001</c:v>
                </c:pt>
                <c:pt idx="12539">
                  <c:v>2.5078</c:v>
                </c:pt>
                <c:pt idx="12540">
                  <c:v>2.508</c:v>
                </c:pt>
                <c:pt idx="12541">
                  <c:v>2.5082</c:v>
                </c:pt>
                <c:pt idx="12542">
                  <c:v>2.5084</c:v>
                </c:pt>
                <c:pt idx="12543">
                  <c:v>2.5085999999999999</c:v>
                </c:pt>
                <c:pt idx="12544">
                  <c:v>2.5087999999999999</c:v>
                </c:pt>
                <c:pt idx="12545">
                  <c:v>2.5089999999999999</c:v>
                </c:pt>
                <c:pt idx="12546">
                  <c:v>2.5091999999999999</c:v>
                </c:pt>
                <c:pt idx="12547">
                  <c:v>2.5093999999999999</c:v>
                </c:pt>
                <c:pt idx="12548">
                  <c:v>2.5095999999999998</c:v>
                </c:pt>
                <c:pt idx="12549">
                  <c:v>2.5097999999999998</c:v>
                </c:pt>
                <c:pt idx="12550">
                  <c:v>2.5099999999999998</c:v>
                </c:pt>
                <c:pt idx="12551">
                  <c:v>2.5102000000000002</c:v>
                </c:pt>
                <c:pt idx="12552">
                  <c:v>2.5104000000000002</c:v>
                </c:pt>
                <c:pt idx="12553">
                  <c:v>2.5106000000000002</c:v>
                </c:pt>
                <c:pt idx="12554">
                  <c:v>2.5108000000000001</c:v>
                </c:pt>
                <c:pt idx="12555">
                  <c:v>2.5110000000000001</c:v>
                </c:pt>
                <c:pt idx="12556">
                  <c:v>2.5112000000000001</c:v>
                </c:pt>
                <c:pt idx="12557">
                  <c:v>2.5114000000000001</c:v>
                </c:pt>
                <c:pt idx="12558">
                  <c:v>2.5116000000000001</c:v>
                </c:pt>
                <c:pt idx="12559">
                  <c:v>2.5118</c:v>
                </c:pt>
                <c:pt idx="12560">
                  <c:v>2.512</c:v>
                </c:pt>
                <c:pt idx="12561">
                  <c:v>2.5122</c:v>
                </c:pt>
                <c:pt idx="12562">
                  <c:v>2.5124</c:v>
                </c:pt>
                <c:pt idx="12563">
                  <c:v>2.5125999999999999</c:v>
                </c:pt>
                <c:pt idx="12564">
                  <c:v>2.5127999999999999</c:v>
                </c:pt>
                <c:pt idx="12565">
                  <c:v>2.5129999999999999</c:v>
                </c:pt>
                <c:pt idx="12566">
                  <c:v>2.5131999999999999</c:v>
                </c:pt>
                <c:pt idx="12567">
                  <c:v>2.5133999999999999</c:v>
                </c:pt>
                <c:pt idx="12568">
                  <c:v>2.5135999999999998</c:v>
                </c:pt>
                <c:pt idx="12569">
                  <c:v>2.5137999999999998</c:v>
                </c:pt>
                <c:pt idx="12570">
                  <c:v>2.5139999999999998</c:v>
                </c:pt>
                <c:pt idx="12571">
                  <c:v>2.5142000000000002</c:v>
                </c:pt>
                <c:pt idx="12572">
                  <c:v>2.5144000000000002</c:v>
                </c:pt>
                <c:pt idx="12573">
                  <c:v>2.5146000000000002</c:v>
                </c:pt>
                <c:pt idx="12574">
                  <c:v>2.5148000000000001</c:v>
                </c:pt>
                <c:pt idx="12575">
                  <c:v>2.5150000000000001</c:v>
                </c:pt>
                <c:pt idx="12576">
                  <c:v>2.5152000000000001</c:v>
                </c:pt>
                <c:pt idx="12577">
                  <c:v>2.5154000000000001</c:v>
                </c:pt>
                <c:pt idx="12578">
                  <c:v>2.5156000000000001</c:v>
                </c:pt>
                <c:pt idx="12579">
                  <c:v>2.5158</c:v>
                </c:pt>
                <c:pt idx="12580">
                  <c:v>2.516</c:v>
                </c:pt>
                <c:pt idx="12581">
                  <c:v>2.5162</c:v>
                </c:pt>
                <c:pt idx="12582">
                  <c:v>2.5164</c:v>
                </c:pt>
                <c:pt idx="12583">
                  <c:v>2.5165999999999999</c:v>
                </c:pt>
                <c:pt idx="12584">
                  <c:v>2.5167999999999999</c:v>
                </c:pt>
                <c:pt idx="12585">
                  <c:v>2.5169999999999999</c:v>
                </c:pt>
                <c:pt idx="12586">
                  <c:v>2.5171999999999999</c:v>
                </c:pt>
                <c:pt idx="12587">
                  <c:v>2.5173999999999999</c:v>
                </c:pt>
                <c:pt idx="12588">
                  <c:v>2.5175999999999998</c:v>
                </c:pt>
                <c:pt idx="12589">
                  <c:v>2.5177999999999998</c:v>
                </c:pt>
                <c:pt idx="12590">
                  <c:v>2.5179999999999998</c:v>
                </c:pt>
                <c:pt idx="12591">
                  <c:v>2.5182000000000002</c:v>
                </c:pt>
                <c:pt idx="12592">
                  <c:v>2.5184000000000002</c:v>
                </c:pt>
                <c:pt idx="12593">
                  <c:v>2.5186000000000002</c:v>
                </c:pt>
                <c:pt idx="12594">
                  <c:v>2.5188000000000001</c:v>
                </c:pt>
                <c:pt idx="12595">
                  <c:v>2.5190000000000001</c:v>
                </c:pt>
                <c:pt idx="12596">
                  <c:v>2.5192000000000001</c:v>
                </c:pt>
                <c:pt idx="12597">
                  <c:v>2.5194000000000001</c:v>
                </c:pt>
                <c:pt idx="12598">
                  <c:v>2.5196000000000001</c:v>
                </c:pt>
                <c:pt idx="12599">
                  <c:v>2.5198</c:v>
                </c:pt>
                <c:pt idx="12600">
                  <c:v>2.52</c:v>
                </c:pt>
                <c:pt idx="12601">
                  <c:v>2.5202</c:v>
                </c:pt>
                <c:pt idx="12602">
                  <c:v>2.5204</c:v>
                </c:pt>
                <c:pt idx="12603">
                  <c:v>2.5206</c:v>
                </c:pt>
                <c:pt idx="12604">
                  <c:v>2.5207999999999999</c:v>
                </c:pt>
                <c:pt idx="12605">
                  <c:v>2.5209999999999999</c:v>
                </c:pt>
                <c:pt idx="12606">
                  <c:v>2.5211999999999999</c:v>
                </c:pt>
                <c:pt idx="12607">
                  <c:v>2.5213999999999999</c:v>
                </c:pt>
                <c:pt idx="12608">
                  <c:v>2.5215999999999998</c:v>
                </c:pt>
                <c:pt idx="12609">
                  <c:v>2.5217999999999998</c:v>
                </c:pt>
                <c:pt idx="12610">
                  <c:v>2.5219999999999998</c:v>
                </c:pt>
                <c:pt idx="12611">
                  <c:v>2.5222000000000002</c:v>
                </c:pt>
                <c:pt idx="12612">
                  <c:v>2.5224000000000002</c:v>
                </c:pt>
                <c:pt idx="12613">
                  <c:v>2.5226000000000002</c:v>
                </c:pt>
                <c:pt idx="12614">
                  <c:v>2.5228000000000002</c:v>
                </c:pt>
                <c:pt idx="12615">
                  <c:v>2.5230000000000001</c:v>
                </c:pt>
                <c:pt idx="12616">
                  <c:v>2.5232000000000001</c:v>
                </c:pt>
                <c:pt idx="12617">
                  <c:v>2.5234000000000001</c:v>
                </c:pt>
                <c:pt idx="12618">
                  <c:v>2.5236000000000001</c:v>
                </c:pt>
                <c:pt idx="12619">
                  <c:v>2.5238</c:v>
                </c:pt>
                <c:pt idx="12620">
                  <c:v>2.524</c:v>
                </c:pt>
                <c:pt idx="12621">
                  <c:v>2.5242</c:v>
                </c:pt>
                <c:pt idx="12622">
                  <c:v>2.5244</c:v>
                </c:pt>
                <c:pt idx="12623">
                  <c:v>2.5246</c:v>
                </c:pt>
                <c:pt idx="12624">
                  <c:v>2.5247999999999999</c:v>
                </c:pt>
                <c:pt idx="12625">
                  <c:v>2.5249999999999999</c:v>
                </c:pt>
                <c:pt idx="12626">
                  <c:v>2.5251999999999999</c:v>
                </c:pt>
                <c:pt idx="12627">
                  <c:v>2.5253999999999999</c:v>
                </c:pt>
                <c:pt idx="12628">
                  <c:v>2.5255999999999998</c:v>
                </c:pt>
                <c:pt idx="12629">
                  <c:v>2.5257999999999998</c:v>
                </c:pt>
                <c:pt idx="12630">
                  <c:v>2.5259999999999998</c:v>
                </c:pt>
                <c:pt idx="12631">
                  <c:v>2.5261999999999998</c:v>
                </c:pt>
                <c:pt idx="12632">
                  <c:v>2.5264000000000002</c:v>
                </c:pt>
                <c:pt idx="12633">
                  <c:v>2.5266000000000002</c:v>
                </c:pt>
                <c:pt idx="12634">
                  <c:v>2.5268000000000002</c:v>
                </c:pt>
                <c:pt idx="12635">
                  <c:v>2.5270000000000001</c:v>
                </c:pt>
                <c:pt idx="12636">
                  <c:v>2.5272000000000001</c:v>
                </c:pt>
                <c:pt idx="12637">
                  <c:v>2.5274000000000001</c:v>
                </c:pt>
                <c:pt idx="12638">
                  <c:v>2.5276000000000001</c:v>
                </c:pt>
                <c:pt idx="12639">
                  <c:v>2.5278</c:v>
                </c:pt>
                <c:pt idx="12640">
                  <c:v>2.528</c:v>
                </c:pt>
                <c:pt idx="12641">
                  <c:v>2.5282</c:v>
                </c:pt>
                <c:pt idx="12642">
                  <c:v>2.5284</c:v>
                </c:pt>
                <c:pt idx="12643">
                  <c:v>2.5286</c:v>
                </c:pt>
                <c:pt idx="12644">
                  <c:v>2.5287999999999999</c:v>
                </c:pt>
                <c:pt idx="12645">
                  <c:v>2.5289999999999999</c:v>
                </c:pt>
                <c:pt idx="12646">
                  <c:v>2.5291999999999999</c:v>
                </c:pt>
                <c:pt idx="12647">
                  <c:v>2.5293999999999999</c:v>
                </c:pt>
                <c:pt idx="12648">
                  <c:v>2.5295999999999998</c:v>
                </c:pt>
                <c:pt idx="12649">
                  <c:v>2.5297999999999998</c:v>
                </c:pt>
                <c:pt idx="12650">
                  <c:v>2.5299999999999998</c:v>
                </c:pt>
                <c:pt idx="12651">
                  <c:v>2.5301999999999998</c:v>
                </c:pt>
                <c:pt idx="12652">
                  <c:v>2.5304000000000002</c:v>
                </c:pt>
                <c:pt idx="12653">
                  <c:v>2.5306000000000002</c:v>
                </c:pt>
                <c:pt idx="12654">
                  <c:v>2.5308000000000002</c:v>
                </c:pt>
                <c:pt idx="12655">
                  <c:v>2.5310000000000001</c:v>
                </c:pt>
                <c:pt idx="12656">
                  <c:v>2.5312000000000001</c:v>
                </c:pt>
                <c:pt idx="12657">
                  <c:v>2.5314000000000001</c:v>
                </c:pt>
                <c:pt idx="12658">
                  <c:v>2.5316000000000001</c:v>
                </c:pt>
                <c:pt idx="12659">
                  <c:v>2.5318000000000001</c:v>
                </c:pt>
                <c:pt idx="12660">
                  <c:v>2.532</c:v>
                </c:pt>
                <c:pt idx="12661">
                  <c:v>2.5322</c:v>
                </c:pt>
                <c:pt idx="12662">
                  <c:v>2.5324</c:v>
                </c:pt>
                <c:pt idx="12663">
                  <c:v>2.5326</c:v>
                </c:pt>
                <c:pt idx="12664">
                  <c:v>2.5327999999999999</c:v>
                </c:pt>
                <c:pt idx="12665">
                  <c:v>2.5329999999999999</c:v>
                </c:pt>
                <c:pt idx="12666">
                  <c:v>2.5331999999999999</c:v>
                </c:pt>
                <c:pt idx="12667">
                  <c:v>2.5333999999999999</c:v>
                </c:pt>
                <c:pt idx="12668">
                  <c:v>2.5335999999999999</c:v>
                </c:pt>
                <c:pt idx="12669">
                  <c:v>2.5337999999999998</c:v>
                </c:pt>
                <c:pt idx="12670">
                  <c:v>2.5339999999999998</c:v>
                </c:pt>
                <c:pt idx="12671">
                  <c:v>2.5341999999999998</c:v>
                </c:pt>
                <c:pt idx="12672">
                  <c:v>2.5344000000000002</c:v>
                </c:pt>
                <c:pt idx="12673">
                  <c:v>2.5346000000000002</c:v>
                </c:pt>
                <c:pt idx="12674">
                  <c:v>2.5348000000000002</c:v>
                </c:pt>
                <c:pt idx="12675">
                  <c:v>2.5350000000000001</c:v>
                </c:pt>
                <c:pt idx="12676">
                  <c:v>2.5352000000000001</c:v>
                </c:pt>
                <c:pt idx="12677">
                  <c:v>2.5354000000000001</c:v>
                </c:pt>
                <c:pt idx="12678">
                  <c:v>2.5356000000000001</c:v>
                </c:pt>
                <c:pt idx="12679">
                  <c:v>2.5358000000000001</c:v>
                </c:pt>
                <c:pt idx="12680">
                  <c:v>2.536</c:v>
                </c:pt>
                <c:pt idx="12681">
                  <c:v>2.5362</c:v>
                </c:pt>
                <c:pt idx="12682">
                  <c:v>2.5364</c:v>
                </c:pt>
                <c:pt idx="12683">
                  <c:v>2.5366</c:v>
                </c:pt>
                <c:pt idx="12684">
                  <c:v>2.5367999999999999</c:v>
                </c:pt>
                <c:pt idx="12685">
                  <c:v>2.5369999999999999</c:v>
                </c:pt>
                <c:pt idx="12686">
                  <c:v>2.5371999999999999</c:v>
                </c:pt>
                <c:pt idx="12687">
                  <c:v>2.5373999999999999</c:v>
                </c:pt>
                <c:pt idx="12688">
                  <c:v>2.5375999999999999</c:v>
                </c:pt>
                <c:pt idx="12689">
                  <c:v>2.5377999999999998</c:v>
                </c:pt>
                <c:pt idx="12690">
                  <c:v>2.5379999999999998</c:v>
                </c:pt>
                <c:pt idx="12691">
                  <c:v>2.5381999999999998</c:v>
                </c:pt>
                <c:pt idx="12692">
                  <c:v>2.5384000000000002</c:v>
                </c:pt>
                <c:pt idx="12693">
                  <c:v>2.5386000000000002</c:v>
                </c:pt>
                <c:pt idx="12694">
                  <c:v>2.5388000000000002</c:v>
                </c:pt>
                <c:pt idx="12695">
                  <c:v>2.5390000000000001</c:v>
                </c:pt>
                <c:pt idx="12696">
                  <c:v>2.5392000000000001</c:v>
                </c:pt>
                <c:pt idx="12697">
                  <c:v>2.5394000000000001</c:v>
                </c:pt>
                <c:pt idx="12698">
                  <c:v>2.5396000000000001</c:v>
                </c:pt>
                <c:pt idx="12699">
                  <c:v>2.5398000000000001</c:v>
                </c:pt>
                <c:pt idx="12700">
                  <c:v>2.54</c:v>
                </c:pt>
                <c:pt idx="12701">
                  <c:v>2.5402</c:v>
                </c:pt>
                <c:pt idx="12702">
                  <c:v>2.5404</c:v>
                </c:pt>
                <c:pt idx="12703">
                  <c:v>2.5406</c:v>
                </c:pt>
                <c:pt idx="12704">
                  <c:v>2.5407999999999999</c:v>
                </c:pt>
                <c:pt idx="12705">
                  <c:v>2.5409999999999999</c:v>
                </c:pt>
                <c:pt idx="12706">
                  <c:v>2.5411999999999999</c:v>
                </c:pt>
                <c:pt idx="12707">
                  <c:v>2.5413999999999999</c:v>
                </c:pt>
                <c:pt idx="12708">
                  <c:v>2.5415999999999999</c:v>
                </c:pt>
                <c:pt idx="12709">
                  <c:v>2.5417999999999998</c:v>
                </c:pt>
                <c:pt idx="12710">
                  <c:v>2.5419999999999998</c:v>
                </c:pt>
                <c:pt idx="12711">
                  <c:v>2.5421999999999998</c:v>
                </c:pt>
                <c:pt idx="12712">
                  <c:v>2.5424000000000002</c:v>
                </c:pt>
                <c:pt idx="12713">
                  <c:v>2.5426000000000002</c:v>
                </c:pt>
                <c:pt idx="12714">
                  <c:v>2.5428000000000002</c:v>
                </c:pt>
                <c:pt idx="12715">
                  <c:v>2.5430000000000001</c:v>
                </c:pt>
                <c:pt idx="12716">
                  <c:v>2.5432000000000001</c:v>
                </c:pt>
                <c:pt idx="12717">
                  <c:v>2.5434000000000001</c:v>
                </c:pt>
                <c:pt idx="12718">
                  <c:v>2.5436000000000001</c:v>
                </c:pt>
                <c:pt idx="12719">
                  <c:v>2.5438000000000001</c:v>
                </c:pt>
                <c:pt idx="12720">
                  <c:v>2.544</c:v>
                </c:pt>
                <c:pt idx="12721">
                  <c:v>2.5442</c:v>
                </c:pt>
                <c:pt idx="12722">
                  <c:v>2.5444</c:v>
                </c:pt>
                <c:pt idx="12723">
                  <c:v>2.5446</c:v>
                </c:pt>
                <c:pt idx="12724">
                  <c:v>2.5448</c:v>
                </c:pt>
                <c:pt idx="12725">
                  <c:v>2.5449999999999999</c:v>
                </c:pt>
                <c:pt idx="12726">
                  <c:v>2.5451999999999999</c:v>
                </c:pt>
                <c:pt idx="12727">
                  <c:v>2.5453999999999999</c:v>
                </c:pt>
                <c:pt idx="12728">
                  <c:v>2.5455999999999999</c:v>
                </c:pt>
                <c:pt idx="12729">
                  <c:v>2.5457999999999998</c:v>
                </c:pt>
                <c:pt idx="12730">
                  <c:v>2.5459999999999998</c:v>
                </c:pt>
                <c:pt idx="12731">
                  <c:v>2.5461999999999998</c:v>
                </c:pt>
                <c:pt idx="12732">
                  <c:v>2.5464000000000002</c:v>
                </c:pt>
                <c:pt idx="12733">
                  <c:v>2.5466000000000002</c:v>
                </c:pt>
                <c:pt idx="12734">
                  <c:v>2.5468000000000002</c:v>
                </c:pt>
                <c:pt idx="12735">
                  <c:v>2.5470000000000002</c:v>
                </c:pt>
                <c:pt idx="12736">
                  <c:v>2.5472000000000001</c:v>
                </c:pt>
                <c:pt idx="12737">
                  <c:v>2.5474000000000001</c:v>
                </c:pt>
                <c:pt idx="12738">
                  <c:v>2.5476000000000001</c:v>
                </c:pt>
                <c:pt idx="12739">
                  <c:v>2.5478000000000001</c:v>
                </c:pt>
                <c:pt idx="12740">
                  <c:v>2.548</c:v>
                </c:pt>
                <c:pt idx="12741">
                  <c:v>2.5482</c:v>
                </c:pt>
                <c:pt idx="12742">
                  <c:v>2.5484</c:v>
                </c:pt>
                <c:pt idx="12743">
                  <c:v>2.5486</c:v>
                </c:pt>
                <c:pt idx="12744">
                  <c:v>2.5488</c:v>
                </c:pt>
                <c:pt idx="12745">
                  <c:v>2.5489999999999999</c:v>
                </c:pt>
                <c:pt idx="12746">
                  <c:v>2.5491999999999999</c:v>
                </c:pt>
                <c:pt idx="12747">
                  <c:v>2.5493999999999999</c:v>
                </c:pt>
                <c:pt idx="12748">
                  <c:v>2.5495999999999999</c:v>
                </c:pt>
                <c:pt idx="12749">
                  <c:v>2.5497999999999998</c:v>
                </c:pt>
                <c:pt idx="12750">
                  <c:v>2.5499999999999998</c:v>
                </c:pt>
                <c:pt idx="12751">
                  <c:v>2.5501999999999998</c:v>
                </c:pt>
                <c:pt idx="12752">
                  <c:v>2.5503999999999998</c:v>
                </c:pt>
                <c:pt idx="12753">
                  <c:v>2.5506000000000002</c:v>
                </c:pt>
                <c:pt idx="12754">
                  <c:v>2.5508000000000002</c:v>
                </c:pt>
                <c:pt idx="12755">
                  <c:v>2.5510000000000002</c:v>
                </c:pt>
                <c:pt idx="12756">
                  <c:v>2.5512000000000001</c:v>
                </c:pt>
                <c:pt idx="12757">
                  <c:v>2.5514000000000001</c:v>
                </c:pt>
                <c:pt idx="12758">
                  <c:v>2.5516000000000001</c:v>
                </c:pt>
                <c:pt idx="12759">
                  <c:v>2.5518000000000001</c:v>
                </c:pt>
                <c:pt idx="12760">
                  <c:v>2.552</c:v>
                </c:pt>
                <c:pt idx="12761">
                  <c:v>2.5522</c:v>
                </c:pt>
                <c:pt idx="12762">
                  <c:v>2.5524</c:v>
                </c:pt>
                <c:pt idx="12763">
                  <c:v>2.5526</c:v>
                </c:pt>
                <c:pt idx="12764">
                  <c:v>2.5528</c:v>
                </c:pt>
                <c:pt idx="12765">
                  <c:v>2.5529999999999999</c:v>
                </c:pt>
                <c:pt idx="12766">
                  <c:v>2.5531999999999999</c:v>
                </c:pt>
                <c:pt idx="12767">
                  <c:v>2.5533999999999999</c:v>
                </c:pt>
                <c:pt idx="12768">
                  <c:v>2.5535999999999999</c:v>
                </c:pt>
                <c:pt idx="12769">
                  <c:v>2.5537999999999998</c:v>
                </c:pt>
                <c:pt idx="12770">
                  <c:v>2.5539999999999998</c:v>
                </c:pt>
                <c:pt idx="12771">
                  <c:v>2.5541999999999998</c:v>
                </c:pt>
                <c:pt idx="12772">
                  <c:v>2.5543999999999998</c:v>
                </c:pt>
                <c:pt idx="12773">
                  <c:v>2.5546000000000002</c:v>
                </c:pt>
                <c:pt idx="12774">
                  <c:v>2.5548000000000002</c:v>
                </c:pt>
                <c:pt idx="12775">
                  <c:v>2.5550000000000002</c:v>
                </c:pt>
                <c:pt idx="12776">
                  <c:v>2.5552000000000001</c:v>
                </c:pt>
                <c:pt idx="12777">
                  <c:v>2.5554000000000001</c:v>
                </c:pt>
                <c:pt idx="12778">
                  <c:v>2.5556000000000001</c:v>
                </c:pt>
                <c:pt idx="12779">
                  <c:v>2.5558000000000001</c:v>
                </c:pt>
                <c:pt idx="12780">
                  <c:v>2.556</c:v>
                </c:pt>
                <c:pt idx="12781">
                  <c:v>2.5562</c:v>
                </c:pt>
                <c:pt idx="12782">
                  <c:v>2.5564</c:v>
                </c:pt>
                <c:pt idx="12783">
                  <c:v>2.5566</c:v>
                </c:pt>
                <c:pt idx="12784">
                  <c:v>2.5568</c:v>
                </c:pt>
                <c:pt idx="12785">
                  <c:v>2.5569999999999999</c:v>
                </c:pt>
                <c:pt idx="12786">
                  <c:v>2.5571999999999999</c:v>
                </c:pt>
                <c:pt idx="12787">
                  <c:v>2.5573999999999999</c:v>
                </c:pt>
                <c:pt idx="12788">
                  <c:v>2.5575999999999999</c:v>
                </c:pt>
                <c:pt idx="12789">
                  <c:v>2.5577999999999999</c:v>
                </c:pt>
                <c:pt idx="12790">
                  <c:v>2.5579999999999998</c:v>
                </c:pt>
                <c:pt idx="12791">
                  <c:v>2.5581999999999998</c:v>
                </c:pt>
                <c:pt idx="12792">
                  <c:v>2.5583999999999998</c:v>
                </c:pt>
                <c:pt idx="12793">
                  <c:v>2.5586000000000002</c:v>
                </c:pt>
                <c:pt idx="12794">
                  <c:v>2.5588000000000002</c:v>
                </c:pt>
                <c:pt idx="12795">
                  <c:v>2.5590000000000002</c:v>
                </c:pt>
                <c:pt idx="12796">
                  <c:v>2.5592000000000001</c:v>
                </c:pt>
                <c:pt idx="12797">
                  <c:v>2.5594000000000001</c:v>
                </c:pt>
                <c:pt idx="12798">
                  <c:v>2.5596000000000001</c:v>
                </c:pt>
                <c:pt idx="12799">
                  <c:v>2.5598000000000001</c:v>
                </c:pt>
                <c:pt idx="12800">
                  <c:v>2.56</c:v>
                </c:pt>
                <c:pt idx="12801">
                  <c:v>2.5602</c:v>
                </c:pt>
                <c:pt idx="12802">
                  <c:v>2.5604</c:v>
                </c:pt>
                <c:pt idx="12803">
                  <c:v>2.5606</c:v>
                </c:pt>
                <c:pt idx="12804">
                  <c:v>2.5608</c:v>
                </c:pt>
                <c:pt idx="12805">
                  <c:v>2.5609999999999999</c:v>
                </c:pt>
                <c:pt idx="12806">
                  <c:v>2.5611999999999999</c:v>
                </c:pt>
                <c:pt idx="12807">
                  <c:v>2.5613999999999999</c:v>
                </c:pt>
                <c:pt idx="12808">
                  <c:v>2.5615999999999999</c:v>
                </c:pt>
                <c:pt idx="12809">
                  <c:v>2.5617999999999999</c:v>
                </c:pt>
                <c:pt idx="12810">
                  <c:v>2.5619999999999998</c:v>
                </c:pt>
                <c:pt idx="12811">
                  <c:v>2.5621999999999998</c:v>
                </c:pt>
                <c:pt idx="12812">
                  <c:v>2.5623999999999998</c:v>
                </c:pt>
                <c:pt idx="12813">
                  <c:v>2.5626000000000002</c:v>
                </c:pt>
                <c:pt idx="12814">
                  <c:v>2.5628000000000002</c:v>
                </c:pt>
                <c:pt idx="12815">
                  <c:v>2.5630000000000002</c:v>
                </c:pt>
                <c:pt idx="12816">
                  <c:v>2.5632000000000001</c:v>
                </c:pt>
                <c:pt idx="12817">
                  <c:v>2.5634000000000001</c:v>
                </c:pt>
                <c:pt idx="12818">
                  <c:v>2.5636000000000001</c:v>
                </c:pt>
                <c:pt idx="12819">
                  <c:v>2.5638000000000001</c:v>
                </c:pt>
                <c:pt idx="12820">
                  <c:v>2.5640000000000001</c:v>
                </c:pt>
                <c:pt idx="12821">
                  <c:v>2.5642</c:v>
                </c:pt>
                <c:pt idx="12822">
                  <c:v>2.5644</c:v>
                </c:pt>
                <c:pt idx="12823">
                  <c:v>2.5646</c:v>
                </c:pt>
                <c:pt idx="12824">
                  <c:v>2.5648</c:v>
                </c:pt>
                <c:pt idx="12825">
                  <c:v>2.5649999999999999</c:v>
                </c:pt>
                <c:pt idx="12826">
                  <c:v>2.5651999999999999</c:v>
                </c:pt>
                <c:pt idx="12827">
                  <c:v>2.5653999999999999</c:v>
                </c:pt>
                <c:pt idx="12828">
                  <c:v>2.5655999999999999</c:v>
                </c:pt>
                <c:pt idx="12829">
                  <c:v>2.5657999999999999</c:v>
                </c:pt>
                <c:pt idx="12830">
                  <c:v>2.5659999999999998</c:v>
                </c:pt>
                <c:pt idx="12831">
                  <c:v>2.5661999999999998</c:v>
                </c:pt>
                <c:pt idx="12832">
                  <c:v>2.5663999999999998</c:v>
                </c:pt>
                <c:pt idx="12833">
                  <c:v>2.5666000000000002</c:v>
                </c:pt>
                <c:pt idx="12834">
                  <c:v>2.5668000000000002</c:v>
                </c:pt>
                <c:pt idx="12835">
                  <c:v>2.5670000000000002</c:v>
                </c:pt>
                <c:pt idx="12836">
                  <c:v>2.5672000000000001</c:v>
                </c:pt>
                <c:pt idx="12837">
                  <c:v>2.5674000000000001</c:v>
                </c:pt>
                <c:pt idx="12838">
                  <c:v>2.5676000000000001</c:v>
                </c:pt>
                <c:pt idx="12839">
                  <c:v>2.5678000000000001</c:v>
                </c:pt>
                <c:pt idx="12840">
                  <c:v>2.5680000000000001</c:v>
                </c:pt>
                <c:pt idx="12841">
                  <c:v>2.5682</c:v>
                </c:pt>
                <c:pt idx="12842">
                  <c:v>2.5684</c:v>
                </c:pt>
                <c:pt idx="12843">
                  <c:v>2.5686</c:v>
                </c:pt>
                <c:pt idx="12844">
                  <c:v>2.5688</c:v>
                </c:pt>
                <c:pt idx="12845">
                  <c:v>2.569</c:v>
                </c:pt>
                <c:pt idx="12846">
                  <c:v>2.5691999999999999</c:v>
                </c:pt>
                <c:pt idx="12847">
                  <c:v>2.5693999999999999</c:v>
                </c:pt>
                <c:pt idx="12848">
                  <c:v>2.5695999999999999</c:v>
                </c:pt>
                <c:pt idx="12849">
                  <c:v>2.5697999999999999</c:v>
                </c:pt>
                <c:pt idx="12850">
                  <c:v>2.57</c:v>
                </c:pt>
                <c:pt idx="12851">
                  <c:v>2.5701999999999998</c:v>
                </c:pt>
                <c:pt idx="12852">
                  <c:v>2.5703999999999998</c:v>
                </c:pt>
                <c:pt idx="12853">
                  <c:v>2.5706000000000002</c:v>
                </c:pt>
                <c:pt idx="12854">
                  <c:v>2.5708000000000002</c:v>
                </c:pt>
                <c:pt idx="12855">
                  <c:v>2.5710000000000002</c:v>
                </c:pt>
                <c:pt idx="12856">
                  <c:v>2.5712000000000002</c:v>
                </c:pt>
                <c:pt idx="12857">
                  <c:v>2.5714000000000001</c:v>
                </c:pt>
                <c:pt idx="12858">
                  <c:v>2.5716000000000001</c:v>
                </c:pt>
                <c:pt idx="12859">
                  <c:v>2.5718000000000001</c:v>
                </c:pt>
                <c:pt idx="12860">
                  <c:v>2.5720000000000001</c:v>
                </c:pt>
                <c:pt idx="12861">
                  <c:v>2.5722</c:v>
                </c:pt>
                <c:pt idx="12862">
                  <c:v>2.5724</c:v>
                </c:pt>
                <c:pt idx="12863">
                  <c:v>2.5726</c:v>
                </c:pt>
                <c:pt idx="12864">
                  <c:v>2.5728</c:v>
                </c:pt>
                <c:pt idx="12865">
                  <c:v>2.573</c:v>
                </c:pt>
                <c:pt idx="12866">
                  <c:v>2.5731999999999999</c:v>
                </c:pt>
                <c:pt idx="12867">
                  <c:v>2.5733999999999999</c:v>
                </c:pt>
                <c:pt idx="12868">
                  <c:v>2.5735999999999999</c:v>
                </c:pt>
                <c:pt idx="12869">
                  <c:v>2.5737999999999999</c:v>
                </c:pt>
                <c:pt idx="12870">
                  <c:v>2.5739999999999998</c:v>
                </c:pt>
                <c:pt idx="12871">
                  <c:v>2.5741999999999998</c:v>
                </c:pt>
                <c:pt idx="12872">
                  <c:v>2.5743999999999998</c:v>
                </c:pt>
                <c:pt idx="12873">
                  <c:v>2.5746000000000002</c:v>
                </c:pt>
                <c:pt idx="12874">
                  <c:v>2.5748000000000002</c:v>
                </c:pt>
                <c:pt idx="12875">
                  <c:v>2.5750000000000002</c:v>
                </c:pt>
                <c:pt idx="12876">
                  <c:v>2.5752000000000002</c:v>
                </c:pt>
                <c:pt idx="12877">
                  <c:v>2.5754000000000001</c:v>
                </c:pt>
                <c:pt idx="12878">
                  <c:v>2.5756000000000001</c:v>
                </c:pt>
                <c:pt idx="12879">
                  <c:v>2.5758000000000001</c:v>
                </c:pt>
                <c:pt idx="12880">
                  <c:v>2.5760000000000001</c:v>
                </c:pt>
                <c:pt idx="12881">
                  <c:v>2.5762</c:v>
                </c:pt>
                <c:pt idx="12882">
                  <c:v>2.5764</c:v>
                </c:pt>
                <c:pt idx="12883">
                  <c:v>2.5766</c:v>
                </c:pt>
                <c:pt idx="12884">
                  <c:v>2.5768</c:v>
                </c:pt>
                <c:pt idx="12885">
                  <c:v>2.577</c:v>
                </c:pt>
                <c:pt idx="12886">
                  <c:v>2.5771999999999999</c:v>
                </c:pt>
                <c:pt idx="12887">
                  <c:v>2.5773999999999999</c:v>
                </c:pt>
                <c:pt idx="12888">
                  <c:v>2.5775999999999999</c:v>
                </c:pt>
                <c:pt idx="12889">
                  <c:v>2.5777999999999999</c:v>
                </c:pt>
                <c:pt idx="12890">
                  <c:v>2.5779999999999998</c:v>
                </c:pt>
                <c:pt idx="12891">
                  <c:v>2.5781999999999998</c:v>
                </c:pt>
                <c:pt idx="12892">
                  <c:v>2.5783999999999998</c:v>
                </c:pt>
                <c:pt idx="12893">
                  <c:v>2.5785999999999998</c:v>
                </c:pt>
                <c:pt idx="12894">
                  <c:v>2.5788000000000002</c:v>
                </c:pt>
                <c:pt idx="12895">
                  <c:v>2.5790000000000002</c:v>
                </c:pt>
                <c:pt idx="12896">
                  <c:v>2.5792000000000002</c:v>
                </c:pt>
                <c:pt idx="12897">
                  <c:v>2.5794000000000001</c:v>
                </c:pt>
                <c:pt idx="12898">
                  <c:v>2.5796000000000001</c:v>
                </c:pt>
                <c:pt idx="12899">
                  <c:v>2.5798000000000001</c:v>
                </c:pt>
                <c:pt idx="12900">
                  <c:v>2.58</c:v>
                </c:pt>
                <c:pt idx="12901">
                  <c:v>2.5802</c:v>
                </c:pt>
                <c:pt idx="12902">
                  <c:v>2.5804</c:v>
                </c:pt>
                <c:pt idx="12903">
                  <c:v>2.5806</c:v>
                </c:pt>
                <c:pt idx="12904">
                  <c:v>2.5808</c:v>
                </c:pt>
                <c:pt idx="12905">
                  <c:v>2.581</c:v>
                </c:pt>
                <c:pt idx="12906">
                  <c:v>2.5811999999999999</c:v>
                </c:pt>
                <c:pt idx="12907">
                  <c:v>2.5813999999999999</c:v>
                </c:pt>
                <c:pt idx="12908">
                  <c:v>2.5815999999999999</c:v>
                </c:pt>
                <c:pt idx="12909">
                  <c:v>2.5817999999999999</c:v>
                </c:pt>
                <c:pt idx="12910">
                  <c:v>2.5819999999999999</c:v>
                </c:pt>
                <c:pt idx="12911">
                  <c:v>2.5821999999999998</c:v>
                </c:pt>
                <c:pt idx="12912">
                  <c:v>2.5823999999999998</c:v>
                </c:pt>
                <c:pt idx="12913">
                  <c:v>2.5825999999999998</c:v>
                </c:pt>
                <c:pt idx="12914">
                  <c:v>2.5828000000000002</c:v>
                </c:pt>
                <c:pt idx="12915">
                  <c:v>2.5830000000000002</c:v>
                </c:pt>
                <c:pt idx="12916">
                  <c:v>2.5832000000000002</c:v>
                </c:pt>
                <c:pt idx="12917">
                  <c:v>2.5834000000000001</c:v>
                </c:pt>
                <c:pt idx="12918">
                  <c:v>2.5836000000000001</c:v>
                </c:pt>
                <c:pt idx="12919">
                  <c:v>2.5838000000000001</c:v>
                </c:pt>
                <c:pt idx="12920">
                  <c:v>2.5840000000000001</c:v>
                </c:pt>
                <c:pt idx="12921">
                  <c:v>2.5842000000000001</c:v>
                </c:pt>
                <c:pt idx="12922">
                  <c:v>2.5844</c:v>
                </c:pt>
                <c:pt idx="12923">
                  <c:v>2.5846</c:v>
                </c:pt>
                <c:pt idx="12924">
                  <c:v>2.5848</c:v>
                </c:pt>
                <c:pt idx="12925">
                  <c:v>2.585</c:v>
                </c:pt>
                <c:pt idx="12926">
                  <c:v>2.5851999999999999</c:v>
                </c:pt>
                <c:pt idx="12927">
                  <c:v>2.5853999999999999</c:v>
                </c:pt>
                <c:pt idx="12928">
                  <c:v>2.5855999999999999</c:v>
                </c:pt>
                <c:pt idx="12929">
                  <c:v>2.5857999999999999</c:v>
                </c:pt>
                <c:pt idx="12930">
                  <c:v>2.5859999999999999</c:v>
                </c:pt>
                <c:pt idx="12931">
                  <c:v>2.5861999999999998</c:v>
                </c:pt>
                <c:pt idx="12932">
                  <c:v>2.5863999999999998</c:v>
                </c:pt>
                <c:pt idx="12933">
                  <c:v>2.5865999999999998</c:v>
                </c:pt>
                <c:pt idx="12934">
                  <c:v>2.5868000000000002</c:v>
                </c:pt>
                <c:pt idx="12935">
                  <c:v>2.5870000000000002</c:v>
                </c:pt>
                <c:pt idx="12936">
                  <c:v>2.5872000000000002</c:v>
                </c:pt>
                <c:pt idx="12937">
                  <c:v>2.5874000000000001</c:v>
                </c:pt>
                <c:pt idx="12938">
                  <c:v>2.5876000000000001</c:v>
                </c:pt>
                <c:pt idx="12939">
                  <c:v>2.5878000000000001</c:v>
                </c:pt>
                <c:pt idx="12940">
                  <c:v>2.5880000000000001</c:v>
                </c:pt>
                <c:pt idx="12941">
                  <c:v>2.5882000000000001</c:v>
                </c:pt>
                <c:pt idx="12942">
                  <c:v>2.5884</c:v>
                </c:pt>
                <c:pt idx="12943">
                  <c:v>2.5886</c:v>
                </c:pt>
                <c:pt idx="12944">
                  <c:v>2.5888</c:v>
                </c:pt>
                <c:pt idx="12945">
                  <c:v>2.589</c:v>
                </c:pt>
                <c:pt idx="12946">
                  <c:v>2.5891999999999999</c:v>
                </c:pt>
                <c:pt idx="12947">
                  <c:v>2.5893999999999999</c:v>
                </c:pt>
                <c:pt idx="12948">
                  <c:v>2.5895999999999999</c:v>
                </c:pt>
                <c:pt idx="12949">
                  <c:v>2.5897999999999999</c:v>
                </c:pt>
                <c:pt idx="12950">
                  <c:v>2.59</c:v>
                </c:pt>
                <c:pt idx="12951">
                  <c:v>2.5901999999999998</c:v>
                </c:pt>
                <c:pt idx="12952">
                  <c:v>2.5903999999999998</c:v>
                </c:pt>
                <c:pt idx="12953">
                  <c:v>2.5905999999999998</c:v>
                </c:pt>
                <c:pt idx="12954">
                  <c:v>2.5908000000000002</c:v>
                </c:pt>
                <c:pt idx="12955">
                  <c:v>2.5910000000000002</c:v>
                </c:pt>
                <c:pt idx="12956">
                  <c:v>2.5912000000000002</c:v>
                </c:pt>
                <c:pt idx="12957">
                  <c:v>2.5914000000000001</c:v>
                </c:pt>
                <c:pt idx="12958">
                  <c:v>2.5916000000000001</c:v>
                </c:pt>
                <c:pt idx="12959">
                  <c:v>2.5918000000000001</c:v>
                </c:pt>
                <c:pt idx="12960">
                  <c:v>2.5920000000000001</c:v>
                </c:pt>
                <c:pt idx="12961">
                  <c:v>2.5922000000000001</c:v>
                </c:pt>
                <c:pt idx="12962">
                  <c:v>2.5924</c:v>
                </c:pt>
                <c:pt idx="12963">
                  <c:v>2.5926</c:v>
                </c:pt>
                <c:pt idx="12964">
                  <c:v>2.5928</c:v>
                </c:pt>
                <c:pt idx="12965">
                  <c:v>2.593</c:v>
                </c:pt>
                <c:pt idx="12966">
                  <c:v>2.5931999999999999</c:v>
                </c:pt>
                <c:pt idx="12967">
                  <c:v>2.5933999999999999</c:v>
                </c:pt>
                <c:pt idx="12968">
                  <c:v>2.5935999999999999</c:v>
                </c:pt>
                <c:pt idx="12969">
                  <c:v>2.5937999999999999</c:v>
                </c:pt>
                <c:pt idx="12970">
                  <c:v>2.5939999999999999</c:v>
                </c:pt>
                <c:pt idx="12971">
                  <c:v>2.5941999999999998</c:v>
                </c:pt>
                <c:pt idx="12972">
                  <c:v>2.5943999999999998</c:v>
                </c:pt>
                <c:pt idx="12973">
                  <c:v>2.5945999999999998</c:v>
                </c:pt>
                <c:pt idx="12974">
                  <c:v>2.5948000000000002</c:v>
                </c:pt>
                <c:pt idx="12975">
                  <c:v>2.5950000000000002</c:v>
                </c:pt>
                <c:pt idx="12976">
                  <c:v>2.5952000000000002</c:v>
                </c:pt>
                <c:pt idx="12977">
                  <c:v>2.5954000000000002</c:v>
                </c:pt>
                <c:pt idx="12978">
                  <c:v>2.5956000000000001</c:v>
                </c:pt>
                <c:pt idx="12979">
                  <c:v>2.5958000000000001</c:v>
                </c:pt>
                <c:pt idx="12980">
                  <c:v>2.5960000000000001</c:v>
                </c:pt>
                <c:pt idx="12981">
                  <c:v>2.5962000000000001</c:v>
                </c:pt>
                <c:pt idx="12982">
                  <c:v>2.5964</c:v>
                </c:pt>
                <c:pt idx="12983">
                  <c:v>2.5966</c:v>
                </c:pt>
                <c:pt idx="12984">
                  <c:v>2.5968</c:v>
                </c:pt>
                <c:pt idx="12985">
                  <c:v>2.597</c:v>
                </c:pt>
                <c:pt idx="12986">
                  <c:v>2.5972</c:v>
                </c:pt>
                <c:pt idx="12987">
                  <c:v>2.5973999999999999</c:v>
                </c:pt>
                <c:pt idx="12988">
                  <c:v>2.5975999999999999</c:v>
                </c:pt>
                <c:pt idx="12989">
                  <c:v>2.5977999999999999</c:v>
                </c:pt>
                <c:pt idx="12990">
                  <c:v>2.5979999999999999</c:v>
                </c:pt>
                <c:pt idx="12991">
                  <c:v>2.5981999999999998</c:v>
                </c:pt>
                <c:pt idx="12992">
                  <c:v>2.5983999999999998</c:v>
                </c:pt>
                <c:pt idx="12993">
                  <c:v>2.5985999999999998</c:v>
                </c:pt>
                <c:pt idx="12994">
                  <c:v>2.5988000000000002</c:v>
                </c:pt>
                <c:pt idx="12995">
                  <c:v>2.5990000000000002</c:v>
                </c:pt>
                <c:pt idx="12996">
                  <c:v>2.5992000000000002</c:v>
                </c:pt>
                <c:pt idx="12997">
                  <c:v>2.5994000000000002</c:v>
                </c:pt>
                <c:pt idx="12998">
                  <c:v>2.5996000000000001</c:v>
                </c:pt>
                <c:pt idx="12999">
                  <c:v>2.5998000000000001</c:v>
                </c:pt>
                <c:pt idx="13000">
                  <c:v>2.6</c:v>
                </c:pt>
                <c:pt idx="13001">
                  <c:v>2.6002000000000001</c:v>
                </c:pt>
                <c:pt idx="13002">
                  <c:v>2.6004</c:v>
                </c:pt>
                <c:pt idx="13003">
                  <c:v>2.6006</c:v>
                </c:pt>
                <c:pt idx="13004">
                  <c:v>2.6008</c:v>
                </c:pt>
                <c:pt idx="13005">
                  <c:v>2.601</c:v>
                </c:pt>
                <c:pt idx="13006">
                  <c:v>2.6012</c:v>
                </c:pt>
                <c:pt idx="13007">
                  <c:v>2.6013999999999999</c:v>
                </c:pt>
                <c:pt idx="13008">
                  <c:v>2.6015999999999999</c:v>
                </c:pt>
                <c:pt idx="13009">
                  <c:v>2.6017999999999999</c:v>
                </c:pt>
                <c:pt idx="13010">
                  <c:v>2.6019999999999999</c:v>
                </c:pt>
                <c:pt idx="13011">
                  <c:v>2.6021999999999998</c:v>
                </c:pt>
                <c:pt idx="13012">
                  <c:v>2.6023999999999998</c:v>
                </c:pt>
                <c:pt idx="13013">
                  <c:v>2.6025999999999998</c:v>
                </c:pt>
                <c:pt idx="13014">
                  <c:v>2.6027999999999998</c:v>
                </c:pt>
                <c:pt idx="13015">
                  <c:v>2.6030000000000002</c:v>
                </c:pt>
                <c:pt idx="13016">
                  <c:v>2.6032000000000002</c:v>
                </c:pt>
                <c:pt idx="13017">
                  <c:v>2.6034000000000002</c:v>
                </c:pt>
                <c:pt idx="13018">
                  <c:v>2.6036000000000001</c:v>
                </c:pt>
                <c:pt idx="13019">
                  <c:v>2.6038000000000001</c:v>
                </c:pt>
                <c:pt idx="13020">
                  <c:v>2.6040000000000001</c:v>
                </c:pt>
                <c:pt idx="13021">
                  <c:v>2.6042000000000001</c:v>
                </c:pt>
                <c:pt idx="13022">
                  <c:v>2.6044</c:v>
                </c:pt>
                <c:pt idx="13023">
                  <c:v>2.6046</c:v>
                </c:pt>
                <c:pt idx="13024">
                  <c:v>2.6048</c:v>
                </c:pt>
                <c:pt idx="13025">
                  <c:v>2.605</c:v>
                </c:pt>
                <c:pt idx="13026">
                  <c:v>2.6052</c:v>
                </c:pt>
                <c:pt idx="13027">
                  <c:v>2.6053999999999999</c:v>
                </c:pt>
                <c:pt idx="13028">
                  <c:v>2.6055999999999999</c:v>
                </c:pt>
                <c:pt idx="13029">
                  <c:v>2.6057999999999999</c:v>
                </c:pt>
                <c:pt idx="13030">
                  <c:v>2.6059999999999999</c:v>
                </c:pt>
                <c:pt idx="13031">
                  <c:v>2.6061999999999999</c:v>
                </c:pt>
                <c:pt idx="13032">
                  <c:v>2.6063999999999998</c:v>
                </c:pt>
                <c:pt idx="13033">
                  <c:v>2.6065999999999998</c:v>
                </c:pt>
                <c:pt idx="13034">
                  <c:v>2.6067999999999998</c:v>
                </c:pt>
                <c:pt idx="13035">
                  <c:v>2.6070000000000002</c:v>
                </c:pt>
                <c:pt idx="13036">
                  <c:v>2.6072000000000002</c:v>
                </c:pt>
                <c:pt idx="13037">
                  <c:v>2.6074000000000002</c:v>
                </c:pt>
                <c:pt idx="13038">
                  <c:v>2.6076000000000001</c:v>
                </c:pt>
                <c:pt idx="13039">
                  <c:v>2.6078000000000001</c:v>
                </c:pt>
                <c:pt idx="13040">
                  <c:v>2.6080000000000001</c:v>
                </c:pt>
                <c:pt idx="13041">
                  <c:v>2.6082000000000001</c:v>
                </c:pt>
                <c:pt idx="13042">
                  <c:v>2.6084000000000001</c:v>
                </c:pt>
                <c:pt idx="13043">
                  <c:v>2.6086</c:v>
                </c:pt>
                <c:pt idx="13044">
                  <c:v>2.6088</c:v>
                </c:pt>
                <c:pt idx="13045">
                  <c:v>2.609</c:v>
                </c:pt>
                <c:pt idx="13046">
                  <c:v>2.6092</c:v>
                </c:pt>
                <c:pt idx="13047">
                  <c:v>2.6093999999999999</c:v>
                </c:pt>
                <c:pt idx="13048">
                  <c:v>2.6095999999999999</c:v>
                </c:pt>
                <c:pt idx="13049">
                  <c:v>2.6097999999999999</c:v>
                </c:pt>
                <c:pt idx="13050">
                  <c:v>2.61</c:v>
                </c:pt>
                <c:pt idx="13051">
                  <c:v>2.6101999999999999</c:v>
                </c:pt>
                <c:pt idx="13052">
                  <c:v>2.6103999999999998</c:v>
                </c:pt>
                <c:pt idx="13053">
                  <c:v>2.6105999999999998</c:v>
                </c:pt>
                <c:pt idx="13054">
                  <c:v>2.6107999999999998</c:v>
                </c:pt>
                <c:pt idx="13055">
                  <c:v>2.6110000000000002</c:v>
                </c:pt>
                <c:pt idx="13056">
                  <c:v>2.6112000000000002</c:v>
                </c:pt>
                <c:pt idx="13057">
                  <c:v>2.6114000000000002</c:v>
                </c:pt>
                <c:pt idx="13058">
                  <c:v>2.6116000000000001</c:v>
                </c:pt>
                <c:pt idx="13059">
                  <c:v>2.6118000000000001</c:v>
                </c:pt>
                <c:pt idx="13060">
                  <c:v>2.6120000000000001</c:v>
                </c:pt>
                <c:pt idx="13061">
                  <c:v>2.6122000000000001</c:v>
                </c:pt>
                <c:pt idx="13062">
                  <c:v>2.6124000000000001</c:v>
                </c:pt>
                <c:pt idx="13063">
                  <c:v>2.6126</c:v>
                </c:pt>
                <c:pt idx="13064">
                  <c:v>2.6128</c:v>
                </c:pt>
                <c:pt idx="13065">
                  <c:v>2.613</c:v>
                </c:pt>
                <c:pt idx="13066">
                  <c:v>2.6132</c:v>
                </c:pt>
                <c:pt idx="13067">
                  <c:v>2.6133999999999999</c:v>
                </c:pt>
                <c:pt idx="13068">
                  <c:v>2.6135999999999999</c:v>
                </c:pt>
                <c:pt idx="13069">
                  <c:v>2.6137999999999999</c:v>
                </c:pt>
                <c:pt idx="13070">
                  <c:v>2.6139999999999999</c:v>
                </c:pt>
                <c:pt idx="13071">
                  <c:v>2.6141999999999999</c:v>
                </c:pt>
                <c:pt idx="13072">
                  <c:v>2.6143999999999998</c:v>
                </c:pt>
                <c:pt idx="13073">
                  <c:v>2.6145999999999998</c:v>
                </c:pt>
                <c:pt idx="13074">
                  <c:v>2.6147999999999998</c:v>
                </c:pt>
                <c:pt idx="13075">
                  <c:v>2.6150000000000002</c:v>
                </c:pt>
                <c:pt idx="13076">
                  <c:v>2.6152000000000002</c:v>
                </c:pt>
                <c:pt idx="13077">
                  <c:v>2.6154000000000002</c:v>
                </c:pt>
                <c:pt idx="13078">
                  <c:v>2.6156000000000001</c:v>
                </c:pt>
                <c:pt idx="13079">
                  <c:v>2.6158000000000001</c:v>
                </c:pt>
                <c:pt idx="13080">
                  <c:v>2.6160000000000001</c:v>
                </c:pt>
                <c:pt idx="13081">
                  <c:v>2.6162000000000001</c:v>
                </c:pt>
                <c:pt idx="13082">
                  <c:v>2.6164000000000001</c:v>
                </c:pt>
                <c:pt idx="13083">
                  <c:v>2.6166</c:v>
                </c:pt>
                <c:pt idx="13084">
                  <c:v>2.6168</c:v>
                </c:pt>
                <c:pt idx="13085">
                  <c:v>2.617</c:v>
                </c:pt>
                <c:pt idx="13086">
                  <c:v>2.6172</c:v>
                </c:pt>
                <c:pt idx="13087">
                  <c:v>2.6173999999999999</c:v>
                </c:pt>
                <c:pt idx="13088">
                  <c:v>2.6175999999999999</c:v>
                </c:pt>
                <c:pt idx="13089">
                  <c:v>2.6177999999999999</c:v>
                </c:pt>
                <c:pt idx="13090">
                  <c:v>2.6179999999999999</c:v>
                </c:pt>
                <c:pt idx="13091">
                  <c:v>2.6181999999999999</c:v>
                </c:pt>
                <c:pt idx="13092">
                  <c:v>2.6183999999999998</c:v>
                </c:pt>
                <c:pt idx="13093">
                  <c:v>2.6185999999999998</c:v>
                </c:pt>
                <c:pt idx="13094">
                  <c:v>2.6187999999999998</c:v>
                </c:pt>
                <c:pt idx="13095">
                  <c:v>2.6190000000000002</c:v>
                </c:pt>
                <c:pt idx="13096">
                  <c:v>2.6192000000000002</c:v>
                </c:pt>
                <c:pt idx="13097">
                  <c:v>2.6194000000000002</c:v>
                </c:pt>
                <c:pt idx="13098">
                  <c:v>2.6196000000000002</c:v>
                </c:pt>
                <c:pt idx="13099">
                  <c:v>2.6198000000000001</c:v>
                </c:pt>
                <c:pt idx="13100">
                  <c:v>2.62</c:v>
                </c:pt>
                <c:pt idx="13101">
                  <c:v>2.6202000000000001</c:v>
                </c:pt>
                <c:pt idx="13102">
                  <c:v>2.6204000000000001</c:v>
                </c:pt>
                <c:pt idx="13103">
                  <c:v>2.6206</c:v>
                </c:pt>
                <c:pt idx="13104">
                  <c:v>2.6208</c:v>
                </c:pt>
                <c:pt idx="13105">
                  <c:v>2.621</c:v>
                </c:pt>
                <c:pt idx="13106">
                  <c:v>2.6212</c:v>
                </c:pt>
                <c:pt idx="13107">
                  <c:v>2.6214</c:v>
                </c:pt>
                <c:pt idx="13108">
                  <c:v>2.6215999999999999</c:v>
                </c:pt>
                <c:pt idx="13109">
                  <c:v>2.6217999999999999</c:v>
                </c:pt>
                <c:pt idx="13110">
                  <c:v>2.6219999999999999</c:v>
                </c:pt>
                <c:pt idx="13111">
                  <c:v>2.6221999999999999</c:v>
                </c:pt>
                <c:pt idx="13112">
                  <c:v>2.6223999999999998</c:v>
                </c:pt>
                <c:pt idx="13113">
                  <c:v>2.6225999999999998</c:v>
                </c:pt>
                <c:pt idx="13114">
                  <c:v>2.6227999999999998</c:v>
                </c:pt>
                <c:pt idx="13115">
                  <c:v>2.6230000000000002</c:v>
                </c:pt>
                <c:pt idx="13116">
                  <c:v>2.6232000000000002</c:v>
                </c:pt>
                <c:pt idx="13117">
                  <c:v>2.6234000000000002</c:v>
                </c:pt>
                <c:pt idx="13118">
                  <c:v>2.6236000000000002</c:v>
                </c:pt>
                <c:pt idx="13119">
                  <c:v>2.6238000000000001</c:v>
                </c:pt>
                <c:pt idx="13120">
                  <c:v>2.6240000000000001</c:v>
                </c:pt>
                <c:pt idx="13121">
                  <c:v>2.6242000000000001</c:v>
                </c:pt>
                <c:pt idx="13122">
                  <c:v>2.6244000000000001</c:v>
                </c:pt>
                <c:pt idx="13123">
                  <c:v>2.6246</c:v>
                </c:pt>
                <c:pt idx="13124">
                  <c:v>2.6248</c:v>
                </c:pt>
                <c:pt idx="13125">
                  <c:v>2.625</c:v>
                </c:pt>
                <c:pt idx="13126">
                  <c:v>2.6252</c:v>
                </c:pt>
                <c:pt idx="13127">
                  <c:v>2.6254</c:v>
                </c:pt>
                <c:pt idx="13128">
                  <c:v>2.6255999999999999</c:v>
                </c:pt>
                <c:pt idx="13129">
                  <c:v>2.6257999999999999</c:v>
                </c:pt>
                <c:pt idx="13130">
                  <c:v>2.6259999999999999</c:v>
                </c:pt>
                <c:pt idx="13131">
                  <c:v>2.6261999999999999</c:v>
                </c:pt>
                <c:pt idx="13132">
                  <c:v>2.6263999999999998</c:v>
                </c:pt>
                <c:pt idx="13133">
                  <c:v>2.6265999999999998</c:v>
                </c:pt>
                <c:pt idx="13134">
                  <c:v>2.6267999999999998</c:v>
                </c:pt>
                <c:pt idx="13135">
                  <c:v>2.6269999999999998</c:v>
                </c:pt>
                <c:pt idx="13136">
                  <c:v>2.6272000000000002</c:v>
                </c:pt>
                <c:pt idx="13137">
                  <c:v>2.6274000000000002</c:v>
                </c:pt>
                <c:pt idx="13138">
                  <c:v>2.6276000000000002</c:v>
                </c:pt>
                <c:pt idx="13139">
                  <c:v>2.6278000000000001</c:v>
                </c:pt>
                <c:pt idx="13140">
                  <c:v>2.6280000000000001</c:v>
                </c:pt>
                <c:pt idx="13141">
                  <c:v>2.6282000000000001</c:v>
                </c:pt>
                <c:pt idx="13142">
                  <c:v>2.6284000000000001</c:v>
                </c:pt>
                <c:pt idx="13143">
                  <c:v>2.6286</c:v>
                </c:pt>
                <c:pt idx="13144">
                  <c:v>2.6288</c:v>
                </c:pt>
                <c:pt idx="13145">
                  <c:v>2.629</c:v>
                </c:pt>
                <c:pt idx="13146">
                  <c:v>2.6292</c:v>
                </c:pt>
                <c:pt idx="13147">
                  <c:v>2.6294</c:v>
                </c:pt>
                <c:pt idx="13148">
                  <c:v>2.6295999999999999</c:v>
                </c:pt>
                <c:pt idx="13149">
                  <c:v>2.6297999999999999</c:v>
                </c:pt>
                <c:pt idx="13150">
                  <c:v>2.63</c:v>
                </c:pt>
                <c:pt idx="13151">
                  <c:v>2.6301999999999999</c:v>
                </c:pt>
                <c:pt idx="13152">
                  <c:v>2.6303999999999998</c:v>
                </c:pt>
                <c:pt idx="13153">
                  <c:v>2.6305999999999998</c:v>
                </c:pt>
                <c:pt idx="13154">
                  <c:v>2.6307999999999998</c:v>
                </c:pt>
                <c:pt idx="13155">
                  <c:v>2.6309999999999998</c:v>
                </c:pt>
                <c:pt idx="13156">
                  <c:v>2.6312000000000002</c:v>
                </c:pt>
                <c:pt idx="13157">
                  <c:v>2.6314000000000002</c:v>
                </c:pt>
                <c:pt idx="13158">
                  <c:v>2.6316000000000002</c:v>
                </c:pt>
                <c:pt idx="13159">
                  <c:v>2.6318000000000001</c:v>
                </c:pt>
                <c:pt idx="13160">
                  <c:v>2.6320000000000001</c:v>
                </c:pt>
                <c:pt idx="13161">
                  <c:v>2.6322000000000001</c:v>
                </c:pt>
                <c:pt idx="13162">
                  <c:v>2.6324000000000001</c:v>
                </c:pt>
                <c:pt idx="13163">
                  <c:v>2.6326000000000001</c:v>
                </c:pt>
                <c:pt idx="13164">
                  <c:v>2.6328</c:v>
                </c:pt>
                <c:pt idx="13165">
                  <c:v>2.633</c:v>
                </c:pt>
                <c:pt idx="13166">
                  <c:v>2.6332</c:v>
                </c:pt>
                <c:pt idx="13167">
                  <c:v>2.6334</c:v>
                </c:pt>
                <c:pt idx="13168">
                  <c:v>2.6335999999999999</c:v>
                </c:pt>
                <c:pt idx="13169">
                  <c:v>2.6337999999999999</c:v>
                </c:pt>
                <c:pt idx="13170">
                  <c:v>2.6339999999999999</c:v>
                </c:pt>
                <c:pt idx="13171">
                  <c:v>2.6341999999999999</c:v>
                </c:pt>
                <c:pt idx="13172">
                  <c:v>2.6343999999999999</c:v>
                </c:pt>
                <c:pt idx="13173">
                  <c:v>2.6345999999999998</c:v>
                </c:pt>
                <c:pt idx="13174">
                  <c:v>2.6347999999999998</c:v>
                </c:pt>
                <c:pt idx="13175">
                  <c:v>2.6349999999999998</c:v>
                </c:pt>
                <c:pt idx="13176">
                  <c:v>2.6352000000000002</c:v>
                </c:pt>
                <c:pt idx="13177">
                  <c:v>2.6354000000000002</c:v>
                </c:pt>
                <c:pt idx="13178">
                  <c:v>2.6356000000000002</c:v>
                </c:pt>
                <c:pt idx="13179">
                  <c:v>2.6358000000000001</c:v>
                </c:pt>
                <c:pt idx="13180">
                  <c:v>2.6360000000000001</c:v>
                </c:pt>
                <c:pt idx="13181">
                  <c:v>2.6362000000000001</c:v>
                </c:pt>
                <c:pt idx="13182">
                  <c:v>2.6364000000000001</c:v>
                </c:pt>
                <c:pt idx="13183">
                  <c:v>2.6366000000000001</c:v>
                </c:pt>
                <c:pt idx="13184">
                  <c:v>2.6368</c:v>
                </c:pt>
                <c:pt idx="13185">
                  <c:v>2.637</c:v>
                </c:pt>
                <c:pt idx="13186">
                  <c:v>2.6372</c:v>
                </c:pt>
                <c:pt idx="13187">
                  <c:v>2.6374</c:v>
                </c:pt>
                <c:pt idx="13188">
                  <c:v>2.6375999999999999</c:v>
                </c:pt>
                <c:pt idx="13189">
                  <c:v>2.6377999999999999</c:v>
                </c:pt>
                <c:pt idx="13190">
                  <c:v>2.6379999999999999</c:v>
                </c:pt>
                <c:pt idx="13191">
                  <c:v>2.6381999999999999</c:v>
                </c:pt>
                <c:pt idx="13192">
                  <c:v>2.6383999999999999</c:v>
                </c:pt>
                <c:pt idx="13193">
                  <c:v>2.6385999999999998</c:v>
                </c:pt>
                <c:pt idx="13194">
                  <c:v>2.6387999999999998</c:v>
                </c:pt>
                <c:pt idx="13195">
                  <c:v>2.6389999999999998</c:v>
                </c:pt>
                <c:pt idx="13196">
                  <c:v>2.6392000000000002</c:v>
                </c:pt>
                <c:pt idx="13197">
                  <c:v>2.6394000000000002</c:v>
                </c:pt>
                <c:pt idx="13198">
                  <c:v>2.6396000000000002</c:v>
                </c:pt>
                <c:pt idx="13199">
                  <c:v>2.6398000000000001</c:v>
                </c:pt>
                <c:pt idx="13200">
                  <c:v>2.64</c:v>
                </c:pt>
                <c:pt idx="13201">
                  <c:v>2.6402000000000001</c:v>
                </c:pt>
                <c:pt idx="13202">
                  <c:v>2.6404000000000001</c:v>
                </c:pt>
                <c:pt idx="13203">
                  <c:v>2.6406000000000001</c:v>
                </c:pt>
                <c:pt idx="13204">
                  <c:v>2.6408</c:v>
                </c:pt>
                <c:pt idx="13205">
                  <c:v>2.641</c:v>
                </c:pt>
                <c:pt idx="13206">
                  <c:v>2.6412</c:v>
                </c:pt>
                <c:pt idx="13207">
                  <c:v>2.6414</c:v>
                </c:pt>
                <c:pt idx="13208">
                  <c:v>2.6415999999999999</c:v>
                </c:pt>
                <c:pt idx="13209">
                  <c:v>2.6417999999999999</c:v>
                </c:pt>
                <c:pt idx="13210">
                  <c:v>2.6419999999999999</c:v>
                </c:pt>
                <c:pt idx="13211">
                  <c:v>2.6421999999999999</c:v>
                </c:pt>
                <c:pt idx="13212">
                  <c:v>2.6423999999999999</c:v>
                </c:pt>
                <c:pt idx="13213">
                  <c:v>2.6425999999999998</c:v>
                </c:pt>
                <c:pt idx="13214">
                  <c:v>2.6427999999999998</c:v>
                </c:pt>
                <c:pt idx="13215">
                  <c:v>2.6429999999999998</c:v>
                </c:pt>
                <c:pt idx="13216">
                  <c:v>2.6432000000000002</c:v>
                </c:pt>
                <c:pt idx="13217">
                  <c:v>2.6434000000000002</c:v>
                </c:pt>
                <c:pt idx="13218">
                  <c:v>2.6436000000000002</c:v>
                </c:pt>
                <c:pt idx="13219">
                  <c:v>2.6438000000000001</c:v>
                </c:pt>
                <c:pt idx="13220">
                  <c:v>2.6440000000000001</c:v>
                </c:pt>
                <c:pt idx="13221">
                  <c:v>2.6442000000000001</c:v>
                </c:pt>
                <c:pt idx="13222">
                  <c:v>2.6444000000000001</c:v>
                </c:pt>
                <c:pt idx="13223">
                  <c:v>2.6446000000000001</c:v>
                </c:pt>
                <c:pt idx="13224">
                  <c:v>2.6448</c:v>
                </c:pt>
                <c:pt idx="13225">
                  <c:v>2.645</c:v>
                </c:pt>
                <c:pt idx="13226">
                  <c:v>2.6452</c:v>
                </c:pt>
                <c:pt idx="13227">
                  <c:v>2.6454</c:v>
                </c:pt>
                <c:pt idx="13228">
                  <c:v>2.6456</c:v>
                </c:pt>
                <c:pt idx="13229">
                  <c:v>2.6457999999999999</c:v>
                </c:pt>
                <c:pt idx="13230">
                  <c:v>2.6459999999999999</c:v>
                </c:pt>
                <c:pt idx="13231">
                  <c:v>2.6461999999999999</c:v>
                </c:pt>
                <c:pt idx="13232">
                  <c:v>2.6463999999999999</c:v>
                </c:pt>
                <c:pt idx="13233">
                  <c:v>2.6465999999999998</c:v>
                </c:pt>
                <c:pt idx="13234">
                  <c:v>2.6467999999999998</c:v>
                </c:pt>
                <c:pt idx="13235">
                  <c:v>2.6469999999999998</c:v>
                </c:pt>
                <c:pt idx="13236">
                  <c:v>2.6472000000000002</c:v>
                </c:pt>
                <c:pt idx="13237">
                  <c:v>2.6474000000000002</c:v>
                </c:pt>
                <c:pt idx="13238">
                  <c:v>2.6476000000000002</c:v>
                </c:pt>
                <c:pt idx="13239">
                  <c:v>2.6478000000000002</c:v>
                </c:pt>
                <c:pt idx="13240">
                  <c:v>2.6480000000000001</c:v>
                </c:pt>
                <c:pt idx="13241">
                  <c:v>2.6482000000000001</c:v>
                </c:pt>
                <c:pt idx="13242">
                  <c:v>2.6484000000000001</c:v>
                </c:pt>
                <c:pt idx="13243">
                  <c:v>2.6486000000000001</c:v>
                </c:pt>
                <c:pt idx="13244">
                  <c:v>2.6488</c:v>
                </c:pt>
                <c:pt idx="13245">
                  <c:v>2.649</c:v>
                </c:pt>
                <c:pt idx="13246">
                  <c:v>2.6492</c:v>
                </c:pt>
                <c:pt idx="13247">
                  <c:v>2.6494</c:v>
                </c:pt>
                <c:pt idx="13248">
                  <c:v>2.6496</c:v>
                </c:pt>
                <c:pt idx="13249">
                  <c:v>2.6497999999999999</c:v>
                </c:pt>
                <c:pt idx="13250">
                  <c:v>2.65</c:v>
                </c:pt>
                <c:pt idx="13251">
                  <c:v>2.6501999999999999</c:v>
                </c:pt>
                <c:pt idx="13252">
                  <c:v>2.6503999999999999</c:v>
                </c:pt>
                <c:pt idx="13253">
                  <c:v>2.6505999999999998</c:v>
                </c:pt>
                <c:pt idx="13254">
                  <c:v>2.6507999999999998</c:v>
                </c:pt>
                <c:pt idx="13255">
                  <c:v>2.6509999999999998</c:v>
                </c:pt>
                <c:pt idx="13256">
                  <c:v>2.6511999999999998</c:v>
                </c:pt>
                <c:pt idx="13257">
                  <c:v>2.6514000000000002</c:v>
                </c:pt>
                <c:pt idx="13258">
                  <c:v>2.6516000000000002</c:v>
                </c:pt>
                <c:pt idx="13259">
                  <c:v>2.6518000000000002</c:v>
                </c:pt>
                <c:pt idx="13260">
                  <c:v>2.6520000000000001</c:v>
                </c:pt>
                <c:pt idx="13261">
                  <c:v>2.6522000000000001</c:v>
                </c:pt>
                <c:pt idx="13262">
                  <c:v>2.6524000000000001</c:v>
                </c:pt>
                <c:pt idx="13263">
                  <c:v>2.6526000000000001</c:v>
                </c:pt>
                <c:pt idx="13264">
                  <c:v>2.6528</c:v>
                </c:pt>
                <c:pt idx="13265">
                  <c:v>2.653</c:v>
                </c:pt>
                <c:pt idx="13266">
                  <c:v>2.6532</c:v>
                </c:pt>
                <c:pt idx="13267">
                  <c:v>2.6534</c:v>
                </c:pt>
                <c:pt idx="13268">
                  <c:v>2.6536</c:v>
                </c:pt>
                <c:pt idx="13269">
                  <c:v>2.6537999999999999</c:v>
                </c:pt>
                <c:pt idx="13270">
                  <c:v>2.6539999999999999</c:v>
                </c:pt>
                <c:pt idx="13271">
                  <c:v>2.6541999999999999</c:v>
                </c:pt>
                <c:pt idx="13272">
                  <c:v>2.6543999999999999</c:v>
                </c:pt>
                <c:pt idx="13273">
                  <c:v>2.6545999999999998</c:v>
                </c:pt>
                <c:pt idx="13274">
                  <c:v>2.6547999999999998</c:v>
                </c:pt>
                <c:pt idx="13275">
                  <c:v>2.6549999999999998</c:v>
                </c:pt>
                <c:pt idx="13276">
                  <c:v>2.6551999999999998</c:v>
                </c:pt>
                <c:pt idx="13277">
                  <c:v>2.6554000000000002</c:v>
                </c:pt>
                <c:pt idx="13278">
                  <c:v>2.6556000000000002</c:v>
                </c:pt>
                <c:pt idx="13279">
                  <c:v>2.6558000000000002</c:v>
                </c:pt>
                <c:pt idx="13280">
                  <c:v>2.6560000000000001</c:v>
                </c:pt>
                <c:pt idx="13281">
                  <c:v>2.6562000000000001</c:v>
                </c:pt>
                <c:pt idx="13282">
                  <c:v>2.6564000000000001</c:v>
                </c:pt>
                <c:pt idx="13283">
                  <c:v>2.6566000000000001</c:v>
                </c:pt>
                <c:pt idx="13284">
                  <c:v>2.6568000000000001</c:v>
                </c:pt>
                <c:pt idx="13285">
                  <c:v>2.657</c:v>
                </c:pt>
                <c:pt idx="13286">
                  <c:v>2.6572</c:v>
                </c:pt>
                <c:pt idx="13287">
                  <c:v>2.6574</c:v>
                </c:pt>
                <c:pt idx="13288">
                  <c:v>2.6576</c:v>
                </c:pt>
                <c:pt idx="13289">
                  <c:v>2.6577999999999999</c:v>
                </c:pt>
                <c:pt idx="13290">
                  <c:v>2.6579999999999999</c:v>
                </c:pt>
                <c:pt idx="13291">
                  <c:v>2.6581999999999999</c:v>
                </c:pt>
                <c:pt idx="13292">
                  <c:v>2.6583999999999999</c:v>
                </c:pt>
                <c:pt idx="13293">
                  <c:v>2.6585999999999999</c:v>
                </c:pt>
                <c:pt idx="13294">
                  <c:v>2.6587999999999998</c:v>
                </c:pt>
                <c:pt idx="13295">
                  <c:v>2.6589999999999998</c:v>
                </c:pt>
                <c:pt idx="13296">
                  <c:v>2.6591999999999998</c:v>
                </c:pt>
                <c:pt idx="13297">
                  <c:v>2.6594000000000002</c:v>
                </c:pt>
                <c:pt idx="13298">
                  <c:v>2.6596000000000002</c:v>
                </c:pt>
                <c:pt idx="13299">
                  <c:v>2.6598000000000002</c:v>
                </c:pt>
                <c:pt idx="13300">
                  <c:v>2.66</c:v>
                </c:pt>
                <c:pt idx="13301">
                  <c:v>2.6602000000000001</c:v>
                </c:pt>
                <c:pt idx="13302">
                  <c:v>2.6604000000000001</c:v>
                </c:pt>
                <c:pt idx="13303">
                  <c:v>2.6606000000000001</c:v>
                </c:pt>
                <c:pt idx="13304">
                  <c:v>2.6608000000000001</c:v>
                </c:pt>
                <c:pt idx="13305">
                  <c:v>2.661</c:v>
                </c:pt>
                <c:pt idx="13306">
                  <c:v>2.6612</c:v>
                </c:pt>
                <c:pt idx="13307">
                  <c:v>2.6614</c:v>
                </c:pt>
                <c:pt idx="13308">
                  <c:v>2.6616</c:v>
                </c:pt>
                <c:pt idx="13309">
                  <c:v>2.6617999999999999</c:v>
                </c:pt>
                <c:pt idx="13310">
                  <c:v>2.6619999999999999</c:v>
                </c:pt>
                <c:pt idx="13311">
                  <c:v>2.6621999999999999</c:v>
                </c:pt>
                <c:pt idx="13312">
                  <c:v>2.6623999999999999</c:v>
                </c:pt>
                <c:pt idx="13313">
                  <c:v>2.6625999999999999</c:v>
                </c:pt>
                <c:pt idx="13314">
                  <c:v>2.6627999999999998</c:v>
                </c:pt>
                <c:pt idx="13315">
                  <c:v>2.6629999999999998</c:v>
                </c:pt>
                <c:pt idx="13316">
                  <c:v>2.6631999999999998</c:v>
                </c:pt>
                <c:pt idx="13317">
                  <c:v>2.6634000000000002</c:v>
                </c:pt>
                <c:pt idx="13318">
                  <c:v>2.6636000000000002</c:v>
                </c:pt>
                <c:pt idx="13319">
                  <c:v>2.6638000000000002</c:v>
                </c:pt>
                <c:pt idx="13320">
                  <c:v>2.6640000000000001</c:v>
                </c:pt>
                <c:pt idx="13321">
                  <c:v>2.6642000000000001</c:v>
                </c:pt>
                <c:pt idx="13322">
                  <c:v>2.6644000000000001</c:v>
                </c:pt>
                <c:pt idx="13323">
                  <c:v>2.6646000000000001</c:v>
                </c:pt>
                <c:pt idx="13324">
                  <c:v>2.6648000000000001</c:v>
                </c:pt>
                <c:pt idx="13325">
                  <c:v>2.665</c:v>
                </c:pt>
                <c:pt idx="13326">
                  <c:v>2.6652</c:v>
                </c:pt>
                <c:pt idx="13327">
                  <c:v>2.6654</c:v>
                </c:pt>
                <c:pt idx="13328">
                  <c:v>2.6656</c:v>
                </c:pt>
                <c:pt idx="13329">
                  <c:v>2.6657999999999999</c:v>
                </c:pt>
                <c:pt idx="13330">
                  <c:v>2.6659999999999999</c:v>
                </c:pt>
                <c:pt idx="13331">
                  <c:v>2.6661999999999999</c:v>
                </c:pt>
                <c:pt idx="13332">
                  <c:v>2.6663999999999999</c:v>
                </c:pt>
                <c:pt idx="13333">
                  <c:v>2.6665999999999999</c:v>
                </c:pt>
                <c:pt idx="13334">
                  <c:v>2.6667999999999998</c:v>
                </c:pt>
                <c:pt idx="13335">
                  <c:v>2.6669999999999998</c:v>
                </c:pt>
                <c:pt idx="13336">
                  <c:v>2.6671999999999998</c:v>
                </c:pt>
                <c:pt idx="13337">
                  <c:v>2.6674000000000002</c:v>
                </c:pt>
                <c:pt idx="13338">
                  <c:v>2.6676000000000002</c:v>
                </c:pt>
                <c:pt idx="13339">
                  <c:v>2.6678000000000002</c:v>
                </c:pt>
                <c:pt idx="13340">
                  <c:v>2.6680000000000001</c:v>
                </c:pt>
                <c:pt idx="13341">
                  <c:v>2.6682000000000001</c:v>
                </c:pt>
                <c:pt idx="13342">
                  <c:v>2.6684000000000001</c:v>
                </c:pt>
                <c:pt idx="13343">
                  <c:v>2.6686000000000001</c:v>
                </c:pt>
                <c:pt idx="13344">
                  <c:v>2.6688000000000001</c:v>
                </c:pt>
                <c:pt idx="13345">
                  <c:v>2.669</c:v>
                </c:pt>
                <c:pt idx="13346">
                  <c:v>2.6692</c:v>
                </c:pt>
                <c:pt idx="13347">
                  <c:v>2.6694</c:v>
                </c:pt>
                <c:pt idx="13348">
                  <c:v>2.6696</c:v>
                </c:pt>
                <c:pt idx="13349">
                  <c:v>2.6698</c:v>
                </c:pt>
                <c:pt idx="13350">
                  <c:v>2.67</c:v>
                </c:pt>
                <c:pt idx="13351">
                  <c:v>2.6701999999999999</c:v>
                </c:pt>
                <c:pt idx="13352">
                  <c:v>2.6703999999999999</c:v>
                </c:pt>
                <c:pt idx="13353">
                  <c:v>2.6705999999999999</c:v>
                </c:pt>
                <c:pt idx="13354">
                  <c:v>2.6707999999999998</c:v>
                </c:pt>
                <c:pt idx="13355">
                  <c:v>2.6709999999999998</c:v>
                </c:pt>
                <c:pt idx="13356">
                  <c:v>2.6711999999999998</c:v>
                </c:pt>
                <c:pt idx="13357">
                  <c:v>2.6714000000000002</c:v>
                </c:pt>
                <c:pt idx="13358">
                  <c:v>2.6716000000000002</c:v>
                </c:pt>
                <c:pt idx="13359">
                  <c:v>2.6718000000000002</c:v>
                </c:pt>
                <c:pt idx="13360">
                  <c:v>2.6720000000000002</c:v>
                </c:pt>
                <c:pt idx="13361">
                  <c:v>2.6722000000000001</c:v>
                </c:pt>
                <c:pt idx="13362">
                  <c:v>2.6724000000000001</c:v>
                </c:pt>
                <c:pt idx="13363">
                  <c:v>2.6726000000000001</c:v>
                </c:pt>
                <c:pt idx="13364">
                  <c:v>2.6728000000000001</c:v>
                </c:pt>
                <c:pt idx="13365">
                  <c:v>2.673</c:v>
                </c:pt>
                <c:pt idx="13366">
                  <c:v>2.6732</c:v>
                </c:pt>
                <c:pt idx="13367">
                  <c:v>2.6734</c:v>
                </c:pt>
                <c:pt idx="13368">
                  <c:v>2.6736</c:v>
                </c:pt>
                <c:pt idx="13369">
                  <c:v>2.6738</c:v>
                </c:pt>
                <c:pt idx="13370">
                  <c:v>2.6739999999999999</c:v>
                </c:pt>
                <c:pt idx="13371">
                  <c:v>2.6741999999999999</c:v>
                </c:pt>
                <c:pt idx="13372">
                  <c:v>2.6743999999999999</c:v>
                </c:pt>
                <c:pt idx="13373">
                  <c:v>2.6745999999999999</c:v>
                </c:pt>
                <c:pt idx="13374">
                  <c:v>2.6747999999999998</c:v>
                </c:pt>
                <c:pt idx="13375">
                  <c:v>2.6749999999999998</c:v>
                </c:pt>
                <c:pt idx="13376">
                  <c:v>2.6751999999999998</c:v>
                </c:pt>
                <c:pt idx="13377">
                  <c:v>2.6753999999999998</c:v>
                </c:pt>
                <c:pt idx="13378">
                  <c:v>2.6756000000000002</c:v>
                </c:pt>
                <c:pt idx="13379">
                  <c:v>2.6758000000000002</c:v>
                </c:pt>
                <c:pt idx="13380">
                  <c:v>2.6760000000000002</c:v>
                </c:pt>
                <c:pt idx="13381">
                  <c:v>2.6762000000000001</c:v>
                </c:pt>
                <c:pt idx="13382">
                  <c:v>2.6764000000000001</c:v>
                </c:pt>
                <c:pt idx="13383">
                  <c:v>2.6766000000000001</c:v>
                </c:pt>
                <c:pt idx="13384">
                  <c:v>2.6768000000000001</c:v>
                </c:pt>
                <c:pt idx="13385">
                  <c:v>2.677</c:v>
                </c:pt>
                <c:pt idx="13386">
                  <c:v>2.6772</c:v>
                </c:pt>
                <c:pt idx="13387">
                  <c:v>2.6774</c:v>
                </c:pt>
                <c:pt idx="13388">
                  <c:v>2.6776</c:v>
                </c:pt>
                <c:pt idx="13389">
                  <c:v>2.6778</c:v>
                </c:pt>
                <c:pt idx="13390">
                  <c:v>2.6779999999999999</c:v>
                </c:pt>
                <c:pt idx="13391">
                  <c:v>2.6781999999999999</c:v>
                </c:pt>
                <c:pt idx="13392">
                  <c:v>2.6783999999999999</c:v>
                </c:pt>
                <c:pt idx="13393">
                  <c:v>2.6785999999999999</c:v>
                </c:pt>
                <c:pt idx="13394">
                  <c:v>2.6787999999999998</c:v>
                </c:pt>
                <c:pt idx="13395">
                  <c:v>2.6789999999999998</c:v>
                </c:pt>
                <c:pt idx="13396">
                  <c:v>2.6791999999999998</c:v>
                </c:pt>
                <c:pt idx="13397">
                  <c:v>2.6793999999999998</c:v>
                </c:pt>
                <c:pt idx="13398">
                  <c:v>2.6796000000000002</c:v>
                </c:pt>
                <c:pt idx="13399">
                  <c:v>2.6798000000000002</c:v>
                </c:pt>
                <c:pt idx="13400">
                  <c:v>2.68</c:v>
                </c:pt>
                <c:pt idx="13401">
                  <c:v>2.6802000000000001</c:v>
                </c:pt>
                <c:pt idx="13402">
                  <c:v>2.6804000000000001</c:v>
                </c:pt>
                <c:pt idx="13403">
                  <c:v>2.6806000000000001</c:v>
                </c:pt>
                <c:pt idx="13404">
                  <c:v>2.6808000000000001</c:v>
                </c:pt>
                <c:pt idx="13405">
                  <c:v>2.681</c:v>
                </c:pt>
                <c:pt idx="13406">
                  <c:v>2.6812</c:v>
                </c:pt>
                <c:pt idx="13407">
                  <c:v>2.6814</c:v>
                </c:pt>
                <c:pt idx="13408">
                  <c:v>2.6816</c:v>
                </c:pt>
                <c:pt idx="13409">
                  <c:v>2.6818</c:v>
                </c:pt>
                <c:pt idx="13410">
                  <c:v>2.6819999999999999</c:v>
                </c:pt>
                <c:pt idx="13411">
                  <c:v>2.6821999999999999</c:v>
                </c:pt>
                <c:pt idx="13412">
                  <c:v>2.6823999999999999</c:v>
                </c:pt>
                <c:pt idx="13413">
                  <c:v>2.6825999999999999</c:v>
                </c:pt>
                <c:pt idx="13414">
                  <c:v>2.6827999999999999</c:v>
                </c:pt>
                <c:pt idx="13415">
                  <c:v>2.6829999999999998</c:v>
                </c:pt>
                <c:pt idx="13416">
                  <c:v>2.6831999999999998</c:v>
                </c:pt>
                <c:pt idx="13417">
                  <c:v>2.6833999999999998</c:v>
                </c:pt>
                <c:pt idx="13418">
                  <c:v>2.6836000000000002</c:v>
                </c:pt>
                <c:pt idx="13419">
                  <c:v>2.6838000000000002</c:v>
                </c:pt>
                <c:pt idx="13420">
                  <c:v>2.6840000000000002</c:v>
                </c:pt>
                <c:pt idx="13421">
                  <c:v>2.6842000000000001</c:v>
                </c:pt>
                <c:pt idx="13422">
                  <c:v>2.6844000000000001</c:v>
                </c:pt>
                <c:pt idx="13423">
                  <c:v>2.6846000000000001</c:v>
                </c:pt>
                <c:pt idx="13424">
                  <c:v>2.6848000000000001</c:v>
                </c:pt>
                <c:pt idx="13425">
                  <c:v>2.6850000000000001</c:v>
                </c:pt>
                <c:pt idx="13426">
                  <c:v>2.6852</c:v>
                </c:pt>
                <c:pt idx="13427">
                  <c:v>2.6854</c:v>
                </c:pt>
                <c:pt idx="13428">
                  <c:v>2.6856</c:v>
                </c:pt>
                <c:pt idx="13429">
                  <c:v>2.6858</c:v>
                </c:pt>
                <c:pt idx="13430">
                  <c:v>2.6859999999999999</c:v>
                </c:pt>
                <c:pt idx="13431">
                  <c:v>2.6861999999999999</c:v>
                </c:pt>
                <c:pt idx="13432">
                  <c:v>2.6863999999999999</c:v>
                </c:pt>
                <c:pt idx="13433">
                  <c:v>2.6865999999999999</c:v>
                </c:pt>
                <c:pt idx="13434">
                  <c:v>2.6867999999999999</c:v>
                </c:pt>
                <c:pt idx="13435">
                  <c:v>2.6869999999999998</c:v>
                </c:pt>
                <c:pt idx="13436">
                  <c:v>2.6871999999999998</c:v>
                </c:pt>
                <c:pt idx="13437">
                  <c:v>2.6873999999999998</c:v>
                </c:pt>
                <c:pt idx="13438">
                  <c:v>2.6876000000000002</c:v>
                </c:pt>
                <c:pt idx="13439">
                  <c:v>2.6878000000000002</c:v>
                </c:pt>
                <c:pt idx="13440">
                  <c:v>2.6880000000000002</c:v>
                </c:pt>
                <c:pt idx="13441">
                  <c:v>2.6882000000000001</c:v>
                </c:pt>
                <c:pt idx="13442">
                  <c:v>2.6884000000000001</c:v>
                </c:pt>
                <c:pt idx="13443">
                  <c:v>2.6886000000000001</c:v>
                </c:pt>
                <c:pt idx="13444">
                  <c:v>2.6888000000000001</c:v>
                </c:pt>
                <c:pt idx="13445">
                  <c:v>2.6890000000000001</c:v>
                </c:pt>
                <c:pt idx="13446">
                  <c:v>2.6892</c:v>
                </c:pt>
                <c:pt idx="13447">
                  <c:v>2.6894</c:v>
                </c:pt>
                <c:pt idx="13448">
                  <c:v>2.6896</c:v>
                </c:pt>
                <c:pt idx="13449">
                  <c:v>2.6898</c:v>
                </c:pt>
                <c:pt idx="13450">
                  <c:v>2.69</c:v>
                </c:pt>
                <c:pt idx="13451">
                  <c:v>2.6901999999999999</c:v>
                </c:pt>
                <c:pt idx="13452">
                  <c:v>2.6903999999999999</c:v>
                </c:pt>
                <c:pt idx="13453">
                  <c:v>2.6905999999999999</c:v>
                </c:pt>
                <c:pt idx="13454">
                  <c:v>2.6907999999999999</c:v>
                </c:pt>
                <c:pt idx="13455">
                  <c:v>2.6909999999999998</c:v>
                </c:pt>
                <c:pt idx="13456">
                  <c:v>2.6911999999999998</c:v>
                </c:pt>
                <c:pt idx="13457">
                  <c:v>2.6913999999999998</c:v>
                </c:pt>
                <c:pt idx="13458">
                  <c:v>2.6916000000000002</c:v>
                </c:pt>
                <c:pt idx="13459">
                  <c:v>2.6918000000000002</c:v>
                </c:pt>
                <c:pt idx="13460">
                  <c:v>2.6920000000000002</c:v>
                </c:pt>
                <c:pt idx="13461">
                  <c:v>2.6922000000000001</c:v>
                </c:pt>
                <c:pt idx="13462">
                  <c:v>2.6924000000000001</c:v>
                </c:pt>
                <c:pt idx="13463">
                  <c:v>2.6926000000000001</c:v>
                </c:pt>
                <c:pt idx="13464">
                  <c:v>2.6928000000000001</c:v>
                </c:pt>
                <c:pt idx="13465">
                  <c:v>2.6930000000000001</c:v>
                </c:pt>
                <c:pt idx="13466">
                  <c:v>2.6932</c:v>
                </c:pt>
                <c:pt idx="13467">
                  <c:v>2.6934</c:v>
                </c:pt>
                <c:pt idx="13468">
                  <c:v>2.6936</c:v>
                </c:pt>
                <c:pt idx="13469">
                  <c:v>2.6938</c:v>
                </c:pt>
                <c:pt idx="13470">
                  <c:v>2.694</c:v>
                </c:pt>
                <c:pt idx="13471">
                  <c:v>2.6941999999999999</c:v>
                </c:pt>
                <c:pt idx="13472">
                  <c:v>2.6943999999999999</c:v>
                </c:pt>
                <c:pt idx="13473">
                  <c:v>2.6945999999999999</c:v>
                </c:pt>
                <c:pt idx="13474">
                  <c:v>2.6947999999999999</c:v>
                </c:pt>
                <c:pt idx="13475">
                  <c:v>2.6949999999999998</c:v>
                </c:pt>
                <c:pt idx="13476">
                  <c:v>2.6951999999999998</c:v>
                </c:pt>
                <c:pt idx="13477">
                  <c:v>2.6953999999999998</c:v>
                </c:pt>
                <c:pt idx="13478">
                  <c:v>2.6956000000000002</c:v>
                </c:pt>
                <c:pt idx="13479">
                  <c:v>2.6958000000000002</c:v>
                </c:pt>
                <c:pt idx="13480">
                  <c:v>2.6960000000000002</c:v>
                </c:pt>
                <c:pt idx="13481">
                  <c:v>2.6962000000000002</c:v>
                </c:pt>
                <c:pt idx="13482">
                  <c:v>2.6964000000000001</c:v>
                </c:pt>
                <c:pt idx="13483">
                  <c:v>2.6966000000000001</c:v>
                </c:pt>
                <c:pt idx="13484">
                  <c:v>2.6968000000000001</c:v>
                </c:pt>
                <c:pt idx="13485">
                  <c:v>2.6970000000000001</c:v>
                </c:pt>
                <c:pt idx="13486">
                  <c:v>2.6972</c:v>
                </c:pt>
                <c:pt idx="13487">
                  <c:v>2.6974</c:v>
                </c:pt>
                <c:pt idx="13488">
                  <c:v>2.6976</c:v>
                </c:pt>
                <c:pt idx="13489">
                  <c:v>2.6978</c:v>
                </c:pt>
                <c:pt idx="13490">
                  <c:v>2.698</c:v>
                </c:pt>
                <c:pt idx="13491">
                  <c:v>2.6981999999999999</c:v>
                </c:pt>
                <c:pt idx="13492">
                  <c:v>2.6983999999999999</c:v>
                </c:pt>
                <c:pt idx="13493">
                  <c:v>2.6985999999999999</c:v>
                </c:pt>
                <c:pt idx="13494">
                  <c:v>2.6987999999999999</c:v>
                </c:pt>
                <c:pt idx="13495">
                  <c:v>2.6989999999999998</c:v>
                </c:pt>
                <c:pt idx="13496">
                  <c:v>2.6991999999999998</c:v>
                </c:pt>
                <c:pt idx="13497">
                  <c:v>2.6993999999999998</c:v>
                </c:pt>
                <c:pt idx="13498">
                  <c:v>2.6996000000000002</c:v>
                </c:pt>
                <c:pt idx="13499">
                  <c:v>2.6998000000000002</c:v>
                </c:pt>
                <c:pt idx="13500">
                  <c:v>2.7</c:v>
                </c:pt>
                <c:pt idx="13501">
                  <c:v>2.7002000000000002</c:v>
                </c:pt>
                <c:pt idx="13502">
                  <c:v>2.7004000000000001</c:v>
                </c:pt>
                <c:pt idx="13503">
                  <c:v>2.7006000000000001</c:v>
                </c:pt>
                <c:pt idx="13504">
                  <c:v>2.7008000000000001</c:v>
                </c:pt>
                <c:pt idx="13505">
                  <c:v>2.7010000000000001</c:v>
                </c:pt>
                <c:pt idx="13506">
                  <c:v>2.7012</c:v>
                </c:pt>
                <c:pt idx="13507">
                  <c:v>2.7014</c:v>
                </c:pt>
                <c:pt idx="13508">
                  <c:v>2.7016</c:v>
                </c:pt>
                <c:pt idx="13509">
                  <c:v>2.7018</c:v>
                </c:pt>
                <c:pt idx="13510">
                  <c:v>2.702</c:v>
                </c:pt>
                <c:pt idx="13511">
                  <c:v>2.7021999999999999</c:v>
                </c:pt>
                <c:pt idx="13512">
                  <c:v>2.7023999999999999</c:v>
                </c:pt>
                <c:pt idx="13513">
                  <c:v>2.7025999999999999</c:v>
                </c:pt>
                <c:pt idx="13514">
                  <c:v>2.7027999999999999</c:v>
                </c:pt>
                <c:pt idx="13515">
                  <c:v>2.7029999999999998</c:v>
                </c:pt>
                <c:pt idx="13516">
                  <c:v>2.7031999999999998</c:v>
                </c:pt>
                <c:pt idx="13517">
                  <c:v>2.7033999999999998</c:v>
                </c:pt>
                <c:pt idx="13518">
                  <c:v>2.7035999999999998</c:v>
                </c:pt>
                <c:pt idx="13519">
                  <c:v>2.7038000000000002</c:v>
                </c:pt>
                <c:pt idx="13520">
                  <c:v>2.7040000000000002</c:v>
                </c:pt>
                <c:pt idx="13521">
                  <c:v>2.7042000000000002</c:v>
                </c:pt>
                <c:pt idx="13522">
                  <c:v>2.7044000000000001</c:v>
                </c:pt>
                <c:pt idx="13523">
                  <c:v>2.7046000000000001</c:v>
                </c:pt>
                <c:pt idx="13524">
                  <c:v>2.7048000000000001</c:v>
                </c:pt>
                <c:pt idx="13525">
                  <c:v>2.7050000000000001</c:v>
                </c:pt>
                <c:pt idx="13526">
                  <c:v>2.7052</c:v>
                </c:pt>
                <c:pt idx="13527">
                  <c:v>2.7054</c:v>
                </c:pt>
                <c:pt idx="13528">
                  <c:v>2.7056</c:v>
                </c:pt>
                <c:pt idx="13529">
                  <c:v>2.7058</c:v>
                </c:pt>
                <c:pt idx="13530">
                  <c:v>2.706</c:v>
                </c:pt>
                <c:pt idx="13531">
                  <c:v>2.7061999999999999</c:v>
                </c:pt>
                <c:pt idx="13532">
                  <c:v>2.7063999999999999</c:v>
                </c:pt>
                <c:pt idx="13533">
                  <c:v>2.7065999999999999</c:v>
                </c:pt>
                <c:pt idx="13534">
                  <c:v>2.7067999999999999</c:v>
                </c:pt>
                <c:pt idx="13535">
                  <c:v>2.7069999999999999</c:v>
                </c:pt>
                <c:pt idx="13536">
                  <c:v>2.7071999999999998</c:v>
                </c:pt>
                <c:pt idx="13537">
                  <c:v>2.7073999999999998</c:v>
                </c:pt>
                <c:pt idx="13538">
                  <c:v>2.7075999999999998</c:v>
                </c:pt>
                <c:pt idx="13539">
                  <c:v>2.7078000000000002</c:v>
                </c:pt>
                <c:pt idx="13540">
                  <c:v>2.7080000000000002</c:v>
                </c:pt>
                <c:pt idx="13541">
                  <c:v>2.7082000000000002</c:v>
                </c:pt>
                <c:pt idx="13542">
                  <c:v>2.7084000000000001</c:v>
                </c:pt>
                <c:pt idx="13543">
                  <c:v>2.7086000000000001</c:v>
                </c:pt>
                <c:pt idx="13544">
                  <c:v>2.7088000000000001</c:v>
                </c:pt>
                <c:pt idx="13545">
                  <c:v>2.7090000000000001</c:v>
                </c:pt>
                <c:pt idx="13546">
                  <c:v>2.7092000000000001</c:v>
                </c:pt>
                <c:pt idx="13547">
                  <c:v>2.7094</c:v>
                </c:pt>
                <c:pt idx="13548">
                  <c:v>2.7096</c:v>
                </c:pt>
                <c:pt idx="13549">
                  <c:v>2.7098</c:v>
                </c:pt>
                <c:pt idx="13550">
                  <c:v>2.71</c:v>
                </c:pt>
                <c:pt idx="13551">
                  <c:v>2.7101999999999999</c:v>
                </c:pt>
                <c:pt idx="13552">
                  <c:v>2.7103999999999999</c:v>
                </c:pt>
                <c:pt idx="13553">
                  <c:v>2.7105999999999999</c:v>
                </c:pt>
                <c:pt idx="13554">
                  <c:v>2.7107999999999999</c:v>
                </c:pt>
                <c:pt idx="13555">
                  <c:v>2.7109999999999999</c:v>
                </c:pt>
                <c:pt idx="13556">
                  <c:v>2.7111999999999998</c:v>
                </c:pt>
                <c:pt idx="13557">
                  <c:v>2.7113999999999998</c:v>
                </c:pt>
                <c:pt idx="13558">
                  <c:v>2.7115999999999998</c:v>
                </c:pt>
                <c:pt idx="13559">
                  <c:v>2.7118000000000002</c:v>
                </c:pt>
                <c:pt idx="13560">
                  <c:v>2.7120000000000002</c:v>
                </c:pt>
                <c:pt idx="13561">
                  <c:v>2.7122000000000002</c:v>
                </c:pt>
                <c:pt idx="13562">
                  <c:v>2.7124000000000001</c:v>
                </c:pt>
                <c:pt idx="13563">
                  <c:v>2.7126000000000001</c:v>
                </c:pt>
                <c:pt idx="13564">
                  <c:v>2.7128000000000001</c:v>
                </c:pt>
                <c:pt idx="13565">
                  <c:v>2.7130000000000001</c:v>
                </c:pt>
                <c:pt idx="13566">
                  <c:v>2.7132000000000001</c:v>
                </c:pt>
                <c:pt idx="13567">
                  <c:v>2.7134</c:v>
                </c:pt>
                <c:pt idx="13568">
                  <c:v>2.7136</c:v>
                </c:pt>
                <c:pt idx="13569">
                  <c:v>2.7138</c:v>
                </c:pt>
                <c:pt idx="13570">
                  <c:v>2.714</c:v>
                </c:pt>
                <c:pt idx="13571">
                  <c:v>2.7141999999999999</c:v>
                </c:pt>
                <c:pt idx="13572">
                  <c:v>2.7143999999999999</c:v>
                </c:pt>
                <c:pt idx="13573">
                  <c:v>2.7145999999999999</c:v>
                </c:pt>
                <c:pt idx="13574">
                  <c:v>2.7147999999999999</c:v>
                </c:pt>
                <c:pt idx="13575">
                  <c:v>2.7149999999999999</c:v>
                </c:pt>
                <c:pt idx="13576">
                  <c:v>2.7151999999999998</c:v>
                </c:pt>
                <c:pt idx="13577">
                  <c:v>2.7153999999999998</c:v>
                </c:pt>
                <c:pt idx="13578">
                  <c:v>2.7155999999999998</c:v>
                </c:pt>
                <c:pt idx="13579">
                  <c:v>2.7158000000000002</c:v>
                </c:pt>
                <c:pt idx="13580">
                  <c:v>2.7160000000000002</c:v>
                </c:pt>
                <c:pt idx="13581">
                  <c:v>2.7162000000000002</c:v>
                </c:pt>
                <c:pt idx="13582">
                  <c:v>2.7164000000000001</c:v>
                </c:pt>
                <c:pt idx="13583">
                  <c:v>2.7166000000000001</c:v>
                </c:pt>
                <c:pt idx="13584">
                  <c:v>2.7168000000000001</c:v>
                </c:pt>
                <c:pt idx="13585">
                  <c:v>2.7170000000000001</c:v>
                </c:pt>
                <c:pt idx="13586">
                  <c:v>2.7172000000000001</c:v>
                </c:pt>
                <c:pt idx="13587">
                  <c:v>2.7174</c:v>
                </c:pt>
                <c:pt idx="13588">
                  <c:v>2.7176</c:v>
                </c:pt>
                <c:pt idx="13589">
                  <c:v>2.7178</c:v>
                </c:pt>
                <c:pt idx="13590">
                  <c:v>2.718</c:v>
                </c:pt>
                <c:pt idx="13591">
                  <c:v>2.7181999999999999</c:v>
                </c:pt>
                <c:pt idx="13592">
                  <c:v>2.7183999999999999</c:v>
                </c:pt>
                <c:pt idx="13593">
                  <c:v>2.7185999999999999</c:v>
                </c:pt>
                <c:pt idx="13594">
                  <c:v>2.7187999999999999</c:v>
                </c:pt>
                <c:pt idx="13595">
                  <c:v>2.7189999999999999</c:v>
                </c:pt>
                <c:pt idx="13596">
                  <c:v>2.7191999999999998</c:v>
                </c:pt>
                <c:pt idx="13597">
                  <c:v>2.7193999999999998</c:v>
                </c:pt>
                <c:pt idx="13598">
                  <c:v>2.7195999999999998</c:v>
                </c:pt>
                <c:pt idx="13599">
                  <c:v>2.7198000000000002</c:v>
                </c:pt>
                <c:pt idx="13600">
                  <c:v>2.72</c:v>
                </c:pt>
                <c:pt idx="13601">
                  <c:v>2.7202000000000002</c:v>
                </c:pt>
                <c:pt idx="13602">
                  <c:v>2.7204000000000002</c:v>
                </c:pt>
                <c:pt idx="13603">
                  <c:v>2.7206000000000001</c:v>
                </c:pt>
                <c:pt idx="13604">
                  <c:v>2.7208000000000001</c:v>
                </c:pt>
                <c:pt idx="13605">
                  <c:v>2.7210000000000001</c:v>
                </c:pt>
                <c:pt idx="13606">
                  <c:v>2.7212000000000001</c:v>
                </c:pt>
                <c:pt idx="13607">
                  <c:v>2.7214</c:v>
                </c:pt>
                <c:pt idx="13608">
                  <c:v>2.7216</c:v>
                </c:pt>
                <c:pt idx="13609">
                  <c:v>2.7218</c:v>
                </c:pt>
                <c:pt idx="13610">
                  <c:v>2.722</c:v>
                </c:pt>
                <c:pt idx="13611">
                  <c:v>2.7222</c:v>
                </c:pt>
                <c:pt idx="13612">
                  <c:v>2.7223999999999999</c:v>
                </c:pt>
                <c:pt idx="13613">
                  <c:v>2.7225999999999999</c:v>
                </c:pt>
                <c:pt idx="13614">
                  <c:v>2.7227999999999999</c:v>
                </c:pt>
                <c:pt idx="13615">
                  <c:v>2.7229999999999999</c:v>
                </c:pt>
                <c:pt idx="13616">
                  <c:v>2.7231999999999998</c:v>
                </c:pt>
                <c:pt idx="13617">
                  <c:v>2.7233999999999998</c:v>
                </c:pt>
                <c:pt idx="13618">
                  <c:v>2.7235999999999998</c:v>
                </c:pt>
                <c:pt idx="13619">
                  <c:v>2.7238000000000002</c:v>
                </c:pt>
                <c:pt idx="13620">
                  <c:v>2.7240000000000002</c:v>
                </c:pt>
                <c:pt idx="13621">
                  <c:v>2.7242000000000002</c:v>
                </c:pt>
                <c:pt idx="13622">
                  <c:v>2.7244000000000002</c:v>
                </c:pt>
                <c:pt idx="13623">
                  <c:v>2.7246000000000001</c:v>
                </c:pt>
                <c:pt idx="13624">
                  <c:v>2.7248000000000001</c:v>
                </c:pt>
                <c:pt idx="13625">
                  <c:v>2.7250000000000001</c:v>
                </c:pt>
                <c:pt idx="13626">
                  <c:v>2.7252000000000001</c:v>
                </c:pt>
                <c:pt idx="13627">
                  <c:v>2.7254</c:v>
                </c:pt>
                <c:pt idx="13628">
                  <c:v>2.7256</c:v>
                </c:pt>
                <c:pt idx="13629">
                  <c:v>2.7258</c:v>
                </c:pt>
                <c:pt idx="13630">
                  <c:v>2.726</c:v>
                </c:pt>
                <c:pt idx="13631">
                  <c:v>2.7262</c:v>
                </c:pt>
                <c:pt idx="13632">
                  <c:v>2.7263999999999999</c:v>
                </c:pt>
                <c:pt idx="13633">
                  <c:v>2.7265999999999999</c:v>
                </c:pt>
                <c:pt idx="13634">
                  <c:v>2.7267999999999999</c:v>
                </c:pt>
                <c:pt idx="13635">
                  <c:v>2.7269999999999999</c:v>
                </c:pt>
                <c:pt idx="13636">
                  <c:v>2.7271999999999998</c:v>
                </c:pt>
                <c:pt idx="13637">
                  <c:v>2.7273999999999998</c:v>
                </c:pt>
                <c:pt idx="13638">
                  <c:v>2.7275999999999998</c:v>
                </c:pt>
                <c:pt idx="13639">
                  <c:v>2.7277999999999998</c:v>
                </c:pt>
                <c:pt idx="13640">
                  <c:v>2.7280000000000002</c:v>
                </c:pt>
                <c:pt idx="13641">
                  <c:v>2.7282000000000002</c:v>
                </c:pt>
                <c:pt idx="13642">
                  <c:v>2.7284000000000002</c:v>
                </c:pt>
                <c:pt idx="13643">
                  <c:v>2.7286000000000001</c:v>
                </c:pt>
                <c:pt idx="13644">
                  <c:v>2.7288000000000001</c:v>
                </c:pt>
                <c:pt idx="13645">
                  <c:v>2.7290000000000001</c:v>
                </c:pt>
                <c:pt idx="13646">
                  <c:v>2.7292000000000001</c:v>
                </c:pt>
                <c:pt idx="13647">
                  <c:v>2.7294</c:v>
                </c:pt>
                <c:pt idx="13648">
                  <c:v>2.7296</c:v>
                </c:pt>
                <c:pt idx="13649">
                  <c:v>2.7298</c:v>
                </c:pt>
                <c:pt idx="13650">
                  <c:v>2.73</c:v>
                </c:pt>
                <c:pt idx="13651">
                  <c:v>2.7302</c:v>
                </c:pt>
                <c:pt idx="13652">
                  <c:v>2.7303999999999999</c:v>
                </c:pt>
                <c:pt idx="13653">
                  <c:v>2.7305999999999999</c:v>
                </c:pt>
                <c:pt idx="13654">
                  <c:v>2.7307999999999999</c:v>
                </c:pt>
                <c:pt idx="13655">
                  <c:v>2.7309999999999999</c:v>
                </c:pt>
                <c:pt idx="13656">
                  <c:v>2.7311999999999999</c:v>
                </c:pt>
                <c:pt idx="13657">
                  <c:v>2.7313999999999998</c:v>
                </c:pt>
                <c:pt idx="13658">
                  <c:v>2.7315999999999998</c:v>
                </c:pt>
                <c:pt idx="13659">
                  <c:v>2.7317999999999998</c:v>
                </c:pt>
                <c:pt idx="13660">
                  <c:v>2.7320000000000002</c:v>
                </c:pt>
                <c:pt idx="13661">
                  <c:v>2.7322000000000002</c:v>
                </c:pt>
                <c:pt idx="13662">
                  <c:v>2.7324000000000002</c:v>
                </c:pt>
                <c:pt idx="13663">
                  <c:v>2.7326000000000001</c:v>
                </c:pt>
                <c:pt idx="13664">
                  <c:v>2.7328000000000001</c:v>
                </c:pt>
                <c:pt idx="13665">
                  <c:v>2.7330000000000001</c:v>
                </c:pt>
                <c:pt idx="13666">
                  <c:v>2.7332000000000001</c:v>
                </c:pt>
                <c:pt idx="13667">
                  <c:v>2.7334000000000001</c:v>
                </c:pt>
                <c:pt idx="13668">
                  <c:v>2.7336</c:v>
                </c:pt>
                <c:pt idx="13669">
                  <c:v>2.7338</c:v>
                </c:pt>
                <c:pt idx="13670">
                  <c:v>2.734</c:v>
                </c:pt>
                <c:pt idx="13671">
                  <c:v>2.7342</c:v>
                </c:pt>
                <c:pt idx="13672">
                  <c:v>2.7343999999999999</c:v>
                </c:pt>
                <c:pt idx="13673">
                  <c:v>2.7345999999999999</c:v>
                </c:pt>
                <c:pt idx="13674">
                  <c:v>2.7347999999999999</c:v>
                </c:pt>
                <c:pt idx="13675">
                  <c:v>2.7349999999999999</c:v>
                </c:pt>
                <c:pt idx="13676">
                  <c:v>2.7351999999999999</c:v>
                </c:pt>
                <c:pt idx="13677">
                  <c:v>2.7353999999999998</c:v>
                </c:pt>
                <c:pt idx="13678">
                  <c:v>2.7355999999999998</c:v>
                </c:pt>
                <c:pt idx="13679">
                  <c:v>2.7357999999999998</c:v>
                </c:pt>
                <c:pt idx="13680">
                  <c:v>2.7360000000000002</c:v>
                </c:pt>
                <c:pt idx="13681">
                  <c:v>2.7362000000000002</c:v>
                </c:pt>
                <c:pt idx="13682">
                  <c:v>2.7364000000000002</c:v>
                </c:pt>
                <c:pt idx="13683">
                  <c:v>2.7366000000000001</c:v>
                </c:pt>
                <c:pt idx="13684">
                  <c:v>2.7368000000000001</c:v>
                </c:pt>
                <c:pt idx="13685">
                  <c:v>2.7370000000000001</c:v>
                </c:pt>
                <c:pt idx="13686">
                  <c:v>2.7372000000000001</c:v>
                </c:pt>
                <c:pt idx="13687">
                  <c:v>2.7374000000000001</c:v>
                </c:pt>
                <c:pt idx="13688">
                  <c:v>2.7376</c:v>
                </c:pt>
                <c:pt idx="13689">
                  <c:v>2.7378</c:v>
                </c:pt>
                <c:pt idx="13690">
                  <c:v>2.738</c:v>
                </c:pt>
                <c:pt idx="13691">
                  <c:v>2.7382</c:v>
                </c:pt>
                <c:pt idx="13692">
                  <c:v>2.7383999999999999</c:v>
                </c:pt>
                <c:pt idx="13693">
                  <c:v>2.7385999999999999</c:v>
                </c:pt>
                <c:pt idx="13694">
                  <c:v>2.7387999999999999</c:v>
                </c:pt>
                <c:pt idx="13695">
                  <c:v>2.7389999999999999</c:v>
                </c:pt>
                <c:pt idx="13696">
                  <c:v>2.7391999999999999</c:v>
                </c:pt>
                <c:pt idx="13697">
                  <c:v>2.7393999999999998</c:v>
                </c:pt>
                <c:pt idx="13698">
                  <c:v>2.7395999999999998</c:v>
                </c:pt>
                <c:pt idx="13699">
                  <c:v>2.7397999999999998</c:v>
                </c:pt>
                <c:pt idx="13700">
                  <c:v>2.74</c:v>
                </c:pt>
                <c:pt idx="13701">
                  <c:v>2.7402000000000002</c:v>
                </c:pt>
                <c:pt idx="13702">
                  <c:v>2.7404000000000002</c:v>
                </c:pt>
                <c:pt idx="13703">
                  <c:v>2.7406000000000001</c:v>
                </c:pt>
                <c:pt idx="13704">
                  <c:v>2.7408000000000001</c:v>
                </c:pt>
                <c:pt idx="13705">
                  <c:v>2.7410000000000001</c:v>
                </c:pt>
                <c:pt idx="13706">
                  <c:v>2.7412000000000001</c:v>
                </c:pt>
                <c:pt idx="13707">
                  <c:v>2.7414000000000001</c:v>
                </c:pt>
                <c:pt idx="13708">
                  <c:v>2.7416</c:v>
                </c:pt>
                <c:pt idx="13709">
                  <c:v>2.7418</c:v>
                </c:pt>
                <c:pt idx="13710">
                  <c:v>2.742</c:v>
                </c:pt>
                <c:pt idx="13711">
                  <c:v>2.7422</c:v>
                </c:pt>
                <c:pt idx="13712">
                  <c:v>2.7423999999999999</c:v>
                </c:pt>
                <c:pt idx="13713">
                  <c:v>2.7425999999999999</c:v>
                </c:pt>
                <c:pt idx="13714">
                  <c:v>2.7427999999999999</c:v>
                </c:pt>
                <c:pt idx="13715">
                  <c:v>2.7429999999999999</c:v>
                </c:pt>
                <c:pt idx="13716">
                  <c:v>2.7431999999999999</c:v>
                </c:pt>
                <c:pt idx="13717">
                  <c:v>2.7433999999999998</c:v>
                </c:pt>
                <c:pt idx="13718">
                  <c:v>2.7435999999999998</c:v>
                </c:pt>
                <c:pt idx="13719">
                  <c:v>2.7437999999999998</c:v>
                </c:pt>
                <c:pt idx="13720">
                  <c:v>2.7440000000000002</c:v>
                </c:pt>
                <c:pt idx="13721">
                  <c:v>2.7442000000000002</c:v>
                </c:pt>
                <c:pt idx="13722">
                  <c:v>2.7444000000000002</c:v>
                </c:pt>
                <c:pt idx="13723">
                  <c:v>2.7446000000000002</c:v>
                </c:pt>
                <c:pt idx="13724">
                  <c:v>2.7448000000000001</c:v>
                </c:pt>
                <c:pt idx="13725">
                  <c:v>2.7450000000000001</c:v>
                </c:pt>
                <c:pt idx="13726">
                  <c:v>2.7452000000000001</c:v>
                </c:pt>
                <c:pt idx="13727">
                  <c:v>2.7454000000000001</c:v>
                </c:pt>
                <c:pt idx="13728">
                  <c:v>2.7456</c:v>
                </c:pt>
                <c:pt idx="13729">
                  <c:v>2.7458</c:v>
                </c:pt>
                <c:pt idx="13730">
                  <c:v>2.746</c:v>
                </c:pt>
                <c:pt idx="13731">
                  <c:v>2.7462</c:v>
                </c:pt>
                <c:pt idx="13732">
                  <c:v>2.7464</c:v>
                </c:pt>
                <c:pt idx="13733">
                  <c:v>2.7465999999999999</c:v>
                </c:pt>
                <c:pt idx="13734">
                  <c:v>2.7467999999999999</c:v>
                </c:pt>
                <c:pt idx="13735">
                  <c:v>2.7469999999999999</c:v>
                </c:pt>
                <c:pt idx="13736">
                  <c:v>2.7471999999999999</c:v>
                </c:pt>
                <c:pt idx="13737">
                  <c:v>2.7473999999999998</c:v>
                </c:pt>
                <c:pt idx="13738">
                  <c:v>2.7475999999999998</c:v>
                </c:pt>
                <c:pt idx="13739">
                  <c:v>2.7477999999999998</c:v>
                </c:pt>
                <c:pt idx="13740">
                  <c:v>2.7480000000000002</c:v>
                </c:pt>
                <c:pt idx="13741">
                  <c:v>2.7482000000000002</c:v>
                </c:pt>
                <c:pt idx="13742">
                  <c:v>2.7484000000000002</c:v>
                </c:pt>
                <c:pt idx="13743">
                  <c:v>2.7486000000000002</c:v>
                </c:pt>
                <c:pt idx="13744">
                  <c:v>2.7488000000000001</c:v>
                </c:pt>
                <c:pt idx="13745">
                  <c:v>2.7490000000000001</c:v>
                </c:pt>
                <c:pt idx="13746">
                  <c:v>2.7492000000000001</c:v>
                </c:pt>
                <c:pt idx="13747">
                  <c:v>2.7494000000000001</c:v>
                </c:pt>
                <c:pt idx="13748">
                  <c:v>2.7496</c:v>
                </c:pt>
                <c:pt idx="13749">
                  <c:v>2.7498</c:v>
                </c:pt>
                <c:pt idx="13750">
                  <c:v>2.75</c:v>
                </c:pt>
                <c:pt idx="13751">
                  <c:v>2.7502</c:v>
                </c:pt>
                <c:pt idx="13752">
                  <c:v>2.7504</c:v>
                </c:pt>
                <c:pt idx="13753">
                  <c:v>2.7505999999999999</c:v>
                </c:pt>
                <c:pt idx="13754">
                  <c:v>2.7507999999999999</c:v>
                </c:pt>
                <c:pt idx="13755">
                  <c:v>2.7509999999999999</c:v>
                </c:pt>
                <c:pt idx="13756">
                  <c:v>2.7511999999999999</c:v>
                </c:pt>
                <c:pt idx="13757">
                  <c:v>2.7513999999999998</c:v>
                </c:pt>
                <c:pt idx="13758">
                  <c:v>2.7515999999999998</c:v>
                </c:pt>
                <c:pt idx="13759">
                  <c:v>2.7517999999999998</c:v>
                </c:pt>
                <c:pt idx="13760">
                  <c:v>2.7519999999999998</c:v>
                </c:pt>
                <c:pt idx="13761">
                  <c:v>2.7522000000000002</c:v>
                </c:pt>
                <c:pt idx="13762">
                  <c:v>2.7524000000000002</c:v>
                </c:pt>
                <c:pt idx="13763">
                  <c:v>2.7526000000000002</c:v>
                </c:pt>
                <c:pt idx="13764">
                  <c:v>2.7528000000000001</c:v>
                </c:pt>
                <c:pt idx="13765">
                  <c:v>2.7530000000000001</c:v>
                </c:pt>
                <c:pt idx="13766">
                  <c:v>2.7532000000000001</c:v>
                </c:pt>
                <c:pt idx="13767">
                  <c:v>2.7534000000000001</c:v>
                </c:pt>
                <c:pt idx="13768">
                  <c:v>2.7536</c:v>
                </c:pt>
                <c:pt idx="13769">
                  <c:v>2.7538</c:v>
                </c:pt>
                <c:pt idx="13770">
                  <c:v>2.754</c:v>
                </c:pt>
                <c:pt idx="13771">
                  <c:v>2.7542</c:v>
                </c:pt>
                <c:pt idx="13772">
                  <c:v>2.7544</c:v>
                </c:pt>
                <c:pt idx="13773">
                  <c:v>2.7545999999999999</c:v>
                </c:pt>
                <c:pt idx="13774">
                  <c:v>2.7547999999999999</c:v>
                </c:pt>
                <c:pt idx="13775">
                  <c:v>2.7549999999999999</c:v>
                </c:pt>
                <c:pt idx="13776">
                  <c:v>2.7551999999999999</c:v>
                </c:pt>
                <c:pt idx="13777">
                  <c:v>2.7553999999999998</c:v>
                </c:pt>
                <c:pt idx="13778">
                  <c:v>2.7555999999999998</c:v>
                </c:pt>
                <c:pt idx="13779">
                  <c:v>2.7557999999999998</c:v>
                </c:pt>
                <c:pt idx="13780">
                  <c:v>2.7559999999999998</c:v>
                </c:pt>
                <c:pt idx="13781">
                  <c:v>2.7562000000000002</c:v>
                </c:pt>
                <c:pt idx="13782">
                  <c:v>2.7564000000000002</c:v>
                </c:pt>
                <c:pt idx="13783">
                  <c:v>2.7566000000000002</c:v>
                </c:pt>
                <c:pt idx="13784">
                  <c:v>2.7568000000000001</c:v>
                </c:pt>
                <c:pt idx="13785">
                  <c:v>2.7570000000000001</c:v>
                </c:pt>
                <c:pt idx="13786">
                  <c:v>2.7572000000000001</c:v>
                </c:pt>
                <c:pt idx="13787">
                  <c:v>2.7574000000000001</c:v>
                </c:pt>
                <c:pt idx="13788">
                  <c:v>2.7576000000000001</c:v>
                </c:pt>
                <c:pt idx="13789">
                  <c:v>2.7578</c:v>
                </c:pt>
                <c:pt idx="13790">
                  <c:v>2.758</c:v>
                </c:pt>
                <c:pt idx="13791">
                  <c:v>2.7582</c:v>
                </c:pt>
                <c:pt idx="13792">
                  <c:v>2.7584</c:v>
                </c:pt>
                <c:pt idx="13793">
                  <c:v>2.7585999999999999</c:v>
                </c:pt>
                <c:pt idx="13794">
                  <c:v>2.7587999999999999</c:v>
                </c:pt>
                <c:pt idx="13795">
                  <c:v>2.7589999999999999</c:v>
                </c:pt>
                <c:pt idx="13796">
                  <c:v>2.7591999999999999</c:v>
                </c:pt>
                <c:pt idx="13797">
                  <c:v>2.7593999999999999</c:v>
                </c:pt>
                <c:pt idx="13798">
                  <c:v>2.7595999999999998</c:v>
                </c:pt>
                <c:pt idx="13799">
                  <c:v>2.7597999999999998</c:v>
                </c:pt>
                <c:pt idx="13800">
                  <c:v>2.76</c:v>
                </c:pt>
                <c:pt idx="13801">
                  <c:v>2.7602000000000002</c:v>
                </c:pt>
                <c:pt idx="13802">
                  <c:v>2.7604000000000002</c:v>
                </c:pt>
                <c:pt idx="13803">
                  <c:v>2.7606000000000002</c:v>
                </c:pt>
                <c:pt idx="13804">
                  <c:v>2.7608000000000001</c:v>
                </c:pt>
                <c:pt idx="13805">
                  <c:v>2.7610000000000001</c:v>
                </c:pt>
                <c:pt idx="13806">
                  <c:v>2.7612000000000001</c:v>
                </c:pt>
                <c:pt idx="13807">
                  <c:v>2.7614000000000001</c:v>
                </c:pt>
                <c:pt idx="13808">
                  <c:v>2.7616000000000001</c:v>
                </c:pt>
                <c:pt idx="13809">
                  <c:v>2.7618</c:v>
                </c:pt>
                <c:pt idx="13810">
                  <c:v>2.762</c:v>
                </c:pt>
                <c:pt idx="13811">
                  <c:v>2.7622</c:v>
                </c:pt>
                <c:pt idx="13812">
                  <c:v>2.7624</c:v>
                </c:pt>
                <c:pt idx="13813">
                  <c:v>2.7625999999999999</c:v>
                </c:pt>
                <c:pt idx="13814">
                  <c:v>2.7627999999999999</c:v>
                </c:pt>
                <c:pt idx="13815">
                  <c:v>2.7629999999999999</c:v>
                </c:pt>
                <c:pt idx="13816">
                  <c:v>2.7631999999999999</c:v>
                </c:pt>
                <c:pt idx="13817">
                  <c:v>2.7633999999999999</c:v>
                </c:pt>
                <c:pt idx="13818">
                  <c:v>2.7635999999999998</c:v>
                </c:pt>
                <c:pt idx="13819">
                  <c:v>2.7637999999999998</c:v>
                </c:pt>
                <c:pt idx="13820">
                  <c:v>2.7639999999999998</c:v>
                </c:pt>
                <c:pt idx="13821">
                  <c:v>2.7642000000000002</c:v>
                </c:pt>
                <c:pt idx="13822">
                  <c:v>2.7644000000000002</c:v>
                </c:pt>
                <c:pt idx="13823">
                  <c:v>2.7646000000000002</c:v>
                </c:pt>
                <c:pt idx="13824">
                  <c:v>2.7648000000000001</c:v>
                </c:pt>
                <c:pt idx="13825">
                  <c:v>2.7650000000000001</c:v>
                </c:pt>
                <c:pt idx="13826">
                  <c:v>2.7652000000000001</c:v>
                </c:pt>
                <c:pt idx="13827">
                  <c:v>2.7654000000000001</c:v>
                </c:pt>
                <c:pt idx="13828">
                  <c:v>2.7656000000000001</c:v>
                </c:pt>
                <c:pt idx="13829">
                  <c:v>2.7658</c:v>
                </c:pt>
                <c:pt idx="13830">
                  <c:v>2.766</c:v>
                </c:pt>
                <c:pt idx="13831">
                  <c:v>2.7662</c:v>
                </c:pt>
                <c:pt idx="13832">
                  <c:v>2.7664</c:v>
                </c:pt>
                <c:pt idx="13833">
                  <c:v>2.7665999999999999</c:v>
                </c:pt>
                <c:pt idx="13834">
                  <c:v>2.7667999999999999</c:v>
                </c:pt>
                <c:pt idx="13835">
                  <c:v>2.7669999999999999</c:v>
                </c:pt>
                <c:pt idx="13836">
                  <c:v>2.7671999999999999</c:v>
                </c:pt>
                <c:pt idx="13837">
                  <c:v>2.7673999999999999</c:v>
                </c:pt>
                <c:pt idx="13838">
                  <c:v>2.7675999999999998</c:v>
                </c:pt>
                <c:pt idx="13839">
                  <c:v>2.7677999999999998</c:v>
                </c:pt>
                <c:pt idx="13840">
                  <c:v>2.7679999999999998</c:v>
                </c:pt>
                <c:pt idx="13841">
                  <c:v>2.7682000000000002</c:v>
                </c:pt>
                <c:pt idx="13842">
                  <c:v>2.7684000000000002</c:v>
                </c:pt>
                <c:pt idx="13843">
                  <c:v>2.7686000000000002</c:v>
                </c:pt>
                <c:pt idx="13844">
                  <c:v>2.7688000000000001</c:v>
                </c:pt>
                <c:pt idx="13845">
                  <c:v>2.7690000000000001</c:v>
                </c:pt>
                <c:pt idx="13846">
                  <c:v>2.7692000000000001</c:v>
                </c:pt>
                <c:pt idx="13847">
                  <c:v>2.7694000000000001</c:v>
                </c:pt>
                <c:pt idx="13848">
                  <c:v>2.7696000000000001</c:v>
                </c:pt>
                <c:pt idx="13849">
                  <c:v>2.7698</c:v>
                </c:pt>
                <c:pt idx="13850">
                  <c:v>2.77</c:v>
                </c:pt>
                <c:pt idx="13851">
                  <c:v>2.7702</c:v>
                </c:pt>
                <c:pt idx="13852">
                  <c:v>2.7704</c:v>
                </c:pt>
                <c:pt idx="13853">
                  <c:v>2.7706</c:v>
                </c:pt>
                <c:pt idx="13854">
                  <c:v>2.7707999999999999</c:v>
                </c:pt>
                <c:pt idx="13855">
                  <c:v>2.7709999999999999</c:v>
                </c:pt>
                <c:pt idx="13856">
                  <c:v>2.7711999999999999</c:v>
                </c:pt>
                <c:pt idx="13857">
                  <c:v>2.7713999999999999</c:v>
                </c:pt>
                <c:pt idx="13858">
                  <c:v>2.7715999999999998</c:v>
                </c:pt>
                <c:pt idx="13859">
                  <c:v>2.7717999999999998</c:v>
                </c:pt>
                <c:pt idx="13860">
                  <c:v>2.7719999999999998</c:v>
                </c:pt>
                <c:pt idx="13861">
                  <c:v>2.7722000000000002</c:v>
                </c:pt>
                <c:pt idx="13862">
                  <c:v>2.7724000000000002</c:v>
                </c:pt>
                <c:pt idx="13863">
                  <c:v>2.7726000000000002</c:v>
                </c:pt>
                <c:pt idx="13864">
                  <c:v>2.7728000000000002</c:v>
                </c:pt>
                <c:pt idx="13865">
                  <c:v>2.7730000000000001</c:v>
                </c:pt>
                <c:pt idx="13866">
                  <c:v>2.7732000000000001</c:v>
                </c:pt>
                <c:pt idx="13867">
                  <c:v>2.7734000000000001</c:v>
                </c:pt>
                <c:pt idx="13868">
                  <c:v>2.7736000000000001</c:v>
                </c:pt>
                <c:pt idx="13869">
                  <c:v>2.7738</c:v>
                </c:pt>
                <c:pt idx="13870">
                  <c:v>2.774</c:v>
                </c:pt>
                <c:pt idx="13871">
                  <c:v>2.7742</c:v>
                </c:pt>
                <c:pt idx="13872">
                  <c:v>2.7744</c:v>
                </c:pt>
                <c:pt idx="13873">
                  <c:v>2.7746</c:v>
                </c:pt>
                <c:pt idx="13874">
                  <c:v>2.7747999999999999</c:v>
                </c:pt>
                <c:pt idx="13875">
                  <c:v>2.7749999999999999</c:v>
                </c:pt>
                <c:pt idx="13876">
                  <c:v>2.7751999999999999</c:v>
                </c:pt>
                <c:pt idx="13877">
                  <c:v>2.7753999999999999</c:v>
                </c:pt>
                <c:pt idx="13878">
                  <c:v>2.7755999999999998</c:v>
                </c:pt>
                <c:pt idx="13879">
                  <c:v>2.7757999999999998</c:v>
                </c:pt>
                <c:pt idx="13880">
                  <c:v>2.7759999999999998</c:v>
                </c:pt>
                <c:pt idx="13881">
                  <c:v>2.7761999999999998</c:v>
                </c:pt>
                <c:pt idx="13882">
                  <c:v>2.7764000000000002</c:v>
                </c:pt>
                <c:pt idx="13883">
                  <c:v>2.7766000000000002</c:v>
                </c:pt>
                <c:pt idx="13884">
                  <c:v>2.7768000000000002</c:v>
                </c:pt>
                <c:pt idx="13885">
                  <c:v>2.7770000000000001</c:v>
                </c:pt>
                <c:pt idx="13886">
                  <c:v>2.7772000000000001</c:v>
                </c:pt>
                <c:pt idx="13887">
                  <c:v>2.7774000000000001</c:v>
                </c:pt>
                <c:pt idx="13888">
                  <c:v>2.7776000000000001</c:v>
                </c:pt>
                <c:pt idx="13889">
                  <c:v>2.7778</c:v>
                </c:pt>
                <c:pt idx="13890">
                  <c:v>2.778</c:v>
                </c:pt>
                <c:pt idx="13891">
                  <c:v>2.7782</c:v>
                </c:pt>
                <c:pt idx="13892">
                  <c:v>2.7784</c:v>
                </c:pt>
                <c:pt idx="13893">
                  <c:v>2.7786</c:v>
                </c:pt>
                <c:pt idx="13894">
                  <c:v>2.7787999999999999</c:v>
                </c:pt>
                <c:pt idx="13895">
                  <c:v>2.7789999999999999</c:v>
                </c:pt>
                <c:pt idx="13896">
                  <c:v>2.7791999999999999</c:v>
                </c:pt>
                <c:pt idx="13897">
                  <c:v>2.7793999999999999</c:v>
                </c:pt>
                <c:pt idx="13898">
                  <c:v>2.7795999999999998</c:v>
                </c:pt>
                <c:pt idx="13899">
                  <c:v>2.7797999999999998</c:v>
                </c:pt>
                <c:pt idx="13900">
                  <c:v>2.78</c:v>
                </c:pt>
                <c:pt idx="13901">
                  <c:v>2.7801999999999998</c:v>
                </c:pt>
                <c:pt idx="13902">
                  <c:v>2.7804000000000002</c:v>
                </c:pt>
                <c:pt idx="13903">
                  <c:v>2.7806000000000002</c:v>
                </c:pt>
                <c:pt idx="13904">
                  <c:v>2.7808000000000002</c:v>
                </c:pt>
                <c:pt idx="13905">
                  <c:v>2.7810000000000001</c:v>
                </c:pt>
                <c:pt idx="13906">
                  <c:v>2.7812000000000001</c:v>
                </c:pt>
                <c:pt idx="13907">
                  <c:v>2.7814000000000001</c:v>
                </c:pt>
                <c:pt idx="13908">
                  <c:v>2.7816000000000001</c:v>
                </c:pt>
                <c:pt idx="13909">
                  <c:v>2.7818000000000001</c:v>
                </c:pt>
                <c:pt idx="13910">
                  <c:v>2.782</c:v>
                </c:pt>
                <c:pt idx="13911">
                  <c:v>2.7822</c:v>
                </c:pt>
                <c:pt idx="13912">
                  <c:v>2.7824</c:v>
                </c:pt>
                <c:pt idx="13913">
                  <c:v>2.7826</c:v>
                </c:pt>
                <c:pt idx="13914">
                  <c:v>2.7827999999999999</c:v>
                </c:pt>
                <c:pt idx="13915">
                  <c:v>2.7829999999999999</c:v>
                </c:pt>
                <c:pt idx="13916">
                  <c:v>2.7831999999999999</c:v>
                </c:pt>
                <c:pt idx="13917">
                  <c:v>2.7833999999999999</c:v>
                </c:pt>
                <c:pt idx="13918">
                  <c:v>2.7835999999999999</c:v>
                </c:pt>
                <c:pt idx="13919">
                  <c:v>2.7837999999999998</c:v>
                </c:pt>
                <c:pt idx="13920">
                  <c:v>2.7839999999999998</c:v>
                </c:pt>
                <c:pt idx="13921">
                  <c:v>2.7841999999999998</c:v>
                </c:pt>
                <c:pt idx="13922">
                  <c:v>2.7844000000000002</c:v>
                </c:pt>
                <c:pt idx="13923">
                  <c:v>2.7846000000000002</c:v>
                </c:pt>
                <c:pt idx="13924">
                  <c:v>2.7848000000000002</c:v>
                </c:pt>
                <c:pt idx="13925">
                  <c:v>2.7850000000000001</c:v>
                </c:pt>
                <c:pt idx="13926">
                  <c:v>2.7852000000000001</c:v>
                </c:pt>
                <c:pt idx="13927">
                  <c:v>2.7854000000000001</c:v>
                </c:pt>
                <c:pt idx="13928">
                  <c:v>2.7856000000000001</c:v>
                </c:pt>
                <c:pt idx="13929">
                  <c:v>2.7858000000000001</c:v>
                </c:pt>
                <c:pt idx="13930">
                  <c:v>2.786</c:v>
                </c:pt>
                <c:pt idx="13931">
                  <c:v>2.7862</c:v>
                </c:pt>
                <c:pt idx="13932">
                  <c:v>2.7864</c:v>
                </c:pt>
                <c:pt idx="13933">
                  <c:v>2.7866</c:v>
                </c:pt>
                <c:pt idx="13934">
                  <c:v>2.7867999999999999</c:v>
                </c:pt>
                <c:pt idx="13935">
                  <c:v>2.7869999999999999</c:v>
                </c:pt>
                <c:pt idx="13936">
                  <c:v>2.7871999999999999</c:v>
                </c:pt>
                <c:pt idx="13937">
                  <c:v>2.7873999999999999</c:v>
                </c:pt>
                <c:pt idx="13938">
                  <c:v>2.7875999999999999</c:v>
                </c:pt>
                <c:pt idx="13939">
                  <c:v>2.7877999999999998</c:v>
                </c:pt>
                <c:pt idx="13940">
                  <c:v>2.7879999999999998</c:v>
                </c:pt>
                <c:pt idx="13941">
                  <c:v>2.7881999999999998</c:v>
                </c:pt>
                <c:pt idx="13942">
                  <c:v>2.7884000000000002</c:v>
                </c:pt>
                <c:pt idx="13943">
                  <c:v>2.7886000000000002</c:v>
                </c:pt>
                <c:pt idx="13944">
                  <c:v>2.7888000000000002</c:v>
                </c:pt>
                <c:pt idx="13945">
                  <c:v>2.7890000000000001</c:v>
                </c:pt>
                <c:pt idx="13946">
                  <c:v>2.7892000000000001</c:v>
                </c:pt>
                <c:pt idx="13947">
                  <c:v>2.7894000000000001</c:v>
                </c:pt>
                <c:pt idx="13948">
                  <c:v>2.7896000000000001</c:v>
                </c:pt>
                <c:pt idx="13949">
                  <c:v>2.7898000000000001</c:v>
                </c:pt>
                <c:pt idx="13950">
                  <c:v>2.79</c:v>
                </c:pt>
                <c:pt idx="13951">
                  <c:v>2.7902</c:v>
                </c:pt>
                <c:pt idx="13952">
                  <c:v>2.7904</c:v>
                </c:pt>
                <c:pt idx="13953">
                  <c:v>2.7906</c:v>
                </c:pt>
                <c:pt idx="13954">
                  <c:v>2.7907999999999999</c:v>
                </c:pt>
                <c:pt idx="13955">
                  <c:v>2.7909999999999999</c:v>
                </c:pt>
                <c:pt idx="13956">
                  <c:v>2.7911999999999999</c:v>
                </c:pt>
                <c:pt idx="13957">
                  <c:v>2.7913999999999999</c:v>
                </c:pt>
                <c:pt idx="13958">
                  <c:v>2.7915999999999999</c:v>
                </c:pt>
                <c:pt idx="13959">
                  <c:v>2.7917999999999998</c:v>
                </c:pt>
                <c:pt idx="13960">
                  <c:v>2.7919999999999998</c:v>
                </c:pt>
                <c:pt idx="13961">
                  <c:v>2.7921999999999998</c:v>
                </c:pt>
                <c:pt idx="13962">
                  <c:v>2.7924000000000002</c:v>
                </c:pt>
                <c:pt idx="13963">
                  <c:v>2.7926000000000002</c:v>
                </c:pt>
                <c:pt idx="13964">
                  <c:v>2.7928000000000002</c:v>
                </c:pt>
                <c:pt idx="13965">
                  <c:v>2.7930000000000001</c:v>
                </c:pt>
                <c:pt idx="13966">
                  <c:v>2.7932000000000001</c:v>
                </c:pt>
                <c:pt idx="13967">
                  <c:v>2.7934000000000001</c:v>
                </c:pt>
                <c:pt idx="13968">
                  <c:v>2.7936000000000001</c:v>
                </c:pt>
                <c:pt idx="13969">
                  <c:v>2.7938000000000001</c:v>
                </c:pt>
                <c:pt idx="13970">
                  <c:v>2.794</c:v>
                </c:pt>
                <c:pt idx="13971">
                  <c:v>2.7942</c:v>
                </c:pt>
                <c:pt idx="13972">
                  <c:v>2.7944</c:v>
                </c:pt>
                <c:pt idx="13973">
                  <c:v>2.7946</c:v>
                </c:pt>
                <c:pt idx="13974">
                  <c:v>2.7948</c:v>
                </c:pt>
                <c:pt idx="13975">
                  <c:v>2.7949999999999999</c:v>
                </c:pt>
                <c:pt idx="13976">
                  <c:v>2.7951999999999999</c:v>
                </c:pt>
                <c:pt idx="13977">
                  <c:v>2.7953999999999999</c:v>
                </c:pt>
                <c:pt idx="13978">
                  <c:v>2.7955999999999999</c:v>
                </c:pt>
                <c:pt idx="13979">
                  <c:v>2.7957999999999998</c:v>
                </c:pt>
                <c:pt idx="13980">
                  <c:v>2.7959999999999998</c:v>
                </c:pt>
                <c:pt idx="13981">
                  <c:v>2.7961999999999998</c:v>
                </c:pt>
                <c:pt idx="13982">
                  <c:v>2.7964000000000002</c:v>
                </c:pt>
                <c:pt idx="13983">
                  <c:v>2.7966000000000002</c:v>
                </c:pt>
                <c:pt idx="13984">
                  <c:v>2.7968000000000002</c:v>
                </c:pt>
                <c:pt idx="13985">
                  <c:v>2.7970000000000002</c:v>
                </c:pt>
                <c:pt idx="13986">
                  <c:v>2.7972000000000001</c:v>
                </c:pt>
                <c:pt idx="13987">
                  <c:v>2.7974000000000001</c:v>
                </c:pt>
                <c:pt idx="13988">
                  <c:v>2.7976000000000001</c:v>
                </c:pt>
                <c:pt idx="13989">
                  <c:v>2.7978000000000001</c:v>
                </c:pt>
                <c:pt idx="13990">
                  <c:v>2.798</c:v>
                </c:pt>
                <c:pt idx="13991">
                  <c:v>2.7982</c:v>
                </c:pt>
                <c:pt idx="13992">
                  <c:v>2.7984</c:v>
                </c:pt>
                <c:pt idx="13993">
                  <c:v>2.7986</c:v>
                </c:pt>
                <c:pt idx="13994">
                  <c:v>2.7988</c:v>
                </c:pt>
                <c:pt idx="13995">
                  <c:v>2.7989999999999999</c:v>
                </c:pt>
                <c:pt idx="13996">
                  <c:v>2.7991999999999999</c:v>
                </c:pt>
                <c:pt idx="13997">
                  <c:v>2.7993999999999999</c:v>
                </c:pt>
                <c:pt idx="13998">
                  <c:v>2.7995999999999999</c:v>
                </c:pt>
                <c:pt idx="13999">
                  <c:v>2.7997999999999998</c:v>
                </c:pt>
                <c:pt idx="14000">
                  <c:v>2.8</c:v>
                </c:pt>
                <c:pt idx="14001">
                  <c:v>2.8001999999999998</c:v>
                </c:pt>
                <c:pt idx="14002">
                  <c:v>2.8003999999999998</c:v>
                </c:pt>
                <c:pt idx="14003">
                  <c:v>2.8006000000000002</c:v>
                </c:pt>
                <c:pt idx="14004">
                  <c:v>2.8008000000000002</c:v>
                </c:pt>
                <c:pt idx="14005">
                  <c:v>2.8010000000000002</c:v>
                </c:pt>
                <c:pt idx="14006">
                  <c:v>2.8012000000000001</c:v>
                </c:pt>
                <c:pt idx="14007">
                  <c:v>2.8014000000000001</c:v>
                </c:pt>
                <c:pt idx="14008">
                  <c:v>2.8016000000000001</c:v>
                </c:pt>
                <c:pt idx="14009">
                  <c:v>2.8018000000000001</c:v>
                </c:pt>
                <c:pt idx="14010">
                  <c:v>2.802</c:v>
                </c:pt>
                <c:pt idx="14011">
                  <c:v>2.8022</c:v>
                </c:pt>
                <c:pt idx="14012">
                  <c:v>2.8024</c:v>
                </c:pt>
                <c:pt idx="14013">
                  <c:v>2.8026</c:v>
                </c:pt>
                <c:pt idx="14014">
                  <c:v>2.8028</c:v>
                </c:pt>
                <c:pt idx="14015">
                  <c:v>2.8029999999999999</c:v>
                </c:pt>
                <c:pt idx="14016">
                  <c:v>2.8031999999999999</c:v>
                </c:pt>
                <c:pt idx="14017">
                  <c:v>2.8033999999999999</c:v>
                </c:pt>
                <c:pt idx="14018">
                  <c:v>2.8035999999999999</c:v>
                </c:pt>
                <c:pt idx="14019">
                  <c:v>2.8037999999999998</c:v>
                </c:pt>
                <c:pt idx="14020">
                  <c:v>2.8039999999999998</c:v>
                </c:pt>
                <c:pt idx="14021">
                  <c:v>2.8041999999999998</c:v>
                </c:pt>
                <c:pt idx="14022">
                  <c:v>2.8043999999999998</c:v>
                </c:pt>
                <c:pt idx="14023">
                  <c:v>2.8046000000000002</c:v>
                </c:pt>
                <c:pt idx="14024">
                  <c:v>2.8048000000000002</c:v>
                </c:pt>
                <c:pt idx="14025">
                  <c:v>2.8050000000000002</c:v>
                </c:pt>
                <c:pt idx="14026">
                  <c:v>2.8052000000000001</c:v>
                </c:pt>
                <c:pt idx="14027">
                  <c:v>2.8054000000000001</c:v>
                </c:pt>
                <c:pt idx="14028">
                  <c:v>2.8056000000000001</c:v>
                </c:pt>
                <c:pt idx="14029">
                  <c:v>2.8058000000000001</c:v>
                </c:pt>
                <c:pt idx="14030">
                  <c:v>2.806</c:v>
                </c:pt>
                <c:pt idx="14031">
                  <c:v>2.8062</c:v>
                </c:pt>
                <c:pt idx="14032">
                  <c:v>2.8064</c:v>
                </c:pt>
                <c:pt idx="14033">
                  <c:v>2.8066</c:v>
                </c:pt>
                <c:pt idx="14034">
                  <c:v>2.8068</c:v>
                </c:pt>
                <c:pt idx="14035">
                  <c:v>2.8069999999999999</c:v>
                </c:pt>
                <c:pt idx="14036">
                  <c:v>2.8071999999999999</c:v>
                </c:pt>
                <c:pt idx="14037">
                  <c:v>2.8073999999999999</c:v>
                </c:pt>
                <c:pt idx="14038">
                  <c:v>2.8075999999999999</c:v>
                </c:pt>
                <c:pt idx="14039">
                  <c:v>2.8077999999999999</c:v>
                </c:pt>
                <c:pt idx="14040">
                  <c:v>2.8079999999999998</c:v>
                </c:pt>
                <c:pt idx="14041">
                  <c:v>2.8081999999999998</c:v>
                </c:pt>
                <c:pt idx="14042">
                  <c:v>2.8083999999999998</c:v>
                </c:pt>
                <c:pt idx="14043">
                  <c:v>2.8086000000000002</c:v>
                </c:pt>
                <c:pt idx="14044">
                  <c:v>2.8088000000000002</c:v>
                </c:pt>
                <c:pt idx="14045">
                  <c:v>2.8090000000000002</c:v>
                </c:pt>
                <c:pt idx="14046">
                  <c:v>2.8092000000000001</c:v>
                </c:pt>
                <c:pt idx="14047">
                  <c:v>2.8094000000000001</c:v>
                </c:pt>
                <c:pt idx="14048">
                  <c:v>2.8096000000000001</c:v>
                </c:pt>
                <c:pt idx="14049">
                  <c:v>2.8098000000000001</c:v>
                </c:pt>
                <c:pt idx="14050">
                  <c:v>2.81</c:v>
                </c:pt>
                <c:pt idx="14051">
                  <c:v>2.8102</c:v>
                </c:pt>
                <c:pt idx="14052">
                  <c:v>2.8104</c:v>
                </c:pt>
                <c:pt idx="14053">
                  <c:v>2.8106</c:v>
                </c:pt>
                <c:pt idx="14054">
                  <c:v>2.8108</c:v>
                </c:pt>
                <c:pt idx="14055">
                  <c:v>2.8109999999999999</c:v>
                </c:pt>
                <c:pt idx="14056">
                  <c:v>2.8111999999999999</c:v>
                </c:pt>
                <c:pt idx="14057">
                  <c:v>2.8113999999999999</c:v>
                </c:pt>
                <c:pt idx="14058">
                  <c:v>2.8115999999999999</c:v>
                </c:pt>
                <c:pt idx="14059">
                  <c:v>2.8117999999999999</c:v>
                </c:pt>
                <c:pt idx="14060">
                  <c:v>2.8119999999999998</c:v>
                </c:pt>
                <c:pt idx="14061">
                  <c:v>2.8121999999999998</c:v>
                </c:pt>
                <c:pt idx="14062">
                  <c:v>2.8123999999999998</c:v>
                </c:pt>
                <c:pt idx="14063">
                  <c:v>2.8126000000000002</c:v>
                </c:pt>
                <c:pt idx="14064">
                  <c:v>2.8128000000000002</c:v>
                </c:pt>
                <c:pt idx="14065">
                  <c:v>2.8130000000000002</c:v>
                </c:pt>
                <c:pt idx="14066">
                  <c:v>2.8132000000000001</c:v>
                </c:pt>
                <c:pt idx="14067">
                  <c:v>2.8134000000000001</c:v>
                </c:pt>
                <c:pt idx="14068">
                  <c:v>2.8136000000000001</c:v>
                </c:pt>
                <c:pt idx="14069">
                  <c:v>2.8138000000000001</c:v>
                </c:pt>
                <c:pt idx="14070">
                  <c:v>2.8140000000000001</c:v>
                </c:pt>
                <c:pt idx="14071">
                  <c:v>2.8142</c:v>
                </c:pt>
                <c:pt idx="14072">
                  <c:v>2.8144</c:v>
                </c:pt>
                <c:pt idx="14073">
                  <c:v>2.8146</c:v>
                </c:pt>
                <c:pt idx="14074">
                  <c:v>2.8148</c:v>
                </c:pt>
                <c:pt idx="14075">
                  <c:v>2.8149999999999999</c:v>
                </c:pt>
                <c:pt idx="14076">
                  <c:v>2.8151999999999999</c:v>
                </c:pt>
                <c:pt idx="14077">
                  <c:v>2.8153999999999999</c:v>
                </c:pt>
                <c:pt idx="14078">
                  <c:v>2.8155999999999999</c:v>
                </c:pt>
                <c:pt idx="14079">
                  <c:v>2.8157999999999999</c:v>
                </c:pt>
                <c:pt idx="14080">
                  <c:v>2.8159999999999998</c:v>
                </c:pt>
                <c:pt idx="14081">
                  <c:v>2.8161999999999998</c:v>
                </c:pt>
                <c:pt idx="14082">
                  <c:v>2.8163999999999998</c:v>
                </c:pt>
                <c:pt idx="14083">
                  <c:v>2.8166000000000002</c:v>
                </c:pt>
                <c:pt idx="14084">
                  <c:v>2.8168000000000002</c:v>
                </c:pt>
                <c:pt idx="14085">
                  <c:v>2.8170000000000002</c:v>
                </c:pt>
                <c:pt idx="14086">
                  <c:v>2.8172000000000001</c:v>
                </c:pt>
                <c:pt idx="14087">
                  <c:v>2.8174000000000001</c:v>
                </c:pt>
                <c:pt idx="14088">
                  <c:v>2.8176000000000001</c:v>
                </c:pt>
                <c:pt idx="14089">
                  <c:v>2.8178000000000001</c:v>
                </c:pt>
                <c:pt idx="14090">
                  <c:v>2.8180000000000001</c:v>
                </c:pt>
                <c:pt idx="14091">
                  <c:v>2.8182</c:v>
                </c:pt>
                <c:pt idx="14092">
                  <c:v>2.8184</c:v>
                </c:pt>
                <c:pt idx="14093">
                  <c:v>2.8186</c:v>
                </c:pt>
                <c:pt idx="14094">
                  <c:v>2.8188</c:v>
                </c:pt>
                <c:pt idx="14095">
                  <c:v>2.819</c:v>
                </c:pt>
                <c:pt idx="14096">
                  <c:v>2.8191999999999999</c:v>
                </c:pt>
                <c:pt idx="14097">
                  <c:v>2.8193999999999999</c:v>
                </c:pt>
                <c:pt idx="14098">
                  <c:v>2.8195999999999999</c:v>
                </c:pt>
                <c:pt idx="14099">
                  <c:v>2.8197999999999999</c:v>
                </c:pt>
                <c:pt idx="14100">
                  <c:v>2.82</c:v>
                </c:pt>
                <c:pt idx="14101">
                  <c:v>2.8201999999999998</c:v>
                </c:pt>
                <c:pt idx="14102">
                  <c:v>2.8203999999999998</c:v>
                </c:pt>
                <c:pt idx="14103">
                  <c:v>2.8206000000000002</c:v>
                </c:pt>
                <c:pt idx="14104">
                  <c:v>2.8208000000000002</c:v>
                </c:pt>
                <c:pt idx="14105">
                  <c:v>2.8210000000000002</c:v>
                </c:pt>
                <c:pt idx="14106">
                  <c:v>2.8212000000000002</c:v>
                </c:pt>
                <c:pt idx="14107">
                  <c:v>2.8214000000000001</c:v>
                </c:pt>
                <c:pt idx="14108">
                  <c:v>2.8216000000000001</c:v>
                </c:pt>
                <c:pt idx="14109">
                  <c:v>2.8218000000000001</c:v>
                </c:pt>
                <c:pt idx="14110">
                  <c:v>2.8220000000000001</c:v>
                </c:pt>
                <c:pt idx="14111">
                  <c:v>2.8222</c:v>
                </c:pt>
                <c:pt idx="14112">
                  <c:v>2.8224</c:v>
                </c:pt>
                <c:pt idx="14113">
                  <c:v>2.8226</c:v>
                </c:pt>
                <c:pt idx="14114">
                  <c:v>2.8228</c:v>
                </c:pt>
                <c:pt idx="14115">
                  <c:v>2.823</c:v>
                </c:pt>
                <c:pt idx="14116">
                  <c:v>2.8231999999999999</c:v>
                </c:pt>
                <c:pt idx="14117">
                  <c:v>2.8233999999999999</c:v>
                </c:pt>
                <c:pt idx="14118">
                  <c:v>2.8235999999999999</c:v>
                </c:pt>
                <c:pt idx="14119">
                  <c:v>2.8237999999999999</c:v>
                </c:pt>
                <c:pt idx="14120">
                  <c:v>2.8239999999999998</c:v>
                </c:pt>
                <c:pt idx="14121">
                  <c:v>2.8241999999999998</c:v>
                </c:pt>
                <c:pt idx="14122">
                  <c:v>2.8243999999999998</c:v>
                </c:pt>
                <c:pt idx="14123">
                  <c:v>2.8246000000000002</c:v>
                </c:pt>
                <c:pt idx="14124">
                  <c:v>2.8248000000000002</c:v>
                </c:pt>
                <c:pt idx="14125">
                  <c:v>2.8250000000000002</c:v>
                </c:pt>
                <c:pt idx="14126">
                  <c:v>2.8252000000000002</c:v>
                </c:pt>
                <c:pt idx="14127">
                  <c:v>2.8254000000000001</c:v>
                </c:pt>
                <c:pt idx="14128">
                  <c:v>2.8256000000000001</c:v>
                </c:pt>
                <c:pt idx="14129">
                  <c:v>2.8258000000000001</c:v>
                </c:pt>
                <c:pt idx="14130">
                  <c:v>2.8260000000000001</c:v>
                </c:pt>
                <c:pt idx="14131">
                  <c:v>2.8262</c:v>
                </c:pt>
                <c:pt idx="14132">
                  <c:v>2.8264</c:v>
                </c:pt>
                <c:pt idx="14133">
                  <c:v>2.8266</c:v>
                </c:pt>
                <c:pt idx="14134">
                  <c:v>2.8268</c:v>
                </c:pt>
                <c:pt idx="14135">
                  <c:v>2.827</c:v>
                </c:pt>
                <c:pt idx="14136">
                  <c:v>2.8271999999999999</c:v>
                </c:pt>
                <c:pt idx="14137">
                  <c:v>2.8273999999999999</c:v>
                </c:pt>
                <c:pt idx="14138">
                  <c:v>2.8275999999999999</c:v>
                </c:pt>
                <c:pt idx="14139">
                  <c:v>2.8277999999999999</c:v>
                </c:pt>
                <c:pt idx="14140">
                  <c:v>2.8279999999999998</c:v>
                </c:pt>
                <c:pt idx="14141">
                  <c:v>2.8281999999999998</c:v>
                </c:pt>
                <c:pt idx="14142">
                  <c:v>2.8283999999999998</c:v>
                </c:pt>
                <c:pt idx="14143">
                  <c:v>2.8285999999999998</c:v>
                </c:pt>
                <c:pt idx="14144">
                  <c:v>2.8288000000000002</c:v>
                </c:pt>
                <c:pt idx="14145">
                  <c:v>2.8290000000000002</c:v>
                </c:pt>
                <c:pt idx="14146">
                  <c:v>2.8292000000000002</c:v>
                </c:pt>
                <c:pt idx="14147">
                  <c:v>2.8294000000000001</c:v>
                </c:pt>
                <c:pt idx="14148">
                  <c:v>2.8296000000000001</c:v>
                </c:pt>
                <c:pt idx="14149">
                  <c:v>2.8298000000000001</c:v>
                </c:pt>
                <c:pt idx="14150">
                  <c:v>2.83</c:v>
                </c:pt>
                <c:pt idx="14151">
                  <c:v>2.8302</c:v>
                </c:pt>
                <c:pt idx="14152">
                  <c:v>2.8304</c:v>
                </c:pt>
                <c:pt idx="14153">
                  <c:v>2.8306</c:v>
                </c:pt>
                <c:pt idx="14154">
                  <c:v>2.8308</c:v>
                </c:pt>
                <c:pt idx="14155">
                  <c:v>2.831</c:v>
                </c:pt>
                <c:pt idx="14156">
                  <c:v>2.8311999999999999</c:v>
                </c:pt>
                <c:pt idx="14157">
                  <c:v>2.8313999999999999</c:v>
                </c:pt>
                <c:pt idx="14158">
                  <c:v>2.8315999999999999</c:v>
                </c:pt>
                <c:pt idx="14159">
                  <c:v>2.8317999999999999</c:v>
                </c:pt>
                <c:pt idx="14160">
                  <c:v>2.8319999999999999</c:v>
                </c:pt>
                <c:pt idx="14161">
                  <c:v>2.8321999999999998</c:v>
                </c:pt>
                <c:pt idx="14162">
                  <c:v>2.8323999999999998</c:v>
                </c:pt>
                <c:pt idx="14163">
                  <c:v>2.8325999999999998</c:v>
                </c:pt>
                <c:pt idx="14164">
                  <c:v>2.8328000000000002</c:v>
                </c:pt>
                <c:pt idx="14165">
                  <c:v>2.8330000000000002</c:v>
                </c:pt>
                <c:pt idx="14166">
                  <c:v>2.8332000000000002</c:v>
                </c:pt>
                <c:pt idx="14167">
                  <c:v>2.8334000000000001</c:v>
                </c:pt>
                <c:pt idx="14168">
                  <c:v>2.8336000000000001</c:v>
                </c:pt>
                <c:pt idx="14169">
                  <c:v>2.8338000000000001</c:v>
                </c:pt>
                <c:pt idx="14170">
                  <c:v>2.8340000000000001</c:v>
                </c:pt>
                <c:pt idx="14171">
                  <c:v>2.8342000000000001</c:v>
                </c:pt>
                <c:pt idx="14172">
                  <c:v>2.8344</c:v>
                </c:pt>
                <c:pt idx="14173">
                  <c:v>2.8346</c:v>
                </c:pt>
                <c:pt idx="14174">
                  <c:v>2.8348</c:v>
                </c:pt>
                <c:pt idx="14175">
                  <c:v>2.835</c:v>
                </c:pt>
                <c:pt idx="14176">
                  <c:v>2.8351999999999999</c:v>
                </c:pt>
                <c:pt idx="14177">
                  <c:v>2.8353999999999999</c:v>
                </c:pt>
                <c:pt idx="14178">
                  <c:v>2.8355999999999999</c:v>
                </c:pt>
                <c:pt idx="14179">
                  <c:v>2.8357999999999999</c:v>
                </c:pt>
                <c:pt idx="14180">
                  <c:v>2.8359999999999999</c:v>
                </c:pt>
                <c:pt idx="14181">
                  <c:v>2.8361999999999998</c:v>
                </c:pt>
                <c:pt idx="14182">
                  <c:v>2.8363999999999998</c:v>
                </c:pt>
                <c:pt idx="14183">
                  <c:v>2.8365999999999998</c:v>
                </c:pt>
                <c:pt idx="14184">
                  <c:v>2.8368000000000002</c:v>
                </c:pt>
                <c:pt idx="14185">
                  <c:v>2.8370000000000002</c:v>
                </c:pt>
                <c:pt idx="14186">
                  <c:v>2.8372000000000002</c:v>
                </c:pt>
                <c:pt idx="14187">
                  <c:v>2.8374000000000001</c:v>
                </c:pt>
                <c:pt idx="14188">
                  <c:v>2.8376000000000001</c:v>
                </c:pt>
                <c:pt idx="14189">
                  <c:v>2.8378000000000001</c:v>
                </c:pt>
                <c:pt idx="14190">
                  <c:v>2.8380000000000001</c:v>
                </c:pt>
                <c:pt idx="14191">
                  <c:v>2.8382000000000001</c:v>
                </c:pt>
                <c:pt idx="14192">
                  <c:v>2.8384</c:v>
                </c:pt>
                <c:pt idx="14193">
                  <c:v>2.8386</c:v>
                </c:pt>
                <c:pt idx="14194">
                  <c:v>2.8388</c:v>
                </c:pt>
                <c:pt idx="14195">
                  <c:v>2.839</c:v>
                </c:pt>
                <c:pt idx="14196">
                  <c:v>2.8391999999999999</c:v>
                </c:pt>
                <c:pt idx="14197">
                  <c:v>2.8393999999999999</c:v>
                </c:pt>
                <c:pt idx="14198">
                  <c:v>2.8395999999999999</c:v>
                </c:pt>
                <c:pt idx="14199">
                  <c:v>2.8397999999999999</c:v>
                </c:pt>
                <c:pt idx="14200">
                  <c:v>2.84</c:v>
                </c:pt>
                <c:pt idx="14201">
                  <c:v>2.8401999999999998</c:v>
                </c:pt>
                <c:pt idx="14202">
                  <c:v>2.8403999999999998</c:v>
                </c:pt>
                <c:pt idx="14203">
                  <c:v>2.8405999999999998</c:v>
                </c:pt>
                <c:pt idx="14204">
                  <c:v>2.8408000000000002</c:v>
                </c:pt>
                <c:pt idx="14205">
                  <c:v>2.8410000000000002</c:v>
                </c:pt>
                <c:pt idx="14206">
                  <c:v>2.8412000000000002</c:v>
                </c:pt>
                <c:pt idx="14207">
                  <c:v>2.8414000000000001</c:v>
                </c:pt>
                <c:pt idx="14208">
                  <c:v>2.8416000000000001</c:v>
                </c:pt>
                <c:pt idx="14209">
                  <c:v>2.8418000000000001</c:v>
                </c:pt>
                <c:pt idx="14210">
                  <c:v>2.8420000000000001</c:v>
                </c:pt>
                <c:pt idx="14211">
                  <c:v>2.8422000000000001</c:v>
                </c:pt>
                <c:pt idx="14212">
                  <c:v>2.8424</c:v>
                </c:pt>
                <c:pt idx="14213">
                  <c:v>2.8426</c:v>
                </c:pt>
                <c:pt idx="14214">
                  <c:v>2.8428</c:v>
                </c:pt>
                <c:pt idx="14215">
                  <c:v>2.843</c:v>
                </c:pt>
                <c:pt idx="14216">
                  <c:v>2.8431999999999999</c:v>
                </c:pt>
                <c:pt idx="14217">
                  <c:v>2.8433999999999999</c:v>
                </c:pt>
                <c:pt idx="14218">
                  <c:v>2.8435999999999999</c:v>
                </c:pt>
                <c:pt idx="14219">
                  <c:v>2.8437999999999999</c:v>
                </c:pt>
                <c:pt idx="14220">
                  <c:v>2.8439999999999999</c:v>
                </c:pt>
                <c:pt idx="14221">
                  <c:v>2.8441999999999998</c:v>
                </c:pt>
                <c:pt idx="14222">
                  <c:v>2.8443999999999998</c:v>
                </c:pt>
                <c:pt idx="14223">
                  <c:v>2.8445999999999998</c:v>
                </c:pt>
                <c:pt idx="14224">
                  <c:v>2.8448000000000002</c:v>
                </c:pt>
                <c:pt idx="14225">
                  <c:v>2.8450000000000002</c:v>
                </c:pt>
                <c:pt idx="14226">
                  <c:v>2.8452000000000002</c:v>
                </c:pt>
                <c:pt idx="14227">
                  <c:v>2.8454000000000002</c:v>
                </c:pt>
                <c:pt idx="14228">
                  <c:v>2.8456000000000001</c:v>
                </c:pt>
                <c:pt idx="14229">
                  <c:v>2.8458000000000001</c:v>
                </c:pt>
                <c:pt idx="14230">
                  <c:v>2.8460000000000001</c:v>
                </c:pt>
                <c:pt idx="14231">
                  <c:v>2.8462000000000001</c:v>
                </c:pt>
                <c:pt idx="14232">
                  <c:v>2.8464</c:v>
                </c:pt>
                <c:pt idx="14233">
                  <c:v>2.8466</c:v>
                </c:pt>
                <c:pt idx="14234">
                  <c:v>2.8468</c:v>
                </c:pt>
                <c:pt idx="14235">
                  <c:v>2.847</c:v>
                </c:pt>
                <c:pt idx="14236">
                  <c:v>2.8472</c:v>
                </c:pt>
                <c:pt idx="14237">
                  <c:v>2.8473999999999999</c:v>
                </c:pt>
                <c:pt idx="14238">
                  <c:v>2.8475999999999999</c:v>
                </c:pt>
                <c:pt idx="14239">
                  <c:v>2.8477999999999999</c:v>
                </c:pt>
                <c:pt idx="14240">
                  <c:v>2.8479999999999999</c:v>
                </c:pt>
                <c:pt idx="14241">
                  <c:v>2.8481999999999998</c:v>
                </c:pt>
                <c:pt idx="14242">
                  <c:v>2.8483999999999998</c:v>
                </c:pt>
                <c:pt idx="14243">
                  <c:v>2.8485999999999998</c:v>
                </c:pt>
                <c:pt idx="14244">
                  <c:v>2.8488000000000002</c:v>
                </c:pt>
                <c:pt idx="14245">
                  <c:v>2.8490000000000002</c:v>
                </c:pt>
                <c:pt idx="14246">
                  <c:v>2.8492000000000002</c:v>
                </c:pt>
                <c:pt idx="14247">
                  <c:v>2.8494000000000002</c:v>
                </c:pt>
                <c:pt idx="14248">
                  <c:v>2.8496000000000001</c:v>
                </c:pt>
                <c:pt idx="14249">
                  <c:v>2.8498000000000001</c:v>
                </c:pt>
                <c:pt idx="14250">
                  <c:v>2.85</c:v>
                </c:pt>
                <c:pt idx="14251">
                  <c:v>2.8502000000000001</c:v>
                </c:pt>
                <c:pt idx="14252">
                  <c:v>2.8504</c:v>
                </c:pt>
                <c:pt idx="14253">
                  <c:v>2.8506</c:v>
                </c:pt>
                <c:pt idx="14254">
                  <c:v>2.8508</c:v>
                </c:pt>
                <c:pt idx="14255">
                  <c:v>2.851</c:v>
                </c:pt>
                <c:pt idx="14256">
                  <c:v>2.8512</c:v>
                </c:pt>
                <c:pt idx="14257">
                  <c:v>2.8513999999999999</c:v>
                </c:pt>
                <c:pt idx="14258">
                  <c:v>2.8515999999999999</c:v>
                </c:pt>
                <c:pt idx="14259">
                  <c:v>2.8517999999999999</c:v>
                </c:pt>
                <c:pt idx="14260">
                  <c:v>2.8519999999999999</c:v>
                </c:pt>
                <c:pt idx="14261">
                  <c:v>2.8521999999999998</c:v>
                </c:pt>
                <c:pt idx="14262">
                  <c:v>2.8523999999999998</c:v>
                </c:pt>
                <c:pt idx="14263">
                  <c:v>2.8525999999999998</c:v>
                </c:pt>
                <c:pt idx="14264">
                  <c:v>2.8527999999999998</c:v>
                </c:pt>
                <c:pt idx="14265">
                  <c:v>2.8530000000000002</c:v>
                </c:pt>
                <c:pt idx="14266">
                  <c:v>2.8532000000000002</c:v>
                </c:pt>
                <c:pt idx="14267">
                  <c:v>2.8534000000000002</c:v>
                </c:pt>
                <c:pt idx="14268">
                  <c:v>2.8536000000000001</c:v>
                </c:pt>
                <c:pt idx="14269">
                  <c:v>2.8538000000000001</c:v>
                </c:pt>
                <c:pt idx="14270">
                  <c:v>2.8540000000000001</c:v>
                </c:pt>
                <c:pt idx="14271">
                  <c:v>2.8542000000000001</c:v>
                </c:pt>
                <c:pt idx="14272">
                  <c:v>2.8544</c:v>
                </c:pt>
                <c:pt idx="14273">
                  <c:v>2.8546</c:v>
                </c:pt>
                <c:pt idx="14274">
                  <c:v>2.8548</c:v>
                </c:pt>
                <c:pt idx="14275">
                  <c:v>2.855</c:v>
                </c:pt>
                <c:pt idx="14276">
                  <c:v>2.8552</c:v>
                </c:pt>
                <c:pt idx="14277">
                  <c:v>2.8553999999999999</c:v>
                </c:pt>
                <c:pt idx="14278">
                  <c:v>2.8555999999999999</c:v>
                </c:pt>
                <c:pt idx="14279">
                  <c:v>2.8557999999999999</c:v>
                </c:pt>
                <c:pt idx="14280">
                  <c:v>2.8559999999999999</c:v>
                </c:pt>
                <c:pt idx="14281">
                  <c:v>2.8561999999999999</c:v>
                </c:pt>
                <c:pt idx="14282">
                  <c:v>2.8563999999999998</c:v>
                </c:pt>
                <c:pt idx="14283">
                  <c:v>2.8565999999999998</c:v>
                </c:pt>
                <c:pt idx="14284">
                  <c:v>2.8567999999999998</c:v>
                </c:pt>
                <c:pt idx="14285">
                  <c:v>2.8570000000000002</c:v>
                </c:pt>
                <c:pt idx="14286">
                  <c:v>2.8572000000000002</c:v>
                </c:pt>
                <c:pt idx="14287">
                  <c:v>2.8574000000000002</c:v>
                </c:pt>
                <c:pt idx="14288">
                  <c:v>2.8576000000000001</c:v>
                </c:pt>
                <c:pt idx="14289">
                  <c:v>2.8578000000000001</c:v>
                </c:pt>
                <c:pt idx="14290">
                  <c:v>2.8580000000000001</c:v>
                </c:pt>
                <c:pt idx="14291">
                  <c:v>2.8582000000000001</c:v>
                </c:pt>
                <c:pt idx="14292">
                  <c:v>2.8584000000000001</c:v>
                </c:pt>
                <c:pt idx="14293">
                  <c:v>2.8586</c:v>
                </c:pt>
                <c:pt idx="14294">
                  <c:v>2.8588</c:v>
                </c:pt>
                <c:pt idx="14295">
                  <c:v>2.859</c:v>
                </c:pt>
                <c:pt idx="14296">
                  <c:v>2.8592</c:v>
                </c:pt>
                <c:pt idx="14297">
                  <c:v>2.8593999999999999</c:v>
                </c:pt>
                <c:pt idx="14298">
                  <c:v>2.8595999999999999</c:v>
                </c:pt>
                <c:pt idx="14299">
                  <c:v>2.8597999999999999</c:v>
                </c:pt>
                <c:pt idx="14300">
                  <c:v>2.86</c:v>
                </c:pt>
                <c:pt idx="14301">
                  <c:v>2.8601999999999999</c:v>
                </c:pt>
                <c:pt idx="14302">
                  <c:v>2.8603999999999998</c:v>
                </c:pt>
                <c:pt idx="14303">
                  <c:v>2.8605999999999998</c:v>
                </c:pt>
                <c:pt idx="14304">
                  <c:v>2.8607999999999998</c:v>
                </c:pt>
                <c:pt idx="14305">
                  <c:v>2.8610000000000002</c:v>
                </c:pt>
                <c:pt idx="14306">
                  <c:v>2.8612000000000002</c:v>
                </c:pt>
                <c:pt idx="14307">
                  <c:v>2.8614000000000002</c:v>
                </c:pt>
                <c:pt idx="14308">
                  <c:v>2.8616000000000001</c:v>
                </c:pt>
                <c:pt idx="14309">
                  <c:v>2.8618000000000001</c:v>
                </c:pt>
                <c:pt idx="14310">
                  <c:v>2.8620000000000001</c:v>
                </c:pt>
                <c:pt idx="14311">
                  <c:v>2.8622000000000001</c:v>
                </c:pt>
                <c:pt idx="14312">
                  <c:v>2.8624000000000001</c:v>
                </c:pt>
                <c:pt idx="14313">
                  <c:v>2.8626</c:v>
                </c:pt>
                <c:pt idx="14314">
                  <c:v>2.8628</c:v>
                </c:pt>
                <c:pt idx="14315">
                  <c:v>2.863</c:v>
                </c:pt>
                <c:pt idx="14316">
                  <c:v>2.8632</c:v>
                </c:pt>
                <c:pt idx="14317">
                  <c:v>2.8633999999999999</c:v>
                </c:pt>
                <c:pt idx="14318">
                  <c:v>2.8635999999999999</c:v>
                </c:pt>
                <c:pt idx="14319">
                  <c:v>2.8637999999999999</c:v>
                </c:pt>
                <c:pt idx="14320">
                  <c:v>2.8639999999999999</c:v>
                </c:pt>
                <c:pt idx="14321">
                  <c:v>2.8641999999999999</c:v>
                </c:pt>
                <c:pt idx="14322">
                  <c:v>2.8643999999999998</c:v>
                </c:pt>
                <c:pt idx="14323">
                  <c:v>2.8645999999999998</c:v>
                </c:pt>
                <c:pt idx="14324">
                  <c:v>2.8647999999999998</c:v>
                </c:pt>
                <c:pt idx="14325">
                  <c:v>2.8650000000000002</c:v>
                </c:pt>
                <c:pt idx="14326">
                  <c:v>2.8652000000000002</c:v>
                </c:pt>
                <c:pt idx="14327">
                  <c:v>2.8654000000000002</c:v>
                </c:pt>
                <c:pt idx="14328">
                  <c:v>2.8656000000000001</c:v>
                </c:pt>
                <c:pt idx="14329">
                  <c:v>2.8658000000000001</c:v>
                </c:pt>
                <c:pt idx="14330">
                  <c:v>2.8660000000000001</c:v>
                </c:pt>
                <c:pt idx="14331">
                  <c:v>2.8662000000000001</c:v>
                </c:pt>
                <c:pt idx="14332">
                  <c:v>2.8664000000000001</c:v>
                </c:pt>
                <c:pt idx="14333">
                  <c:v>2.8666</c:v>
                </c:pt>
                <c:pt idx="14334">
                  <c:v>2.8668</c:v>
                </c:pt>
                <c:pt idx="14335">
                  <c:v>2.867</c:v>
                </c:pt>
                <c:pt idx="14336">
                  <c:v>2.8672</c:v>
                </c:pt>
                <c:pt idx="14337">
                  <c:v>2.8673999999999999</c:v>
                </c:pt>
                <c:pt idx="14338">
                  <c:v>2.8675999999999999</c:v>
                </c:pt>
                <c:pt idx="14339">
                  <c:v>2.8677999999999999</c:v>
                </c:pt>
                <c:pt idx="14340">
                  <c:v>2.8679999999999999</c:v>
                </c:pt>
                <c:pt idx="14341">
                  <c:v>2.8681999999999999</c:v>
                </c:pt>
                <c:pt idx="14342">
                  <c:v>2.8683999999999998</c:v>
                </c:pt>
                <c:pt idx="14343">
                  <c:v>2.8685999999999998</c:v>
                </c:pt>
                <c:pt idx="14344">
                  <c:v>2.8687999999999998</c:v>
                </c:pt>
                <c:pt idx="14345">
                  <c:v>2.8690000000000002</c:v>
                </c:pt>
                <c:pt idx="14346">
                  <c:v>2.8692000000000002</c:v>
                </c:pt>
                <c:pt idx="14347">
                  <c:v>2.8694000000000002</c:v>
                </c:pt>
                <c:pt idx="14348">
                  <c:v>2.8696000000000002</c:v>
                </c:pt>
                <c:pt idx="14349">
                  <c:v>2.8698000000000001</c:v>
                </c:pt>
                <c:pt idx="14350">
                  <c:v>2.87</c:v>
                </c:pt>
                <c:pt idx="14351">
                  <c:v>2.8702000000000001</c:v>
                </c:pt>
                <c:pt idx="14352">
                  <c:v>2.8704000000000001</c:v>
                </c:pt>
                <c:pt idx="14353">
                  <c:v>2.8706</c:v>
                </c:pt>
                <c:pt idx="14354">
                  <c:v>2.8708</c:v>
                </c:pt>
                <c:pt idx="14355">
                  <c:v>2.871</c:v>
                </c:pt>
                <c:pt idx="14356">
                  <c:v>2.8712</c:v>
                </c:pt>
                <c:pt idx="14357">
                  <c:v>2.8714</c:v>
                </c:pt>
                <c:pt idx="14358">
                  <c:v>2.8715999999999999</c:v>
                </c:pt>
                <c:pt idx="14359">
                  <c:v>2.8717999999999999</c:v>
                </c:pt>
                <c:pt idx="14360">
                  <c:v>2.8719999999999999</c:v>
                </c:pt>
                <c:pt idx="14361">
                  <c:v>2.8721999999999999</c:v>
                </c:pt>
                <c:pt idx="14362">
                  <c:v>2.8723999999999998</c:v>
                </c:pt>
                <c:pt idx="14363">
                  <c:v>2.8725999999999998</c:v>
                </c:pt>
                <c:pt idx="14364">
                  <c:v>2.8727999999999998</c:v>
                </c:pt>
                <c:pt idx="14365">
                  <c:v>2.8730000000000002</c:v>
                </c:pt>
                <c:pt idx="14366">
                  <c:v>2.8732000000000002</c:v>
                </c:pt>
                <c:pt idx="14367">
                  <c:v>2.8734000000000002</c:v>
                </c:pt>
                <c:pt idx="14368">
                  <c:v>2.8736000000000002</c:v>
                </c:pt>
                <c:pt idx="14369">
                  <c:v>2.8738000000000001</c:v>
                </c:pt>
                <c:pt idx="14370">
                  <c:v>2.8740000000000001</c:v>
                </c:pt>
                <c:pt idx="14371">
                  <c:v>2.8742000000000001</c:v>
                </c:pt>
                <c:pt idx="14372">
                  <c:v>2.8744000000000001</c:v>
                </c:pt>
                <c:pt idx="14373">
                  <c:v>2.8746</c:v>
                </c:pt>
                <c:pt idx="14374">
                  <c:v>2.8748</c:v>
                </c:pt>
                <c:pt idx="14375">
                  <c:v>2.875</c:v>
                </c:pt>
                <c:pt idx="14376">
                  <c:v>2.8752</c:v>
                </c:pt>
                <c:pt idx="14377">
                  <c:v>2.8754</c:v>
                </c:pt>
                <c:pt idx="14378">
                  <c:v>2.8755999999999999</c:v>
                </c:pt>
                <c:pt idx="14379">
                  <c:v>2.8757999999999999</c:v>
                </c:pt>
                <c:pt idx="14380">
                  <c:v>2.8759999999999999</c:v>
                </c:pt>
                <c:pt idx="14381">
                  <c:v>2.8761999999999999</c:v>
                </c:pt>
                <c:pt idx="14382">
                  <c:v>2.8763999999999998</c:v>
                </c:pt>
                <c:pt idx="14383">
                  <c:v>2.8765999999999998</c:v>
                </c:pt>
                <c:pt idx="14384">
                  <c:v>2.8767999999999998</c:v>
                </c:pt>
                <c:pt idx="14385">
                  <c:v>2.8769999999999998</c:v>
                </c:pt>
                <c:pt idx="14386">
                  <c:v>2.8772000000000002</c:v>
                </c:pt>
                <c:pt idx="14387">
                  <c:v>2.8774000000000002</c:v>
                </c:pt>
                <c:pt idx="14388">
                  <c:v>2.8776000000000002</c:v>
                </c:pt>
                <c:pt idx="14389">
                  <c:v>2.8778000000000001</c:v>
                </c:pt>
                <c:pt idx="14390">
                  <c:v>2.8780000000000001</c:v>
                </c:pt>
                <c:pt idx="14391">
                  <c:v>2.8782000000000001</c:v>
                </c:pt>
                <c:pt idx="14392">
                  <c:v>2.8784000000000001</c:v>
                </c:pt>
                <c:pt idx="14393">
                  <c:v>2.8786</c:v>
                </c:pt>
                <c:pt idx="14394">
                  <c:v>2.8788</c:v>
                </c:pt>
                <c:pt idx="14395">
                  <c:v>2.879</c:v>
                </c:pt>
                <c:pt idx="14396">
                  <c:v>2.8792</c:v>
                </c:pt>
                <c:pt idx="14397">
                  <c:v>2.8794</c:v>
                </c:pt>
                <c:pt idx="14398">
                  <c:v>2.8795999999999999</c:v>
                </c:pt>
                <c:pt idx="14399">
                  <c:v>2.8797999999999999</c:v>
                </c:pt>
                <c:pt idx="14400">
                  <c:v>2.88</c:v>
                </c:pt>
                <c:pt idx="14401">
                  <c:v>2.8801999999999999</c:v>
                </c:pt>
                <c:pt idx="14402">
                  <c:v>2.8803999999999998</c:v>
                </c:pt>
                <c:pt idx="14403">
                  <c:v>2.8805999999999998</c:v>
                </c:pt>
                <c:pt idx="14404">
                  <c:v>2.8807999999999998</c:v>
                </c:pt>
                <c:pt idx="14405">
                  <c:v>2.8809999999999998</c:v>
                </c:pt>
                <c:pt idx="14406">
                  <c:v>2.8812000000000002</c:v>
                </c:pt>
                <c:pt idx="14407">
                  <c:v>2.8814000000000002</c:v>
                </c:pt>
                <c:pt idx="14408">
                  <c:v>2.8816000000000002</c:v>
                </c:pt>
                <c:pt idx="14409">
                  <c:v>2.8818000000000001</c:v>
                </c:pt>
                <c:pt idx="14410">
                  <c:v>2.8820000000000001</c:v>
                </c:pt>
                <c:pt idx="14411">
                  <c:v>2.8822000000000001</c:v>
                </c:pt>
                <c:pt idx="14412">
                  <c:v>2.8824000000000001</c:v>
                </c:pt>
                <c:pt idx="14413">
                  <c:v>2.8826000000000001</c:v>
                </c:pt>
                <c:pt idx="14414">
                  <c:v>2.8828</c:v>
                </c:pt>
                <c:pt idx="14415">
                  <c:v>2.883</c:v>
                </c:pt>
                <c:pt idx="14416">
                  <c:v>2.8832</c:v>
                </c:pt>
                <c:pt idx="14417">
                  <c:v>2.8834</c:v>
                </c:pt>
                <c:pt idx="14418">
                  <c:v>2.8835999999999999</c:v>
                </c:pt>
                <c:pt idx="14419">
                  <c:v>2.8837999999999999</c:v>
                </c:pt>
                <c:pt idx="14420">
                  <c:v>2.8839999999999999</c:v>
                </c:pt>
                <c:pt idx="14421">
                  <c:v>2.8841999999999999</c:v>
                </c:pt>
                <c:pt idx="14422">
                  <c:v>2.8843999999999999</c:v>
                </c:pt>
                <c:pt idx="14423">
                  <c:v>2.8845999999999998</c:v>
                </c:pt>
                <c:pt idx="14424">
                  <c:v>2.8847999999999998</c:v>
                </c:pt>
                <c:pt idx="14425">
                  <c:v>2.8849999999999998</c:v>
                </c:pt>
                <c:pt idx="14426">
                  <c:v>2.8852000000000002</c:v>
                </c:pt>
                <c:pt idx="14427">
                  <c:v>2.8854000000000002</c:v>
                </c:pt>
                <c:pt idx="14428">
                  <c:v>2.8856000000000002</c:v>
                </c:pt>
                <c:pt idx="14429">
                  <c:v>2.8858000000000001</c:v>
                </c:pt>
                <c:pt idx="14430">
                  <c:v>2.8860000000000001</c:v>
                </c:pt>
                <c:pt idx="14431">
                  <c:v>2.8862000000000001</c:v>
                </c:pt>
                <c:pt idx="14432">
                  <c:v>2.8864000000000001</c:v>
                </c:pt>
                <c:pt idx="14433">
                  <c:v>2.8866000000000001</c:v>
                </c:pt>
                <c:pt idx="14434">
                  <c:v>2.8868</c:v>
                </c:pt>
                <c:pt idx="14435">
                  <c:v>2.887</c:v>
                </c:pt>
                <c:pt idx="14436">
                  <c:v>2.8872</c:v>
                </c:pt>
                <c:pt idx="14437">
                  <c:v>2.8874</c:v>
                </c:pt>
                <c:pt idx="14438">
                  <c:v>2.8875999999999999</c:v>
                </c:pt>
                <c:pt idx="14439">
                  <c:v>2.8877999999999999</c:v>
                </c:pt>
                <c:pt idx="14440">
                  <c:v>2.8879999999999999</c:v>
                </c:pt>
                <c:pt idx="14441">
                  <c:v>2.8881999999999999</c:v>
                </c:pt>
                <c:pt idx="14442">
                  <c:v>2.8883999999999999</c:v>
                </c:pt>
                <c:pt idx="14443">
                  <c:v>2.8885999999999998</c:v>
                </c:pt>
                <c:pt idx="14444">
                  <c:v>2.8887999999999998</c:v>
                </c:pt>
                <c:pt idx="14445">
                  <c:v>2.8889999999999998</c:v>
                </c:pt>
                <c:pt idx="14446">
                  <c:v>2.8892000000000002</c:v>
                </c:pt>
                <c:pt idx="14447">
                  <c:v>2.8894000000000002</c:v>
                </c:pt>
                <c:pt idx="14448">
                  <c:v>2.8896000000000002</c:v>
                </c:pt>
                <c:pt idx="14449">
                  <c:v>2.8898000000000001</c:v>
                </c:pt>
                <c:pt idx="14450">
                  <c:v>2.89</c:v>
                </c:pt>
                <c:pt idx="14451">
                  <c:v>2.8902000000000001</c:v>
                </c:pt>
                <c:pt idx="14452">
                  <c:v>2.8904000000000001</c:v>
                </c:pt>
                <c:pt idx="14453">
                  <c:v>2.8906000000000001</c:v>
                </c:pt>
                <c:pt idx="14454">
                  <c:v>2.8908</c:v>
                </c:pt>
                <c:pt idx="14455">
                  <c:v>2.891</c:v>
                </c:pt>
                <c:pt idx="14456">
                  <c:v>2.8912</c:v>
                </c:pt>
                <c:pt idx="14457">
                  <c:v>2.8914</c:v>
                </c:pt>
                <c:pt idx="14458">
                  <c:v>2.8915999999999999</c:v>
                </c:pt>
                <c:pt idx="14459">
                  <c:v>2.8917999999999999</c:v>
                </c:pt>
                <c:pt idx="14460">
                  <c:v>2.8919999999999999</c:v>
                </c:pt>
                <c:pt idx="14461">
                  <c:v>2.8921999999999999</c:v>
                </c:pt>
                <c:pt idx="14462">
                  <c:v>2.8923999999999999</c:v>
                </c:pt>
                <c:pt idx="14463">
                  <c:v>2.8925999999999998</c:v>
                </c:pt>
                <c:pt idx="14464">
                  <c:v>2.8927999999999998</c:v>
                </c:pt>
                <c:pt idx="14465">
                  <c:v>2.8929999999999998</c:v>
                </c:pt>
                <c:pt idx="14466">
                  <c:v>2.8932000000000002</c:v>
                </c:pt>
                <c:pt idx="14467">
                  <c:v>2.8934000000000002</c:v>
                </c:pt>
                <c:pt idx="14468">
                  <c:v>2.8936000000000002</c:v>
                </c:pt>
                <c:pt idx="14469">
                  <c:v>2.8938000000000001</c:v>
                </c:pt>
                <c:pt idx="14470">
                  <c:v>2.8940000000000001</c:v>
                </c:pt>
                <c:pt idx="14471">
                  <c:v>2.8942000000000001</c:v>
                </c:pt>
                <c:pt idx="14472">
                  <c:v>2.8944000000000001</c:v>
                </c:pt>
                <c:pt idx="14473">
                  <c:v>2.8946000000000001</c:v>
                </c:pt>
                <c:pt idx="14474">
                  <c:v>2.8948</c:v>
                </c:pt>
                <c:pt idx="14475">
                  <c:v>2.895</c:v>
                </c:pt>
                <c:pt idx="14476">
                  <c:v>2.8952</c:v>
                </c:pt>
                <c:pt idx="14477">
                  <c:v>2.8954</c:v>
                </c:pt>
                <c:pt idx="14478">
                  <c:v>2.8956</c:v>
                </c:pt>
                <c:pt idx="14479">
                  <c:v>2.8957999999999999</c:v>
                </c:pt>
                <c:pt idx="14480">
                  <c:v>2.8959999999999999</c:v>
                </c:pt>
                <c:pt idx="14481">
                  <c:v>2.8961999999999999</c:v>
                </c:pt>
                <c:pt idx="14482">
                  <c:v>2.8963999999999999</c:v>
                </c:pt>
                <c:pt idx="14483">
                  <c:v>2.8965999999999998</c:v>
                </c:pt>
                <c:pt idx="14484">
                  <c:v>2.8967999999999998</c:v>
                </c:pt>
                <c:pt idx="14485">
                  <c:v>2.8969999999999998</c:v>
                </c:pt>
                <c:pt idx="14486">
                  <c:v>2.8972000000000002</c:v>
                </c:pt>
                <c:pt idx="14487">
                  <c:v>2.8974000000000002</c:v>
                </c:pt>
                <c:pt idx="14488">
                  <c:v>2.8976000000000002</c:v>
                </c:pt>
                <c:pt idx="14489">
                  <c:v>2.8978000000000002</c:v>
                </c:pt>
                <c:pt idx="14490">
                  <c:v>2.8980000000000001</c:v>
                </c:pt>
                <c:pt idx="14491">
                  <c:v>2.8982000000000001</c:v>
                </c:pt>
                <c:pt idx="14492">
                  <c:v>2.8984000000000001</c:v>
                </c:pt>
                <c:pt idx="14493">
                  <c:v>2.8986000000000001</c:v>
                </c:pt>
                <c:pt idx="14494">
                  <c:v>2.8988</c:v>
                </c:pt>
                <c:pt idx="14495">
                  <c:v>2.899</c:v>
                </c:pt>
                <c:pt idx="14496">
                  <c:v>2.8992</c:v>
                </c:pt>
                <c:pt idx="14497">
                  <c:v>2.8994</c:v>
                </c:pt>
                <c:pt idx="14498">
                  <c:v>2.8996</c:v>
                </c:pt>
                <c:pt idx="14499">
                  <c:v>2.8997999999999999</c:v>
                </c:pt>
                <c:pt idx="14500">
                  <c:v>2.9</c:v>
                </c:pt>
                <c:pt idx="14501">
                  <c:v>2.9001999999999999</c:v>
                </c:pt>
                <c:pt idx="14502">
                  <c:v>2.9003999999999999</c:v>
                </c:pt>
                <c:pt idx="14503">
                  <c:v>2.9005999999999998</c:v>
                </c:pt>
                <c:pt idx="14504">
                  <c:v>2.9007999999999998</c:v>
                </c:pt>
                <c:pt idx="14505">
                  <c:v>2.9009999999999998</c:v>
                </c:pt>
                <c:pt idx="14506">
                  <c:v>2.9011999999999998</c:v>
                </c:pt>
                <c:pt idx="14507">
                  <c:v>2.9014000000000002</c:v>
                </c:pt>
                <c:pt idx="14508">
                  <c:v>2.9016000000000002</c:v>
                </c:pt>
                <c:pt idx="14509">
                  <c:v>2.9018000000000002</c:v>
                </c:pt>
                <c:pt idx="14510">
                  <c:v>2.9020000000000001</c:v>
                </c:pt>
                <c:pt idx="14511">
                  <c:v>2.9022000000000001</c:v>
                </c:pt>
                <c:pt idx="14512">
                  <c:v>2.9024000000000001</c:v>
                </c:pt>
                <c:pt idx="14513">
                  <c:v>2.9026000000000001</c:v>
                </c:pt>
                <c:pt idx="14514">
                  <c:v>2.9028</c:v>
                </c:pt>
                <c:pt idx="14515">
                  <c:v>2.903</c:v>
                </c:pt>
                <c:pt idx="14516">
                  <c:v>2.9032</c:v>
                </c:pt>
                <c:pt idx="14517">
                  <c:v>2.9034</c:v>
                </c:pt>
                <c:pt idx="14518">
                  <c:v>2.9036</c:v>
                </c:pt>
                <c:pt idx="14519">
                  <c:v>2.9037999999999999</c:v>
                </c:pt>
                <c:pt idx="14520">
                  <c:v>2.9039999999999999</c:v>
                </c:pt>
                <c:pt idx="14521">
                  <c:v>2.9041999999999999</c:v>
                </c:pt>
                <c:pt idx="14522">
                  <c:v>2.9043999999999999</c:v>
                </c:pt>
                <c:pt idx="14523">
                  <c:v>2.9045999999999998</c:v>
                </c:pt>
                <c:pt idx="14524">
                  <c:v>2.9047999999999998</c:v>
                </c:pt>
                <c:pt idx="14525">
                  <c:v>2.9049999999999998</c:v>
                </c:pt>
                <c:pt idx="14526">
                  <c:v>2.9051999999999998</c:v>
                </c:pt>
                <c:pt idx="14527">
                  <c:v>2.9054000000000002</c:v>
                </c:pt>
                <c:pt idx="14528">
                  <c:v>2.9056000000000002</c:v>
                </c:pt>
                <c:pt idx="14529">
                  <c:v>2.9058000000000002</c:v>
                </c:pt>
                <c:pt idx="14530">
                  <c:v>2.9060000000000001</c:v>
                </c:pt>
                <c:pt idx="14531">
                  <c:v>2.9062000000000001</c:v>
                </c:pt>
                <c:pt idx="14532">
                  <c:v>2.9064000000000001</c:v>
                </c:pt>
                <c:pt idx="14533">
                  <c:v>2.9066000000000001</c:v>
                </c:pt>
                <c:pt idx="14534">
                  <c:v>2.9068000000000001</c:v>
                </c:pt>
                <c:pt idx="14535">
                  <c:v>2.907</c:v>
                </c:pt>
                <c:pt idx="14536">
                  <c:v>2.9072</c:v>
                </c:pt>
                <c:pt idx="14537">
                  <c:v>2.9074</c:v>
                </c:pt>
                <c:pt idx="14538">
                  <c:v>2.9076</c:v>
                </c:pt>
                <c:pt idx="14539">
                  <c:v>2.9077999999999999</c:v>
                </c:pt>
                <c:pt idx="14540">
                  <c:v>2.9079999999999999</c:v>
                </c:pt>
                <c:pt idx="14541">
                  <c:v>2.9081999999999999</c:v>
                </c:pt>
                <c:pt idx="14542">
                  <c:v>2.9083999999999999</c:v>
                </c:pt>
                <c:pt idx="14543">
                  <c:v>2.9085999999999999</c:v>
                </c:pt>
                <c:pt idx="14544">
                  <c:v>2.9087999999999998</c:v>
                </c:pt>
                <c:pt idx="14545">
                  <c:v>2.9089999999999998</c:v>
                </c:pt>
                <c:pt idx="14546">
                  <c:v>2.9091999999999998</c:v>
                </c:pt>
                <c:pt idx="14547">
                  <c:v>2.9094000000000002</c:v>
                </c:pt>
                <c:pt idx="14548">
                  <c:v>2.9096000000000002</c:v>
                </c:pt>
                <c:pt idx="14549">
                  <c:v>2.9098000000000002</c:v>
                </c:pt>
                <c:pt idx="14550">
                  <c:v>2.91</c:v>
                </c:pt>
                <c:pt idx="14551">
                  <c:v>2.9102000000000001</c:v>
                </c:pt>
                <c:pt idx="14552">
                  <c:v>2.9104000000000001</c:v>
                </c:pt>
                <c:pt idx="14553">
                  <c:v>2.9106000000000001</c:v>
                </c:pt>
                <c:pt idx="14554">
                  <c:v>2.9108000000000001</c:v>
                </c:pt>
                <c:pt idx="14555">
                  <c:v>2.911</c:v>
                </c:pt>
                <c:pt idx="14556">
                  <c:v>2.9112</c:v>
                </c:pt>
                <c:pt idx="14557">
                  <c:v>2.9114</c:v>
                </c:pt>
                <c:pt idx="14558">
                  <c:v>2.9116</c:v>
                </c:pt>
                <c:pt idx="14559">
                  <c:v>2.9117999999999999</c:v>
                </c:pt>
                <c:pt idx="14560">
                  <c:v>2.9119999999999999</c:v>
                </c:pt>
                <c:pt idx="14561">
                  <c:v>2.9121999999999999</c:v>
                </c:pt>
                <c:pt idx="14562">
                  <c:v>2.9123999999999999</c:v>
                </c:pt>
                <c:pt idx="14563">
                  <c:v>2.9125999999999999</c:v>
                </c:pt>
                <c:pt idx="14564">
                  <c:v>2.9127999999999998</c:v>
                </c:pt>
                <c:pt idx="14565">
                  <c:v>2.9129999999999998</c:v>
                </c:pt>
                <c:pt idx="14566">
                  <c:v>2.9131999999999998</c:v>
                </c:pt>
                <c:pt idx="14567">
                  <c:v>2.9134000000000002</c:v>
                </c:pt>
                <c:pt idx="14568">
                  <c:v>2.9136000000000002</c:v>
                </c:pt>
                <c:pt idx="14569">
                  <c:v>2.9138000000000002</c:v>
                </c:pt>
                <c:pt idx="14570">
                  <c:v>2.9140000000000001</c:v>
                </c:pt>
                <c:pt idx="14571">
                  <c:v>2.9142000000000001</c:v>
                </c:pt>
                <c:pt idx="14572">
                  <c:v>2.9144000000000001</c:v>
                </c:pt>
                <c:pt idx="14573">
                  <c:v>2.9146000000000001</c:v>
                </c:pt>
                <c:pt idx="14574">
                  <c:v>2.9148000000000001</c:v>
                </c:pt>
                <c:pt idx="14575">
                  <c:v>2.915</c:v>
                </c:pt>
                <c:pt idx="14576">
                  <c:v>2.9152</c:v>
                </c:pt>
                <c:pt idx="14577">
                  <c:v>2.9154</c:v>
                </c:pt>
                <c:pt idx="14578">
                  <c:v>2.9156</c:v>
                </c:pt>
                <c:pt idx="14579">
                  <c:v>2.9157999999999999</c:v>
                </c:pt>
                <c:pt idx="14580">
                  <c:v>2.9159999999999999</c:v>
                </c:pt>
                <c:pt idx="14581">
                  <c:v>2.9161999999999999</c:v>
                </c:pt>
                <c:pt idx="14582">
                  <c:v>2.9163999999999999</c:v>
                </c:pt>
                <c:pt idx="14583">
                  <c:v>2.9165999999999999</c:v>
                </c:pt>
                <c:pt idx="14584">
                  <c:v>2.9167999999999998</c:v>
                </c:pt>
                <c:pt idx="14585">
                  <c:v>2.9169999999999998</c:v>
                </c:pt>
                <c:pt idx="14586">
                  <c:v>2.9171999999999998</c:v>
                </c:pt>
                <c:pt idx="14587">
                  <c:v>2.9174000000000002</c:v>
                </c:pt>
                <c:pt idx="14588">
                  <c:v>2.9176000000000002</c:v>
                </c:pt>
                <c:pt idx="14589">
                  <c:v>2.9178000000000002</c:v>
                </c:pt>
                <c:pt idx="14590">
                  <c:v>2.9180000000000001</c:v>
                </c:pt>
                <c:pt idx="14591">
                  <c:v>2.9182000000000001</c:v>
                </c:pt>
                <c:pt idx="14592">
                  <c:v>2.9184000000000001</c:v>
                </c:pt>
                <c:pt idx="14593">
                  <c:v>2.9186000000000001</c:v>
                </c:pt>
                <c:pt idx="14594">
                  <c:v>2.9188000000000001</c:v>
                </c:pt>
                <c:pt idx="14595">
                  <c:v>2.919</c:v>
                </c:pt>
                <c:pt idx="14596">
                  <c:v>2.9192</c:v>
                </c:pt>
                <c:pt idx="14597">
                  <c:v>2.9194</c:v>
                </c:pt>
                <c:pt idx="14598">
                  <c:v>2.9196</c:v>
                </c:pt>
                <c:pt idx="14599">
                  <c:v>2.9198</c:v>
                </c:pt>
                <c:pt idx="14600">
                  <c:v>2.92</c:v>
                </c:pt>
                <c:pt idx="14601">
                  <c:v>2.9201999999999999</c:v>
                </c:pt>
                <c:pt idx="14602">
                  <c:v>2.9203999999999999</c:v>
                </c:pt>
                <c:pt idx="14603">
                  <c:v>2.9205999999999999</c:v>
                </c:pt>
                <c:pt idx="14604">
                  <c:v>2.9207999999999998</c:v>
                </c:pt>
                <c:pt idx="14605">
                  <c:v>2.9209999999999998</c:v>
                </c:pt>
                <c:pt idx="14606">
                  <c:v>2.9211999999999998</c:v>
                </c:pt>
                <c:pt idx="14607">
                  <c:v>2.9214000000000002</c:v>
                </c:pt>
                <c:pt idx="14608">
                  <c:v>2.9216000000000002</c:v>
                </c:pt>
                <c:pt idx="14609">
                  <c:v>2.9218000000000002</c:v>
                </c:pt>
                <c:pt idx="14610">
                  <c:v>2.9220000000000002</c:v>
                </c:pt>
                <c:pt idx="14611">
                  <c:v>2.9222000000000001</c:v>
                </c:pt>
                <c:pt idx="14612">
                  <c:v>2.9224000000000001</c:v>
                </c:pt>
                <c:pt idx="14613">
                  <c:v>2.9226000000000001</c:v>
                </c:pt>
                <c:pt idx="14614">
                  <c:v>2.9228000000000001</c:v>
                </c:pt>
                <c:pt idx="14615">
                  <c:v>2.923</c:v>
                </c:pt>
                <c:pt idx="14616">
                  <c:v>2.9232</c:v>
                </c:pt>
                <c:pt idx="14617">
                  <c:v>2.9234</c:v>
                </c:pt>
                <c:pt idx="14618">
                  <c:v>2.9236</c:v>
                </c:pt>
                <c:pt idx="14619">
                  <c:v>2.9238</c:v>
                </c:pt>
                <c:pt idx="14620">
                  <c:v>2.9239999999999999</c:v>
                </c:pt>
                <c:pt idx="14621">
                  <c:v>2.9241999999999999</c:v>
                </c:pt>
                <c:pt idx="14622">
                  <c:v>2.9243999999999999</c:v>
                </c:pt>
                <c:pt idx="14623">
                  <c:v>2.9245999999999999</c:v>
                </c:pt>
                <c:pt idx="14624">
                  <c:v>2.9247999999999998</c:v>
                </c:pt>
                <c:pt idx="14625">
                  <c:v>2.9249999999999998</c:v>
                </c:pt>
                <c:pt idx="14626">
                  <c:v>2.9251999999999998</c:v>
                </c:pt>
                <c:pt idx="14627">
                  <c:v>2.9253999999999998</c:v>
                </c:pt>
                <c:pt idx="14628">
                  <c:v>2.9256000000000002</c:v>
                </c:pt>
                <c:pt idx="14629">
                  <c:v>2.9258000000000002</c:v>
                </c:pt>
                <c:pt idx="14630">
                  <c:v>2.9260000000000002</c:v>
                </c:pt>
                <c:pt idx="14631">
                  <c:v>2.9262000000000001</c:v>
                </c:pt>
                <c:pt idx="14632">
                  <c:v>2.9264000000000001</c:v>
                </c:pt>
                <c:pt idx="14633">
                  <c:v>2.9266000000000001</c:v>
                </c:pt>
                <c:pt idx="14634">
                  <c:v>2.9268000000000001</c:v>
                </c:pt>
                <c:pt idx="14635">
                  <c:v>2.927</c:v>
                </c:pt>
                <c:pt idx="14636">
                  <c:v>2.9272</c:v>
                </c:pt>
                <c:pt idx="14637">
                  <c:v>2.9274</c:v>
                </c:pt>
                <c:pt idx="14638">
                  <c:v>2.9276</c:v>
                </c:pt>
                <c:pt idx="14639">
                  <c:v>2.9278</c:v>
                </c:pt>
                <c:pt idx="14640">
                  <c:v>2.9279999999999999</c:v>
                </c:pt>
                <c:pt idx="14641">
                  <c:v>2.9281999999999999</c:v>
                </c:pt>
                <c:pt idx="14642">
                  <c:v>2.9283999999999999</c:v>
                </c:pt>
                <c:pt idx="14643">
                  <c:v>2.9285999999999999</c:v>
                </c:pt>
                <c:pt idx="14644">
                  <c:v>2.9287999999999998</c:v>
                </c:pt>
                <c:pt idx="14645">
                  <c:v>2.9289999999999998</c:v>
                </c:pt>
                <c:pt idx="14646">
                  <c:v>2.9291999999999998</c:v>
                </c:pt>
                <c:pt idx="14647">
                  <c:v>2.9293999999999998</c:v>
                </c:pt>
                <c:pt idx="14648">
                  <c:v>2.9296000000000002</c:v>
                </c:pt>
                <c:pt idx="14649">
                  <c:v>2.9298000000000002</c:v>
                </c:pt>
                <c:pt idx="14650">
                  <c:v>2.93</c:v>
                </c:pt>
                <c:pt idx="14651">
                  <c:v>2.9302000000000001</c:v>
                </c:pt>
                <c:pt idx="14652">
                  <c:v>2.9304000000000001</c:v>
                </c:pt>
                <c:pt idx="14653">
                  <c:v>2.9306000000000001</c:v>
                </c:pt>
                <c:pt idx="14654">
                  <c:v>2.9308000000000001</c:v>
                </c:pt>
                <c:pt idx="14655">
                  <c:v>2.931</c:v>
                </c:pt>
                <c:pt idx="14656">
                  <c:v>2.9312</c:v>
                </c:pt>
                <c:pt idx="14657">
                  <c:v>2.9314</c:v>
                </c:pt>
                <c:pt idx="14658">
                  <c:v>2.9316</c:v>
                </c:pt>
                <c:pt idx="14659">
                  <c:v>2.9318</c:v>
                </c:pt>
                <c:pt idx="14660">
                  <c:v>2.9319999999999999</c:v>
                </c:pt>
                <c:pt idx="14661">
                  <c:v>2.9321999999999999</c:v>
                </c:pt>
                <c:pt idx="14662">
                  <c:v>2.9323999999999999</c:v>
                </c:pt>
                <c:pt idx="14663">
                  <c:v>2.9325999999999999</c:v>
                </c:pt>
                <c:pt idx="14664">
                  <c:v>2.9327999999999999</c:v>
                </c:pt>
                <c:pt idx="14665">
                  <c:v>2.9329999999999998</c:v>
                </c:pt>
                <c:pt idx="14666">
                  <c:v>2.9331999999999998</c:v>
                </c:pt>
                <c:pt idx="14667">
                  <c:v>2.9333999999999998</c:v>
                </c:pt>
                <c:pt idx="14668">
                  <c:v>2.9336000000000002</c:v>
                </c:pt>
                <c:pt idx="14669">
                  <c:v>2.9338000000000002</c:v>
                </c:pt>
                <c:pt idx="14670">
                  <c:v>2.9340000000000002</c:v>
                </c:pt>
                <c:pt idx="14671">
                  <c:v>2.9342000000000001</c:v>
                </c:pt>
                <c:pt idx="14672">
                  <c:v>2.9344000000000001</c:v>
                </c:pt>
                <c:pt idx="14673">
                  <c:v>2.9346000000000001</c:v>
                </c:pt>
                <c:pt idx="14674">
                  <c:v>2.9348000000000001</c:v>
                </c:pt>
                <c:pt idx="14675">
                  <c:v>2.9350000000000001</c:v>
                </c:pt>
                <c:pt idx="14676">
                  <c:v>2.9352</c:v>
                </c:pt>
                <c:pt idx="14677">
                  <c:v>2.9354</c:v>
                </c:pt>
                <c:pt idx="14678">
                  <c:v>2.9356</c:v>
                </c:pt>
                <c:pt idx="14679">
                  <c:v>2.9358</c:v>
                </c:pt>
                <c:pt idx="14680">
                  <c:v>2.9359999999999999</c:v>
                </c:pt>
                <c:pt idx="14681">
                  <c:v>2.9361999999999999</c:v>
                </c:pt>
                <c:pt idx="14682">
                  <c:v>2.9363999999999999</c:v>
                </c:pt>
                <c:pt idx="14683">
                  <c:v>2.9365999999999999</c:v>
                </c:pt>
                <c:pt idx="14684">
                  <c:v>2.9367999999999999</c:v>
                </c:pt>
                <c:pt idx="14685">
                  <c:v>2.9369999999999998</c:v>
                </c:pt>
                <c:pt idx="14686">
                  <c:v>2.9371999999999998</c:v>
                </c:pt>
                <c:pt idx="14687">
                  <c:v>2.9373999999999998</c:v>
                </c:pt>
                <c:pt idx="14688">
                  <c:v>2.9376000000000002</c:v>
                </c:pt>
                <c:pt idx="14689">
                  <c:v>2.9378000000000002</c:v>
                </c:pt>
                <c:pt idx="14690">
                  <c:v>2.9380000000000002</c:v>
                </c:pt>
                <c:pt idx="14691">
                  <c:v>2.9382000000000001</c:v>
                </c:pt>
                <c:pt idx="14692">
                  <c:v>2.9384000000000001</c:v>
                </c:pt>
                <c:pt idx="14693">
                  <c:v>2.9386000000000001</c:v>
                </c:pt>
                <c:pt idx="14694">
                  <c:v>2.9388000000000001</c:v>
                </c:pt>
                <c:pt idx="14695">
                  <c:v>2.9390000000000001</c:v>
                </c:pt>
                <c:pt idx="14696">
                  <c:v>2.9392</c:v>
                </c:pt>
                <c:pt idx="14697">
                  <c:v>2.9394</c:v>
                </c:pt>
                <c:pt idx="14698">
                  <c:v>2.9396</c:v>
                </c:pt>
                <c:pt idx="14699">
                  <c:v>2.9398</c:v>
                </c:pt>
                <c:pt idx="14700">
                  <c:v>2.94</c:v>
                </c:pt>
                <c:pt idx="14701">
                  <c:v>2.9401999999999999</c:v>
                </c:pt>
                <c:pt idx="14702">
                  <c:v>2.9403999999999999</c:v>
                </c:pt>
                <c:pt idx="14703">
                  <c:v>2.9405999999999999</c:v>
                </c:pt>
                <c:pt idx="14704">
                  <c:v>2.9407999999999999</c:v>
                </c:pt>
                <c:pt idx="14705">
                  <c:v>2.9409999999999998</c:v>
                </c:pt>
                <c:pt idx="14706">
                  <c:v>2.9411999999999998</c:v>
                </c:pt>
                <c:pt idx="14707">
                  <c:v>2.9413999999999998</c:v>
                </c:pt>
                <c:pt idx="14708">
                  <c:v>2.9416000000000002</c:v>
                </c:pt>
                <c:pt idx="14709">
                  <c:v>2.9418000000000002</c:v>
                </c:pt>
                <c:pt idx="14710">
                  <c:v>2.9420000000000002</c:v>
                </c:pt>
                <c:pt idx="14711">
                  <c:v>2.9422000000000001</c:v>
                </c:pt>
                <c:pt idx="14712">
                  <c:v>2.9424000000000001</c:v>
                </c:pt>
                <c:pt idx="14713">
                  <c:v>2.9426000000000001</c:v>
                </c:pt>
                <c:pt idx="14714">
                  <c:v>2.9428000000000001</c:v>
                </c:pt>
                <c:pt idx="14715">
                  <c:v>2.9430000000000001</c:v>
                </c:pt>
                <c:pt idx="14716">
                  <c:v>2.9432</c:v>
                </c:pt>
                <c:pt idx="14717">
                  <c:v>2.9434</c:v>
                </c:pt>
                <c:pt idx="14718">
                  <c:v>2.9436</c:v>
                </c:pt>
                <c:pt idx="14719">
                  <c:v>2.9438</c:v>
                </c:pt>
                <c:pt idx="14720">
                  <c:v>2.944</c:v>
                </c:pt>
                <c:pt idx="14721">
                  <c:v>2.9441999999999999</c:v>
                </c:pt>
                <c:pt idx="14722">
                  <c:v>2.9443999999999999</c:v>
                </c:pt>
                <c:pt idx="14723">
                  <c:v>2.9445999999999999</c:v>
                </c:pt>
                <c:pt idx="14724">
                  <c:v>2.9447999999999999</c:v>
                </c:pt>
                <c:pt idx="14725">
                  <c:v>2.9449999999999998</c:v>
                </c:pt>
                <c:pt idx="14726">
                  <c:v>2.9451999999999998</c:v>
                </c:pt>
                <c:pt idx="14727">
                  <c:v>2.9453999999999998</c:v>
                </c:pt>
                <c:pt idx="14728">
                  <c:v>2.9456000000000002</c:v>
                </c:pt>
                <c:pt idx="14729">
                  <c:v>2.9458000000000002</c:v>
                </c:pt>
                <c:pt idx="14730">
                  <c:v>2.9460000000000002</c:v>
                </c:pt>
                <c:pt idx="14731">
                  <c:v>2.9462000000000002</c:v>
                </c:pt>
                <c:pt idx="14732">
                  <c:v>2.9464000000000001</c:v>
                </c:pt>
                <c:pt idx="14733">
                  <c:v>2.9466000000000001</c:v>
                </c:pt>
                <c:pt idx="14734">
                  <c:v>2.9468000000000001</c:v>
                </c:pt>
                <c:pt idx="14735">
                  <c:v>2.9470000000000001</c:v>
                </c:pt>
                <c:pt idx="14736">
                  <c:v>2.9472</c:v>
                </c:pt>
                <c:pt idx="14737">
                  <c:v>2.9474</c:v>
                </c:pt>
                <c:pt idx="14738">
                  <c:v>2.9476</c:v>
                </c:pt>
                <c:pt idx="14739">
                  <c:v>2.9478</c:v>
                </c:pt>
                <c:pt idx="14740">
                  <c:v>2.948</c:v>
                </c:pt>
                <c:pt idx="14741">
                  <c:v>2.9481999999999999</c:v>
                </c:pt>
                <c:pt idx="14742">
                  <c:v>2.9483999999999999</c:v>
                </c:pt>
                <c:pt idx="14743">
                  <c:v>2.9485999999999999</c:v>
                </c:pt>
                <c:pt idx="14744">
                  <c:v>2.9487999999999999</c:v>
                </c:pt>
                <c:pt idx="14745">
                  <c:v>2.9489999999999998</c:v>
                </c:pt>
                <c:pt idx="14746">
                  <c:v>2.9491999999999998</c:v>
                </c:pt>
                <c:pt idx="14747">
                  <c:v>2.9493999999999998</c:v>
                </c:pt>
                <c:pt idx="14748">
                  <c:v>2.9496000000000002</c:v>
                </c:pt>
                <c:pt idx="14749">
                  <c:v>2.9498000000000002</c:v>
                </c:pt>
                <c:pt idx="14750">
                  <c:v>2.95</c:v>
                </c:pt>
                <c:pt idx="14751">
                  <c:v>2.9502000000000002</c:v>
                </c:pt>
                <c:pt idx="14752">
                  <c:v>2.9504000000000001</c:v>
                </c:pt>
                <c:pt idx="14753">
                  <c:v>2.9506000000000001</c:v>
                </c:pt>
                <c:pt idx="14754">
                  <c:v>2.9508000000000001</c:v>
                </c:pt>
                <c:pt idx="14755">
                  <c:v>2.9510000000000001</c:v>
                </c:pt>
                <c:pt idx="14756">
                  <c:v>2.9512</c:v>
                </c:pt>
                <c:pt idx="14757">
                  <c:v>2.9514</c:v>
                </c:pt>
                <c:pt idx="14758">
                  <c:v>2.9516</c:v>
                </c:pt>
                <c:pt idx="14759">
                  <c:v>2.9518</c:v>
                </c:pt>
                <c:pt idx="14760">
                  <c:v>2.952</c:v>
                </c:pt>
                <c:pt idx="14761">
                  <c:v>2.9521999999999999</c:v>
                </c:pt>
                <c:pt idx="14762">
                  <c:v>2.9523999999999999</c:v>
                </c:pt>
                <c:pt idx="14763">
                  <c:v>2.9525999999999999</c:v>
                </c:pt>
                <c:pt idx="14764">
                  <c:v>2.9527999999999999</c:v>
                </c:pt>
                <c:pt idx="14765">
                  <c:v>2.9529999999999998</c:v>
                </c:pt>
                <c:pt idx="14766">
                  <c:v>2.9531999999999998</c:v>
                </c:pt>
                <c:pt idx="14767">
                  <c:v>2.9533999999999998</c:v>
                </c:pt>
                <c:pt idx="14768">
                  <c:v>2.9535999999999998</c:v>
                </c:pt>
                <c:pt idx="14769">
                  <c:v>2.9538000000000002</c:v>
                </c:pt>
                <c:pt idx="14770">
                  <c:v>2.9540000000000002</c:v>
                </c:pt>
                <c:pt idx="14771">
                  <c:v>2.9542000000000002</c:v>
                </c:pt>
                <c:pt idx="14772">
                  <c:v>2.9544000000000001</c:v>
                </c:pt>
                <c:pt idx="14773">
                  <c:v>2.9546000000000001</c:v>
                </c:pt>
                <c:pt idx="14774">
                  <c:v>2.9548000000000001</c:v>
                </c:pt>
                <c:pt idx="14775">
                  <c:v>2.9550000000000001</c:v>
                </c:pt>
                <c:pt idx="14776">
                  <c:v>2.9552</c:v>
                </c:pt>
                <c:pt idx="14777">
                  <c:v>2.9554</c:v>
                </c:pt>
                <c:pt idx="14778">
                  <c:v>2.9556</c:v>
                </c:pt>
                <c:pt idx="14779">
                  <c:v>2.9558</c:v>
                </c:pt>
                <c:pt idx="14780">
                  <c:v>2.956</c:v>
                </c:pt>
                <c:pt idx="14781">
                  <c:v>2.9561999999999999</c:v>
                </c:pt>
                <c:pt idx="14782">
                  <c:v>2.9563999999999999</c:v>
                </c:pt>
                <c:pt idx="14783">
                  <c:v>2.9565999999999999</c:v>
                </c:pt>
                <c:pt idx="14784">
                  <c:v>2.9567999999999999</c:v>
                </c:pt>
                <c:pt idx="14785">
                  <c:v>2.9569999999999999</c:v>
                </c:pt>
                <c:pt idx="14786">
                  <c:v>2.9571999999999998</c:v>
                </c:pt>
                <c:pt idx="14787">
                  <c:v>2.9573999999999998</c:v>
                </c:pt>
                <c:pt idx="14788">
                  <c:v>2.9575999999999998</c:v>
                </c:pt>
                <c:pt idx="14789">
                  <c:v>2.9578000000000002</c:v>
                </c:pt>
                <c:pt idx="14790">
                  <c:v>2.9580000000000002</c:v>
                </c:pt>
                <c:pt idx="14791">
                  <c:v>2.9582000000000002</c:v>
                </c:pt>
                <c:pt idx="14792">
                  <c:v>2.9584000000000001</c:v>
                </c:pt>
                <c:pt idx="14793">
                  <c:v>2.9586000000000001</c:v>
                </c:pt>
                <c:pt idx="14794">
                  <c:v>2.9588000000000001</c:v>
                </c:pt>
                <c:pt idx="14795">
                  <c:v>2.9590000000000001</c:v>
                </c:pt>
                <c:pt idx="14796">
                  <c:v>2.9592000000000001</c:v>
                </c:pt>
                <c:pt idx="14797">
                  <c:v>2.9594</c:v>
                </c:pt>
                <c:pt idx="14798">
                  <c:v>2.9596</c:v>
                </c:pt>
                <c:pt idx="14799">
                  <c:v>2.9598</c:v>
                </c:pt>
                <c:pt idx="14800">
                  <c:v>2.96</c:v>
                </c:pt>
                <c:pt idx="14801">
                  <c:v>2.9601999999999999</c:v>
                </c:pt>
                <c:pt idx="14802">
                  <c:v>2.9603999999999999</c:v>
                </c:pt>
                <c:pt idx="14803">
                  <c:v>2.9605999999999999</c:v>
                </c:pt>
                <c:pt idx="14804">
                  <c:v>2.9607999999999999</c:v>
                </c:pt>
                <c:pt idx="14805">
                  <c:v>2.9609999999999999</c:v>
                </c:pt>
                <c:pt idx="14806">
                  <c:v>2.9611999999999998</c:v>
                </c:pt>
                <c:pt idx="14807">
                  <c:v>2.9613999999999998</c:v>
                </c:pt>
                <c:pt idx="14808">
                  <c:v>2.9615999999999998</c:v>
                </c:pt>
                <c:pt idx="14809">
                  <c:v>2.9618000000000002</c:v>
                </c:pt>
                <c:pt idx="14810">
                  <c:v>2.9620000000000002</c:v>
                </c:pt>
                <c:pt idx="14811">
                  <c:v>2.9622000000000002</c:v>
                </c:pt>
                <c:pt idx="14812">
                  <c:v>2.9624000000000001</c:v>
                </c:pt>
                <c:pt idx="14813">
                  <c:v>2.9626000000000001</c:v>
                </c:pt>
                <c:pt idx="14814">
                  <c:v>2.9628000000000001</c:v>
                </c:pt>
                <c:pt idx="14815">
                  <c:v>2.9630000000000001</c:v>
                </c:pt>
                <c:pt idx="14816">
                  <c:v>2.9632000000000001</c:v>
                </c:pt>
                <c:pt idx="14817">
                  <c:v>2.9634</c:v>
                </c:pt>
                <c:pt idx="14818">
                  <c:v>2.9636</c:v>
                </c:pt>
                <c:pt idx="14819">
                  <c:v>2.9638</c:v>
                </c:pt>
                <c:pt idx="14820">
                  <c:v>2.964</c:v>
                </c:pt>
                <c:pt idx="14821">
                  <c:v>2.9641999999999999</c:v>
                </c:pt>
                <c:pt idx="14822">
                  <c:v>2.9643999999999999</c:v>
                </c:pt>
                <c:pt idx="14823">
                  <c:v>2.9645999999999999</c:v>
                </c:pt>
                <c:pt idx="14824">
                  <c:v>2.9647999999999999</c:v>
                </c:pt>
                <c:pt idx="14825">
                  <c:v>2.9649999999999999</c:v>
                </c:pt>
                <c:pt idx="14826">
                  <c:v>2.9651999999999998</c:v>
                </c:pt>
                <c:pt idx="14827">
                  <c:v>2.9653999999999998</c:v>
                </c:pt>
                <c:pt idx="14828">
                  <c:v>2.9655999999999998</c:v>
                </c:pt>
                <c:pt idx="14829">
                  <c:v>2.9658000000000002</c:v>
                </c:pt>
                <c:pt idx="14830">
                  <c:v>2.9660000000000002</c:v>
                </c:pt>
                <c:pt idx="14831">
                  <c:v>2.9662000000000002</c:v>
                </c:pt>
                <c:pt idx="14832">
                  <c:v>2.9664000000000001</c:v>
                </c:pt>
                <c:pt idx="14833">
                  <c:v>2.9666000000000001</c:v>
                </c:pt>
                <c:pt idx="14834">
                  <c:v>2.9668000000000001</c:v>
                </c:pt>
                <c:pt idx="14835">
                  <c:v>2.9670000000000001</c:v>
                </c:pt>
                <c:pt idx="14836">
                  <c:v>2.9672000000000001</c:v>
                </c:pt>
                <c:pt idx="14837">
                  <c:v>2.9674</c:v>
                </c:pt>
                <c:pt idx="14838">
                  <c:v>2.9676</c:v>
                </c:pt>
                <c:pt idx="14839">
                  <c:v>2.9678</c:v>
                </c:pt>
                <c:pt idx="14840">
                  <c:v>2.968</c:v>
                </c:pt>
                <c:pt idx="14841">
                  <c:v>2.9681999999999999</c:v>
                </c:pt>
                <c:pt idx="14842">
                  <c:v>2.9683999999999999</c:v>
                </c:pt>
                <c:pt idx="14843">
                  <c:v>2.9685999999999999</c:v>
                </c:pt>
                <c:pt idx="14844">
                  <c:v>2.9687999999999999</c:v>
                </c:pt>
                <c:pt idx="14845">
                  <c:v>2.9689999999999999</c:v>
                </c:pt>
                <c:pt idx="14846">
                  <c:v>2.9691999999999998</c:v>
                </c:pt>
                <c:pt idx="14847">
                  <c:v>2.9693999999999998</c:v>
                </c:pt>
                <c:pt idx="14848">
                  <c:v>2.9695999999999998</c:v>
                </c:pt>
                <c:pt idx="14849">
                  <c:v>2.9698000000000002</c:v>
                </c:pt>
                <c:pt idx="14850">
                  <c:v>2.97</c:v>
                </c:pt>
                <c:pt idx="14851">
                  <c:v>2.9702000000000002</c:v>
                </c:pt>
                <c:pt idx="14852">
                  <c:v>2.9704000000000002</c:v>
                </c:pt>
                <c:pt idx="14853">
                  <c:v>2.9706000000000001</c:v>
                </c:pt>
                <c:pt idx="14854">
                  <c:v>2.9708000000000001</c:v>
                </c:pt>
                <c:pt idx="14855">
                  <c:v>2.9710000000000001</c:v>
                </c:pt>
                <c:pt idx="14856">
                  <c:v>2.9712000000000001</c:v>
                </c:pt>
                <c:pt idx="14857">
                  <c:v>2.9714</c:v>
                </c:pt>
                <c:pt idx="14858">
                  <c:v>2.9716</c:v>
                </c:pt>
                <c:pt idx="14859">
                  <c:v>2.9718</c:v>
                </c:pt>
                <c:pt idx="14860">
                  <c:v>2.972</c:v>
                </c:pt>
                <c:pt idx="14861">
                  <c:v>2.9722</c:v>
                </c:pt>
                <c:pt idx="14862">
                  <c:v>2.9723999999999999</c:v>
                </c:pt>
                <c:pt idx="14863">
                  <c:v>2.9725999999999999</c:v>
                </c:pt>
                <c:pt idx="14864">
                  <c:v>2.9727999999999999</c:v>
                </c:pt>
                <c:pt idx="14865">
                  <c:v>2.9729999999999999</c:v>
                </c:pt>
                <c:pt idx="14866">
                  <c:v>2.9731999999999998</c:v>
                </c:pt>
                <c:pt idx="14867">
                  <c:v>2.9733999999999998</c:v>
                </c:pt>
                <c:pt idx="14868">
                  <c:v>2.9735999999999998</c:v>
                </c:pt>
                <c:pt idx="14869">
                  <c:v>2.9738000000000002</c:v>
                </c:pt>
                <c:pt idx="14870">
                  <c:v>2.9740000000000002</c:v>
                </c:pt>
                <c:pt idx="14871">
                  <c:v>2.9742000000000002</c:v>
                </c:pt>
                <c:pt idx="14872">
                  <c:v>2.9744000000000002</c:v>
                </c:pt>
                <c:pt idx="14873">
                  <c:v>2.9746000000000001</c:v>
                </c:pt>
                <c:pt idx="14874">
                  <c:v>2.9748000000000001</c:v>
                </c:pt>
                <c:pt idx="14875">
                  <c:v>2.9750000000000001</c:v>
                </c:pt>
                <c:pt idx="14876">
                  <c:v>2.9752000000000001</c:v>
                </c:pt>
                <c:pt idx="14877">
                  <c:v>2.9754</c:v>
                </c:pt>
                <c:pt idx="14878">
                  <c:v>2.9756</c:v>
                </c:pt>
                <c:pt idx="14879">
                  <c:v>2.9758</c:v>
                </c:pt>
                <c:pt idx="14880">
                  <c:v>2.976</c:v>
                </c:pt>
                <c:pt idx="14881">
                  <c:v>2.9762</c:v>
                </c:pt>
                <c:pt idx="14882">
                  <c:v>2.9763999999999999</c:v>
                </c:pt>
                <c:pt idx="14883">
                  <c:v>2.9765999999999999</c:v>
                </c:pt>
                <c:pt idx="14884">
                  <c:v>2.9767999999999999</c:v>
                </c:pt>
                <c:pt idx="14885">
                  <c:v>2.9769999999999999</c:v>
                </c:pt>
                <c:pt idx="14886">
                  <c:v>2.9771999999999998</c:v>
                </c:pt>
                <c:pt idx="14887">
                  <c:v>2.9773999999999998</c:v>
                </c:pt>
                <c:pt idx="14888">
                  <c:v>2.9775999999999998</c:v>
                </c:pt>
                <c:pt idx="14889">
                  <c:v>2.9777999999999998</c:v>
                </c:pt>
                <c:pt idx="14890">
                  <c:v>2.9780000000000002</c:v>
                </c:pt>
                <c:pt idx="14891">
                  <c:v>2.9782000000000002</c:v>
                </c:pt>
                <c:pt idx="14892">
                  <c:v>2.9784000000000002</c:v>
                </c:pt>
                <c:pt idx="14893">
                  <c:v>2.9786000000000001</c:v>
                </c:pt>
                <c:pt idx="14894">
                  <c:v>2.9788000000000001</c:v>
                </c:pt>
                <c:pt idx="14895">
                  <c:v>2.9790000000000001</c:v>
                </c:pt>
                <c:pt idx="14896">
                  <c:v>2.9792000000000001</c:v>
                </c:pt>
                <c:pt idx="14897">
                  <c:v>2.9794</c:v>
                </c:pt>
                <c:pt idx="14898">
                  <c:v>2.9796</c:v>
                </c:pt>
                <c:pt idx="14899">
                  <c:v>2.9798</c:v>
                </c:pt>
                <c:pt idx="14900">
                  <c:v>2.98</c:v>
                </c:pt>
                <c:pt idx="14901">
                  <c:v>2.9802</c:v>
                </c:pt>
                <c:pt idx="14902">
                  <c:v>2.9803999999999999</c:v>
                </c:pt>
                <c:pt idx="14903">
                  <c:v>2.9805999999999999</c:v>
                </c:pt>
                <c:pt idx="14904">
                  <c:v>2.9807999999999999</c:v>
                </c:pt>
                <c:pt idx="14905">
                  <c:v>2.9809999999999999</c:v>
                </c:pt>
                <c:pt idx="14906">
                  <c:v>2.9811999999999999</c:v>
                </c:pt>
                <c:pt idx="14907">
                  <c:v>2.9813999999999998</c:v>
                </c:pt>
                <c:pt idx="14908">
                  <c:v>2.9815999999999998</c:v>
                </c:pt>
                <c:pt idx="14909">
                  <c:v>2.9817999999999998</c:v>
                </c:pt>
                <c:pt idx="14910">
                  <c:v>2.9820000000000002</c:v>
                </c:pt>
                <c:pt idx="14911">
                  <c:v>2.9822000000000002</c:v>
                </c:pt>
                <c:pt idx="14912">
                  <c:v>2.9824000000000002</c:v>
                </c:pt>
                <c:pt idx="14913">
                  <c:v>2.9826000000000001</c:v>
                </c:pt>
                <c:pt idx="14914">
                  <c:v>2.9828000000000001</c:v>
                </c:pt>
                <c:pt idx="14915">
                  <c:v>2.9830000000000001</c:v>
                </c:pt>
                <c:pt idx="14916">
                  <c:v>2.9832000000000001</c:v>
                </c:pt>
                <c:pt idx="14917">
                  <c:v>2.9834000000000001</c:v>
                </c:pt>
                <c:pt idx="14918">
                  <c:v>2.9836</c:v>
                </c:pt>
                <c:pt idx="14919">
                  <c:v>2.9838</c:v>
                </c:pt>
                <c:pt idx="14920">
                  <c:v>2.984</c:v>
                </c:pt>
                <c:pt idx="14921">
                  <c:v>2.9842</c:v>
                </c:pt>
                <c:pt idx="14922">
                  <c:v>2.9843999999999999</c:v>
                </c:pt>
                <c:pt idx="14923">
                  <c:v>2.9845999999999999</c:v>
                </c:pt>
                <c:pt idx="14924">
                  <c:v>2.9847999999999999</c:v>
                </c:pt>
                <c:pt idx="14925">
                  <c:v>2.9849999999999999</c:v>
                </c:pt>
                <c:pt idx="14926">
                  <c:v>2.9851999999999999</c:v>
                </c:pt>
                <c:pt idx="14927">
                  <c:v>2.9853999999999998</c:v>
                </c:pt>
                <c:pt idx="14928">
                  <c:v>2.9855999999999998</c:v>
                </c:pt>
                <c:pt idx="14929">
                  <c:v>2.9857999999999998</c:v>
                </c:pt>
                <c:pt idx="14930">
                  <c:v>2.9860000000000002</c:v>
                </c:pt>
                <c:pt idx="14931">
                  <c:v>2.9862000000000002</c:v>
                </c:pt>
                <c:pt idx="14932">
                  <c:v>2.9864000000000002</c:v>
                </c:pt>
                <c:pt idx="14933">
                  <c:v>2.9866000000000001</c:v>
                </c:pt>
                <c:pt idx="14934">
                  <c:v>2.9868000000000001</c:v>
                </c:pt>
                <c:pt idx="14935">
                  <c:v>2.9870000000000001</c:v>
                </c:pt>
                <c:pt idx="14936">
                  <c:v>2.9872000000000001</c:v>
                </c:pt>
                <c:pt idx="14937">
                  <c:v>2.9874000000000001</c:v>
                </c:pt>
                <c:pt idx="14938">
                  <c:v>2.9876</c:v>
                </c:pt>
                <c:pt idx="14939">
                  <c:v>2.9878</c:v>
                </c:pt>
                <c:pt idx="14940">
                  <c:v>2.988</c:v>
                </c:pt>
                <c:pt idx="14941">
                  <c:v>2.9882</c:v>
                </c:pt>
                <c:pt idx="14942">
                  <c:v>2.9883999999999999</c:v>
                </c:pt>
                <c:pt idx="14943">
                  <c:v>2.9885999999999999</c:v>
                </c:pt>
                <c:pt idx="14944">
                  <c:v>2.9887999999999999</c:v>
                </c:pt>
                <c:pt idx="14945">
                  <c:v>2.9889999999999999</c:v>
                </c:pt>
                <c:pt idx="14946">
                  <c:v>2.9891999999999999</c:v>
                </c:pt>
                <c:pt idx="14947">
                  <c:v>2.9893999999999998</c:v>
                </c:pt>
                <c:pt idx="14948">
                  <c:v>2.9895999999999998</c:v>
                </c:pt>
                <c:pt idx="14949">
                  <c:v>2.9897999999999998</c:v>
                </c:pt>
                <c:pt idx="14950">
                  <c:v>2.99</c:v>
                </c:pt>
                <c:pt idx="14951">
                  <c:v>2.9902000000000002</c:v>
                </c:pt>
                <c:pt idx="14952">
                  <c:v>2.9904000000000002</c:v>
                </c:pt>
                <c:pt idx="14953">
                  <c:v>2.9906000000000001</c:v>
                </c:pt>
                <c:pt idx="14954">
                  <c:v>2.9908000000000001</c:v>
                </c:pt>
                <c:pt idx="14955">
                  <c:v>2.9910000000000001</c:v>
                </c:pt>
                <c:pt idx="14956">
                  <c:v>2.9912000000000001</c:v>
                </c:pt>
                <c:pt idx="14957">
                  <c:v>2.9914000000000001</c:v>
                </c:pt>
                <c:pt idx="14958">
                  <c:v>2.9916</c:v>
                </c:pt>
                <c:pt idx="14959">
                  <c:v>2.9918</c:v>
                </c:pt>
                <c:pt idx="14960">
                  <c:v>2.992</c:v>
                </c:pt>
                <c:pt idx="14961">
                  <c:v>2.9922</c:v>
                </c:pt>
                <c:pt idx="14962">
                  <c:v>2.9923999999999999</c:v>
                </c:pt>
                <c:pt idx="14963">
                  <c:v>2.9925999999999999</c:v>
                </c:pt>
                <c:pt idx="14964">
                  <c:v>2.9927999999999999</c:v>
                </c:pt>
                <c:pt idx="14965">
                  <c:v>2.9929999999999999</c:v>
                </c:pt>
                <c:pt idx="14966">
                  <c:v>2.9931999999999999</c:v>
                </c:pt>
                <c:pt idx="14967">
                  <c:v>2.9933999999999998</c:v>
                </c:pt>
                <c:pt idx="14968">
                  <c:v>2.9935999999999998</c:v>
                </c:pt>
                <c:pt idx="14969">
                  <c:v>2.9937999999999998</c:v>
                </c:pt>
                <c:pt idx="14970">
                  <c:v>2.9940000000000002</c:v>
                </c:pt>
                <c:pt idx="14971">
                  <c:v>2.9942000000000002</c:v>
                </c:pt>
                <c:pt idx="14972">
                  <c:v>2.9944000000000002</c:v>
                </c:pt>
                <c:pt idx="14973">
                  <c:v>2.9946000000000002</c:v>
                </c:pt>
                <c:pt idx="14974">
                  <c:v>2.9948000000000001</c:v>
                </c:pt>
                <c:pt idx="14975">
                  <c:v>2.9950000000000001</c:v>
                </c:pt>
                <c:pt idx="14976">
                  <c:v>2.9952000000000001</c:v>
                </c:pt>
                <c:pt idx="14977">
                  <c:v>2.9954000000000001</c:v>
                </c:pt>
                <c:pt idx="14978">
                  <c:v>2.9956</c:v>
                </c:pt>
                <c:pt idx="14979">
                  <c:v>2.9958</c:v>
                </c:pt>
                <c:pt idx="14980">
                  <c:v>2.996</c:v>
                </c:pt>
                <c:pt idx="14981">
                  <c:v>2.9962</c:v>
                </c:pt>
                <c:pt idx="14982">
                  <c:v>2.9964</c:v>
                </c:pt>
                <c:pt idx="14983">
                  <c:v>2.9965999999999999</c:v>
                </c:pt>
                <c:pt idx="14984">
                  <c:v>2.9967999999999999</c:v>
                </c:pt>
                <c:pt idx="14985">
                  <c:v>2.9969999999999999</c:v>
                </c:pt>
                <c:pt idx="14986">
                  <c:v>2.9971999999999999</c:v>
                </c:pt>
                <c:pt idx="14987">
                  <c:v>2.9973999999999998</c:v>
                </c:pt>
                <c:pt idx="14988">
                  <c:v>2.9975999999999998</c:v>
                </c:pt>
                <c:pt idx="14989">
                  <c:v>2.9977999999999998</c:v>
                </c:pt>
                <c:pt idx="14990">
                  <c:v>2.9980000000000002</c:v>
                </c:pt>
                <c:pt idx="14991">
                  <c:v>2.9982000000000002</c:v>
                </c:pt>
                <c:pt idx="14992">
                  <c:v>2.9984000000000002</c:v>
                </c:pt>
                <c:pt idx="14993">
                  <c:v>2.9986000000000002</c:v>
                </c:pt>
                <c:pt idx="14994">
                  <c:v>2.9988000000000001</c:v>
                </c:pt>
                <c:pt idx="14995">
                  <c:v>2.9990000000000001</c:v>
                </c:pt>
                <c:pt idx="14996">
                  <c:v>2.9992000000000001</c:v>
                </c:pt>
                <c:pt idx="14997">
                  <c:v>2.9994000000000001</c:v>
                </c:pt>
                <c:pt idx="14998">
                  <c:v>2.9996</c:v>
                </c:pt>
                <c:pt idx="14999">
                  <c:v>2.9998</c:v>
                </c:pt>
                <c:pt idx="15000">
                  <c:v>3</c:v>
                </c:pt>
                <c:pt idx="15001">
                  <c:v>3.0002</c:v>
                </c:pt>
                <c:pt idx="15002">
                  <c:v>3.0004</c:v>
                </c:pt>
                <c:pt idx="15003">
                  <c:v>3.0005999999999999</c:v>
                </c:pt>
                <c:pt idx="15004">
                  <c:v>3.0007999999999999</c:v>
                </c:pt>
                <c:pt idx="15005">
                  <c:v>3.0009999999999999</c:v>
                </c:pt>
                <c:pt idx="15006">
                  <c:v>3.0011999999999999</c:v>
                </c:pt>
                <c:pt idx="15007">
                  <c:v>3.0013999999999998</c:v>
                </c:pt>
                <c:pt idx="15008">
                  <c:v>3.0015999999999998</c:v>
                </c:pt>
                <c:pt idx="15009">
                  <c:v>3.0017999999999998</c:v>
                </c:pt>
                <c:pt idx="15010">
                  <c:v>3.0019999999999998</c:v>
                </c:pt>
                <c:pt idx="15011">
                  <c:v>3.0022000000000002</c:v>
                </c:pt>
                <c:pt idx="15012">
                  <c:v>3.0024000000000002</c:v>
                </c:pt>
                <c:pt idx="15013">
                  <c:v>3.0026000000000002</c:v>
                </c:pt>
                <c:pt idx="15014">
                  <c:v>3.0028000000000001</c:v>
                </c:pt>
                <c:pt idx="15015">
                  <c:v>3.0030000000000001</c:v>
                </c:pt>
                <c:pt idx="15016">
                  <c:v>3.0032000000000001</c:v>
                </c:pt>
                <c:pt idx="15017">
                  <c:v>3.0034000000000001</c:v>
                </c:pt>
                <c:pt idx="15018">
                  <c:v>3.0036</c:v>
                </c:pt>
                <c:pt idx="15019">
                  <c:v>3.0038</c:v>
                </c:pt>
                <c:pt idx="15020">
                  <c:v>3.004</c:v>
                </c:pt>
                <c:pt idx="15021">
                  <c:v>3.0042</c:v>
                </c:pt>
                <c:pt idx="15022">
                  <c:v>3.0044</c:v>
                </c:pt>
                <c:pt idx="15023">
                  <c:v>3.0045999999999999</c:v>
                </c:pt>
                <c:pt idx="15024">
                  <c:v>3.0047999999999999</c:v>
                </c:pt>
                <c:pt idx="15025">
                  <c:v>3.0049999999999999</c:v>
                </c:pt>
                <c:pt idx="15026">
                  <c:v>3.0051999999999999</c:v>
                </c:pt>
                <c:pt idx="15027">
                  <c:v>3.0053999999999998</c:v>
                </c:pt>
                <c:pt idx="15028">
                  <c:v>3.0055999999999998</c:v>
                </c:pt>
                <c:pt idx="15029">
                  <c:v>3.0057999999999998</c:v>
                </c:pt>
                <c:pt idx="15030">
                  <c:v>3.0059999999999998</c:v>
                </c:pt>
                <c:pt idx="15031">
                  <c:v>3.0062000000000002</c:v>
                </c:pt>
                <c:pt idx="15032">
                  <c:v>3.0064000000000002</c:v>
                </c:pt>
                <c:pt idx="15033">
                  <c:v>3.0066000000000002</c:v>
                </c:pt>
                <c:pt idx="15034">
                  <c:v>3.0068000000000001</c:v>
                </c:pt>
                <c:pt idx="15035">
                  <c:v>3.0070000000000001</c:v>
                </c:pt>
                <c:pt idx="15036">
                  <c:v>3.0072000000000001</c:v>
                </c:pt>
                <c:pt idx="15037">
                  <c:v>3.0074000000000001</c:v>
                </c:pt>
                <c:pt idx="15038">
                  <c:v>3.0076000000000001</c:v>
                </c:pt>
                <c:pt idx="15039">
                  <c:v>3.0078</c:v>
                </c:pt>
                <c:pt idx="15040">
                  <c:v>3.008</c:v>
                </c:pt>
                <c:pt idx="15041">
                  <c:v>3.0082</c:v>
                </c:pt>
                <c:pt idx="15042">
                  <c:v>3.0084</c:v>
                </c:pt>
                <c:pt idx="15043">
                  <c:v>3.0085999999999999</c:v>
                </c:pt>
                <c:pt idx="15044">
                  <c:v>3.0087999999999999</c:v>
                </c:pt>
                <c:pt idx="15045">
                  <c:v>3.0089999999999999</c:v>
                </c:pt>
                <c:pt idx="15046">
                  <c:v>3.0091999999999999</c:v>
                </c:pt>
                <c:pt idx="15047">
                  <c:v>3.0093999999999999</c:v>
                </c:pt>
                <c:pt idx="15048">
                  <c:v>3.0095999999999998</c:v>
                </c:pt>
                <c:pt idx="15049">
                  <c:v>3.0097999999999998</c:v>
                </c:pt>
                <c:pt idx="15050">
                  <c:v>3.01</c:v>
                </c:pt>
                <c:pt idx="15051">
                  <c:v>3.0102000000000002</c:v>
                </c:pt>
                <c:pt idx="15052">
                  <c:v>3.0104000000000002</c:v>
                </c:pt>
                <c:pt idx="15053">
                  <c:v>3.0106000000000002</c:v>
                </c:pt>
                <c:pt idx="15054">
                  <c:v>3.0108000000000001</c:v>
                </c:pt>
                <c:pt idx="15055">
                  <c:v>3.0110000000000001</c:v>
                </c:pt>
                <c:pt idx="15056">
                  <c:v>3.0112000000000001</c:v>
                </c:pt>
                <c:pt idx="15057">
                  <c:v>3.0114000000000001</c:v>
                </c:pt>
                <c:pt idx="15058">
                  <c:v>3.0116000000000001</c:v>
                </c:pt>
                <c:pt idx="15059">
                  <c:v>3.0118</c:v>
                </c:pt>
                <c:pt idx="15060">
                  <c:v>3.012</c:v>
                </c:pt>
                <c:pt idx="15061">
                  <c:v>3.0122</c:v>
                </c:pt>
                <c:pt idx="15062">
                  <c:v>3.0124</c:v>
                </c:pt>
                <c:pt idx="15063">
                  <c:v>3.0125999999999999</c:v>
                </c:pt>
                <c:pt idx="15064">
                  <c:v>3.0127999999999999</c:v>
                </c:pt>
                <c:pt idx="15065">
                  <c:v>3.0129999999999999</c:v>
                </c:pt>
                <c:pt idx="15066">
                  <c:v>3.0131999999999999</c:v>
                </c:pt>
                <c:pt idx="15067">
                  <c:v>3.0133999999999999</c:v>
                </c:pt>
                <c:pt idx="15068">
                  <c:v>3.0135999999999998</c:v>
                </c:pt>
                <c:pt idx="15069">
                  <c:v>3.0137999999999998</c:v>
                </c:pt>
                <c:pt idx="15070">
                  <c:v>3.0139999999999998</c:v>
                </c:pt>
                <c:pt idx="15071">
                  <c:v>3.0142000000000002</c:v>
                </c:pt>
                <c:pt idx="15072">
                  <c:v>3.0144000000000002</c:v>
                </c:pt>
                <c:pt idx="15073">
                  <c:v>3.0146000000000002</c:v>
                </c:pt>
                <c:pt idx="15074">
                  <c:v>3.0148000000000001</c:v>
                </c:pt>
                <c:pt idx="15075">
                  <c:v>3.0150000000000001</c:v>
                </c:pt>
                <c:pt idx="15076">
                  <c:v>3.0152000000000001</c:v>
                </c:pt>
                <c:pt idx="15077">
                  <c:v>3.0154000000000001</c:v>
                </c:pt>
                <c:pt idx="15078">
                  <c:v>3.0156000000000001</c:v>
                </c:pt>
                <c:pt idx="15079">
                  <c:v>3.0158</c:v>
                </c:pt>
                <c:pt idx="15080">
                  <c:v>3.016</c:v>
                </c:pt>
                <c:pt idx="15081">
                  <c:v>3.0162</c:v>
                </c:pt>
                <c:pt idx="15082">
                  <c:v>3.0164</c:v>
                </c:pt>
                <c:pt idx="15083">
                  <c:v>3.0165999999999999</c:v>
                </c:pt>
                <c:pt idx="15084">
                  <c:v>3.0167999999999999</c:v>
                </c:pt>
                <c:pt idx="15085">
                  <c:v>3.0169999999999999</c:v>
                </c:pt>
                <c:pt idx="15086">
                  <c:v>3.0171999999999999</c:v>
                </c:pt>
                <c:pt idx="15087">
                  <c:v>3.0173999999999999</c:v>
                </c:pt>
                <c:pt idx="15088">
                  <c:v>3.0175999999999998</c:v>
                </c:pt>
                <c:pt idx="15089">
                  <c:v>3.0177999999999998</c:v>
                </c:pt>
                <c:pt idx="15090">
                  <c:v>3.0179999999999998</c:v>
                </c:pt>
                <c:pt idx="15091">
                  <c:v>3.0182000000000002</c:v>
                </c:pt>
                <c:pt idx="15092">
                  <c:v>3.0184000000000002</c:v>
                </c:pt>
                <c:pt idx="15093">
                  <c:v>3.0186000000000002</c:v>
                </c:pt>
                <c:pt idx="15094">
                  <c:v>3.0188000000000001</c:v>
                </c:pt>
                <c:pt idx="15095">
                  <c:v>3.0190000000000001</c:v>
                </c:pt>
                <c:pt idx="15096">
                  <c:v>3.0192000000000001</c:v>
                </c:pt>
                <c:pt idx="15097">
                  <c:v>3.0194000000000001</c:v>
                </c:pt>
                <c:pt idx="15098">
                  <c:v>3.0196000000000001</c:v>
                </c:pt>
                <c:pt idx="15099">
                  <c:v>3.0198</c:v>
                </c:pt>
                <c:pt idx="15100">
                  <c:v>3.02</c:v>
                </c:pt>
                <c:pt idx="15101">
                  <c:v>3.0202</c:v>
                </c:pt>
                <c:pt idx="15102">
                  <c:v>3.0204</c:v>
                </c:pt>
                <c:pt idx="15103">
                  <c:v>3.0206</c:v>
                </c:pt>
                <c:pt idx="15104">
                  <c:v>3.0207999999999999</c:v>
                </c:pt>
                <c:pt idx="15105">
                  <c:v>3.0209999999999999</c:v>
                </c:pt>
                <c:pt idx="15106">
                  <c:v>3.0211999999999999</c:v>
                </c:pt>
                <c:pt idx="15107">
                  <c:v>3.0213999999999999</c:v>
                </c:pt>
                <c:pt idx="15108">
                  <c:v>3.0215999999999998</c:v>
                </c:pt>
                <c:pt idx="15109">
                  <c:v>3.0217999999999998</c:v>
                </c:pt>
                <c:pt idx="15110">
                  <c:v>3.0219999999999998</c:v>
                </c:pt>
                <c:pt idx="15111">
                  <c:v>3.0222000000000002</c:v>
                </c:pt>
                <c:pt idx="15112">
                  <c:v>3.0224000000000002</c:v>
                </c:pt>
                <c:pt idx="15113">
                  <c:v>3.0226000000000002</c:v>
                </c:pt>
                <c:pt idx="15114">
                  <c:v>3.0228000000000002</c:v>
                </c:pt>
                <c:pt idx="15115">
                  <c:v>3.0230000000000001</c:v>
                </c:pt>
                <c:pt idx="15116">
                  <c:v>3.0232000000000001</c:v>
                </c:pt>
                <c:pt idx="15117">
                  <c:v>3.0234000000000001</c:v>
                </c:pt>
                <c:pt idx="15118">
                  <c:v>3.0236000000000001</c:v>
                </c:pt>
                <c:pt idx="15119">
                  <c:v>3.0238</c:v>
                </c:pt>
                <c:pt idx="15120">
                  <c:v>3.024</c:v>
                </c:pt>
                <c:pt idx="15121">
                  <c:v>3.0242</c:v>
                </c:pt>
                <c:pt idx="15122">
                  <c:v>3.0244</c:v>
                </c:pt>
                <c:pt idx="15123">
                  <c:v>3.0246</c:v>
                </c:pt>
                <c:pt idx="15124">
                  <c:v>3.0247999999999999</c:v>
                </c:pt>
                <c:pt idx="15125">
                  <c:v>3.0249999999999999</c:v>
                </c:pt>
                <c:pt idx="15126">
                  <c:v>3.0251999999999999</c:v>
                </c:pt>
                <c:pt idx="15127">
                  <c:v>3.0253999999999999</c:v>
                </c:pt>
                <c:pt idx="15128">
                  <c:v>3.0255999999999998</c:v>
                </c:pt>
                <c:pt idx="15129">
                  <c:v>3.0257999999999998</c:v>
                </c:pt>
                <c:pt idx="15130">
                  <c:v>3.0259999999999998</c:v>
                </c:pt>
                <c:pt idx="15131">
                  <c:v>3.0261999999999998</c:v>
                </c:pt>
                <c:pt idx="15132">
                  <c:v>3.0264000000000002</c:v>
                </c:pt>
                <c:pt idx="15133">
                  <c:v>3.0266000000000002</c:v>
                </c:pt>
                <c:pt idx="15134">
                  <c:v>3.0268000000000002</c:v>
                </c:pt>
                <c:pt idx="15135">
                  <c:v>3.0270000000000001</c:v>
                </c:pt>
                <c:pt idx="15136">
                  <c:v>3.0272000000000001</c:v>
                </c:pt>
                <c:pt idx="15137">
                  <c:v>3.0274000000000001</c:v>
                </c:pt>
                <c:pt idx="15138">
                  <c:v>3.0276000000000001</c:v>
                </c:pt>
                <c:pt idx="15139">
                  <c:v>3.0278</c:v>
                </c:pt>
                <c:pt idx="15140">
                  <c:v>3.028</c:v>
                </c:pt>
                <c:pt idx="15141">
                  <c:v>3.0282</c:v>
                </c:pt>
                <c:pt idx="15142">
                  <c:v>3.0284</c:v>
                </c:pt>
                <c:pt idx="15143">
                  <c:v>3.0286</c:v>
                </c:pt>
                <c:pt idx="15144">
                  <c:v>3.0287999999999999</c:v>
                </c:pt>
                <c:pt idx="15145">
                  <c:v>3.0289999999999999</c:v>
                </c:pt>
                <c:pt idx="15146">
                  <c:v>3.0291999999999999</c:v>
                </c:pt>
                <c:pt idx="15147">
                  <c:v>3.0293999999999999</c:v>
                </c:pt>
                <c:pt idx="15148">
                  <c:v>3.0295999999999998</c:v>
                </c:pt>
                <c:pt idx="15149">
                  <c:v>3.0297999999999998</c:v>
                </c:pt>
                <c:pt idx="15150">
                  <c:v>3.03</c:v>
                </c:pt>
                <c:pt idx="15151">
                  <c:v>3.0301999999999998</c:v>
                </c:pt>
                <c:pt idx="15152">
                  <c:v>3.0304000000000002</c:v>
                </c:pt>
                <c:pt idx="15153">
                  <c:v>3.0306000000000002</c:v>
                </c:pt>
                <c:pt idx="15154">
                  <c:v>3.0308000000000002</c:v>
                </c:pt>
                <c:pt idx="15155">
                  <c:v>3.0310000000000001</c:v>
                </c:pt>
                <c:pt idx="15156">
                  <c:v>3.0312000000000001</c:v>
                </c:pt>
                <c:pt idx="15157">
                  <c:v>3.0314000000000001</c:v>
                </c:pt>
                <c:pt idx="15158">
                  <c:v>3.0316000000000001</c:v>
                </c:pt>
                <c:pt idx="15159">
                  <c:v>3.0318000000000001</c:v>
                </c:pt>
                <c:pt idx="15160">
                  <c:v>3.032</c:v>
                </c:pt>
                <c:pt idx="15161">
                  <c:v>3.0322</c:v>
                </c:pt>
                <c:pt idx="15162">
                  <c:v>3.0324</c:v>
                </c:pt>
                <c:pt idx="15163">
                  <c:v>3.0326</c:v>
                </c:pt>
                <c:pt idx="15164">
                  <c:v>3.0327999999999999</c:v>
                </c:pt>
                <c:pt idx="15165">
                  <c:v>3.0329999999999999</c:v>
                </c:pt>
                <c:pt idx="15166">
                  <c:v>3.0331999999999999</c:v>
                </c:pt>
                <c:pt idx="15167">
                  <c:v>3.0333999999999999</c:v>
                </c:pt>
                <c:pt idx="15168">
                  <c:v>3.0335999999999999</c:v>
                </c:pt>
                <c:pt idx="15169">
                  <c:v>3.0337999999999998</c:v>
                </c:pt>
                <c:pt idx="15170">
                  <c:v>3.0339999999999998</c:v>
                </c:pt>
                <c:pt idx="15171">
                  <c:v>3.0341999999999998</c:v>
                </c:pt>
                <c:pt idx="15172">
                  <c:v>3.0344000000000002</c:v>
                </c:pt>
                <c:pt idx="15173">
                  <c:v>3.0346000000000002</c:v>
                </c:pt>
                <c:pt idx="15174">
                  <c:v>3.0348000000000002</c:v>
                </c:pt>
                <c:pt idx="15175">
                  <c:v>3.0350000000000001</c:v>
                </c:pt>
                <c:pt idx="15176">
                  <c:v>3.0352000000000001</c:v>
                </c:pt>
                <c:pt idx="15177">
                  <c:v>3.0354000000000001</c:v>
                </c:pt>
                <c:pt idx="15178">
                  <c:v>3.0356000000000001</c:v>
                </c:pt>
                <c:pt idx="15179">
                  <c:v>3.0358000000000001</c:v>
                </c:pt>
                <c:pt idx="15180">
                  <c:v>3.036</c:v>
                </c:pt>
                <c:pt idx="15181">
                  <c:v>3.0362</c:v>
                </c:pt>
                <c:pt idx="15182">
                  <c:v>3.0364</c:v>
                </c:pt>
                <c:pt idx="15183">
                  <c:v>3.0366</c:v>
                </c:pt>
                <c:pt idx="15184">
                  <c:v>3.0367999999999999</c:v>
                </c:pt>
                <c:pt idx="15185">
                  <c:v>3.0369999999999999</c:v>
                </c:pt>
                <c:pt idx="15186">
                  <c:v>3.0371999999999999</c:v>
                </c:pt>
                <c:pt idx="15187">
                  <c:v>3.0373999999999999</c:v>
                </c:pt>
                <c:pt idx="15188">
                  <c:v>3.0375999999999999</c:v>
                </c:pt>
                <c:pt idx="15189">
                  <c:v>3.0377999999999998</c:v>
                </c:pt>
                <c:pt idx="15190">
                  <c:v>3.0379999999999998</c:v>
                </c:pt>
                <c:pt idx="15191">
                  <c:v>3.0381999999999998</c:v>
                </c:pt>
                <c:pt idx="15192">
                  <c:v>3.0384000000000002</c:v>
                </c:pt>
                <c:pt idx="15193">
                  <c:v>3.0386000000000002</c:v>
                </c:pt>
                <c:pt idx="15194">
                  <c:v>3.0388000000000002</c:v>
                </c:pt>
                <c:pt idx="15195">
                  <c:v>3.0390000000000001</c:v>
                </c:pt>
                <c:pt idx="15196">
                  <c:v>3.0392000000000001</c:v>
                </c:pt>
                <c:pt idx="15197">
                  <c:v>3.0394000000000001</c:v>
                </c:pt>
                <c:pt idx="15198">
                  <c:v>3.0396000000000001</c:v>
                </c:pt>
                <c:pt idx="15199">
                  <c:v>3.0398000000000001</c:v>
                </c:pt>
                <c:pt idx="15200">
                  <c:v>3.04</c:v>
                </c:pt>
                <c:pt idx="15201">
                  <c:v>3.0402</c:v>
                </c:pt>
                <c:pt idx="15202">
                  <c:v>3.0404</c:v>
                </c:pt>
                <c:pt idx="15203">
                  <c:v>3.0406</c:v>
                </c:pt>
                <c:pt idx="15204">
                  <c:v>3.0407999999999999</c:v>
                </c:pt>
                <c:pt idx="15205">
                  <c:v>3.0409999999999999</c:v>
                </c:pt>
                <c:pt idx="15206">
                  <c:v>3.0411999999999999</c:v>
                </c:pt>
                <c:pt idx="15207">
                  <c:v>3.0413999999999999</c:v>
                </c:pt>
                <c:pt idx="15208">
                  <c:v>3.0415999999999999</c:v>
                </c:pt>
                <c:pt idx="15209">
                  <c:v>3.0417999999999998</c:v>
                </c:pt>
                <c:pt idx="15210">
                  <c:v>3.0419999999999998</c:v>
                </c:pt>
                <c:pt idx="15211">
                  <c:v>3.0421999999999998</c:v>
                </c:pt>
                <c:pt idx="15212">
                  <c:v>3.0424000000000002</c:v>
                </c:pt>
                <c:pt idx="15213">
                  <c:v>3.0426000000000002</c:v>
                </c:pt>
                <c:pt idx="15214">
                  <c:v>3.0428000000000002</c:v>
                </c:pt>
                <c:pt idx="15215">
                  <c:v>3.0430000000000001</c:v>
                </c:pt>
                <c:pt idx="15216">
                  <c:v>3.0432000000000001</c:v>
                </c:pt>
                <c:pt idx="15217">
                  <c:v>3.0434000000000001</c:v>
                </c:pt>
                <c:pt idx="15218">
                  <c:v>3.0436000000000001</c:v>
                </c:pt>
                <c:pt idx="15219">
                  <c:v>3.0438000000000001</c:v>
                </c:pt>
                <c:pt idx="15220">
                  <c:v>3.044</c:v>
                </c:pt>
                <c:pt idx="15221">
                  <c:v>3.0442</c:v>
                </c:pt>
                <c:pt idx="15222">
                  <c:v>3.0444</c:v>
                </c:pt>
                <c:pt idx="15223">
                  <c:v>3.0446</c:v>
                </c:pt>
                <c:pt idx="15224">
                  <c:v>3.0448</c:v>
                </c:pt>
                <c:pt idx="15225">
                  <c:v>3.0449999999999999</c:v>
                </c:pt>
                <c:pt idx="15226">
                  <c:v>3.0451999999999999</c:v>
                </c:pt>
                <c:pt idx="15227">
                  <c:v>3.0453999999999999</c:v>
                </c:pt>
                <c:pt idx="15228">
                  <c:v>3.0455999999999999</c:v>
                </c:pt>
                <c:pt idx="15229">
                  <c:v>3.0457999999999998</c:v>
                </c:pt>
                <c:pt idx="15230">
                  <c:v>3.0459999999999998</c:v>
                </c:pt>
                <c:pt idx="15231">
                  <c:v>3.0461999999999998</c:v>
                </c:pt>
                <c:pt idx="15232">
                  <c:v>3.0464000000000002</c:v>
                </c:pt>
                <c:pt idx="15233">
                  <c:v>3.0466000000000002</c:v>
                </c:pt>
                <c:pt idx="15234">
                  <c:v>3.0468000000000002</c:v>
                </c:pt>
                <c:pt idx="15235">
                  <c:v>3.0470000000000002</c:v>
                </c:pt>
                <c:pt idx="15236">
                  <c:v>3.0472000000000001</c:v>
                </c:pt>
                <c:pt idx="15237">
                  <c:v>3.0474000000000001</c:v>
                </c:pt>
                <c:pt idx="15238">
                  <c:v>3.0476000000000001</c:v>
                </c:pt>
                <c:pt idx="15239">
                  <c:v>3.0478000000000001</c:v>
                </c:pt>
                <c:pt idx="15240">
                  <c:v>3.048</c:v>
                </c:pt>
                <c:pt idx="15241">
                  <c:v>3.0482</c:v>
                </c:pt>
                <c:pt idx="15242">
                  <c:v>3.0484</c:v>
                </c:pt>
                <c:pt idx="15243">
                  <c:v>3.0486</c:v>
                </c:pt>
                <c:pt idx="15244">
                  <c:v>3.0488</c:v>
                </c:pt>
                <c:pt idx="15245">
                  <c:v>3.0489999999999999</c:v>
                </c:pt>
                <c:pt idx="15246">
                  <c:v>3.0491999999999999</c:v>
                </c:pt>
                <c:pt idx="15247">
                  <c:v>3.0493999999999999</c:v>
                </c:pt>
                <c:pt idx="15248">
                  <c:v>3.0495999999999999</c:v>
                </c:pt>
                <c:pt idx="15249">
                  <c:v>3.0497999999999998</c:v>
                </c:pt>
                <c:pt idx="15250">
                  <c:v>3.05</c:v>
                </c:pt>
                <c:pt idx="15251">
                  <c:v>3.0501999999999998</c:v>
                </c:pt>
                <c:pt idx="15252">
                  <c:v>3.0503999999999998</c:v>
                </c:pt>
                <c:pt idx="15253">
                  <c:v>3.0506000000000002</c:v>
                </c:pt>
                <c:pt idx="15254">
                  <c:v>3.0508000000000002</c:v>
                </c:pt>
                <c:pt idx="15255">
                  <c:v>3.0510000000000002</c:v>
                </c:pt>
                <c:pt idx="15256">
                  <c:v>3.0512000000000001</c:v>
                </c:pt>
                <c:pt idx="15257">
                  <c:v>3.0514000000000001</c:v>
                </c:pt>
                <c:pt idx="15258">
                  <c:v>3.0516000000000001</c:v>
                </c:pt>
                <c:pt idx="15259">
                  <c:v>3.0518000000000001</c:v>
                </c:pt>
                <c:pt idx="15260">
                  <c:v>3.052</c:v>
                </c:pt>
                <c:pt idx="15261">
                  <c:v>3.0522</c:v>
                </c:pt>
                <c:pt idx="15262">
                  <c:v>3.0524</c:v>
                </c:pt>
                <c:pt idx="15263">
                  <c:v>3.0526</c:v>
                </c:pt>
                <c:pt idx="15264">
                  <c:v>3.0528</c:v>
                </c:pt>
                <c:pt idx="15265">
                  <c:v>3.0529999999999999</c:v>
                </c:pt>
                <c:pt idx="15266">
                  <c:v>3.0531999999999999</c:v>
                </c:pt>
                <c:pt idx="15267">
                  <c:v>3.0533999999999999</c:v>
                </c:pt>
                <c:pt idx="15268">
                  <c:v>3.0535999999999999</c:v>
                </c:pt>
                <c:pt idx="15269">
                  <c:v>3.0537999999999998</c:v>
                </c:pt>
                <c:pt idx="15270">
                  <c:v>3.0539999999999998</c:v>
                </c:pt>
                <c:pt idx="15271">
                  <c:v>3.0541999999999998</c:v>
                </c:pt>
                <c:pt idx="15272">
                  <c:v>3.0543999999999998</c:v>
                </c:pt>
                <c:pt idx="15273">
                  <c:v>3.0546000000000002</c:v>
                </c:pt>
                <c:pt idx="15274">
                  <c:v>3.0548000000000002</c:v>
                </c:pt>
                <c:pt idx="15275">
                  <c:v>3.0550000000000002</c:v>
                </c:pt>
                <c:pt idx="15276">
                  <c:v>3.0552000000000001</c:v>
                </c:pt>
                <c:pt idx="15277">
                  <c:v>3.0554000000000001</c:v>
                </c:pt>
                <c:pt idx="15278">
                  <c:v>3.0556000000000001</c:v>
                </c:pt>
                <c:pt idx="15279">
                  <c:v>3.0558000000000001</c:v>
                </c:pt>
                <c:pt idx="15280">
                  <c:v>3.056</c:v>
                </c:pt>
                <c:pt idx="15281">
                  <c:v>3.0562</c:v>
                </c:pt>
                <c:pt idx="15282">
                  <c:v>3.0564</c:v>
                </c:pt>
                <c:pt idx="15283">
                  <c:v>3.0566</c:v>
                </c:pt>
                <c:pt idx="15284">
                  <c:v>3.0568</c:v>
                </c:pt>
                <c:pt idx="15285">
                  <c:v>3.0569999999999999</c:v>
                </c:pt>
                <c:pt idx="15286">
                  <c:v>3.0571999999999999</c:v>
                </c:pt>
                <c:pt idx="15287">
                  <c:v>3.0573999999999999</c:v>
                </c:pt>
                <c:pt idx="15288">
                  <c:v>3.0575999999999999</c:v>
                </c:pt>
                <c:pt idx="15289">
                  <c:v>3.0577999999999999</c:v>
                </c:pt>
                <c:pt idx="15290">
                  <c:v>3.0579999999999998</c:v>
                </c:pt>
                <c:pt idx="15291">
                  <c:v>3.0581999999999998</c:v>
                </c:pt>
                <c:pt idx="15292">
                  <c:v>3.0583999999999998</c:v>
                </c:pt>
                <c:pt idx="15293">
                  <c:v>3.0586000000000002</c:v>
                </c:pt>
                <c:pt idx="15294">
                  <c:v>3.0588000000000002</c:v>
                </c:pt>
                <c:pt idx="15295">
                  <c:v>3.0590000000000002</c:v>
                </c:pt>
                <c:pt idx="15296">
                  <c:v>3.0592000000000001</c:v>
                </c:pt>
                <c:pt idx="15297">
                  <c:v>3.0594000000000001</c:v>
                </c:pt>
                <c:pt idx="15298">
                  <c:v>3.0596000000000001</c:v>
                </c:pt>
                <c:pt idx="15299">
                  <c:v>3.0598000000000001</c:v>
                </c:pt>
                <c:pt idx="15300">
                  <c:v>3.06</c:v>
                </c:pt>
                <c:pt idx="15301">
                  <c:v>3.0602</c:v>
                </c:pt>
                <c:pt idx="15302">
                  <c:v>3.0604</c:v>
                </c:pt>
                <c:pt idx="15303">
                  <c:v>3.0606</c:v>
                </c:pt>
                <c:pt idx="15304">
                  <c:v>3.0608</c:v>
                </c:pt>
                <c:pt idx="15305">
                  <c:v>3.0609999999999999</c:v>
                </c:pt>
                <c:pt idx="15306">
                  <c:v>3.0611999999999999</c:v>
                </c:pt>
                <c:pt idx="15307">
                  <c:v>3.0613999999999999</c:v>
                </c:pt>
                <c:pt idx="15308">
                  <c:v>3.0615999999999999</c:v>
                </c:pt>
                <c:pt idx="15309">
                  <c:v>3.0617999999999999</c:v>
                </c:pt>
                <c:pt idx="15310">
                  <c:v>3.0619999999999998</c:v>
                </c:pt>
                <c:pt idx="15311">
                  <c:v>3.0621999999999998</c:v>
                </c:pt>
                <c:pt idx="15312">
                  <c:v>3.0623999999999998</c:v>
                </c:pt>
                <c:pt idx="15313">
                  <c:v>3.0626000000000002</c:v>
                </c:pt>
                <c:pt idx="15314">
                  <c:v>3.0628000000000002</c:v>
                </c:pt>
                <c:pt idx="15315">
                  <c:v>3.0630000000000002</c:v>
                </c:pt>
                <c:pt idx="15316">
                  <c:v>3.0632000000000001</c:v>
                </c:pt>
                <c:pt idx="15317">
                  <c:v>3.0634000000000001</c:v>
                </c:pt>
                <c:pt idx="15318">
                  <c:v>3.0636000000000001</c:v>
                </c:pt>
                <c:pt idx="15319">
                  <c:v>3.0638000000000001</c:v>
                </c:pt>
                <c:pt idx="15320">
                  <c:v>3.0640000000000001</c:v>
                </c:pt>
                <c:pt idx="15321">
                  <c:v>3.0642</c:v>
                </c:pt>
                <c:pt idx="15322">
                  <c:v>3.0644</c:v>
                </c:pt>
                <c:pt idx="15323">
                  <c:v>3.0646</c:v>
                </c:pt>
                <c:pt idx="15324">
                  <c:v>3.0648</c:v>
                </c:pt>
                <c:pt idx="15325">
                  <c:v>3.0649999999999999</c:v>
                </c:pt>
                <c:pt idx="15326">
                  <c:v>3.0651999999999999</c:v>
                </c:pt>
                <c:pt idx="15327">
                  <c:v>3.0653999999999999</c:v>
                </c:pt>
                <c:pt idx="15328">
                  <c:v>3.0655999999999999</c:v>
                </c:pt>
                <c:pt idx="15329">
                  <c:v>3.0657999999999999</c:v>
                </c:pt>
                <c:pt idx="15330">
                  <c:v>3.0659999999999998</c:v>
                </c:pt>
                <c:pt idx="15331">
                  <c:v>3.0661999999999998</c:v>
                </c:pt>
                <c:pt idx="15332">
                  <c:v>3.0663999999999998</c:v>
                </c:pt>
                <c:pt idx="15333">
                  <c:v>3.0666000000000002</c:v>
                </c:pt>
                <c:pt idx="15334">
                  <c:v>3.0668000000000002</c:v>
                </c:pt>
                <c:pt idx="15335">
                  <c:v>3.0670000000000002</c:v>
                </c:pt>
                <c:pt idx="15336">
                  <c:v>3.0672000000000001</c:v>
                </c:pt>
                <c:pt idx="15337">
                  <c:v>3.0674000000000001</c:v>
                </c:pt>
                <c:pt idx="15338">
                  <c:v>3.0676000000000001</c:v>
                </c:pt>
                <c:pt idx="15339">
                  <c:v>3.0678000000000001</c:v>
                </c:pt>
                <c:pt idx="15340">
                  <c:v>3.0680000000000001</c:v>
                </c:pt>
                <c:pt idx="15341">
                  <c:v>3.0682</c:v>
                </c:pt>
                <c:pt idx="15342">
                  <c:v>3.0684</c:v>
                </c:pt>
                <c:pt idx="15343">
                  <c:v>3.0686</c:v>
                </c:pt>
                <c:pt idx="15344">
                  <c:v>3.0688</c:v>
                </c:pt>
                <c:pt idx="15345">
                  <c:v>3.069</c:v>
                </c:pt>
                <c:pt idx="15346">
                  <c:v>3.0691999999999999</c:v>
                </c:pt>
                <c:pt idx="15347">
                  <c:v>3.0693999999999999</c:v>
                </c:pt>
                <c:pt idx="15348">
                  <c:v>3.0695999999999999</c:v>
                </c:pt>
                <c:pt idx="15349">
                  <c:v>3.0697999999999999</c:v>
                </c:pt>
                <c:pt idx="15350">
                  <c:v>3.07</c:v>
                </c:pt>
                <c:pt idx="15351">
                  <c:v>3.0701999999999998</c:v>
                </c:pt>
                <c:pt idx="15352">
                  <c:v>3.0703999999999998</c:v>
                </c:pt>
                <c:pt idx="15353">
                  <c:v>3.0706000000000002</c:v>
                </c:pt>
                <c:pt idx="15354">
                  <c:v>3.0708000000000002</c:v>
                </c:pt>
                <c:pt idx="15355">
                  <c:v>3.0710000000000002</c:v>
                </c:pt>
                <c:pt idx="15356">
                  <c:v>3.0712000000000002</c:v>
                </c:pt>
                <c:pt idx="15357">
                  <c:v>3.0714000000000001</c:v>
                </c:pt>
                <c:pt idx="15358">
                  <c:v>3.0716000000000001</c:v>
                </c:pt>
                <c:pt idx="15359">
                  <c:v>3.0718000000000001</c:v>
                </c:pt>
                <c:pt idx="15360">
                  <c:v>3.0720000000000001</c:v>
                </c:pt>
                <c:pt idx="15361">
                  <c:v>3.0722</c:v>
                </c:pt>
                <c:pt idx="15362">
                  <c:v>3.0724</c:v>
                </c:pt>
                <c:pt idx="15363">
                  <c:v>3.0726</c:v>
                </c:pt>
                <c:pt idx="15364">
                  <c:v>3.0728</c:v>
                </c:pt>
                <c:pt idx="15365">
                  <c:v>3.073</c:v>
                </c:pt>
                <c:pt idx="15366">
                  <c:v>3.0731999999999999</c:v>
                </c:pt>
                <c:pt idx="15367">
                  <c:v>3.0733999999999999</c:v>
                </c:pt>
                <c:pt idx="15368">
                  <c:v>3.0735999999999999</c:v>
                </c:pt>
                <c:pt idx="15369">
                  <c:v>3.0737999999999999</c:v>
                </c:pt>
                <c:pt idx="15370">
                  <c:v>3.0739999999999998</c:v>
                </c:pt>
                <c:pt idx="15371">
                  <c:v>3.0741999999999998</c:v>
                </c:pt>
                <c:pt idx="15372">
                  <c:v>3.0743999999999998</c:v>
                </c:pt>
                <c:pt idx="15373">
                  <c:v>3.0746000000000002</c:v>
                </c:pt>
                <c:pt idx="15374">
                  <c:v>3.0748000000000002</c:v>
                </c:pt>
                <c:pt idx="15375">
                  <c:v>3.0750000000000002</c:v>
                </c:pt>
                <c:pt idx="15376">
                  <c:v>3.0752000000000002</c:v>
                </c:pt>
                <c:pt idx="15377">
                  <c:v>3.0754000000000001</c:v>
                </c:pt>
                <c:pt idx="15378">
                  <c:v>3.0756000000000001</c:v>
                </c:pt>
                <c:pt idx="15379">
                  <c:v>3.0758000000000001</c:v>
                </c:pt>
                <c:pt idx="15380">
                  <c:v>3.0760000000000001</c:v>
                </c:pt>
                <c:pt idx="15381">
                  <c:v>3.0762</c:v>
                </c:pt>
                <c:pt idx="15382">
                  <c:v>3.0764</c:v>
                </c:pt>
                <c:pt idx="15383">
                  <c:v>3.0766</c:v>
                </c:pt>
                <c:pt idx="15384">
                  <c:v>3.0768</c:v>
                </c:pt>
                <c:pt idx="15385">
                  <c:v>3.077</c:v>
                </c:pt>
                <c:pt idx="15386">
                  <c:v>3.0771999999999999</c:v>
                </c:pt>
                <c:pt idx="15387">
                  <c:v>3.0773999999999999</c:v>
                </c:pt>
                <c:pt idx="15388">
                  <c:v>3.0775999999999999</c:v>
                </c:pt>
                <c:pt idx="15389">
                  <c:v>3.0777999999999999</c:v>
                </c:pt>
                <c:pt idx="15390">
                  <c:v>3.0779999999999998</c:v>
                </c:pt>
                <c:pt idx="15391">
                  <c:v>3.0781999999999998</c:v>
                </c:pt>
                <c:pt idx="15392">
                  <c:v>3.0783999999999998</c:v>
                </c:pt>
                <c:pt idx="15393">
                  <c:v>3.0785999999999998</c:v>
                </c:pt>
                <c:pt idx="15394">
                  <c:v>3.0788000000000002</c:v>
                </c:pt>
                <c:pt idx="15395">
                  <c:v>3.0790000000000002</c:v>
                </c:pt>
                <c:pt idx="15396">
                  <c:v>3.0792000000000002</c:v>
                </c:pt>
                <c:pt idx="15397">
                  <c:v>3.0794000000000001</c:v>
                </c:pt>
                <c:pt idx="15398">
                  <c:v>3.0796000000000001</c:v>
                </c:pt>
                <c:pt idx="15399">
                  <c:v>3.0798000000000001</c:v>
                </c:pt>
                <c:pt idx="15400">
                  <c:v>3.08</c:v>
                </c:pt>
                <c:pt idx="15401">
                  <c:v>3.0802</c:v>
                </c:pt>
                <c:pt idx="15402">
                  <c:v>3.0804</c:v>
                </c:pt>
                <c:pt idx="15403">
                  <c:v>3.0806</c:v>
                </c:pt>
                <c:pt idx="15404">
                  <c:v>3.0808</c:v>
                </c:pt>
                <c:pt idx="15405">
                  <c:v>3.081</c:v>
                </c:pt>
                <c:pt idx="15406">
                  <c:v>3.0811999999999999</c:v>
                </c:pt>
                <c:pt idx="15407">
                  <c:v>3.0813999999999999</c:v>
                </c:pt>
                <c:pt idx="15408">
                  <c:v>3.0815999999999999</c:v>
                </c:pt>
                <c:pt idx="15409">
                  <c:v>3.0817999999999999</c:v>
                </c:pt>
                <c:pt idx="15410">
                  <c:v>3.0819999999999999</c:v>
                </c:pt>
                <c:pt idx="15411">
                  <c:v>3.0821999999999998</c:v>
                </c:pt>
                <c:pt idx="15412">
                  <c:v>3.0823999999999998</c:v>
                </c:pt>
                <c:pt idx="15413">
                  <c:v>3.0825999999999998</c:v>
                </c:pt>
                <c:pt idx="15414">
                  <c:v>3.0828000000000002</c:v>
                </c:pt>
                <c:pt idx="15415">
                  <c:v>3.0830000000000002</c:v>
                </c:pt>
                <c:pt idx="15416">
                  <c:v>3.0832000000000002</c:v>
                </c:pt>
                <c:pt idx="15417">
                  <c:v>3.0834000000000001</c:v>
                </c:pt>
                <c:pt idx="15418">
                  <c:v>3.0836000000000001</c:v>
                </c:pt>
                <c:pt idx="15419">
                  <c:v>3.0838000000000001</c:v>
                </c:pt>
                <c:pt idx="15420">
                  <c:v>3.0840000000000001</c:v>
                </c:pt>
                <c:pt idx="15421">
                  <c:v>3.0842000000000001</c:v>
                </c:pt>
                <c:pt idx="15422">
                  <c:v>3.0844</c:v>
                </c:pt>
                <c:pt idx="15423">
                  <c:v>3.0846</c:v>
                </c:pt>
                <c:pt idx="15424">
                  <c:v>3.0848</c:v>
                </c:pt>
                <c:pt idx="15425">
                  <c:v>3.085</c:v>
                </c:pt>
                <c:pt idx="15426">
                  <c:v>3.0851999999999999</c:v>
                </c:pt>
                <c:pt idx="15427">
                  <c:v>3.0853999999999999</c:v>
                </c:pt>
                <c:pt idx="15428">
                  <c:v>3.0855999999999999</c:v>
                </c:pt>
                <c:pt idx="15429">
                  <c:v>3.0857999999999999</c:v>
                </c:pt>
                <c:pt idx="15430">
                  <c:v>3.0859999999999999</c:v>
                </c:pt>
                <c:pt idx="15431">
                  <c:v>3.0861999999999998</c:v>
                </c:pt>
                <c:pt idx="15432">
                  <c:v>3.0863999999999998</c:v>
                </c:pt>
                <c:pt idx="15433">
                  <c:v>3.0865999999999998</c:v>
                </c:pt>
                <c:pt idx="15434">
                  <c:v>3.0868000000000002</c:v>
                </c:pt>
                <c:pt idx="15435">
                  <c:v>3.0870000000000002</c:v>
                </c:pt>
                <c:pt idx="15436">
                  <c:v>3.0872000000000002</c:v>
                </c:pt>
                <c:pt idx="15437">
                  <c:v>3.0874000000000001</c:v>
                </c:pt>
                <c:pt idx="15438">
                  <c:v>3.0876000000000001</c:v>
                </c:pt>
                <c:pt idx="15439">
                  <c:v>3.0878000000000001</c:v>
                </c:pt>
                <c:pt idx="15440">
                  <c:v>3.0880000000000001</c:v>
                </c:pt>
                <c:pt idx="15441">
                  <c:v>3.0882000000000001</c:v>
                </c:pt>
                <c:pt idx="15442">
                  <c:v>3.0884</c:v>
                </c:pt>
                <c:pt idx="15443">
                  <c:v>3.0886</c:v>
                </c:pt>
                <c:pt idx="15444">
                  <c:v>3.0888</c:v>
                </c:pt>
                <c:pt idx="15445">
                  <c:v>3.089</c:v>
                </c:pt>
                <c:pt idx="15446">
                  <c:v>3.0891999999999999</c:v>
                </c:pt>
                <c:pt idx="15447">
                  <c:v>3.0893999999999999</c:v>
                </c:pt>
                <c:pt idx="15448">
                  <c:v>3.0895999999999999</c:v>
                </c:pt>
                <c:pt idx="15449">
                  <c:v>3.0897999999999999</c:v>
                </c:pt>
                <c:pt idx="15450">
                  <c:v>3.09</c:v>
                </c:pt>
                <c:pt idx="15451">
                  <c:v>3.0901999999999998</c:v>
                </c:pt>
                <c:pt idx="15452">
                  <c:v>3.0903999999999998</c:v>
                </c:pt>
                <c:pt idx="15453">
                  <c:v>3.0905999999999998</c:v>
                </c:pt>
                <c:pt idx="15454">
                  <c:v>3.0908000000000002</c:v>
                </c:pt>
                <c:pt idx="15455">
                  <c:v>3.0910000000000002</c:v>
                </c:pt>
                <c:pt idx="15456">
                  <c:v>3.0912000000000002</c:v>
                </c:pt>
                <c:pt idx="15457">
                  <c:v>3.0914000000000001</c:v>
                </c:pt>
                <c:pt idx="15458">
                  <c:v>3.0916000000000001</c:v>
                </c:pt>
                <c:pt idx="15459">
                  <c:v>3.0918000000000001</c:v>
                </c:pt>
                <c:pt idx="15460">
                  <c:v>3.0920000000000001</c:v>
                </c:pt>
                <c:pt idx="15461">
                  <c:v>3.0922000000000001</c:v>
                </c:pt>
                <c:pt idx="15462">
                  <c:v>3.0924</c:v>
                </c:pt>
                <c:pt idx="15463">
                  <c:v>3.0926</c:v>
                </c:pt>
                <c:pt idx="15464">
                  <c:v>3.0928</c:v>
                </c:pt>
                <c:pt idx="15465">
                  <c:v>3.093</c:v>
                </c:pt>
                <c:pt idx="15466">
                  <c:v>3.0931999999999999</c:v>
                </c:pt>
                <c:pt idx="15467">
                  <c:v>3.0933999999999999</c:v>
                </c:pt>
                <c:pt idx="15468">
                  <c:v>3.0935999999999999</c:v>
                </c:pt>
                <c:pt idx="15469">
                  <c:v>3.0937999999999999</c:v>
                </c:pt>
                <c:pt idx="15470">
                  <c:v>3.0939999999999999</c:v>
                </c:pt>
                <c:pt idx="15471">
                  <c:v>3.0941999999999998</c:v>
                </c:pt>
                <c:pt idx="15472">
                  <c:v>3.0943999999999998</c:v>
                </c:pt>
                <c:pt idx="15473">
                  <c:v>3.0945999999999998</c:v>
                </c:pt>
                <c:pt idx="15474">
                  <c:v>3.0948000000000002</c:v>
                </c:pt>
                <c:pt idx="15475">
                  <c:v>3.0950000000000002</c:v>
                </c:pt>
                <c:pt idx="15476">
                  <c:v>3.0952000000000002</c:v>
                </c:pt>
                <c:pt idx="15477">
                  <c:v>3.0954000000000002</c:v>
                </c:pt>
                <c:pt idx="15478">
                  <c:v>3.0956000000000001</c:v>
                </c:pt>
                <c:pt idx="15479">
                  <c:v>3.0958000000000001</c:v>
                </c:pt>
                <c:pt idx="15480">
                  <c:v>3.0960000000000001</c:v>
                </c:pt>
                <c:pt idx="15481">
                  <c:v>3.0962000000000001</c:v>
                </c:pt>
                <c:pt idx="15482">
                  <c:v>3.0964</c:v>
                </c:pt>
                <c:pt idx="15483">
                  <c:v>3.0966</c:v>
                </c:pt>
                <c:pt idx="15484">
                  <c:v>3.0968</c:v>
                </c:pt>
                <c:pt idx="15485">
                  <c:v>3.097</c:v>
                </c:pt>
                <c:pt idx="15486">
                  <c:v>3.0972</c:v>
                </c:pt>
                <c:pt idx="15487">
                  <c:v>3.0973999999999999</c:v>
                </c:pt>
                <c:pt idx="15488">
                  <c:v>3.0975999999999999</c:v>
                </c:pt>
                <c:pt idx="15489">
                  <c:v>3.0977999999999999</c:v>
                </c:pt>
                <c:pt idx="15490">
                  <c:v>3.0979999999999999</c:v>
                </c:pt>
                <c:pt idx="15491">
                  <c:v>3.0981999999999998</c:v>
                </c:pt>
                <c:pt idx="15492">
                  <c:v>3.0983999999999998</c:v>
                </c:pt>
                <c:pt idx="15493">
                  <c:v>3.0985999999999998</c:v>
                </c:pt>
                <c:pt idx="15494">
                  <c:v>3.0988000000000002</c:v>
                </c:pt>
                <c:pt idx="15495">
                  <c:v>3.0990000000000002</c:v>
                </c:pt>
                <c:pt idx="15496">
                  <c:v>3.0992000000000002</c:v>
                </c:pt>
                <c:pt idx="15497">
                  <c:v>3.0994000000000002</c:v>
                </c:pt>
                <c:pt idx="15498">
                  <c:v>3.0996000000000001</c:v>
                </c:pt>
                <c:pt idx="15499">
                  <c:v>3.0998000000000001</c:v>
                </c:pt>
                <c:pt idx="15500">
                  <c:v>3.1</c:v>
                </c:pt>
                <c:pt idx="15501">
                  <c:v>3.1002000000000001</c:v>
                </c:pt>
                <c:pt idx="15502">
                  <c:v>3.1004</c:v>
                </c:pt>
                <c:pt idx="15503">
                  <c:v>3.1006</c:v>
                </c:pt>
                <c:pt idx="15504">
                  <c:v>3.1008</c:v>
                </c:pt>
                <c:pt idx="15505">
                  <c:v>3.101</c:v>
                </c:pt>
                <c:pt idx="15506">
                  <c:v>3.1012</c:v>
                </c:pt>
                <c:pt idx="15507">
                  <c:v>3.1013999999999999</c:v>
                </c:pt>
                <c:pt idx="15508">
                  <c:v>3.1015999999999999</c:v>
                </c:pt>
                <c:pt idx="15509">
                  <c:v>3.1017999999999999</c:v>
                </c:pt>
                <c:pt idx="15510">
                  <c:v>3.1019999999999999</c:v>
                </c:pt>
                <c:pt idx="15511">
                  <c:v>3.1021999999999998</c:v>
                </c:pt>
                <c:pt idx="15512">
                  <c:v>3.1023999999999998</c:v>
                </c:pt>
                <c:pt idx="15513">
                  <c:v>3.1025999999999998</c:v>
                </c:pt>
                <c:pt idx="15514">
                  <c:v>3.1027999999999998</c:v>
                </c:pt>
                <c:pt idx="15515">
                  <c:v>3.1030000000000002</c:v>
                </c:pt>
                <c:pt idx="15516">
                  <c:v>3.1032000000000002</c:v>
                </c:pt>
                <c:pt idx="15517">
                  <c:v>3.1034000000000002</c:v>
                </c:pt>
                <c:pt idx="15518">
                  <c:v>3.1036000000000001</c:v>
                </c:pt>
                <c:pt idx="15519">
                  <c:v>3.1038000000000001</c:v>
                </c:pt>
                <c:pt idx="15520">
                  <c:v>3.1040000000000001</c:v>
                </c:pt>
                <c:pt idx="15521">
                  <c:v>3.1042000000000001</c:v>
                </c:pt>
                <c:pt idx="15522">
                  <c:v>3.1044</c:v>
                </c:pt>
                <c:pt idx="15523">
                  <c:v>3.1046</c:v>
                </c:pt>
                <c:pt idx="15524">
                  <c:v>3.1048</c:v>
                </c:pt>
                <c:pt idx="15525">
                  <c:v>3.105</c:v>
                </c:pt>
                <c:pt idx="15526">
                  <c:v>3.1052</c:v>
                </c:pt>
                <c:pt idx="15527">
                  <c:v>3.1053999999999999</c:v>
                </c:pt>
                <c:pt idx="15528">
                  <c:v>3.1055999999999999</c:v>
                </c:pt>
                <c:pt idx="15529">
                  <c:v>3.1057999999999999</c:v>
                </c:pt>
                <c:pt idx="15530">
                  <c:v>3.1059999999999999</c:v>
                </c:pt>
                <c:pt idx="15531">
                  <c:v>3.1061999999999999</c:v>
                </c:pt>
                <c:pt idx="15532">
                  <c:v>3.1063999999999998</c:v>
                </c:pt>
                <c:pt idx="15533">
                  <c:v>3.1065999999999998</c:v>
                </c:pt>
                <c:pt idx="15534">
                  <c:v>3.1067999999999998</c:v>
                </c:pt>
                <c:pt idx="15535">
                  <c:v>3.1070000000000002</c:v>
                </c:pt>
                <c:pt idx="15536">
                  <c:v>3.1072000000000002</c:v>
                </c:pt>
                <c:pt idx="15537">
                  <c:v>3.1074000000000002</c:v>
                </c:pt>
                <c:pt idx="15538">
                  <c:v>3.1076000000000001</c:v>
                </c:pt>
                <c:pt idx="15539">
                  <c:v>3.1078000000000001</c:v>
                </c:pt>
                <c:pt idx="15540">
                  <c:v>3.1080000000000001</c:v>
                </c:pt>
                <c:pt idx="15541">
                  <c:v>3.1082000000000001</c:v>
                </c:pt>
                <c:pt idx="15542">
                  <c:v>3.1084000000000001</c:v>
                </c:pt>
                <c:pt idx="15543">
                  <c:v>3.1086</c:v>
                </c:pt>
                <c:pt idx="15544">
                  <c:v>3.1088</c:v>
                </c:pt>
                <c:pt idx="15545">
                  <c:v>3.109</c:v>
                </c:pt>
                <c:pt idx="15546">
                  <c:v>3.1092</c:v>
                </c:pt>
                <c:pt idx="15547">
                  <c:v>3.1093999999999999</c:v>
                </c:pt>
                <c:pt idx="15548">
                  <c:v>3.1095999999999999</c:v>
                </c:pt>
                <c:pt idx="15549">
                  <c:v>3.1097999999999999</c:v>
                </c:pt>
                <c:pt idx="15550">
                  <c:v>3.11</c:v>
                </c:pt>
                <c:pt idx="15551">
                  <c:v>3.1101999999999999</c:v>
                </c:pt>
                <c:pt idx="15552">
                  <c:v>3.1103999999999998</c:v>
                </c:pt>
                <c:pt idx="15553">
                  <c:v>3.1105999999999998</c:v>
                </c:pt>
                <c:pt idx="15554">
                  <c:v>3.1107999999999998</c:v>
                </c:pt>
                <c:pt idx="15555">
                  <c:v>3.1110000000000002</c:v>
                </c:pt>
                <c:pt idx="15556">
                  <c:v>3.1112000000000002</c:v>
                </c:pt>
                <c:pt idx="15557">
                  <c:v>3.1114000000000002</c:v>
                </c:pt>
                <c:pt idx="15558">
                  <c:v>3.1116000000000001</c:v>
                </c:pt>
                <c:pt idx="15559">
                  <c:v>3.1118000000000001</c:v>
                </c:pt>
                <c:pt idx="15560">
                  <c:v>3.1120000000000001</c:v>
                </c:pt>
                <c:pt idx="15561">
                  <c:v>3.1122000000000001</c:v>
                </c:pt>
                <c:pt idx="15562">
                  <c:v>3.1124000000000001</c:v>
                </c:pt>
                <c:pt idx="15563">
                  <c:v>3.1126</c:v>
                </c:pt>
                <c:pt idx="15564">
                  <c:v>3.1128</c:v>
                </c:pt>
                <c:pt idx="15565">
                  <c:v>3.113</c:v>
                </c:pt>
                <c:pt idx="15566">
                  <c:v>3.1132</c:v>
                </c:pt>
                <c:pt idx="15567">
                  <c:v>3.1133999999999999</c:v>
                </c:pt>
                <c:pt idx="15568">
                  <c:v>3.1135999999999999</c:v>
                </c:pt>
                <c:pt idx="15569">
                  <c:v>3.1137999999999999</c:v>
                </c:pt>
                <c:pt idx="15570">
                  <c:v>3.1139999999999999</c:v>
                </c:pt>
                <c:pt idx="15571">
                  <c:v>3.1141999999999999</c:v>
                </c:pt>
                <c:pt idx="15572">
                  <c:v>3.1143999999999998</c:v>
                </c:pt>
                <c:pt idx="15573">
                  <c:v>3.1145999999999998</c:v>
                </c:pt>
                <c:pt idx="15574">
                  <c:v>3.1147999999999998</c:v>
                </c:pt>
                <c:pt idx="15575">
                  <c:v>3.1150000000000002</c:v>
                </c:pt>
                <c:pt idx="15576">
                  <c:v>3.1152000000000002</c:v>
                </c:pt>
                <c:pt idx="15577">
                  <c:v>3.1154000000000002</c:v>
                </c:pt>
                <c:pt idx="15578">
                  <c:v>3.1156000000000001</c:v>
                </c:pt>
                <c:pt idx="15579">
                  <c:v>3.1158000000000001</c:v>
                </c:pt>
                <c:pt idx="15580">
                  <c:v>3.1160000000000001</c:v>
                </c:pt>
                <c:pt idx="15581">
                  <c:v>3.1162000000000001</c:v>
                </c:pt>
                <c:pt idx="15582">
                  <c:v>3.1164000000000001</c:v>
                </c:pt>
                <c:pt idx="15583">
                  <c:v>3.1166</c:v>
                </c:pt>
                <c:pt idx="15584">
                  <c:v>3.1168</c:v>
                </c:pt>
                <c:pt idx="15585">
                  <c:v>3.117</c:v>
                </c:pt>
                <c:pt idx="15586">
                  <c:v>3.1172</c:v>
                </c:pt>
                <c:pt idx="15587">
                  <c:v>3.1173999999999999</c:v>
                </c:pt>
                <c:pt idx="15588">
                  <c:v>3.1175999999999999</c:v>
                </c:pt>
                <c:pt idx="15589">
                  <c:v>3.1177999999999999</c:v>
                </c:pt>
                <c:pt idx="15590">
                  <c:v>3.1179999999999999</c:v>
                </c:pt>
                <c:pt idx="15591">
                  <c:v>3.1181999999999999</c:v>
                </c:pt>
                <c:pt idx="15592">
                  <c:v>3.1183999999999998</c:v>
                </c:pt>
                <c:pt idx="15593">
                  <c:v>3.1185999999999998</c:v>
                </c:pt>
                <c:pt idx="15594">
                  <c:v>3.1187999999999998</c:v>
                </c:pt>
                <c:pt idx="15595">
                  <c:v>3.1190000000000002</c:v>
                </c:pt>
                <c:pt idx="15596">
                  <c:v>3.1192000000000002</c:v>
                </c:pt>
                <c:pt idx="15597">
                  <c:v>3.1194000000000002</c:v>
                </c:pt>
                <c:pt idx="15598">
                  <c:v>3.1196000000000002</c:v>
                </c:pt>
                <c:pt idx="15599">
                  <c:v>3.1198000000000001</c:v>
                </c:pt>
                <c:pt idx="15600">
                  <c:v>3.12</c:v>
                </c:pt>
                <c:pt idx="15601">
                  <c:v>3.1202000000000001</c:v>
                </c:pt>
                <c:pt idx="15602">
                  <c:v>3.1204000000000001</c:v>
                </c:pt>
                <c:pt idx="15603">
                  <c:v>3.1206</c:v>
                </c:pt>
                <c:pt idx="15604">
                  <c:v>3.1208</c:v>
                </c:pt>
                <c:pt idx="15605">
                  <c:v>3.121</c:v>
                </c:pt>
                <c:pt idx="15606">
                  <c:v>3.1212</c:v>
                </c:pt>
                <c:pt idx="15607">
                  <c:v>3.1214</c:v>
                </c:pt>
                <c:pt idx="15608">
                  <c:v>3.1215999999999999</c:v>
                </c:pt>
                <c:pt idx="15609">
                  <c:v>3.1217999999999999</c:v>
                </c:pt>
                <c:pt idx="15610">
                  <c:v>3.1219999999999999</c:v>
                </c:pt>
                <c:pt idx="15611">
                  <c:v>3.1221999999999999</c:v>
                </c:pt>
                <c:pt idx="15612">
                  <c:v>3.1223999999999998</c:v>
                </c:pt>
                <c:pt idx="15613">
                  <c:v>3.1225999999999998</c:v>
                </c:pt>
                <c:pt idx="15614">
                  <c:v>3.1227999999999998</c:v>
                </c:pt>
                <c:pt idx="15615">
                  <c:v>3.1230000000000002</c:v>
                </c:pt>
                <c:pt idx="15616">
                  <c:v>3.1232000000000002</c:v>
                </c:pt>
                <c:pt idx="15617">
                  <c:v>3.1234000000000002</c:v>
                </c:pt>
                <c:pt idx="15618">
                  <c:v>3.1236000000000002</c:v>
                </c:pt>
                <c:pt idx="15619">
                  <c:v>3.1238000000000001</c:v>
                </c:pt>
                <c:pt idx="15620">
                  <c:v>3.1240000000000001</c:v>
                </c:pt>
                <c:pt idx="15621">
                  <c:v>3.1242000000000001</c:v>
                </c:pt>
                <c:pt idx="15622">
                  <c:v>3.1244000000000001</c:v>
                </c:pt>
                <c:pt idx="15623">
                  <c:v>3.1246</c:v>
                </c:pt>
                <c:pt idx="15624">
                  <c:v>3.1248</c:v>
                </c:pt>
                <c:pt idx="15625">
                  <c:v>3.125</c:v>
                </c:pt>
                <c:pt idx="15626">
                  <c:v>3.1252</c:v>
                </c:pt>
                <c:pt idx="15627">
                  <c:v>3.1254</c:v>
                </c:pt>
                <c:pt idx="15628">
                  <c:v>3.1255999999999999</c:v>
                </c:pt>
                <c:pt idx="15629">
                  <c:v>3.1257999999999999</c:v>
                </c:pt>
                <c:pt idx="15630">
                  <c:v>3.1259999999999999</c:v>
                </c:pt>
                <c:pt idx="15631">
                  <c:v>3.1261999999999999</c:v>
                </c:pt>
                <c:pt idx="15632">
                  <c:v>3.1263999999999998</c:v>
                </c:pt>
                <c:pt idx="15633">
                  <c:v>3.1265999999999998</c:v>
                </c:pt>
                <c:pt idx="15634">
                  <c:v>3.1267999999999998</c:v>
                </c:pt>
                <c:pt idx="15635">
                  <c:v>3.1269999999999998</c:v>
                </c:pt>
                <c:pt idx="15636">
                  <c:v>3.1272000000000002</c:v>
                </c:pt>
                <c:pt idx="15637">
                  <c:v>3.1274000000000002</c:v>
                </c:pt>
                <c:pt idx="15638">
                  <c:v>3.1276000000000002</c:v>
                </c:pt>
                <c:pt idx="15639">
                  <c:v>3.1278000000000001</c:v>
                </c:pt>
                <c:pt idx="15640">
                  <c:v>3.1280000000000001</c:v>
                </c:pt>
                <c:pt idx="15641">
                  <c:v>3.1282000000000001</c:v>
                </c:pt>
                <c:pt idx="15642">
                  <c:v>3.1284000000000001</c:v>
                </c:pt>
                <c:pt idx="15643">
                  <c:v>3.1286</c:v>
                </c:pt>
                <c:pt idx="15644">
                  <c:v>3.1288</c:v>
                </c:pt>
                <c:pt idx="15645">
                  <c:v>3.129</c:v>
                </c:pt>
                <c:pt idx="15646">
                  <c:v>3.1292</c:v>
                </c:pt>
                <c:pt idx="15647">
                  <c:v>3.1294</c:v>
                </c:pt>
                <c:pt idx="15648">
                  <c:v>3.1295999999999999</c:v>
                </c:pt>
                <c:pt idx="15649">
                  <c:v>3.1297999999999999</c:v>
                </c:pt>
                <c:pt idx="15650">
                  <c:v>3.13</c:v>
                </c:pt>
                <c:pt idx="15651">
                  <c:v>3.1301999999999999</c:v>
                </c:pt>
                <c:pt idx="15652">
                  <c:v>3.1303999999999998</c:v>
                </c:pt>
                <c:pt idx="15653">
                  <c:v>3.1305999999999998</c:v>
                </c:pt>
                <c:pt idx="15654">
                  <c:v>3.1307999999999998</c:v>
                </c:pt>
                <c:pt idx="15655">
                  <c:v>3.1309999999999998</c:v>
                </c:pt>
                <c:pt idx="15656">
                  <c:v>3.1312000000000002</c:v>
                </c:pt>
                <c:pt idx="15657">
                  <c:v>3.1314000000000002</c:v>
                </c:pt>
                <c:pt idx="15658">
                  <c:v>3.1316000000000002</c:v>
                </c:pt>
                <c:pt idx="15659">
                  <c:v>3.1318000000000001</c:v>
                </c:pt>
                <c:pt idx="15660">
                  <c:v>3.1320000000000001</c:v>
                </c:pt>
                <c:pt idx="15661">
                  <c:v>3.1322000000000001</c:v>
                </c:pt>
                <c:pt idx="15662">
                  <c:v>3.1324000000000001</c:v>
                </c:pt>
                <c:pt idx="15663">
                  <c:v>3.1326000000000001</c:v>
                </c:pt>
                <c:pt idx="15664">
                  <c:v>3.1328</c:v>
                </c:pt>
                <c:pt idx="15665">
                  <c:v>3.133</c:v>
                </c:pt>
                <c:pt idx="15666">
                  <c:v>3.1332</c:v>
                </c:pt>
                <c:pt idx="15667">
                  <c:v>3.1334</c:v>
                </c:pt>
                <c:pt idx="15668">
                  <c:v>3.1335999999999999</c:v>
                </c:pt>
                <c:pt idx="15669">
                  <c:v>3.1337999999999999</c:v>
                </c:pt>
                <c:pt idx="15670">
                  <c:v>3.1339999999999999</c:v>
                </c:pt>
                <c:pt idx="15671">
                  <c:v>3.1341999999999999</c:v>
                </c:pt>
                <c:pt idx="15672">
                  <c:v>3.1343999999999999</c:v>
                </c:pt>
                <c:pt idx="15673">
                  <c:v>3.1345999999999998</c:v>
                </c:pt>
                <c:pt idx="15674">
                  <c:v>3.1347999999999998</c:v>
                </c:pt>
                <c:pt idx="15675">
                  <c:v>3.1349999999999998</c:v>
                </c:pt>
                <c:pt idx="15676">
                  <c:v>3.1352000000000002</c:v>
                </c:pt>
                <c:pt idx="15677">
                  <c:v>3.1354000000000002</c:v>
                </c:pt>
                <c:pt idx="15678">
                  <c:v>3.1356000000000002</c:v>
                </c:pt>
                <c:pt idx="15679">
                  <c:v>3.1358000000000001</c:v>
                </c:pt>
                <c:pt idx="15680">
                  <c:v>3.1360000000000001</c:v>
                </c:pt>
                <c:pt idx="15681">
                  <c:v>3.1362000000000001</c:v>
                </c:pt>
                <c:pt idx="15682">
                  <c:v>3.1364000000000001</c:v>
                </c:pt>
                <c:pt idx="15683">
                  <c:v>3.1366000000000001</c:v>
                </c:pt>
                <c:pt idx="15684">
                  <c:v>3.1368</c:v>
                </c:pt>
                <c:pt idx="15685">
                  <c:v>3.137</c:v>
                </c:pt>
                <c:pt idx="15686">
                  <c:v>3.1372</c:v>
                </c:pt>
                <c:pt idx="15687">
                  <c:v>3.1374</c:v>
                </c:pt>
                <c:pt idx="15688">
                  <c:v>3.1375999999999999</c:v>
                </c:pt>
                <c:pt idx="15689">
                  <c:v>3.1377999999999999</c:v>
                </c:pt>
                <c:pt idx="15690">
                  <c:v>3.1379999999999999</c:v>
                </c:pt>
                <c:pt idx="15691">
                  <c:v>3.1381999999999999</c:v>
                </c:pt>
                <c:pt idx="15692">
                  <c:v>3.1383999999999999</c:v>
                </c:pt>
                <c:pt idx="15693">
                  <c:v>3.1385999999999998</c:v>
                </c:pt>
                <c:pt idx="15694">
                  <c:v>3.1387999999999998</c:v>
                </c:pt>
                <c:pt idx="15695">
                  <c:v>3.1389999999999998</c:v>
                </c:pt>
                <c:pt idx="15696">
                  <c:v>3.1392000000000002</c:v>
                </c:pt>
                <c:pt idx="15697">
                  <c:v>3.1394000000000002</c:v>
                </c:pt>
                <c:pt idx="15698">
                  <c:v>3.1396000000000002</c:v>
                </c:pt>
                <c:pt idx="15699">
                  <c:v>3.1398000000000001</c:v>
                </c:pt>
                <c:pt idx="15700">
                  <c:v>3.14</c:v>
                </c:pt>
                <c:pt idx="15701">
                  <c:v>3.1402000000000001</c:v>
                </c:pt>
                <c:pt idx="15702">
                  <c:v>3.1404000000000001</c:v>
                </c:pt>
                <c:pt idx="15703">
                  <c:v>3.1406000000000001</c:v>
                </c:pt>
                <c:pt idx="15704">
                  <c:v>3.1408</c:v>
                </c:pt>
                <c:pt idx="15705">
                  <c:v>3.141</c:v>
                </c:pt>
                <c:pt idx="15706">
                  <c:v>3.1412</c:v>
                </c:pt>
                <c:pt idx="15707">
                  <c:v>3.1414</c:v>
                </c:pt>
                <c:pt idx="15708">
                  <c:v>3.1415999999999999</c:v>
                </c:pt>
                <c:pt idx="15709">
                  <c:v>3.1417999999999999</c:v>
                </c:pt>
                <c:pt idx="15710">
                  <c:v>3.1419999999999999</c:v>
                </c:pt>
                <c:pt idx="15711">
                  <c:v>3.1421999999999999</c:v>
                </c:pt>
                <c:pt idx="15712">
                  <c:v>3.1423999999999999</c:v>
                </c:pt>
                <c:pt idx="15713">
                  <c:v>3.1425999999999998</c:v>
                </c:pt>
                <c:pt idx="15714">
                  <c:v>3.1427999999999998</c:v>
                </c:pt>
                <c:pt idx="15715">
                  <c:v>3.1429999999999998</c:v>
                </c:pt>
                <c:pt idx="15716">
                  <c:v>3.1432000000000002</c:v>
                </c:pt>
                <c:pt idx="15717">
                  <c:v>3.1434000000000002</c:v>
                </c:pt>
                <c:pt idx="15718">
                  <c:v>3.1436000000000002</c:v>
                </c:pt>
                <c:pt idx="15719">
                  <c:v>3.1438000000000001</c:v>
                </c:pt>
                <c:pt idx="15720">
                  <c:v>3.1440000000000001</c:v>
                </c:pt>
                <c:pt idx="15721">
                  <c:v>3.1442000000000001</c:v>
                </c:pt>
                <c:pt idx="15722">
                  <c:v>3.1444000000000001</c:v>
                </c:pt>
                <c:pt idx="15723">
                  <c:v>3.1446000000000001</c:v>
                </c:pt>
                <c:pt idx="15724">
                  <c:v>3.1448</c:v>
                </c:pt>
                <c:pt idx="15725">
                  <c:v>3.145</c:v>
                </c:pt>
                <c:pt idx="15726">
                  <c:v>3.1452</c:v>
                </c:pt>
                <c:pt idx="15727">
                  <c:v>3.1454</c:v>
                </c:pt>
                <c:pt idx="15728">
                  <c:v>3.1456</c:v>
                </c:pt>
                <c:pt idx="15729">
                  <c:v>3.1457999999999999</c:v>
                </c:pt>
                <c:pt idx="15730">
                  <c:v>3.1459999999999999</c:v>
                </c:pt>
                <c:pt idx="15731">
                  <c:v>3.1461999999999999</c:v>
                </c:pt>
                <c:pt idx="15732">
                  <c:v>3.1463999999999999</c:v>
                </c:pt>
                <c:pt idx="15733">
                  <c:v>3.1465999999999998</c:v>
                </c:pt>
                <c:pt idx="15734">
                  <c:v>3.1467999999999998</c:v>
                </c:pt>
                <c:pt idx="15735">
                  <c:v>3.1469999999999998</c:v>
                </c:pt>
                <c:pt idx="15736">
                  <c:v>3.1472000000000002</c:v>
                </c:pt>
                <c:pt idx="15737">
                  <c:v>3.1474000000000002</c:v>
                </c:pt>
                <c:pt idx="15738">
                  <c:v>3.1476000000000002</c:v>
                </c:pt>
                <c:pt idx="15739">
                  <c:v>3.1478000000000002</c:v>
                </c:pt>
                <c:pt idx="15740">
                  <c:v>3.1480000000000001</c:v>
                </c:pt>
                <c:pt idx="15741">
                  <c:v>3.1482000000000001</c:v>
                </c:pt>
                <c:pt idx="15742">
                  <c:v>3.1484000000000001</c:v>
                </c:pt>
                <c:pt idx="15743">
                  <c:v>3.1486000000000001</c:v>
                </c:pt>
                <c:pt idx="15744">
                  <c:v>3.1488</c:v>
                </c:pt>
                <c:pt idx="15745">
                  <c:v>3.149</c:v>
                </c:pt>
                <c:pt idx="15746">
                  <c:v>3.1492</c:v>
                </c:pt>
                <c:pt idx="15747">
                  <c:v>3.1494</c:v>
                </c:pt>
                <c:pt idx="15748">
                  <c:v>3.1496</c:v>
                </c:pt>
                <c:pt idx="15749">
                  <c:v>3.1497999999999999</c:v>
                </c:pt>
                <c:pt idx="15750">
                  <c:v>3.15</c:v>
                </c:pt>
                <c:pt idx="15751">
                  <c:v>3.1501999999999999</c:v>
                </c:pt>
                <c:pt idx="15752">
                  <c:v>3.1503999999999999</c:v>
                </c:pt>
                <c:pt idx="15753">
                  <c:v>3.1505999999999998</c:v>
                </c:pt>
                <c:pt idx="15754">
                  <c:v>3.1507999999999998</c:v>
                </c:pt>
                <c:pt idx="15755">
                  <c:v>3.1509999999999998</c:v>
                </c:pt>
                <c:pt idx="15756">
                  <c:v>3.1511999999999998</c:v>
                </c:pt>
                <c:pt idx="15757">
                  <c:v>3.1514000000000002</c:v>
                </c:pt>
                <c:pt idx="15758">
                  <c:v>3.1516000000000002</c:v>
                </c:pt>
                <c:pt idx="15759">
                  <c:v>3.1518000000000002</c:v>
                </c:pt>
                <c:pt idx="15760">
                  <c:v>3.1520000000000001</c:v>
                </c:pt>
                <c:pt idx="15761">
                  <c:v>3.1522000000000001</c:v>
                </c:pt>
                <c:pt idx="15762">
                  <c:v>3.1524000000000001</c:v>
                </c:pt>
                <c:pt idx="15763">
                  <c:v>3.1526000000000001</c:v>
                </c:pt>
                <c:pt idx="15764">
                  <c:v>3.1528</c:v>
                </c:pt>
                <c:pt idx="15765">
                  <c:v>3.153</c:v>
                </c:pt>
                <c:pt idx="15766">
                  <c:v>3.1532</c:v>
                </c:pt>
                <c:pt idx="15767">
                  <c:v>3.1534</c:v>
                </c:pt>
                <c:pt idx="15768">
                  <c:v>3.1536</c:v>
                </c:pt>
                <c:pt idx="15769">
                  <c:v>3.1537999999999999</c:v>
                </c:pt>
                <c:pt idx="15770">
                  <c:v>3.1539999999999999</c:v>
                </c:pt>
                <c:pt idx="15771">
                  <c:v>3.1541999999999999</c:v>
                </c:pt>
                <c:pt idx="15772">
                  <c:v>3.1543999999999999</c:v>
                </c:pt>
                <c:pt idx="15773">
                  <c:v>3.1545999999999998</c:v>
                </c:pt>
                <c:pt idx="15774">
                  <c:v>3.1547999999999998</c:v>
                </c:pt>
                <c:pt idx="15775">
                  <c:v>3.1549999999999998</c:v>
                </c:pt>
                <c:pt idx="15776">
                  <c:v>3.1551999999999998</c:v>
                </c:pt>
                <c:pt idx="15777">
                  <c:v>3.1554000000000002</c:v>
                </c:pt>
                <c:pt idx="15778">
                  <c:v>3.1556000000000002</c:v>
                </c:pt>
                <c:pt idx="15779">
                  <c:v>3.1558000000000002</c:v>
                </c:pt>
                <c:pt idx="15780">
                  <c:v>3.1560000000000001</c:v>
                </c:pt>
                <c:pt idx="15781">
                  <c:v>3.1562000000000001</c:v>
                </c:pt>
                <c:pt idx="15782">
                  <c:v>3.1564000000000001</c:v>
                </c:pt>
                <c:pt idx="15783">
                  <c:v>3.1566000000000001</c:v>
                </c:pt>
                <c:pt idx="15784">
                  <c:v>3.1568000000000001</c:v>
                </c:pt>
                <c:pt idx="15785">
                  <c:v>3.157</c:v>
                </c:pt>
                <c:pt idx="15786">
                  <c:v>3.1572</c:v>
                </c:pt>
                <c:pt idx="15787">
                  <c:v>3.1574</c:v>
                </c:pt>
                <c:pt idx="15788">
                  <c:v>3.1576</c:v>
                </c:pt>
                <c:pt idx="15789">
                  <c:v>3.1577999999999999</c:v>
                </c:pt>
                <c:pt idx="15790">
                  <c:v>3.1579999999999999</c:v>
                </c:pt>
                <c:pt idx="15791">
                  <c:v>3.1581999999999999</c:v>
                </c:pt>
                <c:pt idx="15792">
                  <c:v>3.1583999999999999</c:v>
                </c:pt>
                <c:pt idx="15793">
                  <c:v>3.1585999999999999</c:v>
                </c:pt>
                <c:pt idx="15794">
                  <c:v>3.1587999999999998</c:v>
                </c:pt>
                <c:pt idx="15795">
                  <c:v>3.1589999999999998</c:v>
                </c:pt>
                <c:pt idx="15796">
                  <c:v>3.1591999999999998</c:v>
                </c:pt>
                <c:pt idx="15797">
                  <c:v>3.1594000000000002</c:v>
                </c:pt>
                <c:pt idx="15798">
                  <c:v>3.1596000000000002</c:v>
                </c:pt>
                <c:pt idx="15799">
                  <c:v>3.1598000000000002</c:v>
                </c:pt>
                <c:pt idx="15800">
                  <c:v>3.16</c:v>
                </c:pt>
                <c:pt idx="15801">
                  <c:v>3.1602000000000001</c:v>
                </c:pt>
                <c:pt idx="15802">
                  <c:v>3.1604000000000001</c:v>
                </c:pt>
                <c:pt idx="15803">
                  <c:v>3.1606000000000001</c:v>
                </c:pt>
                <c:pt idx="15804">
                  <c:v>3.1608000000000001</c:v>
                </c:pt>
                <c:pt idx="15805">
                  <c:v>3.161</c:v>
                </c:pt>
                <c:pt idx="15806">
                  <c:v>3.1612</c:v>
                </c:pt>
                <c:pt idx="15807">
                  <c:v>3.1614</c:v>
                </c:pt>
                <c:pt idx="15808">
                  <c:v>3.1616</c:v>
                </c:pt>
                <c:pt idx="15809">
                  <c:v>3.1617999999999999</c:v>
                </c:pt>
                <c:pt idx="15810">
                  <c:v>3.1619999999999999</c:v>
                </c:pt>
                <c:pt idx="15811">
                  <c:v>3.1621999999999999</c:v>
                </c:pt>
                <c:pt idx="15812">
                  <c:v>3.1623999999999999</c:v>
                </c:pt>
                <c:pt idx="15813">
                  <c:v>3.1625999999999999</c:v>
                </c:pt>
                <c:pt idx="15814">
                  <c:v>3.1627999999999998</c:v>
                </c:pt>
                <c:pt idx="15815">
                  <c:v>3.1629999999999998</c:v>
                </c:pt>
                <c:pt idx="15816">
                  <c:v>3.1631999999999998</c:v>
                </c:pt>
                <c:pt idx="15817">
                  <c:v>3.1634000000000002</c:v>
                </c:pt>
                <c:pt idx="15818">
                  <c:v>3.1636000000000002</c:v>
                </c:pt>
                <c:pt idx="15819">
                  <c:v>3.1638000000000002</c:v>
                </c:pt>
                <c:pt idx="15820">
                  <c:v>3.1640000000000001</c:v>
                </c:pt>
                <c:pt idx="15821">
                  <c:v>3.1642000000000001</c:v>
                </c:pt>
                <c:pt idx="15822">
                  <c:v>3.1644000000000001</c:v>
                </c:pt>
                <c:pt idx="15823">
                  <c:v>3.1646000000000001</c:v>
                </c:pt>
                <c:pt idx="15824">
                  <c:v>3.1648000000000001</c:v>
                </c:pt>
                <c:pt idx="15825">
                  <c:v>3.165</c:v>
                </c:pt>
                <c:pt idx="15826">
                  <c:v>3.1652</c:v>
                </c:pt>
                <c:pt idx="15827">
                  <c:v>3.1654</c:v>
                </c:pt>
                <c:pt idx="15828">
                  <c:v>3.1656</c:v>
                </c:pt>
                <c:pt idx="15829">
                  <c:v>3.1657999999999999</c:v>
                </c:pt>
                <c:pt idx="15830">
                  <c:v>3.1659999999999999</c:v>
                </c:pt>
                <c:pt idx="15831">
                  <c:v>3.1661999999999999</c:v>
                </c:pt>
                <c:pt idx="15832">
                  <c:v>3.1663999999999999</c:v>
                </c:pt>
                <c:pt idx="15833">
                  <c:v>3.1665999999999999</c:v>
                </c:pt>
                <c:pt idx="15834">
                  <c:v>3.1667999999999998</c:v>
                </c:pt>
                <c:pt idx="15835">
                  <c:v>3.1669999999999998</c:v>
                </c:pt>
                <c:pt idx="15836">
                  <c:v>3.1671999999999998</c:v>
                </c:pt>
                <c:pt idx="15837">
                  <c:v>3.1674000000000002</c:v>
                </c:pt>
                <c:pt idx="15838">
                  <c:v>3.1676000000000002</c:v>
                </c:pt>
                <c:pt idx="15839">
                  <c:v>3.1678000000000002</c:v>
                </c:pt>
                <c:pt idx="15840">
                  <c:v>3.1680000000000001</c:v>
                </c:pt>
                <c:pt idx="15841">
                  <c:v>3.1682000000000001</c:v>
                </c:pt>
                <c:pt idx="15842">
                  <c:v>3.1684000000000001</c:v>
                </c:pt>
                <c:pt idx="15843">
                  <c:v>3.1686000000000001</c:v>
                </c:pt>
                <c:pt idx="15844">
                  <c:v>3.1688000000000001</c:v>
                </c:pt>
                <c:pt idx="15845">
                  <c:v>3.169</c:v>
                </c:pt>
                <c:pt idx="15846">
                  <c:v>3.1692</c:v>
                </c:pt>
                <c:pt idx="15847">
                  <c:v>3.1694</c:v>
                </c:pt>
                <c:pt idx="15848">
                  <c:v>3.1696</c:v>
                </c:pt>
                <c:pt idx="15849">
                  <c:v>3.1698</c:v>
                </c:pt>
                <c:pt idx="15850">
                  <c:v>3.17</c:v>
                </c:pt>
                <c:pt idx="15851">
                  <c:v>3.1701999999999999</c:v>
                </c:pt>
                <c:pt idx="15852">
                  <c:v>3.1703999999999999</c:v>
                </c:pt>
                <c:pt idx="15853">
                  <c:v>3.1705999999999999</c:v>
                </c:pt>
                <c:pt idx="15854">
                  <c:v>3.1707999999999998</c:v>
                </c:pt>
                <c:pt idx="15855">
                  <c:v>3.1709999999999998</c:v>
                </c:pt>
                <c:pt idx="15856">
                  <c:v>3.1711999999999998</c:v>
                </c:pt>
                <c:pt idx="15857">
                  <c:v>3.1714000000000002</c:v>
                </c:pt>
                <c:pt idx="15858">
                  <c:v>3.1716000000000002</c:v>
                </c:pt>
                <c:pt idx="15859">
                  <c:v>3.1718000000000002</c:v>
                </c:pt>
                <c:pt idx="15860">
                  <c:v>3.1720000000000002</c:v>
                </c:pt>
                <c:pt idx="15861">
                  <c:v>3.1722000000000001</c:v>
                </c:pt>
                <c:pt idx="15862">
                  <c:v>3.1724000000000001</c:v>
                </c:pt>
                <c:pt idx="15863">
                  <c:v>3.1726000000000001</c:v>
                </c:pt>
                <c:pt idx="15864">
                  <c:v>3.1728000000000001</c:v>
                </c:pt>
                <c:pt idx="15865">
                  <c:v>3.173</c:v>
                </c:pt>
                <c:pt idx="15866">
                  <c:v>3.1732</c:v>
                </c:pt>
                <c:pt idx="15867">
                  <c:v>3.1734</c:v>
                </c:pt>
                <c:pt idx="15868">
                  <c:v>3.1736</c:v>
                </c:pt>
                <c:pt idx="15869">
                  <c:v>3.1738</c:v>
                </c:pt>
                <c:pt idx="15870">
                  <c:v>3.1739999999999999</c:v>
                </c:pt>
                <c:pt idx="15871">
                  <c:v>3.1741999999999999</c:v>
                </c:pt>
                <c:pt idx="15872">
                  <c:v>3.1743999999999999</c:v>
                </c:pt>
                <c:pt idx="15873">
                  <c:v>3.1745999999999999</c:v>
                </c:pt>
                <c:pt idx="15874">
                  <c:v>3.1747999999999998</c:v>
                </c:pt>
                <c:pt idx="15875">
                  <c:v>3.1749999999999998</c:v>
                </c:pt>
                <c:pt idx="15876">
                  <c:v>3.1751999999999998</c:v>
                </c:pt>
                <c:pt idx="15877">
                  <c:v>3.1753999999999998</c:v>
                </c:pt>
                <c:pt idx="15878">
                  <c:v>3.1756000000000002</c:v>
                </c:pt>
                <c:pt idx="15879">
                  <c:v>3.1758000000000002</c:v>
                </c:pt>
                <c:pt idx="15880">
                  <c:v>3.1760000000000002</c:v>
                </c:pt>
                <c:pt idx="15881">
                  <c:v>3.1762000000000001</c:v>
                </c:pt>
                <c:pt idx="15882">
                  <c:v>3.1764000000000001</c:v>
                </c:pt>
                <c:pt idx="15883">
                  <c:v>3.1766000000000001</c:v>
                </c:pt>
                <c:pt idx="15884">
                  <c:v>3.1768000000000001</c:v>
                </c:pt>
                <c:pt idx="15885">
                  <c:v>3.177</c:v>
                </c:pt>
                <c:pt idx="15886">
                  <c:v>3.1772</c:v>
                </c:pt>
                <c:pt idx="15887">
                  <c:v>3.1774</c:v>
                </c:pt>
                <c:pt idx="15888">
                  <c:v>3.1776</c:v>
                </c:pt>
                <c:pt idx="15889">
                  <c:v>3.1778</c:v>
                </c:pt>
                <c:pt idx="15890">
                  <c:v>3.1779999999999999</c:v>
                </c:pt>
                <c:pt idx="15891">
                  <c:v>3.1781999999999999</c:v>
                </c:pt>
                <c:pt idx="15892">
                  <c:v>3.1783999999999999</c:v>
                </c:pt>
                <c:pt idx="15893">
                  <c:v>3.1785999999999999</c:v>
                </c:pt>
                <c:pt idx="15894">
                  <c:v>3.1787999999999998</c:v>
                </c:pt>
                <c:pt idx="15895">
                  <c:v>3.1789999999999998</c:v>
                </c:pt>
                <c:pt idx="15896">
                  <c:v>3.1791999999999998</c:v>
                </c:pt>
                <c:pt idx="15897">
                  <c:v>3.1793999999999998</c:v>
                </c:pt>
                <c:pt idx="15898">
                  <c:v>3.1796000000000002</c:v>
                </c:pt>
                <c:pt idx="15899">
                  <c:v>3.1798000000000002</c:v>
                </c:pt>
                <c:pt idx="15900">
                  <c:v>3.18</c:v>
                </c:pt>
                <c:pt idx="15901">
                  <c:v>3.1802000000000001</c:v>
                </c:pt>
                <c:pt idx="15902">
                  <c:v>3.1804000000000001</c:v>
                </c:pt>
                <c:pt idx="15903">
                  <c:v>3.1806000000000001</c:v>
                </c:pt>
                <c:pt idx="15904">
                  <c:v>3.1808000000000001</c:v>
                </c:pt>
                <c:pt idx="15905">
                  <c:v>3.181</c:v>
                </c:pt>
                <c:pt idx="15906">
                  <c:v>3.1812</c:v>
                </c:pt>
                <c:pt idx="15907">
                  <c:v>3.1814</c:v>
                </c:pt>
                <c:pt idx="15908">
                  <c:v>3.1816</c:v>
                </c:pt>
                <c:pt idx="15909">
                  <c:v>3.1818</c:v>
                </c:pt>
                <c:pt idx="15910">
                  <c:v>3.1819999999999999</c:v>
                </c:pt>
                <c:pt idx="15911">
                  <c:v>3.1821999999999999</c:v>
                </c:pt>
                <c:pt idx="15912">
                  <c:v>3.1823999999999999</c:v>
                </c:pt>
                <c:pt idx="15913">
                  <c:v>3.1825999999999999</c:v>
                </c:pt>
                <c:pt idx="15914">
                  <c:v>3.1827999999999999</c:v>
                </c:pt>
                <c:pt idx="15915">
                  <c:v>3.1829999999999998</c:v>
                </c:pt>
                <c:pt idx="15916">
                  <c:v>3.1831999999999998</c:v>
                </c:pt>
                <c:pt idx="15917">
                  <c:v>3.1833999999999998</c:v>
                </c:pt>
                <c:pt idx="15918">
                  <c:v>3.1836000000000002</c:v>
                </c:pt>
                <c:pt idx="15919">
                  <c:v>3.1838000000000002</c:v>
                </c:pt>
                <c:pt idx="15920">
                  <c:v>3.1840000000000002</c:v>
                </c:pt>
                <c:pt idx="15921">
                  <c:v>3.1842000000000001</c:v>
                </c:pt>
                <c:pt idx="15922">
                  <c:v>3.1844000000000001</c:v>
                </c:pt>
                <c:pt idx="15923">
                  <c:v>3.1846000000000001</c:v>
                </c:pt>
                <c:pt idx="15924">
                  <c:v>3.1848000000000001</c:v>
                </c:pt>
                <c:pt idx="15925">
                  <c:v>3.1850000000000001</c:v>
                </c:pt>
                <c:pt idx="15926">
                  <c:v>3.1852</c:v>
                </c:pt>
                <c:pt idx="15927">
                  <c:v>3.1854</c:v>
                </c:pt>
                <c:pt idx="15928">
                  <c:v>3.1856</c:v>
                </c:pt>
                <c:pt idx="15929">
                  <c:v>3.1858</c:v>
                </c:pt>
                <c:pt idx="15930">
                  <c:v>3.1859999999999999</c:v>
                </c:pt>
                <c:pt idx="15931">
                  <c:v>3.1861999999999999</c:v>
                </c:pt>
                <c:pt idx="15932">
                  <c:v>3.1863999999999999</c:v>
                </c:pt>
                <c:pt idx="15933">
                  <c:v>3.1865999999999999</c:v>
                </c:pt>
                <c:pt idx="15934">
                  <c:v>3.1867999999999999</c:v>
                </c:pt>
                <c:pt idx="15935">
                  <c:v>3.1869999999999998</c:v>
                </c:pt>
                <c:pt idx="15936">
                  <c:v>3.1871999999999998</c:v>
                </c:pt>
                <c:pt idx="15937">
                  <c:v>3.1873999999999998</c:v>
                </c:pt>
                <c:pt idx="15938">
                  <c:v>3.1876000000000002</c:v>
                </c:pt>
                <c:pt idx="15939">
                  <c:v>3.1878000000000002</c:v>
                </c:pt>
                <c:pt idx="15940">
                  <c:v>3.1880000000000002</c:v>
                </c:pt>
                <c:pt idx="15941">
                  <c:v>3.1882000000000001</c:v>
                </c:pt>
                <c:pt idx="15942">
                  <c:v>3.1884000000000001</c:v>
                </c:pt>
                <c:pt idx="15943">
                  <c:v>3.1886000000000001</c:v>
                </c:pt>
                <c:pt idx="15944">
                  <c:v>3.1888000000000001</c:v>
                </c:pt>
                <c:pt idx="15945">
                  <c:v>3.1890000000000001</c:v>
                </c:pt>
                <c:pt idx="15946">
                  <c:v>3.1892</c:v>
                </c:pt>
                <c:pt idx="15947">
                  <c:v>3.1894</c:v>
                </c:pt>
                <c:pt idx="15948">
                  <c:v>3.1896</c:v>
                </c:pt>
                <c:pt idx="15949">
                  <c:v>3.1898</c:v>
                </c:pt>
                <c:pt idx="15950">
                  <c:v>3.19</c:v>
                </c:pt>
                <c:pt idx="15951">
                  <c:v>3.1901999999999999</c:v>
                </c:pt>
                <c:pt idx="15952">
                  <c:v>3.1903999999999999</c:v>
                </c:pt>
                <c:pt idx="15953">
                  <c:v>3.1905999999999999</c:v>
                </c:pt>
                <c:pt idx="15954">
                  <c:v>3.1907999999999999</c:v>
                </c:pt>
                <c:pt idx="15955">
                  <c:v>3.1909999999999998</c:v>
                </c:pt>
                <c:pt idx="15956">
                  <c:v>3.1911999999999998</c:v>
                </c:pt>
                <c:pt idx="15957">
                  <c:v>3.1913999999999998</c:v>
                </c:pt>
                <c:pt idx="15958">
                  <c:v>3.1916000000000002</c:v>
                </c:pt>
                <c:pt idx="15959">
                  <c:v>3.1918000000000002</c:v>
                </c:pt>
                <c:pt idx="15960">
                  <c:v>3.1920000000000002</c:v>
                </c:pt>
                <c:pt idx="15961">
                  <c:v>3.1922000000000001</c:v>
                </c:pt>
                <c:pt idx="15962">
                  <c:v>3.1924000000000001</c:v>
                </c:pt>
                <c:pt idx="15963">
                  <c:v>3.1926000000000001</c:v>
                </c:pt>
                <c:pt idx="15964">
                  <c:v>3.1928000000000001</c:v>
                </c:pt>
                <c:pt idx="15965">
                  <c:v>3.1930000000000001</c:v>
                </c:pt>
                <c:pt idx="15966">
                  <c:v>3.1932</c:v>
                </c:pt>
                <c:pt idx="15967">
                  <c:v>3.1934</c:v>
                </c:pt>
                <c:pt idx="15968">
                  <c:v>3.1936</c:v>
                </c:pt>
                <c:pt idx="15969">
                  <c:v>3.1938</c:v>
                </c:pt>
                <c:pt idx="15970">
                  <c:v>3.194</c:v>
                </c:pt>
                <c:pt idx="15971">
                  <c:v>3.1941999999999999</c:v>
                </c:pt>
                <c:pt idx="15972">
                  <c:v>3.1943999999999999</c:v>
                </c:pt>
                <c:pt idx="15973">
                  <c:v>3.1945999999999999</c:v>
                </c:pt>
                <c:pt idx="15974">
                  <c:v>3.1947999999999999</c:v>
                </c:pt>
                <c:pt idx="15975">
                  <c:v>3.1949999999999998</c:v>
                </c:pt>
                <c:pt idx="15976">
                  <c:v>3.1951999999999998</c:v>
                </c:pt>
                <c:pt idx="15977">
                  <c:v>3.1953999999999998</c:v>
                </c:pt>
                <c:pt idx="15978">
                  <c:v>3.1956000000000002</c:v>
                </c:pt>
                <c:pt idx="15979">
                  <c:v>3.1958000000000002</c:v>
                </c:pt>
                <c:pt idx="15980">
                  <c:v>3.1960000000000002</c:v>
                </c:pt>
                <c:pt idx="15981">
                  <c:v>3.1962000000000002</c:v>
                </c:pt>
                <c:pt idx="15982">
                  <c:v>3.1964000000000001</c:v>
                </c:pt>
                <c:pt idx="15983">
                  <c:v>3.1966000000000001</c:v>
                </c:pt>
                <c:pt idx="15984">
                  <c:v>3.1968000000000001</c:v>
                </c:pt>
                <c:pt idx="15985">
                  <c:v>3.1970000000000001</c:v>
                </c:pt>
                <c:pt idx="15986">
                  <c:v>3.1972</c:v>
                </c:pt>
                <c:pt idx="15987">
                  <c:v>3.1974</c:v>
                </c:pt>
                <c:pt idx="15988">
                  <c:v>3.1976</c:v>
                </c:pt>
                <c:pt idx="15989">
                  <c:v>3.1978</c:v>
                </c:pt>
                <c:pt idx="15990">
                  <c:v>3.198</c:v>
                </c:pt>
                <c:pt idx="15991">
                  <c:v>3.1981999999999999</c:v>
                </c:pt>
                <c:pt idx="15992">
                  <c:v>3.1983999999999999</c:v>
                </c:pt>
                <c:pt idx="15993">
                  <c:v>3.1985999999999999</c:v>
                </c:pt>
                <c:pt idx="15994">
                  <c:v>3.1987999999999999</c:v>
                </c:pt>
                <c:pt idx="15995">
                  <c:v>3.1989999999999998</c:v>
                </c:pt>
                <c:pt idx="15996">
                  <c:v>3.1991999999999998</c:v>
                </c:pt>
                <c:pt idx="15997">
                  <c:v>3.1993999999999998</c:v>
                </c:pt>
                <c:pt idx="15998">
                  <c:v>3.1996000000000002</c:v>
                </c:pt>
                <c:pt idx="15999">
                  <c:v>3.1998000000000002</c:v>
                </c:pt>
                <c:pt idx="16000">
                  <c:v>3.2</c:v>
                </c:pt>
                <c:pt idx="16001">
                  <c:v>3.2002000000000002</c:v>
                </c:pt>
                <c:pt idx="16002">
                  <c:v>3.2004000000000001</c:v>
                </c:pt>
                <c:pt idx="16003">
                  <c:v>3.2006000000000001</c:v>
                </c:pt>
                <c:pt idx="16004">
                  <c:v>3.2008000000000001</c:v>
                </c:pt>
                <c:pt idx="16005">
                  <c:v>3.2010000000000001</c:v>
                </c:pt>
                <c:pt idx="16006">
                  <c:v>3.2012</c:v>
                </c:pt>
                <c:pt idx="16007">
                  <c:v>3.2014</c:v>
                </c:pt>
                <c:pt idx="16008">
                  <c:v>3.2016</c:v>
                </c:pt>
                <c:pt idx="16009">
                  <c:v>3.2018</c:v>
                </c:pt>
                <c:pt idx="16010">
                  <c:v>3.202</c:v>
                </c:pt>
                <c:pt idx="16011">
                  <c:v>3.2021999999999999</c:v>
                </c:pt>
                <c:pt idx="16012">
                  <c:v>3.2023999999999999</c:v>
                </c:pt>
                <c:pt idx="16013">
                  <c:v>3.2025999999999999</c:v>
                </c:pt>
                <c:pt idx="16014">
                  <c:v>3.2027999999999999</c:v>
                </c:pt>
                <c:pt idx="16015">
                  <c:v>3.2029999999999998</c:v>
                </c:pt>
                <c:pt idx="16016">
                  <c:v>3.2031999999999998</c:v>
                </c:pt>
                <c:pt idx="16017">
                  <c:v>3.2033999999999998</c:v>
                </c:pt>
                <c:pt idx="16018">
                  <c:v>3.2035999999999998</c:v>
                </c:pt>
                <c:pt idx="16019">
                  <c:v>3.2038000000000002</c:v>
                </c:pt>
                <c:pt idx="16020">
                  <c:v>3.2040000000000002</c:v>
                </c:pt>
                <c:pt idx="16021">
                  <c:v>3.2042000000000002</c:v>
                </c:pt>
                <c:pt idx="16022">
                  <c:v>3.2044000000000001</c:v>
                </c:pt>
                <c:pt idx="16023">
                  <c:v>3.2046000000000001</c:v>
                </c:pt>
                <c:pt idx="16024">
                  <c:v>3.2048000000000001</c:v>
                </c:pt>
                <c:pt idx="16025">
                  <c:v>3.2050000000000001</c:v>
                </c:pt>
                <c:pt idx="16026">
                  <c:v>3.2052</c:v>
                </c:pt>
                <c:pt idx="16027">
                  <c:v>3.2054</c:v>
                </c:pt>
                <c:pt idx="16028">
                  <c:v>3.2056</c:v>
                </c:pt>
                <c:pt idx="16029">
                  <c:v>3.2058</c:v>
                </c:pt>
                <c:pt idx="16030">
                  <c:v>3.206</c:v>
                </c:pt>
                <c:pt idx="16031">
                  <c:v>3.2061999999999999</c:v>
                </c:pt>
                <c:pt idx="16032">
                  <c:v>3.2063999999999999</c:v>
                </c:pt>
                <c:pt idx="16033">
                  <c:v>3.2065999999999999</c:v>
                </c:pt>
                <c:pt idx="16034">
                  <c:v>3.2067999999999999</c:v>
                </c:pt>
                <c:pt idx="16035">
                  <c:v>3.2069999999999999</c:v>
                </c:pt>
                <c:pt idx="16036">
                  <c:v>3.2071999999999998</c:v>
                </c:pt>
                <c:pt idx="16037">
                  <c:v>3.2073999999999998</c:v>
                </c:pt>
                <c:pt idx="16038">
                  <c:v>3.2075999999999998</c:v>
                </c:pt>
                <c:pt idx="16039">
                  <c:v>3.2078000000000002</c:v>
                </c:pt>
                <c:pt idx="16040">
                  <c:v>3.2080000000000002</c:v>
                </c:pt>
                <c:pt idx="16041">
                  <c:v>3.2082000000000002</c:v>
                </c:pt>
                <c:pt idx="16042">
                  <c:v>3.2084000000000001</c:v>
                </c:pt>
                <c:pt idx="16043">
                  <c:v>3.2086000000000001</c:v>
                </c:pt>
                <c:pt idx="16044">
                  <c:v>3.2088000000000001</c:v>
                </c:pt>
                <c:pt idx="16045">
                  <c:v>3.2090000000000001</c:v>
                </c:pt>
                <c:pt idx="16046">
                  <c:v>3.2092000000000001</c:v>
                </c:pt>
                <c:pt idx="16047">
                  <c:v>3.2094</c:v>
                </c:pt>
                <c:pt idx="16048">
                  <c:v>3.2096</c:v>
                </c:pt>
                <c:pt idx="16049">
                  <c:v>3.2098</c:v>
                </c:pt>
                <c:pt idx="16050">
                  <c:v>3.21</c:v>
                </c:pt>
                <c:pt idx="16051">
                  <c:v>3.2101999999999999</c:v>
                </c:pt>
                <c:pt idx="16052">
                  <c:v>3.2103999999999999</c:v>
                </c:pt>
                <c:pt idx="16053">
                  <c:v>3.2105999999999999</c:v>
                </c:pt>
                <c:pt idx="16054">
                  <c:v>3.2107999999999999</c:v>
                </c:pt>
                <c:pt idx="16055">
                  <c:v>3.2109999999999999</c:v>
                </c:pt>
                <c:pt idx="16056">
                  <c:v>3.2111999999999998</c:v>
                </c:pt>
                <c:pt idx="16057">
                  <c:v>3.2113999999999998</c:v>
                </c:pt>
                <c:pt idx="16058">
                  <c:v>3.2115999999999998</c:v>
                </c:pt>
                <c:pt idx="16059">
                  <c:v>3.2118000000000002</c:v>
                </c:pt>
                <c:pt idx="16060">
                  <c:v>3.2120000000000002</c:v>
                </c:pt>
                <c:pt idx="16061">
                  <c:v>3.2122000000000002</c:v>
                </c:pt>
                <c:pt idx="16062">
                  <c:v>3.2124000000000001</c:v>
                </c:pt>
                <c:pt idx="16063">
                  <c:v>3.2126000000000001</c:v>
                </c:pt>
                <c:pt idx="16064">
                  <c:v>3.2128000000000001</c:v>
                </c:pt>
                <c:pt idx="16065">
                  <c:v>3.2130000000000001</c:v>
                </c:pt>
                <c:pt idx="16066">
                  <c:v>3.2132000000000001</c:v>
                </c:pt>
                <c:pt idx="16067">
                  <c:v>3.2134</c:v>
                </c:pt>
                <c:pt idx="16068">
                  <c:v>3.2136</c:v>
                </c:pt>
                <c:pt idx="16069">
                  <c:v>3.2138</c:v>
                </c:pt>
                <c:pt idx="16070">
                  <c:v>3.214</c:v>
                </c:pt>
                <c:pt idx="16071">
                  <c:v>3.2141999999999999</c:v>
                </c:pt>
                <c:pt idx="16072">
                  <c:v>3.2143999999999999</c:v>
                </c:pt>
                <c:pt idx="16073">
                  <c:v>3.2145999999999999</c:v>
                </c:pt>
                <c:pt idx="16074">
                  <c:v>3.2147999999999999</c:v>
                </c:pt>
                <c:pt idx="16075">
                  <c:v>3.2149999999999999</c:v>
                </c:pt>
                <c:pt idx="16076">
                  <c:v>3.2151999999999998</c:v>
                </c:pt>
                <c:pt idx="16077">
                  <c:v>3.2153999999999998</c:v>
                </c:pt>
                <c:pt idx="16078">
                  <c:v>3.2155999999999998</c:v>
                </c:pt>
                <c:pt idx="16079">
                  <c:v>3.2158000000000002</c:v>
                </c:pt>
                <c:pt idx="16080">
                  <c:v>3.2160000000000002</c:v>
                </c:pt>
                <c:pt idx="16081">
                  <c:v>3.2162000000000002</c:v>
                </c:pt>
                <c:pt idx="16082">
                  <c:v>3.2164000000000001</c:v>
                </c:pt>
                <c:pt idx="16083">
                  <c:v>3.2166000000000001</c:v>
                </c:pt>
                <c:pt idx="16084">
                  <c:v>3.2168000000000001</c:v>
                </c:pt>
                <c:pt idx="16085">
                  <c:v>3.2170000000000001</c:v>
                </c:pt>
                <c:pt idx="16086">
                  <c:v>3.2172000000000001</c:v>
                </c:pt>
                <c:pt idx="16087">
                  <c:v>3.2174</c:v>
                </c:pt>
                <c:pt idx="16088">
                  <c:v>3.2176</c:v>
                </c:pt>
                <c:pt idx="16089">
                  <c:v>3.2178</c:v>
                </c:pt>
                <c:pt idx="16090">
                  <c:v>3.218</c:v>
                </c:pt>
                <c:pt idx="16091">
                  <c:v>3.2181999999999999</c:v>
                </c:pt>
                <c:pt idx="16092">
                  <c:v>3.2183999999999999</c:v>
                </c:pt>
                <c:pt idx="16093">
                  <c:v>3.2185999999999999</c:v>
                </c:pt>
                <c:pt idx="16094">
                  <c:v>3.2187999999999999</c:v>
                </c:pt>
                <c:pt idx="16095">
                  <c:v>3.2189999999999999</c:v>
                </c:pt>
                <c:pt idx="16096">
                  <c:v>3.2191999999999998</c:v>
                </c:pt>
                <c:pt idx="16097">
                  <c:v>3.2193999999999998</c:v>
                </c:pt>
                <c:pt idx="16098">
                  <c:v>3.2195999999999998</c:v>
                </c:pt>
                <c:pt idx="16099">
                  <c:v>3.2198000000000002</c:v>
                </c:pt>
                <c:pt idx="16100">
                  <c:v>3.22</c:v>
                </c:pt>
                <c:pt idx="16101">
                  <c:v>3.2202000000000002</c:v>
                </c:pt>
                <c:pt idx="16102">
                  <c:v>3.2204000000000002</c:v>
                </c:pt>
                <c:pt idx="16103">
                  <c:v>3.2206000000000001</c:v>
                </c:pt>
                <c:pt idx="16104">
                  <c:v>3.2208000000000001</c:v>
                </c:pt>
                <c:pt idx="16105">
                  <c:v>3.2210000000000001</c:v>
                </c:pt>
                <c:pt idx="16106">
                  <c:v>3.2212000000000001</c:v>
                </c:pt>
                <c:pt idx="16107">
                  <c:v>3.2214</c:v>
                </c:pt>
                <c:pt idx="16108">
                  <c:v>3.2216</c:v>
                </c:pt>
                <c:pt idx="16109">
                  <c:v>3.2218</c:v>
                </c:pt>
                <c:pt idx="16110">
                  <c:v>3.222</c:v>
                </c:pt>
                <c:pt idx="16111">
                  <c:v>3.2222</c:v>
                </c:pt>
                <c:pt idx="16112">
                  <c:v>3.2223999999999999</c:v>
                </c:pt>
                <c:pt idx="16113">
                  <c:v>3.2225999999999999</c:v>
                </c:pt>
                <c:pt idx="16114">
                  <c:v>3.2227999999999999</c:v>
                </c:pt>
                <c:pt idx="16115">
                  <c:v>3.2229999999999999</c:v>
                </c:pt>
                <c:pt idx="16116">
                  <c:v>3.2231999999999998</c:v>
                </c:pt>
                <c:pt idx="16117">
                  <c:v>3.2233999999999998</c:v>
                </c:pt>
                <c:pt idx="16118">
                  <c:v>3.2235999999999998</c:v>
                </c:pt>
                <c:pt idx="16119">
                  <c:v>3.2238000000000002</c:v>
                </c:pt>
                <c:pt idx="16120">
                  <c:v>3.2240000000000002</c:v>
                </c:pt>
                <c:pt idx="16121">
                  <c:v>3.2242000000000002</c:v>
                </c:pt>
                <c:pt idx="16122">
                  <c:v>3.2244000000000002</c:v>
                </c:pt>
                <c:pt idx="16123">
                  <c:v>3.2246000000000001</c:v>
                </c:pt>
                <c:pt idx="16124">
                  <c:v>3.2248000000000001</c:v>
                </c:pt>
                <c:pt idx="16125">
                  <c:v>3.2250000000000001</c:v>
                </c:pt>
                <c:pt idx="16126">
                  <c:v>3.2252000000000001</c:v>
                </c:pt>
                <c:pt idx="16127">
                  <c:v>3.2254</c:v>
                </c:pt>
                <c:pt idx="16128">
                  <c:v>3.2256</c:v>
                </c:pt>
                <c:pt idx="16129">
                  <c:v>3.2258</c:v>
                </c:pt>
                <c:pt idx="16130">
                  <c:v>3.226</c:v>
                </c:pt>
                <c:pt idx="16131">
                  <c:v>3.2262</c:v>
                </c:pt>
                <c:pt idx="16132">
                  <c:v>3.2263999999999999</c:v>
                </c:pt>
                <c:pt idx="16133">
                  <c:v>3.2265999999999999</c:v>
                </c:pt>
                <c:pt idx="16134">
                  <c:v>3.2267999999999999</c:v>
                </c:pt>
                <c:pt idx="16135">
                  <c:v>3.2269999999999999</c:v>
                </c:pt>
                <c:pt idx="16136">
                  <c:v>3.2271999999999998</c:v>
                </c:pt>
                <c:pt idx="16137">
                  <c:v>3.2273999999999998</c:v>
                </c:pt>
                <c:pt idx="16138">
                  <c:v>3.2275999999999998</c:v>
                </c:pt>
                <c:pt idx="16139">
                  <c:v>3.2277999999999998</c:v>
                </c:pt>
                <c:pt idx="16140">
                  <c:v>3.2280000000000002</c:v>
                </c:pt>
                <c:pt idx="16141">
                  <c:v>3.2282000000000002</c:v>
                </c:pt>
                <c:pt idx="16142">
                  <c:v>3.2284000000000002</c:v>
                </c:pt>
                <c:pt idx="16143">
                  <c:v>3.2286000000000001</c:v>
                </c:pt>
                <c:pt idx="16144">
                  <c:v>3.2288000000000001</c:v>
                </c:pt>
                <c:pt idx="16145">
                  <c:v>3.2290000000000001</c:v>
                </c:pt>
                <c:pt idx="16146">
                  <c:v>3.2292000000000001</c:v>
                </c:pt>
                <c:pt idx="16147">
                  <c:v>3.2294</c:v>
                </c:pt>
                <c:pt idx="16148">
                  <c:v>3.2296</c:v>
                </c:pt>
                <c:pt idx="16149">
                  <c:v>3.2298</c:v>
                </c:pt>
                <c:pt idx="16150">
                  <c:v>3.23</c:v>
                </c:pt>
                <c:pt idx="16151">
                  <c:v>3.2302</c:v>
                </c:pt>
                <c:pt idx="16152">
                  <c:v>3.2303999999999999</c:v>
                </c:pt>
                <c:pt idx="16153">
                  <c:v>3.2305999999999999</c:v>
                </c:pt>
                <c:pt idx="16154">
                  <c:v>3.2307999999999999</c:v>
                </c:pt>
                <c:pt idx="16155">
                  <c:v>3.2309999999999999</c:v>
                </c:pt>
                <c:pt idx="16156">
                  <c:v>3.2311999999999999</c:v>
                </c:pt>
                <c:pt idx="16157">
                  <c:v>3.2313999999999998</c:v>
                </c:pt>
                <c:pt idx="16158">
                  <c:v>3.2315999999999998</c:v>
                </c:pt>
                <c:pt idx="16159">
                  <c:v>3.2317999999999998</c:v>
                </c:pt>
                <c:pt idx="16160">
                  <c:v>3.2320000000000002</c:v>
                </c:pt>
                <c:pt idx="16161">
                  <c:v>3.2322000000000002</c:v>
                </c:pt>
                <c:pt idx="16162">
                  <c:v>3.2324000000000002</c:v>
                </c:pt>
                <c:pt idx="16163">
                  <c:v>3.2326000000000001</c:v>
                </c:pt>
                <c:pt idx="16164">
                  <c:v>3.2328000000000001</c:v>
                </c:pt>
                <c:pt idx="16165">
                  <c:v>3.2330000000000001</c:v>
                </c:pt>
                <c:pt idx="16166">
                  <c:v>3.2332000000000001</c:v>
                </c:pt>
                <c:pt idx="16167">
                  <c:v>3.2334000000000001</c:v>
                </c:pt>
                <c:pt idx="16168">
                  <c:v>3.2336</c:v>
                </c:pt>
                <c:pt idx="16169">
                  <c:v>3.2338</c:v>
                </c:pt>
                <c:pt idx="16170">
                  <c:v>3.234</c:v>
                </c:pt>
                <c:pt idx="16171">
                  <c:v>3.2342</c:v>
                </c:pt>
                <c:pt idx="16172">
                  <c:v>3.2343999999999999</c:v>
                </c:pt>
                <c:pt idx="16173">
                  <c:v>3.2345999999999999</c:v>
                </c:pt>
                <c:pt idx="16174">
                  <c:v>3.2347999999999999</c:v>
                </c:pt>
                <c:pt idx="16175">
                  <c:v>3.2349999999999999</c:v>
                </c:pt>
                <c:pt idx="16176">
                  <c:v>3.2351999999999999</c:v>
                </c:pt>
                <c:pt idx="16177">
                  <c:v>3.2353999999999998</c:v>
                </c:pt>
                <c:pt idx="16178">
                  <c:v>3.2355999999999998</c:v>
                </c:pt>
                <c:pt idx="16179">
                  <c:v>3.2357999999999998</c:v>
                </c:pt>
                <c:pt idx="16180">
                  <c:v>3.2360000000000002</c:v>
                </c:pt>
                <c:pt idx="16181">
                  <c:v>3.2362000000000002</c:v>
                </c:pt>
                <c:pt idx="16182">
                  <c:v>3.2364000000000002</c:v>
                </c:pt>
                <c:pt idx="16183">
                  <c:v>3.2366000000000001</c:v>
                </c:pt>
                <c:pt idx="16184">
                  <c:v>3.2368000000000001</c:v>
                </c:pt>
                <c:pt idx="16185">
                  <c:v>3.2370000000000001</c:v>
                </c:pt>
                <c:pt idx="16186">
                  <c:v>3.2372000000000001</c:v>
                </c:pt>
                <c:pt idx="16187">
                  <c:v>3.2374000000000001</c:v>
                </c:pt>
                <c:pt idx="16188">
                  <c:v>3.2376</c:v>
                </c:pt>
                <c:pt idx="16189">
                  <c:v>3.2378</c:v>
                </c:pt>
                <c:pt idx="16190">
                  <c:v>3.238</c:v>
                </c:pt>
                <c:pt idx="16191">
                  <c:v>3.2382</c:v>
                </c:pt>
                <c:pt idx="16192">
                  <c:v>3.2383999999999999</c:v>
                </c:pt>
                <c:pt idx="16193">
                  <c:v>3.2385999999999999</c:v>
                </c:pt>
                <c:pt idx="16194">
                  <c:v>3.2387999999999999</c:v>
                </c:pt>
                <c:pt idx="16195">
                  <c:v>3.2389999999999999</c:v>
                </c:pt>
                <c:pt idx="16196">
                  <c:v>3.2391999999999999</c:v>
                </c:pt>
                <c:pt idx="16197">
                  <c:v>3.2393999999999998</c:v>
                </c:pt>
                <c:pt idx="16198">
                  <c:v>3.2395999999999998</c:v>
                </c:pt>
                <c:pt idx="16199">
                  <c:v>3.2397999999999998</c:v>
                </c:pt>
                <c:pt idx="16200">
                  <c:v>3.24</c:v>
                </c:pt>
                <c:pt idx="16201">
                  <c:v>3.2402000000000002</c:v>
                </c:pt>
                <c:pt idx="16202">
                  <c:v>3.2404000000000002</c:v>
                </c:pt>
                <c:pt idx="16203">
                  <c:v>3.2406000000000001</c:v>
                </c:pt>
                <c:pt idx="16204">
                  <c:v>3.2408000000000001</c:v>
                </c:pt>
                <c:pt idx="16205">
                  <c:v>3.2410000000000001</c:v>
                </c:pt>
                <c:pt idx="16206">
                  <c:v>3.2412000000000001</c:v>
                </c:pt>
                <c:pt idx="16207">
                  <c:v>3.2414000000000001</c:v>
                </c:pt>
                <c:pt idx="16208">
                  <c:v>3.2416</c:v>
                </c:pt>
                <c:pt idx="16209">
                  <c:v>3.2418</c:v>
                </c:pt>
                <c:pt idx="16210">
                  <c:v>3.242</c:v>
                </c:pt>
                <c:pt idx="16211">
                  <c:v>3.2422</c:v>
                </c:pt>
                <c:pt idx="16212">
                  <c:v>3.2423999999999999</c:v>
                </c:pt>
                <c:pt idx="16213">
                  <c:v>3.2425999999999999</c:v>
                </c:pt>
                <c:pt idx="16214">
                  <c:v>3.2427999999999999</c:v>
                </c:pt>
                <c:pt idx="16215">
                  <c:v>3.2429999999999999</c:v>
                </c:pt>
                <c:pt idx="16216">
                  <c:v>3.2431999999999999</c:v>
                </c:pt>
                <c:pt idx="16217">
                  <c:v>3.2433999999999998</c:v>
                </c:pt>
                <c:pt idx="16218">
                  <c:v>3.2435999999999998</c:v>
                </c:pt>
                <c:pt idx="16219">
                  <c:v>3.2437999999999998</c:v>
                </c:pt>
                <c:pt idx="16220">
                  <c:v>3.2440000000000002</c:v>
                </c:pt>
                <c:pt idx="16221">
                  <c:v>3.2442000000000002</c:v>
                </c:pt>
                <c:pt idx="16222">
                  <c:v>3.2444000000000002</c:v>
                </c:pt>
                <c:pt idx="16223">
                  <c:v>3.2446000000000002</c:v>
                </c:pt>
                <c:pt idx="16224">
                  <c:v>3.2448000000000001</c:v>
                </c:pt>
                <c:pt idx="16225">
                  <c:v>3.2450000000000001</c:v>
                </c:pt>
                <c:pt idx="16226">
                  <c:v>3.2452000000000001</c:v>
                </c:pt>
                <c:pt idx="16227">
                  <c:v>3.2454000000000001</c:v>
                </c:pt>
                <c:pt idx="16228">
                  <c:v>3.2456</c:v>
                </c:pt>
                <c:pt idx="16229">
                  <c:v>3.2458</c:v>
                </c:pt>
                <c:pt idx="16230">
                  <c:v>3.246</c:v>
                </c:pt>
                <c:pt idx="16231">
                  <c:v>3.2462</c:v>
                </c:pt>
                <c:pt idx="16232">
                  <c:v>3.2464</c:v>
                </c:pt>
                <c:pt idx="16233">
                  <c:v>3.2465999999999999</c:v>
                </c:pt>
                <c:pt idx="16234">
                  <c:v>3.2467999999999999</c:v>
                </c:pt>
                <c:pt idx="16235">
                  <c:v>3.2469999999999999</c:v>
                </c:pt>
                <c:pt idx="16236">
                  <c:v>3.2471999999999999</c:v>
                </c:pt>
                <c:pt idx="16237">
                  <c:v>3.2473999999999998</c:v>
                </c:pt>
                <c:pt idx="16238">
                  <c:v>3.2475999999999998</c:v>
                </c:pt>
                <c:pt idx="16239">
                  <c:v>3.2477999999999998</c:v>
                </c:pt>
                <c:pt idx="16240">
                  <c:v>3.2480000000000002</c:v>
                </c:pt>
                <c:pt idx="16241">
                  <c:v>3.2482000000000002</c:v>
                </c:pt>
                <c:pt idx="16242">
                  <c:v>3.2484000000000002</c:v>
                </c:pt>
                <c:pt idx="16243">
                  <c:v>3.2486000000000002</c:v>
                </c:pt>
                <c:pt idx="16244">
                  <c:v>3.2488000000000001</c:v>
                </c:pt>
                <c:pt idx="16245">
                  <c:v>3.2490000000000001</c:v>
                </c:pt>
                <c:pt idx="16246">
                  <c:v>3.2492000000000001</c:v>
                </c:pt>
                <c:pt idx="16247">
                  <c:v>3.2494000000000001</c:v>
                </c:pt>
                <c:pt idx="16248">
                  <c:v>3.2496</c:v>
                </c:pt>
                <c:pt idx="16249">
                  <c:v>3.2498</c:v>
                </c:pt>
                <c:pt idx="16250">
                  <c:v>3.25</c:v>
                </c:pt>
                <c:pt idx="16251">
                  <c:v>3.2502</c:v>
                </c:pt>
                <c:pt idx="16252">
                  <c:v>3.2504</c:v>
                </c:pt>
                <c:pt idx="16253">
                  <c:v>3.2505999999999999</c:v>
                </c:pt>
                <c:pt idx="16254">
                  <c:v>3.2507999999999999</c:v>
                </c:pt>
                <c:pt idx="16255">
                  <c:v>3.2509999999999999</c:v>
                </c:pt>
                <c:pt idx="16256">
                  <c:v>3.2511999999999999</c:v>
                </c:pt>
                <c:pt idx="16257">
                  <c:v>3.2513999999999998</c:v>
                </c:pt>
                <c:pt idx="16258">
                  <c:v>3.2515999999999998</c:v>
                </c:pt>
                <c:pt idx="16259">
                  <c:v>3.2517999999999998</c:v>
                </c:pt>
                <c:pt idx="16260">
                  <c:v>3.2519999999999998</c:v>
                </c:pt>
                <c:pt idx="16261">
                  <c:v>3.2522000000000002</c:v>
                </c:pt>
                <c:pt idx="16262">
                  <c:v>3.2524000000000002</c:v>
                </c:pt>
                <c:pt idx="16263">
                  <c:v>3.2526000000000002</c:v>
                </c:pt>
                <c:pt idx="16264">
                  <c:v>3.2528000000000001</c:v>
                </c:pt>
                <c:pt idx="16265">
                  <c:v>3.2530000000000001</c:v>
                </c:pt>
                <c:pt idx="16266">
                  <c:v>3.2532000000000001</c:v>
                </c:pt>
                <c:pt idx="16267">
                  <c:v>3.2534000000000001</c:v>
                </c:pt>
                <c:pt idx="16268">
                  <c:v>3.2536</c:v>
                </c:pt>
                <c:pt idx="16269">
                  <c:v>3.2538</c:v>
                </c:pt>
                <c:pt idx="16270">
                  <c:v>3.254</c:v>
                </c:pt>
                <c:pt idx="16271">
                  <c:v>3.2542</c:v>
                </c:pt>
                <c:pt idx="16272">
                  <c:v>3.2544</c:v>
                </c:pt>
                <c:pt idx="16273">
                  <c:v>3.2545999999999999</c:v>
                </c:pt>
                <c:pt idx="16274">
                  <c:v>3.2547999999999999</c:v>
                </c:pt>
                <c:pt idx="16275">
                  <c:v>3.2549999999999999</c:v>
                </c:pt>
                <c:pt idx="16276">
                  <c:v>3.2551999999999999</c:v>
                </c:pt>
                <c:pt idx="16277">
                  <c:v>3.2553999999999998</c:v>
                </c:pt>
                <c:pt idx="16278">
                  <c:v>3.2555999999999998</c:v>
                </c:pt>
                <c:pt idx="16279">
                  <c:v>3.2557999999999998</c:v>
                </c:pt>
                <c:pt idx="16280">
                  <c:v>3.2559999999999998</c:v>
                </c:pt>
                <c:pt idx="16281">
                  <c:v>3.2562000000000002</c:v>
                </c:pt>
                <c:pt idx="16282">
                  <c:v>3.2564000000000002</c:v>
                </c:pt>
                <c:pt idx="16283">
                  <c:v>3.2566000000000002</c:v>
                </c:pt>
                <c:pt idx="16284">
                  <c:v>3.2568000000000001</c:v>
                </c:pt>
                <c:pt idx="16285">
                  <c:v>3.2570000000000001</c:v>
                </c:pt>
                <c:pt idx="16286">
                  <c:v>3.2572000000000001</c:v>
                </c:pt>
                <c:pt idx="16287">
                  <c:v>3.2574000000000001</c:v>
                </c:pt>
                <c:pt idx="16288">
                  <c:v>3.2576000000000001</c:v>
                </c:pt>
                <c:pt idx="16289">
                  <c:v>3.2578</c:v>
                </c:pt>
                <c:pt idx="16290">
                  <c:v>3.258</c:v>
                </c:pt>
                <c:pt idx="16291">
                  <c:v>3.2582</c:v>
                </c:pt>
                <c:pt idx="16292">
                  <c:v>3.2584</c:v>
                </c:pt>
                <c:pt idx="16293">
                  <c:v>3.2585999999999999</c:v>
                </c:pt>
                <c:pt idx="16294">
                  <c:v>3.2587999999999999</c:v>
                </c:pt>
                <c:pt idx="16295">
                  <c:v>3.2589999999999999</c:v>
                </c:pt>
                <c:pt idx="16296">
                  <c:v>3.2591999999999999</c:v>
                </c:pt>
                <c:pt idx="16297">
                  <c:v>3.2593999999999999</c:v>
                </c:pt>
                <c:pt idx="16298">
                  <c:v>3.2595999999999998</c:v>
                </c:pt>
                <c:pt idx="16299">
                  <c:v>3.2597999999999998</c:v>
                </c:pt>
                <c:pt idx="16300">
                  <c:v>3.26</c:v>
                </c:pt>
                <c:pt idx="16301">
                  <c:v>3.2602000000000002</c:v>
                </c:pt>
                <c:pt idx="16302">
                  <c:v>3.2604000000000002</c:v>
                </c:pt>
                <c:pt idx="16303">
                  <c:v>3.2606000000000002</c:v>
                </c:pt>
                <c:pt idx="16304">
                  <c:v>3.2608000000000001</c:v>
                </c:pt>
                <c:pt idx="16305">
                  <c:v>3.2610000000000001</c:v>
                </c:pt>
                <c:pt idx="16306">
                  <c:v>3.2612000000000001</c:v>
                </c:pt>
                <c:pt idx="16307">
                  <c:v>3.2614000000000001</c:v>
                </c:pt>
                <c:pt idx="16308">
                  <c:v>3.2616000000000001</c:v>
                </c:pt>
                <c:pt idx="16309">
                  <c:v>3.2618</c:v>
                </c:pt>
                <c:pt idx="16310">
                  <c:v>3.262</c:v>
                </c:pt>
                <c:pt idx="16311">
                  <c:v>3.2622</c:v>
                </c:pt>
                <c:pt idx="16312">
                  <c:v>3.2624</c:v>
                </c:pt>
                <c:pt idx="16313">
                  <c:v>3.2625999999999999</c:v>
                </c:pt>
                <c:pt idx="16314">
                  <c:v>3.2627999999999999</c:v>
                </c:pt>
                <c:pt idx="16315">
                  <c:v>3.2629999999999999</c:v>
                </c:pt>
                <c:pt idx="16316">
                  <c:v>3.2631999999999999</c:v>
                </c:pt>
                <c:pt idx="16317">
                  <c:v>3.2633999999999999</c:v>
                </c:pt>
                <c:pt idx="16318">
                  <c:v>3.2635999999999998</c:v>
                </c:pt>
                <c:pt idx="16319">
                  <c:v>3.2637999999999998</c:v>
                </c:pt>
                <c:pt idx="16320">
                  <c:v>3.2639999999999998</c:v>
                </c:pt>
                <c:pt idx="16321">
                  <c:v>3.2642000000000002</c:v>
                </c:pt>
                <c:pt idx="16322">
                  <c:v>3.2644000000000002</c:v>
                </c:pt>
                <c:pt idx="16323">
                  <c:v>3.2646000000000002</c:v>
                </c:pt>
                <c:pt idx="16324">
                  <c:v>3.2648000000000001</c:v>
                </c:pt>
                <c:pt idx="16325">
                  <c:v>3.2650000000000001</c:v>
                </c:pt>
                <c:pt idx="16326">
                  <c:v>3.2652000000000001</c:v>
                </c:pt>
                <c:pt idx="16327">
                  <c:v>3.2654000000000001</c:v>
                </c:pt>
                <c:pt idx="16328">
                  <c:v>3.2656000000000001</c:v>
                </c:pt>
                <c:pt idx="16329">
                  <c:v>3.2658</c:v>
                </c:pt>
                <c:pt idx="16330">
                  <c:v>3.266</c:v>
                </c:pt>
                <c:pt idx="16331">
                  <c:v>3.2662</c:v>
                </c:pt>
                <c:pt idx="16332">
                  <c:v>3.2664</c:v>
                </c:pt>
                <c:pt idx="16333">
                  <c:v>3.2665999999999999</c:v>
                </c:pt>
                <c:pt idx="16334">
                  <c:v>3.2667999999999999</c:v>
                </c:pt>
                <c:pt idx="16335">
                  <c:v>3.2669999999999999</c:v>
                </c:pt>
                <c:pt idx="16336">
                  <c:v>3.2671999999999999</c:v>
                </c:pt>
                <c:pt idx="16337">
                  <c:v>3.2673999999999999</c:v>
                </c:pt>
                <c:pt idx="16338">
                  <c:v>3.2675999999999998</c:v>
                </c:pt>
                <c:pt idx="16339">
                  <c:v>3.2677999999999998</c:v>
                </c:pt>
                <c:pt idx="16340">
                  <c:v>3.2679999999999998</c:v>
                </c:pt>
                <c:pt idx="16341">
                  <c:v>3.2682000000000002</c:v>
                </c:pt>
                <c:pt idx="16342">
                  <c:v>3.2684000000000002</c:v>
                </c:pt>
                <c:pt idx="16343">
                  <c:v>3.2686000000000002</c:v>
                </c:pt>
                <c:pt idx="16344">
                  <c:v>3.2688000000000001</c:v>
                </c:pt>
                <c:pt idx="16345">
                  <c:v>3.2690000000000001</c:v>
                </c:pt>
                <c:pt idx="16346">
                  <c:v>3.2692000000000001</c:v>
                </c:pt>
                <c:pt idx="16347">
                  <c:v>3.2694000000000001</c:v>
                </c:pt>
                <c:pt idx="16348">
                  <c:v>3.2696000000000001</c:v>
                </c:pt>
                <c:pt idx="16349">
                  <c:v>3.2698</c:v>
                </c:pt>
                <c:pt idx="16350">
                  <c:v>3.27</c:v>
                </c:pt>
                <c:pt idx="16351">
                  <c:v>3.2702</c:v>
                </c:pt>
                <c:pt idx="16352">
                  <c:v>3.2704</c:v>
                </c:pt>
                <c:pt idx="16353">
                  <c:v>3.2706</c:v>
                </c:pt>
                <c:pt idx="16354">
                  <c:v>3.2707999999999999</c:v>
                </c:pt>
                <c:pt idx="16355">
                  <c:v>3.2709999999999999</c:v>
                </c:pt>
                <c:pt idx="16356">
                  <c:v>3.2711999999999999</c:v>
                </c:pt>
                <c:pt idx="16357">
                  <c:v>3.2713999999999999</c:v>
                </c:pt>
                <c:pt idx="16358">
                  <c:v>3.2715999999999998</c:v>
                </c:pt>
                <c:pt idx="16359">
                  <c:v>3.2717999999999998</c:v>
                </c:pt>
                <c:pt idx="16360">
                  <c:v>3.2719999999999998</c:v>
                </c:pt>
                <c:pt idx="16361">
                  <c:v>3.2722000000000002</c:v>
                </c:pt>
                <c:pt idx="16362">
                  <c:v>3.2724000000000002</c:v>
                </c:pt>
                <c:pt idx="16363">
                  <c:v>3.2726000000000002</c:v>
                </c:pt>
                <c:pt idx="16364">
                  <c:v>3.2728000000000002</c:v>
                </c:pt>
                <c:pt idx="16365">
                  <c:v>3.2730000000000001</c:v>
                </c:pt>
                <c:pt idx="16366">
                  <c:v>3.2732000000000001</c:v>
                </c:pt>
                <c:pt idx="16367">
                  <c:v>3.2734000000000001</c:v>
                </c:pt>
                <c:pt idx="16368">
                  <c:v>3.2736000000000001</c:v>
                </c:pt>
                <c:pt idx="16369">
                  <c:v>3.2738</c:v>
                </c:pt>
                <c:pt idx="16370">
                  <c:v>3.274</c:v>
                </c:pt>
                <c:pt idx="16371">
                  <c:v>3.2742</c:v>
                </c:pt>
                <c:pt idx="16372">
                  <c:v>3.2744</c:v>
                </c:pt>
                <c:pt idx="16373">
                  <c:v>3.2746</c:v>
                </c:pt>
                <c:pt idx="16374">
                  <c:v>3.2747999999999999</c:v>
                </c:pt>
                <c:pt idx="16375">
                  <c:v>3.2749999999999999</c:v>
                </c:pt>
                <c:pt idx="16376">
                  <c:v>3.2751999999999999</c:v>
                </c:pt>
                <c:pt idx="16377">
                  <c:v>3.2753999999999999</c:v>
                </c:pt>
                <c:pt idx="16378">
                  <c:v>3.2755999999999998</c:v>
                </c:pt>
                <c:pt idx="16379">
                  <c:v>3.2757999999999998</c:v>
                </c:pt>
                <c:pt idx="16380">
                  <c:v>3.2759999999999998</c:v>
                </c:pt>
                <c:pt idx="16381">
                  <c:v>3.2761999999999998</c:v>
                </c:pt>
                <c:pt idx="16382">
                  <c:v>3.2764000000000002</c:v>
                </c:pt>
                <c:pt idx="16383">
                  <c:v>3.2766000000000002</c:v>
                </c:pt>
                <c:pt idx="16384">
                  <c:v>3.2768000000000002</c:v>
                </c:pt>
                <c:pt idx="16385">
                  <c:v>3.2770000000000001</c:v>
                </c:pt>
                <c:pt idx="16386">
                  <c:v>3.2772000000000001</c:v>
                </c:pt>
                <c:pt idx="16387">
                  <c:v>3.2774000000000001</c:v>
                </c:pt>
                <c:pt idx="16388">
                  <c:v>3.2776000000000001</c:v>
                </c:pt>
                <c:pt idx="16389">
                  <c:v>3.2778</c:v>
                </c:pt>
                <c:pt idx="16390">
                  <c:v>3.278</c:v>
                </c:pt>
                <c:pt idx="16391">
                  <c:v>3.2782</c:v>
                </c:pt>
                <c:pt idx="16392">
                  <c:v>3.2784</c:v>
                </c:pt>
                <c:pt idx="16393">
                  <c:v>3.2786</c:v>
                </c:pt>
                <c:pt idx="16394">
                  <c:v>3.2787999999999999</c:v>
                </c:pt>
                <c:pt idx="16395">
                  <c:v>3.2789999999999999</c:v>
                </c:pt>
                <c:pt idx="16396">
                  <c:v>3.2791999999999999</c:v>
                </c:pt>
                <c:pt idx="16397">
                  <c:v>3.2793999999999999</c:v>
                </c:pt>
                <c:pt idx="16398">
                  <c:v>3.2795999999999998</c:v>
                </c:pt>
                <c:pt idx="16399">
                  <c:v>3.2797999999999998</c:v>
                </c:pt>
                <c:pt idx="16400">
                  <c:v>3.28</c:v>
                </c:pt>
                <c:pt idx="16401">
                  <c:v>3.2801999999999998</c:v>
                </c:pt>
                <c:pt idx="16402">
                  <c:v>3.2804000000000002</c:v>
                </c:pt>
                <c:pt idx="16403">
                  <c:v>3.2806000000000002</c:v>
                </c:pt>
                <c:pt idx="16404">
                  <c:v>3.2808000000000002</c:v>
                </c:pt>
                <c:pt idx="16405">
                  <c:v>3.2810000000000001</c:v>
                </c:pt>
                <c:pt idx="16406">
                  <c:v>3.2812000000000001</c:v>
                </c:pt>
                <c:pt idx="16407">
                  <c:v>3.2814000000000001</c:v>
                </c:pt>
                <c:pt idx="16408">
                  <c:v>3.2816000000000001</c:v>
                </c:pt>
                <c:pt idx="16409">
                  <c:v>3.2818000000000001</c:v>
                </c:pt>
                <c:pt idx="16410">
                  <c:v>3.282</c:v>
                </c:pt>
                <c:pt idx="16411">
                  <c:v>3.2822</c:v>
                </c:pt>
                <c:pt idx="16412">
                  <c:v>3.2824</c:v>
                </c:pt>
                <c:pt idx="16413">
                  <c:v>3.2826</c:v>
                </c:pt>
                <c:pt idx="16414">
                  <c:v>3.2827999999999999</c:v>
                </c:pt>
                <c:pt idx="16415">
                  <c:v>3.2829999999999999</c:v>
                </c:pt>
                <c:pt idx="16416">
                  <c:v>3.2831999999999999</c:v>
                </c:pt>
                <c:pt idx="16417">
                  <c:v>3.2833999999999999</c:v>
                </c:pt>
                <c:pt idx="16418">
                  <c:v>3.2835999999999999</c:v>
                </c:pt>
                <c:pt idx="16419">
                  <c:v>3.2837999999999998</c:v>
                </c:pt>
                <c:pt idx="16420">
                  <c:v>3.2839999999999998</c:v>
                </c:pt>
                <c:pt idx="16421">
                  <c:v>3.2841999999999998</c:v>
                </c:pt>
                <c:pt idx="16422">
                  <c:v>3.2844000000000002</c:v>
                </c:pt>
                <c:pt idx="16423">
                  <c:v>3.2846000000000002</c:v>
                </c:pt>
                <c:pt idx="16424">
                  <c:v>3.2848000000000002</c:v>
                </c:pt>
                <c:pt idx="16425">
                  <c:v>3.2850000000000001</c:v>
                </c:pt>
                <c:pt idx="16426">
                  <c:v>3.2852000000000001</c:v>
                </c:pt>
                <c:pt idx="16427">
                  <c:v>3.2854000000000001</c:v>
                </c:pt>
                <c:pt idx="16428">
                  <c:v>3.2856000000000001</c:v>
                </c:pt>
                <c:pt idx="16429">
                  <c:v>3.2858000000000001</c:v>
                </c:pt>
                <c:pt idx="16430">
                  <c:v>3.286</c:v>
                </c:pt>
                <c:pt idx="16431">
                  <c:v>3.2862</c:v>
                </c:pt>
                <c:pt idx="16432">
                  <c:v>3.2864</c:v>
                </c:pt>
                <c:pt idx="16433">
                  <c:v>3.2866</c:v>
                </c:pt>
                <c:pt idx="16434">
                  <c:v>3.2867999999999999</c:v>
                </c:pt>
                <c:pt idx="16435">
                  <c:v>3.2869999999999999</c:v>
                </c:pt>
                <c:pt idx="16436">
                  <c:v>3.2871999999999999</c:v>
                </c:pt>
                <c:pt idx="16437">
                  <c:v>3.2873999999999999</c:v>
                </c:pt>
                <c:pt idx="16438">
                  <c:v>3.2875999999999999</c:v>
                </c:pt>
                <c:pt idx="16439">
                  <c:v>3.2877999999999998</c:v>
                </c:pt>
                <c:pt idx="16440">
                  <c:v>3.2879999999999998</c:v>
                </c:pt>
                <c:pt idx="16441">
                  <c:v>3.2881999999999998</c:v>
                </c:pt>
                <c:pt idx="16442">
                  <c:v>3.2884000000000002</c:v>
                </c:pt>
                <c:pt idx="16443">
                  <c:v>3.2886000000000002</c:v>
                </c:pt>
                <c:pt idx="16444">
                  <c:v>3.2888000000000002</c:v>
                </c:pt>
                <c:pt idx="16445">
                  <c:v>3.2890000000000001</c:v>
                </c:pt>
                <c:pt idx="16446">
                  <c:v>3.2892000000000001</c:v>
                </c:pt>
                <c:pt idx="16447">
                  <c:v>3.2894000000000001</c:v>
                </c:pt>
                <c:pt idx="16448">
                  <c:v>3.2896000000000001</c:v>
                </c:pt>
                <c:pt idx="16449">
                  <c:v>3.2898000000000001</c:v>
                </c:pt>
                <c:pt idx="16450">
                  <c:v>3.29</c:v>
                </c:pt>
                <c:pt idx="16451">
                  <c:v>3.2902</c:v>
                </c:pt>
                <c:pt idx="16452">
                  <c:v>3.2904</c:v>
                </c:pt>
                <c:pt idx="16453">
                  <c:v>3.2906</c:v>
                </c:pt>
                <c:pt idx="16454">
                  <c:v>3.2907999999999999</c:v>
                </c:pt>
                <c:pt idx="16455">
                  <c:v>3.2909999999999999</c:v>
                </c:pt>
                <c:pt idx="16456">
                  <c:v>3.2911999999999999</c:v>
                </c:pt>
                <c:pt idx="16457">
                  <c:v>3.2913999999999999</c:v>
                </c:pt>
                <c:pt idx="16458">
                  <c:v>3.2915999999999999</c:v>
                </c:pt>
                <c:pt idx="16459">
                  <c:v>3.2917999999999998</c:v>
                </c:pt>
                <c:pt idx="16460">
                  <c:v>3.2919999999999998</c:v>
                </c:pt>
                <c:pt idx="16461">
                  <c:v>3.2921999999999998</c:v>
                </c:pt>
                <c:pt idx="16462">
                  <c:v>3.2924000000000002</c:v>
                </c:pt>
                <c:pt idx="16463">
                  <c:v>3.2926000000000002</c:v>
                </c:pt>
                <c:pt idx="16464">
                  <c:v>3.2928000000000002</c:v>
                </c:pt>
                <c:pt idx="16465">
                  <c:v>3.2930000000000001</c:v>
                </c:pt>
                <c:pt idx="16466">
                  <c:v>3.2932000000000001</c:v>
                </c:pt>
                <c:pt idx="16467">
                  <c:v>3.2934000000000001</c:v>
                </c:pt>
                <c:pt idx="16468">
                  <c:v>3.2936000000000001</c:v>
                </c:pt>
                <c:pt idx="16469">
                  <c:v>3.2938000000000001</c:v>
                </c:pt>
                <c:pt idx="16470">
                  <c:v>3.294</c:v>
                </c:pt>
                <c:pt idx="16471">
                  <c:v>3.2942</c:v>
                </c:pt>
                <c:pt idx="16472">
                  <c:v>3.2944</c:v>
                </c:pt>
                <c:pt idx="16473">
                  <c:v>3.2946</c:v>
                </c:pt>
                <c:pt idx="16474">
                  <c:v>3.2948</c:v>
                </c:pt>
                <c:pt idx="16475">
                  <c:v>3.2949999999999999</c:v>
                </c:pt>
                <c:pt idx="16476">
                  <c:v>3.2951999999999999</c:v>
                </c:pt>
                <c:pt idx="16477">
                  <c:v>3.2953999999999999</c:v>
                </c:pt>
                <c:pt idx="16478">
                  <c:v>3.2955999999999999</c:v>
                </c:pt>
                <c:pt idx="16479">
                  <c:v>3.2957999999999998</c:v>
                </c:pt>
                <c:pt idx="16480">
                  <c:v>3.2959999999999998</c:v>
                </c:pt>
                <c:pt idx="16481">
                  <c:v>3.2961999999999998</c:v>
                </c:pt>
                <c:pt idx="16482">
                  <c:v>3.2964000000000002</c:v>
                </c:pt>
                <c:pt idx="16483">
                  <c:v>3.2966000000000002</c:v>
                </c:pt>
                <c:pt idx="16484">
                  <c:v>3.2968000000000002</c:v>
                </c:pt>
                <c:pt idx="16485">
                  <c:v>3.2970000000000002</c:v>
                </c:pt>
                <c:pt idx="16486">
                  <c:v>3.2972000000000001</c:v>
                </c:pt>
                <c:pt idx="16487">
                  <c:v>3.2974000000000001</c:v>
                </c:pt>
                <c:pt idx="16488">
                  <c:v>3.2976000000000001</c:v>
                </c:pt>
                <c:pt idx="16489">
                  <c:v>3.2978000000000001</c:v>
                </c:pt>
                <c:pt idx="16490">
                  <c:v>3.298</c:v>
                </c:pt>
                <c:pt idx="16491">
                  <c:v>3.2982</c:v>
                </c:pt>
                <c:pt idx="16492">
                  <c:v>3.2984</c:v>
                </c:pt>
                <c:pt idx="16493">
                  <c:v>3.2986</c:v>
                </c:pt>
                <c:pt idx="16494">
                  <c:v>3.2988</c:v>
                </c:pt>
                <c:pt idx="16495">
                  <c:v>3.2989999999999999</c:v>
                </c:pt>
                <c:pt idx="16496">
                  <c:v>3.2991999999999999</c:v>
                </c:pt>
                <c:pt idx="16497">
                  <c:v>3.2993999999999999</c:v>
                </c:pt>
                <c:pt idx="16498">
                  <c:v>3.2995999999999999</c:v>
                </c:pt>
                <c:pt idx="16499">
                  <c:v>3.2997999999999998</c:v>
                </c:pt>
                <c:pt idx="16500">
                  <c:v>3.3</c:v>
                </c:pt>
                <c:pt idx="16501">
                  <c:v>3.3001999999999998</c:v>
                </c:pt>
                <c:pt idx="16502">
                  <c:v>3.3003999999999998</c:v>
                </c:pt>
                <c:pt idx="16503">
                  <c:v>3.3006000000000002</c:v>
                </c:pt>
                <c:pt idx="16504">
                  <c:v>3.3008000000000002</c:v>
                </c:pt>
                <c:pt idx="16505">
                  <c:v>3.3010000000000002</c:v>
                </c:pt>
                <c:pt idx="16506">
                  <c:v>3.3012000000000001</c:v>
                </c:pt>
                <c:pt idx="16507">
                  <c:v>3.3014000000000001</c:v>
                </c:pt>
                <c:pt idx="16508">
                  <c:v>3.3016000000000001</c:v>
                </c:pt>
                <c:pt idx="16509">
                  <c:v>3.3018000000000001</c:v>
                </c:pt>
                <c:pt idx="16510">
                  <c:v>3.302</c:v>
                </c:pt>
                <c:pt idx="16511">
                  <c:v>3.3022</c:v>
                </c:pt>
                <c:pt idx="16512">
                  <c:v>3.3024</c:v>
                </c:pt>
                <c:pt idx="16513">
                  <c:v>3.3026</c:v>
                </c:pt>
                <c:pt idx="16514">
                  <c:v>3.3028</c:v>
                </c:pt>
                <c:pt idx="16515">
                  <c:v>3.3029999999999999</c:v>
                </c:pt>
                <c:pt idx="16516">
                  <c:v>3.3031999999999999</c:v>
                </c:pt>
                <c:pt idx="16517">
                  <c:v>3.3033999999999999</c:v>
                </c:pt>
                <c:pt idx="16518">
                  <c:v>3.3035999999999999</c:v>
                </c:pt>
                <c:pt idx="16519">
                  <c:v>3.3037999999999998</c:v>
                </c:pt>
                <c:pt idx="16520">
                  <c:v>3.3039999999999998</c:v>
                </c:pt>
                <c:pt idx="16521">
                  <c:v>3.3041999999999998</c:v>
                </c:pt>
                <c:pt idx="16522">
                  <c:v>3.3043999999999998</c:v>
                </c:pt>
                <c:pt idx="16523">
                  <c:v>3.3046000000000002</c:v>
                </c:pt>
                <c:pt idx="16524">
                  <c:v>3.3048000000000002</c:v>
                </c:pt>
                <c:pt idx="16525">
                  <c:v>3.3050000000000002</c:v>
                </c:pt>
                <c:pt idx="16526">
                  <c:v>3.3052000000000001</c:v>
                </c:pt>
                <c:pt idx="16527">
                  <c:v>3.3054000000000001</c:v>
                </c:pt>
                <c:pt idx="16528">
                  <c:v>3.3056000000000001</c:v>
                </c:pt>
                <c:pt idx="16529">
                  <c:v>3.3058000000000001</c:v>
                </c:pt>
                <c:pt idx="16530">
                  <c:v>3.306</c:v>
                </c:pt>
                <c:pt idx="16531">
                  <c:v>3.3062</c:v>
                </c:pt>
                <c:pt idx="16532">
                  <c:v>3.3064</c:v>
                </c:pt>
                <c:pt idx="16533">
                  <c:v>3.3066</c:v>
                </c:pt>
                <c:pt idx="16534">
                  <c:v>3.3068</c:v>
                </c:pt>
                <c:pt idx="16535">
                  <c:v>3.3069999999999999</c:v>
                </c:pt>
                <c:pt idx="16536">
                  <c:v>3.3071999999999999</c:v>
                </c:pt>
                <c:pt idx="16537">
                  <c:v>3.3073999999999999</c:v>
                </c:pt>
                <c:pt idx="16538">
                  <c:v>3.3075999999999999</c:v>
                </c:pt>
                <c:pt idx="16539">
                  <c:v>3.3077999999999999</c:v>
                </c:pt>
                <c:pt idx="16540">
                  <c:v>3.3079999999999998</c:v>
                </c:pt>
                <c:pt idx="16541">
                  <c:v>3.3081999999999998</c:v>
                </c:pt>
                <c:pt idx="16542">
                  <c:v>3.3083999999999998</c:v>
                </c:pt>
                <c:pt idx="16543">
                  <c:v>3.3086000000000002</c:v>
                </c:pt>
                <c:pt idx="16544">
                  <c:v>3.3088000000000002</c:v>
                </c:pt>
                <c:pt idx="16545">
                  <c:v>3.3090000000000002</c:v>
                </c:pt>
                <c:pt idx="16546">
                  <c:v>3.3092000000000001</c:v>
                </c:pt>
                <c:pt idx="16547">
                  <c:v>3.3094000000000001</c:v>
                </c:pt>
                <c:pt idx="16548">
                  <c:v>3.3096000000000001</c:v>
                </c:pt>
                <c:pt idx="16549">
                  <c:v>3.3098000000000001</c:v>
                </c:pt>
                <c:pt idx="16550">
                  <c:v>3.31</c:v>
                </c:pt>
                <c:pt idx="16551">
                  <c:v>3.3102</c:v>
                </c:pt>
                <c:pt idx="16552">
                  <c:v>3.3104</c:v>
                </c:pt>
                <c:pt idx="16553">
                  <c:v>3.3106</c:v>
                </c:pt>
                <c:pt idx="16554">
                  <c:v>3.3108</c:v>
                </c:pt>
                <c:pt idx="16555">
                  <c:v>3.3109999999999999</c:v>
                </c:pt>
                <c:pt idx="16556">
                  <c:v>3.3111999999999999</c:v>
                </c:pt>
                <c:pt idx="16557">
                  <c:v>3.3113999999999999</c:v>
                </c:pt>
                <c:pt idx="16558">
                  <c:v>3.3115999999999999</c:v>
                </c:pt>
                <c:pt idx="16559">
                  <c:v>3.3117999999999999</c:v>
                </c:pt>
                <c:pt idx="16560">
                  <c:v>3.3119999999999998</c:v>
                </c:pt>
                <c:pt idx="16561">
                  <c:v>3.3121999999999998</c:v>
                </c:pt>
                <c:pt idx="16562">
                  <c:v>3.3123999999999998</c:v>
                </c:pt>
                <c:pt idx="16563">
                  <c:v>3.3126000000000002</c:v>
                </c:pt>
                <c:pt idx="16564">
                  <c:v>3.3128000000000002</c:v>
                </c:pt>
                <c:pt idx="16565">
                  <c:v>3.3130000000000002</c:v>
                </c:pt>
                <c:pt idx="16566">
                  <c:v>3.3132000000000001</c:v>
                </c:pt>
                <c:pt idx="16567">
                  <c:v>3.3134000000000001</c:v>
                </c:pt>
                <c:pt idx="16568">
                  <c:v>3.3136000000000001</c:v>
                </c:pt>
                <c:pt idx="16569">
                  <c:v>3.3138000000000001</c:v>
                </c:pt>
                <c:pt idx="16570">
                  <c:v>3.3140000000000001</c:v>
                </c:pt>
                <c:pt idx="16571">
                  <c:v>3.3142</c:v>
                </c:pt>
                <c:pt idx="16572">
                  <c:v>3.3144</c:v>
                </c:pt>
                <c:pt idx="16573">
                  <c:v>3.3146</c:v>
                </c:pt>
                <c:pt idx="16574">
                  <c:v>3.3148</c:v>
                </c:pt>
                <c:pt idx="16575">
                  <c:v>3.3149999999999999</c:v>
                </c:pt>
                <c:pt idx="16576">
                  <c:v>3.3151999999999999</c:v>
                </c:pt>
                <c:pt idx="16577">
                  <c:v>3.3153999999999999</c:v>
                </c:pt>
                <c:pt idx="16578">
                  <c:v>3.3155999999999999</c:v>
                </c:pt>
                <c:pt idx="16579">
                  <c:v>3.3157999999999999</c:v>
                </c:pt>
                <c:pt idx="16580">
                  <c:v>3.3159999999999998</c:v>
                </c:pt>
                <c:pt idx="16581">
                  <c:v>3.3161999999999998</c:v>
                </c:pt>
                <c:pt idx="16582">
                  <c:v>3.3163999999999998</c:v>
                </c:pt>
                <c:pt idx="16583">
                  <c:v>3.3166000000000002</c:v>
                </c:pt>
                <c:pt idx="16584">
                  <c:v>3.3168000000000002</c:v>
                </c:pt>
                <c:pt idx="16585">
                  <c:v>3.3170000000000002</c:v>
                </c:pt>
                <c:pt idx="16586">
                  <c:v>3.3172000000000001</c:v>
                </c:pt>
                <c:pt idx="16587">
                  <c:v>3.3174000000000001</c:v>
                </c:pt>
                <c:pt idx="16588">
                  <c:v>3.3176000000000001</c:v>
                </c:pt>
                <c:pt idx="16589">
                  <c:v>3.3178000000000001</c:v>
                </c:pt>
                <c:pt idx="16590">
                  <c:v>3.3180000000000001</c:v>
                </c:pt>
                <c:pt idx="16591">
                  <c:v>3.3182</c:v>
                </c:pt>
                <c:pt idx="16592">
                  <c:v>3.3184</c:v>
                </c:pt>
                <c:pt idx="16593">
                  <c:v>3.3186</c:v>
                </c:pt>
                <c:pt idx="16594">
                  <c:v>3.3188</c:v>
                </c:pt>
                <c:pt idx="16595">
                  <c:v>3.319</c:v>
                </c:pt>
                <c:pt idx="16596">
                  <c:v>3.3191999999999999</c:v>
                </c:pt>
                <c:pt idx="16597">
                  <c:v>3.3193999999999999</c:v>
                </c:pt>
                <c:pt idx="16598">
                  <c:v>3.3195999999999999</c:v>
                </c:pt>
                <c:pt idx="16599">
                  <c:v>3.3197999999999999</c:v>
                </c:pt>
                <c:pt idx="16600">
                  <c:v>3.32</c:v>
                </c:pt>
                <c:pt idx="16601">
                  <c:v>3.3201999999999998</c:v>
                </c:pt>
                <c:pt idx="16602">
                  <c:v>3.3203999999999998</c:v>
                </c:pt>
                <c:pt idx="16603">
                  <c:v>3.3206000000000002</c:v>
                </c:pt>
                <c:pt idx="16604">
                  <c:v>3.3208000000000002</c:v>
                </c:pt>
                <c:pt idx="16605">
                  <c:v>3.3210000000000002</c:v>
                </c:pt>
                <c:pt idx="16606">
                  <c:v>3.3212000000000002</c:v>
                </c:pt>
                <c:pt idx="16607">
                  <c:v>3.3214000000000001</c:v>
                </c:pt>
                <c:pt idx="16608">
                  <c:v>3.3216000000000001</c:v>
                </c:pt>
                <c:pt idx="16609">
                  <c:v>3.3218000000000001</c:v>
                </c:pt>
                <c:pt idx="16610">
                  <c:v>3.3220000000000001</c:v>
                </c:pt>
                <c:pt idx="16611">
                  <c:v>3.3222</c:v>
                </c:pt>
                <c:pt idx="16612">
                  <c:v>3.3224</c:v>
                </c:pt>
                <c:pt idx="16613">
                  <c:v>3.3226</c:v>
                </c:pt>
                <c:pt idx="16614">
                  <c:v>3.3228</c:v>
                </c:pt>
                <c:pt idx="16615">
                  <c:v>3.323</c:v>
                </c:pt>
                <c:pt idx="16616">
                  <c:v>3.3231999999999999</c:v>
                </c:pt>
                <c:pt idx="16617">
                  <c:v>3.3233999999999999</c:v>
                </c:pt>
                <c:pt idx="16618">
                  <c:v>3.3235999999999999</c:v>
                </c:pt>
                <c:pt idx="16619">
                  <c:v>3.3237999999999999</c:v>
                </c:pt>
                <c:pt idx="16620">
                  <c:v>3.3239999999999998</c:v>
                </c:pt>
                <c:pt idx="16621">
                  <c:v>3.3241999999999998</c:v>
                </c:pt>
                <c:pt idx="16622">
                  <c:v>3.3243999999999998</c:v>
                </c:pt>
                <c:pt idx="16623">
                  <c:v>3.3246000000000002</c:v>
                </c:pt>
                <c:pt idx="16624">
                  <c:v>3.3248000000000002</c:v>
                </c:pt>
                <c:pt idx="16625">
                  <c:v>3.3250000000000002</c:v>
                </c:pt>
                <c:pt idx="16626">
                  <c:v>3.3252000000000002</c:v>
                </c:pt>
                <c:pt idx="16627">
                  <c:v>3.3254000000000001</c:v>
                </c:pt>
                <c:pt idx="16628">
                  <c:v>3.3256000000000001</c:v>
                </c:pt>
                <c:pt idx="16629">
                  <c:v>3.3258000000000001</c:v>
                </c:pt>
                <c:pt idx="16630">
                  <c:v>3.3260000000000001</c:v>
                </c:pt>
                <c:pt idx="16631">
                  <c:v>3.3262</c:v>
                </c:pt>
                <c:pt idx="16632">
                  <c:v>3.3264</c:v>
                </c:pt>
                <c:pt idx="16633">
                  <c:v>3.3266</c:v>
                </c:pt>
                <c:pt idx="16634">
                  <c:v>3.3268</c:v>
                </c:pt>
                <c:pt idx="16635">
                  <c:v>3.327</c:v>
                </c:pt>
                <c:pt idx="16636">
                  <c:v>3.3271999999999999</c:v>
                </c:pt>
                <c:pt idx="16637">
                  <c:v>3.3273999999999999</c:v>
                </c:pt>
                <c:pt idx="16638">
                  <c:v>3.3275999999999999</c:v>
                </c:pt>
                <c:pt idx="16639">
                  <c:v>3.3277999999999999</c:v>
                </c:pt>
                <c:pt idx="16640">
                  <c:v>3.3279999999999998</c:v>
                </c:pt>
                <c:pt idx="16641">
                  <c:v>3.3281999999999998</c:v>
                </c:pt>
                <c:pt idx="16642">
                  <c:v>3.3283999999999998</c:v>
                </c:pt>
                <c:pt idx="16643">
                  <c:v>3.3285999999999998</c:v>
                </c:pt>
                <c:pt idx="16644">
                  <c:v>3.3288000000000002</c:v>
                </c:pt>
                <c:pt idx="16645">
                  <c:v>3.3290000000000002</c:v>
                </c:pt>
                <c:pt idx="16646">
                  <c:v>3.3292000000000002</c:v>
                </c:pt>
                <c:pt idx="16647">
                  <c:v>3.3294000000000001</c:v>
                </c:pt>
                <c:pt idx="16648">
                  <c:v>3.3296000000000001</c:v>
                </c:pt>
                <c:pt idx="16649">
                  <c:v>3.3298000000000001</c:v>
                </c:pt>
                <c:pt idx="16650">
                  <c:v>3.33</c:v>
                </c:pt>
                <c:pt idx="16651">
                  <c:v>3.3302</c:v>
                </c:pt>
                <c:pt idx="16652">
                  <c:v>3.3304</c:v>
                </c:pt>
                <c:pt idx="16653">
                  <c:v>3.3306</c:v>
                </c:pt>
                <c:pt idx="16654">
                  <c:v>3.3308</c:v>
                </c:pt>
                <c:pt idx="16655">
                  <c:v>3.331</c:v>
                </c:pt>
                <c:pt idx="16656">
                  <c:v>3.3311999999999999</c:v>
                </c:pt>
                <c:pt idx="16657">
                  <c:v>3.3313999999999999</c:v>
                </c:pt>
                <c:pt idx="16658">
                  <c:v>3.3315999999999999</c:v>
                </c:pt>
                <c:pt idx="16659">
                  <c:v>3.3317999999999999</c:v>
                </c:pt>
                <c:pt idx="16660">
                  <c:v>3.3319999999999999</c:v>
                </c:pt>
                <c:pt idx="16661">
                  <c:v>3.3321999999999998</c:v>
                </c:pt>
                <c:pt idx="16662">
                  <c:v>3.3323999999999998</c:v>
                </c:pt>
                <c:pt idx="16663">
                  <c:v>3.3325999999999998</c:v>
                </c:pt>
                <c:pt idx="16664">
                  <c:v>3.3328000000000002</c:v>
                </c:pt>
                <c:pt idx="16665">
                  <c:v>3.3330000000000002</c:v>
                </c:pt>
                <c:pt idx="16666">
                  <c:v>3.3332000000000002</c:v>
                </c:pt>
                <c:pt idx="16667">
                  <c:v>3.3334000000000001</c:v>
                </c:pt>
                <c:pt idx="16668">
                  <c:v>3.3336000000000001</c:v>
                </c:pt>
                <c:pt idx="16669">
                  <c:v>3.3338000000000001</c:v>
                </c:pt>
                <c:pt idx="16670">
                  <c:v>3.3340000000000001</c:v>
                </c:pt>
                <c:pt idx="16671">
                  <c:v>3.3342000000000001</c:v>
                </c:pt>
                <c:pt idx="16672">
                  <c:v>3.3344</c:v>
                </c:pt>
                <c:pt idx="16673">
                  <c:v>3.3346</c:v>
                </c:pt>
                <c:pt idx="16674">
                  <c:v>3.3348</c:v>
                </c:pt>
                <c:pt idx="16675">
                  <c:v>3.335</c:v>
                </c:pt>
                <c:pt idx="16676">
                  <c:v>3.3351999999999999</c:v>
                </c:pt>
                <c:pt idx="16677">
                  <c:v>3.3353999999999999</c:v>
                </c:pt>
                <c:pt idx="16678">
                  <c:v>3.3355999999999999</c:v>
                </c:pt>
                <c:pt idx="16679">
                  <c:v>3.3357999999999999</c:v>
                </c:pt>
                <c:pt idx="16680">
                  <c:v>3.3359999999999999</c:v>
                </c:pt>
                <c:pt idx="16681">
                  <c:v>3.3361999999999998</c:v>
                </c:pt>
                <c:pt idx="16682">
                  <c:v>3.3363999999999998</c:v>
                </c:pt>
                <c:pt idx="16683">
                  <c:v>3.3365999999999998</c:v>
                </c:pt>
                <c:pt idx="16684">
                  <c:v>3.3368000000000002</c:v>
                </c:pt>
                <c:pt idx="16685">
                  <c:v>3.3370000000000002</c:v>
                </c:pt>
                <c:pt idx="16686">
                  <c:v>3.3372000000000002</c:v>
                </c:pt>
                <c:pt idx="16687">
                  <c:v>3.3374000000000001</c:v>
                </c:pt>
                <c:pt idx="16688">
                  <c:v>3.3376000000000001</c:v>
                </c:pt>
                <c:pt idx="16689">
                  <c:v>3.3378000000000001</c:v>
                </c:pt>
                <c:pt idx="16690">
                  <c:v>3.3380000000000001</c:v>
                </c:pt>
                <c:pt idx="16691">
                  <c:v>3.3382000000000001</c:v>
                </c:pt>
                <c:pt idx="16692">
                  <c:v>3.3384</c:v>
                </c:pt>
                <c:pt idx="16693">
                  <c:v>3.3386</c:v>
                </c:pt>
                <c:pt idx="16694">
                  <c:v>3.3388</c:v>
                </c:pt>
                <c:pt idx="16695">
                  <c:v>3.339</c:v>
                </c:pt>
                <c:pt idx="16696">
                  <c:v>3.3391999999999999</c:v>
                </c:pt>
                <c:pt idx="16697">
                  <c:v>3.3393999999999999</c:v>
                </c:pt>
                <c:pt idx="16698">
                  <c:v>3.3395999999999999</c:v>
                </c:pt>
                <c:pt idx="16699">
                  <c:v>3.3397999999999999</c:v>
                </c:pt>
                <c:pt idx="16700">
                  <c:v>3.34</c:v>
                </c:pt>
                <c:pt idx="16701">
                  <c:v>3.3401999999999998</c:v>
                </c:pt>
                <c:pt idx="16702">
                  <c:v>3.3403999999999998</c:v>
                </c:pt>
                <c:pt idx="16703">
                  <c:v>3.3405999999999998</c:v>
                </c:pt>
                <c:pt idx="16704">
                  <c:v>3.3408000000000002</c:v>
                </c:pt>
                <c:pt idx="16705">
                  <c:v>3.3410000000000002</c:v>
                </c:pt>
                <c:pt idx="16706">
                  <c:v>3.3412000000000002</c:v>
                </c:pt>
                <c:pt idx="16707">
                  <c:v>3.3414000000000001</c:v>
                </c:pt>
                <c:pt idx="16708">
                  <c:v>3.3416000000000001</c:v>
                </c:pt>
                <c:pt idx="16709">
                  <c:v>3.3418000000000001</c:v>
                </c:pt>
                <c:pt idx="16710">
                  <c:v>3.3420000000000001</c:v>
                </c:pt>
                <c:pt idx="16711">
                  <c:v>3.3422000000000001</c:v>
                </c:pt>
                <c:pt idx="16712">
                  <c:v>3.3424</c:v>
                </c:pt>
                <c:pt idx="16713">
                  <c:v>3.3426</c:v>
                </c:pt>
                <c:pt idx="16714">
                  <c:v>3.3428</c:v>
                </c:pt>
                <c:pt idx="16715">
                  <c:v>3.343</c:v>
                </c:pt>
                <c:pt idx="16716">
                  <c:v>3.3431999999999999</c:v>
                </c:pt>
                <c:pt idx="16717">
                  <c:v>3.3433999999999999</c:v>
                </c:pt>
                <c:pt idx="16718">
                  <c:v>3.3435999999999999</c:v>
                </c:pt>
                <c:pt idx="16719">
                  <c:v>3.3437999999999999</c:v>
                </c:pt>
                <c:pt idx="16720">
                  <c:v>3.3439999999999999</c:v>
                </c:pt>
                <c:pt idx="16721">
                  <c:v>3.3441999999999998</c:v>
                </c:pt>
                <c:pt idx="16722">
                  <c:v>3.3443999999999998</c:v>
                </c:pt>
                <c:pt idx="16723">
                  <c:v>3.3445999999999998</c:v>
                </c:pt>
                <c:pt idx="16724">
                  <c:v>3.3448000000000002</c:v>
                </c:pt>
                <c:pt idx="16725">
                  <c:v>3.3450000000000002</c:v>
                </c:pt>
                <c:pt idx="16726">
                  <c:v>3.3452000000000002</c:v>
                </c:pt>
                <c:pt idx="16727">
                  <c:v>3.3454000000000002</c:v>
                </c:pt>
                <c:pt idx="16728">
                  <c:v>3.3456000000000001</c:v>
                </c:pt>
                <c:pt idx="16729">
                  <c:v>3.3458000000000001</c:v>
                </c:pt>
                <c:pt idx="16730">
                  <c:v>3.3460000000000001</c:v>
                </c:pt>
                <c:pt idx="16731">
                  <c:v>3.3462000000000001</c:v>
                </c:pt>
                <c:pt idx="16732">
                  <c:v>3.3464</c:v>
                </c:pt>
                <c:pt idx="16733">
                  <c:v>3.3466</c:v>
                </c:pt>
                <c:pt idx="16734">
                  <c:v>3.3468</c:v>
                </c:pt>
                <c:pt idx="16735">
                  <c:v>3.347</c:v>
                </c:pt>
                <c:pt idx="16736">
                  <c:v>3.3472</c:v>
                </c:pt>
                <c:pt idx="16737">
                  <c:v>3.3473999999999999</c:v>
                </c:pt>
                <c:pt idx="16738">
                  <c:v>3.3475999999999999</c:v>
                </c:pt>
                <c:pt idx="16739">
                  <c:v>3.3477999999999999</c:v>
                </c:pt>
                <c:pt idx="16740">
                  <c:v>3.3479999999999999</c:v>
                </c:pt>
                <c:pt idx="16741">
                  <c:v>3.3481999999999998</c:v>
                </c:pt>
                <c:pt idx="16742">
                  <c:v>3.3483999999999998</c:v>
                </c:pt>
                <c:pt idx="16743">
                  <c:v>3.3485999999999998</c:v>
                </c:pt>
                <c:pt idx="16744">
                  <c:v>3.3488000000000002</c:v>
                </c:pt>
                <c:pt idx="16745">
                  <c:v>3.3490000000000002</c:v>
                </c:pt>
                <c:pt idx="16746">
                  <c:v>3.3492000000000002</c:v>
                </c:pt>
                <c:pt idx="16747">
                  <c:v>3.3494000000000002</c:v>
                </c:pt>
                <c:pt idx="16748">
                  <c:v>3.3496000000000001</c:v>
                </c:pt>
                <c:pt idx="16749">
                  <c:v>3.3498000000000001</c:v>
                </c:pt>
                <c:pt idx="16750">
                  <c:v>3.35</c:v>
                </c:pt>
                <c:pt idx="16751">
                  <c:v>3.3502000000000001</c:v>
                </c:pt>
                <c:pt idx="16752">
                  <c:v>3.3504</c:v>
                </c:pt>
                <c:pt idx="16753">
                  <c:v>3.3506</c:v>
                </c:pt>
                <c:pt idx="16754">
                  <c:v>3.3508</c:v>
                </c:pt>
                <c:pt idx="16755">
                  <c:v>3.351</c:v>
                </c:pt>
                <c:pt idx="16756">
                  <c:v>3.3512</c:v>
                </c:pt>
                <c:pt idx="16757">
                  <c:v>3.3513999999999999</c:v>
                </c:pt>
                <c:pt idx="16758">
                  <c:v>3.3515999999999999</c:v>
                </c:pt>
                <c:pt idx="16759">
                  <c:v>3.3517999999999999</c:v>
                </c:pt>
                <c:pt idx="16760">
                  <c:v>3.3519999999999999</c:v>
                </c:pt>
                <c:pt idx="16761">
                  <c:v>3.3521999999999998</c:v>
                </c:pt>
                <c:pt idx="16762">
                  <c:v>3.3523999999999998</c:v>
                </c:pt>
                <c:pt idx="16763">
                  <c:v>3.3525999999999998</c:v>
                </c:pt>
                <c:pt idx="16764">
                  <c:v>3.3527999999999998</c:v>
                </c:pt>
                <c:pt idx="16765">
                  <c:v>3.3530000000000002</c:v>
                </c:pt>
                <c:pt idx="16766">
                  <c:v>3.3532000000000002</c:v>
                </c:pt>
                <c:pt idx="16767">
                  <c:v>3.3534000000000002</c:v>
                </c:pt>
                <c:pt idx="16768">
                  <c:v>3.3536000000000001</c:v>
                </c:pt>
                <c:pt idx="16769">
                  <c:v>3.3538000000000001</c:v>
                </c:pt>
                <c:pt idx="16770">
                  <c:v>3.3540000000000001</c:v>
                </c:pt>
                <c:pt idx="16771">
                  <c:v>3.3542000000000001</c:v>
                </c:pt>
                <c:pt idx="16772">
                  <c:v>3.3544</c:v>
                </c:pt>
                <c:pt idx="16773">
                  <c:v>3.3546</c:v>
                </c:pt>
                <c:pt idx="16774">
                  <c:v>3.3548</c:v>
                </c:pt>
                <c:pt idx="16775">
                  <c:v>3.355</c:v>
                </c:pt>
                <c:pt idx="16776">
                  <c:v>3.3552</c:v>
                </c:pt>
                <c:pt idx="16777">
                  <c:v>3.3553999999999999</c:v>
                </c:pt>
                <c:pt idx="16778">
                  <c:v>3.3555999999999999</c:v>
                </c:pt>
                <c:pt idx="16779">
                  <c:v>3.3557999999999999</c:v>
                </c:pt>
                <c:pt idx="16780">
                  <c:v>3.3559999999999999</c:v>
                </c:pt>
                <c:pt idx="16781">
                  <c:v>3.3561999999999999</c:v>
                </c:pt>
                <c:pt idx="16782">
                  <c:v>3.3563999999999998</c:v>
                </c:pt>
                <c:pt idx="16783">
                  <c:v>3.3565999999999998</c:v>
                </c:pt>
                <c:pt idx="16784">
                  <c:v>3.3567999999999998</c:v>
                </c:pt>
                <c:pt idx="16785">
                  <c:v>3.3570000000000002</c:v>
                </c:pt>
                <c:pt idx="16786">
                  <c:v>3.3572000000000002</c:v>
                </c:pt>
                <c:pt idx="16787">
                  <c:v>3.3574000000000002</c:v>
                </c:pt>
                <c:pt idx="16788">
                  <c:v>3.3576000000000001</c:v>
                </c:pt>
                <c:pt idx="16789">
                  <c:v>3.3578000000000001</c:v>
                </c:pt>
                <c:pt idx="16790">
                  <c:v>3.3580000000000001</c:v>
                </c:pt>
                <c:pt idx="16791">
                  <c:v>3.3582000000000001</c:v>
                </c:pt>
                <c:pt idx="16792">
                  <c:v>3.3584000000000001</c:v>
                </c:pt>
                <c:pt idx="16793">
                  <c:v>3.3586</c:v>
                </c:pt>
                <c:pt idx="16794">
                  <c:v>3.3588</c:v>
                </c:pt>
                <c:pt idx="16795">
                  <c:v>3.359</c:v>
                </c:pt>
                <c:pt idx="16796">
                  <c:v>3.3592</c:v>
                </c:pt>
                <c:pt idx="16797">
                  <c:v>3.3593999999999999</c:v>
                </c:pt>
                <c:pt idx="16798">
                  <c:v>3.3595999999999999</c:v>
                </c:pt>
                <c:pt idx="16799">
                  <c:v>3.3597999999999999</c:v>
                </c:pt>
                <c:pt idx="16800">
                  <c:v>3.36</c:v>
                </c:pt>
                <c:pt idx="16801">
                  <c:v>3.3601999999999999</c:v>
                </c:pt>
                <c:pt idx="16802">
                  <c:v>3.3603999999999998</c:v>
                </c:pt>
                <c:pt idx="16803">
                  <c:v>3.3605999999999998</c:v>
                </c:pt>
                <c:pt idx="16804">
                  <c:v>3.3607999999999998</c:v>
                </c:pt>
                <c:pt idx="16805">
                  <c:v>3.3610000000000002</c:v>
                </c:pt>
                <c:pt idx="16806">
                  <c:v>3.3612000000000002</c:v>
                </c:pt>
                <c:pt idx="16807">
                  <c:v>3.3614000000000002</c:v>
                </c:pt>
                <c:pt idx="16808">
                  <c:v>3.3616000000000001</c:v>
                </c:pt>
                <c:pt idx="16809">
                  <c:v>3.3618000000000001</c:v>
                </c:pt>
                <c:pt idx="16810">
                  <c:v>3.3620000000000001</c:v>
                </c:pt>
                <c:pt idx="16811">
                  <c:v>3.3622000000000001</c:v>
                </c:pt>
                <c:pt idx="16812">
                  <c:v>3.3624000000000001</c:v>
                </c:pt>
                <c:pt idx="16813">
                  <c:v>3.3626</c:v>
                </c:pt>
                <c:pt idx="16814">
                  <c:v>3.3628</c:v>
                </c:pt>
                <c:pt idx="16815">
                  <c:v>3.363</c:v>
                </c:pt>
                <c:pt idx="16816">
                  <c:v>3.3632</c:v>
                </c:pt>
                <c:pt idx="16817">
                  <c:v>3.3633999999999999</c:v>
                </c:pt>
                <c:pt idx="16818">
                  <c:v>3.3635999999999999</c:v>
                </c:pt>
                <c:pt idx="16819">
                  <c:v>3.3637999999999999</c:v>
                </c:pt>
                <c:pt idx="16820">
                  <c:v>3.3639999999999999</c:v>
                </c:pt>
                <c:pt idx="16821">
                  <c:v>3.3641999999999999</c:v>
                </c:pt>
                <c:pt idx="16822">
                  <c:v>3.3643999999999998</c:v>
                </c:pt>
                <c:pt idx="16823">
                  <c:v>3.3645999999999998</c:v>
                </c:pt>
                <c:pt idx="16824">
                  <c:v>3.3647999999999998</c:v>
                </c:pt>
                <c:pt idx="16825">
                  <c:v>3.3650000000000002</c:v>
                </c:pt>
                <c:pt idx="16826">
                  <c:v>3.3652000000000002</c:v>
                </c:pt>
                <c:pt idx="16827">
                  <c:v>3.3654000000000002</c:v>
                </c:pt>
                <c:pt idx="16828">
                  <c:v>3.3656000000000001</c:v>
                </c:pt>
                <c:pt idx="16829">
                  <c:v>3.3658000000000001</c:v>
                </c:pt>
                <c:pt idx="16830">
                  <c:v>3.3660000000000001</c:v>
                </c:pt>
                <c:pt idx="16831">
                  <c:v>3.3662000000000001</c:v>
                </c:pt>
                <c:pt idx="16832">
                  <c:v>3.3664000000000001</c:v>
                </c:pt>
                <c:pt idx="16833">
                  <c:v>3.3666</c:v>
                </c:pt>
                <c:pt idx="16834">
                  <c:v>3.3668</c:v>
                </c:pt>
                <c:pt idx="16835">
                  <c:v>3.367</c:v>
                </c:pt>
                <c:pt idx="16836">
                  <c:v>3.3672</c:v>
                </c:pt>
                <c:pt idx="16837">
                  <c:v>3.3673999999999999</c:v>
                </c:pt>
                <c:pt idx="16838">
                  <c:v>3.3675999999999999</c:v>
                </c:pt>
                <c:pt idx="16839">
                  <c:v>3.3677999999999999</c:v>
                </c:pt>
                <c:pt idx="16840">
                  <c:v>3.3679999999999999</c:v>
                </c:pt>
                <c:pt idx="16841">
                  <c:v>3.3681999999999999</c:v>
                </c:pt>
                <c:pt idx="16842">
                  <c:v>3.3683999999999998</c:v>
                </c:pt>
                <c:pt idx="16843">
                  <c:v>3.3685999999999998</c:v>
                </c:pt>
                <c:pt idx="16844">
                  <c:v>3.3687999999999998</c:v>
                </c:pt>
                <c:pt idx="16845">
                  <c:v>3.3690000000000002</c:v>
                </c:pt>
                <c:pt idx="16846">
                  <c:v>3.3692000000000002</c:v>
                </c:pt>
                <c:pt idx="16847">
                  <c:v>3.3694000000000002</c:v>
                </c:pt>
                <c:pt idx="16848">
                  <c:v>3.3696000000000002</c:v>
                </c:pt>
                <c:pt idx="16849">
                  <c:v>3.3698000000000001</c:v>
                </c:pt>
                <c:pt idx="16850">
                  <c:v>3.37</c:v>
                </c:pt>
                <c:pt idx="16851">
                  <c:v>3.3702000000000001</c:v>
                </c:pt>
                <c:pt idx="16852">
                  <c:v>3.3704000000000001</c:v>
                </c:pt>
                <c:pt idx="16853">
                  <c:v>3.3706</c:v>
                </c:pt>
                <c:pt idx="16854">
                  <c:v>3.3708</c:v>
                </c:pt>
                <c:pt idx="16855">
                  <c:v>3.371</c:v>
                </c:pt>
                <c:pt idx="16856">
                  <c:v>3.3712</c:v>
                </c:pt>
                <c:pt idx="16857">
                  <c:v>3.3714</c:v>
                </c:pt>
                <c:pt idx="16858">
                  <c:v>3.3715999999999999</c:v>
                </c:pt>
                <c:pt idx="16859">
                  <c:v>3.3717999999999999</c:v>
                </c:pt>
                <c:pt idx="16860">
                  <c:v>3.3719999999999999</c:v>
                </c:pt>
                <c:pt idx="16861">
                  <c:v>3.3721999999999999</c:v>
                </c:pt>
                <c:pt idx="16862">
                  <c:v>3.3723999999999998</c:v>
                </c:pt>
                <c:pt idx="16863">
                  <c:v>3.3725999999999998</c:v>
                </c:pt>
                <c:pt idx="16864">
                  <c:v>3.3727999999999998</c:v>
                </c:pt>
                <c:pt idx="16865">
                  <c:v>3.3730000000000002</c:v>
                </c:pt>
                <c:pt idx="16866">
                  <c:v>3.3732000000000002</c:v>
                </c:pt>
                <c:pt idx="16867">
                  <c:v>3.3734000000000002</c:v>
                </c:pt>
                <c:pt idx="16868">
                  <c:v>3.3736000000000002</c:v>
                </c:pt>
                <c:pt idx="16869">
                  <c:v>3.3738000000000001</c:v>
                </c:pt>
                <c:pt idx="16870">
                  <c:v>3.3740000000000001</c:v>
                </c:pt>
                <c:pt idx="16871">
                  <c:v>3.3742000000000001</c:v>
                </c:pt>
                <c:pt idx="16872">
                  <c:v>3.3744000000000001</c:v>
                </c:pt>
                <c:pt idx="16873">
                  <c:v>3.3746</c:v>
                </c:pt>
                <c:pt idx="16874">
                  <c:v>3.3748</c:v>
                </c:pt>
                <c:pt idx="16875">
                  <c:v>3.375</c:v>
                </c:pt>
                <c:pt idx="16876">
                  <c:v>3.3752</c:v>
                </c:pt>
                <c:pt idx="16877">
                  <c:v>3.3754</c:v>
                </c:pt>
                <c:pt idx="16878">
                  <c:v>3.3755999999999999</c:v>
                </c:pt>
                <c:pt idx="16879">
                  <c:v>3.3757999999999999</c:v>
                </c:pt>
                <c:pt idx="16880">
                  <c:v>3.3759999999999999</c:v>
                </c:pt>
                <c:pt idx="16881">
                  <c:v>3.3761999999999999</c:v>
                </c:pt>
                <c:pt idx="16882">
                  <c:v>3.3763999999999998</c:v>
                </c:pt>
                <c:pt idx="16883">
                  <c:v>3.3765999999999998</c:v>
                </c:pt>
                <c:pt idx="16884">
                  <c:v>3.3767999999999998</c:v>
                </c:pt>
                <c:pt idx="16885">
                  <c:v>3.3769999999999998</c:v>
                </c:pt>
                <c:pt idx="16886">
                  <c:v>3.3772000000000002</c:v>
                </c:pt>
                <c:pt idx="16887">
                  <c:v>3.3774000000000002</c:v>
                </c:pt>
                <c:pt idx="16888">
                  <c:v>3.3776000000000002</c:v>
                </c:pt>
                <c:pt idx="16889">
                  <c:v>3.3778000000000001</c:v>
                </c:pt>
                <c:pt idx="16890">
                  <c:v>3.3780000000000001</c:v>
                </c:pt>
                <c:pt idx="16891">
                  <c:v>3.3782000000000001</c:v>
                </c:pt>
                <c:pt idx="16892">
                  <c:v>3.3784000000000001</c:v>
                </c:pt>
                <c:pt idx="16893">
                  <c:v>3.3786</c:v>
                </c:pt>
                <c:pt idx="16894">
                  <c:v>3.3788</c:v>
                </c:pt>
                <c:pt idx="16895">
                  <c:v>3.379</c:v>
                </c:pt>
                <c:pt idx="16896">
                  <c:v>3.3792</c:v>
                </c:pt>
                <c:pt idx="16897">
                  <c:v>3.3794</c:v>
                </c:pt>
                <c:pt idx="16898">
                  <c:v>3.3795999999999999</c:v>
                </c:pt>
                <c:pt idx="16899">
                  <c:v>3.3797999999999999</c:v>
                </c:pt>
                <c:pt idx="16900">
                  <c:v>3.38</c:v>
                </c:pt>
                <c:pt idx="16901">
                  <c:v>3.3801999999999999</c:v>
                </c:pt>
                <c:pt idx="16902">
                  <c:v>3.3803999999999998</c:v>
                </c:pt>
                <c:pt idx="16903">
                  <c:v>3.3805999999999998</c:v>
                </c:pt>
                <c:pt idx="16904">
                  <c:v>3.3807999999999998</c:v>
                </c:pt>
                <c:pt idx="16905">
                  <c:v>3.3809999999999998</c:v>
                </c:pt>
                <c:pt idx="16906">
                  <c:v>3.3812000000000002</c:v>
                </c:pt>
                <c:pt idx="16907">
                  <c:v>3.3814000000000002</c:v>
                </c:pt>
                <c:pt idx="16908">
                  <c:v>3.3816000000000002</c:v>
                </c:pt>
                <c:pt idx="16909">
                  <c:v>3.3818000000000001</c:v>
                </c:pt>
                <c:pt idx="16910">
                  <c:v>3.3820000000000001</c:v>
                </c:pt>
                <c:pt idx="16911">
                  <c:v>3.3822000000000001</c:v>
                </c:pt>
                <c:pt idx="16912">
                  <c:v>3.3824000000000001</c:v>
                </c:pt>
                <c:pt idx="16913">
                  <c:v>3.3826000000000001</c:v>
                </c:pt>
                <c:pt idx="16914">
                  <c:v>3.3828</c:v>
                </c:pt>
                <c:pt idx="16915">
                  <c:v>3.383</c:v>
                </c:pt>
                <c:pt idx="16916">
                  <c:v>3.3832</c:v>
                </c:pt>
                <c:pt idx="16917">
                  <c:v>3.3834</c:v>
                </c:pt>
                <c:pt idx="16918">
                  <c:v>3.3835999999999999</c:v>
                </c:pt>
                <c:pt idx="16919">
                  <c:v>3.3837999999999999</c:v>
                </c:pt>
                <c:pt idx="16920">
                  <c:v>3.3839999999999999</c:v>
                </c:pt>
                <c:pt idx="16921">
                  <c:v>3.3841999999999999</c:v>
                </c:pt>
                <c:pt idx="16922">
                  <c:v>3.3843999999999999</c:v>
                </c:pt>
                <c:pt idx="16923">
                  <c:v>3.3845999999999998</c:v>
                </c:pt>
                <c:pt idx="16924">
                  <c:v>3.3847999999999998</c:v>
                </c:pt>
                <c:pt idx="16925">
                  <c:v>3.3849999999999998</c:v>
                </c:pt>
                <c:pt idx="16926">
                  <c:v>3.3852000000000002</c:v>
                </c:pt>
                <c:pt idx="16927">
                  <c:v>3.3854000000000002</c:v>
                </c:pt>
                <c:pt idx="16928">
                  <c:v>3.3856000000000002</c:v>
                </c:pt>
                <c:pt idx="16929">
                  <c:v>3.3858000000000001</c:v>
                </c:pt>
                <c:pt idx="16930">
                  <c:v>3.3860000000000001</c:v>
                </c:pt>
                <c:pt idx="16931">
                  <c:v>3.3862000000000001</c:v>
                </c:pt>
                <c:pt idx="16932">
                  <c:v>3.3864000000000001</c:v>
                </c:pt>
                <c:pt idx="16933">
                  <c:v>3.3866000000000001</c:v>
                </c:pt>
                <c:pt idx="16934">
                  <c:v>3.3868</c:v>
                </c:pt>
                <c:pt idx="16935">
                  <c:v>3.387</c:v>
                </c:pt>
                <c:pt idx="16936">
                  <c:v>3.3872</c:v>
                </c:pt>
                <c:pt idx="16937">
                  <c:v>3.3874</c:v>
                </c:pt>
                <c:pt idx="16938">
                  <c:v>3.3875999999999999</c:v>
                </c:pt>
                <c:pt idx="16939">
                  <c:v>3.3877999999999999</c:v>
                </c:pt>
                <c:pt idx="16940">
                  <c:v>3.3879999999999999</c:v>
                </c:pt>
                <c:pt idx="16941">
                  <c:v>3.3881999999999999</c:v>
                </c:pt>
                <c:pt idx="16942">
                  <c:v>3.3883999999999999</c:v>
                </c:pt>
                <c:pt idx="16943">
                  <c:v>3.3885999999999998</c:v>
                </c:pt>
                <c:pt idx="16944">
                  <c:v>3.3887999999999998</c:v>
                </c:pt>
                <c:pt idx="16945">
                  <c:v>3.3889999999999998</c:v>
                </c:pt>
                <c:pt idx="16946">
                  <c:v>3.3892000000000002</c:v>
                </c:pt>
                <c:pt idx="16947">
                  <c:v>3.3894000000000002</c:v>
                </c:pt>
                <c:pt idx="16948">
                  <c:v>3.3896000000000002</c:v>
                </c:pt>
                <c:pt idx="16949">
                  <c:v>3.3898000000000001</c:v>
                </c:pt>
                <c:pt idx="16950">
                  <c:v>3.39</c:v>
                </c:pt>
                <c:pt idx="16951">
                  <c:v>3.3902000000000001</c:v>
                </c:pt>
                <c:pt idx="16952">
                  <c:v>3.3904000000000001</c:v>
                </c:pt>
                <c:pt idx="16953">
                  <c:v>3.3906000000000001</c:v>
                </c:pt>
                <c:pt idx="16954">
                  <c:v>3.3908</c:v>
                </c:pt>
                <c:pt idx="16955">
                  <c:v>3.391</c:v>
                </c:pt>
                <c:pt idx="16956">
                  <c:v>3.3912</c:v>
                </c:pt>
                <c:pt idx="16957">
                  <c:v>3.3914</c:v>
                </c:pt>
                <c:pt idx="16958">
                  <c:v>3.3915999999999999</c:v>
                </c:pt>
                <c:pt idx="16959">
                  <c:v>3.3917999999999999</c:v>
                </c:pt>
                <c:pt idx="16960">
                  <c:v>3.3919999999999999</c:v>
                </c:pt>
                <c:pt idx="16961">
                  <c:v>3.3921999999999999</c:v>
                </c:pt>
                <c:pt idx="16962">
                  <c:v>3.3923999999999999</c:v>
                </c:pt>
                <c:pt idx="16963">
                  <c:v>3.3925999999999998</c:v>
                </c:pt>
                <c:pt idx="16964">
                  <c:v>3.3927999999999998</c:v>
                </c:pt>
                <c:pt idx="16965">
                  <c:v>3.3929999999999998</c:v>
                </c:pt>
                <c:pt idx="16966">
                  <c:v>3.3932000000000002</c:v>
                </c:pt>
                <c:pt idx="16967">
                  <c:v>3.3934000000000002</c:v>
                </c:pt>
                <c:pt idx="16968">
                  <c:v>3.3936000000000002</c:v>
                </c:pt>
                <c:pt idx="16969">
                  <c:v>3.3938000000000001</c:v>
                </c:pt>
                <c:pt idx="16970">
                  <c:v>3.3940000000000001</c:v>
                </c:pt>
                <c:pt idx="16971">
                  <c:v>3.3942000000000001</c:v>
                </c:pt>
                <c:pt idx="16972">
                  <c:v>3.3944000000000001</c:v>
                </c:pt>
                <c:pt idx="16973">
                  <c:v>3.3946000000000001</c:v>
                </c:pt>
                <c:pt idx="16974">
                  <c:v>3.3948</c:v>
                </c:pt>
                <c:pt idx="16975">
                  <c:v>3.395</c:v>
                </c:pt>
                <c:pt idx="16976">
                  <c:v>3.3952</c:v>
                </c:pt>
                <c:pt idx="16977">
                  <c:v>3.3954</c:v>
                </c:pt>
                <c:pt idx="16978">
                  <c:v>3.3956</c:v>
                </c:pt>
                <c:pt idx="16979">
                  <c:v>3.3957999999999999</c:v>
                </c:pt>
                <c:pt idx="16980">
                  <c:v>3.3959999999999999</c:v>
                </c:pt>
                <c:pt idx="16981">
                  <c:v>3.3961999999999999</c:v>
                </c:pt>
                <c:pt idx="16982">
                  <c:v>3.3963999999999999</c:v>
                </c:pt>
                <c:pt idx="16983">
                  <c:v>3.3965999999999998</c:v>
                </c:pt>
                <c:pt idx="16984">
                  <c:v>3.3967999999999998</c:v>
                </c:pt>
                <c:pt idx="16985">
                  <c:v>3.3969999999999998</c:v>
                </c:pt>
                <c:pt idx="16986">
                  <c:v>3.3972000000000002</c:v>
                </c:pt>
                <c:pt idx="16987">
                  <c:v>3.3974000000000002</c:v>
                </c:pt>
                <c:pt idx="16988">
                  <c:v>3.3976000000000002</c:v>
                </c:pt>
                <c:pt idx="16989">
                  <c:v>3.3978000000000002</c:v>
                </c:pt>
                <c:pt idx="16990">
                  <c:v>3.3980000000000001</c:v>
                </c:pt>
                <c:pt idx="16991">
                  <c:v>3.3982000000000001</c:v>
                </c:pt>
                <c:pt idx="16992">
                  <c:v>3.3984000000000001</c:v>
                </c:pt>
                <c:pt idx="16993">
                  <c:v>3.3986000000000001</c:v>
                </c:pt>
                <c:pt idx="16994">
                  <c:v>3.3988</c:v>
                </c:pt>
                <c:pt idx="16995">
                  <c:v>3.399</c:v>
                </c:pt>
                <c:pt idx="16996">
                  <c:v>3.3992</c:v>
                </c:pt>
                <c:pt idx="16997">
                  <c:v>3.3994</c:v>
                </c:pt>
                <c:pt idx="16998">
                  <c:v>3.3996</c:v>
                </c:pt>
                <c:pt idx="16999">
                  <c:v>3.3997999999999999</c:v>
                </c:pt>
                <c:pt idx="17000">
                  <c:v>3.4</c:v>
                </c:pt>
                <c:pt idx="17001">
                  <c:v>3.4001999999999999</c:v>
                </c:pt>
                <c:pt idx="17002">
                  <c:v>3.4003999999999999</c:v>
                </c:pt>
                <c:pt idx="17003">
                  <c:v>3.4005999999999998</c:v>
                </c:pt>
                <c:pt idx="17004">
                  <c:v>3.4007999999999998</c:v>
                </c:pt>
                <c:pt idx="17005">
                  <c:v>3.4009999999999998</c:v>
                </c:pt>
                <c:pt idx="17006">
                  <c:v>3.4011999999999998</c:v>
                </c:pt>
                <c:pt idx="17007">
                  <c:v>3.4014000000000002</c:v>
                </c:pt>
                <c:pt idx="17008">
                  <c:v>3.4016000000000002</c:v>
                </c:pt>
                <c:pt idx="17009">
                  <c:v>3.4018000000000002</c:v>
                </c:pt>
                <c:pt idx="17010">
                  <c:v>3.4020000000000001</c:v>
                </c:pt>
                <c:pt idx="17011">
                  <c:v>3.4022000000000001</c:v>
                </c:pt>
                <c:pt idx="17012">
                  <c:v>3.4024000000000001</c:v>
                </c:pt>
                <c:pt idx="17013">
                  <c:v>3.4026000000000001</c:v>
                </c:pt>
                <c:pt idx="17014">
                  <c:v>3.4028</c:v>
                </c:pt>
                <c:pt idx="17015">
                  <c:v>3.403</c:v>
                </c:pt>
                <c:pt idx="17016">
                  <c:v>3.4032</c:v>
                </c:pt>
                <c:pt idx="17017">
                  <c:v>3.4034</c:v>
                </c:pt>
                <c:pt idx="17018">
                  <c:v>3.4036</c:v>
                </c:pt>
                <c:pt idx="17019">
                  <c:v>3.4037999999999999</c:v>
                </c:pt>
                <c:pt idx="17020">
                  <c:v>3.4039999999999999</c:v>
                </c:pt>
                <c:pt idx="17021">
                  <c:v>3.4041999999999999</c:v>
                </c:pt>
                <c:pt idx="17022">
                  <c:v>3.4043999999999999</c:v>
                </c:pt>
                <c:pt idx="17023">
                  <c:v>3.4045999999999998</c:v>
                </c:pt>
                <c:pt idx="17024">
                  <c:v>3.4047999999999998</c:v>
                </c:pt>
                <c:pt idx="17025">
                  <c:v>3.4049999999999998</c:v>
                </c:pt>
                <c:pt idx="17026">
                  <c:v>3.4051999999999998</c:v>
                </c:pt>
                <c:pt idx="17027">
                  <c:v>3.4054000000000002</c:v>
                </c:pt>
                <c:pt idx="17028">
                  <c:v>3.4056000000000002</c:v>
                </c:pt>
                <c:pt idx="17029">
                  <c:v>3.4058000000000002</c:v>
                </c:pt>
                <c:pt idx="17030">
                  <c:v>3.4060000000000001</c:v>
                </c:pt>
                <c:pt idx="17031">
                  <c:v>3.4062000000000001</c:v>
                </c:pt>
                <c:pt idx="17032">
                  <c:v>3.4064000000000001</c:v>
                </c:pt>
                <c:pt idx="17033">
                  <c:v>3.4066000000000001</c:v>
                </c:pt>
                <c:pt idx="17034">
                  <c:v>3.4068000000000001</c:v>
                </c:pt>
                <c:pt idx="17035">
                  <c:v>3.407</c:v>
                </c:pt>
                <c:pt idx="17036">
                  <c:v>3.4072</c:v>
                </c:pt>
                <c:pt idx="17037">
                  <c:v>3.4074</c:v>
                </c:pt>
                <c:pt idx="17038">
                  <c:v>3.4076</c:v>
                </c:pt>
                <c:pt idx="17039">
                  <c:v>3.4077999999999999</c:v>
                </c:pt>
                <c:pt idx="17040">
                  <c:v>3.4079999999999999</c:v>
                </c:pt>
                <c:pt idx="17041">
                  <c:v>3.4081999999999999</c:v>
                </c:pt>
                <c:pt idx="17042">
                  <c:v>3.4083999999999999</c:v>
                </c:pt>
                <c:pt idx="17043">
                  <c:v>3.4085999999999999</c:v>
                </c:pt>
                <c:pt idx="17044">
                  <c:v>3.4087999999999998</c:v>
                </c:pt>
                <c:pt idx="17045">
                  <c:v>3.4089999999999998</c:v>
                </c:pt>
                <c:pt idx="17046">
                  <c:v>3.4091999999999998</c:v>
                </c:pt>
                <c:pt idx="17047">
                  <c:v>3.4094000000000002</c:v>
                </c:pt>
                <c:pt idx="17048">
                  <c:v>3.4096000000000002</c:v>
                </c:pt>
                <c:pt idx="17049">
                  <c:v>3.4098000000000002</c:v>
                </c:pt>
                <c:pt idx="17050">
                  <c:v>3.41</c:v>
                </c:pt>
                <c:pt idx="17051">
                  <c:v>3.4102000000000001</c:v>
                </c:pt>
                <c:pt idx="17052">
                  <c:v>3.4104000000000001</c:v>
                </c:pt>
                <c:pt idx="17053">
                  <c:v>3.4106000000000001</c:v>
                </c:pt>
                <c:pt idx="17054">
                  <c:v>3.4108000000000001</c:v>
                </c:pt>
                <c:pt idx="17055">
                  <c:v>3.411</c:v>
                </c:pt>
                <c:pt idx="17056">
                  <c:v>3.4112</c:v>
                </c:pt>
                <c:pt idx="17057">
                  <c:v>3.4114</c:v>
                </c:pt>
                <c:pt idx="17058">
                  <c:v>3.4116</c:v>
                </c:pt>
                <c:pt idx="17059">
                  <c:v>3.4117999999999999</c:v>
                </c:pt>
                <c:pt idx="17060">
                  <c:v>3.4119999999999999</c:v>
                </c:pt>
                <c:pt idx="17061">
                  <c:v>3.4121999999999999</c:v>
                </c:pt>
                <c:pt idx="17062">
                  <c:v>3.4123999999999999</c:v>
                </c:pt>
                <c:pt idx="17063">
                  <c:v>3.4125999999999999</c:v>
                </c:pt>
                <c:pt idx="17064">
                  <c:v>3.4127999999999998</c:v>
                </c:pt>
                <c:pt idx="17065">
                  <c:v>3.4129999999999998</c:v>
                </c:pt>
                <c:pt idx="17066">
                  <c:v>3.4131999999999998</c:v>
                </c:pt>
                <c:pt idx="17067">
                  <c:v>3.4134000000000002</c:v>
                </c:pt>
                <c:pt idx="17068">
                  <c:v>3.4136000000000002</c:v>
                </c:pt>
                <c:pt idx="17069">
                  <c:v>3.4138000000000002</c:v>
                </c:pt>
                <c:pt idx="17070">
                  <c:v>3.4140000000000001</c:v>
                </c:pt>
                <c:pt idx="17071">
                  <c:v>3.4142000000000001</c:v>
                </c:pt>
                <c:pt idx="17072">
                  <c:v>3.4144000000000001</c:v>
                </c:pt>
                <c:pt idx="17073">
                  <c:v>3.4146000000000001</c:v>
                </c:pt>
                <c:pt idx="17074">
                  <c:v>3.4148000000000001</c:v>
                </c:pt>
                <c:pt idx="17075">
                  <c:v>3.415</c:v>
                </c:pt>
                <c:pt idx="17076">
                  <c:v>3.4152</c:v>
                </c:pt>
                <c:pt idx="17077">
                  <c:v>3.4154</c:v>
                </c:pt>
                <c:pt idx="17078">
                  <c:v>3.4156</c:v>
                </c:pt>
                <c:pt idx="17079">
                  <c:v>3.4157999999999999</c:v>
                </c:pt>
                <c:pt idx="17080">
                  <c:v>3.4159999999999999</c:v>
                </c:pt>
                <c:pt idx="17081">
                  <c:v>3.4161999999999999</c:v>
                </c:pt>
                <c:pt idx="17082">
                  <c:v>3.4163999999999999</c:v>
                </c:pt>
                <c:pt idx="17083">
                  <c:v>3.4165999999999999</c:v>
                </c:pt>
                <c:pt idx="17084">
                  <c:v>3.4167999999999998</c:v>
                </c:pt>
                <c:pt idx="17085">
                  <c:v>3.4169999999999998</c:v>
                </c:pt>
                <c:pt idx="17086">
                  <c:v>3.4171999999999998</c:v>
                </c:pt>
                <c:pt idx="17087">
                  <c:v>3.4174000000000002</c:v>
                </c:pt>
                <c:pt idx="17088">
                  <c:v>3.4176000000000002</c:v>
                </c:pt>
                <c:pt idx="17089">
                  <c:v>3.4178000000000002</c:v>
                </c:pt>
                <c:pt idx="17090">
                  <c:v>3.4180000000000001</c:v>
                </c:pt>
                <c:pt idx="17091">
                  <c:v>3.4182000000000001</c:v>
                </c:pt>
                <c:pt idx="17092">
                  <c:v>3.4184000000000001</c:v>
                </c:pt>
                <c:pt idx="17093">
                  <c:v>3.4186000000000001</c:v>
                </c:pt>
                <c:pt idx="17094">
                  <c:v>3.4188000000000001</c:v>
                </c:pt>
                <c:pt idx="17095">
                  <c:v>3.419</c:v>
                </c:pt>
                <c:pt idx="17096">
                  <c:v>3.4192</c:v>
                </c:pt>
                <c:pt idx="17097">
                  <c:v>3.4194</c:v>
                </c:pt>
                <c:pt idx="17098">
                  <c:v>3.4196</c:v>
                </c:pt>
                <c:pt idx="17099">
                  <c:v>3.4198</c:v>
                </c:pt>
                <c:pt idx="17100">
                  <c:v>3.42</c:v>
                </c:pt>
                <c:pt idx="17101">
                  <c:v>3.4201999999999999</c:v>
                </c:pt>
                <c:pt idx="17102">
                  <c:v>3.4203999999999999</c:v>
                </c:pt>
                <c:pt idx="17103">
                  <c:v>3.4205999999999999</c:v>
                </c:pt>
                <c:pt idx="17104">
                  <c:v>3.4207999999999998</c:v>
                </c:pt>
                <c:pt idx="17105">
                  <c:v>3.4209999999999998</c:v>
                </c:pt>
                <c:pt idx="17106">
                  <c:v>3.4211999999999998</c:v>
                </c:pt>
                <c:pt idx="17107">
                  <c:v>3.4214000000000002</c:v>
                </c:pt>
                <c:pt idx="17108">
                  <c:v>3.4216000000000002</c:v>
                </c:pt>
                <c:pt idx="17109">
                  <c:v>3.4218000000000002</c:v>
                </c:pt>
                <c:pt idx="17110">
                  <c:v>3.4220000000000002</c:v>
                </c:pt>
                <c:pt idx="17111">
                  <c:v>3.4222000000000001</c:v>
                </c:pt>
                <c:pt idx="17112">
                  <c:v>3.4224000000000001</c:v>
                </c:pt>
                <c:pt idx="17113">
                  <c:v>3.4226000000000001</c:v>
                </c:pt>
                <c:pt idx="17114">
                  <c:v>3.4228000000000001</c:v>
                </c:pt>
                <c:pt idx="17115">
                  <c:v>3.423</c:v>
                </c:pt>
                <c:pt idx="17116">
                  <c:v>3.4232</c:v>
                </c:pt>
                <c:pt idx="17117">
                  <c:v>3.4234</c:v>
                </c:pt>
                <c:pt idx="17118">
                  <c:v>3.4236</c:v>
                </c:pt>
                <c:pt idx="17119">
                  <c:v>3.4238</c:v>
                </c:pt>
                <c:pt idx="17120">
                  <c:v>3.4239999999999999</c:v>
                </c:pt>
                <c:pt idx="17121">
                  <c:v>3.4241999999999999</c:v>
                </c:pt>
                <c:pt idx="17122">
                  <c:v>3.4243999999999999</c:v>
                </c:pt>
                <c:pt idx="17123">
                  <c:v>3.4245999999999999</c:v>
                </c:pt>
                <c:pt idx="17124">
                  <c:v>3.4247999999999998</c:v>
                </c:pt>
                <c:pt idx="17125">
                  <c:v>3.4249999999999998</c:v>
                </c:pt>
                <c:pt idx="17126">
                  <c:v>3.4251999999999998</c:v>
                </c:pt>
                <c:pt idx="17127">
                  <c:v>3.4253999999999998</c:v>
                </c:pt>
                <c:pt idx="17128">
                  <c:v>3.4256000000000002</c:v>
                </c:pt>
                <c:pt idx="17129">
                  <c:v>3.4258000000000002</c:v>
                </c:pt>
                <c:pt idx="17130">
                  <c:v>3.4260000000000002</c:v>
                </c:pt>
                <c:pt idx="17131">
                  <c:v>3.4262000000000001</c:v>
                </c:pt>
                <c:pt idx="17132">
                  <c:v>3.4264000000000001</c:v>
                </c:pt>
                <c:pt idx="17133">
                  <c:v>3.4266000000000001</c:v>
                </c:pt>
                <c:pt idx="17134">
                  <c:v>3.4268000000000001</c:v>
                </c:pt>
                <c:pt idx="17135">
                  <c:v>3.427</c:v>
                </c:pt>
                <c:pt idx="17136">
                  <c:v>3.4272</c:v>
                </c:pt>
                <c:pt idx="17137">
                  <c:v>3.4274</c:v>
                </c:pt>
                <c:pt idx="17138">
                  <c:v>3.4276</c:v>
                </c:pt>
                <c:pt idx="17139">
                  <c:v>3.4278</c:v>
                </c:pt>
                <c:pt idx="17140">
                  <c:v>3.4279999999999999</c:v>
                </c:pt>
                <c:pt idx="17141">
                  <c:v>3.4281999999999999</c:v>
                </c:pt>
                <c:pt idx="17142">
                  <c:v>3.4283999999999999</c:v>
                </c:pt>
                <c:pt idx="17143">
                  <c:v>3.4285999999999999</c:v>
                </c:pt>
                <c:pt idx="17144">
                  <c:v>3.4287999999999998</c:v>
                </c:pt>
                <c:pt idx="17145">
                  <c:v>3.4289999999999998</c:v>
                </c:pt>
                <c:pt idx="17146">
                  <c:v>3.4291999999999998</c:v>
                </c:pt>
                <c:pt idx="17147">
                  <c:v>3.4293999999999998</c:v>
                </c:pt>
                <c:pt idx="17148">
                  <c:v>3.4296000000000002</c:v>
                </c:pt>
                <c:pt idx="17149">
                  <c:v>3.4298000000000002</c:v>
                </c:pt>
                <c:pt idx="17150">
                  <c:v>3.43</c:v>
                </c:pt>
                <c:pt idx="17151">
                  <c:v>3.4302000000000001</c:v>
                </c:pt>
                <c:pt idx="17152">
                  <c:v>3.4304000000000001</c:v>
                </c:pt>
                <c:pt idx="17153">
                  <c:v>3.4306000000000001</c:v>
                </c:pt>
                <c:pt idx="17154">
                  <c:v>3.4308000000000001</c:v>
                </c:pt>
                <c:pt idx="17155">
                  <c:v>3.431</c:v>
                </c:pt>
                <c:pt idx="17156">
                  <c:v>3.4312</c:v>
                </c:pt>
                <c:pt idx="17157">
                  <c:v>3.4314</c:v>
                </c:pt>
                <c:pt idx="17158">
                  <c:v>3.4316</c:v>
                </c:pt>
                <c:pt idx="17159">
                  <c:v>3.4318</c:v>
                </c:pt>
                <c:pt idx="17160">
                  <c:v>3.4319999999999999</c:v>
                </c:pt>
                <c:pt idx="17161">
                  <c:v>3.4321999999999999</c:v>
                </c:pt>
                <c:pt idx="17162">
                  <c:v>3.4323999999999999</c:v>
                </c:pt>
                <c:pt idx="17163">
                  <c:v>3.4325999999999999</c:v>
                </c:pt>
                <c:pt idx="17164">
                  <c:v>3.4327999999999999</c:v>
                </c:pt>
                <c:pt idx="17165">
                  <c:v>3.4329999999999998</c:v>
                </c:pt>
                <c:pt idx="17166">
                  <c:v>3.4331999999999998</c:v>
                </c:pt>
                <c:pt idx="17167">
                  <c:v>3.4333999999999998</c:v>
                </c:pt>
                <c:pt idx="17168">
                  <c:v>3.4336000000000002</c:v>
                </c:pt>
                <c:pt idx="17169">
                  <c:v>3.4338000000000002</c:v>
                </c:pt>
                <c:pt idx="17170">
                  <c:v>3.4340000000000002</c:v>
                </c:pt>
                <c:pt idx="17171">
                  <c:v>3.4342000000000001</c:v>
                </c:pt>
                <c:pt idx="17172">
                  <c:v>3.4344000000000001</c:v>
                </c:pt>
                <c:pt idx="17173">
                  <c:v>3.4346000000000001</c:v>
                </c:pt>
                <c:pt idx="17174">
                  <c:v>3.4348000000000001</c:v>
                </c:pt>
                <c:pt idx="17175">
                  <c:v>3.4350000000000001</c:v>
                </c:pt>
                <c:pt idx="17176">
                  <c:v>3.4352</c:v>
                </c:pt>
                <c:pt idx="17177">
                  <c:v>3.4354</c:v>
                </c:pt>
                <c:pt idx="17178">
                  <c:v>3.4356</c:v>
                </c:pt>
                <c:pt idx="17179">
                  <c:v>3.4358</c:v>
                </c:pt>
                <c:pt idx="17180">
                  <c:v>3.4359999999999999</c:v>
                </c:pt>
                <c:pt idx="17181">
                  <c:v>3.4361999999999999</c:v>
                </c:pt>
                <c:pt idx="17182">
                  <c:v>3.4363999999999999</c:v>
                </c:pt>
                <c:pt idx="17183">
                  <c:v>3.4365999999999999</c:v>
                </c:pt>
                <c:pt idx="17184">
                  <c:v>3.4367999999999999</c:v>
                </c:pt>
                <c:pt idx="17185">
                  <c:v>3.4369999999999998</c:v>
                </c:pt>
                <c:pt idx="17186">
                  <c:v>3.4371999999999998</c:v>
                </c:pt>
                <c:pt idx="17187">
                  <c:v>3.4373999999999998</c:v>
                </c:pt>
                <c:pt idx="17188">
                  <c:v>3.4376000000000002</c:v>
                </c:pt>
                <c:pt idx="17189">
                  <c:v>3.4378000000000002</c:v>
                </c:pt>
                <c:pt idx="17190">
                  <c:v>3.4380000000000002</c:v>
                </c:pt>
                <c:pt idx="17191">
                  <c:v>3.4382000000000001</c:v>
                </c:pt>
                <c:pt idx="17192">
                  <c:v>3.4384000000000001</c:v>
                </c:pt>
                <c:pt idx="17193">
                  <c:v>3.4386000000000001</c:v>
                </c:pt>
                <c:pt idx="17194">
                  <c:v>3.4388000000000001</c:v>
                </c:pt>
                <c:pt idx="17195">
                  <c:v>3.4390000000000001</c:v>
                </c:pt>
                <c:pt idx="17196">
                  <c:v>3.4392</c:v>
                </c:pt>
                <c:pt idx="17197">
                  <c:v>3.4394</c:v>
                </c:pt>
                <c:pt idx="17198">
                  <c:v>3.4396</c:v>
                </c:pt>
                <c:pt idx="17199">
                  <c:v>3.4398</c:v>
                </c:pt>
                <c:pt idx="17200">
                  <c:v>3.44</c:v>
                </c:pt>
                <c:pt idx="17201">
                  <c:v>3.4401999999999999</c:v>
                </c:pt>
                <c:pt idx="17202">
                  <c:v>3.4403999999999999</c:v>
                </c:pt>
                <c:pt idx="17203">
                  <c:v>3.4405999999999999</c:v>
                </c:pt>
                <c:pt idx="17204">
                  <c:v>3.4407999999999999</c:v>
                </c:pt>
                <c:pt idx="17205">
                  <c:v>3.4409999999999998</c:v>
                </c:pt>
                <c:pt idx="17206">
                  <c:v>3.4411999999999998</c:v>
                </c:pt>
                <c:pt idx="17207">
                  <c:v>3.4413999999999998</c:v>
                </c:pt>
                <c:pt idx="17208">
                  <c:v>3.4416000000000002</c:v>
                </c:pt>
                <c:pt idx="17209">
                  <c:v>3.4418000000000002</c:v>
                </c:pt>
                <c:pt idx="17210">
                  <c:v>3.4420000000000002</c:v>
                </c:pt>
                <c:pt idx="17211">
                  <c:v>3.4422000000000001</c:v>
                </c:pt>
                <c:pt idx="17212">
                  <c:v>3.4424000000000001</c:v>
                </c:pt>
                <c:pt idx="17213">
                  <c:v>3.4426000000000001</c:v>
                </c:pt>
                <c:pt idx="17214">
                  <c:v>3.4428000000000001</c:v>
                </c:pt>
                <c:pt idx="17215">
                  <c:v>3.4430000000000001</c:v>
                </c:pt>
                <c:pt idx="17216">
                  <c:v>3.4432</c:v>
                </c:pt>
                <c:pt idx="17217">
                  <c:v>3.4434</c:v>
                </c:pt>
                <c:pt idx="17218">
                  <c:v>3.4436</c:v>
                </c:pt>
                <c:pt idx="17219">
                  <c:v>3.4438</c:v>
                </c:pt>
                <c:pt idx="17220">
                  <c:v>3.444</c:v>
                </c:pt>
                <c:pt idx="17221">
                  <c:v>3.4441999999999999</c:v>
                </c:pt>
                <c:pt idx="17222">
                  <c:v>3.4443999999999999</c:v>
                </c:pt>
                <c:pt idx="17223">
                  <c:v>3.4445999999999999</c:v>
                </c:pt>
                <c:pt idx="17224">
                  <c:v>3.4447999999999999</c:v>
                </c:pt>
                <c:pt idx="17225">
                  <c:v>3.4449999999999998</c:v>
                </c:pt>
                <c:pt idx="17226">
                  <c:v>3.4451999999999998</c:v>
                </c:pt>
                <c:pt idx="17227">
                  <c:v>3.4453999999999998</c:v>
                </c:pt>
                <c:pt idx="17228">
                  <c:v>3.4456000000000002</c:v>
                </c:pt>
                <c:pt idx="17229">
                  <c:v>3.4458000000000002</c:v>
                </c:pt>
                <c:pt idx="17230">
                  <c:v>3.4460000000000002</c:v>
                </c:pt>
                <c:pt idx="17231">
                  <c:v>3.4462000000000002</c:v>
                </c:pt>
                <c:pt idx="17232">
                  <c:v>3.4464000000000001</c:v>
                </c:pt>
                <c:pt idx="17233">
                  <c:v>3.4466000000000001</c:v>
                </c:pt>
                <c:pt idx="17234">
                  <c:v>3.4468000000000001</c:v>
                </c:pt>
                <c:pt idx="17235">
                  <c:v>3.4470000000000001</c:v>
                </c:pt>
                <c:pt idx="17236">
                  <c:v>3.4472</c:v>
                </c:pt>
                <c:pt idx="17237">
                  <c:v>3.4474</c:v>
                </c:pt>
                <c:pt idx="17238">
                  <c:v>3.4476</c:v>
                </c:pt>
                <c:pt idx="17239">
                  <c:v>3.4478</c:v>
                </c:pt>
                <c:pt idx="17240">
                  <c:v>3.448</c:v>
                </c:pt>
                <c:pt idx="17241">
                  <c:v>3.4481999999999999</c:v>
                </c:pt>
                <c:pt idx="17242">
                  <c:v>3.4483999999999999</c:v>
                </c:pt>
                <c:pt idx="17243">
                  <c:v>3.4485999999999999</c:v>
                </c:pt>
                <c:pt idx="17244">
                  <c:v>3.4487999999999999</c:v>
                </c:pt>
                <c:pt idx="17245">
                  <c:v>3.4489999999999998</c:v>
                </c:pt>
                <c:pt idx="17246">
                  <c:v>3.4491999999999998</c:v>
                </c:pt>
                <c:pt idx="17247">
                  <c:v>3.4493999999999998</c:v>
                </c:pt>
                <c:pt idx="17248">
                  <c:v>3.4496000000000002</c:v>
                </c:pt>
                <c:pt idx="17249">
                  <c:v>3.4498000000000002</c:v>
                </c:pt>
                <c:pt idx="17250">
                  <c:v>3.45</c:v>
                </c:pt>
                <c:pt idx="17251">
                  <c:v>3.4502000000000002</c:v>
                </c:pt>
                <c:pt idx="17252">
                  <c:v>3.4504000000000001</c:v>
                </c:pt>
                <c:pt idx="17253">
                  <c:v>3.4506000000000001</c:v>
                </c:pt>
                <c:pt idx="17254">
                  <c:v>3.4508000000000001</c:v>
                </c:pt>
                <c:pt idx="17255">
                  <c:v>3.4510000000000001</c:v>
                </c:pt>
                <c:pt idx="17256">
                  <c:v>3.4512</c:v>
                </c:pt>
                <c:pt idx="17257">
                  <c:v>3.4514</c:v>
                </c:pt>
                <c:pt idx="17258">
                  <c:v>3.4516</c:v>
                </c:pt>
                <c:pt idx="17259">
                  <c:v>3.4518</c:v>
                </c:pt>
                <c:pt idx="17260">
                  <c:v>3.452</c:v>
                </c:pt>
                <c:pt idx="17261">
                  <c:v>3.4521999999999999</c:v>
                </c:pt>
                <c:pt idx="17262">
                  <c:v>3.4523999999999999</c:v>
                </c:pt>
                <c:pt idx="17263">
                  <c:v>3.4525999999999999</c:v>
                </c:pt>
                <c:pt idx="17264">
                  <c:v>3.4527999999999999</c:v>
                </c:pt>
                <c:pt idx="17265">
                  <c:v>3.4529999999999998</c:v>
                </c:pt>
                <c:pt idx="17266">
                  <c:v>3.4531999999999998</c:v>
                </c:pt>
                <c:pt idx="17267">
                  <c:v>3.4533999999999998</c:v>
                </c:pt>
                <c:pt idx="17268">
                  <c:v>3.4535999999999998</c:v>
                </c:pt>
                <c:pt idx="17269">
                  <c:v>3.4538000000000002</c:v>
                </c:pt>
                <c:pt idx="17270">
                  <c:v>3.4540000000000002</c:v>
                </c:pt>
                <c:pt idx="17271">
                  <c:v>3.4542000000000002</c:v>
                </c:pt>
                <c:pt idx="17272">
                  <c:v>3.4544000000000001</c:v>
                </c:pt>
                <c:pt idx="17273">
                  <c:v>3.4546000000000001</c:v>
                </c:pt>
                <c:pt idx="17274">
                  <c:v>3.4548000000000001</c:v>
                </c:pt>
                <c:pt idx="17275">
                  <c:v>3.4550000000000001</c:v>
                </c:pt>
                <c:pt idx="17276">
                  <c:v>3.4552</c:v>
                </c:pt>
                <c:pt idx="17277">
                  <c:v>3.4554</c:v>
                </c:pt>
                <c:pt idx="17278">
                  <c:v>3.4556</c:v>
                </c:pt>
                <c:pt idx="17279">
                  <c:v>3.4558</c:v>
                </c:pt>
                <c:pt idx="17280">
                  <c:v>3.456</c:v>
                </c:pt>
                <c:pt idx="17281">
                  <c:v>3.4561999999999999</c:v>
                </c:pt>
                <c:pt idx="17282">
                  <c:v>3.4563999999999999</c:v>
                </c:pt>
                <c:pt idx="17283">
                  <c:v>3.4565999999999999</c:v>
                </c:pt>
                <c:pt idx="17284">
                  <c:v>3.4567999999999999</c:v>
                </c:pt>
                <c:pt idx="17285">
                  <c:v>3.4569999999999999</c:v>
                </c:pt>
                <c:pt idx="17286">
                  <c:v>3.4571999999999998</c:v>
                </c:pt>
                <c:pt idx="17287">
                  <c:v>3.4573999999999998</c:v>
                </c:pt>
                <c:pt idx="17288">
                  <c:v>3.4575999999999998</c:v>
                </c:pt>
                <c:pt idx="17289">
                  <c:v>3.4578000000000002</c:v>
                </c:pt>
                <c:pt idx="17290">
                  <c:v>3.4580000000000002</c:v>
                </c:pt>
                <c:pt idx="17291">
                  <c:v>3.4582000000000002</c:v>
                </c:pt>
                <c:pt idx="17292">
                  <c:v>3.4584000000000001</c:v>
                </c:pt>
                <c:pt idx="17293">
                  <c:v>3.4586000000000001</c:v>
                </c:pt>
                <c:pt idx="17294">
                  <c:v>3.4588000000000001</c:v>
                </c:pt>
                <c:pt idx="17295">
                  <c:v>3.4590000000000001</c:v>
                </c:pt>
                <c:pt idx="17296">
                  <c:v>3.4592000000000001</c:v>
                </c:pt>
                <c:pt idx="17297">
                  <c:v>3.4594</c:v>
                </c:pt>
                <c:pt idx="17298">
                  <c:v>3.4596</c:v>
                </c:pt>
                <c:pt idx="17299">
                  <c:v>3.4598</c:v>
                </c:pt>
                <c:pt idx="17300">
                  <c:v>3.46</c:v>
                </c:pt>
                <c:pt idx="17301">
                  <c:v>3.4601999999999999</c:v>
                </c:pt>
                <c:pt idx="17302">
                  <c:v>3.4603999999999999</c:v>
                </c:pt>
                <c:pt idx="17303">
                  <c:v>3.4605999999999999</c:v>
                </c:pt>
                <c:pt idx="17304">
                  <c:v>3.4607999999999999</c:v>
                </c:pt>
                <c:pt idx="17305">
                  <c:v>3.4609999999999999</c:v>
                </c:pt>
                <c:pt idx="17306">
                  <c:v>3.4611999999999998</c:v>
                </c:pt>
                <c:pt idx="17307">
                  <c:v>3.4613999999999998</c:v>
                </c:pt>
                <c:pt idx="17308">
                  <c:v>3.4615999999999998</c:v>
                </c:pt>
                <c:pt idx="17309">
                  <c:v>3.4618000000000002</c:v>
                </c:pt>
                <c:pt idx="17310">
                  <c:v>3.4620000000000002</c:v>
                </c:pt>
                <c:pt idx="17311">
                  <c:v>3.4622000000000002</c:v>
                </c:pt>
                <c:pt idx="17312">
                  <c:v>3.4624000000000001</c:v>
                </c:pt>
                <c:pt idx="17313">
                  <c:v>3.4626000000000001</c:v>
                </c:pt>
                <c:pt idx="17314">
                  <c:v>3.4628000000000001</c:v>
                </c:pt>
                <c:pt idx="17315">
                  <c:v>3.4630000000000001</c:v>
                </c:pt>
                <c:pt idx="17316">
                  <c:v>3.4632000000000001</c:v>
                </c:pt>
                <c:pt idx="17317">
                  <c:v>3.4634</c:v>
                </c:pt>
                <c:pt idx="17318">
                  <c:v>3.4636</c:v>
                </c:pt>
                <c:pt idx="17319">
                  <c:v>3.4638</c:v>
                </c:pt>
                <c:pt idx="17320">
                  <c:v>3.464</c:v>
                </c:pt>
                <c:pt idx="17321">
                  <c:v>3.4641999999999999</c:v>
                </c:pt>
                <c:pt idx="17322">
                  <c:v>3.4643999999999999</c:v>
                </c:pt>
                <c:pt idx="17323">
                  <c:v>3.4645999999999999</c:v>
                </c:pt>
                <c:pt idx="17324">
                  <c:v>3.4647999999999999</c:v>
                </c:pt>
                <c:pt idx="17325">
                  <c:v>3.4649999999999999</c:v>
                </c:pt>
                <c:pt idx="17326">
                  <c:v>3.4651999999999998</c:v>
                </c:pt>
                <c:pt idx="17327">
                  <c:v>3.4653999999999998</c:v>
                </c:pt>
                <c:pt idx="17328">
                  <c:v>3.4655999999999998</c:v>
                </c:pt>
                <c:pt idx="17329">
                  <c:v>3.4658000000000002</c:v>
                </c:pt>
                <c:pt idx="17330">
                  <c:v>3.4660000000000002</c:v>
                </c:pt>
                <c:pt idx="17331">
                  <c:v>3.4662000000000002</c:v>
                </c:pt>
                <c:pt idx="17332">
                  <c:v>3.4664000000000001</c:v>
                </c:pt>
                <c:pt idx="17333">
                  <c:v>3.4666000000000001</c:v>
                </c:pt>
                <c:pt idx="17334">
                  <c:v>3.4668000000000001</c:v>
                </c:pt>
                <c:pt idx="17335">
                  <c:v>3.4670000000000001</c:v>
                </c:pt>
                <c:pt idx="17336">
                  <c:v>3.4672000000000001</c:v>
                </c:pt>
                <c:pt idx="17337">
                  <c:v>3.4674</c:v>
                </c:pt>
                <c:pt idx="17338">
                  <c:v>3.4676</c:v>
                </c:pt>
                <c:pt idx="17339">
                  <c:v>3.4678</c:v>
                </c:pt>
                <c:pt idx="17340">
                  <c:v>3.468</c:v>
                </c:pt>
                <c:pt idx="17341">
                  <c:v>3.4681999999999999</c:v>
                </c:pt>
                <c:pt idx="17342">
                  <c:v>3.4683999999999999</c:v>
                </c:pt>
                <c:pt idx="17343">
                  <c:v>3.4685999999999999</c:v>
                </c:pt>
                <c:pt idx="17344">
                  <c:v>3.4687999999999999</c:v>
                </c:pt>
                <c:pt idx="17345">
                  <c:v>3.4689999999999999</c:v>
                </c:pt>
                <c:pt idx="17346">
                  <c:v>3.4691999999999998</c:v>
                </c:pt>
                <c:pt idx="17347">
                  <c:v>3.4693999999999998</c:v>
                </c:pt>
                <c:pt idx="17348">
                  <c:v>3.4695999999999998</c:v>
                </c:pt>
                <c:pt idx="17349">
                  <c:v>3.4698000000000002</c:v>
                </c:pt>
                <c:pt idx="17350">
                  <c:v>3.47</c:v>
                </c:pt>
                <c:pt idx="17351">
                  <c:v>3.4702000000000002</c:v>
                </c:pt>
                <c:pt idx="17352">
                  <c:v>3.4704000000000002</c:v>
                </c:pt>
                <c:pt idx="17353">
                  <c:v>3.4706000000000001</c:v>
                </c:pt>
                <c:pt idx="17354">
                  <c:v>3.4708000000000001</c:v>
                </c:pt>
                <c:pt idx="17355">
                  <c:v>3.4710000000000001</c:v>
                </c:pt>
                <c:pt idx="17356">
                  <c:v>3.4712000000000001</c:v>
                </c:pt>
                <c:pt idx="17357">
                  <c:v>3.4714</c:v>
                </c:pt>
                <c:pt idx="17358">
                  <c:v>3.4716</c:v>
                </c:pt>
                <c:pt idx="17359">
                  <c:v>3.4718</c:v>
                </c:pt>
                <c:pt idx="17360">
                  <c:v>3.472</c:v>
                </c:pt>
                <c:pt idx="17361">
                  <c:v>3.4722</c:v>
                </c:pt>
                <c:pt idx="17362">
                  <c:v>3.4723999999999999</c:v>
                </c:pt>
                <c:pt idx="17363">
                  <c:v>3.4725999999999999</c:v>
                </c:pt>
                <c:pt idx="17364">
                  <c:v>3.4727999999999999</c:v>
                </c:pt>
                <c:pt idx="17365">
                  <c:v>3.4729999999999999</c:v>
                </c:pt>
                <c:pt idx="17366">
                  <c:v>3.4731999999999998</c:v>
                </c:pt>
                <c:pt idx="17367">
                  <c:v>3.4733999999999998</c:v>
                </c:pt>
                <c:pt idx="17368">
                  <c:v>3.4735999999999998</c:v>
                </c:pt>
                <c:pt idx="17369">
                  <c:v>3.4738000000000002</c:v>
                </c:pt>
                <c:pt idx="17370">
                  <c:v>3.4740000000000002</c:v>
                </c:pt>
                <c:pt idx="17371">
                  <c:v>3.4742000000000002</c:v>
                </c:pt>
                <c:pt idx="17372">
                  <c:v>3.4744000000000002</c:v>
                </c:pt>
                <c:pt idx="17373">
                  <c:v>3.4746000000000001</c:v>
                </c:pt>
                <c:pt idx="17374">
                  <c:v>3.4748000000000001</c:v>
                </c:pt>
                <c:pt idx="17375">
                  <c:v>3.4750000000000001</c:v>
                </c:pt>
                <c:pt idx="17376">
                  <c:v>3.4752000000000001</c:v>
                </c:pt>
                <c:pt idx="17377">
                  <c:v>3.4754</c:v>
                </c:pt>
                <c:pt idx="17378">
                  <c:v>3.4756</c:v>
                </c:pt>
                <c:pt idx="17379">
                  <c:v>3.4758</c:v>
                </c:pt>
                <c:pt idx="17380">
                  <c:v>3.476</c:v>
                </c:pt>
                <c:pt idx="17381">
                  <c:v>3.4762</c:v>
                </c:pt>
                <c:pt idx="17382">
                  <c:v>3.4763999999999999</c:v>
                </c:pt>
                <c:pt idx="17383">
                  <c:v>3.4765999999999999</c:v>
                </c:pt>
                <c:pt idx="17384">
                  <c:v>3.4767999999999999</c:v>
                </c:pt>
                <c:pt idx="17385">
                  <c:v>3.4769999999999999</c:v>
                </c:pt>
                <c:pt idx="17386">
                  <c:v>3.4771999999999998</c:v>
                </c:pt>
                <c:pt idx="17387">
                  <c:v>3.4773999999999998</c:v>
                </c:pt>
                <c:pt idx="17388">
                  <c:v>3.4775999999999998</c:v>
                </c:pt>
                <c:pt idx="17389">
                  <c:v>3.4777999999999998</c:v>
                </c:pt>
                <c:pt idx="17390">
                  <c:v>3.4780000000000002</c:v>
                </c:pt>
                <c:pt idx="17391">
                  <c:v>3.4782000000000002</c:v>
                </c:pt>
                <c:pt idx="17392">
                  <c:v>3.4784000000000002</c:v>
                </c:pt>
                <c:pt idx="17393">
                  <c:v>3.4786000000000001</c:v>
                </c:pt>
                <c:pt idx="17394">
                  <c:v>3.4788000000000001</c:v>
                </c:pt>
                <c:pt idx="17395">
                  <c:v>3.4790000000000001</c:v>
                </c:pt>
                <c:pt idx="17396">
                  <c:v>3.4792000000000001</c:v>
                </c:pt>
                <c:pt idx="17397">
                  <c:v>3.4794</c:v>
                </c:pt>
                <c:pt idx="17398">
                  <c:v>3.4796</c:v>
                </c:pt>
                <c:pt idx="17399">
                  <c:v>3.4798</c:v>
                </c:pt>
                <c:pt idx="17400">
                  <c:v>3.48</c:v>
                </c:pt>
                <c:pt idx="17401">
                  <c:v>3.4802</c:v>
                </c:pt>
                <c:pt idx="17402">
                  <c:v>3.4803999999999999</c:v>
                </c:pt>
                <c:pt idx="17403">
                  <c:v>3.4805999999999999</c:v>
                </c:pt>
                <c:pt idx="17404">
                  <c:v>3.4807999999999999</c:v>
                </c:pt>
                <c:pt idx="17405">
                  <c:v>3.4809999999999999</c:v>
                </c:pt>
                <c:pt idx="17406">
                  <c:v>3.4811999999999999</c:v>
                </c:pt>
                <c:pt idx="17407">
                  <c:v>3.4813999999999998</c:v>
                </c:pt>
                <c:pt idx="17408">
                  <c:v>3.4815999999999998</c:v>
                </c:pt>
                <c:pt idx="17409">
                  <c:v>3.4817999999999998</c:v>
                </c:pt>
                <c:pt idx="17410">
                  <c:v>3.4820000000000002</c:v>
                </c:pt>
                <c:pt idx="17411">
                  <c:v>3.4822000000000002</c:v>
                </c:pt>
                <c:pt idx="17412">
                  <c:v>3.4824000000000002</c:v>
                </c:pt>
                <c:pt idx="17413">
                  <c:v>3.4826000000000001</c:v>
                </c:pt>
                <c:pt idx="17414">
                  <c:v>3.4828000000000001</c:v>
                </c:pt>
                <c:pt idx="17415">
                  <c:v>3.4830000000000001</c:v>
                </c:pt>
                <c:pt idx="17416">
                  <c:v>3.4832000000000001</c:v>
                </c:pt>
                <c:pt idx="17417">
                  <c:v>3.4834000000000001</c:v>
                </c:pt>
                <c:pt idx="17418">
                  <c:v>3.4836</c:v>
                </c:pt>
                <c:pt idx="17419">
                  <c:v>3.4838</c:v>
                </c:pt>
                <c:pt idx="17420">
                  <c:v>3.484</c:v>
                </c:pt>
                <c:pt idx="17421">
                  <c:v>3.4842</c:v>
                </c:pt>
                <c:pt idx="17422">
                  <c:v>3.4843999999999999</c:v>
                </c:pt>
                <c:pt idx="17423">
                  <c:v>3.4845999999999999</c:v>
                </c:pt>
                <c:pt idx="17424">
                  <c:v>3.4847999999999999</c:v>
                </c:pt>
                <c:pt idx="17425">
                  <c:v>3.4849999999999999</c:v>
                </c:pt>
                <c:pt idx="17426">
                  <c:v>3.4851999999999999</c:v>
                </c:pt>
                <c:pt idx="17427">
                  <c:v>3.4853999999999998</c:v>
                </c:pt>
                <c:pt idx="17428">
                  <c:v>3.4855999999999998</c:v>
                </c:pt>
                <c:pt idx="17429">
                  <c:v>3.4857999999999998</c:v>
                </c:pt>
                <c:pt idx="17430">
                  <c:v>3.4860000000000002</c:v>
                </c:pt>
                <c:pt idx="17431">
                  <c:v>3.4862000000000002</c:v>
                </c:pt>
                <c:pt idx="17432">
                  <c:v>3.4864000000000002</c:v>
                </c:pt>
                <c:pt idx="17433">
                  <c:v>3.4866000000000001</c:v>
                </c:pt>
                <c:pt idx="17434">
                  <c:v>3.4868000000000001</c:v>
                </c:pt>
                <c:pt idx="17435">
                  <c:v>3.4870000000000001</c:v>
                </c:pt>
                <c:pt idx="17436">
                  <c:v>3.4872000000000001</c:v>
                </c:pt>
                <c:pt idx="17437">
                  <c:v>3.4874000000000001</c:v>
                </c:pt>
                <c:pt idx="17438">
                  <c:v>3.4876</c:v>
                </c:pt>
                <c:pt idx="17439">
                  <c:v>3.4878</c:v>
                </c:pt>
                <c:pt idx="17440">
                  <c:v>3.488</c:v>
                </c:pt>
                <c:pt idx="17441">
                  <c:v>3.4882</c:v>
                </c:pt>
                <c:pt idx="17442">
                  <c:v>3.4883999999999999</c:v>
                </c:pt>
                <c:pt idx="17443">
                  <c:v>3.4885999999999999</c:v>
                </c:pt>
                <c:pt idx="17444">
                  <c:v>3.4887999999999999</c:v>
                </c:pt>
                <c:pt idx="17445">
                  <c:v>3.4889999999999999</c:v>
                </c:pt>
                <c:pt idx="17446">
                  <c:v>3.4891999999999999</c:v>
                </c:pt>
                <c:pt idx="17447">
                  <c:v>3.4893999999999998</c:v>
                </c:pt>
                <c:pt idx="17448">
                  <c:v>3.4895999999999998</c:v>
                </c:pt>
                <c:pt idx="17449">
                  <c:v>3.4897999999999998</c:v>
                </c:pt>
                <c:pt idx="17450">
                  <c:v>3.49</c:v>
                </c:pt>
                <c:pt idx="17451">
                  <c:v>3.4902000000000002</c:v>
                </c:pt>
                <c:pt idx="17452">
                  <c:v>3.4904000000000002</c:v>
                </c:pt>
                <c:pt idx="17453">
                  <c:v>3.4906000000000001</c:v>
                </c:pt>
                <c:pt idx="17454">
                  <c:v>3.4908000000000001</c:v>
                </c:pt>
                <c:pt idx="17455">
                  <c:v>3.4910000000000001</c:v>
                </c:pt>
                <c:pt idx="17456">
                  <c:v>3.4912000000000001</c:v>
                </c:pt>
                <c:pt idx="17457">
                  <c:v>3.4914000000000001</c:v>
                </c:pt>
                <c:pt idx="17458">
                  <c:v>3.4916</c:v>
                </c:pt>
                <c:pt idx="17459">
                  <c:v>3.4918</c:v>
                </c:pt>
                <c:pt idx="17460">
                  <c:v>3.492</c:v>
                </c:pt>
                <c:pt idx="17461">
                  <c:v>3.4922</c:v>
                </c:pt>
                <c:pt idx="17462">
                  <c:v>3.4923999999999999</c:v>
                </c:pt>
                <c:pt idx="17463">
                  <c:v>3.4925999999999999</c:v>
                </c:pt>
                <c:pt idx="17464">
                  <c:v>3.4927999999999999</c:v>
                </c:pt>
                <c:pt idx="17465">
                  <c:v>3.4929999999999999</c:v>
                </c:pt>
                <c:pt idx="17466">
                  <c:v>3.4931999999999999</c:v>
                </c:pt>
                <c:pt idx="17467">
                  <c:v>3.4933999999999998</c:v>
                </c:pt>
                <c:pt idx="17468">
                  <c:v>3.4935999999999998</c:v>
                </c:pt>
                <c:pt idx="17469">
                  <c:v>3.4937999999999998</c:v>
                </c:pt>
                <c:pt idx="17470">
                  <c:v>3.4940000000000002</c:v>
                </c:pt>
                <c:pt idx="17471">
                  <c:v>3.4942000000000002</c:v>
                </c:pt>
                <c:pt idx="17472">
                  <c:v>3.4944000000000002</c:v>
                </c:pt>
                <c:pt idx="17473">
                  <c:v>3.4946000000000002</c:v>
                </c:pt>
                <c:pt idx="17474">
                  <c:v>3.4948000000000001</c:v>
                </c:pt>
                <c:pt idx="17475">
                  <c:v>3.4950000000000001</c:v>
                </c:pt>
                <c:pt idx="17476">
                  <c:v>3.4952000000000001</c:v>
                </c:pt>
                <c:pt idx="17477">
                  <c:v>3.4954000000000001</c:v>
                </c:pt>
                <c:pt idx="17478">
                  <c:v>3.4956</c:v>
                </c:pt>
                <c:pt idx="17479">
                  <c:v>3.4958</c:v>
                </c:pt>
                <c:pt idx="17480">
                  <c:v>3.496</c:v>
                </c:pt>
                <c:pt idx="17481">
                  <c:v>3.4962</c:v>
                </c:pt>
                <c:pt idx="17482">
                  <c:v>3.4964</c:v>
                </c:pt>
                <c:pt idx="17483">
                  <c:v>3.4965999999999999</c:v>
                </c:pt>
                <c:pt idx="17484">
                  <c:v>3.4967999999999999</c:v>
                </c:pt>
                <c:pt idx="17485">
                  <c:v>3.4969999999999999</c:v>
                </c:pt>
                <c:pt idx="17486">
                  <c:v>3.4971999999999999</c:v>
                </c:pt>
                <c:pt idx="17487">
                  <c:v>3.4973999999999998</c:v>
                </c:pt>
                <c:pt idx="17488">
                  <c:v>3.4975999999999998</c:v>
                </c:pt>
                <c:pt idx="17489">
                  <c:v>3.4977999999999998</c:v>
                </c:pt>
                <c:pt idx="17490">
                  <c:v>3.4980000000000002</c:v>
                </c:pt>
                <c:pt idx="17491">
                  <c:v>3.4982000000000002</c:v>
                </c:pt>
                <c:pt idx="17492">
                  <c:v>3.4984000000000002</c:v>
                </c:pt>
                <c:pt idx="17493">
                  <c:v>3.4986000000000002</c:v>
                </c:pt>
                <c:pt idx="17494">
                  <c:v>3.4988000000000001</c:v>
                </c:pt>
                <c:pt idx="17495">
                  <c:v>3.4990000000000001</c:v>
                </c:pt>
                <c:pt idx="17496">
                  <c:v>3.4992000000000001</c:v>
                </c:pt>
                <c:pt idx="17497">
                  <c:v>3.4994000000000001</c:v>
                </c:pt>
                <c:pt idx="17498">
                  <c:v>3.4996</c:v>
                </c:pt>
                <c:pt idx="17499">
                  <c:v>3.4998</c:v>
                </c:pt>
                <c:pt idx="17500">
                  <c:v>3.5</c:v>
                </c:pt>
                <c:pt idx="17501">
                  <c:v>3.5002</c:v>
                </c:pt>
                <c:pt idx="17502">
                  <c:v>3.5004</c:v>
                </c:pt>
                <c:pt idx="17503">
                  <c:v>3.5005999999999999</c:v>
                </c:pt>
                <c:pt idx="17504">
                  <c:v>3.5007999999999999</c:v>
                </c:pt>
                <c:pt idx="17505">
                  <c:v>3.5009999999999999</c:v>
                </c:pt>
                <c:pt idx="17506">
                  <c:v>3.5011999999999999</c:v>
                </c:pt>
                <c:pt idx="17507">
                  <c:v>3.5013999999999998</c:v>
                </c:pt>
                <c:pt idx="17508">
                  <c:v>3.5015999999999998</c:v>
                </c:pt>
                <c:pt idx="17509">
                  <c:v>3.5017999999999998</c:v>
                </c:pt>
                <c:pt idx="17510">
                  <c:v>3.5019999999999998</c:v>
                </c:pt>
                <c:pt idx="17511">
                  <c:v>3.5022000000000002</c:v>
                </c:pt>
                <c:pt idx="17512">
                  <c:v>3.5024000000000002</c:v>
                </c:pt>
                <c:pt idx="17513">
                  <c:v>3.5026000000000002</c:v>
                </c:pt>
                <c:pt idx="17514">
                  <c:v>3.5028000000000001</c:v>
                </c:pt>
                <c:pt idx="17515">
                  <c:v>3.5030000000000001</c:v>
                </c:pt>
                <c:pt idx="17516">
                  <c:v>3.5032000000000001</c:v>
                </c:pt>
                <c:pt idx="17517">
                  <c:v>3.5034000000000001</c:v>
                </c:pt>
                <c:pt idx="17518">
                  <c:v>3.5036</c:v>
                </c:pt>
                <c:pt idx="17519">
                  <c:v>3.5038</c:v>
                </c:pt>
                <c:pt idx="17520">
                  <c:v>3.504</c:v>
                </c:pt>
                <c:pt idx="17521">
                  <c:v>3.5042</c:v>
                </c:pt>
                <c:pt idx="17522">
                  <c:v>3.5044</c:v>
                </c:pt>
                <c:pt idx="17523">
                  <c:v>3.5045999999999999</c:v>
                </c:pt>
                <c:pt idx="17524">
                  <c:v>3.5047999999999999</c:v>
                </c:pt>
                <c:pt idx="17525">
                  <c:v>3.5049999999999999</c:v>
                </c:pt>
                <c:pt idx="17526">
                  <c:v>3.5051999999999999</c:v>
                </c:pt>
                <c:pt idx="17527">
                  <c:v>3.5053999999999998</c:v>
                </c:pt>
                <c:pt idx="17528">
                  <c:v>3.5055999999999998</c:v>
                </c:pt>
                <c:pt idx="17529">
                  <c:v>3.5057999999999998</c:v>
                </c:pt>
                <c:pt idx="17530">
                  <c:v>3.5059999999999998</c:v>
                </c:pt>
                <c:pt idx="17531">
                  <c:v>3.5062000000000002</c:v>
                </c:pt>
                <c:pt idx="17532">
                  <c:v>3.5064000000000002</c:v>
                </c:pt>
                <c:pt idx="17533">
                  <c:v>3.5066000000000002</c:v>
                </c:pt>
                <c:pt idx="17534">
                  <c:v>3.5068000000000001</c:v>
                </c:pt>
                <c:pt idx="17535">
                  <c:v>3.5070000000000001</c:v>
                </c:pt>
                <c:pt idx="17536">
                  <c:v>3.5072000000000001</c:v>
                </c:pt>
                <c:pt idx="17537">
                  <c:v>3.5074000000000001</c:v>
                </c:pt>
                <c:pt idx="17538">
                  <c:v>3.5076000000000001</c:v>
                </c:pt>
                <c:pt idx="17539">
                  <c:v>3.5078</c:v>
                </c:pt>
                <c:pt idx="17540">
                  <c:v>3.508</c:v>
                </c:pt>
                <c:pt idx="17541">
                  <c:v>3.5082</c:v>
                </c:pt>
                <c:pt idx="17542">
                  <c:v>3.5084</c:v>
                </c:pt>
                <c:pt idx="17543">
                  <c:v>3.5085999999999999</c:v>
                </c:pt>
                <c:pt idx="17544">
                  <c:v>3.5087999999999999</c:v>
                </c:pt>
                <c:pt idx="17545">
                  <c:v>3.5089999999999999</c:v>
                </c:pt>
                <c:pt idx="17546">
                  <c:v>3.5091999999999999</c:v>
                </c:pt>
                <c:pt idx="17547">
                  <c:v>3.5093999999999999</c:v>
                </c:pt>
                <c:pt idx="17548">
                  <c:v>3.5095999999999998</c:v>
                </c:pt>
                <c:pt idx="17549">
                  <c:v>3.5097999999999998</c:v>
                </c:pt>
                <c:pt idx="17550">
                  <c:v>3.51</c:v>
                </c:pt>
                <c:pt idx="17551">
                  <c:v>3.5102000000000002</c:v>
                </c:pt>
                <c:pt idx="17552">
                  <c:v>3.5104000000000002</c:v>
                </c:pt>
                <c:pt idx="17553">
                  <c:v>3.5106000000000002</c:v>
                </c:pt>
                <c:pt idx="17554">
                  <c:v>3.5108000000000001</c:v>
                </c:pt>
                <c:pt idx="17555">
                  <c:v>3.5110000000000001</c:v>
                </c:pt>
                <c:pt idx="17556">
                  <c:v>3.5112000000000001</c:v>
                </c:pt>
                <c:pt idx="17557">
                  <c:v>3.5114000000000001</c:v>
                </c:pt>
                <c:pt idx="17558">
                  <c:v>3.5116000000000001</c:v>
                </c:pt>
                <c:pt idx="17559">
                  <c:v>3.5118</c:v>
                </c:pt>
                <c:pt idx="17560">
                  <c:v>3.512</c:v>
                </c:pt>
                <c:pt idx="17561">
                  <c:v>3.5122</c:v>
                </c:pt>
                <c:pt idx="17562">
                  <c:v>3.5124</c:v>
                </c:pt>
                <c:pt idx="17563">
                  <c:v>3.5125999999999999</c:v>
                </c:pt>
                <c:pt idx="17564">
                  <c:v>3.5127999999999999</c:v>
                </c:pt>
                <c:pt idx="17565">
                  <c:v>3.5129999999999999</c:v>
                </c:pt>
                <c:pt idx="17566">
                  <c:v>3.5131999999999999</c:v>
                </c:pt>
                <c:pt idx="17567">
                  <c:v>3.5133999999999999</c:v>
                </c:pt>
                <c:pt idx="17568">
                  <c:v>3.5135999999999998</c:v>
                </c:pt>
                <c:pt idx="17569">
                  <c:v>3.5137999999999998</c:v>
                </c:pt>
                <c:pt idx="17570">
                  <c:v>3.5139999999999998</c:v>
                </c:pt>
                <c:pt idx="17571">
                  <c:v>3.5142000000000002</c:v>
                </c:pt>
                <c:pt idx="17572">
                  <c:v>3.5144000000000002</c:v>
                </c:pt>
                <c:pt idx="17573">
                  <c:v>3.5146000000000002</c:v>
                </c:pt>
                <c:pt idx="17574">
                  <c:v>3.5148000000000001</c:v>
                </c:pt>
                <c:pt idx="17575">
                  <c:v>3.5150000000000001</c:v>
                </c:pt>
                <c:pt idx="17576">
                  <c:v>3.5152000000000001</c:v>
                </c:pt>
                <c:pt idx="17577">
                  <c:v>3.5154000000000001</c:v>
                </c:pt>
                <c:pt idx="17578">
                  <c:v>3.5156000000000001</c:v>
                </c:pt>
                <c:pt idx="17579">
                  <c:v>3.5158</c:v>
                </c:pt>
                <c:pt idx="17580">
                  <c:v>3.516</c:v>
                </c:pt>
                <c:pt idx="17581">
                  <c:v>3.5162</c:v>
                </c:pt>
                <c:pt idx="17582">
                  <c:v>3.5164</c:v>
                </c:pt>
                <c:pt idx="17583">
                  <c:v>3.5165999999999999</c:v>
                </c:pt>
                <c:pt idx="17584">
                  <c:v>3.5167999999999999</c:v>
                </c:pt>
                <c:pt idx="17585">
                  <c:v>3.5169999999999999</c:v>
                </c:pt>
                <c:pt idx="17586">
                  <c:v>3.5171999999999999</c:v>
                </c:pt>
                <c:pt idx="17587">
                  <c:v>3.5173999999999999</c:v>
                </c:pt>
                <c:pt idx="17588">
                  <c:v>3.5175999999999998</c:v>
                </c:pt>
                <c:pt idx="17589">
                  <c:v>3.5177999999999998</c:v>
                </c:pt>
                <c:pt idx="17590">
                  <c:v>3.5179999999999998</c:v>
                </c:pt>
                <c:pt idx="17591">
                  <c:v>3.5182000000000002</c:v>
                </c:pt>
                <c:pt idx="17592">
                  <c:v>3.5184000000000002</c:v>
                </c:pt>
                <c:pt idx="17593">
                  <c:v>3.5186000000000002</c:v>
                </c:pt>
                <c:pt idx="17594">
                  <c:v>3.5188000000000001</c:v>
                </c:pt>
                <c:pt idx="17595">
                  <c:v>3.5190000000000001</c:v>
                </c:pt>
                <c:pt idx="17596">
                  <c:v>3.5192000000000001</c:v>
                </c:pt>
                <c:pt idx="17597">
                  <c:v>3.5194000000000001</c:v>
                </c:pt>
                <c:pt idx="17598">
                  <c:v>3.5196000000000001</c:v>
                </c:pt>
                <c:pt idx="17599">
                  <c:v>3.5198</c:v>
                </c:pt>
                <c:pt idx="17600">
                  <c:v>3.52</c:v>
                </c:pt>
                <c:pt idx="17601">
                  <c:v>3.5202</c:v>
                </c:pt>
                <c:pt idx="17602">
                  <c:v>3.5204</c:v>
                </c:pt>
                <c:pt idx="17603">
                  <c:v>3.5206</c:v>
                </c:pt>
                <c:pt idx="17604">
                  <c:v>3.5207999999999999</c:v>
                </c:pt>
                <c:pt idx="17605">
                  <c:v>3.5209999999999999</c:v>
                </c:pt>
                <c:pt idx="17606">
                  <c:v>3.5211999999999999</c:v>
                </c:pt>
                <c:pt idx="17607">
                  <c:v>3.5213999999999999</c:v>
                </c:pt>
                <c:pt idx="17608">
                  <c:v>3.5215999999999998</c:v>
                </c:pt>
                <c:pt idx="17609">
                  <c:v>3.5217999999999998</c:v>
                </c:pt>
                <c:pt idx="17610">
                  <c:v>3.5219999999999998</c:v>
                </c:pt>
                <c:pt idx="17611">
                  <c:v>3.5222000000000002</c:v>
                </c:pt>
                <c:pt idx="17612">
                  <c:v>3.5224000000000002</c:v>
                </c:pt>
                <c:pt idx="17613">
                  <c:v>3.5226000000000002</c:v>
                </c:pt>
                <c:pt idx="17614">
                  <c:v>3.5228000000000002</c:v>
                </c:pt>
                <c:pt idx="17615">
                  <c:v>3.5230000000000001</c:v>
                </c:pt>
                <c:pt idx="17616">
                  <c:v>3.5232000000000001</c:v>
                </c:pt>
                <c:pt idx="17617">
                  <c:v>3.5234000000000001</c:v>
                </c:pt>
                <c:pt idx="17618">
                  <c:v>3.5236000000000001</c:v>
                </c:pt>
                <c:pt idx="17619">
                  <c:v>3.5238</c:v>
                </c:pt>
                <c:pt idx="17620">
                  <c:v>3.524</c:v>
                </c:pt>
                <c:pt idx="17621">
                  <c:v>3.5242</c:v>
                </c:pt>
                <c:pt idx="17622">
                  <c:v>3.5244</c:v>
                </c:pt>
                <c:pt idx="17623">
                  <c:v>3.5246</c:v>
                </c:pt>
                <c:pt idx="17624">
                  <c:v>3.5247999999999999</c:v>
                </c:pt>
                <c:pt idx="17625">
                  <c:v>3.5249999999999999</c:v>
                </c:pt>
                <c:pt idx="17626">
                  <c:v>3.5251999999999999</c:v>
                </c:pt>
                <c:pt idx="17627">
                  <c:v>3.5253999999999999</c:v>
                </c:pt>
                <c:pt idx="17628">
                  <c:v>3.5255999999999998</c:v>
                </c:pt>
                <c:pt idx="17629">
                  <c:v>3.5257999999999998</c:v>
                </c:pt>
                <c:pt idx="17630">
                  <c:v>3.5259999999999998</c:v>
                </c:pt>
                <c:pt idx="17631">
                  <c:v>3.5261999999999998</c:v>
                </c:pt>
                <c:pt idx="17632">
                  <c:v>3.5264000000000002</c:v>
                </c:pt>
                <c:pt idx="17633">
                  <c:v>3.5266000000000002</c:v>
                </c:pt>
                <c:pt idx="17634">
                  <c:v>3.5268000000000002</c:v>
                </c:pt>
                <c:pt idx="17635">
                  <c:v>3.5270000000000001</c:v>
                </c:pt>
                <c:pt idx="17636">
                  <c:v>3.5272000000000001</c:v>
                </c:pt>
                <c:pt idx="17637">
                  <c:v>3.5274000000000001</c:v>
                </c:pt>
                <c:pt idx="17638">
                  <c:v>3.5276000000000001</c:v>
                </c:pt>
                <c:pt idx="17639">
                  <c:v>3.5278</c:v>
                </c:pt>
                <c:pt idx="17640">
                  <c:v>3.528</c:v>
                </c:pt>
                <c:pt idx="17641">
                  <c:v>3.5282</c:v>
                </c:pt>
                <c:pt idx="17642">
                  <c:v>3.5284</c:v>
                </c:pt>
                <c:pt idx="17643">
                  <c:v>3.5286</c:v>
                </c:pt>
                <c:pt idx="17644">
                  <c:v>3.5287999999999999</c:v>
                </c:pt>
                <c:pt idx="17645">
                  <c:v>3.5289999999999999</c:v>
                </c:pt>
                <c:pt idx="17646">
                  <c:v>3.5291999999999999</c:v>
                </c:pt>
                <c:pt idx="17647">
                  <c:v>3.5293999999999999</c:v>
                </c:pt>
                <c:pt idx="17648">
                  <c:v>3.5295999999999998</c:v>
                </c:pt>
                <c:pt idx="17649">
                  <c:v>3.5297999999999998</c:v>
                </c:pt>
                <c:pt idx="17650">
                  <c:v>3.53</c:v>
                </c:pt>
                <c:pt idx="17651">
                  <c:v>3.5301999999999998</c:v>
                </c:pt>
                <c:pt idx="17652">
                  <c:v>3.5304000000000002</c:v>
                </c:pt>
                <c:pt idx="17653">
                  <c:v>3.5306000000000002</c:v>
                </c:pt>
                <c:pt idx="17654">
                  <c:v>3.5308000000000002</c:v>
                </c:pt>
                <c:pt idx="17655">
                  <c:v>3.5310000000000001</c:v>
                </c:pt>
                <c:pt idx="17656">
                  <c:v>3.5312000000000001</c:v>
                </c:pt>
                <c:pt idx="17657">
                  <c:v>3.5314000000000001</c:v>
                </c:pt>
                <c:pt idx="17658">
                  <c:v>3.5316000000000001</c:v>
                </c:pt>
                <c:pt idx="17659">
                  <c:v>3.5318000000000001</c:v>
                </c:pt>
                <c:pt idx="17660">
                  <c:v>3.532</c:v>
                </c:pt>
                <c:pt idx="17661">
                  <c:v>3.5322</c:v>
                </c:pt>
                <c:pt idx="17662">
                  <c:v>3.5324</c:v>
                </c:pt>
                <c:pt idx="17663">
                  <c:v>3.5326</c:v>
                </c:pt>
                <c:pt idx="17664">
                  <c:v>3.5327999999999999</c:v>
                </c:pt>
                <c:pt idx="17665">
                  <c:v>3.5329999999999999</c:v>
                </c:pt>
                <c:pt idx="17666">
                  <c:v>3.5331999999999999</c:v>
                </c:pt>
                <c:pt idx="17667">
                  <c:v>3.5333999999999999</c:v>
                </c:pt>
                <c:pt idx="17668">
                  <c:v>3.5335999999999999</c:v>
                </c:pt>
                <c:pt idx="17669">
                  <c:v>3.5337999999999998</c:v>
                </c:pt>
                <c:pt idx="17670">
                  <c:v>3.5339999999999998</c:v>
                </c:pt>
                <c:pt idx="17671">
                  <c:v>3.5341999999999998</c:v>
                </c:pt>
                <c:pt idx="17672">
                  <c:v>3.5344000000000002</c:v>
                </c:pt>
                <c:pt idx="17673">
                  <c:v>3.5346000000000002</c:v>
                </c:pt>
                <c:pt idx="17674">
                  <c:v>3.5348000000000002</c:v>
                </c:pt>
                <c:pt idx="17675">
                  <c:v>3.5350000000000001</c:v>
                </c:pt>
                <c:pt idx="17676">
                  <c:v>3.5352000000000001</c:v>
                </c:pt>
                <c:pt idx="17677">
                  <c:v>3.5354000000000001</c:v>
                </c:pt>
                <c:pt idx="17678">
                  <c:v>3.5356000000000001</c:v>
                </c:pt>
                <c:pt idx="17679">
                  <c:v>3.5358000000000001</c:v>
                </c:pt>
                <c:pt idx="17680">
                  <c:v>3.536</c:v>
                </c:pt>
                <c:pt idx="17681">
                  <c:v>3.5362</c:v>
                </c:pt>
                <c:pt idx="17682">
                  <c:v>3.5364</c:v>
                </c:pt>
                <c:pt idx="17683">
                  <c:v>3.5366</c:v>
                </c:pt>
                <c:pt idx="17684">
                  <c:v>3.5367999999999999</c:v>
                </c:pt>
                <c:pt idx="17685">
                  <c:v>3.5369999999999999</c:v>
                </c:pt>
                <c:pt idx="17686">
                  <c:v>3.5371999999999999</c:v>
                </c:pt>
                <c:pt idx="17687">
                  <c:v>3.5373999999999999</c:v>
                </c:pt>
                <c:pt idx="17688">
                  <c:v>3.5375999999999999</c:v>
                </c:pt>
                <c:pt idx="17689">
                  <c:v>3.5377999999999998</c:v>
                </c:pt>
                <c:pt idx="17690">
                  <c:v>3.5379999999999998</c:v>
                </c:pt>
                <c:pt idx="17691">
                  <c:v>3.5381999999999998</c:v>
                </c:pt>
                <c:pt idx="17692">
                  <c:v>3.5384000000000002</c:v>
                </c:pt>
                <c:pt idx="17693">
                  <c:v>3.5386000000000002</c:v>
                </c:pt>
                <c:pt idx="17694">
                  <c:v>3.5388000000000002</c:v>
                </c:pt>
                <c:pt idx="17695">
                  <c:v>3.5390000000000001</c:v>
                </c:pt>
                <c:pt idx="17696">
                  <c:v>3.5392000000000001</c:v>
                </c:pt>
                <c:pt idx="17697">
                  <c:v>3.5394000000000001</c:v>
                </c:pt>
                <c:pt idx="17698">
                  <c:v>3.5396000000000001</c:v>
                </c:pt>
                <c:pt idx="17699">
                  <c:v>3.5398000000000001</c:v>
                </c:pt>
                <c:pt idx="17700">
                  <c:v>3.54</c:v>
                </c:pt>
                <c:pt idx="17701">
                  <c:v>3.5402</c:v>
                </c:pt>
                <c:pt idx="17702">
                  <c:v>3.5404</c:v>
                </c:pt>
                <c:pt idx="17703">
                  <c:v>3.5406</c:v>
                </c:pt>
                <c:pt idx="17704">
                  <c:v>3.5407999999999999</c:v>
                </c:pt>
                <c:pt idx="17705">
                  <c:v>3.5409999999999999</c:v>
                </c:pt>
                <c:pt idx="17706">
                  <c:v>3.5411999999999999</c:v>
                </c:pt>
                <c:pt idx="17707">
                  <c:v>3.5413999999999999</c:v>
                </c:pt>
                <c:pt idx="17708">
                  <c:v>3.5415999999999999</c:v>
                </c:pt>
                <c:pt idx="17709">
                  <c:v>3.5417999999999998</c:v>
                </c:pt>
                <c:pt idx="17710">
                  <c:v>3.5419999999999998</c:v>
                </c:pt>
                <c:pt idx="17711">
                  <c:v>3.5421999999999998</c:v>
                </c:pt>
                <c:pt idx="17712">
                  <c:v>3.5424000000000002</c:v>
                </c:pt>
                <c:pt idx="17713">
                  <c:v>3.5426000000000002</c:v>
                </c:pt>
                <c:pt idx="17714">
                  <c:v>3.5428000000000002</c:v>
                </c:pt>
                <c:pt idx="17715">
                  <c:v>3.5430000000000001</c:v>
                </c:pt>
                <c:pt idx="17716">
                  <c:v>3.5432000000000001</c:v>
                </c:pt>
                <c:pt idx="17717">
                  <c:v>3.5434000000000001</c:v>
                </c:pt>
                <c:pt idx="17718">
                  <c:v>3.5436000000000001</c:v>
                </c:pt>
                <c:pt idx="17719">
                  <c:v>3.5438000000000001</c:v>
                </c:pt>
                <c:pt idx="17720">
                  <c:v>3.544</c:v>
                </c:pt>
                <c:pt idx="17721">
                  <c:v>3.5442</c:v>
                </c:pt>
                <c:pt idx="17722">
                  <c:v>3.5444</c:v>
                </c:pt>
                <c:pt idx="17723">
                  <c:v>3.5446</c:v>
                </c:pt>
                <c:pt idx="17724">
                  <c:v>3.5448</c:v>
                </c:pt>
                <c:pt idx="17725">
                  <c:v>3.5449999999999999</c:v>
                </c:pt>
                <c:pt idx="17726">
                  <c:v>3.5451999999999999</c:v>
                </c:pt>
                <c:pt idx="17727">
                  <c:v>3.5453999999999999</c:v>
                </c:pt>
                <c:pt idx="17728">
                  <c:v>3.5455999999999999</c:v>
                </c:pt>
                <c:pt idx="17729">
                  <c:v>3.5457999999999998</c:v>
                </c:pt>
                <c:pt idx="17730">
                  <c:v>3.5459999999999998</c:v>
                </c:pt>
                <c:pt idx="17731">
                  <c:v>3.5461999999999998</c:v>
                </c:pt>
                <c:pt idx="17732">
                  <c:v>3.5464000000000002</c:v>
                </c:pt>
                <c:pt idx="17733">
                  <c:v>3.5466000000000002</c:v>
                </c:pt>
                <c:pt idx="17734">
                  <c:v>3.5468000000000002</c:v>
                </c:pt>
                <c:pt idx="17735">
                  <c:v>3.5470000000000002</c:v>
                </c:pt>
                <c:pt idx="17736">
                  <c:v>3.5472000000000001</c:v>
                </c:pt>
                <c:pt idx="17737">
                  <c:v>3.5474000000000001</c:v>
                </c:pt>
                <c:pt idx="17738">
                  <c:v>3.5476000000000001</c:v>
                </c:pt>
                <c:pt idx="17739">
                  <c:v>3.5478000000000001</c:v>
                </c:pt>
                <c:pt idx="17740">
                  <c:v>3.548</c:v>
                </c:pt>
                <c:pt idx="17741">
                  <c:v>3.5482</c:v>
                </c:pt>
                <c:pt idx="17742">
                  <c:v>3.5484</c:v>
                </c:pt>
                <c:pt idx="17743">
                  <c:v>3.5486</c:v>
                </c:pt>
                <c:pt idx="17744">
                  <c:v>3.5488</c:v>
                </c:pt>
                <c:pt idx="17745">
                  <c:v>3.5489999999999999</c:v>
                </c:pt>
                <c:pt idx="17746">
                  <c:v>3.5491999999999999</c:v>
                </c:pt>
                <c:pt idx="17747">
                  <c:v>3.5493999999999999</c:v>
                </c:pt>
                <c:pt idx="17748">
                  <c:v>3.5495999999999999</c:v>
                </c:pt>
                <c:pt idx="17749">
                  <c:v>3.5497999999999998</c:v>
                </c:pt>
                <c:pt idx="17750">
                  <c:v>3.55</c:v>
                </c:pt>
                <c:pt idx="17751">
                  <c:v>3.5501999999999998</c:v>
                </c:pt>
                <c:pt idx="17752">
                  <c:v>3.5503999999999998</c:v>
                </c:pt>
                <c:pt idx="17753">
                  <c:v>3.5506000000000002</c:v>
                </c:pt>
                <c:pt idx="17754">
                  <c:v>3.5508000000000002</c:v>
                </c:pt>
                <c:pt idx="17755">
                  <c:v>3.5510000000000002</c:v>
                </c:pt>
                <c:pt idx="17756">
                  <c:v>3.5512000000000001</c:v>
                </c:pt>
                <c:pt idx="17757">
                  <c:v>3.5514000000000001</c:v>
                </c:pt>
                <c:pt idx="17758">
                  <c:v>3.5516000000000001</c:v>
                </c:pt>
                <c:pt idx="17759">
                  <c:v>3.5518000000000001</c:v>
                </c:pt>
                <c:pt idx="17760">
                  <c:v>3.552</c:v>
                </c:pt>
                <c:pt idx="17761">
                  <c:v>3.5522</c:v>
                </c:pt>
                <c:pt idx="17762">
                  <c:v>3.5524</c:v>
                </c:pt>
                <c:pt idx="17763">
                  <c:v>3.5526</c:v>
                </c:pt>
                <c:pt idx="17764">
                  <c:v>3.5528</c:v>
                </c:pt>
                <c:pt idx="17765">
                  <c:v>3.5529999999999999</c:v>
                </c:pt>
                <c:pt idx="17766">
                  <c:v>3.5531999999999999</c:v>
                </c:pt>
                <c:pt idx="17767">
                  <c:v>3.5533999999999999</c:v>
                </c:pt>
                <c:pt idx="17768">
                  <c:v>3.5535999999999999</c:v>
                </c:pt>
                <c:pt idx="17769">
                  <c:v>3.5537999999999998</c:v>
                </c:pt>
                <c:pt idx="17770">
                  <c:v>3.5539999999999998</c:v>
                </c:pt>
                <c:pt idx="17771">
                  <c:v>3.5541999999999998</c:v>
                </c:pt>
                <c:pt idx="17772">
                  <c:v>3.5543999999999998</c:v>
                </c:pt>
                <c:pt idx="17773">
                  <c:v>3.5546000000000002</c:v>
                </c:pt>
                <c:pt idx="17774">
                  <c:v>3.5548000000000002</c:v>
                </c:pt>
                <c:pt idx="17775">
                  <c:v>3.5550000000000002</c:v>
                </c:pt>
                <c:pt idx="17776">
                  <c:v>3.5552000000000001</c:v>
                </c:pt>
                <c:pt idx="17777">
                  <c:v>3.5554000000000001</c:v>
                </c:pt>
                <c:pt idx="17778">
                  <c:v>3.5556000000000001</c:v>
                </c:pt>
                <c:pt idx="17779">
                  <c:v>3.5558000000000001</c:v>
                </c:pt>
                <c:pt idx="17780">
                  <c:v>3.556</c:v>
                </c:pt>
                <c:pt idx="17781">
                  <c:v>3.5562</c:v>
                </c:pt>
                <c:pt idx="17782">
                  <c:v>3.5564</c:v>
                </c:pt>
                <c:pt idx="17783">
                  <c:v>3.5566</c:v>
                </c:pt>
                <c:pt idx="17784">
                  <c:v>3.5568</c:v>
                </c:pt>
                <c:pt idx="17785">
                  <c:v>3.5569999999999999</c:v>
                </c:pt>
                <c:pt idx="17786">
                  <c:v>3.5571999999999999</c:v>
                </c:pt>
                <c:pt idx="17787">
                  <c:v>3.5573999999999999</c:v>
                </c:pt>
                <c:pt idx="17788">
                  <c:v>3.5575999999999999</c:v>
                </c:pt>
                <c:pt idx="17789">
                  <c:v>3.5577999999999999</c:v>
                </c:pt>
                <c:pt idx="17790">
                  <c:v>3.5579999999999998</c:v>
                </c:pt>
                <c:pt idx="17791">
                  <c:v>3.5581999999999998</c:v>
                </c:pt>
                <c:pt idx="17792">
                  <c:v>3.5583999999999998</c:v>
                </c:pt>
                <c:pt idx="17793">
                  <c:v>3.5586000000000002</c:v>
                </c:pt>
                <c:pt idx="17794">
                  <c:v>3.5588000000000002</c:v>
                </c:pt>
                <c:pt idx="17795">
                  <c:v>3.5590000000000002</c:v>
                </c:pt>
                <c:pt idx="17796">
                  <c:v>3.5592000000000001</c:v>
                </c:pt>
                <c:pt idx="17797">
                  <c:v>3.5594000000000001</c:v>
                </c:pt>
                <c:pt idx="17798">
                  <c:v>3.5596000000000001</c:v>
                </c:pt>
                <c:pt idx="17799">
                  <c:v>3.5598000000000001</c:v>
                </c:pt>
                <c:pt idx="17800">
                  <c:v>3.56</c:v>
                </c:pt>
                <c:pt idx="17801">
                  <c:v>3.5602</c:v>
                </c:pt>
                <c:pt idx="17802">
                  <c:v>3.5604</c:v>
                </c:pt>
                <c:pt idx="17803">
                  <c:v>3.5606</c:v>
                </c:pt>
                <c:pt idx="17804">
                  <c:v>3.5608</c:v>
                </c:pt>
                <c:pt idx="17805">
                  <c:v>3.5609999999999999</c:v>
                </c:pt>
                <c:pt idx="17806">
                  <c:v>3.5611999999999999</c:v>
                </c:pt>
                <c:pt idx="17807">
                  <c:v>3.5613999999999999</c:v>
                </c:pt>
                <c:pt idx="17808">
                  <c:v>3.5615999999999999</c:v>
                </c:pt>
                <c:pt idx="17809">
                  <c:v>3.5617999999999999</c:v>
                </c:pt>
                <c:pt idx="17810">
                  <c:v>3.5619999999999998</c:v>
                </c:pt>
                <c:pt idx="17811">
                  <c:v>3.5621999999999998</c:v>
                </c:pt>
                <c:pt idx="17812">
                  <c:v>3.5623999999999998</c:v>
                </c:pt>
                <c:pt idx="17813">
                  <c:v>3.5626000000000002</c:v>
                </c:pt>
                <c:pt idx="17814">
                  <c:v>3.5628000000000002</c:v>
                </c:pt>
                <c:pt idx="17815">
                  <c:v>3.5630000000000002</c:v>
                </c:pt>
                <c:pt idx="17816">
                  <c:v>3.5632000000000001</c:v>
                </c:pt>
                <c:pt idx="17817">
                  <c:v>3.5634000000000001</c:v>
                </c:pt>
                <c:pt idx="17818">
                  <c:v>3.5636000000000001</c:v>
                </c:pt>
                <c:pt idx="17819">
                  <c:v>3.5638000000000001</c:v>
                </c:pt>
                <c:pt idx="17820">
                  <c:v>3.5640000000000001</c:v>
                </c:pt>
                <c:pt idx="17821">
                  <c:v>3.5642</c:v>
                </c:pt>
                <c:pt idx="17822">
                  <c:v>3.5644</c:v>
                </c:pt>
                <c:pt idx="17823">
                  <c:v>3.5646</c:v>
                </c:pt>
                <c:pt idx="17824">
                  <c:v>3.5648</c:v>
                </c:pt>
                <c:pt idx="17825">
                  <c:v>3.5649999999999999</c:v>
                </c:pt>
                <c:pt idx="17826">
                  <c:v>3.5651999999999999</c:v>
                </c:pt>
                <c:pt idx="17827">
                  <c:v>3.5653999999999999</c:v>
                </c:pt>
                <c:pt idx="17828">
                  <c:v>3.5655999999999999</c:v>
                </c:pt>
                <c:pt idx="17829">
                  <c:v>3.5657999999999999</c:v>
                </c:pt>
                <c:pt idx="17830">
                  <c:v>3.5659999999999998</c:v>
                </c:pt>
                <c:pt idx="17831">
                  <c:v>3.5661999999999998</c:v>
                </c:pt>
                <c:pt idx="17832">
                  <c:v>3.5663999999999998</c:v>
                </c:pt>
                <c:pt idx="17833">
                  <c:v>3.5666000000000002</c:v>
                </c:pt>
                <c:pt idx="17834">
                  <c:v>3.5668000000000002</c:v>
                </c:pt>
                <c:pt idx="17835">
                  <c:v>3.5670000000000002</c:v>
                </c:pt>
                <c:pt idx="17836">
                  <c:v>3.5672000000000001</c:v>
                </c:pt>
                <c:pt idx="17837">
                  <c:v>3.5674000000000001</c:v>
                </c:pt>
                <c:pt idx="17838">
                  <c:v>3.5676000000000001</c:v>
                </c:pt>
                <c:pt idx="17839">
                  <c:v>3.5678000000000001</c:v>
                </c:pt>
                <c:pt idx="17840">
                  <c:v>3.5680000000000001</c:v>
                </c:pt>
                <c:pt idx="17841">
                  <c:v>3.5682</c:v>
                </c:pt>
                <c:pt idx="17842">
                  <c:v>3.5684</c:v>
                </c:pt>
                <c:pt idx="17843">
                  <c:v>3.5686</c:v>
                </c:pt>
                <c:pt idx="17844">
                  <c:v>3.5688</c:v>
                </c:pt>
                <c:pt idx="17845">
                  <c:v>3.569</c:v>
                </c:pt>
                <c:pt idx="17846">
                  <c:v>3.5691999999999999</c:v>
                </c:pt>
                <c:pt idx="17847">
                  <c:v>3.5693999999999999</c:v>
                </c:pt>
                <c:pt idx="17848">
                  <c:v>3.5695999999999999</c:v>
                </c:pt>
                <c:pt idx="17849">
                  <c:v>3.5697999999999999</c:v>
                </c:pt>
                <c:pt idx="17850">
                  <c:v>3.57</c:v>
                </c:pt>
                <c:pt idx="17851">
                  <c:v>3.5701999999999998</c:v>
                </c:pt>
                <c:pt idx="17852">
                  <c:v>3.5703999999999998</c:v>
                </c:pt>
                <c:pt idx="17853">
                  <c:v>3.5706000000000002</c:v>
                </c:pt>
                <c:pt idx="17854">
                  <c:v>3.5708000000000002</c:v>
                </c:pt>
                <c:pt idx="17855">
                  <c:v>3.5710000000000002</c:v>
                </c:pt>
                <c:pt idx="17856">
                  <c:v>3.5712000000000002</c:v>
                </c:pt>
                <c:pt idx="17857">
                  <c:v>3.5714000000000001</c:v>
                </c:pt>
                <c:pt idx="17858">
                  <c:v>3.5716000000000001</c:v>
                </c:pt>
                <c:pt idx="17859">
                  <c:v>3.5718000000000001</c:v>
                </c:pt>
                <c:pt idx="17860">
                  <c:v>3.5720000000000001</c:v>
                </c:pt>
                <c:pt idx="17861">
                  <c:v>3.5722</c:v>
                </c:pt>
                <c:pt idx="17862">
                  <c:v>3.5724</c:v>
                </c:pt>
                <c:pt idx="17863">
                  <c:v>3.5726</c:v>
                </c:pt>
                <c:pt idx="17864">
                  <c:v>3.5728</c:v>
                </c:pt>
                <c:pt idx="17865">
                  <c:v>3.573</c:v>
                </c:pt>
                <c:pt idx="17866">
                  <c:v>3.5731999999999999</c:v>
                </c:pt>
                <c:pt idx="17867">
                  <c:v>3.5733999999999999</c:v>
                </c:pt>
                <c:pt idx="17868">
                  <c:v>3.5735999999999999</c:v>
                </c:pt>
                <c:pt idx="17869">
                  <c:v>3.5737999999999999</c:v>
                </c:pt>
                <c:pt idx="17870">
                  <c:v>3.5739999999999998</c:v>
                </c:pt>
                <c:pt idx="17871">
                  <c:v>3.5741999999999998</c:v>
                </c:pt>
                <c:pt idx="17872">
                  <c:v>3.5743999999999998</c:v>
                </c:pt>
                <c:pt idx="17873">
                  <c:v>3.5746000000000002</c:v>
                </c:pt>
                <c:pt idx="17874">
                  <c:v>3.5748000000000002</c:v>
                </c:pt>
                <c:pt idx="17875">
                  <c:v>3.5750000000000002</c:v>
                </c:pt>
                <c:pt idx="17876">
                  <c:v>3.5752000000000002</c:v>
                </c:pt>
                <c:pt idx="17877">
                  <c:v>3.5754000000000001</c:v>
                </c:pt>
                <c:pt idx="17878">
                  <c:v>3.5756000000000001</c:v>
                </c:pt>
                <c:pt idx="17879">
                  <c:v>3.5758000000000001</c:v>
                </c:pt>
                <c:pt idx="17880">
                  <c:v>3.5760000000000001</c:v>
                </c:pt>
                <c:pt idx="17881">
                  <c:v>3.5762</c:v>
                </c:pt>
                <c:pt idx="17882">
                  <c:v>3.5764</c:v>
                </c:pt>
                <c:pt idx="17883">
                  <c:v>3.5766</c:v>
                </c:pt>
                <c:pt idx="17884">
                  <c:v>3.5768</c:v>
                </c:pt>
                <c:pt idx="17885">
                  <c:v>3.577</c:v>
                </c:pt>
                <c:pt idx="17886">
                  <c:v>3.5771999999999999</c:v>
                </c:pt>
                <c:pt idx="17887">
                  <c:v>3.5773999999999999</c:v>
                </c:pt>
                <c:pt idx="17888">
                  <c:v>3.5775999999999999</c:v>
                </c:pt>
                <c:pt idx="17889">
                  <c:v>3.5777999999999999</c:v>
                </c:pt>
                <c:pt idx="17890">
                  <c:v>3.5779999999999998</c:v>
                </c:pt>
                <c:pt idx="17891">
                  <c:v>3.5781999999999998</c:v>
                </c:pt>
                <c:pt idx="17892">
                  <c:v>3.5783999999999998</c:v>
                </c:pt>
                <c:pt idx="17893">
                  <c:v>3.5785999999999998</c:v>
                </c:pt>
                <c:pt idx="17894">
                  <c:v>3.5788000000000002</c:v>
                </c:pt>
                <c:pt idx="17895">
                  <c:v>3.5790000000000002</c:v>
                </c:pt>
                <c:pt idx="17896">
                  <c:v>3.5792000000000002</c:v>
                </c:pt>
                <c:pt idx="17897">
                  <c:v>3.5794000000000001</c:v>
                </c:pt>
                <c:pt idx="17898">
                  <c:v>3.5796000000000001</c:v>
                </c:pt>
                <c:pt idx="17899">
                  <c:v>3.5798000000000001</c:v>
                </c:pt>
                <c:pt idx="17900">
                  <c:v>3.58</c:v>
                </c:pt>
                <c:pt idx="17901">
                  <c:v>3.5802</c:v>
                </c:pt>
                <c:pt idx="17902">
                  <c:v>3.5804</c:v>
                </c:pt>
                <c:pt idx="17903">
                  <c:v>3.5806</c:v>
                </c:pt>
                <c:pt idx="17904">
                  <c:v>3.5808</c:v>
                </c:pt>
                <c:pt idx="17905">
                  <c:v>3.581</c:v>
                </c:pt>
                <c:pt idx="17906">
                  <c:v>3.5811999999999999</c:v>
                </c:pt>
                <c:pt idx="17907">
                  <c:v>3.5813999999999999</c:v>
                </c:pt>
                <c:pt idx="17908">
                  <c:v>3.5815999999999999</c:v>
                </c:pt>
                <c:pt idx="17909">
                  <c:v>3.5817999999999999</c:v>
                </c:pt>
                <c:pt idx="17910">
                  <c:v>3.5819999999999999</c:v>
                </c:pt>
                <c:pt idx="17911">
                  <c:v>3.5821999999999998</c:v>
                </c:pt>
                <c:pt idx="17912">
                  <c:v>3.5823999999999998</c:v>
                </c:pt>
                <c:pt idx="17913">
                  <c:v>3.5825999999999998</c:v>
                </c:pt>
                <c:pt idx="17914">
                  <c:v>3.5828000000000002</c:v>
                </c:pt>
                <c:pt idx="17915">
                  <c:v>3.5830000000000002</c:v>
                </c:pt>
                <c:pt idx="17916">
                  <c:v>3.5832000000000002</c:v>
                </c:pt>
                <c:pt idx="17917">
                  <c:v>3.5834000000000001</c:v>
                </c:pt>
                <c:pt idx="17918">
                  <c:v>3.5836000000000001</c:v>
                </c:pt>
                <c:pt idx="17919">
                  <c:v>3.5838000000000001</c:v>
                </c:pt>
                <c:pt idx="17920">
                  <c:v>3.5840000000000001</c:v>
                </c:pt>
                <c:pt idx="17921">
                  <c:v>3.5842000000000001</c:v>
                </c:pt>
                <c:pt idx="17922">
                  <c:v>3.5844</c:v>
                </c:pt>
                <c:pt idx="17923">
                  <c:v>3.5846</c:v>
                </c:pt>
                <c:pt idx="17924">
                  <c:v>3.5848</c:v>
                </c:pt>
                <c:pt idx="17925">
                  <c:v>3.585</c:v>
                </c:pt>
                <c:pt idx="17926">
                  <c:v>3.5851999999999999</c:v>
                </c:pt>
                <c:pt idx="17927">
                  <c:v>3.5853999999999999</c:v>
                </c:pt>
                <c:pt idx="17928">
                  <c:v>3.5855999999999999</c:v>
                </c:pt>
                <c:pt idx="17929">
                  <c:v>3.5857999999999999</c:v>
                </c:pt>
                <c:pt idx="17930">
                  <c:v>3.5859999999999999</c:v>
                </c:pt>
                <c:pt idx="17931">
                  <c:v>3.5861999999999998</c:v>
                </c:pt>
                <c:pt idx="17932">
                  <c:v>3.5863999999999998</c:v>
                </c:pt>
                <c:pt idx="17933">
                  <c:v>3.5865999999999998</c:v>
                </c:pt>
                <c:pt idx="17934">
                  <c:v>3.5868000000000002</c:v>
                </c:pt>
                <c:pt idx="17935">
                  <c:v>3.5870000000000002</c:v>
                </c:pt>
                <c:pt idx="17936">
                  <c:v>3.5872000000000002</c:v>
                </c:pt>
                <c:pt idx="17937">
                  <c:v>3.5874000000000001</c:v>
                </c:pt>
                <c:pt idx="17938">
                  <c:v>3.5876000000000001</c:v>
                </c:pt>
                <c:pt idx="17939">
                  <c:v>3.5878000000000001</c:v>
                </c:pt>
                <c:pt idx="17940">
                  <c:v>3.5880000000000001</c:v>
                </c:pt>
                <c:pt idx="17941">
                  <c:v>3.5882000000000001</c:v>
                </c:pt>
                <c:pt idx="17942">
                  <c:v>3.5884</c:v>
                </c:pt>
                <c:pt idx="17943">
                  <c:v>3.5886</c:v>
                </c:pt>
                <c:pt idx="17944">
                  <c:v>3.5888</c:v>
                </c:pt>
                <c:pt idx="17945">
                  <c:v>3.589</c:v>
                </c:pt>
                <c:pt idx="17946">
                  <c:v>3.5891999999999999</c:v>
                </c:pt>
                <c:pt idx="17947">
                  <c:v>3.5893999999999999</c:v>
                </c:pt>
                <c:pt idx="17948">
                  <c:v>3.5895999999999999</c:v>
                </c:pt>
                <c:pt idx="17949">
                  <c:v>3.5897999999999999</c:v>
                </c:pt>
                <c:pt idx="17950">
                  <c:v>3.59</c:v>
                </c:pt>
                <c:pt idx="17951">
                  <c:v>3.5901999999999998</c:v>
                </c:pt>
                <c:pt idx="17952">
                  <c:v>3.5903999999999998</c:v>
                </c:pt>
                <c:pt idx="17953">
                  <c:v>3.5905999999999998</c:v>
                </c:pt>
                <c:pt idx="17954">
                  <c:v>3.5908000000000002</c:v>
                </c:pt>
                <c:pt idx="17955">
                  <c:v>3.5910000000000002</c:v>
                </c:pt>
                <c:pt idx="17956">
                  <c:v>3.5912000000000002</c:v>
                </c:pt>
                <c:pt idx="17957">
                  <c:v>3.5914000000000001</c:v>
                </c:pt>
                <c:pt idx="17958">
                  <c:v>3.5916000000000001</c:v>
                </c:pt>
                <c:pt idx="17959">
                  <c:v>3.5918000000000001</c:v>
                </c:pt>
                <c:pt idx="17960">
                  <c:v>3.5920000000000001</c:v>
                </c:pt>
                <c:pt idx="17961">
                  <c:v>3.5922000000000001</c:v>
                </c:pt>
                <c:pt idx="17962">
                  <c:v>3.5924</c:v>
                </c:pt>
                <c:pt idx="17963">
                  <c:v>3.5926</c:v>
                </c:pt>
                <c:pt idx="17964">
                  <c:v>3.5928</c:v>
                </c:pt>
                <c:pt idx="17965">
                  <c:v>3.593</c:v>
                </c:pt>
                <c:pt idx="17966">
                  <c:v>3.5931999999999999</c:v>
                </c:pt>
                <c:pt idx="17967">
                  <c:v>3.5933999999999999</c:v>
                </c:pt>
                <c:pt idx="17968">
                  <c:v>3.5935999999999999</c:v>
                </c:pt>
                <c:pt idx="17969">
                  <c:v>3.5937999999999999</c:v>
                </c:pt>
                <c:pt idx="17970">
                  <c:v>3.5939999999999999</c:v>
                </c:pt>
                <c:pt idx="17971">
                  <c:v>3.5941999999999998</c:v>
                </c:pt>
                <c:pt idx="17972">
                  <c:v>3.5943999999999998</c:v>
                </c:pt>
                <c:pt idx="17973">
                  <c:v>3.5945999999999998</c:v>
                </c:pt>
                <c:pt idx="17974">
                  <c:v>3.5948000000000002</c:v>
                </c:pt>
                <c:pt idx="17975">
                  <c:v>3.5950000000000002</c:v>
                </c:pt>
                <c:pt idx="17976">
                  <c:v>3.5952000000000002</c:v>
                </c:pt>
                <c:pt idx="17977">
                  <c:v>3.5954000000000002</c:v>
                </c:pt>
                <c:pt idx="17978">
                  <c:v>3.5956000000000001</c:v>
                </c:pt>
                <c:pt idx="17979">
                  <c:v>3.5958000000000001</c:v>
                </c:pt>
                <c:pt idx="17980">
                  <c:v>3.5960000000000001</c:v>
                </c:pt>
                <c:pt idx="17981">
                  <c:v>3.5962000000000001</c:v>
                </c:pt>
                <c:pt idx="17982">
                  <c:v>3.5964</c:v>
                </c:pt>
                <c:pt idx="17983">
                  <c:v>3.5966</c:v>
                </c:pt>
                <c:pt idx="17984">
                  <c:v>3.5968</c:v>
                </c:pt>
                <c:pt idx="17985">
                  <c:v>3.597</c:v>
                </c:pt>
                <c:pt idx="17986">
                  <c:v>3.5972</c:v>
                </c:pt>
                <c:pt idx="17987">
                  <c:v>3.5973999999999999</c:v>
                </c:pt>
                <c:pt idx="17988">
                  <c:v>3.5975999999999999</c:v>
                </c:pt>
                <c:pt idx="17989">
                  <c:v>3.5977999999999999</c:v>
                </c:pt>
                <c:pt idx="17990">
                  <c:v>3.5979999999999999</c:v>
                </c:pt>
                <c:pt idx="17991">
                  <c:v>3.5981999999999998</c:v>
                </c:pt>
                <c:pt idx="17992">
                  <c:v>3.5983999999999998</c:v>
                </c:pt>
                <c:pt idx="17993">
                  <c:v>3.5985999999999998</c:v>
                </c:pt>
                <c:pt idx="17994">
                  <c:v>3.5988000000000002</c:v>
                </c:pt>
                <c:pt idx="17995">
                  <c:v>3.5990000000000002</c:v>
                </c:pt>
                <c:pt idx="17996">
                  <c:v>3.5992000000000002</c:v>
                </c:pt>
                <c:pt idx="17997">
                  <c:v>3.5994000000000002</c:v>
                </c:pt>
                <c:pt idx="17998">
                  <c:v>3.5996000000000001</c:v>
                </c:pt>
                <c:pt idx="17999">
                  <c:v>3.5998000000000001</c:v>
                </c:pt>
                <c:pt idx="18000">
                  <c:v>3.6</c:v>
                </c:pt>
                <c:pt idx="18001">
                  <c:v>3.6002000000000001</c:v>
                </c:pt>
                <c:pt idx="18002">
                  <c:v>3.6004</c:v>
                </c:pt>
                <c:pt idx="18003">
                  <c:v>3.6006</c:v>
                </c:pt>
                <c:pt idx="18004">
                  <c:v>3.6008</c:v>
                </c:pt>
                <c:pt idx="18005">
                  <c:v>3.601</c:v>
                </c:pt>
                <c:pt idx="18006">
                  <c:v>3.6012</c:v>
                </c:pt>
                <c:pt idx="18007">
                  <c:v>3.6013999999999999</c:v>
                </c:pt>
                <c:pt idx="18008">
                  <c:v>3.6015999999999999</c:v>
                </c:pt>
                <c:pt idx="18009">
                  <c:v>3.6017999999999999</c:v>
                </c:pt>
                <c:pt idx="18010">
                  <c:v>3.6019999999999999</c:v>
                </c:pt>
                <c:pt idx="18011">
                  <c:v>3.6021999999999998</c:v>
                </c:pt>
                <c:pt idx="18012">
                  <c:v>3.6023999999999998</c:v>
                </c:pt>
                <c:pt idx="18013">
                  <c:v>3.6025999999999998</c:v>
                </c:pt>
                <c:pt idx="18014">
                  <c:v>3.6027999999999998</c:v>
                </c:pt>
                <c:pt idx="18015">
                  <c:v>3.6030000000000002</c:v>
                </c:pt>
                <c:pt idx="18016">
                  <c:v>3.6032000000000002</c:v>
                </c:pt>
                <c:pt idx="18017">
                  <c:v>3.6034000000000002</c:v>
                </c:pt>
                <c:pt idx="18018">
                  <c:v>3.6036000000000001</c:v>
                </c:pt>
                <c:pt idx="18019">
                  <c:v>3.6038000000000001</c:v>
                </c:pt>
                <c:pt idx="18020">
                  <c:v>3.6040000000000001</c:v>
                </c:pt>
                <c:pt idx="18021">
                  <c:v>3.6042000000000001</c:v>
                </c:pt>
                <c:pt idx="18022">
                  <c:v>3.6044</c:v>
                </c:pt>
                <c:pt idx="18023">
                  <c:v>3.6046</c:v>
                </c:pt>
                <c:pt idx="18024">
                  <c:v>3.6048</c:v>
                </c:pt>
                <c:pt idx="18025">
                  <c:v>3.605</c:v>
                </c:pt>
                <c:pt idx="18026">
                  <c:v>3.6052</c:v>
                </c:pt>
                <c:pt idx="18027">
                  <c:v>3.6053999999999999</c:v>
                </c:pt>
                <c:pt idx="18028">
                  <c:v>3.6055999999999999</c:v>
                </c:pt>
                <c:pt idx="18029">
                  <c:v>3.6057999999999999</c:v>
                </c:pt>
                <c:pt idx="18030">
                  <c:v>3.6059999999999999</c:v>
                </c:pt>
                <c:pt idx="18031">
                  <c:v>3.6061999999999999</c:v>
                </c:pt>
                <c:pt idx="18032">
                  <c:v>3.6063999999999998</c:v>
                </c:pt>
                <c:pt idx="18033">
                  <c:v>3.6065999999999998</c:v>
                </c:pt>
                <c:pt idx="18034">
                  <c:v>3.6067999999999998</c:v>
                </c:pt>
                <c:pt idx="18035">
                  <c:v>3.6070000000000002</c:v>
                </c:pt>
                <c:pt idx="18036">
                  <c:v>3.6072000000000002</c:v>
                </c:pt>
                <c:pt idx="18037">
                  <c:v>3.6074000000000002</c:v>
                </c:pt>
                <c:pt idx="18038">
                  <c:v>3.6076000000000001</c:v>
                </c:pt>
                <c:pt idx="18039">
                  <c:v>3.6078000000000001</c:v>
                </c:pt>
                <c:pt idx="18040">
                  <c:v>3.6080000000000001</c:v>
                </c:pt>
                <c:pt idx="18041">
                  <c:v>3.6082000000000001</c:v>
                </c:pt>
                <c:pt idx="18042">
                  <c:v>3.6084000000000001</c:v>
                </c:pt>
                <c:pt idx="18043">
                  <c:v>3.6086</c:v>
                </c:pt>
                <c:pt idx="18044">
                  <c:v>3.6088</c:v>
                </c:pt>
                <c:pt idx="18045">
                  <c:v>3.609</c:v>
                </c:pt>
                <c:pt idx="18046">
                  <c:v>3.6092</c:v>
                </c:pt>
                <c:pt idx="18047">
                  <c:v>3.6093999999999999</c:v>
                </c:pt>
                <c:pt idx="18048">
                  <c:v>3.6095999999999999</c:v>
                </c:pt>
                <c:pt idx="18049">
                  <c:v>3.6097999999999999</c:v>
                </c:pt>
                <c:pt idx="18050">
                  <c:v>3.61</c:v>
                </c:pt>
                <c:pt idx="18051">
                  <c:v>3.6101999999999999</c:v>
                </c:pt>
                <c:pt idx="18052">
                  <c:v>3.6103999999999998</c:v>
                </c:pt>
                <c:pt idx="18053">
                  <c:v>3.6105999999999998</c:v>
                </c:pt>
                <c:pt idx="18054">
                  <c:v>3.6107999999999998</c:v>
                </c:pt>
                <c:pt idx="18055">
                  <c:v>3.6110000000000002</c:v>
                </c:pt>
                <c:pt idx="18056">
                  <c:v>3.6112000000000002</c:v>
                </c:pt>
                <c:pt idx="18057">
                  <c:v>3.6114000000000002</c:v>
                </c:pt>
                <c:pt idx="18058">
                  <c:v>3.6116000000000001</c:v>
                </c:pt>
                <c:pt idx="18059">
                  <c:v>3.6118000000000001</c:v>
                </c:pt>
                <c:pt idx="18060">
                  <c:v>3.6120000000000001</c:v>
                </c:pt>
                <c:pt idx="18061">
                  <c:v>3.6122000000000001</c:v>
                </c:pt>
                <c:pt idx="18062">
                  <c:v>3.6124000000000001</c:v>
                </c:pt>
                <c:pt idx="18063">
                  <c:v>3.6126</c:v>
                </c:pt>
                <c:pt idx="18064">
                  <c:v>3.6128</c:v>
                </c:pt>
                <c:pt idx="18065">
                  <c:v>3.613</c:v>
                </c:pt>
                <c:pt idx="18066">
                  <c:v>3.6132</c:v>
                </c:pt>
                <c:pt idx="18067">
                  <c:v>3.6133999999999999</c:v>
                </c:pt>
                <c:pt idx="18068">
                  <c:v>3.6135999999999999</c:v>
                </c:pt>
                <c:pt idx="18069">
                  <c:v>3.6137999999999999</c:v>
                </c:pt>
                <c:pt idx="18070">
                  <c:v>3.6139999999999999</c:v>
                </c:pt>
                <c:pt idx="18071">
                  <c:v>3.6141999999999999</c:v>
                </c:pt>
                <c:pt idx="18072">
                  <c:v>3.6143999999999998</c:v>
                </c:pt>
                <c:pt idx="18073">
                  <c:v>3.6145999999999998</c:v>
                </c:pt>
                <c:pt idx="18074">
                  <c:v>3.6147999999999998</c:v>
                </c:pt>
                <c:pt idx="18075">
                  <c:v>3.6150000000000002</c:v>
                </c:pt>
                <c:pt idx="18076">
                  <c:v>3.6152000000000002</c:v>
                </c:pt>
                <c:pt idx="18077">
                  <c:v>3.6154000000000002</c:v>
                </c:pt>
                <c:pt idx="18078">
                  <c:v>3.6156000000000001</c:v>
                </c:pt>
                <c:pt idx="18079">
                  <c:v>3.6158000000000001</c:v>
                </c:pt>
                <c:pt idx="18080">
                  <c:v>3.6160000000000001</c:v>
                </c:pt>
                <c:pt idx="18081">
                  <c:v>3.6162000000000001</c:v>
                </c:pt>
                <c:pt idx="18082">
                  <c:v>3.6164000000000001</c:v>
                </c:pt>
                <c:pt idx="18083">
                  <c:v>3.6166</c:v>
                </c:pt>
                <c:pt idx="18084">
                  <c:v>3.6168</c:v>
                </c:pt>
                <c:pt idx="18085">
                  <c:v>3.617</c:v>
                </c:pt>
                <c:pt idx="18086">
                  <c:v>3.6172</c:v>
                </c:pt>
                <c:pt idx="18087">
                  <c:v>3.6173999999999999</c:v>
                </c:pt>
                <c:pt idx="18088">
                  <c:v>3.6175999999999999</c:v>
                </c:pt>
                <c:pt idx="18089">
                  <c:v>3.6177999999999999</c:v>
                </c:pt>
                <c:pt idx="18090">
                  <c:v>3.6179999999999999</c:v>
                </c:pt>
                <c:pt idx="18091">
                  <c:v>3.6181999999999999</c:v>
                </c:pt>
                <c:pt idx="18092">
                  <c:v>3.6183999999999998</c:v>
                </c:pt>
                <c:pt idx="18093">
                  <c:v>3.6185999999999998</c:v>
                </c:pt>
                <c:pt idx="18094">
                  <c:v>3.6187999999999998</c:v>
                </c:pt>
                <c:pt idx="18095">
                  <c:v>3.6190000000000002</c:v>
                </c:pt>
                <c:pt idx="18096">
                  <c:v>3.6192000000000002</c:v>
                </c:pt>
                <c:pt idx="18097">
                  <c:v>3.6194000000000002</c:v>
                </c:pt>
                <c:pt idx="18098">
                  <c:v>3.6196000000000002</c:v>
                </c:pt>
                <c:pt idx="18099">
                  <c:v>3.6198000000000001</c:v>
                </c:pt>
                <c:pt idx="18100">
                  <c:v>3.62</c:v>
                </c:pt>
                <c:pt idx="18101">
                  <c:v>3.6202000000000001</c:v>
                </c:pt>
                <c:pt idx="18102">
                  <c:v>3.6204000000000001</c:v>
                </c:pt>
                <c:pt idx="18103">
                  <c:v>3.6206</c:v>
                </c:pt>
                <c:pt idx="18104">
                  <c:v>3.6208</c:v>
                </c:pt>
                <c:pt idx="18105">
                  <c:v>3.621</c:v>
                </c:pt>
                <c:pt idx="18106">
                  <c:v>3.6212</c:v>
                </c:pt>
                <c:pt idx="18107">
                  <c:v>3.6214</c:v>
                </c:pt>
                <c:pt idx="18108">
                  <c:v>3.6215999999999999</c:v>
                </c:pt>
                <c:pt idx="18109">
                  <c:v>3.6217999999999999</c:v>
                </c:pt>
                <c:pt idx="18110">
                  <c:v>3.6219999999999999</c:v>
                </c:pt>
                <c:pt idx="18111">
                  <c:v>3.6221999999999999</c:v>
                </c:pt>
                <c:pt idx="18112">
                  <c:v>3.6223999999999998</c:v>
                </c:pt>
                <c:pt idx="18113">
                  <c:v>3.6225999999999998</c:v>
                </c:pt>
                <c:pt idx="18114">
                  <c:v>3.6227999999999998</c:v>
                </c:pt>
                <c:pt idx="18115">
                  <c:v>3.6230000000000002</c:v>
                </c:pt>
                <c:pt idx="18116">
                  <c:v>3.6232000000000002</c:v>
                </c:pt>
                <c:pt idx="18117">
                  <c:v>3.6234000000000002</c:v>
                </c:pt>
                <c:pt idx="18118">
                  <c:v>3.6236000000000002</c:v>
                </c:pt>
                <c:pt idx="18119">
                  <c:v>3.6238000000000001</c:v>
                </c:pt>
                <c:pt idx="18120">
                  <c:v>3.6240000000000001</c:v>
                </c:pt>
                <c:pt idx="18121">
                  <c:v>3.6242000000000001</c:v>
                </c:pt>
                <c:pt idx="18122">
                  <c:v>3.6244000000000001</c:v>
                </c:pt>
                <c:pt idx="18123">
                  <c:v>3.6246</c:v>
                </c:pt>
                <c:pt idx="18124">
                  <c:v>3.6248</c:v>
                </c:pt>
                <c:pt idx="18125">
                  <c:v>3.625</c:v>
                </c:pt>
                <c:pt idx="18126">
                  <c:v>3.6252</c:v>
                </c:pt>
                <c:pt idx="18127">
                  <c:v>3.6254</c:v>
                </c:pt>
                <c:pt idx="18128">
                  <c:v>3.6255999999999999</c:v>
                </c:pt>
                <c:pt idx="18129">
                  <c:v>3.6257999999999999</c:v>
                </c:pt>
                <c:pt idx="18130">
                  <c:v>3.6259999999999999</c:v>
                </c:pt>
                <c:pt idx="18131">
                  <c:v>3.6261999999999999</c:v>
                </c:pt>
                <c:pt idx="18132">
                  <c:v>3.6263999999999998</c:v>
                </c:pt>
                <c:pt idx="18133">
                  <c:v>3.6265999999999998</c:v>
                </c:pt>
                <c:pt idx="18134">
                  <c:v>3.6267999999999998</c:v>
                </c:pt>
                <c:pt idx="18135">
                  <c:v>3.6269999999999998</c:v>
                </c:pt>
                <c:pt idx="18136">
                  <c:v>3.6272000000000002</c:v>
                </c:pt>
                <c:pt idx="18137">
                  <c:v>3.6274000000000002</c:v>
                </c:pt>
                <c:pt idx="18138">
                  <c:v>3.6276000000000002</c:v>
                </c:pt>
                <c:pt idx="18139">
                  <c:v>3.6278000000000001</c:v>
                </c:pt>
                <c:pt idx="18140">
                  <c:v>3.6280000000000001</c:v>
                </c:pt>
                <c:pt idx="18141">
                  <c:v>3.6282000000000001</c:v>
                </c:pt>
                <c:pt idx="18142">
                  <c:v>3.6284000000000001</c:v>
                </c:pt>
                <c:pt idx="18143">
                  <c:v>3.6286</c:v>
                </c:pt>
                <c:pt idx="18144">
                  <c:v>3.6288</c:v>
                </c:pt>
                <c:pt idx="18145">
                  <c:v>3.629</c:v>
                </c:pt>
                <c:pt idx="18146">
                  <c:v>3.6292</c:v>
                </c:pt>
                <c:pt idx="18147">
                  <c:v>3.6294</c:v>
                </c:pt>
                <c:pt idx="18148">
                  <c:v>3.6295999999999999</c:v>
                </c:pt>
                <c:pt idx="18149">
                  <c:v>3.6297999999999999</c:v>
                </c:pt>
                <c:pt idx="18150">
                  <c:v>3.63</c:v>
                </c:pt>
                <c:pt idx="18151">
                  <c:v>3.6301999999999999</c:v>
                </c:pt>
                <c:pt idx="18152">
                  <c:v>3.6303999999999998</c:v>
                </c:pt>
                <c:pt idx="18153">
                  <c:v>3.6305999999999998</c:v>
                </c:pt>
                <c:pt idx="18154">
                  <c:v>3.6307999999999998</c:v>
                </c:pt>
                <c:pt idx="18155">
                  <c:v>3.6309999999999998</c:v>
                </c:pt>
                <c:pt idx="18156">
                  <c:v>3.6312000000000002</c:v>
                </c:pt>
                <c:pt idx="18157">
                  <c:v>3.6314000000000002</c:v>
                </c:pt>
                <c:pt idx="18158">
                  <c:v>3.6316000000000002</c:v>
                </c:pt>
                <c:pt idx="18159">
                  <c:v>3.6318000000000001</c:v>
                </c:pt>
                <c:pt idx="18160">
                  <c:v>3.6320000000000001</c:v>
                </c:pt>
                <c:pt idx="18161">
                  <c:v>3.6322000000000001</c:v>
                </c:pt>
                <c:pt idx="18162">
                  <c:v>3.6324000000000001</c:v>
                </c:pt>
                <c:pt idx="18163">
                  <c:v>3.6326000000000001</c:v>
                </c:pt>
                <c:pt idx="18164">
                  <c:v>3.6328</c:v>
                </c:pt>
                <c:pt idx="18165">
                  <c:v>3.633</c:v>
                </c:pt>
                <c:pt idx="18166">
                  <c:v>3.6332</c:v>
                </c:pt>
                <c:pt idx="18167">
                  <c:v>3.6334</c:v>
                </c:pt>
                <c:pt idx="18168">
                  <c:v>3.6335999999999999</c:v>
                </c:pt>
                <c:pt idx="18169">
                  <c:v>3.6337999999999999</c:v>
                </c:pt>
                <c:pt idx="18170">
                  <c:v>3.6339999999999999</c:v>
                </c:pt>
                <c:pt idx="18171">
                  <c:v>3.6341999999999999</c:v>
                </c:pt>
                <c:pt idx="18172">
                  <c:v>3.6343999999999999</c:v>
                </c:pt>
                <c:pt idx="18173">
                  <c:v>3.6345999999999998</c:v>
                </c:pt>
                <c:pt idx="18174">
                  <c:v>3.6347999999999998</c:v>
                </c:pt>
                <c:pt idx="18175">
                  <c:v>3.6349999999999998</c:v>
                </c:pt>
                <c:pt idx="18176">
                  <c:v>3.6352000000000002</c:v>
                </c:pt>
                <c:pt idx="18177">
                  <c:v>3.6354000000000002</c:v>
                </c:pt>
                <c:pt idx="18178">
                  <c:v>3.6356000000000002</c:v>
                </c:pt>
                <c:pt idx="18179">
                  <c:v>3.6358000000000001</c:v>
                </c:pt>
                <c:pt idx="18180">
                  <c:v>3.6360000000000001</c:v>
                </c:pt>
                <c:pt idx="18181">
                  <c:v>3.6362000000000001</c:v>
                </c:pt>
                <c:pt idx="18182">
                  <c:v>3.6364000000000001</c:v>
                </c:pt>
                <c:pt idx="18183">
                  <c:v>3.6366000000000001</c:v>
                </c:pt>
                <c:pt idx="18184">
                  <c:v>3.6368</c:v>
                </c:pt>
                <c:pt idx="18185">
                  <c:v>3.637</c:v>
                </c:pt>
                <c:pt idx="18186">
                  <c:v>3.6372</c:v>
                </c:pt>
                <c:pt idx="18187">
                  <c:v>3.6374</c:v>
                </c:pt>
                <c:pt idx="18188">
                  <c:v>3.6375999999999999</c:v>
                </c:pt>
                <c:pt idx="18189">
                  <c:v>3.6377999999999999</c:v>
                </c:pt>
                <c:pt idx="18190">
                  <c:v>3.6379999999999999</c:v>
                </c:pt>
                <c:pt idx="18191">
                  <c:v>3.6381999999999999</c:v>
                </c:pt>
                <c:pt idx="18192">
                  <c:v>3.6383999999999999</c:v>
                </c:pt>
                <c:pt idx="18193">
                  <c:v>3.6385999999999998</c:v>
                </c:pt>
                <c:pt idx="18194">
                  <c:v>3.6387999999999998</c:v>
                </c:pt>
                <c:pt idx="18195">
                  <c:v>3.6389999999999998</c:v>
                </c:pt>
                <c:pt idx="18196">
                  <c:v>3.6392000000000002</c:v>
                </c:pt>
                <c:pt idx="18197">
                  <c:v>3.6394000000000002</c:v>
                </c:pt>
                <c:pt idx="18198">
                  <c:v>3.6396000000000002</c:v>
                </c:pt>
                <c:pt idx="18199">
                  <c:v>3.6398000000000001</c:v>
                </c:pt>
                <c:pt idx="18200">
                  <c:v>3.64</c:v>
                </c:pt>
                <c:pt idx="18201">
                  <c:v>3.6402000000000001</c:v>
                </c:pt>
                <c:pt idx="18202">
                  <c:v>3.6404000000000001</c:v>
                </c:pt>
                <c:pt idx="18203">
                  <c:v>3.6406000000000001</c:v>
                </c:pt>
                <c:pt idx="18204">
                  <c:v>3.6408</c:v>
                </c:pt>
                <c:pt idx="18205">
                  <c:v>3.641</c:v>
                </c:pt>
                <c:pt idx="18206">
                  <c:v>3.6412</c:v>
                </c:pt>
                <c:pt idx="18207">
                  <c:v>3.6414</c:v>
                </c:pt>
                <c:pt idx="18208">
                  <c:v>3.6415999999999999</c:v>
                </c:pt>
                <c:pt idx="18209">
                  <c:v>3.6417999999999999</c:v>
                </c:pt>
                <c:pt idx="18210">
                  <c:v>3.6419999999999999</c:v>
                </c:pt>
                <c:pt idx="18211">
                  <c:v>3.6421999999999999</c:v>
                </c:pt>
                <c:pt idx="18212">
                  <c:v>3.6423999999999999</c:v>
                </c:pt>
                <c:pt idx="18213">
                  <c:v>3.6425999999999998</c:v>
                </c:pt>
                <c:pt idx="18214">
                  <c:v>3.6427999999999998</c:v>
                </c:pt>
                <c:pt idx="18215">
                  <c:v>3.6429999999999998</c:v>
                </c:pt>
                <c:pt idx="18216">
                  <c:v>3.6432000000000002</c:v>
                </c:pt>
                <c:pt idx="18217">
                  <c:v>3.6434000000000002</c:v>
                </c:pt>
                <c:pt idx="18218">
                  <c:v>3.6436000000000002</c:v>
                </c:pt>
                <c:pt idx="18219">
                  <c:v>3.6438000000000001</c:v>
                </c:pt>
                <c:pt idx="18220">
                  <c:v>3.6440000000000001</c:v>
                </c:pt>
                <c:pt idx="18221">
                  <c:v>3.6442000000000001</c:v>
                </c:pt>
                <c:pt idx="18222">
                  <c:v>3.6444000000000001</c:v>
                </c:pt>
                <c:pt idx="18223">
                  <c:v>3.6446000000000001</c:v>
                </c:pt>
                <c:pt idx="18224">
                  <c:v>3.6448</c:v>
                </c:pt>
                <c:pt idx="18225">
                  <c:v>3.645</c:v>
                </c:pt>
                <c:pt idx="18226">
                  <c:v>3.6452</c:v>
                </c:pt>
                <c:pt idx="18227">
                  <c:v>3.6454</c:v>
                </c:pt>
                <c:pt idx="18228">
                  <c:v>3.6456</c:v>
                </c:pt>
                <c:pt idx="18229">
                  <c:v>3.6457999999999999</c:v>
                </c:pt>
                <c:pt idx="18230">
                  <c:v>3.6459999999999999</c:v>
                </c:pt>
                <c:pt idx="18231">
                  <c:v>3.6461999999999999</c:v>
                </c:pt>
                <c:pt idx="18232">
                  <c:v>3.6463999999999999</c:v>
                </c:pt>
                <c:pt idx="18233">
                  <c:v>3.6465999999999998</c:v>
                </c:pt>
                <c:pt idx="18234">
                  <c:v>3.6467999999999998</c:v>
                </c:pt>
                <c:pt idx="18235">
                  <c:v>3.6469999999999998</c:v>
                </c:pt>
                <c:pt idx="18236">
                  <c:v>3.6472000000000002</c:v>
                </c:pt>
                <c:pt idx="18237">
                  <c:v>3.6474000000000002</c:v>
                </c:pt>
                <c:pt idx="18238">
                  <c:v>3.6476000000000002</c:v>
                </c:pt>
                <c:pt idx="18239">
                  <c:v>3.6478000000000002</c:v>
                </c:pt>
                <c:pt idx="18240">
                  <c:v>3.6480000000000001</c:v>
                </c:pt>
                <c:pt idx="18241">
                  <c:v>3.6482000000000001</c:v>
                </c:pt>
                <c:pt idx="18242">
                  <c:v>3.6484000000000001</c:v>
                </c:pt>
                <c:pt idx="18243">
                  <c:v>3.6486000000000001</c:v>
                </c:pt>
                <c:pt idx="18244">
                  <c:v>3.6488</c:v>
                </c:pt>
                <c:pt idx="18245">
                  <c:v>3.649</c:v>
                </c:pt>
                <c:pt idx="18246">
                  <c:v>3.6492</c:v>
                </c:pt>
                <c:pt idx="18247">
                  <c:v>3.6494</c:v>
                </c:pt>
                <c:pt idx="18248">
                  <c:v>3.6496</c:v>
                </c:pt>
                <c:pt idx="18249">
                  <c:v>3.6497999999999999</c:v>
                </c:pt>
                <c:pt idx="18250">
                  <c:v>3.65</c:v>
                </c:pt>
                <c:pt idx="18251">
                  <c:v>3.6501999999999999</c:v>
                </c:pt>
                <c:pt idx="18252">
                  <c:v>3.6503999999999999</c:v>
                </c:pt>
                <c:pt idx="18253">
                  <c:v>3.6505999999999998</c:v>
                </c:pt>
                <c:pt idx="18254">
                  <c:v>3.6507999999999998</c:v>
                </c:pt>
                <c:pt idx="18255">
                  <c:v>3.6509999999999998</c:v>
                </c:pt>
                <c:pt idx="18256">
                  <c:v>3.6511999999999998</c:v>
                </c:pt>
                <c:pt idx="18257">
                  <c:v>3.6514000000000002</c:v>
                </c:pt>
                <c:pt idx="18258">
                  <c:v>3.6516000000000002</c:v>
                </c:pt>
                <c:pt idx="18259">
                  <c:v>3.6518000000000002</c:v>
                </c:pt>
                <c:pt idx="18260">
                  <c:v>3.6520000000000001</c:v>
                </c:pt>
                <c:pt idx="18261">
                  <c:v>3.6522000000000001</c:v>
                </c:pt>
                <c:pt idx="18262">
                  <c:v>3.6524000000000001</c:v>
                </c:pt>
                <c:pt idx="18263">
                  <c:v>3.6526000000000001</c:v>
                </c:pt>
                <c:pt idx="18264">
                  <c:v>3.6528</c:v>
                </c:pt>
                <c:pt idx="18265">
                  <c:v>3.653</c:v>
                </c:pt>
                <c:pt idx="18266">
                  <c:v>3.6532</c:v>
                </c:pt>
                <c:pt idx="18267">
                  <c:v>3.6534</c:v>
                </c:pt>
                <c:pt idx="18268">
                  <c:v>3.6536</c:v>
                </c:pt>
                <c:pt idx="18269">
                  <c:v>3.6537999999999999</c:v>
                </c:pt>
                <c:pt idx="18270">
                  <c:v>3.6539999999999999</c:v>
                </c:pt>
                <c:pt idx="18271">
                  <c:v>3.6541999999999999</c:v>
                </c:pt>
                <c:pt idx="18272">
                  <c:v>3.6543999999999999</c:v>
                </c:pt>
                <c:pt idx="18273">
                  <c:v>3.6545999999999998</c:v>
                </c:pt>
                <c:pt idx="18274">
                  <c:v>3.6547999999999998</c:v>
                </c:pt>
                <c:pt idx="18275">
                  <c:v>3.6549999999999998</c:v>
                </c:pt>
                <c:pt idx="18276">
                  <c:v>3.6551999999999998</c:v>
                </c:pt>
                <c:pt idx="18277">
                  <c:v>3.6554000000000002</c:v>
                </c:pt>
                <c:pt idx="18278">
                  <c:v>3.6556000000000002</c:v>
                </c:pt>
                <c:pt idx="18279">
                  <c:v>3.6558000000000002</c:v>
                </c:pt>
                <c:pt idx="18280">
                  <c:v>3.6560000000000001</c:v>
                </c:pt>
                <c:pt idx="18281">
                  <c:v>3.6562000000000001</c:v>
                </c:pt>
                <c:pt idx="18282">
                  <c:v>3.6564000000000001</c:v>
                </c:pt>
                <c:pt idx="18283">
                  <c:v>3.6566000000000001</c:v>
                </c:pt>
                <c:pt idx="18284">
                  <c:v>3.6568000000000001</c:v>
                </c:pt>
                <c:pt idx="18285">
                  <c:v>3.657</c:v>
                </c:pt>
                <c:pt idx="18286">
                  <c:v>3.6572</c:v>
                </c:pt>
                <c:pt idx="18287">
                  <c:v>3.6574</c:v>
                </c:pt>
                <c:pt idx="18288">
                  <c:v>3.6576</c:v>
                </c:pt>
                <c:pt idx="18289">
                  <c:v>3.6577999999999999</c:v>
                </c:pt>
                <c:pt idx="18290">
                  <c:v>3.6579999999999999</c:v>
                </c:pt>
                <c:pt idx="18291">
                  <c:v>3.6581999999999999</c:v>
                </c:pt>
                <c:pt idx="18292">
                  <c:v>3.6583999999999999</c:v>
                </c:pt>
                <c:pt idx="18293">
                  <c:v>3.6585999999999999</c:v>
                </c:pt>
                <c:pt idx="18294">
                  <c:v>3.6587999999999998</c:v>
                </c:pt>
                <c:pt idx="18295">
                  <c:v>3.6589999999999998</c:v>
                </c:pt>
                <c:pt idx="18296">
                  <c:v>3.6591999999999998</c:v>
                </c:pt>
                <c:pt idx="18297">
                  <c:v>3.6594000000000002</c:v>
                </c:pt>
                <c:pt idx="18298">
                  <c:v>3.6596000000000002</c:v>
                </c:pt>
                <c:pt idx="18299">
                  <c:v>3.6598000000000002</c:v>
                </c:pt>
                <c:pt idx="18300">
                  <c:v>3.66</c:v>
                </c:pt>
                <c:pt idx="18301">
                  <c:v>3.6602000000000001</c:v>
                </c:pt>
                <c:pt idx="18302">
                  <c:v>3.6604000000000001</c:v>
                </c:pt>
                <c:pt idx="18303">
                  <c:v>3.6606000000000001</c:v>
                </c:pt>
                <c:pt idx="18304">
                  <c:v>3.6608000000000001</c:v>
                </c:pt>
                <c:pt idx="18305">
                  <c:v>3.661</c:v>
                </c:pt>
                <c:pt idx="18306">
                  <c:v>3.6612</c:v>
                </c:pt>
                <c:pt idx="18307">
                  <c:v>3.6614</c:v>
                </c:pt>
                <c:pt idx="18308">
                  <c:v>3.6616</c:v>
                </c:pt>
                <c:pt idx="18309">
                  <c:v>3.6617999999999999</c:v>
                </c:pt>
                <c:pt idx="18310">
                  <c:v>3.6619999999999999</c:v>
                </c:pt>
                <c:pt idx="18311">
                  <c:v>3.6621999999999999</c:v>
                </c:pt>
                <c:pt idx="18312">
                  <c:v>3.6623999999999999</c:v>
                </c:pt>
                <c:pt idx="18313">
                  <c:v>3.6625999999999999</c:v>
                </c:pt>
                <c:pt idx="18314">
                  <c:v>3.6627999999999998</c:v>
                </c:pt>
                <c:pt idx="18315">
                  <c:v>3.6629999999999998</c:v>
                </c:pt>
                <c:pt idx="18316">
                  <c:v>3.6631999999999998</c:v>
                </c:pt>
                <c:pt idx="18317">
                  <c:v>3.6634000000000002</c:v>
                </c:pt>
                <c:pt idx="18318">
                  <c:v>3.6636000000000002</c:v>
                </c:pt>
                <c:pt idx="18319">
                  <c:v>3.6638000000000002</c:v>
                </c:pt>
                <c:pt idx="18320">
                  <c:v>3.6640000000000001</c:v>
                </c:pt>
                <c:pt idx="18321">
                  <c:v>3.6642000000000001</c:v>
                </c:pt>
                <c:pt idx="18322">
                  <c:v>3.6644000000000001</c:v>
                </c:pt>
                <c:pt idx="18323">
                  <c:v>3.6646000000000001</c:v>
                </c:pt>
                <c:pt idx="18324">
                  <c:v>3.6648000000000001</c:v>
                </c:pt>
                <c:pt idx="18325">
                  <c:v>3.665</c:v>
                </c:pt>
                <c:pt idx="18326">
                  <c:v>3.6652</c:v>
                </c:pt>
                <c:pt idx="18327">
                  <c:v>3.6654</c:v>
                </c:pt>
                <c:pt idx="18328">
                  <c:v>3.6656</c:v>
                </c:pt>
                <c:pt idx="18329">
                  <c:v>3.6657999999999999</c:v>
                </c:pt>
                <c:pt idx="18330">
                  <c:v>3.6659999999999999</c:v>
                </c:pt>
                <c:pt idx="18331">
                  <c:v>3.6661999999999999</c:v>
                </c:pt>
                <c:pt idx="18332">
                  <c:v>3.6663999999999999</c:v>
                </c:pt>
                <c:pt idx="18333">
                  <c:v>3.6665999999999999</c:v>
                </c:pt>
                <c:pt idx="18334">
                  <c:v>3.6667999999999998</c:v>
                </c:pt>
                <c:pt idx="18335">
                  <c:v>3.6669999999999998</c:v>
                </c:pt>
                <c:pt idx="18336">
                  <c:v>3.6671999999999998</c:v>
                </c:pt>
                <c:pt idx="18337">
                  <c:v>3.6674000000000002</c:v>
                </c:pt>
                <c:pt idx="18338">
                  <c:v>3.6676000000000002</c:v>
                </c:pt>
                <c:pt idx="18339">
                  <c:v>3.6678000000000002</c:v>
                </c:pt>
                <c:pt idx="18340">
                  <c:v>3.6680000000000001</c:v>
                </c:pt>
                <c:pt idx="18341">
                  <c:v>3.6682000000000001</c:v>
                </c:pt>
                <c:pt idx="18342">
                  <c:v>3.6684000000000001</c:v>
                </c:pt>
                <c:pt idx="18343">
                  <c:v>3.6686000000000001</c:v>
                </c:pt>
                <c:pt idx="18344">
                  <c:v>3.6688000000000001</c:v>
                </c:pt>
                <c:pt idx="18345">
                  <c:v>3.669</c:v>
                </c:pt>
                <c:pt idx="18346">
                  <c:v>3.6692</c:v>
                </c:pt>
                <c:pt idx="18347">
                  <c:v>3.6694</c:v>
                </c:pt>
                <c:pt idx="18348">
                  <c:v>3.6696</c:v>
                </c:pt>
                <c:pt idx="18349">
                  <c:v>3.6698</c:v>
                </c:pt>
                <c:pt idx="18350">
                  <c:v>3.67</c:v>
                </c:pt>
                <c:pt idx="18351">
                  <c:v>3.6701999999999999</c:v>
                </c:pt>
                <c:pt idx="18352">
                  <c:v>3.6703999999999999</c:v>
                </c:pt>
                <c:pt idx="18353">
                  <c:v>3.6705999999999999</c:v>
                </c:pt>
                <c:pt idx="18354">
                  <c:v>3.6707999999999998</c:v>
                </c:pt>
                <c:pt idx="18355">
                  <c:v>3.6709999999999998</c:v>
                </c:pt>
                <c:pt idx="18356">
                  <c:v>3.6711999999999998</c:v>
                </c:pt>
                <c:pt idx="18357">
                  <c:v>3.6714000000000002</c:v>
                </c:pt>
                <c:pt idx="18358">
                  <c:v>3.6716000000000002</c:v>
                </c:pt>
                <c:pt idx="18359">
                  <c:v>3.6718000000000002</c:v>
                </c:pt>
                <c:pt idx="18360">
                  <c:v>3.6720000000000002</c:v>
                </c:pt>
                <c:pt idx="18361">
                  <c:v>3.6722000000000001</c:v>
                </c:pt>
                <c:pt idx="18362">
                  <c:v>3.6724000000000001</c:v>
                </c:pt>
                <c:pt idx="18363">
                  <c:v>3.6726000000000001</c:v>
                </c:pt>
                <c:pt idx="18364">
                  <c:v>3.6728000000000001</c:v>
                </c:pt>
                <c:pt idx="18365">
                  <c:v>3.673</c:v>
                </c:pt>
                <c:pt idx="18366">
                  <c:v>3.6732</c:v>
                </c:pt>
                <c:pt idx="18367">
                  <c:v>3.6734</c:v>
                </c:pt>
                <c:pt idx="18368">
                  <c:v>3.6736</c:v>
                </c:pt>
                <c:pt idx="18369">
                  <c:v>3.6738</c:v>
                </c:pt>
                <c:pt idx="18370">
                  <c:v>3.6739999999999999</c:v>
                </c:pt>
                <c:pt idx="18371">
                  <c:v>3.6741999999999999</c:v>
                </c:pt>
                <c:pt idx="18372">
                  <c:v>3.6743999999999999</c:v>
                </c:pt>
                <c:pt idx="18373">
                  <c:v>3.6745999999999999</c:v>
                </c:pt>
                <c:pt idx="18374">
                  <c:v>3.6747999999999998</c:v>
                </c:pt>
                <c:pt idx="18375">
                  <c:v>3.6749999999999998</c:v>
                </c:pt>
                <c:pt idx="18376">
                  <c:v>3.6751999999999998</c:v>
                </c:pt>
                <c:pt idx="18377">
                  <c:v>3.6753999999999998</c:v>
                </c:pt>
                <c:pt idx="18378">
                  <c:v>3.6756000000000002</c:v>
                </c:pt>
                <c:pt idx="18379">
                  <c:v>3.6758000000000002</c:v>
                </c:pt>
                <c:pt idx="18380">
                  <c:v>3.6760000000000002</c:v>
                </c:pt>
                <c:pt idx="18381">
                  <c:v>3.6762000000000001</c:v>
                </c:pt>
                <c:pt idx="18382">
                  <c:v>3.6764000000000001</c:v>
                </c:pt>
                <c:pt idx="18383">
                  <c:v>3.6766000000000001</c:v>
                </c:pt>
                <c:pt idx="18384">
                  <c:v>3.6768000000000001</c:v>
                </c:pt>
                <c:pt idx="18385">
                  <c:v>3.677</c:v>
                </c:pt>
                <c:pt idx="18386">
                  <c:v>3.6772</c:v>
                </c:pt>
                <c:pt idx="18387">
                  <c:v>3.6774</c:v>
                </c:pt>
                <c:pt idx="18388">
                  <c:v>3.6776</c:v>
                </c:pt>
                <c:pt idx="18389">
                  <c:v>3.6778</c:v>
                </c:pt>
                <c:pt idx="18390">
                  <c:v>3.6779999999999999</c:v>
                </c:pt>
                <c:pt idx="18391">
                  <c:v>3.6781999999999999</c:v>
                </c:pt>
                <c:pt idx="18392">
                  <c:v>3.6783999999999999</c:v>
                </c:pt>
                <c:pt idx="18393">
                  <c:v>3.6785999999999999</c:v>
                </c:pt>
                <c:pt idx="18394">
                  <c:v>3.6787999999999998</c:v>
                </c:pt>
                <c:pt idx="18395">
                  <c:v>3.6789999999999998</c:v>
                </c:pt>
                <c:pt idx="18396">
                  <c:v>3.6791999999999998</c:v>
                </c:pt>
                <c:pt idx="18397">
                  <c:v>3.6793999999999998</c:v>
                </c:pt>
                <c:pt idx="18398">
                  <c:v>3.6796000000000002</c:v>
                </c:pt>
                <c:pt idx="18399">
                  <c:v>3.6798000000000002</c:v>
                </c:pt>
                <c:pt idx="18400">
                  <c:v>3.68</c:v>
                </c:pt>
                <c:pt idx="18401">
                  <c:v>3.6802000000000001</c:v>
                </c:pt>
                <c:pt idx="18402">
                  <c:v>3.6804000000000001</c:v>
                </c:pt>
                <c:pt idx="18403">
                  <c:v>3.6806000000000001</c:v>
                </c:pt>
                <c:pt idx="18404">
                  <c:v>3.6808000000000001</c:v>
                </c:pt>
                <c:pt idx="18405">
                  <c:v>3.681</c:v>
                </c:pt>
                <c:pt idx="18406">
                  <c:v>3.6812</c:v>
                </c:pt>
                <c:pt idx="18407">
                  <c:v>3.6814</c:v>
                </c:pt>
                <c:pt idx="18408">
                  <c:v>3.6816</c:v>
                </c:pt>
                <c:pt idx="18409">
                  <c:v>3.6818</c:v>
                </c:pt>
                <c:pt idx="18410">
                  <c:v>3.6819999999999999</c:v>
                </c:pt>
                <c:pt idx="18411">
                  <c:v>3.6821999999999999</c:v>
                </c:pt>
                <c:pt idx="18412">
                  <c:v>3.6823999999999999</c:v>
                </c:pt>
                <c:pt idx="18413">
                  <c:v>3.6825999999999999</c:v>
                </c:pt>
                <c:pt idx="18414">
                  <c:v>3.6827999999999999</c:v>
                </c:pt>
                <c:pt idx="18415">
                  <c:v>3.6829999999999998</c:v>
                </c:pt>
                <c:pt idx="18416">
                  <c:v>3.6831999999999998</c:v>
                </c:pt>
                <c:pt idx="18417">
                  <c:v>3.6833999999999998</c:v>
                </c:pt>
                <c:pt idx="18418">
                  <c:v>3.6836000000000002</c:v>
                </c:pt>
                <c:pt idx="18419">
                  <c:v>3.6838000000000002</c:v>
                </c:pt>
                <c:pt idx="18420">
                  <c:v>3.6840000000000002</c:v>
                </c:pt>
                <c:pt idx="18421">
                  <c:v>3.6842000000000001</c:v>
                </c:pt>
                <c:pt idx="18422">
                  <c:v>3.6844000000000001</c:v>
                </c:pt>
                <c:pt idx="18423">
                  <c:v>3.6846000000000001</c:v>
                </c:pt>
                <c:pt idx="18424">
                  <c:v>3.6848000000000001</c:v>
                </c:pt>
                <c:pt idx="18425">
                  <c:v>3.6850000000000001</c:v>
                </c:pt>
                <c:pt idx="18426">
                  <c:v>3.6852</c:v>
                </c:pt>
                <c:pt idx="18427">
                  <c:v>3.6854</c:v>
                </c:pt>
                <c:pt idx="18428">
                  <c:v>3.6856</c:v>
                </c:pt>
                <c:pt idx="18429">
                  <c:v>3.6858</c:v>
                </c:pt>
                <c:pt idx="18430">
                  <c:v>3.6859999999999999</c:v>
                </c:pt>
                <c:pt idx="18431">
                  <c:v>3.6861999999999999</c:v>
                </c:pt>
                <c:pt idx="18432">
                  <c:v>3.6863999999999999</c:v>
                </c:pt>
                <c:pt idx="18433">
                  <c:v>3.6865999999999999</c:v>
                </c:pt>
                <c:pt idx="18434">
                  <c:v>3.6867999999999999</c:v>
                </c:pt>
                <c:pt idx="18435">
                  <c:v>3.6869999999999998</c:v>
                </c:pt>
                <c:pt idx="18436">
                  <c:v>3.6871999999999998</c:v>
                </c:pt>
                <c:pt idx="18437">
                  <c:v>3.6873999999999998</c:v>
                </c:pt>
                <c:pt idx="18438">
                  <c:v>3.6876000000000002</c:v>
                </c:pt>
                <c:pt idx="18439">
                  <c:v>3.6878000000000002</c:v>
                </c:pt>
                <c:pt idx="18440">
                  <c:v>3.6880000000000002</c:v>
                </c:pt>
                <c:pt idx="18441">
                  <c:v>3.6882000000000001</c:v>
                </c:pt>
                <c:pt idx="18442">
                  <c:v>3.6884000000000001</c:v>
                </c:pt>
                <c:pt idx="18443">
                  <c:v>3.6886000000000001</c:v>
                </c:pt>
                <c:pt idx="18444">
                  <c:v>3.6888000000000001</c:v>
                </c:pt>
                <c:pt idx="18445">
                  <c:v>3.6890000000000001</c:v>
                </c:pt>
                <c:pt idx="18446">
                  <c:v>3.6892</c:v>
                </c:pt>
                <c:pt idx="18447">
                  <c:v>3.6894</c:v>
                </c:pt>
                <c:pt idx="18448">
                  <c:v>3.6896</c:v>
                </c:pt>
                <c:pt idx="18449">
                  <c:v>3.6898</c:v>
                </c:pt>
                <c:pt idx="18450">
                  <c:v>3.69</c:v>
                </c:pt>
                <c:pt idx="18451">
                  <c:v>3.6901999999999999</c:v>
                </c:pt>
                <c:pt idx="18452">
                  <c:v>3.6903999999999999</c:v>
                </c:pt>
                <c:pt idx="18453">
                  <c:v>3.6905999999999999</c:v>
                </c:pt>
                <c:pt idx="18454">
                  <c:v>3.6907999999999999</c:v>
                </c:pt>
                <c:pt idx="18455">
                  <c:v>3.6909999999999998</c:v>
                </c:pt>
                <c:pt idx="18456">
                  <c:v>3.6911999999999998</c:v>
                </c:pt>
                <c:pt idx="18457">
                  <c:v>3.6913999999999998</c:v>
                </c:pt>
                <c:pt idx="18458">
                  <c:v>3.6916000000000002</c:v>
                </c:pt>
                <c:pt idx="18459">
                  <c:v>3.6918000000000002</c:v>
                </c:pt>
                <c:pt idx="18460">
                  <c:v>3.6920000000000002</c:v>
                </c:pt>
                <c:pt idx="18461">
                  <c:v>3.6922000000000001</c:v>
                </c:pt>
                <c:pt idx="18462">
                  <c:v>3.6924000000000001</c:v>
                </c:pt>
                <c:pt idx="18463">
                  <c:v>3.6926000000000001</c:v>
                </c:pt>
                <c:pt idx="18464">
                  <c:v>3.6928000000000001</c:v>
                </c:pt>
                <c:pt idx="18465">
                  <c:v>3.6930000000000001</c:v>
                </c:pt>
                <c:pt idx="18466">
                  <c:v>3.6932</c:v>
                </c:pt>
                <c:pt idx="18467">
                  <c:v>3.6934</c:v>
                </c:pt>
                <c:pt idx="18468">
                  <c:v>3.6936</c:v>
                </c:pt>
                <c:pt idx="18469">
                  <c:v>3.6938</c:v>
                </c:pt>
                <c:pt idx="18470">
                  <c:v>3.694</c:v>
                </c:pt>
                <c:pt idx="18471">
                  <c:v>3.6941999999999999</c:v>
                </c:pt>
                <c:pt idx="18472">
                  <c:v>3.6943999999999999</c:v>
                </c:pt>
                <c:pt idx="18473">
                  <c:v>3.6945999999999999</c:v>
                </c:pt>
                <c:pt idx="18474">
                  <c:v>3.6947999999999999</c:v>
                </c:pt>
                <c:pt idx="18475">
                  <c:v>3.6949999999999998</c:v>
                </c:pt>
                <c:pt idx="18476">
                  <c:v>3.6951999999999998</c:v>
                </c:pt>
                <c:pt idx="18477">
                  <c:v>3.6953999999999998</c:v>
                </c:pt>
                <c:pt idx="18478">
                  <c:v>3.6956000000000002</c:v>
                </c:pt>
                <c:pt idx="18479">
                  <c:v>3.6958000000000002</c:v>
                </c:pt>
                <c:pt idx="18480">
                  <c:v>3.6960000000000002</c:v>
                </c:pt>
                <c:pt idx="18481">
                  <c:v>3.6962000000000002</c:v>
                </c:pt>
                <c:pt idx="18482">
                  <c:v>3.6964000000000001</c:v>
                </c:pt>
                <c:pt idx="18483">
                  <c:v>3.6966000000000001</c:v>
                </c:pt>
                <c:pt idx="18484">
                  <c:v>3.6968000000000001</c:v>
                </c:pt>
                <c:pt idx="18485">
                  <c:v>3.6970000000000001</c:v>
                </c:pt>
                <c:pt idx="18486">
                  <c:v>3.6972</c:v>
                </c:pt>
                <c:pt idx="18487">
                  <c:v>3.6974</c:v>
                </c:pt>
                <c:pt idx="18488">
                  <c:v>3.6976</c:v>
                </c:pt>
                <c:pt idx="18489">
                  <c:v>3.6978</c:v>
                </c:pt>
                <c:pt idx="18490">
                  <c:v>3.698</c:v>
                </c:pt>
                <c:pt idx="18491">
                  <c:v>3.6981999999999999</c:v>
                </c:pt>
                <c:pt idx="18492">
                  <c:v>3.6983999999999999</c:v>
                </c:pt>
                <c:pt idx="18493">
                  <c:v>3.6985999999999999</c:v>
                </c:pt>
                <c:pt idx="18494">
                  <c:v>3.6987999999999999</c:v>
                </c:pt>
                <c:pt idx="18495">
                  <c:v>3.6989999999999998</c:v>
                </c:pt>
                <c:pt idx="18496">
                  <c:v>3.6991999999999998</c:v>
                </c:pt>
                <c:pt idx="18497">
                  <c:v>3.6993999999999998</c:v>
                </c:pt>
                <c:pt idx="18498">
                  <c:v>3.6996000000000002</c:v>
                </c:pt>
                <c:pt idx="18499">
                  <c:v>3.6998000000000002</c:v>
                </c:pt>
                <c:pt idx="18500">
                  <c:v>3.7</c:v>
                </c:pt>
                <c:pt idx="18501">
                  <c:v>3.7002000000000002</c:v>
                </c:pt>
                <c:pt idx="18502">
                  <c:v>3.7004000000000001</c:v>
                </c:pt>
                <c:pt idx="18503">
                  <c:v>3.7006000000000001</c:v>
                </c:pt>
                <c:pt idx="18504">
                  <c:v>3.7008000000000001</c:v>
                </c:pt>
                <c:pt idx="18505">
                  <c:v>3.7010000000000001</c:v>
                </c:pt>
                <c:pt idx="18506">
                  <c:v>3.7012</c:v>
                </c:pt>
                <c:pt idx="18507">
                  <c:v>3.7014</c:v>
                </c:pt>
                <c:pt idx="18508">
                  <c:v>3.7016</c:v>
                </c:pt>
                <c:pt idx="18509">
                  <c:v>3.7018</c:v>
                </c:pt>
                <c:pt idx="18510">
                  <c:v>3.702</c:v>
                </c:pt>
                <c:pt idx="18511">
                  <c:v>3.7021999999999999</c:v>
                </c:pt>
                <c:pt idx="18512">
                  <c:v>3.7023999999999999</c:v>
                </c:pt>
                <c:pt idx="18513">
                  <c:v>3.7025999999999999</c:v>
                </c:pt>
                <c:pt idx="18514">
                  <c:v>3.7027999999999999</c:v>
                </c:pt>
                <c:pt idx="18515">
                  <c:v>3.7029999999999998</c:v>
                </c:pt>
                <c:pt idx="18516">
                  <c:v>3.7031999999999998</c:v>
                </c:pt>
                <c:pt idx="18517">
                  <c:v>3.7033999999999998</c:v>
                </c:pt>
                <c:pt idx="18518">
                  <c:v>3.7035999999999998</c:v>
                </c:pt>
                <c:pt idx="18519">
                  <c:v>3.7038000000000002</c:v>
                </c:pt>
                <c:pt idx="18520">
                  <c:v>3.7040000000000002</c:v>
                </c:pt>
                <c:pt idx="18521">
                  <c:v>3.7042000000000002</c:v>
                </c:pt>
                <c:pt idx="18522">
                  <c:v>3.7044000000000001</c:v>
                </c:pt>
                <c:pt idx="18523">
                  <c:v>3.7046000000000001</c:v>
                </c:pt>
                <c:pt idx="18524">
                  <c:v>3.7048000000000001</c:v>
                </c:pt>
                <c:pt idx="18525">
                  <c:v>3.7050000000000001</c:v>
                </c:pt>
                <c:pt idx="18526">
                  <c:v>3.7052</c:v>
                </c:pt>
                <c:pt idx="18527">
                  <c:v>3.7054</c:v>
                </c:pt>
                <c:pt idx="18528">
                  <c:v>3.7056</c:v>
                </c:pt>
                <c:pt idx="18529">
                  <c:v>3.7058</c:v>
                </c:pt>
                <c:pt idx="18530">
                  <c:v>3.706</c:v>
                </c:pt>
                <c:pt idx="18531">
                  <c:v>3.7061999999999999</c:v>
                </c:pt>
                <c:pt idx="18532">
                  <c:v>3.7063999999999999</c:v>
                </c:pt>
                <c:pt idx="18533">
                  <c:v>3.7065999999999999</c:v>
                </c:pt>
                <c:pt idx="18534">
                  <c:v>3.7067999999999999</c:v>
                </c:pt>
                <c:pt idx="18535">
                  <c:v>3.7069999999999999</c:v>
                </c:pt>
                <c:pt idx="18536">
                  <c:v>3.7071999999999998</c:v>
                </c:pt>
                <c:pt idx="18537">
                  <c:v>3.7073999999999998</c:v>
                </c:pt>
                <c:pt idx="18538">
                  <c:v>3.7075999999999998</c:v>
                </c:pt>
                <c:pt idx="18539">
                  <c:v>3.7078000000000002</c:v>
                </c:pt>
                <c:pt idx="18540">
                  <c:v>3.7080000000000002</c:v>
                </c:pt>
                <c:pt idx="18541">
                  <c:v>3.7082000000000002</c:v>
                </c:pt>
                <c:pt idx="18542">
                  <c:v>3.7084000000000001</c:v>
                </c:pt>
                <c:pt idx="18543">
                  <c:v>3.7086000000000001</c:v>
                </c:pt>
                <c:pt idx="18544">
                  <c:v>3.7088000000000001</c:v>
                </c:pt>
                <c:pt idx="18545">
                  <c:v>3.7090000000000001</c:v>
                </c:pt>
                <c:pt idx="18546">
                  <c:v>3.7092000000000001</c:v>
                </c:pt>
                <c:pt idx="18547">
                  <c:v>3.7094</c:v>
                </c:pt>
                <c:pt idx="18548">
                  <c:v>3.7096</c:v>
                </c:pt>
                <c:pt idx="18549">
                  <c:v>3.7098</c:v>
                </c:pt>
                <c:pt idx="18550">
                  <c:v>3.71</c:v>
                </c:pt>
                <c:pt idx="18551">
                  <c:v>3.7101999999999999</c:v>
                </c:pt>
                <c:pt idx="18552">
                  <c:v>3.7103999999999999</c:v>
                </c:pt>
                <c:pt idx="18553">
                  <c:v>3.7105999999999999</c:v>
                </c:pt>
                <c:pt idx="18554">
                  <c:v>3.7107999999999999</c:v>
                </c:pt>
                <c:pt idx="18555">
                  <c:v>3.7109999999999999</c:v>
                </c:pt>
                <c:pt idx="18556">
                  <c:v>3.7111999999999998</c:v>
                </c:pt>
                <c:pt idx="18557">
                  <c:v>3.7113999999999998</c:v>
                </c:pt>
                <c:pt idx="18558">
                  <c:v>3.7115999999999998</c:v>
                </c:pt>
                <c:pt idx="18559">
                  <c:v>3.7118000000000002</c:v>
                </c:pt>
                <c:pt idx="18560">
                  <c:v>3.7120000000000002</c:v>
                </c:pt>
                <c:pt idx="18561">
                  <c:v>3.7122000000000002</c:v>
                </c:pt>
                <c:pt idx="18562">
                  <c:v>3.7124000000000001</c:v>
                </c:pt>
                <c:pt idx="18563">
                  <c:v>3.7126000000000001</c:v>
                </c:pt>
                <c:pt idx="18564">
                  <c:v>3.7128000000000001</c:v>
                </c:pt>
                <c:pt idx="18565">
                  <c:v>3.7130000000000001</c:v>
                </c:pt>
                <c:pt idx="18566">
                  <c:v>3.7132000000000001</c:v>
                </c:pt>
                <c:pt idx="18567">
                  <c:v>3.7134</c:v>
                </c:pt>
                <c:pt idx="18568">
                  <c:v>3.7136</c:v>
                </c:pt>
                <c:pt idx="18569">
                  <c:v>3.7138</c:v>
                </c:pt>
                <c:pt idx="18570">
                  <c:v>3.714</c:v>
                </c:pt>
                <c:pt idx="18571">
                  <c:v>3.7141999999999999</c:v>
                </c:pt>
                <c:pt idx="18572">
                  <c:v>3.7143999999999999</c:v>
                </c:pt>
                <c:pt idx="18573">
                  <c:v>3.7145999999999999</c:v>
                </c:pt>
                <c:pt idx="18574">
                  <c:v>3.7147999999999999</c:v>
                </c:pt>
                <c:pt idx="18575">
                  <c:v>3.7149999999999999</c:v>
                </c:pt>
                <c:pt idx="18576">
                  <c:v>3.7151999999999998</c:v>
                </c:pt>
                <c:pt idx="18577">
                  <c:v>3.7153999999999998</c:v>
                </c:pt>
                <c:pt idx="18578">
                  <c:v>3.7155999999999998</c:v>
                </c:pt>
                <c:pt idx="18579">
                  <c:v>3.7158000000000002</c:v>
                </c:pt>
                <c:pt idx="18580">
                  <c:v>3.7160000000000002</c:v>
                </c:pt>
                <c:pt idx="18581">
                  <c:v>3.7162000000000002</c:v>
                </c:pt>
                <c:pt idx="18582">
                  <c:v>3.7164000000000001</c:v>
                </c:pt>
                <c:pt idx="18583">
                  <c:v>3.7166000000000001</c:v>
                </c:pt>
                <c:pt idx="18584">
                  <c:v>3.7168000000000001</c:v>
                </c:pt>
                <c:pt idx="18585">
                  <c:v>3.7170000000000001</c:v>
                </c:pt>
                <c:pt idx="18586">
                  <c:v>3.7172000000000001</c:v>
                </c:pt>
                <c:pt idx="18587">
                  <c:v>3.7174</c:v>
                </c:pt>
                <c:pt idx="18588">
                  <c:v>3.7176</c:v>
                </c:pt>
                <c:pt idx="18589">
                  <c:v>3.7178</c:v>
                </c:pt>
                <c:pt idx="18590">
                  <c:v>3.718</c:v>
                </c:pt>
                <c:pt idx="18591">
                  <c:v>3.7181999999999999</c:v>
                </c:pt>
                <c:pt idx="18592">
                  <c:v>3.7183999999999999</c:v>
                </c:pt>
                <c:pt idx="18593">
                  <c:v>3.7185999999999999</c:v>
                </c:pt>
                <c:pt idx="18594">
                  <c:v>3.7187999999999999</c:v>
                </c:pt>
                <c:pt idx="18595">
                  <c:v>3.7189999999999999</c:v>
                </c:pt>
                <c:pt idx="18596">
                  <c:v>3.7191999999999998</c:v>
                </c:pt>
                <c:pt idx="18597">
                  <c:v>3.7193999999999998</c:v>
                </c:pt>
                <c:pt idx="18598">
                  <c:v>3.7195999999999998</c:v>
                </c:pt>
                <c:pt idx="18599">
                  <c:v>3.7198000000000002</c:v>
                </c:pt>
                <c:pt idx="18600">
                  <c:v>3.72</c:v>
                </c:pt>
                <c:pt idx="18601">
                  <c:v>3.7202000000000002</c:v>
                </c:pt>
                <c:pt idx="18602">
                  <c:v>3.7204000000000002</c:v>
                </c:pt>
                <c:pt idx="18603">
                  <c:v>3.7206000000000001</c:v>
                </c:pt>
                <c:pt idx="18604">
                  <c:v>3.7208000000000001</c:v>
                </c:pt>
                <c:pt idx="18605">
                  <c:v>3.7210000000000001</c:v>
                </c:pt>
                <c:pt idx="18606">
                  <c:v>3.7212000000000001</c:v>
                </c:pt>
                <c:pt idx="18607">
                  <c:v>3.7214</c:v>
                </c:pt>
                <c:pt idx="18608">
                  <c:v>3.7216</c:v>
                </c:pt>
                <c:pt idx="18609">
                  <c:v>3.7218</c:v>
                </c:pt>
                <c:pt idx="18610">
                  <c:v>3.722</c:v>
                </c:pt>
                <c:pt idx="18611">
                  <c:v>3.7222</c:v>
                </c:pt>
                <c:pt idx="18612">
                  <c:v>3.7223999999999999</c:v>
                </c:pt>
                <c:pt idx="18613">
                  <c:v>3.7225999999999999</c:v>
                </c:pt>
                <c:pt idx="18614">
                  <c:v>3.7227999999999999</c:v>
                </c:pt>
                <c:pt idx="18615">
                  <c:v>3.7229999999999999</c:v>
                </c:pt>
                <c:pt idx="18616">
                  <c:v>3.7231999999999998</c:v>
                </c:pt>
                <c:pt idx="18617">
                  <c:v>3.7233999999999998</c:v>
                </c:pt>
                <c:pt idx="18618">
                  <c:v>3.7235999999999998</c:v>
                </c:pt>
                <c:pt idx="18619">
                  <c:v>3.7238000000000002</c:v>
                </c:pt>
                <c:pt idx="18620">
                  <c:v>3.7240000000000002</c:v>
                </c:pt>
                <c:pt idx="18621">
                  <c:v>3.7242000000000002</c:v>
                </c:pt>
                <c:pt idx="18622">
                  <c:v>3.7244000000000002</c:v>
                </c:pt>
                <c:pt idx="18623">
                  <c:v>3.7246000000000001</c:v>
                </c:pt>
                <c:pt idx="18624">
                  <c:v>3.7248000000000001</c:v>
                </c:pt>
                <c:pt idx="18625">
                  <c:v>3.7250000000000001</c:v>
                </c:pt>
                <c:pt idx="18626">
                  <c:v>3.7252000000000001</c:v>
                </c:pt>
                <c:pt idx="18627">
                  <c:v>3.7254</c:v>
                </c:pt>
                <c:pt idx="18628">
                  <c:v>3.7256</c:v>
                </c:pt>
                <c:pt idx="18629">
                  <c:v>3.7258</c:v>
                </c:pt>
                <c:pt idx="18630">
                  <c:v>3.726</c:v>
                </c:pt>
                <c:pt idx="18631">
                  <c:v>3.7262</c:v>
                </c:pt>
                <c:pt idx="18632">
                  <c:v>3.7263999999999999</c:v>
                </c:pt>
                <c:pt idx="18633">
                  <c:v>3.7265999999999999</c:v>
                </c:pt>
                <c:pt idx="18634">
                  <c:v>3.7267999999999999</c:v>
                </c:pt>
                <c:pt idx="18635">
                  <c:v>3.7269999999999999</c:v>
                </c:pt>
                <c:pt idx="18636">
                  <c:v>3.7271999999999998</c:v>
                </c:pt>
                <c:pt idx="18637">
                  <c:v>3.7273999999999998</c:v>
                </c:pt>
                <c:pt idx="18638">
                  <c:v>3.7275999999999998</c:v>
                </c:pt>
                <c:pt idx="18639">
                  <c:v>3.7277999999999998</c:v>
                </c:pt>
                <c:pt idx="18640">
                  <c:v>3.7280000000000002</c:v>
                </c:pt>
                <c:pt idx="18641">
                  <c:v>3.7282000000000002</c:v>
                </c:pt>
                <c:pt idx="18642">
                  <c:v>3.7284000000000002</c:v>
                </c:pt>
                <c:pt idx="18643">
                  <c:v>3.7286000000000001</c:v>
                </c:pt>
                <c:pt idx="18644">
                  <c:v>3.7288000000000001</c:v>
                </c:pt>
                <c:pt idx="18645">
                  <c:v>3.7290000000000001</c:v>
                </c:pt>
                <c:pt idx="18646">
                  <c:v>3.7292000000000001</c:v>
                </c:pt>
                <c:pt idx="18647">
                  <c:v>3.7294</c:v>
                </c:pt>
                <c:pt idx="18648">
                  <c:v>3.7296</c:v>
                </c:pt>
                <c:pt idx="18649">
                  <c:v>3.7298</c:v>
                </c:pt>
                <c:pt idx="18650">
                  <c:v>3.73</c:v>
                </c:pt>
                <c:pt idx="18651">
                  <c:v>3.7302</c:v>
                </c:pt>
                <c:pt idx="18652">
                  <c:v>3.7303999999999999</c:v>
                </c:pt>
                <c:pt idx="18653">
                  <c:v>3.7305999999999999</c:v>
                </c:pt>
                <c:pt idx="18654">
                  <c:v>3.7307999999999999</c:v>
                </c:pt>
                <c:pt idx="18655">
                  <c:v>3.7309999999999999</c:v>
                </c:pt>
                <c:pt idx="18656">
                  <c:v>3.7311999999999999</c:v>
                </c:pt>
                <c:pt idx="18657">
                  <c:v>3.7313999999999998</c:v>
                </c:pt>
                <c:pt idx="18658">
                  <c:v>3.7315999999999998</c:v>
                </c:pt>
                <c:pt idx="18659">
                  <c:v>3.7317999999999998</c:v>
                </c:pt>
                <c:pt idx="18660">
                  <c:v>3.7320000000000002</c:v>
                </c:pt>
                <c:pt idx="18661">
                  <c:v>3.7322000000000002</c:v>
                </c:pt>
                <c:pt idx="18662">
                  <c:v>3.7324000000000002</c:v>
                </c:pt>
                <c:pt idx="18663">
                  <c:v>3.7326000000000001</c:v>
                </c:pt>
                <c:pt idx="18664">
                  <c:v>3.7328000000000001</c:v>
                </c:pt>
                <c:pt idx="18665">
                  <c:v>3.7330000000000001</c:v>
                </c:pt>
                <c:pt idx="18666">
                  <c:v>3.7332000000000001</c:v>
                </c:pt>
                <c:pt idx="18667">
                  <c:v>3.7334000000000001</c:v>
                </c:pt>
                <c:pt idx="18668">
                  <c:v>3.7336</c:v>
                </c:pt>
                <c:pt idx="18669">
                  <c:v>3.7338</c:v>
                </c:pt>
                <c:pt idx="18670">
                  <c:v>3.734</c:v>
                </c:pt>
                <c:pt idx="18671">
                  <c:v>3.7342</c:v>
                </c:pt>
                <c:pt idx="18672">
                  <c:v>3.7343999999999999</c:v>
                </c:pt>
                <c:pt idx="18673">
                  <c:v>3.7345999999999999</c:v>
                </c:pt>
                <c:pt idx="18674">
                  <c:v>3.7347999999999999</c:v>
                </c:pt>
                <c:pt idx="18675">
                  <c:v>3.7349999999999999</c:v>
                </c:pt>
                <c:pt idx="18676">
                  <c:v>3.7351999999999999</c:v>
                </c:pt>
                <c:pt idx="18677">
                  <c:v>3.7353999999999998</c:v>
                </c:pt>
                <c:pt idx="18678">
                  <c:v>3.7355999999999998</c:v>
                </c:pt>
                <c:pt idx="18679">
                  <c:v>3.7357999999999998</c:v>
                </c:pt>
                <c:pt idx="18680">
                  <c:v>3.7360000000000002</c:v>
                </c:pt>
                <c:pt idx="18681">
                  <c:v>3.7362000000000002</c:v>
                </c:pt>
                <c:pt idx="18682">
                  <c:v>3.7364000000000002</c:v>
                </c:pt>
                <c:pt idx="18683">
                  <c:v>3.7366000000000001</c:v>
                </c:pt>
                <c:pt idx="18684">
                  <c:v>3.7368000000000001</c:v>
                </c:pt>
                <c:pt idx="18685">
                  <c:v>3.7370000000000001</c:v>
                </c:pt>
                <c:pt idx="18686">
                  <c:v>3.7372000000000001</c:v>
                </c:pt>
                <c:pt idx="18687">
                  <c:v>3.7374000000000001</c:v>
                </c:pt>
                <c:pt idx="18688">
                  <c:v>3.7376</c:v>
                </c:pt>
                <c:pt idx="18689">
                  <c:v>3.7378</c:v>
                </c:pt>
                <c:pt idx="18690">
                  <c:v>3.738</c:v>
                </c:pt>
                <c:pt idx="18691">
                  <c:v>3.7382</c:v>
                </c:pt>
                <c:pt idx="18692">
                  <c:v>3.7383999999999999</c:v>
                </c:pt>
                <c:pt idx="18693">
                  <c:v>3.7385999999999999</c:v>
                </c:pt>
                <c:pt idx="18694">
                  <c:v>3.7387999999999999</c:v>
                </c:pt>
                <c:pt idx="18695">
                  <c:v>3.7389999999999999</c:v>
                </c:pt>
                <c:pt idx="18696">
                  <c:v>3.7391999999999999</c:v>
                </c:pt>
                <c:pt idx="18697">
                  <c:v>3.7393999999999998</c:v>
                </c:pt>
                <c:pt idx="18698">
                  <c:v>3.7395999999999998</c:v>
                </c:pt>
                <c:pt idx="18699">
                  <c:v>3.7397999999999998</c:v>
                </c:pt>
                <c:pt idx="18700">
                  <c:v>3.74</c:v>
                </c:pt>
                <c:pt idx="18701">
                  <c:v>3.7402000000000002</c:v>
                </c:pt>
                <c:pt idx="18702">
                  <c:v>3.7404000000000002</c:v>
                </c:pt>
                <c:pt idx="18703">
                  <c:v>3.7406000000000001</c:v>
                </c:pt>
                <c:pt idx="18704">
                  <c:v>3.7408000000000001</c:v>
                </c:pt>
                <c:pt idx="18705">
                  <c:v>3.7410000000000001</c:v>
                </c:pt>
                <c:pt idx="18706">
                  <c:v>3.7412000000000001</c:v>
                </c:pt>
                <c:pt idx="18707">
                  <c:v>3.7414000000000001</c:v>
                </c:pt>
                <c:pt idx="18708">
                  <c:v>3.7416</c:v>
                </c:pt>
                <c:pt idx="18709">
                  <c:v>3.7418</c:v>
                </c:pt>
                <c:pt idx="18710">
                  <c:v>3.742</c:v>
                </c:pt>
                <c:pt idx="18711">
                  <c:v>3.7422</c:v>
                </c:pt>
                <c:pt idx="18712">
                  <c:v>3.7423999999999999</c:v>
                </c:pt>
                <c:pt idx="18713">
                  <c:v>3.7425999999999999</c:v>
                </c:pt>
                <c:pt idx="18714">
                  <c:v>3.7427999999999999</c:v>
                </c:pt>
                <c:pt idx="18715">
                  <c:v>3.7429999999999999</c:v>
                </c:pt>
                <c:pt idx="18716">
                  <c:v>3.7431999999999999</c:v>
                </c:pt>
                <c:pt idx="18717">
                  <c:v>3.7433999999999998</c:v>
                </c:pt>
                <c:pt idx="18718">
                  <c:v>3.7435999999999998</c:v>
                </c:pt>
                <c:pt idx="18719">
                  <c:v>3.7437999999999998</c:v>
                </c:pt>
                <c:pt idx="18720">
                  <c:v>3.7440000000000002</c:v>
                </c:pt>
                <c:pt idx="18721">
                  <c:v>3.7442000000000002</c:v>
                </c:pt>
                <c:pt idx="18722">
                  <c:v>3.7444000000000002</c:v>
                </c:pt>
                <c:pt idx="18723">
                  <c:v>3.7446000000000002</c:v>
                </c:pt>
                <c:pt idx="18724">
                  <c:v>3.7448000000000001</c:v>
                </c:pt>
                <c:pt idx="18725">
                  <c:v>3.7450000000000001</c:v>
                </c:pt>
                <c:pt idx="18726">
                  <c:v>3.7452000000000001</c:v>
                </c:pt>
                <c:pt idx="18727">
                  <c:v>3.7454000000000001</c:v>
                </c:pt>
                <c:pt idx="18728">
                  <c:v>3.7456</c:v>
                </c:pt>
                <c:pt idx="18729">
                  <c:v>3.7458</c:v>
                </c:pt>
                <c:pt idx="18730">
                  <c:v>3.746</c:v>
                </c:pt>
                <c:pt idx="18731">
                  <c:v>3.7462</c:v>
                </c:pt>
                <c:pt idx="18732">
                  <c:v>3.7464</c:v>
                </c:pt>
                <c:pt idx="18733">
                  <c:v>3.7465999999999999</c:v>
                </c:pt>
                <c:pt idx="18734">
                  <c:v>3.7467999999999999</c:v>
                </c:pt>
                <c:pt idx="18735">
                  <c:v>3.7469999999999999</c:v>
                </c:pt>
                <c:pt idx="18736">
                  <c:v>3.7471999999999999</c:v>
                </c:pt>
                <c:pt idx="18737">
                  <c:v>3.7473999999999998</c:v>
                </c:pt>
                <c:pt idx="18738">
                  <c:v>3.7475999999999998</c:v>
                </c:pt>
                <c:pt idx="18739">
                  <c:v>3.7477999999999998</c:v>
                </c:pt>
                <c:pt idx="18740">
                  <c:v>3.7480000000000002</c:v>
                </c:pt>
                <c:pt idx="18741">
                  <c:v>3.7482000000000002</c:v>
                </c:pt>
                <c:pt idx="18742">
                  <c:v>3.7484000000000002</c:v>
                </c:pt>
                <c:pt idx="18743">
                  <c:v>3.7486000000000002</c:v>
                </c:pt>
                <c:pt idx="18744">
                  <c:v>3.7488000000000001</c:v>
                </c:pt>
                <c:pt idx="18745">
                  <c:v>3.7490000000000001</c:v>
                </c:pt>
                <c:pt idx="18746">
                  <c:v>3.7492000000000001</c:v>
                </c:pt>
                <c:pt idx="18747">
                  <c:v>3.7494000000000001</c:v>
                </c:pt>
                <c:pt idx="18748">
                  <c:v>3.7496</c:v>
                </c:pt>
                <c:pt idx="18749">
                  <c:v>3.7498</c:v>
                </c:pt>
                <c:pt idx="18750">
                  <c:v>3.75</c:v>
                </c:pt>
                <c:pt idx="18751">
                  <c:v>3.7502</c:v>
                </c:pt>
                <c:pt idx="18752">
                  <c:v>3.7504</c:v>
                </c:pt>
                <c:pt idx="18753">
                  <c:v>3.7505999999999999</c:v>
                </c:pt>
                <c:pt idx="18754">
                  <c:v>3.7507999999999999</c:v>
                </c:pt>
                <c:pt idx="18755">
                  <c:v>3.7509999999999999</c:v>
                </c:pt>
                <c:pt idx="18756">
                  <c:v>3.7511999999999999</c:v>
                </c:pt>
                <c:pt idx="18757">
                  <c:v>3.7513999999999998</c:v>
                </c:pt>
                <c:pt idx="18758">
                  <c:v>3.7515999999999998</c:v>
                </c:pt>
                <c:pt idx="18759">
                  <c:v>3.7517999999999998</c:v>
                </c:pt>
                <c:pt idx="18760">
                  <c:v>3.7519999999999998</c:v>
                </c:pt>
                <c:pt idx="18761">
                  <c:v>3.7522000000000002</c:v>
                </c:pt>
                <c:pt idx="18762">
                  <c:v>3.7524000000000002</c:v>
                </c:pt>
                <c:pt idx="18763">
                  <c:v>3.7526000000000002</c:v>
                </c:pt>
                <c:pt idx="18764">
                  <c:v>3.7528000000000001</c:v>
                </c:pt>
                <c:pt idx="18765">
                  <c:v>3.7530000000000001</c:v>
                </c:pt>
                <c:pt idx="18766">
                  <c:v>3.7532000000000001</c:v>
                </c:pt>
                <c:pt idx="18767">
                  <c:v>3.7534000000000001</c:v>
                </c:pt>
                <c:pt idx="18768">
                  <c:v>3.7536</c:v>
                </c:pt>
                <c:pt idx="18769">
                  <c:v>3.7538</c:v>
                </c:pt>
                <c:pt idx="18770">
                  <c:v>3.754</c:v>
                </c:pt>
                <c:pt idx="18771">
                  <c:v>3.7542</c:v>
                </c:pt>
                <c:pt idx="18772">
                  <c:v>3.7544</c:v>
                </c:pt>
                <c:pt idx="18773">
                  <c:v>3.7545999999999999</c:v>
                </c:pt>
                <c:pt idx="18774">
                  <c:v>3.7547999999999999</c:v>
                </c:pt>
                <c:pt idx="18775">
                  <c:v>3.7549999999999999</c:v>
                </c:pt>
                <c:pt idx="18776">
                  <c:v>3.7551999999999999</c:v>
                </c:pt>
                <c:pt idx="18777">
                  <c:v>3.7553999999999998</c:v>
                </c:pt>
                <c:pt idx="18778">
                  <c:v>3.7555999999999998</c:v>
                </c:pt>
                <c:pt idx="18779">
                  <c:v>3.7557999999999998</c:v>
                </c:pt>
                <c:pt idx="18780">
                  <c:v>3.7559999999999998</c:v>
                </c:pt>
                <c:pt idx="18781">
                  <c:v>3.7562000000000002</c:v>
                </c:pt>
                <c:pt idx="18782">
                  <c:v>3.7564000000000002</c:v>
                </c:pt>
                <c:pt idx="18783">
                  <c:v>3.7566000000000002</c:v>
                </c:pt>
                <c:pt idx="18784">
                  <c:v>3.7568000000000001</c:v>
                </c:pt>
                <c:pt idx="18785">
                  <c:v>3.7570000000000001</c:v>
                </c:pt>
                <c:pt idx="18786">
                  <c:v>3.7572000000000001</c:v>
                </c:pt>
                <c:pt idx="18787">
                  <c:v>3.7574000000000001</c:v>
                </c:pt>
                <c:pt idx="18788">
                  <c:v>3.7576000000000001</c:v>
                </c:pt>
                <c:pt idx="18789">
                  <c:v>3.7578</c:v>
                </c:pt>
                <c:pt idx="18790">
                  <c:v>3.758</c:v>
                </c:pt>
                <c:pt idx="18791">
                  <c:v>3.7582</c:v>
                </c:pt>
                <c:pt idx="18792">
                  <c:v>3.7584</c:v>
                </c:pt>
                <c:pt idx="18793">
                  <c:v>3.7585999999999999</c:v>
                </c:pt>
                <c:pt idx="18794">
                  <c:v>3.7587999999999999</c:v>
                </c:pt>
                <c:pt idx="18795">
                  <c:v>3.7589999999999999</c:v>
                </c:pt>
                <c:pt idx="18796">
                  <c:v>3.7591999999999999</c:v>
                </c:pt>
                <c:pt idx="18797">
                  <c:v>3.7593999999999999</c:v>
                </c:pt>
                <c:pt idx="18798">
                  <c:v>3.7595999999999998</c:v>
                </c:pt>
                <c:pt idx="18799">
                  <c:v>3.7597999999999998</c:v>
                </c:pt>
                <c:pt idx="18800">
                  <c:v>3.76</c:v>
                </c:pt>
                <c:pt idx="18801">
                  <c:v>3.7602000000000002</c:v>
                </c:pt>
                <c:pt idx="18802">
                  <c:v>3.7604000000000002</c:v>
                </c:pt>
                <c:pt idx="18803">
                  <c:v>3.7606000000000002</c:v>
                </c:pt>
                <c:pt idx="18804">
                  <c:v>3.7608000000000001</c:v>
                </c:pt>
                <c:pt idx="18805">
                  <c:v>3.7610000000000001</c:v>
                </c:pt>
                <c:pt idx="18806">
                  <c:v>3.7612000000000001</c:v>
                </c:pt>
                <c:pt idx="18807">
                  <c:v>3.7614000000000001</c:v>
                </c:pt>
                <c:pt idx="18808">
                  <c:v>3.7616000000000001</c:v>
                </c:pt>
                <c:pt idx="18809">
                  <c:v>3.7618</c:v>
                </c:pt>
                <c:pt idx="18810">
                  <c:v>3.762</c:v>
                </c:pt>
                <c:pt idx="18811">
                  <c:v>3.7622</c:v>
                </c:pt>
                <c:pt idx="18812">
                  <c:v>3.7624</c:v>
                </c:pt>
                <c:pt idx="18813">
                  <c:v>3.7625999999999999</c:v>
                </c:pt>
                <c:pt idx="18814">
                  <c:v>3.7627999999999999</c:v>
                </c:pt>
                <c:pt idx="18815">
                  <c:v>3.7629999999999999</c:v>
                </c:pt>
                <c:pt idx="18816">
                  <c:v>3.7631999999999999</c:v>
                </c:pt>
                <c:pt idx="18817">
                  <c:v>3.7633999999999999</c:v>
                </c:pt>
                <c:pt idx="18818">
                  <c:v>3.7635999999999998</c:v>
                </c:pt>
                <c:pt idx="18819">
                  <c:v>3.7637999999999998</c:v>
                </c:pt>
                <c:pt idx="18820">
                  <c:v>3.7639999999999998</c:v>
                </c:pt>
                <c:pt idx="18821">
                  <c:v>3.7642000000000002</c:v>
                </c:pt>
                <c:pt idx="18822">
                  <c:v>3.7644000000000002</c:v>
                </c:pt>
                <c:pt idx="18823">
                  <c:v>3.7646000000000002</c:v>
                </c:pt>
                <c:pt idx="18824">
                  <c:v>3.7648000000000001</c:v>
                </c:pt>
                <c:pt idx="18825">
                  <c:v>3.7650000000000001</c:v>
                </c:pt>
                <c:pt idx="18826">
                  <c:v>3.7652000000000001</c:v>
                </c:pt>
                <c:pt idx="18827">
                  <c:v>3.7654000000000001</c:v>
                </c:pt>
                <c:pt idx="18828">
                  <c:v>3.7656000000000001</c:v>
                </c:pt>
                <c:pt idx="18829">
                  <c:v>3.7658</c:v>
                </c:pt>
                <c:pt idx="18830">
                  <c:v>3.766</c:v>
                </c:pt>
                <c:pt idx="18831">
                  <c:v>3.7662</c:v>
                </c:pt>
                <c:pt idx="18832">
                  <c:v>3.7664</c:v>
                </c:pt>
                <c:pt idx="18833">
                  <c:v>3.7665999999999999</c:v>
                </c:pt>
                <c:pt idx="18834">
                  <c:v>3.7667999999999999</c:v>
                </c:pt>
                <c:pt idx="18835">
                  <c:v>3.7669999999999999</c:v>
                </c:pt>
                <c:pt idx="18836">
                  <c:v>3.7671999999999999</c:v>
                </c:pt>
                <c:pt idx="18837">
                  <c:v>3.7673999999999999</c:v>
                </c:pt>
                <c:pt idx="18838">
                  <c:v>3.7675999999999998</c:v>
                </c:pt>
                <c:pt idx="18839">
                  <c:v>3.7677999999999998</c:v>
                </c:pt>
                <c:pt idx="18840">
                  <c:v>3.7679999999999998</c:v>
                </c:pt>
                <c:pt idx="18841">
                  <c:v>3.7682000000000002</c:v>
                </c:pt>
                <c:pt idx="18842">
                  <c:v>3.7684000000000002</c:v>
                </c:pt>
                <c:pt idx="18843">
                  <c:v>3.7686000000000002</c:v>
                </c:pt>
                <c:pt idx="18844">
                  <c:v>3.7688000000000001</c:v>
                </c:pt>
                <c:pt idx="18845">
                  <c:v>3.7690000000000001</c:v>
                </c:pt>
                <c:pt idx="18846">
                  <c:v>3.7692000000000001</c:v>
                </c:pt>
                <c:pt idx="18847">
                  <c:v>3.7694000000000001</c:v>
                </c:pt>
                <c:pt idx="18848">
                  <c:v>3.7696000000000001</c:v>
                </c:pt>
                <c:pt idx="18849">
                  <c:v>3.7698</c:v>
                </c:pt>
                <c:pt idx="18850">
                  <c:v>3.77</c:v>
                </c:pt>
                <c:pt idx="18851">
                  <c:v>3.7702</c:v>
                </c:pt>
                <c:pt idx="18852">
                  <c:v>3.7704</c:v>
                </c:pt>
                <c:pt idx="18853">
                  <c:v>3.7706</c:v>
                </c:pt>
                <c:pt idx="18854">
                  <c:v>3.7707999999999999</c:v>
                </c:pt>
                <c:pt idx="18855">
                  <c:v>3.7709999999999999</c:v>
                </c:pt>
                <c:pt idx="18856">
                  <c:v>3.7711999999999999</c:v>
                </c:pt>
                <c:pt idx="18857">
                  <c:v>3.7713999999999999</c:v>
                </c:pt>
                <c:pt idx="18858">
                  <c:v>3.7715999999999998</c:v>
                </c:pt>
                <c:pt idx="18859">
                  <c:v>3.7717999999999998</c:v>
                </c:pt>
                <c:pt idx="18860">
                  <c:v>3.7719999999999998</c:v>
                </c:pt>
                <c:pt idx="18861">
                  <c:v>3.7722000000000002</c:v>
                </c:pt>
                <c:pt idx="18862">
                  <c:v>3.7724000000000002</c:v>
                </c:pt>
                <c:pt idx="18863">
                  <c:v>3.7726000000000002</c:v>
                </c:pt>
                <c:pt idx="18864">
                  <c:v>3.7728000000000002</c:v>
                </c:pt>
                <c:pt idx="18865">
                  <c:v>3.7730000000000001</c:v>
                </c:pt>
                <c:pt idx="18866">
                  <c:v>3.7732000000000001</c:v>
                </c:pt>
                <c:pt idx="18867">
                  <c:v>3.7734000000000001</c:v>
                </c:pt>
                <c:pt idx="18868">
                  <c:v>3.7736000000000001</c:v>
                </c:pt>
                <c:pt idx="18869">
                  <c:v>3.7738</c:v>
                </c:pt>
                <c:pt idx="18870">
                  <c:v>3.774</c:v>
                </c:pt>
                <c:pt idx="18871">
                  <c:v>3.7742</c:v>
                </c:pt>
                <c:pt idx="18872">
                  <c:v>3.7744</c:v>
                </c:pt>
                <c:pt idx="18873">
                  <c:v>3.7746</c:v>
                </c:pt>
                <c:pt idx="18874">
                  <c:v>3.7747999999999999</c:v>
                </c:pt>
                <c:pt idx="18875">
                  <c:v>3.7749999999999999</c:v>
                </c:pt>
                <c:pt idx="18876">
                  <c:v>3.7751999999999999</c:v>
                </c:pt>
                <c:pt idx="18877">
                  <c:v>3.7753999999999999</c:v>
                </c:pt>
                <c:pt idx="18878">
                  <c:v>3.7755999999999998</c:v>
                </c:pt>
                <c:pt idx="18879">
                  <c:v>3.7757999999999998</c:v>
                </c:pt>
                <c:pt idx="18880">
                  <c:v>3.7759999999999998</c:v>
                </c:pt>
                <c:pt idx="18881">
                  <c:v>3.7761999999999998</c:v>
                </c:pt>
                <c:pt idx="18882">
                  <c:v>3.7764000000000002</c:v>
                </c:pt>
                <c:pt idx="18883">
                  <c:v>3.7766000000000002</c:v>
                </c:pt>
                <c:pt idx="18884">
                  <c:v>3.7768000000000002</c:v>
                </c:pt>
                <c:pt idx="18885">
                  <c:v>3.7770000000000001</c:v>
                </c:pt>
                <c:pt idx="18886">
                  <c:v>3.7772000000000001</c:v>
                </c:pt>
                <c:pt idx="18887">
                  <c:v>3.7774000000000001</c:v>
                </c:pt>
                <c:pt idx="18888">
                  <c:v>3.7776000000000001</c:v>
                </c:pt>
                <c:pt idx="18889">
                  <c:v>3.7778</c:v>
                </c:pt>
                <c:pt idx="18890">
                  <c:v>3.778</c:v>
                </c:pt>
                <c:pt idx="18891">
                  <c:v>3.7782</c:v>
                </c:pt>
                <c:pt idx="18892">
                  <c:v>3.7784</c:v>
                </c:pt>
                <c:pt idx="18893">
                  <c:v>3.7786</c:v>
                </c:pt>
                <c:pt idx="18894">
                  <c:v>3.7787999999999999</c:v>
                </c:pt>
                <c:pt idx="18895">
                  <c:v>3.7789999999999999</c:v>
                </c:pt>
                <c:pt idx="18896">
                  <c:v>3.7791999999999999</c:v>
                </c:pt>
                <c:pt idx="18897">
                  <c:v>3.7793999999999999</c:v>
                </c:pt>
                <c:pt idx="18898">
                  <c:v>3.7795999999999998</c:v>
                </c:pt>
                <c:pt idx="18899">
                  <c:v>3.7797999999999998</c:v>
                </c:pt>
                <c:pt idx="18900">
                  <c:v>3.78</c:v>
                </c:pt>
                <c:pt idx="18901">
                  <c:v>3.7801999999999998</c:v>
                </c:pt>
                <c:pt idx="18902">
                  <c:v>3.7804000000000002</c:v>
                </c:pt>
                <c:pt idx="18903">
                  <c:v>3.7806000000000002</c:v>
                </c:pt>
                <c:pt idx="18904">
                  <c:v>3.7808000000000002</c:v>
                </c:pt>
                <c:pt idx="18905">
                  <c:v>3.7810000000000001</c:v>
                </c:pt>
                <c:pt idx="18906">
                  <c:v>3.7812000000000001</c:v>
                </c:pt>
                <c:pt idx="18907">
                  <c:v>3.7814000000000001</c:v>
                </c:pt>
                <c:pt idx="18908">
                  <c:v>3.7816000000000001</c:v>
                </c:pt>
                <c:pt idx="18909">
                  <c:v>3.7818000000000001</c:v>
                </c:pt>
                <c:pt idx="18910">
                  <c:v>3.782</c:v>
                </c:pt>
                <c:pt idx="18911">
                  <c:v>3.7822</c:v>
                </c:pt>
                <c:pt idx="18912">
                  <c:v>3.7824</c:v>
                </c:pt>
                <c:pt idx="18913">
                  <c:v>3.7826</c:v>
                </c:pt>
                <c:pt idx="18914">
                  <c:v>3.7827999999999999</c:v>
                </c:pt>
                <c:pt idx="18915">
                  <c:v>3.7829999999999999</c:v>
                </c:pt>
                <c:pt idx="18916">
                  <c:v>3.7831999999999999</c:v>
                </c:pt>
                <c:pt idx="18917">
                  <c:v>3.7833999999999999</c:v>
                </c:pt>
                <c:pt idx="18918">
                  <c:v>3.7835999999999999</c:v>
                </c:pt>
                <c:pt idx="18919">
                  <c:v>3.7837999999999998</c:v>
                </c:pt>
                <c:pt idx="18920">
                  <c:v>3.7839999999999998</c:v>
                </c:pt>
                <c:pt idx="18921">
                  <c:v>3.7841999999999998</c:v>
                </c:pt>
                <c:pt idx="18922">
                  <c:v>3.7844000000000002</c:v>
                </c:pt>
                <c:pt idx="18923">
                  <c:v>3.7846000000000002</c:v>
                </c:pt>
                <c:pt idx="18924">
                  <c:v>3.7848000000000002</c:v>
                </c:pt>
                <c:pt idx="18925">
                  <c:v>3.7850000000000001</c:v>
                </c:pt>
                <c:pt idx="18926">
                  <c:v>3.7852000000000001</c:v>
                </c:pt>
                <c:pt idx="18927">
                  <c:v>3.7854000000000001</c:v>
                </c:pt>
                <c:pt idx="18928">
                  <c:v>3.7856000000000001</c:v>
                </c:pt>
                <c:pt idx="18929">
                  <c:v>3.7858000000000001</c:v>
                </c:pt>
                <c:pt idx="18930">
                  <c:v>3.786</c:v>
                </c:pt>
                <c:pt idx="18931">
                  <c:v>3.7862</c:v>
                </c:pt>
                <c:pt idx="18932">
                  <c:v>3.7864</c:v>
                </c:pt>
                <c:pt idx="18933">
                  <c:v>3.7866</c:v>
                </c:pt>
                <c:pt idx="18934">
                  <c:v>3.7867999999999999</c:v>
                </c:pt>
                <c:pt idx="18935">
                  <c:v>3.7869999999999999</c:v>
                </c:pt>
                <c:pt idx="18936">
                  <c:v>3.7871999999999999</c:v>
                </c:pt>
                <c:pt idx="18937">
                  <c:v>3.7873999999999999</c:v>
                </c:pt>
                <c:pt idx="18938">
                  <c:v>3.7875999999999999</c:v>
                </c:pt>
                <c:pt idx="18939">
                  <c:v>3.7877999999999998</c:v>
                </c:pt>
                <c:pt idx="18940">
                  <c:v>3.7879999999999998</c:v>
                </c:pt>
                <c:pt idx="18941">
                  <c:v>3.7881999999999998</c:v>
                </c:pt>
                <c:pt idx="18942">
                  <c:v>3.7884000000000002</c:v>
                </c:pt>
                <c:pt idx="18943">
                  <c:v>3.7886000000000002</c:v>
                </c:pt>
                <c:pt idx="18944">
                  <c:v>3.7888000000000002</c:v>
                </c:pt>
                <c:pt idx="18945">
                  <c:v>3.7890000000000001</c:v>
                </c:pt>
                <c:pt idx="18946">
                  <c:v>3.7892000000000001</c:v>
                </c:pt>
                <c:pt idx="18947">
                  <c:v>3.7894000000000001</c:v>
                </c:pt>
                <c:pt idx="18948">
                  <c:v>3.7896000000000001</c:v>
                </c:pt>
                <c:pt idx="18949">
                  <c:v>3.7898000000000001</c:v>
                </c:pt>
                <c:pt idx="18950">
                  <c:v>3.79</c:v>
                </c:pt>
                <c:pt idx="18951">
                  <c:v>3.7902</c:v>
                </c:pt>
                <c:pt idx="18952">
                  <c:v>3.7904</c:v>
                </c:pt>
                <c:pt idx="18953">
                  <c:v>3.7906</c:v>
                </c:pt>
                <c:pt idx="18954">
                  <c:v>3.7907999999999999</c:v>
                </c:pt>
                <c:pt idx="18955">
                  <c:v>3.7909999999999999</c:v>
                </c:pt>
                <c:pt idx="18956">
                  <c:v>3.7911999999999999</c:v>
                </c:pt>
                <c:pt idx="18957">
                  <c:v>3.7913999999999999</c:v>
                </c:pt>
                <c:pt idx="18958">
                  <c:v>3.7915999999999999</c:v>
                </c:pt>
                <c:pt idx="18959">
                  <c:v>3.7917999999999998</c:v>
                </c:pt>
                <c:pt idx="18960">
                  <c:v>3.7919999999999998</c:v>
                </c:pt>
                <c:pt idx="18961">
                  <c:v>3.7921999999999998</c:v>
                </c:pt>
                <c:pt idx="18962">
                  <c:v>3.7924000000000002</c:v>
                </c:pt>
                <c:pt idx="18963">
                  <c:v>3.7926000000000002</c:v>
                </c:pt>
                <c:pt idx="18964">
                  <c:v>3.7928000000000002</c:v>
                </c:pt>
                <c:pt idx="18965">
                  <c:v>3.7930000000000001</c:v>
                </c:pt>
                <c:pt idx="18966">
                  <c:v>3.7932000000000001</c:v>
                </c:pt>
                <c:pt idx="18967">
                  <c:v>3.7934000000000001</c:v>
                </c:pt>
                <c:pt idx="18968">
                  <c:v>3.7936000000000001</c:v>
                </c:pt>
                <c:pt idx="18969">
                  <c:v>3.7938000000000001</c:v>
                </c:pt>
                <c:pt idx="18970">
                  <c:v>3.794</c:v>
                </c:pt>
                <c:pt idx="18971">
                  <c:v>3.7942</c:v>
                </c:pt>
                <c:pt idx="18972">
                  <c:v>3.7944</c:v>
                </c:pt>
                <c:pt idx="18973">
                  <c:v>3.7946</c:v>
                </c:pt>
                <c:pt idx="18974">
                  <c:v>3.7948</c:v>
                </c:pt>
                <c:pt idx="18975">
                  <c:v>3.7949999999999999</c:v>
                </c:pt>
                <c:pt idx="18976">
                  <c:v>3.7951999999999999</c:v>
                </c:pt>
                <c:pt idx="18977">
                  <c:v>3.7953999999999999</c:v>
                </c:pt>
                <c:pt idx="18978">
                  <c:v>3.7955999999999999</c:v>
                </c:pt>
                <c:pt idx="18979">
                  <c:v>3.7957999999999998</c:v>
                </c:pt>
                <c:pt idx="18980">
                  <c:v>3.7959999999999998</c:v>
                </c:pt>
                <c:pt idx="18981">
                  <c:v>3.7961999999999998</c:v>
                </c:pt>
                <c:pt idx="18982">
                  <c:v>3.7964000000000002</c:v>
                </c:pt>
                <c:pt idx="18983">
                  <c:v>3.7966000000000002</c:v>
                </c:pt>
                <c:pt idx="18984">
                  <c:v>3.7968000000000002</c:v>
                </c:pt>
                <c:pt idx="18985">
                  <c:v>3.7970000000000002</c:v>
                </c:pt>
                <c:pt idx="18986">
                  <c:v>3.7972000000000001</c:v>
                </c:pt>
                <c:pt idx="18987">
                  <c:v>3.7974000000000001</c:v>
                </c:pt>
                <c:pt idx="18988">
                  <c:v>3.7976000000000001</c:v>
                </c:pt>
                <c:pt idx="18989">
                  <c:v>3.7978000000000001</c:v>
                </c:pt>
                <c:pt idx="18990">
                  <c:v>3.798</c:v>
                </c:pt>
                <c:pt idx="18991">
                  <c:v>3.7982</c:v>
                </c:pt>
                <c:pt idx="18992">
                  <c:v>3.7984</c:v>
                </c:pt>
                <c:pt idx="18993">
                  <c:v>3.7986</c:v>
                </c:pt>
                <c:pt idx="18994">
                  <c:v>3.7988</c:v>
                </c:pt>
                <c:pt idx="18995">
                  <c:v>3.7989999999999999</c:v>
                </c:pt>
                <c:pt idx="18996">
                  <c:v>3.7991999999999999</c:v>
                </c:pt>
                <c:pt idx="18997">
                  <c:v>3.7993999999999999</c:v>
                </c:pt>
                <c:pt idx="18998">
                  <c:v>3.7995999999999999</c:v>
                </c:pt>
                <c:pt idx="18999">
                  <c:v>3.7997999999999998</c:v>
                </c:pt>
                <c:pt idx="19000">
                  <c:v>3.8</c:v>
                </c:pt>
                <c:pt idx="19001">
                  <c:v>3.8001999999999998</c:v>
                </c:pt>
                <c:pt idx="19002">
                  <c:v>3.8003999999999998</c:v>
                </c:pt>
                <c:pt idx="19003">
                  <c:v>3.8006000000000002</c:v>
                </c:pt>
                <c:pt idx="19004">
                  <c:v>3.8008000000000002</c:v>
                </c:pt>
                <c:pt idx="19005">
                  <c:v>3.8010000000000002</c:v>
                </c:pt>
                <c:pt idx="19006">
                  <c:v>3.8012000000000001</c:v>
                </c:pt>
                <c:pt idx="19007">
                  <c:v>3.8014000000000001</c:v>
                </c:pt>
                <c:pt idx="19008">
                  <c:v>3.8016000000000001</c:v>
                </c:pt>
                <c:pt idx="19009">
                  <c:v>3.8018000000000001</c:v>
                </c:pt>
                <c:pt idx="19010">
                  <c:v>3.802</c:v>
                </c:pt>
                <c:pt idx="19011">
                  <c:v>3.8022</c:v>
                </c:pt>
                <c:pt idx="19012">
                  <c:v>3.8024</c:v>
                </c:pt>
                <c:pt idx="19013">
                  <c:v>3.8026</c:v>
                </c:pt>
                <c:pt idx="19014">
                  <c:v>3.8028</c:v>
                </c:pt>
                <c:pt idx="19015">
                  <c:v>3.8029999999999999</c:v>
                </c:pt>
                <c:pt idx="19016">
                  <c:v>3.8031999999999999</c:v>
                </c:pt>
                <c:pt idx="19017">
                  <c:v>3.8033999999999999</c:v>
                </c:pt>
                <c:pt idx="19018">
                  <c:v>3.8035999999999999</c:v>
                </c:pt>
                <c:pt idx="19019">
                  <c:v>3.8037999999999998</c:v>
                </c:pt>
                <c:pt idx="19020">
                  <c:v>3.8039999999999998</c:v>
                </c:pt>
                <c:pt idx="19021">
                  <c:v>3.8041999999999998</c:v>
                </c:pt>
                <c:pt idx="19022">
                  <c:v>3.8043999999999998</c:v>
                </c:pt>
                <c:pt idx="19023">
                  <c:v>3.8046000000000002</c:v>
                </c:pt>
                <c:pt idx="19024">
                  <c:v>3.8048000000000002</c:v>
                </c:pt>
                <c:pt idx="19025">
                  <c:v>3.8050000000000002</c:v>
                </c:pt>
                <c:pt idx="19026">
                  <c:v>3.8052000000000001</c:v>
                </c:pt>
                <c:pt idx="19027">
                  <c:v>3.8054000000000001</c:v>
                </c:pt>
                <c:pt idx="19028">
                  <c:v>3.8056000000000001</c:v>
                </c:pt>
                <c:pt idx="19029">
                  <c:v>3.8058000000000001</c:v>
                </c:pt>
                <c:pt idx="19030">
                  <c:v>3.806</c:v>
                </c:pt>
                <c:pt idx="19031">
                  <c:v>3.8062</c:v>
                </c:pt>
                <c:pt idx="19032">
                  <c:v>3.8064</c:v>
                </c:pt>
                <c:pt idx="19033">
                  <c:v>3.8066</c:v>
                </c:pt>
                <c:pt idx="19034">
                  <c:v>3.8068</c:v>
                </c:pt>
                <c:pt idx="19035">
                  <c:v>3.8069999999999999</c:v>
                </c:pt>
                <c:pt idx="19036">
                  <c:v>3.8071999999999999</c:v>
                </c:pt>
                <c:pt idx="19037">
                  <c:v>3.8073999999999999</c:v>
                </c:pt>
                <c:pt idx="19038">
                  <c:v>3.8075999999999999</c:v>
                </c:pt>
                <c:pt idx="19039">
                  <c:v>3.8077999999999999</c:v>
                </c:pt>
                <c:pt idx="19040">
                  <c:v>3.8079999999999998</c:v>
                </c:pt>
                <c:pt idx="19041">
                  <c:v>3.8081999999999998</c:v>
                </c:pt>
                <c:pt idx="19042">
                  <c:v>3.8083999999999998</c:v>
                </c:pt>
                <c:pt idx="19043">
                  <c:v>3.8086000000000002</c:v>
                </c:pt>
                <c:pt idx="19044">
                  <c:v>3.8088000000000002</c:v>
                </c:pt>
                <c:pt idx="19045">
                  <c:v>3.8090000000000002</c:v>
                </c:pt>
                <c:pt idx="19046">
                  <c:v>3.8092000000000001</c:v>
                </c:pt>
                <c:pt idx="19047">
                  <c:v>3.8094000000000001</c:v>
                </c:pt>
                <c:pt idx="19048">
                  <c:v>3.8096000000000001</c:v>
                </c:pt>
                <c:pt idx="19049">
                  <c:v>3.8098000000000001</c:v>
                </c:pt>
                <c:pt idx="19050">
                  <c:v>3.81</c:v>
                </c:pt>
                <c:pt idx="19051">
                  <c:v>3.8102</c:v>
                </c:pt>
                <c:pt idx="19052">
                  <c:v>3.8104</c:v>
                </c:pt>
                <c:pt idx="19053">
                  <c:v>3.8106</c:v>
                </c:pt>
                <c:pt idx="19054">
                  <c:v>3.8108</c:v>
                </c:pt>
                <c:pt idx="19055">
                  <c:v>3.8109999999999999</c:v>
                </c:pt>
                <c:pt idx="19056">
                  <c:v>3.8111999999999999</c:v>
                </c:pt>
                <c:pt idx="19057">
                  <c:v>3.8113999999999999</c:v>
                </c:pt>
                <c:pt idx="19058">
                  <c:v>3.8115999999999999</c:v>
                </c:pt>
                <c:pt idx="19059">
                  <c:v>3.8117999999999999</c:v>
                </c:pt>
                <c:pt idx="19060">
                  <c:v>3.8119999999999998</c:v>
                </c:pt>
                <c:pt idx="19061">
                  <c:v>3.8121999999999998</c:v>
                </c:pt>
                <c:pt idx="19062">
                  <c:v>3.8123999999999998</c:v>
                </c:pt>
                <c:pt idx="19063">
                  <c:v>3.8126000000000002</c:v>
                </c:pt>
                <c:pt idx="19064">
                  <c:v>3.8128000000000002</c:v>
                </c:pt>
                <c:pt idx="19065">
                  <c:v>3.8130000000000002</c:v>
                </c:pt>
                <c:pt idx="19066">
                  <c:v>3.8132000000000001</c:v>
                </c:pt>
                <c:pt idx="19067">
                  <c:v>3.8134000000000001</c:v>
                </c:pt>
                <c:pt idx="19068">
                  <c:v>3.8136000000000001</c:v>
                </c:pt>
                <c:pt idx="19069">
                  <c:v>3.8138000000000001</c:v>
                </c:pt>
                <c:pt idx="19070">
                  <c:v>3.8140000000000001</c:v>
                </c:pt>
                <c:pt idx="19071">
                  <c:v>3.8142</c:v>
                </c:pt>
                <c:pt idx="19072">
                  <c:v>3.8144</c:v>
                </c:pt>
                <c:pt idx="19073">
                  <c:v>3.8146</c:v>
                </c:pt>
                <c:pt idx="19074">
                  <c:v>3.8148</c:v>
                </c:pt>
                <c:pt idx="19075">
                  <c:v>3.8149999999999999</c:v>
                </c:pt>
                <c:pt idx="19076">
                  <c:v>3.8151999999999999</c:v>
                </c:pt>
                <c:pt idx="19077">
                  <c:v>3.8153999999999999</c:v>
                </c:pt>
                <c:pt idx="19078">
                  <c:v>3.8155999999999999</c:v>
                </c:pt>
                <c:pt idx="19079">
                  <c:v>3.8157999999999999</c:v>
                </c:pt>
                <c:pt idx="19080">
                  <c:v>3.8159999999999998</c:v>
                </c:pt>
                <c:pt idx="19081">
                  <c:v>3.8161999999999998</c:v>
                </c:pt>
                <c:pt idx="19082">
                  <c:v>3.8163999999999998</c:v>
                </c:pt>
                <c:pt idx="19083">
                  <c:v>3.8166000000000002</c:v>
                </c:pt>
                <c:pt idx="19084">
                  <c:v>3.8168000000000002</c:v>
                </c:pt>
                <c:pt idx="19085">
                  <c:v>3.8170000000000002</c:v>
                </c:pt>
                <c:pt idx="19086">
                  <c:v>3.8172000000000001</c:v>
                </c:pt>
                <c:pt idx="19087">
                  <c:v>3.8174000000000001</c:v>
                </c:pt>
                <c:pt idx="19088">
                  <c:v>3.8176000000000001</c:v>
                </c:pt>
                <c:pt idx="19089">
                  <c:v>3.8178000000000001</c:v>
                </c:pt>
                <c:pt idx="19090">
                  <c:v>3.8180000000000001</c:v>
                </c:pt>
                <c:pt idx="19091">
                  <c:v>3.8182</c:v>
                </c:pt>
                <c:pt idx="19092">
                  <c:v>3.8184</c:v>
                </c:pt>
                <c:pt idx="19093">
                  <c:v>3.8186</c:v>
                </c:pt>
                <c:pt idx="19094">
                  <c:v>3.8188</c:v>
                </c:pt>
                <c:pt idx="19095">
                  <c:v>3.819</c:v>
                </c:pt>
                <c:pt idx="19096">
                  <c:v>3.8191999999999999</c:v>
                </c:pt>
                <c:pt idx="19097">
                  <c:v>3.8193999999999999</c:v>
                </c:pt>
                <c:pt idx="19098">
                  <c:v>3.8195999999999999</c:v>
                </c:pt>
                <c:pt idx="19099">
                  <c:v>3.8197999999999999</c:v>
                </c:pt>
                <c:pt idx="19100">
                  <c:v>3.82</c:v>
                </c:pt>
                <c:pt idx="19101">
                  <c:v>3.8201999999999998</c:v>
                </c:pt>
                <c:pt idx="19102">
                  <c:v>3.8203999999999998</c:v>
                </c:pt>
                <c:pt idx="19103">
                  <c:v>3.8206000000000002</c:v>
                </c:pt>
                <c:pt idx="19104">
                  <c:v>3.8208000000000002</c:v>
                </c:pt>
                <c:pt idx="19105">
                  <c:v>3.8210000000000002</c:v>
                </c:pt>
                <c:pt idx="19106">
                  <c:v>3.8212000000000002</c:v>
                </c:pt>
                <c:pt idx="19107">
                  <c:v>3.8214000000000001</c:v>
                </c:pt>
                <c:pt idx="19108">
                  <c:v>3.8216000000000001</c:v>
                </c:pt>
                <c:pt idx="19109">
                  <c:v>3.8218000000000001</c:v>
                </c:pt>
                <c:pt idx="19110">
                  <c:v>3.8220000000000001</c:v>
                </c:pt>
                <c:pt idx="19111">
                  <c:v>3.8222</c:v>
                </c:pt>
                <c:pt idx="19112">
                  <c:v>3.8224</c:v>
                </c:pt>
                <c:pt idx="19113">
                  <c:v>3.8226</c:v>
                </c:pt>
                <c:pt idx="19114">
                  <c:v>3.8228</c:v>
                </c:pt>
                <c:pt idx="19115">
                  <c:v>3.823</c:v>
                </c:pt>
                <c:pt idx="19116">
                  <c:v>3.8231999999999999</c:v>
                </c:pt>
                <c:pt idx="19117">
                  <c:v>3.8233999999999999</c:v>
                </c:pt>
                <c:pt idx="19118">
                  <c:v>3.8235999999999999</c:v>
                </c:pt>
                <c:pt idx="19119">
                  <c:v>3.8237999999999999</c:v>
                </c:pt>
                <c:pt idx="19120">
                  <c:v>3.8239999999999998</c:v>
                </c:pt>
                <c:pt idx="19121">
                  <c:v>3.8241999999999998</c:v>
                </c:pt>
                <c:pt idx="19122">
                  <c:v>3.8243999999999998</c:v>
                </c:pt>
                <c:pt idx="19123">
                  <c:v>3.8246000000000002</c:v>
                </c:pt>
                <c:pt idx="19124">
                  <c:v>3.8248000000000002</c:v>
                </c:pt>
                <c:pt idx="19125">
                  <c:v>3.8250000000000002</c:v>
                </c:pt>
                <c:pt idx="19126">
                  <c:v>3.8252000000000002</c:v>
                </c:pt>
                <c:pt idx="19127">
                  <c:v>3.8254000000000001</c:v>
                </c:pt>
                <c:pt idx="19128">
                  <c:v>3.8256000000000001</c:v>
                </c:pt>
                <c:pt idx="19129">
                  <c:v>3.8258000000000001</c:v>
                </c:pt>
                <c:pt idx="19130">
                  <c:v>3.8260000000000001</c:v>
                </c:pt>
                <c:pt idx="19131">
                  <c:v>3.8262</c:v>
                </c:pt>
                <c:pt idx="19132">
                  <c:v>3.8264</c:v>
                </c:pt>
                <c:pt idx="19133">
                  <c:v>3.8266</c:v>
                </c:pt>
                <c:pt idx="19134">
                  <c:v>3.8268</c:v>
                </c:pt>
                <c:pt idx="19135">
                  <c:v>3.827</c:v>
                </c:pt>
                <c:pt idx="19136">
                  <c:v>3.8271999999999999</c:v>
                </c:pt>
                <c:pt idx="19137">
                  <c:v>3.8273999999999999</c:v>
                </c:pt>
                <c:pt idx="19138">
                  <c:v>3.8275999999999999</c:v>
                </c:pt>
                <c:pt idx="19139">
                  <c:v>3.8277999999999999</c:v>
                </c:pt>
                <c:pt idx="19140">
                  <c:v>3.8279999999999998</c:v>
                </c:pt>
                <c:pt idx="19141">
                  <c:v>3.8281999999999998</c:v>
                </c:pt>
                <c:pt idx="19142">
                  <c:v>3.8283999999999998</c:v>
                </c:pt>
                <c:pt idx="19143">
                  <c:v>3.8285999999999998</c:v>
                </c:pt>
                <c:pt idx="19144">
                  <c:v>3.8288000000000002</c:v>
                </c:pt>
                <c:pt idx="19145">
                  <c:v>3.8290000000000002</c:v>
                </c:pt>
                <c:pt idx="19146">
                  <c:v>3.8292000000000002</c:v>
                </c:pt>
                <c:pt idx="19147">
                  <c:v>3.8294000000000001</c:v>
                </c:pt>
                <c:pt idx="19148">
                  <c:v>3.8296000000000001</c:v>
                </c:pt>
                <c:pt idx="19149">
                  <c:v>3.8298000000000001</c:v>
                </c:pt>
                <c:pt idx="19150">
                  <c:v>3.83</c:v>
                </c:pt>
                <c:pt idx="19151">
                  <c:v>3.8302</c:v>
                </c:pt>
                <c:pt idx="19152">
                  <c:v>3.8304</c:v>
                </c:pt>
                <c:pt idx="19153">
                  <c:v>3.8306</c:v>
                </c:pt>
                <c:pt idx="19154">
                  <c:v>3.8308</c:v>
                </c:pt>
                <c:pt idx="19155">
                  <c:v>3.831</c:v>
                </c:pt>
                <c:pt idx="19156">
                  <c:v>3.8311999999999999</c:v>
                </c:pt>
                <c:pt idx="19157">
                  <c:v>3.8313999999999999</c:v>
                </c:pt>
                <c:pt idx="19158">
                  <c:v>3.8315999999999999</c:v>
                </c:pt>
                <c:pt idx="19159">
                  <c:v>3.8317999999999999</c:v>
                </c:pt>
                <c:pt idx="19160">
                  <c:v>3.8319999999999999</c:v>
                </c:pt>
                <c:pt idx="19161">
                  <c:v>3.8321999999999998</c:v>
                </c:pt>
                <c:pt idx="19162">
                  <c:v>3.8323999999999998</c:v>
                </c:pt>
                <c:pt idx="19163">
                  <c:v>3.8325999999999998</c:v>
                </c:pt>
                <c:pt idx="19164">
                  <c:v>3.8328000000000002</c:v>
                </c:pt>
                <c:pt idx="19165">
                  <c:v>3.8330000000000002</c:v>
                </c:pt>
                <c:pt idx="19166">
                  <c:v>3.8332000000000002</c:v>
                </c:pt>
                <c:pt idx="19167">
                  <c:v>3.8334000000000001</c:v>
                </c:pt>
                <c:pt idx="19168">
                  <c:v>3.8336000000000001</c:v>
                </c:pt>
                <c:pt idx="19169">
                  <c:v>3.8338000000000001</c:v>
                </c:pt>
                <c:pt idx="19170">
                  <c:v>3.8340000000000001</c:v>
                </c:pt>
                <c:pt idx="19171">
                  <c:v>3.8342000000000001</c:v>
                </c:pt>
                <c:pt idx="19172">
                  <c:v>3.8344</c:v>
                </c:pt>
                <c:pt idx="19173">
                  <c:v>3.8346</c:v>
                </c:pt>
                <c:pt idx="19174">
                  <c:v>3.8348</c:v>
                </c:pt>
                <c:pt idx="19175">
                  <c:v>3.835</c:v>
                </c:pt>
                <c:pt idx="19176">
                  <c:v>3.8351999999999999</c:v>
                </c:pt>
                <c:pt idx="19177">
                  <c:v>3.8353999999999999</c:v>
                </c:pt>
                <c:pt idx="19178">
                  <c:v>3.8355999999999999</c:v>
                </c:pt>
                <c:pt idx="19179">
                  <c:v>3.8357999999999999</c:v>
                </c:pt>
                <c:pt idx="19180">
                  <c:v>3.8359999999999999</c:v>
                </c:pt>
                <c:pt idx="19181">
                  <c:v>3.8361999999999998</c:v>
                </c:pt>
                <c:pt idx="19182">
                  <c:v>3.8363999999999998</c:v>
                </c:pt>
                <c:pt idx="19183">
                  <c:v>3.8365999999999998</c:v>
                </c:pt>
                <c:pt idx="19184">
                  <c:v>3.8368000000000002</c:v>
                </c:pt>
                <c:pt idx="19185">
                  <c:v>3.8370000000000002</c:v>
                </c:pt>
                <c:pt idx="19186">
                  <c:v>3.8372000000000002</c:v>
                </c:pt>
                <c:pt idx="19187">
                  <c:v>3.8374000000000001</c:v>
                </c:pt>
                <c:pt idx="19188">
                  <c:v>3.8376000000000001</c:v>
                </c:pt>
                <c:pt idx="19189">
                  <c:v>3.8378000000000001</c:v>
                </c:pt>
                <c:pt idx="19190">
                  <c:v>3.8380000000000001</c:v>
                </c:pt>
                <c:pt idx="19191">
                  <c:v>3.8382000000000001</c:v>
                </c:pt>
                <c:pt idx="19192">
                  <c:v>3.8384</c:v>
                </c:pt>
                <c:pt idx="19193">
                  <c:v>3.8386</c:v>
                </c:pt>
                <c:pt idx="19194">
                  <c:v>3.8388</c:v>
                </c:pt>
                <c:pt idx="19195">
                  <c:v>3.839</c:v>
                </c:pt>
                <c:pt idx="19196">
                  <c:v>3.8391999999999999</c:v>
                </c:pt>
                <c:pt idx="19197">
                  <c:v>3.8393999999999999</c:v>
                </c:pt>
                <c:pt idx="19198">
                  <c:v>3.8395999999999999</c:v>
                </c:pt>
                <c:pt idx="19199">
                  <c:v>3.8397999999999999</c:v>
                </c:pt>
                <c:pt idx="19200">
                  <c:v>3.84</c:v>
                </c:pt>
                <c:pt idx="19201">
                  <c:v>3.8401999999999998</c:v>
                </c:pt>
                <c:pt idx="19202">
                  <c:v>3.8403999999999998</c:v>
                </c:pt>
                <c:pt idx="19203">
                  <c:v>3.8405999999999998</c:v>
                </c:pt>
                <c:pt idx="19204">
                  <c:v>3.8408000000000002</c:v>
                </c:pt>
                <c:pt idx="19205">
                  <c:v>3.8410000000000002</c:v>
                </c:pt>
                <c:pt idx="19206">
                  <c:v>3.8412000000000002</c:v>
                </c:pt>
                <c:pt idx="19207">
                  <c:v>3.8414000000000001</c:v>
                </c:pt>
                <c:pt idx="19208">
                  <c:v>3.8416000000000001</c:v>
                </c:pt>
                <c:pt idx="19209">
                  <c:v>3.8418000000000001</c:v>
                </c:pt>
                <c:pt idx="19210">
                  <c:v>3.8420000000000001</c:v>
                </c:pt>
                <c:pt idx="19211">
                  <c:v>3.8422000000000001</c:v>
                </c:pt>
                <c:pt idx="19212">
                  <c:v>3.8424</c:v>
                </c:pt>
                <c:pt idx="19213">
                  <c:v>3.8426</c:v>
                </c:pt>
                <c:pt idx="19214">
                  <c:v>3.8428</c:v>
                </c:pt>
                <c:pt idx="19215">
                  <c:v>3.843</c:v>
                </c:pt>
                <c:pt idx="19216">
                  <c:v>3.8431999999999999</c:v>
                </c:pt>
                <c:pt idx="19217">
                  <c:v>3.8433999999999999</c:v>
                </c:pt>
                <c:pt idx="19218">
                  <c:v>3.8435999999999999</c:v>
                </c:pt>
                <c:pt idx="19219">
                  <c:v>3.8437999999999999</c:v>
                </c:pt>
                <c:pt idx="19220">
                  <c:v>3.8439999999999999</c:v>
                </c:pt>
                <c:pt idx="19221">
                  <c:v>3.8441999999999998</c:v>
                </c:pt>
                <c:pt idx="19222">
                  <c:v>3.8443999999999998</c:v>
                </c:pt>
                <c:pt idx="19223">
                  <c:v>3.8445999999999998</c:v>
                </c:pt>
                <c:pt idx="19224">
                  <c:v>3.8448000000000002</c:v>
                </c:pt>
                <c:pt idx="19225">
                  <c:v>3.8450000000000002</c:v>
                </c:pt>
                <c:pt idx="19226">
                  <c:v>3.8452000000000002</c:v>
                </c:pt>
                <c:pt idx="19227">
                  <c:v>3.8454000000000002</c:v>
                </c:pt>
                <c:pt idx="19228">
                  <c:v>3.8456000000000001</c:v>
                </c:pt>
                <c:pt idx="19229">
                  <c:v>3.8458000000000001</c:v>
                </c:pt>
                <c:pt idx="19230">
                  <c:v>3.8460000000000001</c:v>
                </c:pt>
                <c:pt idx="19231">
                  <c:v>3.8462000000000001</c:v>
                </c:pt>
                <c:pt idx="19232">
                  <c:v>3.8464</c:v>
                </c:pt>
                <c:pt idx="19233">
                  <c:v>3.8466</c:v>
                </c:pt>
                <c:pt idx="19234">
                  <c:v>3.8468</c:v>
                </c:pt>
                <c:pt idx="19235">
                  <c:v>3.847</c:v>
                </c:pt>
                <c:pt idx="19236">
                  <c:v>3.8472</c:v>
                </c:pt>
                <c:pt idx="19237">
                  <c:v>3.8473999999999999</c:v>
                </c:pt>
                <c:pt idx="19238">
                  <c:v>3.8475999999999999</c:v>
                </c:pt>
                <c:pt idx="19239">
                  <c:v>3.8477999999999999</c:v>
                </c:pt>
                <c:pt idx="19240">
                  <c:v>3.8479999999999999</c:v>
                </c:pt>
                <c:pt idx="19241">
                  <c:v>3.8481999999999998</c:v>
                </c:pt>
                <c:pt idx="19242">
                  <c:v>3.8483999999999998</c:v>
                </c:pt>
                <c:pt idx="19243">
                  <c:v>3.8485999999999998</c:v>
                </c:pt>
                <c:pt idx="19244">
                  <c:v>3.8488000000000002</c:v>
                </c:pt>
                <c:pt idx="19245">
                  <c:v>3.8490000000000002</c:v>
                </c:pt>
                <c:pt idx="19246">
                  <c:v>3.8492000000000002</c:v>
                </c:pt>
                <c:pt idx="19247">
                  <c:v>3.8494000000000002</c:v>
                </c:pt>
                <c:pt idx="19248">
                  <c:v>3.8496000000000001</c:v>
                </c:pt>
                <c:pt idx="19249">
                  <c:v>3.8498000000000001</c:v>
                </c:pt>
                <c:pt idx="19250">
                  <c:v>3.85</c:v>
                </c:pt>
                <c:pt idx="19251">
                  <c:v>3.8502000000000001</c:v>
                </c:pt>
                <c:pt idx="19252">
                  <c:v>3.8504</c:v>
                </c:pt>
                <c:pt idx="19253">
                  <c:v>3.8506</c:v>
                </c:pt>
                <c:pt idx="19254">
                  <c:v>3.8508</c:v>
                </c:pt>
                <c:pt idx="19255">
                  <c:v>3.851</c:v>
                </c:pt>
                <c:pt idx="19256">
                  <c:v>3.8512</c:v>
                </c:pt>
                <c:pt idx="19257">
                  <c:v>3.8513999999999999</c:v>
                </c:pt>
                <c:pt idx="19258">
                  <c:v>3.8515999999999999</c:v>
                </c:pt>
                <c:pt idx="19259">
                  <c:v>3.8517999999999999</c:v>
                </c:pt>
                <c:pt idx="19260">
                  <c:v>3.8519999999999999</c:v>
                </c:pt>
                <c:pt idx="19261">
                  <c:v>3.8521999999999998</c:v>
                </c:pt>
                <c:pt idx="19262">
                  <c:v>3.8523999999999998</c:v>
                </c:pt>
                <c:pt idx="19263">
                  <c:v>3.8525999999999998</c:v>
                </c:pt>
                <c:pt idx="19264">
                  <c:v>3.8527999999999998</c:v>
                </c:pt>
                <c:pt idx="19265">
                  <c:v>3.8530000000000002</c:v>
                </c:pt>
                <c:pt idx="19266">
                  <c:v>3.8532000000000002</c:v>
                </c:pt>
                <c:pt idx="19267">
                  <c:v>3.8534000000000002</c:v>
                </c:pt>
                <c:pt idx="19268">
                  <c:v>3.8536000000000001</c:v>
                </c:pt>
                <c:pt idx="19269">
                  <c:v>3.8538000000000001</c:v>
                </c:pt>
                <c:pt idx="19270">
                  <c:v>3.8540000000000001</c:v>
                </c:pt>
                <c:pt idx="19271">
                  <c:v>3.8542000000000001</c:v>
                </c:pt>
                <c:pt idx="19272">
                  <c:v>3.8544</c:v>
                </c:pt>
                <c:pt idx="19273">
                  <c:v>3.8546</c:v>
                </c:pt>
                <c:pt idx="19274">
                  <c:v>3.8548</c:v>
                </c:pt>
                <c:pt idx="19275">
                  <c:v>3.855</c:v>
                </c:pt>
                <c:pt idx="19276">
                  <c:v>3.8552</c:v>
                </c:pt>
                <c:pt idx="19277">
                  <c:v>3.8553999999999999</c:v>
                </c:pt>
                <c:pt idx="19278">
                  <c:v>3.8555999999999999</c:v>
                </c:pt>
                <c:pt idx="19279">
                  <c:v>3.8557999999999999</c:v>
                </c:pt>
                <c:pt idx="19280">
                  <c:v>3.8559999999999999</c:v>
                </c:pt>
                <c:pt idx="19281">
                  <c:v>3.8561999999999999</c:v>
                </c:pt>
                <c:pt idx="19282">
                  <c:v>3.8563999999999998</c:v>
                </c:pt>
                <c:pt idx="19283">
                  <c:v>3.8565999999999998</c:v>
                </c:pt>
                <c:pt idx="19284">
                  <c:v>3.8567999999999998</c:v>
                </c:pt>
                <c:pt idx="19285">
                  <c:v>3.8570000000000002</c:v>
                </c:pt>
                <c:pt idx="19286">
                  <c:v>3.8572000000000002</c:v>
                </c:pt>
                <c:pt idx="19287">
                  <c:v>3.8574000000000002</c:v>
                </c:pt>
                <c:pt idx="19288">
                  <c:v>3.8576000000000001</c:v>
                </c:pt>
                <c:pt idx="19289">
                  <c:v>3.8578000000000001</c:v>
                </c:pt>
                <c:pt idx="19290">
                  <c:v>3.8580000000000001</c:v>
                </c:pt>
                <c:pt idx="19291">
                  <c:v>3.8582000000000001</c:v>
                </c:pt>
                <c:pt idx="19292">
                  <c:v>3.8584000000000001</c:v>
                </c:pt>
                <c:pt idx="19293">
                  <c:v>3.8586</c:v>
                </c:pt>
                <c:pt idx="19294">
                  <c:v>3.8588</c:v>
                </c:pt>
                <c:pt idx="19295">
                  <c:v>3.859</c:v>
                </c:pt>
                <c:pt idx="19296">
                  <c:v>3.8592</c:v>
                </c:pt>
                <c:pt idx="19297">
                  <c:v>3.8593999999999999</c:v>
                </c:pt>
                <c:pt idx="19298">
                  <c:v>3.8595999999999999</c:v>
                </c:pt>
                <c:pt idx="19299">
                  <c:v>3.8597999999999999</c:v>
                </c:pt>
                <c:pt idx="19300">
                  <c:v>3.86</c:v>
                </c:pt>
                <c:pt idx="19301">
                  <c:v>3.8601999999999999</c:v>
                </c:pt>
                <c:pt idx="19302">
                  <c:v>3.8603999999999998</c:v>
                </c:pt>
                <c:pt idx="19303">
                  <c:v>3.8605999999999998</c:v>
                </c:pt>
                <c:pt idx="19304">
                  <c:v>3.8607999999999998</c:v>
                </c:pt>
                <c:pt idx="19305">
                  <c:v>3.8610000000000002</c:v>
                </c:pt>
                <c:pt idx="19306">
                  <c:v>3.8612000000000002</c:v>
                </c:pt>
                <c:pt idx="19307">
                  <c:v>3.8614000000000002</c:v>
                </c:pt>
                <c:pt idx="19308">
                  <c:v>3.8616000000000001</c:v>
                </c:pt>
                <c:pt idx="19309">
                  <c:v>3.8618000000000001</c:v>
                </c:pt>
                <c:pt idx="19310">
                  <c:v>3.8620000000000001</c:v>
                </c:pt>
                <c:pt idx="19311">
                  <c:v>3.8622000000000001</c:v>
                </c:pt>
                <c:pt idx="19312">
                  <c:v>3.8624000000000001</c:v>
                </c:pt>
                <c:pt idx="19313">
                  <c:v>3.8626</c:v>
                </c:pt>
                <c:pt idx="19314">
                  <c:v>3.8628</c:v>
                </c:pt>
                <c:pt idx="19315">
                  <c:v>3.863</c:v>
                </c:pt>
                <c:pt idx="19316">
                  <c:v>3.8632</c:v>
                </c:pt>
                <c:pt idx="19317">
                  <c:v>3.8633999999999999</c:v>
                </c:pt>
                <c:pt idx="19318">
                  <c:v>3.8635999999999999</c:v>
                </c:pt>
                <c:pt idx="19319">
                  <c:v>3.8637999999999999</c:v>
                </c:pt>
                <c:pt idx="19320">
                  <c:v>3.8639999999999999</c:v>
                </c:pt>
                <c:pt idx="19321">
                  <c:v>3.8641999999999999</c:v>
                </c:pt>
                <c:pt idx="19322">
                  <c:v>3.8643999999999998</c:v>
                </c:pt>
                <c:pt idx="19323">
                  <c:v>3.8645999999999998</c:v>
                </c:pt>
                <c:pt idx="19324">
                  <c:v>3.8647999999999998</c:v>
                </c:pt>
                <c:pt idx="19325">
                  <c:v>3.8650000000000002</c:v>
                </c:pt>
                <c:pt idx="19326">
                  <c:v>3.8652000000000002</c:v>
                </c:pt>
                <c:pt idx="19327">
                  <c:v>3.8654000000000002</c:v>
                </c:pt>
                <c:pt idx="19328">
                  <c:v>3.8656000000000001</c:v>
                </c:pt>
                <c:pt idx="19329">
                  <c:v>3.8658000000000001</c:v>
                </c:pt>
                <c:pt idx="19330">
                  <c:v>3.8660000000000001</c:v>
                </c:pt>
                <c:pt idx="19331">
                  <c:v>3.8662000000000001</c:v>
                </c:pt>
                <c:pt idx="19332">
                  <c:v>3.8664000000000001</c:v>
                </c:pt>
                <c:pt idx="19333">
                  <c:v>3.8666</c:v>
                </c:pt>
                <c:pt idx="19334">
                  <c:v>3.8668</c:v>
                </c:pt>
                <c:pt idx="19335">
                  <c:v>3.867</c:v>
                </c:pt>
                <c:pt idx="19336">
                  <c:v>3.8672</c:v>
                </c:pt>
                <c:pt idx="19337">
                  <c:v>3.8673999999999999</c:v>
                </c:pt>
                <c:pt idx="19338">
                  <c:v>3.8675999999999999</c:v>
                </c:pt>
                <c:pt idx="19339">
                  <c:v>3.8677999999999999</c:v>
                </c:pt>
                <c:pt idx="19340">
                  <c:v>3.8679999999999999</c:v>
                </c:pt>
                <c:pt idx="19341">
                  <c:v>3.8681999999999999</c:v>
                </c:pt>
                <c:pt idx="19342">
                  <c:v>3.8683999999999998</c:v>
                </c:pt>
                <c:pt idx="19343">
                  <c:v>3.8685999999999998</c:v>
                </c:pt>
                <c:pt idx="19344">
                  <c:v>3.8687999999999998</c:v>
                </c:pt>
                <c:pt idx="19345">
                  <c:v>3.8690000000000002</c:v>
                </c:pt>
                <c:pt idx="19346">
                  <c:v>3.8692000000000002</c:v>
                </c:pt>
                <c:pt idx="19347">
                  <c:v>3.8694000000000002</c:v>
                </c:pt>
                <c:pt idx="19348">
                  <c:v>3.8696000000000002</c:v>
                </c:pt>
                <c:pt idx="19349">
                  <c:v>3.8698000000000001</c:v>
                </c:pt>
                <c:pt idx="19350">
                  <c:v>3.87</c:v>
                </c:pt>
                <c:pt idx="19351">
                  <c:v>3.8702000000000001</c:v>
                </c:pt>
                <c:pt idx="19352">
                  <c:v>3.8704000000000001</c:v>
                </c:pt>
                <c:pt idx="19353">
                  <c:v>3.8706</c:v>
                </c:pt>
                <c:pt idx="19354">
                  <c:v>3.8708</c:v>
                </c:pt>
                <c:pt idx="19355">
                  <c:v>3.871</c:v>
                </c:pt>
                <c:pt idx="19356">
                  <c:v>3.8712</c:v>
                </c:pt>
                <c:pt idx="19357">
                  <c:v>3.8714</c:v>
                </c:pt>
                <c:pt idx="19358">
                  <c:v>3.8715999999999999</c:v>
                </c:pt>
                <c:pt idx="19359">
                  <c:v>3.8717999999999999</c:v>
                </c:pt>
                <c:pt idx="19360">
                  <c:v>3.8719999999999999</c:v>
                </c:pt>
                <c:pt idx="19361">
                  <c:v>3.8721999999999999</c:v>
                </c:pt>
                <c:pt idx="19362">
                  <c:v>3.8723999999999998</c:v>
                </c:pt>
                <c:pt idx="19363">
                  <c:v>3.8725999999999998</c:v>
                </c:pt>
                <c:pt idx="19364">
                  <c:v>3.8727999999999998</c:v>
                </c:pt>
                <c:pt idx="19365">
                  <c:v>3.8730000000000002</c:v>
                </c:pt>
                <c:pt idx="19366">
                  <c:v>3.8732000000000002</c:v>
                </c:pt>
                <c:pt idx="19367">
                  <c:v>3.8734000000000002</c:v>
                </c:pt>
                <c:pt idx="19368">
                  <c:v>3.8736000000000002</c:v>
                </c:pt>
                <c:pt idx="19369">
                  <c:v>3.8738000000000001</c:v>
                </c:pt>
                <c:pt idx="19370">
                  <c:v>3.8740000000000001</c:v>
                </c:pt>
                <c:pt idx="19371">
                  <c:v>3.8742000000000001</c:v>
                </c:pt>
                <c:pt idx="19372">
                  <c:v>3.8744000000000001</c:v>
                </c:pt>
                <c:pt idx="19373">
                  <c:v>3.8746</c:v>
                </c:pt>
                <c:pt idx="19374">
                  <c:v>3.8748</c:v>
                </c:pt>
                <c:pt idx="19375">
                  <c:v>3.875</c:v>
                </c:pt>
                <c:pt idx="19376">
                  <c:v>3.8752</c:v>
                </c:pt>
                <c:pt idx="19377">
                  <c:v>3.8754</c:v>
                </c:pt>
                <c:pt idx="19378">
                  <c:v>3.8755999999999999</c:v>
                </c:pt>
                <c:pt idx="19379">
                  <c:v>3.8757999999999999</c:v>
                </c:pt>
                <c:pt idx="19380">
                  <c:v>3.8759999999999999</c:v>
                </c:pt>
                <c:pt idx="19381">
                  <c:v>3.8761999999999999</c:v>
                </c:pt>
                <c:pt idx="19382">
                  <c:v>3.8763999999999998</c:v>
                </c:pt>
                <c:pt idx="19383">
                  <c:v>3.8765999999999998</c:v>
                </c:pt>
                <c:pt idx="19384">
                  <c:v>3.8767999999999998</c:v>
                </c:pt>
                <c:pt idx="19385">
                  <c:v>3.8769999999999998</c:v>
                </c:pt>
                <c:pt idx="19386">
                  <c:v>3.8772000000000002</c:v>
                </c:pt>
                <c:pt idx="19387">
                  <c:v>3.8774000000000002</c:v>
                </c:pt>
                <c:pt idx="19388">
                  <c:v>3.8776000000000002</c:v>
                </c:pt>
                <c:pt idx="19389">
                  <c:v>3.8778000000000001</c:v>
                </c:pt>
                <c:pt idx="19390">
                  <c:v>3.8780000000000001</c:v>
                </c:pt>
                <c:pt idx="19391">
                  <c:v>3.8782000000000001</c:v>
                </c:pt>
                <c:pt idx="19392">
                  <c:v>3.8784000000000001</c:v>
                </c:pt>
                <c:pt idx="19393">
                  <c:v>3.8786</c:v>
                </c:pt>
                <c:pt idx="19394">
                  <c:v>3.8788</c:v>
                </c:pt>
                <c:pt idx="19395">
                  <c:v>3.879</c:v>
                </c:pt>
                <c:pt idx="19396">
                  <c:v>3.8792</c:v>
                </c:pt>
                <c:pt idx="19397">
                  <c:v>3.8794</c:v>
                </c:pt>
                <c:pt idx="19398">
                  <c:v>3.8795999999999999</c:v>
                </c:pt>
                <c:pt idx="19399">
                  <c:v>3.8797999999999999</c:v>
                </c:pt>
                <c:pt idx="19400">
                  <c:v>3.88</c:v>
                </c:pt>
                <c:pt idx="19401">
                  <c:v>3.8801999999999999</c:v>
                </c:pt>
                <c:pt idx="19402">
                  <c:v>3.8803999999999998</c:v>
                </c:pt>
                <c:pt idx="19403">
                  <c:v>3.8805999999999998</c:v>
                </c:pt>
                <c:pt idx="19404">
                  <c:v>3.8807999999999998</c:v>
                </c:pt>
                <c:pt idx="19405">
                  <c:v>3.8809999999999998</c:v>
                </c:pt>
                <c:pt idx="19406">
                  <c:v>3.8812000000000002</c:v>
                </c:pt>
                <c:pt idx="19407">
                  <c:v>3.8814000000000002</c:v>
                </c:pt>
                <c:pt idx="19408">
                  <c:v>3.8816000000000002</c:v>
                </c:pt>
                <c:pt idx="19409">
                  <c:v>3.8818000000000001</c:v>
                </c:pt>
                <c:pt idx="19410">
                  <c:v>3.8820000000000001</c:v>
                </c:pt>
                <c:pt idx="19411">
                  <c:v>3.8822000000000001</c:v>
                </c:pt>
                <c:pt idx="19412">
                  <c:v>3.8824000000000001</c:v>
                </c:pt>
                <c:pt idx="19413">
                  <c:v>3.8826000000000001</c:v>
                </c:pt>
                <c:pt idx="19414">
                  <c:v>3.8828</c:v>
                </c:pt>
                <c:pt idx="19415">
                  <c:v>3.883</c:v>
                </c:pt>
                <c:pt idx="19416">
                  <c:v>3.8832</c:v>
                </c:pt>
                <c:pt idx="19417">
                  <c:v>3.8834</c:v>
                </c:pt>
                <c:pt idx="19418">
                  <c:v>3.8835999999999999</c:v>
                </c:pt>
                <c:pt idx="19419">
                  <c:v>3.8837999999999999</c:v>
                </c:pt>
                <c:pt idx="19420">
                  <c:v>3.8839999999999999</c:v>
                </c:pt>
                <c:pt idx="19421">
                  <c:v>3.8841999999999999</c:v>
                </c:pt>
                <c:pt idx="19422">
                  <c:v>3.8843999999999999</c:v>
                </c:pt>
                <c:pt idx="19423">
                  <c:v>3.8845999999999998</c:v>
                </c:pt>
                <c:pt idx="19424">
                  <c:v>3.8847999999999998</c:v>
                </c:pt>
                <c:pt idx="19425">
                  <c:v>3.8849999999999998</c:v>
                </c:pt>
                <c:pt idx="19426">
                  <c:v>3.8852000000000002</c:v>
                </c:pt>
                <c:pt idx="19427">
                  <c:v>3.8854000000000002</c:v>
                </c:pt>
                <c:pt idx="19428">
                  <c:v>3.8856000000000002</c:v>
                </c:pt>
                <c:pt idx="19429">
                  <c:v>3.8858000000000001</c:v>
                </c:pt>
                <c:pt idx="19430">
                  <c:v>3.8860000000000001</c:v>
                </c:pt>
                <c:pt idx="19431">
                  <c:v>3.8862000000000001</c:v>
                </c:pt>
                <c:pt idx="19432">
                  <c:v>3.8864000000000001</c:v>
                </c:pt>
                <c:pt idx="19433">
                  <c:v>3.8866000000000001</c:v>
                </c:pt>
                <c:pt idx="19434">
                  <c:v>3.8868</c:v>
                </c:pt>
                <c:pt idx="19435">
                  <c:v>3.887</c:v>
                </c:pt>
                <c:pt idx="19436">
                  <c:v>3.8872</c:v>
                </c:pt>
                <c:pt idx="19437">
                  <c:v>3.8874</c:v>
                </c:pt>
                <c:pt idx="19438">
                  <c:v>3.8875999999999999</c:v>
                </c:pt>
                <c:pt idx="19439">
                  <c:v>3.8877999999999999</c:v>
                </c:pt>
                <c:pt idx="19440">
                  <c:v>3.8879999999999999</c:v>
                </c:pt>
                <c:pt idx="19441">
                  <c:v>3.8881999999999999</c:v>
                </c:pt>
                <c:pt idx="19442">
                  <c:v>3.8883999999999999</c:v>
                </c:pt>
                <c:pt idx="19443">
                  <c:v>3.8885999999999998</c:v>
                </c:pt>
                <c:pt idx="19444">
                  <c:v>3.8887999999999998</c:v>
                </c:pt>
                <c:pt idx="19445">
                  <c:v>3.8889999999999998</c:v>
                </c:pt>
                <c:pt idx="19446">
                  <c:v>3.8892000000000002</c:v>
                </c:pt>
                <c:pt idx="19447">
                  <c:v>3.8894000000000002</c:v>
                </c:pt>
                <c:pt idx="19448">
                  <c:v>3.8896000000000002</c:v>
                </c:pt>
                <c:pt idx="19449">
                  <c:v>3.8898000000000001</c:v>
                </c:pt>
                <c:pt idx="19450">
                  <c:v>3.89</c:v>
                </c:pt>
                <c:pt idx="19451">
                  <c:v>3.8902000000000001</c:v>
                </c:pt>
                <c:pt idx="19452">
                  <c:v>3.8904000000000001</c:v>
                </c:pt>
                <c:pt idx="19453">
                  <c:v>3.8906000000000001</c:v>
                </c:pt>
                <c:pt idx="19454">
                  <c:v>3.8908</c:v>
                </c:pt>
                <c:pt idx="19455">
                  <c:v>3.891</c:v>
                </c:pt>
                <c:pt idx="19456">
                  <c:v>3.8912</c:v>
                </c:pt>
                <c:pt idx="19457">
                  <c:v>3.8914</c:v>
                </c:pt>
                <c:pt idx="19458">
                  <c:v>3.8915999999999999</c:v>
                </c:pt>
                <c:pt idx="19459">
                  <c:v>3.8917999999999999</c:v>
                </c:pt>
                <c:pt idx="19460">
                  <c:v>3.8919999999999999</c:v>
                </c:pt>
                <c:pt idx="19461">
                  <c:v>3.8921999999999999</c:v>
                </c:pt>
                <c:pt idx="19462">
                  <c:v>3.8923999999999999</c:v>
                </c:pt>
                <c:pt idx="19463">
                  <c:v>3.8925999999999998</c:v>
                </c:pt>
                <c:pt idx="19464">
                  <c:v>3.8927999999999998</c:v>
                </c:pt>
                <c:pt idx="19465">
                  <c:v>3.8929999999999998</c:v>
                </c:pt>
                <c:pt idx="19466">
                  <c:v>3.8932000000000002</c:v>
                </c:pt>
                <c:pt idx="19467">
                  <c:v>3.8934000000000002</c:v>
                </c:pt>
                <c:pt idx="19468">
                  <c:v>3.8936000000000002</c:v>
                </c:pt>
                <c:pt idx="19469">
                  <c:v>3.8938000000000001</c:v>
                </c:pt>
                <c:pt idx="19470">
                  <c:v>3.8940000000000001</c:v>
                </c:pt>
                <c:pt idx="19471">
                  <c:v>3.8942000000000001</c:v>
                </c:pt>
                <c:pt idx="19472">
                  <c:v>3.8944000000000001</c:v>
                </c:pt>
                <c:pt idx="19473">
                  <c:v>3.8946000000000001</c:v>
                </c:pt>
                <c:pt idx="19474">
                  <c:v>3.8948</c:v>
                </c:pt>
                <c:pt idx="19475">
                  <c:v>3.895</c:v>
                </c:pt>
                <c:pt idx="19476">
                  <c:v>3.8952</c:v>
                </c:pt>
                <c:pt idx="19477">
                  <c:v>3.8954</c:v>
                </c:pt>
                <c:pt idx="19478">
                  <c:v>3.8956</c:v>
                </c:pt>
                <c:pt idx="19479">
                  <c:v>3.8957999999999999</c:v>
                </c:pt>
                <c:pt idx="19480">
                  <c:v>3.8959999999999999</c:v>
                </c:pt>
                <c:pt idx="19481">
                  <c:v>3.8961999999999999</c:v>
                </c:pt>
                <c:pt idx="19482">
                  <c:v>3.8963999999999999</c:v>
                </c:pt>
                <c:pt idx="19483">
                  <c:v>3.8965999999999998</c:v>
                </c:pt>
                <c:pt idx="19484">
                  <c:v>3.8967999999999998</c:v>
                </c:pt>
                <c:pt idx="19485">
                  <c:v>3.8969999999999998</c:v>
                </c:pt>
                <c:pt idx="19486">
                  <c:v>3.8972000000000002</c:v>
                </c:pt>
                <c:pt idx="19487">
                  <c:v>3.8974000000000002</c:v>
                </c:pt>
                <c:pt idx="19488">
                  <c:v>3.8976000000000002</c:v>
                </c:pt>
                <c:pt idx="19489">
                  <c:v>3.8978000000000002</c:v>
                </c:pt>
                <c:pt idx="19490">
                  <c:v>3.8980000000000001</c:v>
                </c:pt>
                <c:pt idx="19491">
                  <c:v>3.8982000000000001</c:v>
                </c:pt>
                <c:pt idx="19492">
                  <c:v>3.8984000000000001</c:v>
                </c:pt>
                <c:pt idx="19493">
                  <c:v>3.8986000000000001</c:v>
                </c:pt>
                <c:pt idx="19494">
                  <c:v>3.8988</c:v>
                </c:pt>
                <c:pt idx="19495">
                  <c:v>3.899</c:v>
                </c:pt>
                <c:pt idx="19496">
                  <c:v>3.8992</c:v>
                </c:pt>
                <c:pt idx="19497">
                  <c:v>3.8994</c:v>
                </c:pt>
                <c:pt idx="19498">
                  <c:v>3.8996</c:v>
                </c:pt>
                <c:pt idx="19499">
                  <c:v>3.8997999999999999</c:v>
                </c:pt>
                <c:pt idx="19500">
                  <c:v>3.9</c:v>
                </c:pt>
                <c:pt idx="19501">
                  <c:v>3.9001999999999999</c:v>
                </c:pt>
                <c:pt idx="19502">
                  <c:v>3.9003999999999999</c:v>
                </c:pt>
                <c:pt idx="19503">
                  <c:v>3.9005999999999998</c:v>
                </c:pt>
                <c:pt idx="19504">
                  <c:v>3.9007999999999998</c:v>
                </c:pt>
                <c:pt idx="19505">
                  <c:v>3.9009999999999998</c:v>
                </c:pt>
                <c:pt idx="19506">
                  <c:v>3.9011999999999998</c:v>
                </c:pt>
                <c:pt idx="19507">
                  <c:v>3.9014000000000002</c:v>
                </c:pt>
                <c:pt idx="19508">
                  <c:v>3.9016000000000002</c:v>
                </c:pt>
                <c:pt idx="19509">
                  <c:v>3.9018000000000002</c:v>
                </c:pt>
                <c:pt idx="19510">
                  <c:v>3.9020000000000001</c:v>
                </c:pt>
                <c:pt idx="19511">
                  <c:v>3.9022000000000001</c:v>
                </c:pt>
                <c:pt idx="19512">
                  <c:v>3.9024000000000001</c:v>
                </c:pt>
                <c:pt idx="19513">
                  <c:v>3.9026000000000001</c:v>
                </c:pt>
                <c:pt idx="19514">
                  <c:v>3.9028</c:v>
                </c:pt>
                <c:pt idx="19515">
                  <c:v>3.903</c:v>
                </c:pt>
                <c:pt idx="19516">
                  <c:v>3.9032</c:v>
                </c:pt>
                <c:pt idx="19517">
                  <c:v>3.9034</c:v>
                </c:pt>
                <c:pt idx="19518">
                  <c:v>3.9036</c:v>
                </c:pt>
                <c:pt idx="19519">
                  <c:v>3.9037999999999999</c:v>
                </c:pt>
                <c:pt idx="19520">
                  <c:v>3.9039999999999999</c:v>
                </c:pt>
                <c:pt idx="19521">
                  <c:v>3.9041999999999999</c:v>
                </c:pt>
                <c:pt idx="19522">
                  <c:v>3.9043999999999999</c:v>
                </c:pt>
                <c:pt idx="19523">
                  <c:v>3.9045999999999998</c:v>
                </c:pt>
                <c:pt idx="19524">
                  <c:v>3.9047999999999998</c:v>
                </c:pt>
                <c:pt idx="19525">
                  <c:v>3.9049999999999998</c:v>
                </c:pt>
                <c:pt idx="19526">
                  <c:v>3.9051999999999998</c:v>
                </c:pt>
                <c:pt idx="19527">
                  <c:v>3.9054000000000002</c:v>
                </c:pt>
                <c:pt idx="19528">
                  <c:v>3.9056000000000002</c:v>
                </c:pt>
                <c:pt idx="19529">
                  <c:v>3.9058000000000002</c:v>
                </c:pt>
                <c:pt idx="19530">
                  <c:v>3.9060000000000001</c:v>
                </c:pt>
                <c:pt idx="19531">
                  <c:v>3.9062000000000001</c:v>
                </c:pt>
                <c:pt idx="19532">
                  <c:v>3.9064000000000001</c:v>
                </c:pt>
                <c:pt idx="19533">
                  <c:v>3.9066000000000001</c:v>
                </c:pt>
                <c:pt idx="19534">
                  <c:v>3.9068000000000001</c:v>
                </c:pt>
                <c:pt idx="19535">
                  <c:v>3.907</c:v>
                </c:pt>
                <c:pt idx="19536">
                  <c:v>3.9072</c:v>
                </c:pt>
                <c:pt idx="19537">
                  <c:v>3.9074</c:v>
                </c:pt>
                <c:pt idx="19538">
                  <c:v>3.9076</c:v>
                </c:pt>
                <c:pt idx="19539">
                  <c:v>3.9077999999999999</c:v>
                </c:pt>
                <c:pt idx="19540">
                  <c:v>3.9079999999999999</c:v>
                </c:pt>
                <c:pt idx="19541">
                  <c:v>3.9081999999999999</c:v>
                </c:pt>
                <c:pt idx="19542">
                  <c:v>3.9083999999999999</c:v>
                </c:pt>
                <c:pt idx="19543">
                  <c:v>3.9085999999999999</c:v>
                </c:pt>
                <c:pt idx="19544">
                  <c:v>3.9087999999999998</c:v>
                </c:pt>
                <c:pt idx="19545">
                  <c:v>3.9089999999999998</c:v>
                </c:pt>
                <c:pt idx="19546">
                  <c:v>3.9091999999999998</c:v>
                </c:pt>
                <c:pt idx="19547">
                  <c:v>3.9094000000000002</c:v>
                </c:pt>
                <c:pt idx="19548">
                  <c:v>3.9096000000000002</c:v>
                </c:pt>
                <c:pt idx="19549">
                  <c:v>3.9098000000000002</c:v>
                </c:pt>
                <c:pt idx="19550">
                  <c:v>3.91</c:v>
                </c:pt>
                <c:pt idx="19551">
                  <c:v>3.9102000000000001</c:v>
                </c:pt>
                <c:pt idx="19552">
                  <c:v>3.9104000000000001</c:v>
                </c:pt>
                <c:pt idx="19553">
                  <c:v>3.9106000000000001</c:v>
                </c:pt>
                <c:pt idx="19554">
                  <c:v>3.9108000000000001</c:v>
                </c:pt>
                <c:pt idx="19555">
                  <c:v>3.911</c:v>
                </c:pt>
                <c:pt idx="19556">
                  <c:v>3.9112</c:v>
                </c:pt>
                <c:pt idx="19557">
                  <c:v>3.9114</c:v>
                </c:pt>
                <c:pt idx="19558">
                  <c:v>3.9116</c:v>
                </c:pt>
                <c:pt idx="19559">
                  <c:v>3.9117999999999999</c:v>
                </c:pt>
                <c:pt idx="19560">
                  <c:v>3.9119999999999999</c:v>
                </c:pt>
                <c:pt idx="19561">
                  <c:v>3.9121999999999999</c:v>
                </c:pt>
                <c:pt idx="19562">
                  <c:v>3.9123999999999999</c:v>
                </c:pt>
                <c:pt idx="19563">
                  <c:v>3.9125999999999999</c:v>
                </c:pt>
                <c:pt idx="19564">
                  <c:v>3.9127999999999998</c:v>
                </c:pt>
                <c:pt idx="19565">
                  <c:v>3.9129999999999998</c:v>
                </c:pt>
                <c:pt idx="19566">
                  <c:v>3.9131999999999998</c:v>
                </c:pt>
                <c:pt idx="19567">
                  <c:v>3.9134000000000002</c:v>
                </c:pt>
                <c:pt idx="19568">
                  <c:v>3.9136000000000002</c:v>
                </c:pt>
                <c:pt idx="19569">
                  <c:v>3.9138000000000002</c:v>
                </c:pt>
                <c:pt idx="19570">
                  <c:v>3.9140000000000001</c:v>
                </c:pt>
                <c:pt idx="19571">
                  <c:v>3.9142000000000001</c:v>
                </c:pt>
                <c:pt idx="19572">
                  <c:v>3.9144000000000001</c:v>
                </c:pt>
                <c:pt idx="19573">
                  <c:v>3.9146000000000001</c:v>
                </c:pt>
                <c:pt idx="19574">
                  <c:v>3.9148000000000001</c:v>
                </c:pt>
                <c:pt idx="19575">
                  <c:v>3.915</c:v>
                </c:pt>
                <c:pt idx="19576">
                  <c:v>3.9152</c:v>
                </c:pt>
                <c:pt idx="19577">
                  <c:v>3.9154</c:v>
                </c:pt>
                <c:pt idx="19578">
                  <c:v>3.9156</c:v>
                </c:pt>
                <c:pt idx="19579">
                  <c:v>3.9157999999999999</c:v>
                </c:pt>
                <c:pt idx="19580">
                  <c:v>3.9159999999999999</c:v>
                </c:pt>
                <c:pt idx="19581">
                  <c:v>3.9161999999999999</c:v>
                </c:pt>
                <c:pt idx="19582">
                  <c:v>3.9163999999999999</c:v>
                </c:pt>
                <c:pt idx="19583">
                  <c:v>3.9165999999999999</c:v>
                </c:pt>
                <c:pt idx="19584">
                  <c:v>3.9167999999999998</c:v>
                </c:pt>
                <c:pt idx="19585">
                  <c:v>3.9169999999999998</c:v>
                </c:pt>
                <c:pt idx="19586">
                  <c:v>3.9171999999999998</c:v>
                </c:pt>
                <c:pt idx="19587">
                  <c:v>3.9174000000000002</c:v>
                </c:pt>
                <c:pt idx="19588">
                  <c:v>3.9176000000000002</c:v>
                </c:pt>
                <c:pt idx="19589">
                  <c:v>3.9178000000000002</c:v>
                </c:pt>
                <c:pt idx="19590">
                  <c:v>3.9180000000000001</c:v>
                </c:pt>
                <c:pt idx="19591">
                  <c:v>3.9182000000000001</c:v>
                </c:pt>
                <c:pt idx="19592">
                  <c:v>3.9184000000000001</c:v>
                </c:pt>
                <c:pt idx="19593">
                  <c:v>3.9186000000000001</c:v>
                </c:pt>
                <c:pt idx="19594">
                  <c:v>3.9188000000000001</c:v>
                </c:pt>
                <c:pt idx="19595">
                  <c:v>3.919</c:v>
                </c:pt>
                <c:pt idx="19596">
                  <c:v>3.9192</c:v>
                </c:pt>
                <c:pt idx="19597">
                  <c:v>3.9194</c:v>
                </c:pt>
                <c:pt idx="19598">
                  <c:v>3.9196</c:v>
                </c:pt>
                <c:pt idx="19599">
                  <c:v>3.9198</c:v>
                </c:pt>
                <c:pt idx="19600">
                  <c:v>3.92</c:v>
                </c:pt>
                <c:pt idx="19601">
                  <c:v>3.9201999999999999</c:v>
                </c:pt>
                <c:pt idx="19602">
                  <c:v>3.9203999999999999</c:v>
                </c:pt>
                <c:pt idx="19603">
                  <c:v>3.9205999999999999</c:v>
                </c:pt>
                <c:pt idx="19604">
                  <c:v>3.9207999999999998</c:v>
                </c:pt>
                <c:pt idx="19605">
                  <c:v>3.9209999999999998</c:v>
                </c:pt>
                <c:pt idx="19606">
                  <c:v>3.9211999999999998</c:v>
                </c:pt>
                <c:pt idx="19607">
                  <c:v>3.9214000000000002</c:v>
                </c:pt>
                <c:pt idx="19608">
                  <c:v>3.9216000000000002</c:v>
                </c:pt>
                <c:pt idx="19609">
                  <c:v>3.9218000000000002</c:v>
                </c:pt>
                <c:pt idx="19610">
                  <c:v>3.9220000000000002</c:v>
                </c:pt>
                <c:pt idx="19611">
                  <c:v>3.9222000000000001</c:v>
                </c:pt>
                <c:pt idx="19612">
                  <c:v>3.9224000000000001</c:v>
                </c:pt>
                <c:pt idx="19613">
                  <c:v>3.9226000000000001</c:v>
                </c:pt>
                <c:pt idx="19614">
                  <c:v>3.9228000000000001</c:v>
                </c:pt>
                <c:pt idx="19615">
                  <c:v>3.923</c:v>
                </c:pt>
                <c:pt idx="19616">
                  <c:v>3.9232</c:v>
                </c:pt>
                <c:pt idx="19617">
                  <c:v>3.9234</c:v>
                </c:pt>
                <c:pt idx="19618">
                  <c:v>3.9236</c:v>
                </c:pt>
                <c:pt idx="19619">
                  <c:v>3.9238</c:v>
                </c:pt>
                <c:pt idx="19620">
                  <c:v>3.9239999999999999</c:v>
                </c:pt>
                <c:pt idx="19621">
                  <c:v>3.9241999999999999</c:v>
                </c:pt>
                <c:pt idx="19622">
                  <c:v>3.9243999999999999</c:v>
                </c:pt>
                <c:pt idx="19623">
                  <c:v>3.9245999999999999</c:v>
                </c:pt>
                <c:pt idx="19624">
                  <c:v>3.9247999999999998</c:v>
                </c:pt>
                <c:pt idx="19625">
                  <c:v>3.9249999999999998</c:v>
                </c:pt>
                <c:pt idx="19626">
                  <c:v>3.9251999999999998</c:v>
                </c:pt>
                <c:pt idx="19627">
                  <c:v>3.9253999999999998</c:v>
                </c:pt>
                <c:pt idx="19628">
                  <c:v>3.9256000000000002</c:v>
                </c:pt>
                <c:pt idx="19629">
                  <c:v>3.9258000000000002</c:v>
                </c:pt>
                <c:pt idx="19630">
                  <c:v>3.9260000000000002</c:v>
                </c:pt>
                <c:pt idx="19631">
                  <c:v>3.9262000000000001</c:v>
                </c:pt>
                <c:pt idx="19632">
                  <c:v>3.9264000000000001</c:v>
                </c:pt>
                <c:pt idx="19633">
                  <c:v>3.9266000000000001</c:v>
                </c:pt>
                <c:pt idx="19634">
                  <c:v>3.9268000000000001</c:v>
                </c:pt>
                <c:pt idx="19635">
                  <c:v>3.927</c:v>
                </c:pt>
                <c:pt idx="19636">
                  <c:v>3.9272</c:v>
                </c:pt>
                <c:pt idx="19637">
                  <c:v>3.9274</c:v>
                </c:pt>
                <c:pt idx="19638">
                  <c:v>3.9276</c:v>
                </c:pt>
                <c:pt idx="19639">
                  <c:v>3.9278</c:v>
                </c:pt>
                <c:pt idx="19640">
                  <c:v>3.9279999999999999</c:v>
                </c:pt>
                <c:pt idx="19641">
                  <c:v>3.9281999999999999</c:v>
                </c:pt>
                <c:pt idx="19642">
                  <c:v>3.9283999999999999</c:v>
                </c:pt>
                <c:pt idx="19643">
                  <c:v>3.9285999999999999</c:v>
                </c:pt>
                <c:pt idx="19644">
                  <c:v>3.9287999999999998</c:v>
                </c:pt>
                <c:pt idx="19645">
                  <c:v>3.9289999999999998</c:v>
                </c:pt>
                <c:pt idx="19646">
                  <c:v>3.9291999999999998</c:v>
                </c:pt>
                <c:pt idx="19647">
                  <c:v>3.9293999999999998</c:v>
                </c:pt>
                <c:pt idx="19648">
                  <c:v>3.9296000000000002</c:v>
                </c:pt>
                <c:pt idx="19649">
                  <c:v>3.9298000000000002</c:v>
                </c:pt>
                <c:pt idx="19650">
                  <c:v>3.93</c:v>
                </c:pt>
                <c:pt idx="19651">
                  <c:v>3.9302000000000001</c:v>
                </c:pt>
                <c:pt idx="19652">
                  <c:v>3.9304000000000001</c:v>
                </c:pt>
                <c:pt idx="19653">
                  <c:v>3.9306000000000001</c:v>
                </c:pt>
                <c:pt idx="19654">
                  <c:v>3.9308000000000001</c:v>
                </c:pt>
                <c:pt idx="19655">
                  <c:v>3.931</c:v>
                </c:pt>
                <c:pt idx="19656">
                  <c:v>3.9312</c:v>
                </c:pt>
                <c:pt idx="19657">
                  <c:v>3.9314</c:v>
                </c:pt>
                <c:pt idx="19658">
                  <c:v>3.9316</c:v>
                </c:pt>
                <c:pt idx="19659">
                  <c:v>3.9318</c:v>
                </c:pt>
                <c:pt idx="19660">
                  <c:v>3.9319999999999999</c:v>
                </c:pt>
                <c:pt idx="19661">
                  <c:v>3.9321999999999999</c:v>
                </c:pt>
                <c:pt idx="19662">
                  <c:v>3.9323999999999999</c:v>
                </c:pt>
                <c:pt idx="19663">
                  <c:v>3.9325999999999999</c:v>
                </c:pt>
                <c:pt idx="19664">
                  <c:v>3.9327999999999999</c:v>
                </c:pt>
                <c:pt idx="19665">
                  <c:v>3.9329999999999998</c:v>
                </c:pt>
                <c:pt idx="19666">
                  <c:v>3.9331999999999998</c:v>
                </c:pt>
                <c:pt idx="19667">
                  <c:v>3.9333999999999998</c:v>
                </c:pt>
                <c:pt idx="19668">
                  <c:v>3.9336000000000002</c:v>
                </c:pt>
                <c:pt idx="19669">
                  <c:v>3.9338000000000002</c:v>
                </c:pt>
                <c:pt idx="19670">
                  <c:v>3.9340000000000002</c:v>
                </c:pt>
                <c:pt idx="19671">
                  <c:v>3.9342000000000001</c:v>
                </c:pt>
                <c:pt idx="19672">
                  <c:v>3.9344000000000001</c:v>
                </c:pt>
                <c:pt idx="19673">
                  <c:v>3.9346000000000001</c:v>
                </c:pt>
                <c:pt idx="19674">
                  <c:v>3.9348000000000001</c:v>
                </c:pt>
                <c:pt idx="19675">
                  <c:v>3.9350000000000001</c:v>
                </c:pt>
                <c:pt idx="19676">
                  <c:v>3.9352</c:v>
                </c:pt>
                <c:pt idx="19677">
                  <c:v>3.9354</c:v>
                </c:pt>
                <c:pt idx="19678">
                  <c:v>3.9356</c:v>
                </c:pt>
                <c:pt idx="19679">
                  <c:v>3.9358</c:v>
                </c:pt>
                <c:pt idx="19680">
                  <c:v>3.9359999999999999</c:v>
                </c:pt>
                <c:pt idx="19681">
                  <c:v>3.9361999999999999</c:v>
                </c:pt>
                <c:pt idx="19682">
                  <c:v>3.9363999999999999</c:v>
                </c:pt>
                <c:pt idx="19683">
                  <c:v>3.9365999999999999</c:v>
                </c:pt>
                <c:pt idx="19684">
                  <c:v>3.9367999999999999</c:v>
                </c:pt>
                <c:pt idx="19685">
                  <c:v>3.9369999999999998</c:v>
                </c:pt>
                <c:pt idx="19686">
                  <c:v>3.9371999999999998</c:v>
                </c:pt>
                <c:pt idx="19687">
                  <c:v>3.9373999999999998</c:v>
                </c:pt>
                <c:pt idx="19688">
                  <c:v>3.9376000000000002</c:v>
                </c:pt>
                <c:pt idx="19689">
                  <c:v>3.9378000000000002</c:v>
                </c:pt>
                <c:pt idx="19690">
                  <c:v>3.9380000000000002</c:v>
                </c:pt>
                <c:pt idx="19691">
                  <c:v>3.9382000000000001</c:v>
                </c:pt>
                <c:pt idx="19692">
                  <c:v>3.9384000000000001</c:v>
                </c:pt>
                <c:pt idx="19693">
                  <c:v>3.9386000000000001</c:v>
                </c:pt>
                <c:pt idx="19694">
                  <c:v>3.9388000000000001</c:v>
                </c:pt>
                <c:pt idx="19695">
                  <c:v>3.9390000000000001</c:v>
                </c:pt>
                <c:pt idx="19696">
                  <c:v>3.9392</c:v>
                </c:pt>
                <c:pt idx="19697">
                  <c:v>3.9394</c:v>
                </c:pt>
                <c:pt idx="19698">
                  <c:v>3.9396</c:v>
                </c:pt>
                <c:pt idx="19699">
                  <c:v>3.9398</c:v>
                </c:pt>
                <c:pt idx="19700">
                  <c:v>3.94</c:v>
                </c:pt>
                <c:pt idx="19701">
                  <c:v>3.9401999999999999</c:v>
                </c:pt>
                <c:pt idx="19702">
                  <c:v>3.9403999999999999</c:v>
                </c:pt>
                <c:pt idx="19703">
                  <c:v>3.9405999999999999</c:v>
                </c:pt>
                <c:pt idx="19704">
                  <c:v>3.9407999999999999</c:v>
                </c:pt>
                <c:pt idx="19705">
                  <c:v>3.9409999999999998</c:v>
                </c:pt>
                <c:pt idx="19706">
                  <c:v>3.9411999999999998</c:v>
                </c:pt>
                <c:pt idx="19707">
                  <c:v>3.9413999999999998</c:v>
                </c:pt>
                <c:pt idx="19708">
                  <c:v>3.9416000000000002</c:v>
                </c:pt>
                <c:pt idx="19709">
                  <c:v>3.9418000000000002</c:v>
                </c:pt>
                <c:pt idx="19710">
                  <c:v>3.9420000000000002</c:v>
                </c:pt>
                <c:pt idx="19711">
                  <c:v>3.9422000000000001</c:v>
                </c:pt>
                <c:pt idx="19712">
                  <c:v>3.9424000000000001</c:v>
                </c:pt>
                <c:pt idx="19713">
                  <c:v>3.9426000000000001</c:v>
                </c:pt>
                <c:pt idx="19714">
                  <c:v>3.9428000000000001</c:v>
                </c:pt>
                <c:pt idx="19715">
                  <c:v>3.9430000000000001</c:v>
                </c:pt>
                <c:pt idx="19716">
                  <c:v>3.9432</c:v>
                </c:pt>
                <c:pt idx="19717">
                  <c:v>3.9434</c:v>
                </c:pt>
                <c:pt idx="19718">
                  <c:v>3.9436</c:v>
                </c:pt>
                <c:pt idx="19719">
                  <c:v>3.9438</c:v>
                </c:pt>
                <c:pt idx="19720">
                  <c:v>3.944</c:v>
                </c:pt>
                <c:pt idx="19721">
                  <c:v>3.9441999999999999</c:v>
                </c:pt>
                <c:pt idx="19722">
                  <c:v>3.9443999999999999</c:v>
                </c:pt>
                <c:pt idx="19723">
                  <c:v>3.9445999999999999</c:v>
                </c:pt>
                <c:pt idx="19724">
                  <c:v>3.9447999999999999</c:v>
                </c:pt>
                <c:pt idx="19725">
                  <c:v>3.9449999999999998</c:v>
                </c:pt>
                <c:pt idx="19726">
                  <c:v>3.9451999999999998</c:v>
                </c:pt>
                <c:pt idx="19727">
                  <c:v>3.9453999999999998</c:v>
                </c:pt>
                <c:pt idx="19728">
                  <c:v>3.9456000000000002</c:v>
                </c:pt>
                <c:pt idx="19729">
                  <c:v>3.9458000000000002</c:v>
                </c:pt>
                <c:pt idx="19730">
                  <c:v>3.9460000000000002</c:v>
                </c:pt>
                <c:pt idx="19731">
                  <c:v>3.9462000000000002</c:v>
                </c:pt>
                <c:pt idx="19732">
                  <c:v>3.9464000000000001</c:v>
                </c:pt>
                <c:pt idx="19733">
                  <c:v>3.9466000000000001</c:v>
                </c:pt>
                <c:pt idx="19734">
                  <c:v>3.9468000000000001</c:v>
                </c:pt>
                <c:pt idx="19735">
                  <c:v>3.9470000000000001</c:v>
                </c:pt>
                <c:pt idx="19736">
                  <c:v>3.9472</c:v>
                </c:pt>
                <c:pt idx="19737">
                  <c:v>3.9474</c:v>
                </c:pt>
                <c:pt idx="19738">
                  <c:v>3.9476</c:v>
                </c:pt>
                <c:pt idx="19739">
                  <c:v>3.9478</c:v>
                </c:pt>
                <c:pt idx="19740">
                  <c:v>3.948</c:v>
                </c:pt>
                <c:pt idx="19741">
                  <c:v>3.9481999999999999</c:v>
                </c:pt>
                <c:pt idx="19742">
                  <c:v>3.9483999999999999</c:v>
                </c:pt>
                <c:pt idx="19743">
                  <c:v>3.9485999999999999</c:v>
                </c:pt>
                <c:pt idx="19744">
                  <c:v>3.9487999999999999</c:v>
                </c:pt>
                <c:pt idx="19745">
                  <c:v>3.9489999999999998</c:v>
                </c:pt>
                <c:pt idx="19746">
                  <c:v>3.9491999999999998</c:v>
                </c:pt>
                <c:pt idx="19747">
                  <c:v>3.9493999999999998</c:v>
                </c:pt>
                <c:pt idx="19748">
                  <c:v>3.9496000000000002</c:v>
                </c:pt>
                <c:pt idx="19749">
                  <c:v>3.9498000000000002</c:v>
                </c:pt>
                <c:pt idx="19750">
                  <c:v>3.95</c:v>
                </c:pt>
                <c:pt idx="19751">
                  <c:v>3.9502000000000002</c:v>
                </c:pt>
                <c:pt idx="19752">
                  <c:v>3.9504000000000001</c:v>
                </c:pt>
                <c:pt idx="19753">
                  <c:v>3.9506000000000001</c:v>
                </c:pt>
                <c:pt idx="19754">
                  <c:v>3.9508000000000001</c:v>
                </c:pt>
                <c:pt idx="19755">
                  <c:v>3.9510000000000001</c:v>
                </c:pt>
                <c:pt idx="19756">
                  <c:v>3.9512</c:v>
                </c:pt>
                <c:pt idx="19757">
                  <c:v>3.9514</c:v>
                </c:pt>
                <c:pt idx="19758">
                  <c:v>3.9516</c:v>
                </c:pt>
                <c:pt idx="19759">
                  <c:v>3.9518</c:v>
                </c:pt>
                <c:pt idx="19760">
                  <c:v>3.952</c:v>
                </c:pt>
                <c:pt idx="19761">
                  <c:v>3.9521999999999999</c:v>
                </c:pt>
                <c:pt idx="19762">
                  <c:v>3.9523999999999999</c:v>
                </c:pt>
                <c:pt idx="19763">
                  <c:v>3.9525999999999999</c:v>
                </c:pt>
                <c:pt idx="19764">
                  <c:v>3.9527999999999999</c:v>
                </c:pt>
                <c:pt idx="19765">
                  <c:v>3.9529999999999998</c:v>
                </c:pt>
                <c:pt idx="19766">
                  <c:v>3.9531999999999998</c:v>
                </c:pt>
                <c:pt idx="19767">
                  <c:v>3.9533999999999998</c:v>
                </c:pt>
                <c:pt idx="19768">
                  <c:v>3.9535999999999998</c:v>
                </c:pt>
                <c:pt idx="19769">
                  <c:v>3.9538000000000002</c:v>
                </c:pt>
                <c:pt idx="19770">
                  <c:v>3.9540000000000002</c:v>
                </c:pt>
                <c:pt idx="19771">
                  <c:v>3.9542000000000002</c:v>
                </c:pt>
                <c:pt idx="19772">
                  <c:v>3.9544000000000001</c:v>
                </c:pt>
                <c:pt idx="19773">
                  <c:v>3.9546000000000001</c:v>
                </c:pt>
                <c:pt idx="19774">
                  <c:v>3.9548000000000001</c:v>
                </c:pt>
                <c:pt idx="19775">
                  <c:v>3.9550000000000001</c:v>
                </c:pt>
                <c:pt idx="19776">
                  <c:v>3.9552</c:v>
                </c:pt>
                <c:pt idx="19777">
                  <c:v>3.9554</c:v>
                </c:pt>
                <c:pt idx="19778">
                  <c:v>3.9556</c:v>
                </c:pt>
                <c:pt idx="19779">
                  <c:v>3.9558</c:v>
                </c:pt>
                <c:pt idx="19780">
                  <c:v>3.956</c:v>
                </c:pt>
                <c:pt idx="19781">
                  <c:v>3.9561999999999999</c:v>
                </c:pt>
                <c:pt idx="19782">
                  <c:v>3.9563999999999999</c:v>
                </c:pt>
                <c:pt idx="19783">
                  <c:v>3.9565999999999999</c:v>
                </c:pt>
                <c:pt idx="19784">
                  <c:v>3.9567999999999999</c:v>
                </c:pt>
                <c:pt idx="19785">
                  <c:v>3.9569999999999999</c:v>
                </c:pt>
                <c:pt idx="19786">
                  <c:v>3.9571999999999998</c:v>
                </c:pt>
                <c:pt idx="19787">
                  <c:v>3.9573999999999998</c:v>
                </c:pt>
                <c:pt idx="19788">
                  <c:v>3.9575999999999998</c:v>
                </c:pt>
                <c:pt idx="19789">
                  <c:v>3.9578000000000002</c:v>
                </c:pt>
                <c:pt idx="19790">
                  <c:v>3.9580000000000002</c:v>
                </c:pt>
                <c:pt idx="19791">
                  <c:v>3.9582000000000002</c:v>
                </c:pt>
                <c:pt idx="19792">
                  <c:v>3.9584000000000001</c:v>
                </c:pt>
                <c:pt idx="19793">
                  <c:v>3.9586000000000001</c:v>
                </c:pt>
                <c:pt idx="19794">
                  <c:v>3.9588000000000001</c:v>
                </c:pt>
                <c:pt idx="19795">
                  <c:v>3.9590000000000001</c:v>
                </c:pt>
                <c:pt idx="19796">
                  <c:v>3.9592000000000001</c:v>
                </c:pt>
                <c:pt idx="19797">
                  <c:v>3.9594</c:v>
                </c:pt>
                <c:pt idx="19798">
                  <c:v>3.9596</c:v>
                </c:pt>
                <c:pt idx="19799">
                  <c:v>3.9598</c:v>
                </c:pt>
                <c:pt idx="19800">
                  <c:v>3.96</c:v>
                </c:pt>
                <c:pt idx="19801">
                  <c:v>3.9601999999999999</c:v>
                </c:pt>
                <c:pt idx="19802">
                  <c:v>3.9603999999999999</c:v>
                </c:pt>
                <c:pt idx="19803">
                  <c:v>3.9605999999999999</c:v>
                </c:pt>
                <c:pt idx="19804">
                  <c:v>3.9607999999999999</c:v>
                </c:pt>
                <c:pt idx="19805">
                  <c:v>3.9609999999999999</c:v>
                </c:pt>
                <c:pt idx="19806">
                  <c:v>3.9611999999999998</c:v>
                </c:pt>
                <c:pt idx="19807">
                  <c:v>3.9613999999999998</c:v>
                </c:pt>
                <c:pt idx="19808">
                  <c:v>3.9615999999999998</c:v>
                </c:pt>
                <c:pt idx="19809">
                  <c:v>3.9618000000000002</c:v>
                </c:pt>
                <c:pt idx="19810">
                  <c:v>3.9620000000000002</c:v>
                </c:pt>
                <c:pt idx="19811">
                  <c:v>3.9622000000000002</c:v>
                </c:pt>
                <c:pt idx="19812">
                  <c:v>3.9624000000000001</c:v>
                </c:pt>
                <c:pt idx="19813">
                  <c:v>3.9626000000000001</c:v>
                </c:pt>
                <c:pt idx="19814">
                  <c:v>3.9628000000000001</c:v>
                </c:pt>
                <c:pt idx="19815">
                  <c:v>3.9630000000000001</c:v>
                </c:pt>
                <c:pt idx="19816">
                  <c:v>3.9632000000000001</c:v>
                </c:pt>
                <c:pt idx="19817">
                  <c:v>3.9634</c:v>
                </c:pt>
                <c:pt idx="19818">
                  <c:v>3.9636</c:v>
                </c:pt>
                <c:pt idx="19819">
                  <c:v>3.9638</c:v>
                </c:pt>
                <c:pt idx="19820">
                  <c:v>3.964</c:v>
                </c:pt>
                <c:pt idx="19821">
                  <c:v>3.9641999999999999</c:v>
                </c:pt>
                <c:pt idx="19822">
                  <c:v>3.9643999999999999</c:v>
                </c:pt>
                <c:pt idx="19823">
                  <c:v>3.9645999999999999</c:v>
                </c:pt>
                <c:pt idx="19824">
                  <c:v>3.9647999999999999</c:v>
                </c:pt>
                <c:pt idx="19825">
                  <c:v>3.9649999999999999</c:v>
                </c:pt>
                <c:pt idx="19826">
                  <c:v>3.9651999999999998</c:v>
                </c:pt>
                <c:pt idx="19827">
                  <c:v>3.9653999999999998</c:v>
                </c:pt>
                <c:pt idx="19828">
                  <c:v>3.9655999999999998</c:v>
                </c:pt>
                <c:pt idx="19829">
                  <c:v>3.9658000000000002</c:v>
                </c:pt>
                <c:pt idx="19830">
                  <c:v>3.9660000000000002</c:v>
                </c:pt>
                <c:pt idx="19831">
                  <c:v>3.9662000000000002</c:v>
                </c:pt>
                <c:pt idx="19832">
                  <c:v>3.9664000000000001</c:v>
                </c:pt>
                <c:pt idx="19833">
                  <c:v>3.9666000000000001</c:v>
                </c:pt>
                <c:pt idx="19834">
                  <c:v>3.9668000000000001</c:v>
                </c:pt>
                <c:pt idx="19835">
                  <c:v>3.9670000000000001</c:v>
                </c:pt>
                <c:pt idx="19836">
                  <c:v>3.9672000000000001</c:v>
                </c:pt>
                <c:pt idx="19837">
                  <c:v>3.9674</c:v>
                </c:pt>
                <c:pt idx="19838">
                  <c:v>3.9676</c:v>
                </c:pt>
                <c:pt idx="19839">
                  <c:v>3.9678</c:v>
                </c:pt>
                <c:pt idx="19840">
                  <c:v>3.968</c:v>
                </c:pt>
                <c:pt idx="19841">
                  <c:v>3.9681999999999999</c:v>
                </c:pt>
                <c:pt idx="19842">
                  <c:v>3.9683999999999999</c:v>
                </c:pt>
                <c:pt idx="19843">
                  <c:v>3.9685999999999999</c:v>
                </c:pt>
                <c:pt idx="19844">
                  <c:v>3.9687999999999999</c:v>
                </c:pt>
                <c:pt idx="19845">
                  <c:v>3.9689999999999999</c:v>
                </c:pt>
                <c:pt idx="19846">
                  <c:v>3.9691999999999998</c:v>
                </c:pt>
                <c:pt idx="19847">
                  <c:v>3.9693999999999998</c:v>
                </c:pt>
                <c:pt idx="19848">
                  <c:v>3.9695999999999998</c:v>
                </c:pt>
                <c:pt idx="19849">
                  <c:v>3.9698000000000002</c:v>
                </c:pt>
                <c:pt idx="19850">
                  <c:v>3.97</c:v>
                </c:pt>
                <c:pt idx="19851">
                  <c:v>3.9702000000000002</c:v>
                </c:pt>
                <c:pt idx="19852">
                  <c:v>3.9704000000000002</c:v>
                </c:pt>
                <c:pt idx="19853">
                  <c:v>3.9706000000000001</c:v>
                </c:pt>
                <c:pt idx="19854">
                  <c:v>3.9708000000000001</c:v>
                </c:pt>
                <c:pt idx="19855">
                  <c:v>3.9710000000000001</c:v>
                </c:pt>
                <c:pt idx="19856">
                  <c:v>3.9712000000000001</c:v>
                </c:pt>
                <c:pt idx="19857">
                  <c:v>3.9714</c:v>
                </c:pt>
                <c:pt idx="19858">
                  <c:v>3.9716</c:v>
                </c:pt>
                <c:pt idx="19859">
                  <c:v>3.9718</c:v>
                </c:pt>
                <c:pt idx="19860">
                  <c:v>3.972</c:v>
                </c:pt>
                <c:pt idx="19861">
                  <c:v>3.9722</c:v>
                </c:pt>
                <c:pt idx="19862">
                  <c:v>3.9723999999999999</c:v>
                </c:pt>
                <c:pt idx="19863">
                  <c:v>3.9725999999999999</c:v>
                </c:pt>
                <c:pt idx="19864">
                  <c:v>3.9727999999999999</c:v>
                </c:pt>
                <c:pt idx="19865">
                  <c:v>3.9729999999999999</c:v>
                </c:pt>
                <c:pt idx="19866">
                  <c:v>3.9731999999999998</c:v>
                </c:pt>
                <c:pt idx="19867">
                  <c:v>3.9733999999999998</c:v>
                </c:pt>
                <c:pt idx="19868">
                  <c:v>3.9735999999999998</c:v>
                </c:pt>
                <c:pt idx="19869">
                  <c:v>3.9738000000000002</c:v>
                </c:pt>
                <c:pt idx="19870">
                  <c:v>3.9740000000000002</c:v>
                </c:pt>
                <c:pt idx="19871">
                  <c:v>3.9742000000000002</c:v>
                </c:pt>
                <c:pt idx="19872">
                  <c:v>3.9744000000000002</c:v>
                </c:pt>
                <c:pt idx="19873">
                  <c:v>3.9746000000000001</c:v>
                </c:pt>
                <c:pt idx="19874">
                  <c:v>3.9748000000000001</c:v>
                </c:pt>
                <c:pt idx="19875">
                  <c:v>3.9750000000000001</c:v>
                </c:pt>
                <c:pt idx="19876">
                  <c:v>3.9752000000000001</c:v>
                </c:pt>
                <c:pt idx="19877">
                  <c:v>3.9754</c:v>
                </c:pt>
                <c:pt idx="19878">
                  <c:v>3.9756</c:v>
                </c:pt>
                <c:pt idx="19879">
                  <c:v>3.9758</c:v>
                </c:pt>
                <c:pt idx="19880">
                  <c:v>3.976</c:v>
                </c:pt>
                <c:pt idx="19881">
                  <c:v>3.9762</c:v>
                </c:pt>
                <c:pt idx="19882">
                  <c:v>3.9763999999999999</c:v>
                </c:pt>
                <c:pt idx="19883">
                  <c:v>3.9765999999999999</c:v>
                </c:pt>
                <c:pt idx="19884">
                  <c:v>3.9767999999999999</c:v>
                </c:pt>
                <c:pt idx="19885">
                  <c:v>3.9769999999999999</c:v>
                </c:pt>
                <c:pt idx="19886">
                  <c:v>3.9771999999999998</c:v>
                </c:pt>
                <c:pt idx="19887">
                  <c:v>3.9773999999999998</c:v>
                </c:pt>
                <c:pt idx="19888">
                  <c:v>3.9775999999999998</c:v>
                </c:pt>
                <c:pt idx="19889">
                  <c:v>3.9777999999999998</c:v>
                </c:pt>
                <c:pt idx="19890">
                  <c:v>3.9780000000000002</c:v>
                </c:pt>
                <c:pt idx="19891">
                  <c:v>3.9782000000000002</c:v>
                </c:pt>
                <c:pt idx="19892">
                  <c:v>3.9784000000000002</c:v>
                </c:pt>
                <c:pt idx="19893">
                  <c:v>3.9786000000000001</c:v>
                </c:pt>
                <c:pt idx="19894">
                  <c:v>3.9788000000000001</c:v>
                </c:pt>
                <c:pt idx="19895">
                  <c:v>3.9790000000000001</c:v>
                </c:pt>
                <c:pt idx="19896">
                  <c:v>3.9792000000000001</c:v>
                </c:pt>
                <c:pt idx="19897">
                  <c:v>3.9794</c:v>
                </c:pt>
                <c:pt idx="19898">
                  <c:v>3.9796</c:v>
                </c:pt>
                <c:pt idx="19899">
                  <c:v>3.9798</c:v>
                </c:pt>
                <c:pt idx="19900">
                  <c:v>3.98</c:v>
                </c:pt>
                <c:pt idx="19901">
                  <c:v>3.9802</c:v>
                </c:pt>
                <c:pt idx="19902">
                  <c:v>3.9803999999999999</c:v>
                </c:pt>
                <c:pt idx="19903">
                  <c:v>3.9805999999999999</c:v>
                </c:pt>
                <c:pt idx="19904">
                  <c:v>3.9807999999999999</c:v>
                </c:pt>
                <c:pt idx="19905">
                  <c:v>3.9809999999999999</c:v>
                </c:pt>
                <c:pt idx="19906">
                  <c:v>3.9811999999999999</c:v>
                </c:pt>
                <c:pt idx="19907">
                  <c:v>3.9813999999999998</c:v>
                </c:pt>
                <c:pt idx="19908">
                  <c:v>3.9815999999999998</c:v>
                </c:pt>
                <c:pt idx="19909">
                  <c:v>3.9817999999999998</c:v>
                </c:pt>
                <c:pt idx="19910">
                  <c:v>3.9820000000000002</c:v>
                </c:pt>
                <c:pt idx="19911">
                  <c:v>3.9822000000000002</c:v>
                </c:pt>
                <c:pt idx="19912">
                  <c:v>3.9824000000000002</c:v>
                </c:pt>
                <c:pt idx="19913">
                  <c:v>3.9826000000000001</c:v>
                </c:pt>
                <c:pt idx="19914">
                  <c:v>3.9828000000000001</c:v>
                </c:pt>
                <c:pt idx="19915">
                  <c:v>3.9830000000000001</c:v>
                </c:pt>
                <c:pt idx="19916">
                  <c:v>3.9832000000000001</c:v>
                </c:pt>
                <c:pt idx="19917">
                  <c:v>3.9834000000000001</c:v>
                </c:pt>
                <c:pt idx="19918">
                  <c:v>3.9836</c:v>
                </c:pt>
                <c:pt idx="19919">
                  <c:v>3.9838</c:v>
                </c:pt>
                <c:pt idx="19920">
                  <c:v>3.984</c:v>
                </c:pt>
                <c:pt idx="19921">
                  <c:v>3.9842</c:v>
                </c:pt>
                <c:pt idx="19922">
                  <c:v>3.9843999999999999</c:v>
                </c:pt>
                <c:pt idx="19923">
                  <c:v>3.9845999999999999</c:v>
                </c:pt>
                <c:pt idx="19924">
                  <c:v>3.9847999999999999</c:v>
                </c:pt>
                <c:pt idx="19925">
                  <c:v>3.9849999999999999</c:v>
                </c:pt>
                <c:pt idx="19926">
                  <c:v>3.9851999999999999</c:v>
                </c:pt>
                <c:pt idx="19927">
                  <c:v>3.9853999999999998</c:v>
                </c:pt>
                <c:pt idx="19928">
                  <c:v>3.9855999999999998</c:v>
                </c:pt>
                <c:pt idx="19929">
                  <c:v>3.9857999999999998</c:v>
                </c:pt>
                <c:pt idx="19930">
                  <c:v>3.9860000000000002</c:v>
                </c:pt>
                <c:pt idx="19931">
                  <c:v>3.9862000000000002</c:v>
                </c:pt>
                <c:pt idx="19932">
                  <c:v>3.9864000000000002</c:v>
                </c:pt>
                <c:pt idx="19933">
                  <c:v>3.9866000000000001</c:v>
                </c:pt>
                <c:pt idx="19934">
                  <c:v>3.9868000000000001</c:v>
                </c:pt>
                <c:pt idx="19935">
                  <c:v>3.9870000000000001</c:v>
                </c:pt>
                <c:pt idx="19936">
                  <c:v>3.9872000000000001</c:v>
                </c:pt>
                <c:pt idx="19937">
                  <c:v>3.9874000000000001</c:v>
                </c:pt>
                <c:pt idx="19938">
                  <c:v>3.9876</c:v>
                </c:pt>
                <c:pt idx="19939">
                  <c:v>3.9878</c:v>
                </c:pt>
                <c:pt idx="19940">
                  <c:v>3.988</c:v>
                </c:pt>
                <c:pt idx="19941">
                  <c:v>3.9882</c:v>
                </c:pt>
                <c:pt idx="19942">
                  <c:v>3.9883999999999999</c:v>
                </c:pt>
                <c:pt idx="19943">
                  <c:v>3.9885999999999999</c:v>
                </c:pt>
                <c:pt idx="19944">
                  <c:v>3.9887999999999999</c:v>
                </c:pt>
                <c:pt idx="19945">
                  <c:v>3.9889999999999999</c:v>
                </c:pt>
                <c:pt idx="19946">
                  <c:v>3.9891999999999999</c:v>
                </c:pt>
                <c:pt idx="19947">
                  <c:v>3.9893999999999998</c:v>
                </c:pt>
                <c:pt idx="19948">
                  <c:v>3.9895999999999998</c:v>
                </c:pt>
                <c:pt idx="19949">
                  <c:v>3.9897999999999998</c:v>
                </c:pt>
                <c:pt idx="19950">
                  <c:v>3.99</c:v>
                </c:pt>
                <c:pt idx="19951">
                  <c:v>3.9902000000000002</c:v>
                </c:pt>
                <c:pt idx="19952">
                  <c:v>3.9904000000000002</c:v>
                </c:pt>
                <c:pt idx="19953">
                  <c:v>3.9906000000000001</c:v>
                </c:pt>
                <c:pt idx="19954">
                  <c:v>3.9908000000000001</c:v>
                </c:pt>
                <c:pt idx="19955">
                  <c:v>3.9910000000000001</c:v>
                </c:pt>
                <c:pt idx="19956">
                  <c:v>3.9912000000000001</c:v>
                </c:pt>
                <c:pt idx="19957">
                  <c:v>3.9914000000000001</c:v>
                </c:pt>
                <c:pt idx="19958">
                  <c:v>3.9916</c:v>
                </c:pt>
                <c:pt idx="19959">
                  <c:v>3.9918</c:v>
                </c:pt>
                <c:pt idx="19960">
                  <c:v>3.992</c:v>
                </c:pt>
                <c:pt idx="19961">
                  <c:v>3.9922</c:v>
                </c:pt>
                <c:pt idx="19962">
                  <c:v>3.9923999999999999</c:v>
                </c:pt>
                <c:pt idx="19963">
                  <c:v>3.9925999999999999</c:v>
                </c:pt>
                <c:pt idx="19964">
                  <c:v>3.9927999999999999</c:v>
                </c:pt>
                <c:pt idx="19965">
                  <c:v>3.9929999999999999</c:v>
                </c:pt>
                <c:pt idx="19966">
                  <c:v>3.9931999999999999</c:v>
                </c:pt>
                <c:pt idx="19967">
                  <c:v>3.9933999999999998</c:v>
                </c:pt>
                <c:pt idx="19968">
                  <c:v>3.9935999999999998</c:v>
                </c:pt>
                <c:pt idx="19969">
                  <c:v>3.9937999999999998</c:v>
                </c:pt>
                <c:pt idx="19970">
                  <c:v>3.9940000000000002</c:v>
                </c:pt>
                <c:pt idx="19971">
                  <c:v>3.9942000000000002</c:v>
                </c:pt>
                <c:pt idx="19972">
                  <c:v>3.9944000000000002</c:v>
                </c:pt>
                <c:pt idx="19973">
                  <c:v>3.9946000000000002</c:v>
                </c:pt>
                <c:pt idx="19974">
                  <c:v>3.9948000000000001</c:v>
                </c:pt>
                <c:pt idx="19975">
                  <c:v>3.9950000000000001</c:v>
                </c:pt>
                <c:pt idx="19976">
                  <c:v>3.9952000000000001</c:v>
                </c:pt>
                <c:pt idx="19977">
                  <c:v>3.9954000000000001</c:v>
                </c:pt>
                <c:pt idx="19978">
                  <c:v>3.9956</c:v>
                </c:pt>
                <c:pt idx="19979">
                  <c:v>3.9958</c:v>
                </c:pt>
                <c:pt idx="19980">
                  <c:v>3.996</c:v>
                </c:pt>
                <c:pt idx="19981">
                  <c:v>3.9962</c:v>
                </c:pt>
                <c:pt idx="19982">
                  <c:v>3.9964</c:v>
                </c:pt>
                <c:pt idx="19983">
                  <c:v>3.9965999999999999</c:v>
                </c:pt>
                <c:pt idx="19984">
                  <c:v>3.9967999999999999</c:v>
                </c:pt>
                <c:pt idx="19985">
                  <c:v>3.9969999999999999</c:v>
                </c:pt>
                <c:pt idx="19986">
                  <c:v>3.9971999999999999</c:v>
                </c:pt>
                <c:pt idx="19987">
                  <c:v>3.9973999999999998</c:v>
                </c:pt>
                <c:pt idx="19988">
                  <c:v>3.9975999999999998</c:v>
                </c:pt>
                <c:pt idx="19989">
                  <c:v>3.9977999999999998</c:v>
                </c:pt>
                <c:pt idx="19990">
                  <c:v>3.9980000000000002</c:v>
                </c:pt>
                <c:pt idx="19991">
                  <c:v>3.9982000000000002</c:v>
                </c:pt>
                <c:pt idx="19992">
                  <c:v>3.9984000000000002</c:v>
                </c:pt>
                <c:pt idx="19993">
                  <c:v>3.9986000000000002</c:v>
                </c:pt>
                <c:pt idx="19994">
                  <c:v>3.9988000000000001</c:v>
                </c:pt>
                <c:pt idx="19995">
                  <c:v>3.9990000000000001</c:v>
                </c:pt>
                <c:pt idx="19996">
                  <c:v>3.9992000000000001</c:v>
                </c:pt>
                <c:pt idx="19997">
                  <c:v>3.9994000000000001</c:v>
                </c:pt>
                <c:pt idx="19998">
                  <c:v>3.9996</c:v>
                </c:pt>
                <c:pt idx="19999">
                  <c:v>3.9998</c:v>
                </c:pt>
                <c:pt idx="20000">
                  <c:v>4</c:v>
                </c:pt>
                <c:pt idx="20001">
                  <c:v>4.0002000000000004</c:v>
                </c:pt>
                <c:pt idx="20002">
                  <c:v>4.0004</c:v>
                </c:pt>
                <c:pt idx="20003">
                  <c:v>4.0006000000000004</c:v>
                </c:pt>
                <c:pt idx="20004">
                  <c:v>4.0007999999999999</c:v>
                </c:pt>
                <c:pt idx="20005">
                  <c:v>4.0010000000000003</c:v>
                </c:pt>
                <c:pt idx="20006">
                  <c:v>4.0011999999999999</c:v>
                </c:pt>
                <c:pt idx="20007">
                  <c:v>4.0014000000000003</c:v>
                </c:pt>
                <c:pt idx="20008">
                  <c:v>4.0015999999999998</c:v>
                </c:pt>
                <c:pt idx="20009">
                  <c:v>4.0018000000000002</c:v>
                </c:pt>
                <c:pt idx="20010">
                  <c:v>4.0019999999999998</c:v>
                </c:pt>
                <c:pt idx="20011">
                  <c:v>4.0022000000000002</c:v>
                </c:pt>
                <c:pt idx="20012">
                  <c:v>4.0023999999999997</c:v>
                </c:pt>
                <c:pt idx="20013">
                  <c:v>4.0026000000000002</c:v>
                </c:pt>
                <c:pt idx="20014">
                  <c:v>4.0027999999999997</c:v>
                </c:pt>
                <c:pt idx="20015">
                  <c:v>4.0030000000000001</c:v>
                </c:pt>
                <c:pt idx="20016">
                  <c:v>4.0031999999999996</c:v>
                </c:pt>
                <c:pt idx="20017">
                  <c:v>4.0034000000000001</c:v>
                </c:pt>
                <c:pt idx="20018">
                  <c:v>4.0035999999999996</c:v>
                </c:pt>
                <c:pt idx="20019">
                  <c:v>4.0038</c:v>
                </c:pt>
                <c:pt idx="20020">
                  <c:v>4.0039999999999996</c:v>
                </c:pt>
                <c:pt idx="20021">
                  <c:v>4.0042</c:v>
                </c:pt>
                <c:pt idx="20022">
                  <c:v>4.0044000000000004</c:v>
                </c:pt>
                <c:pt idx="20023">
                  <c:v>4.0045999999999999</c:v>
                </c:pt>
                <c:pt idx="20024">
                  <c:v>4.0048000000000004</c:v>
                </c:pt>
                <c:pt idx="20025">
                  <c:v>4.0049999999999999</c:v>
                </c:pt>
                <c:pt idx="20026">
                  <c:v>4.0052000000000003</c:v>
                </c:pt>
                <c:pt idx="20027">
                  <c:v>4.0053999999999998</c:v>
                </c:pt>
                <c:pt idx="20028">
                  <c:v>4.0056000000000003</c:v>
                </c:pt>
                <c:pt idx="20029">
                  <c:v>4.0057999999999998</c:v>
                </c:pt>
                <c:pt idx="20030">
                  <c:v>4.0060000000000002</c:v>
                </c:pt>
                <c:pt idx="20031">
                  <c:v>4.0061999999999998</c:v>
                </c:pt>
                <c:pt idx="20032">
                  <c:v>4.0064000000000002</c:v>
                </c:pt>
                <c:pt idx="20033">
                  <c:v>4.0065999999999997</c:v>
                </c:pt>
                <c:pt idx="20034">
                  <c:v>4.0068000000000001</c:v>
                </c:pt>
                <c:pt idx="20035">
                  <c:v>4.0069999999999997</c:v>
                </c:pt>
                <c:pt idx="20036">
                  <c:v>4.0072000000000001</c:v>
                </c:pt>
                <c:pt idx="20037">
                  <c:v>4.0073999999999996</c:v>
                </c:pt>
                <c:pt idx="20038">
                  <c:v>4.0076000000000001</c:v>
                </c:pt>
                <c:pt idx="20039">
                  <c:v>4.0077999999999996</c:v>
                </c:pt>
                <c:pt idx="20040">
                  <c:v>4.008</c:v>
                </c:pt>
                <c:pt idx="20041">
                  <c:v>4.0082000000000004</c:v>
                </c:pt>
                <c:pt idx="20042">
                  <c:v>4.0084</c:v>
                </c:pt>
                <c:pt idx="20043">
                  <c:v>4.0086000000000004</c:v>
                </c:pt>
                <c:pt idx="20044">
                  <c:v>4.0087999999999999</c:v>
                </c:pt>
                <c:pt idx="20045">
                  <c:v>4.0090000000000003</c:v>
                </c:pt>
                <c:pt idx="20046">
                  <c:v>4.0091999999999999</c:v>
                </c:pt>
                <c:pt idx="20047">
                  <c:v>4.0094000000000003</c:v>
                </c:pt>
                <c:pt idx="20048">
                  <c:v>4.0095999999999998</c:v>
                </c:pt>
                <c:pt idx="20049">
                  <c:v>4.0098000000000003</c:v>
                </c:pt>
                <c:pt idx="20050">
                  <c:v>4.01</c:v>
                </c:pt>
                <c:pt idx="20051">
                  <c:v>4.0102000000000002</c:v>
                </c:pt>
                <c:pt idx="20052">
                  <c:v>4.0103999999999997</c:v>
                </c:pt>
                <c:pt idx="20053">
                  <c:v>4.0106000000000002</c:v>
                </c:pt>
                <c:pt idx="20054">
                  <c:v>4.0107999999999997</c:v>
                </c:pt>
                <c:pt idx="20055">
                  <c:v>4.0110000000000001</c:v>
                </c:pt>
                <c:pt idx="20056">
                  <c:v>4.0111999999999997</c:v>
                </c:pt>
                <c:pt idx="20057">
                  <c:v>4.0114000000000001</c:v>
                </c:pt>
                <c:pt idx="20058">
                  <c:v>4.0115999999999996</c:v>
                </c:pt>
                <c:pt idx="20059">
                  <c:v>4.0118</c:v>
                </c:pt>
                <c:pt idx="20060">
                  <c:v>4.0119999999999996</c:v>
                </c:pt>
                <c:pt idx="20061">
                  <c:v>4.0122</c:v>
                </c:pt>
                <c:pt idx="20062">
                  <c:v>4.0124000000000004</c:v>
                </c:pt>
                <c:pt idx="20063">
                  <c:v>4.0125999999999999</c:v>
                </c:pt>
                <c:pt idx="20064">
                  <c:v>4.0128000000000004</c:v>
                </c:pt>
                <c:pt idx="20065">
                  <c:v>4.0129999999999999</c:v>
                </c:pt>
                <c:pt idx="20066">
                  <c:v>4.0132000000000003</c:v>
                </c:pt>
                <c:pt idx="20067">
                  <c:v>4.0133999999999999</c:v>
                </c:pt>
                <c:pt idx="20068">
                  <c:v>4.0136000000000003</c:v>
                </c:pt>
                <c:pt idx="20069">
                  <c:v>4.0137999999999998</c:v>
                </c:pt>
                <c:pt idx="20070">
                  <c:v>4.0140000000000002</c:v>
                </c:pt>
                <c:pt idx="20071">
                  <c:v>4.0141999999999998</c:v>
                </c:pt>
                <c:pt idx="20072">
                  <c:v>4.0144000000000002</c:v>
                </c:pt>
                <c:pt idx="20073">
                  <c:v>4.0145999999999997</c:v>
                </c:pt>
                <c:pt idx="20074">
                  <c:v>4.0148000000000001</c:v>
                </c:pt>
                <c:pt idx="20075">
                  <c:v>4.0149999999999997</c:v>
                </c:pt>
                <c:pt idx="20076">
                  <c:v>4.0152000000000001</c:v>
                </c:pt>
                <c:pt idx="20077">
                  <c:v>4.0153999999999996</c:v>
                </c:pt>
                <c:pt idx="20078">
                  <c:v>4.0156000000000001</c:v>
                </c:pt>
                <c:pt idx="20079">
                  <c:v>4.0157999999999996</c:v>
                </c:pt>
                <c:pt idx="20080">
                  <c:v>4.016</c:v>
                </c:pt>
                <c:pt idx="20081">
                  <c:v>4.0162000000000004</c:v>
                </c:pt>
                <c:pt idx="20082">
                  <c:v>4.0164</c:v>
                </c:pt>
                <c:pt idx="20083">
                  <c:v>4.0166000000000004</c:v>
                </c:pt>
                <c:pt idx="20084">
                  <c:v>4.0167999999999999</c:v>
                </c:pt>
                <c:pt idx="20085">
                  <c:v>4.0170000000000003</c:v>
                </c:pt>
                <c:pt idx="20086">
                  <c:v>4.0171999999999999</c:v>
                </c:pt>
                <c:pt idx="20087">
                  <c:v>4.0174000000000003</c:v>
                </c:pt>
                <c:pt idx="20088">
                  <c:v>4.0175999999999998</c:v>
                </c:pt>
                <c:pt idx="20089">
                  <c:v>4.0178000000000003</c:v>
                </c:pt>
                <c:pt idx="20090">
                  <c:v>4.0179999999999998</c:v>
                </c:pt>
                <c:pt idx="20091">
                  <c:v>4.0182000000000002</c:v>
                </c:pt>
                <c:pt idx="20092">
                  <c:v>4.0183999999999997</c:v>
                </c:pt>
                <c:pt idx="20093">
                  <c:v>4.0186000000000002</c:v>
                </c:pt>
                <c:pt idx="20094">
                  <c:v>4.0187999999999997</c:v>
                </c:pt>
                <c:pt idx="20095">
                  <c:v>4.0190000000000001</c:v>
                </c:pt>
                <c:pt idx="20096">
                  <c:v>4.0191999999999997</c:v>
                </c:pt>
                <c:pt idx="20097">
                  <c:v>4.0194000000000001</c:v>
                </c:pt>
                <c:pt idx="20098">
                  <c:v>4.0195999999999996</c:v>
                </c:pt>
                <c:pt idx="20099">
                  <c:v>4.0198</c:v>
                </c:pt>
                <c:pt idx="20100">
                  <c:v>4.0199999999999996</c:v>
                </c:pt>
                <c:pt idx="20101">
                  <c:v>4.0202</c:v>
                </c:pt>
                <c:pt idx="20102">
                  <c:v>4.0204000000000004</c:v>
                </c:pt>
                <c:pt idx="20103">
                  <c:v>4.0206</c:v>
                </c:pt>
                <c:pt idx="20104">
                  <c:v>4.0208000000000004</c:v>
                </c:pt>
                <c:pt idx="20105">
                  <c:v>4.0209999999999999</c:v>
                </c:pt>
                <c:pt idx="20106">
                  <c:v>4.0212000000000003</c:v>
                </c:pt>
                <c:pt idx="20107">
                  <c:v>4.0213999999999999</c:v>
                </c:pt>
                <c:pt idx="20108">
                  <c:v>4.0216000000000003</c:v>
                </c:pt>
                <c:pt idx="20109">
                  <c:v>4.0217999999999998</c:v>
                </c:pt>
                <c:pt idx="20110">
                  <c:v>4.0220000000000002</c:v>
                </c:pt>
                <c:pt idx="20111">
                  <c:v>4.0221999999999998</c:v>
                </c:pt>
                <c:pt idx="20112">
                  <c:v>4.0224000000000002</c:v>
                </c:pt>
                <c:pt idx="20113">
                  <c:v>4.0225999999999997</c:v>
                </c:pt>
                <c:pt idx="20114">
                  <c:v>4.0228000000000002</c:v>
                </c:pt>
                <c:pt idx="20115">
                  <c:v>4.0229999999999997</c:v>
                </c:pt>
                <c:pt idx="20116">
                  <c:v>4.0232000000000001</c:v>
                </c:pt>
                <c:pt idx="20117">
                  <c:v>4.0233999999999996</c:v>
                </c:pt>
                <c:pt idx="20118">
                  <c:v>4.0236000000000001</c:v>
                </c:pt>
                <c:pt idx="20119">
                  <c:v>4.0237999999999996</c:v>
                </c:pt>
                <c:pt idx="20120">
                  <c:v>4.024</c:v>
                </c:pt>
                <c:pt idx="20121">
                  <c:v>4.0242000000000004</c:v>
                </c:pt>
                <c:pt idx="20122">
                  <c:v>4.0244</c:v>
                </c:pt>
                <c:pt idx="20123">
                  <c:v>4.0246000000000004</c:v>
                </c:pt>
                <c:pt idx="20124">
                  <c:v>4.0247999999999999</c:v>
                </c:pt>
                <c:pt idx="20125">
                  <c:v>4.0250000000000004</c:v>
                </c:pt>
                <c:pt idx="20126">
                  <c:v>4.0251999999999999</c:v>
                </c:pt>
                <c:pt idx="20127">
                  <c:v>4.0254000000000003</c:v>
                </c:pt>
                <c:pt idx="20128">
                  <c:v>4.0255999999999998</c:v>
                </c:pt>
                <c:pt idx="20129">
                  <c:v>4.0258000000000003</c:v>
                </c:pt>
                <c:pt idx="20130">
                  <c:v>4.0259999999999998</c:v>
                </c:pt>
                <c:pt idx="20131">
                  <c:v>4.0262000000000002</c:v>
                </c:pt>
                <c:pt idx="20132">
                  <c:v>4.0263999999999998</c:v>
                </c:pt>
                <c:pt idx="20133">
                  <c:v>4.0266000000000002</c:v>
                </c:pt>
                <c:pt idx="20134">
                  <c:v>4.0267999999999997</c:v>
                </c:pt>
                <c:pt idx="20135">
                  <c:v>4.0270000000000001</c:v>
                </c:pt>
                <c:pt idx="20136">
                  <c:v>4.0271999999999997</c:v>
                </c:pt>
                <c:pt idx="20137">
                  <c:v>4.0274000000000001</c:v>
                </c:pt>
                <c:pt idx="20138">
                  <c:v>4.0275999999999996</c:v>
                </c:pt>
                <c:pt idx="20139">
                  <c:v>4.0278</c:v>
                </c:pt>
                <c:pt idx="20140">
                  <c:v>4.0279999999999996</c:v>
                </c:pt>
                <c:pt idx="20141">
                  <c:v>4.0282</c:v>
                </c:pt>
                <c:pt idx="20142">
                  <c:v>4.0284000000000004</c:v>
                </c:pt>
                <c:pt idx="20143">
                  <c:v>4.0286</c:v>
                </c:pt>
                <c:pt idx="20144">
                  <c:v>4.0288000000000004</c:v>
                </c:pt>
                <c:pt idx="20145">
                  <c:v>4.0289999999999999</c:v>
                </c:pt>
                <c:pt idx="20146">
                  <c:v>4.0292000000000003</c:v>
                </c:pt>
                <c:pt idx="20147">
                  <c:v>4.0293999999999999</c:v>
                </c:pt>
                <c:pt idx="20148">
                  <c:v>4.0296000000000003</c:v>
                </c:pt>
                <c:pt idx="20149">
                  <c:v>4.0297999999999998</c:v>
                </c:pt>
                <c:pt idx="20150">
                  <c:v>4.03</c:v>
                </c:pt>
                <c:pt idx="20151">
                  <c:v>4.0301999999999998</c:v>
                </c:pt>
                <c:pt idx="20152">
                  <c:v>4.0304000000000002</c:v>
                </c:pt>
                <c:pt idx="20153">
                  <c:v>4.0305999999999997</c:v>
                </c:pt>
                <c:pt idx="20154">
                  <c:v>4.0308000000000002</c:v>
                </c:pt>
                <c:pt idx="20155">
                  <c:v>4.0309999999999997</c:v>
                </c:pt>
                <c:pt idx="20156">
                  <c:v>4.0312000000000001</c:v>
                </c:pt>
                <c:pt idx="20157">
                  <c:v>4.0313999999999997</c:v>
                </c:pt>
                <c:pt idx="20158">
                  <c:v>4.0316000000000001</c:v>
                </c:pt>
                <c:pt idx="20159">
                  <c:v>4.0317999999999996</c:v>
                </c:pt>
                <c:pt idx="20160">
                  <c:v>4.032</c:v>
                </c:pt>
                <c:pt idx="20161">
                  <c:v>4.0321999999999996</c:v>
                </c:pt>
                <c:pt idx="20162">
                  <c:v>4.0324</c:v>
                </c:pt>
                <c:pt idx="20163">
                  <c:v>4.0326000000000004</c:v>
                </c:pt>
                <c:pt idx="20164">
                  <c:v>4.0327999999999999</c:v>
                </c:pt>
                <c:pt idx="20165">
                  <c:v>4.0330000000000004</c:v>
                </c:pt>
                <c:pt idx="20166">
                  <c:v>4.0331999999999999</c:v>
                </c:pt>
                <c:pt idx="20167">
                  <c:v>4.0334000000000003</c:v>
                </c:pt>
                <c:pt idx="20168">
                  <c:v>4.0335999999999999</c:v>
                </c:pt>
                <c:pt idx="20169">
                  <c:v>4.0338000000000003</c:v>
                </c:pt>
                <c:pt idx="20170">
                  <c:v>4.0339999999999998</c:v>
                </c:pt>
                <c:pt idx="20171">
                  <c:v>4.0342000000000002</c:v>
                </c:pt>
                <c:pt idx="20172">
                  <c:v>4.0343999999999998</c:v>
                </c:pt>
                <c:pt idx="20173">
                  <c:v>4.0346000000000002</c:v>
                </c:pt>
                <c:pt idx="20174">
                  <c:v>4.0347999999999997</c:v>
                </c:pt>
                <c:pt idx="20175">
                  <c:v>4.0350000000000001</c:v>
                </c:pt>
                <c:pt idx="20176">
                  <c:v>4.0351999999999997</c:v>
                </c:pt>
                <c:pt idx="20177">
                  <c:v>4.0354000000000001</c:v>
                </c:pt>
                <c:pt idx="20178">
                  <c:v>4.0355999999999996</c:v>
                </c:pt>
                <c:pt idx="20179">
                  <c:v>4.0358000000000001</c:v>
                </c:pt>
                <c:pt idx="20180">
                  <c:v>4.0359999999999996</c:v>
                </c:pt>
                <c:pt idx="20181">
                  <c:v>4.0362</c:v>
                </c:pt>
                <c:pt idx="20182">
                  <c:v>4.0364000000000004</c:v>
                </c:pt>
                <c:pt idx="20183">
                  <c:v>4.0366</c:v>
                </c:pt>
                <c:pt idx="20184">
                  <c:v>4.0368000000000004</c:v>
                </c:pt>
                <c:pt idx="20185">
                  <c:v>4.0369999999999999</c:v>
                </c:pt>
                <c:pt idx="20186">
                  <c:v>4.0372000000000003</c:v>
                </c:pt>
                <c:pt idx="20187">
                  <c:v>4.0373999999999999</c:v>
                </c:pt>
                <c:pt idx="20188">
                  <c:v>4.0376000000000003</c:v>
                </c:pt>
                <c:pt idx="20189">
                  <c:v>4.0377999999999998</c:v>
                </c:pt>
                <c:pt idx="20190">
                  <c:v>4.0380000000000003</c:v>
                </c:pt>
                <c:pt idx="20191">
                  <c:v>4.0381999999999998</c:v>
                </c:pt>
                <c:pt idx="20192">
                  <c:v>4.0384000000000002</c:v>
                </c:pt>
                <c:pt idx="20193">
                  <c:v>4.0385999999999997</c:v>
                </c:pt>
                <c:pt idx="20194">
                  <c:v>4.0388000000000002</c:v>
                </c:pt>
                <c:pt idx="20195">
                  <c:v>4.0389999999999997</c:v>
                </c:pt>
                <c:pt idx="20196">
                  <c:v>4.0392000000000001</c:v>
                </c:pt>
                <c:pt idx="20197">
                  <c:v>4.0393999999999997</c:v>
                </c:pt>
                <c:pt idx="20198">
                  <c:v>4.0396000000000001</c:v>
                </c:pt>
                <c:pt idx="20199">
                  <c:v>4.0397999999999996</c:v>
                </c:pt>
                <c:pt idx="20200">
                  <c:v>4.04</c:v>
                </c:pt>
                <c:pt idx="20201">
                  <c:v>4.0401999999999996</c:v>
                </c:pt>
                <c:pt idx="20202">
                  <c:v>4.0404</c:v>
                </c:pt>
                <c:pt idx="20203">
                  <c:v>4.0406000000000004</c:v>
                </c:pt>
                <c:pt idx="20204">
                  <c:v>4.0407999999999999</c:v>
                </c:pt>
                <c:pt idx="20205">
                  <c:v>4.0410000000000004</c:v>
                </c:pt>
                <c:pt idx="20206">
                  <c:v>4.0411999999999999</c:v>
                </c:pt>
                <c:pt idx="20207">
                  <c:v>4.0414000000000003</c:v>
                </c:pt>
                <c:pt idx="20208">
                  <c:v>4.0415999999999999</c:v>
                </c:pt>
                <c:pt idx="20209">
                  <c:v>4.0418000000000003</c:v>
                </c:pt>
                <c:pt idx="20210">
                  <c:v>4.0419999999999998</c:v>
                </c:pt>
                <c:pt idx="20211">
                  <c:v>4.0422000000000002</c:v>
                </c:pt>
                <c:pt idx="20212">
                  <c:v>4.0423999999999998</c:v>
                </c:pt>
                <c:pt idx="20213">
                  <c:v>4.0426000000000002</c:v>
                </c:pt>
                <c:pt idx="20214">
                  <c:v>4.0427999999999997</c:v>
                </c:pt>
                <c:pt idx="20215">
                  <c:v>4.0430000000000001</c:v>
                </c:pt>
                <c:pt idx="20216">
                  <c:v>4.0431999999999997</c:v>
                </c:pt>
                <c:pt idx="20217">
                  <c:v>4.0434000000000001</c:v>
                </c:pt>
                <c:pt idx="20218">
                  <c:v>4.0435999999999996</c:v>
                </c:pt>
                <c:pt idx="20219">
                  <c:v>4.0438000000000001</c:v>
                </c:pt>
                <c:pt idx="20220">
                  <c:v>4.0439999999999996</c:v>
                </c:pt>
                <c:pt idx="20221">
                  <c:v>4.0442</c:v>
                </c:pt>
                <c:pt idx="20222">
                  <c:v>4.0444000000000004</c:v>
                </c:pt>
                <c:pt idx="20223">
                  <c:v>4.0446</c:v>
                </c:pt>
                <c:pt idx="20224">
                  <c:v>4.0448000000000004</c:v>
                </c:pt>
                <c:pt idx="20225">
                  <c:v>4.0449999999999999</c:v>
                </c:pt>
                <c:pt idx="20226">
                  <c:v>4.0452000000000004</c:v>
                </c:pt>
                <c:pt idx="20227">
                  <c:v>4.0453999999999999</c:v>
                </c:pt>
                <c:pt idx="20228">
                  <c:v>4.0456000000000003</c:v>
                </c:pt>
                <c:pt idx="20229">
                  <c:v>4.0457999999999998</c:v>
                </c:pt>
                <c:pt idx="20230">
                  <c:v>4.0460000000000003</c:v>
                </c:pt>
                <c:pt idx="20231">
                  <c:v>4.0461999999999998</c:v>
                </c:pt>
                <c:pt idx="20232">
                  <c:v>4.0464000000000002</c:v>
                </c:pt>
                <c:pt idx="20233">
                  <c:v>4.0465999999999998</c:v>
                </c:pt>
                <c:pt idx="20234">
                  <c:v>4.0468000000000002</c:v>
                </c:pt>
                <c:pt idx="20235">
                  <c:v>4.0469999999999997</c:v>
                </c:pt>
                <c:pt idx="20236">
                  <c:v>4.0472000000000001</c:v>
                </c:pt>
                <c:pt idx="20237">
                  <c:v>4.0473999999999997</c:v>
                </c:pt>
                <c:pt idx="20238">
                  <c:v>4.0476000000000001</c:v>
                </c:pt>
                <c:pt idx="20239">
                  <c:v>4.0477999999999996</c:v>
                </c:pt>
                <c:pt idx="20240">
                  <c:v>4.048</c:v>
                </c:pt>
                <c:pt idx="20241">
                  <c:v>4.0481999999999996</c:v>
                </c:pt>
                <c:pt idx="20242">
                  <c:v>4.0484</c:v>
                </c:pt>
                <c:pt idx="20243">
                  <c:v>4.0486000000000004</c:v>
                </c:pt>
                <c:pt idx="20244">
                  <c:v>4.0488</c:v>
                </c:pt>
                <c:pt idx="20245">
                  <c:v>4.0490000000000004</c:v>
                </c:pt>
                <c:pt idx="20246">
                  <c:v>4.0491999999999999</c:v>
                </c:pt>
                <c:pt idx="20247">
                  <c:v>4.0494000000000003</c:v>
                </c:pt>
                <c:pt idx="20248">
                  <c:v>4.0495999999999999</c:v>
                </c:pt>
                <c:pt idx="20249">
                  <c:v>4.0498000000000003</c:v>
                </c:pt>
                <c:pt idx="20250">
                  <c:v>4.05</c:v>
                </c:pt>
                <c:pt idx="20251">
                  <c:v>4.0502000000000002</c:v>
                </c:pt>
                <c:pt idx="20252">
                  <c:v>4.0503999999999998</c:v>
                </c:pt>
                <c:pt idx="20253">
                  <c:v>4.0506000000000002</c:v>
                </c:pt>
                <c:pt idx="20254">
                  <c:v>4.0507999999999997</c:v>
                </c:pt>
                <c:pt idx="20255">
                  <c:v>4.0510000000000002</c:v>
                </c:pt>
                <c:pt idx="20256">
                  <c:v>4.0511999999999997</c:v>
                </c:pt>
                <c:pt idx="20257">
                  <c:v>4.0514000000000001</c:v>
                </c:pt>
                <c:pt idx="20258">
                  <c:v>4.0515999999999996</c:v>
                </c:pt>
                <c:pt idx="20259">
                  <c:v>4.0518000000000001</c:v>
                </c:pt>
                <c:pt idx="20260">
                  <c:v>4.0519999999999996</c:v>
                </c:pt>
                <c:pt idx="20261">
                  <c:v>4.0522</c:v>
                </c:pt>
                <c:pt idx="20262">
                  <c:v>4.0523999999999996</c:v>
                </c:pt>
                <c:pt idx="20263">
                  <c:v>4.0526</c:v>
                </c:pt>
                <c:pt idx="20264">
                  <c:v>4.0528000000000004</c:v>
                </c:pt>
                <c:pt idx="20265">
                  <c:v>4.0529999999999999</c:v>
                </c:pt>
                <c:pt idx="20266">
                  <c:v>4.0532000000000004</c:v>
                </c:pt>
                <c:pt idx="20267">
                  <c:v>4.0533999999999999</c:v>
                </c:pt>
                <c:pt idx="20268">
                  <c:v>4.0536000000000003</c:v>
                </c:pt>
                <c:pt idx="20269">
                  <c:v>4.0537999999999998</c:v>
                </c:pt>
                <c:pt idx="20270">
                  <c:v>4.0540000000000003</c:v>
                </c:pt>
                <c:pt idx="20271">
                  <c:v>4.0541999999999998</c:v>
                </c:pt>
                <c:pt idx="20272">
                  <c:v>4.0544000000000002</c:v>
                </c:pt>
                <c:pt idx="20273">
                  <c:v>4.0545999999999998</c:v>
                </c:pt>
                <c:pt idx="20274">
                  <c:v>4.0548000000000002</c:v>
                </c:pt>
                <c:pt idx="20275">
                  <c:v>4.0549999999999997</c:v>
                </c:pt>
                <c:pt idx="20276">
                  <c:v>4.0552000000000001</c:v>
                </c:pt>
                <c:pt idx="20277">
                  <c:v>4.0553999999999997</c:v>
                </c:pt>
                <c:pt idx="20278">
                  <c:v>4.0556000000000001</c:v>
                </c:pt>
                <c:pt idx="20279">
                  <c:v>4.0557999999999996</c:v>
                </c:pt>
                <c:pt idx="20280">
                  <c:v>4.056</c:v>
                </c:pt>
                <c:pt idx="20281">
                  <c:v>4.0561999999999996</c:v>
                </c:pt>
                <c:pt idx="20282">
                  <c:v>4.0564</c:v>
                </c:pt>
                <c:pt idx="20283">
                  <c:v>4.0566000000000004</c:v>
                </c:pt>
                <c:pt idx="20284">
                  <c:v>4.0568</c:v>
                </c:pt>
                <c:pt idx="20285">
                  <c:v>4.0570000000000004</c:v>
                </c:pt>
                <c:pt idx="20286">
                  <c:v>4.0571999999999999</c:v>
                </c:pt>
                <c:pt idx="20287">
                  <c:v>4.0574000000000003</c:v>
                </c:pt>
                <c:pt idx="20288">
                  <c:v>4.0575999999999999</c:v>
                </c:pt>
                <c:pt idx="20289">
                  <c:v>4.0578000000000003</c:v>
                </c:pt>
                <c:pt idx="20290">
                  <c:v>4.0579999999999998</c:v>
                </c:pt>
                <c:pt idx="20291">
                  <c:v>4.0582000000000003</c:v>
                </c:pt>
                <c:pt idx="20292">
                  <c:v>4.0583999999999998</c:v>
                </c:pt>
                <c:pt idx="20293">
                  <c:v>4.0586000000000002</c:v>
                </c:pt>
                <c:pt idx="20294">
                  <c:v>4.0587999999999997</c:v>
                </c:pt>
                <c:pt idx="20295">
                  <c:v>4.0590000000000002</c:v>
                </c:pt>
                <c:pt idx="20296">
                  <c:v>4.0591999999999997</c:v>
                </c:pt>
                <c:pt idx="20297">
                  <c:v>4.0594000000000001</c:v>
                </c:pt>
                <c:pt idx="20298">
                  <c:v>4.0595999999999997</c:v>
                </c:pt>
                <c:pt idx="20299">
                  <c:v>4.0598000000000001</c:v>
                </c:pt>
                <c:pt idx="20300">
                  <c:v>4.0599999999999996</c:v>
                </c:pt>
                <c:pt idx="20301">
                  <c:v>4.0602</c:v>
                </c:pt>
                <c:pt idx="20302">
                  <c:v>4.0603999999999996</c:v>
                </c:pt>
                <c:pt idx="20303">
                  <c:v>4.0606</c:v>
                </c:pt>
                <c:pt idx="20304">
                  <c:v>4.0608000000000004</c:v>
                </c:pt>
                <c:pt idx="20305">
                  <c:v>4.0609999999999999</c:v>
                </c:pt>
                <c:pt idx="20306">
                  <c:v>4.0612000000000004</c:v>
                </c:pt>
                <c:pt idx="20307">
                  <c:v>4.0613999999999999</c:v>
                </c:pt>
                <c:pt idx="20308">
                  <c:v>4.0616000000000003</c:v>
                </c:pt>
                <c:pt idx="20309">
                  <c:v>4.0617999999999999</c:v>
                </c:pt>
                <c:pt idx="20310">
                  <c:v>4.0620000000000003</c:v>
                </c:pt>
                <c:pt idx="20311">
                  <c:v>4.0621999999999998</c:v>
                </c:pt>
                <c:pt idx="20312">
                  <c:v>4.0624000000000002</c:v>
                </c:pt>
                <c:pt idx="20313">
                  <c:v>4.0625999999999998</c:v>
                </c:pt>
                <c:pt idx="20314">
                  <c:v>4.0628000000000002</c:v>
                </c:pt>
                <c:pt idx="20315">
                  <c:v>4.0629999999999997</c:v>
                </c:pt>
                <c:pt idx="20316">
                  <c:v>4.0632000000000001</c:v>
                </c:pt>
                <c:pt idx="20317">
                  <c:v>4.0633999999999997</c:v>
                </c:pt>
                <c:pt idx="20318">
                  <c:v>4.0636000000000001</c:v>
                </c:pt>
                <c:pt idx="20319">
                  <c:v>4.0637999999999996</c:v>
                </c:pt>
                <c:pt idx="20320">
                  <c:v>4.0640000000000001</c:v>
                </c:pt>
                <c:pt idx="20321">
                  <c:v>4.0641999999999996</c:v>
                </c:pt>
                <c:pt idx="20322">
                  <c:v>4.0644</c:v>
                </c:pt>
                <c:pt idx="20323">
                  <c:v>4.0646000000000004</c:v>
                </c:pt>
                <c:pt idx="20324">
                  <c:v>4.0648</c:v>
                </c:pt>
                <c:pt idx="20325">
                  <c:v>4.0650000000000004</c:v>
                </c:pt>
                <c:pt idx="20326">
                  <c:v>4.0651999999999999</c:v>
                </c:pt>
                <c:pt idx="20327">
                  <c:v>4.0654000000000003</c:v>
                </c:pt>
                <c:pt idx="20328">
                  <c:v>4.0655999999999999</c:v>
                </c:pt>
                <c:pt idx="20329">
                  <c:v>4.0658000000000003</c:v>
                </c:pt>
                <c:pt idx="20330">
                  <c:v>4.0659999999999998</c:v>
                </c:pt>
                <c:pt idx="20331">
                  <c:v>4.0662000000000003</c:v>
                </c:pt>
                <c:pt idx="20332">
                  <c:v>4.0663999999999998</c:v>
                </c:pt>
                <c:pt idx="20333">
                  <c:v>4.0666000000000002</c:v>
                </c:pt>
                <c:pt idx="20334">
                  <c:v>4.0667999999999997</c:v>
                </c:pt>
                <c:pt idx="20335">
                  <c:v>4.0670000000000002</c:v>
                </c:pt>
                <c:pt idx="20336">
                  <c:v>4.0671999999999997</c:v>
                </c:pt>
                <c:pt idx="20337">
                  <c:v>4.0674000000000001</c:v>
                </c:pt>
                <c:pt idx="20338">
                  <c:v>4.0675999999999997</c:v>
                </c:pt>
                <c:pt idx="20339">
                  <c:v>4.0678000000000001</c:v>
                </c:pt>
                <c:pt idx="20340">
                  <c:v>4.0679999999999996</c:v>
                </c:pt>
                <c:pt idx="20341">
                  <c:v>4.0682</c:v>
                </c:pt>
                <c:pt idx="20342">
                  <c:v>4.0683999999999996</c:v>
                </c:pt>
                <c:pt idx="20343">
                  <c:v>4.0686</c:v>
                </c:pt>
                <c:pt idx="20344">
                  <c:v>4.0688000000000004</c:v>
                </c:pt>
                <c:pt idx="20345">
                  <c:v>4.069</c:v>
                </c:pt>
                <c:pt idx="20346">
                  <c:v>4.0692000000000004</c:v>
                </c:pt>
                <c:pt idx="20347">
                  <c:v>4.0693999999999999</c:v>
                </c:pt>
                <c:pt idx="20348">
                  <c:v>4.0696000000000003</c:v>
                </c:pt>
                <c:pt idx="20349">
                  <c:v>4.0697999999999999</c:v>
                </c:pt>
                <c:pt idx="20350">
                  <c:v>4.07</c:v>
                </c:pt>
                <c:pt idx="20351">
                  <c:v>4.0701999999999998</c:v>
                </c:pt>
                <c:pt idx="20352">
                  <c:v>4.0704000000000002</c:v>
                </c:pt>
                <c:pt idx="20353">
                  <c:v>4.0705999999999998</c:v>
                </c:pt>
                <c:pt idx="20354">
                  <c:v>4.0708000000000002</c:v>
                </c:pt>
                <c:pt idx="20355">
                  <c:v>4.0709999999999997</c:v>
                </c:pt>
                <c:pt idx="20356">
                  <c:v>4.0712000000000002</c:v>
                </c:pt>
                <c:pt idx="20357">
                  <c:v>4.0713999999999997</c:v>
                </c:pt>
                <c:pt idx="20358">
                  <c:v>4.0716000000000001</c:v>
                </c:pt>
                <c:pt idx="20359">
                  <c:v>4.0717999999999996</c:v>
                </c:pt>
                <c:pt idx="20360">
                  <c:v>4.0720000000000001</c:v>
                </c:pt>
                <c:pt idx="20361">
                  <c:v>4.0721999999999996</c:v>
                </c:pt>
                <c:pt idx="20362">
                  <c:v>4.0724</c:v>
                </c:pt>
                <c:pt idx="20363">
                  <c:v>4.0726000000000004</c:v>
                </c:pt>
                <c:pt idx="20364">
                  <c:v>4.0728</c:v>
                </c:pt>
                <c:pt idx="20365">
                  <c:v>4.0730000000000004</c:v>
                </c:pt>
                <c:pt idx="20366">
                  <c:v>4.0731999999999999</c:v>
                </c:pt>
                <c:pt idx="20367">
                  <c:v>4.0734000000000004</c:v>
                </c:pt>
                <c:pt idx="20368">
                  <c:v>4.0735999999999999</c:v>
                </c:pt>
                <c:pt idx="20369">
                  <c:v>4.0738000000000003</c:v>
                </c:pt>
                <c:pt idx="20370">
                  <c:v>4.0739999999999998</c:v>
                </c:pt>
                <c:pt idx="20371">
                  <c:v>4.0742000000000003</c:v>
                </c:pt>
                <c:pt idx="20372">
                  <c:v>4.0743999999999998</c:v>
                </c:pt>
                <c:pt idx="20373">
                  <c:v>4.0746000000000002</c:v>
                </c:pt>
                <c:pt idx="20374">
                  <c:v>4.0747999999999998</c:v>
                </c:pt>
                <c:pt idx="20375">
                  <c:v>4.0750000000000002</c:v>
                </c:pt>
                <c:pt idx="20376">
                  <c:v>4.0751999999999997</c:v>
                </c:pt>
                <c:pt idx="20377">
                  <c:v>4.0754000000000001</c:v>
                </c:pt>
                <c:pt idx="20378">
                  <c:v>4.0755999999999997</c:v>
                </c:pt>
                <c:pt idx="20379">
                  <c:v>4.0758000000000001</c:v>
                </c:pt>
                <c:pt idx="20380">
                  <c:v>4.0759999999999996</c:v>
                </c:pt>
                <c:pt idx="20381">
                  <c:v>4.0762</c:v>
                </c:pt>
                <c:pt idx="20382">
                  <c:v>4.0763999999999996</c:v>
                </c:pt>
                <c:pt idx="20383">
                  <c:v>4.0766</c:v>
                </c:pt>
                <c:pt idx="20384">
                  <c:v>4.0768000000000004</c:v>
                </c:pt>
                <c:pt idx="20385">
                  <c:v>4.077</c:v>
                </c:pt>
                <c:pt idx="20386">
                  <c:v>4.0772000000000004</c:v>
                </c:pt>
                <c:pt idx="20387">
                  <c:v>4.0773999999999999</c:v>
                </c:pt>
                <c:pt idx="20388">
                  <c:v>4.0776000000000003</c:v>
                </c:pt>
                <c:pt idx="20389">
                  <c:v>4.0777999999999999</c:v>
                </c:pt>
                <c:pt idx="20390">
                  <c:v>4.0780000000000003</c:v>
                </c:pt>
                <c:pt idx="20391">
                  <c:v>4.0781999999999998</c:v>
                </c:pt>
                <c:pt idx="20392">
                  <c:v>4.0784000000000002</c:v>
                </c:pt>
                <c:pt idx="20393">
                  <c:v>4.0785999999999998</c:v>
                </c:pt>
                <c:pt idx="20394">
                  <c:v>4.0788000000000002</c:v>
                </c:pt>
                <c:pt idx="20395">
                  <c:v>4.0789999999999997</c:v>
                </c:pt>
                <c:pt idx="20396">
                  <c:v>4.0792000000000002</c:v>
                </c:pt>
                <c:pt idx="20397">
                  <c:v>4.0793999999999997</c:v>
                </c:pt>
                <c:pt idx="20398">
                  <c:v>4.0796000000000001</c:v>
                </c:pt>
                <c:pt idx="20399">
                  <c:v>4.0797999999999996</c:v>
                </c:pt>
                <c:pt idx="20400">
                  <c:v>4.08</c:v>
                </c:pt>
                <c:pt idx="20401">
                  <c:v>4.0801999999999996</c:v>
                </c:pt>
                <c:pt idx="20402">
                  <c:v>4.0804</c:v>
                </c:pt>
                <c:pt idx="20403">
                  <c:v>4.0805999999999996</c:v>
                </c:pt>
                <c:pt idx="20404">
                  <c:v>4.0808</c:v>
                </c:pt>
                <c:pt idx="20405">
                  <c:v>4.0810000000000004</c:v>
                </c:pt>
                <c:pt idx="20406">
                  <c:v>4.0811999999999999</c:v>
                </c:pt>
                <c:pt idx="20407">
                  <c:v>4.0814000000000004</c:v>
                </c:pt>
                <c:pt idx="20408">
                  <c:v>4.0815999999999999</c:v>
                </c:pt>
                <c:pt idx="20409">
                  <c:v>4.0818000000000003</c:v>
                </c:pt>
                <c:pt idx="20410">
                  <c:v>4.0819999999999999</c:v>
                </c:pt>
                <c:pt idx="20411">
                  <c:v>4.0822000000000003</c:v>
                </c:pt>
                <c:pt idx="20412">
                  <c:v>4.0823999999999998</c:v>
                </c:pt>
                <c:pt idx="20413">
                  <c:v>4.0826000000000002</c:v>
                </c:pt>
                <c:pt idx="20414">
                  <c:v>4.0827999999999998</c:v>
                </c:pt>
                <c:pt idx="20415">
                  <c:v>4.0830000000000002</c:v>
                </c:pt>
                <c:pt idx="20416">
                  <c:v>4.0831999999999997</c:v>
                </c:pt>
                <c:pt idx="20417">
                  <c:v>4.0834000000000001</c:v>
                </c:pt>
                <c:pt idx="20418">
                  <c:v>4.0835999999999997</c:v>
                </c:pt>
                <c:pt idx="20419">
                  <c:v>4.0838000000000001</c:v>
                </c:pt>
                <c:pt idx="20420">
                  <c:v>4.0839999999999996</c:v>
                </c:pt>
                <c:pt idx="20421">
                  <c:v>4.0842000000000001</c:v>
                </c:pt>
                <c:pt idx="20422">
                  <c:v>4.0843999999999996</c:v>
                </c:pt>
                <c:pt idx="20423">
                  <c:v>4.0846</c:v>
                </c:pt>
                <c:pt idx="20424">
                  <c:v>4.0848000000000004</c:v>
                </c:pt>
                <c:pt idx="20425">
                  <c:v>4.085</c:v>
                </c:pt>
                <c:pt idx="20426">
                  <c:v>4.0852000000000004</c:v>
                </c:pt>
                <c:pt idx="20427">
                  <c:v>4.0853999999999999</c:v>
                </c:pt>
                <c:pt idx="20428">
                  <c:v>4.0856000000000003</c:v>
                </c:pt>
                <c:pt idx="20429">
                  <c:v>4.0857999999999999</c:v>
                </c:pt>
                <c:pt idx="20430">
                  <c:v>4.0860000000000003</c:v>
                </c:pt>
                <c:pt idx="20431">
                  <c:v>4.0861999999999998</c:v>
                </c:pt>
                <c:pt idx="20432">
                  <c:v>4.0864000000000003</c:v>
                </c:pt>
                <c:pt idx="20433">
                  <c:v>4.0865999999999998</c:v>
                </c:pt>
                <c:pt idx="20434">
                  <c:v>4.0868000000000002</c:v>
                </c:pt>
                <c:pt idx="20435">
                  <c:v>4.0869999999999997</c:v>
                </c:pt>
                <c:pt idx="20436">
                  <c:v>4.0872000000000002</c:v>
                </c:pt>
                <c:pt idx="20437">
                  <c:v>4.0873999999999997</c:v>
                </c:pt>
                <c:pt idx="20438">
                  <c:v>4.0876000000000001</c:v>
                </c:pt>
                <c:pt idx="20439">
                  <c:v>4.0877999999999997</c:v>
                </c:pt>
                <c:pt idx="20440">
                  <c:v>4.0880000000000001</c:v>
                </c:pt>
                <c:pt idx="20441">
                  <c:v>4.0881999999999996</c:v>
                </c:pt>
                <c:pt idx="20442">
                  <c:v>4.0884</c:v>
                </c:pt>
                <c:pt idx="20443">
                  <c:v>4.0885999999999996</c:v>
                </c:pt>
                <c:pt idx="20444">
                  <c:v>4.0888</c:v>
                </c:pt>
                <c:pt idx="20445">
                  <c:v>4.0890000000000004</c:v>
                </c:pt>
                <c:pt idx="20446">
                  <c:v>4.0891999999999999</c:v>
                </c:pt>
                <c:pt idx="20447">
                  <c:v>4.0894000000000004</c:v>
                </c:pt>
                <c:pt idx="20448">
                  <c:v>4.0895999999999999</c:v>
                </c:pt>
                <c:pt idx="20449">
                  <c:v>4.0898000000000003</c:v>
                </c:pt>
                <c:pt idx="20450">
                  <c:v>4.09</c:v>
                </c:pt>
                <c:pt idx="20451">
                  <c:v>4.0902000000000003</c:v>
                </c:pt>
                <c:pt idx="20452">
                  <c:v>4.0903999999999998</c:v>
                </c:pt>
                <c:pt idx="20453">
                  <c:v>4.0906000000000002</c:v>
                </c:pt>
                <c:pt idx="20454">
                  <c:v>4.0907999999999998</c:v>
                </c:pt>
                <c:pt idx="20455">
                  <c:v>4.0910000000000002</c:v>
                </c:pt>
                <c:pt idx="20456">
                  <c:v>4.0911999999999997</c:v>
                </c:pt>
                <c:pt idx="20457">
                  <c:v>4.0914000000000001</c:v>
                </c:pt>
                <c:pt idx="20458">
                  <c:v>4.0915999999999997</c:v>
                </c:pt>
                <c:pt idx="20459">
                  <c:v>4.0918000000000001</c:v>
                </c:pt>
                <c:pt idx="20460">
                  <c:v>4.0919999999999996</c:v>
                </c:pt>
                <c:pt idx="20461">
                  <c:v>4.0922000000000001</c:v>
                </c:pt>
                <c:pt idx="20462">
                  <c:v>4.0923999999999996</c:v>
                </c:pt>
                <c:pt idx="20463">
                  <c:v>4.0926</c:v>
                </c:pt>
                <c:pt idx="20464">
                  <c:v>4.0928000000000004</c:v>
                </c:pt>
                <c:pt idx="20465">
                  <c:v>4.093</c:v>
                </c:pt>
                <c:pt idx="20466">
                  <c:v>4.0932000000000004</c:v>
                </c:pt>
                <c:pt idx="20467">
                  <c:v>4.0933999999999999</c:v>
                </c:pt>
                <c:pt idx="20468">
                  <c:v>4.0936000000000003</c:v>
                </c:pt>
                <c:pt idx="20469">
                  <c:v>4.0937999999999999</c:v>
                </c:pt>
                <c:pt idx="20470">
                  <c:v>4.0940000000000003</c:v>
                </c:pt>
                <c:pt idx="20471">
                  <c:v>4.0941999999999998</c:v>
                </c:pt>
                <c:pt idx="20472">
                  <c:v>4.0944000000000003</c:v>
                </c:pt>
                <c:pt idx="20473">
                  <c:v>4.0945999999999998</c:v>
                </c:pt>
                <c:pt idx="20474">
                  <c:v>4.0948000000000002</c:v>
                </c:pt>
                <c:pt idx="20475">
                  <c:v>4.0949999999999998</c:v>
                </c:pt>
                <c:pt idx="20476">
                  <c:v>4.0952000000000002</c:v>
                </c:pt>
                <c:pt idx="20477">
                  <c:v>4.0953999999999997</c:v>
                </c:pt>
                <c:pt idx="20478">
                  <c:v>4.0956000000000001</c:v>
                </c:pt>
                <c:pt idx="20479">
                  <c:v>4.0957999999999997</c:v>
                </c:pt>
                <c:pt idx="20480">
                  <c:v>4.0960000000000001</c:v>
                </c:pt>
                <c:pt idx="20481">
                  <c:v>4.0961999999999996</c:v>
                </c:pt>
                <c:pt idx="20482">
                  <c:v>4.0964</c:v>
                </c:pt>
                <c:pt idx="20483">
                  <c:v>4.0965999999999996</c:v>
                </c:pt>
                <c:pt idx="20484">
                  <c:v>4.0968</c:v>
                </c:pt>
                <c:pt idx="20485">
                  <c:v>4.0970000000000004</c:v>
                </c:pt>
                <c:pt idx="20486">
                  <c:v>4.0972</c:v>
                </c:pt>
                <c:pt idx="20487">
                  <c:v>4.0974000000000004</c:v>
                </c:pt>
                <c:pt idx="20488">
                  <c:v>4.0975999999999999</c:v>
                </c:pt>
                <c:pt idx="20489">
                  <c:v>4.0978000000000003</c:v>
                </c:pt>
                <c:pt idx="20490">
                  <c:v>4.0979999999999999</c:v>
                </c:pt>
                <c:pt idx="20491">
                  <c:v>4.0982000000000003</c:v>
                </c:pt>
                <c:pt idx="20492">
                  <c:v>4.0983999999999998</c:v>
                </c:pt>
                <c:pt idx="20493">
                  <c:v>4.0986000000000002</c:v>
                </c:pt>
                <c:pt idx="20494">
                  <c:v>4.0987999999999998</c:v>
                </c:pt>
                <c:pt idx="20495">
                  <c:v>4.0990000000000002</c:v>
                </c:pt>
                <c:pt idx="20496">
                  <c:v>4.0991999999999997</c:v>
                </c:pt>
                <c:pt idx="20497">
                  <c:v>4.0994000000000002</c:v>
                </c:pt>
                <c:pt idx="20498">
                  <c:v>4.0995999999999997</c:v>
                </c:pt>
                <c:pt idx="20499">
                  <c:v>4.0998000000000001</c:v>
                </c:pt>
                <c:pt idx="20500">
                  <c:v>4.0999999999999996</c:v>
                </c:pt>
                <c:pt idx="20501">
                  <c:v>4.1002000000000001</c:v>
                </c:pt>
                <c:pt idx="20502">
                  <c:v>4.1003999999999996</c:v>
                </c:pt>
                <c:pt idx="20503">
                  <c:v>4.1006</c:v>
                </c:pt>
                <c:pt idx="20504">
                  <c:v>4.1007999999999996</c:v>
                </c:pt>
                <c:pt idx="20505">
                  <c:v>4.101</c:v>
                </c:pt>
                <c:pt idx="20506">
                  <c:v>4.1012000000000004</c:v>
                </c:pt>
                <c:pt idx="20507">
                  <c:v>4.1013999999999999</c:v>
                </c:pt>
                <c:pt idx="20508">
                  <c:v>4.1016000000000004</c:v>
                </c:pt>
                <c:pt idx="20509">
                  <c:v>4.1017999999999999</c:v>
                </c:pt>
                <c:pt idx="20510">
                  <c:v>4.1020000000000003</c:v>
                </c:pt>
                <c:pt idx="20511">
                  <c:v>4.1021999999999998</c:v>
                </c:pt>
                <c:pt idx="20512">
                  <c:v>4.1024000000000003</c:v>
                </c:pt>
                <c:pt idx="20513">
                  <c:v>4.1025999999999998</c:v>
                </c:pt>
                <c:pt idx="20514">
                  <c:v>4.1028000000000002</c:v>
                </c:pt>
                <c:pt idx="20515">
                  <c:v>4.1029999999999998</c:v>
                </c:pt>
                <c:pt idx="20516">
                  <c:v>4.1032000000000002</c:v>
                </c:pt>
                <c:pt idx="20517">
                  <c:v>4.1033999999999997</c:v>
                </c:pt>
                <c:pt idx="20518">
                  <c:v>4.1036000000000001</c:v>
                </c:pt>
                <c:pt idx="20519">
                  <c:v>4.1037999999999997</c:v>
                </c:pt>
                <c:pt idx="20520">
                  <c:v>4.1040000000000001</c:v>
                </c:pt>
                <c:pt idx="20521">
                  <c:v>4.1041999999999996</c:v>
                </c:pt>
                <c:pt idx="20522">
                  <c:v>4.1044</c:v>
                </c:pt>
                <c:pt idx="20523">
                  <c:v>4.1045999999999996</c:v>
                </c:pt>
                <c:pt idx="20524">
                  <c:v>4.1048</c:v>
                </c:pt>
                <c:pt idx="20525">
                  <c:v>4.1050000000000004</c:v>
                </c:pt>
                <c:pt idx="20526">
                  <c:v>4.1052</c:v>
                </c:pt>
                <c:pt idx="20527">
                  <c:v>4.1054000000000004</c:v>
                </c:pt>
                <c:pt idx="20528">
                  <c:v>4.1055999999999999</c:v>
                </c:pt>
                <c:pt idx="20529">
                  <c:v>4.1058000000000003</c:v>
                </c:pt>
                <c:pt idx="20530">
                  <c:v>4.1059999999999999</c:v>
                </c:pt>
                <c:pt idx="20531">
                  <c:v>4.1062000000000003</c:v>
                </c:pt>
                <c:pt idx="20532">
                  <c:v>4.1063999999999998</c:v>
                </c:pt>
                <c:pt idx="20533">
                  <c:v>4.1066000000000003</c:v>
                </c:pt>
                <c:pt idx="20534">
                  <c:v>4.1067999999999998</c:v>
                </c:pt>
                <c:pt idx="20535">
                  <c:v>4.1070000000000002</c:v>
                </c:pt>
                <c:pt idx="20536">
                  <c:v>4.1071999999999997</c:v>
                </c:pt>
                <c:pt idx="20537">
                  <c:v>4.1074000000000002</c:v>
                </c:pt>
                <c:pt idx="20538">
                  <c:v>4.1075999999999997</c:v>
                </c:pt>
                <c:pt idx="20539">
                  <c:v>4.1078000000000001</c:v>
                </c:pt>
                <c:pt idx="20540">
                  <c:v>4.1079999999999997</c:v>
                </c:pt>
                <c:pt idx="20541">
                  <c:v>4.1082000000000001</c:v>
                </c:pt>
                <c:pt idx="20542">
                  <c:v>4.1083999999999996</c:v>
                </c:pt>
                <c:pt idx="20543">
                  <c:v>4.1086</c:v>
                </c:pt>
                <c:pt idx="20544">
                  <c:v>4.1087999999999996</c:v>
                </c:pt>
                <c:pt idx="20545">
                  <c:v>4.109</c:v>
                </c:pt>
                <c:pt idx="20546">
                  <c:v>4.1092000000000004</c:v>
                </c:pt>
                <c:pt idx="20547">
                  <c:v>4.1093999999999999</c:v>
                </c:pt>
                <c:pt idx="20548">
                  <c:v>4.1096000000000004</c:v>
                </c:pt>
                <c:pt idx="20549">
                  <c:v>4.1097999999999999</c:v>
                </c:pt>
                <c:pt idx="20550">
                  <c:v>4.1100000000000003</c:v>
                </c:pt>
                <c:pt idx="20551">
                  <c:v>4.1101999999999999</c:v>
                </c:pt>
                <c:pt idx="20552">
                  <c:v>4.1104000000000003</c:v>
                </c:pt>
                <c:pt idx="20553">
                  <c:v>4.1105999999999998</c:v>
                </c:pt>
                <c:pt idx="20554">
                  <c:v>4.1108000000000002</c:v>
                </c:pt>
                <c:pt idx="20555">
                  <c:v>4.1109999999999998</c:v>
                </c:pt>
                <c:pt idx="20556">
                  <c:v>4.1112000000000002</c:v>
                </c:pt>
                <c:pt idx="20557">
                  <c:v>4.1113999999999997</c:v>
                </c:pt>
                <c:pt idx="20558">
                  <c:v>4.1116000000000001</c:v>
                </c:pt>
                <c:pt idx="20559">
                  <c:v>4.1117999999999997</c:v>
                </c:pt>
                <c:pt idx="20560">
                  <c:v>4.1120000000000001</c:v>
                </c:pt>
                <c:pt idx="20561">
                  <c:v>4.1121999999999996</c:v>
                </c:pt>
                <c:pt idx="20562">
                  <c:v>4.1124000000000001</c:v>
                </c:pt>
                <c:pt idx="20563">
                  <c:v>4.1125999999999996</c:v>
                </c:pt>
                <c:pt idx="20564">
                  <c:v>4.1128</c:v>
                </c:pt>
                <c:pt idx="20565">
                  <c:v>4.1130000000000004</c:v>
                </c:pt>
                <c:pt idx="20566">
                  <c:v>4.1132</c:v>
                </c:pt>
                <c:pt idx="20567">
                  <c:v>4.1134000000000004</c:v>
                </c:pt>
                <c:pt idx="20568">
                  <c:v>4.1135999999999999</c:v>
                </c:pt>
                <c:pt idx="20569">
                  <c:v>4.1138000000000003</c:v>
                </c:pt>
                <c:pt idx="20570">
                  <c:v>4.1139999999999999</c:v>
                </c:pt>
                <c:pt idx="20571">
                  <c:v>4.1142000000000003</c:v>
                </c:pt>
                <c:pt idx="20572">
                  <c:v>4.1143999999999998</c:v>
                </c:pt>
                <c:pt idx="20573">
                  <c:v>4.1146000000000003</c:v>
                </c:pt>
                <c:pt idx="20574">
                  <c:v>4.1147999999999998</c:v>
                </c:pt>
                <c:pt idx="20575">
                  <c:v>4.1150000000000002</c:v>
                </c:pt>
                <c:pt idx="20576">
                  <c:v>4.1151999999999997</c:v>
                </c:pt>
                <c:pt idx="20577">
                  <c:v>4.1154000000000002</c:v>
                </c:pt>
                <c:pt idx="20578">
                  <c:v>4.1155999999999997</c:v>
                </c:pt>
                <c:pt idx="20579">
                  <c:v>4.1158000000000001</c:v>
                </c:pt>
                <c:pt idx="20580">
                  <c:v>4.1159999999999997</c:v>
                </c:pt>
                <c:pt idx="20581">
                  <c:v>4.1162000000000001</c:v>
                </c:pt>
                <c:pt idx="20582">
                  <c:v>4.1163999999999996</c:v>
                </c:pt>
                <c:pt idx="20583">
                  <c:v>4.1166</c:v>
                </c:pt>
                <c:pt idx="20584">
                  <c:v>4.1167999999999996</c:v>
                </c:pt>
                <c:pt idx="20585">
                  <c:v>4.117</c:v>
                </c:pt>
                <c:pt idx="20586">
                  <c:v>4.1172000000000004</c:v>
                </c:pt>
                <c:pt idx="20587">
                  <c:v>4.1173999999999999</c:v>
                </c:pt>
                <c:pt idx="20588">
                  <c:v>4.1176000000000004</c:v>
                </c:pt>
                <c:pt idx="20589">
                  <c:v>4.1177999999999999</c:v>
                </c:pt>
                <c:pt idx="20590">
                  <c:v>4.1180000000000003</c:v>
                </c:pt>
                <c:pt idx="20591">
                  <c:v>4.1181999999999999</c:v>
                </c:pt>
                <c:pt idx="20592">
                  <c:v>4.1184000000000003</c:v>
                </c:pt>
                <c:pt idx="20593">
                  <c:v>4.1185999999999998</c:v>
                </c:pt>
                <c:pt idx="20594">
                  <c:v>4.1188000000000002</c:v>
                </c:pt>
                <c:pt idx="20595">
                  <c:v>4.1189999999999998</c:v>
                </c:pt>
                <c:pt idx="20596">
                  <c:v>4.1192000000000002</c:v>
                </c:pt>
                <c:pt idx="20597">
                  <c:v>4.1193999999999997</c:v>
                </c:pt>
                <c:pt idx="20598">
                  <c:v>4.1196000000000002</c:v>
                </c:pt>
                <c:pt idx="20599">
                  <c:v>4.1197999999999997</c:v>
                </c:pt>
                <c:pt idx="20600">
                  <c:v>4.12</c:v>
                </c:pt>
                <c:pt idx="20601">
                  <c:v>4.1201999999999996</c:v>
                </c:pt>
                <c:pt idx="20602">
                  <c:v>4.1204000000000001</c:v>
                </c:pt>
                <c:pt idx="20603">
                  <c:v>4.1205999999999996</c:v>
                </c:pt>
                <c:pt idx="20604">
                  <c:v>4.1208</c:v>
                </c:pt>
                <c:pt idx="20605">
                  <c:v>4.1210000000000004</c:v>
                </c:pt>
                <c:pt idx="20606">
                  <c:v>4.1212</c:v>
                </c:pt>
                <c:pt idx="20607">
                  <c:v>4.1214000000000004</c:v>
                </c:pt>
                <c:pt idx="20608">
                  <c:v>4.1215999999999999</c:v>
                </c:pt>
                <c:pt idx="20609">
                  <c:v>4.1218000000000004</c:v>
                </c:pt>
                <c:pt idx="20610">
                  <c:v>4.1219999999999999</c:v>
                </c:pt>
                <c:pt idx="20611">
                  <c:v>4.1222000000000003</c:v>
                </c:pt>
                <c:pt idx="20612">
                  <c:v>4.1223999999999998</c:v>
                </c:pt>
                <c:pt idx="20613">
                  <c:v>4.1226000000000003</c:v>
                </c:pt>
                <c:pt idx="20614">
                  <c:v>4.1227999999999998</c:v>
                </c:pt>
                <c:pt idx="20615">
                  <c:v>4.1230000000000002</c:v>
                </c:pt>
                <c:pt idx="20616">
                  <c:v>4.1231999999999998</c:v>
                </c:pt>
                <c:pt idx="20617">
                  <c:v>4.1234000000000002</c:v>
                </c:pt>
                <c:pt idx="20618">
                  <c:v>4.1235999999999997</c:v>
                </c:pt>
                <c:pt idx="20619">
                  <c:v>4.1238000000000001</c:v>
                </c:pt>
                <c:pt idx="20620">
                  <c:v>4.1239999999999997</c:v>
                </c:pt>
                <c:pt idx="20621">
                  <c:v>4.1242000000000001</c:v>
                </c:pt>
                <c:pt idx="20622">
                  <c:v>4.1243999999999996</c:v>
                </c:pt>
                <c:pt idx="20623">
                  <c:v>4.1246</c:v>
                </c:pt>
                <c:pt idx="20624">
                  <c:v>4.1247999999999996</c:v>
                </c:pt>
                <c:pt idx="20625">
                  <c:v>4.125</c:v>
                </c:pt>
                <c:pt idx="20626">
                  <c:v>4.1252000000000004</c:v>
                </c:pt>
                <c:pt idx="20627">
                  <c:v>4.1254</c:v>
                </c:pt>
                <c:pt idx="20628">
                  <c:v>4.1256000000000004</c:v>
                </c:pt>
                <c:pt idx="20629">
                  <c:v>4.1257999999999999</c:v>
                </c:pt>
                <c:pt idx="20630">
                  <c:v>4.1260000000000003</c:v>
                </c:pt>
                <c:pt idx="20631">
                  <c:v>4.1261999999999999</c:v>
                </c:pt>
                <c:pt idx="20632">
                  <c:v>4.1264000000000003</c:v>
                </c:pt>
                <c:pt idx="20633">
                  <c:v>4.1265999999999998</c:v>
                </c:pt>
                <c:pt idx="20634">
                  <c:v>4.1268000000000002</c:v>
                </c:pt>
                <c:pt idx="20635">
                  <c:v>4.1269999999999998</c:v>
                </c:pt>
                <c:pt idx="20636">
                  <c:v>4.1272000000000002</c:v>
                </c:pt>
                <c:pt idx="20637">
                  <c:v>4.1273999999999997</c:v>
                </c:pt>
                <c:pt idx="20638">
                  <c:v>4.1276000000000002</c:v>
                </c:pt>
                <c:pt idx="20639">
                  <c:v>4.1277999999999997</c:v>
                </c:pt>
                <c:pt idx="20640">
                  <c:v>4.1280000000000001</c:v>
                </c:pt>
                <c:pt idx="20641">
                  <c:v>4.1281999999999996</c:v>
                </c:pt>
                <c:pt idx="20642">
                  <c:v>4.1284000000000001</c:v>
                </c:pt>
                <c:pt idx="20643">
                  <c:v>4.1285999999999996</c:v>
                </c:pt>
                <c:pt idx="20644">
                  <c:v>4.1288</c:v>
                </c:pt>
                <c:pt idx="20645">
                  <c:v>4.1289999999999996</c:v>
                </c:pt>
                <c:pt idx="20646">
                  <c:v>4.1292</c:v>
                </c:pt>
                <c:pt idx="20647">
                  <c:v>4.1294000000000004</c:v>
                </c:pt>
                <c:pt idx="20648">
                  <c:v>4.1295999999999999</c:v>
                </c:pt>
                <c:pt idx="20649">
                  <c:v>4.1298000000000004</c:v>
                </c:pt>
                <c:pt idx="20650">
                  <c:v>4.13</c:v>
                </c:pt>
                <c:pt idx="20651">
                  <c:v>4.1302000000000003</c:v>
                </c:pt>
                <c:pt idx="20652">
                  <c:v>4.1303999999999998</c:v>
                </c:pt>
                <c:pt idx="20653">
                  <c:v>4.1306000000000003</c:v>
                </c:pt>
                <c:pt idx="20654">
                  <c:v>4.1307999999999998</c:v>
                </c:pt>
                <c:pt idx="20655">
                  <c:v>4.1310000000000002</c:v>
                </c:pt>
                <c:pt idx="20656">
                  <c:v>4.1311999999999998</c:v>
                </c:pt>
                <c:pt idx="20657">
                  <c:v>4.1314000000000002</c:v>
                </c:pt>
                <c:pt idx="20658">
                  <c:v>4.1315999999999997</c:v>
                </c:pt>
                <c:pt idx="20659">
                  <c:v>4.1318000000000001</c:v>
                </c:pt>
                <c:pt idx="20660">
                  <c:v>4.1319999999999997</c:v>
                </c:pt>
                <c:pt idx="20661">
                  <c:v>4.1322000000000001</c:v>
                </c:pt>
                <c:pt idx="20662">
                  <c:v>4.1323999999999996</c:v>
                </c:pt>
                <c:pt idx="20663">
                  <c:v>4.1326000000000001</c:v>
                </c:pt>
                <c:pt idx="20664">
                  <c:v>4.1327999999999996</c:v>
                </c:pt>
                <c:pt idx="20665">
                  <c:v>4.133</c:v>
                </c:pt>
                <c:pt idx="20666">
                  <c:v>4.1332000000000004</c:v>
                </c:pt>
                <c:pt idx="20667">
                  <c:v>4.1334</c:v>
                </c:pt>
                <c:pt idx="20668">
                  <c:v>4.1336000000000004</c:v>
                </c:pt>
                <c:pt idx="20669">
                  <c:v>4.1337999999999999</c:v>
                </c:pt>
                <c:pt idx="20670">
                  <c:v>4.1340000000000003</c:v>
                </c:pt>
                <c:pt idx="20671">
                  <c:v>4.1341999999999999</c:v>
                </c:pt>
                <c:pt idx="20672">
                  <c:v>4.1344000000000003</c:v>
                </c:pt>
                <c:pt idx="20673">
                  <c:v>4.1345999999999998</c:v>
                </c:pt>
                <c:pt idx="20674">
                  <c:v>4.1348000000000003</c:v>
                </c:pt>
                <c:pt idx="20675">
                  <c:v>4.1349999999999998</c:v>
                </c:pt>
                <c:pt idx="20676">
                  <c:v>4.1352000000000002</c:v>
                </c:pt>
                <c:pt idx="20677">
                  <c:v>4.1353999999999997</c:v>
                </c:pt>
                <c:pt idx="20678">
                  <c:v>4.1356000000000002</c:v>
                </c:pt>
                <c:pt idx="20679">
                  <c:v>4.1357999999999997</c:v>
                </c:pt>
                <c:pt idx="20680">
                  <c:v>4.1360000000000001</c:v>
                </c:pt>
                <c:pt idx="20681">
                  <c:v>4.1361999999999997</c:v>
                </c:pt>
                <c:pt idx="20682">
                  <c:v>4.1364000000000001</c:v>
                </c:pt>
                <c:pt idx="20683">
                  <c:v>4.1365999999999996</c:v>
                </c:pt>
                <c:pt idx="20684">
                  <c:v>4.1368</c:v>
                </c:pt>
                <c:pt idx="20685">
                  <c:v>4.1369999999999996</c:v>
                </c:pt>
                <c:pt idx="20686">
                  <c:v>4.1372</c:v>
                </c:pt>
                <c:pt idx="20687">
                  <c:v>4.1374000000000004</c:v>
                </c:pt>
                <c:pt idx="20688">
                  <c:v>4.1375999999999999</c:v>
                </c:pt>
                <c:pt idx="20689">
                  <c:v>4.1378000000000004</c:v>
                </c:pt>
                <c:pt idx="20690">
                  <c:v>4.1379999999999999</c:v>
                </c:pt>
                <c:pt idx="20691">
                  <c:v>4.1382000000000003</c:v>
                </c:pt>
                <c:pt idx="20692">
                  <c:v>4.1383999999999999</c:v>
                </c:pt>
                <c:pt idx="20693">
                  <c:v>4.1386000000000003</c:v>
                </c:pt>
                <c:pt idx="20694">
                  <c:v>4.1387999999999998</c:v>
                </c:pt>
                <c:pt idx="20695">
                  <c:v>4.1390000000000002</c:v>
                </c:pt>
                <c:pt idx="20696">
                  <c:v>4.1391999999999998</c:v>
                </c:pt>
                <c:pt idx="20697">
                  <c:v>4.1394000000000002</c:v>
                </c:pt>
                <c:pt idx="20698">
                  <c:v>4.1395999999999997</c:v>
                </c:pt>
                <c:pt idx="20699">
                  <c:v>4.1398000000000001</c:v>
                </c:pt>
                <c:pt idx="20700">
                  <c:v>4.1399999999999997</c:v>
                </c:pt>
                <c:pt idx="20701">
                  <c:v>4.1402000000000001</c:v>
                </c:pt>
                <c:pt idx="20702">
                  <c:v>4.1403999999999996</c:v>
                </c:pt>
                <c:pt idx="20703">
                  <c:v>4.1406000000000001</c:v>
                </c:pt>
                <c:pt idx="20704">
                  <c:v>4.1407999999999996</c:v>
                </c:pt>
                <c:pt idx="20705">
                  <c:v>4.141</c:v>
                </c:pt>
                <c:pt idx="20706">
                  <c:v>4.1412000000000004</c:v>
                </c:pt>
                <c:pt idx="20707">
                  <c:v>4.1414</c:v>
                </c:pt>
                <c:pt idx="20708">
                  <c:v>4.1416000000000004</c:v>
                </c:pt>
                <c:pt idx="20709">
                  <c:v>4.1417999999999999</c:v>
                </c:pt>
                <c:pt idx="20710">
                  <c:v>4.1420000000000003</c:v>
                </c:pt>
                <c:pt idx="20711">
                  <c:v>4.1421999999999999</c:v>
                </c:pt>
                <c:pt idx="20712">
                  <c:v>4.1424000000000003</c:v>
                </c:pt>
                <c:pt idx="20713">
                  <c:v>4.1425999999999998</c:v>
                </c:pt>
                <c:pt idx="20714">
                  <c:v>4.1428000000000003</c:v>
                </c:pt>
                <c:pt idx="20715">
                  <c:v>4.1429999999999998</c:v>
                </c:pt>
                <c:pt idx="20716">
                  <c:v>4.1432000000000002</c:v>
                </c:pt>
                <c:pt idx="20717">
                  <c:v>4.1433999999999997</c:v>
                </c:pt>
                <c:pt idx="20718">
                  <c:v>4.1436000000000002</c:v>
                </c:pt>
                <c:pt idx="20719">
                  <c:v>4.1437999999999997</c:v>
                </c:pt>
                <c:pt idx="20720">
                  <c:v>4.1440000000000001</c:v>
                </c:pt>
                <c:pt idx="20721">
                  <c:v>4.1441999999999997</c:v>
                </c:pt>
                <c:pt idx="20722">
                  <c:v>4.1444000000000001</c:v>
                </c:pt>
                <c:pt idx="20723">
                  <c:v>4.1445999999999996</c:v>
                </c:pt>
                <c:pt idx="20724">
                  <c:v>4.1448</c:v>
                </c:pt>
                <c:pt idx="20725">
                  <c:v>4.1449999999999996</c:v>
                </c:pt>
                <c:pt idx="20726">
                  <c:v>4.1452</c:v>
                </c:pt>
                <c:pt idx="20727">
                  <c:v>4.1454000000000004</c:v>
                </c:pt>
                <c:pt idx="20728">
                  <c:v>4.1456</c:v>
                </c:pt>
                <c:pt idx="20729">
                  <c:v>4.1458000000000004</c:v>
                </c:pt>
                <c:pt idx="20730">
                  <c:v>4.1459999999999999</c:v>
                </c:pt>
                <c:pt idx="20731">
                  <c:v>4.1462000000000003</c:v>
                </c:pt>
                <c:pt idx="20732">
                  <c:v>4.1463999999999999</c:v>
                </c:pt>
                <c:pt idx="20733">
                  <c:v>4.1466000000000003</c:v>
                </c:pt>
                <c:pt idx="20734">
                  <c:v>4.1467999999999998</c:v>
                </c:pt>
                <c:pt idx="20735">
                  <c:v>4.1470000000000002</c:v>
                </c:pt>
                <c:pt idx="20736">
                  <c:v>4.1471999999999998</c:v>
                </c:pt>
                <c:pt idx="20737">
                  <c:v>4.1474000000000002</c:v>
                </c:pt>
                <c:pt idx="20738">
                  <c:v>4.1475999999999997</c:v>
                </c:pt>
                <c:pt idx="20739">
                  <c:v>4.1478000000000002</c:v>
                </c:pt>
                <c:pt idx="20740">
                  <c:v>4.1479999999999997</c:v>
                </c:pt>
                <c:pt idx="20741">
                  <c:v>4.1482000000000001</c:v>
                </c:pt>
                <c:pt idx="20742">
                  <c:v>4.1483999999999996</c:v>
                </c:pt>
                <c:pt idx="20743">
                  <c:v>4.1486000000000001</c:v>
                </c:pt>
                <c:pt idx="20744">
                  <c:v>4.1487999999999996</c:v>
                </c:pt>
                <c:pt idx="20745">
                  <c:v>4.149</c:v>
                </c:pt>
                <c:pt idx="20746">
                  <c:v>4.1492000000000004</c:v>
                </c:pt>
                <c:pt idx="20747">
                  <c:v>4.1494</c:v>
                </c:pt>
                <c:pt idx="20748">
                  <c:v>4.1496000000000004</c:v>
                </c:pt>
                <c:pt idx="20749">
                  <c:v>4.1497999999999999</c:v>
                </c:pt>
                <c:pt idx="20750">
                  <c:v>4.1500000000000004</c:v>
                </c:pt>
                <c:pt idx="20751">
                  <c:v>4.1501999999999999</c:v>
                </c:pt>
                <c:pt idx="20752">
                  <c:v>4.1504000000000003</c:v>
                </c:pt>
                <c:pt idx="20753">
                  <c:v>4.1505999999999998</c:v>
                </c:pt>
                <c:pt idx="20754">
                  <c:v>4.1508000000000003</c:v>
                </c:pt>
                <c:pt idx="20755">
                  <c:v>4.1509999999999998</c:v>
                </c:pt>
                <c:pt idx="20756">
                  <c:v>4.1512000000000002</c:v>
                </c:pt>
                <c:pt idx="20757">
                  <c:v>4.1513999999999998</c:v>
                </c:pt>
                <c:pt idx="20758">
                  <c:v>4.1516000000000002</c:v>
                </c:pt>
                <c:pt idx="20759">
                  <c:v>4.1517999999999997</c:v>
                </c:pt>
                <c:pt idx="20760">
                  <c:v>4.1520000000000001</c:v>
                </c:pt>
                <c:pt idx="20761">
                  <c:v>4.1521999999999997</c:v>
                </c:pt>
                <c:pt idx="20762">
                  <c:v>4.1524000000000001</c:v>
                </c:pt>
                <c:pt idx="20763">
                  <c:v>4.1525999999999996</c:v>
                </c:pt>
                <c:pt idx="20764">
                  <c:v>4.1528</c:v>
                </c:pt>
                <c:pt idx="20765">
                  <c:v>4.1529999999999996</c:v>
                </c:pt>
                <c:pt idx="20766">
                  <c:v>4.1532</c:v>
                </c:pt>
                <c:pt idx="20767">
                  <c:v>4.1534000000000004</c:v>
                </c:pt>
                <c:pt idx="20768">
                  <c:v>4.1536</c:v>
                </c:pt>
                <c:pt idx="20769">
                  <c:v>4.1538000000000004</c:v>
                </c:pt>
                <c:pt idx="20770">
                  <c:v>4.1539999999999999</c:v>
                </c:pt>
                <c:pt idx="20771">
                  <c:v>4.1542000000000003</c:v>
                </c:pt>
                <c:pt idx="20772">
                  <c:v>4.1543999999999999</c:v>
                </c:pt>
                <c:pt idx="20773">
                  <c:v>4.1546000000000003</c:v>
                </c:pt>
                <c:pt idx="20774">
                  <c:v>4.1547999999999998</c:v>
                </c:pt>
                <c:pt idx="20775">
                  <c:v>4.1550000000000002</c:v>
                </c:pt>
                <c:pt idx="20776">
                  <c:v>4.1551999999999998</c:v>
                </c:pt>
                <c:pt idx="20777">
                  <c:v>4.1554000000000002</c:v>
                </c:pt>
                <c:pt idx="20778">
                  <c:v>4.1555999999999997</c:v>
                </c:pt>
                <c:pt idx="20779">
                  <c:v>4.1558000000000002</c:v>
                </c:pt>
                <c:pt idx="20780">
                  <c:v>4.1559999999999997</c:v>
                </c:pt>
                <c:pt idx="20781">
                  <c:v>4.1562000000000001</c:v>
                </c:pt>
                <c:pt idx="20782">
                  <c:v>4.1563999999999997</c:v>
                </c:pt>
                <c:pt idx="20783">
                  <c:v>4.1566000000000001</c:v>
                </c:pt>
                <c:pt idx="20784">
                  <c:v>4.1567999999999996</c:v>
                </c:pt>
                <c:pt idx="20785">
                  <c:v>4.157</c:v>
                </c:pt>
                <c:pt idx="20786">
                  <c:v>4.1571999999999996</c:v>
                </c:pt>
                <c:pt idx="20787">
                  <c:v>4.1574</c:v>
                </c:pt>
                <c:pt idx="20788">
                  <c:v>4.1576000000000004</c:v>
                </c:pt>
                <c:pt idx="20789">
                  <c:v>4.1577999999999999</c:v>
                </c:pt>
                <c:pt idx="20790">
                  <c:v>4.1580000000000004</c:v>
                </c:pt>
                <c:pt idx="20791">
                  <c:v>4.1581999999999999</c:v>
                </c:pt>
                <c:pt idx="20792">
                  <c:v>4.1584000000000003</c:v>
                </c:pt>
                <c:pt idx="20793">
                  <c:v>4.1585999999999999</c:v>
                </c:pt>
                <c:pt idx="20794">
                  <c:v>4.1588000000000003</c:v>
                </c:pt>
                <c:pt idx="20795">
                  <c:v>4.1589999999999998</c:v>
                </c:pt>
                <c:pt idx="20796">
                  <c:v>4.1592000000000002</c:v>
                </c:pt>
                <c:pt idx="20797">
                  <c:v>4.1593999999999998</c:v>
                </c:pt>
                <c:pt idx="20798">
                  <c:v>4.1596000000000002</c:v>
                </c:pt>
                <c:pt idx="20799">
                  <c:v>4.1597999999999997</c:v>
                </c:pt>
                <c:pt idx="20800">
                  <c:v>4.16</c:v>
                </c:pt>
                <c:pt idx="20801">
                  <c:v>4.1601999999999997</c:v>
                </c:pt>
                <c:pt idx="20802">
                  <c:v>4.1604000000000001</c:v>
                </c:pt>
                <c:pt idx="20803">
                  <c:v>4.1605999999999996</c:v>
                </c:pt>
                <c:pt idx="20804">
                  <c:v>4.1608000000000001</c:v>
                </c:pt>
                <c:pt idx="20805">
                  <c:v>4.1609999999999996</c:v>
                </c:pt>
                <c:pt idx="20806">
                  <c:v>4.1612</c:v>
                </c:pt>
                <c:pt idx="20807">
                  <c:v>4.1614000000000004</c:v>
                </c:pt>
                <c:pt idx="20808">
                  <c:v>4.1616</c:v>
                </c:pt>
                <c:pt idx="20809">
                  <c:v>4.1618000000000004</c:v>
                </c:pt>
                <c:pt idx="20810">
                  <c:v>4.1619999999999999</c:v>
                </c:pt>
                <c:pt idx="20811">
                  <c:v>4.1622000000000003</c:v>
                </c:pt>
                <c:pt idx="20812">
                  <c:v>4.1623999999999999</c:v>
                </c:pt>
                <c:pt idx="20813">
                  <c:v>4.1626000000000003</c:v>
                </c:pt>
                <c:pt idx="20814">
                  <c:v>4.1627999999999998</c:v>
                </c:pt>
                <c:pt idx="20815">
                  <c:v>4.1630000000000003</c:v>
                </c:pt>
                <c:pt idx="20816">
                  <c:v>4.1631999999999998</c:v>
                </c:pt>
                <c:pt idx="20817">
                  <c:v>4.1634000000000002</c:v>
                </c:pt>
                <c:pt idx="20818">
                  <c:v>4.1635999999999997</c:v>
                </c:pt>
                <c:pt idx="20819">
                  <c:v>4.1638000000000002</c:v>
                </c:pt>
                <c:pt idx="20820">
                  <c:v>4.1639999999999997</c:v>
                </c:pt>
                <c:pt idx="20821">
                  <c:v>4.1642000000000001</c:v>
                </c:pt>
                <c:pt idx="20822">
                  <c:v>4.1643999999999997</c:v>
                </c:pt>
                <c:pt idx="20823">
                  <c:v>4.1646000000000001</c:v>
                </c:pt>
                <c:pt idx="20824">
                  <c:v>4.1647999999999996</c:v>
                </c:pt>
                <c:pt idx="20825">
                  <c:v>4.165</c:v>
                </c:pt>
                <c:pt idx="20826">
                  <c:v>4.1651999999999996</c:v>
                </c:pt>
                <c:pt idx="20827">
                  <c:v>4.1654</c:v>
                </c:pt>
                <c:pt idx="20828">
                  <c:v>4.1656000000000004</c:v>
                </c:pt>
                <c:pt idx="20829">
                  <c:v>4.1657999999999999</c:v>
                </c:pt>
                <c:pt idx="20830">
                  <c:v>4.1660000000000004</c:v>
                </c:pt>
                <c:pt idx="20831">
                  <c:v>4.1661999999999999</c:v>
                </c:pt>
                <c:pt idx="20832">
                  <c:v>4.1664000000000003</c:v>
                </c:pt>
                <c:pt idx="20833">
                  <c:v>4.1665999999999999</c:v>
                </c:pt>
                <c:pt idx="20834">
                  <c:v>4.1668000000000003</c:v>
                </c:pt>
                <c:pt idx="20835">
                  <c:v>4.1669999999999998</c:v>
                </c:pt>
                <c:pt idx="20836">
                  <c:v>4.1672000000000002</c:v>
                </c:pt>
                <c:pt idx="20837">
                  <c:v>4.1673999999999998</c:v>
                </c:pt>
                <c:pt idx="20838">
                  <c:v>4.1676000000000002</c:v>
                </c:pt>
                <c:pt idx="20839">
                  <c:v>4.1677999999999997</c:v>
                </c:pt>
                <c:pt idx="20840">
                  <c:v>4.1680000000000001</c:v>
                </c:pt>
                <c:pt idx="20841">
                  <c:v>4.1681999999999997</c:v>
                </c:pt>
                <c:pt idx="20842">
                  <c:v>4.1684000000000001</c:v>
                </c:pt>
                <c:pt idx="20843">
                  <c:v>4.1685999999999996</c:v>
                </c:pt>
                <c:pt idx="20844">
                  <c:v>4.1688000000000001</c:v>
                </c:pt>
                <c:pt idx="20845">
                  <c:v>4.1689999999999996</c:v>
                </c:pt>
                <c:pt idx="20846">
                  <c:v>4.1692</c:v>
                </c:pt>
                <c:pt idx="20847">
                  <c:v>4.1694000000000004</c:v>
                </c:pt>
                <c:pt idx="20848">
                  <c:v>4.1696</c:v>
                </c:pt>
                <c:pt idx="20849">
                  <c:v>4.1698000000000004</c:v>
                </c:pt>
                <c:pt idx="20850">
                  <c:v>4.17</c:v>
                </c:pt>
                <c:pt idx="20851">
                  <c:v>4.1702000000000004</c:v>
                </c:pt>
                <c:pt idx="20852">
                  <c:v>4.1703999999999999</c:v>
                </c:pt>
                <c:pt idx="20853">
                  <c:v>4.1706000000000003</c:v>
                </c:pt>
                <c:pt idx="20854">
                  <c:v>4.1707999999999998</c:v>
                </c:pt>
                <c:pt idx="20855">
                  <c:v>4.1710000000000003</c:v>
                </c:pt>
                <c:pt idx="20856">
                  <c:v>4.1711999999999998</c:v>
                </c:pt>
                <c:pt idx="20857">
                  <c:v>4.1714000000000002</c:v>
                </c:pt>
                <c:pt idx="20858">
                  <c:v>4.1715999999999998</c:v>
                </c:pt>
                <c:pt idx="20859">
                  <c:v>4.1718000000000002</c:v>
                </c:pt>
                <c:pt idx="20860">
                  <c:v>4.1719999999999997</c:v>
                </c:pt>
                <c:pt idx="20861">
                  <c:v>4.1722000000000001</c:v>
                </c:pt>
                <c:pt idx="20862">
                  <c:v>4.1723999999999997</c:v>
                </c:pt>
                <c:pt idx="20863">
                  <c:v>4.1726000000000001</c:v>
                </c:pt>
                <c:pt idx="20864">
                  <c:v>4.1727999999999996</c:v>
                </c:pt>
                <c:pt idx="20865">
                  <c:v>4.173</c:v>
                </c:pt>
                <c:pt idx="20866">
                  <c:v>4.1731999999999996</c:v>
                </c:pt>
                <c:pt idx="20867">
                  <c:v>4.1734</c:v>
                </c:pt>
                <c:pt idx="20868">
                  <c:v>4.1736000000000004</c:v>
                </c:pt>
                <c:pt idx="20869">
                  <c:v>4.1738</c:v>
                </c:pt>
                <c:pt idx="20870">
                  <c:v>4.1740000000000004</c:v>
                </c:pt>
                <c:pt idx="20871">
                  <c:v>4.1741999999999999</c:v>
                </c:pt>
                <c:pt idx="20872">
                  <c:v>4.1744000000000003</c:v>
                </c:pt>
                <c:pt idx="20873">
                  <c:v>4.1745999999999999</c:v>
                </c:pt>
                <c:pt idx="20874">
                  <c:v>4.1748000000000003</c:v>
                </c:pt>
                <c:pt idx="20875">
                  <c:v>4.1749999999999998</c:v>
                </c:pt>
                <c:pt idx="20876">
                  <c:v>4.1752000000000002</c:v>
                </c:pt>
                <c:pt idx="20877">
                  <c:v>4.1753999999999998</c:v>
                </c:pt>
                <c:pt idx="20878">
                  <c:v>4.1756000000000002</c:v>
                </c:pt>
                <c:pt idx="20879">
                  <c:v>4.1757999999999997</c:v>
                </c:pt>
                <c:pt idx="20880">
                  <c:v>4.1760000000000002</c:v>
                </c:pt>
                <c:pt idx="20881">
                  <c:v>4.1761999999999997</c:v>
                </c:pt>
                <c:pt idx="20882">
                  <c:v>4.1764000000000001</c:v>
                </c:pt>
                <c:pt idx="20883">
                  <c:v>4.1765999999999996</c:v>
                </c:pt>
                <c:pt idx="20884">
                  <c:v>4.1768000000000001</c:v>
                </c:pt>
                <c:pt idx="20885">
                  <c:v>4.1769999999999996</c:v>
                </c:pt>
                <c:pt idx="20886">
                  <c:v>4.1772</c:v>
                </c:pt>
                <c:pt idx="20887">
                  <c:v>4.1773999999999996</c:v>
                </c:pt>
                <c:pt idx="20888">
                  <c:v>4.1776</c:v>
                </c:pt>
                <c:pt idx="20889">
                  <c:v>4.1778000000000004</c:v>
                </c:pt>
                <c:pt idx="20890">
                  <c:v>4.1779999999999999</c:v>
                </c:pt>
                <c:pt idx="20891">
                  <c:v>4.1782000000000004</c:v>
                </c:pt>
                <c:pt idx="20892">
                  <c:v>4.1783999999999999</c:v>
                </c:pt>
                <c:pt idx="20893">
                  <c:v>4.1786000000000003</c:v>
                </c:pt>
                <c:pt idx="20894">
                  <c:v>4.1787999999999998</c:v>
                </c:pt>
                <c:pt idx="20895">
                  <c:v>4.1790000000000003</c:v>
                </c:pt>
                <c:pt idx="20896">
                  <c:v>4.1791999999999998</c:v>
                </c:pt>
                <c:pt idx="20897">
                  <c:v>4.1794000000000002</c:v>
                </c:pt>
                <c:pt idx="20898">
                  <c:v>4.1795999999999998</c:v>
                </c:pt>
                <c:pt idx="20899">
                  <c:v>4.1798000000000002</c:v>
                </c:pt>
                <c:pt idx="20900">
                  <c:v>4.18</c:v>
                </c:pt>
                <c:pt idx="20901">
                  <c:v>4.1802000000000001</c:v>
                </c:pt>
                <c:pt idx="20902">
                  <c:v>4.1803999999999997</c:v>
                </c:pt>
                <c:pt idx="20903">
                  <c:v>4.1806000000000001</c:v>
                </c:pt>
                <c:pt idx="20904">
                  <c:v>4.1807999999999996</c:v>
                </c:pt>
                <c:pt idx="20905">
                  <c:v>4.181</c:v>
                </c:pt>
                <c:pt idx="20906">
                  <c:v>4.1811999999999996</c:v>
                </c:pt>
                <c:pt idx="20907">
                  <c:v>4.1814</c:v>
                </c:pt>
                <c:pt idx="20908">
                  <c:v>4.1816000000000004</c:v>
                </c:pt>
                <c:pt idx="20909">
                  <c:v>4.1818</c:v>
                </c:pt>
                <c:pt idx="20910">
                  <c:v>4.1820000000000004</c:v>
                </c:pt>
                <c:pt idx="20911">
                  <c:v>4.1821999999999999</c:v>
                </c:pt>
                <c:pt idx="20912">
                  <c:v>4.1824000000000003</c:v>
                </c:pt>
                <c:pt idx="20913">
                  <c:v>4.1825999999999999</c:v>
                </c:pt>
                <c:pt idx="20914">
                  <c:v>4.1828000000000003</c:v>
                </c:pt>
                <c:pt idx="20915">
                  <c:v>4.1829999999999998</c:v>
                </c:pt>
                <c:pt idx="20916">
                  <c:v>4.1832000000000003</c:v>
                </c:pt>
                <c:pt idx="20917">
                  <c:v>4.1833999999999998</c:v>
                </c:pt>
                <c:pt idx="20918">
                  <c:v>4.1836000000000002</c:v>
                </c:pt>
                <c:pt idx="20919">
                  <c:v>4.1837999999999997</c:v>
                </c:pt>
                <c:pt idx="20920">
                  <c:v>4.1840000000000002</c:v>
                </c:pt>
                <c:pt idx="20921">
                  <c:v>4.1841999999999997</c:v>
                </c:pt>
                <c:pt idx="20922">
                  <c:v>4.1844000000000001</c:v>
                </c:pt>
                <c:pt idx="20923">
                  <c:v>4.1845999999999997</c:v>
                </c:pt>
                <c:pt idx="20924">
                  <c:v>4.1848000000000001</c:v>
                </c:pt>
                <c:pt idx="20925">
                  <c:v>4.1849999999999996</c:v>
                </c:pt>
                <c:pt idx="20926">
                  <c:v>4.1852</c:v>
                </c:pt>
                <c:pt idx="20927">
                  <c:v>4.1853999999999996</c:v>
                </c:pt>
                <c:pt idx="20928">
                  <c:v>4.1856</c:v>
                </c:pt>
                <c:pt idx="20929">
                  <c:v>4.1858000000000004</c:v>
                </c:pt>
                <c:pt idx="20930">
                  <c:v>4.1859999999999999</c:v>
                </c:pt>
                <c:pt idx="20931">
                  <c:v>4.1862000000000004</c:v>
                </c:pt>
                <c:pt idx="20932">
                  <c:v>4.1863999999999999</c:v>
                </c:pt>
                <c:pt idx="20933">
                  <c:v>4.1866000000000003</c:v>
                </c:pt>
                <c:pt idx="20934">
                  <c:v>4.1867999999999999</c:v>
                </c:pt>
                <c:pt idx="20935">
                  <c:v>4.1870000000000003</c:v>
                </c:pt>
                <c:pt idx="20936">
                  <c:v>4.1871999999999998</c:v>
                </c:pt>
                <c:pt idx="20937">
                  <c:v>4.1874000000000002</c:v>
                </c:pt>
                <c:pt idx="20938">
                  <c:v>4.1875999999999998</c:v>
                </c:pt>
                <c:pt idx="20939">
                  <c:v>4.1878000000000002</c:v>
                </c:pt>
                <c:pt idx="20940">
                  <c:v>4.1879999999999997</c:v>
                </c:pt>
                <c:pt idx="20941">
                  <c:v>4.1882000000000001</c:v>
                </c:pt>
                <c:pt idx="20942">
                  <c:v>4.1883999999999997</c:v>
                </c:pt>
                <c:pt idx="20943">
                  <c:v>4.1886000000000001</c:v>
                </c:pt>
                <c:pt idx="20944">
                  <c:v>4.1887999999999996</c:v>
                </c:pt>
                <c:pt idx="20945">
                  <c:v>4.1890000000000001</c:v>
                </c:pt>
                <c:pt idx="20946">
                  <c:v>4.1891999999999996</c:v>
                </c:pt>
                <c:pt idx="20947">
                  <c:v>4.1894</c:v>
                </c:pt>
                <c:pt idx="20948">
                  <c:v>4.1896000000000004</c:v>
                </c:pt>
                <c:pt idx="20949">
                  <c:v>4.1898</c:v>
                </c:pt>
                <c:pt idx="20950">
                  <c:v>4.1900000000000004</c:v>
                </c:pt>
                <c:pt idx="20951">
                  <c:v>4.1901999999999999</c:v>
                </c:pt>
                <c:pt idx="20952">
                  <c:v>4.1904000000000003</c:v>
                </c:pt>
                <c:pt idx="20953">
                  <c:v>4.1905999999999999</c:v>
                </c:pt>
                <c:pt idx="20954">
                  <c:v>4.1908000000000003</c:v>
                </c:pt>
                <c:pt idx="20955">
                  <c:v>4.1909999999999998</c:v>
                </c:pt>
                <c:pt idx="20956">
                  <c:v>4.1912000000000003</c:v>
                </c:pt>
                <c:pt idx="20957">
                  <c:v>4.1913999999999998</c:v>
                </c:pt>
                <c:pt idx="20958">
                  <c:v>4.1916000000000002</c:v>
                </c:pt>
                <c:pt idx="20959">
                  <c:v>4.1917999999999997</c:v>
                </c:pt>
                <c:pt idx="20960">
                  <c:v>4.1920000000000002</c:v>
                </c:pt>
                <c:pt idx="20961">
                  <c:v>4.1921999999999997</c:v>
                </c:pt>
                <c:pt idx="20962">
                  <c:v>4.1924000000000001</c:v>
                </c:pt>
                <c:pt idx="20963">
                  <c:v>4.1925999999999997</c:v>
                </c:pt>
                <c:pt idx="20964">
                  <c:v>4.1928000000000001</c:v>
                </c:pt>
                <c:pt idx="20965">
                  <c:v>4.1929999999999996</c:v>
                </c:pt>
                <c:pt idx="20966">
                  <c:v>4.1932</c:v>
                </c:pt>
                <c:pt idx="20967">
                  <c:v>4.1933999999999996</c:v>
                </c:pt>
                <c:pt idx="20968">
                  <c:v>4.1936</c:v>
                </c:pt>
                <c:pt idx="20969">
                  <c:v>4.1938000000000004</c:v>
                </c:pt>
                <c:pt idx="20970">
                  <c:v>4.194</c:v>
                </c:pt>
                <c:pt idx="20971">
                  <c:v>4.1942000000000004</c:v>
                </c:pt>
                <c:pt idx="20972">
                  <c:v>4.1943999999999999</c:v>
                </c:pt>
                <c:pt idx="20973">
                  <c:v>4.1946000000000003</c:v>
                </c:pt>
                <c:pt idx="20974">
                  <c:v>4.1947999999999999</c:v>
                </c:pt>
                <c:pt idx="20975">
                  <c:v>4.1950000000000003</c:v>
                </c:pt>
                <c:pt idx="20976">
                  <c:v>4.1951999999999998</c:v>
                </c:pt>
                <c:pt idx="20977">
                  <c:v>4.1954000000000002</c:v>
                </c:pt>
                <c:pt idx="20978">
                  <c:v>4.1955999999999998</c:v>
                </c:pt>
                <c:pt idx="20979">
                  <c:v>4.1958000000000002</c:v>
                </c:pt>
                <c:pt idx="20980">
                  <c:v>4.1959999999999997</c:v>
                </c:pt>
                <c:pt idx="20981">
                  <c:v>4.1962000000000002</c:v>
                </c:pt>
                <c:pt idx="20982">
                  <c:v>4.1963999999999997</c:v>
                </c:pt>
                <c:pt idx="20983">
                  <c:v>4.1966000000000001</c:v>
                </c:pt>
                <c:pt idx="20984">
                  <c:v>4.1967999999999996</c:v>
                </c:pt>
                <c:pt idx="20985">
                  <c:v>4.1970000000000001</c:v>
                </c:pt>
                <c:pt idx="20986">
                  <c:v>4.1971999999999996</c:v>
                </c:pt>
                <c:pt idx="20987">
                  <c:v>4.1974</c:v>
                </c:pt>
                <c:pt idx="20988">
                  <c:v>4.1976000000000004</c:v>
                </c:pt>
                <c:pt idx="20989">
                  <c:v>4.1978</c:v>
                </c:pt>
                <c:pt idx="20990">
                  <c:v>4.1980000000000004</c:v>
                </c:pt>
                <c:pt idx="20991">
                  <c:v>4.1981999999999999</c:v>
                </c:pt>
                <c:pt idx="20992">
                  <c:v>4.1984000000000004</c:v>
                </c:pt>
                <c:pt idx="20993">
                  <c:v>4.1985999999999999</c:v>
                </c:pt>
                <c:pt idx="20994">
                  <c:v>4.1988000000000003</c:v>
                </c:pt>
                <c:pt idx="20995">
                  <c:v>4.1989999999999998</c:v>
                </c:pt>
                <c:pt idx="20996">
                  <c:v>4.1992000000000003</c:v>
                </c:pt>
                <c:pt idx="20997">
                  <c:v>4.1993999999999998</c:v>
                </c:pt>
                <c:pt idx="20998">
                  <c:v>4.1996000000000002</c:v>
                </c:pt>
                <c:pt idx="20999">
                  <c:v>4.1997999999999998</c:v>
                </c:pt>
                <c:pt idx="21000">
                  <c:v>4.2</c:v>
                </c:pt>
                <c:pt idx="21001">
                  <c:v>4.2001999999999997</c:v>
                </c:pt>
                <c:pt idx="21002">
                  <c:v>4.2004000000000001</c:v>
                </c:pt>
                <c:pt idx="21003">
                  <c:v>4.2005999999999997</c:v>
                </c:pt>
                <c:pt idx="21004">
                  <c:v>4.2008000000000001</c:v>
                </c:pt>
                <c:pt idx="21005">
                  <c:v>4.2009999999999996</c:v>
                </c:pt>
                <c:pt idx="21006">
                  <c:v>4.2012</c:v>
                </c:pt>
                <c:pt idx="21007">
                  <c:v>4.2013999999999996</c:v>
                </c:pt>
                <c:pt idx="21008">
                  <c:v>4.2016</c:v>
                </c:pt>
                <c:pt idx="21009">
                  <c:v>4.2018000000000004</c:v>
                </c:pt>
                <c:pt idx="21010">
                  <c:v>4.202</c:v>
                </c:pt>
                <c:pt idx="21011">
                  <c:v>4.2022000000000004</c:v>
                </c:pt>
                <c:pt idx="21012">
                  <c:v>4.2023999999999999</c:v>
                </c:pt>
                <c:pt idx="21013">
                  <c:v>4.2026000000000003</c:v>
                </c:pt>
                <c:pt idx="21014">
                  <c:v>4.2027999999999999</c:v>
                </c:pt>
                <c:pt idx="21015">
                  <c:v>4.2030000000000003</c:v>
                </c:pt>
                <c:pt idx="21016">
                  <c:v>4.2031999999999998</c:v>
                </c:pt>
                <c:pt idx="21017">
                  <c:v>4.2034000000000002</c:v>
                </c:pt>
                <c:pt idx="21018">
                  <c:v>4.2035999999999998</c:v>
                </c:pt>
                <c:pt idx="21019">
                  <c:v>4.2038000000000002</c:v>
                </c:pt>
                <c:pt idx="21020">
                  <c:v>4.2039999999999997</c:v>
                </c:pt>
                <c:pt idx="21021">
                  <c:v>4.2042000000000002</c:v>
                </c:pt>
                <c:pt idx="21022">
                  <c:v>4.2043999999999997</c:v>
                </c:pt>
                <c:pt idx="21023">
                  <c:v>4.2046000000000001</c:v>
                </c:pt>
                <c:pt idx="21024">
                  <c:v>4.2047999999999996</c:v>
                </c:pt>
                <c:pt idx="21025">
                  <c:v>4.2050000000000001</c:v>
                </c:pt>
                <c:pt idx="21026">
                  <c:v>4.2051999999999996</c:v>
                </c:pt>
                <c:pt idx="21027">
                  <c:v>4.2054</c:v>
                </c:pt>
                <c:pt idx="21028">
                  <c:v>4.2055999999999996</c:v>
                </c:pt>
                <c:pt idx="21029">
                  <c:v>4.2058</c:v>
                </c:pt>
                <c:pt idx="21030">
                  <c:v>4.2060000000000004</c:v>
                </c:pt>
                <c:pt idx="21031">
                  <c:v>4.2061999999999999</c:v>
                </c:pt>
                <c:pt idx="21032">
                  <c:v>4.2064000000000004</c:v>
                </c:pt>
                <c:pt idx="21033">
                  <c:v>4.2065999999999999</c:v>
                </c:pt>
                <c:pt idx="21034">
                  <c:v>4.2068000000000003</c:v>
                </c:pt>
                <c:pt idx="21035">
                  <c:v>4.2069999999999999</c:v>
                </c:pt>
                <c:pt idx="21036">
                  <c:v>4.2072000000000003</c:v>
                </c:pt>
                <c:pt idx="21037">
                  <c:v>4.2073999999999998</c:v>
                </c:pt>
                <c:pt idx="21038">
                  <c:v>4.2076000000000002</c:v>
                </c:pt>
                <c:pt idx="21039">
                  <c:v>4.2077999999999998</c:v>
                </c:pt>
                <c:pt idx="21040">
                  <c:v>4.2080000000000002</c:v>
                </c:pt>
                <c:pt idx="21041">
                  <c:v>4.2081999999999997</c:v>
                </c:pt>
                <c:pt idx="21042">
                  <c:v>4.2084000000000001</c:v>
                </c:pt>
                <c:pt idx="21043">
                  <c:v>4.2085999999999997</c:v>
                </c:pt>
                <c:pt idx="21044">
                  <c:v>4.2088000000000001</c:v>
                </c:pt>
                <c:pt idx="21045">
                  <c:v>4.2089999999999996</c:v>
                </c:pt>
                <c:pt idx="21046">
                  <c:v>4.2092000000000001</c:v>
                </c:pt>
                <c:pt idx="21047">
                  <c:v>4.2093999999999996</c:v>
                </c:pt>
                <c:pt idx="21048">
                  <c:v>4.2096</c:v>
                </c:pt>
                <c:pt idx="21049">
                  <c:v>4.2098000000000004</c:v>
                </c:pt>
                <c:pt idx="21050">
                  <c:v>4.21</c:v>
                </c:pt>
                <c:pt idx="21051">
                  <c:v>4.2102000000000004</c:v>
                </c:pt>
                <c:pt idx="21052">
                  <c:v>4.2103999999999999</c:v>
                </c:pt>
                <c:pt idx="21053">
                  <c:v>4.2106000000000003</c:v>
                </c:pt>
                <c:pt idx="21054">
                  <c:v>4.2107999999999999</c:v>
                </c:pt>
                <c:pt idx="21055">
                  <c:v>4.2110000000000003</c:v>
                </c:pt>
                <c:pt idx="21056">
                  <c:v>4.2111999999999998</c:v>
                </c:pt>
                <c:pt idx="21057">
                  <c:v>4.2114000000000003</c:v>
                </c:pt>
                <c:pt idx="21058">
                  <c:v>4.2115999999999998</c:v>
                </c:pt>
                <c:pt idx="21059">
                  <c:v>4.2118000000000002</c:v>
                </c:pt>
                <c:pt idx="21060">
                  <c:v>4.2119999999999997</c:v>
                </c:pt>
                <c:pt idx="21061">
                  <c:v>4.2122000000000002</c:v>
                </c:pt>
                <c:pt idx="21062">
                  <c:v>4.2123999999999997</c:v>
                </c:pt>
                <c:pt idx="21063">
                  <c:v>4.2126000000000001</c:v>
                </c:pt>
                <c:pt idx="21064">
                  <c:v>4.2127999999999997</c:v>
                </c:pt>
                <c:pt idx="21065">
                  <c:v>4.2130000000000001</c:v>
                </c:pt>
                <c:pt idx="21066">
                  <c:v>4.2131999999999996</c:v>
                </c:pt>
                <c:pt idx="21067">
                  <c:v>4.2134</c:v>
                </c:pt>
                <c:pt idx="21068">
                  <c:v>4.2135999999999996</c:v>
                </c:pt>
                <c:pt idx="21069">
                  <c:v>4.2138</c:v>
                </c:pt>
                <c:pt idx="21070">
                  <c:v>4.2140000000000004</c:v>
                </c:pt>
                <c:pt idx="21071">
                  <c:v>4.2141999999999999</c:v>
                </c:pt>
                <c:pt idx="21072">
                  <c:v>4.2144000000000004</c:v>
                </c:pt>
                <c:pt idx="21073">
                  <c:v>4.2145999999999999</c:v>
                </c:pt>
                <c:pt idx="21074">
                  <c:v>4.2148000000000003</c:v>
                </c:pt>
                <c:pt idx="21075">
                  <c:v>4.2149999999999999</c:v>
                </c:pt>
                <c:pt idx="21076">
                  <c:v>4.2152000000000003</c:v>
                </c:pt>
                <c:pt idx="21077">
                  <c:v>4.2153999999999998</c:v>
                </c:pt>
                <c:pt idx="21078">
                  <c:v>4.2156000000000002</c:v>
                </c:pt>
                <c:pt idx="21079">
                  <c:v>4.2157999999999998</c:v>
                </c:pt>
                <c:pt idx="21080">
                  <c:v>4.2160000000000002</c:v>
                </c:pt>
                <c:pt idx="21081">
                  <c:v>4.2161999999999997</c:v>
                </c:pt>
                <c:pt idx="21082">
                  <c:v>4.2164000000000001</c:v>
                </c:pt>
                <c:pt idx="21083">
                  <c:v>4.2165999999999997</c:v>
                </c:pt>
                <c:pt idx="21084">
                  <c:v>4.2168000000000001</c:v>
                </c:pt>
                <c:pt idx="21085">
                  <c:v>4.2169999999999996</c:v>
                </c:pt>
                <c:pt idx="21086">
                  <c:v>4.2172000000000001</c:v>
                </c:pt>
                <c:pt idx="21087">
                  <c:v>4.2173999999999996</c:v>
                </c:pt>
                <c:pt idx="21088">
                  <c:v>4.2176</c:v>
                </c:pt>
                <c:pt idx="21089">
                  <c:v>4.2178000000000004</c:v>
                </c:pt>
                <c:pt idx="21090">
                  <c:v>4.218</c:v>
                </c:pt>
                <c:pt idx="21091">
                  <c:v>4.2182000000000004</c:v>
                </c:pt>
                <c:pt idx="21092">
                  <c:v>4.2183999999999999</c:v>
                </c:pt>
                <c:pt idx="21093">
                  <c:v>4.2186000000000003</c:v>
                </c:pt>
                <c:pt idx="21094">
                  <c:v>4.2187999999999999</c:v>
                </c:pt>
                <c:pt idx="21095">
                  <c:v>4.2190000000000003</c:v>
                </c:pt>
                <c:pt idx="21096">
                  <c:v>4.2191999999999998</c:v>
                </c:pt>
                <c:pt idx="21097">
                  <c:v>4.2194000000000003</c:v>
                </c:pt>
                <c:pt idx="21098">
                  <c:v>4.2195999999999998</c:v>
                </c:pt>
                <c:pt idx="21099">
                  <c:v>4.2198000000000002</c:v>
                </c:pt>
                <c:pt idx="21100">
                  <c:v>4.22</c:v>
                </c:pt>
                <c:pt idx="21101">
                  <c:v>4.2202000000000002</c:v>
                </c:pt>
                <c:pt idx="21102">
                  <c:v>4.2203999999999997</c:v>
                </c:pt>
                <c:pt idx="21103">
                  <c:v>4.2206000000000001</c:v>
                </c:pt>
                <c:pt idx="21104">
                  <c:v>4.2207999999999997</c:v>
                </c:pt>
                <c:pt idx="21105">
                  <c:v>4.2210000000000001</c:v>
                </c:pt>
                <c:pt idx="21106">
                  <c:v>4.2211999999999996</c:v>
                </c:pt>
                <c:pt idx="21107">
                  <c:v>4.2214</c:v>
                </c:pt>
                <c:pt idx="21108">
                  <c:v>4.2215999999999996</c:v>
                </c:pt>
                <c:pt idx="21109">
                  <c:v>4.2218</c:v>
                </c:pt>
                <c:pt idx="21110">
                  <c:v>4.2220000000000004</c:v>
                </c:pt>
                <c:pt idx="21111">
                  <c:v>4.2222</c:v>
                </c:pt>
                <c:pt idx="21112">
                  <c:v>4.2224000000000004</c:v>
                </c:pt>
                <c:pt idx="21113">
                  <c:v>4.2225999999999999</c:v>
                </c:pt>
                <c:pt idx="21114">
                  <c:v>4.2228000000000003</c:v>
                </c:pt>
                <c:pt idx="21115">
                  <c:v>4.2229999999999999</c:v>
                </c:pt>
                <c:pt idx="21116">
                  <c:v>4.2232000000000003</c:v>
                </c:pt>
                <c:pt idx="21117">
                  <c:v>4.2233999999999998</c:v>
                </c:pt>
                <c:pt idx="21118">
                  <c:v>4.2236000000000002</c:v>
                </c:pt>
                <c:pt idx="21119">
                  <c:v>4.2237999999999998</c:v>
                </c:pt>
                <c:pt idx="21120">
                  <c:v>4.2240000000000002</c:v>
                </c:pt>
                <c:pt idx="21121">
                  <c:v>4.2241999999999997</c:v>
                </c:pt>
                <c:pt idx="21122">
                  <c:v>4.2244000000000002</c:v>
                </c:pt>
                <c:pt idx="21123">
                  <c:v>4.2245999999999997</c:v>
                </c:pt>
                <c:pt idx="21124">
                  <c:v>4.2248000000000001</c:v>
                </c:pt>
                <c:pt idx="21125">
                  <c:v>4.2249999999999996</c:v>
                </c:pt>
                <c:pt idx="21126">
                  <c:v>4.2252000000000001</c:v>
                </c:pt>
                <c:pt idx="21127">
                  <c:v>4.2253999999999996</c:v>
                </c:pt>
                <c:pt idx="21128">
                  <c:v>4.2256</c:v>
                </c:pt>
                <c:pt idx="21129">
                  <c:v>4.2257999999999996</c:v>
                </c:pt>
                <c:pt idx="21130">
                  <c:v>4.226</c:v>
                </c:pt>
                <c:pt idx="21131">
                  <c:v>4.2262000000000004</c:v>
                </c:pt>
                <c:pt idx="21132">
                  <c:v>4.2263999999999999</c:v>
                </c:pt>
                <c:pt idx="21133">
                  <c:v>4.2266000000000004</c:v>
                </c:pt>
                <c:pt idx="21134">
                  <c:v>4.2267999999999999</c:v>
                </c:pt>
                <c:pt idx="21135">
                  <c:v>4.2270000000000003</c:v>
                </c:pt>
                <c:pt idx="21136">
                  <c:v>4.2271999999999998</c:v>
                </c:pt>
                <c:pt idx="21137">
                  <c:v>4.2274000000000003</c:v>
                </c:pt>
                <c:pt idx="21138">
                  <c:v>4.2275999999999998</c:v>
                </c:pt>
                <c:pt idx="21139">
                  <c:v>4.2278000000000002</c:v>
                </c:pt>
                <c:pt idx="21140">
                  <c:v>4.2279999999999998</c:v>
                </c:pt>
                <c:pt idx="21141">
                  <c:v>4.2282000000000002</c:v>
                </c:pt>
                <c:pt idx="21142">
                  <c:v>4.2283999999999997</c:v>
                </c:pt>
                <c:pt idx="21143">
                  <c:v>4.2286000000000001</c:v>
                </c:pt>
                <c:pt idx="21144">
                  <c:v>4.2287999999999997</c:v>
                </c:pt>
                <c:pt idx="21145">
                  <c:v>4.2290000000000001</c:v>
                </c:pt>
                <c:pt idx="21146">
                  <c:v>4.2291999999999996</c:v>
                </c:pt>
                <c:pt idx="21147">
                  <c:v>4.2294</c:v>
                </c:pt>
                <c:pt idx="21148">
                  <c:v>4.2295999999999996</c:v>
                </c:pt>
                <c:pt idx="21149">
                  <c:v>4.2298</c:v>
                </c:pt>
                <c:pt idx="21150">
                  <c:v>4.2300000000000004</c:v>
                </c:pt>
                <c:pt idx="21151">
                  <c:v>4.2302</c:v>
                </c:pt>
                <c:pt idx="21152">
                  <c:v>4.2304000000000004</c:v>
                </c:pt>
                <c:pt idx="21153">
                  <c:v>4.2305999999999999</c:v>
                </c:pt>
                <c:pt idx="21154">
                  <c:v>4.2308000000000003</c:v>
                </c:pt>
                <c:pt idx="21155">
                  <c:v>4.2309999999999999</c:v>
                </c:pt>
                <c:pt idx="21156">
                  <c:v>4.2312000000000003</c:v>
                </c:pt>
                <c:pt idx="21157">
                  <c:v>4.2313999999999998</c:v>
                </c:pt>
                <c:pt idx="21158">
                  <c:v>4.2316000000000003</c:v>
                </c:pt>
                <c:pt idx="21159">
                  <c:v>4.2317999999999998</c:v>
                </c:pt>
                <c:pt idx="21160">
                  <c:v>4.2320000000000002</c:v>
                </c:pt>
                <c:pt idx="21161">
                  <c:v>4.2321999999999997</c:v>
                </c:pt>
                <c:pt idx="21162">
                  <c:v>4.2324000000000002</c:v>
                </c:pt>
                <c:pt idx="21163">
                  <c:v>4.2325999999999997</c:v>
                </c:pt>
                <c:pt idx="21164">
                  <c:v>4.2328000000000001</c:v>
                </c:pt>
                <c:pt idx="21165">
                  <c:v>4.2329999999999997</c:v>
                </c:pt>
                <c:pt idx="21166">
                  <c:v>4.2332000000000001</c:v>
                </c:pt>
                <c:pt idx="21167">
                  <c:v>4.2333999999999996</c:v>
                </c:pt>
                <c:pt idx="21168">
                  <c:v>4.2336</c:v>
                </c:pt>
                <c:pt idx="21169">
                  <c:v>4.2337999999999996</c:v>
                </c:pt>
                <c:pt idx="21170">
                  <c:v>4.234</c:v>
                </c:pt>
                <c:pt idx="21171">
                  <c:v>4.2342000000000004</c:v>
                </c:pt>
                <c:pt idx="21172">
                  <c:v>4.2343999999999999</c:v>
                </c:pt>
                <c:pt idx="21173">
                  <c:v>4.2346000000000004</c:v>
                </c:pt>
                <c:pt idx="21174">
                  <c:v>4.2347999999999999</c:v>
                </c:pt>
                <c:pt idx="21175">
                  <c:v>4.2350000000000003</c:v>
                </c:pt>
                <c:pt idx="21176">
                  <c:v>4.2351999999999999</c:v>
                </c:pt>
                <c:pt idx="21177">
                  <c:v>4.2354000000000003</c:v>
                </c:pt>
                <c:pt idx="21178">
                  <c:v>4.2355999999999998</c:v>
                </c:pt>
                <c:pt idx="21179">
                  <c:v>4.2358000000000002</c:v>
                </c:pt>
                <c:pt idx="21180">
                  <c:v>4.2359999999999998</c:v>
                </c:pt>
                <c:pt idx="21181">
                  <c:v>4.2362000000000002</c:v>
                </c:pt>
                <c:pt idx="21182">
                  <c:v>4.2363999999999997</c:v>
                </c:pt>
                <c:pt idx="21183">
                  <c:v>4.2366000000000001</c:v>
                </c:pt>
                <c:pt idx="21184">
                  <c:v>4.2367999999999997</c:v>
                </c:pt>
                <c:pt idx="21185">
                  <c:v>4.2370000000000001</c:v>
                </c:pt>
                <c:pt idx="21186">
                  <c:v>4.2371999999999996</c:v>
                </c:pt>
                <c:pt idx="21187">
                  <c:v>4.2374000000000001</c:v>
                </c:pt>
                <c:pt idx="21188">
                  <c:v>4.2375999999999996</c:v>
                </c:pt>
                <c:pt idx="21189">
                  <c:v>4.2378</c:v>
                </c:pt>
                <c:pt idx="21190">
                  <c:v>4.2380000000000004</c:v>
                </c:pt>
                <c:pt idx="21191">
                  <c:v>4.2382</c:v>
                </c:pt>
                <c:pt idx="21192">
                  <c:v>4.2384000000000004</c:v>
                </c:pt>
                <c:pt idx="21193">
                  <c:v>4.2385999999999999</c:v>
                </c:pt>
                <c:pt idx="21194">
                  <c:v>4.2388000000000003</c:v>
                </c:pt>
                <c:pt idx="21195">
                  <c:v>4.2389999999999999</c:v>
                </c:pt>
                <c:pt idx="21196">
                  <c:v>4.2392000000000003</c:v>
                </c:pt>
                <c:pt idx="21197">
                  <c:v>4.2393999999999998</c:v>
                </c:pt>
                <c:pt idx="21198">
                  <c:v>4.2396000000000003</c:v>
                </c:pt>
                <c:pt idx="21199">
                  <c:v>4.2397999999999998</c:v>
                </c:pt>
                <c:pt idx="21200">
                  <c:v>4.24</c:v>
                </c:pt>
                <c:pt idx="21201">
                  <c:v>4.2401999999999997</c:v>
                </c:pt>
                <c:pt idx="21202">
                  <c:v>4.2404000000000002</c:v>
                </c:pt>
                <c:pt idx="21203">
                  <c:v>4.2405999999999997</c:v>
                </c:pt>
                <c:pt idx="21204">
                  <c:v>4.2408000000000001</c:v>
                </c:pt>
                <c:pt idx="21205">
                  <c:v>4.2409999999999997</c:v>
                </c:pt>
                <c:pt idx="21206">
                  <c:v>4.2412000000000001</c:v>
                </c:pt>
                <c:pt idx="21207">
                  <c:v>4.2413999999999996</c:v>
                </c:pt>
                <c:pt idx="21208">
                  <c:v>4.2416</c:v>
                </c:pt>
                <c:pt idx="21209">
                  <c:v>4.2417999999999996</c:v>
                </c:pt>
                <c:pt idx="21210">
                  <c:v>4.242</c:v>
                </c:pt>
                <c:pt idx="21211">
                  <c:v>4.2422000000000004</c:v>
                </c:pt>
                <c:pt idx="21212">
                  <c:v>4.2423999999999999</c:v>
                </c:pt>
                <c:pt idx="21213">
                  <c:v>4.2426000000000004</c:v>
                </c:pt>
                <c:pt idx="21214">
                  <c:v>4.2427999999999999</c:v>
                </c:pt>
                <c:pt idx="21215">
                  <c:v>4.2430000000000003</c:v>
                </c:pt>
                <c:pt idx="21216">
                  <c:v>4.2431999999999999</c:v>
                </c:pt>
                <c:pt idx="21217">
                  <c:v>4.2434000000000003</c:v>
                </c:pt>
                <c:pt idx="21218">
                  <c:v>4.2435999999999998</c:v>
                </c:pt>
                <c:pt idx="21219">
                  <c:v>4.2438000000000002</c:v>
                </c:pt>
                <c:pt idx="21220">
                  <c:v>4.2439999999999998</c:v>
                </c:pt>
                <c:pt idx="21221">
                  <c:v>4.2442000000000002</c:v>
                </c:pt>
                <c:pt idx="21222">
                  <c:v>4.2443999999999997</c:v>
                </c:pt>
                <c:pt idx="21223">
                  <c:v>4.2446000000000002</c:v>
                </c:pt>
                <c:pt idx="21224">
                  <c:v>4.2447999999999997</c:v>
                </c:pt>
                <c:pt idx="21225">
                  <c:v>4.2450000000000001</c:v>
                </c:pt>
                <c:pt idx="21226">
                  <c:v>4.2451999999999996</c:v>
                </c:pt>
                <c:pt idx="21227">
                  <c:v>4.2454000000000001</c:v>
                </c:pt>
                <c:pt idx="21228">
                  <c:v>4.2455999999999996</c:v>
                </c:pt>
                <c:pt idx="21229">
                  <c:v>4.2458</c:v>
                </c:pt>
                <c:pt idx="21230">
                  <c:v>4.2460000000000004</c:v>
                </c:pt>
                <c:pt idx="21231">
                  <c:v>4.2462</c:v>
                </c:pt>
                <c:pt idx="21232">
                  <c:v>4.2464000000000004</c:v>
                </c:pt>
                <c:pt idx="21233">
                  <c:v>4.2465999999999999</c:v>
                </c:pt>
                <c:pt idx="21234">
                  <c:v>4.2468000000000004</c:v>
                </c:pt>
                <c:pt idx="21235">
                  <c:v>4.2469999999999999</c:v>
                </c:pt>
                <c:pt idx="21236">
                  <c:v>4.2472000000000003</c:v>
                </c:pt>
                <c:pt idx="21237">
                  <c:v>4.2473999999999998</c:v>
                </c:pt>
                <c:pt idx="21238">
                  <c:v>4.2476000000000003</c:v>
                </c:pt>
                <c:pt idx="21239">
                  <c:v>4.2477999999999998</c:v>
                </c:pt>
                <c:pt idx="21240">
                  <c:v>4.2480000000000002</c:v>
                </c:pt>
                <c:pt idx="21241">
                  <c:v>4.2481999999999998</c:v>
                </c:pt>
                <c:pt idx="21242">
                  <c:v>4.2484000000000002</c:v>
                </c:pt>
                <c:pt idx="21243">
                  <c:v>4.2485999999999997</c:v>
                </c:pt>
                <c:pt idx="21244">
                  <c:v>4.2488000000000001</c:v>
                </c:pt>
                <c:pt idx="21245">
                  <c:v>4.2489999999999997</c:v>
                </c:pt>
                <c:pt idx="21246">
                  <c:v>4.2492000000000001</c:v>
                </c:pt>
                <c:pt idx="21247">
                  <c:v>4.2493999999999996</c:v>
                </c:pt>
                <c:pt idx="21248">
                  <c:v>4.2496</c:v>
                </c:pt>
                <c:pt idx="21249">
                  <c:v>4.2497999999999996</c:v>
                </c:pt>
                <c:pt idx="21250">
                  <c:v>4.25</c:v>
                </c:pt>
                <c:pt idx="21251">
                  <c:v>4.2502000000000004</c:v>
                </c:pt>
                <c:pt idx="21252">
                  <c:v>4.2504</c:v>
                </c:pt>
                <c:pt idx="21253">
                  <c:v>4.2506000000000004</c:v>
                </c:pt>
                <c:pt idx="21254">
                  <c:v>4.2507999999999999</c:v>
                </c:pt>
                <c:pt idx="21255">
                  <c:v>4.2510000000000003</c:v>
                </c:pt>
                <c:pt idx="21256">
                  <c:v>4.2511999999999999</c:v>
                </c:pt>
                <c:pt idx="21257">
                  <c:v>4.2514000000000003</c:v>
                </c:pt>
                <c:pt idx="21258">
                  <c:v>4.2515999999999998</c:v>
                </c:pt>
                <c:pt idx="21259">
                  <c:v>4.2518000000000002</c:v>
                </c:pt>
                <c:pt idx="21260">
                  <c:v>4.2519999999999998</c:v>
                </c:pt>
                <c:pt idx="21261">
                  <c:v>4.2522000000000002</c:v>
                </c:pt>
                <c:pt idx="21262">
                  <c:v>4.2523999999999997</c:v>
                </c:pt>
                <c:pt idx="21263">
                  <c:v>4.2526000000000002</c:v>
                </c:pt>
                <c:pt idx="21264">
                  <c:v>4.2527999999999997</c:v>
                </c:pt>
                <c:pt idx="21265">
                  <c:v>4.2530000000000001</c:v>
                </c:pt>
                <c:pt idx="21266">
                  <c:v>4.2531999999999996</c:v>
                </c:pt>
                <c:pt idx="21267">
                  <c:v>4.2534000000000001</c:v>
                </c:pt>
                <c:pt idx="21268">
                  <c:v>4.2535999999999996</c:v>
                </c:pt>
                <c:pt idx="21269">
                  <c:v>4.2538</c:v>
                </c:pt>
                <c:pt idx="21270">
                  <c:v>4.2539999999999996</c:v>
                </c:pt>
                <c:pt idx="21271">
                  <c:v>4.2542</c:v>
                </c:pt>
                <c:pt idx="21272">
                  <c:v>4.2544000000000004</c:v>
                </c:pt>
                <c:pt idx="21273">
                  <c:v>4.2545999999999999</c:v>
                </c:pt>
                <c:pt idx="21274">
                  <c:v>4.2548000000000004</c:v>
                </c:pt>
                <c:pt idx="21275">
                  <c:v>4.2549999999999999</c:v>
                </c:pt>
                <c:pt idx="21276">
                  <c:v>4.2552000000000003</c:v>
                </c:pt>
                <c:pt idx="21277">
                  <c:v>4.2553999999999998</c:v>
                </c:pt>
                <c:pt idx="21278">
                  <c:v>4.2556000000000003</c:v>
                </c:pt>
                <c:pt idx="21279">
                  <c:v>4.2557999999999998</c:v>
                </c:pt>
                <c:pt idx="21280">
                  <c:v>4.2560000000000002</c:v>
                </c:pt>
                <c:pt idx="21281">
                  <c:v>4.2561999999999998</c:v>
                </c:pt>
                <c:pt idx="21282">
                  <c:v>4.2564000000000002</c:v>
                </c:pt>
                <c:pt idx="21283">
                  <c:v>4.2565999999999997</c:v>
                </c:pt>
                <c:pt idx="21284">
                  <c:v>4.2568000000000001</c:v>
                </c:pt>
                <c:pt idx="21285">
                  <c:v>4.2569999999999997</c:v>
                </c:pt>
                <c:pt idx="21286">
                  <c:v>4.2572000000000001</c:v>
                </c:pt>
                <c:pt idx="21287">
                  <c:v>4.2573999999999996</c:v>
                </c:pt>
                <c:pt idx="21288">
                  <c:v>4.2576000000000001</c:v>
                </c:pt>
                <c:pt idx="21289">
                  <c:v>4.2577999999999996</c:v>
                </c:pt>
                <c:pt idx="21290">
                  <c:v>4.258</c:v>
                </c:pt>
                <c:pt idx="21291">
                  <c:v>4.2582000000000004</c:v>
                </c:pt>
                <c:pt idx="21292">
                  <c:v>4.2584</c:v>
                </c:pt>
                <c:pt idx="21293">
                  <c:v>4.2586000000000004</c:v>
                </c:pt>
                <c:pt idx="21294">
                  <c:v>4.2587999999999999</c:v>
                </c:pt>
                <c:pt idx="21295">
                  <c:v>4.2590000000000003</c:v>
                </c:pt>
                <c:pt idx="21296">
                  <c:v>4.2591999999999999</c:v>
                </c:pt>
                <c:pt idx="21297">
                  <c:v>4.2594000000000003</c:v>
                </c:pt>
                <c:pt idx="21298">
                  <c:v>4.2595999999999998</c:v>
                </c:pt>
                <c:pt idx="21299">
                  <c:v>4.2598000000000003</c:v>
                </c:pt>
                <c:pt idx="21300">
                  <c:v>4.26</c:v>
                </c:pt>
                <c:pt idx="21301">
                  <c:v>4.2602000000000002</c:v>
                </c:pt>
                <c:pt idx="21302">
                  <c:v>4.2603999999999997</c:v>
                </c:pt>
                <c:pt idx="21303">
                  <c:v>4.2606000000000002</c:v>
                </c:pt>
                <c:pt idx="21304">
                  <c:v>4.2607999999999997</c:v>
                </c:pt>
                <c:pt idx="21305">
                  <c:v>4.2610000000000001</c:v>
                </c:pt>
                <c:pt idx="21306">
                  <c:v>4.2611999999999997</c:v>
                </c:pt>
                <c:pt idx="21307">
                  <c:v>4.2614000000000001</c:v>
                </c:pt>
                <c:pt idx="21308">
                  <c:v>4.2615999999999996</c:v>
                </c:pt>
                <c:pt idx="21309">
                  <c:v>4.2618</c:v>
                </c:pt>
                <c:pt idx="21310">
                  <c:v>4.2619999999999996</c:v>
                </c:pt>
                <c:pt idx="21311">
                  <c:v>4.2622</c:v>
                </c:pt>
                <c:pt idx="21312">
                  <c:v>4.2624000000000004</c:v>
                </c:pt>
                <c:pt idx="21313">
                  <c:v>4.2625999999999999</c:v>
                </c:pt>
                <c:pt idx="21314">
                  <c:v>4.2628000000000004</c:v>
                </c:pt>
                <c:pt idx="21315">
                  <c:v>4.2629999999999999</c:v>
                </c:pt>
                <c:pt idx="21316">
                  <c:v>4.2632000000000003</c:v>
                </c:pt>
                <c:pt idx="21317">
                  <c:v>4.2633999999999999</c:v>
                </c:pt>
                <c:pt idx="21318">
                  <c:v>4.2636000000000003</c:v>
                </c:pt>
                <c:pt idx="21319">
                  <c:v>4.2637999999999998</c:v>
                </c:pt>
                <c:pt idx="21320">
                  <c:v>4.2640000000000002</c:v>
                </c:pt>
                <c:pt idx="21321">
                  <c:v>4.2641999999999998</c:v>
                </c:pt>
                <c:pt idx="21322">
                  <c:v>4.2644000000000002</c:v>
                </c:pt>
                <c:pt idx="21323">
                  <c:v>4.2645999999999997</c:v>
                </c:pt>
                <c:pt idx="21324">
                  <c:v>4.2648000000000001</c:v>
                </c:pt>
                <c:pt idx="21325">
                  <c:v>4.2649999999999997</c:v>
                </c:pt>
                <c:pt idx="21326">
                  <c:v>4.2652000000000001</c:v>
                </c:pt>
                <c:pt idx="21327">
                  <c:v>4.2653999999999996</c:v>
                </c:pt>
                <c:pt idx="21328">
                  <c:v>4.2656000000000001</c:v>
                </c:pt>
                <c:pt idx="21329">
                  <c:v>4.2657999999999996</c:v>
                </c:pt>
                <c:pt idx="21330">
                  <c:v>4.266</c:v>
                </c:pt>
                <c:pt idx="21331">
                  <c:v>4.2662000000000004</c:v>
                </c:pt>
                <c:pt idx="21332">
                  <c:v>4.2664</c:v>
                </c:pt>
                <c:pt idx="21333">
                  <c:v>4.2666000000000004</c:v>
                </c:pt>
                <c:pt idx="21334">
                  <c:v>4.2667999999999999</c:v>
                </c:pt>
                <c:pt idx="21335">
                  <c:v>4.2670000000000003</c:v>
                </c:pt>
                <c:pt idx="21336">
                  <c:v>4.2671999999999999</c:v>
                </c:pt>
                <c:pt idx="21337">
                  <c:v>4.2674000000000003</c:v>
                </c:pt>
                <c:pt idx="21338">
                  <c:v>4.2675999999999998</c:v>
                </c:pt>
                <c:pt idx="21339">
                  <c:v>4.2678000000000003</c:v>
                </c:pt>
                <c:pt idx="21340">
                  <c:v>4.2679999999999998</c:v>
                </c:pt>
                <c:pt idx="21341">
                  <c:v>4.2682000000000002</c:v>
                </c:pt>
                <c:pt idx="21342">
                  <c:v>4.2683999999999997</c:v>
                </c:pt>
                <c:pt idx="21343">
                  <c:v>4.2686000000000002</c:v>
                </c:pt>
                <c:pt idx="21344">
                  <c:v>4.2687999999999997</c:v>
                </c:pt>
                <c:pt idx="21345">
                  <c:v>4.2690000000000001</c:v>
                </c:pt>
                <c:pt idx="21346">
                  <c:v>4.2691999999999997</c:v>
                </c:pt>
                <c:pt idx="21347">
                  <c:v>4.2694000000000001</c:v>
                </c:pt>
                <c:pt idx="21348">
                  <c:v>4.2695999999999996</c:v>
                </c:pt>
                <c:pt idx="21349">
                  <c:v>4.2698</c:v>
                </c:pt>
                <c:pt idx="21350">
                  <c:v>4.2699999999999996</c:v>
                </c:pt>
                <c:pt idx="21351">
                  <c:v>4.2702</c:v>
                </c:pt>
                <c:pt idx="21352">
                  <c:v>4.2704000000000004</c:v>
                </c:pt>
                <c:pt idx="21353">
                  <c:v>4.2706</c:v>
                </c:pt>
                <c:pt idx="21354">
                  <c:v>4.2708000000000004</c:v>
                </c:pt>
                <c:pt idx="21355">
                  <c:v>4.2709999999999999</c:v>
                </c:pt>
                <c:pt idx="21356">
                  <c:v>4.2712000000000003</c:v>
                </c:pt>
                <c:pt idx="21357">
                  <c:v>4.2713999999999999</c:v>
                </c:pt>
                <c:pt idx="21358">
                  <c:v>4.2716000000000003</c:v>
                </c:pt>
                <c:pt idx="21359">
                  <c:v>4.2717999999999998</c:v>
                </c:pt>
                <c:pt idx="21360">
                  <c:v>4.2720000000000002</c:v>
                </c:pt>
                <c:pt idx="21361">
                  <c:v>4.2721999999999998</c:v>
                </c:pt>
                <c:pt idx="21362">
                  <c:v>4.2724000000000002</c:v>
                </c:pt>
                <c:pt idx="21363">
                  <c:v>4.2725999999999997</c:v>
                </c:pt>
                <c:pt idx="21364">
                  <c:v>4.2728000000000002</c:v>
                </c:pt>
                <c:pt idx="21365">
                  <c:v>4.2729999999999997</c:v>
                </c:pt>
                <c:pt idx="21366">
                  <c:v>4.2732000000000001</c:v>
                </c:pt>
                <c:pt idx="21367">
                  <c:v>4.2733999999999996</c:v>
                </c:pt>
                <c:pt idx="21368">
                  <c:v>4.2736000000000001</c:v>
                </c:pt>
                <c:pt idx="21369">
                  <c:v>4.2737999999999996</c:v>
                </c:pt>
                <c:pt idx="21370">
                  <c:v>4.274</c:v>
                </c:pt>
                <c:pt idx="21371">
                  <c:v>4.2742000000000004</c:v>
                </c:pt>
                <c:pt idx="21372">
                  <c:v>4.2744</c:v>
                </c:pt>
                <c:pt idx="21373">
                  <c:v>4.2746000000000004</c:v>
                </c:pt>
                <c:pt idx="21374">
                  <c:v>4.2747999999999999</c:v>
                </c:pt>
                <c:pt idx="21375">
                  <c:v>4.2750000000000004</c:v>
                </c:pt>
                <c:pt idx="21376">
                  <c:v>4.2751999999999999</c:v>
                </c:pt>
                <c:pt idx="21377">
                  <c:v>4.2754000000000003</c:v>
                </c:pt>
                <c:pt idx="21378">
                  <c:v>4.2755999999999998</c:v>
                </c:pt>
                <c:pt idx="21379">
                  <c:v>4.2758000000000003</c:v>
                </c:pt>
                <c:pt idx="21380">
                  <c:v>4.2759999999999998</c:v>
                </c:pt>
                <c:pt idx="21381">
                  <c:v>4.2762000000000002</c:v>
                </c:pt>
                <c:pt idx="21382">
                  <c:v>4.2763999999999998</c:v>
                </c:pt>
                <c:pt idx="21383">
                  <c:v>4.2766000000000002</c:v>
                </c:pt>
                <c:pt idx="21384">
                  <c:v>4.2767999999999997</c:v>
                </c:pt>
                <c:pt idx="21385">
                  <c:v>4.2770000000000001</c:v>
                </c:pt>
                <c:pt idx="21386">
                  <c:v>4.2771999999999997</c:v>
                </c:pt>
                <c:pt idx="21387">
                  <c:v>4.2774000000000001</c:v>
                </c:pt>
                <c:pt idx="21388">
                  <c:v>4.2775999999999996</c:v>
                </c:pt>
                <c:pt idx="21389">
                  <c:v>4.2778</c:v>
                </c:pt>
                <c:pt idx="21390">
                  <c:v>4.2779999999999996</c:v>
                </c:pt>
                <c:pt idx="21391">
                  <c:v>4.2782</c:v>
                </c:pt>
                <c:pt idx="21392">
                  <c:v>4.2784000000000004</c:v>
                </c:pt>
                <c:pt idx="21393">
                  <c:v>4.2786</c:v>
                </c:pt>
                <c:pt idx="21394">
                  <c:v>4.2788000000000004</c:v>
                </c:pt>
                <c:pt idx="21395">
                  <c:v>4.2789999999999999</c:v>
                </c:pt>
                <c:pt idx="21396">
                  <c:v>4.2792000000000003</c:v>
                </c:pt>
                <c:pt idx="21397">
                  <c:v>4.2793999999999999</c:v>
                </c:pt>
                <c:pt idx="21398">
                  <c:v>4.2796000000000003</c:v>
                </c:pt>
                <c:pt idx="21399">
                  <c:v>4.2797999999999998</c:v>
                </c:pt>
                <c:pt idx="21400">
                  <c:v>4.28</c:v>
                </c:pt>
                <c:pt idx="21401">
                  <c:v>4.2801999999999998</c:v>
                </c:pt>
                <c:pt idx="21402">
                  <c:v>4.2804000000000002</c:v>
                </c:pt>
                <c:pt idx="21403">
                  <c:v>4.2805999999999997</c:v>
                </c:pt>
                <c:pt idx="21404">
                  <c:v>4.2808000000000002</c:v>
                </c:pt>
                <c:pt idx="21405">
                  <c:v>4.2809999999999997</c:v>
                </c:pt>
                <c:pt idx="21406">
                  <c:v>4.2812000000000001</c:v>
                </c:pt>
                <c:pt idx="21407">
                  <c:v>4.2813999999999997</c:v>
                </c:pt>
                <c:pt idx="21408">
                  <c:v>4.2816000000000001</c:v>
                </c:pt>
                <c:pt idx="21409">
                  <c:v>4.2817999999999996</c:v>
                </c:pt>
                <c:pt idx="21410">
                  <c:v>4.282</c:v>
                </c:pt>
                <c:pt idx="21411">
                  <c:v>4.2821999999999996</c:v>
                </c:pt>
                <c:pt idx="21412">
                  <c:v>4.2824</c:v>
                </c:pt>
                <c:pt idx="21413">
                  <c:v>4.2826000000000004</c:v>
                </c:pt>
                <c:pt idx="21414">
                  <c:v>4.2827999999999999</c:v>
                </c:pt>
                <c:pt idx="21415">
                  <c:v>4.2830000000000004</c:v>
                </c:pt>
                <c:pt idx="21416">
                  <c:v>4.2831999999999999</c:v>
                </c:pt>
                <c:pt idx="21417">
                  <c:v>4.2834000000000003</c:v>
                </c:pt>
                <c:pt idx="21418">
                  <c:v>4.2835999999999999</c:v>
                </c:pt>
                <c:pt idx="21419">
                  <c:v>4.2838000000000003</c:v>
                </c:pt>
                <c:pt idx="21420">
                  <c:v>4.2839999999999998</c:v>
                </c:pt>
                <c:pt idx="21421">
                  <c:v>4.2842000000000002</c:v>
                </c:pt>
                <c:pt idx="21422">
                  <c:v>4.2843999999999998</c:v>
                </c:pt>
                <c:pt idx="21423">
                  <c:v>4.2846000000000002</c:v>
                </c:pt>
                <c:pt idx="21424">
                  <c:v>4.2847999999999997</c:v>
                </c:pt>
                <c:pt idx="21425">
                  <c:v>4.2850000000000001</c:v>
                </c:pt>
                <c:pt idx="21426">
                  <c:v>4.2851999999999997</c:v>
                </c:pt>
                <c:pt idx="21427">
                  <c:v>4.2854000000000001</c:v>
                </c:pt>
                <c:pt idx="21428">
                  <c:v>4.2855999999999996</c:v>
                </c:pt>
                <c:pt idx="21429">
                  <c:v>4.2858000000000001</c:v>
                </c:pt>
                <c:pt idx="21430">
                  <c:v>4.2859999999999996</c:v>
                </c:pt>
                <c:pt idx="21431">
                  <c:v>4.2862</c:v>
                </c:pt>
                <c:pt idx="21432">
                  <c:v>4.2864000000000004</c:v>
                </c:pt>
                <c:pt idx="21433">
                  <c:v>4.2866</c:v>
                </c:pt>
                <c:pt idx="21434">
                  <c:v>4.2868000000000004</c:v>
                </c:pt>
                <c:pt idx="21435">
                  <c:v>4.2869999999999999</c:v>
                </c:pt>
                <c:pt idx="21436">
                  <c:v>4.2872000000000003</c:v>
                </c:pt>
                <c:pt idx="21437">
                  <c:v>4.2873999999999999</c:v>
                </c:pt>
                <c:pt idx="21438">
                  <c:v>4.2876000000000003</c:v>
                </c:pt>
                <c:pt idx="21439">
                  <c:v>4.2877999999999998</c:v>
                </c:pt>
                <c:pt idx="21440">
                  <c:v>4.2880000000000003</c:v>
                </c:pt>
                <c:pt idx="21441">
                  <c:v>4.2881999999999998</c:v>
                </c:pt>
                <c:pt idx="21442">
                  <c:v>4.2884000000000002</c:v>
                </c:pt>
                <c:pt idx="21443">
                  <c:v>4.2885999999999997</c:v>
                </c:pt>
                <c:pt idx="21444">
                  <c:v>4.2888000000000002</c:v>
                </c:pt>
                <c:pt idx="21445">
                  <c:v>4.2889999999999997</c:v>
                </c:pt>
                <c:pt idx="21446">
                  <c:v>4.2892000000000001</c:v>
                </c:pt>
                <c:pt idx="21447">
                  <c:v>4.2893999999999997</c:v>
                </c:pt>
                <c:pt idx="21448">
                  <c:v>4.2896000000000001</c:v>
                </c:pt>
                <c:pt idx="21449">
                  <c:v>4.2897999999999996</c:v>
                </c:pt>
                <c:pt idx="21450">
                  <c:v>4.29</c:v>
                </c:pt>
                <c:pt idx="21451">
                  <c:v>4.2901999999999996</c:v>
                </c:pt>
                <c:pt idx="21452">
                  <c:v>4.2904</c:v>
                </c:pt>
                <c:pt idx="21453">
                  <c:v>4.2906000000000004</c:v>
                </c:pt>
                <c:pt idx="21454">
                  <c:v>4.2907999999999999</c:v>
                </c:pt>
                <c:pt idx="21455">
                  <c:v>4.2910000000000004</c:v>
                </c:pt>
                <c:pt idx="21456">
                  <c:v>4.2911999999999999</c:v>
                </c:pt>
                <c:pt idx="21457">
                  <c:v>4.2914000000000003</c:v>
                </c:pt>
                <c:pt idx="21458">
                  <c:v>4.2915999999999999</c:v>
                </c:pt>
                <c:pt idx="21459">
                  <c:v>4.2918000000000003</c:v>
                </c:pt>
                <c:pt idx="21460">
                  <c:v>4.2919999999999998</c:v>
                </c:pt>
                <c:pt idx="21461">
                  <c:v>4.2922000000000002</c:v>
                </c:pt>
                <c:pt idx="21462">
                  <c:v>4.2923999999999998</c:v>
                </c:pt>
                <c:pt idx="21463">
                  <c:v>4.2926000000000002</c:v>
                </c:pt>
                <c:pt idx="21464">
                  <c:v>4.2927999999999997</c:v>
                </c:pt>
                <c:pt idx="21465">
                  <c:v>4.2930000000000001</c:v>
                </c:pt>
                <c:pt idx="21466">
                  <c:v>4.2931999999999997</c:v>
                </c:pt>
                <c:pt idx="21467">
                  <c:v>4.2934000000000001</c:v>
                </c:pt>
                <c:pt idx="21468">
                  <c:v>4.2935999999999996</c:v>
                </c:pt>
                <c:pt idx="21469">
                  <c:v>4.2938000000000001</c:v>
                </c:pt>
                <c:pt idx="21470">
                  <c:v>4.2939999999999996</c:v>
                </c:pt>
                <c:pt idx="21471">
                  <c:v>4.2942</c:v>
                </c:pt>
                <c:pt idx="21472">
                  <c:v>4.2944000000000004</c:v>
                </c:pt>
                <c:pt idx="21473">
                  <c:v>4.2946</c:v>
                </c:pt>
                <c:pt idx="21474">
                  <c:v>4.2948000000000004</c:v>
                </c:pt>
                <c:pt idx="21475">
                  <c:v>4.2949999999999999</c:v>
                </c:pt>
                <c:pt idx="21476">
                  <c:v>4.2952000000000004</c:v>
                </c:pt>
                <c:pt idx="21477">
                  <c:v>4.2953999999999999</c:v>
                </c:pt>
                <c:pt idx="21478">
                  <c:v>4.2956000000000003</c:v>
                </c:pt>
                <c:pt idx="21479">
                  <c:v>4.2957999999999998</c:v>
                </c:pt>
                <c:pt idx="21480">
                  <c:v>4.2960000000000003</c:v>
                </c:pt>
                <c:pt idx="21481">
                  <c:v>4.2961999999999998</c:v>
                </c:pt>
                <c:pt idx="21482">
                  <c:v>4.2964000000000002</c:v>
                </c:pt>
                <c:pt idx="21483">
                  <c:v>4.2965999999999998</c:v>
                </c:pt>
                <c:pt idx="21484">
                  <c:v>4.2968000000000002</c:v>
                </c:pt>
                <c:pt idx="21485">
                  <c:v>4.2969999999999997</c:v>
                </c:pt>
                <c:pt idx="21486">
                  <c:v>4.2972000000000001</c:v>
                </c:pt>
                <c:pt idx="21487">
                  <c:v>4.2973999999999997</c:v>
                </c:pt>
                <c:pt idx="21488">
                  <c:v>4.2976000000000001</c:v>
                </c:pt>
                <c:pt idx="21489">
                  <c:v>4.2977999999999996</c:v>
                </c:pt>
                <c:pt idx="21490">
                  <c:v>4.298</c:v>
                </c:pt>
                <c:pt idx="21491">
                  <c:v>4.2981999999999996</c:v>
                </c:pt>
                <c:pt idx="21492">
                  <c:v>4.2984</c:v>
                </c:pt>
                <c:pt idx="21493">
                  <c:v>4.2986000000000004</c:v>
                </c:pt>
                <c:pt idx="21494">
                  <c:v>4.2988</c:v>
                </c:pt>
                <c:pt idx="21495">
                  <c:v>4.2990000000000004</c:v>
                </c:pt>
                <c:pt idx="21496">
                  <c:v>4.2991999999999999</c:v>
                </c:pt>
                <c:pt idx="21497">
                  <c:v>4.2994000000000003</c:v>
                </c:pt>
                <c:pt idx="21498">
                  <c:v>4.2995999999999999</c:v>
                </c:pt>
                <c:pt idx="21499">
                  <c:v>4.2998000000000003</c:v>
                </c:pt>
                <c:pt idx="21500">
                  <c:v>4.3</c:v>
                </c:pt>
                <c:pt idx="21501">
                  <c:v>4.3002000000000002</c:v>
                </c:pt>
                <c:pt idx="21502">
                  <c:v>4.3003999999999998</c:v>
                </c:pt>
                <c:pt idx="21503">
                  <c:v>4.3006000000000002</c:v>
                </c:pt>
                <c:pt idx="21504">
                  <c:v>4.3007999999999997</c:v>
                </c:pt>
                <c:pt idx="21505">
                  <c:v>4.3010000000000002</c:v>
                </c:pt>
                <c:pt idx="21506">
                  <c:v>4.3011999999999997</c:v>
                </c:pt>
                <c:pt idx="21507">
                  <c:v>4.3014000000000001</c:v>
                </c:pt>
                <c:pt idx="21508">
                  <c:v>4.3015999999999996</c:v>
                </c:pt>
                <c:pt idx="21509">
                  <c:v>4.3018000000000001</c:v>
                </c:pt>
                <c:pt idx="21510">
                  <c:v>4.3019999999999996</c:v>
                </c:pt>
                <c:pt idx="21511">
                  <c:v>4.3022</c:v>
                </c:pt>
                <c:pt idx="21512">
                  <c:v>4.3023999999999996</c:v>
                </c:pt>
                <c:pt idx="21513">
                  <c:v>4.3026</c:v>
                </c:pt>
                <c:pt idx="21514">
                  <c:v>4.3028000000000004</c:v>
                </c:pt>
                <c:pt idx="21515">
                  <c:v>4.3029999999999999</c:v>
                </c:pt>
                <c:pt idx="21516">
                  <c:v>4.3032000000000004</c:v>
                </c:pt>
                <c:pt idx="21517">
                  <c:v>4.3033999999999999</c:v>
                </c:pt>
                <c:pt idx="21518">
                  <c:v>4.3036000000000003</c:v>
                </c:pt>
                <c:pt idx="21519">
                  <c:v>4.3037999999999998</c:v>
                </c:pt>
                <c:pt idx="21520">
                  <c:v>4.3040000000000003</c:v>
                </c:pt>
                <c:pt idx="21521">
                  <c:v>4.3041999999999998</c:v>
                </c:pt>
                <c:pt idx="21522">
                  <c:v>4.3044000000000002</c:v>
                </c:pt>
                <c:pt idx="21523">
                  <c:v>4.3045999999999998</c:v>
                </c:pt>
                <c:pt idx="21524">
                  <c:v>4.3048000000000002</c:v>
                </c:pt>
                <c:pt idx="21525">
                  <c:v>4.3049999999999997</c:v>
                </c:pt>
                <c:pt idx="21526">
                  <c:v>4.3052000000000001</c:v>
                </c:pt>
                <c:pt idx="21527">
                  <c:v>4.3053999999999997</c:v>
                </c:pt>
                <c:pt idx="21528">
                  <c:v>4.3056000000000001</c:v>
                </c:pt>
                <c:pt idx="21529">
                  <c:v>4.3057999999999996</c:v>
                </c:pt>
                <c:pt idx="21530">
                  <c:v>4.306</c:v>
                </c:pt>
                <c:pt idx="21531">
                  <c:v>4.3061999999999996</c:v>
                </c:pt>
                <c:pt idx="21532">
                  <c:v>4.3064</c:v>
                </c:pt>
                <c:pt idx="21533">
                  <c:v>4.3066000000000004</c:v>
                </c:pt>
                <c:pt idx="21534">
                  <c:v>4.3068</c:v>
                </c:pt>
                <c:pt idx="21535">
                  <c:v>4.3070000000000004</c:v>
                </c:pt>
                <c:pt idx="21536">
                  <c:v>4.3071999999999999</c:v>
                </c:pt>
                <c:pt idx="21537">
                  <c:v>4.3074000000000003</c:v>
                </c:pt>
                <c:pt idx="21538">
                  <c:v>4.3075999999999999</c:v>
                </c:pt>
                <c:pt idx="21539">
                  <c:v>4.3078000000000003</c:v>
                </c:pt>
                <c:pt idx="21540">
                  <c:v>4.3079999999999998</c:v>
                </c:pt>
                <c:pt idx="21541">
                  <c:v>4.3082000000000003</c:v>
                </c:pt>
                <c:pt idx="21542">
                  <c:v>4.3083999999999998</c:v>
                </c:pt>
                <c:pt idx="21543">
                  <c:v>4.3086000000000002</c:v>
                </c:pt>
                <c:pt idx="21544">
                  <c:v>4.3087999999999997</c:v>
                </c:pt>
                <c:pt idx="21545">
                  <c:v>4.3090000000000002</c:v>
                </c:pt>
                <c:pt idx="21546">
                  <c:v>4.3091999999999997</c:v>
                </c:pt>
                <c:pt idx="21547">
                  <c:v>4.3094000000000001</c:v>
                </c:pt>
                <c:pt idx="21548">
                  <c:v>4.3095999999999997</c:v>
                </c:pt>
                <c:pt idx="21549">
                  <c:v>4.3098000000000001</c:v>
                </c:pt>
                <c:pt idx="21550">
                  <c:v>4.3099999999999996</c:v>
                </c:pt>
                <c:pt idx="21551">
                  <c:v>4.3102</c:v>
                </c:pt>
                <c:pt idx="21552">
                  <c:v>4.3103999999999996</c:v>
                </c:pt>
                <c:pt idx="21553">
                  <c:v>4.3106</c:v>
                </c:pt>
                <c:pt idx="21554">
                  <c:v>4.3108000000000004</c:v>
                </c:pt>
                <c:pt idx="21555">
                  <c:v>4.3109999999999999</c:v>
                </c:pt>
                <c:pt idx="21556">
                  <c:v>4.3112000000000004</c:v>
                </c:pt>
                <c:pt idx="21557">
                  <c:v>4.3113999999999999</c:v>
                </c:pt>
                <c:pt idx="21558">
                  <c:v>4.3116000000000003</c:v>
                </c:pt>
                <c:pt idx="21559">
                  <c:v>4.3117999999999999</c:v>
                </c:pt>
                <c:pt idx="21560">
                  <c:v>4.3120000000000003</c:v>
                </c:pt>
                <c:pt idx="21561">
                  <c:v>4.3121999999999998</c:v>
                </c:pt>
                <c:pt idx="21562">
                  <c:v>4.3124000000000002</c:v>
                </c:pt>
                <c:pt idx="21563">
                  <c:v>4.3125999999999998</c:v>
                </c:pt>
                <c:pt idx="21564">
                  <c:v>4.3128000000000002</c:v>
                </c:pt>
                <c:pt idx="21565">
                  <c:v>4.3129999999999997</c:v>
                </c:pt>
                <c:pt idx="21566">
                  <c:v>4.3132000000000001</c:v>
                </c:pt>
                <c:pt idx="21567">
                  <c:v>4.3133999999999997</c:v>
                </c:pt>
                <c:pt idx="21568">
                  <c:v>4.3136000000000001</c:v>
                </c:pt>
                <c:pt idx="21569">
                  <c:v>4.3137999999999996</c:v>
                </c:pt>
                <c:pt idx="21570">
                  <c:v>4.3140000000000001</c:v>
                </c:pt>
                <c:pt idx="21571">
                  <c:v>4.3141999999999996</c:v>
                </c:pt>
                <c:pt idx="21572">
                  <c:v>4.3144</c:v>
                </c:pt>
                <c:pt idx="21573">
                  <c:v>4.3146000000000004</c:v>
                </c:pt>
                <c:pt idx="21574">
                  <c:v>4.3148</c:v>
                </c:pt>
                <c:pt idx="21575">
                  <c:v>4.3150000000000004</c:v>
                </c:pt>
                <c:pt idx="21576">
                  <c:v>4.3151999999999999</c:v>
                </c:pt>
                <c:pt idx="21577">
                  <c:v>4.3154000000000003</c:v>
                </c:pt>
                <c:pt idx="21578">
                  <c:v>4.3155999999999999</c:v>
                </c:pt>
                <c:pt idx="21579">
                  <c:v>4.3158000000000003</c:v>
                </c:pt>
                <c:pt idx="21580">
                  <c:v>4.3159999999999998</c:v>
                </c:pt>
                <c:pt idx="21581">
                  <c:v>4.3162000000000003</c:v>
                </c:pt>
                <c:pt idx="21582">
                  <c:v>4.3163999999999998</c:v>
                </c:pt>
                <c:pt idx="21583">
                  <c:v>4.3166000000000002</c:v>
                </c:pt>
                <c:pt idx="21584">
                  <c:v>4.3167999999999997</c:v>
                </c:pt>
                <c:pt idx="21585">
                  <c:v>4.3170000000000002</c:v>
                </c:pt>
                <c:pt idx="21586">
                  <c:v>4.3171999999999997</c:v>
                </c:pt>
                <c:pt idx="21587">
                  <c:v>4.3174000000000001</c:v>
                </c:pt>
                <c:pt idx="21588">
                  <c:v>4.3175999999999997</c:v>
                </c:pt>
                <c:pt idx="21589">
                  <c:v>4.3178000000000001</c:v>
                </c:pt>
                <c:pt idx="21590">
                  <c:v>4.3179999999999996</c:v>
                </c:pt>
                <c:pt idx="21591">
                  <c:v>4.3182</c:v>
                </c:pt>
                <c:pt idx="21592">
                  <c:v>4.3183999999999996</c:v>
                </c:pt>
                <c:pt idx="21593">
                  <c:v>4.3186</c:v>
                </c:pt>
                <c:pt idx="21594">
                  <c:v>4.3188000000000004</c:v>
                </c:pt>
                <c:pt idx="21595">
                  <c:v>4.319</c:v>
                </c:pt>
                <c:pt idx="21596">
                  <c:v>4.3192000000000004</c:v>
                </c:pt>
                <c:pt idx="21597">
                  <c:v>4.3193999999999999</c:v>
                </c:pt>
                <c:pt idx="21598">
                  <c:v>4.3196000000000003</c:v>
                </c:pt>
                <c:pt idx="21599">
                  <c:v>4.3197999999999999</c:v>
                </c:pt>
                <c:pt idx="21600">
                  <c:v>4.32</c:v>
                </c:pt>
                <c:pt idx="21601">
                  <c:v>4.3201999999999998</c:v>
                </c:pt>
                <c:pt idx="21602">
                  <c:v>4.3204000000000002</c:v>
                </c:pt>
                <c:pt idx="21603">
                  <c:v>4.3205999999999998</c:v>
                </c:pt>
                <c:pt idx="21604">
                  <c:v>4.3208000000000002</c:v>
                </c:pt>
                <c:pt idx="21605">
                  <c:v>4.3209999999999997</c:v>
                </c:pt>
                <c:pt idx="21606">
                  <c:v>4.3212000000000002</c:v>
                </c:pt>
                <c:pt idx="21607">
                  <c:v>4.3213999999999997</c:v>
                </c:pt>
                <c:pt idx="21608">
                  <c:v>4.3216000000000001</c:v>
                </c:pt>
                <c:pt idx="21609">
                  <c:v>4.3217999999999996</c:v>
                </c:pt>
                <c:pt idx="21610">
                  <c:v>4.3220000000000001</c:v>
                </c:pt>
                <c:pt idx="21611">
                  <c:v>4.3221999999999996</c:v>
                </c:pt>
                <c:pt idx="21612">
                  <c:v>4.3224</c:v>
                </c:pt>
                <c:pt idx="21613">
                  <c:v>4.3226000000000004</c:v>
                </c:pt>
                <c:pt idx="21614">
                  <c:v>4.3228</c:v>
                </c:pt>
                <c:pt idx="21615">
                  <c:v>4.3230000000000004</c:v>
                </c:pt>
                <c:pt idx="21616">
                  <c:v>4.3231999999999999</c:v>
                </c:pt>
                <c:pt idx="21617">
                  <c:v>4.3234000000000004</c:v>
                </c:pt>
                <c:pt idx="21618">
                  <c:v>4.3235999999999999</c:v>
                </c:pt>
                <c:pt idx="21619">
                  <c:v>4.3238000000000003</c:v>
                </c:pt>
                <c:pt idx="21620">
                  <c:v>4.3239999999999998</c:v>
                </c:pt>
                <c:pt idx="21621">
                  <c:v>4.3242000000000003</c:v>
                </c:pt>
                <c:pt idx="21622">
                  <c:v>4.3243999999999998</c:v>
                </c:pt>
                <c:pt idx="21623">
                  <c:v>4.3246000000000002</c:v>
                </c:pt>
                <c:pt idx="21624">
                  <c:v>4.3247999999999998</c:v>
                </c:pt>
                <c:pt idx="21625">
                  <c:v>4.3250000000000002</c:v>
                </c:pt>
                <c:pt idx="21626">
                  <c:v>4.3251999999999997</c:v>
                </c:pt>
                <c:pt idx="21627">
                  <c:v>4.3254000000000001</c:v>
                </c:pt>
                <c:pt idx="21628">
                  <c:v>4.3255999999999997</c:v>
                </c:pt>
                <c:pt idx="21629">
                  <c:v>4.3258000000000001</c:v>
                </c:pt>
                <c:pt idx="21630">
                  <c:v>4.3259999999999996</c:v>
                </c:pt>
                <c:pt idx="21631">
                  <c:v>4.3262</c:v>
                </c:pt>
                <c:pt idx="21632">
                  <c:v>4.3263999999999996</c:v>
                </c:pt>
                <c:pt idx="21633">
                  <c:v>4.3266</c:v>
                </c:pt>
                <c:pt idx="21634">
                  <c:v>4.3268000000000004</c:v>
                </c:pt>
                <c:pt idx="21635">
                  <c:v>4.327</c:v>
                </c:pt>
                <c:pt idx="21636">
                  <c:v>4.3272000000000004</c:v>
                </c:pt>
                <c:pt idx="21637">
                  <c:v>4.3273999999999999</c:v>
                </c:pt>
                <c:pt idx="21638">
                  <c:v>4.3276000000000003</c:v>
                </c:pt>
                <c:pt idx="21639">
                  <c:v>4.3277999999999999</c:v>
                </c:pt>
                <c:pt idx="21640">
                  <c:v>4.3280000000000003</c:v>
                </c:pt>
                <c:pt idx="21641">
                  <c:v>4.3281999999999998</c:v>
                </c:pt>
                <c:pt idx="21642">
                  <c:v>4.3284000000000002</c:v>
                </c:pt>
                <c:pt idx="21643">
                  <c:v>4.3285999999999998</c:v>
                </c:pt>
                <c:pt idx="21644">
                  <c:v>4.3288000000000002</c:v>
                </c:pt>
                <c:pt idx="21645">
                  <c:v>4.3289999999999997</c:v>
                </c:pt>
                <c:pt idx="21646">
                  <c:v>4.3292000000000002</c:v>
                </c:pt>
                <c:pt idx="21647">
                  <c:v>4.3293999999999997</c:v>
                </c:pt>
                <c:pt idx="21648">
                  <c:v>4.3296000000000001</c:v>
                </c:pt>
                <c:pt idx="21649">
                  <c:v>4.3297999999999996</c:v>
                </c:pt>
                <c:pt idx="21650">
                  <c:v>4.33</c:v>
                </c:pt>
                <c:pt idx="21651">
                  <c:v>4.3301999999999996</c:v>
                </c:pt>
                <c:pt idx="21652">
                  <c:v>4.3304</c:v>
                </c:pt>
                <c:pt idx="21653">
                  <c:v>4.3305999999999996</c:v>
                </c:pt>
                <c:pt idx="21654">
                  <c:v>4.3308</c:v>
                </c:pt>
                <c:pt idx="21655">
                  <c:v>4.3310000000000004</c:v>
                </c:pt>
                <c:pt idx="21656">
                  <c:v>4.3311999999999999</c:v>
                </c:pt>
                <c:pt idx="21657">
                  <c:v>4.3314000000000004</c:v>
                </c:pt>
                <c:pt idx="21658">
                  <c:v>4.3315999999999999</c:v>
                </c:pt>
                <c:pt idx="21659">
                  <c:v>4.3318000000000003</c:v>
                </c:pt>
                <c:pt idx="21660">
                  <c:v>4.3319999999999999</c:v>
                </c:pt>
                <c:pt idx="21661">
                  <c:v>4.3322000000000003</c:v>
                </c:pt>
                <c:pt idx="21662">
                  <c:v>4.3323999999999998</c:v>
                </c:pt>
                <c:pt idx="21663">
                  <c:v>4.3326000000000002</c:v>
                </c:pt>
                <c:pt idx="21664">
                  <c:v>4.3327999999999998</c:v>
                </c:pt>
                <c:pt idx="21665">
                  <c:v>4.3330000000000002</c:v>
                </c:pt>
                <c:pt idx="21666">
                  <c:v>4.3331999999999997</c:v>
                </c:pt>
                <c:pt idx="21667">
                  <c:v>4.3334000000000001</c:v>
                </c:pt>
                <c:pt idx="21668">
                  <c:v>4.3335999999999997</c:v>
                </c:pt>
                <c:pt idx="21669">
                  <c:v>4.3338000000000001</c:v>
                </c:pt>
                <c:pt idx="21670">
                  <c:v>4.3339999999999996</c:v>
                </c:pt>
                <c:pt idx="21671">
                  <c:v>4.3342000000000001</c:v>
                </c:pt>
                <c:pt idx="21672">
                  <c:v>4.3343999999999996</c:v>
                </c:pt>
                <c:pt idx="21673">
                  <c:v>4.3346</c:v>
                </c:pt>
                <c:pt idx="21674">
                  <c:v>4.3348000000000004</c:v>
                </c:pt>
                <c:pt idx="21675">
                  <c:v>4.335</c:v>
                </c:pt>
                <c:pt idx="21676">
                  <c:v>4.3352000000000004</c:v>
                </c:pt>
                <c:pt idx="21677">
                  <c:v>4.3353999999999999</c:v>
                </c:pt>
                <c:pt idx="21678">
                  <c:v>4.3356000000000003</c:v>
                </c:pt>
                <c:pt idx="21679">
                  <c:v>4.3357999999999999</c:v>
                </c:pt>
                <c:pt idx="21680">
                  <c:v>4.3360000000000003</c:v>
                </c:pt>
                <c:pt idx="21681">
                  <c:v>4.3361999999999998</c:v>
                </c:pt>
                <c:pt idx="21682">
                  <c:v>4.3364000000000003</c:v>
                </c:pt>
                <c:pt idx="21683">
                  <c:v>4.3365999999999998</c:v>
                </c:pt>
                <c:pt idx="21684">
                  <c:v>4.3368000000000002</c:v>
                </c:pt>
                <c:pt idx="21685">
                  <c:v>4.3369999999999997</c:v>
                </c:pt>
                <c:pt idx="21686">
                  <c:v>4.3372000000000002</c:v>
                </c:pt>
                <c:pt idx="21687">
                  <c:v>4.3373999999999997</c:v>
                </c:pt>
                <c:pt idx="21688">
                  <c:v>4.3376000000000001</c:v>
                </c:pt>
                <c:pt idx="21689">
                  <c:v>4.3377999999999997</c:v>
                </c:pt>
                <c:pt idx="21690">
                  <c:v>4.3380000000000001</c:v>
                </c:pt>
                <c:pt idx="21691">
                  <c:v>4.3381999999999996</c:v>
                </c:pt>
                <c:pt idx="21692">
                  <c:v>4.3384</c:v>
                </c:pt>
                <c:pt idx="21693">
                  <c:v>4.3385999999999996</c:v>
                </c:pt>
                <c:pt idx="21694">
                  <c:v>4.3388</c:v>
                </c:pt>
                <c:pt idx="21695">
                  <c:v>4.3390000000000004</c:v>
                </c:pt>
                <c:pt idx="21696">
                  <c:v>4.3391999999999999</c:v>
                </c:pt>
                <c:pt idx="21697">
                  <c:v>4.3394000000000004</c:v>
                </c:pt>
                <c:pt idx="21698">
                  <c:v>4.3395999999999999</c:v>
                </c:pt>
                <c:pt idx="21699">
                  <c:v>4.3398000000000003</c:v>
                </c:pt>
                <c:pt idx="21700">
                  <c:v>4.34</c:v>
                </c:pt>
                <c:pt idx="21701">
                  <c:v>4.3402000000000003</c:v>
                </c:pt>
                <c:pt idx="21702">
                  <c:v>4.3403999999999998</c:v>
                </c:pt>
                <c:pt idx="21703">
                  <c:v>4.3406000000000002</c:v>
                </c:pt>
                <c:pt idx="21704">
                  <c:v>4.3407999999999998</c:v>
                </c:pt>
                <c:pt idx="21705">
                  <c:v>4.3410000000000002</c:v>
                </c:pt>
                <c:pt idx="21706">
                  <c:v>4.3411999999999997</c:v>
                </c:pt>
                <c:pt idx="21707">
                  <c:v>4.3414000000000001</c:v>
                </c:pt>
                <c:pt idx="21708">
                  <c:v>4.3415999999999997</c:v>
                </c:pt>
                <c:pt idx="21709">
                  <c:v>4.3418000000000001</c:v>
                </c:pt>
                <c:pt idx="21710">
                  <c:v>4.3419999999999996</c:v>
                </c:pt>
                <c:pt idx="21711">
                  <c:v>4.3422000000000001</c:v>
                </c:pt>
                <c:pt idx="21712">
                  <c:v>4.3423999999999996</c:v>
                </c:pt>
                <c:pt idx="21713">
                  <c:v>4.3426</c:v>
                </c:pt>
                <c:pt idx="21714">
                  <c:v>4.3428000000000004</c:v>
                </c:pt>
                <c:pt idx="21715">
                  <c:v>4.343</c:v>
                </c:pt>
                <c:pt idx="21716">
                  <c:v>4.3432000000000004</c:v>
                </c:pt>
                <c:pt idx="21717">
                  <c:v>4.3433999999999999</c:v>
                </c:pt>
                <c:pt idx="21718">
                  <c:v>4.3436000000000003</c:v>
                </c:pt>
                <c:pt idx="21719">
                  <c:v>4.3437999999999999</c:v>
                </c:pt>
                <c:pt idx="21720">
                  <c:v>4.3440000000000003</c:v>
                </c:pt>
                <c:pt idx="21721">
                  <c:v>4.3441999999999998</c:v>
                </c:pt>
                <c:pt idx="21722">
                  <c:v>4.3444000000000003</c:v>
                </c:pt>
                <c:pt idx="21723">
                  <c:v>4.3445999999999998</c:v>
                </c:pt>
                <c:pt idx="21724">
                  <c:v>4.3448000000000002</c:v>
                </c:pt>
                <c:pt idx="21725">
                  <c:v>4.3449999999999998</c:v>
                </c:pt>
                <c:pt idx="21726">
                  <c:v>4.3452000000000002</c:v>
                </c:pt>
                <c:pt idx="21727">
                  <c:v>4.3453999999999997</c:v>
                </c:pt>
                <c:pt idx="21728">
                  <c:v>4.3456000000000001</c:v>
                </c:pt>
                <c:pt idx="21729">
                  <c:v>4.3457999999999997</c:v>
                </c:pt>
                <c:pt idx="21730">
                  <c:v>4.3460000000000001</c:v>
                </c:pt>
                <c:pt idx="21731">
                  <c:v>4.3461999999999996</c:v>
                </c:pt>
                <c:pt idx="21732">
                  <c:v>4.3464</c:v>
                </c:pt>
                <c:pt idx="21733">
                  <c:v>4.3465999999999996</c:v>
                </c:pt>
                <c:pt idx="21734">
                  <c:v>4.3468</c:v>
                </c:pt>
                <c:pt idx="21735">
                  <c:v>4.3470000000000004</c:v>
                </c:pt>
                <c:pt idx="21736">
                  <c:v>4.3472</c:v>
                </c:pt>
                <c:pt idx="21737">
                  <c:v>4.3474000000000004</c:v>
                </c:pt>
                <c:pt idx="21738">
                  <c:v>4.3475999999999999</c:v>
                </c:pt>
                <c:pt idx="21739">
                  <c:v>4.3478000000000003</c:v>
                </c:pt>
                <c:pt idx="21740">
                  <c:v>4.3479999999999999</c:v>
                </c:pt>
                <c:pt idx="21741">
                  <c:v>4.3482000000000003</c:v>
                </c:pt>
                <c:pt idx="21742">
                  <c:v>4.3483999999999998</c:v>
                </c:pt>
                <c:pt idx="21743">
                  <c:v>4.3486000000000002</c:v>
                </c:pt>
                <c:pt idx="21744">
                  <c:v>4.3487999999999998</c:v>
                </c:pt>
                <c:pt idx="21745">
                  <c:v>4.3490000000000002</c:v>
                </c:pt>
                <c:pt idx="21746">
                  <c:v>4.3491999999999997</c:v>
                </c:pt>
                <c:pt idx="21747">
                  <c:v>4.3494000000000002</c:v>
                </c:pt>
                <c:pt idx="21748">
                  <c:v>4.3495999999999997</c:v>
                </c:pt>
                <c:pt idx="21749">
                  <c:v>4.3498000000000001</c:v>
                </c:pt>
                <c:pt idx="21750">
                  <c:v>4.3499999999999996</c:v>
                </c:pt>
                <c:pt idx="21751">
                  <c:v>4.3502000000000001</c:v>
                </c:pt>
                <c:pt idx="21752">
                  <c:v>4.3503999999999996</c:v>
                </c:pt>
                <c:pt idx="21753">
                  <c:v>4.3506</c:v>
                </c:pt>
                <c:pt idx="21754">
                  <c:v>4.3507999999999996</c:v>
                </c:pt>
                <c:pt idx="21755">
                  <c:v>4.351</c:v>
                </c:pt>
                <c:pt idx="21756">
                  <c:v>4.3512000000000004</c:v>
                </c:pt>
                <c:pt idx="21757">
                  <c:v>4.3513999999999999</c:v>
                </c:pt>
                <c:pt idx="21758">
                  <c:v>4.3516000000000004</c:v>
                </c:pt>
                <c:pt idx="21759">
                  <c:v>4.3517999999999999</c:v>
                </c:pt>
                <c:pt idx="21760">
                  <c:v>4.3520000000000003</c:v>
                </c:pt>
                <c:pt idx="21761">
                  <c:v>4.3521999999999998</c:v>
                </c:pt>
                <c:pt idx="21762">
                  <c:v>4.3524000000000003</c:v>
                </c:pt>
                <c:pt idx="21763">
                  <c:v>4.3525999999999998</c:v>
                </c:pt>
                <c:pt idx="21764">
                  <c:v>4.3528000000000002</c:v>
                </c:pt>
                <c:pt idx="21765">
                  <c:v>4.3529999999999998</c:v>
                </c:pt>
                <c:pt idx="21766">
                  <c:v>4.3532000000000002</c:v>
                </c:pt>
                <c:pt idx="21767">
                  <c:v>4.3533999999999997</c:v>
                </c:pt>
                <c:pt idx="21768">
                  <c:v>4.3536000000000001</c:v>
                </c:pt>
                <c:pt idx="21769">
                  <c:v>4.3537999999999997</c:v>
                </c:pt>
                <c:pt idx="21770">
                  <c:v>4.3540000000000001</c:v>
                </c:pt>
                <c:pt idx="21771">
                  <c:v>4.3541999999999996</c:v>
                </c:pt>
                <c:pt idx="21772">
                  <c:v>4.3544</c:v>
                </c:pt>
                <c:pt idx="21773">
                  <c:v>4.3545999999999996</c:v>
                </c:pt>
                <c:pt idx="21774">
                  <c:v>4.3548</c:v>
                </c:pt>
                <c:pt idx="21775">
                  <c:v>4.3550000000000004</c:v>
                </c:pt>
                <c:pt idx="21776">
                  <c:v>4.3552</c:v>
                </c:pt>
                <c:pt idx="21777">
                  <c:v>4.3554000000000004</c:v>
                </c:pt>
                <c:pt idx="21778">
                  <c:v>4.3555999999999999</c:v>
                </c:pt>
                <c:pt idx="21779">
                  <c:v>4.3558000000000003</c:v>
                </c:pt>
                <c:pt idx="21780">
                  <c:v>4.3559999999999999</c:v>
                </c:pt>
                <c:pt idx="21781">
                  <c:v>4.3562000000000003</c:v>
                </c:pt>
                <c:pt idx="21782">
                  <c:v>4.3563999999999998</c:v>
                </c:pt>
                <c:pt idx="21783">
                  <c:v>4.3566000000000003</c:v>
                </c:pt>
                <c:pt idx="21784">
                  <c:v>4.3567999999999998</c:v>
                </c:pt>
                <c:pt idx="21785">
                  <c:v>4.3570000000000002</c:v>
                </c:pt>
                <c:pt idx="21786">
                  <c:v>4.3571999999999997</c:v>
                </c:pt>
                <c:pt idx="21787">
                  <c:v>4.3574000000000002</c:v>
                </c:pt>
                <c:pt idx="21788">
                  <c:v>4.3575999999999997</c:v>
                </c:pt>
                <c:pt idx="21789">
                  <c:v>4.3578000000000001</c:v>
                </c:pt>
                <c:pt idx="21790">
                  <c:v>4.3579999999999997</c:v>
                </c:pt>
                <c:pt idx="21791">
                  <c:v>4.3582000000000001</c:v>
                </c:pt>
                <c:pt idx="21792">
                  <c:v>4.3583999999999996</c:v>
                </c:pt>
                <c:pt idx="21793">
                  <c:v>4.3586</c:v>
                </c:pt>
                <c:pt idx="21794">
                  <c:v>4.3587999999999996</c:v>
                </c:pt>
                <c:pt idx="21795">
                  <c:v>4.359</c:v>
                </c:pt>
                <c:pt idx="21796">
                  <c:v>4.3592000000000004</c:v>
                </c:pt>
                <c:pt idx="21797">
                  <c:v>4.3593999999999999</c:v>
                </c:pt>
                <c:pt idx="21798">
                  <c:v>4.3596000000000004</c:v>
                </c:pt>
                <c:pt idx="21799">
                  <c:v>4.3597999999999999</c:v>
                </c:pt>
                <c:pt idx="21800">
                  <c:v>4.3600000000000003</c:v>
                </c:pt>
                <c:pt idx="21801">
                  <c:v>4.3601999999999999</c:v>
                </c:pt>
                <c:pt idx="21802">
                  <c:v>4.3604000000000003</c:v>
                </c:pt>
                <c:pt idx="21803">
                  <c:v>4.3605999999999998</c:v>
                </c:pt>
                <c:pt idx="21804">
                  <c:v>4.3608000000000002</c:v>
                </c:pt>
                <c:pt idx="21805">
                  <c:v>4.3609999999999998</c:v>
                </c:pt>
                <c:pt idx="21806">
                  <c:v>4.3612000000000002</c:v>
                </c:pt>
                <c:pt idx="21807">
                  <c:v>4.3613999999999997</c:v>
                </c:pt>
                <c:pt idx="21808">
                  <c:v>4.3616000000000001</c:v>
                </c:pt>
                <c:pt idx="21809">
                  <c:v>4.3617999999999997</c:v>
                </c:pt>
                <c:pt idx="21810">
                  <c:v>4.3620000000000001</c:v>
                </c:pt>
                <c:pt idx="21811">
                  <c:v>4.3621999999999996</c:v>
                </c:pt>
                <c:pt idx="21812">
                  <c:v>4.3624000000000001</c:v>
                </c:pt>
                <c:pt idx="21813">
                  <c:v>4.3625999999999996</c:v>
                </c:pt>
                <c:pt idx="21814">
                  <c:v>4.3628</c:v>
                </c:pt>
                <c:pt idx="21815">
                  <c:v>4.3630000000000004</c:v>
                </c:pt>
                <c:pt idx="21816">
                  <c:v>4.3632</c:v>
                </c:pt>
                <c:pt idx="21817">
                  <c:v>4.3634000000000004</c:v>
                </c:pt>
                <c:pt idx="21818">
                  <c:v>4.3635999999999999</c:v>
                </c:pt>
                <c:pt idx="21819">
                  <c:v>4.3638000000000003</c:v>
                </c:pt>
                <c:pt idx="21820">
                  <c:v>4.3639999999999999</c:v>
                </c:pt>
                <c:pt idx="21821">
                  <c:v>4.3642000000000003</c:v>
                </c:pt>
                <c:pt idx="21822">
                  <c:v>4.3643999999999998</c:v>
                </c:pt>
                <c:pt idx="21823">
                  <c:v>4.3646000000000003</c:v>
                </c:pt>
                <c:pt idx="21824">
                  <c:v>4.3647999999999998</c:v>
                </c:pt>
                <c:pt idx="21825">
                  <c:v>4.3650000000000002</c:v>
                </c:pt>
                <c:pt idx="21826">
                  <c:v>4.3651999999999997</c:v>
                </c:pt>
                <c:pt idx="21827">
                  <c:v>4.3654000000000002</c:v>
                </c:pt>
                <c:pt idx="21828">
                  <c:v>4.3655999999999997</c:v>
                </c:pt>
                <c:pt idx="21829">
                  <c:v>4.3658000000000001</c:v>
                </c:pt>
                <c:pt idx="21830">
                  <c:v>4.3659999999999997</c:v>
                </c:pt>
                <c:pt idx="21831">
                  <c:v>4.3662000000000001</c:v>
                </c:pt>
                <c:pt idx="21832">
                  <c:v>4.3663999999999996</c:v>
                </c:pt>
                <c:pt idx="21833">
                  <c:v>4.3666</c:v>
                </c:pt>
                <c:pt idx="21834">
                  <c:v>4.3667999999999996</c:v>
                </c:pt>
                <c:pt idx="21835">
                  <c:v>4.367</c:v>
                </c:pt>
                <c:pt idx="21836">
                  <c:v>4.3672000000000004</c:v>
                </c:pt>
                <c:pt idx="21837">
                  <c:v>4.3673999999999999</c:v>
                </c:pt>
                <c:pt idx="21838">
                  <c:v>4.3676000000000004</c:v>
                </c:pt>
                <c:pt idx="21839">
                  <c:v>4.3677999999999999</c:v>
                </c:pt>
                <c:pt idx="21840">
                  <c:v>4.3680000000000003</c:v>
                </c:pt>
                <c:pt idx="21841">
                  <c:v>4.3681999999999999</c:v>
                </c:pt>
                <c:pt idx="21842">
                  <c:v>4.3684000000000003</c:v>
                </c:pt>
                <c:pt idx="21843">
                  <c:v>4.3685999999999998</c:v>
                </c:pt>
                <c:pt idx="21844">
                  <c:v>4.3688000000000002</c:v>
                </c:pt>
                <c:pt idx="21845">
                  <c:v>4.3689999999999998</c:v>
                </c:pt>
                <c:pt idx="21846">
                  <c:v>4.3692000000000002</c:v>
                </c:pt>
                <c:pt idx="21847">
                  <c:v>4.3693999999999997</c:v>
                </c:pt>
                <c:pt idx="21848">
                  <c:v>4.3696000000000002</c:v>
                </c:pt>
                <c:pt idx="21849">
                  <c:v>4.3697999999999997</c:v>
                </c:pt>
                <c:pt idx="21850">
                  <c:v>4.37</c:v>
                </c:pt>
                <c:pt idx="21851">
                  <c:v>4.3701999999999996</c:v>
                </c:pt>
                <c:pt idx="21852">
                  <c:v>4.3704000000000001</c:v>
                </c:pt>
                <c:pt idx="21853">
                  <c:v>4.3705999999999996</c:v>
                </c:pt>
                <c:pt idx="21854">
                  <c:v>4.3708</c:v>
                </c:pt>
                <c:pt idx="21855">
                  <c:v>4.3710000000000004</c:v>
                </c:pt>
                <c:pt idx="21856">
                  <c:v>4.3712</c:v>
                </c:pt>
                <c:pt idx="21857">
                  <c:v>4.3714000000000004</c:v>
                </c:pt>
                <c:pt idx="21858">
                  <c:v>4.3715999999999999</c:v>
                </c:pt>
                <c:pt idx="21859">
                  <c:v>4.3718000000000004</c:v>
                </c:pt>
                <c:pt idx="21860">
                  <c:v>4.3719999999999999</c:v>
                </c:pt>
                <c:pt idx="21861">
                  <c:v>4.3722000000000003</c:v>
                </c:pt>
                <c:pt idx="21862">
                  <c:v>4.3723999999999998</c:v>
                </c:pt>
                <c:pt idx="21863">
                  <c:v>4.3726000000000003</c:v>
                </c:pt>
                <c:pt idx="21864">
                  <c:v>4.3727999999999998</c:v>
                </c:pt>
                <c:pt idx="21865">
                  <c:v>4.3730000000000002</c:v>
                </c:pt>
                <c:pt idx="21866">
                  <c:v>4.3731999999999998</c:v>
                </c:pt>
                <c:pt idx="21867">
                  <c:v>4.3734000000000002</c:v>
                </c:pt>
                <c:pt idx="21868">
                  <c:v>4.3735999999999997</c:v>
                </c:pt>
                <c:pt idx="21869">
                  <c:v>4.3738000000000001</c:v>
                </c:pt>
                <c:pt idx="21870">
                  <c:v>4.3739999999999997</c:v>
                </c:pt>
                <c:pt idx="21871">
                  <c:v>4.3742000000000001</c:v>
                </c:pt>
                <c:pt idx="21872">
                  <c:v>4.3743999999999996</c:v>
                </c:pt>
                <c:pt idx="21873">
                  <c:v>4.3746</c:v>
                </c:pt>
                <c:pt idx="21874">
                  <c:v>4.3747999999999996</c:v>
                </c:pt>
                <c:pt idx="21875">
                  <c:v>4.375</c:v>
                </c:pt>
                <c:pt idx="21876">
                  <c:v>4.3752000000000004</c:v>
                </c:pt>
                <c:pt idx="21877">
                  <c:v>4.3754</c:v>
                </c:pt>
                <c:pt idx="21878">
                  <c:v>4.3756000000000004</c:v>
                </c:pt>
                <c:pt idx="21879">
                  <c:v>4.3757999999999999</c:v>
                </c:pt>
                <c:pt idx="21880">
                  <c:v>4.3760000000000003</c:v>
                </c:pt>
                <c:pt idx="21881">
                  <c:v>4.3761999999999999</c:v>
                </c:pt>
                <c:pt idx="21882">
                  <c:v>4.3764000000000003</c:v>
                </c:pt>
                <c:pt idx="21883">
                  <c:v>4.3765999999999998</c:v>
                </c:pt>
                <c:pt idx="21884">
                  <c:v>4.3768000000000002</c:v>
                </c:pt>
                <c:pt idx="21885">
                  <c:v>4.3769999999999998</c:v>
                </c:pt>
                <c:pt idx="21886">
                  <c:v>4.3772000000000002</c:v>
                </c:pt>
                <c:pt idx="21887">
                  <c:v>4.3773999999999997</c:v>
                </c:pt>
                <c:pt idx="21888">
                  <c:v>4.3776000000000002</c:v>
                </c:pt>
                <c:pt idx="21889">
                  <c:v>4.3777999999999997</c:v>
                </c:pt>
                <c:pt idx="21890">
                  <c:v>4.3780000000000001</c:v>
                </c:pt>
                <c:pt idx="21891">
                  <c:v>4.3781999999999996</c:v>
                </c:pt>
                <c:pt idx="21892">
                  <c:v>4.3784000000000001</c:v>
                </c:pt>
                <c:pt idx="21893">
                  <c:v>4.3785999999999996</c:v>
                </c:pt>
                <c:pt idx="21894">
                  <c:v>4.3788</c:v>
                </c:pt>
                <c:pt idx="21895">
                  <c:v>4.3789999999999996</c:v>
                </c:pt>
                <c:pt idx="21896">
                  <c:v>4.3792</c:v>
                </c:pt>
                <c:pt idx="21897">
                  <c:v>4.3794000000000004</c:v>
                </c:pt>
                <c:pt idx="21898">
                  <c:v>4.3795999999999999</c:v>
                </c:pt>
                <c:pt idx="21899">
                  <c:v>4.3798000000000004</c:v>
                </c:pt>
                <c:pt idx="21900">
                  <c:v>4.38</c:v>
                </c:pt>
                <c:pt idx="21901">
                  <c:v>4.3802000000000003</c:v>
                </c:pt>
                <c:pt idx="21902">
                  <c:v>4.3803999999999998</c:v>
                </c:pt>
                <c:pt idx="21903">
                  <c:v>4.3806000000000003</c:v>
                </c:pt>
                <c:pt idx="21904">
                  <c:v>4.3807999999999998</c:v>
                </c:pt>
                <c:pt idx="21905">
                  <c:v>4.3810000000000002</c:v>
                </c:pt>
                <c:pt idx="21906">
                  <c:v>4.3811999999999998</c:v>
                </c:pt>
                <c:pt idx="21907">
                  <c:v>4.3814000000000002</c:v>
                </c:pt>
                <c:pt idx="21908">
                  <c:v>4.3815999999999997</c:v>
                </c:pt>
                <c:pt idx="21909">
                  <c:v>4.3818000000000001</c:v>
                </c:pt>
                <c:pt idx="21910">
                  <c:v>4.3819999999999997</c:v>
                </c:pt>
                <c:pt idx="21911">
                  <c:v>4.3822000000000001</c:v>
                </c:pt>
                <c:pt idx="21912">
                  <c:v>4.3823999999999996</c:v>
                </c:pt>
                <c:pt idx="21913">
                  <c:v>4.3826000000000001</c:v>
                </c:pt>
                <c:pt idx="21914">
                  <c:v>4.3827999999999996</c:v>
                </c:pt>
                <c:pt idx="21915">
                  <c:v>4.383</c:v>
                </c:pt>
                <c:pt idx="21916">
                  <c:v>4.3832000000000004</c:v>
                </c:pt>
                <c:pt idx="21917">
                  <c:v>4.3834</c:v>
                </c:pt>
                <c:pt idx="21918">
                  <c:v>4.3836000000000004</c:v>
                </c:pt>
                <c:pt idx="21919">
                  <c:v>4.3837999999999999</c:v>
                </c:pt>
                <c:pt idx="21920">
                  <c:v>4.3840000000000003</c:v>
                </c:pt>
                <c:pt idx="21921">
                  <c:v>4.3841999999999999</c:v>
                </c:pt>
                <c:pt idx="21922">
                  <c:v>4.3844000000000003</c:v>
                </c:pt>
                <c:pt idx="21923">
                  <c:v>4.3845999999999998</c:v>
                </c:pt>
                <c:pt idx="21924">
                  <c:v>4.3848000000000003</c:v>
                </c:pt>
                <c:pt idx="21925">
                  <c:v>4.3849999999999998</c:v>
                </c:pt>
                <c:pt idx="21926">
                  <c:v>4.3852000000000002</c:v>
                </c:pt>
                <c:pt idx="21927">
                  <c:v>4.3853999999999997</c:v>
                </c:pt>
                <c:pt idx="21928">
                  <c:v>4.3856000000000002</c:v>
                </c:pt>
                <c:pt idx="21929">
                  <c:v>4.3857999999999997</c:v>
                </c:pt>
                <c:pt idx="21930">
                  <c:v>4.3860000000000001</c:v>
                </c:pt>
                <c:pt idx="21931">
                  <c:v>4.3861999999999997</c:v>
                </c:pt>
                <c:pt idx="21932">
                  <c:v>4.3864000000000001</c:v>
                </c:pt>
                <c:pt idx="21933">
                  <c:v>4.3865999999999996</c:v>
                </c:pt>
                <c:pt idx="21934">
                  <c:v>4.3868</c:v>
                </c:pt>
                <c:pt idx="21935">
                  <c:v>4.3869999999999996</c:v>
                </c:pt>
                <c:pt idx="21936">
                  <c:v>4.3872</c:v>
                </c:pt>
                <c:pt idx="21937">
                  <c:v>4.3874000000000004</c:v>
                </c:pt>
                <c:pt idx="21938">
                  <c:v>4.3875999999999999</c:v>
                </c:pt>
                <c:pt idx="21939">
                  <c:v>4.3878000000000004</c:v>
                </c:pt>
                <c:pt idx="21940">
                  <c:v>4.3879999999999999</c:v>
                </c:pt>
                <c:pt idx="21941">
                  <c:v>4.3882000000000003</c:v>
                </c:pt>
                <c:pt idx="21942">
                  <c:v>4.3883999999999999</c:v>
                </c:pt>
                <c:pt idx="21943">
                  <c:v>4.3886000000000003</c:v>
                </c:pt>
                <c:pt idx="21944">
                  <c:v>4.3887999999999998</c:v>
                </c:pt>
                <c:pt idx="21945">
                  <c:v>4.3890000000000002</c:v>
                </c:pt>
                <c:pt idx="21946">
                  <c:v>4.3891999999999998</c:v>
                </c:pt>
                <c:pt idx="21947">
                  <c:v>4.3894000000000002</c:v>
                </c:pt>
                <c:pt idx="21948">
                  <c:v>4.3895999999999997</c:v>
                </c:pt>
                <c:pt idx="21949">
                  <c:v>4.3898000000000001</c:v>
                </c:pt>
                <c:pt idx="21950">
                  <c:v>4.3899999999999997</c:v>
                </c:pt>
                <c:pt idx="21951">
                  <c:v>4.3902000000000001</c:v>
                </c:pt>
                <c:pt idx="21952">
                  <c:v>4.3903999999999996</c:v>
                </c:pt>
                <c:pt idx="21953">
                  <c:v>4.3906000000000001</c:v>
                </c:pt>
                <c:pt idx="21954">
                  <c:v>4.3907999999999996</c:v>
                </c:pt>
                <c:pt idx="21955">
                  <c:v>4.391</c:v>
                </c:pt>
                <c:pt idx="21956">
                  <c:v>4.3912000000000004</c:v>
                </c:pt>
                <c:pt idx="21957">
                  <c:v>4.3914</c:v>
                </c:pt>
                <c:pt idx="21958">
                  <c:v>4.3916000000000004</c:v>
                </c:pt>
                <c:pt idx="21959">
                  <c:v>4.3917999999999999</c:v>
                </c:pt>
                <c:pt idx="21960">
                  <c:v>4.3920000000000003</c:v>
                </c:pt>
                <c:pt idx="21961">
                  <c:v>4.3921999999999999</c:v>
                </c:pt>
                <c:pt idx="21962">
                  <c:v>4.3924000000000003</c:v>
                </c:pt>
                <c:pt idx="21963">
                  <c:v>4.3925999999999998</c:v>
                </c:pt>
                <c:pt idx="21964">
                  <c:v>4.3928000000000003</c:v>
                </c:pt>
                <c:pt idx="21965">
                  <c:v>4.3929999999999998</c:v>
                </c:pt>
                <c:pt idx="21966">
                  <c:v>4.3932000000000002</c:v>
                </c:pt>
                <c:pt idx="21967">
                  <c:v>4.3933999999999997</c:v>
                </c:pt>
                <c:pt idx="21968">
                  <c:v>4.3936000000000002</c:v>
                </c:pt>
                <c:pt idx="21969">
                  <c:v>4.3937999999999997</c:v>
                </c:pt>
                <c:pt idx="21970">
                  <c:v>4.3940000000000001</c:v>
                </c:pt>
                <c:pt idx="21971">
                  <c:v>4.3941999999999997</c:v>
                </c:pt>
                <c:pt idx="21972">
                  <c:v>4.3944000000000001</c:v>
                </c:pt>
                <c:pt idx="21973">
                  <c:v>4.3945999999999996</c:v>
                </c:pt>
                <c:pt idx="21974">
                  <c:v>4.3948</c:v>
                </c:pt>
                <c:pt idx="21975">
                  <c:v>4.3949999999999996</c:v>
                </c:pt>
                <c:pt idx="21976">
                  <c:v>4.3952</c:v>
                </c:pt>
                <c:pt idx="21977">
                  <c:v>4.3954000000000004</c:v>
                </c:pt>
                <c:pt idx="21978">
                  <c:v>4.3956</c:v>
                </c:pt>
                <c:pt idx="21979">
                  <c:v>4.3958000000000004</c:v>
                </c:pt>
                <c:pt idx="21980">
                  <c:v>4.3959999999999999</c:v>
                </c:pt>
                <c:pt idx="21981">
                  <c:v>4.3962000000000003</c:v>
                </c:pt>
                <c:pt idx="21982">
                  <c:v>4.3963999999999999</c:v>
                </c:pt>
                <c:pt idx="21983">
                  <c:v>4.3966000000000003</c:v>
                </c:pt>
                <c:pt idx="21984">
                  <c:v>4.3967999999999998</c:v>
                </c:pt>
                <c:pt idx="21985">
                  <c:v>4.3970000000000002</c:v>
                </c:pt>
                <c:pt idx="21986">
                  <c:v>4.3971999999999998</c:v>
                </c:pt>
                <c:pt idx="21987">
                  <c:v>4.3974000000000002</c:v>
                </c:pt>
                <c:pt idx="21988">
                  <c:v>4.3975999999999997</c:v>
                </c:pt>
                <c:pt idx="21989">
                  <c:v>4.3978000000000002</c:v>
                </c:pt>
                <c:pt idx="21990">
                  <c:v>4.3979999999999997</c:v>
                </c:pt>
                <c:pt idx="21991">
                  <c:v>4.3982000000000001</c:v>
                </c:pt>
                <c:pt idx="21992">
                  <c:v>4.3983999999999996</c:v>
                </c:pt>
                <c:pt idx="21993">
                  <c:v>4.3986000000000001</c:v>
                </c:pt>
                <c:pt idx="21994">
                  <c:v>4.3987999999999996</c:v>
                </c:pt>
                <c:pt idx="21995">
                  <c:v>4.399</c:v>
                </c:pt>
                <c:pt idx="21996">
                  <c:v>4.3992000000000004</c:v>
                </c:pt>
                <c:pt idx="21997">
                  <c:v>4.3994</c:v>
                </c:pt>
                <c:pt idx="21998">
                  <c:v>4.3996000000000004</c:v>
                </c:pt>
                <c:pt idx="21999">
                  <c:v>4.3997999999999999</c:v>
                </c:pt>
                <c:pt idx="22000">
                  <c:v>4.4000000000000004</c:v>
                </c:pt>
                <c:pt idx="22001">
                  <c:v>4.4001999999999999</c:v>
                </c:pt>
                <c:pt idx="22002">
                  <c:v>4.4004000000000003</c:v>
                </c:pt>
                <c:pt idx="22003">
                  <c:v>4.4005999999999998</c:v>
                </c:pt>
                <c:pt idx="22004">
                  <c:v>4.4008000000000003</c:v>
                </c:pt>
                <c:pt idx="22005">
                  <c:v>4.4009999999999998</c:v>
                </c:pt>
                <c:pt idx="22006">
                  <c:v>4.4012000000000002</c:v>
                </c:pt>
                <c:pt idx="22007">
                  <c:v>4.4013999999999998</c:v>
                </c:pt>
                <c:pt idx="22008">
                  <c:v>4.4016000000000002</c:v>
                </c:pt>
                <c:pt idx="22009">
                  <c:v>4.4017999999999997</c:v>
                </c:pt>
                <c:pt idx="22010">
                  <c:v>4.4020000000000001</c:v>
                </c:pt>
                <c:pt idx="22011">
                  <c:v>4.4021999999999997</c:v>
                </c:pt>
                <c:pt idx="22012">
                  <c:v>4.4024000000000001</c:v>
                </c:pt>
                <c:pt idx="22013">
                  <c:v>4.4025999999999996</c:v>
                </c:pt>
                <c:pt idx="22014">
                  <c:v>4.4028</c:v>
                </c:pt>
                <c:pt idx="22015">
                  <c:v>4.4029999999999996</c:v>
                </c:pt>
                <c:pt idx="22016">
                  <c:v>4.4032</c:v>
                </c:pt>
                <c:pt idx="22017">
                  <c:v>4.4034000000000004</c:v>
                </c:pt>
                <c:pt idx="22018">
                  <c:v>4.4036</c:v>
                </c:pt>
                <c:pt idx="22019">
                  <c:v>4.4038000000000004</c:v>
                </c:pt>
                <c:pt idx="22020">
                  <c:v>4.4039999999999999</c:v>
                </c:pt>
                <c:pt idx="22021">
                  <c:v>4.4042000000000003</c:v>
                </c:pt>
                <c:pt idx="22022">
                  <c:v>4.4043999999999999</c:v>
                </c:pt>
                <c:pt idx="22023">
                  <c:v>4.4046000000000003</c:v>
                </c:pt>
                <c:pt idx="22024">
                  <c:v>4.4047999999999998</c:v>
                </c:pt>
                <c:pt idx="22025">
                  <c:v>4.4050000000000002</c:v>
                </c:pt>
                <c:pt idx="22026">
                  <c:v>4.4051999999999998</c:v>
                </c:pt>
                <c:pt idx="22027">
                  <c:v>4.4054000000000002</c:v>
                </c:pt>
                <c:pt idx="22028">
                  <c:v>4.4055999999999997</c:v>
                </c:pt>
                <c:pt idx="22029">
                  <c:v>4.4058000000000002</c:v>
                </c:pt>
                <c:pt idx="22030">
                  <c:v>4.4059999999999997</c:v>
                </c:pt>
                <c:pt idx="22031">
                  <c:v>4.4062000000000001</c:v>
                </c:pt>
                <c:pt idx="22032">
                  <c:v>4.4063999999999997</c:v>
                </c:pt>
                <c:pt idx="22033">
                  <c:v>4.4066000000000001</c:v>
                </c:pt>
                <c:pt idx="22034">
                  <c:v>4.4067999999999996</c:v>
                </c:pt>
                <c:pt idx="22035">
                  <c:v>4.407</c:v>
                </c:pt>
                <c:pt idx="22036">
                  <c:v>4.4071999999999996</c:v>
                </c:pt>
                <c:pt idx="22037">
                  <c:v>4.4074</c:v>
                </c:pt>
                <c:pt idx="22038">
                  <c:v>4.4076000000000004</c:v>
                </c:pt>
                <c:pt idx="22039">
                  <c:v>4.4077999999999999</c:v>
                </c:pt>
                <c:pt idx="22040">
                  <c:v>4.4080000000000004</c:v>
                </c:pt>
                <c:pt idx="22041">
                  <c:v>4.4081999999999999</c:v>
                </c:pt>
                <c:pt idx="22042">
                  <c:v>4.4084000000000003</c:v>
                </c:pt>
                <c:pt idx="22043">
                  <c:v>4.4085999999999999</c:v>
                </c:pt>
                <c:pt idx="22044">
                  <c:v>4.4088000000000003</c:v>
                </c:pt>
                <c:pt idx="22045">
                  <c:v>4.4089999999999998</c:v>
                </c:pt>
                <c:pt idx="22046">
                  <c:v>4.4092000000000002</c:v>
                </c:pt>
                <c:pt idx="22047">
                  <c:v>4.4093999999999998</c:v>
                </c:pt>
                <c:pt idx="22048">
                  <c:v>4.4096000000000002</c:v>
                </c:pt>
                <c:pt idx="22049">
                  <c:v>4.4097999999999997</c:v>
                </c:pt>
                <c:pt idx="22050">
                  <c:v>4.41</c:v>
                </c:pt>
                <c:pt idx="22051">
                  <c:v>4.4101999999999997</c:v>
                </c:pt>
                <c:pt idx="22052">
                  <c:v>4.4104000000000001</c:v>
                </c:pt>
                <c:pt idx="22053">
                  <c:v>4.4105999999999996</c:v>
                </c:pt>
                <c:pt idx="22054">
                  <c:v>4.4108000000000001</c:v>
                </c:pt>
                <c:pt idx="22055">
                  <c:v>4.4109999999999996</c:v>
                </c:pt>
                <c:pt idx="22056">
                  <c:v>4.4112</c:v>
                </c:pt>
                <c:pt idx="22057">
                  <c:v>4.4114000000000004</c:v>
                </c:pt>
                <c:pt idx="22058">
                  <c:v>4.4116</c:v>
                </c:pt>
                <c:pt idx="22059">
                  <c:v>4.4118000000000004</c:v>
                </c:pt>
                <c:pt idx="22060">
                  <c:v>4.4119999999999999</c:v>
                </c:pt>
                <c:pt idx="22061">
                  <c:v>4.4122000000000003</c:v>
                </c:pt>
                <c:pt idx="22062">
                  <c:v>4.4123999999999999</c:v>
                </c:pt>
                <c:pt idx="22063">
                  <c:v>4.4126000000000003</c:v>
                </c:pt>
                <c:pt idx="22064">
                  <c:v>4.4127999999999998</c:v>
                </c:pt>
                <c:pt idx="22065">
                  <c:v>4.4130000000000003</c:v>
                </c:pt>
                <c:pt idx="22066">
                  <c:v>4.4131999999999998</c:v>
                </c:pt>
                <c:pt idx="22067">
                  <c:v>4.4134000000000002</c:v>
                </c:pt>
                <c:pt idx="22068">
                  <c:v>4.4135999999999997</c:v>
                </c:pt>
                <c:pt idx="22069">
                  <c:v>4.4138000000000002</c:v>
                </c:pt>
                <c:pt idx="22070">
                  <c:v>4.4139999999999997</c:v>
                </c:pt>
                <c:pt idx="22071">
                  <c:v>4.4142000000000001</c:v>
                </c:pt>
                <c:pt idx="22072">
                  <c:v>4.4143999999999997</c:v>
                </c:pt>
                <c:pt idx="22073">
                  <c:v>4.4146000000000001</c:v>
                </c:pt>
                <c:pt idx="22074">
                  <c:v>4.4147999999999996</c:v>
                </c:pt>
                <c:pt idx="22075">
                  <c:v>4.415</c:v>
                </c:pt>
                <c:pt idx="22076">
                  <c:v>4.4151999999999996</c:v>
                </c:pt>
                <c:pt idx="22077">
                  <c:v>4.4154</c:v>
                </c:pt>
                <c:pt idx="22078">
                  <c:v>4.4156000000000004</c:v>
                </c:pt>
                <c:pt idx="22079">
                  <c:v>4.4157999999999999</c:v>
                </c:pt>
                <c:pt idx="22080">
                  <c:v>4.4160000000000004</c:v>
                </c:pt>
                <c:pt idx="22081">
                  <c:v>4.4161999999999999</c:v>
                </c:pt>
                <c:pt idx="22082">
                  <c:v>4.4164000000000003</c:v>
                </c:pt>
                <c:pt idx="22083">
                  <c:v>4.4165999999999999</c:v>
                </c:pt>
                <c:pt idx="22084">
                  <c:v>4.4168000000000003</c:v>
                </c:pt>
                <c:pt idx="22085">
                  <c:v>4.4169999999999998</c:v>
                </c:pt>
                <c:pt idx="22086">
                  <c:v>4.4172000000000002</c:v>
                </c:pt>
                <c:pt idx="22087">
                  <c:v>4.4173999999999998</c:v>
                </c:pt>
                <c:pt idx="22088">
                  <c:v>4.4176000000000002</c:v>
                </c:pt>
                <c:pt idx="22089">
                  <c:v>4.4177999999999997</c:v>
                </c:pt>
                <c:pt idx="22090">
                  <c:v>4.4180000000000001</c:v>
                </c:pt>
                <c:pt idx="22091">
                  <c:v>4.4181999999999997</c:v>
                </c:pt>
                <c:pt idx="22092">
                  <c:v>4.4184000000000001</c:v>
                </c:pt>
                <c:pt idx="22093">
                  <c:v>4.4185999999999996</c:v>
                </c:pt>
                <c:pt idx="22094">
                  <c:v>4.4188000000000001</c:v>
                </c:pt>
                <c:pt idx="22095">
                  <c:v>4.4189999999999996</c:v>
                </c:pt>
                <c:pt idx="22096">
                  <c:v>4.4192</c:v>
                </c:pt>
                <c:pt idx="22097">
                  <c:v>4.4194000000000004</c:v>
                </c:pt>
                <c:pt idx="22098">
                  <c:v>4.4196</c:v>
                </c:pt>
                <c:pt idx="22099">
                  <c:v>4.4198000000000004</c:v>
                </c:pt>
                <c:pt idx="22100">
                  <c:v>4.42</c:v>
                </c:pt>
                <c:pt idx="22101">
                  <c:v>4.4202000000000004</c:v>
                </c:pt>
                <c:pt idx="22102">
                  <c:v>4.4203999999999999</c:v>
                </c:pt>
                <c:pt idx="22103">
                  <c:v>4.4206000000000003</c:v>
                </c:pt>
                <c:pt idx="22104">
                  <c:v>4.4207999999999998</c:v>
                </c:pt>
                <c:pt idx="22105">
                  <c:v>4.4210000000000003</c:v>
                </c:pt>
                <c:pt idx="22106">
                  <c:v>4.4211999999999998</c:v>
                </c:pt>
                <c:pt idx="22107">
                  <c:v>4.4214000000000002</c:v>
                </c:pt>
                <c:pt idx="22108">
                  <c:v>4.4215999999999998</c:v>
                </c:pt>
                <c:pt idx="22109">
                  <c:v>4.4218000000000002</c:v>
                </c:pt>
                <c:pt idx="22110">
                  <c:v>4.4219999999999997</c:v>
                </c:pt>
                <c:pt idx="22111">
                  <c:v>4.4222000000000001</c:v>
                </c:pt>
                <c:pt idx="22112">
                  <c:v>4.4223999999999997</c:v>
                </c:pt>
                <c:pt idx="22113">
                  <c:v>4.4226000000000001</c:v>
                </c:pt>
                <c:pt idx="22114">
                  <c:v>4.4227999999999996</c:v>
                </c:pt>
                <c:pt idx="22115">
                  <c:v>4.423</c:v>
                </c:pt>
                <c:pt idx="22116">
                  <c:v>4.4231999999999996</c:v>
                </c:pt>
                <c:pt idx="22117">
                  <c:v>4.4234</c:v>
                </c:pt>
                <c:pt idx="22118">
                  <c:v>4.4236000000000004</c:v>
                </c:pt>
                <c:pt idx="22119">
                  <c:v>4.4238</c:v>
                </c:pt>
                <c:pt idx="22120">
                  <c:v>4.4240000000000004</c:v>
                </c:pt>
                <c:pt idx="22121">
                  <c:v>4.4241999999999999</c:v>
                </c:pt>
                <c:pt idx="22122">
                  <c:v>4.4244000000000003</c:v>
                </c:pt>
                <c:pt idx="22123">
                  <c:v>4.4245999999999999</c:v>
                </c:pt>
                <c:pt idx="22124">
                  <c:v>4.4248000000000003</c:v>
                </c:pt>
                <c:pt idx="22125">
                  <c:v>4.4249999999999998</c:v>
                </c:pt>
                <c:pt idx="22126">
                  <c:v>4.4252000000000002</c:v>
                </c:pt>
                <c:pt idx="22127">
                  <c:v>4.4253999999999998</c:v>
                </c:pt>
                <c:pt idx="22128">
                  <c:v>4.4256000000000002</c:v>
                </c:pt>
                <c:pt idx="22129">
                  <c:v>4.4257999999999997</c:v>
                </c:pt>
                <c:pt idx="22130">
                  <c:v>4.4260000000000002</c:v>
                </c:pt>
                <c:pt idx="22131">
                  <c:v>4.4261999999999997</c:v>
                </c:pt>
                <c:pt idx="22132">
                  <c:v>4.4264000000000001</c:v>
                </c:pt>
                <c:pt idx="22133">
                  <c:v>4.4265999999999996</c:v>
                </c:pt>
                <c:pt idx="22134">
                  <c:v>4.4268000000000001</c:v>
                </c:pt>
                <c:pt idx="22135">
                  <c:v>4.4269999999999996</c:v>
                </c:pt>
                <c:pt idx="22136">
                  <c:v>4.4272</c:v>
                </c:pt>
                <c:pt idx="22137">
                  <c:v>4.4273999999999996</c:v>
                </c:pt>
                <c:pt idx="22138">
                  <c:v>4.4276</c:v>
                </c:pt>
                <c:pt idx="22139">
                  <c:v>4.4278000000000004</c:v>
                </c:pt>
                <c:pt idx="22140">
                  <c:v>4.4279999999999999</c:v>
                </c:pt>
                <c:pt idx="22141">
                  <c:v>4.4282000000000004</c:v>
                </c:pt>
                <c:pt idx="22142">
                  <c:v>4.4283999999999999</c:v>
                </c:pt>
                <c:pt idx="22143">
                  <c:v>4.4286000000000003</c:v>
                </c:pt>
                <c:pt idx="22144">
                  <c:v>4.4287999999999998</c:v>
                </c:pt>
                <c:pt idx="22145">
                  <c:v>4.4290000000000003</c:v>
                </c:pt>
                <c:pt idx="22146">
                  <c:v>4.4291999999999998</c:v>
                </c:pt>
                <c:pt idx="22147">
                  <c:v>4.4294000000000002</c:v>
                </c:pt>
                <c:pt idx="22148">
                  <c:v>4.4295999999999998</c:v>
                </c:pt>
                <c:pt idx="22149">
                  <c:v>4.4298000000000002</c:v>
                </c:pt>
                <c:pt idx="22150">
                  <c:v>4.43</c:v>
                </c:pt>
                <c:pt idx="22151">
                  <c:v>4.4302000000000001</c:v>
                </c:pt>
                <c:pt idx="22152">
                  <c:v>4.4303999999999997</c:v>
                </c:pt>
                <c:pt idx="22153">
                  <c:v>4.4306000000000001</c:v>
                </c:pt>
                <c:pt idx="22154">
                  <c:v>4.4307999999999996</c:v>
                </c:pt>
                <c:pt idx="22155">
                  <c:v>4.431</c:v>
                </c:pt>
                <c:pt idx="22156">
                  <c:v>4.4311999999999996</c:v>
                </c:pt>
                <c:pt idx="22157">
                  <c:v>4.4314</c:v>
                </c:pt>
                <c:pt idx="22158">
                  <c:v>4.4316000000000004</c:v>
                </c:pt>
                <c:pt idx="22159">
                  <c:v>4.4318</c:v>
                </c:pt>
                <c:pt idx="22160">
                  <c:v>4.4320000000000004</c:v>
                </c:pt>
                <c:pt idx="22161">
                  <c:v>4.4321999999999999</c:v>
                </c:pt>
                <c:pt idx="22162">
                  <c:v>4.4324000000000003</c:v>
                </c:pt>
                <c:pt idx="22163">
                  <c:v>4.4325999999999999</c:v>
                </c:pt>
                <c:pt idx="22164">
                  <c:v>4.4328000000000003</c:v>
                </c:pt>
                <c:pt idx="22165">
                  <c:v>4.4329999999999998</c:v>
                </c:pt>
                <c:pt idx="22166">
                  <c:v>4.4332000000000003</c:v>
                </c:pt>
                <c:pt idx="22167">
                  <c:v>4.4333999999999998</c:v>
                </c:pt>
                <c:pt idx="22168">
                  <c:v>4.4336000000000002</c:v>
                </c:pt>
                <c:pt idx="22169">
                  <c:v>4.4337999999999997</c:v>
                </c:pt>
                <c:pt idx="22170">
                  <c:v>4.4340000000000002</c:v>
                </c:pt>
                <c:pt idx="22171">
                  <c:v>4.4341999999999997</c:v>
                </c:pt>
                <c:pt idx="22172">
                  <c:v>4.4344000000000001</c:v>
                </c:pt>
                <c:pt idx="22173">
                  <c:v>4.4345999999999997</c:v>
                </c:pt>
                <c:pt idx="22174">
                  <c:v>4.4348000000000001</c:v>
                </c:pt>
                <c:pt idx="22175">
                  <c:v>4.4349999999999996</c:v>
                </c:pt>
                <c:pt idx="22176">
                  <c:v>4.4352</c:v>
                </c:pt>
                <c:pt idx="22177">
                  <c:v>4.4353999999999996</c:v>
                </c:pt>
                <c:pt idx="22178">
                  <c:v>4.4356</c:v>
                </c:pt>
                <c:pt idx="22179">
                  <c:v>4.4358000000000004</c:v>
                </c:pt>
                <c:pt idx="22180">
                  <c:v>4.4359999999999999</c:v>
                </c:pt>
                <c:pt idx="22181">
                  <c:v>4.4362000000000004</c:v>
                </c:pt>
                <c:pt idx="22182">
                  <c:v>4.4363999999999999</c:v>
                </c:pt>
                <c:pt idx="22183">
                  <c:v>4.4366000000000003</c:v>
                </c:pt>
                <c:pt idx="22184">
                  <c:v>4.4367999999999999</c:v>
                </c:pt>
                <c:pt idx="22185">
                  <c:v>4.4370000000000003</c:v>
                </c:pt>
                <c:pt idx="22186">
                  <c:v>4.4371999999999998</c:v>
                </c:pt>
                <c:pt idx="22187">
                  <c:v>4.4374000000000002</c:v>
                </c:pt>
                <c:pt idx="22188">
                  <c:v>4.4375999999999998</c:v>
                </c:pt>
                <c:pt idx="22189">
                  <c:v>4.4378000000000002</c:v>
                </c:pt>
                <c:pt idx="22190">
                  <c:v>4.4379999999999997</c:v>
                </c:pt>
                <c:pt idx="22191">
                  <c:v>4.4382000000000001</c:v>
                </c:pt>
                <c:pt idx="22192">
                  <c:v>4.4383999999999997</c:v>
                </c:pt>
                <c:pt idx="22193">
                  <c:v>4.4386000000000001</c:v>
                </c:pt>
                <c:pt idx="22194">
                  <c:v>4.4387999999999996</c:v>
                </c:pt>
                <c:pt idx="22195">
                  <c:v>4.4390000000000001</c:v>
                </c:pt>
                <c:pt idx="22196">
                  <c:v>4.4391999999999996</c:v>
                </c:pt>
                <c:pt idx="22197">
                  <c:v>4.4394</c:v>
                </c:pt>
                <c:pt idx="22198">
                  <c:v>4.4396000000000004</c:v>
                </c:pt>
                <c:pt idx="22199">
                  <c:v>4.4398</c:v>
                </c:pt>
                <c:pt idx="22200">
                  <c:v>4.4400000000000004</c:v>
                </c:pt>
                <c:pt idx="22201">
                  <c:v>4.4401999999999999</c:v>
                </c:pt>
                <c:pt idx="22202">
                  <c:v>4.4404000000000003</c:v>
                </c:pt>
                <c:pt idx="22203">
                  <c:v>4.4405999999999999</c:v>
                </c:pt>
                <c:pt idx="22204">
                  <c:v>4.4408000000000003</c:v>
                </c:pt>
                <c:pt idx="22205">
                  <c:v>4.4409999999999998</c:v>
                </c:pt>
                <c:pt idx="22206">
                  <c:v>4.4412000000000003</c:v>
                </c:pt>
                <c:pt idx="22207">
                  <c:v>4.4413999999999998</c:v>
                </c:pt>
                <c:pt idx="22208">
                  <c:v>4.4416000000000002</c:v>
                </c:pt>
                <c:pt idx="22209">
                  <c:v>4.4417999999999997</c:v>
                </c:pt>
                <c:pt idx="22210">
                  <c:v>4.4420000000000002</c:v>
                </c:pt>
                <c:pt idx="22211">
                  <c:v>4.4421999999999997</c:v>
                </c:pt>
                <c:pt idx="22212">
                  <c:v>4.4424000000000001</c:v>
                </c:pt>
                <c:pt idx="22213">
                  <c:v>4.4425999999999997</c:v>
                </c:pt>
                <c:pt idx="22214">
                  <c:v>4.4428000000000001</c:v>
                </c:pt>
                <c:pt idx="22215">
                  <c:v>4.4429999999999996</c:v>
                </c:pt>
                <c:pt idx="22216">
                  <c:v>4.4432</c:v>
                </c:pt>
                <c:pt idx="22217">
                  <c:v>4.4433999999999996</c:v>
                </c:pt>
                <c:pt idx="22218">
                  <c:v>4.4436</c:v>
                </c:pt>
                <c:pt idx="22219">
                  <c:v>4.4438000000000004</c:v>
                </c:pt>
                <c:pt idx="22220">
                  <c:v>4.444</c:v>
                </c:pt>
                <c:pt idx="22221">
                  <c:v>4.4442000000000004</c:v>
                </c:pt>
                <c:pt idx="22222">
                  <c:v>4.4443999999999999</c:v>
                </c:pt>
                <c:pt idx="22223">
                  <c:v>4.4446000000000003</c:v>
                </c:pt>
                <c:pt idx="22224">
                  <c:v>4.4447999999999999</c:v>
                </c:pt>
                <c:pt idx="22225">
                  <c:v>4.4450000000000003</c:v>
                </c:pt>
                <c:pt idx="22226">
                  <c:v>4.4451999999999998</c:v>
                </c:pt>
                <c:pt idx="22227">
                  <c:v>4.4454000000000002</c:v>
                </c:pt>
                <c:pt idx="22228">
                  <c:v>4.4455999999999998</c:v>
                </c:pt>
                <c:pt idx="22229">
                  <c:v>4.4458000000000002</c:v>
                </c:pt>
                <c:pt idx="22230">
                  <c:v>4.4459999999999997</c:v>
                </c:pt>
                <c:pt idx="22231">
                  <c:v>4.4462000000000002</c:v>
                </c:pt>
                <c:pt idx="22232">
                  <c:v>4.4463999999999997</c:v>
                </c:pt>
                <c:pt idx="22233">
                  <c:v>4.4466000000000001</c:v>
                </c:pt>
                <c:pt idx="22234">
                  <c:v>4.4467999999999996</c:v>
                </c:pt>
                <c:pt idx="22235">
                  <c:v>4.4470000000000001</c:v>
                </c:pt>
                <c:pt idx="22236">
                  <c:v>4.4471999999999996</c:v>
                </c:pt>
                <c:pt idx="22237">
                  <c:v>4.4474</c:v>
                </c:pt>
                <c:pt idx="22238">
                  <c:v>4.4476000000000004</c:v>
                </c:pt>
                <c:pt idx="22239">
                  <c:v>4.4478</c:v>
                </c:pt>
                <c:pt idx="22240">
                  <c:v>4.4480000000000004</c:v>
                </c:pt>
                <c:pt idx="22241">
                  <c:v>4.4481999999999999</c:v>
                </c:pt>
                <c:pt idx="22242">
                  <c:v>4.4484000000000004</c:v>
                </c:pt>
                <c:pt idx="22243">
                  <c:v>4.4485999999999999</c:v>
                </c:pt>
                <c:pt idx="22244">
                  <c:v>4.4488000000000003</c:v>
                </c:pt>
                <c:pt idx="22245">
                  <c:v>4.4489999999999998</c:v>
                </c:pt>
                <c:pt idx="22246">
                  <c:v>4.4492000000000003</c:v>
                </c:pt>
                <c:pt idx="22247">
                  <c:v>4.4493999999999998</c:v>
                </c:pt>
                <c:pt idx="22248">
                  <c:v>4.4496000000000002</c:v>
                </c:pt>
                <c:pt idx="22249">
                  <c:v>4.4497999999999998</c:v>
                </c:pt>
                <c:pt idx="22250">
                  <c:v>4.45</c:v>
                </c:pt>
                <c:pt idx="22251">
                  <c:v>4.4501999999999997</c:v>
                </c:pt>
                <c:pt idx="22252">
                  <c:v>4.4504000000000001</c:v>
                </c:pt>
                <c:pt idx="22253">
                  <c:v>4.4505999999999997</c:v>
                </c:pt>
                <c:pt idx="22254">
                  <c:v>4.4508000000000001</c:v>
                </c:pt>
                <c:pt idx="22255">
                  <c:v>4.4509999999999996</c:v>
                </c:pt>
                <c:pt idx="22256">
                  <c:v>4.4512</c:v>
                </c:pt>
                <c:pt idx="22257">
                  <c:v>4.4513999999999996</c:v>
                </c:pt>
                <c:pt idx="22258">
                  <c:v>4.4516</c:v>
                </c:pt>
                <c:pt idx="22259">
                  <c:v>4.4518000000000004</c:v>
                </c:pt>
                <c:pt idx="22260">
                  <c:v>4.452</c:v>
                </c:pt>
                <c:pt idx="22261">
                  <c:v>4.4522000000000004</c:v>
                </c:pt>
                <c:pt idx="22262">
                  <c:v>4.4523999999999999</c:v>
                </c:pt>
                <c:pt idx="22263">
                  <c:v>4.4526000000000003</c:v>
                </c:pt>
                <c:pt idx="22264">
                  <c:v>4.4527999999999999</c:v>
                </c:pt>
                <c:pt idx="22265">
                  <c:v>4.4530000000000003</c:v>
                </c:pt>
                <c:pt idx="22266">
                  <c:v>4.4531999999999998</c:v>
                </c:pt>
                <c:pt idx="22267">
                  <c:v>4.4534000000000002</c:v>
                </c:pt>
                <c:pt idx="22268">
                  <c:v>4.4535999999999998</c:v>
                </c:pt>
                <c:pt idx="22269">
                  <c:v>4.4538000000000002</c:v>
                </c:pt>
                <c:pt idx="22270">
                  <c:v>4.4539999999999997</c:v>
                </c:pt>
                <c:pt idx="22271">
                  <c:v>4.4542000000000002</c:v>
                </c:pt>
                <c:pt idx="22272">
                  <c:v>4.4543999999999997</c:v>
                </c:pt>
                <c:pt idx="22273">
                  <c:v>4.4546000000000001</c:v>
                </c:pt>
                <c:pt idx="22274">
                  <c:v>4.4547999999999996</c:v>
                </c:pt>
                <c:pt idx="22275">
                  <c:v>4.4550000000000001</c:v>
                </c:pt>
                <c:pt idx="22276">
                  <c:v>4.4551999999999996</c:v>
                </c:pt>
                <c:pt idx="22277">
                  <c:v>4.4554</c:v>
                </c:pt>
                <c:pt idx="22278">
                  <c:v>4.4555999999999996</c:v>
                </c:pt>
                <c:pt idx="22279">
                  <c:v>4.4558</c:v>
                </c:pt>
                <c:pt idx="22280">
                  <c:v>4.4560000000000004</c:v>
                </c:pt>
                <c:pt idx="22281">
                  <c:v>4.4561999999999999</c:v>
                </c:pt>
                <c:pt idx="22282">
                  <c:v>4.4564000000000004</c:v>
                </c:pt>
                <c:pt idx="22283">
                  <c:v>4.4565999999999999</c:v>
                </c:pt>
                <c:pt idx="22284">
                  <c:v>4.4568000000000003</c:v>
                </c:pt>
                <c:pt idx="22285">
                  <c:v>4.4569999999999999</c:v>
                </c:pt>
                <c:pt idx="22286">
                  <c:v>4.4572000000000003</c:v>
                </c:pt>
                <c:pt idx="22287">
                  <c:v>4.4573999999999998</c:v>
                </c:pt>
                <c:pt idx="22288">
                  <c:v>4.4576000000000002</c:v>
                </c:pt>
                <c:pt idx="22289">
                  <c:v>4.4577999999999998</c:v>
                </c:pt>
                <c:pt idx="22290">
                  <c:v>4.4580000000000002</c:v>
                </c:pt>
                <c:pt idx="22291">
                  <c:v>4.4581999999999997</c:v>
                </c:pt>
                <c:pt idx="22292">
                  <c:v>4.4584000000000001</c:v>
                </c:pt>
                <c:pt idx="22293">
                  <c:v>4.4585999999999997</c:v>
                </c:pt>
                <c:pt idx="22294">
                  <c:v>4.4588000000000001</c:v>
                </c:pt>
                <c:pt idx="22295">
                  <c:v>4.4589999999999996</c:v>
                </c:pt>
                <c:pt idx="22296">
                  <c:v>4.4592000000000001</c:v>
                </c:pt>
                <c:pt idx="22297">
                  <c:v>4.4593999999999996</c:v>
                </c:pt>
                <c:pt idx="22298">
                  <c:v>4.4596</c:v>
                </c:pt>
                <c:pt idx="22299">
                  <c:v>4.4598000000000004</c:v>
                </c:pt>
                <c:pt idx="22300">
                  <c:v>4.46</c:v>
                </c:pt>
                <c:pt idx="22301">
                  <c:v>4.4602000000000004</c:v>
                </c:pt>
                <c:pt idx="22302">
                  <c:v>4.4603999999999999</c:v>
                </c:pt>
                <c:pt idx="22303">
                  <c:v>4.4606000000000003</c:v>
                </c:pt>
                <c:pt idx="22304">
                  <c:v>4.4607999999999999</c:v>
                </c:pt>
                <c:pt idx="22305">
                  <c:v>4.4610000000000003</c:v>
                </c:pt>
                <c:pt idx="22306">
                  <c:v>4.4611999999999998</c:v>
                </c:pt>
                <c:pt idx="22307">
                  <c:v>4.4614000000000003</c:v>
                </c:pt>
                <c:pt idx="22308">
                  <c:v>4.4615999999999998</c:v>
                </c:pt>
                <c:pt idx="22309">
                  <c:v>4.4618000000000002</c:v>
                </c:pt>
                <c:pt idx="22310">
                  <c:v>4.4619999999999997</c:v>
                </c:pt>
                <c:pt idx="22311">
                  <c:v>4.4622000000000002</c:v>
                </c:pt>
                <c:pt idx="22312">
                  <c:v>4.4623999999999997</c:v>
                </c:pt>
                <c:pt idx="22313">
                  <c:v>4.4626000000000001</c:v>
                </c:pt>
                <c:pt idx="22314">
                  <c:v>4.4627999999999997</c:v>
                </c:pt>
                <c:pt idx="22315">
                  <c:v>4.4630000000000001</c:v>
                </c:pt>
                <c:pt idx="22316">
                  <c:v>4.4631999999999996</c:v>
                </c:pt>
                <c:pt idx="22317">
                  <c:v>4.4634</c:v>
                </c:pt>
                <c:pt idx="22318">
                  <c:v>4.4635999999999996</c:v>
                </c:pt>
                <c:pt idx="22319">
                  <c:v>4.4638</c:v>
                </c:pt>
                <c:pt idx="22320">
                  <c:v>4.4640000000000004</c:v>
                </c:pt>
                <c:pt idx="22321">
                  <c:v>4.4641999999999999</c:v>
                </c:pt>
                <c:pt idx="22322">
                  <c:v>4.4644000000000004</c:v>
                </c:pt>
                <c:pt idx="22323">
                  <c:v>4.4645999999999999</c:v>
                </c:pt>
                <c:pt idx="22324">
                  <c:v>4.4648000000000003</c:v>
                </c:pt>
                <c:pt idx="22325">
                  <c:v>4.4649999999999999</c:v>
                </c:pt>
                <c:pt idx="22326">
                  <c:v>4.4652000000000003</c:v>
                </c:pt>
                <c:pt idx="22327">
                  <c:v>4.4653999999999998</c:v>
                </c:pt>
                <c:pt idx="22328">
                  <c:v>4.4656000000000002</c:v>
                </c:pt>
                <c:pt idx="22329">
                  <c:v>4.4657999999999998</c:v>
                </c:pt>
                <c:pt idx="22330">
                  <c:v>4.4660000000000002</c:v>
                </c:pt>
                <c:pt idx="22331">
                  <c:v>4.4661999999999997</c:v>
                </c:pt>
                <c:pt idx="22332">
                  <c:v>4.4664000000000001</c:v>
                </c:pt>
                <c:pt idx="22333">
                  <c:v>4.4665999999999997</c:v>
                </c:pt>
                <c:pt idx="22334">
                  <c:v>4.4668000000000001</c:v>
                </c:pt>
                <c:pt idx="22335">
                  <c:v>4.4669999999999996</c:v>
                </c:pt>
                <c:pt idx="22336">
                  <c:v>4.4672000000000001</c:v>
                </c:pt>
                <c:pt idx="22337">
                  <c:v>4.4673999999999996</c:v>
                </c:pt>
                <c:pt idx="22338">
                  <c:v>4.4676</c:v>
                </c:pt>
                <c:pt idx="22339">
                  <c:v>4.4678000000000004</c:v>
                </c:pt>
                <c:pt idx="22340">
                  <c:v>4.468</c:v>
                </c:pt>
                <c:pt idx="22341">
                  <c:v>4.4682000000000004</c:v>
                </c:pt>
                <c:pt idx="22342">
                  <c:v>4.4683999999999999</c:v>
                </c:pt>
                <c:pt idx="22343">
                  <c:v>4.4686000000000003</c:v>
                </c:pt>
                <c:pt idx="22344">
                  <c:v>4.4687999999999999</c:v>
                </c:pt>
                <c:pt idx="22345">
                  <c:v>4.4690000000000003</c:v>
                </c:pt>
                <c:pt idx="22346">
                  <c:v>4.4691999999999998</c:v>
                </c:pt>
                <c:pt idx="22347">
                  <c:v>4.4694000000000003</c:v>
                </c:pt>
                <c:pt idx="22348">
                  <c:v>4.4695999999999998</c:v>
                </c:pt>
                <c:pt idx="22349">
                  <c:v>4.4698000000000002</c:v>
                </c:pt>
                <c:pt idx="22350">
                  <c:v>4.47</c:v>
                </c:pt>
                <c:pt idx="22351">
                  <c:v>4.4702000000000002</c:v>
                </c:pt>
                <c:pt idx="22352">
                  <c:v>4.4703999999999997</c:v>
                </c:pt>
                <c:pt idx="22353">
                  <c:v>4.4706000000000001</c:v>
                </c:pt>
                <c:pt idx="22354">
                  <c:v>4.4707999999999997</c:v>
                </c:pt>
                <c:pt idx="22355">
                  <c:v>4.4710000000000001</c:v>
                </c:pt>
                <c:pt idx="22356">
                  <c:v>4.4711999999999996</c:v>
                </c:pt>
                <c:pt idx="22357">
                  <c:v>4.4714</c:v>
                </c:pt>
                <c:pt idx="22358">
                  <c:v>4.4715999999999996</c:v>
                </c:pt>
                <c:pt idx="22359">
                  <c:v>4.4718</c:v>
                </c:pt>
                <c:pt idx="22360">
                  <c:v>4.4720000000000004</c:v>
                </c:pt>
                <c:pt idx="22361">
                  <c:v>4.4722</c:v>
                </c:pt>
                <c:pt idx="22362">
                  <c:v>4.4724000000000004</c:v>
                </c:pt>
                <c:pt idx="22363">
                  <c:v>4.4725999999999999</c:v>
                </c:pt>
                <c:pt idx="22364">
                  <c:v>4.4728000000000003</c:v>
                </c:pt>
                <c:pt idx="22365">
                  <c:v>4.4729999999999999</c:v>
                </c:pt>
                <c:pt idx="22366">
                  <c:v>4.4732000000000003</c:v>
                </c:pt>
                <c:pt idx="22367">
                  <c:v>4.4733999999999998</c:v>
                </c:pt>
                <c:pt idx="22368">
                  <c:v>4.4736000000000002</c:v>
                </c:pt>
                <c:pt idx="22369">
                  <c:v>4.4737999999999998</c:v>
                </c:pt>
                <c:pt idx="22370">
                  <c:v>4.4740000000000002</c:v>
                </c:pt>
                <c:pt idx="22371">
                  <c:v>4.4741999999999997</c:v>
                </c:pt>
                <c:pt idx="22372">
                  <c:v>4.4744000000000002</c:v>
                </c:pt>
                <c:pt idx="22373">
                  <c:v>4.4745999999999997</c:v>
                </c:pt>
                <c:pt idx="22374">
                  <c:v>4.4748000000000001</c:v>
                </c:pt>
                <c:pt idx="22375">
                  <c:v>4.4749999999999996</c:v>
                </c:pt>
                <c:pt idx="22376">
                  <c:v>4.4752000000000001</c:v>
                </c:pt>
                <c:pt idx="22377">
                  <c:v>4.4753999999999996</c:v>
                </c:pt>
                <c:pt idx="22378">
                  <c:v>4.4756</c:v>
                </c:pt>
                <c:pt idx="22379">
                  <c:v>4.4757999999999996</c:v>
                </c:pt>
                <c:pt idx="22380">
                  <c:v>4.476</c:v>
                </c:pt>
                <c:pt idx="22381">
                  <c:v>4.4762000000000004</c:v>
                </c:pt>
                <c:pt idx="22382">
                  <c:v>4.4763999999999999</c:v>
                </c:pt>
                <c:pt idx="22383">
                  <c:v>4.4766000000000004</c:v>
                </c:pt>
                <c:pt idx="22384">
                  <c:v>4.4767999999999999</c:v>
                </c:pt>
                <c:pt idx="22385">
                  <c:v>4.4770000000000003</c:v>
                </c:pt>
                <c:pt idx="22386">
                  <c:v>4.4771999999999998</c:v>
                </c:pt>
                <c:pt idx="22387">
                  <c:v>4.4774000000000003</c:v>
                </c:pt>
                <c:pt idx="22388">
                  <c:v>4.4775999999999998</c:v>
                </c:pt>
                <c:pt idx="22389">
                  <c:v>4.4778000000000002</c:v>
                </c:pt>
                <c:pt idx="22390">
                  <c:v>4.4779999999999998</c:v>
                </c:pt>
                <c:pt idx="22391">
                  <c:v>4.4782000000000002</c:v>
                </c:pt>
                <c:pt idx="22392">
                  <c:v>4.4783999999999997</c:v>
                </c:pt>
                <c:pt idx="22393">
                  <c:v>4.4786000000000001</c:v>
                </c:pt>
                <c:pt idx="22394">
                  <c:v>4.4787999999999997</c:v>
                </c:pt>
                <c:pt idx="22395">
                  <c:v>4.4790000000000001</c:v>
                </c:pt>
                <c:pt idx="22396">
                  <c:v>4.4791999999999996</c:v>
                </c:pt>
                <c:pt idx="22397">
                  <c:v>4.4794</c:v>
                </c:pt>
                <c:pt idx="22398">
                  <c:v>4.4795999999999996</c:v>
                </c:pt>
                <c:pt idx="22399">
                  <c:v>4.4798</c:v>
                </c:pt>
                <c:pt idx="22400">
                  <c:v>4.4800000000000004</c:v>
                </c:pt>
                <c:pt idx="22401">
                  <c:v>4.4802</c:v>
                </c:pt>
                <c:pt idx="22402">
                  <c:v>4.4804000000000004</c:v>
                </c:pt>
                <c:pt idx="22403">
                  <c:v>4.4805999999999999</c:v>
                </c:pt>
                <c:pt idx="22404">
                  <c:v>4.4808000000000003</c:v>
                </c:pt>
                <c:pt idx="22405">
                  <c:v>4.4809999999999999</c:v>
                </c:pt>
                <c:pt idx="22406">
                  <c:v>4.4812000000000003</c:v>
                </c:pt>
                <c:pt idx="22407">
                  <c:v>4.4813999999999998</c:v>
                </c:pt>
                <c:pt idx="22408">
                  <c:v>4.4816000000000003</c:v>
                </c:pt>
                <c:pt idx="22409">
                  <c:v>4.4817999999999998</c:v>
                </c:pt>
                <c:pt idx="22410">
                  <c:v>4.4820000000000002</c:v>
                </c:pt>
                <c:pt idx="22411">
                  <c:v>4.4821999999999997</c:v>
                </c:pt>
                <c:pt idx="22412">
                  <c:v>4.4824000000000002</c:v>
                </c:pt>
                <c:pt idx="22413">
                  <c:v>4.4825999999999997</c:v>
                </c:pt>
                <c:pt idx="22414">
                  <c:v>4.4828000000000001</c:v>
                </c:pt>
                <c:pt idx="22415">
                  <c:v>4.4829999999999997</c:v>
                </c:pt>
                <c:pt idx="22416">
                  <c:v>4.4832000000000001</c:v>
                </c:pt>
                <c:pt idx="22417">
                  <c:v>4.4833999999999996</c:v>
                </c:pt>
                <c:pt idx="22418">
                  <c:v>4.4836</c:v>
                </c:pt>
                <c:pt idx="22419">
                  <c:v>4.4837999999999996</c:v>
                </c:pt>
                <c:pt idx="22420">
                  <c:v>4.484</c:v>
                </c:pt>
                <c:pt idx="22421">
                  <c:v>4.4842000000000004</c:v>
                </c:pt>
                <c:pt idx="22422">
                  <c:v>4.4843999999999999</c:v>
                </c:pt>
                <c:pt idx="22423">
                  <c:v>4.4846000000000004</c:v>
                </c:pt>
                <c:pt idx="22424">
                  <c:v>4.4847999999999999</c:v>
                </c:pt>
                <c:pt idx="22425">
                  <c:v>4.4850000000000003</c:v>
                </c:pt>
                <c:pt idx="22426">
                  <c:v>4.4851999999999999</c:v>
                </c:pt>
                <c:pt idx="22427">
                  <c:v>4.4854000000000003</c:v>
                </c:pt>
                <c:pt idx="22428">
                  <c:v>4.4855999999999998</c:v>
                </c:pt>
                <c:pt idx="22429">
                  <c:v>4.4858000000000002</c:v>
                </c:pt>
                <c:pt idx="22430">
                  <c:v>4.4859999999999998</c:v>
                </c:pt>
                <c:pt idx="22431">
                  <c:v>4.4862000000000002</c:v>
                </c:pt>
                <c:pt idx="22432">
                  <c:v>4.4863999999999997</c:v>
                </c:pt>
                <c:pt idx="22433">
                  <c:v>4.4866000000000001</c:v>
                </c:pt>
                <c:pt idx="22434">
                  <c:v>4.4867999999999997</c:v>
                </c:pt>
                <c:pt idx="22435">
                  <c:v>4.4870000000000001</c:v>
                </c:pt>
                <c:pt idx="22436">
                  <c:v>4.4871999999999996</c:v>
                </c:pt>
                <c:pt idx="22437">
                  <c:v>4.4874000000000001</c:v>
                </c:pt>
                <c:pt idx="22438">
                  <c:v>4.4875999999999996</c:v>
                </c:pt>
                <c:pt idx="22439">
                  <c:v>4.4878</c:v>
                </c:pt>
                <c:pt idx="22440">
                  <c:v>4.4880000000000004</c:v>
                </c:pt>
                <c:pt idx="22441">
                  <c:v>4.4882</c:v>
                </c:pt>
                <c:pt idx="22442">
                  <c:v>4.4884000000000004</c:v>
                </c:pt>
                <c:pt idx="22443">
                  <c:v>4.4885999999999999</c:v>
                </c:pt>
                <c:pt idx="22444">
                  <c:v>4.4888000000000003</c:v>
                </c:pt>
                <c:pt idx="22445">
                  <c:v>4.4889999999999999</c:v>
                </c:pt>
                <c:pt idx="22446">
                  <c:v>4.4892000000000003</c:v>
                </c:pt>
                <c:pt idx="22447">
                  <c:v>4.4893999999999998</c:v>
                </c:pt>
                <c:pt idx="22448">
                  <c:v>4.4896000000000003</c:v>
                </c:pt>
                <c:pt idx="22449">
                  <c:v>4.4897999999999998</c:v>
                </c:pt>
                <c:pt idx="22450">
                  <c:v>4.49</c:v>
                </c:pt>
                <c:pt idx="22451">
                  <c:v>4.4901999999999997</c:v>
                </c:pt>
                <c:pt idx="22452">
                  <c:v>4.4904000000000002</c:v>
                </c:pt>
                <c:pt idx="22453">
                  <c:v>4.4905999999999997</c:v>
                </c:pt>
                <c:pt idx="22454">
                  <c:v>4.4908000000000001</c:v>
                </c:pt>
                <c:pt idx="22455">
                  <c:v>4.4909999999999997</c:v>
                </c:pt>
                <c:pt idx="22456">
                  <c:v>4.4912000000000001</c:v>
                </c:pt>
                <c:pt idx="22457">
                  <c:v>4.4913999999999996</c:v>
                </c:pt>
                <c:pt idx="22458">
                  <c:v>4.4916</c:v>
                </c:pt>
                <c:pt idx="22459">
                  <c:v>4.4917999999999996</c:v>
                </c:pt>
                <c:pt idx="22460">
                  <c:v>4.492</c:v>
                </c:pt>
                <c:pt idx="22461">
                  <c:v>4.4922000000000004</c:v>
                </c:pt>
                <c:pt idx="22462">
                  <c:v>4.4923999999999999</c:v>
                </c:pt>
                <c:pt idx="22463">
                  <c:v>4.4926000000000004</c:v>
                </c:pt>
                <c:pt idx="22464">
                  <c:v>4.4927999999999999</c:v>
                </c:pt>
                <c:pt idx="22465">
                  <c:v>4.4930000000000003</c:v>
                </c:pt>
                <c:pt idx="22466">
                  <c:v>4.4931999999999999</c:v>
                </c:pt>
                <c:pt idx="22467">
                  <c:v>4.4934000000000003</c:v>
                </c:pt>
                <c:pt idx="22468">
                  <c:v>4.4935999999999998</c:v>
                </c:pt>
                <c:pt idx="22469">
                  <c:v>4.4938000000000002</c:v>
                </c:pt>
                <c:pt idx="22470">
                  <c:v>4.4939999999999998</c:v>
                </c:pt>
                <c:pt idx="22471">
                  <c:v>4.4942000000000002</c:v>
                </c:pt>
                <c:pt idx="22472">
                  <c:v>4.4943999999999997</c:v>
                </c:pt>
                <c:pt idx="22473">
                  <c:v>4.4946000000000002</c:v>
                </c:pt>
                <c:pt idx="22474">
                  <c:v>4.4947999999999997</c:v>
                </c:pt>
                <c:pt idx="22475">
                  <c:v>4.4950000000000001</c:v>
                </c:pt>
                <c:pt idx="22476">
                  <c:v>4.4951999999999996</c:v>
                </c:pt>
                <c:pt idx="22477">
                  <c:v>4.4954000000000001</c:v>
                </c:pt>
                <c:pt idx="22478">
                  <c:v>4.4955999999999996</c:v>
                </c:pt>
                <c:pt idx="22479">
                  <c:v>4.4958</c:v>
                </c:pt>
                <c:pt idx="22480">
                  <c:v>4.4960000000000004</c:v>
                </c:pt>
                <c:pt idx="22481">
                  <c:v>4.4962</c:v>
                </c:pt>
                <c:pt idx="22482">
                  <c:v>4.4964000000000004</c:v>
                </c:pt>
                <c:pt idx="22483">
                  <c:v>4.4965999999999999</c:v>
                </c:pt>
                <c:pt idx="22484">
                  <c:v>4.4968000000000004</c:v>
                </c:pt>
                <c:pt idx="22485">
                  <c:v>4.4969999999999999</c:v>
                </c:pt>
                <c:pt idx="22486">
                  <c:v>4.4972000000000003</c:v>
                </c:pt>
                <c:pt idx="22487">
                  <c:v>4.4973999999999998</c:v>
                </c:pt>
                <c:pt idx="22488">
                  <c:v>4.4976000000000003</c:v>
                </c:pt>
                <c:pt idx="22489">
                  <c:v>4.4977999999999998</c:v>
                </c:pt>
                <c:pt idx="22490">
                  <c:v>4.4980000000000002</c:v>
                </c:pt>
                <c:pt idx="22491">
                  <c:v>4.4981999999999998</c:v>
                </c:pt>
                <c:pt idx="22492">
                  <c:v>4.4984000000000002</c:v>
                </c:pt>
                <c:pt idx="22493">
                  <c:v>4.4985999999999997</c:v>
                </c:pt>
                <c:pt idx="22494">
                  <c:v>4.4988000000000001</c:v>
                </c:pt>
                <c:pt idx="22495">
                  <c:v>4.4989999999999997</c:v>
                </c:pt>
                <c:pt idx="22496">
                  <c:v>4.4992000000000001</c:v>
                </c:pt>
                <c:pt idx="22497">
                  <c:v>4.4993999999999996</c:v>
                </c:pt>
                <c:pt idx="22498">
                  <c:v>4.4996</c:v>
                </c:pt>
                <c:pt idx="22499">
                  <c:v>4.4997999999999996</c:v>
                </c:pt>
                <c:pt idx="22500">
                  <c:v>4.5</c:v>
                </c:pt>
                <c:pt idx="22501">
                  <c:v>4.5002000000000004</c:v>
                </c:pt>
                <c:pt idx="22502">
                  <c:v>4.5004</c:v>
                </c:pt>
                <c:pt idx="22503">
                  <c:v>4.5006000000000004</c:v>
                </c:pt>
                <c:pt idx="22504">
                  <c:v>4.5007999999999999</c:v>
                </c:pt>
                <c:pt idx="22505">
                  <c:v>4.5010000000000003</c:v>
                </c:pt>
                <c:pt idx="22506">
                  <c:v>4.5011999999999999</c:v>
                </c:pt>
                <c:pt idx="22507">
                  <c:v>4.5014000000000003</c:v>
                </c:pt>
                <c:pt idx="22508">
                  <c:v>4.5015999999999998</c:v>
                </c:pt>
                <c:pt idx="22509">
                  <c:v>4.5018000000000002</c:v>
                </c:pt>
                <c:pt idx="22510">
                  <c:v>4.5019999999999998</c:v>
                </c:pt>
                <c:pt idx="22511">
                  <c:v>4.5022000000000002</c:v>
                </c:pt>
                <c:pt idx="22512">
                  <c:v>4.5023999999999997</c:v>
                </c:pt>
                <c:pt idx="22513">
                  <c:v>4.5026000000000002</c:v>
                </c:pt>
                <c:pt idx="22514">
                  <c:v>4.5027999999999997</c:v>
                </c:pt>
                <c:pt idx="22515">
                  <c:v>4.5030000000000001</c:v>
                </c:pt>
                <c:pt idx="22516">
                  <c:v>4.5031999999999996</c:v>
                </c:pt>
                <c:pt idx="22517">
                  <c:v>4.5034000000000001</c:v>
                </c:pt>
                <c:pt idx="22518">
                  <c:v>4.5035999999999996</c:v>
                </c:pt>
                <c:pt idx="22519">
                  <c:v>4.5038</c:v>
                </c:pt>
                <c:pt idx="22520">
                  <c:v>4.5039999999999996</c:v>
                </c:pt>
                <c:pt idx="22521">
                  <c:v>4.5042</c:v>
                </c:pt>
                <c:pt idx="22522">
                  <c:v>4.5044000000000004</c:v>
                </c:pt>
                <c:pt idx="22523">
                  <c:v>4.5045999999999999</c:v>
                </c:pt>
                <c:pt idx="22524">
                  <c:v>4.5048000000000004</c:v>
                </c:pt>
                <c:pt idx="22525">
                  <c:v>4.5049999999999999</c:v>
                </c:pt>
                <c:pt idx="22526">
                  <c:v>4.5052000000000003</c:v>
                </c:pt>
                <c:pt idx="22527">
                  <c:v>4.5053999999999998</c:v>
                </c:pt>
                <c:pt idx="22528">
                  <c:v>4.5056000000000003</c:v>
                </c:pt>
                <c:pt idx="22529">
                  <c:v>4.5057999999999998</c:v>
                </c:pt>
                <c:pt idx="22530">
                  <c:v>4.5060000000000002</c:v>
                </c:pt>
                <c:pt idx="22531">
                  <c:v>4.5061999999999998</c:v>
                </c:pt>
                <c:pt idx="22532">
                  <c:v>4.5064000000000002</c:v>
                </c:pt>
                <c:pt idx="22533">
                  <c:v>4.5065999999999997</c:v>
                </c:pt>
                <c:pt idx="22534">
                  <c:v>4.5068000000000001</c:v>
                </c:pt>
                <c:pt idx="22535">
                  <c:v>4.5069999999999997</c:v>
                </c:pt>
                <c:pt idx="22536">
                  <c:v>4.5072000000000001</c:v>
                </c:pt>
                <c:pt idx="22537">
                  <c:v>4.5073999999999996</c:v>
                </c:pt>
                <c:pt idx="22538">
                  <c:v>4.5076000000000001</c:v>
                </c:pt>
                <c:pt idx="22539">
                  <c:v>4.5077999999999996</c:v>
                </c:pt>
                <c:pt idx="22540">
                  <c:v>4.508</c:v>
                </c:pt>
                <c:pt idx="22541">
                  <c:v>4.5082000000000004</c:v>
                </c:pt>
                <c:pt idx="22542">
                  <c:v>4.5084</c:v>
                </c:pt>
                <c:pt idx="22543">
                  <c:v>4.5086000000000004</c:v>
                </c:pt>
                <c:pt idx="22544">
                  <c:v>4.5087999999999999</c:v>
                </c:pt>
                <c:pt idx="22545">
                  <c:v>4.5090000000000003</c:v>
                </c:pt>
                <c:pt idx="22546">
                  <c:v>4.5091999999999999</c:v>
                </c:pt>
                <c:pt idx="22547">
                  <c:v>4.5094000000000003</c:v>
                </c:pt>
                <c:pt idx="22548">
                  <c:v>4.5095999999999998</c:v>
                </c:pt>
                <c:pt idx="22549">
                  <c:v>4.5098000000000003</c:v>
                </c:pt>
                <c:pt idx="22550">
                  <c:v>4.51</c:v>
                </c:pt>
                <c:pt idx="22551">
                  <c:v>4.5102000000000002</c:v>
                </c:pt>
                <c:pt idx="22552">
                  <c:v>4.5103999999999997</c:v>
                </c:pt>
                <c:pt idx="22553">
                  <c:v>4.5106000000000002</c:v>
                </c:pt>
                <c:pt idx="22554">
                  <c:v>4.5107999999999997</c:v>
                </c:pt>
                <c:pt idx="22555">
                  <c:v>4.5110000000000001</c:v>
                </c:pt>
                <c:pt idx="22556">
                  <c:v>4.5111999999999997</c:v>
                </c:pt>
                <c:pt idx="22557">
                  <c:v>4.5114000000000001</c:v>
                </c:pt>
                <c:pt idx="22558">
                  <c:v>4.5115999999999996</c:v>
                </c:pt>
                <c:pt idx="22559">
                  <c:v>4.5118</c:v>
                </c:pt>
                <c:pt idx="22560">
                  <c:v>4.5119999999999996</c:v>
                </c:pt>
                <c:pt idx="22561">
                  <c:v>4.5122</c:v>
                </c:pt>
                <c:pt idx="22562">
                  <c:v>4.5124000000000004</c:v>
                </c:pt>
                <c:pt idx="22563">
                  <c:v>4.5125999999999999</c:v>
                </c:pt>
                <c:pt idx="22564">
                  <c:v>4.5128000000000004</c:v>
                </c:pt>
                <c:pt idx="22565">
                  <c:v>4.5129999999999999</c:v>
                </c:pt>
                <c:pt idx="22566">
                  <c:v>4.5132000000000003</c:v>
                </c:pt>
                <c:pt idx="22567">
                  <c:v>4.5133999999999999</c:v>
                </c:pt>
                <c:pt idx="22568">
                  <c:v>4.5136000000000003</c:v>
                </c:pt>
                <c:pt idx="22569">
                  <c:v>4.5137999999999998</c:v>
                </c:pt>
                <c:pt idx="22570">
                  <c:v>4.5140000000000002</c:v>
                </c:pt>
                <c:pt idx="22571">
                  <c:v>4.5141999999999998</c:v>
                </c:pt>
                <c:pt idx="22572">
                  <c:v>4.5144000000000002</c:v>
                </c:pt>
                <c:pt idx="22573">
                  <c:v>4.5145999999999997</c:v>
                </c:pt>
                <c:pt idx="22574">
                  <c:v>4.5148000000000001</c:v>
                </c:pt>
                <c:pt idx="22575">
                  <c:v>4.5149999999999997</c:v>
                </c:pt>
                <c:pt idx="22576">
                  <c:v>4.5152000000000001</c:v>
                </c:pt>
                <c:pt idx="22577">
                  <c:v>4.5153999999999996</c:v>
                </c:pt>
                <c:pt idx="22578">
                  <c:v>4.5156000000000001</c:v>
                </c:pt>
                <c:pt idx="22579">
                  <c:v>4.5157999999999996</c:v>
                </c:pt>
                <c:pt idx="22580">
                  <c:v>4.516</c:v>
                </c:pt>
                <c:pt idx="22581">
                  <c:v>4.5162000000000004</c:v>
                </c:pt>
                <c:pt idx="22582">
                  <c:v>4.5164</c:v>
                </c:pt>
                <c:pt idx="22583">
                  <c:v>4.5166000000000004</c:v>
                </c:pt>
                <c:pt idx="22584">
                  <c:v>4.5167999999999999</c:v>
                </c:pt>
                <c:pt idx="22585">
                  <c:v>4.5170000000000003</c:v>
                </c:pt>
                <c:pt idx="22586">
                  <c:v>4.5171999999999999</c:v>
                </c:pt>
                <c:pt idx="22587">
                  <c:v>4.5174000000000003</c:v>
                </c:pt>
                <c:pt idx="22588">
                  <c:v>4.5175999999999998</c:v>
                </c:pt>
                <c:pt idx="22589">
                  <c:v>4.5178000000000003</c:v>
                </c:pt>
                <c:pt idx="22590">
                  <c:v>4.5179999999999998</c:v>
                </c:pt>
                <c:pt idx="22591">
                  <c:v>4.5182000000000002</c:v>
                </c:pt>
                <c:pt idx="22592">
                  <c:v>4.5183999999999997</c:v>
                </c:pt>
                <c:pt idx="22593">
                  <c:v>4.5186000000000002</c:v>
                </c:pt>
                <c:pt idx="22594">
                  <c:v>4.5187999999999997</c:v>
                </c:pt>
                <c:pt idx="22595">
                  <c:v>4.5190000000000001</c:v>
                </c:pt>
                <c:pt idx="22596">
                  <c:v>4.5191999999999997</c:v>
                </c:pt>
                <c:pt idx="22597">
                  <c:v>4.5194000000000001</c:v>
                </c:pt>
                <c:pt idx="22598">
                  <c:v>4.5195999999999996</c:v>
                </c:pt>
                <c:pt idx="22599">
                  <c:v>4.5198</c:v>
                </c:pt>
                <c:pt idx="22600">
                  <c:v>4.5199999999999996</c:v>
                </c:pt>
                <c:pt idx="22601">
                  <c:v>4.5202</c:v>
                </c:pt>
                <c:pt idx="22602">
                  <c:v>4.5204000000000004</c:v>
                </c:pt>
                <c:pt idx="22603">
                  <c:v>4.5206</c:v>
                </c:pt>
                <c:pt idx="22604">
                  <c:v>4.5208000000000004</c:v>
                </c:pt>
                <c:pt idx="22605">
                  <c:v>4.5209999999999999</c:v>
                </c:pt>
                <c:pt idx="22606">
                  <c:v>4.5212000000000003</c:v>
                </c:pt>
                <c:pt idx="22607">
                  <c:v>4.5213999999999999</c:v>
                </c:pt>
                <c:pt idx="22608">
                  <c:v>4.5216000000000003</c:v>
                </c:pt>
                <c:pt idx="22609">
                  <c:v>4.5217999999999998</c:v>
                </c:pt>
                <c:pt idx="22610">
                  <c:v>4.5220000000000002</c:v>
                </c:pt>
                <c:pt idx="22611">
                  <c:v>4.5221999999999998</c:v>
                </c:pt>
                <c:pt idx="22612">
                  <c:v>4.5224000000000002</c:v>
                </c:pt>
                <c:pt idx="22613">
                  <c:v>4.5225999999999997</c:v>
                </c:pt>
                <c:pt idx="22614">
                  <c:v>4.5228000000000002</c:v>
                </c:pt>
                <c:pt idx="22615">
                  <c:v>4.5229999999999997</c:v>
                </c:pt>
                <c:pt idx="22616">
                  <c:v>4.5232000000000001</c:v>
                </c:pt>
                <c:pt idx="22617">
                  <c:v>4.5233999999999996</c:v>
                </c:pt>
                <c:pt idx="22618">
                  <c:v>4.5236000000000001</c:v>
                </c:pt>
                <c:pt idx="22619">
                  <c:v>4.5237999999999996</c:v>
                </c:pt>
                <c:pt idx="22620">
                  <c:v>4.524</c:v>
                </c:pt>
                <c:pt idx="22621">
                  <c:v>4.5242000000000004</c:v>
                </c:pt>
                <c:pt idx="22622">
                  <c:v>4.5244</c:v>
                </c:pt>
                <c:pt idx="22623">
                  <c:v>4.5246000000000004</c:v>
                </c:pt>
                <c:pt idx="22624">
                  <c:v>4.5247999999999999</c:v>
                </c:pt>
                <c:pt idx="22625">
                  <c:v>4.5250000000000004</c:v>
                </c:pt>
                <c:pt idx="22626">
                  <c:v>4.5251999999999999</c:v>
                </c:pt>
                <c:pt idx="22627">
                  <c:v>4.5254000000000003</c:v>
                </c:pt>
                <c:pt idx="22628">
                  <c:v>4.5255999999999998</c:v>
                </c:pt>
                <c:pt idx="22629">
                  <c:v>4.5258000000000003</c:v>
                </c:pt>
                <c:pt idx="22630">
                  <c:v>4.5259999999999998</c:v>
                </c:pt>
                <c:pt idx="22631">
                  <c:v>4.5262000000000002</c:v>
                </c:pt>
                <c:pt idx="22632">
                  <c:v>4.5263999999999998</c:v>
                </c:pt>
                <c:pt idx="22633">
                  <c:v>4.5266000000000002</c:v>
                </c:pt>
                <c:pt idx="22634">
                  <c:v>4.5267999999999997</c:v>
                </c:pt>
                <c:pt idx="22635">
                  <c:v>4.5270000000000001</c:v>
                </c:pt>
                <c:pt idx="22636">
                  <c:v>4.5271999999999997</c:v>
                </c:pt>
                <c:pt idx="22637">
                  <c:v>4.5274000000000001</c:v>
                </c:pt>
                <c:pt idx="22638">
                  <c:v>4.5275999999999996</c:v>
                </c:pt>
                <c:pt idx="22639">
                  <c:v>4.5278</c:v>
                </c:pt>
                <c:pt idx="22640">
                  <c:v>4.5279999999999996</c:v>
                </c:pt>
                <c:pt idx="22641">
                  <c:v>4.5282</c:v>
                </c:pt>
                <c:pt idx="22642">
                  <c:v>4.5284000000000004</c:v>
                </c:pt>
                <c:pt idx="22643">
                  <c:v>4.5286</c:v>
                </c:pt>
                <c:pt idx="22644">
                  <c:v>4.5288000000000004</c:v>
                </c:pt>
                <c:pt idx="22645">
                  <c:v>4.5289999999999999</c:v>
                </c:pt>
                <c:pt idx="22646">
                  <c:v>4.5292000000000003</c:v>
                </c:pt>
                <c:pt idx="22647">
                  <c:v>4.5293999999999999</c:v>
                </c:pt>
                <c:pt idx="22648">
                  <c:v>4.5296000000000003</c:v>
                </c:pt>
                <c:pt idx="22649">
                  <c:v>4.5297999999999998</c:v>
                </c:pt>
                <c:pt idx="22650">
                  <c:v>4.53</c:v>
                </c:pt>
                <c:pt idx="22651">
                  <c:v>4.5301999999999998</c:v>
                </c:pt>
                <c:pt idx="22652">
                  <c:v>4.5304000000000002</c:v>
                </c:pt>
                <c:pt idx="22653">
                  <c:v>4.5305999999999997</c:v>
                </c:pt>
                <c:pt idx="22654">
                  <c:v>4.5308000000000002</c:v>
                </c:pt>
                <c:pt idx="22655">
                  <c:v>4.5309999999999997</c:v>
                </c:pt>
                <c:pt idx="22656">
                  <c:v>4.5312000000000001</c:v>
                </c:pt>
                <c:pt idx="22657">
                  <c:v>4.5313999999999997</c:v>
                </c:pt>
                <c:pt idx="22658">
                  <c:v>4.5316000000000001</c:v>
                </c:pt>
                <c:pt idx="22659">
                  <c:v>4.5317999999999996</c:v>
                </c:pt>
                <c:pt idx="22660">
                  <c:v>4.532</c:v>
                </c:pt>
                <c:pt idx="22661">
                  <c:v>4.5321999999999996</c:v>
                </c:pt>
                <c:pt idx="22662">
                  <c:v>4.5324</c:v>
                </c:pt>
                <c:pt idx="22663">
                  <c:v>4.5326000000000004</c:v>
                </c:pt>
                <c:pt idx="22664">
                  <c:v>4.5327999999999999</c:v>
                </c:pt>
                <c:pt idx="22665">
                  <c:v>4.5330000000000004</c:v>
                </c:pt>
                <c:pt idx="22666">
                  <c:v>4.5331999999999999</c:v>
                </c:pt>
                <c:pt idx="22667">
                  <c:v>4.5334000000000003</c:v>
                </c:pt>
                <c:pt idx="22668">
                  <c:v>4.5335999999999999</c:v>
                </c:pt>
                <c:pt idx="22669">
                  <c:v>4.5338000000000003</c:v>
                </c:pt>
                <c:pt idx="22670">
                  <c:v>4.5339999999999998</c:v>
                </c:pt>
                <c:pt idx="22671">
                  <c:v>4.5342000000000002</c:v>
                </c:pt>
                <c:pt idx="22672">
                  <c:v>4.5343999999999998</c:v>
                </c:pt>
                <c:pt idx="22673">
                  <c:v>4.5346000000000002</c:v>
                </c:pt>
                <c:pt idx="22674">
                  <c:v>4.5347999999999997</c:v>
                </c:pt>
                <c:pt idx="22675">
                  <c:v>4.5350000000000001</c:v>
                </c:pt>
                <c:pt idx="22676">
                  <c:v>4.5351999999999997</c:v>
                </c:pt>
                <c:pt idx="22677">
                  <c:v>4.5354000000000001</c:v>
                </c:pt>
                <c:pt idx="22678">
                  <c:v>4.5355999999999996</c:v>
                </c:pt>
                <c:pt idx="22679">
                  <c:v>4.5358000000000001</c:v>
                </c:pt>
                <c:pt idx="22680">
                  <c:v>4.5359999999999996</c:v>
                </c:pt>
                <c:pt idx="22681">
                  <c:v>4.5362</c:v>
                </c:pt>
                <c:pt idx="22682">
                  <c:v>4.5364000000000004</c:v>
                </c:pt>
                <c:pt idx="22683">
                  <c:v>4.5366</c:v>
                </c:pt>
                <c:pt idx="22684">
                  <c:v>4.5368000000000004</c:v>
                </c:pt>
                <c:pt idx="22685">
                  <c:v>4.5369999999999999</c:v>
                </c:pt>
                <c:pt idx="22686">
                  <c:v>4.5372000000000003</c:v>
                </c:pt>
                <c:pt idx="22687">
                  <c:v>4.5373999999999999</c:v>
                </c:pt>
                <c:pt idx="22688">
                  <c:v>4.5376000000000003</c:v>
                </c:pt>
                <c:pt idx="22689">
                  <c:v>4.5377999999999998</c:v>
                </c:pt>
                <c:pt idx="22690">
                  <c:v>4.5380000000000003</c:v>
                </c:pt>
                <c:pt idx="22691">
                  <c:v>4.5381999999999998</c:v>
                </c:pt>
                <c:pt idx="22692">
                  <c:v>4.5384000000000002</c:v>
                </c:pt>
                <c:pt idx="22693">
                  <c:v>4.5385999999999997</c:v>
                </c:pt>
                <c:pt idx="22694">
                  <c:v>4.5388000000000002</c:v>
                </c:pt>
                <c:pt idx="22695">
                  <c:v>4.5389999999999997</c:v>
                </c:pt>
                <c:pt idx="22696">
                  <c:v>4.5392000000000001</c:v>
                </c:pt>
                <c:pt idx="22697">
                  <c:v>4.5393999999999997</c:v>
                </c:pt>
                <c:pt idx="22698">
                  <c:v>4.5396000000000001</c:v>
                </c:pt>
                <c:pt idx="22699">
                  <c:v>4.5397999999999996</c:v>
                </c:pt>
                <c:pt idx="22700">
                  <c:v>4.54</c:v>
                </c:pt>
                <c:pt idx="22701">
                  <c:v>4.5401999999999996</c:v>
                </c:pt>
                <c:pt idx="22702">
                  <c:v>4.5404</c:v>
                </c:pt>
                <c:pt idx="22703">
                  <c:v>4.5406000000000004</c:v>
                </c:pt>
                <c:pt idx="22704">
                  <c:v>4.5407999999999999</c:v>
                </c:pt>
                <c:pt idx="22705">
                  <c:v>4.5410000000000004</c:v>
                </c:pt>
                <c:pt idx="22706">
                  <c:v>4.5411999999999999</c:v>
                </c:pt>
                <c:pt idx="22707">
                  <c:v>4.5414000000000003</c:v>
                </c:pt>
                <c:pt idx="22708">
                  <c:v>4.5415999999999999</c:v>
                </c:pt>
                <c:pt idx="22709">
                  <c:v>4.5418000000000003</c:v>
                </c:pt>
                <c:pt idx="22710">
                  <c:v>4.5419999999999998</c:v>
                </c:pt>
                <c:pt idx="22711">
                  <c:v>4.5422000000000002</c:v>
                </c:pt>
                <c:pt idx="22712">
                  <c:v>4.5423999999999998</c:v>
                </c:pt>
                <c:pt idx="22713">
                  <c:v>4.5426000000000002</c:v>
                </c:pt>
                <c:pt idx="22714">
                  <c:v>4.5427999999999997</c:v>
                </c:pt>
                <c:pt idx="22715">
                  <c:v>4.5430000000000001</c:v>
                </c:pt>
                <c:pt idx="22716">
                  <c:v>4.5431999999999997</c:v>
                </c:pt>
                <c:pt idx="22717">
                  <c:v>4.5434000000000001</c:v>
                </c:pt>
                <c:pt idx="22718">
                  <c:v>4.5435999999999996</c:v>
                </c:pt>
                <c:pt idx="22719">
                  <c:v>4.5438000000000001</c:v>
                </c:pt>
                <c:pt idx="22720">
                  <c:v>4.5439999999999996</c:v>
                </c:pt>
                <c:pt idx="22721">
                  <c:v>4.5442</c:v>
                </c:pt>
                <c:pt idx="22722">
                  <c:v>4.5444000000000004</c:v>
                </c:pt>
                <c:pt idx="22723">
                  <c:v>4.5446</c:v>
                </c:pt>
                <c:pt idx="22724">
                  <c:v>4.5448000000000004</c:v>
                </c:pt>
                <c:pt idx="22725">
                  <c:v>4.5449999999999999</c:v>
                </c:pt>
                <c:pt idx="22726">
                  <c:v>4.5452000000000004</c:v>
                </c:pt>
                <c:pt idx="22727">
                  <c:v>4.5453999999999999</c:v>
                </c:pt>
                <c:pt idx="22728">
                  <c:v>4.5456000000000003</c:v>
                </c:pt>
                <c:pt idx="22729">
                  <c:v>4.5457999999999998</c:v>
                </c:pt>
                <c:pt idx="22730">
                  <c:v>4.5460000000000003</c:v>
                </c:pt>
                <c:pt idx="22731">
                  <c:v>4.5461999999999998</c:v>
                </c:pt>
                <c:pt idx="22732">
                  <c:v>4.5464000000000002</c:v>
                </c:pt>
                <c:pt idx="22733">
                  <c:v>4.5465999999999998</c:v>
                </c:pt>
                <c:pt idx="22734">
                  <c:v>4.5468000000000002</c:v>
                </c:pt>
                <c:pt idx="22735">
                  <c:v>4.5469999999999997</c:v>
                </c:pt>
                <c:pt idx="22736">
                  <c:v>4.5472000000000001</c:v>
                </c:pt>
                <c:pt idx="22737">
                  <c:v>4.5473999999999997</c:v>
                </c:pt>
                <c:pt idx="22738">
                  <c:v>4.5476000000000001</c:v>
                </c:pt>
                <c:pt idx="22739">
                  <c:v>4.5477999999999996</c:v>
                </c:pt>
                <c:pt idx="22740">
                  <c:v>4.548</c:v>
                </c:pt>
                <c:pt idx="22741">
                  <c:v>4.5481999999999996</c:v>
                </c:pt>
                <c:pt idx="22742">
                  <c:v>4.5484</c:v>
                </c:pt>
                <c:pt idx="22743">
                  <c:v>4.5486000000000004</c:v>
                </c:pt>
                <c:pt idx="22744">
                  <c:v>4.5488</c:v>
                </c:pt>
                <c:pt idx="22745">
                  <c:v>4.5490000000000004</c:v>
                </c:pt>
                <c:pt idx="22746">
                  <c:v>4.5491999999999999</c:v>
                </c:pt>
                <c:pt idx="22747">
                  <c:v>4.5494000000000003</c:v>
                </c:pt>
                <c:pt idx="22748">
                  <c:v>4.5495999999999999</c:v>
                </c:pt>
                <c:pt idx="22749">
                  <c:v>4.5498000000000003</c:v>
                </c:pt>
                <c:pt idx="22750">
                  <c:v>4.55</c:v>
                </c:pt>
                <c:pt idx="22751">
                  <c:v>4.5502000000000002</c:v>
                </c:pt>
                <c:pt idx="22752">
                  <c:v>4.5503999999999998</c:v>
                </c:pt>
                <c:pt idx="22753">
                  <c:v>4.5506000000000002</c:v>
                </c:pt>
                <c:pt idx="22754">
                  <c:v>4.5507999999999997</c:v>
                </c:pt>
                <c:pt idx="22755">
                  <c:v>4.5510000000000002</c:v>
                </c:pt>
                <c:pt idx="22756">
                  <c:v>4.5511999999999997</c:v>
                </c:pt>
                <c:pt idx="22757">
                  <c:v>4.5514000000000001</c:v>
                </c:pt>
                <c:pt idx="22758">
                  <c:v>4.5515999999999996</c:v>
                </c:pt>
                <c:pt idx="22759">
                  <c:v>4.5518000000000001</c:v>
                </c:pt>
                <c:pt idx="22760">
                  <c:v>4.5519999999999996</c:v>
                </c:pt>
                <c:pt idx="22761">
                  <c:v>4.5522</c:v>
                </c:pt>
                <c:pt idx="22762">
                  <c:v>4.5523999999999996</c:v>
                </c:pt>
                <c:pt idx="22763">
                  <c:v>4.5526</c:v>
                </c:pt>
                <c:pt idx="22764">
                  <c:v>4.5528000000000004</c:v>
                </c:pt>
                <c:pt idx="22765">
                  <c:v>4.5529999999999999</c:v>
                </c:pt>
                <c:pt idx="22766">
                  <c:v>4.5532000000000004</c:v>
                </c:pt>
                <c:pt idx="22767">
                  <c:v>4.5533999999999999</c:v>
                </c:pt>
                <c:pt idx="22768">
                  <c:v>4.5536000000000003</c:v>
                </c:pt>
                <c:pt idx="22769">
                  <c:v>4.5537999999999998</c:v>
                </c:pt>
                <c:pt idx="22770">
                  <c:v>4.5540000000000003</c:v>
                </c:pt>
                <c:pt idx="22771">
                  <c:v>4.5541999999999998</c:v>
                </c:pt>
                <c:pt idx="22772">
                  <c:v>4.5544000000000002</c:v>
                </c:pt>
                <c:pt idx="22773">
                  <c:v>4.5545999999999998</c:v>
                </c:pt>
                <c:pt idx="22774">
                  <c:v>4.5548000000000002</c:v>
                </c:pt>
                <c:pt idx="22775">
                  <c:v>4.5549999999999997</c:v>
                </c:pt>
                <c:pt idx="22776">
                  <c:v>4.5552000000000001</c:v>
                </c:pt>
                <c:pt idx="22777">
                  <c:v>4.5553999999999997</c:v>
                </c:pt>
                <c:pt idx="22778">
                  <c:v>4.5556000000000001</c:v>
                </c:pt>
                <c:pt idx="22779">
                  <c:v>4.5557999999999996</c:v>
                </c:pt>
                <c:pt idx="22780">
                  <c:v>4.556</c:v>
                </c:pt>
                <c:pt idx="22781">
                  <c:v>4.5561999999999996</c:v>
                </c:pt>
                <c:pt idx="22782">
                  <c:v>4.5564</c:v>
                </c:pt>
                <c:pt idx="22783">
                  <c:v>4.5566000000000004</c:v>
                </c:pt>
                <c:pt idx="22784">
                  <c:v>4.5568</c:v>
                </c:pt>
                <c:pt idx="22785">
                  <c:v>4.5570000000000004</c:v>
                </c:pt>
                <c:pt idx="22786">
                  <c:v>4.5571999999999999</c:v>
                </c:pt>
                <c:pt idx="22787">
                  <c:v>4.5574000000000003</c:v>
                </c:pt>
                <c:pt idx="22788">
                  <c:v>4.5575999999999999</c:v>
                </c:pt>
                <c:pt idx="22789">
                  <c:v>4.5578000000000003</c:v>
                </c:pt>
                <c:pt idx="22790">
                  <c:v>4.5579999999999998</c:v>
                </c:pt>
                <c:pt idx="22791">
                  <c:v>4.5582000000000003</c:v>
                </c:pt>
                <c:pt idx="22792">
                  <c:v>4.5583999999999998</c:v>
                </c:pt>
                <c:pt idx="22793">
                  <c:v>4.5586000000000002</c:v>
                </c:pt>
                <c:pt idx="22794">
                  <c:v>4.5587999999999997</c:v>
                </c:pt>
                <c:pt idx="22795">
                  <c:v>4.5590000000000002</c:v>
                </c:pt>
                <c:pt idx="22796">
                  <c:v>4.5591999999999997</c:v>
                </c:pt>
                <c:pt idx="22797">
                  <c:v>4.5594000000000001</c:v>
                </c:pt>
                <c:pt idx="22798">
                  <c:v>4.5595999999999997</c:v>
                </c:pt>
                <c:pt idx="22799">
                  <c:v>4.5598000000000001</c:v>
                </c:pt>
                <c:pt idx="22800">
                  <c:v>4.5599999999999996</c:v>
                </c:pt>
                <c:pt idx="22801">
                  <c:v>4.5602</c:v>
                </c:pt>
                <c:pt idx="22802">
                  <c:v>4.5603999999999996</c:v>
                </c:pt>
                <c:pt idx="22803">
                  <c:v>4.5606</c:v>
                </c:pt>
                <c:pt idx="22804">
                  <c:v>4.5608000000000004</c:v>
                </c:pt>
                <c:pt idx="22805">
                  <c:v>4.5609999999999999</c:v>
                </c:pt>
                <c:pt idx="22806">
                  <c:v>4.5612000000000004</c:v>
                </c:pt>
                <c:pt idx="22807">
                  <c:v>4.5613999999999999</c:v>
                </c:pt>
                <c:pt idx="22808">
                  <c:v>4.5616000000000003</c:v>
                </c:pt>
                <c:pt idx="22809">
                  <c:v>4.5617999999999999</c:v>
                </c:pt>
                <c:pt idx="22810">
                  <c:v>4.5620000000000003</c:v>
                </c:pt>
                <c:pt idx="22811">
                  <c:v>4.5621999999999998</c:v>
                </c:pt>
                <c:pt idx="22812">
                  <c:v>4.5624000000000002</c:v>
                </c:pt>
                <c:pt idx="22813">
                  <c:v>4.5625999999999998</c:v>
                </c:pt>
                <c:pt idx="22814">
                  <c:v>4.5628000000000002</c:v>
                </c:pt>
                <c:pt idx="22815">
                  <c:v>4.5629999999999997</c:v>
                </c:pt>
                <c:pt idx="22816">
                  <c:v>4.5632000000000001</c:v>
                </c:pt>
                <c:pt idx="22817">
                  <c:v>4.5633999999999997</c:v>
                </c:pt>
                <c:pt idx="22818">
                  <c:v>4.5636000000000001</c:v>
                </c:pt>
                <c:pt idx="22819">
                  <c:v>4.5637999999999996</c:v>
                </c:pt>
                <c:pt idx="22820">
                  <c:v>4.5640000000000001</c:v>
                </c:pt>
                <c:pt idx="22821">
                  <c:v>4.5641999999999996</c:v>
                </c:pt>
                <c:pt idx="22822">
                  <c:v>4.5644</c:v>
                </c:pt>
                <c:pt idx="22823">
                  <c:v>4.5646000000000004</c:v>
                </c:pt>
                <c:pt idx="22824">
                  <c:v>4.5648</c:v>
                </c:pt>
                <c:pt idx="22825">
                  <c:v>4.5650000000000004</c:v>
                </c:pt>
                <c:pt idx="22826">
                  <c:v>4.5651999999999999</c:v>
                </c:pt>
                <c:pt idx="22827">
                  <c:v>4.5654000000000003</c:v>
                </c:pt>
                <c:pt idx="22828">
                  <c:v>4.5655999999999999</c:v>
                </c:pt>
                <c:pt idx="22829">
                  <c:v>4.5658000000000003</c:v>
                </c:pt>
                <c:pt idx="22830">
                  <c:v>4.5659999999999998</c:v>
                </c:pt>
                <c:pt idx="22831">
                  <c:v>4.5662000000000003</c:v>
                </c:pt>
                <c:pt idx="22832">
                  <c:v>4.5663999999999998</c:v>
                </c:pt>
                <c:pt idx="22833">
                  <c:v>4.5666000000000002</c:v>
                </c:pt>
                <c:pt idx="22834">
                  <c:v>4.5667999999999997</c:v>
                </c:pt>
                <c:pt idx="22835">
                  <c:v>4.5670000000000002</c:v>
                </c:pt>
                <c:pt idx="22836">
                  <c:v>4.5671999999999997</c:v>
                </c:pt>
                <c:pt idx="22837">
                  <c:v>4.5674000000000001</c:v>
                </c:pt>
                <c:pt idx="22838">
                  <c:v>4.5675999999999997</c:v>
                </c:pt>
                <c:pt idx="22839">
                  <c:v>4.5678000000000001</c:v>
                </c:pt>
                <c:pt idx="22840">
                  <c:v>4.5679999999999996</c:v>
                </c:pt>
                <c:pt idx="22841">
                  <c:v>4.5682</c:v>
                </c:pt>
                <c:pt idx="22842">
                  <c:v>4.5683999999999996</c:v>
                </c:pt>
                <c:pt idx="22843">
                  <c:v>4.5686</c:v>
                </c:pt>
                <c:pt idx="22844">
                  <c:v>4.5688000000000004</c:v>
                </c:pt>
                <c:pt idx="22845">
                  <c:v>4.569</c:v>
                </c:pt>
                <c:pt idx="22846">
                  <c:v>4.5692000000000004</c:v>
                </c:pt>
                <c:pt idx="22847">
                  <c:v>4.5693999999999999</c:v>
                </c:pt>
                <c:pt idx="22848">
                  <c:v>4.5696000000000003</c:v>
                </c:pt>
                <c:pt idx="22849">
                  <c:v>4.5697999999999999</c:v>
                </c:pt>
                <c:pt idx="22850">
                  <c:v>4.57</c:v>
                </c:pt>
                <c:pt idx="22851">
                  <c:v>4.5701999999999998</c:v>
                </c:pt>
                <c:pt idx="22852">
                  <c:v>4.5704000000000002</c:v>
                </c:pt>
                <c:pt idx="22853">
                  <c:v>4.5705999999999998</c:v>
                </c:pt>
                <c:pt idx="22854">
                  <c:v>4.5708000000000002</c:v>
                </c:pt>
                <c:pt idx="22855">
                  <c:v>4.5709999999999997</c:v>
                </c:pt>
                <c:pt idx="22856">
                  <c:v>4.5712000000000002</c:v>
                </c:pt>
                <c:pt idx="22857">
                  <c:v>4.5713999999999997</c:v>
                </c:pt>
                <c:pt idx="22858">
                  <c:v>4.5716000000000001</c:v>
                </c:pt>
                <c:pt idx="22859">
                  <c:v>4.5717999999999996</c:v>
                </c:pt>
                <c:pt idx="22860">
                  <c:v>4.5720000000000001</c:v>
                </c:pt>
                <c:pt idx="22861">
                  <c:v>4.5721999999999996</c:v>
                </c:pt>
                <c:pt idx="22862">
                  <c:v>4.5724</c:v>
                </c:pt>
                <c:pt idx="22863">
                  <c:v>4.5726000000000004</c:v>
                </c:pt>
                <c:pt idx="22864">
                  <c:v>4.5728</c:v>
                </c:pt>
                <c:pt idx="22865">
                  <c:v>4.5730000000000004</c:v>
                </c:pt>
                <c:pt idx="22866">
                  <c:v>4.5731999999999999</c:v>
                </c:pt>
                <c:pt idx="22867">
                  <c:v>4.5734000000000004</c:v>
                </c:pt>
                <c:pt idx="22868">
                  <c:v>4.5735999999999999</c:v>
                </c:pt>
                <c:pt idx="22869">
                  <c:v>4.5738000000000003</c:v>
                </c:pt>
                <c:pt idx="22870">
                  <c:v>4.5739999999999998</c:v>
                </c:pt>
                <c:pt idx="22871">
                  <c:v>4.5742000000000003</c:v>
                </c:pt>
                <c:pt idx="22872">
                  <c:v>4.5743999999999998</c:v>
                </c:pt>
                <c:pt idx="22873">
                  <c:v>4.5746000000000002</c:v>
                </c:pt>
                <c:pt idx="22874">
                  <c:v>4.5747999999999998</c:v>
                </c:pt>
                <c:pt idx="22875">
                  <c:v>4.5750000000000002</c:v>
                </c:pt>
                <c:pt idx="22876">
                  <c:v>4.5751999999999997</c:v>
                </c:pt>
                <c:pt idx="22877">
                  <c:v>4.5754000000000001</c:v>
                </c:pt>
                <c:pt idx="22878">
                  <c:v>4.5755999999999997</c:v>
                </c:pt>
                <c:pt idx="22879">
                  <c:v>4.5758000000000001</c:v>
                </c:pt>
                <c:pt idx="22880">
                  <c:v>4.5759999999999996</c:v>
                </c:pt>
                <c:pt idx="22881">
                  <c:v>4.5762</c:v>
                </c:pt>
                <c:pt idx="22882">
                  <c:v>4.5763999999999996</c:v>
                </c:pt>
                <c:pt idx="22883">
                  <c:v>4.5766</c:v>
                </c:pt>
                <c:pt idx="22884">
                  <c:v>4.5768000000000004</c:v>
                </c:pt>
                <c:pt idx="22885">
                  <c:v>4.577</c:v>
                </c:pt>
                <c:pt idx="22886">
                  <c:v>4.5772000000000004</c:v>
                </c:pt>
                <c:pt idx="22887">
                  <c:v>4.5773999999999999</c:v>
                </c:pt>
                <c:pt idx="22888">
                  <c:v>4.5776000000000003</c:v>
                </c:pt>
                <c:pt idx="22889">
                  <c:v>4.5777999999999999</c:v>
                </c:pt>
                <c:pt idx="22890">
                  <c:v>4.5780000000000003</c:v>
                </c:pt>
                <c:pt idx="22891">
                  <c:v>4.5781999999999998</c:v>
                </c:pt>
                <c:pt idx="22892">
                  <c:v>4.5784000000000002</c:v>
                </c:pt>
                <c:pt idx="22893">
                  <c:v>4.5785999999999998</c:v>
                </c:pt>
                <c:pt idx="22894">
                  <c:v>4.5788000000000002</c:v>
                </c:pt>
                <c:pt idx="22895">
                  <c:v>4.5789999999999997</c:v>
                </c:pt>
                <c:pt idx="22896">
                  <c:v>4.5792000000000002</c:v>
                </c:pt>
                <c:pt idx="22897">
                  <c:v>4.5793999999999997</c:v>
                </c:pt>
                <c:pt idx="22898">
                  <c:v>4.5796000000000001</c:v>
                </c:pt>
                <c:pt idx="22899">
                  <c:v>4.5797999999999996</c:v>
                </c:pt>
                <c:pt idx="22900">
                  <c:v>4.58</c:v>
                </c:pt>
                <c:pt idx="22901">
                  <c:v>4.5801999999999996</c:v>
                </c:pt>
                <c:pt idx="22902">
                  <c:v>4.5804</c:v>
                </c:pt>
                <c:pt idx="22903">
                  <c:v>4.5805999999999996</c:v>
                </c:pt>
                <c:pt idx="22904">
                  <c:v>4.5808</c:v>
                </c:pt>
                <c:pt idx="22905">
                  <c:v>4.5810000000000004</c:v>
                </c:pt>
                <c:pt idx="22906">
                  <c:v>4.5811999999999999</c:v>
                </c:pt>
                <c:pt idx="22907">
                  <c:v>4.5814000000000004</c:v>
                </c:pt>
                <c:pt idx="22908">
                  <c:v>4.5815999999999999</c:v>
                </c:pt>
                <c:pt idx="22909">
                  <c:v>4.5818000000000003</c:v>
                </c:pt>
                <c:pt idx="22910">
                  <c:v>4.5819999999999999</c:v>
                </c:pt>
                <c:pt idx="22911">
                  <c:v>4.5822000000000003</c:v>
                </c:pt>
                <c:pt idx="22912">
                  <c:v>4.5823999999999998</c:v>
                </c:pt>
                <c:pt idx="22913">
                  <c:v>4.5826000000000002</c:v>
                </c:pt>
                <c:pt idx="22914">
                  <c:v>4.5827999999999998</c:v>
                </c:pt>
                <c:pt idx="22915">
                  <c:v>4.5830000000000002</c:v>
                </c:pt>
                <c:pt idx="22916">
                  <c:v>4.5831999999999997</c:v>
                </c:pt>
                <c:pt idx="22917">
                  <c:v>4.5834000000000001</c:v>
                </c:pt>
                <c:pt idx="22918">
                  <c:v>4.5835999999999997</c:v>
                </c:pt>
                <c:pt idx="22919">
                  <c:v>4.5838000000000001</c:v>
                </c:pt>
                <c:pt idx="22920">
                  <c:v>4.5839999999999996</c:v>
                </c:pt>
                <c:pt idx="22921">
                  <c:v>4.5842000000000001</c:v>
                </c:pt>
                <c:pt idx="22922">
                  <c:v>4.5843999999999996</c:v>
                </c:pt>
                <c:pt idx="22923">
                  <c:v>4.5846</c:v>
                </c:pt>
                <c:pt idx="22924">
                  <c:v>4.5848000000000004</c:v>
                </c:pt>
                <c:pt idx="22925">
                  <c:v>4.585</c:v>
                </c:pt>
                <c:pt idx="22926">
                  <c:v>4.5852000000000004</c:v>
                </c:pt>
                <c:pt idx="22927">
                  <c:v>4.5853999999999999</c:v>
                </c:pt>
                <c:pt idx="22928">
                  <c:v>4.5856000000000003</c:v>
                </c:pt>
                <c:pt idx="22929">
                  <c:v>4.5857999999999999</c:v>
                </c:pt>
                <c:pt idx="22930">
                  <c:v>4.5860000000000003</c:v>
                </c:pt>
                <c:pt idx="22931">
                  <c:v>4.5861999999999998</c:v>
                </c:pt>
                <c:pt idx="22932">
                  <c:v>4.5864000000000003</c:v>
                </c:pt>
                <c:pt idx="22933">
                  <c:v>4.5865999999999998</c:v>
                </c:pt>
                <c:pt idx="22934">
                  <c:v>4.5868000000000002</c:v>
                </c:pt>
                <c:pt idx="22935">
                  <c:v>4.5869999999999997</c:v>
                </c:pt>
                <c:pt idx="22936">
                  <c:v>4.5872000000000002</c:v>
                </c:pt>
                <c:pt idx="22937">
                  <c:v>4.5873999999999997</c:v>
                </c:pt>
                <c:pt idx="22938">
                  <c:v>4.5876000000000001</c:v>
                </c:pt>
                <c:pt idx="22939">
                  <c:v>4.5877999999999997</c:v>
                </c:pt>
                <c:pt idx="22940">
                  <c:v>4.5880000000000001</c:v>
                </c:pt>
                <c:pt idx="22941">
                  <c:v>4.5881999999999996</c:v>
                </c:pt>
                <c:pt idx="22942">
                  <c:v>4.5884</c:v>
                </c:pt>
                <c:pt idx="22943">
                  <c:v>4.5885999999999996</c:v>
                </c:pt>
                <c:pt idx="22944">
                  <c:v>4.5888</c:v>
                </c:pt>
                <c:pt idx="22945">
                  <c:v>4.5890000000000004</c:v>
                </c:pt>
                <c:pt idx="22946">
                  <c:v>4.5891999999999999</c:v>
                </c:pt>
                <c:pt idx="22947">
                  <c:v>4.5894000000000004</c:v>
                </c:pt>
                <c:pt idx="22948">
                  <c:v>4.5895999999999999</c:v>
                </c:pt>
                <c:pt idx="22949">
                  <c:v>4.5898000000000003</c:v>
                </c:pt>
                <c:pt idx="22950">
                  <c:v>4.59</c:v>
                </c:pt>
                <c:pt idx="22951">
                  <c:v>4.5902000000000003</c:v>
                </c:pt>
                <c:pt idx="22952">
                  <c:v>4.5903999999999998</c:v>
                </c:pt>
                <c:pt idx="22953">
                  <c:v>4.5906000000000002</c:v>
                </c:pt>
                <c:pt idx="22954">
                  <c:v>4.5907999999999998</c:v>
                </c:pt>
                <c:pt idx="22955">
                  <c:v>4.5910000000000002</c:v>
                </c:pt>
                <c:pt idx="22956">
                  <c:v>4.5911999999999997</c:v>
                </c:pt>
                <c:pt idx="22957">
                  <c:v>4.5914000000000001</c:v>
                </c:pt>
                <c:pt idx="22958">
                  <c:v>4.5915999999999997</c:v>
                </c:pt>
                <c:pt idx="22959">
                  <c:v>4.5918000000000001</c:v>
                </c:pt>
                <c:pt idx="22960">
                  <c:v>4.5919999999999996</c:v>
                </c:pt>
                <c:pt idx="22961">
                  <c:v>4.5922000000000001</c:v>
                </c:pt>
                <c:pt idx="22962">
                  <c:v>4.5923999999999996</c:v>
                </c:pt>
                <c:pt idx="22963">
                  <c:v>4.5926</c:v>
                </c:pt>
                <c:pt idx="22964">
                  <c:v>4.5928000000000004</c:v>
                </c:pt>
                <c:pt idx="22965">
                  <c:v>4.593</c:v>
                </c:pt>
                <c:pt idx="22966">
                  <c:v>4.5932000000000004</c:v>
                </c:pt>
                <c:pt idx="22967">
                  <c:v>4.5933999999999999</c:v>
                </c:pt>
                <c:pt idx="22968">
                  <c:v>4.5936000000000003</c:v>
                </c:pt>
                <c:pt idx="22969">
                  <c:v>4.5937999999999999</c:v>
                </c:pt>
                <c:pt idx="22970">
                  <c:v>4.5940000000000003</c:v>
                </c:pt>
                <c:pt idx="22971">
                  <c:v>4.5941999999999998</c:v>
                </c:pt>
                <c:pt idx="22972">
                  <c:v>4.5944000000000003</c:v>
                </c:pt>
                <c:pt idx="22973">
                  <c:v>4.5945999999999998</c:v>
                </c:pt>
                <c:pt idx="22974">
                  <c:v>4.5948000000000002</c:v>
                </c:pt>
                <c:pt idx="22975">
                  <c:v>4.5949999999999998</c:v>
                </c:pt>
                <c:pt idx="22976">
                  <c:v>4.5952000000000002</c:v>
                </c:pt>
                <c:pt idx="22977">
                  <c:v>4.5953999999999997</c:v>
                </c:pt>
                <c:pt idx="22978">
                  <c:v>4.5956000000000001</c:v>
                </c:pt>
                <c:pt idx="22979">
                  <c:v>4.5957999999999997</c:v>
                </c:pt>
                <c:pt idx="22980">
                  <c:v>4.5960000000000001</c:v>
                </c:pt>
                <c:pt idx="22981">
                  <c:v>4.5961999999999996</c:v>
                </c:pt>
                <c:pt idx="22982">
                  <c:v>4.5964</c:v>
                </c:pt>
                <c:pt idx="22983">
                  <c:v>4.5965999999999996</c:v>
                </c:pt>
                <c:pt idx="22984">
                  <c:v>4.5968</c:v>
                </c:pt>
                <c:pt idx="22985">
                  <c:v>4.5970000000000004</c:v>
                </c:pt>
                <c:pt idx="22986">
                  <c:v>4.5972</c:v>
                </c:pt>
                <c:pt idx="22987">
                  <c:v>4.5974000000000004</c:v>
                </c:pt>
                <c:pt idx="22988">
                  <c:v>4.5975999999999999</c:v>
                </c:pt>
                <c:pt idx="22989">
                  <c:v>4.5978000000000003</c:v>
                </c:pt>
                <c:pt idx="22990">
                  <c:v>4.5979999999999999</c:v>
                </c:pt>
                <c:pt idx="22991">
                  <c:v>4.5982000000000003</c:v>
                </c:pt>
                <c:pt idx="22992">
                  <c:v>4.5983999999999998</c:v>
                </c:pt>
                <c:pt idx="22993">
                  <c:v>4.5986000000000002</c:v>
                </c:pt>
                <c:pt idx="22994">
                  <c:v>4.5987999999999998</c:v>
                </c:pt>
                <c:pt idx="22995">
                  <c:v>4.5990000000000002</c:v>
                </c:pt>
                <c:pt idx="22996">
                  <c:v>4.5991999999999997</c:v>
                </c:pt>
                <c:pt idx="22997">
                  <c:v>4.5994000000000002</c:v>
                </c:pt>
                <c:pt idx="22998">
                  <c:v>4.5995999999999997</c:v>
                </c:pt>
                <c:pt idx="22999">
                  <c:v>4.5998000000000001</c:v>
                </c:pt>
                <c:pt idx="23000">
                  <c:v>4.5999999999999996</c:v>
                </c:pt>
                <c:pt idx="23001">
                  <c:v>4.6002000000000001</c:v>
                </c:pt>
                <c:pt idx="23002">
                  <c:v>4.6003999999999996</c:v>
                </c:pt>
                <c:pt idx="23003">
                  <c:v>4.6006</c:v>
                </c:pt>
                <c:pt idx="23004">
                  <c:v>4.6007999999999996</c:v>
                </c:pt>
                <c:pt idx="23005">
                  <c:v>4.601</c:v>
                </c:pt>
                <c:pt idx="23006">
                  <c:v>4.6012000000000004</c:v>
                </c:pt>
                <c:pt idx="23007">
                  <c:v>4.6013999999999999</c:v>
                </c:pt>
                <c:pt idx="23008">
                  <c:v>4.6016000000000004</c:v>
                </c:pt>
                <c:pt idx="23009">
                  <c:v>4.6017999999999999</c:v>
                </c:pt>
                <c:pt idx="23010">
                  <c:v>4.6020000000000003</c:v>
                </c:pt>
                <c:pt idx="23011">
                  <c:v>4.6021999999999998</c:v>
                </c:pt>
                <c:pt idx="23012">
                  <c:v>4.6024000000000003</c:v>
                </c:pt>
                <c:pt idx="23013">
                  <c:v>4.6025999999999998</c:v>
                </c:pt>
                <c:pt idx="23014">
                  <c:v>4.6028000000000002</c:v>
                </c:pt>
                <c:pt idx="23015">
                  <c:v>4.6029999999999998</c:v>
                </c:pt>
                <c:pt idx="23016">
                  <c:v>4.6032000000000002</c:v>
                </c:pt>
                <c:pt idx="23017">
                  <c:v>4.6033999999999997</c:v>
                </c:pt>
                <c:pt idx="23018">
                  <c:v>4.6036000000000001</c:v>
                </c:pt>
                <c:pt idx="23019">
                  <c:v>4.6037999999999997</c:v>
                </c:pt>
                <c:pt idx="23020">
                  <c:v>4.6040000000000001</c:v>
                </c:pt>
                <c:pt idx="23021">
                  <c:v>4.6041999999999996</c:v>
                </c:pt>
                <c:pt idx="23022">
                  <c:v>4.6044</c:v>
                </c:pt>
                <c:pt idx="23023">
                  <c:v>4.6045999999999996</c:v>
                </c:pt>
                <c:pt idx="23024">
                  <c:v>4.6048</c:v>
                </c:pt>
                <c:pt idx="23025">
                  <c:v>4.6050000000000004</c:v>
                </c:pt>
                <c:pt idx="23026">
                  <c:v>4.6052</c:v>
                </c:pt>
                <c:pt idx="23027">
                  <c:v>4.6054000000000004</c:v>
                </c:pt>
                <c:pt idx="23028">
                  <c:v>4.6055999999999999</c:v>
                </c:pt>
                <c:pt idx="23029">
                  <c:v>4.6058000000000003</c:v>
                </c:pt>
                <c:pt idx="23030">
                  <c:v>4.6059999999999999</c:v>
                </c:pt>
                <c:pt idx="23031">
                  <c:v>4.6062000000000003</c:v>
                </c:pt>
                <c:pt idx="23032">
                  <c:v>4.6063999999999998</c:v>
                </c:pt>
                <c:pt idx="23033">
                  <c:v>4.6066000000000003</c:v>
                </c:pt>
                <c:pt idx="23034">
                  <c:v>4.6067999999999998</c:v>
                </c:pt>
                <c:pt idx="23035">
                  <c:v>4.6070000000000002</c:v>
                </c:pt>
                <c:pt idx="23036">
                  <c:v>4.6071999999999997</c:v>
                </c:pt>
                <c:pt idx="23037">
                  <c:v>4.6074000000000002</c:v>
                </c:pt>
                <c:pt idx="23038">
                  <c:v>4.6075999999999997</c:v>
                </c:pt>
                <c:pt idx="23039">
                  <c:v>4.6078000000000001</c:v>
                </c:pt>
                <c:pt idx="23040">
                  <c:v>4.6079999999999997</c:v>
                </c:pt>
                <c:pt idx="23041">
                  <c:v>4.6082000000000001</c:v>
                </c:pt>
                <c:pt idx="23042">
                  <c:v>4.6083999999999996</c:v>
                </c:pt>
                <c:pt idx="23043">
                  <c:v>4.6086</c:v>
                </c:pt>
                <c:pt idx="23044">
                  <c:v>4.6087999999999996</c:v>
                </c:pt>
                <c:pt idx="23045">
                  <c:v>4.609</c:v>
                </c:pt>
                <c:pt idx="23046">
                  <c:v>4.6092000000000004</c:v>
                </c:pt>
                <c:pt idx="23047">
                  <c:v>4.6093999999999999</c:v>
                </c:pt>
                <c:pt idx="23048">
                  <c:v>4.6096000000000004</c:v>
                </c:pt>
                <c:pt idx="23049">
                  <c:v>4.6097999999999999</c:v>
                </c:pt>
                <c:pt idx="23050">
                  <c:v>4.6100000000000003</c:v>
                </c:pt>
                <c:pt idx="23051">
                  <c:v>4.6101999999999999</c:v>
                </c:pt>
                <c:pt idx="23052">
                  <c:v>4.6104000000000003</c:v>
                </c:pt>
                <c:pt idx="23053">
                  <c:v>4.6105999999999998</c:v>
                </c:pt>
                <c:pt idx="23054">
                  <c:v>4.6108000000000002</c:v>
                </c:pt>
                <c:pt idx="23055">
                  <c:v>4.6109999999999998</c:v>
                </c:pt>
                <c:pt idx="23056">
                  <c:v>4.6112000000000002</c:v>
                </c:pt>
                <c:pt idx="23057">
                  <c:v>4.6113999999999997</c:v>
                </c:pt>
                <c:pt idx="23058">
                  <c:v>4.6116000000000001</c:v>
                </c:pt>
                <c:pt idx="23059">
                  <c:v>4.6117999999999997</c:v>
                </c:pt>
                <c:pt idx="23060">
                  <c:v>4.6120000000000001</c:v>
                </c:pt>
                <c:pt idx="23061">
                  <c:v>4.6121999999999996</c:v>
                </c:pt>
                <c:pt idx="23062">
                  <c:v>4.6124000000000001</c:v>
                </c:pt>
                <c:pt idx="23063">
                  <c:v>4.6125999999999996</c:v>
                </c:pt>
                <c:pt idx="23064">
                  <c:v>4.6128</c:v>
                </c:pt>
                <c:pt idx="23065">
                  <c:v>4.6130000000000004</c:v>
                </c:pt>
                <c:pt idx="23066">
                  <c:v>4.6132</c:v>
                </c:pt>
                <c:pt idx="23067">
                  <c:v>4.6134000000000004</c:v>
                </c:pt>
                <c:pt idx="23068">
                  <c:v>4.6135999999999999</c:v>
                </c:pt>
                <c:pt idx="23069">
                  <c:v>4.6138000000000003</c:v>
                </c:pt>
                <c:pt idx="23070">
                  <c:v>4.6139999999999999</c:v>
                </c:pt>
                <c:pt idx="23071">
                  <c:v>4.6142000000000003</c:v>
                </c:pt>
                <c:pt idx="23072">
                  <c:v>4.6143999999999998</c:v>
                </c:pt>
                <c:pt idx="23073">
                  <c:v>4.6146000000000003</c:v>
                </c:pt>
                <c:pt idx="23074">
                  <c:v>4.6147999999999998</c:v>
                </c:pt>
                <c:pt idx="23075">
                  <c:v>4.6150000000000002</c:v>
                </c:pt>
                <c:pt idx="23076">
                  <c:v>4.6151999999999997</c:v>
                </c:pt>
                <c:pt idx="23077">
                  <c:v>4.6154000000000002</c:v>
                </c:pt>
                <c:pt idx="23078">
                  <c:v>4.6155999999999997</c:v>
                </c:pt>
                <c:pt idx="23079">
                  <c:v>4.6158000000000001</c:v>
                </c:pt>
                <c:pt idx="23080">
                  <c:v>4.6159999999999997</c:v>
                </c:pt>
                <c:pt idx="23081">
                  <c:v>4.6162000000000001</c:v>
                </c:pt>
                <c:pt idx="23082">
                  <c:v>4.6163999999999996</c:v>
                </c:pt>
                <c:pt idx="23083">
                  <c:v>4.6166</c:v>
                </c:pt>
                <c:pt idx="23084">
                  <c:v>4.6167999999999996</c:v>
                </c:pt>
                <c:pt idx="23085">
                  <c:v>4.617</c:v>
                </c:pt>
                <c:pt idx="23086">
                  <c:v>4.6172000000000004</c:v>
                </c:pt>
                <c:pt idx="23087">
                  <c:v>4.6173999999999999</c:v>
                </c:pt>
                <c:pt idx="23088">
                  <c:v>4.6176000000000004</c:v>
                </c:pt>
                <c:pt idx="23089">
                  <c:v>4.6177999999999999</c:v>
                </c:pt>
                <c:pt idx="23090">
                  <c:v>4.6180000000000003</c:v>
                </c:pt>
                <c:pt idx="23091">
                  <c:v>4.6181999999999999</c:v>
                </c:pt>
                <c:pt idx="23092">
                  <c:v>4.6184000000000003</c:v>
                </c:pt>
                <c:pt idx="23093">
                  <c:v>4.6185999999999998</c:v>
                </c:pt>
                <c:pt idx="23094">
                  <c:v>4.6188000000000002</c:v>
                </c:pt>
                <c:pt idx="23095">
                  <c:v>4.6189999999999998</c:v>
                </c:pt>
                <c:pt idx="23096">
                  <c:v>4.6192000000000002</c:v>
                </c:pt>
                <c:pt idx="23097">
                  <c:v>4.6193999999999997</c:v>
                </c:pt>
                <c:pt idx="23098">
                  <c:v>4.6196000000000002</c:v>
                </c:pt>
                <c:pt idx="23099">
                  <c:v>4.6197999999999997</c:v>
                </c:pt>
                <c:pt idx="23100">
                  <c:v>4.62</c:v>
                </c:pt>
                <c:pt idx="23101">
                  <c:v>4.6201999999999996</c:v>
                </c:pt>
                <c:pt idx="23102">
                  <c:v>4.6204000000000001</c:v>
                </c:pt>
                <c:pt idx="23103">
                  <c:v>4.6205999999999996</c:v>
                </c:pt>
                <c:pt idx="23104">
                  <c:v>4.6208</c:v>
                </c:pt>
                <c:pt idx="23105">
                  <c:v>4.6210000000000004</c:v>
                </c:pt>
                <c:pt idx="23106">
                  <c:v>4.6212</c:v>
                </c:pt>
                <c:pt idx="23107">
                  <c:v>4.6214000000000004</c:v>
                </c:pt>
                <c:pt idx="23108">
                  <c:v>4.6215999999999999</c:v>
                </c:pt>
                <c:pt idx="23109">
                  <c:v>4.6218000000000004</c:v>
                </c:pt>
                <c:pt idx="23110">
                  <c:v>4.6219999999999999</c:v>
                </c:pt>
                <c:pt idx="23111">
                  <c:v>4.6222000000000003</c:v>
                </c:pt>
                <c:pt idx="23112">
                  <c:v>4.6223999999999998</c:v>
                </c:pt>
                <c:pt idx="23113">
                  <c:v>4.6226000000000003</c:v>
                </c:pt>
                <c:pt idx="23114">
                  <c:v>4.6227999999999998</c:v>
                </c:pt>
                <c:pt idx="23115">
                  <c:v>4.6230000000000002</c:v>
                </c:pt>
                <c:pt idx="23116">
                  <c:v>4.6231999999999998</c:v>
                </c:pt>
                <c:pt idx="23117">
                  <c:v>4.6234000000000002</c:v>
                </c:pt>
                <c:pt idx="23118">
                  <c:v>4.6235999999999997</c:v>
                </c:pt>
                <c:pt idx="23119">
                  <c:v>4.6238000000000001</c:v>
                </c:pt>
                <c:pt idx="23120">
                  <c:v>4.6239999999999997</c:v>
                </c:pt>
                <c:pt idx="23121">
                  <c:v>4.6242000000000001</c:v>
                </c:pt>
                <c:pt idx="23122">
                  <c:v>4.6243999999999996</c:v>
                </c:pt>
                <c:pt idx="23123">
                  <c:v>4.6246</c:v>
                </c:pt>
                <c:pt idx="23124">
                  <c:v>4.6247999999999996</c:v>
                </c:pt>
                <c:pt idx="23125">
                  <c:v>4.625</c:v>
                </c:pt>
                <c:pt idx="23126">
                  <c:v>4.6252000000000004</c:v>
                </c:pt>
                <c:pt idx="23127">
                  <c:v>4.6254</c:v>
                </c:pt>
                <c:pt idx="23128">
                  <c:v>4.6256000000000004</c:v>
                </c:pt>
                <c:pt idx="23129">
                  <c:v>4.6257999999999999</c:v>
                </c:pt>
                <c:pt idx="23130">
                  <c:v>4.6260000000000003</c:v>
                </c:pt>
                <c:pt idx="23131">
                  <c:v>4.6261999999999999</c:v>
                </c:pt>
                <c:pt idx="23132">
                  <c:v>4.6264000000000003</c:v>
                </c:pt>
                <c:pt idx="23133">
                  <c:v>4.6265999999999998</c:v>
                </c:pt>
                <c:pt idx="23134">
                  <c:v>4.6268000000000002</c:v>
                </c:pt>
                <c:pt idx="23135">
                  <c:v>4.6269999999999998</c:v>
                </c:pt>
                <c:pt idx="23136">
                  <c:v>4.6272000000000002</c:v>
                </c:pt>
                <c:pt idx="23137">
                  <c:v>4.6273999999999997</c:v>
                </c:pt>
                <c:pt idx="23138">
                  <c:v>4.6276000000000002</c:v>
                </c:pt>
                <c:pt idx="23139">
                  <c:v>4.6277999999999997</c:v>
                </c:pt>
                <c:pt idx="23140">
                  <c:v>4.6280000000000001</c:v>
                </c:pt>
                <c:pt idx="23141">
                  <c:v>4.6281999999999996</c:v>
                </c:pt>
                <c:pt idx="23142">
                  <c:v>4.6284000000000001</c:v>
                </c:pt>
                <c:pt idx="23143">
                  <c:v>4.6285999999999996</c:v>
                </c:pt>
                <c:pt idx="23144">
                  <c:v>4.6288</c:v>
                </c:pt>
                <c:pt idx="23145">
                  <c:v>4.6289999999999996</c:v>
                </c:pt>
                <c:pt idx="23146">
                  <c:v>4.6292</c:v>
                </c:pt>
                <c:pt idx="23147">
                  <c:v>4.6294000000000004</c:v>
                </c:pt>
                <c:pt idx="23148">
                  <c:v>4.6295999999999999</c:v>
                </c:pt>
                <c:pt idx="23149">
                  <c:v>4.6298000000000004</c:v>
                </c:pt>
                <c:pt idx="23150">
                  <c:v>4.63</c:v>
                </c:pt>
                <c:pt idx="23151">
                  <c:v>4.6302000000000003</c:v>
                </c:pt>
                <c:pt idx="23152">
                  <c:v>4.6303999999999998</c:v>
                </c:pt>
                <c:pt idx="23153">
                  <c:v>4.6306000000000003</c:v>
                </c:pt>
                <c:pt idx="23154">
                  <c:v>4.6307999999999998</c:v>
                </c:pt>
                <c:pt idx="23155">
                  <c:v>4.6310000000000002</c:v>
                </c:pt>
                <c:pt idx="23156">
                  <c:v>4.6311999999999998</c:v>
                </c:pt>
                <c:pt idx="23157">
                  <c:v>4.6314000000000002</c:v>
                </c:pt>
                <c:pt idx="23158">
                  <c:v>4.6315999999999997</c:v>
                </c:pt>
                <c:pt idx="23159">
                  <c:v>4.6318000000000001</c:v>
                </c:pt>
                <c:pt idx="23160">
                  <c:v>4.6319999999999997</c:v>
                </c:pt>
                <c:pt idx="23161">
                  <c:v>4.6322000000000001</c:v>
                </c:pt>
                <c:pt idx="23162">
                  <c:v>4.6323999999999996</c:v>
                </c:pt>
                <c:pt idx="23163">
                  <c:v>4.6326000000000001</c:v>
                </c:pt>
                <c:pt idx="23164">
                  <c:v>4.6327999999999996</c:v>
                </c:pt>
                <c:pt idx="23165">
                  <c:v>4.633</c:v>
                </c:pt>
                <c:pt idx="23166">
                  <c:v>4.6332000000000004</c:v>
                </c:pt>
                <c:pt idx="23167">
                  <c:v>4.6334</c:v>
                </c:pt>
                <c:pt idx="23168">
                  <c:v>4.6336000000000004</c:v>
                </c:pt>
                <c:pt idx="23169">
                  <c:v>4.6337999999999999</c:v>
                </c:pt>
                <c:pt idx="23170">
                  <c:v>4.6340000000000003</c:v>
                </c:pt>
                <c:pt idx="23171">
                  <c:v>4.6341999999999999</c:v>
                </c:pt>
                <c:pt idx="23172">
                  <c:v>4.6344000000000003</c:v>
                </c:pt>
                <c:pt idx="23173">
                  <c:v>4.6345999999999998</c:v>
                </c:pt>
                <c:pt idx="23174">
                  <c:v>4.6348000000000003</c:v>
                </c:pt>
                <c:pt idx="23175">
                  <c:v>4.6349999999999998</c:v>
                </c:pt>
                <c:pt idx="23176">
                  <c:v>4.6352000000000002</c:v>
                </c:pt>
                <c:pt idx="23177">
                  <c:v>4.6353999999999997</c:v>
                </c:pt>
                <c:pt idx="23178">
                  <c:v>4.6356000000000002</c:v>
                </c:pt>
                <c:pt idx="23179">
                  <c:v>4.6357999999999997</c:v>
                </c:pt>
                <c:pt idx="23180">
                  <c:v>4.6360000000000001</c:v>
                </c:pt>
                <c:pt idx="23181">
                  <c:v>4.6361999999999997</c:v>
                </c:pt>
                <c:pt idx="23182">
                  <c:v>4.6364000000000001</c:v>
                </c:pt>
                <c:pt idx="23183">
                  <c:v>4.6365999999999996</c:v>
                </c:pt>
                <c:pt idx="23184">
                  <c:v>4.6368</c:v>
                </c:pt>
                <c:pt idx="23185">
                  <c:v>4.6369999999999996</c:v>
                </c:pt>
                <c:pt idx="23186">
                  <c:v>4.6372</c:v>
                </c:pt>
                <c:pt idx="23187">
                  <c:v>4.6374000000000004</c:v>
                </c:pt>
                <c:pt idx="23188">
                  <c:v>4.6375999999999999</c:v>
                </c:pt>
                <c:pt idx="23189">
                  <c:v>4.6378000000000004</c:v>
                </c:pt>
                <c:pt idx="23190">
                  <c:v>4.6379999999999999</c:v>
                </c:pt>
                <c:pt idx="23191">
                  <c:v>4.6382000000000003</c:v>
                </c:pt>
                <c:pt idx="23192">
                  <c:v>4.6383999999999999</c:v>
                </c:pt>
                <c:pt idx="23193">
                  <c:v>4.6386000000000003</c:v>
                </c:pt>
                <c:pt idx="23194">
                  <c:v>4.6387999999999998</c:v>
                </c:pt>
                <c:pt idx="23195">
                  <c:v>4.6390000000000002</c:v>
                </c:pt>
                <c:pt idx="23196">
                  <c:v>4.6391999999999998</c:v>
                </c:pt>
                <c:pt idx="23197">
                  <c:v>4.6394000000000002</c:v>
                </c:pt>
                <c:pt idx="23198">
                  <c:v>4.6395999999999997</c:v>
                </c:pt>
                <c:pt idx="23199">
                  <c:v>4.6398000000000001</c:v>
                </c:pt>
                <c:pt idx="23200">
                  <c:v>4.6399999999999997</c:v>
                </c:pt>
                <c:pt idx="23201">
                  <c:v>4.6402000000000001</c:v>
                </c:pt>
                <c:pt idx="23202">
                  <c:v>4.6403999999999996</c:v>
                </c:pt>
                <c:pt idx="23203">
                  <c:v>4.6406000000000001</c:v>
                </c:pt>
                <c:pt idx="23204">
                  <c:v>4.6407999999999996</c:v>
                </c:pt>
                <c:pt idx="23205">
                  <c:v>4.641</c:v>
                </c:pt>
                <c:pt idx="23206">
                  <c:v>4.6412000000000004</c:v>
                </c:pt>
                <c:pt idx="23207">
                  <c:v>4.6414</c:v>
                </c:pt>
                <c:pt idx="23208">
                  <c:v>4.6416000000000004</c:v>
                </c:pt>
                <c:pt idx="23209">
                  <c:v>4.6417999999999999</c:v>
                </c:pt>
                <c:pt idx="23210">
                  <c:v>4.6420000000000003</c:v>
                </c:pt>
                <c:pt idx="23211">
                  <c:v>4.6421999999999999</c:v>
                </c:pt>
                <c:pt idx="23212">
                  <c:v>4.6424000000000003</c:v>
                </c:pt>
                <c:pt idx="23213">
                  <c:v>4.6425999999999998</c:v>
                </c:pt>
                <c:pt idx="23214">
                  <c:v>4.6428000000000003</c:v>
                </c:pt>
                <c:pt idx="23215">
                  <c:v>4.6429999999999998</c:v>
                </c:pt>
                <c:pt idx="23216">
                  <c:v>4.6432000000000002</c:v>
                </c:pt>
                <c:pt idx="23217">
                  <c:v>4.6433999999999997</c:v>
                </c:pt>
                <c:pt idx="23218">
                  <c:v>4.6436000000000002</c:v>
                </c:pt>
                <c:pt idx="23219">
                  <c:v>4.6437999999999997</c:v>
                </c:pt>
                <c:pt idx="23220">
                  <c:v>4.6440000000000001</c:v>
                </c:pt>
                <c:pt idx="23221">
                  <c:v>4.6441999999999997</c:v>
                </c:pt>
                <c:pt idx="23222">
                  <c:v>4.6444000000000001</c:v>
                </c:pt>
                <c:pt idx="23223">
                  <c:v>4.6445999999999996</c:v>
                </c:pt>
                <c:pt idx="23224">
                  <c:v>4.6448</c:v>
                </c:pt>
                <c:pt idx="23225">
                  <c:v>4.6449999999999996</c:v>
                </c:pt>
                <c:pt idx="23226">
                  <c:v>4.6452</c:v>
                </c:pt>
                <c:pt idx="23227">
                  <c:v>4.6454000000000004</c:v>
                </c:pt>
                <c:pt idx="23228">
                  <c:v>4.6456</c:v>
                </c:pt>
                <c:pt idx="23229">
                  <c:v>4.6458000000000004</c:v>
                </c:pt>
                <c:pt idx="23230">
                  <c:v>4.6459999999999999</c:v>
                </c:pt>
                <c:pt idx="23231">
                  <c:v>4.6462000000000003</c:v>
                </c:pt>
                <c:pt idx="23232">
                  <c:v>4.6463999999999999</c:v>
                </c:pt>
                <c:pt idx="23233">
                  <c:v>4.6466000000000003</c:v>
                </c:pt>
                <c:pt idx="23234">
                  <c:v>4.6467999999999998</c:v>
                </c:pt>
                <c:pt idx="23235">
                  <c:v>4.6470000000000002</c:v>
                </c:pt>
                <c:pt idx="23236">
                  <c:v>4.6471999999999998</c:v>
                </c:pt>
                <c:pt idx="23237">
                  <c:v>4.6474000000000002</c:v>
                </c:pt>
                <c:pt idx="23238">
                  <c:v>4.6475999999999997</c:v>
                </c:pt>
                <c:pt idx="23239">
                  <c:v>4.6478000000000002</c:v>
                </c:pt>
                <c:pt idx="23240">
                  <c:v>4.6479999999999997</c:v>
                </c:pt>
                <c:pt idx="23241">
                  <c:v>4.6482000000000001</c:v>
                </c:pt>
                <c:pt idx="23242">
                  <c:v>4.6483999999999996</c:v>
                </c:pt>
                <c:pt idx="23243">
                  <c:v>4.6486000000000001</c:v>
                </c:pt>
                <c:pt idx="23244">
                  <c:v>4.6487999999999996</c:v>
                </c:pt>
                <c:pt idx="23245">
                  <c:v>4.649</c:v>
                </c:pt>
                <c:pt idx="23246">
                  <c:v>4.6492000000000004</c:v>
                </c:pt>
                <c:pt idx="23247">
                  <c:v>4.6494</c:v>
                </c:pt>
                <c:pt idx="23248">
                  <c:v>4.6496000000000004</c:v>
                </c:pt>
                <c:pt idx="23249">
                  <c:v>4.6497999999999999</c:v>
                </c:pt>
                <c:pt idx="23250">
                  <c:v>4.6500000000000004</c:v>
                </c:pt>
                <c:pt idx="23251">
                  <c:v>4.6501999999999999</c:v>
                </c:pt>
                <c:pt idx="23252">
                  <c:v>4.6504000000000003</c:v>
                </c:pt>
                <c:pt idx="23253">
                  <c:v>4.6505999999999998</c:v>
                </c:pt>
                <c:pt idx="23254">
                  <c:v>4.6508000000000003</c:v>
                </c:pt>
                <c:pt idx="23255">
                  <c:v>4.6509999999999998</c:v>
                </c:pt>
                <c:pt idx="23256">
                  <c:v>4.6512000000000002</c:v>
                </c:pt>
                <c:pt idx="23257">
                  <c:v>4.6513999999999998</c:v>
                </c:pt>
                <c:pt idx="23258">
                  <c:v>4.6516000000000002</c:v>
                </c:pt>
                <c:pt idx="23259">
                  <c:v>4.6517999999999997</c:v>
                </c:pt>
                <c:pt idx="23260">
                  <c:v>4.6520000000000001</c:v>
                </c:pt>
                <c:pt idx="23261">
                  <c:v>4.6521999999999997</c:v>
                </c:pt>
                <c:pt idx="23262">
                  <c:v>4.6524000000000001</c:v>
                </c:pt>
                <c:pt idx="23263">
                  <c:v>4.6525999999999996</c:v>
                </c:pt>
                <c:pt idx="23264">
                  <c:v>4.6528</c:v>
                </c:pt>
                <c:pt idx="23265">
                  <c:v>4.6529999999999996</c:v>
                </c:pt>
                <c:pt idx="23266">
                  <c:v>4.6532</c:v>
                </c:pt>
                <c:pt idx="23267">
                  <c:v>4.6534000000000004</c:v>
                </c:pt>
                <c:pt idx="23268">
                  <c:v>4.6536</c:v>
                </c:pt>
                <c:pt idx="23269">
                  <c:v>4.6538000000000004</c:v>
                </c:pt>
                <c:pt idx="23270">
                  <c:v>4.6539999999999999</c:v>
                </c:pt>
                <c:pt idx="23271">
                  <c:v>4.6542000000000003</c:v>
                </c:pt>
                <c:pt idx="23272">
                  <c:v>4.6543999999999999</c:v>
                </c:pt>
                <c:pt idx="23273">
                  <c:v>4.6546000000000003</c:v>
                </c:pt>
                <c:pt idx="23274">
                  <c:v>4.6547999999999998</c:v>
                </c:pt>
                <c:pt idx="23275">
                  <c:v>4.6550000000000002</c:v>
                </c:pt>
                <c:pt idx="23276">
                  <c:v>4.6551999999999998</c:v>
                </c:pt>
                <c:pt idx="23277">
                  <c:v>4.6554000000000002</c:v>
                </c:pt>
                <c:pt idx="23278">
                  <c:v>4.6555999999999997</c:v>
                </c:pt>
                <c:pt idx="23279">
                  <c:v>4.6558000000000002</c:v>
                </c:pt>
                <c:pt idx="23280">
                  <c:v>4.6559999999999997</c:v>
                </c:pt>
                <c:pt idx="23281">
                  <c:v>4.6562000000000001</c:v>
                </c:pt>
                <c:pt idx="23282">
                  <c:v>4.6563999999999997</c:v>
                </c:pt>
                <c:pt idx="23283">
                  <c:v>4.6566000000000001</c:v>
                </c:pt>
                <c:pt idx="23284">
                  <c:v>4.6567999999999996</c:v>
                </c:pt>
                <c:pt idx="23285">
                  <c:v>4.657</c:v>
                </c:pt>
                <c:pt idx="23286">
                  <c:v>4.6571999999999996</c:v>
                </c:pt>
                <c:pt idx="23287">
                  <c:v>4.6574</c:v>
                </c:pt>
                <c:pt idx="23288">
                  <c:v>4.6576000000000004</c:v>
                </c:pt>
                <c:pt idx="23289">
                  <c:v>4.6577999999999999</c:v>
                </c:pt>
                <c:pt idx="23290">
                  <c:v>4.6580000000000004</c:v>
                </c:pt>
                <c:pt idx="23291">
                  <c:v>4.6581999999999999</c:v>
                </c:pt>
                <c:pt idx="23292">
                  <c:v>4.6584000000000003</c:v>
                </c:pt>
                <c:pt idx="23293">
                  <c:v>4.6585999999999999</c:v>
                </c:pt>
                <c:pt idx="23294">
                  <c:v>4.6588000000000003</c:v>
                </c:pt>
                <c:pt idx="23295">
                  <c:v>4.6589999999999998</c:v>
                </c:pt>
                <c:pt idx="23296">
                  <c:v>4.6592000000000002</c:v>
                </c:pt>
                <c:pt idx="23297">
                  <c:v>4.6593999999999998</c:v>
                </c:pt>
                <c:pt idx="23298">
                  <c:v>4.6596000000000002</c:v>
                </c:pt>
                <c:pt idx="23299">
                  <c:v>4.6597999999999997</c:v>
                </c:pt>
                <c:pt idx="23300">
                  <c:v>4.66</c:v>
                </c:pt>
                <c:pt idx="23301">
                  <c:v>4.6601999999999997</c:v>
                </c:pt>
                <c:pt idx="23302">
                  <c:v>4.6604000000000001</c:v>
                </c:pt>
                <c:pt idx="23303">
                  <c:v>4.6605999999999996</c:v>
                </c:pt>
                <c:pt idx="23304">
                  <c:v>4.6608000000000001</c:v>
                </c:pt>
                <c:pt idx="23305">
                  <c:v>4.6609999999999996</c:v>
                </c:pt>
                <c:pt idx="23306">
                  <c:v>4.6612</c:v>
                </c:pt>
                <c:pt idx="23307">
                  <c:v>4.6614000000000004</c:v>
                </c:pt>
                <c:pt idx="23308">
                  <c:v>4.6616</c:v>
                </c:pt>
                <c:pt idx="23309">
                  <c:v>4.6618000000000004</c:v>
                </c:pt>
                <c:pt idx="23310">
                  <c:v>4.6619999999999999</c:v>
                </c:pt>
                <c:pt idx="23311">
                  <c:v>4.6622000000000003</c:v>
                </c:pt>
                <c:pt idx="23312">
                  <c:v>4.6623999999999999</c:v>
                </c:pt>
                <c:pt idx="23313">
                  <c:v>4.6626000000000003</c:v>
                </c:pt>
                <c:pt idx="23314">
                  <c:v>4.6627999999999998</c:v>
                </c:pt>
                <c:pt idx="23315">
                  <c:v>4.6630000000000003</c:v>
                </c:pt>
                <c:pt idx="23316">
                  <c:v>4.6631999999999998</c:v>
                </c:pt>
                <c:pt idx="23317">
                  <c:v>4.6634000000000002</c:v>
                </c:pt>
                <c:pt idx="23318">
                  <c:v>4.6635999999999997</c:v>
                </c:pt>
                <c:pt idx="23319">
                  <c:v>4.6638000000000002</c:v>
                </c:pt>
                <c:pt idx="23320">
                  <c:v>4.6639999999999997</c:v>
                </c:pt>
                <c:pt idx="23321">
                  <c:v>4.6642000000000001</c:v>
                </c:pt>
                <c:pt idx="23322">
                  <c:v>4.6643999999999997</c:v>
                </c:pt>
                <c:pt idx="23323">
                  <c:v>4.6646000000000001</c:v>
                </c:pt>
                <c:pt idx="23324">
                  <c:v>4.6647999999999996</c:v>
                </c:pt>
                <c:pt idx="23325">
                  <c:v>4.665</c:v>
                </c:pt>
                <c:pt idx="23326">
                  <c:v>4.6651999999999996</c:v>
                </c:pt>
                <c:pt idx="23327">
                  <c:v>4.6654</c:v>
                </c:pt>
                <c:pt idx="23328">
                  <c:v>4.6656000000000004</c:v>
                </c:pt>
                <c:pt idx="23329">
                  <c:v>4.6657999999999999</c:v>
                </c:pt>
                <c:pt idx="23330">
                  <c:v>4.6660000000000004</c:v>
                </c:pt>
                <c:pt idx="23331">
                  <c:v>4.6661999999999999</c:v>
                </c:pt>
                <c:pt idx="23332">
                  <c:v>4.6664000000000003</c:v>
                </c:pt>
                <c:pt idx="23333">
                  <c:v>4.6665999999999999</c:v>
                </c:pt>
                <c:pt idx="23334">
                  <c:v>4.6668000000000003</c:v>
                </c:pt>
                <c:pt idx="23335">
                  <c:v>4.6669999999999998</c:v>
                </c:pt>
                <c:pt idx="23336">
                  <c:v>4.6672000000000002</c:v>
                </c:pt>
                <c:pt idx="23337">
                  <c:v>4.6673999999999998</c:v>
                </c:pt>
                <c:pt idx="23338">
                  <c:v>4.6676000000000002</c:v>
                </c:pt>
                <c:pt idx="23339">
                  <c:v>4.6677999999999997</c:v>
                </c:pt>
                <c:pt idx="23340">
                  <c:v>4.6680000000000001</c:v>
                </c:pt>
                <c:pt idx="23341">
                  <c:v>4.6681999999999997</c:v>
                </c:pt>
                <c:pt idx="23342">
                  <c:v>4.6684000000000001</c:v>
                </c:pt>
                <c:pt idx="23343">
                  <c:v>4.6685999999999996</c:v>
                </c:pt>
                <c:pt idx="23344">
                  <c:v>4.6688000000000001</c:v>
                </c:pt>
                <c:pt idx="23345">
                  <c:v>4.6689999999999996</c:v>
                </c:pt>
                <c:pt idx="23346">
                  <c:v>4.6692</c:v>
                </c:pt>
                <c:pt idx="23347">
                  <c:v>4.6694000000000004</c:v>
                </c:pt>
                <c:pt idx="23348">
                  <c:v>4.6696</c:v>
                </c:pt>
                <c:pt idx="23349">
                  <c:v>4.6698000000000004</c:v>
                </c:pt>
                <c:pt idx="23350">
                  <c:v>4.67</c:v>
                </c:pt>
                <c:pt idx="23351">
                  <c:v>4.6702000000000004</c:v>
                </c:pt>
                <c:pt idx="23352">
                  <c:v>4.6703999999999999</c:v>
                </c:pt>
                <c:pt idx="23353">
                  <c:v>4.6706000000000003</c:v>
                </c:pt>
                <c:pt idx="23354">
                  <c:v>4.6707999999999998</c:v>
                </c:pt>
                <c:pt idx="23355">
                  <c:v>4.6710000000000003</c:v>
                </c:pt>
                <c:pt idx="23356">
                  <c:v>4.6711999999999998</c:v>
                </c:pt>
                <c:pt idx="23357">
                  <c:v>4.6714000000000002</c:v>
                </c:pt>
                <c:pt idx="23358">
                  <c:v>4.6715999999999998</c:v>
                </c:pt>
                <c:pt idx="23359">
                  <c:v>4.6718000000000002</c:v>
                </c:pt>
                <c:pt idx="23360">
                  <c:v>4.6719999999999997</c:v>
                </c:pt>
                <c:pt idx="23361">
                  <c:v>4.6722000000000001</c:v>
                </c:pt>
                <c:pt idx="23362">
                  <c:v>4.6723999999999997</c:v>
                </c:pt>
                <c:pt idx="23363">
                  <c:v>4.6726000000000001</c:v>
                </c:pt>
                <c:pt idx="23364">
                  <c:v>4.6727999999999996</c:v>
                </c:pt>
                <c:pt idx="23365">
                  <c:v>4.673</c:v>
                </c:pt>
                <c:pt idx="23366">
                  <c:v>4.6731999999999996</c:v>
                </c:pt>
                <c:pt idx="23367">
                  <c:v>4.6734</c:v>
                </c:pt>
                <c:pt idx="23368">
                  <c:v>4.6736000000000004</c:v>
                </c:pt>
                <c:pt idx="23369">
                  <c:v>4.6738</c:v>
                </c:pt>
                <c:pt idx="23370">
                  <c:v>4.6740000000000004</c:v>
                </c:pt>
                <c:pt idx="23371">
                  <c:v>4.6741999999999999</c:v>
                </c:pt>
                <c:pt idx="23372">
                  <c:v>4.6744000000000003</c:v>
                </c:pt>
                <c:pt idx="23373">
                  <c:v>4.6745999999999999</c:v>
                </c:pt>
                <c:pt idx="23374">
                  <c:v>4.6748000000000003</c:v>
                </c:pt>
                <c:pt idx="23375">
                  <c:v>4.6749999999999998</c:v>
                </c:pt>
                <c:pt idx="23376">
                  <c:v>4.6752000000000002</c:v>
                </c:pt>
                <c:pt idx="23377">
                  <c:v>4.6753999999999998</c:v>
                </c:pt>
                <c:pt idx="23378">
                  <c:v>4.6756000000000002</c:v>
                </c:pt>
                <c:pt idx="23379">
                  <c:v>4.6757999999999997</c:v>
                </c:pt>
                <c:pt idx="23380">
                  <c:v>4.6760000000000002</c:v>
                </c:pt>
                <c:pt idx="23381">
                  <c:v>4.6761999999999997</c:v>
                </c:pt>
                <c:pt idx="23382">
                  <c:v>4.6764000000000001</c:v>
                </c:pt>
                <c:pt idx="23383">
                  <c:v>4.6765999999999996</c:v>
                </c:pt>
                <c:pt idx="23384">
                  <c:v>4.6768000000000001</c:v>
                </c:pt>
                <c:pt idx="23385">
                  <c:v>4.6769999999999996</c:v>
                </c:pt>
                <c:pt idx="23386">
                  <c:v>4.6772</c:v>
                </c:pt>
                <c:pt idx="23387">
                  <c:v>4.6773999999999996</c:v>
                </c:pt>
                <c:pt idx="23388">
                  <c:v>4.6776</c:v>
                </c:pt>
                <c:pt idx="23389">
                  <c:v>4.6778000000000004</c:v>
                </c:pt>
                <c:pt idx="23390">
                  <c:v>4.6779999999999999</c:v>
                </c:pt>
                <c:pt idx="23391">
                  <c:v>4.6782000000000004</c:v>
                </c:pt>
                <c:pt idx="23392">
                  <c:v>4.6783999999999999</c:v>
                </c:pt>
                <c:pt idx="23393">
                  <c:v>4.6786000000000003</c:v>
                </c:pt>
                <c:pt idx="23394">
                  <c:v>4.6787999999999998</c:v>
                </c:pt>
                <c:pt idx="23395">
                  <c:v>4.6790000000000003</c:v>
                </c:pt>
                <c:pt idx="23396">
                  <c:v>4.6791999999999998</c:v>
                </c:pt>
                <c:pt idx="23397">
                  <c:v>4.6794000000000002</c:v>
                </c:pt>
                <c:pt idx="23398">
                  <c:v>4.6795999999999998</c:v>
                </c:pt>
                <c:pt idx="23399">
                  <c:v>4.6798000000000002</c:v>
                </c:pt>
                <c:pt idx="23400">
                  <c:v>4.68</c:v>
                </c:pt>
                <c:pt idx="23401">
                  <c:v>4.6802000000000001</c:v>
                </c:pt>
                <c:pt idx="23402">
                  <c:v>4.6803999999999997</c:v>
                </c:pt>
                <c:pt idx="23403">
                  <c:v>4.6806000000000001</c:v>
                </c:pt>
                <c:pt idx="23404">
                  <c:v>4.6807999999999996</c:v>
                </c:pt>
                <c:pt idx="23405">
                  <c:v>4.681</c:v>
                </c:pt>
                <c:pt idx="23406">
                  <c:v>4.6811999999999996</c:v>
                </c:pt>
                <c:pt idx="23407">
                  <c:v>4.6814</c:v>
                </c:pt>
                <c:pt idx="23408">
                  <c:v>4.6816000000000004</c:v>
                </c:pt>
                <c:pt idx="23409">
                  <c:v>4.6818</c:v>
                </c:pt>
                <c:pt idx="23410">
                  <c:v>4.6820000000000004</c:v>
                </c:pt>
                <c:pt idx="23411">
                  <c:v>4.6821999999999999</c:v>
                </c:pt>
                <c:pt idx="23412">
                  <c:v>4.6824000000000003</c:v>
                </c:pt>
                <c:pt idx="23413">
                  <c:v>4.6825999999999999</c:v>
                </c:pt>
                <c:pt idx="23414">
                  <c:v>4.6828000000000003</c:v>
                </c:pt>
                <c:pt idx="23415">
                  <c:v>4.6829999999999998</c:v>
                </c:pt>
                <c:pt idx="23416">
                  <c:v>4.6832000000000003</c:v>
                </c:pt>
                <c:pt idx="23417">
                  <c:v>4.6833999999999998</c:v>
                </c:pt>
                <c:pt idx="23418">
                  <c:v>4.6836000000000002</c:v>
                </c:pt>
                <c:pt idx="23419">
                  <c:v>4.6837999999999997</c:v>
                </c:pt>
                <c:pt idx="23420">
                  <c:v>4.6840000000000002</c:v>
                </c:pt>
                <c:pt idx="23421">
                  <c:v>4.6841999999999997</c:v>
                </c:pt>
                <c:pt idx="23422">
                  <c:v>4.6844000000000001</c:v>
                </c:pt>
                <c:pt idx="23423">
                  <c:v>4.6845999999999997</c:v>
                </c:pt>
                <c:pt idx="23424">
                  <c:v>4.6848000000000001</c:v>
                </c:pt>
                <c:pt idx="23425">
                  <c:v>4.6849999999999996</c:v>
                </c:pt>
                <c:pt idx="23426">
                  <c:v>4.6852</c:v>
                </c:pt>
                <c:pt idx="23427">
                  <c:v>4.6853999999999996</c:v>
                </c:pt>
                <c:pt idx="23428">
                  <c:v>4.6856</c:v>
                </c:pt>
                <c:pt idx="23429">
                  <c:v>4.6858000000000004</c:v>
                </c:pt>
                <c:pt idx="23430">
                  <c:v>4.6859999999999999</c:v>
                </c:pt>
                <c:pt idx="23431">
                  <c:v>4.6862000000000004</c:v>
                </c:pt>
                <c:pt idx="23432">
                  <c:v>4.6863999999999999</c:v>
                </c:pt>
                <c:pt idx="23433">
                  <c:v>4.6866000000000003</c:v>
                </c:pt>
                <c:pt idx="23434">
                  <c:v>4.6867999999999999</c:v>
                </c:pt>
                <c:pt idx="23435">
                  <c:v>4.6870000000000003</c:v>
                </c:pt>
                <c:pt idx="23436">
                  <c:v>4.6871999999999998</c:v>
                </c:pt>
                <c:pt idx="23437">
                  <c:v>4.6874000000000002</c:v>
                </c:pt>
                <c:pt idx="23438">
                  <c:v>4.6875999999999998</c:v>
                </c:pt>
                <c:pt idx="23439">
                  <c:v>4.6878000000000002</c:v>
                </c:pt>
                <c:pt idx="23440">
                  <c:v>4.6879999999999997</c:v>
                </c:pt>
                <c:pt idx="23441">
                  <c:v>4.6882000000000001</c:v>
                </c:pt>
                <c:pt idx="23442">
                  <c:v>4.6883999999999997</c:v>
                </c:pt>
                <c:pt idx="23443">
                  <c:v>4.6886000000000001</c:v>
                </c:pt>
                <c:pt idx="23444">
                  <c:v>4.6887999999999996</c:v>
                </c:pt>
                <c:pt idx="23445">
                  <c:v>4.6890000000000001</c:v>
                </c:pt>
                <c:pt idx="23446">
                  <c:v>4.6891999999999996</c:v>
                </c:pt>
                <c:pt idx="23447">
                  <c:v>4.6894</c:v>
                </c:pt>
                <c:pt idx="23448">
                  <c:v>4.6896000000000004</c:v>
                </c:pt>
                <c:pt idx="23449">
                  <c:v>4.6898</c:v>
                </c:pt>
                <c:pt idx="23450">
                  <c:v>4.6900000000000004</c:v>
                </c:pt>
                <c:pt idx="23451">
                  <c:v>4.6901999999999999</c:v>
                </c:pt>
                <c:pt idx="23452">
                  <c:v>4.6904000000000003</c:v>
                </c:pt>
                <c:pt idx="23453">
                  <c:v>4.6905999999999999</c:v>
                </c:pt>
                <c:pt idx="23454">
                  <c:v>4.6908000000000003</c:v>
                </c:pt>
                <c:pt idx="23455">
                  <c:v>4.6909999999999998</c:v>
                </c:pt>
                <c:pt idx="23456">
                  <c:v>4.6912000000000003</c:v>
                </c:pt>
                <c:pt idx="23457">
                  <c:v>4.6913999999999998</c:v>
                </c:pt>
                <c:pt idx="23458">
                  <c:v>4.6916000000000002</c:v>
                </c:pt>
                <c:pt idx="23459">
                  <c:v>4.6917999999999997</c:v>
                </c:pt>
                <c:pt idx="23460">
                  <c:v>4.6920000000000002</c:v>
                </c:pt>
                <c:pt idx="23461">
                  <c:v>4.6921999999999997</c:v>
                </c:pt>
                <c:pt idx="23462">
                  <c:v>4.6924000000000001</c:v>
                </c:pt>
                <c:pt idx="23463">
                  <c:v>4.6925999999999997</c:v>
                </c:pt>
                <c:pt idx="23464">
                  <c:v>4.6928000000000001</c:v>
                </c:pt>
                <c:pt idx="23465">
                  <c:v>4.6929999999999996</c:v>
                </c:pt>
                <c:pt idx="23466">
                  <c:v>4.6932</c:v>
                </c:pt>
                <c:pt idx="23467">
                  <c:v>4.6933999999999996</c:v>
                </c:pt>
                <c:pt idx="23468">
                  <c:v>4.6936</c:v>
                </c:pt>
                <c:pt idx="23469">
                  <c:v>4.6938000000000004</c:v>
                </c:pt>
                <c:pt idx="23470">
                  <c:v>4.694</c:v>
                </c:pt>
                <c:pt idx="23471">
                  <c:v>4.6942000000000004</c:v>
                </c:pt>
                <c:pt idx="23472">
                  <c:v>4.6943999999999999</c:v>
                </c:pt>
                <c:pt idx="23473">
                  <c:v>4.6946000000000003</c:v>
                </c:pt>
                <c:pt idx="23474">
                  <c:v>4.6947999999999999</c:v>
                </c:pt>
                <c:pt idx="23475">
                  <c:v>4.6950000000000003</c:v>
                </c:pt>
                <c:pt idx="23476">
                  <c:v>4.6951999999999998</c:v>
                </c:pt>
                <c:pt idx="23477">
                  <c:v>4.6954000000000002</c:v>
                </c:pt>
                <c:pt idx="23478">
                  <c:v>4.6955999999999998</c:v>
                </c:pt>
                <c:pt idx="23479">
                  <c:v>4.6958000000000002</c:v>
                </c:pt>
                <c:pt idx="23480">
                  <c:v>4.6959999999999997</c:v>
                </c:pt>
                <c:pt idx="23481">
                  <c:v>4.6962000000000002</c:v>
                </c:pt>
                <c:pt idx="23482">
                  <c:v>4.6963999999999997</c:v>
                </c:pt>
                <c:pt idx="23483">
                  <c:v>4.6966000000000001</c:v>
                </c:pt>
                <c:pt idx="23484">
                  <c:v>4.6967999999999996</c:v>
                </c:pt>
                <c:pt idx="23485">
                  <c:v>4.6970000000000001</c:v>
                </c:pt>
                <c:pt idx="23486">
                  <c:v>4.6971999999999996</c:v>
                </c:pt>
                <c:pt idx="23487">
                  <c:v>4.6974</c:v>
                </c:pt>
                <c:pt idx="23488">
                  <c:v>4.6976000000000004</c:v>
                </c:pt>
                <c:pt idx="23489">
                  <c:v>4.6978</c:v>
                </c:pt>
                <c:pt idx="23490">
                  <c:v>4.6980000000000004</c:v>
                </c:pt>
                <c:pt idx="23491">
                  <c:v>4.6981999999999999</c:v>
                </c:pt>
                <c:pt idx="23492">
                  <c:v>4.6984000000000004</c:v>
                </c:pt>
                <c:pt idx="23493">
                  <c:v>4.6985999999999999</c:v>
                </c:pt>
                <c:pt idx="23494">
                  <c:v>4.6988000000000003</c:v>
                </c:pt>
                <c:pt idx="23495">
                  <c:v>4.6989999999999998</c:v>
                </c:pt>
                <c:pt idx="23496">
                  <c:v>4.6992000000000003</c:v>
                </c:pt>
                <c:pt idx="23497">
                  <c:v>4.6993999999999998</c:v>
                </c:pt>
                <c:pt idx="23498">
                  <c:v>4.6996000000000002</c:v>
                </c:pt>
                <c:pt idx="23499">
                  <c:v>4.6997999999999998</c:v>
                </c:pt>
                <c:pt idx="23500">
                  <c:v>4.7</c:v>
                </c:pt>
                <c:pt idx="23501">
                  <c:v>4.7001999999999997</c:v>
                </c:pt>
                <c:pt idx="23502">
                  <c:v>4.7004000000000001</c:v>
                </c:pt>
                <c:pt idx="23503">
                  <c:v>4.7005999999999997</c:v>
                </c:pt>
                <c:pt idx="23504">
                  <c:v>4.7008000000000001</c:v>
                </c:pt>
                <c:pt idx="23505">
                  <c:v>4.7009999999999996</c:v>
                </c:pt>
                <c:pt idx="23506">
                  <c:v>4.7012</c:v>
                </c:pt>
                <c:pt idx="23507">
                  <c:v>4.7013999999999996</c:v>
                </c:pt>
                <c:pt idx="23508">
                  <c:v>4.7016</c:v>
                </c:pt>
                <c:pt idx="23509">
                  <c:v>4.7018000000000004</c:v>
                </c:pt>
                <c:pt idx="23510">
                  <c:v>4.702</c:v>
                </c:pt>
                <c:pt idx="23511">
                  <c:v>4.7022000000000004</c:v>
                </c:pt>
                <c:pt idx="23512">
                  <c:v>4.7023999999999999</c:v>
                </c:pt>
                <c:pt idx="23513">
                  <c:v>4.7026000000000003</c:v>
                </c:pt>
                <c:pt idx="23514">
                  <c:v>4.7027999999999999</c:v>
                </c:pt>
                <c:pt idx="23515">
                  <c:v>4.7030000000000003</c:v>
                </c:pt>
                <c:pt idx="23516">
                  <c:v>4.7031999999999998</c:v>
                </c:pt>
                <c:pt idx="23517">
                  <c:v>4.7034000000000002</c:v>
                </c:pt>
                <c:pt idx="23518">
                  <c:v>4.7035999999999998</c:v>
                </c:pt>
                <c:pt idx="23519">
                  <c:v>4.7038000000000002</c:v>
                </c:pt>
                <c:pt idx="23520">
                  <c:v>4.7039999999999997</c:v>
                </c:pt>
                <c:pt idx="23521">
                  <c:v>4.7042000000000002</c:v>
                </c:pt>
                <c:pt idx="23522">
                  <c:v>4.7043999999999997</c:v>
                </c:pt>
                <c:pt idx="23523">
                  <c:v>4.7046000000000001</c:v>
                </c:pt>
                <c:pt idx="23524">
                  <c:v>4.7047999999999996</c:v>
                </c:pt>
                <c:pt idx="23525">
                  <c:v>4.7050000000000001</c:v>
                </c:pt>
                <c:pt idx="23526">
                  <c:v>4.7051999999999996</c:v>
                </c:pt>
                <c:pt idx="23527">
                  <c:v>4.7054</c:v>
                </c:pt>
                <c:pt idx="23528">
                  <c:v>4.7055999999999996</c:v>
                </c:pt>
                <c:pt idx="23529">
                  <c:v>4.7058</c:v>
                </c:pt>
                <c:pt idx="23530">
                  <c:v>4.7060000000000004</c:v>
                </c:pt>
                <c:pt idx="23531">
                  <c:v>4.7061999999999999</c:v>
                </c:pt>
                <c:pt idx="23532">
                  <c:v>4.7064000000000004</c:v>
                </c:pt>
                <c:pt idx="23533">
                  <c:v>4.7065999999999999</c:v>
                </c:pt>
                <c:pt idx="23534">
                  <c:v>4.7068000000000003</c:v>
                </c:pt>
                <c:pt idx="23535">
                  <c:v>4.7069999999999999</c:v>
                </c:pt>
                <c:pt idx="23536">
                  <c:v>4.7072000000000003</c:v>
                </c:pt>
                <c:pt idx="23537">
                  <c:v>4.7073999999999998</c:v>
                </c:pt>
                <c:pt idx="23538">
                  <c:v>4.7076000000000002</c:v>
                </c:pt>
                <c:pt idx="23539">
                  <c:v>4.7077999999999998</c:v>
                </c:pt>
                <c:pt idx="23540">
                  <c:v>4.7080000000000002</c:v>
                </c:pt>
                <c:pt idx="23541">
                  <c:v>4.7081999999999997</c:v>
                </c:pt>
                <c:pt idx="23542">
                  <c:v>4.7084000000000001</c:v>
                </c:pt>
                <c:pt idx="23543">
                  <c:v>4.7085999999999997</c:v>
                </c:pt>
                <c:pt idx="23544">
                  <c:v>4.7088000000000001</c:v>
                </c:pt>
                <c:pt idx="23545">
                  <c:v>4.7089999999999996</c:v>
                </c:pt>
                <c:pt idx="23546">
                  <c:v>4.7092000000000001</c:v>
                </c:pt>
                <c:pt idx="23547">
                  <c:v>4.7093999999999996</c:v>
                </c:pt>
                <c:pt idx="23548">
                  <c:v>4.7096</c:v>
                </c:pt>
                <c:pt idx="23549">
                  <c:v>4.7098000000000004</c:v>
                </c:pt>
                <c:pt idx="23550">
                  <c:v>4.71</c:v>
                </c:pt>
                <c:pt idx="23551">
                  <c:v>4.7102000000000004</c:v>
                </c:pt>
                <c:pt idx="23552">
                  <c:v>4.7103999999999999</c:v>
                </c:pt>
                <c:pt idx="23553">
                  <c:v>4.7106000000000003</c:v>
                </c:pt>
                <c:pt idx="23554">
                  <c:v>4.7107999999999999</c:v>
                </c:pt>
                <c:pt idx="23555">
                  <c:v>4.7110000000000003</c:v>
                </c:pt>
                <c:pt idx="23556">
                  <c:v>4.7111999999999998</c:v>
                </c:pt>
                <c:pt idx="23557">
                  <c:v>4.7114000000000003</c:v>
                </c:pt>
                <c:pt idx="23558">
                  <c:v>4.7115999999999998</c:v>
                </c:pt>
                <c:pt idx="23559">
                  <c:v>4.7118000000000002</c:v>
                </c:pt>
                <c:pt idx="23560">
                  <c:v>4.7119999999999997</c:v>
                </c:pt>
                <c:pt idx="23561">
                  <c:v>4.7122000000000002</c:v>
                </c:pt>
                <c:pt idx="23562">
                  <c:v>4.7123999999999997</c:v>
                </c:pt>
                <c:pt idx="23563">
                  <c:v>4.7126000000000001</c:v>
                </c:pt>
                <c:pt idx="23564">
                  <c:v>4.7127999999999997</c:v>
                </c:pt>
                <c:pt idx="23565">
                  <c:v>4.7130000000000001</c:v>
                </c:pt>
                <c:pt idx="23566">
                  <c:v>4.7131999999999996</c:v>
                </c:pt>
                <c:pt idx="23567">
                  <c:v>4.7134</c:v>
                </c:pt>
                <c:pt idx="23568">
                  <c:v>4.7135999999999996</c:v>
                </c:pt>
                <c:pt idx="23569">
                  <c:v>4.7138</c:v>
                </c:pt>
                <c:pt idx="23570">
                  <c:v>4.7140000000000004</c:v>
                </c:pt>
                <c:pt idx="23571">
                  <c:v>4.7141999999999999</c:v>
                </c:pt>
                <c:pt idx="23572">
                  <c:v>4.7144000000000004</c:v>
                </c:pt>
                <c:pt idx="23573">
                  <c:v>4.7145999999999999</c:v>
                </c:pt>
                <c:pt idx="23574">
                  <c:v>4.7148000000000003</c:v>
                </c:pt>
                <c:pt idx="23575">
                  <c:v>4.7149999999999999</c:v>
                </c:pt>
                <c:pt idx="23576">
                  <c:v>4.7152000000000003</c:v>
                </c:pt>
                <c:pt idx="23577">
                  <c:v>4.7153999999999998</c:v>
                </c:pt>
                <c:pt idx="23578">
                  <c:v>4.7156000000000002</c:v>
                </c:pt>
                <c:pt idx="23579">
                  <c:v>4.7157999999999998</c:v>
                </c:pt>
                <c:pt idx="23580">
                  <c:v>4.7160000000000002</c:v>
                </c:pt>
                <c:pt idx="23581">
                  <c:v>4.7161999999999997</c:v>
                </c:pt>
                <c:pt idx="23582">
                  <c:v>4.7164000000000001</c:v>
                </c:pt>
                <c:pt idx="23583">
                  <c:v>4.7165999999999997</c:v>
                </c:pt>
                <c:pt idx="23584">
                  <c:v>4.7168000000000001</c:v>
                </c:pt>
                <c:pt idx="23585">
                  <c:v>4.7169999999999996</c:v>
                </c:pt>
                <c:pt idx="23586">
                  <c:v>4.7172000000000001</c:v>
                </c:pt>
                <c:pt idx="23587">
                  <c:v>4.7173999999999996</c:v>
                </c:pt>
                <c:pt idx="23588">
                  <c:v>4.7176</c:v>
                </c:pt>
                <c:pt idx="23589">
                  <c:v>4.7178000000000004</c:v>
                </c:pt>
                <c:pt idx="23590">
                  <c:v>4.718</c:v>
                </c:pt>
                <c:pt idx="23591">
                  <c:v>4.7182000000000004</c:v>
                </c:pt>
                <c:pt idx="23592">
                  <c:v>4.7183999999999999</c:v>
                </c:pt>
                <c:pt idx="23593">
                  <c:v>4.7186000000000003</c:v>
                </c:pt>
                <c:pt idx="23594">
                  <c:v>4.7187999999999999</c:v>
                </c:pt>
                <c:pt idx="23595">
                  <c:v>4.7190000000000003</c:v>
                </c:pt>
                <c:pt idx="23596">
                  <c:v>4.7191999999999998</c:v>
                </c:pt>
                <c:pt idx="23597">
                  <c:v>4.7194000000000003</c:v>
                </c:pt>
                <c:pt idx="23598">
                  <c:v>4.7195999999999998</c:v>
                </c:pt>
                <c:pt idx="23599">
                  <c:v>4.7198000000000002</c:v>
                </c:pt>
                <c:pt idx="23600">
                  <c:v>4.72</c:v>
                </c:pt>
                <c:pt idx="23601">
                  <c:v>4.7202000000000002</c:v>
                </c:pt>
                <c:pt idx="23602">
                  <c:v>4.7203999999999997</c:v>
                </c:pt>
                <c:pt idx="23603">
                  <c:v>4.7206000000000001</c:v>
                </c:pt>
                <c:pt idx="23604">
                  <c:v>4.7207999999999997</c:v>
                </c:pt>
                <c:pt idx="23605">
                  <c:v>4.7210000000000001</c:v>
                </c:pt>
                <c:pt idx="23606">
                  <c:v>4.7211999999999996</c:v>
                </c:pt>
                <c:pt idx="23607">
                  <c:v>4.7214</c:v>
                </c:pt>
                <c:pt idx="23608">
                  <c:v>4.7215999999999996</c:v>
                </c:pt>
                <c:pt idx="23609">
                  <c:v>4.7218</c:v>
                </c:pt>
                <c:pt idx="23610">
                  <c:v>4.7220000000000004</c:v>
                </c:pt>
                <c:pt idx="23611">
                  <c:v>4.7222</c:v>
                </c:pt>
                <c:pt idx="23612">
                  <c:v>4.7224000000000004</c:v>
                </c:pt>
                <c:pt idx="23613">
                  <c:v>4.7225999999999999</c:v>
                </c:pt>
                <c:pt idx="23614">
                  <c:v>4.7228000000000003</c:v>
                </c:pt>
                <c:pt idx="23615">
                  <c:v>4.7229999999999999</c:v>
                </c:pt>
                <c:pt idx="23616">
                  <c:v>4.7232000000000003</c:v>
                </c:pt>
                <c:pt idx="23617">
                  <c:v>4.7233999999999998</c:v>
                </c:pt>
                <c:pt idx="23618">
                  <c:v>4.7236000000000002</c:v>
                </c:pt>
                <c:pt idx="23619">
                  <c:v>4.7237999999999998</c:v>
                </c:pt>
                <c:pt idx="23620">
                  <c:v>4.7240000000000002</c:v>
                </c:pt>
                <c:pt idx="23621">
                  <c:v>4.7241999999999997</c:v>
                </c:pt>
                <c:pt idx="23622">
                  <c:v>4.7244000000000002</c:v>
                </c:pt>
                <c:pt idx="23623">
                  <c:v>4.7245999999999997</c:v>
                </c:pt>
                <c:pt idx="23624">
                  <c:v>4.7248000000000001</c:v>
                </c:pt>
                <c:pt idx="23625">
                  <c:v>4.7249999999999996</c:v>
                </c:pt>
                <c:pt idx="23626">
                  <c:v>4.7252000000000001</c:v>
                </c:pt>
                <c:pt idx="23627">
                  <c:v>4.7253999999999996</c:v>
                </c:pt>
                <c:pt idx="23628">
                  <c:v>4.7256</c:v>
                </c:pt>
                <c:pt idx="23629">
                  <c:v>4.7257999999999996</c:v>
                </c:pt>
                <c:pt idx="23630">
                  <c:v>4.726</c:v>
                </c:pt>
                <c:pt idx="23631">
                  <c:v>4.7262000000000004</c:v>
                </c:pt>
                <c:pt idx="23632">
                  <c:v>4.7263999999999999</c:v>
                </c:pt>
                <c:pt idx="23633">
                  <c:v>4.7266000000000004</c:v>
                </c:pt>
                <c:pt idx="23634">
                  <c:v>4.7267999999999999</c:v>
                </c:pt>
                <c:pt idx="23635">
                  <c:v>4.7270000000000003</c:v>
                </c:pt>
                <c:pt idx="23636">
                  <c:v>4.7271999999999998</c:v>
                </c:pt>
                <c:pt idx="23637">
                  <c:v>4.7274000000000003</c:v>
                </c:pt>
                <c:pt idx="23638">
                  <c:v>4.7275999999999998</c:v>
                </c:pt>
                <c:pt idx="23639">
                  <c:v>4.7278000000000002</c:v>
                </c:pt>
                <c:pt idx="23640">
                  <c:v>4.7279999999999998</c:v>
                </c:pt>
                <c:pt idx="23641">
                  <c:v>4.7282000000000002</c:v>
                </c:pt>
                <c:pt idx="23642">
                  <c:v>4.7283999999999997</c:v>
                </c:pt>
                <c:pt idx="23643">
                  <c:v>4.7286000000000001</c:v>
                </c:pt>
                <c:pt idx="23644">
                  <c:v>4.7287999999999997</c:v>
                </c:pt>
                <c:pt idx="23645">
                  <c:v>4.7290000000000001</c:v>
                </c:pt>
                <c:pt idx="23646">
                  <c:v>4.7291999999999996</c:v>
                </c:pt>
                <c:pt idx="23647">
                  <c:v>4.7294</c:v>
                </c:pt>
                <c:pt idx="23648">
                  <c:v>4.7295999999999996</c:v>
                </c:pt>
                <c:pt idx="23649">
                  <c:v>4.7298</c:v>
                </c:pt>
                <c:pt idx="23650">
                  <c:v>4.7300000000000004</c:v>
                </c:pt>
                <c:pt idx="23651">
                  <c:v>4.7302</c:v>
                </c:pt>
                <c:pt idx="23652">
                  <c:v>4.7304000000000004</c:v>
                </c:pt>
                <c:pt idx="23653">
                  <c:v>4.7305999999999999</c:v>
                </c:pt>
                <c:pt idx="23654">
                  <c:v>4.7308000000000003</c:v>
                </c:pt>
                <c:pt idx="23655">
                  <c:v>4.7309999999999999</c:v>
                </c:pt>
                <c:pt idx="23656">
                  <c:v>4.7312000000000003</c:v>
                </c:pt>
                <c:pt idx="23657">
                  <c:v>4.7313999999999998</c:v>
                </c:pt>
                <c:pt idx="23658">
                  <c:v>4.7316000000000003</c:v>
                </c:pt>
                <c:pt idx="23659">
                  <c:v>4.7317999999999998</c:v>
                </c:pt>
                <c:pt idx="23660">
                  <c:v>4.7320000000000002</c:v>
                </c:pt>
                <c:pt idx="23661">
                  <c:v>4.7321999999999997</c:v>
                </c:pt>
                <c:pt idx="23662">
                  <c:v>4.7324000000000002</c:v>
                </c:pt>
                <c:pt idx="23663">
                  <c:v>4.7325999999999997</c:v>
                </c:pt>
                <c:pt idx="23664">
                  <c:v>4.7328000000000001</c:v>
                </c:pt>
                <c:pt idx="23665">
                  <c:v>4.7329999999999997</c:v>
                </c:pt>
                <c:pt idx="23666">
                  <c:v>4.7332000000000001</c:v>
                </c:pt>
                <c:pt idx="23667">
                  <c:v>4.7333999999999996</c:v>
                </c:pt>
                <c:pt idx="23668">
                  <c:v>4.7336</c:v>
                </c:pt>
                <c:pt idx="23669">
                  <c:v>4.7337999999999996</c:v>
                </c:pt>
                <c:pt idx="23670">
                  <c:v>4.734</c:v>
                </c:pt>
                <c:pt idx="23671">
                  <c:v>4.7342000000000004</c:v>
                </c:pt>
                <c:pt idx="23672">
                  <c:v>4.7343999999999999</c:v>
                </c:pt>
                <c:pt idx="23673">
                  <c:v>4.7346000000000004</c:v>
                </c:pt>
                <c:pt idx="23674">
                  <c:v>4.7347999999999999</c:v>
                </c:pt>
                <c:pt idx="23675">
                  <c:v>4.7350000000000003</c:v>
                </c:pt>
                <c:pt idx="23676">
                  <c:v>4.7351999999999999</c:v>
                </c:pt>
                <c:pt idx="23677">
                  <c:v>4.7354000000000003</c:v>
                </c:pt>
                <c:pt idx="23678">
                  <c:v>4.7355999999999998</c:v>
                </c:pt>
                <c:pt idx="23679">
                  <c:v>4.7358000000000002</c:v>
                </c:pt>
                <c:pt idx="23680">
                  <c:v>4.7359999999999998</c:v>
                </c:pt>
                <c:pt idx="23681">
                  <c:v>4.7362000000000002</c:v>
                </c:pt>
                <c:pt idx="23682">
                  <c:v>4.7363999999999997</c:v>
                </c:pt>
                <c:pt idx="23683">
                  <c:v>4.7366000000000001</c:v>
                </c:pt>
                <c:pt idx="23684">
                  <c:v>4.7367999999999997</c:v>
                </c:pt>
                <c:pt idx="23685">
                  <c:v>4.7370000000000001</c:v>
                </c:pt>
                <c:pt idx="23686">
                  <c:v>4.7371999999999996</c:v>
                </c:pt>
                <c:pt idx="23687">
                  <c:v>4.7374000000000001</c:v>
                </c:pt>
                <c:pt idx="23688">
                  <c:v>4.7375999999999996</c:v>
                </c:pt>
                <c:pt idx="23689">
                  <c:v>4.7378</c:v>
                </c:pt>
                <c:pt idx="23690">
                  <c:v>4.7380000000000004</c:v>
                </c:pt>
                <c:pt idx="23691">
                  <c:v>4.7382</c:v>
                </c:pt>
                <c:pt idx="23692">
                  <c:v>4.7384000000000004</c:v>
                </c:pt>
                <c:pt idx="23693">
                  <c:v>4.7385999999999999</c:v>
                </c:pt>
                <c:pt idx="23694">
                  <c:v>4.7388000000000003</c:v>
                </c:pt>
                <c:pt idx="23695">
                  <c:v>4.7389999999999999</c:v>
                </c:pt>
                <c:pt idx="23696">
                  <c:v>4.7392000000000003</c:v>
                </c:pt>
                <c:pt idx="23697">
                  <c:v>4.7393999999999998</c:v>
                </c:pt>
                <c:pt idx="23698">
                  <c:v>4.7396000000000003</c:v>
                </c:pt>
                <c:pt idx="23699">
                  <c:v>4.7397999999999998</c:v>
                </c:pt>
                <c:pt idx="23700">
                  <c:v>4.74</c:v>
                </c:pt>
                <c:pt idx="23701">
                  <c:v>4.7401999999999997</c:v>
                </c:pt>
                <c:pt idx="23702">
                  <c:v>4.7404000000000002</c:v>
                </c:pt>
                <c:pt idx="23703">
                  <c:v>4.7405999999999997</c:v>
                </c:pt>
                <c:pt idx="23704">
                  <c:v>4.7408000000000001</c:v>
                </c:pt>
                <c:pt idx="23705">
                  <c:v>4.7409999999999997</c:v>
                </c:pt>
                <c:pt idx="23706">
                  <c:v>4.7412000000000001</c:v>
                </c:pt>
                <c:pt idx="23707">
                  <c:v>4.7413999999999996</c:v>
                </c:pt>
                <c:pt idx="23708">
                  <c:v>4.7416</c:v>
                </c:pt>
                <c:pt idx="23709">
                  <c:v>4.7417999999999996</c:v>
                </c:pt>
                <c:pt idx="23710">
                  <c:v>4.742</c:v>
                </c:pt>
                <c:pt idx="23711">
                  <c:v>4.7422000000000004</c:v>
                </c:pt>
                <c:pt idx="23712">
                  <c:v>4.7423999999999999</c:v>
                </c:pt>
                <c:pt idx="23713">
                  <c:v>4.7426000000000004</c:v>
                </c:pt>
                <c:pt idx="23714">
                  <c:v>4.7427999999999999</c:v>
                </c:pt>
                <c:pt idx="23715">
                  <c:v>4.7430000000000003</c:v>
                </c:pt>
                <c:pt idx="23716">
                  <c:v>4.7431999999999999</c:v>
                </c:pt>
                <c:pt idx="23717">
                  <c:v>4.7434000000000003</c:v>
                </c:pt>
                <c:pt idx="23718">
                  <c:v>4.7435999999999998</c:v>
                </c:pt>
                <c:pt idx="23719">
                  <c:v>4.7438000000000002</c:v>
                </c:pt>
                <c:pt idx="23720">
                  <c:v>4.7439999999999998</c:v>
                </c:pt>
                <c:pt idx="23721">
                  <c:v>4.7442000000000002</c:v>
                </c:pt>
                <c:pt idx="23722">
                  <c:v>4.7443999999999997</c:v>
                </c:pt>
                <c:pt idx="23723">
                  <c:v>4.7446000000000002</c:v>
                </c:pt>
                <c:pt idx="23724">
                  <c:v>4.7447999999999997</c:v>
                </c:pt>
                <c:pt idx="23725">
                  <c:v>4.7450000000000001</c:v>
                </c:pt>
                <c:pt idx="23726">
                  <c:v>4.7451999999999996</c:v>
                </c:pt>
                <c:pt idx="23727">
                  <c:v>4.7454000000000001</c:v>
                </c:pt>
                <c:pt idx="23728">
                  <c:v>4.7455999999999996</c:v>
                </c:pt>
                <c:pt idx="23729">
                  <c:v>4.7458</c:v>
                </c:pt>
                <c:pt idx="23730">
                  <c:v>4.7460000000000004</c:v>
                </c:pt>
                <c:pt idx="23731">
                  <c:v>4.7462</c:v>
                </c:pt>
                <c:pt idx="23732">
                  <c:v>4.7464000000000004</c:v>
                </c:pt>
                <c:pt idx="23733">
                  <c:v>4.7465999999999999</c:v>
                </c:pt>
                <c:pt idx="23734">
                  <c:v>4.7468000000000004</c:v>
                </c:pt>
                <c:pt idx="23735">
                  <c:v>4.7469999999999999</c:v>
                </c:pt>
                <c:pt idx="23736">
                  <c:v>4.7472000000000003</c:v>
                </c:pt>
                <c:pt idx="23737">
                  <c:v>4.7473999999999998</c:v>
                </c:pt>
                <c:pt idx="23738">
                  <c:v>4.7476000000000003</c:v>
                </c:pt>
                <c:pt idx="23739">
                  <c:v>4.7477999999999998</c:v>
                </c:pt>
                <c:pt idx="23740">
                  <c:v>4.7480000000000002</c:v>
                </c:pt>
                <c:pt idx="23741">
                  <c:v>4.7481999999999998</c:v>
                </c:pt>
                <c:pt idx="23742">
                  <c:v>4.7484000000000002</c:v>
                </c:pt>
                <c:pt idx="23743">
                  <c:v>4.7485999999999997</c:v>
                </c:pt>
                <c:pt idx="23744">
                  <c:v>4.7488000000000001</c:v>
                </c:pt>
                <c:pt idx="23745">
                  <c:v>4.7489999999999997</c:v>
                </c:pt>
                <c:pt idx="23746">
                  <c:v>4.7492000000000001</c:v>
                </c:pt>
                <c:pt idx="23747">
                  <c:v>4.7493999999999996</c:v>
                </c:pt>
                <c:pt idx="23748">
                  <c:v>4.7496</c:v>
                </c:pt>
                <c:pt idx="23749">
                  <c:v>4.7497999999999996</c:v>
                </c:pt>
                <c:pt idx="23750">
                  <c:v>4.75</c:v>
                </c:pt>
                <c:pt idx="23751">
                  <c:v>4.7502000000000004</c:v>
                </c:pt>
                <c:pt idx="23752">
                  <c:v>4.7504</c:v>
                </c:pt>
                <c:pt idx="23753">
                  <c:v>4.7506000000000004</c:v>
                </c:pt>
                <c:pt idx="23754">
                  <c:v>4.7507999999999999</c:v>
                </c:pt>
                <c:pt idx="23755">
                  <c:v>4.7510000000000003</c:v>
                </c:pt>
                <c:pt idx="23756">
                  <c:v>4.7511999999999999</c:v>
                </c:pt>
                <c:pt idx="23757">
                  <c:v>4.7514000000000003</c:v>
                </c:pt>
                <c:pt idx="23758">
                  <c:v>4.7515999999999998</c:v>
                </c:pt>
                <c:pt idx="23759">
                  <c:v>4.7518000000000002</c:v>
                </c:pt>
                <c:pt idx="23760">
                  <c:v>4.7519999999999998</c:v>
                </c:pt>
                <c:pt idx="23761">
                  <c:v>4.7522000000000002</c:v>
                </c:pt>
                <c:pt idx="23762">
                  <c:v>4.7523999999999997</c:v>
                </c:pt>
                <c:pt idx="23763">
                  <c:v>4.7526000000000002</c:v>
                </c:pt>
                <c:pt idx="23764">
                  <c:v>4.7527999999999997</c:v>
                </c:pt>
                <c:pt idx="23765">
                  <c:v>4.7530000000000001</c:v>
                </c:pt>
                <c:pt idx="23766">
                  <c:v>4.7531999999999996</c:v>
                </c:pt>
                <c:pt idx="23767">
                  <c:v>4.7534000000000001</c:v>
                </c:pt>
                <c:pt idx="23768">
                  <c:v>4.7535999999999996</c:v>
                </c:pt>
                <c:pt idx="23769">
                  <c:v>4.7538</c:v>
                </c:pt>
                <c:pt idx="23770">
                  <c:v>4.7539999999999996</c:v>
                </c:pt>
                <c:pt idx="23771">
                  <c:v>4.7542</c:v>
                </c:pt>
                <c:pt idx="23772">
                  <c:v>4.7544000000000004</c:v>
                </c:pt>
                <c:pt idx="23773">
                  <c:v>4.7545999999999999</c:v>
                </c:pt>
                <c:pt idx="23774">
                  <c:v>4.7548000000000004</c:v>
                </c:pt>
                <c:pt idx="23775">
                  <c:v>4.7549999999999999</c:v>
                </c:pt>
                <c:pt idx="23776">
                  <c:v>4.7552000000000003</c:v>
                </c:pt>
                <c:pt idx="23777">
                  <c:v>4.7553999999999998</c:v>
                </c:pt>
                <c:pt idx="23778">
                  <c:v>4.7556000000000003</c:v>
                </c:pt>
                <c:pt idx="23779">
                  <c:v>4.7557999999999998</c:v>
                </c:pt>
                <c:pt idx="23780">
                  <c:v>4.7560000000000002</c:v>
                </c:pt>
                <c:pt idx="23781">
                  <c:v>4.7561999999999998</c:v>
                </c:pt>
                <c:pt idx="23782">
                  <c:v>4.7564000000000002</c:v>
                </c:pt>
                <c:pt idx="23783">
                  <c:v>4.7565999999999997</c:v>
                </c:pt>
                <c:pt idx="23784">
                  <c:v>4.7568000000000001</c:v>
                </c:pt>
                <c:pt idx="23785">
                  <c:v>4.7569999999999997</c:v>
                </c:pt>
                <c:pt idx="23786">
                  <c:v>4.7572000000000001</c:v>
                </c:pt>
                <c:pt idx="23787">
                  <c:v>4.7573999999999996</c:v>
                </c:pt>
                <c:pt idx="23788">
                  <c:v>4.7576000000000001</c:v>
                </c:pt>
                <c:pt idx="23789">
                  <c:v>4.7577999999999996</c:v>
                </c:pt>
                <c:pt idx="23790">
                  <c:v>4.758</c:v>
                </c:pt>
                <c:pt idx="23791">
                  <c:v>4.7582000000000004</c:v>
                </c:pt>
                <c:pt idx="23792">
                  <c:v>4.7584</c:v>
                </c:pt>
                <c:pt idx="23793">
                  <c:v>4.7586000000000004</c:v>
                </c:pt>
                <c:pt idx="23794">
                  <c:v>4.7587999999999999</c:v>
                </c:pt>
                <c:pt idx="23795">
                  <c:v>4.7590000000000003</c:v>
                </c:pt>
                <c:pt idx="23796">
                  <c:v>4.7591999999999999</c:v>
                </c:pt>
                <c:pt idx="23797">
                  <c:v>4.7594000000000003</c:v>
                </c:pt>
                <c:pt idx="23798">
                  <c:v>4.7595999999999998</c:v>
                </c:pt>
                <c:pt idx="23799">
                  <c:v>4.7598000000000003</c:v>
                </c:pt>
                <c:pt idx="23800">
                  <c:v>4.76</c:v>
                </c:pt>
                <c:pt idx="23801">
                  <c:v>4.7602000000000002</c:v>
                </c:pt>
                <c:pt idx="23802">
                  <c:v>4.7603999999999997</c:v>
                </c:pt>
                <c:pt idx="23803">
                  <c:v>4.7606000000000002</c:v>
                </c:pt>
                <c:pt idx="23804">
                  <c:v>4.7607999999999997</c:v>
                </c:pt>
                <c:pt idx="23805">
                  <c:v>4.7610000000000001</c:v>
                </c:pt>
                <c:pt idx="23806">
                  <c:v>4.7611999999999997</c:v>
                </c:pt>
                <c:pt idx="23807">
                  <c:v>4.7614000000000001</c:v>
                </c:pt>
                <c:pt idx="23808">
                  <c:v>4.7615999999999996</c:v>
                </c:pt>
                <c:pt idx="23809">
                  <c:v>4.7618</c:v>
                </c:pt>
                <c:pt idx="23810">
                  <c:v>4.7619999999999996</c:v>
                </c:pt>
                <c:pt idx="23811">
                  <c:v>4.7622</c:v>
                </c:pt>
                <c:pt idx="23812">
                  <c:v>4.7624000000000004</c:v>
                </c:pt>
                <c:pt idx="23813">
                  <c:v>4.7625999999999999</c:v>
                </c:pt>
                <c:pt idx="23814">
                  <c:v>4.7628000000000004</c:v>
                </c:pt>
                <c:pt idx="23815">
                  <c:v>4.7629999999999999</c:v>
                </c:pt>
                <c:pt idx="23816">
                  <c:v>4.7632000000000003</c:v>
                </c:pt>
                <c:pt idx="23817">
                  <c:v>4.7633999999999999</c:v>
                </c:pt>
                <c:pt idx="23818">
                  <c:v>4.7636000000000003</c:v>
                </c:pt>
                <c:pt idx="23819">
                  <c:v>4.7637999999999998</c:v>
                </c:pt>
                <c:pt idx="23820">
                  <c:v>4.7640000000000002</c:v>
                </c:pt>
                <c:pt idx="23821">
                  <c:v>4.7641999999999998</c:v>
                </c:pt>
                <c:pt idx="23822">
                  <c:v>4.7644000000000002</c:v>
                </c:pt>
                <c:pt idx="23823">
                  <c:v>4.7645999999999997</c:v>
                </c:pt>
                <c:pt idx="23824">
                  <c:v>4.7648000000000001</c:v>
                </c:pt>
                <c:pt idx="23825">
                  <c:v>4.7649999999999997</c:v>
                </c:pt>
                <c:pt idx="23826">
                  <c:v>4.7652000000000001</c:v>
                </c:pt>
                <c:pt idx="23827">
                  <c:v>4.7653999999999996</c:v>
                </c:pt>
                <c:pt idx="23828">
                  <c:v>4.7656000000000001</c:v>
                </c:pt>
                <c:pt idx="23829">
                  <c:v>4.7657999999999996</c:v>
                </c:pt>
                <c:pt idx="23830">
                  <c:v>4.766</c:v>
                </c:pt>
                <c:pt idx="23831">
                  <c:v>4.7662000000000004</c:v>
                </c:pt>
                <c:pt idx="23832">
                  <c:v>4.7664</c:v>
                </c:pt>
                <c:pt idx="23833">
                  <c:v>4.7666000000000004</c:v>
                </c:pt>
                <c:pt idx="23834">
                  <c:v>4.7667999999999999</c:v>
                </c:pt>
                <c:pt idx="23835">
                  <c:v>4.7670000000000003</c:v>
                </c:pt>
                <c:pt idx="23836">
                  <c:v>4.7671999999999999</c:v>
                </c:pt>
                <c:pt idx="23837">
                  <c:v>4.7674000000000003</c:v>
                </c:pt>
                <c:pt idx="23838">
                  <c:v>4.7675999999999998</c:v>
                </c:pt>
                <c:pt idx="23839">
                  <c:v>4.7678000000000003</c:v>
                </c:pt>
                <c:pt idx="23840">
                  <c:v>4.7679999999999998</c:v>
                </c:pt>
                <c:pt idx="23841">
                  <c:v>4.7682000000000002</c:v>
                </c:pt>
                <c:pt idx="23842">
                  <c:v>4.7683999999999997</c:v>
                </c:pt>
                <c:pt idx="23843">
                  <c:v>4.7686000000000002</c:v>
                </c:pt>
                <c:pt idx="23844">
                  <c:v>4.7687999999999997</c:v>
                </c:pt>
                <c:pt idx="23845">
                  <c:v>4.7690000000000001</c:v>
                </c:pt>
                <c:pt idx="23846">
                  <c:v>4.7691999999999997</c:v>
                </c:pt>
                <c:pt idx="23847">
                  <c:v>4.7694000000000001</c:v>
                </c:pt>
                <c:pt idx="23848">
                  <c:v>4.7695999999999996</c:v>
                </c:pt>
                <c:pt idx="23849">
                  <c:v>4.7698</c:v>
                </c:pt>
                <c:pt idx="23850">
                  <c:v>4.7699999999999996</c:v>
                </c:pt>
                <c:pt idx="23851">
                  <c:v>4.7702</c:v>
                </c:pt>
                <c:pt idx="23852">
                  <c:v>4.7704000000000004</c:v>
                </c:pt>
                <c:pt idx="23853">
                  <c:v>4.7706</c:v>
                </c:pt>
                <c:pt idx="23854">
                  <c:v>4.7708000000000004</c:v>
                </c:pt>
                <c:pt idx="23855">
                  <c:v>4.7709999999999999</c:v>
                </c:pt>
                <c:pt idx="23856">
                  <c:v>4.7712000000000003</c:v>
                </c:pt>
                <c:pt idx="23857">
                  <c:v>4.7713999999999999</c:v>
                </c:pt>
                <c:pt idx="23858">
                  <c:v>4.7716000000000003</c:v>
                </c:pt>
                <c:pt idx="23859">
                  <c:v>4.7717999999999998</c:v>
                </c:pt>
                <c:pt idx="23860">
                  <c:v>4.7720000000000002</c:v>
                </c:pt>
                <c:pt idx="23861">
                  <c:v>4.7721999999999998</c:v>
                </c:pt>
                <c:pt idx="23862">
                  <c:v>4.7724000000000002</c:v>
                </c:pt>
                <c:pt idx="23863">
                  <c:v>4.7725999999999997</c:v>
                </c:pt>
                <c:pt idx="23864">
                  <c:v>4.7728000000000002</c:v>
                </c:pt>
                <c:pt idx="23865">
                  <c:v>4.7729999999999997</c:v>
                </c:pt>
                <c:pt idx="23866">
                  <c:v>4.7732000000000001</c:v>
                </c:pt>
                <c:pt idx="23867">
                  <c:v>4.7733999999999996</c:v>
                </c:pt>
                <c:pt idx="23868">
                  <c:v>4.7736000000000001</c:v>
                </c:pt>
                <c:pt idx="23869">
                  <c:v>4.7737999999999996</c:v>
                </c:pt>
                <c:pt idx="23870">
                  <c:v>4.774</c:v>
                </c:pt>
                <c:pt idx="23871">
                  <c:v>4.7742000000000004</c:v>
                </c:pt>
                <c:pt idx="23872">
                  <c:v>4.7744</c:v>
                </c:pt>
                <c:pt idx="23873">
                  <c:v>4.7746000000000004</c:v>
                </c:pt>
                <c:pt idx="23874">
                  <c:v>4.7747999999999999</c:v>
                </c:pt>
                <c:pt idx="23875">
                  <c:v>4.7750000000000004</c:v>
                </c:pt>
                <c:pt idx="23876">
                  <c:v>4.7751999999999999</c:v>
                </c:pt>
                <c:pt idx="23877">
                  <c:v>4.7754000000000003</c:v>
                </c:pt>
                <c:pt idx="23878">
                  <c:v>4.7755999999999998</c:v>
                </c:pt>
                <c:pt idx="23879">
                  <c:v>4.7758000000000003</c:v>
                </c:pt>
                <c:pt idx="23880">
                  <c:v>4.7759999999999998</c:v>
                </c:pt>
                <c:pt idx="23881">
                  <c:v>4.7762000000000002</c:v>
                </c:pt>
                <c:pt idx="23882">
                  <c:v>4.7763999999999998</c:v>
                </c:pt>
                <c:pt idx="23883">
                  <c:v>4.7766000000000002</c:v>
                </c:pt>
                <c:pt idx="23884">
                  <c:v>4.7767999999999997</c:v>
                </c:pt>
                <c:pt idx="23885">
                  <c:v>4.7770000000000001</c:v>
                </c:pt>
                <c:pt idx="23886">
                  <c:v>4.7771999999999997</c:v>
                </c:pt>
                <c:pt idx="23887">
                  <c:v>4.7774000000000001</c:v>
                </c:pt>
                <c:pt idx="23888">
                  <c:v>4.7775999999999996</c:v>
                </c:pt>
                <c:pt idx="23889">
                  <c:v>4.7778</c:v>
                </c:pt>
                <c:pt idx="23890">
                  <c:v>4.7779999999999996</c:v>
                </c:pt>
                <c:pt idx="23891">
                  <c:v>4.7782</c:v>
                </c:pt>
                <c:pt idx="23892">
                  <c:v>4.7784000000000004</c:v>
                </c:pt>
                <c:pt idx="23893">
                  <c:v>4.7786</c:v>
                </c:pt>
                <c:pt idx="23894">
                  <c:v>4.7788000000000004</c:v>
                </c:pt>
                <c:pt idx="23895">
                  <c:v>4.7789999999999999</c:v>
                </c:pt>
                <c:pt idx="23896">
                  <c:v>4.7792000000000003</c:v>
                </c:pt>
                <c:pt idx="23897">
                  <c:v>4.7793999999999999</c:v>
                </c:pt>
                <c:pt idx="23898">
                  <c:v>4.7796000000000003</c:v>
                </c:pt>
                <c:pt idx="23899">
                  <c:v>4.7797999999999998</c:v>
                </c:pt>
                <c:pt idx="23900">
                  <c:v>4.78</c:v>
                </c:pt>
                <c:pt idx="23901">
                  <c:v>4.7801999999999998</c:v>
                </c:pt>
                <c:pt idx="23902">
                  <c:v>4.7804000000000002</c:v>
                </c:pt>
                <c:pt idx="23903">
                  <c:v>4.7805999999999997</c:v>
                </c:pt>
                <c:pt idx="23904">
                  <c:v>4.7808000000000002</c:v>
                </c:pt>
                <c:pt idx="23905">
                  <c:v>4.7809999999999997</c:v>
                </c:pt>
                <c:pt idx="23906">
                  <c:v>4.7812000000000001</c:v>
                </c:pt>
                <c:pt idx="23907">
                  <c:v>4.7813999999999997</c:v>
                </c:pt>
                <c:pt idx="23908">
                  <c:v>4.7816000000000001</c:v>
                </c:pt>
                <c:pt idx="23909">
                  <c:v>4.7817999999999996</c:v>
                </c:pt>
                <c:pt idx="23910">
                  <c:v>4.782</c:v>
                </c:pt>
                <c:pt idx="23911">
                  <c:v>4.7821999999999996</c:v>
                </c:pt>
                <c:pt idx="23912">
                  <c:v>4.7824</c:v>
                </c:pt>
                <c:pt idx="23913">
                  <c:v>4.7826000000000004</c:v>
                </c:pt>
                <c:pt idx="23914">
                  <c:v>4.7827999999999999</c:v>
                </c:pt>
                <c:pt idx="23915">
                  <c:v>4.7830000000000004</c:v>
                </c:pt>
                <c:pt idx="23916">
                  <c:v>4.7831999999999999</c:v>
                </c:pt>
                <c:pt idx="23917">
                  <c:v>4.7834000000000003</c:v>
                </c:pt>
                <c:pt idx="23918">
                  <c:v>4.7835999999999999</c:v>
                </c:pt>
                <c:pt idx="23919">
                  <c:v>4.7838000000000003</c:v>
                </c:pt>
                <c:pt idx="23920">
                  <c:v>4.7839999999999998</c:v>
                </c:pt>
                <c:pt idx="23921">
                  <c:v>4.7842000000000002</c:v>
                </c:pt>
                <c:pt idx="23922">
                  <c:v>4.7843999999999998</c:v>
                </c:pt>
                <c:pt idx="23923">
                  <c:v>4.7846000000000002</c:v>
                </c:pt>
                <c:pt idx="23924">
                  <c:v>4.7847999999999997</c:v>
                </c:pt>
                <c:pt idx="23925">
                  <c:v>4.7850000000000001</c:v>
                </c:pt>
                <c:pt idx="23926">
                  <c:v>4.7851999999999997</c:v>
                </c:pt>
                <c:pt idx="23927">
                  <c:v>4.7854000000000001</c:v>
                </c:pt>
                <c:pt idx="23928">
                  <c:v>4.7855999999999996</c:v>
                </c:pt>
                <c:pt idx="23929">
                  <c:v>4.7858000000000001</c:v>
                </c:pt>
                <c:pt idx="23930">
                  <c:v>4.7859999999999996</c:v>
                </c:pt>
                <c:pt idx="23931">
                  <c:v>4.7862</c:v>
                </c:pt>
                <c:pt idx="23932">
                  <c:v>4.7864000000000004</c:v>
                </c:pt>
                <c:pt idx="23933">
                  <c:v>4.7866</c:v>
                </c:pt>
                <c:pt idx="23934">
                  <c:v>4.7868000000000004</c:v>
                </c:pt>
                <c:pt idx="23935">
                  <c:v>4.7869999999999999</c:v>
                </c:pt>
                <c:pt idx="23936">
                  <c:v>4.7872000000000003</c:v>
                </c:pt>
                <c:pt idx="23937">
                  <c:v>4.7873999999999999</c:v>
                </c:pt>
                <c:pt idx="23938">
                  <c:v>4.7876000000000003</c:v>
                </c:pt>
                <c:pt idx="23939">
                  <c:v>4.7877999999999998</c:v>
                </c:pt>
                <c:pt idx="23940">
                  <c:v>4.7880000000000003</c:v>
                </c:pt>
                <c:pt idx="23941">
                  <c:v>4.7881999999999998</c:v>
                </c:pt>
                <c:pt idx="23942">
                  <c:v>4.7884000000000002</c:v>
                </c:pt>
                <c:pt idx="23943">
                  <c:v>4.7885999999999997</c:v>
                </c:pt>
                <c:pt idx="23944">
                  <c:v>4.7888000000000002</c:v>
                </c:pt>
                <c:pt idx="23945">
                  <c:v>4.7889999999999997</c:v>
                </c:pt>
                <c:pt idx="23946">
                  <c:v>4.7892000000000001</c:v>
                </c:pt>
                <c:pt idx="23947">
                  <c:v>4.7893999999999997</c:v>
                </c:pt>
                <c:pt idx="23948">
                  <c:v>4.7896000000000001</c:v>
                </c:pt>
                <c:pt idx="23949">
                  <c:v>4.7897999999999996</c:v>
                </c:pt>
                <c:pt idx="23950">
                  <c:v>4.79</c:v>
                </c:pt>
                <c:pt idx="23951">
                  <c:v>4.7901999999999996</c:v>
                </c:pt>
                <c:pt idx="23952">
                  <c:v>4.7904</c:v>
                </c:pt>
                <c:pt idx="23953">
                  <c:v>4.7906000000000004</c:v>
                </c:pt>
                <c:pt idx="23954">
                  <c:v>4.7907999999999999</c:v>
                </c:pt>
                <c:pt idx="23955">
                  <c:v>4.7910000000000004</c:v>
                </c:pt>
                <c:pt idx="23956">
                  <c:v>4.7911999999999999</c:v>
                </c:pt>
                <c:pt idx="23957">
                  <c:v>4.7914000000000003</c:v>
                </c:pt>
                <c:pt idx="23958">
                  <c:v>4.7915999999999999</c:v>
                </c:pt>
                <c:pt idx="23959">
                  <c:v>4.7918000000000003</c:v>
                </c:pt>
                <c:pt idx="23960">
                  <c:v>4.7919999999999998</c:v>
                </c:pt>
                <c:pt idx="23961">
                  <c:v>4.7922000000000002</c:v>
                </c:pt>
                <c:pt idx="23962">
                  <c:v>4.7923999999999998</c:v>
                </c:pt>
                <c:pt idx="23963">
                  <c:v>4.7926000000000002</c:v>
                </c:pt>
                <c:pt idx="23964">
                  <c:v>4.7927999999999997</c:v>
                </c:pt>
                <c:pt idx="23965">
                  <c:v>4.7930000000000001</c:v>
                </c:pt>
                <c:pt idx="23966">
                  <c:v>4.7931999999999997</c:v>
                </c:pt>
                <c:pt idx="23967">
                  <c:v>4.7934000000000001</c:v>
                </c:pt>
                <c:pt idx="23968">
                  <c:v>4.7935999999999996</c:v>
                </c:pt>
                <c:pt idx="23969">
                  <c:v>4.7938000000000001</c:v>
                </c:pt>
                <c:pt idx="23970">
                  <c:v>4.7939999999999996</c:v>
                </c:pt>
                <c:pt idx="23971">
                  <c:v>4.7942</c:v>
                </c:pt>
                <c:pt idx="23972">
                  <c:v>4.7944000000000004</c:v>
                </c:pt>
                <c:pt idx="23973">
                  <c:v>4.7946</c:v>
                </c:pt>
                <c:pt idx="23974">
                  <c:v>4.7948000000000004</c:v>
                </c:pt>
                <c:pt idx="23975">
                  <c:v>4.7949999999999999</c:v>
                </c:pt>
                <c:pt idx="23976">
                  <c:v>4.7952000000000004</c:v>
                </c:pt>
                <c:pt idx="23977">
                  <c:v>4.7953999999999999</c:v>
                </c:pt>
                <c:pt idx="23978">
                  <c:v>4.7956000000000003</c:v>
                </c:pt>
                <c:pt idx="23979">
                  <c:v>4.7957999999999998</c:v>
                </c:pt>
                <c:pt idx="23980">
                  <c:v>4.7960000000000003</c:v>
                </c:pt>
                <c:pt idx="23981">
                  <c:v>4.7961999999999998</c:v>
                </c:pt>
                <c:pt idx="23982">
                  <c:v>4.7964000000000002</c:v>
                </c:pt>
                <c:pt idx="23983">
                  <c:v>4.7965999999999998</c:v>
                </c:pt>
                <c:pt idx="23984">
                  <c:v>4.7968000000000002</c:v>
                </c:pt>
                <c:pt idx="23985">
                  <c:v>4.7969999999999997</c:v>
                </c:pt>
                <c:pt idx="23986">
                  <c:v>4.7972000000000001</c:v>
                </c:pt>
                <c:pt idx="23987">
                  <c:v>4.7973999999999997</c:v>
                </c:pt>
                <c:pt idx="23988">
                  <c:v>4.7976000000000001</c:v>
                </c:pt>
                <c:pt idx="23989">
                  <c:v>4.7977999999999996</c:v>
                </c:pt>
                <c:pt idx="23990">
                  <c:v>4.798</c:v>
                </c:pt>
                <c:pt idx="23991">
                  <c:v>4.7981999999999996</c:v>
                </c:pt>
                <c:pt idx="23992">
                  <c:v>4.7984</c:v>
                </c:pt>
                <c:pt idx="23993">
                  <c:v>4.7986000000000004</c:v>
                </c:pt>
                <c:pt idx="23994">
                  <c:v>4.7988</c:v>
                </c:pt>
                <c:pt idx="23995">
                  <c:v>4.7990000000000004</c:v>
                </c:pt>
                <c:pt idx="23996">
                  <c:v>4.7991999999999999</c:v>
                </c:pt>
                <c:pt idx="23997">
                  <c:v>4.7994000000000003</c:v>
                </c:pt>
                <c:pt idx="23998">
                  <c:v>4.7995999999999999</c:v>
                </c:pt>
                <c:pt idx="23999">
                  <c:v>4.7998000000000003</c:v>
                </c:pt>
                <c:pt idx="24000">
                  <c:v>4.8</c:v>
                </c:pt>
                <c:pt idx="24001">
                  <c:v>4.8002000000000002</c:v>
                </c:pt>
                <c:pt idx="24002">
                  <c:v>4.8003999999999998</c:v>
                </c:pt>
                <c:pt idx="24003">
                  <c:v>4.8006000000000002</c:v>
                </c:pt>
                <c:pt idx="24004">
                  <c:v>4.8007999999999997</c:v>
                </c:pt>
                <c:pt idx="24005">
                  <c:v>4.8010000000000002</c:v>
                </c:pt>
                <c:pt idx="24006">
                  <c:v>4.8011999999999997</c:v>
                </c:pt>
                <c:pt idx="24007">
                  <c:v>4.8014000000000001</c:v>
                </c:pt>
                <c:pt idx="24008">
                  <c:v>4.8015999999999996</c:v>
                </c:pt>
                <c:pt idx="24009">
                  <c:v>4.8018000000000001</c:v>
                </c:pt>
                <c:pt idx="24010">
                  <c:v>4.8019999999999996</c:v>
                </c:pt>
                <c:pt idx="24011">
                  <c:v>4.8022</c:v>
                </c:pt>
                <c:pt idx="24012">
                  <c:v>4.8023999999999996</c:v>
                </c:pt>
                <c:pt idx="24013">
                  <c:v>4.8026</c:v>
                </c:pt>
                <c:pt idx="24014">
                  <c:v>4.8028000000000004</c:v>
                </c:pt>
                <c:pt idx="24015">
                  <c:v>4.8029999999999999</c:v>
                </c:pt>
                <c:pt idx="24016">
                  <c:v>4.8032000000000004</c:v>
                </c:pt>
                <c:pt idx="24017">
                  <c:v>4.8033999999999999</c:v>
                </c:pt>
                <c:pt idx="24018">
                  <c:v>4.8036000000000003</c:v>
                </c:pt>
                <c:pt idx="24019">
                  <c:v>4.8037999999999998</c:v>
                </c:pt>
                <c:pt idx="24020">
                  <c:v>4.8040000000000003</c:v>
                </c:pt>
                <c:pt idx="24021">
                  <c:v>4.8041999999999998</c:v>
                </c:pt>
                <c:pt idx="24022">
                  <c:v>4.8044000000000002</c:v>
                </c:pt>
                <c:pt idx="24023">
                  <c:v>4.8045999999999998</c:v>
                </c:pt>
                <c:pt idx="24024">
                  <c:v>4.8048000000000002</c:v>
                </c:pt>
                <c:pt idx="24025">
                  <c:v>4.8049999999999997</c:v>
                </c:pt>
                <c:pt idx="24026">
                  <c:v>4.8052000000000001</c:v>
                </c:pt>
                <c:pt idx="24027">
                  <c:v>4.8053999999999997</c:v>
                </c:pt>
                <c:pt idx="24028">
                  <c:v>4.8056000000000001</c:v>
                </c:pt>
                <c:pt idx="24029">
                  <c:v>4.8057999999999996</c:v>
                </c:pt>
                <c:pt idx="24030">
                  <c:v>4.806</c:v>
                </c:pt>
                <c:pt idx="24031">
                  <c:v>4.8061999999999996</c:v>
                </c:pt>
                <c:pt idx="24032">
                  <c:v>4.8064</c:v>
                </c:pt>
                <c:pt idx="24033">
                  <c:v>4.8066000000000004</c:v>
                </c:pt>
                <c:pt idx="24034">
                  <c:v>4.8068</c:v>
                </c:pt>
                <c:pt idx="24035">
                  <c:v>4.8070000000000004</c:v>
                </c:pt>
                <c:pt idx="24036">
                  <c:v>4.8071999999999999</c:v>
                </c:pt>
                <c:pt idx="24037">
                  <c:v>4.8074000000000003</c:v>
                </c:pt>
                <c:pt idx="24038">
                  <c:v>4.8075999999999999</c:v>
                </c:pt>
                <c:pt idx="24039">
                  <c:v>4.8078000000000003</c:v>
                </c:pt>
                <c:pt idx="24040">
                  <c:v>4.8079999999999998</c:v>
                </c:pt>
                <c:pt idx="24041">
                  <c:v>4.8082000000000003</c:v>
                </c:pt>
                <c:pt idx="24042">
                  <c:v>4.8083999999999998</c:v>
                </c:pt>
                <c:pt idx="24043">
                  <c:v>4.8086000000000002</c:v>
                </c:pt>
                <c:pt idx="24044">
                  <c:v>4.8087999999999997</c:v>
                </c:pt>
                <c:pt idx="24045">
                  <c:v>4.8090000000000002</c:v>
                </c:pt>
                <c:pt idx="24046">
                  <c:v>4.8091999999999997</c:v>
                </c:pt>
                <c:pt idx="24047">
                  <c:v>4.8094000000000001</c:v>
                </c:pt>
                <c:pt idx="24048">
                  <c:v>4.8095999999999997</c:v>
                </c:pt>
                <c:pt idx="24049">
                  <c:v>4.8098000000000001</c:v>
                </c:pt>
                <c:pt idx="24050">
                  <c:v>4.8099999999999996</c:v>
                </c:pt>
                <c:pt idx="24051">
                  <c:v>4.8102</c:v>
                </c:pt>
                <c:pt idx="24052">
                  <c:v>4.8103999999999996</c:v>
                </c:pt>
                <c:pt idx="24053">
                  <c:v>4.8106</c:v>
                </c:pt>
                <c:pt idx="24054">
                  <c:v>4.8108000000000004</c:v>
                </c:pt>
                <c:pt idx="24055">
                  <c:v>4.8109999999999999</c:v>
                </c:pt>
                <c:pt idx="24056">
                  <c:v>4.8112000000000004</c:v>
                </c:pt>
                <c:pt idx="24057">
                  <c:v>4.8113999999999999</c:v>
                </c:pt>
                <c:pt idx="24058">
                  <c:v>4.8116000000000003</c:v>
                </c:pt>
                <c:pt idx="24059">
                  <c:v>4.8117999999999999</c:v>
                </c:pt>
                <c:pt idx="24060">
                  <c:v>4.8120000000000003</c:v>
                </c:pt>
                <c:pt idx="24061">
                  <c:v>4.8121999999999998</c:v>
                </c:pt>
                <c:pt idx="24062">
                  <c:v>4.8124000000000002</c:v>
                </c:pt>
                <c:pt idx="24063">
                  <c:v>4.8125999999999998</c:v>
                </c:pt>
                <c:pt idx="24064">
                  <c:v>4.8128000000000002</c:v>
                </c:pt>
                <c:pt idx="24065">
                  <c:v>4.8129999999999997</c:v>
                </c:pt>
                <c:pt idx="24066">
                  <c:v>4.8132000000000001</c:v>
                </c:pt>
                <c:pt idx="24067">
                  <c:v>4.8133999999999997</c:v>
                </c:pt>
                <c:pt idx="24068">
                  <c:v>4.8136000000000001</c:v>
                </c:pt>
                <c:pt idx="24069">
                  <c:v>4.8137999999999996</c:v>
                </c:pt>
                <c:pt idx="24070">
                  <c:v>4.8140000000000001</c:v>
                </c:pt>
                <c:pt idx="24071">
                  <c:v>4.8141999999999996</c:v>
                </c:pt>
                <c:pt idx="24072">
                  <c:v>4.8144</c:v>
                </c:pt>
                <c:pt idx="24073">
                  <c:v>4.8146000000000004</c:v>
                </c:pt>
                <c:pt idx="24074">
                  <c:v>4.8148</c:v>
                </c:pt>
                <c:pt idx="24075">
                  <c:v>4.8150000000000004</c:v>
                </c:pt>
                <c:pt idx="24076">
                  <c:v>4.8151999999999999</c:v>
                </c:pt>
                <c:pt idx="24077">
                  <c:v>4.8154000000000003</c:v>
                </c:pt>
                <c:pt idx="24078">
                  <c:v>4.8155999999999999</c:v>
                </c:pt>
                <c:pt idx="24079">
                  <c:v>4.8158000000000003</c:v>
                </c:pt>
                <c:pt idx="24080">
                  <c:v>4.8159999999999998</c:v>
                </c:pt>
                <c:pt idx="24081">
                  <c:v>4.8162000000000003</c:v>
                </c:pt>
                <c:pt idx="24082">
                  <c:v>4.8163999999999998</c:v>
                </c:pt>
                <c:pt idx="24083">
                  <c:v>4.8166000000000002</c:v>
                </c:pt>
                <c:pt idx="24084">
                  <c:v>4.8167999999999997</c:v>
                </c:pt>
                <c:pt idx="24085">
                  <c:v>4.8170000000000002</c:v>
                </c:pt>
                <c:pt idx="24086">
                  <c:v>4.8171999999999997</c:v>
                </c:pt>
                <c:pt idx="24087">
                  <c:v>4.8174000000000001</c:v>
                </c:pt>
                <c:pt idx="24088">
                  <c:v>4.8175999999999997</c:v>
                </c:pt>
                <c:pt idx="24089">
                  <c:v>4.8178000000000001</c:v>
                </c:pt>
                <c:pt idx="24090">
                  <c:v>4.8179999999999996</c:v>
                </c:pt>
                <c:pt idx="24091">
                  <c:v>4.8182</c:v>
                </c:pt>
                <c:pt idx="24092">
                  <c:v>4.8183999999999996</c:v>
                </c:pt>
                <c:pt idx="24093">
                  <c:v>4.8186</c:v>
                </c:pt>
                <c:pt idx="24094">
                  <c:v>4.8188000000000004</c:v>
                </c:pt>
                <c:pt idx="24095">
                  <c:v>4.819</c:v>
                </c:pt>
                <c:pt idx="24096">
                  <c:v>4.8192000000000004</c:v>
                </c:pt>
                <c:pt idx="24097">
                  <c:v>4.8193999999999999</c:v>
                </c:pt>
                <c:pt idx="24098">
                  <c:v>4.8196000000000003</c:v>
                </c:pt>
                <c:pt idx="24099">
                  <c:v>4.8197999999999999</c:v>
                </c:pt>
                <c:pt idx="24100">
                  <c:v>4.82</c:v>
                </c:pt>
                <c:pt idx="24101">
                  <c:v>4.8201999999999998</c:v>
                </c:pt>
                <c:pt idx="24102">
                  <c:v>4.8204000000000002</c:v>
                </c:pt>
                <c:pt idx="24103">
                  <c:v>4.8205999999999998</c:v>
                </c:pt>
                <c:pt idx="24104">
                  <c:v>4.8208000000000002</c:v>
                </c:pt>
                <c:pt idx="24105">
                  <c:v>4.8209999999999997</c:v>
                </c:pt>
                <c:pt idx="24106">
                  <c:v>4.8212000000000002</c:v>
                </c:pt>
                <c:pt idx="24107">
                  <c:v>4.8213999999999997</c:v>
                </c:pt>
                <c:pt idx="24108">
                  <c:v>4.8216000000000001</c:v>
                </c:pt>
                <c:pt idx="24109">
                  <c:v>4.8217999999999996</c:v>
                </c:pt>
                <c:pt idx="24110">
                  <c:v>4.8220000000000001</c:v>
                </c:pt>
                <c:pt idx="24111">
                  <c:v>4.8221999999999996</c:v>
                </c:pt>
                <c:pt idx="24112">
                  <c:v>4.8224</c:v>
                </c:pt>
                <c:pt idx="24113">
                  <c:v>4.8226000000000004</c:v>
                </c:pt>
                <c:pt idx="24114">
                  <c:v>4.8228</c:v>
                </c:pt>
                <c:pt idx="24115">
                  <c:v>4.8230000000000004</c:v>
                </c:pt>
                <c:pt idx="24116">
                  <c:v>4.8231999999999999</c:v>
                </c:pt>
                <c:pt idx="24117">
                  <c:v>4.8234000000000004</c:v>
                </c:pt>
                <c:pt idx="24118">
                  <c:v>4.8235999999999999</c:v>
                </c:pt>
                <c:pt idx="24119">
                  <c:v>4.8238000000000003</c:v>
                </c:pt>
                <c:pt idx="24120">
                  <c:v>4.8239999999999998</c:v>
                </c:pt>
                <c:pt idx="24121">
                  <c:v>4.8242000000000003</c:v>
                </c:pt>
                <c:pt idx="24122">
                  <c:v>4.8243999999999998</c:v>
                </c:pt>
                <c:pt idx="24123">
                  <c:v>4.8246000000000002</c:v>
                </c:pt>
                <c:pt idx="24124">
                  <c:v>4.8247999999999998</c:v>
                </c:pt>
                <c:pt idx="24125">
                  <c:v>4.8250000000000002</c:v>
                </c:pt>
                <c:pt idx="24126">
                  <c:v>4.8251999999999997</c:v>
                </c:pt>
                <c:pt idx="24127">
                  <c:v>4.8254000000000001</c:v>
                </c:pt>
                <c:pt idx="24128">
                  <c:v>4.8255999999999997</c:v>
                </c:pt>
                <c:pt idx="24129">
                  <c:v>4.8258000000000001</c:v>
                </c:pt>
                <c:pt idx="24130">
                  <c:v>4.8259999999999996</c:v>
                </c:pt>
                <c:pt idx="24131">
                  <c:v>4.8262</c:v>
                </c:pt>
                <c:pt idx="24132">
                  <c:v>4.8263999999999996</c:v>
                </c:pt>
                <c:pt idx="24133">
                  <c:v>4.8266</c:v>
                </c:pt>
                <c:pt idx="24134">
                  <c:v>4.8268000000000004</c:v>
                </c:pt>
                <c:pt idx="24135">
                  <c:v>4.827</c:v>
                </c:pt>
                <c:pt idx="24136">
                  <c:v>4.8272000000000004</c:v>
                </c:pt>
                <c:pt idx="24137">
                  <c:v>4.8273999999999999</c:v>
                </c:pt>
                <c:pt idx="24138">
                  <c:v>4.8276000000000003</c:v>
                </c:pt>
                <c:pt idx="24139">
                  <c:v>4.8277999999999999</c:v>
                </c:pt>
                <c:pt idx="24140">
                  <c:v>4.8280000000000003</c:v>
                </c:pt>
                <c:pt idx="24141">
                  <c:v>4.8281999999999998</c:v>
                </c:pt>
                <c:pt idx="24142">
                  <c:v>4.8284000000000002</c:v>
                </c:pt>
                <c:pt idx="24143">
                  <c:v>4.8285999999999998</c:v>
                </c:pt>
                <c:pt idx="24144">
                  <c:v>4.8288000000000002</c:v>
                </c:pt>
                <c:pt idx="24145">
                  <c:v>4.8289999999999997</c:v>
                </c:pt>
                <c:pt idx="24146">
                  <c:v>4.8292000000000002</c:v>
                </c:pt>
                <c:pt idx="24147">
                  <c:v>4.8293999999999997</c:v>
                </c:pt>
                <c:pt idx="24148">
                  <c:v>4.8296000000000001</c:v>
                </c:pt>
                <c:pt idx="24149">
                  <c:v>4.8297999999999996</c:v>
                </c:pt>
                <c:pt idx="24150">
                  <c:v>4.83</c:v>
                </c:pt>
                <c:pt idx="24151">
                  <c:v>4.8301999999999996</c:v>
                </c:pt>
                <c:pt idx="24152">
                  <c:v>4.8304</c:v>
                </c:pt>
                <c:pt idx="24153">
                  <c:v>4.8305999999999996</c:v>
                </c:pt>
                <c:pt idx="24154">
                  <c:v>4.8308</c:v>
                </c:pt>
                <c:pt idx="24155">
                  <c:v>4.8310000000000004</c:v>
                </c:pt>
                <c:pt idx="24156">
                  <c:v>4.8311999999999999</c:v>
                </c:pt>
                <c:pt idx="24157">
                  <c:v>4.8314000000000004</c:v>
                </c:pt>
                <c:pt idx="24158">
                  <c:v>4.8315999999999999</c:v>
                </c:pt>
                <c:pt idx="24159">
                  <c:v>4.8318000000000003</c:v>
                </c:pt>
                <c:pt idx="24160">
                  <c:v>4.8319999999999999</c:v>
                </c:pt>
                <c:pt idx="24161">
                  <c:v>4.8322000000000003</c:v>
                </c:pt>
                <c:pt idx="24162">
                  <c:v>4.8323999999999998</c:v>
                </c:pt>
                <c:pt idx="24163">
                  <c:v>4.8326000000000002</c:v>
                </c:pt>
                <c:pt idx="24164">
                  <c:v>4.8327999999999998</c:v>
                </c:pt>
                <c:pt idx="24165">
                  <c:v>4.8330000000000002</c:v>
                </c:pt>
                <c:pt idx="24166">
                  <c:v>4.8331999999999997</c:v>
                </c:pt>
                <c:pt idx="24167">
                  <c:v>4.8334000000000001</c:v>
                </c:pt>
                <c:pt idx="24168">
                  <c:v>4.8335999999999997</c:v>
                </c:pt>
                <c:pt idx="24169">
                  <c:v>4.8338000000000001</c:v>
                </c:pt>
                <c:pt idx="24170">
                  <c:v>4.8339999999999996</c:v>
                </c:pt>
                <c:pt idx="24171">
                  <c:v>4.8342000000000001</c:v>
                </c:pt>
                <c:pt idx="24172">
                  <c:v>4.8343999999999996</c:v>
                </c:pt>
                <c:pt idx="24173">
                  <c:v>4.8346</c:v>
                </c:pt>
                <c:pt idx="24174">
                  <c:v>4.8348000000000004</c:v>
                </c:pt>
                <c:pt idx="24175">
                  <c:v>4.835</c:v>
                </c:pt>
                <c:pt idx="24176">
                  <c:v>4.8352000000000004</c:v>
                </c:pt>
                <c:pt idx="24177">
                  <c:v>4.8353999999999999</c:v>
                </c:pt>
                <c:pt idx="24178">
                  <c:v>4.8356000000000003</c:v>
                </c:pt>
                <c:pt idx="24179">
                  <c:v>4.8357999999999999</c:v>
                </c:pt>
                <c:pt idx="24180">
                  <c:v>4.8360000000000003</c:v>
                </c:pt>
                <c:pt idx="24181">
                  <c:v>4.8361999999999998</c:v>
                </c:pt>
                <c:pt idx="24182">
                  <c:v>4.8364000000000003</c:v>
                </c:pt>
                <c:pt idx="24183">
                  <c:v>4.8365999999999998</c:v>
                </c:pt>
                <c:pt idx="24184">
                  <c:v>4.8368000000000002</c:v>
                </c:pt>
                <c:pt idx="24185">
                  <c:v>4.8369999999999997</c:v>
                </c:pt>
                <c:pt idx="24186">
                  <c:v>4.8372000000000002</c:v>
                </c:pt>
                <c:pt idx="24187">
                  <c:v>4.8373999999999997</c:v>
                </c:pt>
                <c:pt idx="24188">
                  <c:v>4.8376000000000001</c:v>
                </c:pt>
                <c:pt idx="24189">
                  <c:v>4.8377999999999997</c:v>
                </c:pt>
                <c:pt idx="24190">
                  <c:v>4.8380000000000001</c:v>
                </c:pt>
                <c:pt idx="24191">
                  <c:v>4.8381999999999996</c:v>
                </c:pt>
                <c:pt idx="24192">
                  <c:v>4.8384</c:v>
                </c:pt>
                <c:pt idx="24193">
                  <c:v>4.8385999999999996</c:v>
                </c:pt>
                <c:pt idx="24194">
                  <c:v>4.8388</c:v>
                </c:pt>
                <c:pt idx="24195">
                  <c:v>4.8390000000000004</c:v>
                </c:pt>
                <c:pt idx="24196">
                  <c:v>4.8391999999999999</c:v>
                </c:pt>
                <c:pt idx="24197">
                  <c:v>4.8394000000000004</c:v>
                </c:pt>
                <c:pt idx="24198">
                  <c:v>4.8395999999999999</c:v>
                </c:pt>
                <c:pt idx="24199">
                  <c:v>4.8398000000000003</c:v>
                </c:pt>
                <c:pt idx="24200">
                  <c:v>4.84</c:v>
                </c:pt>
                <c:pt idx="24201">
                  <c:v>4.8402000000000003</c:v>
                </c:pt>
                <c:pt idx="24202">
                  <c:v>4.8403999999999998</c:v>
                </c:pt>
                <c:pt idx="24203">
                  <c:v>4.8406000000000002</c:v>
                </c:pt>
                <c:pt idx="24204">
                  <c:v>4.8407999999999998</c:v>
                </c:pt>
                <c:pt idx="24205">
                  <c:v>4.8410000000000002</c:v>
                </c:pt>
                <c:pt idx="24206">
                  <c:v>4.8411999999999997</c:v>
                </c:pt>
                <c:pt idx="24207">
                  <c:v>4.8414000000000001</c:v>
                </c:pt>
                <c:pt idx="24208">
                  <c:v>4.8415999999999997</c:v>
                </c:pt>
                <c:pt idx="24209">
                  <c:v>4.8418000000000001</c:v>
                </c:pt>
                <c:pt idx="24210">
                  <c:v>4.8419999999999996</c:v>
                </c:pt>
                <c:pt idx="24211">
                  <c:v>4.8422000000000001</c:v>
                </c:pt>
                <c:pt idx="24212">
                  <c:v>4.8423999999999996</c:v>
                </c:pt>
                <c:pt idx="24213">
                  <c:v>4.8426</c:v>
                </c:pt>
                <c:pt idx="24214">
                  <c:v>4.8428000000000004</c:v>
                </c:pt>
                <c:pt idx="24215">
                  <c:v>4.843</c:v>
                </c:pt>
                <c:pt idx="24216">
                  <c:v>4.8432000000000004</c:v>
                </c:pt>
                <c:pt idx="24217">
                  <c:v>4.8433999999999999</c:v>
                </c:pt>
                <c:pt idx="24218">
                  <c:v>4.8436000000000003</c:v>
                </c:pt>
                <c:pt idx="24219">
                  <c:v>4.8437999999999999</c:v>
                </c:pt>
                <c:pt idx="24220">
                  <c:v>4.8440000000000003</c:v>
                </c:pt>
                <c:pt idx="24221">
                  <c:v>4.8441999999999998</c:v>
                </c:pt>
                <c:pt idx="24222">
                  <c:v>4.8444000000000003</c:v>
                </c:pt>
                <c:pt idx="24223">
                  <c:v>4.8445999999999998</c:v>
                </c:pt>
                <c:pt idx="24224">
                  <c:v>4.8448000000000002</c:v>
                </c:pt>
                <c:pt idx="24225">
                  <c:v>4.8449999999999998</c:v>
                </c:pt>
                <c:pt idx="24226">
                  <c:v>4.8452000000000002</c:v>
                </c:pt>
                <c:pt idx="24227">
                  <c:v>4.8453999999999997</c:v>
                </c:pt>
                <c:pt idx="24228">
                  <c:v>4.8456000000000001</c:v>
                </c:pt>
                <c:pt idx="24229">
                  <c:v>4.8457999999999997</c:v>
                </c:pt>
                <c:pt idx="24230">
                  <c:v>4.8460000000000001</c:v>
                </c:pt>
                <c:pt idx="24231">
                  <c:v>4.8461999999999996</c:v>
                </c:pt>
                <c:pt idx="24232">
                  <c:v>4.8464</c:v>
                </c:pt>
                <c:pt idx="24233">
                  <c:v>4.8465999999999996</c:v>
                </c:pt>
                <c:pt idx="24234">
                  <c:v>4.8468</c:v>
                </c:pt>
                <c:pt idx="24235">
                  <c:v>4.8470000000000004</c:v>
                </c:pt>
                <c:pt idx="24236">
                  <c:v>4.8472</c:v>
                </c:pt>
                <c:pt idx="24237">
                  <c:v>4.8474000000000004</c:v>
                </c:pt>
                <c:pt idx="24238">
                  <c:v>4.8475999999999999</c:v>
                </c:pt>
                <c:pt idx="24239">
                  <c:v>4.8478000000000003</c:v>
                </c:pt>
                <c:pt idx="24240">
                  <c:v>4.8479999999999999</c:v>
                </c:pt>
                <c:pt idx="24241">
                  <c:v>4.8482000000000003</c:v>
                </c:pt>
                <c:pt idx="24242">
                  <c:v>4.8483999999999998</c:v>
                </c:pt>
                <c:pt idx="24243">
                  <c:v>4.8486000000000002</c:v>
                </c:pt>
                <c:pt idx="24244">
                  <c:v>4.8487999999999998</c:v>
                </c:pt>
                <c:pt idx="24245">
                  <c:v>4.8490000000000002</c:v>
                </c:pt>
                <c:pt idx="24246">
                  <c:v>4.8491999999999997</c:v>
                </c:pt>
                <c:pt idx="24247">
                  <c:v>4.8494000000000002</c:v>
                </c:pt>
                <c:pt idx="24248">
                  <c:v>4.8495999999999997</c:v>
                </c:pt>
                <c:pt idx="24249">
                  <c:v>4.8498000000000001</c:v>
                </c:pt>
                <c:pt idx="24250">
                  <c:v>4.8499999999999996</c:v>
                </c:pt>
                <c:pt idx="24251">
                  <c:v>4.8502000000000001</c:v>
                </c:pt>
                <c:pt idx="24252">
                  <c:v>4.8503999999999996</c:v>
                </c:pt>
                <c:pt idx="24253">
                  <c:v>4.8506</c:v>
                </c:pt>
                <c:pt idx="24254">
                  <c:v>4.8507999999999996</c:v>
                </c:pt>
                <c:pt idx="24255">
                  <c:v>4.851</c:v>
                </c:pt>
                <c:pt idx="24256">
                  <c:v>4.8512000000000004</c:v>
                </c:pt>
                <c:pt idx="24257">
                  <c:v>4.8513999999999999</c:v>
                </c:pt>
                <c:pt idx="24258">
                  <c:v>4.8516000000000004</c:v>
                </c:pt>
                <c:pt idx="24259">
                  <c:v>4.8517999999999999</c:v>
                </c:pt>
                <c:pt idx="24260">
                  <c:v>4.8520000000000003</c:v>
                </c:pt>
                <c:pt idx="24261">
                  <c:v>4.8521999999999998</c:v>
                </c:pt>
                <c:pt idx="24262">
                  <c:v>4.8524000000000003</c:v>
                </c:pt>
                <c:pt idx="24263">
                  <c:v>4.8525999999999998</c:v>
                </c:pt>
                <c:pt idx="24264">
                  <c:v>4.8528000000000002</c:v>
                </c:pt>
                <c:pt idx="24265">
                  <c:v>4.8529999999999998</c:v>
                </c:pt>
                <c:pt idx="24266">
                  <c:v>4.8532000000000002</c:v>
                </c:pt>
                <c:pt idx="24267">
                  <c:v>4.8533999999999997</c:v>
                </c:pt>
                <c:pt idx="24268">
                  <c:v>4.8536000000000001</c:v>
                </c:pt>
                <c:pt idx="24269">
                  <c:v>4.8537999999999997</c:v>
                </c:pt>
                <c:pt idx="24270">
                  <c:v>4.8540000000000001</c:v>
                </c:pt>
                <c:pt idx="24271">
                  <c:v>4.8541999999999996</c:v>
                </c:pt>
                <c:pt idx="24272">
                  <c:v>4.8544</c:v>
                </c:pt>
                <c:pt idx="24273">
                  <c:v>4.8545999999999996</c:v>
                </c:pt>
                <c:pt idx="24274">
                  <c:v>4.8548</c:v>
                </c:pt>
                <c:pt idx="24275">
                  <c:v>4.8550000000000004</c:v>
                </c:pt>
                <c:pt idx="24276">
                  <c:v>4.8552</c:v>
                </c:pt>
                <c:pt idx="24277">
                  <c:v>4.8554000000000004</c:v>
                </c:pt>
                <c:pt idx="24278">
                  <c:v>4.8555999999999999</c:v>
                </c:pt>
                <c:pt idx="24279">
                  <c:v>4.8558000000000003</c:v>
                </c:pt>
                <c:pt idx="24280">
                  <c:v>4.8559999999999999</c:v>
                </c:pt>
                <c:pt idx="24281">
                  <c:v>4.8562000000000003</c:v>
                </c:pt>
                <c:pt idx="24282">
                  <c:v>4.8563999999999998</c:v>
                </c:pt>
                <c:pt idx="24283">
                  <c:v>4.8566000000000003</c:v>
                </c:pt>
                <c:pt idx="24284">
                  <c:v>4.8567999999999998</c:v>
                </c:pt>
                <c:pt idx="24285">
                  <c:v>4.8570000000000002</c:v>
                </c:pt>
                <c:pt idx="24286">
                  <c:v>4.8571999999999997</c:v>
                </c:pt>
                <c:pt idx="24287">
                  <c:v>4.8574000000000002</c:v>
                </c:pt>
                <c:pt idx="24288">
                  <c:v>4.8575999999999997</c:v>
                </c:pt>
                <c:pt idx="24289">
                  <c:v>4.8578000000000001</c:v>
                </c:pt>
                <c:pt idx="24290">
                  <c:v>4.8579999999999997</c:v>
                </c:pt>
                <c:pt idx="24291">
                  <c:v>4.8582000000000001</c:v>
                </c:pt>
                <c:pt idx="24292">
                  <c:v>4.8583999999999996</c:v>
                </c:pt>
                <c:pt idx="24293">
                  <c:v>4.8586</c:v>
                </c:pt>
                <c:pt idx="24294">
                  <c:v>4.8587999999999996</c:v>
                </c:pt>
                <c:pt idx="24295">
                  <c:v>4.859</c:v>
                </c:pt>
                <c:pt idx="24296">
                  <c:v>4.8592000000000004</c:v>
                </c:pt>
                <c:pt idx="24297">
                  <c:v>4.8593999999999999</c:v>
                </c:pt>
                <c:pt idx="24298">
                  <c:v>4.8596000000000004</c:v>
                </c:pt>
                <c:pt idx="24299">
                  <c:v>4.8597999999999999</c:v>
                </c:pt>
                <c:pt idx="24300">
                  <c:v>4.8600000000000003</c:v>
                </c:pt>
                <c:pt idx="24301">
                  <c:v>4.8601999999999999</c:v>
                </c:pt>
                <c:pt idx="24302">
                  <c:v>4.8604000000000003</c:v>
                </c:pt>
                <c:pt idx="24303">
                  <c:v>4.8605999999999998</c:v>
                </c:pt>
                <c:pt idx="24304">
                  <c:v>4.8608000000000002</c:v>
                </c:pt>
                <c:pt idx="24305">
                  <c:v>4.8609999999999998</c:v>
                </c:pt>
                <c:pt idx="24306">
                  <c:v>4.8612000000000002</c:v>
                </c:pt>
                <c:pt idx="24307">
                  <c:v>4.8613999999999997</c:v>
                </c:pt>
                <c:pt idx="24308">
                  <c:v>4.8616000000000001</c:v>
                </c:pt>
                <c:pt idx="24309">
                  <c:v>4.8617999999999997</c:v>
                </c:pt>
                <c:pt idx="24310">
                  <c:v>4.8620000000000001</c:v>
                </c:pt>
                <c:pt idx="24311">
                  <c:v>4.8621999999999996</c:v>
                </c:pt>
                <c:pt idx="24312">
                  <c:v>4.8624000000000001</c:v>
                </c:pt>
                <c:pt idx="24313">
                  <c:v>4.8625999999999996</c:v>
                </c:pt>
                <c:pt idx="24314">
                  <c:v>4.8628</c:v>
                </c:pt>
                <c:pt idx="24315">
                  <c:v>4.8630000000000004</c:v>
                </c:pt>
                <c:pt idx="24316">
                  <c:v>4.8632</c:v>
                </c:pt>
                <c:pt idx="24317">
                  <c:v>4.8634000000000004</c:v>
                </c:pt>
                <c:pt idx="24318">
                  <c:v>4.8635999999999999</c:v>
                </c:pt>
                <c:pt idx="24319">
                  <c:v>4.8638000000000003</c:v>
                </c:pt>
                <c:pt idx="24320">
                  <c:v>4.8639999999999999</c:v>
                </c:pt>
                <c:pt idx="24321">
                  <c:v>4.8642000000000003</c:v>
                </c:pt>
                <c:pt idx="24322">
                  <c:v>4.8643999999999998</c:v>
                </c:pt>
                <c:pt idx="24323">
                  <c:v>4.8646000000000003</c:v>
                </c:pt>
                <c:pt idx="24324">
                  <c:v>4.8647999999999998</c:v>
                </c:pt>
                <c:pt idx="24325">
                  <c:v>4.8650000000000002</c:v>
                </c:pt>
                <c:pt idx="24326">
                  <c:v>4.8651999999999997</c:v>
                </c:pt>
                <c:pt idx="24327">
                  <c:v>4.8654000000000002</c:v>
                </c:pt>
                <c:pt idx="24328">
                  <c:v>4.8655999999999997</c:v>
                </c:pt>
                <c:pt idx="24329">
                  <c:v>4.8658000000000001</c:v>
                </c:pt>
                <c:pt idx="24330">
                  <c:v>4.8659999999999997</c:v>
                </c:pt>
                <c:pt idx="24331">
                  <c:v>4.8662000000000001</c:v>
                </c:pt>
                <c:pt idx="24332">
                  <c:v>4.8663999999999996</c:v>
                </c:pt>
                <c:pt idx="24333">
                  <c:v>4.8666</c:v>
                </c:pt>
                <c:pt idx="24334">
                  <c:v>4.8667999999999996</c:v>
                </c:pt>
                <c:pt idx="24335">
                  <c:v>4.867</c:v>
                </c:pt>
                <c:pt idx="24336">
                  <c:v>4.8672000000000004</c:v>
                </c:pt>
                <c:pt idx="24337">
                  <c:v>4.8673999999999999</c:v>
                </c:pt>
                <c:pt idx="24338">
                  <c:v>4.8676000000000004</c:v>
                </c:pt>
                <c:pt idx="24339">
                  <c:v>4.8677999999999999</c:v>
                </c:pt>
                <c:pt idx="24340">
                  <c:v>4.8680000000000003</c:v>
                </c:pt>
                <c:pt idx="24341">
                  <c:v>4.8681999999999999</c:v>
                </c:pt>
                <c:pt idx="24342">
                  <c:v>4.8684000000000003</c:v>
                </c:pt>
                <c:pt idx="24343">
                  <c:v>4.8685999999999998</c:v>
                </c:pt>
                <c:pt idx="24344">
                  <c:v>4.8688000000000002</c:v>
                </c:pt>
                <c:pt idx="24345">
                  <c:v>4.8689999999999998</c:v>
                </c:pt>
                <c:pt idx="24346">
                  <c:v>4.8692000000000002</c:v>
                </c:pt>
                <c:pt idx="24347">
                  <c:v>4.8693999999999997</c:v>
                </c:pt>
                <c:pt idx="24348">
                  <c:v>4.8696000000000002</c:v>
                </c:pt>
                <c:pt idx="24349">
                  <c:v>4.8697999999999997</c:v>
                </c:pt>
                <c:pt idx="24350">
                  <c:v>4.87</c:v>
                </c:pt>
                <c:pt idx="24351">
                  <c:v>4.8701999999999996</c:v>
                </c:pt>
                <c:pt idx="24352">
                  <c:v>4.8704000000000001</c:v>
                </c:pt>
                <c:pt idx="24353">
                  <c:v>4.8705999999999996</c:v>
                </c:pt>
                <c:pt idx="24354">
                  <c:v>4.8708</c:v>
                </c:pt>
                <c:pt idx="24355">
                  <c:v>4.8710000000000004</c:v>
                </c:pt>
                <c:pt idx="24356">
                  <c:v>4.8712</c:v>
                </c:pt>
                <c:pt idx="24357">
                  <c:v>4.8714000000000004</c:v>
                </c:pt>
                <c:pt idx="24358">
                  <c:v>4.8715999999999999</c:v>
                </c:pt>
                <c:pt idx="24359">
                  <c:v>4.8718000000000004</c:v>
                </c:pt>
                <c:pt idx="24360">
                  <c:v>4.8719999999999999</c:v>
                </c:pt>
                <c:pt idx="24361">
                  <c:v>4.8722000000000003</c:v>
                </c:pt>
                <c:pt idx="24362">
                  <c:v>4.8723999999999998</c:v>
                </c:pt>
                <c:pt idx="24363">
                  <c:v>4.8726000000000003</c:v>
                </c:pt>
                <c:pt idx="24364">
                  <c:v>4.8727999999999998</c:v>
                </c:pt>
                <c:pt idx="24365">
                  <c:v>4.8730000000000002</c:v>
                </c:pt>
                <c:pt idx="24366">
                  <c:v>4.8731999999999998</c:v>
                </c:pt>
                <c:pt idx="24367">
                  <c:v>4.8734000000000002</c:v>
                </c:pt>
                <c:pt idx="24368">
                  <c:v>4.8735999999999997</c:v>
                </c:pt>
                <c:pt idx="24369">
                  <c:v>4.8738000000000001</c:v>
                </c:pt>
                <c:pt idx="24370">
                  <c:v>4.8739999999999997</c:v>
                </c:pt>
                <c:pt idx="24371">
                  <c:v>4.8742000000000001</c:v>
                </c:pt>
                <c:pt idx="24372">
                  <c:v>4.8743999999999996</c:v>
                </c:pt>
                <c:pt idx="24373">
                  <c:v>4.8746</c:v>
                </c:pt>
                <c:pt idx="24374">
                  <c:v>4.8747999999999996</c:v>
                </c:pt>
                <c:pt idx="24375">
                  <c:v>4.875</c:v>
                </c:pt>
                <c:pt idx="24376">
                  <c:v>4.8752000000000004</c:v>
                </c:pt>
                <c:pt idx="24377">
                  <c:v>4.8754</c:v>
                </c:pt>
                <c:pt idx="24378">
                  <c:v>4.8756000000000004</c:v>
                </c:pt>
                <c:pt idx="24379">
                  <c:v>4.8757999999999999</c:v>
                </c:pt>
                <c:pt idx="24380">
                  <c:v>4.8760000000000003</c:v>
                </c:pt>
                <c:pt idx="24381">
                  <c:v>4.8761999999999999</c:v>
                </c:pt>
                <c:pt idx="24382">
                  <c:v>4.8764000000000003</c:v>
                </c:pt>
                <c:pt idx="24383">
                  <c:v>4.8765999999999998</c:v>
                </c:pt>
                <c:pt idx="24384">
                  <c:v>4.8768000000000002</c:v>
                </c:pt>
                <c:pt idx="24385">
                  <c:v>4.8769999999999998</c:v>
                </c:pt>
                <c:pt idx="24386">
                  <c:v>4.8772000000000002</c:v>
                </c:pt>
                <c:pt idx="24387">
                  <c:v>4.8773999999999997</c:v>
                </c:pt>
                <c:pt idx="24388">
                  <c:v>4.8776000000000002</c:v>
                </c:pt>
                <c:pt idx="24389">
                  <c:v>4.8777999999999997</c:v>
                </c:pt>
                <c:pt idx="24390">
                  <c:v>4.8780000000000001</c:v>
                </c:pt>
                <c:pt idx="24391">
                  <c:v>4.8781999999999996</c:v>
                </c:pt>
                <c:pt idx="24392">
                  <c:v>4.8784000000000001</c:v>
                </c:pt>
                <c:pt idx="24393">
                  <c:v>4.8785999999999996</c:v>
                </c:pt>
                <c:pt idx="24394">
                  <c:v>4.8788</c:v>
                </c:pt>
                <c:pt idx="24395">
                  <c:v>4.8789999999999996</c:v>
                </c:pt>
                <c:pt idx="24396">
                  <c:v>4.8792</c:v>
                </c:pt>
                <c:pt idx="24397">
                  <c:v>4.8794000000000004</c:v>
                </c:pt>
                <c:pt idx="24398">
                  <c:v>4.8795999999999999</c:v>
                </c:pt>
                <c:pt idx="24399">
                  <c:v>4.8798000000000004</c:v>
                </c:pt>
                <c:pt idx="24400">
                  <c:v>4.88</c:v>
                </c:pt>
                <c:pt idx="24401">
                  <c:v>4.8802000000000003</c:v>
                </c:pt>
                <c:pt idx="24402">
                  <c:v>4.8803999999999998</c:v>
                </c:pt>
                <c:pt idx="24403">
                  <c:v>4.8806000000000003</c:v>
                </c:pt>
                <c:pt idx="24404">
                  <c:v>4.8807999999999998</c:v>
                </c:pt>
                <c:pt idx="24405">
                  <c:v>4.8810000000000002</c:v>
                </c:pt>
                <c:pt idx="24406">
                  <c:v>4.8811999999999998</c:v>
                </c:pt>
                <c:pt idx="24407">
                  <c:v>4.8814000000000002</c:v>
                </c:pt>
                <c:pt idx="24408">
                  <c:v>4.8815999999999997</c:v>
                </c:pt>
                <c:pt idx="24409">
                  <c:v>4.8818000000000001</c:v>
                </c:pt>
                <c:pt idx="24410">
                  <c:v>4.8819999999999997</c:v>
                </c:pt>
                <c:pt idx="24411">
                  <c:v>4.8822000000000001</c:v>
                </c:pt>
                <c:pt idx="24412">
                  <c:v>4.8823999999999996</c:v>
                </c:pt>
                <c:pt idx="24413">
                  <c:v>4.8826000000000001</c:v>
                </c:pt>
                <c:pt idx="24414">
                  <c:v>4.8827999999999996</c:v>
                </c:pt>
                <c:pt idx="24415">
                  <c:v>4.883</c:v>
                </c:pt>
                <c:pt idx="24416">
                  <c:v>4.8832000000000004</c:v>
                </c:pt>
                <c:pt idx="24417">
                  <c:v>4.8834</c:v>
                </c:pt>
                <c:pt idx="24418">
                  <c:v>4.8836000000000004</c:v>
                </c:pt>
                <c:pt idx="24419">
                  <c:v>4.8837999999999999</c:v>
                </c:pt>
                <c:pt idx="24420">
                  <c:v>4.8840000000000003</c:v>
                </c:pt>
                <c:pt idx="24421">
                  <c:v>4.8841999999999999</c:v>
                </c:pt>
                <c:pt idx="24422">
                  <c:v>4.8844000000000003</c:v>
                </c:pt>
                <c:pt idx="24423">
                  <c:v>4.8845999999999998</c:v>
                </c:pt>
                <c:pt idx="24424">
                  <c:v>4.8848000000000003</c:v>
                </c:pt>
                <c:pt idx="24425">
                  <c:v>4.8849999999999998</c:v>
                </c:pt>
                <c:pt idx="24426">
                  <c:v>4.8852000000000002</c:v>
                </c:pt>
                <c:pt idx="24427">
                  <c:v>4.8853999999999997</c:v>
                </c:pt>
                <c:pt idx="24428">
                  <c:v>4.8856000000000002</c:v>
                </c:pt>
                <c:pt idx="24429">
                  <c:v>4.8857999999999997</c:v>
                </c:pt>
                <c:pt idx="24430">
                  <c:v>4.8860000000000001</c:v>
                </c:pt>
                <c:pt idx="24431">
                  <c:v>4.8861999999999997</c:v>
                </c:pt>
                <c:pt idx="24432">
                  <c:v>4.8864000000000001</c:v>
                </c:pt>
                <c:pt idx="24433">
                  <c:v>4.8865999999999996</c:v>
                </c:pt>
                <c:pt idx="24434">
                  <c:v>4.8868</c:v>
                </c:pt>
                <c:pt idx="24435">
                  <c:v>4.8869999999999996</c:v>
                </c:pt>
                <c:pt idx="24436">
                  <c:v>4.8872</c:v>
                </c:pt>
                <c:pt idx="24437">
                  <c:v>4.8874000000000004</c:v>
                </c:pt>
                <c:pt idx="24438">
                  <c:v>4.8875999999999999</c:v>
                </c:pt>
                <c:pt idx="24439">
                  <c:v>4.8878000000000004</c:v>
                </c:pt>
                <c:pt idx="24440">
                  <c:v>4.8879999999999999</c:v>
                </c:pt>
                <c:pt idx="24441">
                  <c:v>4.8882000000000003</c:v>
                </c:pt>
                <c:pt idx="24442">
                  <c:v>4.8883999999999999</c:v>
                </c:pt>
                <c:pt idx="24443">
                  <c:v>4.8886000000000003</c:v>
                </c:pt>
                <c:pt idx="24444">
                  <c:v>4.8887999999999998</c:v>
                </c:pt>
                <c:pt idx="24445">
                  <c:v>4.8890000000000002</c:v>
                </c:pt>
                <c:pt idx="24446">
                  <c:v>4.8891999999999998</c:v>
                </c:pt>
                <c:pt idx="24447">
                  <c:v>4.8894000000000002</c:v>
                </c:pt>
                <c:pt idx="24448">
                  <c:v>4.8895999999999997</c:v>
                </c:pt>
                <c:pt idx="24449">
                  <c:v>4.8898000000000001</c:v>
                </c:pt>
                <c:pt idx="24450">
                  <c:v>4.8899999999999997</c:v>
                </c:pt>
                <c:pt idx="24451">
                  <c:v>4.8902000000000001</c:v>
                </c:pt>
                <c:pt idx="24452">
                  <c:v>4.8903999999999996</c:v>
                </c:pt>
                <c:pt idx="24453">
                  <c:v>4.8906000000000001</c:v>
                </c:pt>
                <c:pt idx="24454">
                  <c:v>4.8907999999999996</c:v>
                </c:pt>
                <c:pt idx="24455">
                  <c:v>4.891</c:v>
                </c:pt>
                <c:pt idx="24456">
                  <c:v>4.8912000000000004</c:v>
                </c:pt>
                <c:pt idx="24457">
                  <c:v>4.8914</c:v>
                </c:pt>
                <c:pt idx="24458">
                  <c:v>4.8916000000000004</c:v>
                </c:pt>
                <c:pt idx="24459">
                  <c:v>4.8917999999999999</c:v>
                </c:pt>
                <c:pt idx="24460">
                  <c:v>4.8920000000000003</c:v>
                </c:pt>
                <c:pt idx="24461">
                  <c:v>4.8921999999999999</c:v>
                </c:pt>
                <c:pt idx="24462">
                  <c:v>4.8924000000000003</c:v>
                </c:pt>
                <c:pt idx="24463">
                  <c:v>4.8925999999999998</c:v>
                </c:pt>
                <c:pt idx="24464">
                  <c:v>4.8928000000000003</c:v>
                </c:pt>
                <c:pt idx="24465">
                  <c:v>4.8929999999999998</c:v>
                </c:pt>
                <c:pt idx="24466">
                  <c:v>4.8932000000000002</c:v>
                </c:pt>
                <c:pt idx="24467">
                  <c:v>4.8933999999999997</c:v>
                </c:pt>
                <c:pt idx="24468">
                  <c:v>4.8936000000000002</c:v>
                </c:pt>
                <c:pt idx="24469">
                  <c:v>4.8937999999999997</c:v>
                </c:pt>
                <c:pt idx="24470">
                  <c:v>4.8940000000000001</c:v>
                </c:pt>
                <c:pt idx="24471">
                  <c:v>4.8941999999999997</c:v>
                </c:pt>
                <c:pt idx="24472">
                  <c:v>4.8944000000000001</c:v>
                </c:pt>
                <c:pt idx="24473">
                  <c:v>4.8945999999999996</c:v>
                </c:pt>
                <c:pt idx="24474">
                  <c:v>4.8948</c:v>
                </c:pt>
                <c:pt idx="24475">
                  <c:v>4.8949999999999996</c:v>
                </c:pt>
                <c:pt idx="24476">
                  <c:v>4.8952</c:v>
                </c:pt>
                <c:pt idx="24477">
                  <c:v>4.8954000000000004</c:v>
                </c:pt>
                <c:pt idx="24478">
                  <c:v>4.8956</c:v>
                </c:pt>
                <c:pt idx="24479">
                  <c:v>4.8958000000000004</c:v>
                </c:pt>
                <c:pt idx="24480">
                  <c:v>4.8959999999999999</c:v>
                </c:pt>
                <c:pt idx="24481">
                  <c:v>4.8962000000000003</c:v>
                </c:pt>
                <c:pt idx="24482">
                  <c:v>4.8963999999999999</c:v>
                </c:pt>
                <c:pt idx="24483">
                  <c:v>4.8966000000000003</c:v>
                </c:pt>
                <c:pt idx="24484">
                  <c:v>4.8967999999999998</c:v>
                </c:pt>
                <c:pt idx="24485">
                  <c:v>4.8970000000000002</c:v>
                </c:pt>
                <c:pt idx="24486">
                  <c:v>4.8971999999999998</c:v>
                </c:pt>
                <c:pt idx="24487">
                  <c:v>4.8974000000000002</c:v>
                </c:pt>
                <c:pt idx="24488">
                  <c:v>4.8975999999999997</c:v>
                </c:pt>
                <c:pt idx="24489">
                  <c:v>4.8978000000000002</c:v>
                </c:pt>
                <c:pt idx="24490">
                  <c:v>4.8979999999999997</c:v>
                </c:pt>
                <c:pt idx="24491">
                  <c:v>4.8982000000000001</c:v>
                </c:pt>
                <c:pt idx="24492">
                  <c:v>4.8983999999999996</c:v>
                </c:pt>
                <c:pt idx="24493">
                  <c:v>4.8986000000000001</c:v>
                </c:pt>
                <c:pt idx="24494">
                  <c:v>4.8987999999999996</c:v>
                </c:pt>
                <c:pt idx="24495">
                  <c:v>4.899</c:v>
                </c:pt>
                <c:pt idx="24496">
                  <c:v>4.8992000000000004</c:v>
                </c:pt>
                <c:pt idx="24497">
                  <c:v>4.8994</c:v>
                </c:pt>
                <c:pt idx="24498">
                  <c:v>4.8996000000000004</c:v>
                </c:pt>
                <c:pt idx="24499">
                  <c:v>4.8997999999999999</c:v>
                </c:pt>
                <c:pt idx="24500">
                  <c:v>4.9000000000000004</c:v>
                </c:pt>
                <c:pt idx="24501">
                  <c:v>4.9001999999999999</c:v>
                </c:pt>
                <c:pt idx="24502">
                  <c:v>4.9004000000000003</c:v>
                </c:pt>
                <c:pt idx="24503">
                  <c:v>4.9005999999999998</c:v>
                </c:pt>
                <c:pt idx="24504">
                  <c:v>4.9008000000000003</c:v>
                </c:pt>
                <c:pt idx="24505">
                  <c:v>4.9009999999999998</c:v>
                </c:pt>
                <c:pt idx="24506">
                  <c:v>4.9012000000000002</c:v>
                </c:pt>
                <c:pt idx="24507">
                  <c:v>4.9013999999999998</c:v>
                </c:pt>
                <c:pt idx="24508">
                  <c:v>4.9016000000000002</c:v>
                </c:pt>
                <c:pt idx="24509">
                  <c:v>4.9017999999999997</c:v>
                </c:pt>
                <c:pt idx="24510">
                  <c:v>4.9020000000000001</c:v>
                </c:pt>
                <c:pt idx="24511">
                  <c:v>4.9021999999999997</c:v>
                </c:pt>
                <c:pt idx="24512">
                  <c:v>4.9024000000000001</c:v>
                </c:pt>
                <c:pt idx="24513">
                  <c:v>4.9025999999999996</c:v>
                </c:pt>
                <c:pt idx="24514">
                  <c:v>4.9028</c:v>
                </c:pt>
                <c:pt idx="24515">
                  <c:v>4.9029999999999996</c:v>
                </c:pt>
                <c:pt idx="24516">
                  <c:v>4.9032</c:v>
                </c:pt>
                <c:pt idx="24517">
                  <c:v>4.9034000000000004</c:v>
                </c:pt>
                <c:pt idx="24518">
                  <c:v>4.9036</c:v>
                </c:pt>
                <c:pt idx="24519">
                  <c:v>4.9038000000000004</c:v>
                </c:pt>
                <c:pt idx="24520">
                  <c:v>4.9039999999999999</c:v>
                </c:pt>
                <c:pt idx="24521">
                  <c:v>4.9042000000000003</c:v>
                </c:pt>
                <c:pt idx="24522">
                  <c:v>4.9043999999999999</c:v>
                </c:pt>
                <c:pt idx="24523">
                  <c:v>4.9046000000000003</c:v>
                </c:pt>
                <c:pt idx="24524">
                  <c:v>4.9047999999999998</c:v>
                </c:pt>
                <c:pt idx="24525">
                  <c:v>4.9050000000000002</c:v>
                </c:pt>
                <c:pt idx="24526">
                  <c:v>4.9051999999999998</c:v>
                </c:pt>
                <c:pt idx="24527">
                  <c:v>4.9054000000000002</c:v>
                </c:pt>
                <c:pt idx="24528">
                  <c:v>4.9055999999999997</c:v>
                </c:pt>
                <c:pt idx="24529">
                  <c:v>4.9058000000000002</c:v>
                </c:pt>
                <c:pt idx="24530">
                  <c:v>4.9059999999999997</c:v>
                </c:pt>
                <c:pt idx="24531">
                  <c:v>4.9062000000000001</c:v>
                </c:pt>
                <c:pt idx="24532">
                  <c:v>4.9063999999999997</c:v>
                </c:pt>
                <c:pt idx="24533">
                  <c:v>4.9066000000000001</c:v>
                </c:pt>
                <c:pt idx="24534">
                  <c:v>4.9067999999999996</c:v>
                </c:pt>
                <c:pt idx="24535">
                  <c:v>4.907</c:v>
                </c:pt>
                <c:pt idx="24536">
                  <c:v>4.9071999999999996</c:v>
                </c:pt>
                <c:pt idx="24537">
                  <c:v>4.9074</c:v>
                </c:pt>
                <c:pt idx="24538">
                  <c:v>4.9076000000000004</c:v>
                </c:pt>
                <c:pt idx="24539">
                  <c:v>4.9077999999999999</c:v>
                </c:pt>
                <c:pt idx="24540">
                  <c:v>4.9080000000000004</c:v>
                </c:pt>
                <c:pt idx="24541">
                  <c:v>4.9081999999999999</c:v>
                </c:pt>
                <c:pt idx="24542">
                  <c:v>4.9084000000000003</c:v>
                </c:pt>
                <c:pt idx="24543">
                  <c:v>4.9085999999999999</c:v>
                </c:pt>
                <c:pt idx="24544">
                  <c:v>4.9088000000000003</c:v>
                </c:pt>
                <c:pt idx="24545">
                  <c:v>4.9089999999999998</c:v>
                </c:pt>
                <c:pt idx="24546">
                  <c:v>4.9092000000000002</c:v>
                </c:pt>
                <c:pt idx="24547">
                  <c:v>4.9093999999999998</c:v>
                </c:pt>
                <c:pt idx="24548">
                  <c:v>4.9096000000000002</c:v>
                </c:pt>
                <c:pt idx="24549">
                  <c:v>4.9097999999999997</c:v>
                </c:pt>
                <c:pt idx="24550">
                  <c:v>4.91</c:v>
                </c:pt>
                <c:pt idx="24551">
                  <c:v>4.9101999999999997</c:v>
                </c:pt>
                <c:pt idx="24552">
                  <c:v>4.9104000000000001</c:v>
                </c:pt>
                <c:pt idx="24553">
                  <c:v>4.9105999999999996</c:v>
                </c:pt>
                <c:pt idx="24554">
                  <c:v>4.9108000000000001</c:v>
                </c:pt>
                <c:pt idx="24555">
                  <c:v>4.9109999999999996</c:v>
                </c:pt>
                <c:pt idx="24556">
                  <c:v>4.9112</c:v>
                </c:pt>
                <c:pt idx="24557">
                  <c:v>4.9114000000000004</c:v>
                </c:pt>
                <c:pt idx="24558">
                  <c:v>4.9116</c:v>
                </c:pt>
                <c:pt idx="24559">
                  <c:v>4.9118000000000004</c:v>
                </c:pt>
                <c:pt idx="24560">
                  <c:v>4.9119999999999999</c:v>
                </c:pt>
                <c:pt idx="24561">
                  <c:v>4.9122000000000003</c:v>
                </c:pt>
                <c:pt idx="24562">
                  <c:v>4.9123999999999999</c:v>
                </c:pt>
                <c:pt idx="24563">
                  <c:v>4.9126000000000003</c:v>
                </c:pt>
                <c:pt idx="24564">
                  <c:v>4.9127999999999998</c:v>
                </c:pt>
                <c:pt idx="24565">
                  <c:v>4.9130000000000003</c:v>
                </c:pt>
                <c:pt idx="24566">
                  <c:v>4.9131999999999998</c:v>
                </c:pt>
                <c:pt idx="24567">
                  <c:v>4.9134000000000002</c:v>
                </c:pt>
                <c:pt idx="24568">
                  <c:v>4.9135999999999997</c:v>
                </c:pt>
                <c:pt idx="24569">
                  <c:v>4.9138000000000002</c:v>
                </c:pt>
                <c:pt idx="24570">
                  <c:v>4.9139999999999997</c:v>
                </c:pt>
                <c:pt idx="24571">
                  <c:v>4.9142000000000001</c:v>
                </c:pt>
                <c:pt idx="24572">
                  <c:v>4.9143999999999997</c:v>
                </c:pt>
                <c:pt idx="24573">
                  <c:v>4.9146000000000001</c:v>
                </c:pt>
                <c:pt idx="24574">
                  <c:v>4.9147999999999996</c:v>
                </c:pt>
                <c:pt idx="24575">
                  <c:v>4.915</c:v>
                </c:pt>
                <c:pt idx="24576">
                  <c:v>4.9151999999999996</c:v>
                </c:pt>
                <c:pt idx="24577">
                  <c:v>4.9154</c:v>
                </c:pt>
                <c:pt idx="24578">
                  <c:v>4.9156000000000004</c:v>
                </c:pt>
                <c:pt idx="24579">
                  <c:v>4.9157999999999999</c:v>
                </c:pt>
                <c:pt idx="24580">
                  <c:v>4.9160000000000004</c:v>
                </c:pt>
                <c:pt idx="24581">
                  <c:v>4.9161999999999999</c:v>
                </c:pt>
                <c:pt idx="24582">
                  <c:v>4.9164000000000003</c:v>
                </c:pt>
                <c:pt idx="24583">
                  <c:v>4.9165999999999999</c:v>
                </c:pt>
                <c:pt idx="24584">
                  <c:v>4.9168000000000003</c:v>
                </c:pt>
                <c:pt idx="24585">
                  <c:v>4.9169999999999998</c:v>
                </c:pt>
                <c:pt idx="24586">
                  <c:v>4.9172000000000002</c:v>
                </c:pt>
                <c:pt idx="24587">
                  <c:v>4.9173999999999998</c:v>
                </c:pt>
                <c:pt idx="24588">
                  <c:v>4.9176000000000002</c:v>
                </c:pt>
                <c:pt idx="24589">
                  <c:v>4.9177999999999997</c:v>
                </c:pt>
                <c:pt idx="24590">
                  <c:v>4.9180000000000001</c:v>
                </c:pt>
                <c:pt idx="24591">
                  <c:v>4.9181999999999997</c:v>
                </c:pt>
                <c:pt idx="24592">
                  <c:v>4.9184000000000001</c:v>
                </c:pt>
                <c:pt idx="24593">
                  <c:v>4.9185999999999996</c:v>
                </c:pt>
                <c:pt idx="24594">
                  <c:v>4.9188000000000001</c:v>
                </c:pt>
                <c:pt idx="24595">
                  <c:v>4.9189999999999996</c:v>
                </c:pt>
                <c:pt idx="24596">
                  <c:v>4.9192</c:v>
                </c:pt>
                <c:pt idx="24597">
                  <c:v>4.9194000000000004</c:v>
                </c:pt>
                <c:pt idx="24598">
                  <c:v>4.9196</c:v>
                </c:pt>
                <c:pt idx="24599">
                  <c:v>4.9198000000000004</c:v>
                </c:pt>
                <c:pt idx="24600">
                  <c:v>4.92</c:v>
                </c:pt>
                <c:pt idx="24601">
                  <c:v>4.9202000000000004</c:v>
                </c:pt>
                <c:pt idx="24602">
                  <c:v>4.9203999999999999</c:v>
                </c:pt>
                <c:pt idx="24603">
                  <c:v>4.9206000000000003</c:v>
                </c:pt>
                <c:pt idx="24604">
                  <c:v>4.9207999999999998</c:v>
                </c:pt>
                <c:pt idx="24605">
                  <c:v>4.9210000000000003</c:v>
                </c:pt>
                <c:pt idx="24606">
                  <c:v>4.9211999999999998</c:v>
                </c:pt>
                <c:pt idx="24607">
                  <c:v>4.9214000000000002</c:v>
                </c:pt>
                <c:pt idx="24608">
                  <c:v>4.9215999999999998</c:v>
                </c:pt>
                <c:pt idx="24609">
                  <c:v>4.9218000000000002</c:v>
                </c:pt>
                <c:pt idx="24610">
                  <c:v>4.9219999999999997</c:v>
                </c:pt>
                <c:pt idx="24611">
                  <c:v>4.9222000000000001</c:v>
                </c:pt>
                <c:pt idx="24612">
                  <c:v>4.9223999999999997</c:v>
                </c:pt>
                <c:pt idx="24613">
                  <c:v>4.9226000000000001</c:v>
                </c:pt>
                <c:pt idx="24614">
                  <c:v>4.9227999999999996</c:v>
                </c:pt>
                <c:pt idx="24615">
                  <c:v>4.923</c:v>
                </c:pt>
                <c:pt idx="24616">
                  <c:v>4.9231999999999996</c:v>
                </c:pt>
                <c:pt idx="24617">
                  <c:v>4.9234</c:v>
                </c:pt>
                <c:pt idx="24618">
                  <c:v>4.9236000000000004</c:v>
                </c:pt>
                <c:pt idx="24619">
                  <c:v>4.9238</c:v>
                </c:pt>
                <c:pt idx="24620">
                  <c:v>4.9240000000000004</c:v>
                </c:pt>
                <c:pt idx="24621">
                  <c:v>4.9241999999999999</c:v>
                </c:pt>
                <c:pt idx="24622">
                  <c:v>4.9244000000000003</c:v>
                </c:pt>
                <c:pt idx="24623">
                  <c:v>4.9245999999999999</c:v>
                </c:pt>
                <c:pt idx="24624">
                  <c:v>4.9248000000000003</c:v>
                </c:pt>
                <c:pt idx="24625">
                  <c:v>4.9249999999999998</c:v>
                </c:pt>
                <c:pt idx="24626">
                  <c:v>4.9252000000000002</c:v>
                </c:pt>
                <c:pt idx="24627">
                  <c:v>4.9253999999999998</c:v>
                </c:pt>
                <c:pt idx="24628">
                  <c:v>4.9256000000000002</c:v>
                </c:pt>
                <c:pt idx="24629">
                  <c:v>4.9257999999999997</c:v>
                </c:pt>
                <c:pt idx="24630">
                  <c:v>4.9260000000000002</c:v>
                </c:pt>
                <c:pt idx="24631">
                  <c:v>4.9261999999999997</c:v>
                </c:pt>
                <c:pt idx="24632">
                  <c:v>4.9264000000000001</c:v>
                </c:pt>
                <c:pt idx="24633">
                  <c:v>4.9265999999999996</c:v>
                </c:pt>
                <c:pt idx="24634">
                  <c:v>4.9268000000000001</c:v>
                </c:pt>
                <c:pt idx="24635">
                  <c:v>4.9269999999999996</c:v>
                </c:pt>
                <c:pt idx="24636">
                  <c:v>4.9272</c:v>
                </c:pt>
                <c:pt idx="24637">
                  <c:v>4.9273999999999996</c:v>
                </c:pt>
                <c:pt idx="24638">
                  <c:v>4.9276</c:v>
                </c:pt>
                <c:pt idx="24639">
                  <c:v>4.9278000000000004</c:v>
                </c:pt>
                <c:pt idx="24640">
                  <c:v>4.9279999999999999</c:v>
                </c:pt>
                <c:pt idx="24641">
                  <c:v>4.9282000000000004</c:v>
                </c:pt>
                <c:pt idx="24642">
                  <c:v>4.9283999999999999</c:v>
                </c:pt>
                <c:pt idx="24643">
                  <c:v>4.9286000000000003</c:v>
                </c:pt>
                <c:pt idx="24644">
                  <c:v>4.9287999999999998</c:v>
                </c:pt>
                <c:pt idx="24645">
                  <c:v>4.9290000000000003</c:v>
                </c:pt>
                <c:pt idx="24646">
                  <c:v>4.9291999999999998</c:v>
                </c:pt>
                <c:pt idx="24647">
                  <c:v>4.9294000000000002</c:v>
                </c:pt>
                <c:pt idx="24648">
                  <c:v>4.9295999999999998</c:v>
                </c:pt>
                <c:pt idx="24649">
                  <c:v>4.9298000000000002</c:v>
                </c:pt>
                <c:pt idx="24650">
                  <c:v>4.93</c:v>
                </c:pt>
                <c:pt idx="24651">
                  <c:v>4.9302000000000001</c:v>
                </c:pt>
                <c:pt idx="24652">
                  <c:v>4.9303999999999997</c:v>
                </c:pt>
                <c:pt idx="24653">
                  <c:v>4.9306000000000001</c:v>
                </c:pt>
                <c:pt idx="24654">
                  <c:v>4.9307999999999996</c:v>
                </c:pt>
                <c:pt idx="24655">
                  <c:v>4.931</c:v>
                </c:pt>
                <c:pt idx="24656">
                  <c:v>4.9311999999999996</c:v>
                </c:pt>
                <c:pt idx="24657">
                  <c:v>4.9314</c:v>
                </c:pt>
                <c:pt idx="24658">
                  <c:v>4.9316000000000004</c:v>
                </c:pt>
                <c:pt idx="24659">
                  <c:v>4.9318</c:v>
                </c:pt>
                <c:pt idx="24660">
                  <c:v>4.9320000000000004</c:v>
                </c:pt>
                <c:pt idx="24661">
                  <c:v>4.9321999999999999</c:v>
                </c:pt>
                <c:pt idx="24662">
                  <c:v>4.9324000000000003</c:v>
                </c:pt>
                <c:pt idx="24663">
                  <c:v>4.9325999999999999</c:v>
                </c:pt>
                <c:pt idx="24664">
                  <c:v>4.9328000000000003</c:v>
                </c:pt>
                <c:pt idx="24665">
                  <c:v>4.9329999999999998</c:v>
                </c:pt>
                <c:pt idx="24666">
                  <c:v>4.9332000000000003</c:v>
                </c:pt>
                <c:pt idx="24667">
                  <c:v>4.9333999999999998</c:v>
                </c:pt>
                <c:pt idx="24668">
                  <c:v>4.9336000000000002</c:v>
                </c:pt>
                <c:pt idx="24669">
                  <c:v>4.9337999999999997</c:v>
                </c:pt>
                <c:pt idx="24670">
                  <c:v>4.9340000000000002</c:v>
                </c:pt>
                <c:pt idx="24671">
                  <c:v>4.9341999999999997</c:v>
                </c:pt>
                <c:pt idx="24672">
                  <c:v>4.9344000000000001</c:v>
                </c:pt>
                <c:pt idx="24673">
                  <c:v>4.9345999999999997</c:v>
                </c:pt>
                <c:pt idx="24674">
                  <c:v>4.9348000000000001</c:v>
                </c:pt>
                <c:pt idx="24675">
                  <c:v>4.9349999999999996</c:v>
                </c:pt>
                <c:pt idx="24676">
                  <c:v>4.9352</c:v>
                </c:pt>
                <c:pt idx="24677">
                  <c:v>4.9353999999999996</c:v>
                </c:pt>
                <c:pt idx="24678">
                  <c:v>4.9356</c:v>
                </c:pt>
                <c:pt idx="24679">
                  <c:v>4.9358000000000004</c:v>
                </c:pt>
                <c:pt idx="24680">
                  <c:v>4.9359999999999999</c:v>
                </c:pt>
                <c:pt idx="24681">
                  <c:v>4.9362000000000004</c:v>
                </c:pt>
                <c:pt idx="24682">
                  <c:v>4.9363999999999999</c:v>
                </c:pt>
                <c:pt idx="24683">
                  <c:v>4.9366000000000003</c:v>
                </c:pt>
                <c:pt idx="24684">
                  <c:v>4.9367999999999999</c:v>
                </c:pt>
                <c:pt idx="24685">
                  <c:v>4.9370000000000003</c:v>
                </c:pt>
                <c:pt idx="24686">
                  <c:v>4.9371999999999998</c:v>
                </c:pt>
                <c:pt idx="24687">
                  <c:v>4.9374000000000002</c:v>
                </c:pt>
                <c:pt idx="24688">
                  <c:v>4.9375999999999998</c:v>
                </c:pt>
                <c:pt idx="24689">
                  <c:v>4.9378000000000002</c:v>
                </c:pt>
                <c:pt idx="24690">
                  <c:v>4.9379999999999997</c:v>
                </c:pt>
                <c:pt idx="24691">
                  <c:v>4.9382000000000001</c:v>
                </c:pt>
                <c:pt idx="24692">
                  <c:v>4.9383999999999997</c:v>
                </c:pt>
                <c:pt idx="24693">
                  <c:v>4.9386000000000001</c:v>
                </c:pt>
                <c:pt idx="24694">
                  <c:v>4.9387999999999996</c:v>
                </c:pt>
                <c:pt idx="24695">
                  <c:v>4.9390000000000001</c:v>
                </c:pt>
                <c:pt idx="24696">
                  <c:v>4.9391999999999996</c:v>
                </c:pt>
                <c:pt idx="24697">
                  <c:v>4.9394</c:v>
                </c:pt>
                <c:pt idx="24698">
                  <c:v>4.9396000000000004</c:v>
                </c:pt>
                <c:pt idx="24699">
                  <c:v>4.9398</c:v>
                </c:pt>
                <c:pt idx="24700">
                  <c:v>4.9400000000000004</c:v>
                </c:pt>
                <c:pt idx="24701">
                  <c:v>4.9401999999999999</c:v>
                </c:pt>
                <c:pt idx="24702">
                  <c:v>4.9404000000000003</c:v>
                </c:pt>
                <c:pt idx="24703">
                  <c:v>4.9405999999999999</c:v>
                </c:pt>
                <c:pt idx="24704">
                  <c:v>4.9408000000000003</c:v>
                </c:pt>
                <c:pt idx="24705">
                  <c:v>4.9409999999999998</c:v>
                </c:pt>
                <c:pt idx="24706">
                  <c:v>4.9412000000000003</c:v>
                </c:pt>
                <c:pt idx="24707">
                  <c:v>4.9413999999999998</c:v>
                </c:pt>
                <c:pt idx="24708">
                  <c:v>4.9416000000000002</c:v>
                </c:pt>
                <c:pt idx="24709">
                  <c:v>4.9417999999999997</c:v>
                </c:pt>
                <c:pt idx="24710">
                  <c:v>4.9420000000000002</c:v>
                </c:pt>
                <c:pt idx="24711">
                  <c:v>4.9421999999999997</c:v>
                </c:pt>
                <c:pt idx="24712">
                  <c:v>4.9424000000000001</c:v>
                </c:pt>
                <c:pt idx="24713">
                  <c:v>4.9425999999999997</c:v>
                </c:pt>
                <c:pt idx="24714">
                  <c:v>4.9428000000000001</c:v>
                </c:pt>
                <c:pt idx="24715">
                  <c:v>4.9429999999999996</c:v>
                </c:pt>
                <c:pt idx="24716">
                  <c:v>4.9432</c:v>
                </c:pt>
                <c:pt idx="24717">
                  <c:v>4.9433999999999996</c:v>
                </c:pt>
                <c:pt idx="24718">
                  <c:v>4.9436</c:v>
                </c:pt>
                <c:pt idx="24719">
                  <c:v>4.9438000000000004</c:v>
                </c:pt>
                <c:pt idx="24720">
                  <c:v>4.944</c:v>
                </c:pt>
                <c:pt idx="24721">
                  <c:v>4.9442000000000004</c:v>
                </c:pt>
                <c:pt idx="24722">
                  <c:v>4.9443999999999999</c:v>
                </c:pt>
                <c:pt idx="24723">
                  <c:v>4.9446000000000003</c:v>
                </c:pt>
                <c:pt idx="24724">
                  <c:v>4.9447999999999999</c:v>
                </c:pt>
                <c:pt idx="24725">
                  <c:v>4.9450000000000003</c:v>
                </c:pt>
                <c:pt idx="24726">
                  <c:v>4.9451999999999998</c:v>
                </c:pt>
                <c:pt idx="24727">
                  <c:v>4.9454000000000002</c:v>
                </c:pt>
                <c:pt idx="24728">
                  <c:v>4.9455999999999998</c:v>
                </c:pt>
                <c:pt idx="24729">
                  <c:v>4.9458000000000002</c:v>
                </c:pt>
                <c:pt idx="24730">
                  <c:v>4.9459999999999997</c:v>
                </c:pt>
                <c:pt idx="24731">
                  <c:v>4.9462000000000002</c:v>
                </c:pt>
                <c:pt idx="24732">
                  <c:v>4.9463999999999997</c:v>
                </c:pt>
                <c:pt idx="24733">
                  <c:v>4.9466000000000001</c:v>
                </c:pt>
                <c:pt idx="24734">
                  <c:v>4.9467999999999996</c:v>
                </c:pt>
                <c:pt idx="24735">
                  <c:v>4.9470000000000001</c:v>
                </c:pt>
                <c:pt idx="24736">
                  <c:v>4.9471999999999996</c:v>
                </c:pt>
                <c:pt idx="24737">
                  <c:v>4.9474</c:v>
                </c:pt>
                <c:pt idx="24738">
                  <c:v>4.9476000000000004</c:v>
                </c:pt>
                <c:pt idx="24739">
                  <c:v>4.9478</c:v>
                </c:pt>
                <c:pt idx="24740">
                  <c:v>4.9480000000000004</c:v>
                </c:pt>
                <c:pt idx="24741">
                  <c:v>4.9481999999999999</c:v>
                </c:pt>
                <c:pt idx="24742">
                  <c:v>4.9484000000000004</c:v>
                </c:pt>
                <c:pt idx="24743">
                  <c:v>4.9485999999999999</c:v>
                </c:pt>
                <c:pt idx="24744">
                  <c:v>4.9488000000000003</c:v>
                </c:pt>
                <c:pt idx="24745">
                  <c:v>4.9489999999999998</c:v>
                </c:pt>
                <c:pt idx="24746">
                  <c:v>4.9492000000000003</c:v>
                </c:pt>
                <c:pt idx="24747">
                  <c:v>4.9493999999999998</c:v>
                </c:pt>
                <c:pt idx="24748">
                  <c:v>4.9496000000000002</c:v>
                </c:pt>
                <c:pt idx="24749">
                  <c:v>4.9497999999999998</c:v>
                </c:pt>
                <c:pt idx="24750">
                  <c:v>4.95</c:v>
                </c:pt>
                <c:pt idx="24751">
                  <c:v>4.9501999999999997</c:v>
                </c:pt>
                <c:pt idx="24752">
                  <c:v>4.9504000000000001</c:v>
                </c:pt>
                <c:pt idx="24753">
                  <c:v>4.9505999999999997</c:v>
                </c:pt>
                <c:pt idx="24754">
                  <c:v>4.9508000000000001</c:v>
                </c:pt>
                <c:pt idx="24755">
                  <c:v>4.9509999999999996</c:v>
                </c:pt>
                <c:pt idx="24756">
                  <c:v>4.9512</c:v>
                </c:pt>
                <c:pt idx="24757">
                  <c:v>4.9513999999999996</c:v>
                </c:pt>
                <c:pt idx="24758">
                  <c:v>4.9516</c:v>
                </c:pt>
                <c:pt idx="24759">
                  <c:v>4.9518000000000004</c:v>
                </c:pt>
                <c:pt idx="24760">
                  <c:v>4.952</c:v>
                </c:pt>
                <c:pt idx="24761">
                  <c:v>4.9522000000000004</c:v>
                </c:pt>
                <c:pt idx="24762">
                  <c:v>4.9523999999999999</c:v>
                </c:pt>
                <c:pt idx="24763">
                  <c:v>4.9526000000000003</c:v>
                </c:pt>
                <c:pt idx="24764">
                  <c:v>4.9527999999999999</c:v>
                </c:pt>
                <c:pt idx="24765">
                  <c:v>4.9530000000000003</c:v>
                </c:pt>
                <c:pt idx="24766">
                  <c:v>4.9531999999999998</c:v>
                </c:pt>
                <c:pt idx="24767">
                  <c:v>4.9534000000000002</c:v>
                </c:pt>
                <c:pt idx="24768">
                  <c:v>4.9535999999999998</c:v>
                </c:pt>
                <c:pt idx="24769">
                  <c:v>4.9538000000000002</c:v>
                </c:pt>
                <c:pt idx="24770">
                  <c:v>4.9539999999999997</c:v>
                </c:pt>
                <c:pt idx="24771">
                  <c:v>4.9542000000000002</c:v>
                </c:pt>
                <c:pt idx="24772">
                  <c:v>4.9543999999999997</c:v>
                </c:pt>
                <c:pt idx="24773">
                  <c:v>4.9546000000000001</c:v>
                </c:pt>
                <c:pt idx="24774">
                  <c:v>4.9547999999999996</c:v>
                </c:pt>
                <c:pt idx="24775">
                  <c:v>4.9550000000000001</c:v>
                </c:pt>
                <c:pt idx="24776">
                  <c:v>4.9551999999999996</c:v>
                </c:pt>
                <c:pt idx="24777">
                  <c:v>4.9554</c:v>
                </c:pt>
                <c:pt idx="24778">
                  <c:v>4.9555999999999996</c:v>
                </c:pt>
                <c:pt idx="24779">
                  <c:v>4.9558</c:v>
                </c:pt>
                <c:pt idx="24780">
                  <c:v>4.9560000000000004</c:v>
                </c:pt>
                <c:pt idx="24781">
                  <c:v>4.9561999999999999</c:v>
                </c:pt>
                <c:pt idx="24782">
                  <c:v>4.9564000000000004</c:v>
                </c:pt>
                <c:pt idx="24783">
                  <c:v>4.9565999999999999</c:v>
                </c:pt>
                <c:pt idx="24784">
                  <c:v>4.9568000000000003</c:v>
                </c:pt>
                <c:pt idx="24785">
                  <c:v>4.9569999999999999</c:v>
                </c:pt>
                <c:pt idx="24786">
                  <c:v>4.9572000000000003</c:v>
                </c:pt>
                <c:pt idx="24787">
                  <c:v>4.9573999999999998</c:v>
                </c:pt>
                <c:pt idx="24788">
                  <c:v>4.9576000000000002</c:v>
                </c:pt>
                <c:pt idx="24789">
                  <c:v>4.9577999999999998</c:v>
                </c:pt>
                <c:pt idx="24790">
                  <c:v>4.9580000000000002</c:v>
                </c:pt>
                <c:pt idx="24791">
                  <c:v>4.9581999999999997</c:v>
                </c:pt>
                <c:pt idx="24792">
                  <c:v>4.9584000000000001</c:v>
                </c:pt>
                <c:pt idx="24793">
                  <c:v>4.9585999999999997</c:v>
                </c:pt>
                <c:pt idx="24794">
                  <c:v>4.9588000000000001</c:v>
                </c:pt>
                <c:pt idx="24795">
                  <c:v>4.9589999999999996</c:v>
                </c:pt>
                <c:pt idx="24796">
                  <c:v>4.9592000000000001</c:v>
                </c:pt>
                <c:pt idx="24797">
                  <c:v>4.9593999999999996</c:v>
                </c:pt>
                <c:pt idx="24798">
                  <c:v>4.9596</c:v>
                </c:pt>
                <c:pt idx="24799">
                  <c:v>4.9598000000000004</c:v>
                </c:pt>
                <c:pt idx="24800">
                  <c:v>4.96</c:v>
                </c:pt>
                <c:pt idx="24801">
                  <c:v>4.9602000000000004</c:v>
                </c:pt>
                <c:pt idx="24802">
                  <c:v>4.9603999999999999</c:v>
                </c:pt>
                <c:pt idx="24803">
                  <c:v>4.9606000000000003</c:v>
                </c:pt>
                <c:pt idx="24804">
                  <c:v>4.9607999999999999</c:v>
                </c:pt>
                <c:pt idx="24805">
                  <c:v>4.9610000000000003</c:v>
                </c:pt>
                <c:pt idx="24806">
                  <c:v>4.9611999999999998</c:v>
                </c:pt>
                <c:pt idx="24807">
                  <c:v>4.9614000000000003</c:v>
                </c:pt>
                <c:pt idx="24808">
                  <c:v>4.9615999999999998</c:v>
                </c:pt>
                <c:pt idx="24809">
                  <c:v>4.9618000000000002</c:v>
                </c:pt>
                <c:pt idx="24810">
                  <c:v>4.9619999999999997</c:v>
                </c:pt>
                <c:pt idx="24811">
                  <c:v>4.9622000000000002</c:v>
                </c:pt>
                <c:pt idx="24812">
                  <c:v>4.9623999999999997</c:v>
                </c:pt>
                <c:pt idx="24813">
                  <c:v>4.9626000000000001</c:v>
                </c:pt>
                <c:pt idx="24814">
                  <c:v>4.9627999999999997</c:v>
                </c:pt>
                <c:pt idx="24815">
                  <c:v>4.9630000000000001</c:v>
                </c:pt>
                <c:pt idx="24816">
                  <c:v>4.9631999999999996</c:v>
                </c:pt>
                <c:pt idx="24817">
                  <c:v>4.9634</c:v>
                </c:pt>
                <c:pt idx="24818">
                  <c:v>4.9635999999999996</c:v>
                </c:pt>
                <c:pt idx="24819">
                  <c:v>4.9638</c:v>
                </c:pt>
                <c:pt idx="24820">
                  <c:v>4.9640000000000004</c:v>
                </c:pt>
                <c:pt idx="24821">
                  <c:v>4.9641999999999999</c:v>
                </c:pt>
                <c:pt idx="24822">
                  <c:v>4.9644000000000004</c:v>
                </c:pt>
                <c:pt idx="24823">
                  <c:v>4.9645999999999999</c:v>
                </c:pt>
                <c:pt idx="24824">
                  <c:v>4.9648000000000003</c:v>
                </c:pt>
                <c:pt idx="24825">
                  <c:v>4.9649999999999999</c:v>
                </c:pt>
                <c:pt idx="24826">
                  <c:v>4.9652000000000003</c:v>
                </c:pt>
                <c:pt idx="24827">
                  <c:v>4.9653999999999998</c:v>
                </c:pt>
                <c:pt idx="24828">
                  <c:v>4.9656000000000002</c:v>
                </c:pt>
                <c:pt idx="24829">
                  <c:v>4.9657999999999998</c:v>
                </c:pt>
                <c:pt idx="24830">
                  <c:v>4.9660000000000002</c:v>
                </c:pt>
                <c:pt idx="24831">
                  <c:v>4.9661999999999997</c:v>
                </c:pt>
                <c:pt idx="24832">
                  <c:v>4.9664000000000001</c:v>
                </c:pt>
                <c:pt idx="24833">
                  <c:v>4.9665999999999997</c:v>
                </c:pt>
                <c:pt idx="24834">
                  <c:v>4.9668000000000001</c:v>
                </c:pt>
                <c:pt idx="24835">
                  <c:v>4.9669999999999996</c:v>
                </c:pt>
                <c:pt idx="24836">
                  <c:v>4.9672000000000001</c:v>
                </c:pt>
                <c:pt idx="24837">
                  <c:v>4.9673999999999996</c:v>
                </c:pt>
                <c:pt idx="24838">
                  <c:v>4.9676</c:v>
                </c:pt>
                <c:pt idx="24839">
                  <c:v>4.9678000000000004</c:v>
                </c:pt>
                <c:pt idx="24840">
                  <c:v>4.968</c:v>
                </c:pt>
                <c:pt idx="24841">
                  <c:v>4.9682000000000004</c:v>
                </c:pt>
                <c:pt idx="24842">
                  <c:v>4.9683999999999999</c:v>
                </c:pt>
                <c:pt idx="24843">
                  <c:v>4.9686000000000003</c:v>
                </c:pt>
                <c:pt idx="24844">
                  <c:v>4.9687999999999999</c:v>
                </c:pt>
                <c:pt idx="24845">
                  <c:v>4.9690000000000003</c:v>
                </c:pt>
                <c:pt idx="24846">
                  <c:v>4.9691999999999998</c:v>
                </c:pt>
                <c:pt idx="24847">
                  <c:v>4.9694000000000003</c:v>
                </c:pt>
                <c:pt idx="24848">
                  <c:v>4.9695999999999998</c:v>
                </c:pt>
                <c:pt idx="24849">
                  <c:v>4.9698000000000002</c:v>
                </c:pt>
                <c:pt idx="24850">
                  <c:v>4.97</c:v>
                </c:pt>
                <c:pt idx="24851">
                  <c:v>4.9702000000000002</c:v>
                </c:pt>
                <c:pt idx="24852">
                  <c:v>4.9703999999999997</c:v>
                </c:pt>
                <c:pt idx="24853">
                  <c:v>4.9706000000000001</c:v>
                </c:pt>
                <c:pt idx="24854">
                  <c:v>4.9707999999999997</c:v>
                </c:pt>
                <c:pt idx="24855">
                  <c:v>4.9710000000000001</c:v>
                </c:pt>
                <c:pt idx="24856">
                  <c:v>4.9711999999999996</c:v>
                </c:pt>
                <c:pt idx="24857">
                  <c:v>4.9714</c:v>
                </c:pt>
                <c:pt idx="24858">
                  <c:v>4.9715999999999996</c:v>
                </c:pt>
                <c:pt idx="24859">
                  <c:v>4.9718</c:v>
                </c:pt>
                <c:pt idx="24860">
                  <c:v>4.9720000000000004</c:v>
                </c:pt>
                <c:pt idx="24861">
                  <c:v>4.9722</c:v>
                </c:pt>
                <c:pt idx="24862">
                  <c:v>4.9724000000000004</c:v>
                </c:pt>
                <c:pt idx="24863">
                  <c:v>4.9725999999999999</c:v>
                </c:pt>
                <c:pt idx="24864">
                  <c:v>4.9728000000000003</c:v>
                </c:pt>
                <c:pt idx="24865">
                  <c:v>4.9729999999999999</c:v>
                </c:pt>
                <c:pt idx="24866">
                  <c:v>4.9732000000000003</c:v>
                </c:pt>
                <c:pt idx="24867">
                  <c:v>4.9733999999999998</c:v>
                </c:pt>
                <c:pt idx="24868">
                  <c:v>4.9736000000000002</c:v>
                </c:pt>
                <c:pt idx="24869">
                  <c:v>4.9737999999999998</c:v>
                </c:pt>
                <c:pt idx="24870">
                  <c:v>4.9740000000000002</c:v>
                </c:pt>
                <c:pt idx="24871">
                  <c:v>4.9741999999999997</c:v>
                </c:pt>
                <c:pt idx="24872">
                  <c:v>4.9744000000000002</c:v>
                </c:pt>
                <c:pt idx="24873">
                  <c:v>4.9745999999999997</c:v>
                </c:pt>
                <c:pt idx="24874">
                  <c:v>4.9748000000000001</c:v>
                </c:pt>
                <c:pt idx="24875">
                  <c:v>4.9749999999999996</c:v>
                </c:pt>
                <c:pt idx="24876">
                  <c:v>4.9752000000000001</c:v>
                </c:pt>
                <c:pt idx="24877">
                  <c:v>4.9753999999999996</c:v>
                </c:pt>
                <c:pt idx="24878">
                  <c:v>4.9756</c:v>
                </c:pt>
                <c:pt idx="24879">
                  <c:v>4.9757999999999996</c:v>
                </c:pt>
                <c:pt idx="24880">
                  <c:v>4.976</c:v>
                </c:pt>
                <c:pt idx="24881">
                  <c:v>4.9762000000000004</c:v>
                </c:pt>
                <c:pt idx="24882">
                  <c:v>4.9763999999999999</c:v>
                </c:pt>
                <c:pt idx="24883">
                  <c:v>4.9766000000000004</c:v>
                </c:pt>
                <c:pt idx="24884">
                  <c:v>4.9767999999999999</c:v>
                </c:pt>
                <c:pt idx="24885">
                  <c:v>4.9770000000000003</c:v>
                </c:pt>
                <c:pt idx="24886">
                  <c:v>4.9771999999999998</c:v>
                </c:pt>
                <c:pt idx="24887">
                  <c:v>4.9774000000000003</c:v>
                </c:pt>
                <c:pt idx="24888">
                  <c:v>4.9775999999999998</c:v>
                </c:pt>
                <c:pt idx="24889">
                  <c:v>4.9778000000000002</c:v>
                </c:pt>
                <c:pt idx="24890">
                  <c:v>4.9779999999999998</c:v>
                </c:pt>
                <c:pt idx="24891">
                  <c:v>4.9782000000000002</c:v>
                </c:pt>
                <c:pt idx="24892">
                  <c:v>4.9783999999999997</c:v>
                </c:pt>
                <c:pt idx="24893">
                  <c:v>4.9786000000000001</c:v>
                </c:pt>
                <c:pt idx="24894">
                  <c:v>4.9787999999999997</c:v>
                </c:pt>
                <c:pt idx="24895">
                  <c:v>4.9790000000000001</c:v>
                </c:pt>
                <c:pt idx="24896">
                  <c:v>4.9791999999999996</c:v>
                </c:pt>
                <c:pt idx="24897">
                  <c:v>4.9794</c:v>
                </c:pt>
                <c:pt idx="24898">
                  <c:v>4.9795999999999996</c:v>
                </c:pt>
                <c:pt idx="24899">
                  <c:v>4.9798</c:v>
                </c:pt>
                <c:pt idx="24900">
                  <c:v>4.9800000000000004</c:v>
                </c:pt>
                <c:pt idx="24901">
                  <c:v>4.9802</c:v>
                </c:pt>
                <c:pt idx="24902">
                  <c:v>4.9804000000000004</c:v>
                </c:pt>
                <c:pt idx="24903">
                  <c:v>4.9805999999999999</c:v>
                </c:pt>
                <c:pt idx="24904">
                  <c:v>4.9808000000000003</c:v>
                </c:pt>
                <c:pt idx="24905">
                  <c:v>4.9809999999999999</c:v>
                </c:pt>
                <c:pt idx="24906">
                  <c:v>4.9812000000000003</c:v>
                </c:pt>
                <c:pt idx="24907">
                  <c:v>4.9813999999999998</c:v>
                </c:pt>
                <c:pt idx="24908">
                  <c:v>4.9816000000000003</c:v>
                </c:pt>
                <c:pt idx="24909">
                  <c:v>4.9817999999999998</c:v>
                </c:pt>
                <c:pt idx="24910">
                  <c:v>4.9820000000000002</c:v>
                </c:pt>
                <c:pt idx="24911">
                  <c:v>4.9821999999999997</c:v>
                </c:pt>
                <c:pt idx="24912">
                  <c:v>4.9824000000000002</c:v>
                </c:pt>
                <c:pt idx="24913">
                  <c:v>4.9825999999999997</c:v>
                </c:pt>
                <c:pt idx="24914">
                  <c:v>4.9828000000000001</c:v>
                </c:pt>
                <c:pt idx="24915">
                  <c:v>4.9829999999999997</c:v>
                </c:pt>
                <c:pt idx="24916">
                  <c:v>4.9832000000000001</c:v>
                </c:pt>
                <c:pt idx="24917">
                  <c:v>4.9833999999999996</c:v>
                </c:pt>
                <c:pt idx="24918">
                  <c:v>4.9836</c:v>
                </c:pt>
                <c:pt idx="24919">
                  <c:v>4.9837999999999996</c:v>
                </c:pt>
                <c:pt idx="24920">
                  <c:v>4.984</c:v>
                </c:pt>
                <c:pt idx="24921">
                  <c:v>4.9842000000000004</c:v>
                </c:pt>
                <c:pt idx="24922">
                  <c:v>4.9843999999999999</c:v>
                </c:pt>
                <c:pt idx="24923">
                  <c:v>4.9846000000000004</c:v>
                </c:pt>
                <c:pt idx="24924">
                  <c:v>4.9847999999999999</c:v>
                </c:pt>
                <c:pt idx="24925">
                  <c:v>4.9850000000000003</c:v>
                </c:pt>
                <c:pt idx="24926">
                  <c:v>4.9851999999999999</c:v>
                </c:pt>
                <c:pt idx="24927">
                  <c:v>4.9854000000000003</c:v>
                </c:pt>
                <c:pt idx="24928">
                  <c:v>4.9855999999999998</c:v>
                </c:pt>
                <c:pt idx="24929">
                  <c:v>4.9858000000000002</c:v>
                </c:pt>
                <c:pt idx="24930">
                  <c:v>4.9859999999999998</c:v>
                </c:pt>
                <c:pt idx="24931">
                  <c:v>4.9862000000000002</c:v>
                </c:pt>
                <c:pt idx="24932">
                  <c:v>4.9863999999999997</c:v>
                </c:pt>
                <c:pt idx="24933">
                  <c:v>4.9866000000000001</c:v>
                </c:pt>
                <c:pt idx="24934">
                  <c:v>4.9867999999999997</c:v>
                </c:pt>
                <c:pt idx="24935">
                  <c:v>4.9870000000000001</c:v>
                </c:pt>
                <c:pt idx="24936">
                  <c:v>4.9871999999999996</c:v>
                </c:pt>
                <c:pt idx="24937">
                  <c:v>4.9874000000000001</c:v>
                </c:pt>
                <c:pt idx="24938">
                  <c:v>4.9875999999999996</c:v>
                </c:pt>
                <c:pt idx="24939">
                  <c:v>4.9878</c:v>
                </c:pt>
                <c:pt idx="24940">
                  <c:v>4.9880000000000004</c:v>
                </c:pt>
                <c:pt idx="24941">
                  <c:v>4.9882</c:v>
                </c:pt>
                <c:pt idx="24942">
                  <c:v>4.9884000000000004</c:v>
                </c:pt>
                <c:pt idx="24943">
                  <c:v>4.9885999999999999</c:v>
                </c:pt>
                <c:pt idx="24944">
                  <c:v>4.9888000000000003</c:v>
                </c:pt>
                <c:pt idx="24945">
                  <c:v>4.9889999999999999</c:v>
                </c:pt>
                <c:pt idx="24946">
                  <c:v>4.9892000000000003</c:v>
                </c:pt>
                <c:pt idx="24947">
                  <c:v>4.9893999999999998</c:v>
                </c:pt>
                <c:pt idx="24948">
                  <c:v>4.9896000000000003</c:v>
                </c:pt>
                <c:pt idx="24949">
                  <c:v>4.9897999999999998</c:v>
                </c:pt>
                <c:pt idx="24950">
                  <c:v>4.99</c:v>
                </c:pt>
                <c:pt idx="24951">
                  <c:v>4.9901999999999997</c:v>
                </c:pt>
                <c:pt idx="24952">
                  <c:v>4.9904000000000002</c:v>
                </c:pt>
                <c:pt idx="24953">
                  <c:v>4.9905999999999997</c:v>
                </c:pt>
                <c:pt idx="24954">
                  <c:v>4.9908000000000001</c:v>
                </c:pt>
                <c:pt idx="24955">
                  <c:v>4.9909999999999997</c:v>
                </c:pt>
                <c:pt idx="24956">
                  <c:v>4.9912000000000001</c:v>
                </c:pt>
                <c:pt idx="24957">
                  <c:v>4.9913999999999996</c:v>
                </c:pt>
                <c:pt idx="24958">
                  <c:v>4.9916</c:v>
                </c:pt>
                <c:pt idx="24959">
                  <c:v>4.9917999999999996</c:v>
                </c:pt>
                <c:pt idx="24960">
                  <c:v>4.992</c:v>
                </c:pt>
                <c:pt idx="24961">
                  <c:v>4.9922000000000004</c:v>
                </c:pt>
                <c:pt idx="24962">
                  <c:v>4.9923999999999999</c:v>
                </c:pt>
                <c:pt idx="24963">
                  <c:v>4.9926000000000004</c:v>
                </c:pt>
                <c:pt idx="24964">
                  <c:v>4.9927999999999999</c:v>
                </c:pt>
                <c:pt idx="24965">
                  <c:v>4.9930000000000003</c:v>
                </c:pt>
                <c:pt idx="24966">
                  <c:v>4.9931999999999999</c:v>
                </c:pt>
                <c:pt idx="24967">
                  <c:v>4.9934000000000003</c:v>
                </c:pt>
                <c:pt idx="24968">
                  <c:v>4.9935999999999998</c:v>
                </c:pt>
                <c:pt idx="24969">
                  <c:v>4.9938000000000002</c:v>
                </c:pt>
                <c:pt idx="24970">
                  <c:v>4.9939999999999998</c:v>
                </c:pt>
                <c:pt idx="24971">
                  <c:v>4.9942000000000002</c:v>
                </c:pt>
                <c:pt idx="24972">
                  <c:v>4.9943999999999997</c:v>
                </c:pt>
                <c:pt idx="24973">
                  <c:v>4.9946000000000002</c:v>
                </c:pt>
                <c:pt idx="24974">
                  <c:v>4.9947999999999997</c:v>
                </c:pt>
                <c:pt idx="24975">
                  <c:v>4.9950000000000001</c:v>
                </c:pt>
                <c:pt idx="24976">
                  <c:v>4.9951999999999996</c:v>
                </c:pt>
                <c:pt idx="24977">
                  <c:v>4.9954000000000001</c:v>
                </c:pt>
                <c:pt idx="24978">
                  <c:v>4.9955999999999996</c:v>
                </c:pt>
                <c:pt idx="24979">
                  <c:v>4.9958</c:v>
                </c:pt>
                <c:pt idx="24980">
                  <c:v>4.9960000000000004</c:v>
                </c:pt>
                <c:pt idx="24981">
                  <c:v>4.9962</c:v>
                </c:pt>
                <c:pt idx="24982">
                  <c:v>4.9964000000000004</c:v>
                </c:pt>
                <c:pt idx="24983">
                  <c:v>4.9965999999999999</c:v>
                </c:pt>
                <c:pt idx="24984">
                  <c:v>4.9968000000000004</c:v>
                </c:pt>
                <c:pt idx="24985">
                  <c:v>4.9969999999999999</c:v>
                </c:pt>
                <c:pt idx="24986">
                  <c:v>4.9972000000000003</c:v>
                </c:pt>
                <c:pt idx="24987">
                  <c:v>4.9973999999999998</c:v>
                </c:pt>
                <c:pt idx="24988">
                  <c:v>4.9976000000000003</c:v>
                </c:pt>
                <c:pt idx="24989">
                  <c:v>4.9977999999999998</c:v>
                </c:pt>
                <c:pt idx="24990">
                  <c:v>4.9980000000000002</c:v>
                </c:pt>
                <c:pt idx="24991">
                  <c:v>4.9981999999999998</c:v>
                </c:pt>
                <c:pt idx="24992">
                  <c:v>4.9984000000000002</c:v>
                </c:pt>
                <c:pt idx="24993">
                  <c:v>4.9985999999999997</c:v>
                </c:pt>
                <c:pt idx="24994">
                  <c:v>4.9988000000000001</c:v>
                </c:pt>
                <c:pt idx="24995">
                  <c:v>4.9989999999999997</c:v>
                </c:pt>
                <c:pt idx="24996">
                  <c:v>4.9992000000000001</c:v>
                </c:pt>
                <c:pt idx="24997">
                  <c:v>4.9993999999999996</c:v>
                </c:pt>
                <c:pt idx="24998">
                  <c:v>4.9996</c:v>
                </c:pt>
                <c:pt idx="24999">
                  <c:v>4.9997999999999996</c:v>
                </c:pt>
                <c:pt idx="25000">
                  <c:v>5</c:v>
                </c:pt>
                <c:pt idx="25001">
                  <c:v>5.0002000000000004</c:v>
                </c:pt>
                <c:pt idx="25002">
                  <c:v>5.0004</c:v>
                </c:pt>
                <c:pt idx="25003">
                  <c:v>5.0006000000000004</c:v>
                </c:pt>
                <c:pt idx="25004">
                  <c:v>5.0007999999999999</c:v>
                </c:pt>
                <c:pt idx="25005">
                  <c:v>5.0010000000000003</c:v>
                </c:pt>
                <c:pt idx="25006">
                  <c:v>5.0011999999999999</c:v>
                </c:pt>
                <c:pt idx="25007">
                  <c:v>5.0014000000000003</c:v>
                </c:pt>
                <c:pt idx="25008">
                  <c:v>5.0015999999999998</c:v>
                </c:pt>
                <c:pt idx="25009">
                  <c:v>5.0018000000000002</c:v>
                </c:pt>
                <c:pt idx="25010">
                  <c:v>5.0019999999999998</c:v>
                </c:pt>
                <c:pt idx="25011">
                  <c:v>5.0022000000000002</c:v>
                </c:pt>
                <c:pt idx="25012">
                  <c:v>5.0023999999999997</c:v>
                </c:pt>
                <c:pt idx="25013">
                  <c:v>5.0026000000000002</c:v>
                </c:pt>
                <c:pt idx="25014">
                  <c:v>5.0027999999999997</c:v>
                </c:pt>
                <c:pt idx="25015">
                  <c:v>5.0030000000000001</c:v>
                </c:pt>
                <c:pt idx="25016">
                  <c:v>5.0031999999999996</c:v>
                </c:pt>
                <c:pt idx="25017">
                  <c:v>5.0034000000000001</c:v>
                </c:pt>
                <c:pt idx="25018">
                  <c:v>5.0035999999999996</c:v>
                </c:pt>
                <c:pt idx="25019">
                  <c:v>5.0038</c:v>
                </c:pt>
                <c:pt idx="25020">
                  <c:v>5.0039999999999996</c:v>
                </c:pt>
                <c:pt idx="25021">
                  <c:v>5.0042</c:v>
                </c:pt>
                <c:pt idx="25022">
                  <c:v>5.0044000000000004</c:v>
                </c:pt>
                <c:pt idx="25023">
                  <c:v>5.0045999999999999</c:v>
                </c:pt>
                <c:pt idx="25024">
                  <c:v>5.0048000000000004</c:v>
                </c:pt>
                <c:pt idx="25025">
                  <c:v>5.0049999999999999</c:v>
                </c:pt>
                <c:pt idx="25026">
                  <c:v>5.0052000000000003</c:v>
                </c:pt>
                <c:pt idx="25027">
                  <c:v>5.0053999999999998</c:v>
                </c:pt>
                <c:pt idx="25028">
                  <c:v>5.0056000000000003</c:v>
                </c:pt>
                <c:pt idx="25029">
                  <c:v>5.0057999999999998</c:v>
                </c:pt>
                <c:pt idx="25030">
                  <c:v>5.0060000000000002</c:v>
                </c:pt>
                <c:pt idx="25031">
                  <c:v>5.0061999999999998</c:v>
                </c:pt>
                <c:pt idx="25032">
                  <c:v>5.0064000000000002</c:v>
                </c:pt>
                <c:pt idx="25033">
                  <c:v>5.0065999999999997</c:v>
                </c:pt>
                <c:pt idx="25034">
                  <c:v>5.0068000000000001</c:v>
                </c:pt>
                <c:pt idx="25035">
                  <c:v>5.0069999999999997</c:v>
                </c:pt>
                <c:pt idx="25036">
                  <c:v>5.0072000000000001</c:v>
                </c:pt>
                <c:pt idx="25037">
                  <c:v>5.0073999999999996</c:v>
                </c:pt>
                <c:pt idx="25038">
                  <c:v>5.0076000000000001</c:v>
                </c:pt>
                <c:pt idx="25039">
                  <c:v>5.0077999999999996</c:v>
                </c:pt>
                <c:pt idx="25040">
                  <c:v>5.008</c:v>
                </c:pt>
                <c:pt idx="25041">
                  <c:v>5.0082000000000004</c:v>
                </c:pt>
                <c:pt idx="25042">
                  <c:v>5.0084</c:v>
                </c:pt>
                <c:pt idx="25043">
                  <c:v>5.0086000000000004</c:v>
                </c:pt>
                <c:pt idx="25044">
                  <c:v>5.0087999999999999</c:v>
                </c:pt>
                <c:pt idx="25045">
                  <c:v>5.0090000000000003</c:v>
                </c:pt>
                <c:pt idx="25046">
                  <c:v>5.0091999999999999</c:v>
                </c:pt>
                <c:pt idx="25047">
                  <c:v>5.0094000000000003</c:v>
                </c:pt>
                <c:pt idx="25048">
                  <c:v>5.0095999999999998</c:v>
                </c:pt>
                <c:pt idx="25049">
                  <c:v>5.0098000000000003</c:v>
                </c:pt>
                <c:pt idx="25050">
                  <c:v>5.01</c:v>
                </c:pt>
                <c:pt idx="25051">
                  <c:v>5.0102000000000002</c:v>
                </c:pt>
                <c:pt idx="25052">
                  <c:v>5.0103999999999997</c:v>
                </c:pt>
                <c:pt idx="25053">
                  <c:v>5.0106000000000002</c:v>
                </c:pt>
                <c:pt idx="25054">
                  <c:v>5.0107999999999997</c:v>
                </c:pt>
                <c:pt idx="25055">
                  <c:v>5.0110000000000001</c:v>
                </c:pt>
                <c:pt idx="25056">
                  <c:v>5.0111999999999997</c:v>
                </c:pt>
                <c:pt idx="25057">
                  <c:v>5.0114000000000001</c:v>
                </c:pt>
                <c:pt idx="25058">
                  <c:v>5.0115999999999996</c:v>
                </c:pt>
                <c:pt idx="25059">
                  <c:v>5.0118</c:v>
                </c:pt>
                <c:pt idx="25060">
                  <c:v>5.0119999999999996</c:v>
                </c:pt>
                <c:pt idx="25061">
                  <c:v>5.0122</c:v>
                </c:pt>
                <c:pt idx="25062">
                  <c:v>5.0124000000000004</c:v>
                </c:pt>
                <c:pt idx="25063">
                  <c:v>5.0125999999999999</c:v>
                </c:pt>
                <c:pt idx="25064">
                  <c:v>5.0128000000000004</c:v>
                </c:pt>
                <c:pt idx="25065">
                  <c:v>5.0129999999999999</c:v>
                </c:pt>
                <c:pt idx="25066">
                  <c:v>5.0132000000000003</c:v>
                </c:pt>
                <c:pt idx="25067">
                  <c:v>5.0133999999999999</c:v>
                </c:pt>
                <c:pt idx="25068">
                  <c:v>5.0136000000000003</c:v>
                </c:pt>
                <c:pt idx="25069">
                  <c:v>5.0137999999999998</c:v>
                </c:pt>
                <c:pt idx="25070">
                  <c:v>5.0140000000000002</c:v>
                </c:pt>
                <c:pt idx="25071">
                  <c:v>5.0141999999999998</c:v>
                </c:pt>
                <c:pt idx="25072">
                  <c:v>5.0144000000000002</c:v>
                </c:pt>
                <c:pt idx="25073">
                  <c:v>5.0145999999999997</c:v>
                </c:pt>
                <c:pt idx="25074">
                  <c:v>5.0148000000000001</c:v>
                </c:pt>
                <c:pt idx="25075">
                  <c:v>5.0149999999999997</c:v>
                </c:pt>
                <c:pt idx="25076">
                  <c:v>5.0152000000000001</c:v>
                </c:pt>
                <c:pt idx="25077">
                  <c:v>5.0153999999999996</c:v>
                </c:pt>
                <c:pt idx="25078">
                  <c:v>5.0156000000000001</c:v>
                </c:pt>
                <c:pt idx="25079">
                  <c:v>5.0157999999999996</c:v>
                </c:pt>
                <c:pt idx="25080">
                  <c:v>5.016</c:v>
                </c:pt>
                <c:pt idx="25081">
                  <c:v>5.0162000000000004</c:v>
                </c:pt>
                <c:pt idx="25082">
                  <c:v>5.0164</c:v>
                </c:pt>
                <c:pt idx="25083">
                  <c:v>5.0166000000000004</c:v>
                </c:pt>
                <c:pt idx="25084">
                  <c:v>5.0167999999999999</c:v>
                </c:pt>
                <c:pt idx="25085">
                  <c:v>5.0170000000000003</c:v>
                </c:pt>
                <c:pt idx="25086">
                  <c:v>5.0171999999999999</c:v>
                </c:pt>
                <c:pt idx="25087">
                  <c:v>5.0174000000000003</c:v>
                </c:pt>
                <c:pt idx="25088">
                  <c:v>5.0175999999999998</c:v>
                </c:pt>
                <c:pt idx="25089">
                  <c:v>5.0178000000000003</c:v>
                </c:pt>
                <c:pt idx="25090">
                  <c:v>5.0179999999999998</c:v>
                </c:pt>
                <c:pt idx="25091">
                  <c:v>5.0182000000000002</c:v>
                </c:pt>
                <c:pt idx="25092">
                  <c:v>5.0183999999999997</c:v>
                </c:pt>
                <c:pt idx="25093">
                  <c:v>5.0186000000000002</c:v>
                </c:pt>
                <c:pt idx="25094">
                  <c:v>5.0187999999999997</c:v>
                </c:pt>
                <c:pt idx="25095">
                  <c:v>5.0190000000000001</c:v>
                </c:pt>
                <c:pt idx="25096">
                  <c:v>5.0191999999999997</c:v>
                </c:pt>
                <c:pt idx="25097">
                  <c:v>5.0194000000000001</c:v>
                </c:pt>
                <c:pt idx="25098">
                  <c:v>5.0195999999999996</c:v>
                </c:pt>
                <c:pt idx="25099">
                  <c:v>5.0198</c:v>
                </c:pt>
                <c:pt idx="25100">
                  <c:v>5.0199999999999996</c:v>
                </c:pt>
                <c:pt idx="25101">
                  <c:v>5.0202</c:v>
                </c:pt>
                <c:pt idx="25102">
                  <c:v>5.0204000000000004</c:v>
                </c:pt>
                <c:pt idx="25103">
                  <c:v>5.0206</c:v>
                </c:pt>
                <c:pt idx="25104">
                  <c:v>5.0208000000000004</c:v>
                </c:pt>
                <c:pt idx="25105">
                  <c:v>5.0209999999999999</c:v>
                </c:pt>
                <c:pt idx="25106">
                  <c:v>5.0212000000000003</c:v>
                </c:pt>
                <c:pt idx="25107">
                  <c:v>5.0213999999999999</c:v>
                </c:pt>
                <c:pt idx="25108">
                  <c:v>5.0216000000000003</c:v>
                </c:pt>
                <c:pt idx="25109">
                  <c:v>5.0217999999999998</c:v>
                </c:pt>
                <c:pt idx="25110">
                  <c:v>5.0220000000000002</c:v>
                </c:pt>
                <c:pt idx="25111">
                  <c:v>5.0221999999999998</c:v>
                </c:pt>
                <c:pt idx="25112">
                  <c:v>5.0224000000000002</c:v>
                </c:pt>
                <c:pt idx="25113">
                  <c:v>5.0225999999999997</c:v>
                </c:pt>
                <c:pt idx="25114">
                  <c:v>5.0228000000000002</c:v>
                </c:pt>
                <c:pt idx="25115">
                  <c:v>5.0229999999999997</c:v>
                </c:pt>
                <c:pt idx="25116">
                  <c:v>5.0232000000000001</c:v>
                </c:pt>
                <c:pt idx="25117">
                  <c:v>5.0233999999999996</c:v>
                </c:pt>
                <c:pt idx="25118">
                  <c:v>5.0236000000000001</c:v>
                </c:pt>
                <c:pt idx="25119">
                  <c:v>5.0237999999999996</c:v>
                </c:pt>
                <c:pt idx="25120">
                  <c:v>5.024</c:v>
                </c:pt>
                <c:pt idx="25121">
                  <c:v>5.0242000000000004</c:v>
                </c:pt>
                <c:pt idx="25122">
                  <c:v>5.0244</c:v>
                </c:pt>
                <c:pt idx="25123">
                  <c:v>5.0246000000000004</c:v>
                </c:pt>
                <c:pt idx="25124">
                  <c:v>5.0247999999999999</c:v>
                </c:pt>
                <c:pt idx="25125">
                  <c:v>5.0250000000000004</c:v>
                </c:pt>
                <c:pt idx="25126">
                  <c:v>5.0251999999999999</c:v>
                </c:pt>
                <c:pt idx="25127">
                  <c:v>5.0254000000000003</c:v>
                </c:pt>
                <c:pt idx="25128">
                  <c:v>5.0255999999999998</c:v>
                </c:pt>
                <c:pt idx="25129">
                  <c:v>5.0258000000000003</c:v>
                </c:pt>
                <c:pt idx="25130">
                  <c:v>5.0259999999999998</c:v>
                </c:pt>
                <c:pt idx="25131">
                  <c:v>5.0262000000000002</c:v>
                </c:pt>
                <c:pt idx="25132">
                  <c:v>5.0263999999999998</c:v>
                </c:pt>
                <c:pt idx="25133">
                  <c:v>5.0266000000000002</c:v>
                </c:pt>
                <c:pt idx="25134">
                  <c:v>5.0267999999999997</c:v>
                </c:pt>
                <c:pt idx="25135">
                  <c:v>5.0270000000000001</c:v>
                </c:pt>
                <c:pt idx="25136">
                  <c:v>5.0271999999999997</c:v>
                </c:pt>
                <c:pt idx="25137">
                  <c:v>5.0274000000000001</c:v>
                </c:pt>
                <c:pt idx="25138">
                  <c:v>5.0275999999999996</c:v>
                </c:pt>
                <c:pt idx="25139">
                  <c:v>5.0278</c:v>
                </c:pt>
                <c:pt idx="25140">
                  <c:v>5.0279999999999996</c:v>
                </c:pt>
                <c:pt idx="25141">
                  <c:v>5.0282</c:v>
                </c:pt>
                <c:pt idx="25142">
                  <c:v>5.0284000000000004</c:v>
                </c:pt>
                <c:pt idx="25143">
                  <c:v>5.0286</c:v>
                </c:pt>
                <c:pt idx="25144">
                  <c:v>5.0288000000000004</c:v>
                </c:pt>
                <c:pt idx="25145">
                  <c:v>5.0289999999999999</c:v>
                </c:pt>
                <c:pt idx="25146">
                  <c:v>5.0292000000000003</c:v>
                </c:pt>
                <c:pt idx="25147">
                  <c:v>5.0293999999999999</c:v>
                </c:pt>
                <c:pt idx="25148">
                  <c:v>5.0296000000000003</c:v>
                </c:pt>
                <c:pt idx="25149">
                  <c:v>5.0297999999999998</c:v>
                </c:pt>
                <c:pt idx="25150">
                  <c:v>5.03</c:v>
                </c:pt>
                <c:pt idx="25151">
                  <c:v>5.0301999999999998</c:v>
                </c:pt>
                <c:pt idx="25152">
                  <c:v>5.0304000000000002</c:v>
                </c:pt>
                <c:pt idx="25153">
                  <c:v>5.0305999999999997</c:v>
                </c:pt>
                <c:pt idx="25154">
                  <c:v>5.0308000000000002</c:v>
                </c:pt>
                <c:pt idx="25155">
                  <c:v>5.0309999999999997</c:v>
                </c:pt>
                <c:pt idx="25156">
                  <c:v>5.0312000000000001</c:v>
                </c:pt>
                <c:pt idx="25157">
                  <c:v>5.0313999999999997</c:v>
                </c:pt>
                <c:pt idx="25158">
                  <c:v>5.0316000000000001</c:v>
                </c:pt>
                <c:pt idx="25159">
                  <c:v>5.0317999999999996</c:v>
                </c:pt>
                <c:pt idx="25160">
                  <c:v>5.032</c:v>
                </c:pt>
                <c:pt idx="25161">
                  <c:v>5.0321999999999996</c:v>
                </c:pt>
                <c:pt idx="25162">
                  <c:v>5.0324</c:v>
                </c:pt>
                <c:pt idx="25163">
                  <c:v>5.0326000000000004</c:v>
                </c:pt>
                <c:pt idx="25164">
                  <c:v>5.0327999999999999</c:v>
                </c:pt>
                <c:pt idx="25165">
                  <c:v>5.0330000000000004</c:v>
                </c:pt>
                <c:pt idx="25166">
                  <c:v>5.0331999999999999</c:v>
                </c:pt>
                <c:pt idx="25167">
                  <c:v>5.0334000000000003</c:v>
                </c:pt>
                <c:pt idx="25168">
                  <c:v>5.0335999999999999</c:v>
                </c:pt>
                <c:pt idx="25169">
                  <c:v>5.0338000000000003</c:v>
                </c:pt>
                <c:pt idx="25170">
                  <c:v>5.0339999999999998</c:v>
                </c:pt>
                <c:pt idx="25171">
                  <c:v>5.0342000000000002</c:v>
                </c:pt>
                <c:pt idx="25172">
                  <c:v>5.0343999999999998</c:v>
                </c:pt>
                <c:pt idx="25173">
                  <c:v>5.0346000000000002</c:v>
                </c:pt>
                <c:pt idx="25174">
                  <c:v>5.0347999999999997</c:v>
                </c:pt>
                <c:pt idx="25175">
                  <c:v>5.0350000000000001</c:v>
                </c:pt>
                <c:pt idx="25176">
                  <c:v>5.0351999999999997</c:v>
                </c:pt>
                <c:pt idx="25177">
                  <c:v>5.0354000000000001</c:v>
                </c:pt>
                <c:pt idx="25178">
                  <c:v>5.0355999999999996</c:v>
                </c:pt>
                <c:pt idx="25179">
                  <c:v>5.0358000000000001</c:v>
                </c:pt>
                <c:pt idx="25180">
                  <c:v>5.0359999999999996</c:v>
                </c:pt>
                <c:pt idx="25181">
                  <c:v>5.0362</c:v>
                </c:pt>
                <c:pt idx="25182">
                  <c:v>5.0364000000000004</c:v>
                </c:pt>
                <c:pt idx="25183">
                  <c:v>5.0366</c:v>
                </c:pt>
                <c:pt idx="25184">
                  <c:v>5.0368000000000004</c:v>
                </c:pt>
                <c:pt idx="25185">
                  <c:v>5.0369999999999999</c:v>
                </c:pt>
                <c:pt idx="25186">
                  <c:v>5.0372000000000003</c:v>
                </c:pt>
                <c:pt idx="25187">
                  <c:v>5.0373999999999999</c:v>
                </c:pt>
                <c:pt idx="25188">
                  <c:v>5.0376000000000003</c:v>
                </c:pt>
                <c:pt idx="25189">
                  <c:v>5.0377999999999998</c:v>
                </c:pt>
                <c:pt idx="25190">
                  <c:v>5.0380000000000003</c:v>
                </c:pt>
                <c:pt idx="25191">
                  <c:v>5.0381999999999998</c:v>
                </c:pt>
                <c:pt idx="25192">
                  <c:v>5.0384000000000002</c:v>
                </c:pt>
                <c:pt idx="25193">
                  <c:v>5.0385999999999997</c:v>
                </c:pt>
                <c:pt idx="25194">
                  <c:v>5.0388000000000002</c:v>
                </c:pt>
                <c:pt idx="25195">
                  <c:v>5.0389999999999997</c:v>
                </c:pt>
                <c:pt idx="25196">
                  <c:v>5.0392000000000001</c:v>
                </c:pt>
                <c:pt idx="25197">
                  <c:v>5.0393999999999997</c:v>
                </c:pt>
                <c:pt idx="25198">
                  <c:v>5.0396000000000001</c:v>
                </c:pt>
                <c:pt idx="25199">
                  <c:v>5.0397999999999996</c:v>
                </c:pt>
                <c:pt idx="25200">
                  <c:v>5.04</c:v>
                </c:pt>
                <c:pt idx="25201">
                  <c:v>5.0401999999999996</c:v>
                </c:pt>
                <c:pt idx="25202">
                  <c:v>5.0404</c:v>
                </c:pt>
                <c:pt idx="25203">
                  <c:v>5.0406000000000004</c:v>
                </c:pt>
                <c:pt idx="25204">
                  <c:v>5.0407999999999999</c:v>
                </c:pt>
                <c:pt idx="25205">
                  <c:v>5.0410000000000004</c:v>
                </c:pt>
                <c:pt idx="25206">
                  <c:v>5.0411999999999999</c:v>
                </c:pt>
                <c:pt idx="25207">
                  <c:v>5.0414000000000003</c:v>
                </c:pt>
                <c:pt idx="25208">
                  <c:v>5.0415999999999999</c:v>
                </c:pt>
                <c:pt idx="25209">
                  <c:v>5.0418000000000003</c:v>
                </c:pt>
                <c:pt idx="25210">
                  <c:v>5.0419999999999998</c:v>
                </c:pt>
                <c:pt idx="25211">
                  <c:v>5.0422000000000002</c:v>
                </c:pt>
                <c:pt idx="25212">
                  <c:v>5.0423999999999998</c:v>
                </c:pt>
                <c:pt idx="25213">
                  <c:v>5.0426000000000002</c:v>
                </c:pt>
                <c:pt idx="25214">
                  <c:v>5.0427999999999997</c:v>
                </c:pt>
                <c:pt idx="25215">
                  <c:v>5.0430000000000001</c:v>
                </c:pt>
                <c:pt idx="25216">
                  <c:v>5.0431999999999997</c:v>
                </c:pt>
                <c:pt idx="25217">
                  <c:v>5.0434000000000001</c:v>
                </c:pt>
                <c:pt idx="25218">
                  <c:v>5.0435999999999996</c:v>
                </c:pt>
                <c:pt idx="25219">
                  <c:v>5.0438000000000001</c:v>
                </c:pt>
                <c:pt idx="25220">
                  <c:v>5.0439999999999996</c:v>
                </c:pt>
                <c:pt idx="25221">
                  <c:v>5.0442</c:v>
                </c:pt>
                <c:pt idx="25222">
                  <c:v>5.0444000000000004</c:v>
                </c:pt>
                <c:pt idx="25223">
                  <c:v>5.0446</c:v>
                </c:pt>
                <c:pt idx="25224">
                  <c:v>5.0448000000000004</c:v>
                </c:pt>
                <c:pt idx="25225">
                  <c:v>5.0449999999999999</c:v>
                </c:pt>
                <c:pt idx="25226">
                  <c:v>5.0452000000000004</c:v>
                </c:pt>
                <c:pt idx="25227">
                  <c:v>5.0453999999999999</c:v>
                </c:pt>
                <c:pt idx="25228">
                  <c:v>5.0456000000000003</c:v>
                </c:pt>
                <c:pt idx="25229">
                  <c:v>5.0457999999999998</c:v>
                </c:pt>
                <c:pt idx="25230">
                  <c:v>5.0460000000000003</c:v>
                </c:pt>
                <c:pt idx="25231">
                  <c:v>5.0461999999999998</c:v>
                </c:pt>
                <c:pt idx="25232">
                  <c:v>5.0464000000000002</c:v>
                </c:pt>
                <c:pt idx="25233">
                  <c:v>5.0465999999999998</c:v>
                </c:pt>
                <c:pt idx="25234">
                  <c:v>5.0468000000000002</c:v>
                </c:pt>
                <c:pt idx="25235">
                  <c:v>5.0469999999999997</c:v>
                </c:pt>
                <c:pt idx="25236">
                  <c:v>5.0472000000000001</c:v>
                </c:pt>
                <c:pt idx="25237">
                  <c:v>5.0473999999999997</c:v>
                </c:pt>
                <c:pt idx="25238">
                  <c:v>5.0476000000000001</c:v>
                </c:pt>
                <c:pt idx="25239">
                  <c:v>5.0477999999999996</c:v>
                </c:pt>
                <c:pt idx="25240">
                  <c:v>5.048</c:v>
                </c:pt>
                <c:pt idx="25241">
                  <c:v>5.0481999999999996</c:v>
                </c:pt>
                <c:pt idx="25242">
                  <c:v>5.0484</c:v>
                </c:pt>
                <c:pt idx="25243">
                  <c:v>5.0486000000000004</c:v>
                </c:pt>
                <c:pt idx="25244">
                  <c:v>5.0488</c:v>
                </c:pt>
                <c:pt idx="25245">
                  <c:v>5.0490000000000004</c:v>
                </c:pt>
                <c:pt idx="25246">
                  <c:v>5.0491999999999999</c:v>
                </c:pt>
                <c:pt idx="25247">
                  <c:v>5.0494000000000003</c:v>
                </c:pt>
                <c:pt idx="25248">
                  <c:v>5.0495999999999999</c:v>
                </c:pt>
                <c:pt idx="25249">
                  <c:v>5.0498000000000003</c:v>
                </c:pt>
                <c:pt idx="25250">
                  <c:v>5.05</c:v>
                </c:pt>
                <c:pt idx="25251">
                  <c:v>5.0502000000000002</c:v>
                </c:pt>
                <c:pt idx="25252">
                  <c:v>5.0503999999999998</c:v>
                </c:pt>
                <c:pt idx="25253">
                  <c:v>5.0506000000000002</c:v>
                </c:pt>
                <c:pt idx="25254">
                  <c:v>5.0507999999999997</c:v>
                </c:pt>
                <c:pt idx="25255">
                  <c:v>5.0510000000000002</c:v>
                </c:pt>
                <c:pt idx="25256">
                  <c:v>5.0511999999999997</c:v>
                </c:pt>
                <c:pt idx="25257">
                  <c:v>5.0514000000000001</c:v>
                </c:pt>
                <c:pt idx="25258">
                  <c:v>5.0515999999999996</c:v>
                </c:pt>
                <c:pt idx="25259">
                  <c:v>5.0518000000000001</c:v>
                </c:pt>
                <c:pt idx="25260">
                  <c:v>5.0519999999999996</c:v>
                </c:pt>
                <c:pt idx="25261">
                  <c:v>5.0522</c:v>
                </c:pt>
                <c:pt idx="25262">
                  <c:v>5.0523999999999996</c:v>
                </c:pt>
                <c:pt idx="25263">
                  <c:v>5.0526</c:v>
                </c:pt>
                <c:pt idx="25264">
                  <c:v>5.0528000000000004</c:v>
                </c:pt>
                <c:pt idx="25265">
                  <c:v>5.0529999999999999</c:v>
                </c:pt>
                <c:pt idx="25266">
                  <c:v>5.0532000000000004</c:v>
                </c:pt>
                <c:pt idx="25267">
                  <c:v>5.0533999999999999</c:v>
                </c:pt>
                <c:pt idx="25268">
                  <c:v>5.0536000000000003</c:v>
                </c:pt>
                <c:pt idx="25269">
                  <c:v>5.0537999999999998</c:v>
                </c:pt>
                <c:pt idx="25270">
                  <c:v>5.0540000000000003</c:v>
                </c:pt>
                <c:pt idx="25271">
                  <c:v>5.0541999999999998</c:v>
                </c:pt>
                <c:pt idx="25272">
                  <c:v>5.0544000000000002</c:v>
                </c:pt>
                <c:pt idx="25273">
                  <c:v>5.0545999999999998</c:v>
                </c:pt>
                <c:pt idx="25274">
                  <c:v>5.0548000000000002</c:v>
                </c:pt>
                <c:pt idx="25275">
                  <c:v>5.0549999999999997</c:v>
                </c:pt>
                <c:pt idx="25276">
                  <c:v>5.0552000000000001</c:v>
                </c:pt>
                <c:pt idx="25277">
                  <c:v>5.0553999999999997</c:v>
                </c:pt>
                <c:pt idx="25278">
                  <c:v>5.0556000000000001</c:v>
                </c:pt>
                <c:pt idx="25279">
                  <c:v>5.0557999999999996</c:v>
                </c:pt>
                <c:pt idx="25280">
                  <c:v>5.056</c:v>
                </c:pt>
                <c:pt idx="25281">
                  <c:v>5.0561999999999996</c:v>
                </c:pt>
                <c:pt idx="25282">
                  <c:v>5.0564</c:v>
                </c:pt>
                <c:pt idx="25283">
                  <c:v>5.0566000000000004</c:v>
                </c:pt>
                <c:pt idx="25284">
                  <c:v>5.0568</c:v>
                </c:pt>
                <c:pt idx="25285">
                  <c:v>5.0570000000000004</c:v>
                </c:pt>
                <c:pt idx="25286">
                  <c:v>5.0571999999999999</c:v>
                </c:pt>
                <c:pt idx="25287">
                  <c:v>5.0574000000000003</c:v>
                </c:pt>
                <c:pt idx="25288">
                  <c:v>5.0575999999999999</c:v>
                </c:pt>
                <c:pt idx="25289">
                  <c:v>5.0578000000000003</c:v>
                </c:pt>
                <c:pt idx="25290">
                  <c:v>5.0579999999999998</c:v>
                </c:pt>
                <c:pt idx="25291">
                  <c:v>5.0582000000000003</c:v>
                </c:pt>
                <c:pt idx="25292">
                  <c:v>5.0583999999999998</c:v>
                </c:pt>
                <c:pt idx="25293">
                  <c:v>5.0586000000000002</c:v>
                </c:pt>
                <c:pt idx="25294">
                  <c:v>5.0587999999999997</c:v>
                </c:pt>
                <c:pt idx="25295">
                  <c:v>5.0590000000000002</c:v>
                </c:pt>
                <c:pt idx="25296">
                  <c:v>5.0591999999999997</c:v>
                </c:pt>
                <c:pt idx="25297">
                  <c:v>5.0594000000000001</c:v>
                </c:pt>
                <c:pt idx="25298">
                  <c:v>5.0595999999999997</c:v>
                </c:pt>
                <c:pt idx="25299">
                  <c:v>5.0598000000000001</c:v>
                </c:pt>
                <c:pt idx="25300">
                  <c:v>5.0599999999999996</c:v>
                </c:pt>
                <c:pt idx="25301">
                  <c:v>5.0602</c:v>
                </c:pt>
                <c:pt idx="25302">
                  <c:v>5.0603999999999996</c:v>
                </c:pt>
                <c:pt idx="25303">
                  <c:v>5.0606</c:v>
                </c:pt>
                <c:pt idx="25304">
                  <c:v>5.0608000000000004</c:v>
                </c:pt>
                <c:pt idx="25305">
                  <c:v>5.0609999999999999</c:v>
                </c:pt>
                <c:pt idx="25306">
                  <c:v>5.0612000000000004</c:v>
                </c:pt>
                <c:pt idx="25307">
                  <c:v>5.0613999999999999</c:v>
                </c:pt>
                <c:pt idx="25308">
                  <c:v>5.0616000000000003</c:v>
                </c:pt>
                <c:pt idx="25309">
                  <c:v>5.0617999999999999</c:v>
                </c:pt>
                <c:pt idx="25310">
                  <c:v>5.0620000000000003</c:v>
                </c:pt>
                <c:pt idx="25311">
                  <c:v>5.0621999999999998</c:v>
                </c:pt>
                <c:pt idx="25312">
                  <c:v>5.0624000000000002</c:v>
                </c:pt>
                <c:pt idx="25313">
                  <c:v>5.0625999999999998</c:v>
                </c:pt>
                <c:pt idx="25314">
                  <c:v>5.0628000000000002</c:v>
                </c:pt>
                <c:pt idx="25315">
                  <c:v>5.0629999999999997</c:v>
                </c:pt>
                <c:pt idx="25316">
                  <c:v>5.0632000000000001</c:v>
                </c:pt>
                <c:pt idx="25317">
                  <c:v>5.0633999999999997</c:v>
                </c:pt>
                <c:pt idx="25318">
                  <c:v>5.0636000000000001</c:v>
                </c:pt>
                <c:pt idx="25319">
                  <c:v>5.0637999999999996</c:v>
                </c:pt>
                <c:pt idx="25320">
                  <c:v>5.0640000000000001</c:v>
                </c:pt>
                <c:pt idx="25321">
                  <c:v>5.0641999999999996</c:v>
                </c:pt>
                <c:pt idx="25322">
                  <c:v>5.0644</c:v>
                </c:pt>
                <c:pt idx="25323">
                  <c:v>5.0646000000000004</c:v>
                </c:pt>
                <c:pt idx="25324">
                  <c:v>5.0648</c:v>
                </c:pt>
                <c:pt idx="25325">
                  <c:v>5.0650000000000004</c:v>
                </c:pt>
                <c:pt idx="25326">
                  <c:v>5.0651999999999999</c:v>
                </c:pt>
                <c:pt idx="25327">
                  <c:v>5.0654000000000003</c:v>
                </c:pt>
                <c:pt idx="25328">
                  <c:v>5.0655999999999999</c:v>
                </c:pt>
                <c:pt idx="25329">
                  <c:v>5.0658000000000003</c:v>
                </c:pt>
                <c:pt idx="25330">
                  <c:v>5.0659999999999998</c:v>
                </c:pt>
                <c:pt idx="25331">
                  <c:v>5.0662000000000003</c:v>
                </c:pt>
                <c:pt idx="25332">
                  <c:v>5.0663999999999998</c:v>
                </c:pt>
                <c:pt idx="25333">
                  <c:v>5.0666000000000002</c:v>
                </c:pt>
                <c:pt idx="25334">
                  <c:v>5.0667999999999997</c:v>
                </c:pt>
                <c:pt idx="25335">
                  <c:v>5.0670000000000002</c:v>
                </c:pt>
                <c:pt idx="25336">
                  <c:v>5.0671999999999997</c:v>
                </c:pt>
                <c:pt idx="25337">
                  <c:v>5.0674000000000001</c:v>
                </c:pt>
                <c:pt idx="25338">
                  <c:v>5.0675999999999997</c:v>
                </c:pt>
                <c:pt idx="25339">
                  <c:v>5.0678000000000001</c:v>
                </c:pt>
                <c:pt idx="25340">
                  <c:v>5.0679999999999996</c:v>
                </c:pt>
                <c:pt idx="25341">
                  <c:v>5.0682</c:v>
                </c:pt>
                <c:pt idx="25342">
                  <c:v>5.0683999999999996</c:v>
                </c:pt>
                <c:pt idx="25343">
                  <c:v>5.0686</c:v>
                </c:pt>
                <c:pt idx="25344">
                  <c:v>5.0688000000000004</c:v>
                </c:pt>
                <c:pt idx="25345">
                  <c:v>5.069</c:v>
                </c:pt>
                <c:pt idx="25346">
                  <c:v>5.0692000000000004</c:v>
                </c:pt>
                <c:pt idx="25347">
                  <c:v>5.0693999999999999</c:v>
                </c:pt>
                <c:pt idx="25348">
                  <c:v>5.0696000000000003</c:v>
                </c:pt>
                <c:pt idx="25349">
                  <c:v>5.0697999999999999</c:v>
                </c:pt>
                <c:pt idx="25350">
                  <c:v>5.07</c:v>
                </c:pt>
                <c:pt idx="25351">
                  <c:v>5.0701999999999998</c:v>
                </c:pt>
                <c:pt idx="25352">
                  <c:v>5.0704000000000002</c:v>
                </c:pt>
                <c:pt idx="25353">
                  <c:v>5.0705999999999998</c:v>
                </c:pt>
                <c:pt idx="25354">
                  <c:v>5.0708000000000002</c:v>
                </c:pt>
                <c:pt idx="25355">
                  <c:v>5.0709999999999997</c:v>
                </c:pt>
                <c:pt idx="25356">
                  <c:v>5.0712000000000002</c:v>
                </c:pt>
                <c:pt idx="25357">
                  <c:v>5.0713999999999997</c:v>
                </c:pt>
                <c:pt idx="25358">
                  <c:v>5.0716000000000001</c:v>
                </c:pt>
                <c:pt idx="25359">
                  <c:v>5.0717999999999996</c:v>
                </c:pt>
                <c:pt idx="25360">
                  <c:v>5.0720000000000001</c:v>
                </c:pt>
                <c:pt idx="25361">
                  <c:v>5.0721999999999996</c:v>
                </c:pt>
                <c:pt idx="25362">
                  <c:v>5.0724</c:v>
                </c:pt>
                <c:pt idx="25363">
                  <c:v>5.0726000000000004</c:v>
                </c:pt>
                <c:pt idx="25364">
                  <c:v>5.0728</c:v>
                </c:pt>
                <c:pt idx="25365">
                  <c:v>5.0730000000000004</c:v>
                </c:pt>
                <c:pt idx="25366">
                  <c:v>5.0731999999999999</c:v>
                </c:pt>
                <c:pt idx="25367">
                  <c:v>5.0734000000000004</c:v>
                </c:pt>
                <c:pt idx="25368">
                  <c:v>5.0735999999999999</c:v>
                </c:pt>
                <c:pt idx="25369">
                  <c:v>5.0738000000000003</c:v>
                </c:pt>
                <c:pt idx="25370">
                  <c:v>5.0739999999999998</c:v>
                </c:pt>
                <c:pt idx="25371">
                  <c:v>5.0742000000000003</c:v>
                </c:pt>
                <c:pt idx="25372">
                  <c:v>5.0743999999999998</c:v>
                </c:pt>
                <c:pt idx="25373">
                  <c:v>5.0746000000000002</c:v>
                </c:pt>
                <c:pt idx="25374">
                  <c:v>5.0747999999999998</c:v>
                </c:pt>
                <c:pt idx="25375">
                  <c:v>5.0750000000000002</c:v>
                </c:pt>
                <c:pt idx="25376">
                  <c:v>5.0751999999999997</c:v>
                </c:pt>
                <c:pt idx="25377">
                  <c:v>5.0754000000000001</c:v>
                </c:pt>
                <c:pt idx="25378">
                  <c:v>5.0755999999999997</c:v>
                </c:pt>
                <c:pt idx="25379">
                  <c:v>5.0758000000000001</c:v>
                </c:pt>
                <c:pt idx="25380">
                  <c:v>5.0759999999999996</c:v>
                </c:pt>
                <c:pt idx="25381">
                  <c:v>5.0762</c:v>
                </c:pt>
                <c:pt idx="25382">
                  <c:v>5.0763999999999996</c:v>
                </c:pt>
                <c:pt idx="25383">
                  <c:v>5.0766</c:v>
                </c:pt>
                <c:pt idx="25384">
                  <c:v>5.0768000000000004</c:v>
                </c:pt>
                <c:pt idx="25385">
                  <c:v>5.077</c:v>
                </c:pt>
                <c:pt idx="25386">
                  <c:v>5.0772000000000004</c:v>
                </c:pt>
                <c:pt idx="25387">
                  <c:v>5.0773999999999999</c:v>
                </c:pt>
                <c:pt idx="25388">
                  <c:v>5.0776000000000003</c:v>
                </c:pt>
                <c:pt idx="25389">
                  <c:v>5.0777999999999999</c:v>
                </c:pt>
                <c:pt idx="25390">
                  <c:v>5.0780000000000003</c:v>
                </c:pt>
                <c:pt idx="25391">
                  <c:v>5.0781999999999998</c:v>
                </c:pt>
                <c:pt idx="25392">
                  <c:v>5.0784000000000002</c:v>
                </c:pt>
                <c:pt idx="25393">
                  <c:v>5.0785999999999998</c:v>
                </c:pt>
                <c:pt idx="25394">
                  <c:v>5.0788000000000002</c:v>
                </c:pt>
                <c:pt idx="25395">
                  <c:v>5.0789999999999997</c:v>
                </c:pt>
                <c:pt idx="25396">
                  <c:v>5.0792000000000002</c:v>
                </c:pt>
                <c:pt idx="25397">
                  <c:v>5.0793999999999997</c:v>
                </c:pt>
                <c:pt idx="25398">
                  <c:v>5.0796000000000001</c:v>
                </c:pt>
                <c:pt idx="25399">
                  <c:v>5.0797999999999996</c:v>
                </c:pt>
                <c:pt idx="25400">
                  <c:v>5.08</c:v>
                </c:pt>
                <c:pt idx="25401">
                  <c:v>5.0801999999999996</c:v>
                </c:pt>
                <c:pt idx="25402">
                  <c:v>5.0804</c:v>
                </c:pt>
                <c:pt idx="25403">
                  <c:v>5.0805999999999996</c:v>
                </c:pt>
                <c:pt idx="25404">
                  <c:v>5.0808</c:v>
                </c:pt>
                <c:pt idx="25405">
                  <c:v>5.0810000000000004</c:v>
                </c:pt>
                <c:pt idx="25406">
                  <c:v>5.0811999999999999</c:v>
                </c:pt>
                <c:pt idx="25407">
                  <c:v>5.0814000000000004</c:v>
                </c:pt>
                <c:pt idx="25408">
                  <c:v>5.0815999999999999</c:v>
                </c:pt>
                <c:pt idx="25409">
                  <c:v>5.0818000000000003</c:v>
                </c:pt>
                <c:pt idx="25410">
                  <c:v>5.0819999999999999</c:v>
                </c:pt>
                <c:pt idx="25411">
                  <c:v>5.0822000000000003</c:v>
                </c:pt>
                <c:pt idx="25412">
                  <c:v>5.0823999999999998</c:v>
                </c:pt>
                <c:pt idx="25413">
                  <c:v>5.0826000000000002</c:v>
                </c:pt>
                <c:pt idx="25414">
                  <c:v>5.0827999999999998</c:v>
                </c:pt>
                <c:pt idx="25415">
                  <c:v>5.0830000000000002</c:v>
                </c:pt>
                <c:pt idx="25416">
                  <c:v>5.0831999999999997</c:v>
                </c:pt>
                <c:pt idx="25417">
                  <c:v>5.0834000000000001</c:v>
                </c:pt>
                <c:pt idx="25418">
                  <c:v>5.0835999999999997</c:v>
                </c:pt>
                <c:pt idx="25419">
                  <c:v>5.0838000000000001</c:v>
                </c:pt>
                <c:pt idx="25420">
                  <c:v>5.0839999999999996</c:v>
                </c:pt>
                <c:pt idx="25421">
                  <c:v>5.0842000000000001</c:v>
                </c:pt>
                <c:pt idx="25422">
                  <c:v>5.0843999999999996</c:v>
                </c:pt>
                <c:pt idx="25423">
                  <c:v>5.0846</c:v>
                </c:pt>
                <c:pt idx="25424">
                  <c:v>5.0848000000000004</c:v>
                </c:pt>
                <c:pt idx="25425">
                  <c:v>5.085</c:v>
                </c:pt>
                <c:pt idx="25426">
                  <c:v>5.0852000000000004</c:v>
                </c:pt>
                <c:pt idx="25427">
                  <c:v>5.0853999999999999</c:v>
                </c:pt>
                <c:pt idx="25428">
                  <c:v>5.0856000000000003</c:v>
                </c:pt>
                <c:pt idx="25429">
                  <c:v>5.0857999999999999</c:v>
                </c:pt>
                <c:pt idx="25430">
                  <c:v>5.0860000000000003</c:v>
                </c:pt>
                <c:pt idx="25431">
                  <c:v>5.0861999999999998</c:v>
                </c:pt>
                <c:pt idx="25432">
                  <c:v>5.0864000000000003</c:v>
                </c:pt>
                <c:pt idx="25433">
                  <c:v>5.0865999999999998</c:v>
                </c:pt>
                <c:pt idx="25434">
                  <c:v>5.0868000000000002</c:v>
                </c:pt>
                <c:pt idx="25435">
                  <c:v>5.0869999999999997</c:v>
                </c:pt>
                <c:pt idx="25436">
                  <c:v>5.0872000000000002</c:v>
                </c:pt>
                <c:pt idx="25437">
                  <c:v>5.0873999999999997</c:v>
                </c:pt>
                <c:pt idx="25438">
                  <c:v>5.0876000000000001</c:v>
                </c:pt>
                <c:pt idx="25439">
                  <c:v>5.0877999999999997</c:v>
                </c:pt>
                <c:pt idx="25440">
                  <c:v>5.0880000000000001</c:v>
                </c:pt>
                <c:pt idx="25441">
                  <c:v>5.0881999999999996</c:v>
                </c:pt>
                <c:pt idx="25442">
                  <c:v>5.0884</c:v>
                </c:pt>
                <c:pt idx="25443">
                  <c:v>5.0885999999999996</c:v>
                </c:pt>
                <c:pt idx="25444">
                  <c:v>5.0888</c:v>
                </c:pt>
                <c:pt idx="25445">
                  <c:v>5.0890000000000004</c:v>
                </c:pt>
                <c:pt idx="25446">
                  <c:v>5.0891999999999999</c:v>
                </c:pt>
                <c:pt idx="25447">
                  <c:v>5.0894000000000004</c:v>
                </c:pt>
                <c:pt idx="25448">
                  <c:v>5.0895999999999999</c:v>
                </c:pt>
                <c:pt idx="25449">
                  <c:v>5.0898000000000003</c:v>
                </c:pt>
                <c:pt idx="25450">
                  <c:v>5.09</c:v>
                </c:pt>
                <c:pt idx="25451">
                  <c:v>5.0902000000000003</c:v>
                </c:pt>
                <c:pt idx="25452">
                  <c:v>5.0903999999999998</c:v>
                </c:pt>
                <c:pt idx="25453">
                  <c:v>5.0906000000000002</c:v>
                </c:pt>
                <c:pt idx="25454">
                  <c:v>5.0907999999999998</c:v>
                </c:pt>
                <c:pt idx="25455">
                  <c:v>5.0910000000000002</c:v>
                </c:pt>
                <c:pt idx="25456">
                  <c:v>5.0911999999999997</c:v>
                </c:pt>
                <c:pt idx="25457">
                  <c:v>5.0914000000000001</c:v>
                </c:pt>
                <c:pt idx="25458">
                  <c:v>5.0915999999999997</c:v>
                </c:pt>
                <c:pt idx="25459">
                  <c:v>5.0918000000000001</c:v>
                </c:pt>
                <c:pt idx="25460">
                  <c:v>5.0919999999999996</c:v>
                </c:pt>
                <c:pt idx="25461">
                  <c:v>5.0922000000000001</c:v>
                </c:pt>
                <c:pt idx="25462">
                  <c:v>5.0923999999999996</c:v>
                </c:pt>
                <c:pt idx="25463">
                  <c:v>5.0926</c:v>
                </c:pt>
                <c:pt idx="25464">
                  <c:v>5.0928000000000004</c:v>
                </c:pt>
                <c:pt idx="25465">
                  <c:v>5.093</c:v>
                </c:pt>
                <c:pt idx="25466">
                  <c:v>5.0932000000000004</c:v>
                </c:pt>
                <c:pt idx="25467">
                  <c:v>5.0933999999999999</c:v>
                </c:pt>
                <c:pt idx="25468">
                  <c:v>5.0936000000000003</c:v>
                </c:pt>
                <c:pt idx="25469">
                  <c:v>5.0937999999999999</c:v>
                </c:pt>
                <c:pt idx="25470">
                  <c:v>5.0940000000000003</c:v>
                </c:pt>
                <c:pt idx="25471">
                  <c:v>5.0941999999999998</c:v>
                </c:pt>
                <c:pt idx="25472">
                  <c:v>5.0944000000000003</c:v>
                </c:pt>
                <c:pt idx="25473">
                  <c:v>5.0945999999999998</c:v>
                </c:pt>
                <c:pt idx="25474">
                  <c:v>5.0948000000000002</c:v>
                </c:pt>
                <c:pt idx="25475">
                  <c:v>5.0949999999999998</c:v>
                </c:pt>
                <c:pt idx="25476">
                  <c:v>5.0952000000000002</c:v>
                </c:pt>
                <c:pt idx="25477">
                  <c:v>5.0953999999999997</c:v>
                </c:pt>
                <c:pt idx="25478">
                  <c:v>5.0956000000000001</c:v>
                </c:pt>
                <c:pt idx="25479">
                  <c:v>5.0957999999999997</c:v>
                </c:pt>
                <c:pt idx="25480">
                  <c:v>5.0960000000000001</c:v>
                </c:pt>
                <c:pt idx="25481">
                  <c:v>5.0961999999999996</c:v>
                </c:pt>
                <c:pt idx="25482">
                  <c:v>5.0964</c:v>
                </c:pt>
                <c:pt idx="25483">
                  <c:v>5.0965999999999996</c:v>
                </c:pt>
                <c:pt idx="25484">
                  <c:v>5.0968</c:v>
                </c:pt>
                <c:pt idx="25485">
                  <c:v>5.0970000000000004</c:v>
                </c:pt>
                <c:pt idx="25486">
                  <c:v>5.0972</c:v>
                </c:pt>
                <c:pt idx="25487">
                  <c:v>5.0974000000000004</c:v>
                </c:pt>
                <c:pt idx="25488">
                  <c:v>5.0975999999999999</c:v>
                </c:pt>
                <c:pt idx="25489">
                  <c:v>5.0978000000000003</c:v>
                </c:pt>
                <c:pt idx="25490">
                  <c:v>5.0979999999999999</c:v>
                </c:pt>
                <c:pt idx="25491">
                  <c:v>5.0982000000000003</c:v>
                </c:pt>
                <c:pt idx="25492">
                  <c:v>5.0983999999999998</c:v>
                </c:pt>
                <c:pt idx="25493">
                  <c:v>5.0986000000000002</c:v>
                </c:pt>
                <c:pt idx="25494">
                  <c:v>5.0987999999999998</c:v>
                </c:pt>
                <c:pt idx="25495">
                  <c:v>5.0990000000000002</c:v>
                </c:pt>
                <c:pt idx="25496">
                  <c:v>5.0991999999999997</c:v>
                </c:pt>
                <c:pt idx="25497">
                  <c:v>5.0994000000000002</c:v>
                </c:pt>
                <c:pt idx="25498">
                  <c:v>5.0995999999999997</c:v>
                </c:pt>
                <c:pt idx="25499">
                  <c:v>5.0998000000000001</c:v>
                </c:pt>
                <c:pt idx="25500">
                  <c:v>5.0999999999999996</c:v>
                </c:pt>
                <c:pt idx="25501">
                  <c:v>5.1002000000000001</c:v>
                </c:pt>
                <c:pt idx="25502">
                  <c:v>5.1003999999999996</c:v>
                </c:pt>
                <c:pt idx="25503">
                  <c:v>5.1006</c:v>
                </c:pt>
                <c:pt idx="25504">
                  <c:v>5.1007999999999996</c:v>
                </c:pt>
                <c:pt idx="25505">
                  <c:v>5.101</c:v>
                </c:pt>
                <c:pt idx="25506">
                  <c:v>5.1012000000000004</c:v>
                </c:pt>
                <c:pt idx="25507">
                  <c:v>5.1013999999999999</c:v>
                </c:pt>
                <c:pt idx="25508">
                  <c:v>5.1016000000000004</c:v>
                </c:pt>
                <c:pt idx="25509">
                  <c:v>5.1017999999999999</c:v>
                </c:pt>
                <c:pt idx="25510">
                  <c:v>5.1020000000000003</c:v>
                </c:pt>
                <c:pt idx="25511">
                  <c:v>5.1021999999999998</c:v>
                </c:pt>
                <c:pt idx="25512">
                  <c:v>5.1024000000000003</c:v>
                </c:pt>
                <c:pt idx="25513">
                  <c:v>5.1025999999999998</c:v>
                </c:pt>
                <c:pt idx="25514">
                  <c:v>5.1028000000000002</c:v>
                </c:pt>
                <c:pt idx="25515">
                  <c:v>5.1029999999999998</c:v>
                </c:pt>
                <c:pt idx="25516">
                  <c:v>5.1032000000000002</c:v>
                </c:pt>
                <c:pt idx="25517">
                  <c:v>5.1033999999999997</c:v>
                </c:pt>
                <c:pt idx="25518">
                  <c:v>5.1036000000000001</c:v>
                </c:pt>
                <c:pt idx="25519">
                  <c:v>5.1037999999999997</c:v>
                </c:pt>
                <c:pt idx="25520">
                  <c:v>5.1040000000000001</c:v>
                </c:pt>
                <c:pt idx="25521">
                  <c:v>5.1041999999999996</c:v>
                </c:pt>
                <c:pt idx="25522">
                  <c:v>5.1044</c:v>
                </c:pt>
                <c:pt idx="25523">
                  <c:v>5.1045999999999996</c:v>
                </c:pt>
                <c:pt idx="25524">
                  <c:v>5.1048</c:v>
                </c:pt>
                <c:pt idx="25525">
                  <c:v>5.1050000000000004</c:v>
                </c:pt>
                <c:pt idx="25526">
                  <c:v>5.1052</c:v>
                </c:pt>
                <c:pt idx="25527">
                  <c:v>5.1054000000000004</c:v>
                </c:pt>
                <c:pt idx="25528">
                  <c:v>5.1055999999999999</c:v>
                </c:pt>
                <c:pt idx="25529">
                  <c:v>5.1058000000000003</c:v>
                </c:pt>
                <c:pt idx="25530">
                  <c:v>5.1059999999999999</c:v>
                </c:pt>
                <c:pt idx="25531">
                  <c:v>5.1062000000000003</c:v>
                </c:pt>
                <c:pt idx="25532">
                  <c:v>5.1063999999999998</c:v>
                </c:pt>
                <c:pt idx="25533">
                  <c:v>5.1066000000000003</c:v>
                </c:pt>
                <c:pt idx="25534">
                  <c:v>5.1067999999999998</c:v>
                </c:pt>
                <c:pt idx="25535">
                  <c:v>5.1070000000000002</c:v>
                </c:pt>
                <c:pt idx="25536">
                  <c:v>5.1071999999999997</c:v>
                </c:pt>
                <c:pt idx="25537">
                  <c:v>5.1074000000000002</c:v>
                </c:pt>
                <c:pt idx="25538">
                  <c:v>5.1075999999999997</c:v>
                </c:pt>
                <c:pt idx="25539">
                  <c:v>5.1078000000000001</c:v>
                </c:pt>
                <c:pt idx="25540">
                  <c:v>5.1079999999999997</c:v>
                </c:pt>
                <c:pt idx="25541">
                  <c:v>5.1082000000000001</c:v>
                </c:pt>
                <c:pt idx="25542">
                  <c:v>5.1083999999999996</c:v>
                </c:pt>
                <c:pt idx="25543">
                  <c:v>5.1086</c:v>
                </c:pt>
                <c:pt idx="25544">
                  <c:v>5.1087999999999996</c:v>
                </c:pt>
                <c:pt idx="25545">
                  <c:v>5.109</c:v>
                </c:pt>
                <c:pt idx="25546">
                  <c:v>5.1092000000000004</c:v>
                </c:pt>
                <c:pt idx="25547">
                  <c:v>5.1093999999999999</c:v>
                </c:pt>
                <c:pt idx="25548">
                  <c:v>5.1096000000000004</c:v>
                </c:pt>
                <c:pt idx="25549">
                  <c:v>5.1097999999999999</c:v>
                </c:pt>
                <c:pt idx="25550">
                  <c:v>5.1100000000000003</c:v>
                </c:pt>
                <c:pt idx="25551">
                  <c:v>5.1101999999999999</c:v>
                </c:pt>
                <c:pt idx="25552">
                  <c:v>5.1104000000000003</c:v>
                </c:pt>
                <c:pt idx="25553">
                  <c:v>5.1105999999999998</c:v>
                </c:pt>
                <c:pt idx="25554">
                  <c:v>5.1108000000000002</c:v>
                </c:pt>
                <c:pt idx="25555">
                  <c:v>5.1109999999999998</c:v>
                </c:pt>
                <c:pt idx="25556">
                  <c:v>5.1112000000000002</c:v>
                </c:pt>
                <c:pt idx="25557">
                  <c:v>5.1113999999999997</c:v>
                </c:pt>
                <c:pt idx="25558">
                  <c:v>5.1116000000000001</c:v>
                </c:pt>
                <c:pt idx="25559">
                  <c:v>5.1117999999999997</c:v>
                </c:pt>
                <c:pt idx="25560">
                  <c:v>5.1120000000000001</c:v>
                </c:pt>
                <c:pt idx="25561">
                  <c:v>5.1121999999999996</c:v>
                </c:pt>
                <c:pt idx="25562">
                  <c:v>5.1124000000000001</c:v>
                </c:pt>
                <c:pt idx="25563">
                  <c:v>5.1125999999999996</c:v>
                </c:pt>
                <c:pt idx="25564">
                  <c:v>5.1128</c:v>
                </c:pt>
                <c:pt idx="25565">
                  <c:v>5.1130000000000004</c:v>
                </c:pt>
                <c:pt idx="25566">
                  <c:v>5.1132</c:v>
                </c:pt>
                <c:pt idx="25567">
                  <c:v>5.1134000000000004</c:v>
                </c:pt>
                <c:pt idx="25568">
                  <c:v>5.1135999999999999</c:v>
                </c:pt>
                <c:pt idx="25569">
                  <c:v>5.1138000000000003</c:v>
                </c:pt>
                <c:pt idx="25570">
                  <c:v>5.1139999999999999</c:v>
                </c:pt>
                <c:pt idx="25571">
                  <c:v>5.1142000000000003</c:v>
                </c:pt>
                <c:pt idx="25572">
                  <c:v>5.1143999999999998</c:v>
                </c:pt>
                <c:pt idx="25573">
                  <c:v>5.1146000000000003</c:v>
                </c:pt>
                <c:pt idx="25574">
                  <c:v>5.1147999999999998</c:v>
                </c:pt>
                <c:pt idx="25575">
                  <c:v>5.1150000000000002</c:v>
                </c:pt>
                <c:pt idx="25576">
                  <c:v>5.1151999999999997</c:v>
                </c:pt>
                <c:pt idx="25577">
                  <c:v>5.1154000000000002</c:v>
                </c:pt>
                <c:pt idx="25578">
                  <c:v>5.1155999999999997</c:v>
                </c:pt>
                <c:pt idx="25579">
                  <c:v>5.1158000000000001</c:v>
                </c:pt>
                <c:pt idx="25580">
                  <c:v>5.1159999999999997</c:v>
                </c:pt>
                <c:pt idx="25581">
                  <c:v>5.1162000000000001</c:v>
                </c:pt>
                <c:pt idx="25582">
                  <c:v>5.1163999999999996</c:v>
                </c:pt>
                <c:pt idx="25583">
                  <c:v>5.1166</c:v>
                </c:pt>
                <c:pt idx="25584">
                  <c:v>5.1167999999999996</c:v>
                </c:pt>
                <c:pt idx="25585">
                  <c:v>5.117</c:v>
                </c:pt>
                <c:pt idx="25586">
                  <c:v>5.1172000000000004</c:v>
                </c:pt>
                <c:pt idx="25587">
                  <c:v>5.1173999999999999</c:v>
                </c:pt>
                <c:pt idx="25588">
                  <c:v>5.1176000000000004</c:v>
                </c:pt>
                <c:pt idx="25589">
                  <c:v>5.1177999999999999</c:v>
                </c:pt>
                <c:pt idx="25590">
                  <c:v>5.1180000000000003</c:v>
                </c:pt>
                <c:pt idx="25591">
                  <c:v>5.1181999999999999</c:v>
                </c:pt>
                <c:pt idx="25592">
                  <c:v>5.1184000000000003</c:v>
                </c:pt>
                <c:pt idx="25593">
                  <c:v>5.1185999999999998</c:v>
                </c:pt>
                <c:pt idx="25594">
                  <c:v>5.1188000000000002</c:v>
                </c:pt>
                <c:pt idx="25595">
                  <c:v>5.1189999999999998</c:v>
                </c:pt>
                <c:pt idx="25596">
                  <c:v>5.1192000000000002</c:v>
                </c:pt>
                <c:pt idx="25597">
                  <c:v>5.1193999999999997</c:v>
                </c:pt>
                <c:pt idx="25598">
                  <c:v>5.1196000000000002</c:v>
                </c:pt>
                <c:pt idx="25599">
                  <c:v>5.1197999999999997</c:v>
                </c:pt>
                <c:pt idx="25600">
                  <c:v>5.12</c:v>
                </c:pt>
                <c:pt idx="25601">
                  <c:v>5.1201999999999996</c:v>
                </c:pt>
                <c:pt idx="25602">
                  <c:v>5.1204000000000001</c:v>
                </c:pt>
                <c:pt idx="25603">
                  <c:v>5.1205999999999996</c:v>
                </c:pt>
                <c:pt idx="25604">
                  <c:v>5.1208</c:v>
                </c:pt>
                <c:pt idx="25605">
                  <c:v>5.1210000000000004</c:v>
                </c:pt>
                <c:pt idx="25606">
                  <c:v>5.1212</c:v>
                </c:pt>
                <c:pt idx="25607">
                  <c:v>5.1214000000000004</c:v>
                </c:pt>
                <c:pt idx="25608">
                  <c:v>5.1215999999999999</c:v>
                </c:pt>
                <c:pt idx="25609">
                  <c:v>5.1218000000000004</c:v>
                </c:pt>
                <c:pt idx="25610">
                  <c:v>5.1219999999999999</c:v>
                </c:pt>
                <c:pt idx="25611">
                  <c:v>5.1222000000000003</c:v>
                </c:pt>
                <c:pt idx="25612">
                  <c:v>5.1223999999999998</c:v>
                </c:pt>
                <c:pt idx="25613">
                  <c:v>5.1226000000000003</c:v>
                </c:pt>
                <c:pt idx="25614">
                  <c:v>5.1227999999999998</c:v>
                </c:pt>
                <c:pt idx="25615">
                  <c:v>5.1230000000000002</c:v>
                </c:pt>
                <c:pt idx="25616">
                  <c:v>5.1231999999999998</c:v>
                </c:pt>
                <c:pt idx="25617">
                  <c:v>5.1234000000000002</c:v>
                </c:pt>
                <c:pt idx="25618">
                  <c:v>5.1235999999999997</c:v>
                </c:pt>
                <c:pt idx="25619">
                  <c:v>5.1238000000000001</c:v>
                </c:pt>
                <c:pt idx="25620">
                  <c:v>5.1239999999999997</c:v>
                </c:pt>
                <c:pt idx="25621">
                  <c:v>5.1242000000000001</c:v>
                </c:pt>
                <c:pt idx="25622">
                  <c:v>5.1243999999999996</c:v>
                </c:pt>
                <c:pt idx="25623">
                  <c:v>5.1246</c:v>
                </c:pt>
                <c:pt idx="25624">
                  <c:v>5.1247999999999996</c:v>
                </c:pt>
                <c:pt idx="25625">
                  <c:v>5.125</c:v>
                </c:pt>
                <c:pt idx="25626">
                  <c:v>5.1252000000000004</c:v>
                </c:pt>
                <c:pt idx="25627">
                  <c:v>5.1254</c:v>
                </c:pt>
                <c:pt idx="25628">
                  <c:v>5.1256000000000004</c:v>
                </c:pt>
                <c:pt idx="25629">
                  <c:v>5.1257999999999999</c:v>
                </c:pt>
                <c:pt idx="25630">
                  <c:v>5.1260000000000003</c:v>
                </c:pt>
                <c:pt idx="25631">
                  <c:v>5.1261999999999999</c:v>
                </c:pt>
                <c:pt idx="25632">
                  <c:v>5.1264000000000003</c:v>
                </c:pt>
                <c:pt idx="25633">
                  <c:v>5.1265999999999998</c:v>
                </c:pt>
                <c:pt idx="25634">
                  <c:v>5.1268000000000002</c:v>
                </c:pt>
                <c:pt idx="25635">
                  <c:v>5.1269999999999998</c:v>
                </c:pt>
                <c:pt idx="25636">
                  <c:v>5.1272000000000002</c:v>
                </c:pt>
                <c:pt idx="25637">
                  <c:v>5.1273999999999997</c:v>
                </c:pt>
                <c:pt idx="25638">
                  <c:v>5.1276000000000002</c:v>
                </c:pt>
                <c:pt idx="25639">
                  <c:v>5.1277999999999997</c:v>
                </c:pt>
                <c:pt idx="25640">
                  <c:v>5.1280000000000001</c:v>
                </c:pt>
                <c:pt idx="25641">
                  <c:v>5.1281999999999996</c:v>
                </c:pt>
                <c:pt idx="25642">
                  <c:v>5.1284000000000001</c:v>
                </c:pt>
                <c:pt idx="25643">
                  <c:v>5.1285999999999996</c:v>
                </c:pt>
                <c:pt idx="25644">
                  <c:v>5.1288</c:v>
                </c:pt>
                <c:pt idx="25645">
                  <c:v>5.1289999999999996</c:v>
                </c:pt>
                <c:pt idx="25646">
                  <c:v>5.1292</c:v>
                </c:pt>
                <c:pt idx="25647">
                  <c:v>5.1294000000000004</c:v>
                </c:pt>
                <c:pt idx="25648">
                  <c:v>5.1295999999999999</c:v>
                </c:pt>
                <c:pt idx="25649">
                  <c:v>5.1298000000000004</c:v>
                </c:pt>
                <c:pt idx="25650">
                  <c:v>5.13</c:v>
                </c:pt>
                <c:pt idx="25651">
                  <c:v>5.1302000000000003</c:v>
                </c:pt>
                <c:pt idx="25652">
                  <c:v>5.1303999999999998</c:v>
                </c:pt>
                <c:pt idx="25653">
                  <c:v>5.1306000000000003</c:v>
                </c:pt>
                <c:pt idx="25654">
                  <c:v>5.1307999999999998</c:v>
                </c:pt>
                <c:pt idx="25655">
                  <c:v>5.1310000000000002</c:v>
                </c:pt>
                <c:pt idx="25656">
                  <c:v>5.1311999999999998</c:v>
                </c:pt>
                <c:pt idx="25657">
                  <c:v>5.1314000000000002</c:v>
                </c:pt>
                <c:pt idx="25658">
                  <c:v>5.1315999999999997</c:v>
                </c:pt>
                <c:pt idx="25659">
                  <c:v>5.1318000000000001</c:v>
                </c:pt>
                <c:pt idx="25660">
                  <c:v>5.1319999999999997</c:v>
                </c:pt>
                <c:pt idx="25661">
                  <c:v>5.1322000000000001</c:v>
                </c:pt>
                <c:pt idx="25662">
                  <c:v>5.1323999999999996</c:v>
                </c:pt>
                <c:pt idx="25663">
                  <c:v>5.1326000000000001</c:v>
                </c:pt>
                <c:pt idx="25664">
                  <c:v>5.1327999999999996</c:v>
                </c:pt>
                <c:pt idx="25665">
                  <c:v>5.133</c:v>
                </c:pt>
                <c:pt idx="25666">
                  <c:v>5.1332000000000004</c:v>
                </c:pt>
                <c:pt idx="25667">
                  <c:v>5.1334</c:v>
                </c:pt>
                <c:pt idx="25668">
                  <c:v>5.1336000000000004</c:v>
                </c:pt>
                <c:pt idx="25669">
                  <c:v>5.1337999999999999</c:v>
                </c:pt>
                <c:pt idx="25670">
                  <c:v>5.1340000000000003</c:v>
                </c:pt>
                <c:pt idx="25671">
                  <c:v>5.1341999999999999</c:v>
                </c:pt>
                <c:pt idx="25672">
                  <c:v>5.1344000000000003</c:v>
                </c:pt>
                <c:pt idx="25673">
                  <c:v>5.1345999999999998</c:v>
                </c:pt>
                <c:pt idx="25674">
                  <c:v>5.1348000000000003</c:v>
                </c:pt>
                <c:pt idx="25675">
                  <c:v>5.1349999999999998</c:v>
                </c:pt>
                <c:pt idx="25676">
                  <c:v>5.1352000000000002</c:v>
                </c:pt>
                <c:pt idx="25677">
                  <c:v>5.1353999999999997</c:v>
                </c:pt>
                <c:pt idx="25678">
                  <c:v>5.1356000000000002</c:v>
                </c:pt>
                <c:pt idx="25679">
                  <c:v>5.1357999999999997</c:v>
                </c:pt>
                <c:pt idx="25680">
                  <c:v>5.1360000000000001</c:v>
                </c:pt>
                <c:pt idx="25681">
                  <c:v>5.1361999999999997</c:v>
                </c:pt>
                <c:pt idx="25682">
                  <c:v>5.1364000000000001</c:v>
                </c:pt>
                <c:pt idx="25683">
                  <c:v>5.1365999999999996</c:v>
                </c:pt>
                <c:pt idx="25684">
                  <c:v>5.1368</c:v>
                </c:pt>
                <c:pt idx="25685">
                  <c:v>5.1369999999999996</c:v>
                </c:pt>
                <c:pt idx="25686">
                  <c:v>5.1372</c:v>
                </c:pt>
                <c:pt idx="25687">
                  <c:v>5.1374000000000004</c:v>
                </c:pt>
                <c:pt idx="25688">
                  <c:v>5.1375999999999999</c:v>
                </c:pt>
                <c:pt idx="25689">
                  <c:v>5.1378000000000004</c:v>
                </c:pt>
                <c:pt idx="25690">
                  <c:v>5.1379999999999999</c:v>
                </c:pt>
                <c:pt idx="25691">
                  <c:v>5.1382000000000003</c:v>
                </c:pt>
                <c:pt idx="25692">
                  <c:v>5.1383999999999999</c:v>
                </c:pt>
                <c:pt idx="25693">
                  <c:v>5.1386000000000003</c:v>
                </c:pt>
                <c:pt idx="25694">
                  <c:v>5.1387999999999998</c:v>
                </c:pt>
                <c:pt idx="25695">
                  <c:v>5.1390000000000002</c:v>
                </c:pt>
                <c:pt idx="25696">
                  <c:v>5.1391999999999998</c:v>
                </c:pt>
                <c:pt idx="25697">
                  <c:v>5.1394000000000002</c:v>
                </c:pt>
                <c:pt idx="25698">
                  <c:v>5.1395999999999997</c:v>
                </c:pt>
                <c:pt idx="25699">
                  <c:v>5.1398000000000001</c:v>
                </c:pt>
                <c:pt idx="25700">
                  <c:v>5.14</c:v>
                </c:pt>
                <c:pt idx="25701">
                  <c:v>5.1402000000000001</c:v>
                </c:pt>
                <c:pt idx="25702">
                  <c:v>5.1403999999999996</c:v>
                </c:pt>
                <c:pt idx="25703">
                  <c:v>5.1406000000000001</c:v>
                </c:pt>
                <c:pt idx="25704">
                  <c:v>5.1407999999999996</c:v>
                </c:pt>
                <c:pt idx="25705">
                  <c:v>5.141</c:v>
                </c:pt>
                <c:pt idx="25706">
                  <c:v>5.1412000000000004</c:v>
                </c:pt>
                <c:pt idx="25707">
                  <c:v>5.1414</c:v>
                </c:pt>
                <c:pt idx="25708">
                  <c:v>5.1416000000000004</c:v>
                </c:pt>
                <c:pt idx="25709">
                  <c:v>5.1417999999999999</c:v>
                </c:pt>
                <c:pt idx="25710">
                  <c:v>5.1420000000000003</c:v>
                </c:pt>
                <c:pt idx="25711">
                  <c:v>5.1421999999999999</c:v>
                </c:pt>
                <c:pt idx="25712">
                  <c:v>5.1424000000000003</c:v>
                </c:pt>
                <c:pt idx="25713">
                  <c:v>5.1425999999999998</c:v>
                </c:pt>
                <c:pt idx="25714">
                  <c:v>5.1428000000000003</c:v>
                </c:pt>
                <c:pt idx="25715">
                  <c:v>5.1429999999999998</c:v>
                </c:pt>
                <c:pt idx="25716">
                  <c:v>5.1432000000000002</c:v>
                </c:pt>
                <c:pt idx="25717">
                  <c:v>5.1433999999999997</c:v>
                </c:pt>
                <c:pt idx="25718">
                  <c:v>5.1436000000000002</c:v>
                </c:pt>
                <c:pt idx="25719">
                  <c:v>5.1437999999999997</c:v>
                </c:pt>
                <c:pt idx="25720">
                  <c:v>5.1440000000000001</c:v>
                </c:pt>
                <c:pt idx="25721">
                  <c:v>5.1441999999999997</c:v>
                </c:pt>
                <c:pt idx="25722">
                  <c:v>5.1444000000000001</c:v>
                </c:pt>
                <c:pt idx="25723">
                  <c:v>5.1445999999999996</c:v>
                </c:pt>
                <c:pt idx="25724">
                  <c:v>5.1448</c:v>
                </c:pt>
                <c:pt idx="25725">
                  <c:v>5.1449999999999996</c:v>
                </c:pt>
                <c:pt idx="25726">
                  <c:v>5.1452</c:v>
                </c:pt>
                <c:pt idx="25727">
                  <c:v>5.1454000000000004</c:v>
                </c:pt>
                <c:pt idx="25728">
                  <c:v>5.1456</c:v>
                </c:pt>
                <c:pt idx="25729">
                  <c:v>5.1458000000000004</c:v>
                </c:pt>
                <c:pt idx="25730">
                  <c:v>5.1459999999999999</c:v>
                </c:pt>
                <c:pt idx="25731">
                  <c:v>5.1462000000000003</c:v>
                </c:pt>
                <c:pt idx="25732">
                  <c:v>5.1463999999999999</c:v>
                </c:pt>
                <c:pt idx="25733">
                  <c:v>5.1466000000000003</c:v>
                </c:pt>
                <c:pt idx="25734">
                  <c:v>5.1467999999999998</c:v>
                </c:pt>
                <c:pt idx="25735">
                  <c:v>5.1470000000000002</c:v>
                </c:pt>
                <c:pt idx="25736">
                  <c:v>5.1471999999999998</c:v>
                </c:pt>
                <c:pt idx="25737">
                  <c:v>5.1474000000000002</c:v>
                </c:pt>
                <c:pt idx="25738">
                  <c:v>5.1475999999999997</c:v>
                </c:pt>
                <c:pt idx="25739">
                  <c:v>5.1478000000000002</c:v>
                </c:pt>
                <c:pt idx="25740">
                  <c:v>5.1479999999999997</c:v>
                </c:pt>
                <c:pt idx="25741">
                  <c:v>5.1482000000000001</c:v>
                </c:pt>
                <c:pt idx="25742">
                  <c:v>5.1483999999999996</c:v>
                </c:pt>
                <c:pt idx="25743">
                  <c:v>5.1486000000000001</c:v>
                </c:pt>
                <c:pt idx="25744">
                  <c:v>5.1487999999999996</c:v>
                </c:pt>
                <c:pt idx="25745">
                  <c:v>5.149</c:v>
                </c:pt>
                <c:pt idx="25746">
                  <c:v>5.1492000000000004</c:v>
                </c:pt>
                <c:pt idx="25747">
                  <c:v>5.1494</c:v>
                </c:pt>
                <c:pt idx="25748">
                  <c:v>5.1496000000000004</c:v>
                </c:pt>
                <c:pt idx="25749">
                  <c:v>5.1497999999999999</c:v>
                </c:pt>
                <c:pt idx="25750">
                  <c:v>5.15</c:v>
                </c:pt>
                <c:pt idx="25751">
                  <c:v>5.1501999999999999</c:v>
                </c:pt>
                <c:pt idx="25752">
                  <c:v>5.1504000000000003</c:v>
                </c:pt>
                <c:pt idx="25753">
                  <c:v>5.1505999999999998</c:v>
                </c:pt>
                <c:pt idx="25754">
                  <c:v>5.1508000000000003</c:v>
                </c:pt>
                <c:pt idx="25755">
                  <c:v>5.1509999999999998</c:v>
                </c:pt>
                <c:pt idx="25756">
                  <c:v>5.1512000000000002</c:v>
                </c:pt>
                <c:pt idx="25757">
                  <c:v>5.1513999999999998</c:v>
                </c:pt>
                <c:pt idx="25758">
                  <c:v>5.1516000000000002</c:v>
                </c:pt>
                <c:pt idx="25759">
                  <c:v>5.1517999999999997</c:v>
                </c:pt>
                <c:pt idx="25760">
                  <c:v>5.1520000000000001</c:v>
                </c:pt>
                <c:pt idx="25761">
                  <c:v>5.1521999999999997</c:v>
                </c:pt>
                <c:pt idx="25762">
                  <c:v>5.1524000000000001</c:v>
                </c:pt>
                <c:pt idx="25763">
                  <c:v>5.1525999999999996</c:v>
                </c:pt>
                <c:pt idx="25764">
                  <c:v>5.1528</c:v>
                </c:pt>
                <c:pt idx="25765">
                  <c:v>5.1529999999999996</c:v>
                </c:pt>
                <c:pt idx="25766">
                  <c:v>5.1532</c:v>
                </c:pt>
                <c:pt idx="25767">
                  <c:v>5.1534000000000004</c:v>
                </c:pt>
                <c:pt idx="25768">
                  <c:v>5.1536</c:v>
                </c:pt>
                <c:pt idx="25769">
                  <c:v>5.1538000000000004</c:v>
                </c:pt>
                <c:pt idx="25770">
                  <c:v>5.1539999999999999</c:v>
                </c:pt>
                <c:pt idx="25771">
                  <c:v>5.1542000000000003</c:v>
                </c:pt>
                <c:pt idx="25772">
                  <c:v>5.1543999999999999</c:v>
                </c:pt>
                <c:pt idx="25773">
                  <c:v>5.1546000000000003</c:v>
                </c:pt>
                <c:pt idx="25774">
                  <c:v>5.1547999999999998</c:v>
                </c:pt>
                <c:pt idx="25775">
                  <c:v>5.1550000000000002</c:v>
                </c:pt>
                <c:pt idx="25776">
                  <c:v>5.1551999999999998</c:v>
                </c:pt>
                <c:pt idx="25777">
                  <c:v>5.1554000000000002</c:v>
                </c:pt>
                <c:pt idx="25778">
                  <c:v>5.1555999999999997</c:v>
                </c:pt>
                <c:pt idx="25779">
                  <c:v>5.1558000000000002</c:v>
                </c:pt>
                <c:pt idx="25780">
                  <c:v>5.1559999999999997</c:v>
                </c:pt>
                <c:pt idx="25781">
                  <c:v>5.1562000000000001</c:v>
                </c:pt>
                <c:pt idx="25782">
                  <c:v>5.1563999999999997</c:v>
                </c:pt>
                <c:pt idx="25783">
                  <c:v>5.1566000000000001</c:v>
                </c:pt>
                <c:pt idx="25784">
                  <c:v>5.1567999999999996</c:v>
                </c:pt>
                <c:pt idx="25785">
                  <c:v>5.157</c:v>
                </c:pt>
                <c:pt idx="25786">
                  <c:v>5.1571999999999996</c:v>
                </c:pt>
                <c:pt idx="25787">
                  <c:v>5.1574</c:v>
                </c:pt>
                <c:pt idx="25788">
                  <c:v>5.1576000000000004</c:v>
                </c:pt>
                <c:pt idx="25789">
                  <c:v>5.1577999999999999</c:v>
                </c:pt>
                <c:pt idx="25790">
                  <c:v>5.1580000000000004</c:v>
                </c:pt>
                <c:pt idx="25791">
                  <c:v>5.1581999999999999</c:v>
                </c:pt>
                <c:pt idx="25792">
                  <c:v>5.1584000000000003</c:v>
                </c:pt>
                <c:pt idx="25793">
                  <c:v>5.1585999999999999</c:v>
                </c:pt>
                <c:pt idx="25794">
                  <c:v>5.1588000000000003</c:v>
                </c:pt>
                <c:pt idx="25795">
                  <c:v>5.1589999999999998</c:v>
                </c:pt>
                <c:pt idx="25796">
                  <c:v>5.1592000000000002</c:v>
                </c:pt>
                <c:pt idx="25797">
                  <c:v>5.1593999999999998</c:v>
                </c:pt>
                <c:pt idx="25798">
                  <c:v>5.1596000000000002</c:v>
                </c:pt>
                <c:pt idx="25799">
                  <c:v>5.1597999999999997</c:v>
                </c:pt>
                <c:pt idx="25800">
                  <c:v>5.16</c:v>
                </c:pt>
                <c:pt idx="25801">
                  <c:v>5.1601999999999997</c:v>
                </c:pt>
                <c:pt idx="25802">
                  <c:v>5.1604000000000001</c:v>
                </c:pt>
                <c:pt idx="25803">
                  <c:v>5.1605999999999996</c:v>
                </c:pt>
                <c:pt idx="25804">
                  <c:v>5.1608000000000001</c:v>
                </c:pt>
                <c:pt idx="25805">
                  <c:v>5.1609999999999996</c:v>
                </c:pt>
                <c:pt idx="25806">
                  <c:v>5.1612</c:v>
                </c:pt>
                <c:pt idx="25807">
                  <c:v>5.1614000000000004</c:v>
                </c:pt>
                <c:pt idx="25808">
                  <c:v>5.1616</c:v>
                </c:pt>
                <c:pt idx="25809">
                  <c:v>5.1618000000000004</c:v>
                </c:pt>
                <c:pt idx="25810">
                  <c:v>5.1619999999999999</c:v>
                </c:pt>
                <c:pt idx="25811">
                  <c:v>5.1622000000000003</c:v>
                </c:pt>
                <c:pt idx="25812">
                  <c:v>5.1623999999999999</c:v>
                </c:pt>
                <c:pt idx="25813">
                  <c:v>5.1626000000000003</c:v>
                </c:pt>
                <c:pt idx="25814">
                  <c:v>5.1627999999999998</c:v>
                </c:pt>
                <c:pt idx="25815">
                  <c:v>5.1630000000000003</c:v>
                </c:pt>
                <c:pt idx="25816">
                  <c:v>5.1631999999999998</c:v>
                </c:pt>
                <c:pt idx="25817">
                  <c:v>5.1634000000000002</c:v>
                </c:pt>
                <c:pt idx="25818">
                  <c:v>5.1635999999999997</c:v>
                </c:pt>
                <c:pt idx="25819">
                  <c:v>5.1638000000000002</c:v>
                </c:pt>
                <c:pt idx="25820">
                  <c:v>5.1639999999999997</c:v>
                </c:pt>
                <c:pt idx="25821">
                  <c:v>5.1642000000000001</c:v>
                </c:pt>
                <c:pt idx="25822">
                  <c:v>5.1643999999999997</c:v>
                </c:pt>
                <c:pt idx="25823">
                  <c:v>5.1646000000000001</c:v>
                </c:pt>
                <c:pt idx="25824">
                  <c:v>5.1647999999999996</c:v>
                </c:pt>
                <c:pt idx="25825">
                  <c:v>5.165</c:v>
                </c:pt>
                <c:pt idx="25826">
                  <c:v>5.1651999999999996</c:v>
                </c:pt>
                <c:pt idx="25827">
                  <c:v>5.1654</c:v>
                </c:pt>
                <c:pt idx="25828">
                  <c:v>5.1656000000000004</c:v>
                </c:pt>
                <c:pt idx="25829">
                  <c:v>5.1657999999999999</c:v>
                </c:pt>
                <c:pt idx="25830">
                  <c:v>5.1660000000000004</c:v>
                </c:pt>
                <c:pt idx="25831">
                  <c:v>5.1661999999999999</c:v>
                </c:pt>
                <c:pt idx="25832">
                  <c:v>5.1664000000000003</c:v>
                </c:pt>
                <c:pt idx="25833">
                  <c:v>5.1665999999999999</c:v>
                </c:pt>
                <c:pt idx="25834">
                  <c:v>5.1668000000000003</c:v>
                </c:pt>
                <c:pt idx="25835">
                  <c:v>5.1669999999999998</c:v>
                </c:pt>
                <c:pt idx="25836">
                  <c:v>5.1672000000000002</c:v>
                </c:pt>
                <c:pt idx="25837">
                  <c:v>5.1673999999999998</c:v>
                </c:pt>
                <c:pt idx="25838">
                  <c:v>5.1676000000000002</c:v>
                </c:pt>
                <c:pt idx="25839">
                  <c:v>5.1677999999999997</c:v>
                </c:pt>
                <c:pt idx="25840">
                  <c:v>5.1680000000000001</c:v>
                </c:pt>
                <c:pt idx="25841">
                  <c:v>5.1681999999999997</c:v>
                </c:pt>
                <c:pt idx="25842">
                  <c:v>5.1684000000000001</c:v>
                </c:pt>
                <c:pt idx="25843">
                  <c:v>5.1685999999999996</c:v>
                </c:pt>
                <c:pt idx="25844">
                  <c:v>5.1688000000000001</c:v>
                </c:pt>
                <c:pt idx="25845">
                  <c:v>5.1689999999999996</c:v>
                </c:pt>
                <c:pt idx="25846">
                  <c:v>5.1692</c:v>
                </c:pt>
                <c:pt idx="25847">
                  <c:v>5.1694000000000004</c:v>
                </c:pt>
                <c:pt idx="25848">
                  <c:v>5.1696</c:v>
                </c:pt>
                <c:pt idx="25849">
                  <c:v>5.1698000000000004</c:v>
                </c:pt>
                <c:pt idx="25850">
                  <c:v>5.17</c:v>
                </c:pt>
                <c:pt idx="25851">
                  <c:v>5.1702000000000004</c:v>
                </c:pt>
                <c:pt idx="25852">
                  <c:v>5.1703999999999999</c:v>
                </c:pt>
                <c:pt idx="25853">
                  <c:v>5.1706000000000003</c:v>
                </c:pt>
                <c:pt idx="25854">
                  <c:v>5.1707999999999998</c:v>
                </c:pt>
                <c:pt idx="25855">
                  <c:v>5.1710000000000003</c:v>
                </c:pt>
                <c:pt idx="25856">
                  <c:v>5.1711999999999998</c:v>
                </c:pt>
                <c:pt idx="25857">
                  <c:v>5.1714000000000002</c:v>
                </c:pt>
                <c:pt idx="25858">
                  <c:v>5.1715999999999998</c:v>
                </c:pt>
                <c:pt idx="25859">
                  <c:v>5.1718000000000002</c:v>
                </c:pt>
                <c:pt idx="25860">
                  <c:v>5.1719999999999997</c:v>
                </c:pt>
                <c:pt idx="25861">
                  <c:v>5.1722000000000001</c:v>
                </c:pt>
                <c:pt idx="25862">
                  <c:v>5.1723999999999997</c:v>
                </c:pt>
                <c:pt idx="25863">
                  <c:v>5.1726000000000001</c:v>
                </c:pt>
                <c:pt idx="25864">
                  <c:v>5.1727999999999996</c:v>
                </c:pt>
                <c:pt idx="25865">
                  <c:v>5.173</c:v>
                </c:pt>
                <c:pt idx="25866">
                  <c:v>5.1731999999999996</c:v>
                </c:pt>
                <c:pt idx="25867">
                  <c:v>5.1734</c:v>
                </c:pt>
                <c:pt idx="25868">
                  <c:v>5.1736000000000004</c:v>
                </c:pt>
                <c:pt idx="25869">
                  <c:v>5.1738</c:v>
                </c:pt>
                <c:pt idx="25870">
                  <c:v>5.1740000000000004</c:v>
                </c:pt>
                <c:pt idx="25871">
                  <c:v>5.1741999999999999</c:v>
                </c:pt>
                <c:pt idx="25872">
                  <c:v>5.1744000000000003</c:v>
                </c:pt>
                <c:pt idx="25873">
                  <c:v>5.1745999999999999</c:v>
                </c:pt>
                <c:pt idx="25874">
                  <c:v>5.1748000000000003</c:v>
                </c:pt>
                <c:pt idx="25875">
                  <c:v>5.1749999999999998</c:v>
                </c:pt>
                <c:pt idx="25876">
                  <c:v>5.1752000000000002</c:v>
                </c:pt>
                <c:pt idx="25877">
                  <c:v>5.1753999999999998</c:v>
                </c:pt>
                <c:pt idx="25878">
                  <c:v>5.1756000000000002</c:v>
                </c:pt>
                <c:pt idx="25879">
                  <c:v>5.1757999999999997</c:v>
                </c:pt>
                <c:pt idx="25880">
                  <c:v>5.1760000000000002</c:v>
                </c:pt>
                <c:pt idx="25881">
                  <c:v>5.1761999999999997</c:v>
                </c:pt>
                <c:pt idx="25882">
                  <c:v>5.1764000000000001</c:v>
                </c:pt>
                <c:pt idx="25883">
                  <c:v>5.1765999999999996</c:v>
                </c:pt>
                <c:pt idx="25884">
                  <c:v>5.1768000000000001</c:v>
                </c:pt>
                <c:pt idx="25885">
                  <c:v>5.1769999999999996</c:v>
                </c:pt>
                <c:pt idx="25886">
                  <c:v>5.1772</c:v>
                </c:pt>
                <c:pt idx="25887">
                  <c:v>5.1773999999999996</c:v>
                </c:pt>
                <c:pt idx="25888">
                  <c:v>5.1776</c:v>
                </c:pt>
                <c:pt idx="25889">
                  <c:v>5.1778000000000004</c:v>
                </c:pt>
                <c:pt idx="25890">
                  <c:v>5.1779999999999999</c:v>
                </c:pt>
                <c:pt idx="25891">
                  <c:v>5.1782000000000004</c:v>
                </c:pt>
                <c:pt idx="25892">
                  <c:v>5.1783999999999999</c:v>
                </c:pt>
                <c:pt idx="25893">
                  <c:v>5.1786000000000003</c:v>
                </c:pt>
                <c:pt idx="25894">
                  <c:v>5.1787999999999998</c:v>
                </c:pt>
                <c:pt idx="25895">
                  <c:v>5.1790000000000003</c:v>
                </c:pt>
                <c:pt idx="25896">
                  <c:v>5.1791999999999998</c:v>
                </c:pt>
                <c:pt idx="25897">
                  <c:v>5.1794000000000002</c:v>
                </c:pt>
                <c:pt idx="25898">
                  <c:v>5.1795999999999998</c:v>
                </c:pt>
                <c:pt idx="25899">
                  <c:v>5.1798000000000002</c:v>
                </c:pt>
                <c:pt idx="25900">
                  <c:v>5.18</c:v>
                </c:pt>
                <c:pt idx="25901">
                  <c:v>5.1802000000000001</c:v>
                </c:pt>
                <c:pt idx="25902">
                  <c:v>5.1803999999999997</c:v>
                </c:pt>
                <c:pt idx="25903">
                  <c:v>5.1806000000000001</c:v>
                </c:pt>
                <c:pt idx="25904">
                  <c:v>5.1807999999999996</c:v>
                </c:pt>
                <c:pt idx="25905">
                  <c:v>5.181</c:v>
                </c:pt>
                <c:pt idx="25906">
                  <c:v>5.1811999999999996</c:v>
                </c:pt>
                <c:pt idx="25907">
                  <c:v>5.1814</c:v>
                </c:pt>
                <c:pt idx="25908">
                  <c:v>5.1816000000000004</c:v>
                </c:pt>
                <c:pt idx="25909">
                  <c:v>5.1818</c:v>
                </c:pt>
                <c:pt idx="25910">
                  <c:v>5.1820000000000004</c:v>
                </c:pt>
                <c:pt idx="25911">
                  <c:v>5.1821999999999999</c:v>
                </c:pt>
                <c:pt idx="25912">
                  <c:v>5.1824000000000003</c:v>
                </c:pt>
                <c:pt idx="25913">
                  <c:v>5.1825999999999999</c:v>
                </c:pt>
                <c:pt idx="25914">
                  <c:v>5.1828000000000003</c:v>
                </c:pt>
                <c:pt idx="25915">
                  <c:v>5.1829999999999998</c:v>
                </c:pt>
                <c:pt idx="25916">
                  <c:v>5.1832000000000003</c:v>
                </c:pt>
                <c:pt idx="25917">
                  <c:v>5.1833999999999998</c:v>
                </c:pt>
                <c:pt idx="25918">
                  <c:v>5.1836000000000002</c:v>
                </c:pt>
                <c:pt idx="25919">
                  <c:v>5.1837999999999997</c:v>
                </c:pt>
                <c:pt idx="25920">
                  <c:v>5.1840000000000002</c:v>
                </c:pt>
                <c:pt idx="25921">
                  <c:v>5.1841999999999997</c:v>
                </c:pt>
                <c:pt idx="25922">
                  <c:v>5.1844000000000001</c:v>
                </c:pt>
                <c:pt idx="25923">
                  <c:v>5.1845999999999997</c:v>
                </c:pt>
                <c:pt idx="25924">
                  <c:v>5.1848000000000001</c:v>
                </c:pt>
                <c:pt idx="25925">
                  <c:v>5.1849999999999996</c:v>
                </c:pt>
                <c:pt idx="25926">
                  <c:v>5.1852</c:v>
                </c:pt>
                <c:pt idx="25927">
                  <c:v>5.1853999999999996</c:v>
                </c:pt>
                <c:pt idx="25928">
                  <c:v>5.1856</c:v>
                </c:pt>
                <c:pt idx="25929">
                  <c:v>5.1858000000000004</c:v>
                </c:pt>
                <c:pt idx="25930">
                  <c:v>5.1859999999999999</c:v>
                </c:pt>
                <c:pt idx="25931">
                  <c:v>5.1862000000000004</c:v>
                </c:pt>
                <c:pt idx="25932">
                  <c:v>5.1863999999999999</c:v>
                </c:pt>
                <c:pt idx="25933">
                  <c:v>5.1866000000000003</c:v>
                </c:pt>
                <c:pt idx="25934">
                  <c:v>5.1867999999999999</c:v>
                </c:pt>
                <c:pt idx="25935">
                  <c:v>5.1870000000000003</c:v>
                </c:pt>
                <c:pt idx="25936">
                  <c:v>5.1871999999999998</c:v>
                </c:pt>
                <c:pt idx="25937">
                  <c:v>5.1874000000000002</c:v>
                </c:pt>
                <c:pt idx="25938">
                  <c:v>5.1875999999999998</c:v>
                </c:pt>
                <c:pt idx="25939">
                  <c:v>5.1878000000000002</c:v>
                </c:pt>
                <c:pt idx="25940">
                  <c:v>5.1879999999999997</c:v>
                </c:pt>
                <c:pt idx="25941">
                  <c:v>5.1882000000000001</c:v>
                </c:pt>
                <c:pt idx="25942">
                  <c:v>5.1883999999999997</c:v>
                </c:pt>
                <c:pt idx="25943">
                  <c:v>5.1886000000000001</c:v>
                </c:pt>
                <c:pt idx="25944">
                  <c:v>5.1887999999999996</c:v>
                </c:pt>
                <c:pt idx="25945">
                  <c:v>5.1890000000000001</c:v>
                </c:pt>
                <c:pt idx="25946">
                  <c:v>5.1891999999999996</c:v>
                </c:pt>
                <c:pt idx="25947">
                  <c:v>5.1894</c:v>
                </c:pt>
                <c:pt idx="25948">
                  <c:v>5.1896000000000004</c:v>
                </c:pt>
                <c:pt idx="25949">
                  <c:v>5.1898</c:v>
                </c:pt>
                <c:pt idx="25950">
                  <c:v>5.19</c:v>
                </c:pt>
                <c:pt idx="25951">
                  <c:v>5.1901999999999999</c:v>
                </c:pt>
                <c:pt idx="25952">
                  <c:v>5.1904000000000003</c:v>
                </c:pt>
                <c:pt idx="25953">
                  <c:v>5.1905999999999999</c:v>
                </c:pt>
                <c:pt idx="25954">
                  <c:v>5.1908000000000003</c:v>
                </c:pt>
                <c:pt idx="25955">
                  <c:v>5.1909999999999998</c:v>
                </c:pt>
                <c:pt idx="25956">
                  <c:v>5.1912000000000003</c:v>
                </c:pt>
                <c:pt idx="25957">
                  <c:v>5.1913999999999998</c:v>
                </c:pt>
                <c:pt idx="25958">
                  <c:v>5.1916000000000002</c:v>
                </c:pt>
                <c:pt idx="25959">
                  <c:v>5.1917999999999997</c:v>
                </c:pt>
                <c:pt idx="25960">
                  <c:v>5.1920000000000002</c:v>
                </c:pt>
                <c:pt idx="25961">
                  <c:v>5.1921999999999997</c:v>
                </c:pt>
                <c:pt idx="25962">
                  <c:v>5.1924000000000001</c:v>
                </c:pt>
                <c:pt idx="25963">
                  <c:v>5.1925999999999997</c:v>
                </c:pt>
                <c:pt idx="25964">
                  <c:v>5.1928000000000001</c:v>
                </c:pt>
                <c:pt idx="25965">
                  <c:v>5.1929999999999996</c:v>
                </c:pt>
                <c:pt idx="25966">
                  <c:v>5.1932</c:v>
                </c:pt>
                <c:pt idx="25967">
                  <c:v>5.1933999999999996</c:v>
                </c:pt>
                <c:pt idx="25968">
                  <c:v>5.1936</c:v>
                </c:pt>
                <c:pt idx="25969">
                  <c:v>5.1938000000000004</c:v>
                </c:pt>
                <c:pt idx="25970">
                  <c:v>5.194</c:v>
                </c:pt>
                <c:pt idx="25971">
                  <c:v>5.1942000000000004</c:v>
                </c:pt>
                <c:pt idx="25972">
                  <c:v>5.1943999999999999</c:v>
                </c:pt>
                <c:pt idx="25973">
                  <c:v>5.1946000000000003</c:v>
                </c:pt>
                <c:pt idx="25974">
                  <c:v>5.1947999999999999</c:v>
                </c:pt>
                <c:pt idx="25975">
                  <c:v>5.1950000000000003</c:v>
                </c:pt>
                <c:pt idx="25976">
                  <c:v>5.1951999999999998</c:v>
                </c:pt>
                <c:pt idx="25977">
                  <c:v>5.1954000000000002</c:v>
                </c:pt>
                <c:pt idx="25978">
                  <c:v>5.1955999999999998</c:v>
                </c:pt>
                <c:pt idx="25979">
                  <c:v>5.1958000000000002</c:v>
                </c:pt>
                <c:pt idx="25980">
                  <c:v>5.1959999999999997</c:v>
                </c:pt>
                <c:pt idx="25981">
                  <c:v>5.1962000000000002</c:v>
                </c:pt>
                <c:pt idx="25982">
                  <c:v>5.1963999999999997</c:v>
                </c:pt>
                <c:pt idx="25983">
                  <c:v>5.1966000000000001</c:v>
                </c:pt>
                <c:pt idx="25984">
                  <c:v>5.1967999999999996</c:v>
                </c:pt>
                <c:pt idx="25985">
                  <c:v>5.1970000000000001</c:v>
                </c:pt>
                <c:pt idx="25986">
                  <c:v>5.1971999999999996</c:v>
                </c:pt>
                <c:pt idx="25987">
                  <c:v>5.1974</c:v>
                </c:pt>
                <c:pt idx="25988">
                  <c:v>5.1976000000000004</c:v>
                </c:pt>
                <c:pt idx="25989">
                  <c:v>5.1978</c:v>
                </c:pt>
                <c:pt idx="25990">
                  <c:v>5.1980000000000004</c:v>
                </c:pt>
                <c:pt idx="25991">
                  <c:v>5.1981999999999999</c:v>
                </c:pt>
                <c:pt idx="25992">
                  <c:v>5.1984000000000004</c:v>
                </c:pt>
                <c:pt idx="25993">
                  <c:v>5.1985999999999999</c:v>
                </c:pt>
                <c:pt idx="25994">
                  <c:v>5.1988000000000003</c:v>
                </c:pt>
                <c:pt idx="25995">
                  <c:v>5.1989999999999998</c:v>
                </c:pt>
                <c:pt idx="25996">
                  <c:v>5.1992000000000003</c:v>
                </c:pt>
                <c:pt idx="25997">
                  <c:v>5.1993999999999998</c:v>
                </c:pt>
                <c:pt idx="25998">
                  <c:v>5.1996000000000002</c:v>
                </c:pt>
                <c:pt idx="25999">
                  <c:v>5.1997999999999998</c:v>
                </c:pt>
                <c:pt idx="26000">
                  <c:v>5.2</c:v>
                </c:pt>
                <c:pt idx="26001">
                  <c:v>5.2001999999999997</c:v>
                </c:pt>
                <c:pt idx="26002">
                  <c:v>5.2004000000000001</c:v>
                </c:pt>
                <c:pt idx="26003">
                  <c:v>5.2005999999999997</c:v>
                </c:pt>
                <c:pt idx="26004">
                  <c:v>5.2008000000000001</c:v>
                </c:pt>
                <c:pt idx="26005">
                  <c:v>5.2009999999999996</c:v>
                </c:pt>
                <c:pt idx="26006">
                  <c:v>5.2012</c:v>
                </c:pt>
                <c:pt idx="26007">
                  <c:v>5.2013999999999996</c:v>
                </c:pt>
                <c:pt idx="26008">
                  <c:v>5.2016</c:v>
                </c:pt>
                <c:pt idx="26009">
                  <c:v>5.2018000000000004</c:v>
                </c:pt>
                <c:pt idx="26010">
                  <c:v>5.202</c:v>
                </c:pt>
                <c:pt idx="26011">
                  <c:v>5.2022000000000004</c:v>
                </c:pt>
                <c:pt idx="26012">
                  <c:v>5.2023999999999999</c:v>
                </c:pt>
                <c:pt idx="26013">
                  <c:v>5.2026000000000003</c:v>
                </c:pt>
                <c:pt idx="26014">
                  <c:v>5.2027999999999999</c:v>
                </c:pt>
                <c:pt idx="26015">
                  <c:v>5.2030000000000003</c:v>
                </c:pt>
                <c:pt idx="26016">
                  <c:v>5.2031999999999998</c:v>
                </c:pt>
                <c:pt idx="26017">
                  <c:v>5.2034000000000002</c:v>
                </c:pt>
                <c:pt idx="26018">
                  <c:v>5.2035999999999998</c:v>
                </c:pt>
                <c:pt idx="26019">
                  <c:v>5.2038000000000002</c:v>
                </c:pt>
                <c:pt idx="26020">
                  <c:v>5.2039999999999997</c:v>
                </c:pt>
                <c:pt idx="26021">
                  <c:v>5.2042000000000002</c:v>
                </c:pt>
                <c:pt idx="26022">
                  <c:v>5.2043999999999997</c:v>
                </c:pt>
                <c:pt idx="26023">
                  <c:v>5.2046000000000001</c:v>
                </c:pt>
                <c:pt idx="26024">
                  <c:v>5.2047999999999996</c:v>
                </c:pt>
                <c:pt idx="26025">
                  <c:v>5.2050000000000001</c:v>
                </c:pt>
                <c:pt idx="26026">
                  <c:v>5.2051999999999996</c:v>
                </c:pt>
                <c:pt idx="26027">
                  <c:v>5.2054</c:v>
                </c:pt>
                <c:pt idx="26028">
                  <c:v>5.2055999999999996</c:v>
                </c:pt>
                <c:pt idx="26029">
                  <c:v>5.2058</c:v>
                </c:pt>
                <c:pt idx="26030">
                  <c:v>5.2060000000000004</c:v>
                </c:pt>
                <c:pt idx="26031">
                  <c:v>5.2061999999999999</c:v>
                </c:pt>
                <c:pt idx="26032">
                  <c:v>5.2064000000000004</c:v>
                </c:pt>
                <c:pt idx="26033">
                  <c:v>5.2065999999999999</c:v>
                </c:pt>
                <c:pt idx="26034">
                  <c:v>5.2068000000000003</c:v>
                </c:pt>
                <c:pt idx="26035">
                  <c:v>5.2069999999999999</c:v>
                </c:pt>
                <c:pt idx="26036">
                  <c:v>5.2072000000000003</c:v>
                </c:pt>
                <c:pt idx="26037">
                  <c:v>5.2073999999999998</c:v>
                </c:pt>
                <c:pt idx="26038">
                  <c:v>5.2076000000000002</c:v>
                </c:pt>
                <c:pt idx="26039">
                  <c:v>5.2077999999999998</c:v>
                </c:pt>
                <c:pt idx="26040">
                  <c:v>5.2080000000000002</c:v>
                </c:pt>
                <c:pt idx="26041">
                  <c:v>5.2081999999999997</c:v>
                </c:pt>
                <c:pt idx="26042">
                  <c:v>5.2084000000000001</c:v>
                </c:pt>
                <c:pt idx="26043">
                  <c:v>5.2085999999999997</c:v>
                </c:pt>
                <c:pt idx="26044">
                  <c:v>5.2088000000000001</c:v>
                </c:pt>
                <c:pt idx="26045">
                  <c:v>5.2089999999999996</c:v>
                </c:pt>
                <c:pt idx="26046">
                  <c:v>5.2092000000000001</c:v>
                </c:pt>
                <c:pt idx="26047">
                  <c:v>5.2093999999999996</c:v>
                </c:pt>
                <c:pt idx="26048">
                  <c:v>5.2096</c:v>
                </c:pt>
                <c:pt idx="26049">
                  <c:v>5.2098000000000004</c:v>
                </c:pt>
                <c:pt idx="26050">
                  <c:v>5.21</c:v>
                </c:pt>
                <c:pt idx="26051">
                  <c:v>5.2102000000000004</c:v>
                </c:pt>
                <c:pt idx="26052">
                  <c:v>5.2103999999999999</c:v>
                </c:pt>
                <c:pt idx="26053">
                  <c:v>5.2106000000000003</c:v>
                </c:pt>
                <c:pt idx="26054">
                  <c:v>5.2107999999999999</c:v>
                </c:pt>
                <c:pt idx="26055">
                  <c:v>5.2110000000000003</c:v>
                </c:pt>
                <c:pt idx="26056">
                  <c:v>5.2111999999999998</c:v>
                </c:pt>
                <c:pt idx="26057">
                  <c:v>5.2114000000000003</c:v>
                </c:pt>
                <c:pt idx="26058">
                  <c:v>5.2115999999999998</c:v>
                </c:pt>
                <c:pt idx="26059">
                  <c:v>5.2118000000000002</c:v>
                </c:pt>
                <c:pt idx="26060">
                  <c:v>5.2119999999999997</c:v>
                </c:pt>
                <c:pt idx="26061">
                  <c:v>5.2122000000000002</c:v>
                </c:pt>
                <c:pt idx="26062">
                  <c:v>5.2123999999999997</c:v>
                </c:pt>
                <c:pt idx="26063">
                  <c:v>5.2126000000000001</c:v>
                </c:pt>
                <c:pt idx="26064">
                  <c:v>5.2127999999999997</c:v>
                </c:pt>
                <c:pt idx="26065">
                  <c:v>5.2130000000000001</c:v>
                </c:pt>
                <c:pt idx="26066">
                  <c:v>5.2131999999999996</c:v>
                </c:pt>
                <c:pt idx="26067">
                  <c:v>5.2134</c:v>
                </c:pt>
                <c:pt idx="26068">
                  <c:v>5.2135999999999996</c:v>
                </c:pt>
                <c:pt idx="26069">
                  <c:v>5.2138</c:v>
                </c:pt>
                <c:pt idx="26070">
                  <c:v>5.2140000000000004</c:v>
                </c:pt>
                <c:pt idx="26071">
                  <c:v>5.2141999999999999</c:v>
                </c:pt>
                <c:pt idx="26072">
                  <c:v>5.2144000000000004</c:v>
                </c:pt>
                <c:pt idx="26073">
                  <c:v>5.2145999999999999</c:v>
                </c:pt>
                <c:pt idx="26074">
                  <c:v>5.2148000000000003</c:v>
                </c:pt>
                <c:pt idx="26075">
                  <c:v>5.2149999999999999</c:v>
                </c:pt>
                <c:pt idx="26076">
                  <c:v>5.2152000000000003</c:v>
                </c:pt>
                <c:pt idx="26077">
                  <c:v>5.2153999999999998</c:v>
                </c:pt>
                <c:pt idx="26078">
                  <c:v>5.2156000000000002</c:v>
                </c:pt>
                <c:pt idx="26079">
                  <c:v>5.2157999999999998</c:v>
                </c:pt>
                <c:pt idx="26080">
                  <c:v>5.2160000000000002</c:v>
                </c:pt>
                <c:pt idx="26081">
                  <c:v>5.2161999999999997</c:v>
                </c:pt>
                <c:pt idx="26082">
                  <c:v>5.2164000000000001</c:v>
                </c:pt>
                <c:pt idx="26083">
                  <c:v>5.2165999999999997</c:v>
                </c:pt>
                <c:pt idx="26084">
                  <c:v>5.2168000000000001</c:v>
                </c:pt>
                <c:pt idx="26085">
                  <c:v>5.2169999999999996</c:v>
                </c:pt>
                <c:pt idx="26086">
                  <c:v>5.2172000000000001</c:v>
                </c:pt>
                <c:pt idx="26087">
                  <c:v>5.2173999999999996</c:v>
                </c:pt>
                <c:pt idx="26088">
                  <c:v>5.2176</c:v>
                </c:pt>
                <c:pt idx="26089">
                  <c:v>5.2178000000000004</c:v>
                </c:pt>
                <c:pt idx="26090">
                  <c:v>5.218</c:v>
                </c:pt>
                <c:pt idx="26091">
                  <c:v>5.2182000000000004</c:v>
                </c:pt>
                <c:pt idx="26092">
                  <c:v>5.2183999999999999</c:v>
                </c:pt>
                <c:pt idx="26093">
                  <c:v>5.2186000000000003</c:v>
                </c:pt>
                <c:pt idx="26094">
                  <c:v>5.2187999999999999</c:v>
                </c:pt>
                <c:pt idx="26095">
                  <c:v>5.2190000000000003</c:v>
                </c:pt>
                <c:pt idx="26096">
                  <c:v>5.2191999999999998</c:v>
                </c:pt>
                <c:pt idx="26097">
                  <c:v>5.2194000000000003</c:v>
                </c:pt>
                <c:pt idx="26098">
                  <c:v>5.2195999999999998</c:v>
                </c:pt>
                <c:pt idx="26099">
                  <c:v>5.2198000000000002</c:v>
                </c:pt>
                <c:pt idx="26100">
                  <c:v>5.22</c:v>
                </c:pt>
                <c:pt idx="26101">
                  <c:v>5.2202000000000002</c:v>
                </c:pt>
                <c:pt idx="26102">
                  <c:v>5.2203999999999997</c:v>
                </c:pt>
                <c:pt idx="26103">
                  <c:v>5.2206000000000001</c:v>
                </c:pt>
                <c:pt idx="26104">
                  <c:v>5.2207999999999997</c:v>
                </c:pt>
                <c:pt idx="26105">
                  <c:v>5.2210000000000001</c:v>
                </c:pt>
                <c:pt idx="26106">
                  <c:v>5.2211999999999996</c:v>
                </c:pt>
                <c:pt idx="26107">
                  <c:v>5.2214</c:v>
                </c:pt>
                <c:pt idx="26108">
                  <c:v>5.2215999999999996</c:v>
                </c:pt>
                <c:pt idx="26109">
                  <c:v>5.2218</c:v>
                </c:pt>
                <c:pt idx="26110">
                  <c:v>5.2220000000000004</c:v>
                </c:pt>
                <c:pt idx="26111">
                  <c:v>5.2222</c:v>
                </c:pt>
                <c:pt idx="26112">
                  <c:v>5.2224000000000004</c:v>
                </c:pt>
                <c:pt idx="26113">
                  <c:v>5.2225999999999999</c:v>
                </c:pt>
                <c:pt idx="26114">
                  <c:v>5.2228000000000003</c:v>
                </c:pt>
                <c:pt idx="26115">
                  <c:v>5.2229999999999999</c:v>
                </c:pt>
                <c:pt idx="26116">
                  <c:v>5.2232000000000003</c:v>
                </c:pt>
                <c:pt idx="26117">
                  <c:v>5.2233999999999998</c:v>
                </c:pt>
                <c:pt idx="26118">
                  <c:v>5.2236000000000002</c:v>
                </c:pt>
                <c:pt idx="26119">
                  <c:v>5.2237999999999998</c:v>
                </c:pt>
                <c:pt idx="26120">
                  <c:v>5.2240000000000002</c:v>
                </c:pt>
                <c:pt idx="26121">
                  <c:v>5.2241999999999997</c:v>
                </c:pt>
                <c:pt idx="26122">
                  <c:v>5.2244000000000002</c:v>
                </c:pt>
                <c:pt idx="26123">
                  <c:v>5.2245999999999997</c:v>
                </c:pt>
                <c:pt idx="26124">
                  <c:v>5.2248000000000001</c:v>
                </c:pt>
                <c:pt idx="26125">
                  <c:v>5.2249999999999996</c:v>
                </c:pt>
                <c:pt idx="26126">
                  <c:v>5.2252000000000001</c:v>
                </c:pt>
                <c:pt idx="26127">
                  <c:v>5.2253999999999996</c:v>
                </c:pt>
                <c:pt idx="26128">
                  <c:v>5.2256</c:v>
                </c:pt>
                <c:pt idx="26129">
                  <c:v>5.2257999999999996</c:v>
                </c:pt>
                <c:pt idx="26130">
                  <c:v>5.226</c:v>
                </c:pt>
                <c:pt idx="26131">
                  <c:v>5.2262000000000004</c:v>
                </c:pt>
                <c:pt idx="26132">
                  <c:v>5.2263999999999999</c:v>
                </c:pt>
                <c:pt idx="26133">
                  <c:v>5.2266000000000004</c:v>
                </c:pt>
                <c:pt idx="26134">
                  <c:v>5.2267999999999999</c:v>
                </c:pt>
                <c:pt idx="26135">
                  <c:v>5.2270000000000003</c:v>
                </c:pt>
                <c:pt idx="26136">
                  <c:v>5.2271999999999998</c:v>
                </c:pt>
                <c:pt idx="26137">
                  <c:v>5.2274000000000003</c:v>
                </c:pt>
                <c:pt idx="26138">
                  <c:v>5.2275999999999998</c:v>
                </c:pt>
                <c:pt idx="26139">
                  <c:v>5.2278000000000002</c:v>
                </c:pt>
                <c:pt idx="26140">
                  <c:v>5.2279999999999998</c:v>
                </c:pt>
                <c:pt idx="26141">
                  <c:v>5.2282000000000002</c:v>
                </c:pt>
                <c:pt idx="26142">
                  <c:v>5.2283999999999997</c:v>
                </c:pt>
                <c:pt idx="26143">
                  <c:v>5.2286000000000001</c:v>
                </c:pt>
                <c:pt idx="26144">
                  <c:v>5.2287999999999997</c:v>
                </c:pt>
                <c:pt idx="26145">
                  <c:v>5.2290000000000001</c:v>
                </c:pt>
                <c:pt idx="26146">
                  <c:v>5.2291999999999996</c:v>
                </c:pt>
                <c:pt idx="26147">
                  <c:v>5.2294</c:v>
                </c:pt>
                <c:pt idx="26148">
                  <c:v>5.2295999999999996</c:v>
                </c:pt>
                <c:pt idx="26149">
                  <c:v>5.2298</c:v>
                </c:pt>
                <c:pt idx="26150">
                  <c:v>5.23</c:v>
                </c:pt>
                <c:pt idx="26151">
                  <c:v>5.2302</c:v>
                </c:pt>
                <c:pt idx="26152">
                  <c:v>5.2304000000000004</c:v>
                </c:pt>
                <c:pt idx="26153">
                  <c:v>5.2305999999999999</c:v>
                </c:pt>
                <c:pt idx="26154">
                  <c:v>5.2308000000000003</c:v>
                </c:pt>
                <c:pt idx="26155">
                  <c:v>5.2309999999999999</c:v>
                </c:pt>
                <c:pt idx="26156">
                  <c:v>5.2312000000000003</c:v>
                </c:pt>
                <c:pt idx="26157">
                  <c:v>5.2313999999999998</c:v>
                </c:pt>
                <c:pt idx="26158">
                  <c:v>5.2316000000000003</c:v>
                </c:pt>
                <c:pt idx="26159">
                  <c:v>5.2317999999999998</c:v>
                </c:pt>
                <c:pt idx="26160">
                  <c:v>5.2320000000000002</c:v>
                </c:pt>
                <c:pt idx="26161">
                  <c:v>5.2321999999999997</c:v>
                </c:pt>
                <c:pt idx="26162">
                  <c:v>5.2324000000000002</c:v>
                </c:pt>
                <c:pt idx="26163">
                  <c:v>5.2325999999999997</c:v>
                </c:pt>
                <c:pt idx="26164">
                  <c:v>5.2328000000000001</c:v>
                </c:pt>
                <c:pt idx="26165">
                  <c:v>5.2329999999999997</c:v>
                </c:pt>
                <c:pt idx="26166">
                  <c:v>5.2332000000000001</c:v>
                </c:pt>
                <c:pt idx="26167">
                  <c:v>5.2333999999999996</c:v>
                </c:pt>
                <c:pt idx="26168">
                  <c:v>5.2336</c:v>
                </c:pt>
                <c:pt idx="26169">
                  <c:v>5.2337999999999996</c:v>
                </c:pt>
                <c:pt idx="26170">
                  <c:v>5.234</c:v>
                </c:pt>
                <c:pt idx="26171">
                  <c:v>5.2342000000000004</c:v>
                </c:pt>
                <c:pt idx="26172">
                  <c:v>5.2343999999999999</c:v>
                </c:pt>
                <c:pt idx="26173">
                  <c:v>5.2346000000000004</c:v>
                </c:pt>
                <c:pt idx="26174">
                  <c:v>5.2347999999999999</c:v>
                </c:pt>
                <c:pt idx="26175">
                  <c:v>5.2350000000000003</c:v>
                </c:pt>
                <c:pt idx="26176">
                  <c:v>5.2351999999999999</c:v>
                </c:pt>
                <c:pt idx="26177">
                  <c:v>5.2354000000000003</c:v>
                </c:pt>
                <c:pt idx="26178">
                  <c:v>5.2355999999999998</c:v>
                </c:pt>
                <c:pt idx="26179">
                  <c:v>5.2358000000000002</c:v>
                </c:pt>
                <c:pt idx="26180">
                  <c:v>5.2359999999999998</c:v>
                </c:pt>
                <c:pt idx="26181">
                  <c:v>5.2362000000000002</c:v>
                </c:pt>
                <c:pt idx="26182">
                  <c:v>5.2363999999999997</c:v>
                </c:pt>
                <c:pt idx="26183">
                  <c:v>5.2366000000000001</c:v>
                </c:pt>
                <c:pt idx="26184">
                  <c:v>5.2367999999999997</c:v>
                </c:pt>
                <c:pt idx="26185">
                  <c:v>5.2370000000000001</c:v>
                </c:pt>
                <c:pt idx="26186">
                  <c:v>5.2371999999999996</c:v>
                </c:pt>
                <c:pt idx="26187">
                  <c:v>5.2374000000000001</c:v>
                </c:pt>
                <c:pt idx="26188">
                  <c:v>5.2375999999999996</c:v>
                </c:pt>
                <c:pt idx="26189">
                  <c:v>5.2378</c:v>
                </c:pt>
                <c:pt idx="26190">
                  <c:v>5.2380000000000004</c:v>
                </c:pt>
                <c:pt idx="26191">
                  <c:v>5.2382</c:v>
                </c:pt>
                <c:pt idx="26192">
                  <c:v>5.2384000000000004</c:v>
                </c:pt>
                <c:pt idx="26193">
                  <c:v>5.2385999999999999</c:v>
                </c:pt>
                <c:pt idx="26194">
                  <c:v>5.2388000000000003</c:v>
                </c:pt>
                <c:pt idx="26195">
                  <c:v>5.2389999999999999</c:v>
                </c:pt>
                <c:pt idx="26196">
                  <c:v>5.2392000000000003</c:v>
                </c:pt>
                <c:pt idx="26197">
                  <c:v>5.2393999999999998</c:v>
                </c:pt>
                <c:pt idx="26198">
                  <c:v>5.2396000000000003</c:v>
                </c:pt>
                <c:pt idx="26199">
                  <c:v>5.2397999999999998</c:v>
                </c:pt>
                <c:pt idx="26200">
                  <c:v>5.24</c:v>
                </c:pt>
                <c:pt idx="26201">
                  <c:v>5.2401999999999997</c:v>
                </c:pt>
                <c:pt idx="26202">
                  <c:v>5.2404000000000002</c:v>
                </c:pt>
                <c:pt idx="26203">
                  <c:v>5.2405999999999997</c:v>
                </c:pt>
                <c:pt idx="26204">
                  <c:v>5.2408000000000001</c:v>
                </c:pt>
                <c:pt idx="26205">
                  <c:v>5.2409999999999997</c:v>
                </c:pt>
                <c:pt idx="26206">
                  <c:v>5.2412000000000001</c:v>
                </c:pt>
                <c:pt idx="26207">
                  <c:v>5.2413999999999996</c:v>
                </c:pt>
                <c:pt idx="26208">
                  <c:v>5.2416</c:v>
                </c:pt>
                <c:pt idx="26209">
                  <c:v>5.2417999999999996</c:v>
                </c:pt>
                <c:pt idx="26210">
                  <c:v>5.242</c:v>
                </c:pt>
                <c:pt idx="26211">
                  <c:v>5.2422000000000004</c:v>
                </c:pt>
                <c:pt idx="26212">
                  <c:v>5.2423999999999999</c:v>
                </c:pt>
                <c:pt idx="26213">
                  <c:v>5.2426000000000004</c:v>
                </c:pt>
                <c:pt idx="26214">
                  <c:v>5.2427999999999999</c:v>
                </c:pt>
                <c:pt idx="26215">
                  <c:v>5.2430000000000003</c:v>
                </c:pt>
                <c:pt idx="26216">
                  <c:v>5.2431999999999999</c:v>
                </c:pt>
                <c:pt idx="26217">
                  <c:v>5.2434000000000003</c:v>
                </c:pt>
                <c:pt idx="26218">
                  <c:v>5.2435999999999998</c:v>
                </c:pt>
                <c:pt idx="26219">
                  <c:v>5.2438000000000002</c:v>
                </c:pt>
                <c:pt idx="26220">
                  <c:v>5.2439999999999998</c:v>
                </c:pt>
                <c:pt idx="26221">
                  <c:v>5.2442000000000002</c:v>
                </c:pt>
                <c:pt idx="26222">
                  <c:v>5.2443999999999997</c:v>
                </c:pt>
                <c:pt idx="26223">
                  <c:v>5.2446000000000002</c:v>
                </c:pt>
                <c:pt idx="26224">
                  <c:v>5.2447999999999997</c:v>
                </c:pt>
                <c:pt idx="26225">
                  <c:v>5.2450000000000001</c:v>
                </c:pt>
                <c:pt idx="26226">
                  <c:v>5.2451999999999996</c:v>
                </c:pt>
                <c:pt idx="26227">
                  <c:v>5.2454000000000001</c:v>
                </c:pt>
                <c:pt idx="26228">
                  <c:v>5.2455999999999996</c:v>
                </c:pt>
                <c:pt idx="26229">
                  <c:v>5.2458</c:v>
                </c:pt>
                <c:pt idx="26230">
                  <c:v>5.2460000000000004</c:v>
                </c:pt>
                <c:pt idx="26231">
                  <c:v>5.2462</c:v>
                </c:pt>
                <c:pt idx="26232">
                  <c:v>5.2464000000000004</c:v>
                </c:pt>
                <c:pt idx="26233">
                  <c:v>5.2465999999999999</c:v>
                </c:pt>
                <c:pt idx="26234">
                  <c:v>5.2468000000000004</c:v>
                </c:pt>
                <c:pt idx="26235">
                  <c:v>5.2469999999999999</c:v>
                </c:pt>
                <c:pt idx="26236">
                  <c:v>5.2472000000000003</c:v>
                </c:pt>
                <c:pt idx="26237">
                  <c:v>5.2473999999999998</c:v>
                </c:pt>
                <c:pt idx="26238">
                  <c:v>5.2476000000000003</c:v>
                </c:pt>
                <c:pt idx="26239">
                  <c:v>5.2477999999999998</c:v>
                </c:pt>
                <c:pt idx="26240">
                  <c:v>5.2480000000000002</c:v>
                </c:pt>
                <c:pt idx="26241">
                  <c:v>5.2481999999999998</c:v>
                </c:pt>
                <c:pt idx="26242">
                  <c:v>5.2484000000000002</c:v>
                </c:pt>
                <c:pt idx="26243">
                  <c:v>5.2485999999999997</c:v>
                </c:pt>
                <c:pt idx="26244">
                  <c:v>5.2488000000000001</c:v>
                </c:pt>
                <c:pt idx="26245">
                  <c:v>5.2489999999999997</c:v>
                </c:pt>
                <c:pt idx="26246">
                  <c:v>5.2492000000000001</c:v>
                </c:pt>
                <c:pt idx="26247">
                  <c:v>5.2493999999999996</c:v>
                </c:pt>
                <c:pt idx="26248">
                  <c:v>5.2496</c:v>
                </c:pt>
                <c:pt idx="26249">
                  <c:v>5.2497999999999996</c:v>
                </c:pt>
                <c:pt idx="26250">
                  <c:v>5.25</c:v>
                </c:pt>
                <c:pt idx="26251">
                  <c:v>5.2502000000000004</c:v>
                </c:pt>
                <c:pt idx="26252">
                  <c:v>5.2504</c:v>
                </c:pt>
                <c:pt idx="26253">
                  <c:v>5.2506000000000004</c:v>
                </c:pt>
                <c:pt idx="26254">
                  <c:v>5.2507999999999999</c:v>
                </c:pt>
                <c:pt idx="26255">
                  <c:v>5.2510000000000003</c:v>
                </c:pt>
                <c:pt idx="26256">
                  <c:v>5.2511999999999999</c:v>
                </c:pt>
                <c:pt idx="26257">
                  <c:v>5.2514000000000003</c:v>
                </c:pt>
                <c:pt idx="26258">
                  <c:v>5.2515999999999998</c:v>
                </c:pt>
                <c:pt idx="26259">
                  <c:v>5.2518000000000002</c:v>
                </c:pt>
                <c:pt idx="26260">
                  <c:v>5.2519999999999998</c:v>
                </c:pt>
                <c:pt idx="26261">
                  <c:v>5.2522000000000002</c:v>
                </c:pt>
                <c:pt idx="26262">
                  <c:v>5.2523999999999997</c:v>
                </c:pt>
                <c:pt idx="26263">
                  <c:v>5.2526000000000002</c:v>
                </c:pt>
                <c:pt idx="26264">
                  <c:v>5.2527999999999997</c:v>
                </c:pt>
                <c:pt idx="26265">
                  <c:v>5.2530000000000001</c:v>
                </c:pt>
                <c:pt idx="26266">
                  <c:v>5.2531999999999996</c:v>
                </c:pt>
                <c:pt idx="26267">
                  <c:v>5.2534000000000001</c:v>
                </c:pt>
                <c:pt idx="26268">
                  <c:v>5.2535999999999996</c:v>
                </c:pt>
                <c:pt idx="26269">
                  <c:v>5.2538</c:v>
                </c:pt>
                <c:pt idx="26270">
                  <c:v>5.2539999999999996</c:v>
                </c:pt>
                <c:pt idx="26271">
                  <c:v>5.2542</c:v>
                </c:pt>
                <c:pt idx="26272">
                  <c:v>5.2544000000000004</c:v>
                </c:pt>
                <c:pt idx="26273">
                  <c:v>5.2545999999999999</c:v>
                </c:pt>
                <c:pt idx="26274">
                  <c:v>5.2548000000000004</c:v>
                </c:pt>
                <c:pt idx="26275">
                  <c:v>5.2549999999999999</c:v>
                </c:pt>
                <c:pt idx="26276">
                  <c:v>5.2552000000000003</c:v>
                </c:pt>
                <c:pt idx="26277">
                  <c:v>5.2553999999999998</c:v>
                </c:pt>
                <c:pt idx="26278">
                  <c:v>5.2556000000000003</c:v>
                </c:pt>
                <c:pt idx="26279">
                  <c:v>5.2557999999999998</c:v>
                </c:pt>
                <c:pt idx="26280">
                  <c:v>5.2560000000000002</c:v>
                </c:pt>
                <c:pt idx="26281">
                  <c:v>5.2561999999999998</c:v>
                </c:pt>
                <c:pt idx="26282">
                  <c:v>5.2564000000000002</c:v>
                </c:pt>
                <c:pt idx="26283">
                  <c:v>5.2565999999999997</c:v>
                </c:pt>
                <c:pt idx="26284">
                  <c:v>5.2568000000000001</c:v>
                </c:pt>
                <c:pt idx="26285">
                  <c:v>5.2569999999999997</c:v>
                </c:pt>
                <c:pt idx="26286">
                  <c:v>5.2572000000000001</c:v>
                </c:pt>
                <c:pt idx="26287">
                  <c:v>5.2573999999999996</c:v>
                </c:pt>
                <c:pt idx="26288">
                  <c:v>5.2576000000000001</c:v>
                </c:pt>
                <c:pt idx="26289">
                  <c:v>5.2577999999999996</c:v>
                </c:pt>
                <c:pt idx="26290">
                  <c:v>5.258</c:v>
                </c:pt>
                <c:pt idx="26291">
                  <c:v>5.2582000000000004</c:v>
                </c:pt>
                <c:pt idx="26292">
                  <c:v>5.2584</c:v>
                </c:pt>
                <c:pt idx="26293">
                  <c:v>5.2586000000000004</c:v>
                </c:pt>
                <c:pt idx="26294">
                  <c:v>5.2587999999999999</c:v>
                </c:pt>
                <c:pt idx="26295">
                  <c:v>5.2590000000000003</c:v>
                </c:pt>
                <c:pt idx="26296">
                  <c:v>5.2591999999999999</c:v>
                </c:pt>
                <c:pt idx="26297">
                  <c:v>5.2594000000000003</c:v>
                </c:pt>
                <c:pt idx="26298">
                  <c:v>5.2595999999999998</c:v>
                </c:pt>
                <c:pt idx="26299">
                  <c:v>5.2598000000000003</c:v>
                </c:pt>
                <c:pt idx="26300">
                  <c:v>5.26</c:v>
                </c:pt>
                <c:pt idx="26301">
                  <c:v>5.2602000000000002</c:v>
                </c:pt>
                <c:pt idx="26302">
                  <c:v>5.2603999999999997</c:v>
                </c:pt>
                <c:pt idx="26303">
                  <c:v>5.2606000000000002</c:v>
                </c:pt>
                <c:pt idx="26304">
                  <c:v>5.2607999999999997</c:v>
                </c:pt>
                <c:pt idx="26305">
                  <c:v>5.2610000000000001</c:v>
                </c:pt>
                <c:pt idx="26306">
                  <c:v>5.2611999999999997</c:v>
                </c:pt>
                <c:pt idx="26307">
                  <c:v>5.2614000000000001</c:v>
                </c:pt>
                <c:pt idx="26308">
                  <c:v>5.2615999999999996</c:v>
                </c:pt>
                <c:pt idx="26309">
                  <c:v>5.2618</c:v>
                </c:pt>
                <c:pt idx="26310">
                  <c:v>5.2619999999999996</c:v>
                </c:pt>
                <c:pt idx="26311">
                  <c:v>5.2622</c:v>
                </c:pt>
                <c:pt idx="26312">
                  <c:v>5.2624000000000004</c:v>
                </c:pt>
                <c:pt idx="26313">
                  <c:v>5.2625999999999999</c:v>
                </c:pt>
                <c:pt idx="26314">
                  <c:v>5.2628000000000004</c:v>
                </c:pt>
                <c:pt idx="26315">
                  <c:v>5.2629999999999999</c:v>
                </c:pt>
                <c:pt idx="26316">
                  <c:v>5.2632000000000003</c:v>
                </c:pt>
                <c:pt idx="26317">
                  <c:v>5.2633999999999999</c:v>
                </c:pt>
                <c:pt idx="26318">
                  <c:v>5.2636000000000003</c:v>
                </c:pt>
                <c:pt idx="26319">
                  <c:v>5.2637999999999998</c:v>
                </c:pt>
                <c:pt idx="26320">
                  <c:v>5.2640000000000002</c:v>
                </c:pt>
                <c:pt idx="26321">
                  <c:v>5.2641999999999998</c:v>
                </c:pt>
                <c:pt idx="26322">
                  <c:v>5.2644000000000002</c:v>
                </c:pt>
                <c:pt idx="26323">
                  <c:v>5.2645999999999997</c:v>
                </c:pt>
                <c:pt idx="26324">
                  <c:v>5.2648000000000001</c:v>
                </c:pt>
                <c:pt idx="26325">
                  <c:v>5.2649999999999997</c:v>
                </c:pt>
                <c:pt idx="26326">
                  <c:v>5.2652000000000001</c:v>
                </c:pt>
                <c:pt idx="26327">
                  <c:v>5.2653999999999996</c:v>
                </c:pt>
                <c:pt idx="26328">
                  <c:v>5.2656000000000001</c:v>
                </c:pt>
                <c:pt idx="26329">
                  <c:v>5.2657999999999996</c:v>
                </c:pt>
                <c:pt idx="26330">
                  <c:v>5.266</c:v>
                </c:pt>
                <c:pt idx="26331">
                  <c:v>5.2662000000000004</c:v>
                </c:pt>
                <c:pt idx="26332">
                  <c:v>5.2664</c:v>
                </c:pt>
                <c:pt idx="26333">
                  <c:v>5.2666000000000004</c:v>
                </c:pt>
                <c:pt idx="26334">
                  <c:v>5.2667999999999999</c:v>
                </c:pt>
                <c:pt idx="26335">
                  <c:v>5.2670000000000003</c:v>
                </c:pt>
                <c:pt idx="26336">
                  <c:v>5.2671999999999999</c:v>
                </c:pt>
                <c:pt idx="26337">
                  <c:v>5.2674000000000003</c:v>
                </c:pt>
                <c:pt idx="26338">
                  <c:v>5.2675999999999998</c:v>
                </c:pt>
                <c:pt idx="26339">
                  <c:v>5.2678000000000003</c:v>
                </c:pt>
                <c:pt idx="26340">
                  <c:v>5.2679999999999998</c:v>
                </c:pt>
                <c:pt idx="26341">
                  <c:v>5.2682000000000002</c:v>
                </c:pt>
                <c:pt idx="26342">
                  <c:v>5.2683999999999997</c:v>
                </c:pt>
                <c:pt idx="26343">
                  <c:v>5.2686000000000002</c:v>
                </c:pt>
                <c:pt idx="26344">
                  <c:v>5.2687999999999997</c:v>
                </c:pt>
                <c:pt idx="26345">
                  <c:v>5.2690000000000001</c:v>
                </c:pt>
                <c:pt idx="26346">
                  <c:v>5.2691999999999997</c:v>
                </c:pt>
                <c:pt idx="26347">
                  <c:v>5.2694000000000001</c:v>
                </c:pt>
                <c:pt idx="26348">
                  <c:v>5.2695999999999996</c:v>
                </c:pt>
                <c:pt idx="26349">
                  <c:v>5.2698</c:v>
                </c:pt>
                <c:pt idx="26350">
                  <c:v>5.27</c:v>
                </c:pt>
                <c:pt idx="26351">
                  <c:v>5.2702</c:v>
                </c:pt>
                <c:pt idx="26352">
                  <c:v>5.2704000000000004</c:v>
                </c:pt>
                <c:pt idx="26353">
                  <c:v>5.2706</c:v>
                </c:pt>
                <c:pt idx="26354">
                  <c:v>5.2708000000000004</c:v>
                </c:pt>
                <c:pt idx="26355">
                  <c:v>5.2709999999999999</c:v>
                </c:pt>
                <c:pt idx="26356">
                  <c:v>5.2712000000000003</c:v>
                </c:pt>
                <c:pt idx="26357">
                  <c:v>5.2713999999999999</c:v>
                </c:pt>
                <c:pt idx="26358">
                  <c:v>5.2716000000000003</c:v>
                </c:pt>
                <c:pt idx="26359">
                  <c:v>5.2717999999999998</c:v>
                </c:pt>
                <c:pt idx="26360">
                  <c:v>5.2720000000000002</c:v>
                </c:pt>
                <c:pt idx="26361">
                  <c:v>5.2721999999999998</c:v>
                </c:pt>
                <c:pt idx="26362">
                  <c:v>5.2724000000000002</c:v>
                </c:pt>
                <c:pt idx="26363">
                  <c:v>5.2725999999999997</c:v>
                </c:pt>
                <c:pt idx="26364">
                  <c:v>5.2728000000000002</c:v>
                </c:pt>
                <c:pt idx="26365">
                  <c:v>5.2729999999999997</c:v>
                </c:pt>
                <c:pt idx="26366">
                  <c:v>5.2732000000000001</c:v>
                </c:pt>
                <c:pt idx="26367">
                  <c:v>5.2733999999999996</c:v>
                </c:pt>
                <c:pt idx="26368">
                  <c:v>5.2736000000000001</c:v>
                </c:pt>
                <c:pt idx="26369">
                  <c:v>5.2737999999999996</c:v>
                </c:pt>
                <c:pt idx="26370">
                  <c:v>5.274</c:v>
                </c:pt>
                <c:pt idx="26371">
                  <c:v>5.2742000000000004</c:v>
                </c:pt>
                <c:pt idx="26372">
                  <c:v>5.2744</c:v>
                </c:pt>
                <c:pt idx="26373">
                  <c:v>5.2746000000000004</c:v>
                </c:pt>
                <c:pt idx="26374">
                  <c:v>5.2747999999999999</c:v>
                </c:pt>
                <c:pt idx="26375">
                  <c:v>5.2750000000000004</c:v>
                </c:pt>
                <c:pt idx="26376">
                  <c:v>5.2751999999999999</c:v>
                </c:pt>
                <c:pt idx="26377">
                  <c:v>5.2754000000000003</c:v>
                </c:pt>
                <c:pt idx="26378">
                  <c:v>5.2755999999999998</c:v>
                </c:pt>
                <c:pt idx="26379">
                  <c:v>5.2758000000000003</c:v>
                </c:pt>
                <c:pt idx="26380">
                  <c:v>5.2759999999999998</c:v>
                </c:pt>
                <c:pt idx="26381">
                  <c:v>5.2762000000000002</c:v>
                </c:pt>
                <c:pt idx="26382">
                  <c:v>5.2763999999999998</c:v>
                </c:pt>
                <c:pt idx="26383">
                  <c:v>5.2766000000000002</c:v>
                </c:pt>
                <c:pt idx="26384">
                  <c:v>5.2767999999999997</c:v>
                </c:pt>
                <c:pt idx="26385">
                  <c:v>5.2770000000000001</c:v>
                </c:pt>
                <c:pt idx="26386">
                  <c:v>5.2771999999999997</c:v>
                </c:pt>
                <c:pt idx="26387">
                  <c:v>5.2774000000000001</c:v>
                </c:pt>
                <c:pt idx="26388">
                  <c:v>5.2775999999999996</c:v>
                </c:pt>
                <c:pt idx="26389">
                  <c:v>5.2778</c:v>
                </c:pt>
                <c:pt idx="26390">
                  <c:v>5.2779999999999996</c:v>
                </c:pt>
                <c:pt idx="26391">
                  <c:v>5.2782</c:v>
                </c:pt>
                <c:pt idx="26392">
                  <c:v>5.2784000000000004</c:v>
                </c:pt>
                <c:pt idx="26393">
                  <c:v>5.2786</c:v>
                </c:pt>
                <c:pt idx="26394">
                  <c:v>5.2788000000000004</c:v>
                </c:pt>
                <c:pt idx="26395">
                  <c:v>5.2789999999999999</c:v>
                </c:pt>
                <c:pt idx="26396">
                  <c:v>5.2792000000000003</c:v>
                </c:pt>
                <c:pt idx="26397">
                  <c:v>5.2793999999999999</c:v>
                </c:pt>
                <c:pt idx="26398">
                  <c:v>5.2796000000000003</c:v>
                </c:pt>
                <c:pt idx="26399">
                  <c:v>5.2797999999999998</c:v>
                </c:pt>
                <c:pt idx="26400">
                  <c:v>5.28</c:v>
                </c:pt>
                <c:pt idx="26401">
                  <c:v>5.2801999999999998</c:v>
                </c:pt>
                <c:pt idx="26402">
                  <c:v>5.2804000000000002</c:v>
                </c:pt>
                <c:pt idx="26403">
                  <c:v>5.2805999999999997</c:v>
                </c:pt>
                <c:pt idx="26404">
                  <c:v>5.2808000000000002</c:v>
                </c:pt>
                <c:pt idx="26405">
                  <c:v>5.2809999999999997</c:v>
                </c:pt>
                <c:pt idx="26406">
                  <c:v>5.2812000000000001</c:v>
                </c:pt>
                <c:pt idx="26407">
                  <c:v>5.2813999999999997</c:v>
                </c:pt>
                <c:pt idx="26408">
                  <c:v>5.2816000000000001</c:v>
                </c:pt>
                <c:pt idx="26409">
                  <c:v>5.2817999999999996</c:v>
                </c:pt>
                <c:pt idx="26410">
                  <c:v>5.282</c:v>
                </c:pt>
                <c:pt idx="26411">
                  <c:v>5.2821999999999996</c:v>
                </c:pt>
                <c:pt idx="26412">
                  <c:v>5.2824</c:v>
                </c:pt>
                <c:pt idx="26413">
                  <c:v>5.2826000000000004</c:v>
                </c:pt>
                <c:pt idx="26414">
                  <c:v>5.2827999999999999</c:v>
                </c:pt>
                <c:pt idx="26415">
                  <c:v>5.2830000000000004</c:v>
                </c:pt>
                <c:pt idx="26416">
                  <c:v>5.2831999999999999</c:v>
                </c:pt>
                <c:pt idx="26417">
                  <c:v>5.2834000000000003</c:v>
                </c:pt>
                <c:pt idx="26418">
                  <c:v>5.2835999999999999</c:v>
                </c:pt>
                <c:pt idx="26419">
                  <c:v>5.2838000000000003</c:v>
                </c:pt>
                <c:pt idx="26420">
                  <c:v>5.2839999999999998</c:v>
                </c:pt>
                <c:pt idx="26421">
                  <c:v>5.2842000000000002</c:v>
                </c:pt>
                <c:pt idx="26422">
                  <c:v>5.2843999999999998</c:v>
                </c:pt>
                <c:pt idx="26423">
                  <c:v>5.2846000000000002</c:v>
                </c:pt>
                <c:pt idx="26424">
                  <c:v>5.2847999999999997</c:v>
                </c:pt>
                <c:pt idx="26425">
                  <c:v>5.2850000000000001</c:v>
                </c:pt>
                <c:pt idx="26426">
                  <c:v>5.2851999999999997</c:v>
                </c:pt>
                <c:pt idx="26427">
                  <c:v>5.2854000000000001</c:v>
                </c:pt>
                <c:pt idx="26428">
                  <c:v>5.2855999999999996</c:v>
                </c:pt>
                <c:pt idx="26429">
                  <c:v>5.2858000000000001</c:v>
                </c:pt>
                <c:pt idx="26430">
                  <c:v>5.2859999999999996</c:v>
                </c:pt>
                <c:pt idx="26431">
                  <c:v>5.2862</c:v>
                </c:pt>
                <c:pt idx="26432">
                  <c:v>5.2864000000000004</c:v>
                </c:pt>
                <c:pt idx="26433">
                  <c:v>5.2866</c:v>
                </c:pt>
                <c:pt idx="26434">
                  <c:v>5.2868000000000004</c:v>
                </c:pt>
                <c:pt idx="26435">
                  <c:v>5.2869999999999999</c:v>
                </c:pt>
                <c:pt idx="26436">
                  <c:v>5.2872000000000003</c:v>
                </c:pt>
                <c:pt idx="26437">
                  <c:v>5.2873999999999999</c:v>
                </c:pt>
                <c:pt idx="26438">
                  <c:v>5.2876000000000003</c:v>
                </c:pt>
                <c:pt idx="26439">
                  <c:v>5.2877999999999998</c:v>
                </c:pt>
                <c:pt idx="26440">
                  <c:v>5.2880000000000003</c:v>
                </c:pt>
                <c:pt idx="26441">
                  <c:v>5.2881999999999998</c:v>
                </c:pt>
                <c:pt idx="26442">
                  <c:v>5.2884000000000002</c:v>
                </c:pt>
                <c:pt idx="26443">
                  <c:v>5.2885999999999997</c:v>
                </c:pt>
                <c:pt idx="26444">
                  <c:v>5.2888000000000002</c:v>
                </c:pt>
                <c:pt idx="26445">
                  <c:v>5.2889999999999997</c:v>
                </c:pt>
                <c:pt idx="26446">
                  <c:v>5.2892000000000001</c:v>
                </c:pt>
                <c:pt idx="26447">
                  <c:v>5.2893999999999997</c:v>
                </c:pt>
                <c:pt idx="26448">
                  <c:v>5.2896000000000001</c:v>
                </c:pt>
                <c:pt idx="26449">
                  <c:v>5.2897999999999996</c:v>
                </c:pt>
                <c:pt idx="26450">
                  <c:v>5.29</c:v>
                </c:pt>
                <c:pt idx="26451">
                  <c:v>5.2901999999999996</c:v>
                </c:pt>
                <c:pt idx="26452">
                  <c:v>5.2904</c:v>
                </c:pt>
                <c:pt idx="26453">
                  <c:v>5.2906000000000004</c:v>
                </c:pt>
                <c:pt idx="26454">
                  <c:v>5.2907999999999999</c:v>
                </c:pt>
                <c:pt idx="26455">
                  <c:v>5.2910000000000004</c:v>
                </c:pt>
                <c:pt idx="26456">
                  <c:v>5.2911999999999999</c:v>
                </c:pt>
                <c:pt idx="26457">
                  <c:v>5.2914000000000003</c:v>
                </c:pt>
                <c:pt idx="26458">
                  <c:v>5.2915999999999999</c:v>
                </c:pt>
                <c:pt idx="26459">
                  <c:v>5.2918000000000003</c:v>
                </c:pt>
                <c:pt idx="26460">
                  <c:v>5.2919999999999998</c:v>
                </c:pt>
                <c:pt idx="26461">
                  <c:v>5.2922000000000002</c:v>
                </c:pt>
                <c:pt idx="26462">
                  <c:v>5.2923999999999998</c:v>
                </c:pt>
                <c:pt idx="26463">
                  <c:v>5.2926000000000002</c:v>
                </c:pt>
                <c:pt idx="26464">
                  <c:v>5.2927999999999997</c:v>
                </c:pt>
                <c:pt idx="26465">
                  <c:v>5.2930000000000001</c:v>
                </c:pt>
                <c:pt idx="26466">
                  <c:v>5.2931999999999997</c:v>
                </c:pt>
                <c:pt idx="26467">
                  <c:v>5.2934000000000001</c:v>
                </c:pt>
                <c:pt idx="26468">
                  <c:v>5.2935999999999996</c:v>
                </c:pt>
                <c:pt idx="26469">
                  <c:v>5.2938000000000001</c:v>
                </c:pt>
                <c:pt idx="26470">
                  <c:v>5.2939999999999996</c:v>
                </c:pt>
                <c:pt idx="26471">
                  <c:v>5.2942</c:v>
                </c:pt>
                <c:pt idx="26472">
                  <c:v>5.2944000000000004</c:v>
                </c:pt>
                <c:pt idx="26473">
                  <c:v>5.2946</c:v>
                </c:pt>
                <c:pt idx="26474">
                  <c:v>5.2948000000000004</c:v>
                </c:pt>
                <c:pt idx="26475">
                  <c:v>5.2949999999999999</c:v>
                </c:pt>
                <c:pt idx="26476">
                  <c:v>5.2952000000000004</c:v>
                </c:pt>
                <c:pt idx="26477">
                  <c:v>5.2953999999999999</c:v>
                </c:pt>
                <c:pt idx="26478">
                  <c:v>5.2956000000000003</c:v>
                </c:pt>
                <c:pt idx="26479">
                  <c:v>5.2957999999999998</c:v>
                </c:pt>
                <c:pt idx="26480">
                  <c:v>5.2960000000000003</c:v>
                </c:pt>
                <c:pt idx="26481">
                  <c:v>5.2961999999999998</c:v>
                </c:pt>
                <c:pt idx="26482">
                  <c:v>5.2964000000000002</c:v>
                </c:pt>
                <c:pt idx="26483">
                  <c:v>5.2965999999999998</c:v>
                </c:pt>
                <c:pt idx="26484">
                  <c:v>5.2968000000000002</c:v>
                </c:pt>
                <c:pt idx="26485">
                  <c:v>5.2969999999999997</c:v>
                </c:pt>
                <c:pt idx="26486">
                  <c:v>5.2972000000000001</c:v>
                </c:pt>
                <c:pt idx="26487">
                  <c:v>5.2973999999999997</c:v>
                </c:pt>
                <c:pt idx="26488">
                  <c:v>5.2976000000000001</c:v>
                </c:pt>
                <c:pt idx="26489">
                  <c:v>5.2977999999999996</c:v>
                </c:pt>
                <c:pt idx="26490">
                  <c:v>5.298</c:v>
                </c:pt>
                <c:pt idx="26491">
                  <c:v>5.2981999999999996</c:v>
                </c:pt>
                <c:pt idx="26492">
                  <c:v>5.2984</c:v>
                </c:pt>
                <c:pt idx="26493">
                  <c:v>5.2986000000000004</c:v>
                </c:pt>
                <c:pt idx="26494">
                  <c:v>5.2988</c:v>
                </c:pt>
                <c:pt idx="26495">
                  <c:v>5.2990000000000004</c:v>
                </c:pt>
                <c:pt idx="26496">
                  <c:v>5.2991999999999999</c:v>
                </c:pt>
                <c:pt idx="26497">
                  <c:v>5.2994000000000003</c:v>
                </c:pt>
                <c:pt idx="26498">
                  <c:v>5.2995999999999999</c:v>
                </c:pt>
                <c:pt idx="26499">
                  <c:v>5.2998000000000003</c:v>
                </c:pt>
                <c:pt idx="26500">
                  <c:v>5.3</c:v>
                </c:pt>
                <c:pt idx="26501">
                  <c:v>5.3002000000000002</c:v>
                </c:pt>
                <c:pt idx="26502">
                  <c:v>5.3003999999999998</c:v>
                </c:pt>
                <c:pt idx="26503">
                  <c:v>5.3006000000000002</c:v>
                </c:pt>
                <c:pt idx="26504">
                  <c:v>5.3007999999999997</c:v>
                </c:pt>
                <c:pt idx="26505">
                  <c:v>5.3010000000000002</c:v>
                </c:pt>
                <c:pt idx="26506">
                  <c:v>5.3011999999999997</c:v>
                </c:pt>
                <c:pt idx="26507">
                  <c:v>5.3014000000000001</c:v>
                </c:pt>
                <c:pt idx="26508">
                  <c:v>5.3015999999999996</c:v>
                </c:pt>
                <c:pt idx="26509">
                  <c:v>5.3018000000000001</c:v>
                </c:pt>
                <c:pt idx="26510">
                  <c:v>5.3019999999999996</c:v>
                </c:pt>
                <c:pt idx="26511">
                  <c:v>5.3022</c:v>
                </c:pt>
                <c:pt idx="26512">
                  <c:v>5.3023999999999996</c:v>
                </c:pt>
                <c:pt idx="26513">
                  <c:v>5.3026</c:v>
                </c:pt>
                <c:pt idx="26514">
                  <c:v>5.3028000000000004</c:v>
                </c:pt>
                <c:pt idx="26515">
                  <c:v>5.3029999999999999</c:v>
                </c:pt>
                <c:pt idx="26516">
                  <c:v>5.3032000000000004</c:v>
                </c:pt>
                <c:pt idx="26517">
                  <c:v>5.3033999999999999</c:v>
                </c:pt>
                <c:pt idx="26518">
                  <c:v>5.3036000000000003</c:v>
                </c:pt>
                <c:pt idx="26519">
                  <c:v>5.3037999999999998</c:v>
                </c:pt>
                <c:pt idx="26520">
                  <c:v>5.3040000000000003</c:v>
                </c:pt>
                <c:pt idx="26521">
                  <c:v>5.3041999999999998</c:v>
                </c:pt>
                <c:pt idx="26522">
                  <c:v>5.3044000000000002</c:v>
                </c:pt>
                <c:pt idx="26523">
                  <c:v>5.3045999999999998</c:v>
                </c:pt>
                <c:pt idx="26524">
                  <c:v>5.3048000000000002</c:v>
                </c:pt>
                <c:pt idx="26525">
                  <c:v>5.3049999999999997</c:v>
                </c:pt>
                <c:pt idx="26526">
                  <c:v>5.3052000000000001</c:v>
                </c:pt>
                <c:pt idx="26527">
                  <c:v>5.3053999999999997</c:v>
                </c:pt>
                <c:pt idx="26528">
                  <c:v>5.3056000000000001</c:v>
                </c:pt>
                <c:pt idx="26529">
                  <c:v>5.3057999999999996</c:v>
                </c:pt>
                <c:pt idx="26530">
                  <c:v>5.306</c:v>
                </c:pt>
                <c:pt idx="26531">
                  <c:v>5.3061999999999996</c:v>
                </c:pt>
                <c:pt idx="26532">
                  <c:v>5.3064</c:v>
                </c:pt>
                <c:pt idx="26533">
                  <c:v>5.3066000000000004</c:v>
                </c:pt>
                <c:pt idx="26534">
                  <c:v>5.3068</c:v>
                </c:pt>
                <c:pt idx="26535">
                  <c:v>5.3070000000000004</c:v>
                </c:pt>
                <c:pt idx="26536">
                  <c:v>5.3071999999999999</c:v>
                </c:pt>
                <c:pt idx="26537">
                  <c:v>5.3074000000000003</c:v>
                </c:pt>
                <c:pt idx="26538">
                  <c:v>5.3075999999999999</c:v>
                </c:pt>
                <c:pt idx="26539">
                  <c:v>5.3078000000000003</c:v>
                </c:pt>
                <c:pt idx="26540">
                  <c:v>5.3079999999999998</c:v>
                </c:pt>
                <c:pt idx="26541">
                  <c:v>5.3082000000000003</c:v>
                </c:pt>
                <c:pt idx="26542">
                  <c:v>5.3083999999999998</c:v>
                </c:pt>
                <c:pt idx="26543">
                  <c:v>5.3086000000000002</c:v>
                </c:pt>
                <c:pt idx="26544">
                  <c:v>5.3087999999999997</c:v>
                </c:pt>
                <c:pt idx="26545">
                  <c:v>5.3090000000000002</c:v>
                </c:pt>
                <c:pt idx="26546">
                  <c:v>5.3091999999999997</c:v>
                </c:pt>
                <c:pt idx="26547">
                  <c:v>5.3094000000000001</c:v>
                </c:pt>
                <c:pt idx="26548">
                  <c:v>5.3095999999999997</c:v>
                </c:pt>
                <c:pt idx="26549">
                  <c:v>5.3098000000000001</c:v>
                </c:pt>
                <c:pt idx="26550">
                  <c:v>5.31</c:v>
                </c:pt>
                <c:pt idx="26551">
                  <c:v>5.3102</c:v>
                </c:pt>
                <c:pt idx="26552">
                  <c:v>5.3103999999999996</c:v>
                </c:pt>
                <c:pt idx="26553">
                  <c:v>5.3106</c:v>
                </c:pt>
                <c:pt idx="26554">
                  <c:v>5.3108000000000004</c:v>
                </c:pt>
                <c:pt idx="26555">
                  <c:v>5.3109999999999999</c:v>
                </c:pt>
                <c:pt idx="26556">
                  <c:v>5.3112000000000004</c:v>
                </c:pt>
                <c:pt idx="26557">
                  <c:v>5.3113999999999999</c:v>
                </c:pt>
                <c:pt idx="26558">
                  <c:v>5.3116000000000003</c:v>
                </c:pt>
                <c:pt idx="26559">
                  <c:v>5.3117999999999999</c:v>
                </c:pt>
                <c:pt idx="26560">
                  <c:v>5.3120000000000003</c:v>
                </c:pt>
                <c:pt idx="26561">
                  <c:v>5.3121999999999998</c:v>
                </c:pt>
                <c:pt idx="26562">
                  <c:v>5.3124000000000002</c:v>
                </c:pt>
                <c:pt idx="26563">
                  <c:v>5.3125999999999998</c:v>
                </c:pt>
                <c:pt idx="26564">
                  <c:v>5.3128000000000002</c:v>
                </c:pt>
                <c:pt idx="26565">
                  <c:v>5.3129999999999997</c:v>
                </c:pt>
                <c:pt idx="26566">
                  <c:v>5.3132000000000001</c:v>
                </c:pt>
                <c:pt idx="26567">
                  <c:v>5.3133999999999997</c:v>
                </c:pt>
                <c:pt idx="26568">
                  <c:v>5.3136000000000001</c:v>
                </c:pt>
                <c:pt idx="26569">
                  <c:v>5.3137999999999996</c:v>
                </c:pt>
                <c:pt idx="26570">
                  <c:v>5.3140000000000001</c:v>
                </c:pt>
                <c:pt idx="26571">
                  <c:v>5.3141999999999996</c:v>
                </c:pt>
                <c:pt idx="26572">
                  <c:v>5.3144</c:v>
                </c:pt>
                <c:pt idx="26573">
                  <c:v>5.3146000000000004</c:v>
                </c:pt>
                <c:pt idx="26574">
                  <c:v>5.3148</c:v>
                </c:pt>
                <c:pt idx="26575">
                  <c:v>5.3150000000000004</c:v>
                </c:pt>
                <c:pt idx="26576">
                  <c:v>5.3151999999999999</c:v>
                </c:pt>
                <c:pt idx="26577">
                  <c:v>5.3154000000000003</c:v>
                </c:pt>
                <c:pt idx="26578">
                  <c:v>5.3155999999999999</c:v>
                </c:pt>
                <c:pt idx="26579">
                  <c:v>5.3158000000000003</c:v>
                </c:pt>
                <c:pt idx="26580">
                  <c:v>5.3159999999999998</c:v>
                </c:pt>
                <c:pt idx="26581">
                  <c:v>5.3162000000000003</c:v>
                </c:pt>
                <c:pt idx="26582">
                  <c:v>5.3163999999999998</c:v>
                </c:pt>
                <c:pt idx="26583">
                  <c:v>5.3166000000000002</c:v>
                </c:pt>
                <c:pt idx="26584">
                  <c:v>5.3167999999999997</c:v>
                </c:pt>
                <c:pt idx="26585">
                  <c:v>5.3170000000000002</c:v>
                </c:pt>
                <c:pt idx="26586">
                  <c:v>5.3171999999999997</c:v>
                </c:pt>
                <c:pt idx="26587">
                  <c:v>5.3174000000000001</c:v>
                </c:pt>
                <c:pt idx="26588">
                  <c:v>5.3175999999999997</c:v>
                </c:pt>
                <c:pt idx="26589">
                  <c:v>5.3178000000000001</c:v>
                </c:pt>
                <c:pt idx="26590">
                  <c:v>5.3179999999999996</c:v>
                </c:pt>
                <c:pt idx="26591">
                  <c:v>5.3182</c:v>
                </c:pt>
                <c:pt idx="26592">
                  <c:v>5.3183999999999996</c:v>
                </c:pt>
                <c:pt idx="26593">
                  <c:v>5.3186</c:v>
                </c:pt>
                <c:pt idx="26594">
                  <c:v>5.3188000000000004</c:v>
                </c:pt>
                <c:pt idx="26595">
                  <c:v>5.319</c:v>
                </c:pt>
                <c:pt idx="26596">
                  <c:v>5.3192000000000004</c:v>
                </c:pt>
                <c:pt idx="26597">
                  <c:v>5.3193999999999999</c:v>
                </c:pt>
                <c:pt idx="26598">
                  <c:v>5.3196000000000003</c:v>
                </c:pt>
                <c:pt idx="26599">
                  <c:v>5.3197999999999999</c:v>
                </c:pt>
                <c:pt idx="26600">
                  <c:v>5.32</c:v>
                </c:pt>
                <c:pt idx="26601">
                  <c:v>5.3201999999999998</c:v>
                </c:pt>
                <c:pt idx="26602">
                  <c:v>5.3204000000000002</c:v>
                </c:pt>
                <c:pt idx="26603">
                  <c:v>5.3205999999999998</c:v>
                </c:pt>
                <c:pt idx="26604">
                  <c:v>5.3208000000000002</c:v>
                </c:pt>
                <c:pt idx="26605">
                  <c:v>5.3209999999999997</c:v>
                </c:pt>
                <c:pt idx="26606">
                  <c:v>5.3212000000000002</c:v>
                </c:pt>
                <c:pt idx="26607">
                  <c:v>5.3213999999999997</c:v>
                </c:pt>
                <c:pt idx="26608">
                  <c:v>5.3216000000000001</c:v>
                </c:pt>
                <c:pt idx="26609">
                  <c:v>5.3217999999999996</c:v>
                </c:pt>
                <c:pt idx="26610">
                  <c:v>5.3220000000000001</c:v>
                </c:pt>
                <c:pt idx="26611">
                  <c:v>5.3221999999999996</c:v>
                </c:pt>
                <c:pt idx="26612">
                  <c:v>5.3224</c:v>
                </c:pt>
                <c:pt idx="26613">
                  <c:v>5.3226000000000004</c:v>
                </c:pt>
                <c:pt idx="26614">
                  <c:v>5.3228</c:v>
                </c:pt>
                <c:pt idx="26615">
                  <c:v>5.3230000000000004</c:v>
                </c:pt>
                <c:pt idx="26616">
                  <c:v>5.3231999999999999</c:v>
                </c:pt>
                <c:pt idx="26617">
                  <c:v>5.3234000000000004</c:v>
                </c:pt>
                <c:pt idx="26618">
                  <c:v>5.3235999999999999</c:v>
                </c:pt>
                <c:pt idx="26619">
                  <c:v>5.3238000000000003</c:v>
                </c:pt>
                <c:pt idx="26620">
                  <c:v>5.3239999999999998</c:v>
                </c:pt>
                <c:pt idx="26621">
                  <c:v>5.3242000000000003</c:v>
                </c:pt>
                <c:pt idx="26622">
                  <c:v>5.3243999999999998</c:v>
                </c:pt>
                <c:pt idx="26623">
                  <c:v>5.3246000000000002</c:v>
                </c:pt>
                <c:pt idx="26624">
                  <c:v>5.3247999999999998</c:v>
                </c:pt>
                <c:pt idx="26625">
                  <c:v>5.3250000000000002</c:v>
                </c:pt>
                <c:pt idx="26626">
                  <c:v>5.3251999999999997</c:v>
                </c:pt>
                <c:pt idx="26627">
                  <c:v>5.3254000000000001</c:v>
                </c:pt>
                <c:pt idx="26628">
                  <c:v>5.3255999999999997</c:v>
                </c:pt>
                <c:pt idx="26629">
                  <c:v>5.3258000000000001</c:v>
                </c:pt>
                <c:pt idx="26630">
                  <c:v>5.3259999999999996</c:v>
                </c:pt>
                <c:pt idx="26631">
                  <c:v>5.3262</c:v>
                </c:pt>
                <c:pt idx="26632">
                  <c:v>5.3263999999999996</c:v>
                </c:pt>
                <c:pt idx="26633">
                  <c:v>5.3266</c:v>
                </c:pt>
                <c:pt idx="26634">
                  <c:v>5.3268000000000004</c:v>
                </c:pt>
                <c:pt idx="26635">
                  <c:v>5.327</c:v>
                </c:pt>
                <c:pt idx="26636">
                  <c:v>5.3272000000000004</c:v>
                </c:pt>
                <c:pt idx="26637">
                  <c:v>5.3273999999999999</c:v>
                </c:pt>
                <c:pt idx="26638">
                  <c:v>5.3276000000000003</c:v>
                </c:pt>
                <c:pt idx="26639">
                  <c:v>5.3277999999999999</c:v>
                </c:pt>
                <c:pt idx="26640">
                  <c:v>5.3280000000000003</c:v>
                </c:pt>
                <c:pt idx="26641">
                  <c:v>5.3281999999999998</c:v>
                </c:pt>
                <c:pt idx="26642">
                  <c:v>5.3284000000000002</c:v>
                </c:pt>
                <c:pt idx="26643">
                  <c:v>5.3285999999999998</c:v>
                </c:pt>
                <c:pt idx="26644">
                  <c:v>5.3288000000000002</c:v>
                </c:pt>
                <c:pt idx="26645">
                  <c:v>5.3289999999999997</c:v>
                </c:pt>
                <c:pt idx="26646">
                  <c:v>5.3292000000000002</c:v>
                </c:pt>
                <c:pt idx="26647">
                  <c:v>5.3293999999999997</c:v>
                </c:pt>
                <c:pt idx="26648">
                  <c:v>5.3296000000000001</c:v>
                </c:pt>
                <c:pt idx="26649">
                  <c:v>5.3297999999999996</c:v>
                </c:pt>
                <c:pt idx="26650">
                  <c:v>5.33</c:v>
                </c:pt>
                <c:pt idx="26651">
                  <c:v>5.3301999999999996</c:v>
                </c:pt>
                <c:pt idx="26652">
                  <c:v>5.3304</c:v>
                </c:pt>
                <c:pt idx="26653">
                  <c:v>5.3305999999999996</c:v>
                </c:pt>
                <c:pt idx="26654">
                  <c:v>5.3308</c:v>
                </c:pt>
                <c:pt idx="26655">
                  <c:v>5.3310000000000004</c:v>
                </c:pt>
                <c:pt idx="26656">
                  <c:v>5.3311999999999999</c:v>
                </c:pt>
                <c:pt idx="26657">
                  <c:v>5.3314000000000004</c:v>
                </c:pt>
                <c:pt idx="26658">
                  <c:v>5.3315999999999999</c:v>
                </c:pt>
                <c:pt idx="26659">
                  <c:v>5.3318000000000003</c:v>
                </c:pt>
                <c:pt idx="26660">
                  <c:v>5.3319999999999999</c:v>
                </c:pt>
                <c:pt idx="26661">
                  <c:v>5.3322000000000003</c:v>
                </c:pt>
                <c:pt idx="26662">
                  <c:v>5.3323999999999998</c:v>
                </c:pt>
                <c:pt idx="26663">
                  <c:v>5.3326000000000002</c:v>
                </c:pt>
                <c:pt idx="26664">
                  <c:v>5.3327999999999998</c:v>
                </c:pt>
                <c:pt idx="26665">
                  <c:v>5.3330000000000002</c:v>
                </c:pt>
                <c:pt idx="26666">
                  <c:v>5.3331999999999997</c:v>
                </c:pt>
                <c:pt idx="26667">
                  <c:v>5.3334000000000001</c:v>
                </c:pt>
                <c:pt idx="26668">
                  <c:v>5.3335999999999997</c:v>
                </c:pt>
                <c:pt idx="26669">
                  <c:v>5.3338000000000001</c:v>
                </c:pt>
                <c:pt idx="26670">
                  <c:v>5.3339999999999996</c:v>
                </c:pt>
                <c:pt idx="26671">
                  <c:v>5.3342000000000001</c:v>
                </c:pt>
                <c:pt idx="26672">
                  <c:v>5.3343999999999996</c:v>
                </c:pt>
                <c:pt idx="26673">
                  <c:v>5.3346</c:v>
                </c:pt>
                <c:pt idx="26674">
                  <c:v>5.3348000000000004</c:v>
                </c:pt>
                <c:pt idx="26675">
                  <c:v>5.335</c:v>
                </c:pt>
                <c:pt idx="26676">
                  <c:v>5.3352000000000004</c:v>
                </c:pt>
                <c:pt idx="26677">
                  <c:v>5.3353999999999999</c:v>
                </c:pt>
                <c:pt idx="26678">
                  <c:v>5.3356000000000003</c:v>
                </c:pt>
                <c:pt idx="26679">
                  <c:v>5.3357999999999999</c:v>
                </c:pt>
                <c:pt idx="26680">
                  <c:v>5.3360000000000003</c:v>
                </c:pt>
                <c:pt idx="26681">
                  <c:v>5.3361999999999998</c:v>
                </c:pt>
                <c:pt idx="26682">
                  <c:v>5.3364000000000003</c:v>
                </c:pt>
                <c:pt idx="26683">
                  <c:v>5.3365999999999998</c:v>
                </c:pt>
                <c:pt idx="26684">
                  <c:v>5.3368000000000002</c:v>
                </c:pt>
                <c:pt idx="26685">
                  <c:v>5.3369999999999997</c:v>
                </c:pt>
                <c:pt idx="26686">
                  <c:v>5.3372000000000002</c:v>
                </c:pt>
                <c:pt idx="26687">
                  <c:v>5.3373999999999997</c:v>
                </c:pt>
                <c:pt idx="26688">
                  <c:v>5.3376000000000001</c:v>
                </c:pt>
                <c:pt idx="26689">
                  <c:v>5.3377999999999997</c:v>
                </c:pt>
                <c:pt idx="26690">
                  <c:v>5.3380000000000001</c:v>
                </c:pt>
                <c:pt idx="26691">
                  <c:v>5.3381999999999996</c:v>
                </c:pt>
                <c:pt idx="26692">
                  <c:v>5.3384</c:v>
                </c:pt>
                <c:pt idx="26693">
                  <c:v>5.3385999999999996</c:v>
                </c:pt>
                <c:pt idx="26694">
                  <c:v>5.3388</c:v>
                </c:pt>
                <c:pt idx="26695">
                  <c:v>5.3390000000000004</c:v>
                </c:pt>
                <c:pt idx="26696">
                  <c:v>5.3391999999999999</c:v>
                </c:pt>
                <c:pt idx="26697">
                  <c:v>5.3394000000000004</c:v>
                </c:pt>
                <c:pt idx="26698">
                  <c:v>5.3395999999999999</c:v>
                </c:pt>
                <c:pt idx="26699">
                  <c:v>5.3398000000000003</c:v>
                </c:pt>
                <c:pt idx="26700">
                  <c:v>5.34</c:v>
                </c:pt>
                <c:pt idx="26701">
                  <c:v>5.3402000000000003</c:v>
                </c:pt>
                <c:pt idx="26702">
                  <c:v>5.3403999999999998</c:v>
                </c:pt>
                <c:pt idx="26703">
                  <c:v>5.3406000000000002</c:v>
                </c:pt>
                <c:pt idx="26704">
                  <c:v>5.3407999999999998</c:v>
                </c:pt>
                <c:pt idx="26705">
                  <c:v>5.3410000000000002</c:v>
                </c:pt>
                <c:pt idx="26706">
                  <c:v>5.3411999999999997</c:v>
                </c:pt>
                <c:pt idx="26707">
                  <c:v>5.3414000000000001</c:v>
                </c:pt>
                <c:pt idx="26708">
                  <c:v>5.3415999999999997</c:v>
                </c:pt>
                <c:pt idx="26709">
                  <c:v>5.3418000000000001</c:v>
                </c:pt>
                <c:pt idx="26710">
                  <c:v>5.3419999999999996</c:v>
                </c:pt>
                <c:pt idx="26711">
                  <c:v>5.3422000000000001</c:v>
                </c:pt>
                <c:pt idx="26712">
                  <c:v>5.3423999999999996</c:v>
                </c:pt>
                <c:pt idx="26713">
                  <c:v>5.3426</c:v>
                </c:pt>
                <c:pt idx="26714">
                  <c:v>5.3428000000000004</c:v>
                </c:pt>
                <c:pt idx="26715">
                  <c:v>5.343</c:v>
                </c:pt>
                <c:pt idx="26716">
                  <c:v>5.3432000000000004</c:v>
                </c:pt>
                <c:pt idx="26717">
                  <c:v>5.3433999999999999</c:v>
                </c:pt>
                <c:pt idx="26718">
                  <c:v>5.3436000000000003</c:v>
                </c:pt>
                <c:pt idx="26719">
                  <c:v>5.3437999999999999</c:v>
                </c:pt>
                <c:pt idx="26720">
                  <c:v>5.3440000000000003</c:v>
                </c:pt>
                <c:pt idx="26721">
                  <c:v>5.3441999999999998</c:v>
                </c:pt>
                <c:pt idx="26722">
                  <c:v>5.3444000000000003</c:v>
                </c:pt>
                <c:pt idx="26723">
                  <c:v>5.3445999999999998</c:v>
                </c:pt>
                <c:pt idx="26724">
                  <c:v>5.3448000000000002</c:v>
                </c:pt>
                <c:pt idx="26725">
                  <c:v>5.3449999999999998</c:v>
                </c:pt>
                <c:pt idx="26726">
                  <c:v>5.3452000000000002</c:v>
                </c:pt>
                <c:pt idx="26727">
                  <c:v>5.3453999999999997</c:v>
                </c:pt>
                <c:pt idx="26728">
                  <c:v>5.3456000000000001</c:v>
                </c:pt>
                <c:pt idx="26729">
                  <c:v>5.3457999999999997</c:v>
                </c:pt>
                <c:pt idx="26730">
                  <c:v>5.3460000000000001</c:v>
                </c:pt>
                <c:pt idx="26731">
                  <c:v>5.3461999999999996</c:v>
                </c:pt>
                <c:pt idx="26732">
                  <c:v>5.3464</c:v>
                </c:pt>
                <c:pt idx="26733">
                  <c:v>5.3465999999999996</c:v>
                </c:pt>
                <c:pt idx="26734">
                  <c:v>5.3468</c:v>
                </c:pt>
                <c:pt idx="26735">
                  <c:v>5.3470000000000004</c:v>
                </c:pt>
                <c:pt idx="26736">
                  <c:v>5.3472</c:v>
                </c:pt>
                <c:pt idx="26737">
                  <c:v>5.3474000000000004</c:v>
                </c:pt>
                <c:pt idx="26738">
                  <c:v>5.3475999999999999</c:v>
                </c:pt>
                <c:pt idx="26739">
                  <c:v>5.3478000000000003</c:v>
                </c:pt>
                <c:pt idx="26740">
                  <c:v>5.3479999999999999</c:v>
                </c:pt>
                <c:pt idx="26741">
                  <c:v>5.3482000000000003</c:v>
                </c:pt>
                <c:pt idx="26742">
                  <c:v>5.3483999999999998</c:v>
                </c:pt>
                <c:pt idx="26743">
                  <c:v>5.3486000000000002</c:v>
                </c:pt>
                <c:pt idx="26744">
                  <c:v>5.3487999999999998</c:v>
                </c:pt>
                <c:pt idx="26745">
                  <c:v>5.3490000000000002</c:v>
                </c:pt>
                <c:pt idx="26746">
                  <c:v>5.3491999999999997</c:v>
                </c:pt>
                <c:pt idx="26747">
                  <c:v>5.3494000000000002</c:v>
                </c:pt>
                <c:pt idx="26748">
                  <c:v>5.3495999999999997</c:v>
                </c:pt>
                <c:pt idx="26749">
                  <c:v>5.3498000000000001</c:v>
                </c:pt>
                <c:pt idx="26750">
                  <c:v>5.35</c:v>
                </c:pt>
                <c:pt idx="26751">
                  <c:v>5.3502000000000001</c:v>
                </c:pt>
                <c:pt idx="26752">
                  <c:v>5.3503999999999996</c:v>
                </c:pt>
                <c:pt idx="26753">
                  <c:v>5.3506</c:v>
                </c:pt>
                <c:pt idx="26754">
                  <c:v>5.3507999999999996</c:v>
                </c:pt>
                <c:pt idx="26755">
                  <c:v>5.351</c:v>
                </c:pt>
                <c:pt idx="26756">
                  <c:v>5.3512000000000004</c:v>
                </c:pt>
                <c:pt idx="26757">
                  <c:v>5.3513999999999999</c:v>
                </c:pt>
                <c:pt idx="26758">
                  <c:v>5.3516000000000004</c:v>
                </c:pt>
                <c:pt idx="26759">
                  <c:v>5.3517999999999999</c:v>
                </c:pt>
                <c:pt idx="26760">
                  <c:v>5.3520000000000003</c:v>
                </c:pt>
                <c:pt idx="26761">
                  <c:v>5.3521999999999998</c:v>
                </c:pt>
                <c:pt idx="26762">
                  <c:v>5.3524000000000003</c:v>
                </c:pt>
                <c:pt idx="26763">
                  <c:v>5.3525999999999998</c:v>
                </c:pt>
                <c:pt idx="26764">
                  <c:v>5.3528000000000002</c:v>
                </c:pt>
                <c:pt idx="26765">
                  <c:v>5.3529999999999998</c:v>
                </c:pt>
                <c:pt idx="26766">
                  <c:v>5.3532000000000002</c:v>
                </c:pt>
                <c:pt idx="26767">
                  <c:v>5.3533999999999997</c:v>
                </c:pt>
                <c:pt idx="26768">
                  <c:v>5.3536000000000001</c:v>
                </c:pt>
                <c:pt idx="26769">
                  <c:v>5.3537999999999997</c:v>
                </c:pt>
                <c:pt idx="26770">
                  <c:v>5.3540000000000001</c:v>
                </c:pt>
                <c:pt idx="26771">
                  <c:v>5.3541999999999996</c:v>
                </c:pt>
                <c:pt idx="26772">
                  <c:v>5.3544</c:v>
                </c:pt>
                <c:pt idx="26773">
                  <c:v>5.3545999999999996</c:v>
                </c:pt>
                <c:pt idx="26774">
                  <c:v>5.3548</c:v>
                </c:pt>
                <c:pt idx="26775">
                  <c:v>5.3550000000000004</c:v>
                </c:pt>
                <c:pt idx="26776">
                  <c:v>5.3552</c:v>
                </c:pt>
                <c:pt idx="26777">
                  <c:v>5.3554000000000004</c:v>
                </c:pt>
                <c:pt idx="26778">
                  <c:v>5.3555999999999999</c:v>
                </c:pt>
                <c:pt idx="26779">
                  <c:v>5.3558000000000003</c:v>
                </c:pt>
                <c:pt idx="26780">
                  <c:v>5.3559999999999999</c:v>
                </c:pt>
                <c:pt idx="26781">
                  <c:v>5.3562000000000003</c:v>
                </c:pt>
                <c:pt idx="26782">
                  <c:v>5.3563999999999998</c:v>
                </c:pt>
                <c:pt idx="26783">
                  <c:v>5.3566000000000003</c:v>
                </c:pt>
                <c:pt idx="26784">
                  <c:v>5.3567999999999998</c:v>
                </c:pt>
                <c:pt idx="26785">
                  <c:v>5.3570000000000002</c:v>
                </c:pt>
                <c:pt idx="26786">
                  <c:v>5.3571999999999997</c:v>
                </c:pt>
                <c:pt idx="26787">
                  <c:v>5.3574000000000002</c:v>
                </c:pt>
                <c:pt idx="26788">
                  <c:v>5.3575999999999997</c:v>
                </c:pt>
                <c:pt idx="26789">
                  <c:v>5.3578000000000001</c:v>
                </c:pt>
                <c:pt idx="26790">
                  <c:v>5.3579999999999997</c:v>
                </c:pt>
                <c:pt idx="26791">
                  <c:v>5.3582000000000001</c:v>
                </c:pt>
                <c:pt idx="26792">
                  <c:v>5.3583999999999996</c:v>
                </c:pt>
                <c:pt idx="26793">
                  <c:v>5.3586</c:v>
                </c:pt>
                <c:pt idx="26794">
                  <c:v>5.3587999999999996</c:v>
                </c:pt>
                <c:pt idx="26795">
                  <c:v>5.359</c:v>
                </c:pt>
                <c:pt idx="26796">
                  <c:v>5.3592000000000004</c:v>
                </c:pt>
                <c:pt idx="26797">
                  <c:v>5.3593999999999999</c:v>
                </c:pt>
                <c:pt idx="26798">
                  <c:v>5.3596000000000004</c:v>
                </c:pt>
                <c:pt idx="26799">
                  <c:v>5.3597999999999999</c:v>
                </c:pt>
                <c:pt idx="26800">
                  <c:v>5.36</c:v>
                </c:pt>
                <c:pt idx="26801">
                  <c:v>5.3601999999999999</c:v>
                </c:pt>
                <c:pt idx="26802">
                  <c:v>5.3604000000000003</c:v>
                </c:pt>
                <c:pt idx="26803">
                  <c:v>5.3605999999999998</c:v>
                </c:pt>
                <c:pt idx="26804">
                  <c:v>5.3608000000000002</c:v>
                </c:pt>
                <c:pt idx="26805">
                  <c:v>5.3609999999999998</c:v>
                </c:pt>
                <c:pt idx="26806">
                  <c:v>5.3612000000000002</c:v>
                </c:pt>
                <c:pt idx="26807">
                  <c:v>5.3613999999999997</c:v>
                </c:pt>
                <c:pt idx="26808">
                  <c:v>5.3616000000000001</c:v>
                </c:pt>
                <c:pt idx="26809">
                  <c:v>5.3617999999999997</c:v>
                </c:pt>
                <c:pt idx="26810">
                  <c:v>5.3620000000000001</c:v>
                </c:pt>
                <c:pt idx="26811">
                  <c:v>5.3621999999999996</c:v>
                </c:pt>
                <c:pt idx="26812">
                  <c:v>5.3624000000000001</c:v>
                </c:pt>
                <c:pt idx="26813">
                  <c:v>5.3625999999999996</c:v>
                </c:pt>
                <c:pt idx="26814">
                  <c:v>5.3628</c:v>
                </c:pt>
                <c:pt idx="26815">
                  <c:v>5.3630000000000004</c:v>
                </c:pt>
                <c:pt idx="26816">
                  <c:v>5.3632</c:v>
                </c:pt>
                <c:pt idx="26817">
                  <c:v>5.3634000000000004</c:v>
                </c:pt>
                <c:pt idx="26818">
                  <c:v>5.3635999999999999</c:v>
                </c:pt>
                <c:pt idx="26819">
                  <c:v>5.3638000000000003</c:v>
                </c:pt>
                <c:pt idx="26820">
                  <c:v>5.3639999999999999</c:v>
                </c:pt>
                <c:pt idx="26821">
                  <c:v>5.3642000000000003</c:v>
                </c:pt>
                <c:pt idx="26822">
                  <c:v>5.3643999999999998</c:v>
                </c:pt>
                <c:pt idx="26823">
                  <c:v>5.3646000000000003</c:v>
                </c:pt>
                <c:pt idx="26824">
                  <c:v>5.3647999999999998</c:v>
                </c:pt>
                <c:pt idx="26825">
                  <c:v>5.3650000000000002</c:v>
                </c:pt>
                <c:pt idx="26826">
                  <c:v>5.3651999999999997</c:v>
                </c:pt>
                <c:pt idx="26827">
                  <c:v>5.3654000000000002</c:v>
                </c:pt>
                <c:pt idx="26828">
                  <c:v>5.3655999999999997</c:v>
                </c:pt>
                <c:pt idx="26829">
                  <c:v>5.3658000000000001</c:v>
                </c:pt>
                <c:pt idx="26830">
                  <c:v>5.3659999999999997</c:v>
                </c:pt>
                <c:pt idx="26831">
                  <c:v>5.3662000000000001</c:v>
                </c:pt>
                <c:pt idx="26832">
                  <c:v>5.3663999999999996</c:v>
                </c:pt>
                <c:pt idx="26833">
                  <c:v>5.3666</c:v>
                </c:pt>
                <c:pt idx="26834">
                  <c:v>5.3667999999999996</c:v>
                </c:pt>
                <c:pt idx="26835">
                  <c:v>5.367</c:v>
                </c:pt>
                <c:pt idx="26836">
                  <c:v>5.3672000000000004</c:v>
                </c:pt>
                <c:pt idx="26837">
                  <c:v>5.3673999999999999</c:v>
                </c:pt>
                <c:pt idx="26838">
                  <c:v>5.3676000000000004</c:v>
                </c:pt>
                <c:pt idx="26839">
                  <c:v>5.3677999999999999</c:v>
                </c:pt>
                <c:pt idx="26840">
                  <c:v>5.3680000000000003</c:v>
                </c:pt>
                <c:pt idx="26841">
                  <c:v>5.3681999999999999</c:v>
                </c:pt>
                <c:pt idx="26842">
                  <c:v>5.3684000000000003</c:v>
                </c:pt>
                <c:pt idx="26843">
                  <c:v>5.3685999999999998</c:v>
                </c:pt>
                <c:pt idx="26844">
                  <c:v>5.3688000000000002</c:v>
                </c:pt>
                <c:pt idx="26845">
                  <c:v>5.3689999999999998</c:v>
                </c:pt>
                <c:pt idx="26846">
                  <c:v>5.3692000000000002</c:v>
                </c:pt>
                <c:pt idx="26847">
                  <c:v>5.3693999999999997</c:v>
                </c:pt>
                <c:pt idx="26848">
                  <c:v>5.3696000000000002</c:v>
                </c:pt>
                <c:pt idx="26849">
                  <c:v>5.3697999999999997</c:v>
                </c:pt>
                <c:pt idx="26850">
                  <c:v>5.37</c:v>
                </c:pt>
                <c:pt idx="26851">
                  <c:v>5.3701999999999996</c:v>
                </c:pt>
                <c:pt idx="26852">
                  <c:v>5.3704000000000001</c:v>
                </c:pt>
                <c:pt idx="26853">
                  <c:v>5.3705999999999996</c:v>
                </c:pt>
                <c:pt idx="26854">
                  <c:v>5.3708</c:v>
                </c:pt>
                <c:pt idx="26855">
                  <c:v>5.3710000000000004</c:v>
                </c:pt>
                <c:pt idx="26856">
                  <c:v>5.3712</c:v>
                </c:pt>
                <c:pt idx="26857">
                  <c:v>5.3714000000000004</c:v>
                </c:pt>
                <c:pt idx="26858">
                  <c:v>5.3715999999999999</c:v>
                </c:pt>
                <c:pt idx="26859">
                  <c:v>5.3718000000000004</c:v>
                </c:pt>
                <c:pt idx="26860">
                  <c:v>5.3719999999999999</c:v>
                </c:pt>
                <c:pt idx="26861">
                  <c:v>5.3722000000000003</c:v>
                </c:pt>
                <c:pt idx="26862">
                  <c:v>5.3723999999999998</c:v>
                </c:pt>
                <c:pt idx="26863">
                  <c:v>5.3726000000000003</c:v>
                </c:pt>
                <c:pt idx="26864">
                  <c:v>5.3727999999999998</c:v>
                </c:pt>
                <c:pt idx="26865">
                  <c:v>5.3730000000000002</c:v>
                </c:pt>
                <c:pt idx="26866">
                  <c:v>5.3731999999999998</c:v>
                </c:pt>
                <c:pt idx="26867">
                  <c:v>5.3734000000000002</c:v>
                </c:pt>
                <c:pt idx="26868">
                  <c:v>5.3735999999999997</c:v>
                </c:pt>
                <c:pt idx="26869">
                  <c:v>5.3738000000000001</c:v>
                </c:pt>
                <c:pt idx="26870">
                  <c:v>5.3739999999999997</c:v>
                </c:pt>
                <c:pt idx="26871">
                  <c:v>5.3742000000000001</c:v>
                </c:pt>
                <c:pt idx="26872">
                  <c:v>5.3743999999999996</c:v>
                </c:pt>
                <c:pt idx="26873">
                  <c:v>5.3746</c:v>
                </c:pt>
                <c:pt idx="26874">
                  <c:v>5.3747999999999996</c:v>
                </c:pt>
                <c:pt idx="26875">
                  <c:v>5.375</c:v>
                </c:pt>
                <c:pt idx="26876">
                  <c:v>5.3752000000000004</c:v>
                </c:pt>
                <c:pt idx="26877">
                  <c:v>5.3754</c:v>
                </c:pt>
                <c:pt idx="26878">
                  <c:v>5.3756000000000004</c:v>
                </c:pt>
                <c:pt idx="26879">
                  <c:v>5.3757999999999999</c:v>
                </c:pt>
                <c:pt idx="26880">
                  <c:v>5.3760000000000003</c:v>
                </c:pt>
                <c:pt idx="26881">
                  <c:v>5.3761999999999999</c:v>
                </c:pt>
                <c:pt idx="26882">
                  <c:v>5.3764000000000003</c:v>
                </c:pt>
                <c:pt idx="26883">
                  <c:v>5.3765999999999998</c:v>
                </c:pt>
                <c:pt idx="26884">
                  <c:v>5.3768000000000002</c:v>
                </c:pt>
                <c:pt idx="26885">
                  <c:v>5.3769999999999998</c:v>
                </c:pt>
                <c:pt idx="26886">
                  <c:v>5.3772000000000002</c:v>
                </c:pt>
                <c:pt idx="26887">
                  <c:v>5.3773999999999997</c:v>
                </c:pt>
                <c:pt idx="26888">
                  <c:v>5.3776000000000002</c:v>
                </c:pt>
                <c:pt idx="26889">
                  <c:v>5.3777999999999997</c:v>
                </c:pt>
                <c:pt idx="26890">
                  <c:v>5.3780000000000001</c:v>
                </c:pt>
                <c:pt idx="26891">
                  <c:v>5.3781999999999996</c:v>
                </c:pt>
                <c:pt idx="26892">
                  <c:v>5.3784000000000001</c:v>
                </c:pt>
                <c:pt idx="26893">
                  <c:v>5.3785999999999996</c:v>
                </c:pt>
                <c:pt idx="26894">
                  <c:v>5.3788</c:v>
                </c:pt>
                <c:pt idx="26895">
                  <c:v>5.3789999999999996</c:v>
                </c:pt>
                <c:pt idx="26896">
                  <c:v>5.3792</c:v>
                </c:pt>
                <c:pt idx="26897">
                  <c:v>5.3794000000000004</c:v>
                </c:pt>
                <c:pt idx="26898">
                  <c:v>5.3795999999999999</c:v>
                </c:pt>
                <c:pt idx="26899">
                  <c:v>5.3798000000000004</c:v>
                </c:pt>
                <c:pt idx="26900">
                  <c:v>5.38</c:v>
                </c:pt>
                <c:pt idx="26901">
                  <c:v>5.3802000000000003</c:v>
                </c:pt>
                <c:pt idx="26902">
                  <c:v>5.3803999999999998</c:v>
                </c:pt>
                <c:pt idx="26903">
                  <c:v>5.3806000000000003</c:v>
                </c:pt>
                <c:pt idx="26904">
                  <c:v>5.3807999999999998</c:v>
                </c:pt>
                <c:pt idx="26905">
                  <c:v>5.3810000000000002</c:v>
                </c:pt>
                <c:pt idx="26906">
                  <c:v>5.3811999999999998</c:v>
                </c:pt>
                <c:pt idx="26907">
                  <c:v>5.3814000000000002</c:v>
                </c:pt>
                <c:pt idx="26908">
                  <c:v>5.3815999999999997</c:v>
                </c:pt>
                <c:pt idx="26909">
                  <c:v>5.3818000000000001</c:v>
                </c:pt>
                <c:pt idx="26910">
                  <c:v>5.3819999999999997</c:v>
                </c:pt>
                <c:pt idx="26911">
                  <c:v>5.3822000000000001</c:v>
                </c:pt>
                <c:pt idx="26912">
                  <c:v>5.3823999999999996</c:v>
                </c:pt>
                <c:pt idx="26913">
                  <c:v>5.3826000000000001</c:v>
                </c:pt>
                <c:pt idx="26914">
                  <c:v>5.3827999999999996</c:v>
                </c:pt>
                <c:pt idx="26915">
                  <c:v>5.383</c:v>
                </c:pt>
                <c:pt idx="26916">
                  <c:v>5.3832000000000004</c:v>
                </c:pt>
                <c:pt idx="26917">
                  <c:v>5.3834</c:v>
                </c:pt>
                <c:pt idx="26918">
                  <c:v>5.3836000000000004</c:v>
                </c:pt>
                <c:pt idx="26919">
                  <c:v>5.3837999999999999</c:v>
                </c:pt>
                <c:pt idx="26920">
                  <c:v>5.3840000000000003</c:v>
                </c:pt>
                <c:pt idx="26921">
                  <c:v>5.3841999999999999</c:v>
                </c:pt>
                <c:pt idx="26922">
                  <c:v>5.3844000000000003</c:v>
                </c:pt>
                <c:pt idx="26923">
                  <c:v>5.3845999999999998</c:v>
                </c:pt>
                <c:pt idx="26924">
                  <c:v>5.3848000000000003</c:v>
                </c:pt>
                <c:pt idx="26925">
                  <c:v>5.3849999999999998</c:v>
                </c:pt>
                <c:pt idx="26926">
                  <c:v>5.3852000000000002</c:v>
                </c:pt>
                <c:pt idx="26927">
                  <c:v>5.3853999999999997</c:v>
                </c:pt>
                <c:pt idx="26928">
                  <c:v>5.3856000000000002</c:v>
                </c:pt>
                <c:pt idx="26929">
                  <c:v>5.3857999999999997</c:v>
                </c:pt>
                <c:pt idx="26930">
                  <c:v>5.3860000000000001</c:v>
                </c:pt>
                <c:pt idx="26931">
                  <c:v>5.3861999999999997</c:v>
                </c:pt>
                <c:pt idx="26932">
                  <c:v>5.3864000000000001</c:v>
                </c:pt>
                <c:pt idx="26933">
                  <c:v>5.3865999999999996</c:v>
                </c:pt>
                <c:pt idx="26934">
                  <c:v>5.3868</c:v>
                </c:pt>
                <c:pt idx="26935">
                  <c:v>5.3869999999999996</c:v>
                </c:pt>
                <c:pt idx="26936">
                  <c:v>5.3872</c:v>
                </c:pt>
                <c:pt idx="26937">
                  <c:v>5.3874000000000004</c:v>
                </c:pt>
                <c:pt idx="26938">
                  <c:v>5.3875999999999999</c:v>
                </c:pt>
                <c:pt idx="26939">
                  <c:v>5.3878000000000004</c:v>
                </c:pt>
                <c:pt idx="26940">
                  <c:v>5.3879999999999999</c:v>
                </c:pt>
                <c:pt idx="26941">
                  <c:v>5.3882000000000003</c:v>
                </c:pt>
                <c:pt idx="26942">
                  <c:v>5.3883999999999999</c:v>
                </c:pt>
                <c:pt idx="26943">
                  <c:v>5.3886000000000003</c:v>
                </c:pt>
                <c:pt idx="26944">
                  <c:v>5.3887999999999998</c:v>
                </c:pt>
                <c:pt idx="26945">
                  <c:v>5.3890000000000002</c:v>
                </c:pt>
                <c:pt idx="26946">
                  <c:v>5.3891999999999998</c:v>
                </c:pt>
                <c:pt idx="26947">
                  <c:v>5.3894000000000002</c:v>
                </c:pt>
                <c:pt idx="26948">
                  <c:v>5.3895999999999997</c:v>
                </c:pt>
                <c:pt idx="26949">
                  <c:v>5.3898000000000001</c:v>
                </c:pt>
                <c:pt idx="26950">
                  <c:v>5.39</c:v>
                </c:pt>
                <c:pt idx="26951">
                  <c:v>5.3902000000000001</c:v>
                </c:pt>
                <c:pt idx="26952">
                  <c:v>5.3903999999999996</c:v>
                </c:pt>
                <c:pt idx="26953">
                  <c:v>5.3906000000000001</c:v>
                </c:pt>
                <c:pt idx="26954">
                  <c:v>5.3907999999999996</c:v>
                </c:pt>
                <c:pt idx="26955">
                  <c:v>5.391</c:v>
                </c:pt>
                <c:pt idx="26956">
                  <c:v>5.3912000000000004</c:v>
                </c:pt>
                <c:pt idx="26957">
                  <c:v>5.3914</c:v>
                </c:pt>
                <c:pt idx="26958">
                  <c:v>5.3916000000000004</c:v>
                </c:pt>
                <c:pt idx="26959">
                  <c:v>5.3917999999999999</c:v>
                </c:pt>
                <c:pt idx="26960">
                  <c:v>5.3920000000000003</c:v>
                </c:pt>
                <c:pt idx="26961">
                  <c:v>5.3921999999999999</c:v>
                </c:pt>
                <c:pt idx="26962">
                  <c:v>5.3924000000000003</c:v>
                </c:pt>
                <c:pt idx="26963">
                  <c:v>5.3925999999999998</c:v>
                </c:pt>
                <c:pt idx="26964">
                  <c:v>5.3928000000000003</c:v>
                </c:pt>
                <c:pt idx="26965">
                  <c:v>5.3929999999999998</c:v>
                </c:pt>
                <c:pt idx="26966">
                  <c:v>5.3932000000000002</c:v>
                </c:pt>
                <c:pt idx="26967">
                  <c:v>5.3933999999999997</c:v>
                </c:pt>
                <c:pt idx="26968">
                  <c:v>5.3936000000000002</c:v>
                </c:pt>
                <c:pt idx="26969">
                  <c:v>5.3937999999999997</c:v>
                </c:pt>
                <c:pt idx="26970">
                  <c:v>5.3940000000000001</c:v>
                </c:pt>
                <c:pt idx="26971">
                  <c:v>5.3941999999999997</c:v>
                </c:pt>
                <c:pt idx="26972">
                  <c:v>5.3944000000000001</c:v>
                </c:pt>
                <c:pt idx="26973">
                  <c:v>5.3945999999999996</c:v>
                </c:pt>
                <c:pt idx="26974">
                  <c:v>5.3948</c:v>
                </c:pt>
                <c:pt idx="26975">
                  <c:v>5.3949999999999996</c:v>
                </c:pt>
                <c:pt idx="26976">
                  <c:v>5.3952</c:v>
                </c:pt>
                <c:pt idx="26977">
                  <c:v>5.3954000000000004</c:v>
                </c:pt>
                <c:pt idx="26978">
                  <c:v>5.3956</c:v>
                </c:pt>
                <c:pt idx="26979">
                  <c:v>5.3958000000000004</c:v>
                </c:pt>
                <c:pt idx="26980">
                  <c:v>5.3959999999999999</c:v>
                </c:pt>
                <c:pt idx="26981">
                  <c:v>5.3962000000000003</c:v>
                </c:pt>
                <c:pt idx="26982">
                  <c:v>5.3963999999999999</c:v>
                </c:pt>
                <c:pt idx="26983">
                  <c:v>5.3966000000000003</c:v>
                </c:pt>
                <c:pt idx="26984">
                  <c:v>5.3967999999999998</c:v>
                </c:pt>
                <c:pt idx="26985">
                  <c:v>5.3970000000000002</c:v>
                </c:pt>
                <c:pt idx="26986">
                  <c:v>5.3971999999999998</c:v>
                </c:pt>
                <c:pt idx="26987">
                  <c:v>5.3974000000000002</c:v>
                </c:pt>
                <c:pt idx="26988">
                  <c:v>5.3975999999999997</c:v>
                </c:pt>
                <c:pt idx="26989">
                  <c:v>5.3978000000000002</c:v>
                </c:pt>
                <c:pt idx="26990">
                  <c:v>5.3979999999999997</c:v>
                </c:pt>
                <c:pt idx="26991">
                  <c:v>5.3982000000000001</c:v>
                </c:pt>
                <c:pt idx="26992">
                  <c:v>5.3983999999999996</c:v>
                </c:pt>
                <c:pt idx="26993">
                  <c:v>5.3986000000000001</c:v>
                </c:pt>
                <c:pt idx="26994">
                  <c:v>5.3987999999999996</c:v>
                </c:pt>
                <c:pt idx="26995">
                  <c:v>5.399</c:v>
                </c:pt>
                <c:pt idx="26996">
                  <c:v>5.3992000000000004</c:v>
                </c:pt>
                <c:pt idx="26997">
                  <c:v>5.3994</c:v>
                </c:pt>
                <c:pt idx="26998">
                  <c:v>5.3996000000000004</c:v>
                </c:pt>
                <c:pt idx="26999">
                  <c:v>5.3997999999999999</c:v>
                </c:pt>
                <c:pt idx="27000">
                  <c:v>5.4</c:v>
                </c:pt>
                <c:pt idx="27001">
                  <c:v>5.4001999999999999</c:v>
                </c:pt>
                <c:pt idx="27002">
                  <c:v>5.4004000000000003</c:v>
                </c:pt>
                <c:pt idx="27003">
                  <c:v>5.4005999999999998</c:v>
                </c:pt>
                <c:pt idx="27004">
                  <c:v>5.4008000000000003</c:v>
                </c:pt>
                <c:pt idx="27005">
                  <c:v>5.4009999999999998</c:v>
                </c:pt>
                <c:pt idx="27006">
                  <c:v>5.4012000000000002</c:v>
                </c:pt>
                <c:pt idx="27007">
                  <c:v>5.4013999999999998</c:v>
                </c:pt>
                <c:pt idx="27008">
                  <c:v>5.4016000000000002</c:v>
                </c:pt>
                <c:pt idx="27009">
                  <c:v>5.4017999999999997</c:v>
                </c:pt>
                <c:pt idx="27010">
                  <c:v>5.4020000000000001</c:v>
                </c:pt>
                <c:pt idx="27011">
                  <c:v>5.4021999999999997</c:v>
                </c:pt>
                <c:pt idx="27012">
                  <c:v>5.4024000000000001</c:v>
                </c:pt>
                <c:pt idx="27013">
                  <c:v>5.4025999999999996</c:v>
                </c:pt>
                <c:pt idx="27014">
                  <c:v>5.4028</c:v>
                </c:pt>
                <c:pt idx="27015">
                  <c:v>5.4029999999999996</c:v>
                </c:pt>
                <c:pt idx="27016">
                  <c:v>5.4032</c:v>
                </c:pt>
                <c:pt idx="27017">
                  <c:v>5.4034000000000004</c:v>
                </c:pt>
                <c:pt idx="27018">
                  <c:v>5.4036</c:v>
                </c:pt>
                <c:pt idx="27019">
                  <c:v>5.4038000000000004</c:v>
                </c:pt>
                <c:pt idx="27020">
                  <c:v>5.4039999999999999</c:v>
                </c:pt>
                <c:pt idx="27021">
                  <c:v>5.4042000000000003</c:v>
                </c:pt>
                <c:pt idx="27022">
                  <c:v>5.4043999999999999</c:v>
                </c:pt>
                <c:pt idx="27023">
                  <c:v>5.4046000000000003</c:v>
                </c:pt>
                <c:pt idx="27024">
                  <c:v>5.4047999999999998</c:v>
                </c:pt>
                <c:pt idx="27025">
                  <c:v>5.4050000000000002</c:v>
                </c:pt>
                <c:pt idx="27026">
                  <c:v>5.4051999999999998</c:v>
                </c:pt>
                <c:pt idx="27027">
                  <c:v>5.4054000000000002</c:v>
                </c:pt>
                <c:pt idx="27028">
                  <c:v>5.4055999999999997</c:v>
                </c:pt>
                <c:pt idx="27029">
                  <c:v>5.4058000000000002</c:v>
                </c:pt>
                <c:pt idx="27030">
                  <c:v>5.4059999999999997</c:v>
                </c:pt>
                <c:pt idx="27031">
                  <c:v>5.4062000000000001</c:v>
                </c:pt>
                <c:pt idx="27032">
                  <c:v>5.4063999999999997</c:v>
                </c:pt>
                <c:pt idx="27033">
                  <c:v>5.4066000000000001</c:v>
                </c:pt>
                <c:pt idx="27034">
                  <c:v>5.4067999999999996</c:v>
                </c:pt>
                <c:pt idx="27035">
                  <c:v>5.407</c:v>
                </c:pt>
                <c:pt idx="27036">
                  <c:v>5.4071999999999996</c:v>
                </c:pt>
                <c:pt idx="27037">
                  <c:v>5.4074</c:v>
                </c:pt>
                <c:pt idx="27038">
                  <c:v>5.4076000000000004</c:v>
                </c:pt>
                <c:pt idx="27039">
                  <c:v>5.4077999999999999</c:v>
                </c:pt>
                <c:pt idx="27040">
                  <c:v>5.4080000000000004</c:v>
                </c:pt>
                <c:pt idx="27041">
                  <c:v>5.4081999999999999</c:v>
                </c:pt>
                <c:pt idx="27042">
                  <c:v>5.4084000000000003</c:v>
                </c:pt>
                <c:pt idx="27043">
                  <c:v>5.4085999999999999</c:v>
                </c:pt>
                <c:pt idx="27044">
                  <c:v>5.4088000000000003</c:v>
                </c:pt>
                <c:pt idx="27045">
                  <c:v>5.4089999999999998</c:v>
                </c:pt>
                <c:pt idx="27046">
                  <c:v>5.4092000000000002</c:v>
                </c:pt>
                <c:pt idx="27047">
                  <c:v>5.4093999999999998</c:v>
                </c:pt>
                <c:pt idx="27048">
                  <c:v>5.4096000000000002</c:v>
                </c:pt>
                <c:pt idx="27049">
                  <c:v>5.4097999999999997</c:v>
                </c:pt>
                <c:pt idx="27050">
                  <c:v>5.41</c:v>
                </c:pt>
                <c:pt idx="27051">
                  <c:v>5.4101999999999997</c:v>
                </c:pt>
                <c:pt idx="27052">
                  <c:v>5.4104000000000001</c:v>
                </c:pt>
                <c:pt idx="27053">
                  <c:v>5.4105999999999996</c:v>
                </c:pt>
                <c:pt idx="27054">
                  <c:v>5.4108000000000001</c:v>
                </c:pt>
                <c:pt idx="27055">
                  <c:v>5.4109999999999996</c:v>
                </c:pt>
                <c:pt idx="27056">
                  <c:v>5.4112</c:v>
                </c:pt>
                <c:pt idx="27057">
                  <c:v>5.4114000000000004</c:v>
                </c:pt>
                <c:pt idx="27058">
                  <c:v>5.4116</c:v>
                </c:pt>
                <c:pt idx="27059">
                  <c:v>5.4118000000000004</c:v>
                </c:pt>
                <c:pt idx="27060">
                  <c:v>5.4119999999999999</c:v>
                </c:pt>
                <c:pt idx="27061">
                  <c:v>5.4122000000000003</c:v>
                </c:pt>
                <c:pt idx="27062">
                  <c:v>5.4123999999999999</c:v>
                </c:pt>
                <c:pt idx="27063">
                  <c:v>5.4126000000000003</c:v>
                </c:pt>
                <c:pt idx="27064">
                  <c:v>5.4127999999999998</c:v>
                </c:pt>
                <c:pt idx="27065">
                  <c:v>5.4130000000000003</c:v>
                </c:pt>
                <c:pt idx="27066">
                  <c:v>5.4131999999999998</c:v>
                </c:pt>
                <c:pt idx="27067">
                  <c:v>5.4134000000000002</c:v>
                </c:pt>
                <c:pt idx="27068">
                  <c:v>5.4135999999999997</c:v>
                </c:pt>
                <c:pt idx="27069">
                  <c:v>5.4138000000000002</c:v>
                </c:pt>
                <c:pt idx="27070">
                  <c:v>5.4139999999999997</c:v>
                </c:pt>
                <c:pt idx="27071">
                  <c:v>5.4142000000000001</c:v>
                </c:pt>
                <c:pt idx="27072">
                  <c:v>5.4143999999999997</c:v>
                </c:pt>
                <c:pt idx="27073">
                  <c:v>5.4146000000000001</c:v>
                </c:pt>
                <c:pt idx="27074">
                  <c:v>5.4147999999999996</c:v>
                </c:pt>
                <c:pt idx="27075">
                  <c:v>5.415</c:v>
                </c:pt>
                <c:pt idx="27076">
                  <c:v>5.4151999999999996</c:v>
                </c:pt>
                <c:pt idx="27077">
                  <c:v>5.4154</c:v>
                </c:pt>
                <c:pt idx="27078">
                  <c:v>5.4156000000000004</c:v>
                </c:pt>
                <c:pt idx="27079">
                  <c:v>5.4157999999999999</c:v>
                </c:pt>
                <c:pt idx="27080">
                  <c:v>5.4160000000000004</c:v>
                </c:pt>
                <c:pt idx="27081">
                  <c:v>5.4161999999999999</c:v>
                </c:pt>
                <c:pt idx="27082">
                  <c:v>5.4164000000000003</c:v>
                </c:pt>
                <c:pt idx="27083">
                  <c:v>5.4165999999999999</c:v>
                </c:pt>
                <c:pt idx="27084">
                  <c:v>5.4168000000000003</c:v>
                </c:pt>
                <c:pt idx="27085">
                  <c:v>5.4169999999999998</c:v>
                </c:pt>
                <c:pt idx="27086">
                  <c:v>5.4172000000000002</c:v>
                </c:pt>
                <c:pt idx="27087">
                  <c:v>5.4173999999999998</c:v>
                </c:pt>
                <c:pt idx="27088">
                  <c:v>5.4176000000000002</c:v>
                </c:pt>
                <c:pt idx="27089">
                  <c:v>5.4177999999999997</c:v>
                </c:pt>
                <c:pt idx="27090">
                  <c:v>5.4180000000000001</c:v>
                </c:pt>
                <c:pt idx="27091">
                  <c:v>5.4181999999999997</c:v>
                </c:pt>
                <c:pt idx="27092">
                  <c:v>5.4184000000000001</c:v>
                </c:pt>
                <c:pt idx="27093">
                  <c:v>5.4185999999999996</c:v>
                </c:pt>
                <c:pt idx="27094">
                  <c:v>5.4188000000000001</c:v>
                </c:pt>
                <c:pt idx="27095">
                  <c:v>5.4189999999999996</c:v>
                </c:pt>
                <c:pt idx="27096">
                  <c:v>5.4192</c:v>
                </c:pt>
                <c:pt idx="27097">
                  <c:v>5.4194000000000004</c:v>
                </c:pt>
                <c:pt idx="27098">
                  <c:v>5.4196</c:v>
                </c:pt>
                <c:pt idx="27099">
                  <c:v>5.4198000000000004</c:v>
                </c:pt>
                <c:pt idx="27100">
                  <c:v>5.42</c:v>
                </c:pt>
                <c:pt idx="27101">
                  <c:v>5.4202000000000004</c:v>
                </c:pt>
                <c:pt idx="27102">
                  <c:v>5.4203999999999999</c:v>
                </c:pt>
                <c:pt idx="27103">
                  <c:v>5.4206000000000003</c:v>
                </c:pt>
                <c:pt idx="27104">
                  <c:v>5.4207999999999998</c:v>
                </c:pt>
                <c:pt idx="27105">
                  <c:v>5.4210000000000003</c:v>
                </c:pt>
                <c:pt idx="27106">
                  <c:v>5.4211999999999998</c:v>
                </c:pt>
                <c:pt idx="27107">
                  <c:v>5.4214000000000002</c:v>
                </c:pt>
                <c:pt idx="27108">
                  <c:v>5.4215999999999998</c:v>
                </c:pt>
                <c:pt idx="27109">
                  <c:v>5.4218000000000002</c:v>
                </c:pt>
                <c:pt idx="27110">
                  <c:v>5.4219999999999997</c:v>
                </c:pt>
                <c:pt idx="27111">
                  <c:v>5.4222000000000001</c:v>
                </c:pt>
                <c:pt idx="27112">
                  <c:v>5.4223999999999997</c:v>
                </c:pt>
                <c:pt idx="27113">
                  <c:v>5.4226000000000001</c:v>
                </c:pt>
                <c:pt idx="27114">
                  <c:v>5.4227999999999996</c:v>
                </c:pt>
                <c:pt idx="27115">
                  <c:v>5.423</c:v>
                </c:pt>
                <c:pt idx="27116">
                  <c:v>5.4231999999999996</c:v>
                </c:pt>
                <c:pt idx="27117">
                  <c:v>5.4234</c:v>
                </c:pt>
                <c:pt idx="27118">
                  <c:v>5.4236000000000004</c:v>
                </c:pt>
                <c:pt idx="27119">
                  <c:v>5.4238</c:v>
                </c:pt>
                <c:pt idx="27120">
                  <c:v>5.4240000000000004</c:v>
                </c:pt>
                <c:pt idx="27121">
                  <c:v>5.4241999999999999</c:v>
                </c:pt>
                <c:pt idx="27122">
                  <c:v>5.4244000000000003</c:v>
                </c:pt>
                <c:pt idx="27123">
                  <c:v>5.4245999999999999</c:v>
                </c:pt>
                <c:pt idx="27124">
                  <c:v>5.4248000000000003</c:v>
                </c:pt>
                <c:pt idx="27125">
                  <c:v>5.4249999999999998</c:v>
                </c:pt>
                <c:pt idx="27126">
                  <c:v>5.4252000000000002</c:v>
                </c:pt>
                <c:pt idx="27127">
                  <c:v>5.4253999999999998</c:v>
                </c:pt>
                <c:pt idx="27128">
                  <c:v>5.4256000000000002</c:v>
                </c:pt>
                <c:pt idx="27129">
                  <c:v>5.4257999999999997</c:v>
                </c:pt>
                <c:pt idx="27130">
                  <c:v>5.4260000000000002</c:v>
                </c:pt>
                <c:pt idx="27131">
                  <c:v>5.4261999999999997</c:v>
                </c:pt>
                <c:pt idx="27132">
                  <c:v>5.4264000000000001</c:v>
                </c:pt>
                <c:pt idx="27133">
                  <c:v>5.4265999999999996</c:v>
                </c:pt>
                <c:pt idx="27134">
                  <c:v>5.4268000000000001</c:v>
                </c:pt>
                <c:pt idx="27135">
                  <c:v>5.4269999999999996</c:v>
                </c:pt>
                <c:pt idx="27136">
                  <c:v>5.4272</c:v>
                </c:pt>
                <c:pt idx="27137">
                  <c:v>5.4273999999999996</c:v>
                </c:pt>
                <c:pt idx="27138">
                  <c:v>5.4276</c:v>
                </c:pt>
                <c:pt idx="27139">
                  <c:v>5.4278000000000004</c:v>
                </c:pt>
                <c:pt idx="27140">
                  <c:v>5.4279999999999999</c:v>
                </c:pt>
                <c:pt idx="27141">
                  <c:v>5.4282000000000004</c:v>
                </c:pt>
                <c:pt idx="27142">
                  <c:v>5.4283999999999999</c:v>
                </c:pt>
                <c:pt idx="27143">
                  <c:v>5.4286000000000003</c:v>
                </c:pt>
                <c:pt idx="27144">
                  <c:v>5.4287999999999998</c:v>
                </c:pt>
                <c:pt idx="27145">
                  <c:v>5.4290000000000003</c:v>
                </c:pt>
                <c:pt idx="27146">
                  <c:v>5.4291999999999998</c:v>
                </c:pt>
                <c:pt idx="27147">
                  <c:v>5.4294000000000002</c:v>
                </c:pt>
                <c:pt idx="27148">
                  <c:v>5.4295999999999998</c:v>
                </c:pt>
                <c:pt idx="27149">
                  <c:v>5.4298000000000002</c:v>
                </c:pt>
                <c:pt idx="27150">
                  <c:v>5.43</c:v>
                </c:pt>
                <c:pt idx="27151">
                  <c:v>5.4302000000000001</c:v>
                </c:pt>
                <c:pt idx="27152">
                  <c:v>5.4303999999999997</c:v>
                </c:pt>
                <c:pt idx="27153">
                  <c:v>5.4306000000000001</c:v>
                </c:pt>
                <c:pt idx="27154">
                  <c:v>5.4307999999999996</c:v>
                </c:pt>
                <c:pt idx="27155">
                  <c:v>5.431</c:v>
                </c:pt>
                <c:pt idx="27156">
                  <c:v>5.4311999999999996</c:v>
                </c:pt>
                <c:pt idx="27157">
                  <c:v>5.4314</c:v>
                </c:pt>
                <c:pt idx="27158">
                  <c:v>5.4316000000000004</c:v>
                </c:pt>
                <c:pt idx="27159">
                  <c:v>5.4318</c:v>
                </c:pt>
                <c:pt idx="27160">
                  <c:v>5.4320000000000004</c:v>
                </c:pt>
                <c:pt idx="27161">
                  <c:v>5.4321999999999999</c:v>
                </c:pt>
                <c:pt idx="27162">
                  <c:v>5.4324000000000003</c:v>
                </c:pt>
                <c:pt idx="27163">
                  <c:v>5.4325999999999999</c:v>
                </c:pt>
                <c:pt idx="27164">
                  <c:v>5.4328000000000003</c:v>
                </c:pt>
                <c:pt idx="27165">
                  <c:v>5.4329999999999998</c:v>
                </c:pt>
                <c:pt idx="27166">
                  <c:v>5.4332000000000003</c:v>
                </c:pt>
                <c:pt idx="27167">
                  <c:v>5.4333999999999998</c:v>
                </c:pt>
                <c:pt idx="27168">
                  <c:v>5.4336000000000002</c:v>
                </c:pt>
                <c:pt idx="27169">
                  <c:v>5.4337999999999997</c:v>
                </c:pt>
                <c:pt idx="27170">
                  <c:v>5.4340000000000002</c:v>
                </c:pt>
                <c:pt idx="27171">
                  <c:v>5.4341999999999997</c:v>
                </c:pt>
                <c:pt idx="27172">
                  <c:v>5.4344000000000001</c:v>
                </c:pt>
                <c:pt idx="27173">
                  <c:v>5.4345999999999997</c:v>
                </c:pt>
                <c:pt idx="27174">
                  <c:v>5.4348000000000001</c:v>
                </c:pt>
                <c:pt idx="27175">
                  <c:v>5.4349999999999996</c:v>
                </c:pt>
                <c:pt idx="27176">
                  <c:v>5.4352</c:v>
                </c:pt>
                <c:pt idx="27177">
                  <c:v>5.4353999999999996</c:v>
                </c:pt>
                <c:pt idx="27178">
                  <c:v>5.4356</c:v>
                </c:pt>
                <c:pt idx="27179">
                  <c:v>5.4358000000000004</c:v>
                </c:pt>
                <c:pt idx="27180">
                  <c:v>5.4359999999999999</c:v>
                </c:pt>
                <c:pt idx="27181">
                  <c:v>5.4362000000000004</c:v>
                </c:pt>
                <c:pt idx="27182">
                  <c:v>5.4363999999999999</c:v>
                </c:pt>
                <c:pt idx="27183">
                  <c:v>5.4366000000000003</c:v>
                </c:pt>
                <c:pt idx="27184">
                  <c:v>5.4367999999999999</c:v>
                </c:pt>
                <c:pt idx="27185">
                  <c:v>5.4370000000000003</c:v>
                </c:pt>
                <c:pt idx="27186">
                  <c:v>5.4371999999999998</c:v>
                </c:pt>
                <c:pt idx="27187">
                  <c:v>5.4374000000000002</c:v>
                </c:pt>
                <c:pt idx="27188">
                  <c:v>5.4375999999999998</c:v>
                </c:pt>
                <c:pt idx="27189">
                  <c:v>5.4378000000000002</c:v>
                </c:pt>
                <c:pt idx="27190">
                  <c:v>5.4379999999999997</c:v>
                </c:pt>
                <c:pt idx="27191">
                  <c:v>5.4382000000000001</c:v>
                </c:pt>
                <c:pt idx="27192">
                  <c:v>5.4383999999999997</c:v>
                </c:pt>
                <c:pt idx="27193">
                  <c:v>5.4386000000000001</c:v>
                </c:pt>
                <c:pt idx="27194">
                  <c:v>5.4387999999999996</c:v>
                </c:pt>
                <c:pt idx="27195">
                  <c:v>5.4390000000000001</c:v>
                </c:pt>
                <c:pt idx="27196">
                  <c:v>5.4391999999999996</c:v>
                </c:pt>
                <c:pt idx="27197">
                  <c:v>5.4394</c:v>
                </c:pt>
                <c:pt idx="27198">
                  <c:v>5.4396000000000004</c:v>
                </c:pt>
                <c:pt idx="27199">
                  <c:v>5.4398</c:v>
                </c:pt>
                <c:pt idx="27200">
                  <c:v>5.44</c:v>
                </c:pt>
                <c:pt idx="27201">
                  <c:v>5.4401999999999999</c:v>
                </c:pt>
                <c:pt idx="27202">
                  <c:v>5.4404000000000003</c:v>
                </c:pt>
                <c:pt idx="27203">
                  <c:v>5.4405999999999999</c:v>
                </c:pt>
                <c:pt idx="27204">
                  <c:v>5.4408000000000003</c:v>
                </c:pt>
                <c:pt idx="27205">
                  <c:v>5.4409999999999998</c:v>
                </c:pt>
                <c:pt idx="27206">
                  <c:v>5.4412000000000003</c:v>
                </c:pt>
                <c:pt idx="27207">
                  <c:v>5.4413999999999998</c:v>
                </c:pt>
                <c:pt idx="27208">
                  <c:v>5.4416000000000002</c:v>
                </c:pt>
                <c:pt idx="27209">
                  <c:v>5.4417999999999997</c:v>
                </c:pt>
                <c:pt idx="27210">
                  <c:v>5.4420000000000002</c:v>
                </c:pt>
                <c:pt idx="27211">
                  <c:v>5.4421999999999997</c:v>
                </c:pt>
                <c:pt idx="27212">
                  <c:v>5.4424000000000001</c:v>
                </c:pt>
                <c:pt idx="27213">
                  <c:v>5.4425999999999997</c:v>
                </c:pt>
                <c:pt idx="27214">
                  <c:v>5.4428000000000001</c:v>
                </c:pt>
                <c:pt idx="27215">
                  <c:v>5.4429999999999996</c:v>
                </c:pt>
                <c:pt idx="27216">
                  <c:v>5.4432</c:v>
                </c:pt>
                <c:pt idx="27217">
                  <c:v>5.4433999999999996</c:v>
                </c:pt>
                <c:pt idx="27218">
                  <c:v>5.4436</c:v>
                </c:pt>
                <c:pt idx="27219">
                  <c:v>5.4438000000000004</c:v>
                </c:pt>
                <c:pt idx="27220">
                  <c:v>5.444</c:v>
                </c:pt>
                <c:pt idx="27221">
                  <c:v>5.4442000000000004</c:v>
                </c:pt>
                <c:pt idx="27222">
                  <c:v>5.4443999999999999</c:v>
                </c:pt>
                <c:pt idx="27223">
                  <c:v>5.4446000000000003</c:v>
                </c:pt>
                <c:pt idx="27224">
                  <c:v>5.4447999999999999</c:v>
                </c:pt>
                <c:pt idx="27225">
                  <c:v>5.4450000000000003</c:v>
                </c:pt>
                <c:pt idx="27226">
                  <c:v>5.4451999999999998</c:v>
                </c:pt>
                <c:pt idx="27227">
                  <c:v>5.4454000000000002</c:v>
                </c:pt>
                <c:pt idx="27228">
                  <c:v>5.4455999999999998</c:v>
                </c:pt>
                <c:pt idx="27229">
                  <c:v>5.4458000000000002</c:v>
                </c:pt>
                <c:pt idx="27230">
                  <c:v>5.4459999999999997</c:v>
                </c:pt>
                <c:pt idx="27231">
                  <c:v>5.4462000000000002</c:v>
                </c:pt>
                <c:pt idx="27232">
                  <c:v>5.4463999999999997</c:v>
                </c:pt>
                <c:pt idx="27233">
                  <c:v>5.4466000000000001</c:v>
                </c:pt>
                <c:pt idx="27234">
                  <c:v>5.4467999999999996</c:v>
                </c:pt>
                <c:pt idx="27235">
                  <c:v>5.4470000000000001</c:v>
                </c:pt>
                <c:pt idx="27236">
                  <c:v>5.4471999999999996</c:v>
                </c:pt>
                <c:pt idx="27237">
                  <c:v>5.4474</c:v>
                </c:pt>
                <c:pt idx="27238">
                  <c:v>5.4476000000000004</c:v>
                </c:pt>
                <c:pt idx="27239">
                  <c:v>5.4478</c:v>
                </c:pt>
                <c:pt idx="27240">
                  <c:v>5.4480000000000004</c:v>
                </c:pt>
                <c:pt idx="27241">
                  <c:v>5.4481999999999999</c:v>
                </c:pt>
                <c:pt idx="27242">
                  <c:v>5.4484000000000004</c:v>
                </c:pt>
                <c:pt idx="27243">
                  <c:v>5.4485999999999999</c:v>
                </c:pt>
                <c:pt idx="27244">
                  <c:v>5.4488000000000003</c:v>
                </c:pt>
                <c:pt idx="27245">
                  <c:v>5.4489999999999998</c:v>
                </c:pt>
                <c:pt idx="27246">
                  <c:v>5.4492000000000003</c:v>
                </c:pt>
                <c:pt idx="27247">
                  <c:v>5.4493999999999998</c:v>
                </c:pt>
                <c:pt idx="27248">
                  <c:v>5.4496000000000002</c:v>
                </c:pt>
                <c:pt idx="27249">
                  <c:v>5.4497999999999998</c:v>
                </c:pt>
                <c:pt idx="27250">
                  <c:v>5.45</c:v>
                </c:pt>
                <c:pt idx="27251">
                  <c:v>5.4501999999999997</c:v>
                </c:pt>
                <c:pt idx="27252">
                  <c:v>5.4504000000000001</c:v>
                </c:pt>
                <c:pt idx="27253">
                  <c:v>5.4505999999999997</c:v>
                </c:pt>
                <c:pt idx="27254">
                  <c:v>5.4508000000000001</c:v>
                </c:pt>
                <c:pt idx="27255">
                  <c:v>5.4509999999999996</c:v>
                </c:pt>
                <c:pt idx="27256">
                  <c:v>5.4512</c:v>
                </c:pt>
                <c:pt idx="27257">
                  <c:v>5.4513999999999996</c:v>
                </c:pt>
                <c:pt idx="27258">
                  <c:v>5.4516</c:v>
                </c:pt>
                <c:pt idx="27259">
                  <c:v>5.4518000000000004</c:v>
                </c:pt>
                <c:pt idx="27260">
                  <c:v>5.452</c:v>
                </c:pt>
                <c:pt idx="27261">
                  <c:v>5.4522000000000004</c:v>
                </c:pt>
                <c:pt idx="27262">
                  <c:v>5.4523999999999999</c:v>
                </c:pt>
                <c:pt idx="27263">
                  <c:v>5.4526000000000003</c:v>
                </c:pt>
                <c:pt idx="27264">
                  <c:v>5.4527999999999999</c:v>
                </c:pt>
                <c:pt idx="27265">
                  <c:v>5.4530000000000003</c:v>
                </c:pt>
                <c:pt idx="27266">
                  <c:v>5.4531999999999998</c:v>
                </c:pt>
                <c:pt idx="27267">
                  <c:v>5.4534000000000002</c:v>
                </c:pt>
                <c:pt idx="27268">
                  <c:v>5.4535999999999998</c:v>
                </c:pt>
                <c:pt idx="27269">
                  <c:v>5.4538000000000002</c:v>
                </c:pt>
                <c:pt idx="27270">
                  <c:v>5.4539999999999997</c:v>
                </c:pt>
                <c:pt idx="27271">
                  <c:v>5.4542000000000002</c:v>
                </c:pt>
                <c:pt idx="27272">
                  <c:v>5.4543999999999997</c:v>
                </c:pt>
                <c:pt idx="27273">
                  <c:v>5.4546000000000001</c:v>
                </c:pt>
                <c:pt idx="27274">
                  <c:v>5.4547999999999996</c:v>
                </c:pt>
                <c:pt idx="27275">
                  <c:v>5.4550000000000001</c:v>
                </c:pt>
                <c:pt idx="27276">
                  <c:v>5.4551999999999996</c:v>
                </c:pt>
                <c:pt idx="27277">
                  <c:v>5.4554</c:v>
                </c:pt>
                <c:pt idx="27278">
                  <c:v>5.4555999999999996</c:v>
                </c:pt>
                <c:pt idx="27279">
                  <c:v>5.4558</c:v>
                </c:pt>
                <c:pt idx="27280">
                  <c:v>5.4560000000000004</c:v>
                </c:pt>
                <c:pt idx="27281">
                  <c:v>5.4561999999999999</c:v>
                </c:pt>
                <c:pt idx="27282">
                  <c:v>5.4564000000000004</c:v>
                </c:pt>
                <c:pt idx="27283">
                  <c:v>5.4565999999999999</c:v>
                </c:pt>
                <c:pt idx="27284">
                  <c:v>5.4568000000000003</c:v>
                </c:pt>
                <c:pt idx="27285">
                  <c:v>5.4569999999999999</c:v>
                </c:pt>
                <c:pt idx="27286">
                  <c:v>5.4572000000000003</c:v>
                </c:pt>
                <c:pt idx="27287">
                  <c:v>5.4573999999999998</c:v>
                </c:pt>
                <c:pt idx="27288">
                  <c:v>5.4576000000000002</c:v>
                </c:pt>
                <c:pt idx="27289">
                  <c:v>5.4577999999999998</c:v>
                </c:pt>
                <c:pt idx="27290">
                  <c:v>5.4580000000000002</c:v>
                </c:pt>
                <c:pt idx="27291">
                  <c:v>5.4581999999999997</c:v>
                </c:pt>
                <c:pt idx="27292">
                  <c:v>5.4584000000000001</c:v>
                </c:pt>
                <c:pt idx="27293">
                  <c:v>5.4585999999999997</c:v>
                </c:pt>
                <c:pt idx="27294">
                  <c:v>5.4588000000000001</c:v>
                </c:pt>
                <c:pt idx="27295">
                  <c:v>5.4589999999999996</c:v>
                </c:pt>
                <c:pt idx="27296">
                  <c:v>5.4592000000000001</c:v>
                </c:pt>
                <c:pt idx="27297">
                  <c:v>5.4593999999999996</c:v>
                </c:pt>
                <c:pt idx="27298">
                  <c:v>5.4596</c:v>
                </c:pt>
                <c:pt idx="27299">
                  <c:v>5.4598000000000004</c:v>
                </c:pt>
                <c:pt idx="27300">
                  <c:v>5.46</c:v>
                </c:pt>
                <c:pt idx="27301">
                  <c:v>5.4602000000000004</c:v>
                </c:pt>
                <c:pt idx="27302">
                  <c:v>5.4603999999999999</c:v>
                </c:pt>
                <c:pt idx="27303">
                  <c:v>5.4606000000000003</c:v>
                </c:pt>
                <c:pt idx="27304">
                  <c:v>5.4607999999999999</c:v>
                </c:pt>
                <c:pt idx="27305">
                  <c:v>5.4610000000000003</c:v>
                </c:pt>
                <c:pt idx="27306">
                  <c:v>5.4611999999999998</c:v>
                </c:pt>
                <c:pt idx="27307">
                  <c:v>5.4614000000000003</c:v>
                </c:pt>
                <c:pt idx="27308">
                  <c:v>5.4615999999999998</c:v>
                </c:pt>
                <c:pt idx="27309">
                  <c:v>5.4618000000000002</c:v>
                </c:pt>
                <c:pt idx="27310">
                  <c:v>5.4619999999999997</c:v>
                </c:pt>
                <c:pt idx="27311">
                  <c:v>5.4622000000000002</c:v>
                </c:pt>
                <c:pt idx="27312">
                  <c:v>5.4623999999999997</c:v>
                </c:pt>
                <c:pt idx="27313">
                  <c:v>5.4626000000000001</c:v>
                </c:pt>
                <c:pt idx="27314">
                  <c:v>5.4627999999999997</c:v>
                </c:pt>
                <c:pt idx="27315">
                  <c:v>5.4630000000000001</c:v>
                </c:pt>
                <c:pt idx="27316">
                  <c:v>5.4631999999999996</c:v>
                </c:pt>
                <c:pt idx="27317">
                  <c:v>5.4634</c:v>
                </c:pt>
                <c:pt idx="27318">
                  <c:v>5.4635999999999996</c:v>
                </c:pt>
                <c:pt idx="27319">
                  <c:v>5.4638</c:v>
                </c:pt>
                <c:pt idx="27320">
                  <c:v>5.4640000000000004</c:v>
                </c:pt>
                <c:pt idx="27321">
                  <c:v>5.4641999999999999</c:v>
                </c:pt>
                <c:pt idx="27322">
                  <c:v>5.4644000000000004</c:v>
                </c:pt>
                <c:pt idx="27323">
                  <c:v>5.4645999999999999</c:v>
                </c:pt>
                <c:pt idx="27324">
                  <c:v>5.4648000000000003</c:v>
                </c:pt>
                <c:pt idx="27325">
                  <c:v>5.4649999999999999</c:v>
                </c:pt>
                <c:pt idx="27326">
                  <c:v>5.4652000000000003</c:v>
                </c:pt>
                <c:pt idx="27327">
                  <c:v>5.4653999999999998</c:v>
                </c:pt>
                <c:pt idx="27328">
                  <c:v>5.4656000000000002</c:v>
                </c:pt>
                <c:pt idx="27329">
                  <c:v>5.4657999999999998</c:v>
                </c:pt>
                <c:pt idx="27330">
                  <c:v>5.4660000000000002</c:v>
                </c:pt>
                <c:pt idx="27331">
                  <c:v>5.4661999999999997</c:v>
                </c:pt>
                <c:pt idx="27332">
                  <c:v>5.4664000000000001</c:v>
                </c:pt>
                <c:pt idx="27333">
                  <c:v>5.4665999999999997</c:v>
                </c:pt>
                <c:pt idx="27334">
                  <c:v>5.4668000000000001</c:v>
                </c:pt>
                <c:pt idx="27335">
                  <c:v>5.4669999999999996</c:v>
                </c:pt>
                <c:pt idx="27336">
                  <c:v>5.4672000000000001</c:v>
                </c:pt>
                <c:pt idx="27337">
                  <c:v>5.4673999999999996</c:v>
                </c:pt>
                <c:pt idx="27338">
                  <c:v>5.4676</c:v>
                </c:pt>
                <c:pt idx="27339">
                  <c:v>5.4678000000000004</c:v>
                </c:pt>
                <c:pt idx="27340">
                  <c:v>5.468</c:v>
                </c:pt>
                <c:pt idx="27341">
                  <c:v>5.4682000000000004</c:v>
                </c:pt>
                <c:pt idx="27342">
                  <c:v>5.4683999999999999</c:v>
                </c:pt>
                <c:pt idx="27343">
                  <c:v>5.4686000000000003</c:v>
                </c:pt>
                <c:pt idx="27344">
                  <c:v>5.4687999999999999</c:v>
                </c:pt>
                <c:pt idx="27345">
                  <c:v>5.4690000000000003</c:v>
                </c:pt>
                <c:pt idx="27346">
                  <c:v>5.4691999999999998</c:v>
                </c:pt>
                <c:pt idx="27347">
                  <c:v>5.4694000000000003</c:v>
                </c:pt>
                <c:pt idx="27348">
                  <c:v>5.4695999999999998</c:v>
                </c:pt>
                <c:pt idx="27349">
                  <c:v>5.4698000000000002</c:v>
                </c:pt>
                <c:pt idx="27350">
                  <c:v>5.47</c:v>
                </c:pt>
                <c:pt idx="27351">
                  <c:v>5.4702000000000002</c:v>
                </c:pt>
                <c:pt idx="27352">
                  <c:v>5.4703999999999997</c:v>
                </c:pt>
                <c:pt idx="27353">
                  <c:v>5.4706000000000001</c:v>
                </c:pt>
                <c:pt idx="27354">
                  <c:v>5.4707999999999997</c:v>
                </c:pt>
                <c:pt idx="27355">
                  <c:v>5.4710000000000001</c:v>
                </c:pt>
                <c:pt idx="27356">
                  <c:v>5.4711999999999996</c:v>
                </c:pt>
                <c:pt idx="27357">
                  <c:v>5.4714</c:v>
                </c:pt>
                <c:pt idx="27358">
                  <c:v>5.4715999999999996</c:v>
                </c:pt>
                <c:pt idx="27359">
                  <c:v>5.4718</c:v>
                </c:pt>
                <c:pt idx="27360">
                  <c:v>5.4720000000000004</c:v>
                </c:pt>
                <c:pt idx="27361">
                  <c:v>5.4722</c:v>
                </c:pt>
                <c:pt idx="27362">
                  <c:v>5.4724000000000004</c:v>
                </c:pt>
                <c:pt idx="27363">
                  <c:v>5.4725999999999999</c:v>
                </c:pt>
                <c:pt idx="27364">
                  <c:v>5.4728000000000003</c:v>
                </c:pt>
                <c:pt idx="27365">
                  <c:v>5.4729999999999999</c:v>
                </c:pt>
                <c:pt idx="27366">
                  <c:v>5.4732000000000003</c:v>
                </c:pt>
                <c:pt idx="27367">
                  <c:v>5.4733999999999998</c:v>
                </c:pt>
                <c:pt idx="27368">
                  <c:v>5.4736000000000002</c:v>
                </c:pt>
                <c:pt idx="27369">
                  <c:v>5.4737999999999998</c:v>
                </c:pt>
                <c:pt idx="27370">
                  <c:v>5.4740000000000002</c:v>
                </c:pt>
                <c:pt idx="27371">
                  <c:v>5.4741999999999997</c:v>
                </c:pt>
                <c:pt idx="27372">
                  <c:v>5.4744000000000002</c:v>
                </c:pt>
                <c:pt idx="27373">
                  <c:v>5.4745999999999997</c:v>
                </c:pt>
                <c:pt idx="27374">
                  <c:v>5.4748000000000001</c:v>
                </c:pt>
                <c:pt idx="27375">
                  <c:v>5.4749999999999996</c:v>
                </c:pt>
                <c:pt idx="27376">
                  <c:v>5.4752000000000001</c:v>
                </c:pt>
                <c:pt idx="27377">
                  <c:v>5.4753999999999996</c:v>
                </c:pt>
                <c:pt idx="27378">
                  <c:v>5.4756</c:v>
                </c:pt>
                <c:pt idx="27379">
                  <c:v>5.4757999999999996</c:v>
                </c:pt>
                <c:pt idx="27380">
                  <c:v>5.476</c:v>
                </c:pt>
                <c:pt idx="27381">
                  <c:v>5.4762000000000004</c:v>
                </c:pt>
                <c:pt idx="27382">
                  <c:v>5.4763999999999999</c:v>
                </c:pt>
                <c:pt idx="27383">
                  <c:v>5.4766000000000004</c:v>
                </c:pt>
                <c:pt idx="27384">
                  <c:v>5.4767999999999999</c:v>
                </c:pt>
                <c:pt idx="27385">
                  <c:v>5.4770000000000003</c:v>
                </c:pt>
                <c:pt idx="27386">
                  <c:v>5.4771999999999998</c:v>
                </c:pt>
                <c:pt idx="27387">
                  <c:v>5.4774000000000003</c:v>
                </c:pt>
                <c:pt idx="27388">
                  <c:v>5.4775999999999998</c:v>
                </c:pt>
                <c:pt idx="27389">
                  <c:v>5.4778000000000002</c:v>
                </c:pt>
                <c:pt idx="27390">
                  <c:v>5.4779999999999998</c:v>
                </c:pt>
                <c:pt idx="27391">
                  <c:v>5.4782000000000002</c:v>
                </c:pt>
                <c:pt idx="27392">
                  <c:v>5.4783999999999997</c:v>
                </c:pt>
                <c:pt idx="27393">
                  <c:v>5.4786000000000001</c:v>
                </c:pt>
                <c:pt idx="27394">
                  <c:v>5.4787999999999997</c:v>
                </c:pt>
                <c:pt idx="27395">
                  <c:v>5.4790000000000001</c:v>
                </c:pt>
                <c:pt idx="27396">
                  <c:v>5.4791999999999996</c:v>
                </c:pt>
                <c:pt idx="27397">
                  <c:v>5.4794</c:v>
                </c:pt>
                <c:pt idx="27398">
                  <c:v>5.4795999999999996</c:v>
                </c:pt>
                <c:pt idx="27399">
                  <c:v>5.4798</c:v>
                </c:pt>
                <c:pt idx="27400">
                  <c:v>5.48</c:v>
                </c:pt>
                <c:pt idx="27401">
                  <c:v>5.4802</c:v>
                </c:pt>
                <c:pt idx="27402">
                  <c:v>5.4804000000000004</c:v>
                </c:pt>
                <c:pt idx="27403">
                  <c:v>5.4805999999999999</c:v>
                </c:pt>
                <c:pt idx="27404">
                  <c:v>5.4808000000000003</c:v>
                </c:pt>
                <c:pt idx="27405">
                  <c:v>5.4809999999999999</c:v>
                </c:pt>
                <c:pt idx="27406">
                  <c:v>5.4812000000000003</c:v>
                </c:pt>
                <c:pt idx="27407">
                  <c:v>5.4813999999999998</c:v>
                </c:pt>
                <c:pt idx="27408">
                  <c:v>5.4816000000000003</c:v>
                </c:pt>
                <c:pt idx="27409">
                  <c:v>5.4817999999999998</c:v>
                </c:pt>
                <c:pt idx="27410">
                  <c:v>5.4820000000000002</c:v>
                </c:pt>
                <c:pt idx="27411">
                  <c:v>5.4821999999999997</c:v>
                </c:pt>
                <c:pt idx="27412">
                  <c:v>5.4824000000000002</c:v>
                </c:pt>
                <c:pt idx="27413">
                  <c:v>5.4825999999999997</c:v>
                </c:pt>
                <c:pt idx="27414">
                  <c:v>5.4828000000000001</c:v>
                </c:pt>
                <c:pt idx="27415">
                  <c:v>5.4829999999999997</c:v>
                </c:pt>
                <c:pt idx="27416">
                  <c:v>5.4832000000000001</c:v>
                </c:pt>
                <c:pt idx="27417">
                  <c:v>5.4833999999999996</c:v>
                </c:pt>
                <c:pt idx="27418">
                  <c:v>5.4836</c:v>
                </c:pt>
                <c:pt idx="27419">
                  <c:v>5.4837999999999996</c:v>
                </c:pt>
                <c:pt idx="27420">
                  <c:v>5.484</c:v>
                </c:pt>
                <c:pt idx="27421">
                  <c:v>5.4842000000000004</c:v>
                </c:pt>
                <c:pt idx="27422">
                  <c:v>5.4843999999999999</c:v>
                </c:pt>
                <c:pt idx="27423">
                  <c:v>5.4846000000000004</c:v>
                </c:pt>
                <c:pt idx="27424">
                  <c:v>5.4847999999999999</c:v>
                </c:pt>
                <c:pt idx="27425">
                  <c:v>5.4850000000000003</c:v>
                </c:pt>
                <c:pt idx="27426">
                  <c:v>5.4851999999999999</c:v>
                </c:pt>
                <c:pt idx="27427">
                  <c:v>5.4854000000000003</c:v>
                </c:pt>
                <c:pt idx="27428">
                  <c:v>5.4855999999999998</c:v>
                </c:pt>
                <c:pt idx="27429">
                  <c:v>5.4858000000000002</c:v>
                </c:pt>
                <c:pt idx="27430">
                  <c:v>5.4859999999999998</c:v>
                </c:pt>
                <c:pt idx="27431">
                  <c:v>5.4862000000000002</c:v>
                </c:pt>
                <c:pt idx="27432">
                  <c:v>5.4863999999999997</c:v>
                </c:pt>
                <c:pt idx="27433">
                  <c:v>5.4866000000000001</c:v>
                </c:pt>
                <c:pt idx="27434">
                  <c:v>5.4867999999999997</c:v>
                </c:pt>
                <c:pt idx="27435">
                  <c:v>5.4870000000000001</c:v>
                </c:pt>
                <c:pt idx="27436">
                  <c:v>5.4871999999999996</c:v>
                </c:pt>
                <c:pt idx="27437">
                  <c:v>5.4874000000000001</c:v>
                </c:pt>
                <c:pt idx="27438">
                  <c:v>5.4875999999999996</c:v>
                </c:pt>
                <c:pt idx="27439">
                  <c:v>5.4878</c:v>
                </c:pt>
                <c:pt idx="27440">
                  <c:v>5.4880000000000004</c:v>
                </c:pt>
                <c:pt idx="27441">
                  <c:v>5.4882</c:v>
                </c:pt>
                <c:pt idx="27442">
                  <c:v>5.4884000000000004</c:v>
                </c:pt>
                <c:pt idx="27443">
                  <c:v>5.4885999999999999</c:v>
                </c:pt>
                <c:pt idx="27444">
                  <c:v>5.4888000000000003</c:v>
                </c:pt>
                <c:pt idx="27445">
                  <c:v>5.4889999999999999</c:v>
                </c:pt>
                <c:pt idx="27446">
                  <c:v>5.4892000000000003</c:v>
                </c:pt>
                <c:pt idx="27447">
                  <c:v>5.4893999999999998</c:v>
                </c:pt>
                <c:pt idx="27448">
                  <c:v>5.4896000000000003</c:v>
                </c:pt>
                <c:pt idx="27449">
                  <c:v>5.4897999999999998</c:v>
                </c:pt>
                <c:pt idx="27450">
                  <c:v>5.49</c:v>
                </c:pt>
                <c:pt idx="27451">
                  <c:v>5.4901999999999997</c:v>
                </c:pt>
                <c:pt idx="27452">
                  <c:v>5.4904000000000002</c:v>
                </c:pt>
                <c:pt idx="27453">
                  <c:v>5.4905999999999997</c:v>
                </c:pt>
                <c:pt idx="27454">
                  <c:v>5.4908000000000001</c:v>
                </c:pt>
                <c:pt idx="27455">
                  <c:v>5.4909999999999997</c:v>
                </c:pt>
                <c:pt idx="27456">
                  <c:v>5.4912000000000001</c:v>
                </c:pt>
                <c:pt idx="27457">
                  <c:v>5.4913999999999996</c:v>
                </c:pt>
                <c:pt idx="27458">
                  <c:v>5.4916</c:v>
                </c:pt>
                <c:pt idx="27459">
                  <c:v>5.4917999999999996</c:v>
                </c:pt>
                <c:pt idx="27460">
                  <c:v>5.492</c:v>
                </c:pt>
                <c:pt idx="27461">
                  <c:v>5.4922000000000004</c:v>
                </c:pt>
                <c:pt idx="27462">
                  <c:v>5.4923999999999999</c:v>
                </c:pt>
                <c:pt idx="27463">
                  <c:v>5.4926000000000004</c:v>
                </c:pt>
                <c:pt idx="27464">
                  <c:v>5.4927999999999999</c:v>
                </c:pt>
                <c:pt idx="27465">
                  <c:v>5.4930000000000003</c:v>
                </c:pt>
                <c:pt idx="27466">
                  <c:v>5.4931999999999999</c:v>
                </c:pt>
                <c:pt idx="27467">
                  <c:v>5.4934000000000003</c:v>
                </c:pt>
                <c:pt idx="27468">
                  <c:v>5.4935999999999998</c:v>
                </c:pt>
                <c:pt idx="27469">
                  <c:v>5.4938000000000002</c:v>
                </c:pt>
                <c:pt idx="27470">
                  <c:v>5.4939999999999998</c:v>
                </c:pt>
                <c:pt idx="27471">
                  <c:v>5.4942000000000002</c:v>
                </c:pt>
                <c:pt idx="27472">
                  <c:v>5.4943999999999997</c:v>
                </c:pt>
                <c:pt idx="27473">
                  <c:v>5.4946000000000002</c:v>
                </c:pt>
                <c:pt idx="27474">
                  <c:v>5.4947999999999997</c:v>
                </c:pt>
                <c:pt idx="27475">
                  <c:v>5.4950000000000001</c:v>
                </c:pt>
                <c:pt idx="27476">
                  <c:v>5.4951999999999996</c:v>
                </c:pt>
                <c:pt idx="27477">
                  <c:v>5.4954000000000001</c:v>
                </c:pt>
                <c:pt idx="27478">
                  <c:v>5.4955999999999996</c:v>
                </c:pt>
                <c:pt idx="27479">
                  <c:v>5.4958</c:v>
                </c:pt>
                <c:pt idx="27480">
                  <c:v>5.4960000000000004</c:v>
                </c:pt>
                <c:pt idx="27481">
                  <c:v>5.4962</c:v>
                </c:pt>
                <c:pt idx="27482">
                  <c:v>5.4964000000000004</c:v>
                </c:pt>
                <c:pt idx="27483">
                  <c:v>5.4965999999999999</c:v>
                </c:pt>
                <c:pt idx="27484">
                  <c:v>5.4968000000000004</c:v>
                </c:pt>
                <c:pt idx="27485">
                  <c:v>5.4969999999999999</c:v>
                </c:pt>
                <c:pt idx="27486">
                  <c:v>5.4972000000000003</c:v>
                </c:pt>
                <c:pt idx="27487">
                  <c:v>5.4973999999999998</c:v>
                </c:pt>
                <c:pt idx="27488">
                  <c:v>5.4976000000000003</c:v>
                </c:pt>
                <c:pt idx="27489">
                  <c:v>5.4977999999999998</c:v>
                </c:pt>
                <c:pt idx="27490">
                  <c:v>5.4980000000000002</c:v>
                </c:pt>
                <c:pt idx="27491">
                  <c:v>5.4981999999999998</c:v>
                </c:pt>
                <c:pt idx="27492">
                  <c:v>5.4984000000000002</c:v>
                </c:pt>
                <c:pt idx="27493">
                  <c:v>5.4985999999999997</c:v>
                </c:pt>
                <c:pt idx="27494">
                  <c:v>5.4988000000000001</c:v>
                </c:pt>
                <c:pt idx="27495">
                  <c:v>5.4989999999999997</c:v>
                </c:pt>
                <c:pt idx="27496">
                  <c:v>5.4992000000000001</c:v>
                </c:pt>
                <c:pt idx="27497">
                  <c:v>5.4993999999999996</c:v>
                </c:pt>
                <c:pt idx="27498">
                  <c:v>5.4996</c:v>
                </c:pt>
                <c:pt idx="27499">
                  <c:v>5.4997999999999996</c:v>
                </c:pt>
                <c:pt idx="27500">
                  <c:v>5.5</c:v>
                </c:pt>
                <c:pt idx="27501">
                  <c:v>5.5002000000000004</c:v>
                </c:pt>
                <c:pt idx="27502">
                  <c:v>5.5004</c:v>
                </c:pt>
                <c:pt idx="27503">
                  <c:v>5.5006000000000004</c:v>
                </c:pt>
                <c:pt idx="27504">
                  <c:v>5.5007999999999999</c:v>
                </c:pt>
                <c:pt idx="27505">
                  <c:v>5.5010000000000003</c:v>
                </c:pt>
                <c:pt idx="27506">
                  <c:v>5.5011999999999999</c:v>
                </c:pt>
                <c:pt idx="27507">
                  <c:v>5.5014000000000003</c:v>
                </c:pt>
                <c:pt idx="27508">
                  <c:v>5.5015999999999998</c:v>
                </c:pt>
                <c:pt idx="27509">
                  <c:v>5.5018000000000002</c:v>
                </c:pt>
                <c:pt idx="27510">
                  <c:v>5.5019999999999998</c:v>
                </c:pt>
                <c:pt idx="27511">
                  <c:v>5.5022000000000002</c:v>
                </c:pt>
                <c:pt idx="27512">
                  <c:v>5.5023999999999997</c:v>
                </c:pt>
                <c:pt idx="27513">
                  <c:v>5.5026000000000002</c:v>
                </c:pt>
                <c:pt idx="27514">
                  <c:v>5.5027999999999997</c:v>
                </c:pt>
                <c:pt idx="27515">
                  <c:v>5.5030000000000001</c:v>
                </c:pt>
                <c:pt idx="27516">
                  <c:v>5.5031999999999996</c:v>
                </c:pt>
                <c:pt idx="27517">
                  <c:v>5.5034000000000001</c:v>
                </c:pt>
                <c:pt idx="27518">
                  <c:v>5.5035999999999996</c:v>
                </c:pt>
                <c:pt idx="27519">
                  <c:v>5.5038</c:v>
                </c:pt>
                <c:pt idx="27520">
                  <c:v>5.5039999999999996</c:v>
                </c:pt>
                <c:pt idx="27521">
                  <c:v>5.5042</c:v>
                </c:pt>
                <c:pt idx="27522">
                  <c:v>5.5044000000000004</c:v>
                </c:pt>
                <c:pt idx="27523">
                  <c:v>5.5045999999999999</c:v>
                </c:pt>
                <c:pt idx="27524">
                  <c:v>5.5048000000000004</c:v>
                </c:pt>
                <c:pt idx="27525">
                  <c:v>5.5049999999999999</c:v>
                </c:pt>
                <c:pt idx="27526">
                  <c:v>5.5052000000000003</c:v>
                </c:pt>
                <c:pt idx="27527">
                  <c:v>5.5053999999999998</c:v>
                </c:pt>
                <c:pt idx="27528">
                  <c:v>5.5056000000000003</c:v>
                </c:pt>
                <c:pt idx="27529">
                  <c:v>5.5057999999999998</c:v>
                </c:pt>
                <c:pt idx="27530">
                  <c:v>5.5060000000000002</c:v>
                </c:pt>
                <c:pt idx="27531">
                  <c:v>5.5061999999999998</c:v>
                </c:pt>
                <c:pt idx="27532">
                  <c:v>5.5064000000000002</c:v>
                </c:pt>
                <c:pt idx="27533">
                  <c:v>5.5065999999999997</c:v>
                </c:pt>
                <c:pt idx="27534">
                  <c:v>5.5068000000000001</c:v>
                </c:pt>
                <c:pt idx="27535">
                  <c:v>5.5069999999999997</c:v>
                </c:pt>
                <c:pt idx="27536">
                  <c:v>5.5072000000000001</c:v>
                </c:pt>
                <c:pt idx="27537">
                  <c:v>5.5073999999999996</c:v>
                </c:pt>
                <c:pt idx="27538">
                  <c:v>5.5076000000000001</c:v>
                </c:pt>
                <c:pt idx="27539">
                  <c:v>5.5077999999999996</c:v>
                </c:pt>
                <c:pt idx="27540">
                  <c:v>5.508</c:v>
                </c:pt>
                <c:pt idx="27541">
                  <c:v>5.5082000000000004</c:v>
                </c:pt>
                <c:pt idx="27542">
                  <c:v>5.5084</c:v>
                </c:pt>
                <c:pt idx="27543">
                  <c:v>5.5086000000000004</c:v>
                </c:pt>
                <c:pt idx="27544">
                  <c:v>5.5087999999999999</c:v>
                </c:pt>
                <c:pt idx="27545">
                  <c:v>5.5090000000000003</c:v>
                </c:pt>
                <c:pt idx="27546">
                  <c:v>5.5091999999999999</c:v>
                </c:pt>
                <c:pt idx="27547">
                  <c:v>5.5094000000000003</c:v>
                </c:pt>
                <c:pt idx="27548">
                  <c:v>5.5095999999999998</c:v>
                </c:pt>
                <c:pt idx="27549">
                  <c:v>5.5098000000000003</c:v>
                </c:pt>
                <c:pt idx="27550">
                  <c:v>5.51</c:v>
                </c:pt>
                <c:pt idx="27551">
                  <c:v>5.5102000000000002</c:v>
                </c:pt>
                <c:pt idx="27552">
                  <c:v>5.5103999999999997</c:v>
                </c:pt>
                <c:pt idx="27553">
                  <c:v>5.5106000000000002</c:v>
                </c:pt>
                <c:pt idx="27554">
                  <c:v>5.5107999999999997</c:v>
                </c:pt>
                <c:pt idx="27555">
                  <c:v>5.5110000000000001</c:v>
                </c:pt>
                <c:pt idx="27556">
                  <c:v>5.5111999999999997</c:v>
                </c:pt>
                <c:pt idx="27557">
                  <c:v>5.5114000000000001</c:v>
                </c:pt>
                <c:pt idx="27558">
                  <c:v>5.5115999999999996</c:v>
                </c:pt>
                <c:pt idx="27559">
                  <c:v>5.5118</c:v>
                </c:pt>
                <c:pt idx="27560">
                  <c:v>5.5119999999999996</c:v>
                </c:pt>
                <c:pt idx="27561">
                  <c:v>5.5122</c:v>
                </c:pt>
                <c:pt idx="27562">
                  <c:v>5.5124000000000004</c:v>
                </c:pt>
                <c:pt idx="27563">
                  <c:v>5.5125999999999999</c:v>
                </c:pt>
                <c:pt idx="27564">
                  <c:v>5.5128000000000004</c:v>
                </c:pt>
                <c:pt idx="27565">
                  <c:v>5.5129999999999999</c:v>
                </c:pt>
                <c:pt idx="27566">
                  <c:v>5.5132000000000003</c:v>
                </c:pt>
                <c:pt idx="27567">
                  <c:v>5.5133999999999999</c:v>
                </c:pt>
                <c:pt idx="27568">
                  <c:v>5.5136000000000003</c:v>
                </c:pt>
                <c:pt idx="27569">
                  <c:v>5.5137999999999998</c:v>
                </c:pt>
                <c:pt idx="27570">
                  <c:v>5.5140000000000002</c:v>
                </c:pt>
                <c:pt idx="27571">
                  <c:v>5.5141999999999998</c:v>
                </c:pt>
                <c:pt idx="27572">
                  <c:v>5.5144000000000002</c:v>
                </c:pt>
                <c:pt idx="27573">
                  <c:v>5.5145999999999997</c:v>
                </c:pt>
                <c:pt idx="27574">
                  <c:v>5.5148000000000001</c:v>
                </c:pt>
                <c:pt idx="27575">
                  <c:v>5.5149999999999997</c:v>
                </c:pt>
                <c:pt idx="27576">
                  <c:v>5.5152000000000001</c:v>
                </c:pt>
                <c:pt idx="27577">
                  <c:v>5.5153999999999996</c:v>
                </c:pt>
                <c:pt idx="27578">
                  <c:v>5.5156000000000001</c:v>
                </c:pt>
                <c:pt idx="27579">
                  <c:v>5.5157999999999996</c:v>
                </c:pt>
                <c:pt idx="27580">
                  <c:v>5.516</c:v>
                </c:pt>
                <c:pt idx="27581">
                  <c:v>5.5162000000000004</c:v>
                </c:pt>
                <c:pt idx="27582">
                  <c:v>5.5164</c:v>
                </c:pt>
                <c:pt idx="27583">
                  <c:v>5.5166000000000004</c:v>
                </c:pt>
                <c:pt idx="27584">
                  <c:v>5.5167999999999999</c:v>
                </c:pt>
                <c:pt idx="27585">
                  <c:v>5.5170000000000003</c:v>
                </c:pt>
                <c:pt idx="27586">
                  <c:v>5.5171999999999999</c:v>
                </c:pt>
                <c:pt idx="27587">
                  <c:v>5.5174000000000003</c:v>
                </c:pt>
                <c:pt idx="27588">
                  <c:v>5.5175999999999998</c:v>
                </c:pt>
                <c:pt idx="27589">
                  <c:v>5.5178000000000003</c:v>
                </c:pt>
                <c:pt idx="27590">
                  <c:v>5.5179999999999998</c:v>
                </c:pt>
                <c:pt idx="27591">
                  <c:v>5.5182000000000002</c:v>
                </c:pt>
                <c:pt idx="27592">
                  <c:v>5.5183999999999997</c:v>
                </c:pt>
                <c:pt idx="27593">
                  <c:v>5.5186000000000002</c:v>
                </c:pt>
                <c:pt idx="27594">
                  <c:v>5.5187999999999997</c:v>
                </c:pt>
                <c:pt idx="27595">
                  <c:v>5.5190000000000001</c:v>
                </c:pt>
                <c:pt idx="27596">
                  <c:v>5.5191999999999997</c:v>
                </c:pt>
                <c:pt idx="27597">
                  <c:v>5.5194000000000001</c:v>
                </c:pt>
                <c:pt idx="27598">
                  <c:v>5.5195999999999996</c:v>
                </c:pt>
                <c:pt idx="27599">
                  <c:v>5.5198</c:v>
                </c:pt>
                <c:pt idx="27600">
                  <c:v>5.52</c:v>
                </c:pt>
                <c:pt idx="27601">
                  <c:v>5.5202</c:v>
                </c:pt>
                <c:pt idx="27602">
                  <c:v>5.5204000000000004</c:v>
                </c:pt>
                <c:pt idx="27603">
                  <c:v>5.5206</c:v>
                </c:pt>
                <c:pt idx="27604">
                  <c:v>5.5208000000000004</c:v>
                </c:pt>
                <c:pt idx="27605">
                  <c:v>5.5209999999999999</c:v>
                </c:pt>
                <c:pt idx="27606">
                  <c:v>5.5212000000000003</c:v>
                </c:pt>
                <c:pt idx="27607">
                  <c:v>5.5213999999999999</c:v>
                </c:pt>
                <c:pt idx="27608">
                  <c:v>5.5216000000000003</c:v>
                </c:pt>
                <c:pt idx="27609">
                  <c:v>5.5217999999999998</c:v>
                </c:pt>
                <c:pt idx="27610">
                  <c:v>5.5220000000000002</c:v>
                </c:pt>
                <c:pt idx="27611">
                  <c:v>5.5221999999999998</c:v>
                </c:pt>
                <c:pt idx="27612">
                  <c:v>5.5224000000000002</c:v>
                </c:pt>
                <c:pt idx="27613">
                  <c:v>5.5225999999999997</c:v>
                </c:pt>
                <c:pt idx="27614">
                  <c:v>5.5228000000000002</c:v>
                </c:pt>
                <c:pt idx="27615">
                  <c:v>5.5229999999999997</c:v>
                </c:pt>
                <c:pt idx="27616">
                  <c:v>5.5232000000000001</c:v>
                </c:pt>
                <c:pt idx="27617">
                  <c:v>5.5233999999999996</c:v>
                </c:pt>
                <c:pt idx="27618">
                  <c:v>5.5236000000000001</c:v>
                </c:pt>
                <c:pt idx="27619">
                  <c:v>5.5237999999999996</c:v>
                </c:pt>
                <c:pt idx="27620">
                  <c:v>5.524</c:v>
                </c:pt>
                <c:pt idx="27621">
                  <c:v>5.5242000000000004</c:v>
                </c:pt>
                <c:pt idx="27622">
                  <c:v>5.5244</c:v>
                </c:pt>
                <c:pt idx="27623">
                  <c:v>5.5246000000000004</c:v>
                </c:pt>
                <c:pt idx="27624">
                  <c:v>5.5247999999999999</c:v>
                </c:pt>
                <c:pt idx="27625">
                  <c:v>5.5250000000000004</c:v>
                </c:pt>
                <c:pt idx="27626">
                  <c:v>5.5251999999999999</c:v>
                </c:pt>
                <c:pt idx="27627">
                  <c:v>5.5254000000000003</c:v>
                </c:pt>
                <c:pt idx="27628">
                  <c:v>5.5255999999999998</c:v>
                </c:pt>
                <c:pt idx="27629">
                  <c:v>5.5258000000000003</c:v>
                </c:pt>
                <c:pt idx="27630">
                  <c:v>5.5259999999999998</c:v>
                </c:pt>
                <c:pt idx="27631">
                  <c:v>5.5262000000000002</c:v>
                </c:pt>
                <c:pt idx="27632">
                  <c:v>5.5263999999999998</c:v>
                </c:pt>
                <c:pt idx="27633">
                  <c:v>5.5266000000000002</c:v>
                </c:pt>
                <c:pt idx="27634">
                  <c:v>5.5267999999999997</c:v>
                </c:pt>
                <c:pt idx="27635">
                  <c:v>5.5270000000000001</c:v>
                </c:pt>
                <c:pt idx="27636">
                  <c:v>5.5271999999999997</c:v>
                </c:pt>
                <c:pt idx="27637">
                  <c:v>5.5274000000000001</c:v>
                </c:pt>
                <c:pt idx="27638">
                  <c:v>5.5275999999999996</c:v>
                </c:pt>
                <c:pt idx="27639">
                  <c:v>5.5278</c:v>
                </c:pt>
                <c:pt idx="27640">
                  <c:v>5.5279999999999996</c:v>
                </c:pt>
                <c:pt idx="27641">
                  <c:v>5.5282</c:v>
                </c:pt>
                <c:pt idx="27642">
                  <c:v>5.5284000000000004</c:v>
                </c:pt>
                <c:pt idx="27643">
                  <c:v>5.5286</c:v>
                </c:pt>
                <c:pt idx="27644">
                  <c:v>5.5288000000000004</c:v>
                </c:pt>
                <c:pt idx="27645">
                  <c:v>5.5289999999999999</c:v>
                </c:pt>
                <c:pt idx="27646">
                  <c:v>5.5292000000000003</c:v>
                </c:pt>
                <c:pt idx="27647">
                  <c:v>5.5293999999999999</c:v>
                </c:pt>
                <c:pt idx="27648">
                  <c:v>5.5296000000000003</c:v>
                </c:pt>
                <c:pt idx="27649">
                  <c:v>5.5297999999999998</c:v>
                </c:pt>
                <c:pt idx="27650">
                  <c:v>5.53</c:v>
                </c:pt>
                <c:pt idx="27651">
                  <c:v>5.5301999999999998</c:v>
                </c:pt>
                <c:pt idx="27652">
                  <c:v>5.5304000000000002</c:v>
                </c:pt>
                <c:pt idx="27653">
                  <c:v>5.5305999999999997</c:v>
                </c:pt>
                <c:pt idx="27654">
                  <c:v>5.5308000000000002</c:v>
                </c:pt>
                <c:pt idx="27655">
                  <c:v>5.5309999999999997</c:v>
                </c:pt>
                <c:pt idx="27656">
                  <c:v>5.5312000000000001</c:v>
                </c:pt>
                <c:pt idx="27657">
                  <c:v>5.5313999999999997</c:v>
                </c:pt>
                <c:pt idx="27658">
                  <c:v>5.5316000000000001</c:v>
                </c:pt>
                <c:pt idx="27659">
                  <c:v>5.5317999999999996</c:v>
                </c:pt>
                <c:pt idx="27660">
                  <c:v>5.532</c:v>
                </c:pt>
                <c:pt idx="27661">
                  <c:v>5.5321999999999996</c:v>
                </c:pt>
                <c:pt idx="27662">
                  <c:v>5.5324</c:v>
                </c:pt>
                <c:pt idx="27663">
                  <c:v>5.5326000000000004</c:v>
                </c:pt>
                <c:pt idx="27664">
                  <c:v>5.5327999999999999</c:v>
                </c:pt>
                <c:pt idx="27665">
                  <c:v>5.5330000000000004</c:v>
                </c:pt>
                <c:pt idx="27666">
                  <c:v>5.5331999999999999</c:v>
                </c:pt>
                <c:pt idx="27667">
                  <c:v>5.5334000000000003</c:v>
                </c:pt>
                <c:pt idx="27668">
                  <c:v>5.5335999999999999</c:v>
                </c:pt>
                <c:pt idx="27669">
                  <c:v>5.5338000000000003</c:v>
                </c:pt>
                <c:pt idx="27670">
                  <c:v>5.5339999999999998</c:v>
                </c:pt>
                <c:pt idx="27671">
                  <c:v>5.5342000000000002</c:v>
                </c:pt>
                <c:pt idx="27672">
                  <c:v>5.5343999999999998</c:v>
                </c:pt>
                <c:pt idx="27673">
                  <c:v>5.5346000000000002</c:v>
                </c:pt>
                <c:pt idx="27674">
                  <c:v>5.5347999999999997</c:v>
                </c:pt>
                <c:pt idx="27675">
                  <c:v>5.5350000000000001</c:v>
                </c:pt>
                <c:pt idx="27676">
                  <c:v>5.5351999999999997</c:v>
                </c:pt>
                <c:pt idx="27677">
                  <c:v>5.5354000000000001</c:v>
                </c:pt>
                <c:pt idx="27678">
                  <c:v>5.5355999999999996</c:v>
                </c:pt>
                <c:pt idx="27679">
                  <c:v>5.5358000000000001</c:v>
                </c:pt>
                <c:pt idx="27680">
                  <c:v>5.5359999999999996</c:v>
                </c:pt>
                <c:pt idx="27681">
                  <c:v>5.5362</c:v>
                </c:pt>
                <c:pt idx="27682">
                  <c:v>5.5364000000000004</c:v>
                </c:pt>
                <c:pt idx="27683">
                  <c:v>5.5366</c:v>
                </c:pt>
                <c:pt idx="27684">
                  <c:v>5.5368000000000004</c:v>
                </c:pt>
                <c:pt idx="27685">
                  <c:v>5.5369999999999999</c:v>
                </c:pt>
                <c:pt idx="27686">
                  <c:v>5.5372000000000003</c:v>
                </c:pt>
                <c:pt idx="27687">
                  <c:v>5.5373999999999999</c:v>
                </c:pt>
                <c:pt idx="27688">
                  <c:v>5.5376000000000003</c:v>
                </c:pt>
                <c:pt idx="27689">
                  <c:v>5.5377999999999998</c:v>
                </c:pt>
                <c:pt idx="27690">
                  <c:v>5.5380000000000003</c:v>
                </c:pt>
                <c:pt idx="27691">
                  <c:v>5.5381999999999998</c:v>
                </c:pt>
                <c:pt idx="27692">
                  <c:v>5.5384000000000002</c:v>
                </c:pt>
                <c:pt idx="27693">
                  <c:v>5.5385999999999997</c:v>
                </c:pt>
                <c:pt idx="27694">
                  <c:v>5.5388000000000002</c:v>
                </c:pt>
                <c:pt idx="27695">
                  <c:v>5.5389999999999997</c:v>
                </c:pt>
                <c:pt idx="27696">
                  <c:v>5.5392000000000001</c:v>
                </c:pt>
                <c:pt idx="27697">
                  <c:v>5.5393999999999997</c:v>
                </c:pt>
                <c:pt idx="27698">
                  <c:v>5.5396000000000001</c:v>
                </c:pt>
                <c:pt idx="27699">
                  <c:v>5.5397999999999996</c:v>
                </c:pt>
                <c:pt idx="27700">
                  <c:v>5.54</c:v>
                </c:pt>
                <c:pt idx="27701">
                  <c:v>5.5401999999999996</c:v>
                </c:pt>
                <c:pt idx="27702">
                  <c:v>5.5404</c:v>
                </c:pt>
                <c:pt idx="27703">
                  <c:v>5.5406000000000004</c:v>
                </c:pt>
                <c:pt idx="27704">
                  <c:v>5.5407999999999999</c:v>
                </c:pt>
                <c:pt idx="27705">
                  <c:v>5.5410000000000004</c:v>
                </c:pt>
                <c:pt idx="27706">
                  <c:v>5.5411999999999999</c:v>
                </c:pt>
                <c:pt idx="27707">
                  <c:v>5.5414000000000003</c:v>
                </c:pt>
                <c:pt idx="27708">
                  <c:v>5.5415999999999999</c:v>
                </c:pt>
                <c:pt idx="27709">
                  <c:v>5.5418000000000003</c:v>
                </c:pt>
                <c:pt idx="27710">
                  <c:v>5.5419999999999998</c:v>
                </c:pt>
                <c:pt idx="27711">
                  <c:v>5.5422000000000002</c:v>
                </c:pt>
                <c:pt idx="27712">
                  <c:v>5.5423999999999998</c:v>
                </c:pt>
                <c:pt idx="27713">
                  <c:v>5.5426000000000002</c:v>
                </c:pt>
                <c:pt idx="27714">
                  <c:v>5.5427999999999997</c:v>
                </c:pt>
                <c:pt idx="27715">
                  <c:v>5.5430000000000001</c:v>
                </c:pt>
                <c:pt idx="27716">
                  <c:v>5.5431999999999997</c:v>
                </c:pt>
                <c:pt idx="27717">
                  <c:v>5.5434000000000001</c:v>
                </c:pt>
                <c:pt idx="27718">
                  <c:v>5.5435999999999996</c:v>
                </c:pt>
                <c:pt idx="27719">
                  <c:v>5.5438000000000001</c:v>
                </c:pt>
                <c:pt idx="27720">
                  <c:v>5.5439999999999996</c:v>
                </c:pt>
                <c:pt idx="27721">
                  <c:v>5.5442</c:v>
                </c:pt>
                <c:pt idx="27722">
                  <c:v>5.5444000000000004</c:v>
                </c:pt>
                <c:pt idx="27723">
                  <c:v>5.5446</c:v>
                </c:pt>
                <c:pt idx="27724">
                  <c:v>5.5448000000000004</c:v>
                </c:pt>
                <c:pt idx="27725">
                  <c:v>5.5449999999999999</c:v>
                </c:pt>
                <c:pt idx="27726">
                  <c:v>5.5452000000000004</c:v>
                </c:pt>
                <c:pt idx="27727">
                  <c:v>5.5453999999999999</c:v>
                </c:pt>
                <c:pt idx="27728">
                  <c:v>5.5456000000000003</c:v>
                </c:pt>
                <c:pt idx="27729">
                  <c:v>5.5457999999999998</c:v>
                </c:pt>
                <c:pt idx="27730">
                  <c:v>5.5460000000000003</c:v>
                </c:pt>
                <c:pt idx="27731">
                  <c:v>5.5461999999999998</c:v>
                </c:pt>
                <c:pt idx="27732">
                  <c:v>5.5464000000000002</c:v>
                </c:pt>
                <c:pt idx="27733">
                  <c:v>5.5465999999999998</c:v>
                </c:pt>
                <c:pt idx="27734">
                  <c:v>5.5468000000000002</c:v>
                </c:pt>
                <c:pt idx="27735">
                  <c:v>5.5469999999999997</c:v>
                </c:pt>
                <c:pt idx="27736">
                  <c:v>5.5472000000000001</c:v>
                </c:pt>
                <c:pt idx="27737">
                  <c:v>5.5473999999999997</c:v>
                </c:pt>
                <c:pt idx="27738">
                  <c:v>5.5476000000000001</c:v>
                </c:pt>
                <c:pt idx="27739">
                  <c:v>5.5477999999999996</c:v>
                </c:pt>
                <c:pt idx="27740">
                  <c:v>5.548</c:v>
                </c:pt>
                <c:pt idx="27741">
                  <c:v>5.5481999999999996</c:v>
                </c:pt>
                <c:pt idx="27742">
                  <c:v>5.5484</c:v>
                </c:pt>
                <c:pt idx="27743">
                  <c:v>5.5486000000000004</c:v>
                </c:pt>
                <c:pt idx="27744">
                  <c:v>5.5488</c:v>
                </c:pt>
                <c:pt idx="27745">
                  <c:v>5.5490000000000004</c:v>
                </c:pt>
                <c:pt idx="27746">
                  <c:v>5.5491999999999999</c:v>
                </c:pt>
                <c:pt idx="27747">
                  <c:v>5.5494000000000003</c:v>
                </c:pt>
                <c:pt idx="27748">
                  <c:v>5.5495999999999999</c:v>
                </c:pt>
                <c:pt idx="27749">
                  <c:v>5.5498000000000003</c:v>
                </c:pt>
                <c:pt idx="27750">
                  <c:v>5.55</c:v>
                </c:pt>
                <c:pt idx="27751">
                  <c:v>5.5502000000000002</c:v>
                </c:pt>
                <c:pt idx="27752">
                  <c:v>5.5503999999999998</c:v>
                </c:pt>
                <c:pt idx="27753">
                  <c:v>5.5506000000000002</c:v>
                </c:pt>
                <c:pt idx="27754">
                  <c:v>5.5507999999999997</c:v>
                </c:pt>
                <c:pt idx="27755">
                  <c:v>5.5510000000000002</c:v>
                </c:pt>
                <c:pt idx="27756">
                  <c:v>5.5511999999999997</c:v>
                </c:pt>
                <c:pt idx="27757">
                  <c:v>5.5514000000000001</c:v>
                </c:pt>
                <c:pt idx="27758">
                  <c:v>5.5515999999999996</c:v>
                </c:pt>
                <c:pt idx="27759">
                  <c:v>5.5518000000000001</c:v>
                </c:pt>
                <c:pt idx="27760">
                  <c:v>5.5519999999999996</c:v>
                </c:pt>
                <c:pt idx="27761">
                  <c:v>5.5522</c:v>
                </c:pt>
                <c:pt idx="27762">
                  <c:v>5.5523999999999996</c:v>
                </c:pt>
                <c:pt idx="27763">
                  <c:v>5.5526</c:v>
                </c:pt>
                <c:pt idx="27764">
                  <c:v>5.5528000000000004</c:v>
                </c:pt>
                <c:pt idx="27765">
                  <c:v>5.5529999999999999</c:v>
                </c:pt>
                <c:pt idx="27766">
                  <c:v>5.5532000000000004</c:v>
                </c:pt>
                <c:pt idx="27767">
                  <c:v>5.5533999999999999</c:v>
                </c:pt>
                <c:pt idx="27768">
                  <c:v>5.5536000000000003</c:v>
                </c:pt>
                <c:pt idx="27769">
                  <c:v>5.5537999999999998</c:v>
                </c:pt>
                <c:pt idx="27770">
                  <c:v>5.5540000000000003</c:v>
                </c:pt>
                <c:pt idx="27771">
                  <c:v>5.5541999999999998</c:v>
                </c:pt>
                <c:pt idx="27772">
                  <c:v>5.5544000000000002</c:v>
                </c:pt>
                <c:pt idx="27773">
                  <c:v>5.5545999999999998</c:v>
                </c:pt>
                <c:pt idx="27774">
                  <c:v>5.5548000000000002</c:v>
                </c:pt>
                <c:pt idx="27775">
                  <c:v>5.5549999999999997</c:v>
                </c:pt>
                <c:pt idx="27776">
                  <c:v>5.5552000000000001</c:v>
                </c:pt>
                <c:pt idx="27777">
                  <c:v>5.5553999999999997</c:v>
                </c:pt>
                <c:pt idx="27778">
                  <c:v>5.5556000000000001</c:v>
                </c:pt>
                <c:pt idx="27779">
                  <c:v>5.5557999999999996</c:v>
                </c:pt>
                <c:pt idx="27780">
                  <c:v>5.556</c:v>
                </c:pt>
                <c:pt idx="27781">
                  <c:v>5.5561999999999996</c:v>
                </c:pt>
                <c:pt idx="27782">
                  <c:v>5.5564</c:v>
                </c:pt>
                <c:pt idx="27783">
                  <c:v>5.5566000000000004</c:v>
                </c:pt>
                <c:pt idx="27784">
                  <c:v>5.5568</c:v>
                </c:pt>
                <c:pt idx="27785">
                  <c:v>5.5570000000000004</c:v>
                </c:pt>
                <c:pt idx="27786">
                  <c:v>5.5571999999999999</c:v>
                </c:pt>
                <c:pt idx="27787">
                  <c:v>5.5574000000000003</c:v>
                </c:pt>
                <c:pt idx="27788">
                  <c:v>5.5575999999999999</c:v>
                </c:pt>
                <c:pt idx="27789">
                  <c:v>5.5578000000000003</c:v>
                </c:pt>
                <c:pt idx="27790">
                  <c:v>5.5579999999999998</c:v>
                </c:pt>
                <c:pt idx="27791">
                  <c:v>5.5582000000000003</c:v>
                </c:pt>
                <c:pt idx="27792">
                  <c:v>5.5583999999999998</c:v>
                </c:pt>
                <c:pt idx="27793">
                  <c:v>5.5586000000000002</c:v>
                </c:pt>
                <c:pt idx="27794">
                  <c:v>5.5587999999999997</c:v>
                </c:pt>
                <c:pt idx="27795">
                  <c:v>5.5590000000000002</c:v>
                </c:pt>
                <c:pt idx="27796">
                  <c:v>5.5591999999999997</c:v>
                </c:pt>
                <c:pt idx="27797">
                  <c:v>5.5594000000000001</c:v>
                </c:pt>
                <c:pt idx="27798">
                  <c:v>5.5595999999999997</c:v>
                </c:pt>
                <c:pt idx="27799">
                  <c:v>5.5598000000000001</c:v>
                </c:pt>
                <c:pt idx="27800">
                  <c:v>5.56</c:v>
                </c:pt>
                <c:pt idx="27801">
                  <c:v>5.5602</c:v>
                </c:pt>
                <c:pt idx="27802">
                  <c:v>5.5603999999999996</c:v>
                </c:pt>
                <c:pt idx="27803">
                  <c:v>5.5606</c:v>
                </c:pt>
                <c:pt idx="27804">
                  <c:v>5.5608000000000004</c:v>
                </c:pt>
                <c:pt idx="27805">
                  <c:v>5.5609999999999999</c:v>
                </c:pt>
                <c:pt idx="27806">
                  <c:v>5.5612000000000004</c:v>
                </c:pt>
                <c:pt idx="27807">
                  <c:v>5.5613999999999999</c:v>
                </c:pt>
                <c:pt idx="27808">
                  <c:v>5.5616000000000003</c:v>
                </c:pt>
                <c:pt idx="27809">
                  <c:v>5.5617999999999999</c:v>
                </c:pt>
                <c:pt idx="27810">
                  <c:v>5.5620000000000003</c:v>
                </c:pt>
                <c:pt idx="27811">
                  <c:v>5.5621999999999998</c:v>
                </c:pt>
                <c:pt idx="27812">
                  <c:v>5.5624000000000002</c:v>
                </c:pt>
                <c:pt idx="27813">
                  <c:v>5.5625999999999998</c:v>
                </c:pt>
                <c:pt idx="27814">
                  <c:v>5.5628000000000002</c:v>
                </c:pt>
                <c:pt idx="27815">
                  <c:v>5.5629999999999997</c:v>
                </c:pt>
                <c:pt idx="27816">
                  <c:v>5.5632000000000001</c:v>
                </c:pt>
                <c:pt idx="27817">
                  <c:v>5.5633999999999997</c:v>
                </c:pt>
                <c:pt idx="27818">
                  <c:v>5.5636000000000001</c:v>
                </c:pt>
                <c:pt idx="27819">
                  <c:v>5.5637999999999996</c:v>
                </c:pt>
                <c:pt idx="27820">
                  <c:v>5.5640000000000001</c:v>
                </c:pt>
                <c:pt idx="27821">
                  <c:v>5.5641999999999996</c:v>
                </c:pt>
                <c:pt idx="27822">
                  <c:v>5.5644</c:v>
                </c:pt>
                <c:pt idx="27823">
                  <c:v>5.5646000000000004</c:v>
                </c:pt>
                <c:pt idx="27824">
                  <c:v>5.5648</c:v>
                </c:pt>
                <c:pt idx="27825">
                  <c:v>5.5650000000000004</c:v>
                </c:pt>
                <c:pt idx="27826">
                  <c:v>5.5651999999999999</c:v>
                </c:pt>
                <c:pt idx="27827">
                  <c:v>5.5654000000000003</c:v>
                </c:pt>
                <c:pt idx="27828">
                  <c:v>5.5655999999999999</c:v>
                </c:pt>
                <c:pt idx="27829">
                  <c:v>5.5658000000000003</c:v>
                </c:pt>
                <c:pt idx="27830">
                  <c:v>5.5659999999999998</c:v>
                </c:pt>
                <c:pt idx="27831">
                  <c:v>5.5662000000000003</c:v>
                </c:pt>
                <c:pt idx="27832">
                  <c:v>5.5663999999999998</c:v>
                </c:pt>
                <c:pt idx="27833">
                  <c:v>5.5666000000000002</c:v>
                </c:pt>
                <c:pt idx="27834">
                  <c:v>5.5667999999999997</c:v>
                </c:pt>
                <c:pt idx="27835">
                  <c:v>5.5670000000000002</c:v>
                </c:pt>
                <c:pt idx="27836">
                  <c:v>5.5671999999999997</c:v>
                </c:pt>
                <c:pt idx="27837">
                  <c:v>5.5674000000000001</c:v>
                </c:pt>
                <c:pt idx="27838">
                  <c:v>5.5675999999999997</c:v>
                </c:pt>
                <c:pt idx="27839">
                  <c:v>5.5678000000000001</c:v>
                </c:pt>
                <c:pt idx="27840">
                  <c:v>5.5679999999999996</c:v>
                </c:pt>
                <c:pt idx="27841">
                  <c:v>5.5682</c:v>
                </c:pt>
                <c:pt idx="27842">
                  <c:v>5.5683999999999996</c:v>
                </c:pt>
                <c:pt idx="27843">
                  <c:v>5.5686</c:v>
                </c:pt>
                <c:pt idx="27844">
                  <c:v>5.5688000000000004</c:v>
                </c:pt>
                <c:pt idx="27845">
                  <c:v>5.569</c:v>
                </c:pt>
                <c:pt idx="27846">
                  <c:v>5.5692000000000004</c:v>
                </c:pt>
                <c:pt idx="27847">
                  <c:v>5.5693999999999999</c:v>
                </c:pt>
                <c:pt idx="27848">
                  <c:v>5.5696000000000003</c:v>
                </c:pt>
                <c:pt idx="27849">
                  <c:v>5.5697999999999999</c:v>
                </c:pt>
                <c:pt idx="27850">
                  <c:v>5.57</c:v>
                </c:pt>
                <c:pt idx="27851">
                  <c:v>5.5701999999999998</c:v>
                </c:pt>
                <c:pt idx="27852">
                  <c:v>5.5704000000000002</c:v>
                </c:pt>
                <c:pt idx="27853">
                  <c:v>5.5705999999999998</c:v>
                </c:pt>
                <c:pt idx="27854">
                  <c:v>5.5708000000000002</c:v>
                </c:pt>
                <c:pt idx="27855">
                  <c:v>5.5709999999999997</c:v>
                </c:pt>
                <c:pt idx="27856">
                  <c:v>5.5712000000000002</c:v>
                </c:pt>
                <c:pt idx="27857">
                  <c:v>5.5713999999999997</c:v>
                </c:pt>
                <c:pt idx="27858">
                  <c:v>5.5716000000000001</c:v>
                </c:pt>
                <c:pt idx="27859">
                  <c:v>5.5717999999999996</c:v>
                </c:pt>
                <c:pt idx="27860">
                  <c:v>5.5720000000000001</c:v>
                </c:pt>
                <c:pt idx="27861">
                  <c:v>5.5721999999999996</c:v>
                </c:pt>
                <c:pt idx="27862">
                  <c:v>5.5724</c:v>
                </c:pt>
                <c:pt idx="27863">
                  <c:v>5.5726000000000004</c:v>
                </c:pt>
                <c:pt idx="27864">
                  <c:v>5.5728</c:v>
                </c:pt>
                <c:pt idx="27865">
                  <c:v>5.5730000000000004</c:v>
                </c:pt>
                <c:pt idx="27866">
                  <c:v>5.5731999999999999</c:v>
                </c:pt>
                <c:pt idx="27867">
                  <c:v>5.5734000000000004</c:v>
                </c:pt>
                <c:pt idx="27868">
                  <c:v>5.5735999999999999</c:v>
                </c:pt>
                <c:pt idx="27869">
                  <c:v>5.5738000000000003</c:v>
                </c:pt>
                <c:pt idx="27870">
                  <c:v>5.5739999999999998</c:v>
                </c:pt>
                <c:pt idx="27871">
                  <c:v>5.5742000000000003</c:v>
                </c:pt>
                <c:pt idx="27872">
                  <c:v>5.5743999999999998</c:v>
                </c:pt>
                <c:pt idx="27873">
                  <c:v>5.5746000000000002</c:v>
                </c:pt>
                <c:pt idx="27874">
                  <c:v>5.5747999999999998</c:v>
                </c:pt>
                <c:pt idx="27875">
                  <c:v>5.5750000000000002</c:v>
                </c:pt>
                <c:pt idx="27876">
                  <c:v>5.5751999999999997</c:v>
                </c:pt>
                <c:pt idx="27877">
                  <c:v>5.5754000000000001</c:v>
                </c:pt>
                <c:pt idx="27878">
                  <c:v>5.5755999999999997</c:v>
                </c:pt>
                <c:pt idx="27879">
                  <c:v>5.5758000000000001</c:v>
                </c:pt>
                <c:pt idx="27880">
                  <c:v>5.5759999999999996</c:v>
                </c:pt>
                <c:pt idx="27881">
                  <c:v>5.5762</c:v>
                </c:pt>
                <c:pt idx="27882">
                  <c:v>5.5763999999999996</c:v>
                </c:pt>
                <c:pt idx="27883">
                  <c:v>5.5766</c:v>
                </c:pt>
                <c:pt idx="27884">
                  <c:v>5.5768000000000004</c:v>
                </c:pt>
                <c:pt idx="27885">
                  <c:v>5.577</c:v>
                </c:pt>
                <c:pt idx="27886">
                  <c:v>5.5772000000000004</c:v>
                </c:pt>
                <c:pt idx="27887">
                  <c:v>5.5773999999999999</c:v>
                </c:pt>
                <c:pt idx="27888">
                  <c:v>5.5776000000000003</c:v>
                </c:pt>
                <c:pt idx="27889">
                  <c:v>5.5777999999999999</c:v>
                </c:pt>
                <c:pt idx="27890">
                  <c:v>5.5780000000000003</c:v>
                </c:pt>
                <c:pt idx="27891">
                  <c:v>5.5781999999999998</c:v>
                </c:pt>
                <c:pt idx="27892">
                  <c:v>5.5784000000000002</c:v>
                </c:pt>
                <c:pt idx="27893">
                  <c:v>5.5785999999999998</c:v>
                </c:pt>
                <c:pt idx="27894">
                  <c:v>5.5788000000000002</c:v>
                </c:pt>
                <c:pt idx="27895">
                  <c:v>5.5789999999999997</c:v>
                </c:pt>
                <c:pt idx="27896">
                  <c:v>5.5792000000000002</c:v>
                </c:pt>
                <c:pt idx="27897">
                  <c:v>5.5793999999999997</c:v>
                </c:pt>
                <c:pt idx="27898">
                  <c:v>5.5796000000000001</c:v>
                </c:pt>
                <c:pt idx="27899">
                  <c:v>5.5797999999999996</c:v>
                </c:pt>
                <c:pt idx="27900">
                  <c:v>5.58</c:v>
                </c:pt>
                <c:pt idx="27901">
                  <c:v>5.5801999999999996</c:v>
                </c:pt>
                <c:pt idx="27902">
                  <c:v>5.5804</c:v>
                </c:pt>
                <c:pt idx="27903">
                  <c:v>5.5805999999999996</c:v>
                </c:pt>
                <c:pt idx="27904">
                  <c:v>5.5808</c:v>
                </c:pt>
                <c:pt idx="27905">
                  <c:v>5.5810000000000004</c:v>
                </c:pt>
                <c:pt idx="27906">
                  <c:v>5.5811999999999999</c:v>
                </c:pt>
                <c:pt idx="27907">
                  <c:v>5.5814000000000004</c:v>
                </c:pt>
                <c:pt idx="27908">
                  <c:v>5.5815999999999999</c:v>
                </c:pt>
                <c:pt idx="27909">
                  <c:v>5.5818000000000003</c:v>
                </c:pt>
                <c:pt idx="27910">
                  <c:v>5.5819999999999999</c:v>
                </c:pt>
                <c:pt idx="27911">
                  <c:v>5.5822000000000003</c:v>
                </c:pt>
                <c:pt idx="27912">
                  <c:v>5.5823999999999998</c:v>
                </c:pt>
                <c:pt idx="27913">
                  <c:v>5.5826000000000002</c:v>
                </c:pt>
                <c:pt idx="27914">
                  <c:v>5.5827999999999998</c:v>
                </c:pt>
                <c:pt idx="27915">
                  <c:v>5.5830000000000002</c:v>
                </c:pt>
                <c:pt idx="27916">
                  <c:v>5.5831999999999997</c:v>
                </c:pt>
                <c:pt idx="27917">
                  <c:v>5.5834000000000001</c:v>
                </c:pt>
                <c:pt idx="27918">
                  <c:v>5.5835999999999997</c:v>
                </c:pt>
                <c:pt idx="27919">
                  <c:v>5.5838000000000001</c:v>
                </c:pt>
                <c:pt idx="27920">
                  <c:v>5.5839999999999996</c:v>
                </c:pt>
                <c:pt idx="27921">
                  <c:v>5.5842000000000001</c:v>
                </c:pt>
                <c:pt idx="27922">
                  <c:v>5.5843999999999996</c:v>
                </c:pt>
                <c:pt idx="27923">
                  <c:v>5.5846</c:v>
                </c:pt>
                <c:pt idx="27924">
                  <c:v>5.5848000000000004</c:v>
                </c:pt>
                <c:pt idx="27925">
                  <c:v>5.585</c:v>
                </c:pt>
                <c:pt idx="27926">
                  <c:v>5.5852000000000004</c:v>
                </c:pt>
                <c:pt idx="27927">
                  <c:v>5.5853999999999999</c:v>
                </c:pt>
                <c:pt idx="27928">
                  <c:v>5.5856000000000003</c:v>
                </c:pt>
                <c:pt idx="27929">
                  <c:v>5.5857999999999999</c:v>
                </c:pt>
                <c:pt idx="27930">
                  <c:v>5.5860000000000003</c:v>
                </c:pt>
                <c:pt idx="27931">
                  <c:v>5.5861999999999998</c:v>
                </c:pt>
                <c:pt idx="27932">
                  <c:v>5.5864000000000003</c:v>
                </c:pt>
                <c:pt idx="27933">
                  <c:v>5.5865999999999998</c:v>
                </c:pt>
                <c:pt idx="27934">
                  <c:v>5.5868000000000002</c:v>
                </c:pt>
                <c:pt idx="27935">
                  <c:v>5.5869999999999997</c:v>
                </c:pt>
                <c:pt idx="27936">
                  <c:v>5.5872000000000002</c:v>
                </c:pt>
                <c:pt idx="27937">
                  <c:v>5.5873999999999997</c:v>
                </c:pt>
                <c:pt idx="27938">
                  <c:v>5.5876000000000001</c:v>
                </c:pt>
                <c:pt idx="27939">
                  <c:v>5.5877999999999997</c:v>
                </c:pt>
                <c:pt idx="27940">
                  <c:v>5.5880000000000001</c:v>
                </c:pt>
                <c:pt idx="27941">
                  <c:v>5.5881999999999996</c:v>
                </c:pt>
                <c:pt idx="27942">
                  <c:v>5.5884</c:v>
                </c:pt>
                <c:pt idx="27943">
                  <c:v>5.5885999999999996</c:v>
                </c:pt>
                <c:pt idx="27944">
                  <c:v>5.5888</c:v>
                </c:pt>
                <c:pt idx="27945">
                  <c:v>5.5890000000000004</c:v>
                </c:pt>
                <c:pt idx="27946">
                  <c:v>5.5891999999999999</c:v>
                </c:pt>
                <c:pt idx="27947">
                  <c:v>5.5894000000000004</c:v>
                </c:pt>
                <c:pt idx="27948">
                  <c:v>5.5895999999999999</c:v>
                </c:pt>
                <c:pt idx="27949">
                  <c:v>5.5898000000000003</c:v>
                </c:pt>
                <c:pt idx="27950">
                  <c:v>5.59</c:v>
                </c:pt>
                <c:pt idx="27951">
                  <c:v>5.5902000000000003</c:v>
                </c:pt>
                <c:pt idx="27952">
                  <c:v>5.5903999999999998</c:v>
                </c:pt>
                <c:pt idx="27953">
                  <c:v>5.5906000000000002</c:v>
                </c:pt>
                <c:pt idx="27954">
                  <c:v>5.5907999999999998</c:v>
                </c:pt>
                <c:pt idx="27955">
                  <c:v>5.5910000000000002</c:v>
                </c:pt>
                <c:pt idx="27956">
                  <c:v>5.5911999999999997</c:v>
                </c:pt>
                <c:pt idx="27957">
                  <c:v>5.5914000000000001</c:v>
                </c:pt>
                <c:pt idx="27958">
                  <c:v>5.5915999999999997</c:v>
                </c:pt>
                <c:pt idx="27959">
                  <c:v>5.5918000000000001</c:v>
                </c:pt>
                <c:pt idx="27960">
                  <c:v>5.5919999999999996</c:v>
                </c:pt>
                <c:pt idx="27961">
                  <c:v>5.5922000000000001</c:v>
                </c:pt>
                <c:pt idx="27962">
                  <c:v>5.5923999999999996</c:v>
                </c:pt>
                <c:pt idx="27963">
                  <c:v>5.5926</c:v>
                </c:pt>
                <c:pt idx="27964">
                  <c:v>5.5928000000000004</c:v>
                </c:pt>
                <c:pt idx="27965">
                  <c:v>5.593</c:v>
                </c:pt>
                <c:pt idx="27966">
                  <c:v>5.5932000000000004</c:v>
                </c:pt>
                <c:pt idx="27967">
                  <c:v>5.5933999999999999</c:v>
                </c:pt>
                <c:pt idx="27968">
                  <c:v>5.5936000000000003</c:v>
                </c:pt>
                <c:pt idx="27969">
                  <c:v>5.5937999999999999</c:v>
                </c:pt>
                <c:pt idx="27970">
                  <c:v>5.5940000000000003</c:v>
                </c:pt>
                <c:pt idx="27971">
                  <c:v>5.5941999999999998</c:v>
                </c:pt>
                <c:pt idx="27972">
                  <c:v>5.5944000000000003</c:v>
                </c:pt>
                <c:pt idx="27973">
                  <c:v>5.5945999999999998</c:v>
                </c:pt>
                <c:pt idx="27974">
                  <c:v>5.5948000000000002</c:v>
                </c:pt>
                <c:pt idx="27975">
                  <c:v>5.5949999999999998</c:v>
                </c:pt>
                <c:pt idx="27976">
                  <c:v>5.5952000000000002</c:v>
                </c:pt>
                <c:pt idx="27977">
                  <c:v>5.5953999999999997</c:v>
                </c:pt>
                <c:pt idx="27978">
                  <c:v>5.5956000000000001</c:v>
                </c:pt>
                <c:pt idx="27979">
                  <c:v>5.5957999999999997</c:v>
                </c:pt>
                <c:pt idx="27980">
                  <c:v>5.5960000000000001</c:v>
                </c:pt>
                <c:pt idx="27981">
                  <c:v>5.5961999999999996</c:v>
                </c:pt>
                <c:pt idx="27982">
                  <c:v>5.5964</c:v>
                </c:pt>
                <c:pt idx="27983">
                  <c:v>5.5965999999999996</c:v>
                </c:pt>
                <c:pt idx="27984">
                  <c:v>5.5968</c:v>
                </c:pt>
                <c:pt idx="27985">
                  <c:v>5.5970000000000004</c:v>
                </c:pt>
                <c:pt idx="27986">
                  <c:v>5.5972</c:v>
                </c:pt>
                <c:pt idx="27987">
                  <c:v>5.5974000000000004</c:v>
                </c:pt>
                <c:pt idx="27988">
                  <c:v>5.5975999999999999</c:v>
                </c:pt>
                <c:pt idx="27989">
                  <c:v>5.5978000000000003</c:v>
                </c:pt>
                <c:pt idx="27990">
                  <c:v>5.5979999999999999</c:v>
                </c:pt>
                <c:pt idx="27991">
                  <c:v>5.5982000000000003</c:v>
                </c:pt>
                <c:pt idx="27992">
                  <c:v>5.5983999999999998</c:v>
                </c:pt>
                <c:pt idx="27993">
                  <c:v>5.5986000000000002</c:v>
                </c:pt>
                <c:pt idx="27994">
                  <c:v>5.5987999999999998</c:v>
                </c:pt>
                <c:pt idx="27995">
                  <c:v>5.5990000000000002</c:v>
                </c:pt>
                <c:pt idx="27996">
                  <c:v>5.5991999999999997</c:v>
                </c:pt>
                <c:pt idx="27997">
                  <c:v>5.5994000000000002</c:v>
                </c:pt>
                <c:pt idx="27998">
                  <c:v>5.5995999999999997</c:v>
                </c:pt>
                <c:pt idx="27999">
                  <c:v>5.5998000000000001</c:v>
                </c:pt>
                <c:pt idx="28000">
                  <c:v>5.6</c:v>
                </c:pt>
                <c:pt idx="28001">
                  <c:v>5.6002000000000001</c:v>
                </c:pt>
                <c:pt idx="28002">
                  <c:v>5.6003999999999996</c:v>
                </c:pt>
                <c:pt idx="28003">
                  <c:v>5.6006</c:v>
                </c:pt>
                <c:pt idx="28004">
                  <c:v>5.6007999999999996</c:v>
                </c:pt>
                <c:pt idx="28005">
                  <c:v>5.601</c:v>
                </c:pt>
                <c:pt idx="28006">
                  <c:v>5.6012000000000004</c:v>
                </c:pt>
                <c:pt idx="28007">
                  <c:v>5.6013999999999999</c:v>
                </c:pt>
                <c:pt idx="28008">
                  <c:v>5.6016000000000004</c:v>
                </c:pt>
                <c:pt idx="28009">
                  <c:v>5.6017999999999999</c:v>
                </c:pt>
                <c:pt idx="28010">
                  <c:v>5.6020000000000003</c:v>
                </c:pt>
                <c:pt idx="28011">
                  <c:v>5.6021999999999998</c:v>
                </c:pt>
                <c:pt idx="28012">
                  <c:v>5.6024000000000003</c:v>
                </c:pt>
                <c:pt idx="28013">
                  <c:v>5.6025999999999998</c:v>
                </c:pt>
                <c:pt idx="28014">
                  <c:v>5.6028000000000002</c:v>
                </c:pt>
                <c:pt idx="28015">
                  <c:v>5.6029999999999998</c:v>
                </c:pt>
                <c:pt idx="28016">
                  <c:v>5.6032000000000002</c:v>
                </c:pt>
                <c:pt idx="28017">
                  <c:v>5.6033999999999997</c:v>
                </c:pt>
                <c:pt idx="28018">
                  <c:v>5.6036000000000001</c:v>
                </c:pt>
                <c:pt idx="28019">
                  <c:v>5.6037999999999997</c:v>
                </c:pt>
                <c:pt idx="28020">
                  <c:v>5.6040000000000001</c:v>
                </c:pt>
                <c:pt idx="28021">
                  <c:v>5.6041999999999996</c:v>
                </c:pt>
                <c:pt idx="28022">
                  <c:v>5.6044</c:v>
                </c:pt>
                <c:pt idx="28023">
                  <c:v>5.6045999999999996</c:v>
                </c:pt>
                <c:pt idx="28024">
                  <c:v>5.6048</c:v>
                </c:pt>
                <c:pt idx="28025">
                  <c:v>5.6050000000000004</c:v>
                </c:pt>
                <c:pt idx="28026">
                  <c:v>5.6052</c:v>
                </c:pt>
                <c:pt idx="28027">
                  <c:v>5.6054000000000004</c:v>
                </c:pt>
                <c:pt idx="28028">
                  <c:v>5.6055999999999999</c:v>
                </c:pt>
                <c:pt idx="28029">
                  <c:v>5.6058000000000003</c:v>
                </c:pt>
                <c:pt idx="28030">
                  <c:v>5.6059999999999999</c:v>
                </c:pt>
                <c:pt idx="28031">
                  <c:v>5.6062000000000003</c:v>
                </c:pt>
                <c:pt idx="28032">
                  <c:v>5.6063999999999998</c:v>
                </c:pt>
                <c:pt idx="28033">
                  <c:v>5.6066000000000003</c:v>
                </c:pt>
                <c:pt idx="28034">
                  <c:v>5.6067999999999998</c:v>
                </c:pt>
                <c:pt idx="28035">
                  <c:v>5.6070000000000002</c:v>
                </c:pt>
                <c:pt idx="28036">
                  <c:v>5.6071999999999997</c:v>
                </c:pt>
                <c:pt idx="28037">
                  <c:v>5.6074000000000002</c:v>
                </c:pt>
                <c:pt idx="28038">
                  <c:v>5.6075999999999997</c:v>
                </c:pt>
                <c:pt idx="28039">
                  <c:v>5.6078000000000001</c:v>
                </c:pt>
                <c:pt idx="28040">
                  <c:v>5.6079999999999997</c:v>
                </c:pt>
                <c:pt idx="28041">
                  <c:v>5.6082000000000001</c:v>
                </c:pt>
                <c:pt idx="28042">
                  <c:v>5.6083999999999996</c:v>
                </c:pt>
                <c:pt idx="28043">
                  <c:v>5.6086</c:v>
                </c:pt>
                <c:pt idx="28044">
                  <c:v>5.6087999999999996</c:v>
                </c:pt>
                <c:pt idx="28045">
                  <c:v>5.609</c:v>
                </c:pt>
                <c:pt idx="28046">
                  <c:v>5.6092000000000004</c:v>
                </c:pt>
                <c:pt idx="28047">
                  <c:v>5.6093999999999999</c:v>
                </c:pt>
                <c:pt idx="28048">
                  <c:v>5.6096000000000004</c:v>
                </c:pt>
                <c:pt idx="28049">
                  <c:v>5.6097999999999999</c:v>
                </c:pt>
                <c:pt idx="28050">
                  <c:v>5.61</c:v>
                </c:pt>
                <c:pt idx="28051">
                  <c:v>5.6101999999999999</c:v>
                </c:pt>
                <c:pt idx="28052">
                  <c:v>5.6104000000000003</c:v>
                </c:pt>
                <c:pt idx="28053">
                  <c:v>5.6105999999999998</c:v>
                </c:pt>
                <c:pt idx="28054">
                  <c:v>5.6108000000000002</c:v>
                </c:pt>
                <c:pt idx="28055">
                  <c:v>5.6109999999999998</c:v>
                </c:pt>
                <c:pt idx="28056">
                  <c:v>5.6112000000000002</c:v>
                </c:pt>
                <c:pt idx="28057">
                  <c:v>5.6113999999999997</c:v>
                </c:pt>
                <c:pt idx="28058">
                  <c:v>5.6116000000000001</c:v>
                </c:pt>
                <c:pt idx="28059">
                  <c:v>5.6117999999999997</c:v>
                </c:pt>
                <c:pt idx="28060">
                  <c:v>5.6120000000000001</c:v>
                </c:pt>
                <c:pt idx="28061">
                  <c:v>5.6121999999999996</c:v>
                </c:pt>
                <c:pt idx="28062">
                  <c:v>5.6124000000000001</c:v>
                </c:pt>
                <c:pt idx="28063">
                  <c:v>5.6125999999999996</c:v>
                </c:pt>
                <c:pt idx="28064">
                  <c:v>5.6128</c:v>
                </c:pt>
                <c:pt idx="28065">
                  <c:v>5.6130000000000004</c:v>
                </c:pt>
                <c:pt idx="28066">
                  <c:v>5.6132</c:v>
                </c:pt>
                <c:pt idx="28067">
                  <c:v>5.6134000000000004</c:v>
                </c:pt>
                <c:pt idx="28068">
                  <c:v>5.6135999999999999</c:v>
                </c:pt>
                <c:pt idx="28069">
                  <c:v>5.6138000000000003</c:v>
                </c:pt>
                <c:pt idx="28070">
                  <c:v>5.6139999999999999</c:v>
                </c:pt>
                <c:pt idx="28071">
                  <c:v>5.6142000000000003</c:v>
                </c:pt>
                <c:pt idx="28072">
                  <c:v>5.6143999999999998</c:v>
                </c:pt>
                <c:pt idx="28073">
                  <c:v>5.6146000000000003</c:v>
                </c:pt>
                <c:pt idx="28074">
                  <c:v>5.6147999999999998</c:v>
                </c:pt>
                <c:pt idx="28075">
                  <c:v>5.6150000000000002</c:v>
                </c:pt>
                <c:pt idx="28076">
                  <c:v>5.6151999999999997</c:v>
                </c:pt>
                <c:pt idx="28077">
                  <c:v>5.6154000000000002</c:v>
                </c:pt>
                <c:pt idx="28078">
                  <c:v>5.6155999999999997</c:v>
                </c:pt>
                <c:pt idx="28079">
                  <c:v>5.6158000000000001</c:v>
                </c:pt>
                <c:pt idx="28080">
                  <c:v>5.6159999999999997</c:v>
                </c:pt>
                <c:pt idx="28081">
                  <c:v>5.6162000000000001</c:v>
                </c:pt>
                <c:pt idx="28082">
                  <c:v>5.6163999999999996</c:v>
                </c:pt>
                <c:pt idx="28083">
                  <c:v>5.6166</c:v>
                </c:pt>
                <c:pt idx="28084">
                  <c:v>5.6167999999999996</c:v>
                </c:pt>
                <c:pt idx="28085">
                  <c:v>5.617</c:v>
                </c:pt>
                <c:pt idx="28086">
                  <c:v>5.6172000000000004</c:v>
                </c:pt>
                <c:pt idx="28087">
                  <c:v>5.6173999999999999</c:v>
                </c:pt>
                <c:pt idx="28088">
                  <c:v>5.6176000000000004</c:v>
                </c:pt>
                <c:pt idx="28089">
                  <c:v>5.6177999999999999</c:v>
                </c:pt>
                <c:pt idx="28090">
                  <c:v>5.6180000000000003</c:v>
                </c:pt>
                <c:pt idx="28091">
                  <c:v>5.6181999999999999</c:v>
                </c:pt>
                <c:pt idx="28092">
                  <c:v>5.6184000000000003</c:v>
                </c:pt>
                <c:pt idx="28093">
                  <c:v>5.6185999999999998</c:v>
                </c:pt>
                <c:pt idx="28094">
                  <c:v>5.6188000000000002</c:v>
                </c:pt>
                <c:pt idx="28095">
                  <c:v>5.6189999999999998</c:v>
                </c:pt>
                <c:pt idx="28096">
                  <c:v>5.6192000000000002</c:v>
                </c:pt>
                <c:pt idx="28097">
                  <c:v>5.6193999999999997</c:v>
                </c:pt>
                <c:pt idx="28098">
                  <c:v>5.6196000000000002</c:v>
                </c:pt>
                <c:pt idx="28099">
                  <c:v>5.6197999999999997</c:v>
                </c:pt>
                <c:pt idx="28100">
                  <c:v>5.62</c:v>
                </c:pt>
                <c:pt idx="28101">
                  <c:v>5.6201999999999996</c:v>
                </c:pt>
                <c:pt idx="28102">
                  <c:v>5.6204000000000001</c:v>
                </c:pt>
                <c:pt idx="28103">
                  <c:v>5.6205999999999996</c:v>
                </c:pt>
                <c:pt idx="28104">
                  <c:v>5.6208</c:v>
                </c:pt>
                <c:pt idx="28105">
                  <c:v>5.6210000000000004</c:v>
                </c:pt>
                <c:pt idx="28106">
                  <c:v>5.6212</c:v>
                </c:pt>
                <c:pt idx="28107">
                  <c:v>5.6214000000000004</c:v>
                </c:pt>
                <c:pt idx="28108">
                  <c:v>5.6215999999999999</c:v>
                </c:pt>
                <c:pt idx="28109">
                  <c:v>5.6218000000000004</c:v>
                </c:pt>
                <c:pt idx="28110">
                  <c:v>5.6219999999999999</c:v>
                </c:pt>
                <c:pt idx="28111">
                  <c:v>5.6222000000000003</c:v>
                </c:pt>
                <c:pt idx="28112">
                  <c:v>5.6223999999999998</c:v>
                </c:pt>
                <c:pt idx="28113">
                  <c:v>5.6226000000000003</c:v>
                </c:pt>
                <c:pt idx="28114">
                  <c:v>5.6227999999999998</c:v>
                </c:pt>
                <c:pt idx="28115">
                  <c:v>5.6230000000000002</c:v>
                </c:pt>
                <c:pt idx="28116">
                  <c:v>5.6231999999999998</c:v>
                </c:pt>
                <c:pt idx="28117">
                  <c:v>5.6234000000000002</c:v>
                </c:pt>
                <c:pt idx="28118">
                  <c:v>5.6235999999999997</c:v>
                </c:pt>
                <c:pt idx="28119">
                  <c:v>5.6238000000000001</c:v>
                </c:pt>
                <c:pt idx="28120">
                  <c:v>5.6239999999999997</c:v>
                </c:pt>
                <c:pt idx="28121">
                  <c:v>5.6242000000000001</c:v>
                </c:pt>
                <c:pt idx="28122">
                  <c:v>5.6243999999999996</c:v>
                </c:pt>
                <c:pt idx="28123">
                  <c:v>5.6246</c:v>
                </c:pt>
                <c:pt idx="28124">
                  <c:v>5.6247999999999996</c:v>
                </c:pt>
                <c:pt idx="28125">
                  <c:v>5.625</c:v>
                </c:pt>
                <c:pt idx="28126">
                  <c:v>5.6252000000000004</c:v>
                </c:pt>
                <c:pt idx="28127">
                  <c:v>5.6254</c:v>
                </c:pt>
                <c:pt idx="28128">
                  <c:v>5.6256000000000004</c:v>
                </c:pt>
                <c:pt idx="28129">
                  <c:v>5.6257999999999999</c:v>
                </c:pt>
                <c:pt idx="28130">
                  <c:v>5.6260000000000003</c:v>
                </c:pt>
                <c:pt idx="28131">
                  <c:v>5.6261999999999999</c:v>
                </c:pt>
                <c:pt idx="28132">
                  <c:v>5.6264000000000003</c:v>
                </c:pt>
                <c:pt idx="28133">
                  <c:v>5.6265999999999998</c:v>
                </c:pt>
                <c:pt idx="28134">
                  <c:v>5.6268000000000002</c:v>
                </c:pt>
                <c:pt idx="28135">
                  <c:v>5.6269999999999998</c:v>
                </c:pt>
                <c:pt idx="28136">
                  <c:v>5.6272000000000002</c:v>
                </c:pt>
                <c:pt idx="28137">
                  <c:v>5.6273999999999997</c:v>
                </c:pt>
                <c:pt idx="28138">
                  <c:v>5.6276000000000002</c:v>
                </c:pt>
                <c:pt idx="28139">
                  <c:v>5.6277999999999997</c:v>
                </c:pt>
                <c:pt idx="28140">
                  <c:v>5.6280000000000001</c:v>
                </c:pt>
                <c:pt idx="28141">
                  <c:v>5.6281999999999996</c:v>
                </c:pt>
                <c:pt idx="28142">
                  <c:v>5.6284000000000001</c:v>
                </c:pt>
                <c:pt idx="28143">
                  <c:v>5.6285999999999996</c:v>
                </c:pt>
                <c:pt idx="28144">
                  <c:v>5.6288</c:v>
                </c:pt>
                <c:pt idx="28145">
                  <c:v>5.6289999999999996</c:v>
                </c:pt>
                <c:pt idx="28146">
                  <c:v>5.6292</c:v>
                </c:pt>
                <c:pt idx="28147">
                  <c:v>5.6294000000000004</c:v>
                </c:pt>
                <c:pt idx="28148">
                  <c:v>5.6295999999999999</c:v>
                </c:pt>
                <c:pt idx="28149">
                  <c:v>5.6298000000000004</c:v>
                </c:pt>
                <c:pt idx="28150">
                  <c:v>5.63</c:v>
                </c:pt>
                <c:pt idx="28151">
                  <c:v>5.6302000000000003</c:v>
                </c:pt>
                <c:pt idx="28152">
                  <c:v>5.6303999999999998</c:v>
                </c:pt>
                <c:pt idx="28153">
                  <c:v>5.6306000000000003</c:v>
                </c:pt>
                <c:pt idx="28154">
                  <c:v>5.6307999999999998</c:v>
                </c:pt>
                <c:pt idx="28155">
                  <c:v>5.6310000000000002</c:v>
                </c:pt>
                <c:pt idx="28156">
                  <c:v>5.6311999999999998</c:v>
                </c:pt>
                <c:pt idx="28157">
                  <c:v>5.6314000000000002</c:v>
                </c:pt>
                <c:pt idx="28158">
                  <c:v>5.6315999999999997</c:v>
                </c:pt>
                <c:pt idx="28159">
                  <c:v>5.6318000000000001</c:v>
                </c:pt>
                <c:pt idx="28160">
                  <c:v>5.6319999999999997</c:v>
                </c:pt>
                <c:pt idx="28161">
                  <c:v>5.6322000000000001</c:v>
                </c:pt>
                <c:pt idx="28162">
                  <c:v>5.6323999999999996</c:v>
                </c:pt>
                <c:pt idx="28163">
                  <c:v>5.6326000000000001</c:v>
                </c:pt>
                <c:pt idx="28164">
                  <c:v>5.6327999999999996</c:v>
                </c:pt>
                <c:pt idx="28165">
                  <c:v>5.633</c:v>
                </c:pt>
                <c:pt idx="28166">
                  <c:v>5.6332000000000004</c:v>
                </c:pt>
                <c:pt idx="28167">
                  <c:v>5.6334</c:v>
                </c:pt>
                <c:pt idx="28168">
                  <c:v>5.6336000000000004</c:v>
                </c:pt>
                <c:pt idx="28169">
                  <c:v>5.6337999999999999</c:v>
                </c:pt>
                <c:pt idx="28170">
                  <c:v>5.6340000000000003</c:v>
                </c:pt>
                <c:pt idx="28171">
                  <c:v>5.6341999999999999</c:v>
                </c:pt>
                <c:pt idx="28172">
                  <c:v>5.6344000000000003</c:v>
                </c:pt>
                <c:pt idx="28173">
                  <c:v>5.6345999999999998</c:v>
                </c:pt>
                <c:pt idx="28174">
                  <c:v>5.6348000000000003</c:v>
                </c:pt>
                <c:pt idx="28175">
                  <c:v>5.6349999999999998</c:v>
                </c:pt>
                <c:pt idx="28176">
                  <c:v>5.6352000000000002</c:v>
                </c:pt>
                <c:pt idx="28177">
                  <c:v>5.6353999999999997</c:v>
                </c:pt>
                <c:pt idx="28178">
                  <c:v>5.6356000000000002</c:v>
                </c:pt>
                <c:pt idx="28179">
                  <c:v>5.6357999999999997</c:v>
                </c:pt>
                <c:pt idx="28180">
                  <c:v>5.6360000000000001</c:v>
                </c:pt>
                <c:pt idx="28181">
                  <c:v>5.6361999999999997</c:v>
                </c:pt>
                <c:pt idx="28182">
                  <c:v>5.6364000000000001</c:v>
                </c:pt>
                <c:pt idx="28183">
                  <c:v>5.6365999999999996</c:v>
                </c:pt>
                <c:pt idx="28184">
                  <c:v>5.6368</c:v>
                </c:pt>
                <c:pt idx="28185">
                  <c:v>5.6369999999999996</c:v>
                </c:pt>
                <c:pt idx="28186">
                  <c:v>5.6372</c:v>
                </c:pt>
                <c:pt idx="28187">
                  <c:v>5.6374000000000004</c:v>
                </c:pt>
                <c:pt idx="28188">
                  <c:v>5.6375999999999999</c:v>
                </c:pt>
                <c:pt idx="28189">
                  <c:v>5.6378000000000004</c:v>
                </c:pt>
                <c:pt idx="28190">
                  <c:v>5.6379999999999999</c:v>
                </c:pt>
                <c:pt idx="28191">
                  <c:v>5.6382000000000003</c:v>
                </c:pt>
                <c:pt idx="28192">
                  <c:v>5.6383999999999999</c:v>
                </c:pt>
                <c:pt idx="28193">
                  <c:v>5.6386000000000003</c:v>
                </c:pt>
                <c:pt idx="28194">
                  <c:v>5.6387999999999998</c:v>
                </c:pt>
                <c:pt idx="28195">
                  <c:v>5.6390000000000002</c:v>
                </c:pt>
                <c:pt idx="28196">
                  <c:v>5.6391999999999998</c:v>
                </c:pt>
                <c:pt idx="28197">
                  <c:v>5.6394000000000002</c:v>
                </c:pt>
                <c:pt idx="28198">
                  <c:v>5.6395999999999997</c:v>
                </c:pt>
                <c:pt idx="28199">
                  <c:v>5.6398000000000001</c:v>
                </c:pt>
                <c:pt idx="28200">
                  <c:v>5.64</c:v>
                </c:pt>
                <c:pt idx="28201">
                  <c:v>5.6402000000000001</c:v>
                </c:pt>
                <c:pt idx="28202">
                  <c:v>5.6403999999999996</c:v>
                </c:pt>
                <c:pt idx="28203">
                  <c:v>5.6406000000000001</c:v>
                </c:pt>
                <c:pt idx="28204">
                  <c:v>5.6407999999999996</c:v>
                </c:pt>
                <c:pt idx="28205">
                  <c:v>5.641</c:v>
                </c:pt>
                <c:pt idx="28206">
                  <c:v>5.6412000000000004</c:v>
                </c:pt>
                <c:pt idx="28207">
                  <c:v>5.6414</c:v>
                </c:pt>
                <c:pt idx="28208">
                  <c:v>5.6416000000000004</c:v>
                </c:pt>
                <c:pt idx="28209">
                  <c:v>5.6417999999999999</c:v>
                </c:pt>
                <c:pt idx="28210">
                  <c:v>5.6420000000000003</c:v>
                </c:pt>
                <c:pt idx="28211">
                  <c:v>5.6421999999999999</c:v>
                </c:pt>
                <c:pt idx="28212">
                  <c:v>5.6424000000000003</c:v>
                </c:pt>
                <c:pt idx="28213">
                  <c:v>5.6425999999999998</c:v>
                </c:pt>
                <c:pt idx="28214">
                  <c:v>5.6428000000000003</c:v>
                </c:pt>
                <c:pt idx="28215">
                  <c:v>5.6429999999999998</c:v>
                </c:pt>
                <c:pt idx="28216">
                  <c:v>5.6432000000000002</c:v>
                </c:pt>
                <c:pt idx="28217">
                  <c:v>5.6433999999999997</c:v>
                </c:pt>
                <c:pt idx="28218">
                  <c:v>5.6436000000000002</c:v>
                </c:pt>
                <c:pt idx="28219">
                  <c:v>5.6437999999999997</c:v>
                </c:pt>
                <c:pt idx="28220">
                  <c:v>5.6440000000000001</c:v>
                </c:pt>
                <c:pt idx="28221">
                  <c:v>5.6441999999999997</c:v>
                </c:pt>
                <c:pt idx="28222">
                  <c:v>5.6444000000000001</c:v>
                </c:pt>
                <c:pt idx="28223">
                  <c:v>5.6445999999999996</c:v>
                </c:pt>
                <c:pt idx="28224">
                  <c:v>5.6448</c:v>
                </c:pt>
                <c:pt idx="28225">
                  <c:v>5.6449999999999996</c:v>
                </c:pt>
                <c:pt idx="28226">
                  <c:v>5.6452</c:v>
                </c:pt>
                <c:pt idx="28227">
                  <c:v>5.6454000000000004</c:v>
                </c:pt>
                <c:pt idx="28228">
                  <c:v>5.6456</c:v>
                </c:pt>
                <c:pt idx="28229">
                  <c:v>5.6458000000000004</c:v>
                </c:pt>
                <c:pt idx="28230">
                  <c:v>5.6459999999999999</c:v>
                </c:pt>
                <c:pt idx="28231">
                  <c:v>5.6462000000000003</c:v>
                </c:pt>
                <c:pt idx="28232">
                  <c:v>5.6463999999999999</c:v>
                </c:pt>
                <c:pt idx="28233">
                  <c:v>5.6466000000000003</c:v>
                </c:pt>
                <c:pt idx="28234">
                  <c:v>5.6467999999999998</c:v>
                </c:pt>
                <c:pt idx="28235">
                  <c:v>5.6470000000000002</c:v>
                </c:pt>
                <c:pt idx="28236">
                  <c:v>5.6471999999999998</c:v>
                </c:pt>
                <c:pt idx="28237">
                  <c:v>5.6474000000000002</c:v>
                </c:pt>
                <c:pt idx="28238">
                  <c:v>5.6475999999999997</c:v>
                </c:pt>
                <c:pt idx="28239">
                  <c:v>5.6478000000000002</c:v>
                </c:pt>
                <c:pt idx="28240">
                  <c:v>5.6479999999999997</c:v>
                </c:pt>
                <c:pt idx="28241">
                  <c:v>5.6482000000000001</c:v>
                </c:pt>
                <c:pt idx="28242">
                  <c:v>5.6483999999999996</c:v>
                </c:pt>
                <c:pt idx="28243">
                  <c:v>5.6486000000000001</c:v>
                </c:pt>
                <c:pt idx="28244">
                  <c:v>5.6487999999999996</c:v>
                </c:pt>
                <c:pt idx="28245">
                  <c:v>5.649</c:v>
                </c:pt>
                <c:pt idx="28246">
                  <c:v>5.6492000000000004</c:v>
                </c:pt>
                <c:pt idx="28247">
                  <c:v>5.6494</c:v>
                </c:pt>
                <c:pt idx="28248">
                  <c:v>5.6496000000000004</c:v>
                </c:pt>
                <c:pt idx="28249">
                  <c:v>5.6497999999999999</c:v>
                </c:pt>
                <c:pt idx="28250">
                  <c:v>5.65</c:v>
                </c:pt>
                <c:pt idx="28251">
                  <c:v>5.6501999999999999</c:v>
                </c:pt>
                <c:pt idx="28252">
                  <c:v>5.6504000000000003</c:v>
                </c:pt>
                <c:pt idx="28253">
                  <c:v>5.6505999999999998</c:v>
                </c:pt>
                <c:pt idx="28254">
                  <c:v>5.6508000000000003</c:v>
                </c:pt>
                <c:pt idx="28255">
                  <c:v>5.6509999999999998</c:v>
                </c:pt>
                <c:pt idx="28256">
                  <c:v>5.6512000000000002</c:v>
                </c:pt>
                <c:pt idx="28257">
                  <c:v>5.6513999999999998</c:v>
                </c:pt>
                <c:pt idx="28258">
                  <c:v>5.6516000000000002</c:v>
                </c:pt>
                <c:pt idx="28259">
                  <c:v>5.6517999999999997</c:v>
                </c:pt>
                <c:pt idx="28260">
                  <c:v>5.6520000000000001</c:v>
                </c:pt>
                <c:pt idx="28261">
                  <c:v>5.6521999999999997</c:v>
                </c:pt>
                <c:pt idx="28262">
                  <c:v>5.6524000000000001</c:v>
                </c:pt>
                <c:pt idx="28263">
                  <c:v>5.6525999999999996</c:v>
                </c:pt>
                <c:pt idx="28264">
                  <c:v>5.6528</c:v>
                </c:pt>
                <c:pt idx="28265">
                  <c:v>5.6529999999999996</c:v>
                </c:pt>
                <c:pt idx="28266">
                  <c:v>5.6532</c:v>
                </c:pt>
                <c:pt idx="28267">
                  <c:v>5.6534000000000004</c:v>
                </c:pt>
                <c:pt idx="28268">
                  <c:v>5.6536</c:v>
                </c:pt>
                <c:pt idx="28269">
                  <c:v>5.6538000000000004</c:v>
                </c:pt>
                <c:pt idx="28270">
                  <c:v>5.6539999999999999</c:v>
                </c:pt>
                <c:pt idx="28271">
                  <c:v>5.6542000000000003</c:v>
                </c:pt>
                <c:pt idx="28272">
                  <c:v>5.6543999999999999</c:v>
                </c:pt>
                <c:pt idx="28273">
                  <c:v>5.6546000000000003</c:v>
                </c:pt>
                <c:pt idx="28274">
                  <c:v>5.6547999999999998</c:v>
                </c:pt>
                <c:pt idx="28275">
                  <c:v>5.6550000000000002</c:v>
                </c:pt>
                <c:pt idx="28276">
                  <c:v>5.6551999999999998</c:v>
                </c:pt>
                <c:pt idx="28277">
                  <c:v>5.6554000000000002</c:v>
                </c:pt>
                <c:pt idx="28278">
                  <c:v>5.6555999999999997</c:v>
                </c:pt>
                <c:pt idx="28279">
                  <c:v>5.6558000000000002</c:v>
                </c:pt>
                <c:pt idx="28280">
                  <c:v>5.6559999999999997</c:v>
                </c:pt>
                <c:pt idx="28281">
                  <c:v>5.6562000000000001</c:v>
                </c:pt>
                <c:pt idx="28282">
                  <c:v>5.6563999999999997</c:v>
                </c:pt>
                <c:pt idx="28283">
                  <c:v>5.6566000000000001</c:v>
                </c:pt>
                <c:pt idx="28284">
                  <c:v>5.6567999999999996</c:v>
                </c:pt>
                <c:pt idx="28285">
                  <c:v>5.657</c:v>
                </c:pt>
                <c:pt idx="28286">
                  <c:v>5.6571999999999996</c:v>
                </c:pt>
                <c:pt idx="28287">
                  <c:v>5.6574</c:v>
                </c:pt>
                <c:pt idx="28288">
                  <c:v>5.6576000000000004</c:v>
                </c:pt>
                <c:pt idx="28289">
                  <c:v>5.6577999999999999</c:v>
                </c:pt>
                <c:pt idx="28290">
                  <c:v>5.6580000000000004</c:v>
                </c:pt>
                <c:pt idx="28291">
                  <c:v>5.6581999999999999</c:v>
                </c:pt>
                <c:pt idx="28292">
                  <c:v>5.6584000000000003</c:v>
                </c:pt>
                <c:pt idx="28293">
                  <c:v>5.6585999999999999</c:v>
                </c:pt>
                <c:pt idx="28294">
                  <c:v>5.6588000000000003</c:v>
                </c:pt>
                <c:pt idx="28295">
                  <c:v>5.6589999999999998</c:v>
                </c:pt>
                <c:pt idx="28296">
                  <c:v>5.6592000000000002</c:v>
                </c:pt>
                <c:pt idx="28297">
                  <c:v>5.6593999999999998</c:v>
                </c:pt>
                <c:pt idx="28298">
                  <c:v>5.6596000000000002</c:v>
                </c:pt>
                <c:pt idx="28299">
                  <c:v>5.6597999999999997</c:v>
                </c:pt>
                <c:pt idx="28300">
                  <c:v>5.66</c:v>
                </c:pt>
                <c:pt idx="28301">
                  <c:v>5.6601999999999997</c:v>
                </c:pt>
                <c:pt idx="28302">
                  <c:v>5.6604000000000001</c:v>
                </c:pt>
                <c:pt idx="28303">
                  <c:v>5.6605999999999996</c:v>
                </c:pt>
                <c:pt idx="28304">
                  <c:v>5.6608000000000001</c:v>
                </c:pt>
                <c:pt idx="28305">
                  <c:v>5.6609999999999996</c:v>
                </c:pt>
                <c:pt idx="28306">
                  <c:v>5.6612</c:v>
                </c:pt>
                <c:pt idx="28307">
                  <c:v>5.6614000000000004</c:v>
                </c:pt>
                <c:pt idx="28308">
                  <c:v>5.6616</c:v>
                </c:pt>
                <c:pt idx="28309">
                  <c:v>5.6618000000000004</c:v>
                </c:pt>
                <c:pt idx="28310">
                  <c:v>5.6619999999999999</c:v>
                </c:pt>
                <c:pt idx="28311">
                  <c:v>5.6622000000000003</c:v>
                </c:pt>
                <c:pt idx="28312">
                  <c:v>5.6623999999999999</c:v>
                </c:pt>
                <c:pt idx="28313">
                  <c:v>5.6626000000000003</c:v>
                </c:pt>
                <c:pt idx="28314">
                  <c:v>5.6627999999999998</c:v>
                </c:pt>
                <c:pt idx="28315">
                  <c:v>5.6630000000000003</c:v>
                </c:pt>
                <c:pt idx="28316">
                  <c:v>5.6631999999999998</c:v>
                </c:pt>
                <c:pt idx="28317">
                  <c:v>5.6634000000000002</c:v>
                </c:pt>
                <c:pt idx="28318">
                  <c:v>5.6635999999999997</c:v>
                </c:pt>
                <c:pt idx="28319">
                  <c:v>5.6638000000000002</c:v>
                </c:pt>
                <c:pt idx="28320">
                  <c:v>5.6639999999999997</c:v>
                </c:pt>
                <c:pt idx="28321">
                  <c:v>5.6642000000000001</c:v>
                </c:pt>
                <c:pt idx="28322">
                  <c:v>5.6643999999999997</c:v>
                </c:pt>
                <c:pt idx="28323">
                  <c:v>5.6646000000000001</c:v>
                </c:pt>
                <c:pt idx="28324">
                  <c:v>5.6647999999999996</c:v>
                </c:pt>
                <c:pt idx="28325">
                  <c:v>5.665</c:v>
                </c:pt>
                <c:pt idx="28326">
                  <c:v>5.6651999999999996</c:v>
                </c:pt>
                <c:pt idx="28327">
                  <c:v>5.6654</c:v>
                </c:pt>
                <c:pt idx="28328">
                  <c:v>5.6656000000000004</c:v>
                </c:pt>
                <c:pt idx="28329">
                  <c:v>5.6657999999999999</c:v>
                </c:pt>
                <c:pt idx="28330">
                  <c:v>5.6660000000000004</c:v>
                </c:pt>
                <c:pt idx="28331">
                  <c:v>5.6661999999999999</c:v>
                </c:pt>
                <c:pt idx="28332">
                  <c:v>5.6664000000000003</c:v>
                </c:pt>
                <c:pt idx="28333">
                  <c:v>5.6665999999999999</c:v>
                </c:pt>
                <c:pt idx="28334">
                  <c:v>5.6668000000000003</c:v>
                </c:pt>
                <c:pt idx="28335">
                  <c:v>5.6669999999999998</c:v>
                </c:pt>
                <c:pt idx="28336">
                  <c:v>5.6672000000000002</c:v>
                </c:pt>
                <c:pt idx="28337">
                  <c:v>5.6673999999999998</c:v>
                </c:pt>
                <c:pt idx="28338">
                  <c:v>5.6676000000000002</c:v>
                </c:pt>
                <c:pt idx="28339">
                  <c:v>5.6677999999999997</c:v>
                </c:pt>
                <c:pt idx="28340">
                  <c:v>5.6680000000000001</c:v>
                </c:pt>
                <c:pt idx="28341">
                  <c:v>5.6681999999999997</c:v>
                </c:pt>
                <c:pt idx="28342">
                  <c:v>5.6684000000000001</c:v>
                </c:pt>
                <c:pt idx="28343">
                  <c:v>5.6685999999999996</c:v>
                </c:pt>
                <c:pt idx="28344">
                  <c:v>5.6688000000000001</c:v>
                </c:pt>
                <c:pt idx="28345">
                  <c:v>5.6689999999999996</c:v>
                </c:pt>
                <c:pt idx="28346">
                  <c:v>5.6692</c:v>
                </c:pt>
                <c:pt idx="28347">
                  <c:v>5.6694000000000004</c:v>
                </c:pt>
                <c:pt idx="28348">
                  <c:v>5.6696</c:v>
                </c:pt>
                <c:pt idx="28349">
                  <c:v>5.6698000000000004</c:v>
                </c:pt>
                <c:pt idx="28350">
                  <c:v>5.67</c:v>
                </c:pt>
                <c:pt idx="28351">
                  <c:v>5.6702000000000004</c:v>
                </c:pt>
                <c:pt idx="28352">
                  <c:v>5.6703999999999999</c:v>
                </c:pt>
                <c:pt idx="28353">
                  <c:v>5.6706000000000003</c:v>
                </c:pt>
                <c:pt idx="28354">
                  <c:v>5.6707999999999998</c:v>
                </c:pt>
                <c:pt idx="28355">
                  <c:v>5.6710000000000003</c:v>
                </c:pt>
                <c:pt idx="28356">
                  <c:v>5.6711999999999998</c:v>
                </c:pt>
                <c:pt idx="28357">
                  <c:v>5.6714000000000002</c:v>
                </c:pt>
                <c:pt idx="28358">
                  <c:v>5.6715999999999998</c:v>
                </c:pt>
                <c:pt idx="28359">
                  <c:v>5.6718000000000002</c:v>
                </c:pt>
                <c:pt idx="28360">
                  <c:v>5.6719999999999997</c:v>
                </c:pt>
                <c:pt idx="28361">
                  <c:v>5.6722000000000001</c:v>
                </c:pt>
                <c:pt idx="28362">
                  <c:v>5.6723999999999997</c:v>
                </c:pt>
                <c:pt idx="28363">
                  <c:v>5.6726000000000001</c:v>
                </c:pt>
                <c:pt idx="28364">
                  <c:v>5.6727999999999996</c:v>
                </c:pt>
                <c:pt idx="28365">
                  <c:v>5.673</c:v>
                </c:pt>
                <c:pt idx="28366">
                  <c:v>5.6731999999999996</c:v>
                </c:pt>
                <c:pt idx="28367">
                  <c:v>5.6734</c:v>
                </c:pt>
                <c:pt idx="28368">
                  <c:v>5.6736000000000004</c:v>
                </c:pt>
                <c:pt idx="28369">
                  <c:v>5.6738</c:v>
                </c:pt>
                <c:pt idx="28370">
                  <c:v>5.6740000000000004</c:v>
                </c:pt>
                <c:pt idx="28371">
                  <c:v>5.6741999999999999</c:v>
                </c:pt>
                <c:pt idx="28372">
                  <c:v>5.6744000000000003</c:v>
                </c:pt>
                <c:pt idx="28373">
                  <c:v>5.6745999999999999</c:v>
                </c:pt>
                <c:pt idx="28374">
                  <c:v>5.6748000000000003</c:v>
                </c:pt>
                <c:pt idx="28375">
                  <c:v>5.6749999999999998</c:v>
                </c:pt>
                <c:pt idx="28376">
                  <c:v>5.6752000000000002</c:v>
                </c:pt>
                <c:pt idx="28377">
                  <c:v>5.6753999999999998</c:v>
                </c:pt>
                <c:pt idx="28378">
                  <c:v>5.6756000000000002</c:v>
                </c:pt>
                <c:pt idx="28379">
                  <c:v>5.6757999999999997</c:v>
                </c:pt>
                <c:pt idx="28380">
                  <c:v>5.6760000000000002</c:v>
                </c:pt>
                <c:pt idx="28381">
                  <c:v>5.6761999999999997</c:v>
                </c:pt>
                <c:pt idx="28382">
                  <c:v>5.6764000000000001</c:v>
                </c:pt>
                <c:pt idx="28383">
                  <c:v>5.6765999999999996</c:v>
                </c:pt>
                <c:pt idx="28384">
                  <c:v>5.6768000000000001</c:v>
                </c:pt>
                <c:pt idx="28385">
                  <c:v>5.6769999999999996</c:v>
                </c:pt>
                <c:pt idx="28386">
                  <c:v>5.6772</c:v>
                </c:pt>
                <c:pt idx="28387">
                  <c:v>5.6773999999999996</c:v>
                </c:pt>
                <c:pt idx="28388">
                  <c:v>5.6776</c:v>
                </c:pt>
                <c:pt idx="28389">
                  <c:v>5.6778000000000004</c:v>
                </c:pt>
                <c:pt idx="28390">
                  <c:v>5.6779999999999999</c:v>
                </c:pt>
                <c:pt idx="28391">
                  <c:v>5.6782000000000004</c:v>
                </c:pt>
                <c:pt idx="28392">
                  <c:v>5.6783999999999999</c:v>
                </c:pt>
                <c:pt idx="28393">
                  <c:v>5.6786000000000003</c:v>
                </c:pt>
                <c:pt idx="28394">
                  <c:v>5.6787999999999998</c:v>
                </c:pt>
                <c:pt idx="28395">
                  <c:v>5.6790000000000003</c:v>
                </c:pt>
                <c:pt idx="28396">
                  <c:v>5.6791999999999998</c:v>
                </c:pt>
                <c:pt idx="28397">
                  <c:v>5.6794000000000002</c:v>
                </c:pt>
                <c:pt idx="28398">
                  <c:v>5.6795999999999998</c:v>
                </c:pt>
                <c:pt idx="28399">
                  <c:v>5.6798000000000002</c:v>
                </c:pt>
                <c:pt idx="28400">
                  <c:v>5.68</c:v>
                </c:pt>
                <c:pt idx="28401">
                  <c:v>5.6802000000000001</c:v>
                </c:pt>
                <c:pt idx="28402">
                  <c:v>5.6803999999999997</c:v>
                </c:pt>
                <c:pt idx="28403">
                  <c:v>5.6806000000000001</c:v>
                </c:pt>
                <c:pt idx="28404">
                  <c:v>5.6807999999999996</c:v>
                </c:pt>
                <c:pt idx="28405">
                  <c:v>5.681</c:v>
                </c:pt>
                <c:pt idx="28406">
                  <c:v>5.6811999999999996</c:v>
                </c:pt>
                <c:pt idx="28407">
                  <c:v>5.6814</c:v>
                </c:pt>
                <c:pt idx="28408">
                  <c:v>5.6816000000000004</c:v>
                </c:pt>
                <c:pt idx="28409">
                  <c:v>5.6818</c:v>
                </c:pt>
                <c:pt idx="28410">
                  <c:v>5.6820000000000004</c:v>
                </c:pt>
                <c:pt idx="28411">
                  <c:v>5.6821999999999999</c:v>
                </c:pt>
                <c:pt idx="28412">
                  <c:v>5.6824000000000003</c:v>
                </c:pt>
                <c:pt idx="28413">
                  <c:v>5.6825999999999999</c:v>
                </c:pt>
                <c:pt idx="28414">
                  <c:v>5.6828000000000003</c:v>
                </c:pt>
                <c:pt idx="28415">
                  <c:v>5.6829999999999998</c:v>
                </c:pt>
                <c:pt idx="28416">
                  <c:v>5.6832000000000003</c:v>
                </c:pt>
                <c:pt idx="28417">
                  <c:v>5.6833999999999998</c:v>
                </c:pt>
                <c:pt idx="28418">
                  <c:v>5.6836000000000002</c:v>
                </c:pt>
                <c:pt idx="28419">
                  <c:v>5.6837999999999997</c:v>
                </c:pt>
                <c:pt idx="28420">
                  <c:v>5.6840000000000002</c:v>
                </c:pt>
                <c:pt idx="28421">
                  <c:v>5.6841999999999997</c:v>
                </c:pt>
                <c:pt idx="28422">
                  <c:v>5.6844000000000001</c:v>
                </c:pt>
                <c:pt idx="28423">
                  <c:v>5.6845999999999997</c:v>
                </c:pt>
                <c:pt idx="28424">
                  <c:v>5.6848000000000001</c:v>
                </c:pt>
                <c:pt idx="28425">
                  <c:v>5.6849999999999996</c:v>
                </c:pt>
                <c:pt idx="28426">
                  <c:v>5.6852</c:v>
                </c:pt>
                <c:pt idx="28427">
                  <c:v>5.6853999999999996</c:v>
                </c:pt>
                <c:pt idx="28428">
                  <c:v>5.6856</c:v>
                </c:pt>
                <c:pt idx="28429">
                  <c:v>5.6858000000000004</c:v>
                </c:pt>
                <c:pt idx="28430">
                  <c:v>5.6859999999999999</c:v>
                </c:pt>
                <c:pt idx="28431">
                  <c:v>5.6862000000000004</c:v>
                </c:pt>
                <c:pt idx="28432">
                  <c:v>5.6863999999999999</c:v>
                </c:pt>
                <c:pt idx="28433">
                  <c:v>5.6866000000000003</c:v>
                </c:pt>
                <c:pt idx="28434">
                  <c:v>5.6867999999999999</c:v>
                </c:pt>
                <c:pt idx="28435">
                  <c:v>5.6870000000000003</c:v>
                </c:pt>
                <c:pt idx="28436">
                  <c:v>5.6871999999999998</c:v>
                </c:pt>
                <c:pt idx="28437">
                  <c:v>5.6874000000000002</c:v>
                </c:pt>
                <c:pt idx="28438">
                  <c:v>5.6875999999999998</c:v>
                </c:pt>
                <c:pt idx="28439">
                  <c:v>5.6878000000000002</c:v>
                </c:pt>
                <c:pt idx="28440">
                  <c:v>5.6879999999999997</c:v>
                </c:pt>
                <c:pt idx="28441">
                  <c:v>5.6882000000000001</c:v>
                </c:pt>
                <c:pt idx="28442">
                  <c:v>5.6883999999999997</c:v>
                </c:pt>
                <c:pt idx="28443">
                  <c:v>5.6886000000000001</c:v>
                </c:pt>
                <c:pt idx="28444">
                  <c:v>5.6887999999999996</c:v>
                </c:pt>
                <c:pt idx="28445">
                  <c:v>5.6890000000000001</c:v>
                </c:pt>
                <c:pt idx="28446">
                  <c:v>5.6891999999999996</c:v>
                </c:pt>
                <c:pt idx="28447">
                  <c:v>5.6894</c:v>
                </c:pt>
                <c:pt idx="28448">
                  <c:v>5.6896000000000004</c:v>
                </c:pt>
                <c:pt idx="28449">
                  <c:v>5.6898</c:v>
                </c:pt>
                <c:pt idx="28450">
                  <c:v>5.69</c:v>
                </c:pt>
                <c:pt idx="28451">
                  <c:v>5.6901999999999999</c:v>
                </c:pt>
                <c:pt idx="28452">
                  <c:v>5.6904000000000003</c:v>
                </c:pt>
                <c:pt idx="28453">
                  <c:v>5.6905999999999999</c:v>
                </c:pt>
                <c:pt idx="28454">
                  <c:v>5.6908000000000003</c:v>
                </c:pt>
                <c:pt idx="28455">
                  <c:v>5.6909999999999998</c:v>
                </c:pt>
                <c:pt idx="28456">
                  <c:v>5.6912000000000003</c:v>
                </c:pt>
                <c:pt idx="28457">
                  <c:v>5.6913999999999998</c:v>
                </c:pt>
                <c:pt idx="28458">
                  <c:v>5.6916000000000002</c:v>
                </c:pt>
                <c:pt idx="28459">
                  <c:v>5.6917999999999997</c:v>
                </c:pt>
                <c:pt idx="28460">
                  <c:v>5.6920000000000002</c:v>
                </c:pt>
                <c:pt idx="28461">
                  <c:v>5.6921999999999997</c:v>
                </c:pt>
                <c:pt idx="28462">
                  <c:v>5.6924000000000001</c:v>
                </c:pt>
                <c:pt idx="28463">
                  <c:v>5.6925999999999997</c:v>
                </c:pt>
                <c:pt idx="28464">
                  <c:v>5.6928000000000001</c:v>
                </c:pt>
                <c:pt idx="28465">
                  <c:v>5.6929999999999996</c:v>
                </c:pt>
                <c:pt idx="28466">
                  <c:v>5.6932</c:v>
                </c:pt>
                <c:pt idx="28467">
                  <c:v>5.6933999999999996</c:v>
                </c:pt>
                <c:pt idx="28468">
                  <c:v>5.6936</c:v>
                </c:pt>
                <c:pt idx="28469">
                  <c:v>5.6938000000000004</c:v>
                </c:pt>
                <c:pt idx="28470">
                  <c:v>5.694</c:v>
                </c:pt>
                <c:pt idx="28471">
                  <c:v>5.6942000000000004</c:v>
                </c:pt>
                <c:pt idx="28472">
                  <c:v>5.6943999999999999</c:v>
                </c:pt>
                <c:pt idx="28473">
                  <c:v>5.6946000000000003</c:v>
                </c:pt>
                <c:pt idx="28474">
                  <c:v>5.6947999999999999</c:v>
                </c:pt>
                <c:pt idx="28475">
                  <c:v>5.6950000000000003</c:v>
                </c:pt>
                <c:pt idx="28476">
                  <c:v>5.6951999999999998</c:v>
                </c:pt>
                <c:pt idx="28477">
                  <c:v>5.6954000000000002</c:v>
                </c:pt>
                <c:pt idx="28478">
                  <c:v>5.6955999999999998</c:v>
                </c:pt>
                <c:pt idx="28479">
                  <c:v>5.6958000000000002</c:v>
                </c:pt>
                <c:pt idx="28480">
                  <c:v>5.6959999999999997</c:v>
                </c:pt>
                <c:pt idx="28481">
                  <c:v>5.6962000000000002</c:v>
                </c:pt>
                <c:pt idx="28482">
                  <c:v>5.6963999999999997</c:v>
                </c:pt>
                <c:pt idx="28483">
                  <c:v>5.6966000000000001</c:v>
                </c:pt>
                <c:pt idx="28484">
                  <c:v>5.6967999999999996</c:v>
                </c:pt>
                <c:pt idx="28485">
                  <c:v>5.6970000000000001</c:v>
                </c:pt>
                <c:pt idx="28486">
                  <c:v>5.6971999999999996</c:v>
                </c:pt>
                <c:pt idx="28487">
                  <c:v>5.6974</c:v>
                </c:pt>
                <c:pt idx="28488">
                  <c:v>5.6976000000000004</c:v>
                </c:pt>
                <c:pt idx="28489">
                  <c:v>5.6978</c:v>
                </c:pt>
                <c:pt idx="28490">
                  <c:v>5.6980000000000004</c:v>
                </c:pt>
                <c:pt idx="28491">
                  <c:v>5.6981999999999999</c:v>
                </c:pt>
                <c:pt idx="28492">
                  <c:v>5.6984000000000004</c:v>
                </c:pt>
                <c:pt idx="28493">
                  <c:v>5.6985999999999999</c:v>
                </c:pt>
                <c:pt idx="28494">
                  <c:v>5.6988000000000003</c:v>
                </c:pt>
                <c:pt idx="28495">
                  <c:v>5.6989999999999998</c:v>
                </c:pt>
                <c:pt idx="28496">
                  <c:v>5.6992000000000003</c:v>
                </c:pt>
                <c:pt idx="28497">
                  <c:v>5.6993999999999998</c:v>
                </c:pt>
                <c:pt idx="28498">
                  <c:v>5.6996000000000002</c:v>
                </c:pt>
                <c:pt idx="28499">
                  <c:v>5.6997999999999998</c:v>
                </c:pt>
                <c:pt idx="28500">
                  <c:v>5.7</c:v>
                </c:pt>
                <c:pt idx="28501">
                  <c:v>5.7001999999999997</c:v>
                </c:pt>
                <c:pt idx="28502">
                  <c:v>5.7004000000000001</c:v>
                </c:pt>
                <c:pt idx="28503">
                  <c:v>5.7005999999999997</c:v>
                </c:pt>
                <c:pt idx="28504">
                  <c:v>5.7008000000000001</c:v>
                </c:pt>
                <c:pt idx="28505">
                  <c:v>5.7009999999999996</c:v>
                </c:pt>
                <c:pt idx="28506">
                  <c:v>5.7012</c:v>
                </c:pt>
                <c:pt idx="28507">
                  <c:v>5.7013999999999996</c:v>
                </c:pt>
                <c:pt idx="28508">
                  <c:v>5.7016</c:v>
                </c:pt>
                <c:pt idx="28509">
                  <c:v>5.7018000000000004</c:v>
                </c:pt>
                <c:pt idx="28510">
                  <c:v>5.702</c:v>
                </c:pt>
                <c:pt idx="28511">
                  <c:v>5.7022000000000004</c:v>
                </c:pt>
                <c:pt idx="28512">
                  <c:v>5.7023999999999999</c:v>
                </c:pt>
                <c:pt idx="28513">
                  <c:v>5.7026000000000003</c:v>
                </c:pt>
                <c:pt idx="28514">
                  <c:v>5.7027999999999999</c:v>
                </c:pt>
                <c:pt idx="28515">
                  <c:v>5.7030000000000003</c:v>
                </c:pt>
                <c:pt idx="28516">
                  <c:v>5.7031999999999998</c:v>
                </c:pt>
                <c:pt idx="28517">
                  <c:v>5.7034000000000002</c:v>
                </c:pt>
                <c:pt idx="28518">
                  <c:v>5.7035999999999998</c:v>
                </c:pt>
                <c:pt idx="28519">
                  <c:v>5.7038000000000002</c:v>
                </c:pt>
                <c:pt idx="28520">
                  <c:v>5.7039999999999997</c:v>
                </c:pt>
                <c:pt idx="28521">
                  <c:v>5.7042000000000002</c:v>
                </c:pt>
                <c:pt idx="28522">
                  <c:v>5.7043999999999997</c:v>
                </c:pt>
                <c:pt idx="28523">
                  <c:v>5.7046000000000001</c:v>
                </c:pt>
                <c:pt idx="28524">
                  <c:v>5.7047999999999996</c:v>
                </c:pt>
                <c:pt idx="28525">
                  <c:v>5.7050000000000001</c:v>
                </c:pt>
                <c:pt idx="28526">
                  <c:v>5.7051999999999996</c:v>
                </c:pt>
                <c:pt idx="28527">
                  <c:v>5.7054</c:v>
                </c:pt>
                <c:pt idx="28528">
                  <c:v>5.7055999999999996</c:v>
                </c:pt>
                <c:pt idx="28529">
                  <c:v>5.7058</c:v>
                </c:pt>
                <c:pt idx="28530">
                  <c:v>5.7060000000000004</c:v>
                </c:pt>
                <c:pt idx="28531">
                  <c:v>5.7061999999999999</c:v>
                </c:pt>
                <c:pt idx="28532">
                  <c:v>5.7064000000000004</c:v>
                </c:pt>
                <c:pt idx="28533">
                  <c:v>5.7065999999999999</c:v>
                </c:pt>
                <c:pt idx="28534">
                  <c:v>5.7068000000000003</c:v>
                </c:pt>
                <c:pt idx="28535">
                  <c:v>5.7069999999999999</c:v>
                </c:pt>
                <c:pt idx="28536">
                  <c:v>5.7072000000000003</c:v>
                </c:pt>
                <c:pt idx="28537">
                  <c:v>5.7073999999999998</c:v>
                </c:pt>
                <c:pt idx="28538">
                  <c:v>5.7076000000000002</c:v>
                </c:pt>
                <c:pt idx="28539">
                  <c:v>5.7077999999999998</c:v>
                </c:pt>
                <c:pt idx="28540">
                  <c:v>5.7080000000000002</c:v>
                </c:pt>
                <c:pt idx="28541">
                  <c:v>5.7081999999999997</c:v>
                </c:pt>
                <c:pt idx="28542">
                  <c:v>5.7084000000000001</c:v>
                </c:pt>
                <c:pt idx="28543">
                  <c:v>5.7085999999999997</c:v>
                </c:pt>
                <c:pt idx="28544">
                  <c:v>5.7088000000000001</c:v>
                </c:pt>
                <c:pt idx="28545">
                  <c:v>5.7089999999999996</c:v>
                </c:pt>
                <c:pt idx="28546">
                  <c:v>5.7092000000000001</c:v>
                </c:pt>
                <c:pt idx="28547">
                  <c:v>5.7093999999999996</c:v>
                </c:pt>
                <c:pt idx="28548">
                  <c:v>5.7096</c:v>
                </c:pt>
                <c:pt idx="28549">
                  <c:v>5.7098000000000004</c:v>
                </c:pt>
                <c:pt idx="28550">
                  <c:v>5.71</c:v>
                </c:pt>
                <c:pt idx="28551">
                  <c:v>5.7102000000000004</c:v>
                </c:pt>
                <c:pt idx="28552">
                  <c:v>5.7103999999999999</c:v>
                </c:pt>
                <c:pt idx="28553">
                  <c:v>5.7106000000000003</c:v>
                </c:pt>
                <c:pt idx="28554">
                  <c:v>5.7107999999999999</c:v>
                </c:pt>
                <c:pt idx="28555">
                  <c:v>5.7110000000000003</c:v>
                </c:pt>
                <c:pt idx="28556">
                  <c:v>5.7111999999999998</c:v>
                </c:pt>
                <c:pt idx="28557">
                  <c:v>5.7114000000000003</c:v>
                </c:pt>
                <c:pt idx="28558">
                  <c:v>5.7115999999999998</c:v>
                </c:pt>
                <c:pt idx="28559">
                  <c:v>5.7118000000000002</c:v>
                </c:pt>
                <c:pt idx="28560">
                  <c:v>5.7119999999999997</c:v>
                </c:pt>
                <c:pt idx="28561">
                  <c:v>5.7122000000000002</c:v>
                </c:pt>
                <c:pt idx="28562">
                  <c:v>5.7123999999999997</c:v>
                </c:pt>
                <c:pt idx="28563">
                  <c:v>5.7126000000000001</c:v>
                </c:pt>
                <c:pt idx="28564">
                  <c:v>5.7127999999999997</c:v>
                </c:pt>
                <c:pt idx="28565">
                  <c:v>5.7130000000000001</c:v>
                </c:pt>
                <c:pt idx="28566">
                  <c:v>5.7131999999999996</c:v>
                </c:pt>
                <c:pt idx="28567">
                  <c:v>5.7134</c:v>
                </c:pt>
                <c:pt idx="28568">
                  <c:v>5.7135999999999996</c:v>
                </c:pt>
                <c:pt idx="28569">
                  <c:v>5.7138</c:v>
                </c:pt>
                <c:pt idx="28570">
                  <c:v>5.7140000000000004</c:v>
                </c:pt>
                <c:pt idx="28571">
                  <c:v>5.7141999999999999</c:v>
                </c:pt>
                <c:pt idx="28572">
                  <c:v>5.7144000000000004</c:v>
                </c:pt>
                <c:pt idx="28573">
                  <c:v>5.7145999999999999</c:v>
                </c:pt>
                <c:pt idx="28574">
                  <c:v>5.7148000000000003</c:v>
                </c:pt>
                <c:pt idx="28575">
                  <c:v>5.7149999999999999</c:v>
                </c:pt>
                <c:pt idx="28576">
                  <c:v>5.7152000000000003</c:v>
                </c:pt>
                <c:pt idx="28577">
                  <c:v>5.7153999999999998</c:v>
                </c:pt>
                <c:pt idx="28578">
                  <c:v>5.7156000000000002</c:v>
                </c:pt>
                <c:pt idx="28579">
                  <c:v>5.7157999999999998</c:v>
                </c:pt>
                <c:pt idx="28580">
                  <c:v>5.7160000000000002</c:v>
                </c:pt>
                <c:pt idx="28581">
                  <c:v>5.7161999999999997</c:v>
                </c:pt>
                <c:pt idx="28582">
                  <c:v>5.7164000000000001</c:v>
                </c:pt>
                <c:pt idx="28583">
                  <c:v>5.7165999999999997</c:v>
                </c:pt>
                <c:pt idx="28584">
                  <c:v>5.7168000000000001</c:v>
                </c:pt>
                <c:pt idx="28585">
                  <c:v>5.7169999999999996</c:v>
                </c:pt>
                <c:pt idx="28586">
                  <c:v>5.7172000000000001</c:v>
                </c:pt>
                <c:pt idx="28587">
                  <c:v>5.7173999999999996</c:v>
                </c:pt>
                <c:pt idx="28588">
                  <c:v>5.7176</c:v>
                </c:pt>
                <c:pt idx="28589">
                  <c:v>5.7178000000000004</c:v>
                </c:pt>
                <c:pt idx="28590">
                  <c:v>5.718</c:v>
                </c:pt>
                <c:pt idx="28591">
                  <c:v>5.7182000000000004</c:v>
                </c:pt>
                <c:pt idx="28592">
                  <c:v>5.7183999999999999</c:v>
                </c:pt>
                <c:pt idx="28593">
                  <c:v>5.7186000000000003</c:v>
                </c:pt>
                <c:pt idx="28594">
                  <c:v>5.7187999999999999</c:v>
                </c:pt>
                <c:pt idx="28595">
                  <c:v>5.7190000000000003</c:v>
                </c:pt>
                <c:pt idx="28596">
                  <c:v>5.7191999999999998</c:v>
                </c:pt>
                <c:pt idx="28597">
                  <c:v>5.7194000000000003</c:v>
                </c:pt>
                <c:pt idx="28598">
                  <c:v>5.7195999999999998</c:v>
                </c:pt>
                <c:pt idx="28599">
                  <c:v>5.7198000000000002</c:v>
                </c:pt>
                <c:pt idx="28600">
                  <c:v>5.72</c:v>
                </c:pt>
                <c:pt idx="28601">
                  <c:v>5.7202000000000002</c:v>
                </c:pt>
                <c:pt idx="28602">
                  <c:v>5.7203999999999997</c:v>
                </c:pt>
                <c:pt idx="28603">
                  <c:v>5.7206000000000001</c:v>
                </c:pt>
                <c:pt idx="28604">
                  <c:v>5.7207999999999997</c:v>
                </c:pt>
                <c:pt idx="28605">
                  <c:v>5.7210000000000001</c:v>
                </c:pt>
                <c:pt idx="28606">
                  <c:v>5.7211999999999996</c:v>
                </c:pt>
                <c:pt idx="28607">
                  <c:v>5.7214</c:v>
                </c:pt>
                <c:pt idx="28608">
                  <c:v>5.7215999999999996</c:v>
                </c:pt>
                <c:pt idx="28609">
                  <c:v>5.7218</c:v>
                </c:pt>
                <c:pt idx="28610">
                  <c:v>5.7220000000000004</c:v>
                </c:pt>
                <c:pt idx="28611">
                  <c:v>5.7222</c:v>
                </c:pt>
                <c:pt idx="28612">
                  <c:v>5.7224000000000004</c:v>
                </c:pt>
                <c:pt idx="28613">
                  <c:v>5.7225999999999999</c:v>
                </c:pt>
                <c:pt idx="28614">
                  <c:v>5.7228000000000003</c:v>
                </c:pt>
                <c:pt idx="28615">
                  <c:v>5.7229999999999999</c:v>
                </c:pt>
                <c:pt idx="28616">
                  <c:v>5.7232000000000003</c:v>
                </c:pt>
                <c:pt idx="28617">
                  <c:v>5.7233999999999998</c:v>
                </c:pt>
                <c:pt idx="28618">
                  <c:v>5.7236000000000002</c:v>
                </c:pt>
                <c:pt idx="28619">
                  <c:v>5.7237999999999998</c:v>
                </c:pt>
                <c:pt idx="28620">
                  <c:v>5.7240000000000002</c:v>
                </c:pt>
                <c:pt idx="28621">
                  <c:v>5.7241999999999997</c:v>
                </c:pt>
                <c:pt idx="28622">
                  <c:v>5.7244000000000002</c:v>
                </c:pt>
                <c:pt idx="28623">
                  <c:v>5.7245999999999997</c:v>
                </c:pt>
                <c:pt idx="28624">
                  <c:v>5.7248000000000001</c:v>
                </c:pt>
                <c:pt idx="28625">
                  <c:v>5.7249999999999996</c:v>
                </c:pt>
                <c:pt idx="28626">
                  <c:v>5.7252000000000001</c:v>
                </c:pt>
                <c:pt idx="28627">
                  <c:v>5.7253999999999996</c:v>
                </c:pt>
                <c:pt idx="28628">
                  <c:v>5.7256</c:v>
                </c:pt>
                <c:pt idx="28629">
                  <c:v>5.7257999999999996</c:v>
                </c:pt>
                <c:pt idx="28630">
                  <c:v>5.726</c:v>
                </c:pt>
                <c:pt idx="28631">
                  <c:v>5.7262000000000004</c:v>
                </c:pt>
                <c:pt idx="28632">
                  <c:v>5.7263999999999999</c:v>
                </c:pt>
                <c:pt idx="28633">
                  <c:v>5.7266000000000004</c:v>
                </c:pt>
                <c:pt idx="28634">
                  <c:v>5.7267999999999999</c:v>
                </c:pt>
                <c:pt idx="28635">
                  <c:v>5.7270000000000003</c:v>
                </c:pt>
                <c:pt idx="28636">
                  <c:v>5.7271999999999998</c:v>
                </c:pt>
                <c:pt idx="28637">
                  <c:v>5.7274000000000003</c:v>
                </c:pt>
                <c:pt idx="28638">
                  <c:v>5.7275999999999998</c:v>
                </c:pt>
                <c:pt idx="28639">
                  <c:v>5.7278000000000002</c:v>
                </c:pt>
                <c:pt idx="28640">
                  <c:v>5.7279999999999998</c:v>
                </c:pt>
                <c:pt idx="28641">
                  <c:v>5.7282000000000002</c:v>
                </c:pt>
                <c:pt idx="28642">
                  <c:v>5.7283999999999997</c:v>
                </c:pt>
                <c:pt idx="28643">
                  <c:v>5.7286000000000001</c:v>
                </c:pt>
                <c:pt idx="28644">
                  <c:v>5.7287999999999997</c:v>
                </c:pt>
                <c:pt idx="28645">
                  <c:v>5.7290000000000001</c:v>
                </c:pt>
                <c:pt idx="28646">
                  <c:v>5.7291999999999996</c:v>
                </c:pt>
                <c:pt idx="28647">
                  <c:v>5.7294</c:v>
                </c:pt>
                <c:pt idx="28648">
                  <c:v>5.7295999999999996</c:v>
                </c:pt>
                <c:pt idx="28649">
                  <c:v>5.7298</c:v>
                </c:pt>
                <c:pt idx="28650">
                  <c:v>5.73</c:v>
                </c:pt>
                <c:pt idx="28651">
                  <c:v>5.7302</c:v>
                </c:pt>
                <c:pt idx="28652">
                  <c:v>5.7304000000000004</c:v>
                </c:pt>
                <c:pt idx="28653">
                  <c:v>5.7305999999999999</c:v>
                </c:pt>
                <c:pt idx="28654">
                  <c:v>5.7308000000000003</c:v>
                </c:pt>
                <c:pt idx="28655">
                  <c:v>5.7309999999999999</c:v>
                </c:pt>
                <c:pt idx="28656">
                  <c:v>5.7312000000000003</c:v>
                </c:pt>
                <c:pt idx="28657">
                  <c:v>5.7313999999999998</c:v>
                </c:pt>
                <c:pt idx="28658">
                  <c:v>5.7316000000000003</c:v>
                </c:pt>
                <c:pt idx="28659">
                  <c:v>5.7317999999999998</c:v>
                </c:pt>
                <c:pt idx="28660">
                  <c:v>5.7320000000000002</c:v>
                </c:pt>
                <c:pt idx="28661">
                  <c:v>5.7321999999999997</c:v>
                </c:pt>
                <c:pt idx="28662">
                  <c:v>5.7324000000000002</c:v>
                </c:pt>
                <c:pt idx="28663">
                  <c:v>5.7325999999999997</c:v>
                </c:pt>
                <c:pt idx="28664">
                  <c:v>5.7328000000000001</c:v>
                </c:pt>
                <c:pt idx="28665">
                  <c:v>5.7329999999999997</c:v>
                </c:pt>
                <c:pt idx="28666">
                  <c:v>5.7332000000000001</c:v>
                </c:pt>
                <c:pt idx="28667">
                  <c:v>5.7333999999999996</c:v>
                </c:pt>
                <c:pt idx="28668">
                  <c:v>5.7336</c:v>
                </c:pt>
                <c:pt idx="28669">
                  <c:v>5.7337999999999996</c:v>
                </c:pt>
                <c:pt idx="28670">
                  <c:v>5.734</c:v>
                </c:pt>
                <c:pt idx="28671">
                  <c:v>5.7342000000000004</c:v>
                </c:pt>
                <c:pt idx="28672">
                  <c:v>5.7343999999999999</c:v>
                </c:pt>
                <c:pt idx="28673">
                  <c:v>5.7346000000000004</c:v>
                </c:pt>
                <c:pt idx="28674">
                  <c:v>5.7347999999999999</c:v>
                </c:pt>
                <c:pt idx="28675">
                  <c:v>5.7350000000000003</c:v>
                </c:pt>
                <c:pt idx="28676">
                  <c:v>5.7351999999999999</c:v>
                </c:pt>
                <c:pt idx="28677">
                  <c:v>5.7354000000000003</c:v>
                </c:pt>
                <c:pt idx="28678">
                  <c:v>5.7355999999999998</c:v>
                </c:pt>
                <c:pt idx="28679">
                  <c:v>5.7358000000000002</c:v>
                </c:pt>
                <c:pt idx="28680">
                  <c:v>5.7359999999999998</c:v>
                </c:pt>
                <c:pt idx="28681">
                  <c:v>5.7362000000000002</c:v>
                </c:pt>
                <c:pt idx="28682">
                  <c:v>5.7363999999999997</c:v>
                </c:pt>
                <c:pt idx="28683">
                  <c:v>5.7366000000000001</c:v>
                </c:pt>
                <c:pt idx="28684">
                  <c:v>5.7367999999999997</c:v>
                </c:pt>
                <c:pt idx="28685">
                  <c:v>5.7370000000000001</c:v>
                </c:pt>
                <c:pt idx="28686">
                  <c:v>5.7371999999999996</c:v>
                </c:pt>
                <c:pt idx="28687">
                  <c:v>5.7374000000000001</c:v>
                </c:pt>
                <c:pt idx="28688">
                  <c:v>5.7375999999999996</c:v>
                </c:pt>
                <c:pt idx="28689">
                  <c:v>5.7378</c:v>
                </c:pt>
                <c:pt idx="28690">
                  <c:v>5.7380000000000004</c:v>
                </c:pt>
                <c:pt idx="28691">
                  <c:v>5.7382</c:v>
                </c:pt>
                <c:pt idx="28692">
                  <c:v>5.7384000000000004</c:v>
                </c:pt>
                <c:pt idx="28693">
                  <c:v>5.7385999999999999</c:v>
                </c:pt>
                <c:pt idx="28694">
                  <c:v>5.7388000000000003</c:v>
                </c:pt>
                <c:pt idx="28695">
                  <c:v>5.7389999999999999</c:v>
                </c:pt>
                <c:pt idx="28696">
                  <c:v>5.7392000000000003</c:v>
                </c:pt>
                <c:pt idx="28697">
                  <c:v>5.7393999999999998</c:v>
                </c:pt>
                <c:pt idx="28698">
                  <c:v>5.7396000000000003</c:v>
                </c:pt>
                <c:pt idx="28699">
                  <c:v>5.7397999999999998</c:v>
                </c:pt>
                <c:pt idx="28700">
                  <c:v>5.74</c:v>
                </c:pt>
                <c:pt idx="28701">
                  <c:v>5.7401999999999997</c:v>
                </c:pt>
                <c:pt idx="28702">
                  <c:v>5.7404000000000002</c:v>
                </c:pt>
                <c:pt idx="28703">
                  <c:v>5.7405999999999997</c:v>
                </c:pt>
                <c:pt idx="28704">
                  <c:v>5.7408000000000001</c:v>
                </c:pt>
                <c:pt idx="28705">
                  <c:v>5.7409999999999997</c:v>
                </c:pt>
                <c:pt idx="28706">
                  <c:v>5.7412000000000001</c:v>
                </c:pt>
                <c:pt idx="28707">
                  <c:v>5.7413999999999996</c:v>
                </c:pt>
                <c:pt idx="28708">
                  <c:v>5.7416</c:v>
                </c:pt>
                <c:pt idx="28709">
                  <c:v>5.7417999999999996</c:v>
                </c:pt>
                <c:pt idx="28710">
                  <c:v>5.742</c:v>
                </c:pt>
                <c:pt idx="28711">
                  <c:v>5.7422000000000004</c:v>
                </c:pt>
                <c:pt idx="28712">
                  <c:v>5.7423999999999999</c:v>
                </c:pt>
                <c:pt idx="28713">
                  <c:v>5.7426000000000004</c:v>
                </c:pt>
                <c:pt idx="28714">
                  <c:v>5.7427999999999999</c:v>
                </c:pt>
                <c:pt idx="28715">
                  <c:v>5.7430000000000003</c:v>
                </c:pt>
                <c:pt idx="28716">
                  <c:v>5.7431999999999999</c:v>
                </c:pt>
                <c:pt idx="28717">
                  <c:v>5.7434000000000003</c:v>
                </c:pt>
                <c:pt idx="28718">
                  <c:v>5.7435999999999998</c:v>
                </c:pt>
                <c:pt idx="28719">
                  <c:v>5.7438000000000002</c:v>
                </c:pt>
                <c:pt idx="28720">
                  <c:v>5.7439999999999998</c:v>
                </c:pt>
                <c:pt idx="28721">
                  <c:v>5.7442000000000002</c:v>
                </c:pt>
                <c:pt idx="28722">
                  <c:v>5.7443999999999997</c:v>
                </c:pt>
                <c:pt idx="28723">
                  <c:v>5.7446000000000002</c:v>
                </c:pt>
                <c:pt idx="28724">
                  <c:v>5.7447999999999997</c:v>
                </c:pt>
                <c:pt idx="28725">
                  <c:v>5.7450000000000001</c:v>
                </c:pt>
                <c:pt idx="28726">
                  <c:v>5.7451999999999996</c:v>
                </c:pt>
                <c:pt idx="28727">
                  <c:v>5.7454000000000001</c:v>
                </c:pt>
                <c:pt idx="28728">
                  <c:v>5.7455999999999996</c:v>
                </c:pt>
                <c:pt idx="28729">
                  <c:v>5.7458</c:v>
                </c:pt>
                <c:pt idx="28730">
                  <c:v>5.7460000000000004</c:v>
                </c:pt>
                <c:pt idx="28731">
                  <c:v>5.7462</c:v>
                </c:pt>
                <c:pt idx="28732">
                  <c:v>5.7464000000000004</c:v>
                </c:pt>
                <c:pt idx="28733">
                  <c:v>5.7465999999999999</c:v>
                </c:pt>
                <c:pt idx="28734">
                  <c:v>5.7468000000000004</c:v>
                </c:pt>
                <c:pt idx="28735">
                  <c:v>5.7469999999999999</c:v>
                </c:pt>
                <c:pt idx="28736">
                  <c:v>5.7472000000000003</c:v>
                </c:pt>
                <c:pt idx="28737">
                  <c:v>5.7473999999999998</c:v>
                </c:pt>
                <c:pt idx="28738">
                  <c:v>5.7476000000000003</c:v>
                </c:pt>
                <c:pt idx="28739">
                  <c:v>5.7477999999999998</c:v>
                </c:pt>
                <c:pt idx="28740">
                  <c:v>5.7480000000000002</c:v>
                </c:pt>
                <c:pt idx="28741">
                  <c:v>5.7481999999999998</c:v>
                </c:pt>
                <c:pt idx="28742">
                  <c:v>5.7484000000000002</c:v>
                </c:pt>
                <c:pt idx="28743">
                  <c:v>5.7485999999999997</c:v>
                </c:pt>
                <c:pt idx="28744">
                  <c:v>5.7488000000000001</c:v>
                </c:pt>
                <c:pt idx="28745">
                  <c:v>5.7489999999999997</c:v>
                </c:pt>
                <c:pt idx="28746">
                  <c:v>5.7492000000000001</c:v>
                </c:pt>
                <c:pt idx="28747">
                  <c:v>5.7493999999999996</c:v>
                </c:pt>
                <c:pt idx="28748">
                  <c:v>5.7496</c:v>
                </c:pt>
                <c:pt idx="28749">
                  <c:v>5.7497999999999996</c:v>
                </c:pt>
                <c:pt idx="28750">
                  <c:v>5.75</c:v>
                </c:pt>
                <c:pt idx="28751">
                  <c:v>5.7502000000000004</c:v>
                </c:pt>
                <c:pt idx="28752">
                  <c:v>5.7504</c:v>
                </c:pt>
                <c:pt idx="28753">
                  <c:v>5.7506000000000004</c:v>
                </c:pt>
                <c:pt idx="28754">
                  <c:v>5.7507999999999999</c:v>
                </c:pt>
                <c:pt idx="28755">
                  <c:v>5.7510000000000003</c:v>
                </c:pt>
                <c:pt idx="28756">
                  <c:v>5.7511999999999999</c:v>
                </c:pt>
                <c:pt idx="28757">
                  <c:v>5.7514000000000003</c:v>
                </c:pt>
                <c:pt idx="28758">
                  <c:v>5.7515999999999998</c:v>
                </c:pt>
                <c:pt idx="28759">
                  <c:v>5.7518000000000002</c:v>
                </c:pt>
                <c:pt idx="28760">
                  <c:v>5.7519999999999998</c:v>
                </c:pt>
                <c:pt idx="28761">
                  <c:v>5.7522000000000002</c:v>
                </c:pt>
                <c:pt idx="28762">
                  <c:v>5.7523999999999997</c:v>
                </c:pt>
                <c:pt idx="28763">
                  <c:v>5.7526000000000002</c:v>
                </c:pt>
                <c:pt idx="28764">
                  <c:v>5.7527999999999997</c:v>
                </c:pt>
                <c:pt idx="28765">
                  <c:v>5.7530000000000001</c:v>
                </c:pt>
                <c:pt idx="28766">
                  <c:v>5.7531999999999996</c:v>
                </c:pt>
                <c:pt idx="28767">
                  <c:v>5.7534000000000001</c:v>
                </c:pt>
                <c:pt idx="28768">
                  <c:v>5.7535999999999996</c:v>
                </c:pt>
                <c:pt idx="28769">
                  <c:v>5.7538</c:v>
                </c:pt>
                <c:pt idx="28770">
                  <c:v>5.7539999999999996</c:v>
                </c:pt>
                <c:pt idx="28771">
                  <c:v>5.7542</c:v>
                </c:pt>
                <c:pt idx="28772">
                  <c:v>5.7544000000000004</c:v>
                </c:pt>
                <c:pt idx="28773">
                  <c:v>5.7545999999999999</c:v>
                </c:pt>
                <c:pt idx="28774">
                  <c:v>5.7548000000000004</c:v>
                </c:pt>
                <c:pt idx="28775">
                  <c:v>5.7549999999999999</c:v>
                </c:pt>
                <c:pt idx="28776">
                  <c:v>5.7552000000000003</c:v>
                </c:pt>
                <c:pt idx="28777">
                  <c:v>5.7553999999999998</c:v>
                </c:pt>
                <c:pt idx="28778">
                  <c:v>5.7556000000000003</c:v>
                </c:pt>
                <c:pt idx="28779">
                  <c:v>5.7557999999999998</c:v>
                </c:pt>
                <c:pt idx="28780">
                  <c:v>5.7560000000000002</c:v>
                </c:pt>
                <c:pt idx="28781">
                  <c:v>5.7561999999999998</c:v>
                </c:pt>
                <c:pt idx="28782">
                  <c:v>5.7564000000000002</c:v>
                </c:pt>
                <c:pt idx="28783">
                  <c:v>5.7565999999999997</c:v>
                </c:pt>
                <c:pt idx="28784">
                  <c:v>5.7568000000000001</c:v>
                </c:pt>
                <c:pt idx="28785">
                  <c:v>5.7569999999999997</c:v>
                </c:pt>
                <c:pt idx="28786">
                  <c:v>5.7572000000000001</c:v>
                </c:pt>
                <c:pt idx="28787">
                  <c:v>5.7573999999999996</c:v>
                </c:pt>
                <c:pt idx="28788">
                  <c:v>5.7576000000000001</c:v>
                </c:pt>
                <c:pt idx="28789">
                  <c:v>5.7577999999999996</c:v>
                </c:pt>
                <c:pt idx="28790">
                  <c:v>5.758</c:v>
                </c:pt>
                <c:pt idx="28791">
                  <c:v>5.7582000000000004</c:v>
                </c:pt>
                <c:pt idx="28792">
                  <c:v>5.7584</c:v>
                </c:pt>
                <c:pt idx="28793">
                  <c:v>5.7586000000000004</c:v>
                </c:pt>
                <c:pt idx="28794">
                  <c:v>5.7587999999999999</c:v>
                </c:pt>
                <c:pt idx="28795">
                  <c:v>5.7590000000000003</c:v>
                </c:pt>
                <c:pt idx="28796">
                  <c:v>5.7591999999999999</c:v>
                </c:pt>
                <c:pt idx="28797">
                  <c:v>5.7594000000000003</c:v>
                </c:pt>
                <c:pt idx="28798">
                  <c:v>5.7595999999999998</c:v>
                </c:pt>
                <c:pt idx="28799">
                  <c:v>5.7598000000000003</c:v>
                </c:pt>
                <c:pt idx="28800">
                  <c:v>5.76</c:v>
                </c:pt>
                <c:pt idx="28801">
                  <c:v>5.7602000000000002</c:v>
                </c:pt>
                <c:pt idx="28802">
                  <c:v>5.7603999999999997</c:v>
                </c:pt>
                <c:pt idx="28803">
                  <c:v>5.7606000000000002</c:v>
                </c:pt>
                <c:pt idx="28804">
                  <c:v>5.7607999999999997</c:v>
                </c:pt>
                <c:pt idx="28805">
                  <c:v>5.7610000000000001</c:v>
                </c:pt>
                <c:pt idx="28806">
                  <c:v>5.7611999999999997</c:v>
                </c:pt>
                <c:pt idx="28807">
                  <c:v>5.7614000000000001</c:v>
                </c:pt>
                <c:pt idx="28808">
                  <c:v>5.7615999999999996</c:v>
                </c:pt>
                <c:pt idx="28809">
                  <c:v>5.7618</c:v>
                </c:pt>
                <c:pt idx="28810">
                  <c:v>5.7619999999999996</c:v>
                </c:pt>
                <c:pt idx="28811">
                  <c:v>5.7622</c:v>
                </c:pt>
                <c:pt idx="28812">
                  <c:v>5.7624000000000004</c:v>
                </c:pt>
                <c:pt idx="28813">
                  <c:v>5.7625999999999999</c:v>
                </c:pt>
                <c:pt idx="28814">
                  <c:v>5.7628000000000004</c:v>
                </c:pt>
                <c:pt idx="28815">
                  <c:v>5.7629999999999999</c:v>
                </c:pt>
                <c:pt idx="28816">
                  <c:v>5.7632000000000003</c:v>
                </c:pt>
                <c:pt idx="28817">
                  <c:v>5.7633999999999999</c:v>
                </c:pt>
                <c:pt idx="28818">
                  <c:v>5.7636000000000003</c:v>
                </c:pt>
                <c:pt idx="28819">
                  <c:v>5.7637999999999998</c:v>
                </c:pt>
                <c:pt idx="28820">
                  <c:v>5.7640000000000002</c:v>
                </c:pt>
                <c:pt idx="28821">
                  <c:v>5.7641999999999998</c:v>
                </c:pt>
                <c:pt idx="28822">
                  <c:v>5.7644000000000002</c:v>
                </c:pt>
                <c:pt idx="28823">
                  <c:v>5.7645999999999997</c:v>
                </c:pt>
                <c:pt idx="28824">
                  <c:v>5.7648000000000001</c:v>
                </c:pt>
                <c:pt idx="28825">
                  <c:v>5.7649999999999997</c:v>
                </c:pt>
                <c:pt idx="28826">
                  <c:v>5.7652000000000001</c:v>
                </c:pt>
                <c:pt idx="28827">
                  <c:v>5.7653999999999996</c:v>
                </c:pt>
                <c:pt idx="28828">
                  <c:v>5.7656000000000001</c:v>
                </c:pt>
                <c:pt idx="28829">
                  <c:v>5.7657999999999996</c:v>
                </c:pt>
                <c:pt idx="28830">
                  <c:v>5.766</c:v>
                </c:pt>
                <c:pt idx="28831">
                  <c:v>5.7662000000000004</c:v>
                </c:pt>
                <c:pt idx="28832">
                  <c:v>5.7664</c:v>
                </c:pt>
                <c:pt idx="28833">
                  <c:v>5.7666000000000004</c:v>
                </c:pt>
                <c:pt idx="28834">
                  <c:v>5.7667999999999999</c:v>
                </c:pt>
                <c:pt idx="28835">
                  <c:v>5.7670000000000003</c:v>
                </c:pt>
                <c:pt idx="28836">
                  <c:v>5.7671999999999999</c:v>
                </c:pt>
                <c:pt idx="28837">
                  <c:v>5.7674000000000003</c:v>
                </c:pt>
                <c:pt idx="28838">
                  <c:v>5.7675999999999998</c:v>
                </c:pt>
                <c:pt idx="28839">
                  <c:v>5.7678000000000003</c:v>
                </c:pt>
                <c:pt idx="28840">
                  <c:v>5.7679999999999998</c:v>
                </c:pt>
                <c:pt idx="28841">
                  <c:v>5.7682000000000002</c:v>
                </c:pt>
                <c:pt idx="28842">
                  <c:v>5.7683999999999997</c:v>
                </c:pt>
                <c:pt idx="28843">
                  <c:v>5.7686000000000002</c:v>
                </c:pt>
                <c:pt idx="28844">
                  <c:v>5.7687999999999997</c:v>
                </c:pt>
                <c:pt idx="28845">
                  <c:v>5.7690000000000001</c:v>
                </c:pt>
                <c:pt idx="28846">
                  <c:v>5.7691999999999997</c:v>
                </c:pt>
                <c:pt idx="28847">
                  <c:v>5.7694000000000001</c:v>
                </c:pt>
                <c:pt idx="28848">
                  <c:v>5.7695999999999996</c:v>
                </c:pt>
                <c:pt idx="28849">
                  <c:v>5.7698</c:v>
                </c:pt>
                <c:pt idx="28850">
                  <c:v>5.77</c:v>
                </c:pt>
                <c:pt idx="28851">
                  <c:v>5.7702</c:v>
                </c:pt>
                <c:pt idx="28852">
                  <c:v>5.7704000000000004</c:v>
                </c:pt>
                <c:pt idx="28853">
                  <c:v>5.7706</c:v>
                </c:pt>
                <c:pt idx="28854">
                  <c:v>5.7708000000000004</c:v>
                </c:pt>
                <c:pt idx="28855">
                  <c:v>5.7709999999999999</c:v>
                </c:pt>
                <c:pt idx="28856">
                  <c:v>5.7712000000000003</c:v>
                </c:pt>
                <c:pt idx="28857">
                  <c:v>5.7713999999999999</c:v>
                </c:pt>
                <c:pt idx="28858">
                  <c:v>5.7716000000000003</c:v>
                </c:pt>
                <c:pt idx="28859">
                  <c:v>5.7717999999999998</c:v>
                </c:pt>
                <c:pt idx="28860">
                  <c:v>5.7720000000000002</c:v>
                </c:pt>
                <c:pt idx="28861">
                  <c:v>5.7721999999999998</c:v>
                </c:pt>
                <c:pt idx="28862">
                  <c:v>5.7724000000000002</c:v>
                </c:pt>
                <c:pt idx="28863">
                  <c:v>5.7725999999999997</c:v>
                </c:pt>
                <c:pt idx="28864">
                  <c:v>5.7728000000000002</c:v>
                </c:pt>
                <c:pt idx="28865">
                  <c:v>5.7729999999999997</c:v>
                </c:pt>
                <c:pt idx="28866">
                  <c:v>5.7732000000000001</c:v>
                </c:pt>
                <c:pt idx="28867">
                  <c:v>5.7733999999999996</c:v>
                </c:pt>
                <c:pt idx="28868">
                  <c:v>5.7736000000000001</c:v>
                </c:pt>
                <c:pt idx="28869">
                  <c:v>5.7737999999999996</c:v>
                </c:pt>
                <c:pt idx="28870">
                  <c:v>5.774</c:v>
                </c:pt>
                <c:pt idx="28871">
                  <c:v>5.7742000000000004</c:v>
                </c:pt>
                <c:pt idx="28872">
                  <c:v>5.7744</c:v>
                </c:pt>
                <c:pt idx="28873">
                  <c:v>5.7746000000000004</c:v>
                </c:pt>
                <c:pt idx="28874">
                  <c:v>5.7747999999999999</c:v>
                </c:pt>
                <c:pt idx="28875">
                  <c:v>5.7750000000000004</c:v>
                </c:pt>
                <c:pt idx="28876">
                  <c:v>5.7751999999999999</c:v>
                </c:pt>
                <c:pt idx="28877">
                  <c:v>5.7754000000000003</c:v>
                </c:pt>
                <c:pt idx="28878">
                  <c:v>5.7755999999999998</c:v>
                </c:pt>
                <c:pt idx="28879">
                  <c:v>5.7758000000000003</c:v>
                </c:pt>
                <c:pt idx="28880">
                  <c:v>5.7759999999999998</c:v>
                </c:pt>
                <c:pt idx="28881">
                  <c:v>5.7762000000000002</c:v>
                </c:pt>
                <c:pt idx="28882">
                  <c:v>5.7763999999999998</c:v>
                </c:pt>
                <c:pt idx="28883">
                  <c:v>5.7766000000000002</c:v>
                </c:pt>
                <c:pt idx="28884">
                  <c:v>5.7767999999999997</c:v>
                </c:pt>
                <c:pt idx="28885">
                  <c:v>5.7770000000000001</c:v>
                </c:pt>
                <c:pt idx="28886">
                  <c:v>5.7771999999999997</c:v>
                </c:pt>
                <c:pt idx="28887">
                  <c:v>5.7774000000000001</c:v>
                </c:pt>
                <c:pt idx="28888">
                  <c:v>5.7775999999999996</c:v>
                </c:pt>
                <c:pt idx="28889">
                  <c:v>5.7778</c:v>
                </c:pt>
                <c:pt idx="28890">
                  <c:v>5.7779999999999996</c:v>
                </c:pt>
                <c:pt idx="28891">
                  <c:v>5.7782</c:v>
                </c:pt>
                <c:pt idx="28892">
                  <c:v>5.7784000000000004</c:v>
                </c:pt>
                <c:pt idx="28893">
                  <c:v>5.7786</c:v>
                </c:pt>
                <c:pt idx="28894">
                  <c:v>5.7788000000000004</c:v>
                </c:pt>
                <c:pt idx="28895">
                  <c:v>5.7789999999999999</c:v>
                </c:pt>
                <c:pt idx="28896">
                  <c:v>5.7792000000000003</c:v>
                </c:pt>
                <c:pt idx="28897">
                  <c:v>5.7793999999999999</c:v>
                </c:pt>
                <c:pt idx="28898">
                  <c:v>5.7796000000000003</c:v>
                </c:pt>
                <c:pt idx="28899">
                  <c:v>5.7797999999999998</c:v>
                </c:pt>
                <c:pt idx="28900">
                  <c:v>5.78</c:v>
                </c:pt>
                <c:pt idx="28901">
                  <c:v>5.7801999999999998</c:v>
                </c:pt>
                <c:pt idx="28902">
                  <c:v>5.7804000000000002</c:v>
                </c:pt>
                <c:pt idx="28903">
                  <c:v>5.7805999999999997</c:v>
                </c:pt>
                <c:pt idx="28904">
                  <c:v>5.7808000000000002</c:v>
                </c:pt>
                <c:pt idx="28905">
                  <c:v>5.7809999999999997</c:v>
                </c:pt>
                <c:pt idx="28906">
                  <c:v>5.7812000000000001</c:v>
                </c:pt>
                <c:pt idx="28907">
                  <c:v>5.7813999999999997</c:v>
                </c:pt>
                <c:pt idx="28908">
                  <c:v>5.7816000000000001</c:v>
                </c:pt>
                <c:pt idx="28909">
                  <c:v>5.7817999999999996</c:v>
                </c:pt>
                <c:pt idx="28910">
                  <c:v>5.782</c:v>
                </c:pt>
                <c:pt idx="28911">
                  <c:v>5.7821999999999996</c:v>
                </c:pt>
                <c:pt idx="28912">
                  <c:v>5.7824</c:v>
                </c:pt>
                <c:pt idx="28913">
                  <c:v>5.7826000000000004</c:v>
                </c:pt>
                <c:pt idx="28914">
                  <c:v>5.7827999999999999</c:v>
                </c:pt>
                <c:pt idx="28915">
                  <c:v>5.7830000000000004</c:v>
                </c:pt>
                <c:pt idx="28916">
                  <c:v>5.7831999999999999</c:v>
                </c:pt>
                <c:pt idx="28917">
                  <c:v>5.7834000000000003</c:v>
                </c:pt>
                <c:pt idx="28918">
                  <c:v>5.7835999999999999</c:v>
                </c:pt>
                <c:pt idx="28919">
                  <c:v>5.7838000000000003</c:v>
                </c:pt>
                <c:pt idx="28920">
                  <c:v>5.7839999999999998</c:v>
                </c:pt>
                <c:pt idx="28921">
                  <c:v>5.7842000000000002</c:v>
                </c:pt>
                <c:pt idx="28922">
                  <c:v>5.7843999999999998</c:v>
                </c:pt>
                <c:pt idx="28923">
                  <c:v>5.7846000000000002</c:v>
                </c:pt>
                <c:pt idx="28924">
                  <c:v>5.7847999999999997</c:v>
                </c:pt>
                <c:pt idx="28925">
                  <c:v>5.7850000000000001</c:v>
                </c:pt>
                <c:pt idx="28926">
                  <c:v>5.7851999999999997</c:v>
                </c:pt>
                <c:pt idx="28927">
                  <c:v>5.7854000000000001</c:v>
                </c:pt>
                <c:pt idx="28928">
                  <c:v>5.7855999999999996</c:v>
                </c:pt>
                <c:pt idx="28929">
                  <c:v>5.7858000000000001</c:v>
                </c:pt>
                <c:pt idx="28930">
                  <c:v>5.7859999999999996</c:v>
                </c:pt>
                <c:pt idx="28931">
                  <c:v>5.7862</c:v>
                </c:pt>
                <c:pt idx="28932">
                  <c:v>5.7864000000000004</c:v>
                </c:pt>
                <c:pt idx="28933">
                  <c:v>5.7866</c:v>
                </c:pt>
                <c:pt idx="28934">
                  <c:v>5.7868000000000004</c:v>
                </c:pt>
                <c:pt idx="28935">
                  <c:v>5.7869999999999999</c:v>
                </c:pt>
                <c:pt idx="28936">
                  <c:v>5.7872000000000003</c:v>
                </c:pt>
                <c:pt idx="28937">
                  <c:v>5.7873999999999999</c:v>
                </c:pt>
                <c:pt idx="28938">
                  <c:v>5.7876000000000003</c:v>
                </c:pt>
                <c:pt idx="28939">
                  <c:v>5.7877999999999998</c:v>
                </c:pt>
                <c:pt idx="28940">
                  <c:v>5.7880000000000003</c:v>
                </c:pt>
                <c:pt idx="28941">
                  <c:v>5.7881999999999998</c:v>
                </c:pt>
                <c:pt idx="28942">
                  <c:v>5.7884000000000002</c:v>
                </c:pt>
                <c:pt idx="28943">
                  <c:v>5.7885999999999997</c:v>
                </c:pt>
                <c:pt idx="28944">
                  <c:v>5.7888000000000002</c:v>
                </c:pt>
                <c:pt idx="28945">
                  <c:v>5.7889999999999997</c:v>
                </c:pt>
                <c:pt idx="28946">
                  <c:v>5.7892000000000001</c:v>
                </c:pt>
                <c:pt idx="28947">
                  <c:v>5.7893999999999997</c:v>
                </c:pt>
                <c:pt idx="28948">
                  <c:v>5.7896000000000001</c:v>
                </c:pt>
                <c:pt idx="28949">
                  <c:v>5.7897999999999996</c:v>
                </c:pt>
                <c:pt idx="28950">
                  <c:v>5.79</c:v>
                </c:pt>
                <c:pt idx="28951">
                  <c:v>5.7901999999999996</c:v>
                </c:pt>
                <c:pt idx="28952">
                  <c:v>5.7904</c:v>
                </c:pt>
                <c:pt idx="28953">
                  <c:v>5.7906000000000004</c:v>
                </c:pt>
                <c:pt idx="28954">
                  <c:v>5.7907999999999999</c:v>
                </c:pt>
                <c:pt idx="28955">
                  <c:v>5.7910000000000004</c:v>
                </c:pt>
                <c:pt idx="28956">
                  <c:v>5.7911999999999999</c:v>
                </c:pt>
                <c:pt idx="28957">
                  <c:v>5.7914000000000003</c:v>
                </c:pt>
                <c:pt idx="28958">
                  <c:v>5.7915999999999999</c:v>
                </c:pt>
                <c:pt idx="28959">
                  <c:v>5.7918000000000003</c:v>
                </c:pt>
                <c:pt idx="28960">
                  <c:v>5.7919999999999998</c:v>
                </c:pt>
                <c:pt idx="28961">
                  <c:v>5.7922000000000002</c:v>
                </c:pt>
                <c:pt idx="28962">
                  <c:v>5.7923999999999998</c:v>
                </c:pt>
                <c:pt idx="28963">
                  <c:v>5.7926000000000002</c:v>
                </c:pt>
                <c:pt idx="28964">
                  <c:v>5.7927999999999997</c:v>
                </c:pt>
                <c:pt idx="28965">
                  <c:v>5.7930000000000001</c:v>
                </c:pt>
                <c:pt idx="28966">
                  <c:v>5.7931999999999997</c:v>
                </c:pt>
                <c:pt idx="28967">
                  <c:v>5.7934000000000001</c:v>
                </c:pt>
                <c:pt idx="28968">
                  <c:v>5.7935999999999996</c:v>
                </c:pt>
                <c:pt idx="28969">
                  <c:v>5.7938000000000001</c:v>
                </c:pt>
                <c:pt idx="28970">
                  <c:v>5.7939999999999996</c:v>
                </c:pt>
                <c:pt idx="28971">
                  <c:v>5.7942</c:v>
                </c:pt>
                <c:pt idx="28972">
                  <c:v>5.7944000000000004</c:v>
                </c:pt>
                <c:pt idx="28973">
                  <c:v>5.7946</c:v>
                </c:pt>
                <c:pt idx="28974">
                  <c:v>5.7948000000000004</c:v>
                </c:pt>
                <c:pt idx="28975">
                  <c:v>5.7949999999999999</c:v>
                </c:pt>
                <c:pt idx="28976">
                  <c:v>5.7952000000000004</c:v>
                </c:pt>
                <c:pt idx="28977">
                  <c:v>5.7953999999999999</c:v>
                </c:pt>
                <c:pt idx="28978">
                  <c:v>5.7956000000000003</c:v>
                </c:pt>
                <c:pt idx="28979">
                  <c:v>5.7957999999999998</c:v>
                </c:pt>
                <c:pt idx="28980">
                  <c:v>5.7960000000000003</c:v>
                </c:pt>
                <c:pt idx="28981">
                  <c:v>5.7961999999999998</c:v>
                </c:pt>
                <c:pt idx="28982">
                  <c:v>5.7964000000000002</c:v>
                </c:pt>
                <c:pt idx="28983">
                  <c:v>5.7965999999999998</c:v>
                </c:pt>
                <c:pt idx="28984">
                  <c:v>5.7968000000000002</c:v>
                </c:pt>
                <c:pt idx="28985">
                  <c:v>5.7969999999999997</c:v>
                </c:pt>
                <c:pt idx="28986">
                  <c:v>5.7972000000000001</c:v>
                </c:pt>
                <c:pt idx="28987">
                  <c:v>5.7973999999999997</c:v>
                </c:pt>
                <c:pt idx="28988">
                  <c:v>5.7976000000000001</c:v>
                </c:pt>
                <c:pt idx="28989">
                  <c:v>5.7977999999999996</c:v>
                </c:pt>
                <c:pt idx="28990">
                  <c:v>5.798</c:v>
                </c:pt>
                <c:pt idx="28991">
                  <c:v>5.7981999999999996</c:v>
                </c:pt>
                <c:pt idx="28992">
                  <c:v>5.7984</c:v>
                </c:pt>
                <c:pt idx="28993">
                  <c:v>5.7986000000000004</c:v>
                </c:pt>
                <c:pt idx="28994">
                  <c:v>5.7988</c:v>
                </c:pt>
                <c:pt idx="28995">
                  <c:v>5.7990000000000004</c:v>
                </c:pt>
                <c:pt idx="28996">
                  <c:v>5.7991999999999999</c:v>
                </c:pt>
                <c:pt idx="28997">
                  <c:v>5.7994000000000003</c:v>
                </c:pt>
                <c:pt idx="28998">
                  <c:v>5.7995999999999999</c:v>
                </c:pt>
                <c:pt idx="28999">
                  <c:v>5.7998000000000003</c:v>
                </c:pt>
                <c:pt idx="29000">
                  <c:v>5.8</c:v>
                </c:pt>
                <c:pt idx="29001">
                  <c:v>5.8002000000000002</c:v>
                </c:pt>
                <c:pt idx="29002">
                  <c:v>5.8003999999999998</c:v>
                </c:pt>
                <c:pt idx="29003">
                  <c:v>5.8006000000000002</c:v>
                </c:pt>
                <c:pt idx="29004">
                  <c:v>5.8007999999999997</c:v>
                </c:pt>
                <c:pt idx="29005">
                  <c:v>5.8010000000000002</c:v>
                </c:pt>
                <c:pt idx="29006">
                  <c:v>5.8011999999999997</c:v>
                </c:pt>
                <c:pt idx="29007">
                  <c:v>5.8014000000000001</c:v>
                </c:pt>
                <c:pt idx="29008">
                  <c:v>5.8015999999999996</c:v>
                </c:pt>
                <c:pt idx="29009">
                  <c:v>5.8018000000000001</c:v>
                </c:pt>
                <c:pt idx="29010">
                  <c:v>5.8019999999999996</c:v>
                </c:pt>
                <c:pt idx="29011">
                  <c:v>5.8022</c:v>
                </c:pt>
                <c:pt idx="29012">
                  <c:v>5.8023999999999996</c:v>
                </c:pt>
                <c:pt idx="29013">
                  <c:v>5.8026</c:v>
                </c:pt>
                <c:pt idx="29014">
                  <c:v>5.8028000000000004</c:v>
                </c:pt>
                <c:pt idx="29015">
                  <c:v>5.8029999999999999</c:v>
                </c:pt>
                <c:pt idx="29016">
                  <c:v>5.8032000000000004</c:v>
                </c:pt>
                <c:pt idx="29017">
                  <c:v>5.8033999999999999</c:v>
                </c:pt>
                <c:pt idx="29018">
                  <c:v>5.8036000000000003</c:v>
                </c:pt>
                <c:pt idx="29019">
                  <c:v>5.8037999999999998</c:v>
                </c:pt>
                <c:pt idx="29020">
                  <c:v>5.8040000000000003</c:v>
                </c:pt>
                <c:pt idx="29021">
                  <c:v>5.8041999999999998</c:v>
                </c:pt>
                <c:pt idx="29022">
                  <c:v>5.8044000000000002</c:v>
                </c:pt>
                <c:pt idx="29023">
                  <c:v>5.8045999999999998</c:v>
                </c:pt>
                <c:pt idx="29024">
                  <c:v>5.8048000000000002</c:v>
                </c:pt>
                <c:pt idx="29025">
                  <c:v>5.8049999999999997</c:v>
                </c:pt>
                <c:pt idx="29026">
                  <c:v>5.8052000000000001</c:v>
                </c:pt>
                <c:pt idx="29027">
                  <c:v>5.8053999999999997</c:v>
                </c:pt>
                <c:pt idx="29028">
                  <c:v>5.8056000000000001</c:v>
                </c:pt>
                <c:pt idx="29029">
                  <c:v>5.8057999999999996</c:v>
                </c:pt>
                <c:pt idx="29030">
                  <c:v>5.806</c:v>
                </c:pt>
                <c:pt idx="29031">
                  <c:v>5.8061999999999996</c:v>
                </c:pt>
                <c:pt idx="29032">
                  <c:v>5.8064</c:v>
                </c:pt>
                <c:pt idx="29033">
                  <c:v>5.8066000000000004</c:v>
                </c:pt>
                <c:pt idx="29034">
                  <c:v>5.8068</c:v>
                </c:pt>
                <c:pt idx="29035">
                  <c:v>5.8070000000000004</c:v>
                </c:pt>
                <c:pt idx="29036">
                  <c:v>5.8071999999999999</c:v>
                </c:pt>
                <c:pt idx="29037">
                  <c:v>5.8074000000000003</c:v>
                </c:pt>
                <c:pt idx="29038">
                  <c:v>5.8075999999999999</c:v>
                </c:pt>
                <c:pt idx="29039">
                  <c:v>5.8078000000000003</c:v>
                </c:pt>
                <c:pt idx="29040">
                  <c:v>5.8079999999999998</c:v>
                </c:pt>
                <c:pt idx="29041">
                  <c:v>5.8082000000000003</c:v>
                </c:pt>
                <c:pt idx="29042">
                  <c:v>5.8083999999999998</c:v>
                </c:pt>
                <c:pt idx="29043">
                  <c:v>5.8086000000000002</c:v>
                </c:pt>
                <c:pt idx="29044">
                  <c:v>5.8087999999999997</c:v>
                </c:pt>
                <c:pt idx="29045">
                  <c:v>5.8090000000000002</c:v>
                </c:pt>
                <c:pt idx="29046">
                  <c:v>5.8091999999999997</c:v>
                </c:pt>
                <c:pt idx="29047">
                  <c:v>5.8094000000000001</c:v>
                </c:pt>
                <c:pt idx="29048">
                  <c:v>5.8095999999999997</c:v>
                </c:pt>
                <c:pt idx="29049">
                  <c:v>5.8098000000000001</c:v>
                </c:pt>
                <c:pt idx="29050">
                  <c:v>5.81</c:v>
                </c:pt>
                <c:pt idx="29051">
                  <c:v>5.8102</c:v>
                </c:pt>
                <c:pt idx="29052">
                  <c:v>5.8103999999999996</c:v>
                </c:pt>
                <c:pt idx="29053">
                  <c:v>5.8106</c:v>
                </c:pt>
                <c:pt idx="29054">
                  <c:v>5.8108000000000004</c:v>
                </c:pt>
                <c:pt idx="29055">
                  <c:v>5.8109999999999999</c:v>
                </c:pt>
                <c:pt idx="29056">
                  <c:v>5.8112000000000004</c:v>
                </c:pt>
                <c:pt idx="29057">
                  <c:v>5.8113999999999999</c:v>
                </c:pt>
                <c:pt idx="29058">
                  <c:v>5.8116000000000003</c:v>
                </c:pt>
                <c:pt idx="29059">
                  <c:v>5.8117999999999999</c:v>
                </c:pt>
                <c:pt idx="29060">
                  <c:v>5.8120000000000003</c:v>
                </c:pt>
                <c:pt idx="29061">
                  <c:v>5.8121999999999998</c:v>
                </c:pt>
                <c:pt idx="29062">
                  <c:v>5.8124000000000002</c:v>
                </c:pt>
                <c:pt idx="29063">
                  <c:v>5.8125999999999998</c:v>
                </c:pt>
                <c:pt idx="29064">
                  <c:v>5.8128000000000002</c:v>
                </c:pt>
                <c:pt idx="29065">
                  <c:v>5.8129999999999997</c:v>
                </c:pt>
                <c:pt idx="29066">
                  <c:v>5.8132000000000001</c:v>
                </c:pt>
                <c:pt idx="29067">
                  <c:v>5.8133999999999997</c:v>
                </c:pt>
                <c:pt idx="29068">
                  <c:v>5.8136000000000001</c:v>
                </c:pt>
                <c:pt idx="29069">
                  <c:v>5.8137999999999996</c:v>
                </c:pt>
                <c:pt idx="29070">
                  <c:v>5.8140000000000001</c:v>
                </c:pt>
                <c:pt idx="29071">
                  <c:v>5.8141999999999996</c:v>
                </c:pt>
                <c:pt idx="29072">
                  <c:v>5.8144</c:v>
                </c:pt>
                <c:pt idx="29073">
                  <c:v>5.8146000000000004</c:v>
                </c:pt>
                <c:pt idx="29074">
                  <c:v>5.8148</c:v>
                </c:pt>
                <c:pt idx="29075">
                  <c:v>5.8150000000000004</c:v>
                </c:pt>
                <c:pt idx="29076">
                  <c:v>5.8151999999999999</c:v>
                </c:pt>
                <c:pt idx="29077">
                  <c:v>5.8154000000000003</c:v>
                </c:pt>
                <c:pt idx="29078">
                  <c:v>5.8155999999999999</c:v>
                </c:pt>
                <c:pt idx="29079">
                  <c:v>5.8158000000000003</c:v>
                </c:pt>
                <c:pt idx="29080">
                  <c:v>5.8159999999999998</c:v>
                </c:pt>
                <c:pt idx="29081">
                  <c:v>5.8162000000000003</c:v>
                </c:pt>
                <c:pt idx="29082">
                  <c:v>5.8163999999999998</c:v>
                </c:pt>
                <c:pt idx="29083">
                  <c:v>5.8166000000000002</c:v>
                </c:pt>
                <c:pt idx="29084">
                  <c:v>5.8167999999999997</c:v>
                </c:pt>
                <c:pt idx="29085">
                  <c:v>5.8170000000000002</c:v>
                </c:pt>
                <c:pt idx="29086">
                  <c:v>5.8171999999999997</c:v>
                </c:pt>
                <c:pt idx="29087">
                  <c:v>5.8174000000000001</c:v>
                </c:pt>
                <c:pt idx="29088">
                  <c:v>5.8175999999999997</c:v>
                </c:pt>
                <c:pt idx="29089">
                  <c:v>5.8178000000000001</c:v>
                </c:pt>
                <c:pt idx="29090">
                  <c:v>5.8179999999999996</c:v>
                </c:pt>
                <c:pt idx="29091">
                  <c:v>5.8182</c:v>
                </c:pt>
                <c:pt idx="29092">
                  <c:v>5.8183999999999996</c:v>
                </c:pt>
                <c:pt idx="29093">
                  <c:v>5.8186</c:v>
                </c:pt>
                <c:pt idx="29094">
                  <c:v>5.8188000000000004</c:v>
                </c:pt>
                <c:pt idx="29095">
                  <c:v>5.819</c:v>
                </c:pt>
                <c:pt idx="29096">
                  <c:v>5.8192000000000004</c:v>
                </c:pt>
                <c:pt idx="29097">
                  <c:v>5.8193999999999999</c:v>
                </c:pt>
                <c:pt idx="29098">
                  <c:v>5.8196000000000003</c:v>
                </c:pt>
                <c:pt idx="29099">
                  <c:v>5.8197999999999999</c:v>
                </c:pt>
                <c:pt idx="29100">
                  <c:v>5.82</c:v>
                </c:pt>
                <c:pt idx="29101">
                  <c:v>5.8201999999999998</c:v>
                </c:pt>
                <c:pt idx="29102">
                  <c:v>5.8204000000000002</c:v>
                </c:pt>
                <c:pt idx="29103">
                  <c:v>5.8205999999999998</c:v>
                </c:pt>
                <c:pt idx="29104">
                  <c:v>5.8208000000000002</c:v>
                </c:pt>
                <c:pt idx="29105">
                  <c:v>5.8209999999999997</c:v>
                </c:pt>
                <c:pt idx="29106">
                  <c:v>5.8212000000000002</c:v>
                </c:pt>
                <c:pt idx="29107">
                  <c:v>5.8213999999999997</c:v>
                </c:pt>
                <c:pt idx="29108">
                  <c:v>5.8216000000000001</c:v>
                </c:pt>
                <c:pt idx="29109">
                  <c:v>5.8217999999999996</c:v>
                </c:pt>
                <c:pt idx="29110">
                  <c:v>5.8220000000000001</c:v>
                </c:pt>
                <c:pt idx="29111">
                  <c:v>5.8221999999999996</c:v>
                </c:pt>
                <c:pt idx="29112">
                  <c:v>5.8224</c:v>
                </c:pt>
                <c:pt idx="29113">
                  <c:v>5.8226000000000004</c:v>
                </c:pt>
                <c:pt idx="29114">
                  <c:v>5.8228</c:v>
                </c:pt>
                <c:pt idx="29115">
                  <c:v>5.8230000000000004</c:v>
                </c:pt>
                <c:pt idx="29116">
                  <c:v>5.8231999999999999</c:v>
                </c:pt>
                <c:pt idx="29117">
                  <c:v>5.8234000000000004</c:v>
                </c:pt>
                <c:pt idx="29118">
                  <c:v>5.8235999999999999</c:v>
                </c:pt>
                <c:pt idx="29119">
                  <c:v>5.8238000000000003</c:v>
                </c:pt>
                <c:pt idx="29120">
                  <c:v>5.8239999999999998</c:v>
                </c:pt>
                <c:pt idx="29121">
                  <c:v>5.8242000000000003</c:v>
                </c:pt>
                <c:pt idx="29122">
                  <c:v>5.8243999999999998</c:v>
                </c:pt>
                <c:pt idx="29123">
                  <c:v>5.8246000000000002</c:v>
                </c:pt>
                <c:pt idx="29124">
                  <c:v>5.8247999999999998</c:v>
                </c:pt>
                <c:pt idx="29125">
                  <c:v>5.8250000000000002</c:v>
                </c:pt>
                <c:pt idx="29126">
                  <c:v>5.8251999999999997</c:v>
                </c:pt>
                <c:pt idx="29127">
                  <c:v>5.8254000000000001</c:v>
                </c:pt>
                <c:pt idx="29128">
                  <c:v>5.8255999999999997</c:v>
                </c:pt>
                <c:pt idx="29129">
                  <c:v>5.8258000000000001</c:v>
                </c:pt>
                <c:pt idx="29130">
                  <c:v>5.8259999999999996</c:v>
                </c:pt>
                <c:pt idx="29131">
                  <c:v>5.8262</c:v>
                </c:pt>
                <c:pt idx="29132">
                  <c:v>5.8263999999999996</c:v>
                </c:pt>
                <c:pt idx="29133">
                  <c:v>5.8266</c:v>
                </c:pt>
                <c:pt idx="29134">
                  <c:v>5.8268000000000004</c:v>
                </c:pt>
                <c:pt idx="29135">
                  <c:v>5.827</c:v>
                </c:pt>
                <c:pt idx="29136">
                  <c:v>5.8272000000000004</c:v>
                </c:pt>
                <c:pt idx="29137">
                  <c:v>5.8273999999999999</c:v>
                </c:pt>
                <c:pt idx="29138">
                  <c:v>5.8276000000000003</c:v>
                </c:pt>
                <c:pt idx="29139">
                  <c:v>5.8277999999999999</c:v>
                </c:pt>
                <c:pt idx="29140">
                  <c:v>5.8280000000000003</c:v>
                </c:pt>
                <c:pt idx="29141">
                  <c:v>5.8281999999999998</c:v>
                </c:pt>
                <c:pt idx="29142">
                  <c:v>5.8284000000000002</c:v>
                </c:pt>
                <c:pt idx="29143">
                  <c:v>5.8285999999999998</c:v>
                </c:pt>
                <c:pt idx="29144">
                  <c:v>5.8288000000000002</c:v>
                </c:pt>
                <c:pt idx="29145">
                  <c:v>5.8289999999999997</c:v>
                </c:pt>
                <c:pt idx="29146">
                  <c:v>5.8292000000000002</c:v>
                </c:pt>
                <c:pt idx="29147">
                  <c:v>5.8293999999999997</c:v>
                </c:pt>
                <c:pt idx="29148">
                  <c:v>5.8296000000000001</c:v>
                </c:pt>
                <c:pt idx="29149">
                  <c:v>5.8297999999999996</c:v>
                </c:pt>
                <c:pt idx="29150">
                  <c:v>5.83</c:v>
                </c:pt>
                <c:pt idx="29151">
                  <c:v>5.8301999999999996</c:v>
                </c:pt>
                <c:pt idx="29152">
                  <c:v>5.8304</c:v>
                </c:pt>
                <c:pt idx="29153">
                  <c:v>5.8305999999999996</c:v>
                </c:pt>
                <c:pt idx="29154">
                  <c:v>5.8308</c:v>
                </c:pt>
                <c:pt idx="29155">
                  <c:v>5.8310000000000004</c:v>
                </c:pt>
                <c:pt idx="29156">
                  <c:v>5.8311999999999999</c:v>
                </c:pt>
                <c:pt idx="29157">
                  <c:v>5.8314000000000004</c:v>
                </c:pt>
                <c:pt idx="29158">
                  <c:v>5.8315999999999999</c:v>
                </c:pt>
                <c:pt idx="29159">
                  <c:v>5.8318000000000003</c:v>
                </c:pt>
                <c:pt idx="29160">
                  <c:v>5.8319999999999999</c:v>
                </c:pt>
                <c:pt idx="29161">
                  <c:v>5.8322000000000003</c:v>
                </c:pt>
                <c:pt idx="29162">
                  <c:v>5.8323999999999998</c:v>
                </c:pt>
                <c:pt idx="29163">
                  <c:v>5.8326000000000002</c:v>
                </c:pt>
                <c:pt idx="29164">
                  <c:v>5.8327999999999998</c:v>
                </c:pt>
                <c:pt idx="29165">
                  <c:v>5.8330000000000002</c:v>
                </c:pt>
                <c:pt idx="29166">
                  <c:v>5.8331999999999997</c:v>
                </c:pt>
                <c:pt idx="29167">
                  <c:v>5.8334000000000001</c:v>
                </c:pt>
                <c:pt idx="29168">
                  <c:v>5.8335999999999997</c:v>
                </c:pt>
                <c:pt idx="29169">
                  <c:v>5.8338000000000001</c:v>
                </c:pt>
                <c:pt idx="29170">
                  <c:v>5.8339999999999996</c:v>
                </c:pt>
                <c:pt idx="29171">
                  <c:v>5.8342000000000001</c:v>
                </c:pt>
                <c:pt idx="29172">
                  <c:v>5.8343999999999996</c:v>
                </c:pt>
                <c:pt idx="29173">
                  <c:v>5.8346</c:v>
                </c:pt>
                <c:pt idx="29174">
                  <c:v>5.8348000000000004</c:v>
                </c:pt>
                <c:pt idx="29175">
                  <c:v>5.835</c:v>
                </c:pt>
                <c:pt idx="29176">
                  <c:v>5.8352000000000004</c:v>
                </c:pt>
                <c:pt idx="29177">
                  <c:v>5.8353999999999999</c:v>
                </c:pt>
                <c:pt idx="29178">
                  <c:v>5.8356000000000003</c:v>
                </c:pt>
                <c:pt idx="29179">
                  <c:v>5.8357999999999999</c:v>
                </c:pt>
                <c:pt idx="29180">
                  <c:v>5.8360000000000003</c:v>
                </c:pt>
                <c:pt idx="29181">
                  <c:v>5.8361999999999998</c:v>
                </c:pt>
                <c:pt idx="29182">
                  <c:v>5.8364000000000003</c:v>
                </c:pt>
                <c:pt idx="29183">
                  <c:v>5.8365999999999998</c:v>
                </c:pt>
                <c:pt idx="29184">
                  <c:v>5.8368000000000002</c:v>
                </c:pt>
                <c:pt idx="29185">
                  <c:v>5.8369999999999997</c:v>
                </c:pt>
                <c:pt idx="29186">
                  <c:v>5.8372000000000002</c:v>
                </c:pt>
                <c:pt idx="29187">
                  <c:v>5.8373999999999997</c:v>
                </c:pt>
                <c:pt idx="29188">
                  <c:v>5.8376000000000001</c:v>
                </c:pt>
                <c:pt idx="29189">
                  <c:v>5.8377999999999997</c:v>
                </c:pt>
                <c:pt idx="29190">
                  <c:v>5.8380000000000001</c:v>
                </c:pt>
                <c:pt idx="29191">
                  <c:v>5.8381999999999996</c:v>
                </c:pt>
                <c:pt idx="29192">
                  <c:v>5.8384</c:v>
                </c:pt>
                <c:pt idx="29193">
                  <c:v>5.8385999999999996</c:v>
                </c:pt>
                <c:pt idx="29194">
                  <c:v>5.8388</c:v>
                </c:pt>
                <c:pt idx="29195">
                  <c:v>5.8390000000000004</c:v>
                </c:pt>
                <c:pt idx="29196">
                  <c:v>5.8391999999999999</c:v>
                </c:pt>
                <c:pt idx="29197">
                  <c:v>5.8394000000000004</c:v>
                </c:pt>
                <c:pt idx="29198">
                  <c:v>5.8395999999999999</c:v>
                </c:pt>
                <c:pt idx="29199">
                  <c:v>5.8398000000000003</c:v>
                </c:pt>
                <c:pt idx="29200">
                  <c:v>5.84</c:v>
                </c:pt>
                <c:pt idx="29201">
                  <c:v>5.8402000000000003</c:v>
                </c:pt>
                <c:pt idx="29202">
                  <c:v>5.8403999999999998</c:v>
                </c:pt>
                <c:pt idx="29203">
                  <c:v>5.8406000000000002</c:v>
                </c:pt>
                <c:pt idx="29204">
                  <c:v>5.8407999999999998</c:v>
                </c:pt>
                <c:pt idx="29205">
                  <c:v>5.8410000000000002</c:v>
                </c:pt>
                <c:pt idx="29206">
                  <c:v>5.8411999999999997</c:v>
                </c:pt>
                <c:pt idx="29207">
                  <c:v>5.8414000000000001</c:v>
                </c:pt>
                <c:pt idx="29208">
                  <c:v>5.8415999999999997</c:v>
                </c:pt>
                <c:pt idx="29209">
                  <c:v>5.8418000000000001</c:v>
                </c:pt>
                <c:pt idx="29210">
                  <c:v>5.8419999999999996</c:v>
                </c:pt>
                <c:pt idx="29211">
                  <c:v>5.8422000000000001</c:v>
                </c:pt>
                <c:pt idx="29212">
                  <c:v>5.8423999999999996</c:v>
                </c:pt>
                <c:pt idx="29213">
                  <c:v>5.8426</c:v>
                </c:pt>
                <c:pt idx="29214">
                  <c:v>5.8428000000000004</c:v>
                </c:pt>
                <c:pt idx="29215">
                  <c:v>5.843</c:v>
                </c:pt>
                <c:pt idx="29216">
                  <c:v>5.8432000000000004</c:v>
                </c:pt>
                <c:pt idx="29217">
                  <c:v>5.8433999999999999</c:v>
                </c:pt>
                <c:pt idx="29218">
                  <c:v>5.8436000000000003</c:v>
                </c:pt>
                <c:pt idx="29219">
                  <c:v>5.8437999999999999</c:v>
                </c:pt>
                <c:pt idx="29220">
                  <c:v>5.8440000000000003</c:v>
                </c:pt>
                <c:pt idx="29221">
                  <c:v>5.8441999999999998</c:v>
                </c:pt>
                <c:pt idx="29222">
                  <c:v>5.8444000000000003</c:v>
                </c:pt>
                <c:pt idx="29223">
                  <c:v>5.8445999999999998</c:v>
                </c:pt>
                <c:pt idx="29224">
                  <c:v>5.8448000000000002</c:v>
                </c:pt>
                <c:pt idx="29225">
                  <c:v>5.8449999999999998</c:v>
                </c:pt>
                <c:pt idx="29226">
                  <c:v>5.8452000000000002</c:v>
                </c:pt>
                <c:pt idx="29227">
                  <c:v>5.8453999999999997</c:v>
                </c:pt>
                <c:pt idx="29228">
                  <c:v>5.8456000000000001</c:v>
                </c:pt>
                <c:pt idx="29229">
                  <c:v>5.8457999999999997</c:v>
                </c:pt>
                <c:pt idx="29230">
                  <c:v>5.8460000000000001</c:v>
                </c:pt>
                <c:pt idx="29231">
                  <c:v>5.8461999999999996</c:v>
                </c:pt>
                <c:pt idx="29232">
                  <c:v>5.8464</c:v>
                </c:pt>
                <c:pt idx="29233">
                  <c:v>5.8465999999999996</c:v>
                </c:pt>
                <c:pt idx="29234">
                  <c:v>5.8468</c:v>
                </c:pt>
                <c:pt idx="29235">
                  <c:v>5.8470000000000004</c:v>
                </c:pt>
                <c:pt idx="29236">
                  <c:v>5.8472</c:v>
                </c:pt>
                <c:pt idx="29237">
                  <c:v>5.8474000000000004</c:v>
                </c:pt>
                <c:pt idx="29238">
                  <c:v>5.8475999999999999</c:v>
                </c:pt>
                <c:pt idx="29239">
                  <c:v>5.8478000000000003</c:v>
                </c:pt>
                <c:pt idx="29240">
                  <c:v>5.8479999999999999</c:v>
                </c:pt>
                <c:pt idx="29241">
                  <c:v>5.8482000000000003</c:v>
                </c:pt>
                <c:pt idx="29242">
                  <c:v>5.8483999999999998</c:v>
                </c:pt>
                <c:pt idx="29243">
                  <c:v>5.8486000000000002</c:v>
                </c:pt>
                <c:pt idx="29244">
                  <c:v>5.8487999999999998</c:v>
                </c:pt>
                <c:pt idx="29245">
                  <c:v>5.8490000000000002</c:v>
                </c:pt>
                <c:pt idx="29246">
                  <c:v>5.8491999999999997</c:v>
                </c:pt>
                <c:pt idx="29247">
                  <c:v>5.8494000000000002</c:v>
                </c:pt>
                <c:pt idx="29248">
                  <c:v>5.8495999999999997</c:v>
                </c:pt>
                <c:pt idx="29249">
                  <c:v>5.8498000000000001</c:v>
                </c:pt>
                <c:pt idx="29250">
                  <c:v>5.85</c:v>
                </c:pt>
                <c:pt idx="29251">
                  <c:v>5.8502000000000001</c:v>
                </c:pt>
                <c:pt idx="29252">
                  <c:v>5.8503999999999996</c:v>
                </c:pt>
                <c:pt idx="29253">
                  <c:v>5.8506</c:v>
                </c:pt>
                <c:pt idx="29254">
                  <c:v>5.8507999999999996</c:v>
                </c:pt>
                <c:pt idx="29255">
                  <c:v>5.851</c:v>
                </c:pt>
                <c:pt idx="29256">
                  <c:v>5.8512000000000004</c:v>
                </c:pt>
                <c:pt idx="29257">
                  <c:v>5.8513999999999999</c:v>
                </c:pt>
                <c:pt idx="29258">
                  <c:v>5.8516000000000004</c:v>
                </c:pt>
                <c:pt idx="29259">
                  <c:v>5.8517999999999999</c:v>
                </c:pt>
                <c:pt idx="29260">
                  <c:v>5.8520000000000003</c:v>
                </c:pt>
                <c:pt idx="29261">
                  <c:v>5.8521999999999998</c:v>
                </c:pt>
                <c:pt idx="29262">
                  <c:v>5.8524000000000003</c:v>
                </c:pt>
                <c:pt idx="29263">
                  <c:v>5.8525999999999998</c:v>
                </c:pt>
                <c:pt idx="29264">
                  <c:v>5.8528000000000002</c:v>
                </c:pt>
                <c:pt idx="29265">
                  <c:v>5.8529999999999998</c:v>
                </c:pt>
                <c:pt idx="29266">
                  <c:v>5.8532000000000002</c:v>
                </c:pt>
                <c:pt idx="29267">
                  <c:v>5.8533999999999997</c:v>
                </c:pt>
                <c:pt idx="29268">
                  <c:v>5.8536000000000001</c:v>
                </c:pt>
                <c:pt idx="29269">
                  <c:v>5.8537999999999997</c:v>
                </c:pt>
                <c:pt idx="29270">
                  <c:v>5.8540000000000001</c:v>
                </c:pt>
                <c:pt idx="29271">
                  <c:v>5.8541999999999996</c:v>
                </c:pt>
                <c:pt idx="29272">
                  <c:v>5.8544</c:v>
                </c:pt>
                <c:pt idx="29273">
                  <c:v>5.8545999999999996</c:v>
                </c:pt>
                <c:pt idx="29274">
                  <c:v>5.8548</c:v>
                </c:pt>
                <c:pt idx="29275">
                  <c:v>5.8550000000000004</c:v>
                </c:pt>
                <c:pt idx="29276">
                  <c:v>5.8552</c:v>
                </c:pt>
                <c:pt idx="29277">
                  <c:v>5.8554000000000004</c:v>
                </c:pt>
                <c:pt idx="29278">
                  <c:v>5.8555999999999999</c:v>
                </c:pt>
                <c:pt idx="29279">
                  <c:v>5.8558000000000003</c:v>
                </c:pt>
                <c:pt idx="29280">
                  <c:v>5.8559999999999999</c:v>
                </c:pt>
                <c:pt idx="29281">
                  <c:v>5.8562000000000003</c:v>
                </c:pt>
                <c:pt idx="29282">
                  <c:v>5.8563999999999998</c:v>
                </c:pt>
                <c:pt idx="29283">
                  <c:v>5.8566000000000003</c:v>
                </c:pt>
                <c:pt idx="29284">
                  <c:v>5.8567999999999998</c:v>
                </c:pt>
                <c:pt idx="29285">
                  <c:v>5.8570000000000002</c:v>
                </c:pt>
                <c:pt idx="29286">
                  <c:v>5.8571999999999997</c:v>
                </c:pt>
                <c:pt idx="29287">
                  <c:v>5.8574000000000002</c:v>
                </c:pt>
                <c:pt idx="29288">
                  <c:v>5.8575999999999997</c:v>
                </c:pt>
                <c:pt idx="29289">
                  <c:v>5.8578000000000001</c:v>
                </c:pt>
                <c:pt idx="29290">
                  <c:v>5.8579999999999997</c:v>
                </c:pt>
                <c:pt idx="29291">
                  <c:v>5.8582000000000001</c:v>
                </c:pt>
                <c:pt idx="29292">
                  <c:v>5.8583999999999996</c:v>
                </c:pt>
                <c:pt idx="29293">
                  <c:v>5.8586</c:v>
                </c:pt>
                <c:pt idx="29294">
                  <c:v>5.8587999999999996</c:v>
                </c:pt>
                <c:pt idx="29295">
                  <c:v>5.859</c:v>
                </c:pt>
                <c:pt idx="29296">
                  <c:v>5.8592000000000004</c:v>
                </c:pt>
                <c:pt idx="29297">
                  <c:v>5.8593999999999999</c:v>
                </c:pt>
                <c:pt idx="29298">
                  <c:v>5.8596000000000004</c:v>
                </c:pt>
                <c:pt idx="29299">
                  <c:v>5.8597999999999999</c:v>
                </c:pt>
                <c:pt idx="29300">
                  <c:v>5.86</c:v>
                </c:pt>
                <c:pt idx="29301">
                  <c:v>5.8601999999999999</c:v>
                </c:pt>
                <c:pt idx="29302">
                  <c:v>5.8604000000000003</c:v>
                </c:pt>
                <c:pt idx="29303">
                  <c:v>5.8605999999999998</c:v>
                </c:pt>
                <c:pt idx="29304">
                  <c:v>5.8608000000000002</c:v>
                </c:pt>
                <c:pt idx="29305">
                  <c:v>5.8609999999999998</c:v>
                </c:pt>
                <c:pt idx="29306">
                  <c:v>5.8612000000000002</c:v>
                </c:pt>
                <c:pt idx="29307">
                  <c:v>5.8613999999999997</c:v>
                </c:pt>
                <c:pt idx="29308">
                  <c:v>5.8616000000000001</c:v>
                </c:pt>
                <c:pt idx="29309">
                  <c:v>5.8617999999999997</c:v>
                </c:pt>
                <c:pt idx="29310">
                  <c:v>5.8620000000000001</c:v>
                </c:pt>
                <c:pt idx="29311">
                  <c:v>5.8621999999999996</c:v>
                </c:pt>
                <c:pt idx="29312">
                  <c:v>5.8624000000000001</c:v>
                </c:pt>
                <c:pt idx="29313">
                  <c:v>5.8625999999999996</c:v>
                </c:pt>
                <c:pt idx="29314">
                  <c:v>5.8628</c:v>
                </c:pt>
                <c:pt idx="29315">
                  <c:v>5.8630000000000004</c:v>
                </c:pt>
                <c:pt idx="29316">
                  <c:v>5.8632</c:v>
                </c:pt>
                <c:pt idx="29317">
                  <c:v>5.8634000000000004</c:v>
                </c:pt>
                <c:pt idx="29318">
                  <c:v>5.8635999999999999</c:v>
                </c:pt>
                <c:pt idx="29319">
                  <c:v>5.8638000000000003</c:v>
                </c:pt>
                <c:pt idx="29320">
                  <c:v>5.8639999999999999</c:v>
                </c:pt>
                <c:pt idx="29321">
                  <c:v>5.8642000000000003</c:v>
                </c:pt>
                <c:pt idx="29322">
                  <c:v>5.8643999999999998</c:v>
                </c:pt>
                <c:pt idx="29323">
                  <c:v>5.8646000000000003</c:v>
                </c:pt>
                <c:pt idx="29324">
                  <c:v>5.8647999999999998</c:v>
                </c:pt>
                <c:pt idx="29325">
                  <c:v>5.8650000000000002</c:v>
                </c:pt>
                <c:pt idx="29326">
                  <c:v>5.8651999999999997</c:v>
                </c:pt>
                <c:pt idx="29327">
                  <c:v>5.8654000000000002</c:v>
                </c:pt>
                <c:pt idx="29328">
                  <c:v>5.8655999999999997</c:v>
                </c:pt>
                <c:pt idx="29329">
                  <c:v>5.8658000000000001</c:v>
                </c:pt>
                <c:pt idx="29330">
                  <c:v>5.8659999999999997</c:v>
                </c:pt>
                <c:pt idx="29331">
                  <c:v>5.8662000000000001</c:v>
                </c:pt>
                <c:pt idx="29332">
                  <c:v>5.8663999999999996</c:v>
                </c:pt>
                <c:pt idx="29333">
                  <c:v>5.8666</c:v>
                </c:pt>
                <c:pt idx="29334">
                  <c:v>5.8667999999999996</c:v>
                </c:pt>
                <c:pt idx="29335">
                  <c:v>5.867</c:v>
                </c:pt>
                <c:pt idx="29336">
                  <c:v>5.8672000000000004</c:v>
                </c:pt>
                <c:pt idx="29337">
                  <c:v>5.8673999999999999</c:v>
                </c:pt>
                <c:pt idx="29338">
                  <c:v>5.8676000000000004</c:v>
                </c:pt>
                <c:pt idx="29339">
                  <c:v>5.8677999999999999</c:v>
                </c:pt>
                <c:pt idx="29340">
                  <c:v>5.8680000000000003</c:v>
                </c:pt>
                <c:pt idx="29341">
                  <c:v>5.8681999999999999</c:v>
                </c:pt>
                <c:pt idx="29342">
                  <c:v>5.8684000000000003</c:v>
                </c:pt>
                <c:pt idx="29343">
                  <c:v>5.8685999999999998</c:v>
                </c:pt>
                <c:pt idx="29344">
                  <c:v>5.8688000000000002</c:v>
                </c:pt>
                <c:pt idx="29345">
                  <c:v>5.8689999999999998</c:v>
                </c:pt>
                <c:pt idx="29346">
                  <c:v>5.8692000000000002</c:v>
                </c:pt>
                <c:pt idx="29347">
                  <c:v>5.8693999999999997</c:v>
                </c:pt>
                <c:pt idx="29348">
                  <c:v>5.8696000000000002</c:v>
                </c:pt>
                <c:pt idx="29349">
                  <c:v>5.8697999999999997</c:v>
                </c:pt>
                <c:pt idx="29350">
                  <c:v>5.87</c:v>
                </c:pt>
                <c:pt idx="29351">
                  <c:v>5.8701999999999996</c:v>
                </c:pt>
                <c:pt idx="29352">
                  <c:v>5.8704000000000001</c:v>
                </c:pt>
                <c:pt idx="29353">
                  <c:v>5.8705999999999996</c:v>
                </c:pt>
                <c:pt idx="29354">
                  <c:v>5.8708</c:v>
                </c:pt>
                <c:pt idx="29355">
                  <c:v>5.8710000000000004</c:v>
                </c:pt>
                <c:pt idx="29356">
                  <c:v>5.8712</c:v>
                </c:pt>
                <c:pt idx="29357">
                  <c:v>5.8714000000000004</c:v>
                </c:pt>
                <c:pt idx="29358">
                  <c:v>5.8715999999999999</c:v>
                </c:pt>
                <c:pt idx="29359">
                  <c:v>5.8718000000000004</c:v>
                </c:pt>
                <c:pt idx="29360">
                  <c:v>5.8719999999999999</c:v>
                </c:pt>
                <c:pt idx="29361">
                  <c:v>5.8722000000000003</c:v>
                </c:pt>
                <c:pt idx="29362">
                  <c:v>5.8723999999999998</c:v>
                </c:pt>
                <c:pt idx="29363">
                  <c:v>5.8726000000000003</c:v>
                </c:pt>
                <c:pt idx="29364">
                  <c:v>5.8727999999999998</c:v>
                </c:pt>
                <c:pt idx="29365">
                  <c:v>5.8730000000000002</c:v>
                </c:pt>
                <c:pt idx="29366">
                  <c:v>5.8731999999999998</c:v>
                </c:pt>
                <c:pt idx="29367">
                  <c:v>5.8734000000000002</c:v>
                </c:pt>
                <c:pt idx="29368">
                  <c:v>5.8735999999999997</c:v>
                </c:pt>
                <c:pt idx="29369">
                  <c:v>5.8738000000000001</c:v>
                </c:pt>
                <c:pt idx="29370">
                  <c:v>5.8739999999999997</c:v>
                </c:pt>
                <c:pt idx="29371">
                  <c:v>5.8742000000000001</c:v>
                </c:pt>
                <c:pt idx="29372">
                  <c:v>5.8743999999999996</c:v>
                </c:pt>
                <c:pt idx="29373">
                  <c:v>5.8746</c:v>
                </c:pt>
                <c:pt idx="29374">
                  <c:v>5.8747999999999996</c:v>
                </c:pt>
                <c:pt idx="29375">
                  <c:v>5.875</c:v>
                </c:pt>
                <c:pt idx="29376">
                  <c:v>5.8752000000000004</c:v>
                </c:pt>
                <c:pt idx="29377">
                  <c:v>5.8754</c:v>
                </c:pt>
                <c:pt idx="29378">
                  <c:v>5.8756000000000004</c:v>
                </c:pt>
                <c:pt idx="29379">
                  <c:v>5.8757999999999999</c:v>
                </c:pt>
                <c:pt idx="29380">
                  <c:v>5.8760000000000003</c:v>
                </c:pt>
                <c:pt idx="29381">
                  <c:v>5.8761999999999999</c:v>
                </c:pt>
                <c:pt idx="29382">
                  <c:v>5.8764000000000003</c:v>
                </c:pt>
                <c:pt idx="29383">
                  <c:v>5.8765999999999998</c:v>
                </c:pt>
                <c:pt idx="29384">
                  <c:v>5.8768000000000002</c:v>
                </c:pt>
                <c:pt idx="29385">
                  <c:v>5.8769999999999998</c:v>
                </c:pt>
                <c:pt idx="29386">
                  <c:v>5.8772000000000002</c:v>
                </c:pt>
                <c:pt idx="29387">
                  <c:v>5.8773999999999997</c:v>
                </c:pt>
                <c:pt idx="29388">
                  <c:v>5.8776000000000002</c:v>
                </c:pt>
                <c:pt idx="29389">
                  <c:v>5.8777999999999997</c:v>
                </c:pt>
                <c:pt idx="29390">
                  <c:v>5.8780000000000001</c:v>
                </c:pt>
                <c:pt idx="29391">
                  <c:v>5.8781999999999996</c:v>
                </c:pt>
                <c:pt idx="29392">
                  <c:v>5.8784000000000001</c:v>
                </c:pt>
                <c:pt idx="29393">
                  <c:v>5.8785999999999996</c:v>
                </c:pt>
                <c:pt idx="29394">
                  <c:v>5.8788</c:v>
                </c:pt>
                <c:pt idx="29395">
                  <c:v>5.8789999999999996</c:v>
                </c:pt>
                <c:pt idx="29396">
                  <c:v>5.8792</c:v>
                </c:pt>
                <c:pt idx="29397">
                  <c:v>5.8794000000000004</c:v>
                </c:pt>
                <c:pt idx="29398">
                  <c:v>5.8795999999999999</c:v>
                </c:pt>
                <c:pt idx="29399">
                  <c:v>5.8798000000000004</c:v>
                </c:pt>
                <c:pt idx="29400">
                  <c:v>5.88</c:v>
                </c:pt>
                <c:pt idx="29401">
                  <c:v>5.8802000000000003</c:v>
                </c:pt>
                <c:pt idx="29402">
                  <c:v>5.8803999999999998</c:v>
                </c:pt>
                <c:pt idx="29403">
                  <c:v>5.8806000000000003</c:v>
                </c:pt>
                <c:pt idx="29404">
                  <c:v>5.8807999999999998</c:v>
                </c:pt>
                <c:pt idx="29405">
                  <c:v>5.8810000000000002</c:v>
                </c:pt>
                <c:pt idx="29406">
                  <c:v>5.8811999999999998</c:v>
                </c:pt>
                <c:pt idx="29407">
                  <c:v>5.8814000000000002</c:v>
                </c:pt>
                <c:pt idx="29408">
                  <c:v>5.8815999999999997</c:v>
                </c:pt>
                <c:pt idx="29409">
                  <c:v>5.8818000000000001</c:v>
                </c:pt>
                <c:pt idx="29410">
                  <c:v>5.8819999999999997</c:v>
                </c:pt>
                <c:pt idx="29411">
                  <c:v>5.8822000000000001</c:v>
                </c:pt>
                <c:pt idx="29412">
                  <c:v>5.8823999999999996</c:v>
                </c:pt>
                <c:pt idx="29413">
                  <c:v>5.8826000000000001</c:v>
                </c:pt>
                <c:pt idx="29414">
                  <c:v>5.8827999999999996</c:v>
                </c:pt>
                <c:pt idx="29415">
                  <c:v>5.883</c:v>
                </c:pt>
                <c:pt idx="29416">
                  <c:v>5.8832000000000004</c:v>
                </c:pt>
                <c:pt idx="29417">
                  <c:v>5.8834</c:v>
                </c:pt>
                <c:pt idx="29418">
                  <c:v>5.8836000000000004</c:v>
                </c:pt>
                <c:pt idx="29419">
                  <c:v>5.8837999999999999</c:v>
                </c:pt>
                <c:pt idx="29420">
                  <c:v>5.8840000000000003</c:v>
                </c:pt>
                <c:pt idx="29421">
                  <c:v>5.8841999999999999</c:v>
                </c:pt>
                <c:pt idx="29422">
                  <c:v>5.8844000000000003</c:v>
                </c:pt>
                <c:pt idx="29423">
                  <c:v>5.8845999999999998</c:v>
                </c:pt>
                <c:pt idx="29424">
                  <c:v>5.8848000000000003</c:v>
                </c:pt>
                <c:pt idx="29425">
                  <c:v>5.8849999999999998</c:v>
                </c:pt>
                <c:pt idx="29426">
                  <c:v>5.8852000000000002</c:v>
                </c:pt>
                <c:pt idx="29427">
                  <c:v>5.8853999999999997</c:v>
                </c:pt>
                <c:pt idx="29428">
                  <c:v>5.8856000000000002</c:v>
                </c:pt>
                <c:pt idx="29429">
                  <c:v>5.8857999999999997</c:v>
                </c:pt>
                <c:pt idx="29430">
                  <c:v>5.8860000000000001</c:v>
                </c:pt>
                <c:pt idx="29431">
                  <c:v>5.8861999999999997</c:v>
                </c:pt>
                <c:pt idx="29432">
                  <c:v>5.8864000000000001</c:v>
                </c:pt>
                <c:pt idx="29433">
                  <c:v>5.8865999999999996</c:v>
                </c:pt>
                <c:pt idx="29434">
                  <c:v>5.8868</c:v>
                </c:pt>
                <c:pt idx="29435">
                  <c:v>5.8869999999999996</c:v>
                </c:pt>
                <c:pt idx="29436">
                  <c:v>5.8872</c:v>
                </c:pt>
                <c:pt idx="29437">
                  <c:v>5.8874000000000004</c:v>
                </c:pt>
                <c:pt idx="29438">
                  <c:v>5.8875999999999999</c:v>
                </c:pt>
                <c:pt idx="29439">
                  <c:v>5.8878000000000004</c:v>
                </c:pt>
                <c:pt idx="29440">
                  <c:v>5.8879999999999999</c:v>
                </c:pt>
                <c:pt idx="29441">
                  <c:v>5.8882000000000003</c:v>
                </c:pt>
                <c:pt idx="29442">
                  <c:v>5.8883999999999999</c:v>
                </c:pt>
                <c:pt idx="29443">
                  <c:v>5.8886000000000003</c:v>
                </c:pt>
                <c:pt idx="29444">
                  <c:v>5.8887999999999998</c:v>
                </c:pt>
                <c:pt idx="29445">
                  <c:v>5.8890000000000002</c:v>
                </c:pt>
                <c:pt idx="29446">
                  <c:v>5.8891999999999998</c:v>
                </c:pt>
                <c:pt idx="29447">
                  <c:v>5.8894000000000002</c:v>
                </c:pt>
                <c:pt idx="29448">
                  <c:v>5.8895999999999997</c:v>
                </c:pt>
                <c:pt idx="29449">
                  <c:v>5.8898000000000001</c:v>
                </c:pt>
                <c:pt idx="29450">
                  <c:v>5.89</c:v>
                </c:pt>
                <c:pt idx="29451">
                  <c:v>5.8902000000000001</c:v>
                </c:pt>
                <c:pt idx="29452">
                  <c:v>5.8903999999999996</c:v>
                </c:pt>
                <c:pt idx="29453">
                  <c:v>5.8906000000000001</c:v>
                </c:pt>
                <c:pt idx="29454">
                  <c:v>5.8907999999999996</c:v>
                </c:pt>
                <c:pt idx="29455">
                  <c:v>5.891</c:v>
                </c:pt>
                <c:pt idx="29456">
                  <c:v>5.8912000000000004</c:v>
                </c:pt>
                <c:pt idx="29457">
                  <c:v>5.8914</c:v>
                </c:pt>
                <c:pt idx="29458">
                  <c:v>5.8916000000000004</c:v>
                </c:pt>
                <c:pt idx="29459">
                  <c:v>5.8917999999999999</c:v>
                </c:pt>
                <c:pt idx="29460">
                  <c:v>5.8920000000000003</c:v>
                </c:pt>
                <c:pt idx="29461">
                  <c:v>5.8921999999999999</c:v>
                </c:pt>
                <c:pt idx="29462">
                  <c:v>5.8924000000000003</c:v>
                </c:pt>
                <c:pt idx="29463">
                  <c:v>5.8925999999999998</c:v>
                </c:pt>
                <c:pt idx="29464">
                  <c:v>5.8928000000000003</c:v>
                </c:pt>
                <c:pt idx="29465">
                  <c:v>5.8929999999999998</c:v>
                </c:pt>
                <c:pt idx="29466">
                  <c:v>5.8932000000000002</c:v>
                </c:pt>
                <c:pt idx="29467">
                  <c:v>5.8933999999999997</c:v>
                </c:pt>
                <c:pt idx="29468">
                  <c:v>5.8936000000000002</c:v>
                </c:pt>
                <c:pt idx="29469">
                  <c:v>5.8937999999999997</c:v>
                </c:pt>
                <c:pt idx="29470">
                  <c:v>5.8940000000000001</c:v>
                </c:pt>
                <c:pt idx="29471">
                  <c:v>5.8941999999999997</c:v>
                </c:pt>
                <c:pt idx="29472">
                  <c:v>5.8944000000000001</c:v>
                </c:pt>
                <c:pt idx="29473">
                  <c:v>5.8945999999999996</c:v>
                </c:pt>
                <c:pt idx="29474">
                  <c:v>5.8948</c:v>
                </c:pt>
                <c:pt idx="29475">
                  <c:v>5.8949999999999996</c:v>
                </c:pt>
                <c:pt idx="29476">
                  <c:v>5.8952</c:v>
                </c:pt>
                <c:pt idx="29477">
                  <c:v>5.8954000000000004</c:v>
                </c:pt>
                <c:pt idx="29478">
                  <c:v>5.8956</c:v>
                </c:pt>
                <c:pt idx="29479">
                  <c:v>5.8958000000000004</c:v>
                </c:pt>
                <c:pt idx="29480">
                  <c:v>5.8959999999999999</c:v>
                </c:pt>
                <c:pt idx="29481">
                  <c:v>5.8962000000000003</c:v>
                </c:pt>
                <c:pt idx="29482">
                  <c:v>5.8963999999999999</c:v>
                </c:pt>
                <c:pt idx="29483">
                  <c:v>5.8966000000000003</c:v>
                </c:pt>
                <c:pt idx="29484">
                  <c:v>5.8967999999999998</c:v>
                </c:pt>
                <c:pt idx="29485">
                  <c:v>5.8970000000000002</c:v>
                </c:pt>
                <c:pt idx="29486">
                  <c:v>5.8971999999999998</c:v>
                </c:pt>
                <c:pt idx="29487">
                  <c:v>5.8974000000000002</c:v>
                </c:pt>
                <c:pt idx="29488">
                  <c:v>5.8975999999999997</c:v>
                </c:pt>
                <c:pt idx="29489">
                  <c:v>5.8978000000000002</c:v>
                </c:pt>
                <c:pt idx="29490">
                  <c:v>5.8979999999999997</c:v>
                </c:pt>
                <c:pt idx="29491">
                  <c:v>5.8982000000000001</c:v>
                </c:pt>
                <c:pt idx="29492">
                  <c:v>5.8983999999999996</c:v>
                </c:pt>
                <c:pt idx="29493">
                  <c:v>5.8986000000000001</c:v>
                </c:pt>
                <c:pt idx="29494">
                  <c:v>5.8987999999999996</c:v>
                </c:pt>
                <c:pt idx="29495">
                  <c:v>5.899</c:v>
                </c:pt>
                <c:pt idx="29496">
                  <c:v>5.8992000000000004</c:v>
                </c:pt>
                <c:pt idx="29497">
                  <c:v>5.8994</c:v>
                </c:pt>
                <c:pt idx="29498">
                  <c:v>5.8996000000000004</c:v>
                </c:pt>
                <c:pt idx="29499">
                  <c:v>5.8997999999999999</c:v>
                </c:pt>
                <c:pt idx="29500">
                  <c:v>5.9</c:v>
                </c:pt>
                <c:pt idx="29501">
                  <c:v>5.9001999999999999</c:v>
                </c:pt>
                <c:pt idx="29502">
                  <c:v>5.9004000000000003</c:v>
                </c:pt>
                <c:pt idx="29503">
                  <c:v>5.9005999999999998</c:v>
                </c:pt>
                <c:pt idx="29504">
                  <c:v>5.9008000000000003</c:v>
                </c:pt>
                <c:pt idx="29505">
                  <c:v>5.9009999999999998</c:v>
                </c:pt>
                <c:pt idx="29506">
                  <c:v>5.9012000000000002</c:v>
                </c:pt>
                <c:pt idx="29507">
                  <c:v>5.9013999999999998</c:v>
                </c:pt>
                <c:pt idx="29508">
                  <c:v>5.9016000000000002</c:v>
                </c:pt>
                <c:pt idx="29509">
                  <c:v>5.9017999999999997</c:v>
                </c:pt>
                <c:pt idx="29510">
                  <c:v>5.9020000000000001</c:v>
                </c:pt>
                <c:pt idx="29511">
                  <c:v>5.9021999999999997</c:v>
                </c:pt>
                <c:pt idx="29512">
                  <c:v>5.9024000000000001</c:v>
                </c:pt>
                <c:pt idx="29513">
                  <c:v>5.9025999999999996</c:v>
                </c:pt>
                <c:pt idx="29514">
                  <c:v>5.9028</c:v>
                </c:pt>
                <c:pt idx="29515">
                  <c:v>5.9029999999999996</c:v>
                </c:pt>
                <c:pt idx="29516">
                  <c:v>5.9032</c:v>
                </c:pt>
                <c:pt idx="29517">
                  <c:v>5.9034000000000004</c:v>
                </c:pt>
                <c:pt idx="29518">
                  <c:v>5.9036</c:v>
                </c:pt>
                <c:pt idx="29519">
                  <c:v>5.9038000000000004</c:v>
                </c:pt>
                <c:pt idx="29520">
                  <c:v>5.9039999999999999</c:v>
                </c:pt>
                <c:pt idx="29521">
                  <c:v>5.9042000000000003</c:v>
                </c:pt>
                <c:pt idx="29522">
                  <c:v>5.9043999999999999</c:v>
                </c:pt>
                <c:pt idx="29523">
                  <c:v>5.9046000000000003</c:v>
                </c:pt>
                <c:pt idx="29524">
                  <c:v>5.9047999999999998</c:v>
                </c:pt>
                <c:pt idx="29525">
                  <c:v>5.9050000000000002</c:v>
                </c:pt>
                <c:pt idx="29526">
                  <c:v>5.9051999999999998</c:v>
                </c:pt>
                <c:pt idx="29527">
                  <c:v>5.9054000000000002</c:v>
                </c:pt>
                <c:pt idx="29528">
                  <c:v>5.9055999999999997</c:v>
                </c:pt>
                <c:pt idx="29529">
                  <c:v>5.9058000000000002</c:v>
                </c:pt>
                <c:pt idx="29530">
                  <c:v>5.9059999999999997</c:v>
                </c:pt>
                <c:pt idx="29531">
                  <c:v>5.9062000000000001</c:v>
                </c:pt>
                <c:pt idx="29532">
                  <c:v>5.9063999999999997</c:v>
                </c:pt>
                <c:pt idx="29533">
                  <c:v>5.9066000000000001</c:v>
                </c:pt>
                <c:pt idx="29534">
                  <c:v>5.9067999999999996</c:v>
                </c:pt>
                <c:pt idx="29535">
                  <c:v>5.907</c:v>
                </c:pt>
                <c:pt idx="29536">
                  <c:v>5.9071999999999996</c:v>
                </c:pt>
                <c:pt idx="29537">
                  <c:v>5.9074</c:v>
                </c:pt>
                <c:pt idx="29538">
                  <c:v>5.9076000000000004</c:v>
                </c:pt>
                <c:pt idx="29539">
                  <c:v>5.9077999999999999</c:v>
                </c:pt>
                <c:pt idx="29540">
                  <c:v>5.9080000000000004</c:v>
                </c:pt>
                <c:pt idx="29541">
                  <c:v>5.9081999999999999</c:v>
                </c:pt>
                <c:pt idx="29542">
                  <c:v>5.9084000000000003</c:v>
                </c:pt>
                <c:pt idx="29543">
                  <c:v>5.9085999999999999</c:v>
                </c:pt>
                <c:pt idx="29544">
                  <c:v>5.9088000000000003</c:v>
                </c:pt>
                <c:pt idx="29545">
                  <c:v>5.9089999999999998</c:v>
                </c:pt>
                <c:pt idx="29546">
                  <c:v>5.9092000000000002</c:v>
                </c:pt>
                <c:pt idx="29547">
                  <c:v>5.9093999999999998</c:v>
                </c:pt>
                <c:pt idx="29548">
                  <c:v>5.9096000000000002</c:v>
                </c:pt>
                <c:pt idx="29549">
                  <c:v>5.9097999999999997</c:v>
                </c:pt>
                <c:pt idx="29550">
                  <c:v>5.91</c:v>
                </c:pt>
                <c:pt idx="29551">
                  <c:v>5.9101999999999997</c:v>
                </c:pt>
                <c:pt idx="29552">
                  <c:v>5.9104000000000001</c:v>
                </c:pt>
                <c:pt idx="29553">
                  <c:v>5.9105999999999996</c:v>
                </c:pt>
                <c:pt idx="29554">
                  <c:v>5.9108000000000001</c:v>
                </c:pt>
                <c:pt idx="29555">
                  <c:v>5.9109999999999996</c:v>
                </c:pt>
                <c:pt idx="29556">
                  <c:v>5.9112</c:v>
                </c:pt>
                <c:pt idx="29557">
                  <c:v>5.9114000000000004</c:v>
                </c:pt>
                <c:pt idx="29558">
                  <c:v>5.9116</c:v>
                </c:pt>
                <c:pt idx="29559">
                  <c:v>5.9118000000000004</c:v>
                </c:pt>
                <c:pt idx="29560">
                  <c:v>5.9119999999999999</c:v>
                </c:pt>
                <c:pt idx="29561">
                  <c:v>5.9122000000000003</c:v>
                </c:pt>
                <c:pt idx="29562">
                  <c:v>5.9123999999999999</c:v>
                </c:pt>
                <c:pt idx="29563">
                  <c:v>5.9126000000000003</c:v>
                </c:pt>
                <c:pt idx="29564">
                  <c:v>5.9127999999999998</c:v>
                </c:pt>
                <c:pt idx="29565">
                  <c:v>5.9130000000000003</c:v>
                </c:pt>
                <c:pt idx="29566">
                  <c:v>5.9131999999999998</c:v>
                </c:pt>
                <c:pt idx="29567">
                  <c:v>5.9134000000000002</c:v>
                </c:pt>
                <c:pt idx="29568">
                  <c:v>5.9135999999999997</c:v>
                </c:pt>
                <c:pt idx="29569">
                  <c:v>5.9138000000000002</c:v>
                </c:pt>
                <c:pt idx="29570">
                  <c:v>5.9139999999999997</c:v>
                </c:pt>
                <c:pt idx="29571">
                  <c:v>5.9142000000000001</c:v>
                </c:pt>
                <c:pt idx="29572">
                  <c:v>5.9143999999999997</c:v>
                </c:pt>
                <c:pt idx="29573">
                  <c:v>5.9146000000000001</c:v>
                </c:pt>
                <c:pt idx="29574">
                  <c:v>5.9147999999999996</c:v>
                </c:pt>
                <c:pt idx="29575">
                  <c:v>5.915</c:v>
                </c:pt>
                <c:pt idx="29576">
                  <c:v>5.9151999999999996</c:v>
                </c:pt>
                <c:pt idx="29577">
                  <c:v>5.9154</c:v>
                </c:pt>
                <c:pt idx="29578">
                  <c:v>5.9156000000000004</c:v>
                </c:pt>
                <c:pt idx="29579">
                  <c:v>5.9157999999999999</c:v>
                </c:pt>
                <c:pt idx="29580">
                  <c:v>5.9160000000000004</c:v>
                </c:pt>
                <c:pt idx="29581">
                  <c:v>5.9161999999999999</c:v>
                </c:pt>
                <c:pt idx="29582">
                  <c:v>5.9164000000000003</c:v>
                </c:pt>
                <c:pt idx="29583">
                  <c:v>5.9165999999999999</c:v>
                </c:pt>
                <c:pt idx="29584">
                  <c:v>5.9168000000000003</c:v>
                </c:pt>
                <c:pt idx="29585">
                  <c:v>5.9169999999999998</c:v>
                </c:pt>
                <c:pt idx="29586">
                  <c:v>5.9172000000000002</c:v>
                </c:pt>
                <c:pt idx="29587">
                  <c:v>5.9173999999999998</c:v>
                </c:pt>
                <c:pt idx="29588">
                  <c:v>5.9176000000000002</c:v>
                </c:pt>
                <c:pt idx="29589">
                  <c:v>5.9177999999999997</c:v>
                </c:pt>
                <c:pt idx="29590">
                  <c:v>5.9180000000000001</c:v>
                </c:pt>
                <c:pt idx="29591">
                  <c:v>5.9181999999999997</c:v>
                </c:pt>
                <c:pt idx="29592">
                  <c:v>5.9184000000000001</c:v>
                </c:pt>
                <c:pt idx="29593">
                  <c:v>5.9185999999999996</c:v>
                </c:pt>
                <c:pt idx="29594">
                  <c:v>5.9188000000000001</c:v>
                </c:pt>
                <c:pt idx="29595">
                  <c:v>5.9189999999999996</c:v>
                </c:pt>
                <c:pt idx="29596">
                  <c:v>5.9192</c:v>
                </c:pt>
                <c:pt idx="29597">
                  <c:v>5.9194000000000004</c:v>
                </c:pt>
                <c:pt idx="29598">
                  <c:v>5.9196</c:v>
                </c:pt>
                <c:pt idx="29599">
                  <c:v>5.9198000000000004</c:v>
                </c:pt>
                <c:pt idx="29600">
                  <c:v>5.92</c:v>
                </c:pt>
                <c:pt idx="29601">
                  <c:v>5.9202000000000004</c:v>
                </c:pt>
                <c:pt idx="29602">
                  <c:v>5.9203999999999999</c:v>
                </c:pt>
                <c:pt idx="29603">
                  <c:v>5.9206000000000003</c:v>
                </c:pt>
                <c:pt idx="29604">
                  <c:v>5.9207999999999998</c:v>
                </c:pt>
                <c:pt idx="29605">
                  <c:v>5.9210000000000003</c:v>
                </c:pt>
                <c:pt idx="29606">
                  <c:v>5.9211999999999998</c:v>
                </c:pt>
                <c:pt idx="29607">
                  <c:v>5.9214000000000002</c:v>
                </c:pt>
                <c:pt idx="29608">
                  <c:v>5.9215999999999998</c:v>
                </c:pt>
                <c:pt idx="29609">
                  <c:v>5.9218000000000002</c:v>
                </c:pt>
                <c:pt idx="29610">
                  <c:v>5.9219999999999997</c:v>
                </c:pt>
                <c:pt idx="29611">
                  <c:v>5.9222000000000001</c:v>
                </c:pt>
                <c:pt idx="29612">
                  <c:v>5.9223999999999997</c:v>
                </c:pt>
                <c:pt idx="29613">
                  <c:v>5.9226000000000001</c:v>
                </c:pt>
                <c:pt idx="29614">
                  <c:v>5.9227999999999996</c:v>
                </c:pt>
                <c:pt idx="29615">
                  <c:v>5.923</c:v>
                </c:pt>
                <c:pt idx="29616">
                  <c:v>5.9231999999999996</c:v>
                </c:pt>
                <c:pt idx="29617">
                  <c:v>5.9234</c:v>
                </c:pt>
                <c:pt idx="29618">
                  <c:v>5.9236000000000004</c:v>
                </c:pt>
                <c:pt idx="29619">
                  <c:v>5.9238</c:v>
                </c:pt>
                <c:pt idx="29620">
                  <c:v>5.9240000000000004</c:v>
                </c:pt>
                <c:pt idx="29621">
                  <c:v>5.9241999999999999</c:v>
                </c:pt>
                <c:pt idx="29622">
                  <c:v>5.9244000000000003</c:v>
                </c:pt>
                <c:pt idx="29623">
                  <c:v>5.9245999999999999</c:v>
                </c:pt>
                <c:pt idx="29624">
                  <c:v>5.9248000000000003</c:v>
                </c:pt>
                <c:pt idx="29625">
                  <c:v>5.9249999999999998</c:v>
                </c:pt>
                <c:pt idx="29626">
                  <c:v>5.9252000000000002</c:v>
                </c:pt>
                <c:pt idx="29627">
                  <c:v>5.9253999999999998</c:v>
                </c:pt>
                <c:pt idx="29628">
                  <c:v>5.9256000000000002</c:v>
                </c:pt>
                <c:pt idx="29629">
                  <c:v>5.9257999999999997</c:v>
                </c:pt>
                <c:pt idx="29630">
                  <c:v>5.9260000000000002</c:v>
                </c:pt>
                <c:pt idx="29631">
                  <c:v>5.9261999999999997</c:v>
                </c:pt>
                <c:pt idx="29632">
                  <c:v>5.9264000000000001</c:v>
                </c:pt>
                <c:pt idx="29633">
                  <c:v>5.9265999999999996</c:v>
                </c:pt>
                <c:pt idx="29634">
                  <c:v>5.9268000000000001</c:v>
                </c:pt>
                <c:pt idx="29635">
                  <c:v>5.9269999999999996</c:v>
                </c:pt>
                <c:pt idx="29636">
                  <c:v>5.9272</c:v>
                </c:pt>
                <c:pt idx="29637">
                  <c:v>5.9273999999999996</c:v>
                </c:pt>
                <c:pt idx="29638">
                  <c:v>5.9276</c:v>
                </c:pt>
                <c:pt idx="29639">
                  <c:v>5.9278000000000004</c:v>
                </c:pt>
                <c:pt idx="29640">
                  <c:v>5.9279999999999999</c:v>
                </c:pt>
                <c:pt idx="29641">
                  <c:v>5.9282000000000004</c:v>
                </c:pt>
                <c:pt idx="29642">
                  <c:v>5.9283999999999999</c:v>
                </c:pt>
                <c:pt idx="29643">
                  <c:v>5.9286000000000003</c:v>
                </c:pt>
                <c:pt idx="29644">
                  <c:v>5.9287999999999998</c:v>
                </c:pt>
                <c:pt idx="29645">
                  <c:v>5.9290000000000003</c:v>
                </c:pt>
                <c:pt idx="29646">
                  <c:v>5.9291999999999998</c:v>
                </c:pt>
                <c:pt idx="29647">
                  <c:v>5.9294000000000002</c:v>
                </c:pt>
                <c:pt idx="29648">
                  <c:v>5.9295999999999998</c:v>
                </c:pt>
                <c:pt idx="29649">
                  <c:v>5.9298000000000002</c:v>
                </c:pt>
                <c:pt idx="29650">
                  <c:v>5.93</c:v>
                </c:pt>
                <c:pt idx="29651">
                  <c:v>5.9302000000000001</c:v>
                </c:pt>
                <c:pt idx="29652">
                  <c:v>5.9303999999999997</c:v>
                </c:pt>
                <c:pt idx="29653">
                  <c:v>5.9306000000000001</c:v>
                </c:pt>
                <c:pt idx="29654">
                  <c:v>5.9307999999999996</c:v>
                </c:pt>
                <c:pt idx="29655">
                  <c:v>5.931</c:v>
                </c:pt>
                <c:pt idx="29656">
                  <c:v>5.9311999999999996</c:v>
                </c:pt>
                <c:pt idx="29657">
                  <c:v>5.9314</c:v>
                </c:pt>
                <c:pt idx="29658">
                  <c:v>5.9316000000000004</c:v>
                </c:pt>
                <c:pt idx="29659">
                  <c:v>5.9318</c:v>
                </c:pt>
                <c:pt idx="29660">
                  <c:v>5.9320000000000004</c:v>
                </c:pt>
                <c:pt idx="29661">
                  <c:v>5.9321999999999999</c:v>
                </c:pt>
                <c:pt idx="29662">
                  <c:v>5.9324000000000003</c:v>
                </c:pt>
                <c:pt idx="29663">
                  <c:v>5.9325999999999999</c:v>
                </c:pt>
                <c:pt idx="29664">
                  <c:v>5.9328000000000003</c:v>
                </c:pt>
                <c:pt idx="29665">
                  <c:v>5.9329999999999998</c:v>
                </c:pt>
                <c:pt idx="29666">
                  <c:v>5.9332000000000003</c:v>
                </c:pt>
                <c:pt idx="29667">
                  <c:v>5.9333999999999998</c:v>
                </c:pt>
                <c:pt idx="29668">
                  <c:v>5.9336000000000002</c:v>
                </c:pt>
                <c:pt idx="29669">
                  <c:v>5.9337999999999997</c:v>
                </c:pt>
                <c:pt idx="29670">
                  <c:v>5.9340000000000002</c:v>
                </c:pt>
                <c:pt idx="29671">
                  <c:v>5.9341999999999997</c:v>
                </c:pt>
                <c:pt idx="29672">
                  <c:v>5.9344000000000001</c:v>
                </c:pt>
                <c:pt idx="29673">
                  <c:v>5.9345999999999997</c:v>
                </c:pt>
                <c:pt idx="29674">
                  <c:v>5.9348000000000001</c:v>
                </c:pt>
                <c:pt idx="29675">
                  <c:v>5.9349999999999996</c:v>
                </c:pt>
                <c:pt idx="29676">
                  <c:v>5.9352</c:v>
                </c:pt>
                <c:pt idx="29677">
                  <c:v>5.9353999999999996</c:v>
                </c:pt>
                <c:pt idx="29678">
                  <c:v>5.9356</c:v>
                </c:pt>
                <c:pt idx="29679">
                  <c:v>5.9358000000000004</c:v>
                </c:pt>
                <c:pt idx="29680">
                  <c:v>5.9359999999999999</c:v>
                </c:pt>
                <c:pt idx="29681">
                  <c:v>5.9362000000000004</c:v>
                </c:pt>
                <c:pt idx="29682">
                  <c:v>5.9363999999999999</c:v>
                </c:pt>
                <c:pt idx="29683">
                  <c:v>5.9366000000000003</c:v>
                </c:pt>
                <c:pt idx="29684">
                  <c:v>5.9367999999999999</c:v>
                </c:pt>
                <c:pt idx="29685">
                  <c:v>5.9370000000000003</c:v>
                </c:pt>
                <c:pt idx="29686">
                  <c:v>5.9371999999999998</c:v>
                </c:pt>
                <c:pt idx="29687">
                  <c:v>5.9374000000000002</c:v>
                </c:pt>
                <c:pt idx="29688">
                  <c:v>5.9375999999999998</c:v>
                </c:pt>
                <c:pt idx="29689">
                  <c:v>5.9378000000000002</c:v>
                </c:pt>
                <c:pt idx="29690">
                  <c:v>5.9379999999999997</c:v>
                </c:pt>
                <c:pt idx="29691">
                  <c:v>5.9382000000000001</c:v>
                </c:pt>
                <c:pt idx="29692">
                  <c:v>5.9383999999999997</c:v>
                </c:pt>
                <c:pt idx="29693">
                  <c:v>5.9386000000000001</c:v>
                </c:pt>
                <c:pt idx="29694">
                  <c:v>5.9387999999999996</c:v>
                </c:pt>
                <c:pt idx="29695">
                  <c:v>5.9390000000000001</c:v>
                </c:pt>
                <c:pt idx="29696">
                  <c:v>5.9391999999999996</c:v>
                </c:pt>
                <c:pt idx="29697">
                  <c:v>5.9394</c:v>
                </c:pt>
                <c:pt idx="29698">
                  <c:v>5.9396000000000004</c:v>
                </c:pt>
                <c:pt idx="29699">
                  <c:v>5.9398</c:v>
                </c:pt>
                <c:pt idx="29700">
                  <c:v>5.94</c:v>
                </c:pt>
                <c:pt idx="29701">
                  <c:v>5.9401999999999999</c:v>
                </c:pt>
                <c:pt idx="29702">
                  <c:v>5.9404000000000003</c:v>
                </c:pt>
                <c:pt idx="29703">
                  <c:v>5.9405999999999999</c:v>
                </c:pt>
                <c:pt idx="29704">
                  <c:v>5.9408000000000003</c:v>
                </c:pt>
                <c:pt idx="29705">
                  <c:v>5.9409999999999998</c:v>
                </c:pt>
                <c:pt idx="29706">
                  <c:v>5.9412000000000003</c:v>
                </c:pt>
                <c:pt idx="29707">
                  <c:v>5.9413999999999998</c:v>
                </c:pt>
                <c:pt idx="29708">
                  <c:v>5.9416000000000002</c:v>
                </c:pt>
                <c:pt idx="29709">
                  <c:v>5.9417999999999997</c:v>
                </c:pt>
                <c:pt idx="29710">
                  <c:v>5.9420000000000002</c:v>
                </c:pt>
                <c:pt idx="29711">
                  <c:v>5.9421999999999997</c:v>
                </c:pt>
                <c:pt idx="29712">
                  <c:v>5.9424000000000001</c:v>
                </c:pt>
                <c:pt idx="29713">
                  <c:v>5.9425999999999997</c:v>
                </c:pt>
                <c:pt idx="29714">
                  <c:v>5.9428000000000001</c:v>
                </c:pt>
                <c:pt idx="29715">
                  <c:v>5.9429999999999996</c:v>
                </c:pt>
                <c:pt idx="29716">
                  <c:v>5.9432</c:v>
                </c:pt>
                <c:pt idx="29717">
                  <c:v>5.9433999999999996</c:v>
                </c:pt>
                <c:pt idx="29718">
                  <c:v>5.9436</c:v>
                </c:pt>
                <c:pt idx="29719">
                  <c:v>5.9438000000000004</c:v>
                </c:pt>
                <c:pt idx="29720">
                  <c:v>5.944</c:v>
                </c:pt>
                <c:pt idx="29721">
                  <c:v>5.9442000000000004</c:v>
                </c:pt>
                <c:pt idx="29722">
                  <c:v>5.9443999999999999</c:v>
                </c:pt>
                <c:pt idx="29723">
                  <c:v>5.9446000000000003</c:v>
                </c:pt>
                <c:pt idx="29724">
                  <c:v>5.9447999999999999</c:v>
                </c:pt>
                <c:pt idx="29725">
                  <c:v>5.9450000000000003</c:v>
                </c:pt>
                <c:pt idx="29726">
                  <c:v>5.9451999999999998</c:v>
                </c:pt>
                <c:pt idx="29727">
                  <c:v>5.9454000000000002</c:v>
                </c:pt>
                <c:pt idx="29728">
                  <c:v>5.9455999999999998</c:v>
                </c:pt>
                <c:pt idx="29729">
                  <c:v>5.9458000000000002</c:v>
                </c:pt>
                <c:pt idx="29730">
                  <c:v>5.9459999999999997</c:v>
                </c:pt>
                <c:pt idx="29731">
                  <c:v>5.9462000000000002</c:v>
                </c:pt>
                <c:pt idx="29732">
                  <c:v>5.9463999999999997</c:v>
                </c:pt>
                <c:pt idx="29733">
                  <c:v>5.9466000000000001</c:v>
                </c:pt>
                <c:pt idx="29734">
                  <c:v>5.9467999999999996</c:v>
                </c:pt>
                <c:pt idx="29735">
                  <c:v>5.9470000000000001</c:v>
                </c:pt>
                <c:pt idx="29736">
                  <c:v>5.9471999999999996</c:v>
                </c:pt>
                <c:pt idx="29737">
                  <c:v>5.9474</c:v>
                </c:pt>
                <c:pt idx="29738">
                  <c:v>5.9476000000000004</c:v>
                </c:pt>
                <c:pt idx="29739">
                  <c:v>5.9478</c:v>
                </c:pt>
                <c:pt idx="29740">
                  <c:v>5.9480000000000004</c:v>
                </c:pt>
                <c:pt idx="29741">
                  <c:v>5.9481999999999999</c:v>
                </c:pt>
                <c:pt idx="29742">
                  <c:v>5.9484000000000004</c:v>
                </c:pt>
                <c:pt idx="29743">
                  <c:v>5.9485999999999999</c:v>
                </c:pt>
                <c:pt idx="29744">
                  <c:v>5.9488000000000003</c:v>
                </c:pt>
                <c:pt idx="29745">
                  <c:v>5.9489999999999998</c:v>
                </c:pt>
                <c:pt idx="29746">
                  <c:v>5.9492000000000003</c:v>
                </c:pt>
                <c:pt idx="29747">
                  <c:v>5.9493999999999998</c:v>
                </c:pt>
                <c:pt idx="29748">
                  <c:v>5.9496000000000002</c:v>
                </c:pt>
                <c:pt idx="29749">
                  <c:v>5.9497999999999998</c:v>
                </c:pt>
                <c:pt idx="29750">
                  <c:v>5.95</c:v>
                </c:pt>
                <c:pt idx="29751">
                  <c:v>5.9501999999999997</c:v>
                </c:pt>
                <c:pt idx="29752">
                  <c:v>5.9504000000000001</c:v>
                </c:pt>
                <c:pt idx="29753">
                  <c:v>5.9505999999999997</c:v>
                </c:pt>
                <c:pt idx="29754">
                  <c:v>5.9508000000000001</c:v>
                </c:pt>
                <c:pt idx="29755">
                  <c:v>5.9509999999999996</c:v>
                </c:pt>
                <c:pt idx="29756">
                  <c:v>5.9512</c:v>
                </c:pt>
                <c:pt idx="29757">
                  <c:v>5.9513999999999996</c:v>
                </c:pt>
                <c:pt idx="29758">
                  <c:v>5.9516</c:v>
                </c:pt>
                <c:pt idx="29759">
                  <c:v>5.9518000000000004</c:v>
                </c:pt>
                <c:pt idx="29760">
                  <c:v>5.952</c:v>
                </c:pt>
                <c:pt idx="29761">
                  <c:v>5.9522000000000004</c:v>
                </c:pt>
                <c:pt idx="29762">
                  <c:v>5.9523999999999999</c:v>
                </c:pt>
                <c:pt idx="29763">
                  <c:v>5.9526000000000003</c:v>
                </c:pt>
                <c:pt idx="29764">
                  <c:v>5.9527999999999999</c:v>
                </c:pt>
                <c:pt idx="29765">
                  <c:v>5.9530000000000003</c:v>
                </c:pt>
                <c:pt idx="29766">
                  <c:v>5.9531999999999998</c:v>
                </c:pt>
                <c:pt idx="29767">
                  <c:v>5.9534000000000002</c:v>
                </c:pt>
                <c:pt idx="29768">
                  <c:v>5.9535999999999998</c:v>
                </c:pt>
                <c:pt idx="29769">
                  <c:v>5.9538000000000002</c:v>
                </c:pt>
                <c:pt idx="29770">
                  <c:v>5.9539999999999997</c:v>
                </c:pt>
                <c:pt idx="29771">
                  <c:v>5.9542000000000002</c:v>
                </c:pt>
                <c:pt idx="29772">
                  <c:v>5.9543999999999997</c:v>
                </c:pt>
                <c:pt idx="29773">
                  <c:v>5.9546000000000001</c:v>
                </c:pt>
                <c:pt idx="29774">
                  <c:v>5.9547999999999996</c:v>
                </c:pt>
                <c:pt idx="29775">
                  <c:v>5.9550000000000001</c:v>
                </c:pt>
                <c:pt idx="29776">
                  <c:v>5.9551999999999996</c:v>
                </c:pt>
                <c:pt idx="29777">
                  <c:v>5.9554</c:v>
                </c:pt>
                <c:pt idx="29778">
                  <c:v>5.9555999999999996</c:v>
                </c:pt>
                <c:pt idx="29779">
                  <c:v>5.9558</c:v>
                </c:pt>
                <c:pt idx="29780">
                  <c:v>5.9560000000000004</c:v>
                </c:pt>
                <c:pt idx="29781">
                  <c:v>5.9561999999999999</c:v>
                </c:pt>
                <c:pt idx="29782">
                  <c:v>5.9564000000000004</c:v>
                </c:pt>
                <c:pt idx="29783">
                  <c:v>5.9565999999999999</c:v>
                </c:pt>
                <c:pt idx="29784">
                  <c:v>5.9568000000000003</c:v>
                </c:pt>
                <c:pt idx="29785">
                  <c:v>5.9569999999999999</c:v>
                </c:pt>
                <c:pt idx="29786">
                  <c:v>5.9572000000000003</c:v>
                </c:pt>
                <c:pt idx="29787">
                  <c:v>5.9573999999999998</c:v>
                </c:pt>
                <c:pt idx="29788">
                  <c:v>5.9576000000000002</c:v>
                </c:pt>
                <c:pt idx="29789">
                  <c:v>5.9577999999999998</c:v>
                </c:pt>
                <c:pt idx="29790">
                  <c:v>5.9580000000000002</c:v>
                </c:pt>
                <c:pt idx="29791">
                  <c:v>5.9581999999999997</c:v>
                </c:pt>
                <c:pt idx="29792">
                  <c:v>5.9584000000000001</c:v>
                </c:pt>
                <c:pt idx="29793">
                  <c:v>5.9585999999999997</c:v>
                </c:pt>
                <c:pt idx="29794">
                  <c:v>5.9588000000000001</c:v>
                </c:pt>
                <c:pt idx="29795">
                  <c:v>5.9589999999999996</c:v>
                </c:pt>
                <c:pt idx="29796">
                  <c:v>5.9592000000000001</c:v>
                </c:pt>
                <c:pt idx="29797">
                  <c:v>5.9593999999999996</c:v>
                </c:pt>
                <c:pt idx="29798">
                  <c:v>5.9596</c:v>
                </c:pt>
                <c:pt idx="29799">
                  <c:v>5.9598000000000004</c:v>
                </c:pt>
                <c:pt idx="29800">
                  <c:v>5.96</c:v>
                </c:pt>
                <c:pt idx="29801">
                  <c:v>5.9602000000000004</c:v>
                </c:pt>
                <c:pt idx="29802">
                  <c:v>5.9603999999999999</c:v>
                </c:pt>
                <c:pt idx="29803">
                  <c:v>5.9606000000000003</c:v>
                </c:pt>
                <c:pt idx="29804">
                  <c:v>5.9607999999999999</c:v>
                </c:pt>
                <c:pt idx="29805">
                  <c:v>5.9610000000000003</c:v>
                </c:pt>
                <c:pt idx="29806">
                  <c:v>5.9611999999999998</c:v>
                </c:pt>
                <c:pt idx="29807">
                  <c:v>5.9614000000000003</c:v>
                </c:pt>
                <c:pt idx="29808">
                  <c:v>5.9615999999999998</c:v>
                </c:pt>
                <c:pt idx="29809">
                  <c:v>5.9618000000000002</c:v>
                </c:pt>
                <c:pt idx="29810">
                  <c:v>5.9619999999999997</c:v>
                </c:pt>
                <c:pt idx="29811">
                  <c:v>5.9622000000000002</c:v>
                </c:pt>
                <c:pt idx="29812">
                  <c:v>5.9623999999999997</c:v>
                </c:pt>
                <c:pt idx="29813">
                  <c:v>5.9626000000000001</c:v>
                </c:pt>
                <c:pt idx="29814">
                  <c:v>5.9627999999999997</c:v>
                </c:pt>
                <c:pt idx="29815">
                  <c:v>5.9630000000000001</c:v>
                </c:pt>
                <c:pt idx="29816">
                  <c:v>5.9631999999999996</c:v>
                </c:pt>
                <c:pt idx="29817">
                  <c:v>5.9634</c:v>
                </c:pt>
                <c:pt idx="29818">
                  <c:v>5.9635999999999996</c:v>
                </c:pt>
                <c:pt idx="29819">
                  <c:v>5.9638</c:v>
                </c:pt>
                <c:pt idx="29820">
                  <c:v>5.9640000000000004</c:v>
                </c:pt>
                <c:pt idx="29821">
                  <c:v>5.9641999999999999</c:v>
                </c:pt>
                <c:pt idx="29822">
                  <c:v>5.9644000000000004</c:v>
                </c:pt>
                <c:pt idx="29823">
                  <c:v>5.9645999999999999</c:v>
                </c:pt>
                <c:pt idx="29824">
                  <c:v>5.9648000000000003</c:v>
                </c:pt>
                <c:pt idx="29825">
                  <c:v>5.9649999999999999</c:v>
                </c:pt>
                <c:pt idx="29826">
                  <c:v>5.9652000000000003</c:v>
                </c:pt>
                <c:pt idx="29827">
                  <c:v>5.9653999999999998</c:v>
                </c:pt>
                <c:pt idx="29828">
                  <c:v>5.9656000000000002</c:v>
                </c:pt>
                <c:pt idx="29829">
                  <c:v>5.9657999999999998</c:v>
                </c:pt>
                <c:pt idx="29830">
                  <c:v>5.9660000000000002</c:v>
                </c:pt>
                <c:pt idx="29831">
                  <c:v>5.9661999999999997</c:v>
                </c:pt>
                <c:pt idx="29832">
                  <c:v>5.9664000000000001</c:v>
                </c:pt>
                <c:pt idx="29833">
                  <c:v>5.9665999999999997</c:v>
                </c:pt>
                <c:pt idx="29834">
                  <c:v>5.9668000000000001</c:v>
                </c:pt>
                <c:pt idx="29835">
                  <c:v>5.9669999999999996</c:v>
                </c:pt>
                <c:pt idx="29836">
                  <c:v>5.9672000000000001</c:v>
                </c:pt>
                <c:pt idx="29837">
                  <c:v>5.9673999999999996</c:v>
                </c:pt>
                <c:pt idx="29838">
                  <c:v>5.9676</c:v>
                </c:pt>
                <c:pt idx="29839">
                  <c:v>5.9678000000000004</c:v>
                </c:pt>
                <c:pt idx="29840">
                  <c:v>5.968</c:v>
                </c:pt>
                <c:pt idx="29841">
                  <c:v>5.9682000000000004</c:v>
                </c:pt>
                <c:pt idx="29842">
                  <c:v>5.9683999999999999</c:v>
                </c:pt>
                <c:pt idx="29843">
                  <c:v>5.9686000000000003</c:v>
                </c:pt>
                <c:pt idx="29844">
                  <c:v>5.9687999999999999</c:v>
                </c:pt>
                <c:pt idx="29845">
                  <c:v>5.9690000000000003</c:v>
                </c:pt>
                <c:pt idx="29846">
                  <c:v>5.9691999999999998</c:v>
                </c:pt>
                <c:pt idx="29847">
                  <c:v>5.9694000000000003</c:v>
                </c:pt>
                <c:pt idx="29848">
                  <c:v>5.9695999999999998</c:v>
                </c:pt>
                <c:pt idx="29849">
                  <c:v>5.9698000000000002</c:v>
                </c:pt>
                <c:pt idx="29850">
                  <c:v>5.97</c:v>
                </c:pt>
                <c:pt idx="29851">
                  <c:v>5.9702000000000002</c:v>
                </c:pt>
                <c:pt idx="29852">
                  <c:v>5.9703999999999997</c:v>
                </c:pt>
                <c:pt idx="29853">
                  <c:v>5.9706000000000001</c:v>
                </c:pt>
                <c:pt idx="29854">
                  <c:v>5.9707999999999997</c:v>
                </c:pt>
                <c:pt idx="29855">
                  <c:v>5.9710000000000001</c:v>
                </c:pt>
                <c:pt idx="29856">
                  <c:v>5.9711999999999996</c:v>
                </c:pt>
                <c:pt idx="29857">
                  <c:v>5.9714</c:v>
                </c:pt>
                <c:pt idx="29858">
                  <c:v>5.9715999999999996</c:v>
                </c:pt>
                <c:pt idx="29859">
                  <c:v>5.9718</c:v>
                </c:pt>
                <c:pt idx="29860">
                  <c:v>5.9720000000000004</c:v>
                </c:pt>
                <c:pt idx="29861">
                  <c:v>5.9722</c:v>
                </c:pt>
                <c:pt idx="29862">
                  <c:v>5.9724000000000004</c:v>
                </c:pt>
                <c:pt idx="29863">
                  <c:v>5.9725999999999999</c:v>
                </c:pt>
                <c:pt idx="29864">
                  <c:v>5.9728000000000003</c:v>
                </c:pt>
                <c:pt idx="29865">
                  <c:v>5.9729999999999999</c:v>
                </c:pt>
                <c:pt idx="29866">
                  <c:v>5.9732000000000003</c:v>
                </c:pt>
                <c:pt idx="29867">
                  <c:v>5.9733999999999998</c:v>
                </c:pt>
                <c:pt idx="29868">
                  <c:v>5.9736000000000002</c:v>
                </c:pt>
                <c:pt idx="29869">
                  <c:v>5.9737999999999998</c:v>
                </c:pt>
                <c:pt idx="29870">
                  <c:v>5.9740000000000002</c:v>
                </c:pt>
                <c:pt idx="29871">
                  <c:v>5.9741999999999997</c:v>
                </c:pt>
                <c:pt idx="29872">
                  <c:v>5.9744000000000002</c:v>
                </c:pt>
                <c:pt idx="29873">
                  <c:v>5.9745999999999997</c:v>
                </c:pt>
                <c:pt idx="29874">
                  <c:v>5.9748000000000001</c:v>
                </c:pt>
                <c:pt idx="29875">
                  <c:v>5.9749999999999996</c:v>
                </c:pt>
                <c:pt idx="29876">
                  <c:v>5.9752000000000001</c:v>
                </c:pt>
                <c:pt idx="29877">
                  <c:v>5.9753999999999996</c:v>
                </c:pt>
                <c:pt idx="29878">
                  <c:v>5.9756</c:v>
                </c:pt>
                <c:pt idx="29879">
                  <c:v>5.9757999999999996</c:v>
                </c:pt>
                <c:pt idx="29880">
                  <c:v>5.976</c:v>
                </c:pt>
                <c:pt idx="29881">
                  <c:v>5.9762000000000004</c:v>
                </c:pt>
                <c:pt idx="29882">
                  <c:v>5.9763999999999999</c:v>
                </c:pt>
                <c:pt idx="29883">
                  <c:v>5.9766000000000004</c:v>
                </c:pt>
                <c:pt idx="29884">
                  <c:v>5.9767999999999999</c:v>
                </c:pt>
                <c:pt idx="29885">
                  <c:v>5.9770000000000003</c:v>
                </c:pt>
                <c:pt idx="29886">
                  <c:v>5.9771999999999998</c:v>
                </c:pt>
                <c:pt idx="29887">
                  <c:v>5.9774000000000003</c:v>
                </c:pt>
                <c:pt idx="29888">
                  <c:v>5.9775999999999998</c:v>
                </c:pt>
                <c:pt idx="29889">
                  <c:v>5.9778000000000002</c:v>
                </c:pt>
                <c:pt idx="29890">
                  <c:v>5.9779999999999998</c:v>
                </c:pt>
                <c:pt idx="29891">
                  <c:v>5.9782000000000002</c:v>
                </c:pt>
                <c:pt idx="29892">
                  <c:v>5.9783999999999997</c:v>
                </c:pt>
                <c:pt idx="29893">
                  <c:v>5.9786000000000001</c:v>
                </c:pt>
                <c:pt idx="29894">
                  <c:v>5.9787999999999997</c:v>
                </c:pt>
                <c:pt idx="29895">
                  <c:v>5.9790000000000001</c:v>
                </c:pt>
                <c:pt idx="29896">
                  <c:v>5.9791999999999996</c:v>
                </c:pt>
                <c:pt idx="29897">
                  <c:v>5.9794</c:v>
                </c:pt>
                <c:pt idx="29898">
                  <c:v>5.9795999999999996</c:v>
                </c:pt>
                <c:pt idx="29899">
                  <c:v>5.9798</c:v>
                </c:pt>
                <c:pt idx="29900">
                  <c:v>5.98</c:v>
                </c:pt>
                <c:pt idx="29901">
                  <c:v>5.9802</c:v>
                </c:pt>
                <c:pt idx="29902">
                  <c:v>5.9804000000000004</c:v>
                </c:pt>
                <c:pt idx="29903">
                  <c:v>5.9805999999999999</c:v>
                </c:pt>
                <c:pt idx="29904">
                  <c:v>5.9808000000000003</c:v>
                </c:pt>
                <c:pt idx="29905">
                  <c:v>5.9809999999999999</c:v>
                </c:pt>
                <c:pt idx="29906">
                  <c:v>5.9812000000000003</c:v>
                </c:pt>
                <c:pt idx="29907">
                  <c:v>5.9813999999999998</c:v>
                </c:pt>
                <c:pt idx="29908">
                  <c:v>5.9816000000000003</c:v>
                </c:pt>
                <c:pt idx="29909">
                  <c:v>5.9817999999999998</c:v>
                </c:pt>
                <c:pt idx="29910">
                  <c:v>5.9820000000000002</c:v>
                </c:pt>
                <c:pt idx="29911">
                  <c:v>5.9821999999999997</c:v>
                </c:pt>
                <c:pt idx="29912">
                  <c:v>5.9824000000000002</c:v>
                </c:pt>
                <c:pt idx="29913">
                  <c:v>5.9825999999999997</c:v>
                </c:pt>
                <c:pt idx="29914">
                  <c:v>5.9828000000000001</c:v>
                </c:pt>
                <c:pt idx="29915">
                  <c:v>5.9829999999999997</c:v>
                </c:pt>
                <c:pt idx="29916">
                  <c:v>5.9832000000000001</c:v>
                </c:pt>
                <c:pt idx="29917">
                  <c:v>5.9833999999999996</c:v>
                </c:pt>
                <c:pt idx="29918">
                  <c:v>5.9836</c:v>
                </c:pt>
                <c:pt idx="29919">
                  <c:v>5.9837999999999996</c:v>
                </c:pt>
                <c:pt idx="29920">
                  <c:v>5.984</c:v>
                </c:pt>
                <c:pt idx="29921">
                  <c:v>5.9842000000000004</c:v>
                </c:pt>
                <c:pt idx="29922">
                  <c:v>5.9843999999999999</c:v>
                </c:pt>
                <c:pt idx="29923">
                  <c:v>5.9846000000000004</c:v>
                </c:pt>
                <c:pt idx="29924">
                  <c:v>5.9847999999999999</c:v>
                </c:pt>
                <c:pt idx="29925">
                  <c:v>5.9850000000000003</c:v>
                </c:pt>
                <c:pt idx="29926">
                  <c:v>5.9851999999999999</c:v>
                </c:pt>
                <c:pt idx="29927">
                  <c:v>5.9854000000000003</c:v>
                </c:pt>
                <c:pt idx="29928">
                  <c:v>5.9855999999999998</c:v>
                </c:pt>
                <c:pt idx="29929">
                  <c:v>5.9858000000000002</c:v>
                </c:pt>
                <c:pt idx="29930">
                  <c:v>5.9859999999999998</c:v>
                </c:pt>
                <c:pt idx="29931">
                  <c:v>5.9862000000000002</c:v>
                </c:pt>
                <c:pt idx="29932">
                  <c:v>5.9863999999999997</c:v>
                </c:pt>
                <c:pt idx="29933">
                  <c:v>5.9866000000000001</c:v>
                </c:pt>
                <c:pt idx="29934">
                  <c:v>5.9867999999999997</c:v>
                </c:pt>
                <c:pt idx="29935">
                  <c:v>5.9870000000000001</c:v>
                </c:pt>
                <c:pt idx="29936">
                  <c:v>5.9871999999999996</c:v>
                </c:pt>
                <c:pt idx="29937">
                  <c:v>5.9874000000000001</c:v>
                </c:pt>
                <c:pt idx="29938">
                  <c:v>5.9875999999999996</c:v>
                </c:pt>
                <c:pt idx="29939">
                  <c:v>5.9878</c:v>
                </c:pt>
                <c:pt idx="29940">
                  <c:v>5.9880000000000004</c:v>
                </c:pt>
                <c:pt idx="29941">
                  <c:v>5.9882</c:v>
                </c:pt>
                <c:pt idx="29942">
                  <c:v>5.9884000000000004</c:v>
                </c:pt>
                <c:pt idx="29943">
                  <c:v>5.9885999999999999</c:v>
                </c:pt>
                <c:pt idx="29944">
                  <c:v>5.9888000000000003</c:v>
                </c:pt>
                <c:pt idx="29945">
                  <c:v>5.9889999999999999</c:v>
                </c:pt>
                <c:pt idx="29946">
                  <c:v>5.9892000000000003</c:v>
                </c:pt>
                <c:pt idx="29947">
                  <c:v>5.9893999999999998</c:v>
                </c:pt>
                <c:pt idx="29948">
                  <c:v>5.9896000000000003</c:v>
                </c:pt>
                <c:pt idx="29949">
                  <c:v>5.9897999999999998</c:v>
                </c:pt>
                <c:pt idx="29950">
                  <c:v>5.99</c:v>
                </c:pt>
                <c:pt idx="29951">
                  <c:v>5.9901999999999997</c:v>
                </c:pt>
                <c:pt idx="29952">
                  <c:v>5.9904000000000002</c:v>
                </c:pt>
                <c:pt idx="29953">
                  <c:v>5.9905999999999997</c:v>
                </c:pt>
                <c:pt idx="29954">
                  <c:v>5.9908000000000001</c:v>
                </c:pt>
                <c:pt idx="29955">
                  <c:v>5.9909999999999997</c:v>
                </c:pt>
                <c:pt idx="29956">
                  <c:v>5.9912000000000001</c:v>
                </c:pt>
                <c:pt idx="29957">
                  <c:v>5.9913999999999996</c:v>
                </c:pt>
                <c:pt idx="29958">
                  <c:v>5.9916</c:v>
                </c:pt>
                <c:pt idx="29959">
                  <c:v>5.9917999999999996</c:v>
                </c:pt>
                <c:pt idx="29960">
                  <c:v>5.992</c:v>
                </c:pt>
                <c:pt idx="29961">
                  <c:v>5.9922000000000004</c:v>
                </c:pt>
                <c:pt idx="29962">
                  <c:v>5.9923999999999999</c:v>
                </c:pt>
                <c:pt idx="29963">
                  <c:v>5.9926000000000004</c:v>
                </c:pt>
                <c:pt idx="29964">
                  <c:v>5.9927999999999999</c:v>
                </c:pt>
                <c:pt idx="29965">
                  <c:v>5.9930000000000003</c:v>
                </c:pt>
                <c:pt idx="29966">
                  <c:v>5.9931999999999999</c:v>
                </c:pt>
                <c:pt idx="29967">
                  <c:v>5.9934000000000003</c:v>
                </c:pt>
                <c:pt idx="29968">
                  <c:v>5.9935999999999998</c:v>
                </c:pt>
                <c:pt idx="29969">
                  <c:v>5.9938000000000002</c:v>
                </c:pt>
                <c:pt idx="29970">
                  <c:v>5.9939999999999998</c:v>
                </c:pt>
                <c:pt idx="29971">
                  <c:v>5.9942000000000002</c:v>
                </c:pt>
                <c:pt idx="29972">
                  <c:v>5.9943999999999997</c:v>
                </c:pt>
                <c:pt idx="29973">
                  <c:v>5.9946000000000002</c:v>
                </c:pt>
                <c:pt idx="29974">
                  <c:v>5.9947999999999997</c:v>
                </c:pt>
                <c:pt idx="29975">
                  <c:v>5.9950000000000001</c:v>
                </c:pt>
                <c:pt idx="29976">
                  <c:v>5.9951999999999996</c:v>
                </c:pt>
                <c:pt idx="29977">
                  <c:v>5.9954000000000001</c:v>
                </c:pt>
                <c:pt idx="29978">
                  <c:v>5.9955999999999996</c:v>
                </c:pt>
                <c:pt idx="29979">
                  <c:v>5.9958</c:v>
                </c:pt>
                <c:pt idx="29980">
                  <c:v>5.9960000000000004</c:v>
                </c:pt>
                <c:pt idx="29981">
                  <c:v>5.9962</c:v>
                </c:pt>
                <c:pt idx="29982">
                  <c:v>5.9964000000000004</c:v>
                </c:pt>
                <c:pt idx="29983">
                  <c:v>5.9965999999999999</c:v>
                </c:pt>
                <c:pt idx="29984">
                  <c:v>5.9968000000000004</c:v>
                </c:pt>
                <c:pt idx="29985">
                  <c:v>5.9969999999999999</c:v>
                </c:pt>
                <c:pt idx="29986">
                  <c:v>5.9972000000000003</c:v>
                </c:pt>
                <c:pt idx="29987">
                  <c:v>5.9973999999999998</c:v>
                </c:pt>
                <c:pt idx="29988">
                  <c:v>5.9976000000000003</c:v>
                </c:pt>
                <c:pt idx="29989">
                  <c:v>5.9977999999999998</c:v>
                </c:pt>
                <c:pt idx="29990">
                  <c:v>5.9980000000000002</c:v>
                </c:pt>
                <c:pt idx="29991">
                  <c:v>5.9981999999999998</c:v>
                </c:pt>
                <c:pt idx="29992">
                  <c:v>5.9984000000000002</c:v>
                </c:pt>
                <c:pt idx="29993">
                  <c:v>5.9985999999999997</c:v>
                </c:pt>
                <c:pt idx="29994">
                  <c:v>5.9988000000000001</c:v>
                </c:pt>
                <c:pt idx="29995">
                  <c:v>5.9989999999999997</c:v>
                </c:pt>
                <c:pt idx="29996">
                  <c:v>5.9992000000000001</c:v>
                </c:pt>
                <c:pt idx="29997">
                  <c:v>5.9993999999999996</c:v>
                </c:pt>
                <c:pt idx="29998">
                  <c:v>5.9996</c:v>
                </c:pt>
                <c:pt idx="29999">
                  <c:v>5.9997999999999996</c:v>
                </c:pt>
                <c:pt idx="30000">
                  <c:v>6</c:v>
                </c:pt>
                <c:pt idx="30001">
                  <c:v>6.0002000000000004</c:v>
                </c:pt>
                <c:pt idx="30002">
                  <c:v>6.0004</c:v>
                </c:pt>
                <c:pt idx="30003">
                  <c:v>6.0006000000000004</c:v>
                </c:pt>
                <c:pt idx="30004">
                  <c:v>6.0007999999999999</c:v>
                </c:pt>
                <c:pt idx="30005">
                  <c:v>6.0010000000000003</c:v>
                </c:pt>
                <c:pt idx="30006">
                  <c:v>6.0011999999999999</c:v>
                </c:pt>
                <c:pt idx="30007">
                  <c:v>6.0014000000000003</c:v>
                </c:pt>
                <c:pt idx="30008">
                  <c:v>6.0015999999999998</c:v>
                </c:pt>
                <c:pt idx="30009">
                  <c:v>6.0018000000000002</c:v>
                </c:pt>
                <c:pt idx="30010">
                  <c:v>6.0019999999999998</c:v>
                </c:pt>
                <c:pt idx="30011">
                  <c:v>6.0022000000000002</c:v>
                </c:pt>
                <c:pt idx="30012">
                  <c:v>6.0023999999999997</c:v>
                </c:pt>
                <c:pt idx="30013">
                  <c:v>6.0026000000000002</c:v>
                </c:pt>
                <c:pt idx="30014">
                  <c:v>6.0027999999999997</c:v>
                </c:pt>
                <c:pt idx="30015">
                  <c:v>6.0030000000000001</c:v>
                </c:pt>
                <c:pt idx="30016">
                  <c:v>6.0031999999999996</c:v>
                </c:pt>
                <c:pt idx="30017">
                  <c:v>6.0034000000000001</c:v>
                </c:pt>
                <c:pt idx="30018">
                  <c:v>6.0035999999999996</c:v>
                </c:pt>
                <c:pt idx="30019">
                  <c:v>6.0038</c:v>
                </c:pt>
                <c:pt idx="30020">
                  <c:v>6.0039999999999996</c:v>
                </c:pt>
                <c:pt idx="30021">
                  <c:v>6.0042</c:v>
                </c:pt>
                <c:pt idx="30022">
                  <c:v>6.0044000000000004</c:v>
                </c:pt>
                <c:pt idx="30023">
                  <c:v>6.0045999999999999</c:v>
                </c:pt>
                <c:pt idx="30024">
                  <c:v>6.0048000000000004</c:v>
                </c:pt>
                <c:pt idx="30025">
                  <c:v>6.0049999999999999</c:v>
                </c:pt>
                <c:pt idx="30026">
                  <c:v>6.0052000000000003</c:v>
                </c:pt>
                <c:pt idx="30027">
                  <c:v>6.0053999999999998</c:v>
                </c:pt>
                <c:pt idx="30028">
                  <c:v>6.0056000000000003</c:v>
                </c:pt>
                <c:pt idx="30029">
                  <c:v>6.0057999999999998</c:v>
                </c:pt>
                <c:pt idx="30030">
                  <c:v>6.0060000000000002</c:v>
                </c:pt>
                <c:pt idx="30031">
                  <c:v>6.0061999999999998</c:v>
                </c:pt>
                <c:pt idx="30032">
                  <c:v>6.0064000000000002</c:v>
                </c:pt>
                <c:pt idx="30033">
                  <c:v>6.0065999999999997</c:v>
                </c:pt>
                <c:pt idx="30034">
                  <c:v>6.0068000000000001</c:v>
                </c:pt>
                <c:pt idx="30035">
                  <c:v>6.0069999999999997</c:v>
                </c:pt>
                <c:pt idx="30036">
                  <c:v>6.0072000000000001</c:v>
                </c:pt>
                <c:pt idx="30037">
                  <c:v>6.0073999999999996</c:v>
                </c:pt>
                <c:pt idx="30038">
                  <c:v>6.0076000000000001</c:v>
                </c:pt>
                <c:pt idx="30039">
                  <c:v>6.0077999999999996</c:v>
                </c:pt>
                <c:pt idx="30040">
                  <c:v>6.008</c:v>
                </c:pt>
                <c:pt idx="30041">
                  <c:v>6.0082000000000004</c:v>
                </c:pt>
                <c:pt idx="30042">
                  <c:v>6.0084</c:v>
                </c:pt>
                <c:pt idx="30043">
                  <c:v>6.0086000000000004</c:v>
                </c:pt>
                <c:pt idx="30044">
                  <c:v>6.0087999999999999</c:v>
                </c:pt>
                <c:pt idx="30045">
                  <c:v>6.0090000000000003</c:v>
                </c:pt>
                <c:pt idx="30046">
                  <c:v>6.0091999999999999</c:v>
                </c:pt>
                <c:pt idx="30047">
                  <c:v>6.0094000000000003</c:v>
                </c:pt>
                <c:pt idx="30048">
                  <c:v>6.0095999999999998</c:v>
                </c:pt>
                <c:pt idx="30049">
                  <c:v>6.0098000000000003</c:v>
                </c:pt>
                <c:pt idx="30050">
                  <c:v>6.01</c:v>
                </c:pt>
                <c:pt idx="30051">
                  <c:v>6.0102000000000002</c:v>
                </c:pt>
                <c:pt idx="30052">
                  <c:v>6.0103999999999997</c:v>
                </c:pt>
                <c:pt idx="30053">
                  <c:v>6.0106000000000002</c:v>
                </c:pt>
                <c:pt idx="30054">
                  <c:v>6.0107999999999997</c:v>
                </c:pt>
                <c:pt idx="30055">
                  <c:v>6.0110000000000001</c:v>
                </c:pt>
                <c:pt idx="30056">
                  <c:v>6.0111999999999997</c:v>
                </c:pt>
                <c:pt idx="30057">
                  <c:v>6.0114000000000001</c:v>
                </c:pt>
                <c:pt idx="30058">
                  <c:v>6.0115999999999996</c:v>
                </c:pt>
                <c:pt idx="30059">
                  <c:v>6.0118</c:v>
                </c:pt>
                <c:pt idx="30060">
                  <c:v>6.0119999999999996</c:v>
                </c:pt>
                <c:pt idx="30061">
                  <c:v>6.0122</c:v>
                </c:pt>
                <c:pt idx="30062">
                  <c:v>6.0124000000000004</c:v>
                </c:pt>
                <c:pt idx="30063">
                  <c:v>6.0125999999999999</c:v>
                </c:pt>
                <c:pt idx="30064">
                  <c:v>6.0128000000000004</c:v>
                </c:pt>
                <c:pt idx="30065">
                  <c:v>6.0129999999999999</c:v>
                </c:pt>
                <c:pt idx="30066">
                  <c:v>6.0132000000000003</c:v>
                </c:pt>
                <c:pt idx="30067">
                  <c:v>6.0133999999999999</c:v>
                </c:pt>
                <c:pt idx="30068">
                  <c:v>6.0136000000000003</c:v>
                </c:pt>
                <c:pt idx="30069">
                  <c:v>6.0137999999999998</c:v>
                </c:pt>
                <c:pt idx="30070">
                  <c:v>6.0140000000000002</c:v>
                </c:pt>
                <c:pt idx="30071">
                  <c:v>6.0141999999999998</c:v>
                </c:pt>
                <c:pt idx="30072">
                  <c:v>6.0144000000000002</c:v>
                </c:pt>
                <c:pt idx="30073">
                  <c:v>6.0145999999999997</c:v>
                </c:pt>
                <c:pt idx="30074">
                  <c:v>6.0148000000000001</c:v>
                </c:pt>
                <c:pt idx="30075">
                  <c:v>6.0149999999999997</c:v>
                </c:pt>
                <c:pt idx="30076">
                  <c:v>6.0152000000000001</c:v>
                </c:pt>
                <c:pt idx="30077">
                  <c:v>6.0153999999999996</c:v>
                </c:pt>
                <c:pt idx="30078">
                  <c:v>6.0156000000000001</c:v>
                </c:pt>
                <c:pt idx="30079">
                  <c:v>6.0157999999999996</c:v>
                </c:pt>
                <c:pt idx="30080">
                  <c:v>6.016</c:v>
                </c:pt>
                <c:pt idx="30081">
                  <c:v>6.0162000000000004</c:v>
                </c:pt>
                <c:pt idx="30082">
                  <c:v>6.0164</c:v>
                </c:pt>
                <c:pt idx="30083">
                  <c:v>6.0166000000000004</c:v>
                </c:pt>
                <c:pt idx="30084">
                  <c:v>6.0167999999999999</c:v>
                </c:pt>
                <c:pt idx="30085">
                  <c:v>6.0170000000000003</c:v>
                </c:pt>
                <c:pt idx="30086">
                  <c:v>6.0171999999999999</c:v>
                </c:pt>
                <c:pt idx="30087">
                  <c:v>6.0174000000000003</c:v>
                </c:pt>
                <c:pt idx="30088">
                  <c:v>6.0175999999999998</c:v>
                </c:pt>
                <c:pt idx="30089">
                  <c:v>6.0178000000000003</c:v>
                </c:pt>
                <c:pt idx="30090">
                  <c:v>6.0179999999999998</c:v>
                </c:pt>
                <c:pt idx="30091">
                  <c:v>6.0182000000000002</c:v>
                </c:pt>
                <c:pt idx="30092">
                  <c:v>6.0183999999999997</c:v>
                </c:pt>
                <c:pt idx="30093">
                  <c:v>6.0186000000000002</c:v>
                </c:pt>
                <c:pt idx="30094">
                  <c:v>6.0187999999999997</c:v>
                </c:pt>
                <c:pt idx="30095">
                  <c:v>6.0190000000000001</c:v>
                </c:pt>
                <c:pt idx="30096">
                  <c:v>6.0191999999999997</c:v>
                </c:pt>
                <c:pt idx="30097">
                  <c:v>6.0194000000000001</c:v>
                </c:pt>
                <c:pt idx="30098">
                  <c:v>6.0195999999999996</c:v>
                </c:pt>
                <c:pt idx="30099">
                  <c:v>6.0198</c:v>
                </c:pt>
                <c:pt idx="30100">
                  <c:v>6.02</c:v>
                </c:pt>
                <c:pt idx="30101">
                  <c:v>6.0202</c:v>
                </c:pt>
                <c:pt idx="30102">
                  <c:v>6.0204000000000004</c:v>
                </c:pt>
                <c:pt idx="30103">
                  <c:v>6.0206</c:v>
                </c:pt>
                <c:pt idx="30104">
                  <c:v>6.0208000000000004</c:v>
                </c:pt>
                <c:pt idx="30105">
                  <c:v>6.0209999999999999</c:v>
                </c:pt>
                <c:pt idx="30106">
                  <c:v>6.0212000000000003</c:v>
                </c:pt>
                <c:pt idx="30107">
                  <c:v>6.0213999999999999</c:v>
                </c:pt>
                <c:pt idx="30108">
                  <c:v>6.0216000000000003</c:v>
                </c:pt>
                <c:pt idx="30109">
                  <c:v>6.0217999999999998</c:v>
                </c:pt>
                <c:pt idx="30110">
                  <c:v>6.0220000000000002</c:v>
                </c:pt>
                <c:pt idx="30111">
                  <c:v>6.0221999999999998</c:v>
                </c:pt>
                <c:pt idx="30112">
                  <c:v>6.0224000000000002</c:v>
                </c:pt>
                <c:pt idx="30113">
                  <c:v>6.0225999999999997</c:v>
                </c:pt>
                <c:pt idx="30114">
                  <c:v>6.0228000000000002</c:v>
                </c:pt>
                <c:pt idx="30115">
                  <c:v>6.0229999999999997</c:v>
                </c:pt>
                <c:pt idx="30116">
                  <c:v>6.0232000000000001</c:v>
                </c:pt>
                <c:pt idx="30117">
                  <c:v>6.0233999999999996</c:v>
                </c:pt>
                <c:pt idx="30118">
                  <c:v>6.0236000000000001</c:v>
                </c:pt>
                <c:pt idx="30119">
                  <c:v>6.0237999999999996</c:v>
                </c:pt>
                <c:pt idx="30120">
                  <c:v>6.024</c:v>
                </c:pt>
                <c:pt idx="30121">
                  <c:v>6.0242000000000004</c:v>
                </c:pt>
                <c:pt idx="30122">
                  <c:v>6.0244</c:v>
                </c:pt>
                <c:pt idx="30123">
                  <c:v>6.0246000000000004</c:v>
                </c:pt>
                <c:pt idx="30124">
                  <c:v>6.0247999999999999</c:v>
                </c:pt>
                <c:pt idx="30125">
                  <c:v>6.0250000000000004</c:v>
                </c:pt>
                <c:pt idx="30126">
                  <c:v>6.0251999999999999</c:v>
                </c:pt>
                <c:pt idx="30127">
                  <c:v>6.0254000000000003</c:v>
                </c:pt>
                <c:pt idx="30128">
                  <c:v>6.0255999999999998</c:v>
                </c:pt>
                <c:pt idx="30129">
                  <c:v>6.0258000000000003</c:v>
                </c:pt>
                <c:pt idx="30130">
                  <c:v>6.0259999999999998</c:v>
                </c:pt>
                <c:pt idx="30131">
                  <c:v>6.0262000000000002</c:v>
                </c:pt>
                <c:pt idx="30132">
                  <c:v>6.0263999999999998</c:v>
                </c:pt>
                <c:pt idx="30133">
                  <c:v>6.0266000000000002</c:v>
                </c:pt>
                <c:pt idx="30134">
                  <c:v>6.0267999999999997</c:v>
                </c:pt>
                <c:pt idx="30135">
                  <c:v>6.0270000000000001</c:v>
                </c:pt>
                <c:pt idx="30136">
                  <c:v>6.0271999999999997</c:v>
                </c:pt>
                <c:pt idx="30137">
                  <c:v>6.0274000000000001</c:v>
                </c:pt>
                <c:pt idx="30138">
                  <c:v>6.0275999999999996</c:v>
                </c:pt>
                <c:pt idx="30139">
                  <c:v>6.0278</c:v>
                </c:pt>
                <c:pt idx="30140">
                  <c:v>6.0279999999999996</c:v>
                </c:pt>
                <c:pt idx="30141">
                  <c:v>6.0282</c:v>
                </c:pt>
                <c:pt idx="30142">
                  <c:v>6.0284000000000004</c:v>
                </c:pt>
                <c:pt idx="30143">
                  <c:v>6.0286</c:v>
                </c:pt>
                <c:pt idx="30144">
                  <c:v>6.0288000000000004</c:v>
                </c:pt>
                <c:pt idx="30145">
                  <c:v>6.0289999999999999</c:v>
                </c:pt>
                <c:pt idx="30146">
                  <c:v>6.0292000000000003</c:v>
                </c:pt>
                <c:pt idx="30147">
                  <c:v>6.0293999999999999</c:v>
                </c:pt>
                <c:pt idx="30148">
                  <c:v>6.0296000000000003</c:v>
                </c:pt>
                <c:pt idx="30149">
                  <c:v>6.0297999999999998</c:v>
                </c:pt>
                <c:pt idx="30150">
                  <c:v>6.03</c:v>
                </c:pt>
                <c:pt idx="30151">
                  <c:v>6.0301999999999998</c:v>
                </c:pt>
                <c:pt idx="30152">
                  <c:v>6.0304000000000002</c:v>
                </c:pt>
                <c:pt idx="30153">
                  <c:v>6.0305999999999997</c:v>
                </c:pt>
                <c:pt idx="30154">
                  <c:v>6.0308000000000002</c:v>
                </c:pt>
                <c:pt idx="30155">
                  <c:v>6.0309999999999997</c:v>
                </c:pt>
                <c:pt idx="30156">
                  <c:v>6.0312000000000001</c:v>
                </c:pt>
                <c:pt idx="30157">
                  <c:v>6.0313999999999997</c:v>
                </c:pt>
                <c:pt idx="30158">
                  <c:v>6.0316000000000001</c:v>
                </c:pt>
                <c:pt idx="30159">
                  <c:v>6.0317999999999996</c:v>
                </c:pt>
                <c:pt idx="30160">
                  <c:v>6.032</c:v>
                </c:pt>
                <c:pt idx="30161">
                  <c:v>6.0321999999999996</c:v>
                </c:pt>
                <c:pt idx="30162">
                  <c:v>6.0324</c:v>
                </c:pt>
                <c:pt idx="30163">
                  <c:v>6.0326000000000004</c:v>
                </c:pt>
                <c:pt idx="30164">
                  <c:v>6.0327999999999999</c:v>
                </c:pt>
                <c:pt idx="30165">
                  <c:v>6.0330000000000004</c:v>
                </c:pt>
                <c:pt idx="30166">
                  <c:v>6.0331999999999999</c:v>
                </c:pt>
                <c:pt idx="30167">
                  <c:v>6.0334000000000003</c:v>
                </c:pt>
                <c:pt idx="30168">
                  <c:v>6.0335999999999999</c:v>
                </c:pt>
                <c:pt idx="30169">
                  <c:v>6.0338000000000003</c:v>
                </c:pt>
                <c:pt idx="30170">
                  <c:v>6.0339999999999998</c:v>
                </c:pt>
                <c:pt idx="30171">
                  <c:v>6.0342000000000002</c:v>
                </c:pt>
                <c:pt idx="30172">
                  <c:v>6.0343999999999998</c:v>
                </c:pt>
                <c:pt idx="30173">
                  <c:v>6.0346000000000002</c:v>
                </c:pt>
                <c:pt idx="30174">
                  <c:v>6.0347999999999997</c:v>
                </c:pt>
                <c:pt idx="30175">
                  <c:v>6.0350000000000001</c:v>
                </c:pt>
                <c:pt idx="30176">
                  <c:v>6.0351999999999997</c:v>
                </c:pt>
                <c:pt idx="30177">
                  <c:v>6.0354000000000001</c:v>
                </c:pt>
                <c:pt idx="30178">
                  <c:v>6.0355999999999996</c:v>
                </c:pt>
                <c:pt idx="30179">
                  <c:v>6.0358000000000001</c:v>
                </c:pt>
                <c:pt idx="30180">
                  <c:v>6.0359999999999996</c:v>
                </c:pt>
                <c:pt idx="30181">
                  <c:v>6.0362</c:v>
                </c:pt>
                <c:pt idx="30182">
                  <c:v>6.0364000000000004</c:v>
                </c:pt>
                <c:pt idx="30183">
                  <c:v>6.0366</c:v>
                </c:pt>
                <c:pt idx="30184">
                  <c:v>6.0368000000000004</c:v>
                </c:pt>
                <c:pt idx="30185">
                  <c:v>6.0369999999999999</c:v>
                </c:pt>
                <c:pt idx="30186">
                  <c:v>6.0372000000000003</c:v>
                </c:pt>
                <c:pt idx="30187">
                  <c:v>6.0373999999999999</c:v>
                </c:pt>
                <c:pt idx="30188">
                  <c:v>6.0376000000000003</c:v>
                </c:pt>
                <c:pt idx="30189">
                  <c:v>6.0377999999999998</c:v>
                </c:pt>
                <c:pt idx="30190">
                  <c:v>6.0380000000000003</c:v>
                </c:pt>
                <c:pt idx="30191">
                  <c:v>6.0381999999999998</c:v>
                </c:pt>
                <c:pt idx="30192">
                  <c:v>6.0384000000000002</c:v>
                </c:pt>
                <c:pt idx="30193">
                  <c:v>6.0385999999999997</c:v>
                </c:pt>
                <c:pt idx="30194">
                  <c:v>6.0388000000000002</c:v>
                </c:pt>
                <c:pt idx="30195">
                  <c:v>6.0389999999999997</c:v>
                </c:pt>
                <c:pt idx="30196">
                  <c:v>6.0392000000000001</c:v>
                </c:pt>
                <c:pt idx="30197">
                  <c:v>6.0393999999999997</c:v>
                </c:pt>
                <c:pt idx="30198">
                  <c:v>6.0396000000000001</c:v>
                </c:pt>
                <c:pt idx="30199">
                  <c:v>6.0397999999999996</c:v>
                </c:pt>
                <c:pt idx="30200">
                  <c:v>6.04</c:v>
                </c:pt>
                <c:pt idx="30201">
                  <c:v>6.0401999999999996</c:v>
                </c:pt>
                <c:pt idx="30202">
                  <c:v>6.0404</c:v>
                </c:pt>
                <c:pt idx="30203">
                  <c:v>6.0406000000000004</c:v>
                </c:pt>
                <c:pt idx="30204">
                  <c:v>6.0407999999999999</c:v>
                </c:pt>
                <c:pt idx="30205">
                  <c:v>6.0410000000000004</c:v>
                </c:pt>
                <c:pt idx="30206">
                  <c:v>6.0411999999999999</c:v>
                </c:pt>
                <c:pt idx="30207">
                  <c:v>6.0414000000000003</c:v>
                </c:pt>
                <c:pt idx="30208">
                  <c:v>6.0415999999999999</c:v>
                </c:pt>
                <c:pt idx="30209">
                  <c:v>6.0418000000000003</c:v>
                </c:pt>
                <c:pt idx="30210">
                  <c:v>6.0419999999999998</c:v>
                </c:pt>
                <c:pt idx="30211">
                  <c:v>6.0422000000000002</c:v>
                </c:pt>
                <c:pt idx="30212">
                  <c:v>6.0423999999999998</c:v>
                </c:pt>
                <c:pt idx="30213">
                  <c:v>6.0426000000000002</c:v>
                </c:pt>
                <c:pt idx="30214">
                  <c:v>6.0427999999999997</c:v>
                </c:pt>
                <c:pt idx="30215">
                  <c:v>6.0430000000000001</c:v>
                </c:pt>
                <c:pt idx="30216">
                  <c:v>6.0431999999999997</c:v>
                </c:pt>
                <c:pt idx="30217">
                  <c:v>6.0434000000000001</c:v>
                </c:pt>
                <c:pt idx="30218">
                  <c:v>6.0435999999999996</c:v>
                </c:pt>
                <c:pt idx="30219">
                  <c:v>6.0438000000000001</c:v>
                </c:pt>
                <c:pt idx="30220">
                  <c:v>6.0439999999999996</c:v>
                </c:pt>
                <c:pt idx="30221">
                  <c:v>6.0442</c:v>
                </c:pt>
                <c:pt idx="30222">
                  <c:v>6.0444000000000004</c:v>
                </c:pt>
                <c:pt idx="30223">
                  <c:v>6.0446</c:v>
                </c:pt>
                <c:pt idx="30224">
                  <c:v>6.0448000000000004</c:v>
                </c:pt>
                <c:pt idx="30225">
                  <c:v>6.0449999999999999</c:v>
                </c:pt>
                <c:pt idx="30226">
                  <c:v>6.0452000000000004</c:v>
                </c:pt>
                <c:pt idx="30227">
                  <c:v>6.0453999999999999</c:v>
                </c:pt>
                <c:pt idx="30228">
                  <c:v>6.0456000000000003</c:v>
                </c:pt>
                <c:pt idx="30229">
                  <c:v>6.0457999999999998</c:v>
                </c:pt>
                <c:pt idx="30230">
                  <c:v>6.0460000000000003</c:v>
                </c:pt>
                <c:pt idx="30231">
                  <c:v>6.0461999999999998</c:v>
                </c:pt>
                <c:pt idx="30232">
                  <c:v>6.0464000000000002</c:v>
                </c:pt>
                <c:pt idx="30233">
                  <c:v>6.0465999999999998</c:v>
                </c:pt>
                <c:pt idx="30234">
                  <c:v>6.0468000000000002</c:v>
                </c:pt>
                <c:pt idx="30235">
                  <c:v>6.0469999999999997</c:v>
                </c:pt>
                <c:pt idx="30236">
                  <c:v>6.0472000000000001</c:v>
                </c:pt>
                <c:pt idx="30237">
                  <c:v>6.0473999999999997</c:v>
                </c:pt>
                <c:pt idx="30238">
                  <c:v>6.0476000000000001</c:v>
                </c:pt>
                <c:pt idx="30239">
                  <c:v>6.0477999999999996</c:v>
                </c:pt>
                <c:pt idx="30240">
                  <c:v>6.048</c:v>
                </c:pt>
                <c:pt idx="30241">
                  <c:v>6.0481999999999996</c:v>
                </c:pt>
                <c:pt idx="30242">
                  <c:v>6.0484</c:v>
                </c:pt>
                <c:pt idx="30243">
                  <c:v>6.0486000000000004</c:v>
                </c:pt>
                <c:pt idx="30244">
                  <c:v>6.0488</c:v>
                </c:pt>
                <c:pt idx="30245">
                  <c:v>6.0490000000000004</c:v>
                </c:pt>
                <c:pt idx="30246">
                  <c:v>6.0491999999999999</c:v>
                </c:pt>
                <c:pt idx="30247">
                  <c:v>6.0494000000000003</c:v>
                </c:pt>
                <c:pt idx="30248">
                  <c:v>6.0495999999999999</c:v>
                </c:pt>
                <c:pt idx="30249">
                  <c:v>6.0498000000000003</c:v>
                </c:pt>
                <c:pt idx="30250">
                  <c:v>6.05</c:v>
                </c:pt>
                <c:pt idx="30251">
                  <c:v>6.0502000000000002</c:v>
                </c:pt>
                <c:pt idx="30252">
                  <c:v>6.0503999999999998</c:v>
                </c:pt>
                <c:pt idx="30253">
                  <c:v>6.0506000000000002</c:v>
                </c:pt>
                <c:pt idx="30254">
                  <c:v>6.0507999999999997</c:v>
                </c:pt>
                <c:pt idx="30255">
                  <c:v>6.0510000000000002</c:v>
                </c:pt>
                <c:pt idx="30256">
                  <c:v>6.0511999999999997</c:v>
                </c:pt>
                <c:pt idx="30257">
                  <c:v>6.0514000000000001</c:v>
                </c:pt>
                <c:pt idx="30258">
                  <c:v>6.0515999999999996</c:v>
                </c:pt>
                <c:pt idx="30259">
                  <c:v>6.0518000000000001</c:v>
                </c:pt>
                <c:pt idx="30260">
                  <c:v>6.0519999999999996</c:v>
                </c:pt>
                <c:pt idx="30261">
                  <c:v>6.0522</c:v>
                </c:pt>
                <c:pt idx="30262">
                  <c:v>6.0523999999999996</c:v>
                </c:pt>
                <c:pt idx="30263">
                  <c:v>6.0526</c:v>
                </c:pt>
                <c:pt idx="30264">
                  <c:v>6.0528000000000004</c:v>
                </c:pt>
                <c:pt idx="30265">
                  <c:v>6.0529999999999999</c:v>
                </c:pt>
                <c:pt idx="30266">
                  <c:v>6.0532000000000004</c:v>
                </c:pt>
                <c:pt idx="30267">
                  <c:v>6.0533999999999999</c:v>
                </c:pt>
                <c:pt idx="30268">
                  <c:v>6.0536000000000003</c:v>
                </c:pt>
                <c:pt idx="30269">
                  <c:v>6.0537999999999998</c:v>
                </c:pt>
                <c:pt idx="30270">
                  <c:v>6.0540000000000003</c:v>
                </c:pt>
                <c:pt idx="30271">
                  <c:v>6.0541999999999998</c:v>
                </c:pt>
                <c:pt idx="30272">
                  <c:v>6.0544000000000002</c:v>
                </c:pt>
                <c:pt idx="30273">
                  <c:v>6.0545999999999998</c:v>
                </c:pt>
                <c:pt idx="30274">
                  <c:v>6.0548000000000002</c:v>
                </c:pt>
                <c:pt idx="30275">
                  <c:v>6.0549999999999997</c:v>
                </c:pt>
                <c:pt idx="30276">
                  <c:v>6.0552000000000001</c:v>
                </c:pt>
                <c:pt idx="30277">
                  <c:v>6.0553999999999997</c:v>
                </c:pt>
                <c:pt idx="30278">
                  <c:v>6.0556000000000001</c:v>
                </c:pt>
                <c:pt idx="30279">
                  <c:v>6.0557999999999996</c:v>
                </c:pt>
                <c:pt idx="30280">
                  <c:v>6.056</c:v>
                </c:pt>
                <c:pt idx="30281">
                  <c:v>6.0561999999999996</c:v>
                </c:pt>
                <c:pt idx="30282">
                  <c:v>6.0564</c:v>
                </c:pt>
                <c:pt idx="30283">
                  <c:v>6.0566000000000004</c:v>
                </c:pt>
                <c:pt idx="30284">
                  <c:v>6.0568</c:v>
                </c:pt>
                <c:pt idx="30285">
                  <c:v>6.0570000000000004</c:v>
                </c:pt>
                <c:pt idx="30286">
                  <c:v>6.0571999999999999</c:v>
                </c:pt>
                <c:pt idx="30287">
                  <c:v>6.0574000000000003</c:v>
                </c:pt>
                <c:pt idx="30288">
                  <c:v>6.0575999999999999</c:v>
                </c:pt>
                <c:pt idx="30289">
                  <c:v>6.0578000000000003</c:v>
                </c:pt>
                <c:pt idx="30290">
                  <c:v>6.0579999999999998</c:v>
                </c:pt>
                <c:pt idx="30291">
                  <c:v>6.0582000000000003</c:v>
                </c:pt>
                <c:pt idx="30292">
                  <c:v>6.0583999999999998</c:v>
                </c:pt>
                <c:pt idx="30293">
                  <c:v>6.0586000000000002</c:v>
                </c:pt>
                <c:pt idx="30294">
                  <c:v>6.0587999999999997</c:v>
                </c:pt>
                <c:pt idx="30295">
                  <c:v>6.0590000000000002</c:v>
                </c:pt>
                <c:pt idx="30296">
                  <c:v>6.0591999999999997</c:v>
                </c:pt>
                <c:pt idx="30297">
                  <c:v>6.0594000000000001</c:v>
                </c:pt>
                <c:pt idx="30298">
                  <c:v>6.0595999999999997</c:v>
                </c:pt>
                <c:pt idx="30299">
                  <c:v>6.0598000000000001</c:v>
                </c:pt>
                <c:pt idx="30300">
                  <c:v>6.06</c:v>
                </c:pt>
                <c:pt idx="30301">
                  <c:v>6.0602</c:v>
                </c:pt>
                <c:pt idx="30302">
                  <c:v>6.0603999999999996</c:v>
                </c:pt>
                <c:pt idx="30303">
                  <c:v>6.0606</c:v>
                </c:pt>
                <c:pt idx="30304">
                  <c:v>6.0608000000000004</c:v>
                </c:pt>
                <c:pt idx="30305">
                  <c:v>6.0609999999999999</c:v>
                </c:pt>
                <c:pt idx="30306">
                  <c:v>6.0612000000000004</c:v>
                </c:pt>
                <c:pt idx="30307">
                  <c:v>6.0613999999999999</c:v>
                </c:pt>
                <c:pt idx="30308">
                  <c:v>6.0616000000000003</c:v>
                </c:pt>
                <c:pt idx="30309">
                  <c:v>6.0617999999999999</c:v>
                </c:pt>
                <c:pt idx="30310">
                  <c:v>6.0620000000000003</c:v>
                </c:pt>
                <c:pt idx="30311">
                  <c:v>6.0621999999999998</c:v>
                </c:pt>
                <c:pt idx="30312">
                  <c:v>6.0624000000000002</c:v>
                </c:pt>
                <c:pt idx="30313">
                  <c:v>6.0625999999999998</c:v>
                </c:pt>
                <c:pt idx="30314">
                  <c:v>6.0628000000000002</c:v>
                </c:pt>
                <c:pt idx="30315">
                  <c:v>6.0629999999999997</c:v>
                </c:pt>
                <c:pt idx="30316">
                  <c:v>6.0632000000000001</c:v>
                </c:pt>
                <c:pt idx="30317">
                  <c:v>6.0633999999999997</c:v>
                </c:pt>
                <c:pt idx="30318">
                  <c:v>6.0636000000000001</c:v>
                </c:pt>
                <c:pt idx="30319">
                  <c:v>6.0637999999999996</c:v>
                </c:pt>
                <c:pt idx="30320">
                  <c:v>6.0640000000000001</c:v>
                </c:pt>
                <c:pt idx="30321">
                  <c:v>6.0641999999999996</c:v>
                </c:pt>
                <c:pt idx="30322">
                  <c:v>6.0644</c:v>
                </c:pt>
                <c:pt idx="30323">
                  <c:v>6.0646000000000004</c:v>
                </c:pt>
                <c:pt idx="30324">
                  <c:v>6.0648</c:v>
                </c:pt>
                <c:pt idx="30325">
                  <c:v>6.0650000000000004</c:v>
                </c:pt>
                <c:pt idx="30326">
                  <c:v>6.0651999999999999</c:v>
                </c:pt>
                <c:pt idx="30327">
                  <c:v>6.0654000000000003</c:v>
                </c:pt>
                <c:pt idx="30328">
                  <c:v>6.0655999999999999</c:v>
                </c:pt>
                <c:pt idx="30329">
                  <c:v>6.0658000000000003</c:v>
                </c:pt>
                <c:pt idx="30330">
                  <c:v>6.0659999999999998</c:v>
                </c:pt>
                <c:pt idx="30331">
                  <c:v>6.0662000000000003</c:v>
                </c:pt>
                <c:pt idx="30332">
                  <c:v>6.0663999999999998</c:v>
                </c:pt>
                <c:pt idx="30333">
                  <c:v>6.0666000000000002</c:v>
                </c:pt>
                <c:pt idx="30334">
                  <c:v>6.0667999999999997</c:v>
                </c:pt>
                <c:pt idx="30335">
                  <c:v>6.0670000000000002</c:v>
                </c:pt>
                <c:pt idx="30336">
                  <c:v>6.0671999999999997</c:v>
                </c:pt>
                <c:pt idx="30337">
                  <c:v>6.0674000000000001</c:v>
                </c:pt>
                <c:pt idx="30338">
                  <c:v>6.0675999999999997</c:v>
                </c:pt>
                <c:pt idx="30339">
                  <c:v>6.0678000000000001</c:v>
                </c:pt>
                <c:pt idx="30340">
                  <c:v>6.0679999999999996</c:v>
                </c:pt>
                <c:pt idx="30341">
                  <c:v>6.0682</c:v>
                </c:pt>
                <c:pt idx="30342">
                  <c:v>6.0683999999999996</c:v>
                </c:pt>
                <c:pt idx="30343">
                  <c:v>6.0686</c:v>
                </c:pt>
                <c:pt idx="30344">
                  <c:v>6.0688000000000004</c:v>
                </c:pt>
                <c:pt idx="30345">
                  <c:v>6.069</c:v>
                </c:pt>
                <c:pt idx="30346">
                  <c:v>6.0692000000000004</c:v>
                </c:pt>
                <c:pt idx="30347">
                  <c:v>6.0693999999999999</c:v>
                </c:pt>
                <c:pt idx="30348">
                  <c:v>6.0696000000000003</c:v>
                </c:pt>
                <c:pt idx="30349">
                  <c:v>6.0697999999999999</c:v>
                </c:pt>
                <c:pt idx="30350">
                  <c:v>6.07</c:v>
                </c:pt>
                <c:pt idx="30351">
                  <c:v>6.0701999999999998</c:v>
                </c:pt>
                <c:pt idx="30352">
                  <c:v>6.0704000000000002</c:v>
                </c:pt>
                <c:pt idx="30353">
                  <c:v>6.0705999999999998</c:v>
                </c:pt>
                <c:pt idx="30354">
                  <c:v>6.0708000000000002</c:v>
                </c:pt>
                <c:pt idx="30355">
                  <c:v>6.0709999999999997</c:v>
                </c:pt>
                <c:pt idx="30356">
                  <c:v>6.0712000000000002</c:v>
                </c:pt>
                <c:pt idx="30357">
                  <c:v>6.0713999999999997</c:v>
                </c:pt>
                <c:pt idx="30358">
                  <c:v>6.0716000000000001</c:v>
                </c:pt>
                <c:pt idx="30359">
                  <c:v>6.0717999999999996</c:v>
                </c:pt>
                <c:pt idx="30360">
                  <c:v>6.0720000000000001</c:v>
                </c:pt>
                <c:pt idx="30361">
                  <c:v>6.0721999999999996</c:v>
                </c:pt>
                <c:pt idx="30362">
                  <c:v>6.0724</c:v>
                </c:pt>
                <c:pt idx="30363">
                  <c:v>6.0726000000000004</c:v>
                </c:pt>
                <c:pt idx="30364">
                  <c:v>6.0728</c:v>
                </c:pt>
                <c:pt idx="30365">
                  <c:v>6.0730000000000004</c:v>
                </c:pt>
                <c:pt idx="30366">
                  <c:v>6.0731999999999999</c:v>
                </c:pt>
                <c:pt idx="30367">
                  <c:v>6.0734000000000004</c:v>
                </c:pt>
                <c:pt idx="30368">
                  <c:v>6.0735999999999999</c:v>
                </c:pt>
                <c:pt idx="30369">
                  <c:v>6.0738000000000003</c:v>
                </c:pt>
                <c:pt idx="30370">
                  <c:v>6.0739999999999998</c:v>
                </c:pt>
                <c:pt idx="30371">
                  <c:v>6.0742000000000003</c:v>
                </c:pt>
                <c:pt idx="30372">
                  <c:v>6.0743999999999998</c:v>
                </c:pt>
                <c:pt idx="30373">
                  <c:v>6.0746000000000002</c:v>
                </c:pt>
                <c:pt idx="30374">
                  <c:v>6.0747999999999998</c:v>
                </c:pt>
                <c:pt idx="30375">
                  <c:v>6.0750000000000002</c:v>
                </c:pt>
                <c:pt idx="30376">
                  <c:v>6.0751999999999997</c:v>
                </c:pt>
                <c:pt idx="30377">
                  <c:v>6.0754000000000001</c:v>
                </c:pt>
                <c:pt idx="30378">
                  <c:v>6.0755999999999997</c:v>
                </c:pt>
                <c:pt idx="30379">
                  <c:v>6.0758000000000001</c:v>
                </c:pt>
                <c:pt idx="30380">
                  <c:v>6.0759999999999996</c:v>
                </c:pt>
                <c:pt idx="30381">
                  <c:v>6.0762</c:v>
                </c:pt>
                <c:pt idx="30382">
                  <c:v>6.0763999999999996</c:v>
                </c:pt>
                <c:pt idx="30383">
                  <c:v>6.0766</c:v>
                </c:pt>
                <c:pt idx="30384">
                  <c:v>6.0768000000000004</c:v>
                </c:pt>
                <c:pt idx="30385">
                  <c:v>6.077</c:v>
                </c:pt>
                <c:pt idx="30386">
                  <c:v>6.0772000000000004</c:v>
                </c:pt>
                <c:pt idx="30387">
                  <c:v>6.0773999999999999</c:v>
                </c:pt>
                <c:pt idx="30388">
                  <c:v>6.0776000000000003</c:v>
                </c:pt>
                <c:pt idx="30389">
                  <c:v>6.0777999999999999</c:v>
                </c:pt>
                <c:pt idx="30390">
                  <c:v>6.0780000000000003</c:v>
                </c:pt>
                <c:pt idx="30391">
                  <c:v>6.0781999999999998</c:v>
                </c:pt>
                <c:pt idx="30392">
                  <c:v>6.0784000000000002</c:v>
                </c:pt>
                <c:pt idx="30393">
                  <c:v>6.0785999999999998</c:v>
                </c:pt>
                <c:pt idx="30394">
                  <c:v>6.0788000000000002</c:v>
                </c:pt>
                <c:pt idx="30395">
                  <c:v>6.0789999999999997</c:v>
                </c:pt>
                <c:pt idx="30396">
                  <c:v>6.0792000000000002</c:v>
                </c:pt>
                <c:pt idx="30397">
                  <c:v>6.0793999999999997</c:v>
                </c:pt>
                <c:pt idx="30398">
                  <c:v>6.0796000000000001</c:v>
                </c:pt>
                <c:pt idx="30399">
                  <c:v>6.0797999999999996</c:v>
                </c:pt>
                <c:pt idx="30400">
                  <c:v>6.08</c:v>
                </c:pt>
                <c:pt idx="30401">
                  <c:v>6.0801999999999996</c:v>
                </c:pt>
                <c:pt idx="30402">
                  <c:v>6.0804</c:v>
                </c:pt>
                <c:pt idx="30403">
                  <c:v>6.0805999999999996</c:v>
                </c:pt>
                <c:pt idx="30404">
                  <c:v>6.0808</c:v>
                </c:pt>
                <c:pt idx="30405">
                  <c:v>6.0810000000000004</c:v>
                </c:pt>
                <c:pt idx="30406">
                  <c:v>6.0811999999999999</c:v>
                </c:pt>
                <c:pt idx="30407">
                  <c:v>6.0814000000000004</c:v>
                </c:pt>
                <c:pt idx="30408">
                  <c:v>6.0815999999999999</c:v>
                </c:pt>
                <c:pt idx="30409">
                  <c:v>6.0818000000000003</c:v>
                </c:pt>
                <c:pt idx="30410">
                  <c:v>6.0819999999999999</c:v>
                </c:pt>
                <c:pt idx="30411">
                  <c:v>6.0822000000000003</c:v>
                </c:pt>
                <c:pt idx="30412">
                  <c:v>6.0823999999999998</c:v>
                </c:pt>
                <c:pt idx="30413">
                  <c:v>6.0826000000000002</c:v>
                </c:pt>
                <c:pt idx="30414">
                  <c:v>6.0827999999999998</c:v>
                </c:pt>
                <c:pt idx="30415">
                  <c:v>6.0830000000000002</c:v>
                </c:pt>
                <c:pt idx="30416">
                  <c:v>6.0831999999999997</c:v>
                </c:pt>
                <c:pt idx="30417">
                  <c:v>6.0834000000000001</c:v>
                </c:pt>
                <c:pt idx="30418">
                  <c:v>6.0835999999999997</c:v>
                </c:pt>
                <c:pt idx="30419">
                  <c:v>6.0838000000000001</c:v>
                </c:pt>
                <c:pt idx="30420">
                  <c:v>6.0839999999999996</c:v>
                </c:pt>
                <c:pt idx="30421">
                  <c:v>6.0842000000000001</c:v>
                </c:pt>
                <c:pt idx="30422">
                  <c:v>6.0843999999999996</c:v>
                </c:pt>
                <c:pt idx="30423">
                  <c:v>6.0846</c:v>
                </c:pt>
                <c:pt idx="30424">
                  <c:v>6.0848000000000004</c:v>
                </c:pt>
                <c:pt idx="30425">
                  <c:v>6.085</c:v>
                </c:pt>
                <c:pt idx="30426">
                  <c:v>6.0852000000000004</c:v>
                </c:pt>
                <c:pt idx="30427">
                  <c:v>6.0853999999999999</c:v>
                </c:pt>
                <c:pt idx="30428">
                  <c:v>6.0856000000000003</c:v>
                </c:pt>
                <c:pt idx="30429">
                  <c:v>6.0857999999999999</c:v>
                </c:pt>
                <c:pt idx="30430">
                  <c:v>6.0860000000000003</c:v>
                </c:pt>
                <c:pt idx="30431">
                  <c:v>6.0861999999999998</c:v>
                </c:pt>
                <c:pt idx="30432">
                  <c:v>6.0864000000000003</c:v>
                </c:pt>
                <c:pt idx="30433">
                  <c:v>6.0865999999999998</c:v>
                </c:pt>
                <c:pt idx="30434">
                  <c:v>6.0868000000000002</c:v>
                </c:pt>
                <c:pt idx="30435">
                  <c:v>6.0869999999999997</c:v>
                </c:pt>
                <c:pt idx="30436">
                  <c:v>6.0872000000000002</c:v>
                </c:pt>
                <c:pt idx="30437">
                  <c:v>6.0873999999999997</c:v>
                </c:pt>
                <c:pt idx="30438">
                  <c:v>6.0876000000000001</c:v>
                </c:pt>
                <c:pt idx="30439">
                  <c:v>6.0877999999999997</c:v>
                </c:pt>
                <c:pt idx="30440">
                  <c:v>6.0880000000000001</c:v>
                </c:pt>
                <c:pt idx="30441">
                  <c:v>6.0881999999999996</c:v>
                </c:pt>
                <c:pt idx="30442">
                  <c:v>6.0884</c:v>
                </c:pt>
                <c:pt idx="30443">
                  <c:v>6.0885999999999996</c:v>
                </c:pt>
                <c:pt idx="30444">
                  <c:v>6.0888</c:v>
                </c:pt>
                <c:pt idx="30445">
                  <c:v>6.0890000000000004</c:v>
                </c:pt>
                <c:pt idx="30446">
                  <c:v>6.0891999999999999</c:v>
                </c:pt>
                <c:pt idx="30447">
                  <c:v>6.0894000000000004</c:v>
                </c:pt>
                <c:pt idx="30448">
                  <c:v>6.0895999999999999</c:v>
                </c:pt>
                <c:pt idx="30449">
                  <c:v>6.0898000000000003</c:v>
                </c:pt>
                <c:pt idx="30450">
                  <c:v>6.09</c:v>
                </c:pt>
                <c:pt idx="30451">
                  <c:v>6.0902000000000003</c:v>
                </c:pt>
                <c:pt idx="30452">
                  <c:v>6.0903999999999998</c:v>
                </c:pt>
                <c:pt idx="30453">
                  <c:v>6.0906000000000002</c:v>
                </c:pt>
                <c:pt idx="30454">
                  <c:v>6.0907999999999998</c:v>
                </c:pt>
                <c:pt idx="30455">
                  <c:v>6.0910000000000002</c:v>
                </c:pt>
                <c:pt idx="30456">
                  <c:v>6.0911999999999997</c:v>
                </c:pt>
                <c:pt idx="30457">
                  <c:v>6.0914000000000001</c:v>
                </c:pt>
                <c:pt idx="30458">
                  <c:v>6.0915999999999997</c:v>
                </c:pt>
                <c:pt idx="30459">
                  <c:v>6.0918000000000001</c:v>
                </c:pt>
                <c:pt idx="30460">
                  <c:v>6.0919999999999996</c:v>
                </c:pt>
                <c:pt idx="30461">
                  <c:v>6.0922000000000001</c:v>
                </c:pt>
                <c:pt idx="30462">
                  <c:v>6.0923999999999996</c:v>
                </c:pt>
                <c:pt idx="30463">
                  <c:v>6.0926</c:v>
                </c:pt>
                <c:pt idx="30464">
                  <c:v>6.0928000000000004</c:v>
                </c:pt>
                <c:pt idx="30465">
                  <c:v>6.093</c:v>
                </c:pt>
                <c:pt idx="30466">
                  <c:v>6.0932000000000004</c:v>
                </c:pt>
                <c:pt idx="30467">
                  <c:v>6.0933999999999999</c:v>
                </c:pt>
                <c:pt idx="30468">
                  <c:v>6.0936000000000003</c:v>
                </c:pt>
                <c:pt idx="30469">
                  <c:v>6.0937999999999999</c:v>
                </c:pt>
                <c:pt idx="30470">
                  <c:v>6.0940000000000003</c:v>
                </c:pt>
                <c:pt idx="30471">
                  <c:v>6.0941999999999998</c:v>
                </c:pt>
                <c:pt idx="30472">
                  <c:v>6.0944000000000003</c:v>
                </c:pt>
                <c:pt idx="30473">
                  <c:v>6.0945999999999998</c:v>
                </c:pt>
                <c:pt idx="30474">
                  <c:v>6.0948000000000002</c:v>
                </c:pt>
                <c:pt idx="30475">
                  <c:v>6.0949999999999998</c:v>
                </c:pt>
                <c:pt idx="30476">
                  <c:v>6.0952000000000002</c:v>
                </c:pt>
                <c:pt idx="30477">
                  <c:v>6.0953999999999997</c:v>
                </c:pt>
                <c:pt idx="30478">
                  <c:v>6.0956000000000001</c:v>
                </c:pt>
                <c:pt idx="30479">
                  <c:v>6.0957999999999997</c:v>
                </c:pt>
                <c:pt idx="30480">
                  <c:v>6.0960000000000001</c:v>
                </c:pt>
                <c:pt idx="30481">
                  <c:v>6.0961999999999996</c:v>
                </c:pt>
                <c:pt idx="30482">
                  <c:v>6.0964</c:v>
                </c:pt>
                <c:pt idx="30483">
                  <c:v>6.0965999999999996</c:v>
                </c:pt>
                <c:pt idx="30484">
                  <c:v>6.0968</c:v>
                </c:pt>
                <c:pt idx="30485">
                  <c:v>6.0970000000000004</c:v>
                </c:pt>
                <c:pt idx="30486">
                  <c:v>6.0972</c:v>
                </c:pt>
                <c:pt idx="30487">
                  <c:v>6.0974000000000004</c:v>
                </c:pt>
                <c:pt idx="30488">
                  <c:v>6.0975999999999999</c:v>
                </c:pt>
                <c:pt idx="30489">
                  <c:v>6.0978000000000003</c:v>
                </c:pt>
                <c:pt idx="30490">
                  <c:v>6.0979999999999999</c:v>
                </c:pt>
                <c:pt idx="30491">
                  <c:v>6.0982000000000003</c:v>
                </c:pt>
                <c:pt idx="30492">
                  <c:v>6.0983999999999998</c:v>
                </c:pt>
                <c:pt idx="30493">
                  <c:v>6.0986000000000002</c:v>
                </c:pt>
                <c:pt idx="30494">
                  <c:v>6.0987999999999998</c:v>
                </c:pt>
                <c:pt idx="30495">
                  <c:v>6.0990000000000002</c:v>
                </c:pt>
                <c:pt idx="30496">
                  <c:v>6.0991999999999997</c:v>
                </c:pt>
                <c:pt idx="30497">
                  <c:v>6.0994000000000002</c:v>
                </c:pt>
                <c:pt idx="30498">
                  <c:v>6.0995999999999997</c:v>
                </c:pt>
                <c:pt idx="30499">
                  <c:v>6.0998000000000001</c:v>
                </c:pt>
                <c:pt idx="30500">
                  <c:v>6.1</c:v>
                </c:pt>
                <c:pt idx="30501">
                  <c:v>6.1002000000000001</c:v>
                </c:pt>
                <c:pt idx="30502">
                  <c:v>6.1003999999999996</c:v>
                </c:pt>
                <c:pt idx="30503">
                  <c:v>6.1006</c:v>
                </c:pt>
                <c:pt idx="30504">
                  <c:v>6.1007999999999996</c:v>
                </c:pt>
                <c:pt idx="30505">
                  <c:v>6.101</c:v>
                </c:pt>
                <c:pt idx="30506">
                  <c:v>6.1012000000000004</c:v>
                </c:pt>
                <c:pt idx="30507">
                  <c:v>6.1013999999999999</c:v>
                </c:pt>
                <c:pt idx="30508">
                  <c:v>6.1016000000000004</c:v>
                </c:pt>
                <c:pt idx="30509">
                  <c:v>6.1017999999999999</c:v>
                </c:pt>
                <c:pt idx="30510">
                  <c:v>6.1020000000000003</c:v>
                </c:pt>
                <c:pt idx="30511">
                  <c:v>6.1021999999999998</c:v>
                </c:pt>
                <c:pt idx="30512">
                  <c:v>6.1024000000000003</c:v>
                </c:pt>
                <c:pt idx="30513">
                  <c:v>6.1025999999999998</c:v>
                </c:pt>
                <c:pt idx="30514">
                  <c:v>6.1028000000000002</c:v>
                </c:pt>
                <c:pt idx="30515">
                  <c:v>6.1029999999999998</c:v>
                </c:pt>
                <c:pt idx="30516">
                  <c:v>6.1032000000000002</c:v>
                </c:pt>
                <c:pt idx="30517">
                  <c:v>6.1033999999999997</c:v>
                </c:pt>
                <c:pt idx="30518">
                  <c:v>6.1036000000000001</c:v>
                </c:pt>
                <c:pt idx="30519">
                  <c:v>6.1037999999999997</c:v>
                </c:pt>
                <c:pt idx="30520">
                  <c:v>6.1040000000000001</c:v>
                </c:pt>
                <c:pt idx="30521">
                  <c:v>6.1041999999999996</c:v>
                </c:pt>
                <c:pt idx="30522">
                  <c:v>6.1044</c:v>
                </c:pt>
                <c:pt idx="30523">
                  <c:v>6.1045999999999996</c:v>
                </c:pt>
                <c:pt idx="30524">
                  <c:v>6.1048</c:v>
                </c:pt>
                <c:pt idx="30525">
                  <c:v>6.1050000000000004</c:v>
                </c:pt>
                <c:pt idx="30526">
                  <c:v>6.1052</c:v>
                </c:pt>
                <c:pt idx="30527">
                  <c:v>6.1054000000000004</c:v>
                </c:pt>
                <c:pt idx="30528">
                  <c:v>6.1055999999999999</c:v>
                </c:pt>
                <c:pt idx="30529">
                  <c:v>6.1058000000000003</c:v>
                </c:pt>
                <c:pt idx="30530">
                  <c:v>6.1059999999999999</c:v>
                </c:pt>
                <c:pt idx="30531">
                  <c:v>6.1062000000000003</c:v>
                </c:pt>
                <c:pt idx="30532">
                  <c:v>6.1063999999999998</c:v>
                </c:pt>
                <c:pt idx="30533">
                  <c:v>6.1066000000000003</c:v>
                </c:pt>
                <c:pt idx="30534">
                  <c:v>6.1067999999999998</c:v>
                </c:pt>
                <c:pt idx="30535">
                  <c:v>6.1070000000000002</c:v>
                </c:pt>
                <c:pt idx="30536">
                  <c:v>6.1071999999999997</c:v>
                </c:pt>
                <c:pt idx="30537">
                  <c:v>6.1074000000000002</c:v>
                </c:pt>
                <c:pt idx="30538">
                  <c:v>6.1075999999999997</c:v>
                </c:pt>
                <c:pt idx="30539">
                  <c:v>6.1078000000000001</c:v>
                </c:pt>
                <c:pt idx="30540">
                  <c:v>6.1079999999999997</c:v>
                </c:pt>
                <c:pt idx="30541">
                  <c:v>6.1082000000000001</c:v>
                </c:pt>
                <c:pt idx="30542">
                  <c:v>6.1083999999999996</c:v>
                </c:pt>
                <c:pt idx="30543">
                  <c:v>6.1086</c:v>
                </c:pt>
                <c:pt idx="30544">
                  <c:v>6.1087999999999996</c:v>
                </c:pt>
                <c:pt idx="30545">
                  <c:v>6.109</c:v>
                </c:pt>
                <c:pt idx="30546">
                  <c:v>6.1092000000000004</c:v>
                </c:pt>
                <c:pt idx="30547">
                  <c:v>6.1093999999999999</c:v>
                </c:pt>
                <c:pt idx="30548">
                  <c:v>6.1096000000000004</c:v>
                </c:pt>
                <c:pt idx="30549">
                  <c:v>6.1097999999999999</c:v>
                </c:pt>
                <c:pt idx="30550">
                  <c:v>6.11</c:v>
                </c:pt>
                <c:pt idx="30551">
                  <c:v>6.1101999999999999</c:v>
                </c:pt>
                <c:pt idx="30552">
                  <c:v>6.1104000000000003</c:v>
                </c:pt>
                <c:pt idx="30553">
                  <c:v>6.1105999999999998</c:v>
                </c:pt>
                <c:pt idx="30554">
                  <c:v>6.1108000000000002</c:v>
                </c:pt>
                <c:pt idx="30555">
                  <c:v>6.1109999999999998</c:v>
                </c:pt>
                <c:pt idx="30556">
                  <c:v>6.1112000000000002</c:v>
                </c:pt>
                <c:pt idx="30557">
                  <c:v>6.1113999999999997</c:v>
                </c:pt>
                <c:pt idx="30558">
                  <c:v>6.1116000000000001</c:v>
                </c:pt>
                <c:pt idx="30559">
                  <c:v>6.1117999999999997</c:v>
                </c:pt>
                <c:pt idx="30560">
                  <c:v>6.1120000000000001</c:v>
                </c:pt>
                <c:pt idx="30561">
                  <c:v>6.1121999999999996</c:v>
                </c:pt>
                <c:pt idx="30562">
                  <c:v>6.1124000000000001</c:v>
                </c:pt>
                <c:pt idx="30563">
                  <c:v>6.1125999999999996</c:v>
                </c:pt>
                <c:pt idx="30564">
                  <c:v>6.1128</c:v>
                </c:pt>
                <c:pt idx="30565">
                  <c:v>6.1130000000000004</c:v>
                </c:pt>
                <c:pt idx="30566">
                  <c:v>6.1132</c:v>
                </c:pt>
                <c:pt idx="30567">
                  <c:v>6.1134000000000004</c:v>
                </c:pt>
                <c:pt idx="30568">
                  <c:v>6.1135999999999999</c:v>
                </c:pt>
                <c:pt idx="30569">
                  <c:v>6.1138000000000003</c:v>
                </c:pt>
                <c:pt idx="30570">
                  <c:v>6.1139999999999999</c:v>
                </c:pt>
                <c:pt idx="30571">
                  <c:v>6.1142000000000003</c:v>
                </c:pt>
                <c:pt idx="30572">
                  <c:v>6.1143999999999998</c:v>
                </c:pt>
                <c:pt idx="30573">
                  <c:v>6.1146000000000003</c:v>
                </c:pt>
                <c:pt idx="30574">
                  <c:v>6.1147999999999998</c:v>
                </c:pt>
                <c:pt idx="30575">
                  <c:v>6.1150000000000002</c:v>
                </c:pt>
                <c:pt idx="30576">
                  <c:v>6.1151999999999997</c:v>
                </c:pt>
                <c:pt idx="30577">
                  <c:v>6.1154000000000002</c:v>
                </c:pt>
                <c:pt idx="30578">
                  <c:v>6.1155999999999997</c:v>
                </c:pt>
                <c:pt idx="30579">
                  <c:v>6.1158000000000001</c:v>
                </c:pt>
                <c:pt idx="30580">
                  <c:v>6.1159999999999997</c:v>
                </c:pt>
                <c:pt idx="30581">
                  <c:v>6.1162000000000001</c:v>
                </c:pt>
                <c:pt idx="30582">
                  <c:v>6.1163999999999996</c:v>
                </c:pt>
                <c:pt idx="30583">
                  <c:v>6.1166</c:v>
                </c:pt>
                <c:pt idx="30584">
                  <c:v>6.1167999999999996</c:v>
                </c:pt>
                <c:pt idx="30585">
                  <c:v>6.117</c:v>
                </c:pt>
                <c:pt idx="30586">
                  <c:v>6.1172000000000004</c:v>
                </c:pt>
                <c:pt idx="30587">
                  <c:v>6.1173999999999999</c:v>
                </c:pt>
                <c:pt idx="30588">
                  <c:v>6.1176000000000004</c:v>
                </c:pt>
                <c:pt idx="30589">
                  <c:v>6.1177999999999999</c:v>
                </c:pt>
                <c:pt idx="30590">
                  <c:v>6.1180000000000003</c:v>
                </c:pt>
                <c:pt idx="30591">
                  <c:v>6.1181999999999999</c:v>
                </c:pt>
                <c:pt idx="30592">
                  <c:v>6.1184000000000003</c:v>
                </c:pt>
                <c:pt idx="30593">
                  <c:v>6.1185999999999998</c:v>
                </c:pt>
                <c:pt idx="30594">
                  <c:v>6.1188000000000002</c:v>
                </c:pt>
                <c:pt idx="30595">
                  <c:v>6.1189999999999998</c:v>
                </c:pt>
                <c:pt idx="30596">
                  <c:v>6.1192000000000002</c:v>
                </c:pt>
                <c:pt idx="30597">
                  <c:v>6.1193999999999997</c:v>
                </c:pt>
                <c:pt idx="30598">
                  <c:v>6.1196000000000002</c:v>
                </c:pt>
                <c:pt idx="30599">
                  <c:v>6.1197999999999997</c:v>
                </c:pt>
                <c:pt idx="30600">
                  <c:v>6.12</c:v>
                </c:pt>
                <c:pt idx="30601">
                  <c:v>6.1201999999999996</c:v>
                </c:pt>
                <c:pt idx="30602">
                  <c:v>6.1204000000000001</c:v>
                </c:pt>
                <c:pt idx="30603">
                  <c:v>6.1205999999999996</c:v>
                </c:pt>
                <c:pt idx="30604">
                  <c:v>6.1208</c:v>
                </c:pt>
                <c:pt idx="30605">
                  <c:v>6.1210000000000004</c:v>
                </c:pt>
                <c:pt idx="30606">
                  <c:v>6.1212</c:v>
                </c:pt>
                <c:pt idx="30607">
                  <c:v>6.1214000000000004</c:v>
                </c:pt>
                <c:pt idx="30608">
                  <c:v>6.1215999999999999</c:v>
                </c:pt>
                <c:pt idx="30609">
                  <c:v>6.1218000000000004</c:v>
                </c:pt>
                <c:pt idx="30610">
                  <c:v>6.1219999999999999</c:v>
                </c:pt>
                <c:pt idx="30611">
                  <c:v>6.1222000000000003</c:v>
                </c:pt>
                <c:pt idx="30612">
                  <c:v>6.1223999999999998</c:v>
                </c:pt>
                <c:pt idx="30613">
                  <c:v>6.1226000000000003</c:v>
                </c:pt>
                <c:pt idx="30614">
                  <c:v>6.1227999999999998</c:v>
                </c:pt>
                <c:pt idx="30615">
                  <c:v>6.1230000000000002</c:v>
                </c:pt>
                <c:pt idx="30616">
                  <c:v>6.1231999999999998</c:v>
                </c:pt>
                <c:pt idx="30617">
                  <c:v>6.1234000000000002</c:v>
                </c:pt>
                <c:pt idx="30618">
                  <c:v>6.1235999999999997</c:v>
                </c:pt>
                <c:pt idx="30619">
                  <c:v>6.1238000000000001</c:v>
                </c:pt>
                <c:pt idx="30620">
                  <c:v>6.1239999999999997</c:v>
                </c:pt>
                <c:pt idx="30621">
                  <c:v>6.1242000000000001</c:v>
                </c:pt>
                <c:pt idx="30622">
                  <c:v>6.1243999999999996</c:v>
                </c:pt>
                <c:pt idx="30623">
                  <c:v>6.1246</c:v>
                </c:pt>
                <c:pt idx="30624">
                  <c:v>6.1247999999999996</c:v>
                </c:pt>
                <c:pt idx="30625">
                  <c:v>6.125</c:v>
                </c:pt>
                <c:pt idx="30626">
                  <c:v>6.1252000000000004</c:v>
                </c:pt>
                <c:pt idx="30627">
                  <c:v>6.1254</c:v>
                </c:pt>
                <c:pt idx="30628">
                  <c:v>6.1256000000000004</c:v>
                </c:pt>
                <c:pt idx="30629">
                  <c:v>6.1257999999999999</c:v>
                </c:pt>
                <c:pt idx="30630">
                  <c:v>6.1260000000000003</c:v>
                </c:pt>
                <c:pt idx="30631">
                  <c:v>6.1261999999999999</c:v>
                </c:pt>
                <c:pt idx="30632">
                  <c:v>6.1264000000000003</c:v>
                </c:pt>
                <c:pt idx="30633">
                  <c:v>6.1265999999999998</c:v>
                </c:pt>
                <c:pt idx="30634">
                  <c:v>6.1268000000000002</c:v>
                </c:pt>
                <c:pt idx="30635">
                  <c:v>6.1269999999999998</c:v>
                </c:pt>
                <c:pt idx="30636">
                  <c:v>6.1272000000000002</c:v>
                </c:pt>
                <c:pt idx="30637">
                  <c:v>6.1273999999999997</c:v>
                </c:pt>
                <c:pt idx="30638">
                  <c:v>6.1276000000000002</c:v>
                </c:pt>
                <c:pt idx="30639">
                  <c:v>6.1277999999999997</c:v>
                </c:pt>
                <c:pt idx="30640">
                  <c:v>6.1280000000000001</c:v>
                </c:pt>
                <c:pt idx="30641">
                  <c:v>6.1281999999999996</c:v>
                </c:pt>
                <c:pt idx="30642">
                  <c:v>6.1284000000000001</c:v>
                </c:pt>
                <c:pt idx="30643">
                  <c:v>6.1285999999999996</c:v>
                </c:pt>
                <c:pt idx="30644">
                  <c:v>6.1288</c:v>
                </c:pt>
                <c:pt idx="30645">
                  <c:v>6.1289999999999996</c:v>
                </c:pt>
                <c:pt idx="30646">
                  <c:v>6.1292</c:v>
                </c:pt>
                <c:pt idx="30647">
                  <c:v>6.1294000000000004</c:v>
                </c:pt>
                <c:pt idx="30648">
                  <c:v>6.1295999999999999</c:v>
                </c:pt>
                <c:pt idx="30649">
                  <c:v>6.1298000000000004</c:v>
                </c:pt>
                <c:pt idx="30650">
                  <c:v>6.13</c:v>
                </c:pt>
                <c:pt idx="30651">
                  <c:v>6.1302000000000003</c:v>
                </c:pt>
                <c:pt idx="30652">
                  <c:v>6.1303999999999998</c:v>
                </c:pt>
                <c:pt idx="30653">
                  <c:v>6.1306000000000003</c:v>
                </c:pt>
                <c:pt idx="30654">
                  <c:v>6.1307999999999998</c:v>
                </c:pt>
                <c:pt idx="30655">
                  <c:v>6.1310000000000002</c:v>
                </c:pt>
                <c:pt idx="30656">
                  <c:v>6.1311999999999998</c:v>
                </c:pt>
                <c:pt idx="30657">
                  <c:v>6.1314000000000002</c:v>
                </c:pt>
                <c:pt idx="30658">
                  <c:v>6.1315999999999997</c:v>
                </c:pt>
                <c:pt idx="30659">
                  <c:v>6.1318000000000001</c:v>
                </c:pt>
                <c:pt idx="30660">
                  <c:v>6.1319999999999997</c:v>
                </c:pt>
                <c:pt idx="30661">
                  <c:v>6.1322000000000001</c:v>
                </c:pt>
                <c:pt idx="30662">
                  <c:v>6.1323999999999996</c:v>
                </c:pt>
                <c:pt idx="30663">
                  <c:v>6.1326000000000001</c:v>
                </c:pt>
                <c:pt idx="30664">
                  <c:v>6.1327999999999996</c:v>
                </c:pt>
                <c:pt idx="30665">
                  <c:v>6.133</c:v>
                </c:pt>
                <c:pt idx="30666">
                  <c:v>6.1332000000000004</c:v>
                </c:pt>
                <c:pt idx="30667">
                  <c:v>6.1334</c:v>
                </c:pt>
                <c:pt idx="30668">
                  <c:v>6.1336000000000004</c:v>
                </c:pt>
                <c:pt idx="30669">
                  <c:v>6.1337999999999999</c:v>
                </c:pt>
                <c:pt idx="30670">
                  <c:v>6.1340000000000003</c:v>
                </c:pt>
                <c:pt idx="30671">
                  <c:v>6.1341999999999999</c:v>
                </c:pt>
                <c:pt idx="30672">
                  <c:v>6.1344000000000003</c:v>
                </c:pt>
                <c:pt idx="30673">
                  <c:v>6.1345999999999998</c:v>
                </c:pt>
                <c:pt idx="30674">
                  <c:v>6.1348000000000003</c:v>
                </c:pt>
                <c:pt idx="30675">
                  <c:v>6.1349999999999998</c:v>
                </c:pt>
                <c:pt idx="30676">
                  <c:v>6.1352000000000002</c:v>
                </c:pt>
                <c:pt idx="30677">
                  <c:v>6.1353999999999997</c:v>
                </c:pt>
                <c:pt idx="30678">
                  <c:v>6.1356000000000002</c:v>
                </c:pt>
                <c:pt idx="30679">
                  <c:v>6.1357999999999997</c:v>
                </c:pt>
                <c:pt idx="30680">
                  <c:v>6.1360000000000001</c:v>
                </c:pt>
                <c:pt idx="30681">
                  <c:v>6.1361999999999997</c:v>
                </c:pt>
                <c:pt idx="30682">
                  <c:v>6.1364000000000001</c:v>
                </c:pt>
                <c:pt idx="30683">
                  <c:v>6.1365999999999996</c:v>
                </c:pt>
                <c:pt idx="30684">
                  <c:v>6.1368</c:v>
                </c:pt>
                <c:pt idx="30685">
                  <c:v>6.1369999999999996</c:v>
                </c:pt>
                <c:pt idx="30686">
                  <c:v>6.1372</c:v>
                </c:pt>
                <c:pt idx="30687">
                  <c:v>6.1374000000000004</c:v>
                </c:pt>
                <c:pt idx="30688">
                  <c:v>6.1375999999999999</c:v>
                </c:pt>
                <c:pt idx="30689">
                  <c:v>6.1378000000000004</c:v>
                </c:pt>
                <c:pt idx="30690">
                  <c:v>6.1379999999999999</c:v>
                </c:pt>
                <c:pt idx="30691">
                  <c:v>6.1382000000000003</c:v>
                </c:pt>
                <c:pt idx="30692">
                  <c:v>6.1383999999999999</c:v>
                </c:pt>
                <c:pt idx="30693">
                  <c:v>6.1386000000000003</c:v>
                </c:pt>
                <c:pt idx="30694">
                  <c:v>6.1387999999999998</c:v>
                </c:pt>
                <c:pt idx="30695">
                  <c:v>6.1390000000000002</c:v>
                </c:pt>
                <c:pt idx="30696">
                  <c:v>6.1391999999999998</c:v>
                </c:pt>
                <c:pt idx="30697">
                  <c:v>6.1394000000000002</c:v>
                </c:pt>
                <c:pt idx="30698">
                  <c:v>6.1395999999999997</c:v>
                </c:pt>
                <c:pt idx="30699">
                  <c:v>6.1398000000000001</c:v>
                </c:pt>
                <c:pt idx="30700">
                  <c:v>6.14</c:v>
                </c:pt>
                <c:pt idx="30701">
                  <c:v>6.1402000000000001</c:v>
                </c:pt>
                <c:pt idx="30702">
                  <c:v>6.1403999999999996</c:v>
                </c:pt>
                <c:pt idx="30703">
                  <c:v>6.1406000000000001</c:v>
                </c:pt>
                <c:pt idx="30704">
                  <c:v>6.1407999999999996</c:v>
                </c:pt>
                <c:pt idx="30705">
                  <c:v>6.141</c:v>
                </c:pt>
                <c:pt idx="30706">
                  <c:v>6.1412000000000004</c:v>
                </c:pt>
                <c:pt idx="30707">
                  <c:v>6.1414</c:v>
                </c:pt>
                <c:pt idx="30708">
                  <c:v>6.1416000000000004</c:v>
                </c:pt>
                <c:pt idx="30709">
                  <c:v>6.1417999999999999</c:v>
                </c:pt>
                <c:pt idx="30710">
                  <c:v>6.1420000000000003</c:v>
                </c:pt>
                <c:pt idx="30711">
                  <c:v>6.1421999999999999</c:v>
                </c:pt>
                <c:pt idx="30712">
                  <c:v>6.1424000000000003</c:v>
                </c:pt>
                <c:pt idx="30713">
                  <c:v>6.1425999999999998</c:v>
                </c:pt>
                <c:pt idx="30714">
                  <c:v>6.1428000000000003</c:v>
                </c:pt>
                <c:pt idx="30715">
                  <c:v>6.1429999999999998</c:v>
                </c:pt>
                <c:pt idx="30716">
                  <c:v>6.1432000000000002</c:v>
                </c:pt>
                <c:pt idx="30717">
                  <c:v>6.1433999999999997</c:v>
                </c:pt>
                <c:pt idx="30718">
                  <c:v>6.1436000000000002</c:v>
                </c:pt>
                <c:pt idx="30719">
                  <c:v>6.1437999999999997</c:v>
                </c:pt>
                <c:pt idx="30720">
                  <c:v>6.1440000000000001</c:v>
                </c:pt>
                <c:pt idx="30721">
                  <c:v>6.1441999999999997</c:v>
                </c:pt>
                <c:pt idx="30722">
                  <c:v>6.1444000000000001</c:v>
                </c:pt>
                <c:pt idx="30723">
                  <c:v>6.1445999999999996</c:v>
                </c:pt>
                <c:pt idx="30724">
                  <c:v>6.1448</c:v>
                </c:pt>
                <c:pt idx="30725">
                  <c:v>6.1449999999999996</c:v>
                </c:pt>
                <c:pt idx="30726">
                  <c:v>6.1452</c:v>
                </c:pt>
                <c:pt idx="30727">
                  <c:v>6.1454000000000004</c:v>
                </c:pt>
                <c:pt idx="30728">
                  <c:v>6.1456</c:v>
                </c:pt>
                <c:pt idx="30729">
                  <c:v>6.1458000000000004</c:v>
                </c:pt>
                <c:pt idx="30730">
                  <c:v>6.1459999999999999</c:v>
                </c:pt>
                <c:pt idx="30731">
                  <c:v>6.1462000000000003</c:v>
                </c:pt>
                <c:pt idx="30732">
                  <c:v>6.1463999999999999</c:v>
                </c:pt>
                <c:pt idx="30733">
                  <c:v>6.1466000000000003</c:v>
                </c:pt>
                <c:pt idx="30734">
                  <c:v>6.1467999999999998</c:v>
                </c:pt>
                <c:pt idx="30735">
                  <c:v>6.1470000000000002</c:v>
                </c:pt>
                <c:pt idx="30736">
                  <c:v>6.1471999999999998</c:v>
                </c:pt>
                <c:pt idx="30737">
                  <c:v>6.1474000000000002</c:v>
                </c:pt>
                <c:pt idx="30738">
                  <c:v>6.1475999999999997</c:v>
                </c:pt>
                <c:pt idx="30739">
                  <c:v>6.1478000000000002</c:v>
                </c:pt>
                <c:pt idx="30740">
                  <c:v>6.1479999999999997</c:v>
                </c:pt>
                <c:pt idx="30741">
                  <c:v>6.1482000000000001</c:v>
                </c:pt>
                <c:pt idx="30742">
                  <c:v>6.1483999999999996</c:v>
                </c:pt>
                <c:pt idx="30743">
                  <c:v>6.1486000000000001</c:v>
                </c:pt>
                <c:pt idx="30744">
                  <c:v>6.1487999999999996</c:v>
                </c:pt>
                <c:pt idx="30745">
                  <c:v>6.149</c:v>
                </c:pt>
                <c:pt idx="30746">
                  <c:v>6.1492000000000004</c:v>
                </c:pt>
                <c:pt idx="30747">
                  <c:v>6.1494</c:v>
                </c:pt>
                <c:pt idx="30748">
                  <c:v>6.1496000000000004</c:v>
                </c:pt>
                <c:pt idx="30749">
                  <c:v>6.1497999999999999</c:v>
                </c:pt>
                <c:pt idx="30750">
                  <c:v>6.15</c:v>
                </c:pt>
                <c:pt idx="30751">
                  <c:v>6.1501999999999999</c:v>
                </c:pt>
                <c:pt idx="30752">
                  <c:v>6.1504000000000003</c:v>
                </c:pt>
                <c:pt idx="30753">
                  <c:v>6.1505999999999998</c:v>
                </c:pt>
                <c:pt idx="30754">
                  <c:v>6.1508000000000003</c:v>
                </c:pt>
                <c:pt idx="30755">
                  <c:v>6.1509999999999998</c:v>
                </c:pt>
                <c:pt idx="30756">
                  <c:v>6.1512000000000002</c:v>
                </c:pt>
                <c:pt idx="30757">
                  <c:v>6.1513999999999998</c:v>
                </c:pt>
                <c:pt idx="30758">
                  <c:v>6.1516000000000002</c:v>
                </c:pt>
                <c:pt idx="30759">
                  <c:v>6.1517999999999997</c:v>
                </c:pt>
                <c:pt idx="30760">
                  <c:v>6.1520000000000001</c:v>
                </c:pt>
                <c:pt idx="30761">
                  <c:v>6.1521999999999997</c:v>
                </c:pt>
                <c:pt idx="30762">
                  <c:v>6.1524000000000001</c:v>
                </c:pt>
                <c:pt idx="30763">
                  <c:v>6.1525999999999996</c:v>
                </c:pt>
                <c:pt idx="30764">
                  <c:v>6.1528</c:v>
                </c:pt>
                <c:pt idx="30765">
                  <c:v>6.1529999999999996</c:v>
                </c:pt>
                <c:pt idx="30766">
                  <c:v>6.1532</c:v>
                </c:pt>
                <c:pt idx="30767">
                  <c:v>6.1534000000000004</c:v>
                </c:pt>
                <c:pt idx="30768">
                  <c:v>6.1536</c:v>
                </c:pt>
                <c:pt idx="30769">
                  <c:v>6.1538000000000004</c:v>
                </c:pt>
                <c:pt idx="30770">
                  <c:v>6.1539999999999999</c:v>
                </c:pt>
                <c:pt idx="30771">
                  <c:v>6.1542000000000003</c:v>
                </c:pt>
                <c:pt idx="30772">
                  <c:v>6.1543999999999999</c:v>
                </c:pt>
                <c:pt idx="30773">
                  <c:v>6.1546000000000003</c:v>
                </c:pt>
                <c:pt idx="30774">
                  <c:v>6.1547999999999998</c:v>
                </c:pt>
                <c:pt idx="30775">
                  <c:v>6.1550000000000002</c:v>
                </c:pt>
                <c:pt idx="30776">
                  <c:v>6.1551999999999998</c:v>
                </c:pt>
                <c:pt idx="30777">
                  <c:v>6.1554000000000002</c:v>
                </c:pt>
                <c:pt idx="30778">
                  <c:v>6.1555999999999997</c:v>
                </c:pt>
                <c:pt idx="30779">
                  <c:v>6.1558000000000002</c:v>
                </c:pt>
                <c:pt idx="30780">
                  <c:v>6.1559999999999997</c:v>
                </c:pt>
                <c:pt idx="30781">
                  <c:v>6.1562000000000001</c:v>
                </c:pt>
                <c:pt idx="30782">
                  <c:v>6.1563999999999997</c:v>
                </c:pt>
                <c:pt idx="30783">
                  <c:v>6.1566000000000001</c:v>
                </c:pt>
                <c:pt idx="30784">
                  <c:v>6.1567999999999996</c:v>
                </c:pt>
                <c:pt idx="30785">
                  <c:v>6.157</c:v>
                </c:pt>
                <c:pt idx="30786">
                  <c:v>6.1571999999999996</c:v>
                </c:pt>
                <c:pt idx="30787">
                  <c:v>6.1574</c:v>
                </c:pt>
                <c:pt idx="30788">
                  <c:v>6.1576000000000004</c:v>
                </c:pt>
                <c:pt idx="30789">
                  <c:v>6.1577999999999999</c:v>
                </c:pt>
                <c:pt idx="30790">
                  <c:v>6.1580000000000004</c:v>
                </c:pt>
                <c:pt idx="30791">
                  <c:v>6.1581999999999999</c:v>
                </c:pt>
                <c:pt idx="30792">
                  <c:v>6.1584000000000003</c:v>
                </c:pt>
                <c:pt idx="30793">
                  <c:v>6.1585999999999999</c:v>
                </c:pt>
                <c:pt idx="30794">
                  <c:v>6.1588000000000003</c:v>
                </c:pt>
                <c:pt idx="30795">
                  <c:v>6.1589999999999998</c:v>
                </c:pt>
                <c:pt idx="30796">
                  <c:v>6.1592000000000002</c:v>
                </c:pt>
                <c:pt idx="30797">
                  <c:v>6.1593999999999998</c:v>
                </c:pt>
                <c:pt idx="30798">
                  <c:v>6.1596000000000002</c:v>
                </c:pt>
                <c:pt idx="30799">
                  <c:v>6.1597999999999997</c:v>
                </c:pt>
                <c:pt idx="30800">
                  <c:v>6.16</c:v>
                </c:pt>
                <c:pt idx="30801">
                  <c:v>6.1601999999999997</c:v>
                </c:pt>
                <c:pt idx="30802">
                  <c:v>6.1604000000000001</c:v>
                </c:pt>
                <c:pt idx="30803">
                  <c:v>6.1605999999999996</c:v>
                </c:pt>
                <c:pt idx="30804">
                  <c:v>6.1608000000000001</c:v>
                </c:pt>
                <c:pt idx="30805">
                  <c:v>6.1609999999999996</c:v>
                </c:pt>
                <c:pt idx="30806">
                  <c:v>6.1612</c:v>
                </c:pt>
                <c:pt idx="30807">
                  <c:v>6.1614000000000004</c:v>
                </c:pt>
                <c:pt idx="30808">
                  <c:v>6.1616</c:v>
                </c:pt>
                <c:pt idx="30809">
                  <c:v>6.1618000000000004</c:v>
                </c:pt>
                <c:pt idx="30810">
                  <c:v>6.1619999999999999</c:v>
                </c:pt>
                <c:pt idx="30811">
                  <c:v>6.1622000000000003</c:v>
                </c:pt>
                <c:pt idx="30812">
                  <c:v>6.1623999999999999</c:v>
                </c:pt>
                <c:pt idx="30813">
                  <c:v>6.1626000000000003</c:v>
                </c:pt>
                <c:pt idx="30814">
                  <c:v>6.1627999999999998</c:v>
                </c:pt>
                <c:pt idx="30815">
                  <c:v>6.1630000000000003</c:v>
                </c:pt>
                <c:pt idx="30816">
                  <c:v>6.1631999999999998</c:v>
                </c:pt>
                <c:pt idx="30817">
                  <c:v>6.1634000000000002</c:v>
                </c:pt>
                <c:pt idx="30818">
                  <c:v>6.1635999999999997</c:v>
                </c:pt>
                <c:pt idx="30819">
                  <c:v>6.1638000000000002</c:v>
                </c:pt>
                <c:pt idx="30820">
                  <c:v>6.1639999999999997</c:v>
                </c:pt>
                <c:pt idx="30821">
                  <c:v>6.1642000000000001</c:v>
                </c:pt>
                <c:pt idx="30822">
                  <c:v>6.1643999999999997</c:v>
                </c:pt>
                <c:pt idx="30823">
                  <c:v>6.1646000000000001</c:v>
                </c:pt>
                <c:pt idx="30824">
                  <c:v>6.1647999999999996</c:v>
                </c:pt>
                <c:pt idx="30825">
                  <c:v>6.165</c:v>
                </c:pt>
                <c:pt idx="30826">
                  <c:v>6.1651999999999996</c:v>
                </c:pt>
                <c:pt idx="30827">
                  <c:v>6.1654</c:v>
                </c:pt>
                <c:pt idx="30828">
                  <c:v>6.1656000000000004</c:v>
                </c:pt>
                <c:pt idx="30829">
                  <c:v>6.1657999999999999</c:v>
                </c:pt>
                <c:pt idx="30830">
                  <c:v>6.1660000000000004</c:v>
                </c:pt>
                <c:pt idx="30831">
                  <c:v>6.1661999999999999</c:v>
                </c:pt>
                <c:pt idx="30832">
                  <c:v>6.1664000000000003</c:v>
                </c:pt>
                <c:pt idx="30833">
                  <c:v>6.1665999999999999</c:v>
                </c:pt>
                <c:pt idx="30834">
                  <c:v>6.1668000000000003</c:v>
                </c:pt>
                <c:pt idx="30835">
                  <c:v>6.1669999999999998</c:v>
                </c:pt>
                <c:pt idx="30836">
                  <c:v>6.1672000000000002</c:v>
                </c:pt>
                <c:pt idx="30837">
                  <c:v>6.1673999999999998</c:v>
                </c:pt>
                <c:pt idx="30838">
                  <c:v>6.1676000000000002</c:v>
                </c:pt>
                <c:pt idx="30839">
                  <c:v>6.1677999999999997</c:v>
                </c:pt>
                <c:pt idx="30840">
                  <c:v>6.1680000000000001</c:v>
                </c:pt>
                <c:pt idx="30841">
                  <c:v>6.1681999999999997</c:v>
                </c:pt>
                <c:pt idx="30842">
                  <c:v>6.1684000000000001</c:v>
                </c:pt>
                <c:pt idx="30843">
                  <c:v>6.1685999999999996</c:v>
                </c:pt>
                <c:pt idx="30844">
                  <c:v>6.1688000000000001</c:v>
                </c:pt>
                <c:pt idx="30845">
                  <c:v>6.1689999999999996</c:v>
                </c:pt>
                <c:pt idx="30846">
                  <c:v>6.1692</c:v>
                </c:pt>
                <c:pt idx="30847">
                  <c:v>6.1694000000000004</c:v>
                </c:pt>
                <c:pt idx="30848">
                  <c:v>6.1696</c:v>
                </c:pt>
                <c:pt idx="30849">
                  <c:v>6.1698000000000004</c:v>
                </c:pt>
                <c:pt idx="30850">
                  <c:v>6.17</c:v>
                </c:pt>
                <c:pt idx="30851">
                  <c:v>6.1702000000000004</c:v>
                </c:pt>
                <c:pt idx="30852">
                  <c:v>6.1703999999999999</c:v>
                </c:pt>
                <c:pt idx="30853">
                  <c:v>6.1706000000000003</c:v>
                </c:pt>
                <c:pt idx="30854">
                  <c:v>6.1707999999999998</c:v>
                </c:pt>
                <c:pt idx="30855">
                  <c:v>6.1710000000000003</c:v>
                </c:pt>
                <c:pt idx="30856">
                  <c:v>6.1711999999999998</c:v>
                </c:pt>
                <c:pt idx="30857">
                  <c:v>6.1714000000000002</c:v>
                </c:pt>
                <c:pt idx="30858">
                  <c:v>6.1715999999999998</c:v>
                </c:pt>
                <c:pt idx="30859">
                  <c:v>6.1718000000000002</c:v>
                </c:pt>
                <c:pt idx="30860">
                  <c:v>6.1719999999999997</c:v>
                </c:pt>
                <c:pt idx="30861">
                  <c:v>6.1722000000000001</c:v>
                </c:pt>
                <c:pt idx="30862">
                  <c:v>6.1723999999999997</c:v>
                </c:pt>
                <c:pt idx="30863">
                  <c:v>6.1726000000000001</c:v>
                </c:pt>
                <c:pt idx="30864">
                  <c:v>6.1727999999999996</c:v>
                </c:pt>
                <c:pt idx="30865">
                  <c:v>6.173</c:v>
                </c:pt>
                <c:pt idx="30866">
                  <c:v>6.1731999999999996</c:v>
                </c:pt>
                <c:pt idx="30867">
                  <c:v>6.1734</c:v>
                </c:pt>
                <c:pt idx="30868">
                  <c:v>6.1736000000000004</c:v>
                </c:pt>
                <c:pt idx="30869">
                  <c:v>6.1738</c:v>
                </c:pt>
                <c:pt idx="30870">
                  <c:v>6.1740000000000004</c:v>
                </c:pt>
                <c:pt idx="30871">
                  <c:v>6.1741999999999999</c:v>
                </c:pt>
                <c:pt idx="30872">
                  <c:v>6.1744000000000003</c:v>
                </c:pt>
                <c:pt idx="30873">
                  <c:v>6.1745999999999999</c:v>
                </c:pt>
                <c:pt idx="30874">
                  <c:v>6.1748000000000003</c:v>
                </c:pt>
                <c:pt idx="30875">
                  <c:v>6.1749999999999998</c:v>
                </c:pt>
                <c:pt idx="30876">
                  <c:v>6.1752000000000002</c:v>
                </c:pt>
                <c:pt idx="30877">
                  <c:v>6.1753999999999998</c:v>
                </c:pt>
                <c:pt idx="30878">
                  <c:v>6.1756000000000002</c:v>
                </c:pt>
                <c:pt idx="30879">
                  <c:v>6.1757999999999997</c:v>
                </c:pt>
                <c:pt idx="30880">
                  <c:v>6.1760000000000002</c:v>
                </c:pt>
                <c:pt idx="30881">
                  <c:v>6.1761999999999997</c:v>
                </c:pt>
                <c:pt idx="30882">
                  <c:v>6.1764000000000001</c:v>
                </c:pt>
                <c:pt idx="30883">
                  <c:v>6.1765999999999996</c:v>
                </c:pt>
                <c:pt idx="30884">
                  <c:v>6.1768000000000001</c:v>
                </c:pt>
                <c:pt idx="30885">
                  <c:v>6.1769999999999996</c:v>
                </c:pt>
                <c:pt idx="30886">
                  <c:v>6.1772</c:v>
                </c:pt>
                <c:pt idx="30887">
                  <c:v>6.1773999999999996</c:v>
                </c:pt>
                <c:pt idx="30888">
                  <c:v>6.1776</c:v>
                </c:pt>
                <c:pt idx="30889">
                  <c:v>6.1778000000000004</c:v>
                </c:pt>
                <c:pt idx="30890">
                  <c:v>6.1779999999999999</c:v>
                </c:pt>
                <c:pt idx="30891">
                  <c:v>6.1782000000000004</c:v>
                </c:pt>
                <c:pt idx="30892">
                  <c:v>6.1783999999999999</c:v>
                </c:pt>
                <c:pt idx="30893">
                  <c:v>6.1786000000000003</c:v>
                </c:pt>
                <c:pt idx="30894">
                  <c:v>6.1787999999999998</c:v>
                </c:pt>
                <c:pt idx="30895">
                  <c:v>6.1790000000000003</c:v>
                </c:pt>
                <c:pt idx="30896">
                  <c:v>6.1791999999999998</c:v>
                </c:pt>
                <c:pt idx="30897">
                  <c:v>6.1794000000000002</c:v>
                </c:pt>
                <c:pt idx="30898">
                  <c:v>6.1795999999999998</c:v>
                </c:pt>
                <c:pt idx="30899">
                  <c:v>6.1798000000000002</c:v>
                </c:pt>
                <c:pt idx="30900">
                  <c:v>6.18</c:v>
                </c:pt>
                <c:pt idx="30901">
                  <c:v>6.1802000000000001</c:v>
                </c:pt>
                <c:pt idx="30902">
                  <c:v>6.1803999999999997</c:v>
                </c:pt>
                <c:pt idx="30903">
                  <c:v>6.1806000000000001</c:v>
                </c:pt>
                <c:pt idx="30904">
                  <c:v>6.1807999999999996</c:v>
                </c:pt>
                <c:pt idx="30905">
                  <c:v>6.181</c:v>
                </c:pt>
                <c:pt idx="30906">
                  <c:v>6.1811999999999996</c:v>
                </c:pt>
                <c:pt idx="30907">
                  <c:v>6.1814</c:v>
                </c:pt>
                <c:pt idx="30908">
                  <c:v>6.1816000000000004</c:v>
                </c:pt>
                <c:pt idx="30909">
                  <c:v>6.1818</c:v>
                </c:pt>
                <c:pt idx="30910">
                  <c:v>6.1820000000000004</c:v>
                </c:pt>
                <c:pt idx="30911">
                  <c:v>6.1821999999999999</c:v>
                </c:pt>
                <c:pt idx="30912">
                  <c:v>6.1824000000000003</c:v>
                </c:pt>
                <c:pt idx="30913">
                  <c:v>6.1825999999999999</c:v>
                </c:pt>
                <c:pt idx="30914">
                  <c:v>6.1828000000000003</c:v>
                </c:pt>
                <c:pt idx="30915">
                  <c:v>6.1829999999999998</c:v>
                </c:pt>
                <c:pt idx="30916">
                  <c:v>6.1832000000000003</c:v>
                </c:pt>
                <c:pt idx="30917">
                  <c:v>6.1833999999999998</c:v>
                </c:pt>
                <c:pt idx="30918">
                  <c:v>6.1836000000000002</c:v>
                </c:pt>
                <c:pt idx="30919">
                  <c:v>6.1837999999999997</c:v>
                </c:pt>
                <c:pt idx="30920">
                  <c:v>6.1840000000000002</c:v>
                </c:pt>
                <c:pt idx="30921">
                  <c:v>6.1841999999999997</c:v>
                </c:pt>
                <c:pt idx="30922">
                  <c:v>6.1844000000000001</c:v>
                </c:pt>
                <c:pt idx="30923">
                  <c:v>6.1845999999999997</c:v>
                </c:pt>
                <c:pt idx="30924">
                  <c:v>6.1848000000000001</c:v>
                </c:pt>
                <c:pt idx="30925">
                  <c:v>6.1849999999999996</c:v>
                </c:pt>
                <c:pt idx="30926">
                  <c:v>6.1852</c:v>
                </c:pt>
                <c:pt idx="30927">
                  <c:v>6.1853999999999996</c:v>
                </c:pt>
                <c:pt idx="30928">
                  <c:v>6.1856</c:v>
                </c:pt>
                <c:pt idx="30929">
                  <c:v>6.1858000000000004</c:v>
                </c:pt>
                <c:pt idx="30930">
                  <c:v>6.1859999999999999</c:v>
                </c:pt>
                <c:pt idx="30931">
                  <c:v>6.1862000000000004</c:v>
                </c:pt>
                <c:pt idx="30932">
                  <c:v>6.1863999999999999</c:v>
                </c:pt>
                <c:pt idx="30933">
                  <c:v>6.1866000000000003</c:v>
                </c:pt>
                <c:pt idx="30934">
                  <c:v>6.1867999999999999</c:v>
                </c:pt>
                <c:pt idx="30935">
                  <c:v>6.1870000000000003</c:v>
                </c:pt>
                <c:pt idx="30936">
                  <c:v>6.1871999999999998</c:v>
                </c:pt>
                <c:pt idx="30937">
                  <c:v>6.1874000000000002</c:v>
                </c:pt>
                <c:pt idx="30938">
                  <c:v>6.1875999999999998</c:v>
                </c:pt>
                <c:pt idx="30939">
                  <c:v>6.1878000000000002</c:v>
                </c:pt>
                <c:pt idx="30940">
                  <c:v>6.1879999999999997</c:v>
                </c:pt>
                <c:pt idx="30941">
                  <c:v>6.1882000000000001</c:v>
                </c:pt>
                <c:pt idx="30942">
                  <c:v>6.1883999999999997</c:v>
                </c:pt>
                <c:pt idx="30943">
                  <c:v>6.1886000000000001</c:v>
                </c:pt>
                <c:pt idx="30944">
                  <c:v>6.1887999999999996</c:v>
                </c:pt>
                <c:pt idx="30945">
                  <c:v>6.1890000000000001</c:v>
                </c:pt>
                <c:pt idx="30946">
                  <c:v>6.1891999999999996</c:v>
                </c:pt>
                <c:pt idx="30947">
                  <c:v>6.1894</c:v>
                </c:pt>
                <c:pt idx="30948">
                  <c:v>6.1896000000000004</c:v>
                </c:pt>
                <c:pt idx="30949">
                  <c:v>6.1898</c:v>
                </c:pt>
                <c:pt idx="30950">
                  <c:v>6.19</c:v>
                </c:pt>
                <c:pt idx="30951">
                  <c:v>6.1901999999999999</c:v>
                </c:pt>
                <c:pt idx="30952">
                  <c:v>6.1904000000000003</c:v>
                </c:pt>
                <c:pt idx="30953">
                  <c:v>6.1905999999999999</c:v>
                </c:pt>
                <c:pt idx="30954">
                  <c:v>6.1908000000000003</c:v>
                </c:pt>
                <c:pt idx="30955">
                  <c:v>6.1909999999999998</c:v>
                </c:pt>
                <c:pt idx="30956">
                  <c:v>6.1912000000000003</c:v>
                </c:pt>
                <c:pt idx="30957">
                  <c:v>6.1913999999999998</c:v>
                </c:pt>
                <c:pt idx="30958">
                  <c:v>6.1916000000000002</c:v>
                </c:pt>
                <c:pt idx="30959">
                  <c:v>6.1917999999999997</c:v>
                </c:pt>
                <c:pt idx="30960">
                  <c:v>6.1920000000000002</c:v>
                </c:pt>
                <c:pt idx="30961">
                  <c:v>6.1921999999999997</c:v>
                </c:pt>
                <c:pt idx="30962">
                  <c:v>6.1924000000000001</c:v>
                </c:pt>
                <c:pt idx="30963">
                  <c:v>6.1925999999999997</c:v>
                </c:pt>
                <c:pt idx="30964">
                  <c:v>6.1928000000000001</c:v>
                </c:pt>
                <c:pt idx="30965">
                  <c:v>6.1929999999999996</c:v>
                </c:pt>
                <c:pt idx="30966">
                  <c:v>6.1932</c:v>
                </c:pt>
                <c:pt idx="30967">
                  <c:v>6.1933999999999996</c:v>
                </c:pt>
                <c:pt idx="30968">
                  <c:v>6.1936</c:v>
                </c:pt>
                <c:pt idx="30969">
                  <c:v>6.1938000000000004</c:v>
                </c:pt>
                <c:pt idx="30970">
                  <c:v>6.194</c:v>
                </c:pt>
                <c:pt idx="30971">
                  <c:v>6.1942000000000004</c:v>
                </c:pt>
                <c:pt idx="30972">
                  <c:v>6.1943999999999999</c:v>
                </c:pt>
                <c:pt idx="30973">
                  <c:v>6.1946000000000003</c:v>
                </c:pt>
                <c:pt idx="30974">
                  <c:v>6.1947999999999999</c:v>
                </c:pt>
                <c:pt idx="30975">
                  <c:v>6.1950000000000003</c:v>
                </c:pt>
                <c:pt idx="30976">
                  <c:v>6.1951999999999998</c:v>
                </c:pt>
                <c:pt idx="30977">
                  <c:v>6.1954000000000002</c:v>
                </c:pt>
                <c:pt idx="30978">
                  <c:v>6.1955999999999998</c:v>
                </c:pt>
                <c:pt idx="30979">
                  <c:v>6.1958000000000002</c:v>
                </c:pt>
                <c:pt idx="30980">
                  <c:v>6.1959999999999997</c:v>
                </c:pt>
                <c:pt idx="30981">
                  <c:v>6.1962000000000002</c:v>
                </c:pt>
                <c:pt idx="30982">
                  <c:v>6.1963999999999997</c:v>
                </c:pt>
                <c:pt idx="30983">
                  <c:v>6.1966000000000001</c:v>
                </c:pt>
                <c:pt idx="30984">
                  <c:v>6.1967999999999996</c:v>
                </c:pt>
                <c:pt idx="30985">
                  <c:v>6.1970000000000001</c:v>
                </c:pt>
                <c:pt idx="30986">
                  <c:v>6.1971999999999996</c:v>
                </c:pt>
                <c:pt idx="30987">
                  <c:v>6.1974</c:v>
                </c:pt>
                <c:pt idx="30988">
                  <c:v>6.1976000000000004</c:v>
                </c:pt>
                <c:pt idx="30989">
                  <c:v>6.1978</c:v>
                </c:pt>
                <c:pt idx="30990">
                  <c:v>6.1980000000000004</c:v>
                </c:pt>
                <c:pt idx="30991">
                  <c:v>6.1981999999999999</c:v>
                </c:pt>
                <c:pt idx="30992">
                  <c:v>6.1984000000000004</c:v>
                </c:pt>
                <c:pt idx="30993">
                  <c:v>6.1985999999999999</c:v>
                </c:pt>
                <c:pt idx="30994">
                  <c:v>6.1988000000000003</c:v>
                </c:pt>
                <c:pt idx="30995">
                  <c:v>6.1989999999999998</c:v>
                </c:pt>
                <c:pt idx="30996">
                  <c:v>6.1992000000000003</c:v>
                </c:pt>
                <c:pt idx="30997">
                  <c:v>6.1993999999999998</c:v>
                </c:pt>
                <c:pt idx="30998">
                  <c:v>6.1996000000000002</c:v>
                </c:pt>
                <c:pt idx="30999">
                  <c:v>6.1997999999999998</c:v>
                </c:pt>
                <c:pt idx="31000">
                  <c:v>6.2</c:v>
                </c:pt>
                <c:pt idx="31001">
                  <c:v>6.2001999999999997</c:v>
                </c:pt>
                <c:pt idx="31002">
                  <c:v>6.2004000000000001</c:v>
                </c:pt>
                <c:pt idx="31003">
                  <c:v>6.2005999999999997</c:v>
                </c:pt>
                <c:pt idx="31004">
                  <c:v>6.2008000000000001</c:v>
                </c:pt>
                <c:pt idx="31005">
                  <c:v>6.2009999999999996</c:v>
                </c:pt>
                <c:pt idx="31006">
                  <c:v>6.2012</c:v>
                </c:pt>
                <c:pt idx="31007">
                  <c:v>6.2013999999999996</c:v>
                </c:pt>
                <c:pt idx="31008">
                  <c:v>6.2016</c:v>
                </c:pt>
                <c:pt idx="31009">
                  <c:v>6.2018000000000004</c:v>
                </c:pt>
                <c:pt idx="31010">
                  <c:v>6.202</c:v>
                </c:pt>
                <c:pt idx="31011">
                  <c:v>6.2022000000000004</c:v>
                </c:pt>
                <c:pt idx="31012">
                  <c:v>6.2023999999999999</c:v>
                </c:pt>
                <c:pt idx="31013">
                  <c:v>6.2026000000000003</c:v>
                </c:pt>
                <c:pt idx="31014">
                  <c:v>6.2027999999999999</c:v>
                </c:pt>
                <c:pt idx="31015">
                  <c:v>6.2030000000000003</c:v>
                </c:pt>
                <c:pt idx="31016">
                  <c:v>6.2031999999999998</c:v>
                </c:pt>
                <c:pt idx="31017">
                  <c:v>6.2034000000000002</c:v>
                </c:pt>
                <c:pt idx="31018">
                  <c:v>6.2035999999999998</c:v>
                </c:pt>
                <c:pt idx="31019">
                  <c:v>6.2038000000000002</c:v>
                </c:pt>
                <c:pt idx="31020">
                  <c:v>6.2039999999999997</c:v>
                </c:pt>
                <c:pt idx="31021">
                  <c:v>6.2042000000000002</c:v>
                </c:pt>
                <c:pt idx="31022">
                  <c:v>6.2043999999999997</c:v>
                </c:pt>
                <c:pt idx="31023">
                  <c:v>6.2046000000000001</c:v>
                </c:pt>
                <c:pt idx="31024">
                  <c:v>6.2047999999999996</c:v>
                </c:pt>
                <c:pt idx="31025">
                  <c:v>6.2050000000000001</c:v>
                </c:pt>
                <c:pt idx="31026">
                  <c:v>6.2051999999999996</c:v>
                </c:pt>
                <c:pt idx="31027">
                  <c:v>6.2054</c:v>
                </c:pt>
                <c:pt idx="31028">
                  <c:v>6.2055999999999996</c:v>
                </c:pt>
                <c:pt idx="31029">
                  <c:v>6.2058</c:v>
                </c:pt>
                <c:pt idx="31030">
                  <c:v>6.2060000000000004</c:v>
                </c:pt>
                <c:pt idx="31031">
                  <c:v>6.2061999999999999</c:v>
                </c:pt>
                <c:pt idx="31032">
                  <c:v>6.2064000000000004</c:v>
                </c:pt>
                <c:pt idx="31033">
                  <c:v>6.2065999999999999</c:v>
                </c:pt>
                <c:pt idx="31034">
                  <c:v>6.2068000000000003</c:v>
                </c:pt>
                <c:pt idx="31035">
                  <c:v>6.2069999999999999</c:v>
                </c:pt>
                <c:pt idx="31036">
                  <c:v>6.2072000000000003</c:v>
                </c:pt>
                <c:pt idx="31037">
                  <c:v>6.2073999999999998</c:v>
                </c:pt>
                <c:pt idx="31038">
                  <c:v>6.2076000000000002</c:v>
                </c:pt>
                <c:pt idx="31039">
                  <c:v>6.2077999999999998</c:v>
                </c:pt>
                <c:pt idx="31040">
                  <c:v>6.2080000000000002</c:v>
                </c:pt>
                <c:pt idx="31041">
                  <c:v>6.2081999999999997</c:v>
                </c:pt>
                <c:pt idx="31042">
                  <c:v>6.2084000000000001</c:v>
                </c:pt>
                <c:pt idx="31043">
                  <c:v>6.2085999999999997</c:v>
                </c:pt>
                <c:pt idx="31044">
                  <c:v>6.2088000000000001</c:v>
                </c:pt>
                <c:pt idx="31045">
                  <c:v>6.2089999999999996</c:v>
                </c:pt>
                <c:pt idx="31046">
                  <c:v>6.2092000000000001</c:v>
                </c:pt>
                <c:pt idx="31047">
                  <c:v>6.2093999999999996</c:v>
                </c:pt>
                <c:pt idx="31048">
                  <c:v>6.2096</c:v>
                </c:pt>
                <c:pt idx="31049">
                  <c:v>6.2098000000000004</c:v>
                </c:pt>
                <c:pt idx="31050">
                  <c:v>6.21</c:v>
                </c:pt>
                <c:pt idx="31051">
                  <c:v>6.2102000000000004</c:v>
                </c:pt>
                <c:pt idx="31052">
                  <c:v>6.2103999999999999</c:v>
                </c:pt>
                <c:pt idx="31053">
                  <c:v>6.2106000000000003</c:v>
                </c:pt>
                <c:pt idx="31054">
                  <c:v>6.2107999999999999</c:v>
                </c:pt>
                <c:pt idx="31055">
                  <c:v>6.2110000000000003</c:v>
                </c:pt>
                <c:pt idx="31056">
                  <c:v>6.2111999999999998</c:v>
                </c:pt>
                <c:pt idx="31057">
                  <c:v>6.2114000000000003</c:v>
                </c:pt>
                <c:pt idx="31058">
                  <c:v>6.2115999999999998</c:v>
                </c:pt>
                <c:pt idx="31059">
                  <c:v>6.2118000000000002</c:v>
                </c:pt>
                <c:pt idx="31060">
                  <c:v>6.2119999999999997</c:v>
                </c:pt>
                <c:pt idx="31061">
                  <c:v>6.2122000000000002</c:v>
                </c:pt>
                <c:pt idx="31062">
                  <c:v>6.2123999999999997</c:v>
                </c:pt>
                <c:pt idx="31063">
                  <c:v>6.2126000000000001</c:v>
                </c:pt>
                <c:pt idx="31064">
                  <c:v>6.2127999999999997</c:v>
                </c:pt>
                <c:pt idx="31065">
                  <c:v>6.2130000000000001</c:v>
                </c:pt>
                <c:pt idx="31066">
                  <c:v>6.2131999999999996</c:v>
                </c:pt>
                <c:pt idx="31067">
                  <c:v>6.2134</c:v>
                </c:pt>
                <c:pt idx="31068">
                  <c:v>6.2135999999999996</c:v>
                </c:pt>
                <c:pt idx="31069">
                  <c:v>6.2138</c:v>
                </c:pt>
                <c:pt idx="31070">
                  <c:v>6.2140000000000004</c:v>
                </c:pt>
                <c:pt idx="31071">
                  <c:v>6.2141999999999999</c:v>
                </c:pt>
                <c:pt idx="31072">
                  <c:v>6.2144000000000004</c:v>
                </c:pt>
                <c:pt idx="31073">
                  <c:v>6.2145999999999999</c:v>
                </c:pt>
                <c:pt idx="31074">
                  <c:v>6.2148000000000003</c:v>
                </c:pt>
                <c:pt idx="31075">
                  <c:v>6.2149999999999999</c:v>
                </c:pt>
                <c:pt idx="31076">
                  <c:v>6.2152000000000003</c:v>
                </c:pt>
                <c:pt idx="31077">
                  <c:v>6.2153999999999998</c:v>
                </c:pt>
                <c:pt idx="31078">
                  <c:v>6.2156000000000002</c:v>
                </c:pt>
                <c:pt idx="31079">
                  <c:v>6.2157999999999998</c:v>
                </c:pt>
                <c:pt idx="31080">
                  <c:v>6.2160000000000002</c:v>
                </c:pt>
                <c:pt idx="31081">
                  <c:v>6.2161999999999997</c:v>
                </c:pt>
                <c:pt idx="31082">
                  <c:v>6.2164000000000001</c:v>
                </c:pt>
                <c:pt idx="31083">
                  <c:v>6.2165999999999997</c:v>
                </c:pt>
                <c:pt idx="31084">
                  <c:v>6.2168000000000001</c:v>
                </c:pt>
                <c:pt idx="31085">
                  <c:v>6.2169999999999996</c:v>
                </c:pt>
                <c:pt idx="31086">
                  <c:v>6.2172000000000001</c:v>
                </c:pt>
                <c:pt idx="31087">
                  <c:v>6.2173999999999996</c:v>
                </c:pt>
                <c:pt idx="31088">
                  <c:v>6.2176</c:v>
                </c:pt>
                <c:pt idx="31089">
                  <c:v>6.2178000000000004</c:v>
                </c:pt>
                <c:pt idx="31090">
                  <c:v>6.218</c:v>
                </c:pt>
                <c:pt idx="31091">
                  <c:v>6.2182000000000004</c:v>
                </c:pt>
                <c:pt idx="31092">
                  <c:v>6.2183999999999999</c:v>
                </c:pt>
                <c:pt idx="31093">
                  <c:v>6.2186000000000003</c:v>
                </c:pt>
                <c:pt idx="31094">
                  <c:v>6.2187999999999999</c:v>
                </c:pt>
                <c:pt idx="31095">
                  <c:v>6.2190000000000003</c:v>
                </c:pt>
                <c:pt idx="31096">
                  <c:v>6.2191999999999998</c:v>
                </c:pt>
                <c:pt idx="31097">
                  <c:v>6.2194000000000003</c:v>
                </c:pt>
                <c:pt idx="31098">
                  <c:v>6.2195999999999998</c:v>
                </c:pt>
                <c:pt idx="31099">
                  <c:v>6.2198000000000002</c:v>
                </c:pt>
                <c:pt idx="31100">
                  <c:v>6.22</c:v>
                </c:pt>
                <c:pt idx="31101">
                  <c:v>6.2202000000000002</c:v>
                </c:pt>
                <c:pt idx="31102">
                  <c:v>6.2203999999999997</c:v>
                </c:pt>
                <c:pt idx="31103">
                  <c:v>6.2206000000000001</c:v>
                </c:pt>
                <c:pt idx="31104">
                  <c:v>6.2207999999999997</c:v>
                </c:pt>
                <c:pt idx="31105">
                  <c:v>6.2210000000000001</c:v>
                </c:pt>
                <c:pt idx="31106">
                  <c:v>6.2211999999999996</c:v>
                </c:pt>
                <c:pt idx="31107">
                  <c:v>6.2214</c:v>
                </c:pt>
                <c:pt idx="31108">
                  <c:v>6.2215999999999996</c:v>
                </c:pt>
                <c:pt idx="31109">
                  <c:v>6.2218</c:v>
                </c:pt>
                <c:pt idx="31110">
                  <c:v>6.2220000000000004</c:v>
                </c:pt>
                <c:pt idx="31111">
                  <c:v>6.2222</c:v>
                </c:pt>
                <c:pt idx="31112">
                  <c:v>6.2224000000000004</c:v>
                </c:pt>
                <c:pt idx="31113">
                  <c:v>6.2225999999999999</c:v>
                </c:pt>
                <c:pt idx="31114">
                  <c:v>6.2228000000000003</c:v>
                </c:pt>
                <c:pt idx="31115">
                  <c:v>6.2229999999999999</c:v>
                </c:pt>
                <c:pt idx="31116">
                  <c:v>6.2232000000000003</c:v>
                </c:pt>
                <c:pt idx="31117">
                  <c:v>6.2233999999999998</c:v>
                </c:pt>
                <c:pt idx="31118">
                  <c:v>6.2236000000000002</c:v>
                </c:pt>
                <c:pt idx="31119">
                  <c:v>6.2237999999999998</c:v>
                </c:pt>
                <c:pt idx="31120">
                  <c:v>6.2240000000000002</c:v>
                </c:pt>
                <c:pt idx="31121">
                  <c:v>6.2241999999999997</c:v>
                </c:pt>
                <c:pt idx="31122">
                  <c:v>6.2244000000000002</c:v>
                </c:pt>
                <c:pt idx="31123">
                  <c:v>6.2245999999999997</c:v>
                </c:pt>
                <c:pt idx="31124">
                  <c:v>6.2248000000000001</c:v>
                </c:pt>
                <c:pt idx="31125">
                  <c:v>6.2249999999999996</c:v>
                </c:pt>
                <c:pt idx="31126">
                  <c:v>6.2252000000000001</c:v>
                </c:pt>
                <c:pt idx="31127">
                  <c:v>6.2253999999999996</c:v>
                </c:pt>
                <c:pt idx="31128">
                  <c:v>6.2256</c:v>
                </c:pt>
                <c:pt idx="31129">
                  <c:v>6.2257999999999996</c:v>
                </c:pt>
                <c:pt idx="31130">
                  <c:v>6.226</c:v>
                </c:pt>
                <c:pt idx="31131">
                  <c:v>6.2262000000000004</c:v>
                </c:pt>
                <c:pt idx="31132">
                  <c:v>6.2263999999999999</c:v>
                </c:pt>
                <c:pt idx="31133">
                  <c:v>6.2266000000000004</c:v>
                </c:pt>
                <c:pt idx="31134">
                  <c:v>6.2267999999999999</c:v>
                </c:pt>
                <c:pt idx="31135">
                  <c:v>6.2270000000000003</c:v>
                </c:pt>
                <c:pt idx="31136">
                  <c:v>6.2271999999999998</c:v>
                </c:pt>
                <c:pt idx="31137">
                  <c:v>6.2274000000000003</c:v>
                </c:pt>
                <c:pt idx="31138">
                  <c:v>6.2275999999999998</c:v>
                </c:pt>
                <c:pt idx="31139">
                  <c:v>6.2278000000000002</c:v>
                </c:pt>
                <c:pt idx="31140">
                  <c:v>6.2279999999999998</c:v>
                </c:pt>
                <c:pt idx="31141">
                  <c:v>6.2282000000000002</c:v>
                </c:pt>
                <c:pt idx="31142">
                  <c:v>6.2283999999999997</c:v>
                </c:pt>
                <c:pt idx="31143">
                  <c:v>6.2286000000000001</c:v>
                </c:pt>
                <c:pt idx="31144">
                  <c:v>6.2287999999999997</c:v>
                </c:pt>
                <c:pt idx="31145">
                  <c:v>6.2290000000000001</c:v>
                </c:pt>
                <c:pt idx="31146">
                  <c:v>6.2291999999999996</c:v>
                </c:pt>
                <c:pt idx="31147">
                  <c:v>6.2294</c:v>
                </c:pt>
                <c:pt idx="31148">
                  <c:v>6.2295999999999996</c:v>
                </c:pt>
                <c:pt idx="31149">
                  <c:v>6.2298</c:v>
                </c:pt>
                <c:pt idx="31150">
                  <c:v>6.23</c:v>
                </c:pt>
                <c:pt idx="31151">
                  <c:v>6.2302</c:v>
                </c:pt>
                <c:pt idx="31152">
                  <c:v>6.2304000000000004</c:v>
                </c:pt>
                <c:pt idx="31153">
                  <c:v>6.2305999999999999</c:v>
                </c:pt>
                <c:pt idx="31154">
                  <c:v>6.2308000000000003</c:v>
                </c:pt>
                <c:pt idx="31155">
                  <c:v>6.2309999999999999</c:v>
                </c:pt>
                <c:pt idx="31156">
                  <c:v>6.2312000000000003</c:v>
                </c:pt>
                <c:pt idx="31157">
                  <c:v>6.2313999999999998</c:v>
                </c:pt>
                <c:pt idx="31158">
                  <c:v>6.2316000000000003</c:v>
                </c:pt>
                <c:pt idx="31159">
                  <c:v>6.2317999999999998</c:v>
                </c:pt>
                <c:pt idx="31160">
                  <c:v>6.2320000000000002</c:v>
                </c:pt>
                <c:pt idx="31161">
                  <c:v>6.2321999999999997</c:v>
                </c:pt>
                <c:pt idx="31162">
                  <c:v>6.2324000000000002</c:v>
                </c:pt>
                <c:pt idx="31163">
                  <c:v>6.2325999999999997</c:v>
                </c:pt>
                <c:pt idx="31164">
                  <c:v>6.2328000000000001</c:v>
                </c:pt>
                <c:pt idx="31165">
                  <c:v>6.2329999999999997</c:v>
                </c:pt>
                <c:pt idx="31166">
                  <c:v>6.2332000000000001</c:v>
                </c:pt>
                <c:pt idx="31167">
                  <c:v>6.2333999999999996</c:v>
                </c:pt>
                <c:pt idx="31168">
                  <c:v>6.2336</c:v>
                </c:pt>
                <c:pt idx="31169">
                  <c:v>6.2337999999999996</c:v>
                </c:pt>
                <c:pt idx="31170">
                  <c:v>6.234</c:v>
                </c:pt>
                <c:pt idx="31171">
                  <c:v>6.2342000000000004</c:v>
                </c:pt>
                <c:pt idx="31172">
                  <c:v>6.2343999999999999</c:v>
                </c:pt>
                <c:pt idx="31173">
                  <c:v>6.2346000000000004</c:v>
                </c:pt>
                <c:pt idx="31174">
                  <c:v>6.2347999999999999</c:v>
                </c:pt>
                <c:pt idx="31175">
                  <c:v>6.2350000000000003</c:v>
                </c:pt>
                <c:pt idx="31176">
                  <c:v>6.2351999999999999</c:v>
                </c:pt>
                <c:pt idx="31177">
                  <c:v>6.2354000000000003</c:v>
                </c:pt>
                <c:pt idx="31178">
                  <c:v>6.2355999999999998</c:v>
                </c:pt>
                <c:pt idx="31179">
                  <c:v>6.2358000000000002</c:v>
                </c:pt>
                <c:pt idx="31180">
                  <c:v>6.2359999999999998</c:v>
                </c:pt>
                <c:pt idx="31181">
                  <c:v>6.2362000000000002</c:v>
                </c:pt>
                <c:pt idx="31182">
                  <c:v>6.2363999999999997</c:v>
                </c:pt>
                <c:pt idx="31183">
                  <c:v>6.2366000000000001</c:v>
                </c:pt>
                <c:pt idx="31184">
                  <c:v>6.2367999999999997</c:v>
                </c:pt>
                <c:pt idx="31185">
                  <c:v>6.2370000000000001</c:v>
                </c:pt>
                <c:pt idx="31186">
                  <c:v>6.2371999999999996</c:v>
                </c:pt>
                <c:pt idx="31187">
                  <c:v>6.2374000000000001</c:v>
                </c:pt>
                <c:pt idx="31188">
                  <c:v>6.2375999999999996</c:v>
                </c:pt>
                <c:pt idx="31189">
                  <c:v>6.2378</c:v>
                </c:pt>
                <c:pt idx="31190">
                  <c:v>6.2380000000000004</c:v>
                </c:pt>
                <c:pt idx="31191">
                  <c:v>6.2382</c:v>
                </c:pt>
                <c:pt idx="31192">
                  <c:v>6.2384000000000004</c:v>
                </c:pt>
                <c:pt idx="31193">
                  <c:v>6.2385999999999999</c:v>
                </c:pt>
                <c:pt idx="31194">
                  <c:v>6.2388000000000003</c:v>
                </c:pt>
                <c:pt idx="31195">
                  <c:v>6.2389999999999999</c:v>
                </c:pt>
                <c:pt idx="31196">
                  <c:v>6.2392000000000003</c:v>
                </c:pt>
                <c:pt idx="31197">
                  <c:v>6.2393999999999998</c:v>
                </c:pt>
                <c:pt idx="31198">
                  <c:v>6.2396000000000003</c:v>
                </c:pt>
                <c:pt idx="31199">
                  <c:v>6.2397999999999998</c:v>
                </c:pt>
                <c:pt idx="31200">
                  <c:v>6.24</c:v>
                </c:pt>
                <c:pt idx="31201">
                  <c:v>6.2401999999999997</c:v>
                </c:pt>
                <c:pt idx="31202">
                  <c:v>6.2404000000000002</c:v>
                </c:pt>
                <c:pt idx="31203">
                  <c:v>6.2405999999999997</c:v>
                </c:pt>
                <c:pt idx="31204">
                  <c:v>6.2408000000000001</c:v>
                </c:pt>
                <c:pt idx="31205">
                  <c:v>6.2409999999999997</c:v>
                </c:pt>
                <c:pt idx="31206">
                  <c:v>6.2412000000000001</c:v>
                </c:pt>
                <c:pt idx="31207">
                  <c:v>6.2413999999999996</c:v>
                </c:pt>
                <c:pt idx="31208">
                  <c:v>6.2416</c:v>
                </c:pt>
                <c:pt idx="31209">
                  <c:v>6.2417999999999996</c:v>
                </c:pt>
                <c:pt idx="31210">
                  <c:v>6.242</c:v>
                </c:pt>
                <c:pt idx="31211">
                  <c:v>6.2422000000000004</c:v>
                </c:pt>
                <c:pt idx="31212">
                  <c:v>6.2423999999999999</c:v>
                </c:pt>
                <c:pt idx="31213">
                  <c:v>6.2426000000000004</c:v>
                </c:pt>
                <c:pt idx="31214">
                  <c:v>6.2427999999999999</c:v>
                </c:pt>
                <c:pt idx="31215">
                  <c:v>6.2430000000000003</c:v>
                </c:pt>
                <c:pt idx="31216">
                  <c:v>6.2431999999999999</c:v>
                </c:pt>
                <c:pt idx="31217">
                  <c:v>6.2434000000000003</c:v>
                </c:pt>
                <c:pt idx="31218">
                  <c:v>6.2435999999999998</c:v>
                </c:pt>
                <c:pt idx="31219">
                  <c:v>6.2438000000000002</c:v>
                </c:pt>
                <c:pt idx="31220">
                  <c:v>6.2439999999999998</c:v>
                </c:pt>
                <c:pt idx="31221">
                  <c:v>6.2442000000000002</c:v>
                </c:pt>
                <c:pt idx="31222">
                  <c:v>6.2443999999999997</c:v>
                </c:pt>
                <c:pt idx="31223">
                  <c:v>6.2446000000000002</c:v>
                </c:pt>
                <c:pt idx="31224">
                  <c:v>6.2447999999999997</c:v>
                </c:pt>
                <c:pt idx="31225">
                  <c:v>6.2450000000000001</c:v>
                </c:pt>
                <c:pt idx="31226">
                  <c:v>6.2451999999999996</c:v>
                </c:pt>
                <c:pt idx="31227">
                  <c:v>6.2454000000000001</c:v>
                </c:pt>
                <c:pt idx="31228">
                  <c:v>6.2455999999999996</c:v>
                </c:pt>
                <c:pt idx="31229">
                  <c:v>6.2458</c:v>
                </c:pt>
                <c:pt idx="31230">
                  <c:v>6.2460000000000004</c:v>
                </c:pt>
                <c:pt idx="31231">
                  <c:v>6.2462</c:v>
                </c:pt>
                <c:pt idx="31232">
                  <c:v>6.2464000000000004</c:v>
                </c:pt>
                <c:pt idx="31233">
                  <c:v>6.2465999999999999</c:v>
                </c:pt>
                <c:pt idx="31234">
                  <c:v>6.2468000000000004</c:v>
                </c:pt>
                <c:pt idx="31235">
                  <c:v>6.2469999999999999</c:v>
                </c:pt>
                <c:pt idx="31236">
                  <c:v>6.2472000000000003</c:v>
                </c:pt>
                <c:pt idx="31237">
                  <c:v>6.2473999999999998</c:v>
                </c:pt>
                <c:pt idx="31238">
                  <c:v>6.2476000000000003</c:v>
                </c:pt>
                <c:pt idx="31239">
                  <c:v>6.2477999999999998</c:v>
                </c:pt>
                <c:pt idx="31240">
                  <c:v>6.2480000000000002</c:v>
                </c:pt>
                <c:pt idx="31241">
                  <c:v>6.2481999999999998</c:v>
                </c:pt>
                <c:pt idx="31242">
                  <c:v>6.2484000000000002</c:v>
                </c:pt>
                <c:pt idx="31243">
                  <c:v>6.2485999999999997</c:v>
                </c:pt>
                <c:pt idx="31244">
                  <c:v>6.2488000000000001</c:v>
                </c:pt>
                <c:pt idx="31245">
                  <c:v>6.2489999999999997</c:v>
                </c:pt>
                <c:pt idx="31246">
                  <c:v>6.2492000000000001</c:v>
                </c:pt>
                <c:pt idx="31247">
                  <c:v>6.2493999999999996</c:v>
                </c:pt>
                <c:pt idx="31248">
                  <c:v>6.2496</c:v>
                </c:pt>
                <c:pt idx="31249">
                  <c:v>6.2497999999999996</c:v>
                </c:pt>
                <c:pt idx="31250">
                  <c:v>6.25</c:v>
                </c:pt>
                <c:pt idx="31251">
                  <c:v>6.2502000000000004</c:v>
                </c:pt>
                <c:pt idx="31252">
                  <c:v>6.2504</c:v>
                </c:pt>
                <c:pt idx="31253">
                  <c:v>6.2506000000000004</c:v>
                </c:pt>
                <c:pt idx="31254">
                  <c:v>6.2507999999999999</c:v>
                </c:pt>
                <c:pt idx="31255">
                  <c:v>6.2510000000000003</c:v>
                </c:pt>
                <c:pt idx="31256">
                  <c:v>6.2511999999999999</c:v>
                </c:pt>
                <c:pt idx="31257">
                  <c:v>6.2514000000000003</c:v>
                </c:pt>
                <c:pt idx="31258">
                  <c:v>6.2515999999999998</c:v>
                </c:pt>
                <c:pt idx="31259">
                  <c:v>6.2518000000000002</c:v>
                </c:pt>
                <c:pt idx="31260">
                  <c:v>6.2519999999999998</c:v>
                </c:pt>
                <c:pt idx="31261">
                  <c:v>6.2522000000000002</c:v>
                </c:pt>
                <c:pt idx="31262">
                  <c:v>6.2523999999999997</c:v>
                </c:pt>
                <c:pt idx="31263">
                  <c:v>6.2526000000000002</c:v>
                </c:pt>
                <c:pt idx="31264">
                  <c:v>6.2527999999999997</c:v>
                </c:pt>
                <c:pt idx="31265">
                  <c:v>6.2530000000000001</c:v>
                </c:pt>
                <c:pt idx="31266">
                  <c:v>6.2531999999999996</c:v>
                </c:pt>
                <c:pt idx="31267">
                  <c:v>6.2534000000000001</c:v>
                </c:pt>
                <c:pt idx="31268">
                  <c:v>6.2535999999999996</c:v>
                </c:pt>
                <c:pt idx="31269">
                  <c:v>6.2538</c:v>
                </c:pt>
                <c:pt idx="31270">
                  <c:v>6.2539999999999996</c:v>
                </c:pt>
                <c:pt idx="31271">
                  <c:v>6.2542</c:v>
                </c:pt>
                <c:pt idx="31272">
                  <c:v>6.2544000000000004</c:v>
                </c:pt>
                <c:pt idx="31273">
                  <c:v>6.2545999999999999</c:v>
                </c:pt>
                <c:pt idx="31274">
                  <c:v>6.2548000000000004</c:v>
                </c:pt>
                <c:pt idx="31275">
                  <c:v>6.2549999999999999</c:v>
                </c:pt>
                <c:pt idx="31276">
                  <c:v>6.2552000000000003</c:v>
                </c:pt>
                <c:pt idx="31277">
                  <c:v>6.2553999999999998</c:v>
                </c:pt>
                <c:pt idx="31278">
                  <c:v>6.2556000000000003</c:v>
                </c:pt>
                <c:pt idx="31279">
                  <c:v>6.2557999999999998</c:v>
                </c:pt>
                <c:pt idx="31280">
                  <c:v>6.2560000000000002</c:v>
                </c:pt>
                <c:pt idx="31281">
                  <c:v>6.2561999999999998</c:v>
                </c:pt>
                <c:pt idx="31282">
                  <c:v>6.2564000000000002</c:v>
                </c:pt>
                <c:pt idx="31283">
                  <c:v>6.2565999999999997</c:v>
                </c:pt>
                <c:pt idx="31284">
                  <c:v>6.2568000000000001</c:v>
                </c:pt>
                <c:pt idx="31285">
                  <c:v>6.2569999999999997</c:v>
                </c:pt>
                <c:pt idx="31286">
                  <c:v>6.2572000000000001</c:v>
                </c:pt>
                <c:pt idx="31287">
                  <c:v>6.2573999999999996</c:v>
                </c:pt>
                <c:pt idx="31288">
                  <c:v>6.2576000000000001</c:v>
                </c:pt>
                <c:pt idx="31289">
                  <c:v>6.2577999999999996</c:v>
                </c:pt>
                <c:pt idx="31290">
                  <c:v>6.258</c:v>
                </c:pt>
                <c:pt idx="31291">
                  <c:v>6.2582000000000004</c:v>
                </c:pt>
                <c:pt idx="31292">
                  <c:v>6.2584</c:v>
                </c:pt>
                <c:pt idx="31293">
                  <c:v>6.2586000000000004</c:v>
                </c:pt>
                <c:pt idx="31294">
                  <c:v>6.2587999999999999</c:v>
                </c:pt>
                <c:pt idx="31295">
                  <c:v>6.2590000000000003</c:v>
                </c:pt>
                <c:pt idx="31296">
                  <c:v>6.2591999999999999</c:v>
                </c:pt>
                <c:pt idx="31297">
                  <c:v>6.2594000000000003</c:v>
                </c:pt>
                <c:pt idx="31298">
                  <c:v>6.2595999999999998</c:v>
                </c:pt>
                <c:pt idx="31299">
                  <c:v>6.2598000000000003</c:v>
                </c:pt>
                <c:pt idx="31300">
                  <c:v>6.26</c:v>
                </c:pt>
                <c:pt idx="31301">
                  <c:v>6.2602000000000002</c:v>
                </c:pt>
                <c:pt idx="31302">
                  <c:v>6.2603999999999997</c:v>
                </c:pt>
                <c:pt idx="31303">
                  <c:v>6.2606000000000002</c:v>
                </c:pt>
                <c:pt idx="31304">
                  <c:v>6.2607999999999997</c:v>
                </c:pt>
                <c:pt idx="31305">
                  <c:v>6.2610000000000001</c:v>
                </c:pt>
                <c:pt idx="31306">
                  <c:v>6.2611999999999997</c:v>
                </c:pt>
                <c:pt idx="31307">
                  <c:v>6.2614000000000001</c:v>
                </c:pt>
                <c:pt idx="31308">
                  <c:v>6.2615999999999996</c:v>
                </c:pt>
                <c:pt idx="31309">
                  <c:v>6.2618</c:v>
                </c:pt>
                <c:pt idx="31310">
                  <c:v>6.2619999999999996</c:v>
                </c:pt>
                <c:pt idx="31311">
                  <c:v>6.2622</c:v>
                </c:pt>
                <c:pt idx="31312">
                  <c:v>6.2624000000000004</c:v>
                </c:pt>
                <c:pt idx="31313">
                  <c:v>6.2625999999999999</c:v>
                </c:pt>
                <c:pt idx="31314">
                  <c:v>6.2628000000000004</c:v>
                </c:pt>
                <c:pt idx="31315">
                  <c:v>6.2629999999999999</c:v>
                </c:pt>
                <c:pt idx="31316">
                  <c:v>6.2632000000000003</c:v>
                </c:pt>
                <c:pt idx="31317">
                  <c:v>6.2633999999999999</c:v>
                </c:pt>
                <c:pt idx="31318">
                  <c:v>6.2636000000000003</c:v>
                </c:pt>
                <c:pt idx="31319">
                  <c:v>6.2637999999999998</c:v>
                </c:pt>
                <c:pt idx="31320">
                  <c:v>6.2640000000000002</c:v>
                </c:pt>
                <c:pt idx="31321">
                  <c:v>6.2641999999999998</c:v>
                </c:pt>
                <c:pt idx="31322">
                  <c:v>6.2644000000000002</c:v>
                </c:pt>
                <c:pt idx="31323">
                  <c:v>6.2645999999999997</c:v>
                </c:pt>
                <c:pt idx="31324">
                  <c:v>6.2648000000000001</c:v>
                </c:pt>
                <c:pt idx="31325">
                  <c:v>6.2649999999999997</c:v>
                </c:pt>
                <c:pt idx="31326">
                  <c:v>6.2652000000000001</c:v>
                </c:pt>
                <c:pt idx="31327">
                  <c:v>6.2653999999999996</c:v>
                </c:pt>
                <c:pt idx="31328">
                  <c:v>6.2656000000000001</c:v>
                </c:pt>
                <c:pt idx="31329">
                  <c:v>6.2657999999999996</c:v>
                </c:pt>
                <c:pt idx="31330">
                  <c:v>6.266</c:v>
                </c:pt>
                <c:pt idx="31331">
                  <c:v>6.2662000000000004</c:v>
                </c:pt>
                <c:pt idx="31332">
                  <c:v>6.2664</c:v>
                </c:pt>
                <c:pt idx="31333">
                  <c:v>6.2666000000000004</c:v>
                </c:pt>
                <c:pt idx="31334">
                  <c:v>6.2667999999999999</c:v>
                </c:pt>
                <c:pt idx="31335">
                  <c:v>6.2670000000000003</c:v>
                </c:pt>
                <c:pt idx="31336">
                  <c:v>6.2671999999999999</c:v>
                </c:pt>
                <c:pt idx="31337">
                  <c:v>6.2674000000000003</c:v>
                </c:pt>
                <c:pt idx="31338">
                  <c:v>6.2675999999999998</c:v>
                </c:pt>
                <c:pt idx="31339">
                  <c:v>6.2678000000000003</c:v>
                </c:pt>
                <c:pt idx="31340">
                  <c:v>6.2679999999999998</c:v>
                </c:pt>
                <c:pt idx="31341">
                  <c:v>6.2682000000000002</c:v>
                </c:pt>
                <c:pt idx="31342">
                  <c:v>6.2683999999999997</c:v>
                </c:pt>
                <c:pt idx="31343">
                  <c:v>6.2686000000000002</c:v>
                </c:pt>
                <c:pt idx="31344">
                  <c:v>6.2687999999999997</c:v>
                </c:pt>
                <c:pt idx="31345">
                  <c:v>6.2690000000000001</c:v>
                </c:pt>
                <c:pt idx="31346">
                  <c:v>6.2691999999999997</c:v>
                </c:pt>
                <c:pt idx="31347">
                  <c:v>6.2694000000000001</c:v>
                </c:pt>
                <c:pt idx="31348">
                  <c:v>6.2695999999999996</c:v>
                </c:pt>
                <c:pt idx="31349">
                  <c:v>6.2698</c:v>
                </c:pt>
                <c:pt idx="31350">
                  <c:v>6.27</c:v>
                </c:pt>
                <c:pt idx="31351">
                  <c:v>6.2702</c:v>
                </c:pt>
                <c:pt idx="31352">
                  <c:v>6.2704000000000004</c:v>
                </c:pt>
                <c:pt idx="31353">
                  <c:v>6.2706</c:v>
                </c:pt>
                <c:pt idx="31354">
                  <c:v>6.2708000000000004</c:v>
                </c:pt>
                <c:pt idx="31355">
                  <c:v>6.2709999999999999</c:v>
                </c:pt>
                <c:pt idx="31356">
                  <c:v>6.2712000000000003</c:v>
                </c:pt>
                <c:pt idx="31357">
                  <c:v>6.2713999999999999</c:v>
                </c:pt>
                <c:pt idx="31358">
                  <c:v>6.2716000000000003</c:v>
                </c:pt>
                <c:pt idx="31359">
                  <c:v>6.2717999999999998</c:v>
                </c:pt>
                <c:pt idx="31360">
                  <c:v>6.2720000000000002</c:v>
                </c:pt>
                <c:pt idx="31361">
                  <c:v>6.2721999999999998</c:v>
                </c:pt>
                <c:pt idx="31362">
                  <c:v>6.2724000000000002</c:v>
                </c:pt>
                <c:pt idx="31363">
                  <c:v>6.2725999999999997</c:v>
                </c:pt>
                <c:pt idx="31364">
                  <c:v>6.2728000000000002</c:v>
                </c:pt>
                <c:pt idx="31365">
                  <c:v>6.2729999999999997</c:v>
                </c:pt>
                <c:pt idx="31366">
                  <c:v>6.2732000000000001</c:v>
                </c:pt>
                <c:pt idx="31367">
                  <c:v>6.2733999999999996</c:v>
                </c:pt>
                <c:pt idx="31368">
                  <c:v>6.2736000000000001</c:v>
                </c:pt>
                <c:pt idx="31369">
                  <c:v>6.2737999999999996</c:v>
                </c:pt>
                <c:pt idx="31370">
                  <c:v>6.274</c:v>
                </c:pt>
                <c:pt idx="31371">
                  <c:v>6.2742000000000004</c:v>
                </c:pt>
                <c:pt idx="31372">
                  <c:v>6.2744</c:v>
                </c:pt>
                <c:pt idx="31373">
                  <c:v>6.2746000000000004</c:v>
                </c:pt>
                <c:pt idx="31374">
                  <c:v>6.2747999999999999</c:v>
                </c:pt>
                <c:pt idx="31375">
                  <c:v>6.2750000000000004</c:v>
                </c:pt>
                <c:pt idx="31376">
                  <c:v>6.2751999999999999</c:v>
                </c:pt>
                <c:pt idx="31377">
                  <c:v>6.2754000000000003</c:v>
                </c:pt>
                <c:pt idx="31378">
                  <c:v>6.2755999999999998</c:v>
                </c:pt>
                <c:pt idx="31379">
                  <c:v>6.2758000000000003</c:v>
                </c:pt>
                <c:pt idx="31380">
                  <c:v>6.2759999999999998</c:v>
                </c:pt>
                <c:pt idx="31381">
                  <c:v>6.2762000000000002</c:v>
                </c:pt>
                <c:pt idx="31382">
                  <c:v>6.2763999999999998</c:v>
                </c:pt>
                <c:pt idx="31383">
                  <c:v>6.2766000000000002</c:v>
                </c:pt>
                <c:pt idx="31384">
                  <c:v>6.2767999999999997</c:v>
                </c:pt>
                <c:pt idx="31385">
                  <c:v>6.2770000000000001</c:v>
                </c:pt>
                <c:pt idx="31386">
                  <c:v>6.2771999999999997</c:v>
                </c:pt>
                <c:pt idx="31387">
                  <c:v>6.2774000000000001</c:v>
                </c:pt>
                <c:pt idx="31388">
                  <c:v>6.2775999999999996</c:v>
                </c:pt>
                <c:pt idx="31389">
                  <c:v>6.2778</c:v>
                </c:pt>
                <c:pt idx="31390">
                  <c:v>6.2779999999999996</c:v>
                </c:pt>
                <c:pt idx="31391">
                  <c:v>6.2782</c:v>
                </c:pt>
                <c:pt idx="31392">
                  <c:v>6.2784000000000004</c:v>
                </c:pt>
                <c:pt idx="31393">
                  <c:v>6.2786</c:v>
                </c:pt>
                <c:pt idx="31394">
                  <c:v>6.2788000000000004</c:v>
                </c:pt>
                <c:pt idx="31395">
                  <c:v>6.2789999999999999</c:v>
                </c:pt>
                <c:pt idx="31396">
                  <c:v>6.2792000000000003</c:v>
                </c:pt>
                <c:pt idx="31397">
                  <c:v>6.2793999999999999</c:v>
                </c:pt>
                <c:pt idx="31398">
                  <c:v>6.2796000000000003</c:v>
                </c:pt>
                <c:pt idx="31399">
                  <c:v>6.2797999999999998</c:v>
                </c:pt>
                <c:pt idx="31400">
                  <c:v>6.28</c:v>
                </c:pt>
                <c:pt idx="31401">
                  <c:v>6.2801999999999998</c:v>
                </c:pt>
                <c:pt idx="31402">
                  <c:v>6.2804000000000002</c:v>
                </c:pt>
                <c:pt idx="31403">
                  <c:v>6.2805999999999997</c:v>
                </c:pt>
                <c:pt idx="31404">
                  <c:v>6.2808000000000002</c:v>
                </c:pt>
                <c:pt idx="31405">
                  <c:v>6.2809999999999997</c:v>
                </c:pt>
                <c:pt idx="31406">
                  <c:v>6.2812000000000001</c:v>
                </c:pt>
                <c:pt idx="31407">
                  <c:v>6.2813999999999997</c:v>
                </c:pt>
                <c:pt idx="31408">
                  <c:v>6.2816000000000001</c:v>
                </c:pt>
                <c:pt idx="31409">
                  <c:v>6.2817999999999996</c:v>
                </c:pt>
                <c:pt idx="31410">
                  <c:v>6.282</c:v>
                </c:pt>
                <c:pt idx="31411">
                  <c:v>6.2821999999999996</c:v>
                </c:pt>
                <c:pt idx="31412">
                  <c:v>6.2824</c:v>
                </c:pt>
                <c:pt idx="31413">
                  <c:v>6.2826000000000004</c:v>
                </c:pt>
                <c:pt idx="31414">
                  <c:v>6.2827999999999999</c:v>
                </c:pt>
                <c:pt idx="31415">
                  <c:v>6.2830000000000004</c:v>
                </c:pt>
                <c:pt idx="31416">
                  <c:v>6.2831999999999999</c:v>
                </c:pt>
                <c:pt idx="31417">
                  <c:v>6.2834000000000003</c:v>
                </c:pt>
                <c:pt idx="31418">
                  <c:v>6.2835999999999999</c:v>
                </c:pt>
                <c:pt idx="31419">
                  <c:v>6.2838000000000003</c:v>
                </c:pt>
                <c:pt idx="31420">
                  <c:v>6.2839999999999998</c:v>
                </c:pt>
                <c:pt idx="31421">
                  <c:v>6.2842000000000002</c:v>
                </c:pt>
                <c:pt idx="31422">
                  <c:v>6.2843999999999998</c:v>
                </c:pt>
                <c:pt idx="31423">
                  <c:v>6.2846000000000002</c:v>
                </c:pt>
                <c:pt idx="31424">
                  <c:v>6.2847999999999997</c:v>
                </c:pt>
                <c:pt idx="31425">
                  <c:v>6.2850000000000001</c:v>
                </c:pt>
                <c:pt idx="31426">
                  <c:v>6.2851999999999997</c:v>
                </c:pt>
                <c:pt idx="31427">
                  <c:v>6.2854000000000001</c:v>
                </c:pt>
                <c:pt idx="31428">
                  <c:v>6.2855999999999996</c:v>
                </c:pt>
                <c:pt idx="31429">
                  <c:v>6.2858000000000001</c:v>
                </c:pt>
                <c:pt idx="31430">
                  <c:v>6.2859999999999996</c:v>
                </c:pt>
                <c:pt idx="31431">
                  <c:v>6.2862</c:v>
                </c:pt>
                <c:pt idx="31432">
                  <c:v>6.2864000000000004</c:v>
                </c:pt>
                <c:pt idx="31433">
                  <c:v>6.2866</c:v>
                </c:pt>
                <c:pt idx="31434">
                  <c:v>6.2868000000000004</c:v>
                </c:pt>
                <c:pt idx="31435">
                  <c:v>6.2869999999999999</c:v>
                </c:pt>
                <c:pt idx="31436">
                  <c:v>6.2872000000000003</c:v>
                </c:pt>
                <c:pt idx="31437">
                  <c:v>6.2873999999999999</c:v>
                </c:pt>
                <c:pt idx="31438">
                  <c:v>6.2876000000000003</c:v>
                </c:pt>
                <c:pt idx="31439">
                  <c:v>6.2877999999999998</c:v>
                </c:pt>
                <c:pt idx="31440">
                  <c:v>6.2880000000000003</c:v>
                </c:pt>
                <c:pt idx="31441">
                  <c:v>6.2881999999999998</c:v>
                </c:pt>
                <c:pt idx="31442">
                  <c:v>6.2884000000000002</c:v>
                </c:pt>
                <c:pt idx="31443">
                  <c:v>6.2885999999999997</c:v>
                </c:pt>
                <c:pt idx="31444">
                  <c:v>6.2888000000000002</c:v>
                </c:pt>
                <c:pt idx="31445">
                  <c:v>6.2889999999999997</c:v>
                </c:pt>
                <c:pt idx="31446">
                  <c:v>6.2892000000000001</c:v>
                </c:pt>
                <c:pt idx="31447">
                  <c:v>6.2893999999999997</c:v>
                </c:pt>
                <c:pt idx="31448">
                  <c:v>6.2896000000000001</c:v>
                </c:pt>
                <c:pt idx="31449">
                  <c:v>6.2897999999999996</c:v>
                </c:pt>
                <c:pt idx="31450">
                  <c:v>6.29</c:v>
                </c:pt>
                <c:pt idx="31451">
                  <c:v>6.2901999999999996</c:v>
                </c:pt>
                <c:pt idx="31452">
                  <c:v>6.2904</c:v>
                </c:pt>
                <c:pt idx="31453">
                  <c:v>6.2906000000000004</c:v>
                </c:pt>
                <c:pt idx="31454">
                  <c:v>6.2907999999999999</c:v>
                </c:pt>
                <c:pt idx="31455">
                  <c:v>6.2910000000000004</c:v>
                </c:pt>
                <c:pt idx="31456">
                  <c:v>6.2911999999999999</c:v>
                </c:pt>
                <c:pt idx="31457">
                  <c:v>6.2914000000000003</c:v>
                </c:pt>
                <c:pt idx="31458">
                  <c:v>6.2915999999999999</c:v>
                </c:pt>
                <c:pt idx="31459">
                  <c:v>6.2918000000000003</c:v>
                </c:pt>
                <c:pt idx="31460">
                  <c:v>6.2919999999999998</c:v>
                </c:pt>
                <c:pt idx="31461">
                  <c:v>6.2922000000000002</c:v>
                </c:pt>
                <c:pt idx="31462">
                  <c:v>6.2923999999999998</c:v>
                </c:pt>
                <c:pt idx="31463">
                  <c:v>6.2926000000000002</c:v>
                </c:pt>
                <c:pt idx="31464">
                  <c:v>6.2927999999999997</c:v>
                </c:pt>
                <c:pt idx="31465">
                  <c:v>6.2930000000000001</c:v>
                </c:pt>
                <c:pt idx="31466">
                  <c:v>6.2931999999999997</c:v>
                </c:pt>
                <c:pt idx="31467">
                  <c:v>6.2934000000000001</c:v>
                </c:pt>
                <c:pt idx="31468">
                  <c:v>6.2935999999999996</c:v>
                </c:pt>
                <c:pt idx="31469">
                  <c:v>6.2938000000000001</c:v>
                </c:pt>
                <c:pt idx="31470">
                  <c:v>6.2939999999999996</c:v>
                </c:pt>
                <c:pt idx="31471">
                  <c:v>6.2942</c:v>
                </c:pt>
                <c:pt idx="31472">
                  <c:v>6.2944000000000004</c:v>
                </c:pt>
                <c:pt idx="31473">
                  <c:v>6.2946</c:v>
                </c:pt>
                <c:pt idx="31474">
                  <c:v>6.2948000000000004</c:v>
                </c:pt>
                <c:pt idx="31475">
                  <c:v>6.2949999999999999</c:v>
                </c:pt>
                <c:pt idx="31476">
                  <c:v>6.2952000000000004</c:v>
                </c:pt>
                <c:pt idx="31477">
                  <c:v>6.2953999999999999</c:v>
                </c:pt>
                <c:pt idx="31478">
                  <c:v>6.2956000000000003</c:v>
                </c:pt>
                <c:pt idx="31479">
                  <c:v>6.2957999999999998</c:v>
                </c:pt>
                <c:pt idx="31480">
                  <c:v>6.2960000000000003</c:v>
                </c:pt>
                <c:pt idx="31481">
                  <c:v>6.2961999999999998</c:v>
                </c:pt>
                <c:pt idx="31482">
                  <c:v>6.2964000000000002</c:v>
                </c:pt>
                <c:pt idx="31483">
                  <c:v>6.2965999999999998</c:v>
                </c:pt>
                <c:pt idx="31484">
                  <c:v>6.2968000000000002</c:v>
                </c:pt>
                <c:pt idx="31485">
                  <c:v>6.2969999999999997</c:v>
                </c:pt>
                <c:pt idx="31486">
                  <c:v>6.2972000000000001</c:v>
                </c:pt>
                <c:pt idx="31487">
                  <c:v>6.2973999999999997</c:v>
                </c:pt>
                <c:pt idx="31488">
                  <c:v>6.2976000000000001</c:v>
                </c:pt>
                <c:pt idx="31489">
                  <c:v>6.2977999999999996</c:v>
                </c:pt>
                <c:pt idx="31490">
                  <c:v>6.298</c:v>
                </c:pt>
                <c:pt idx="31491">
                  <c:v>6.2981999999999996</c:v>
                </c:pt>
                <c:pt idx="31492">
                  <c:v>6.2984</c:v>
                </c:pt>
                <c:pt idx="31493">
                  <c:v>6.2986000000000004</c:v>
                </c:pt>
                <c:pt idx="31494">
                  <c:v>6.2988</c:v>
                </c:pt>
                <c:pt idx="31495">
                  <c:v>6.2990000000000004</c:v>
                </c:pt>
                <c:pt idx="31496">
                  <c:v>6.2991999999999999</c:v>
                </c:pt>
                <c:pt idx="31497">
                  <c:v>6.2994000000000003</c:v>
                </c:pt>
                <c:pt idx="31498">
                  <c:v>6.2995999999999999</c:v>
                </c:pt>
                <c:pt idx="31499">
                  <c:v>6.2998000000000003</c:v>
                </c:pt>
                <c:pt idx="31500">
                  <c:v>6.3</c:v>
                </c:pt>
                <c:pt idx="31501">
                  <c:v>6.3002000000000002</c:v>
                </c:pt>
                <c:pt idx="31502">
                  <c:v>6.3003999999999998</c:v>
                </c:pt>
                <c:pt idx="31503">
                  <c:v>6.3006000000000002</c:v>
                </c:pt>
                <c:pt idx="31504">
                  <c:v>6.3007999999999997</c:v>
                </c:pt>
                <c:pt idx="31505">
                  <c:v>6.3010000000000002</c:v>
                </c:pt>
                <c:pt idx="31506">
                  <c:v>6.3011999999999997</c:v>
                </c:pt>
                <c:pt idx="31507">
                  <c:v>6.3014000000000001</c:v>
                </c:pt>
                <c:pt idx="31508">
                  <c:v>6.3015999999999996</c:v>
                </c:pt>
                <c:pt idx="31509">
                  <c:v>6.3018000000000001</c:v>
                </c:pt>
                <c:pt idx="31510">
                  <c:v>6.3019999999999996</c:v>
                </c:pt>
                <c:pt idx="31511">
                  <c:v>6.3022</c:v>
                </c:pt>
                <c:pt idx="31512">
                  <c:v>6.3023999999999996</c:v>
                </c:pt>
                <c:pt idx="31513">
                  <c:v>6.3026</c:v>
                </c:pt>
                <c:pt idx="31514">
                  <c:v>6.3028000000000004</c:v>
                </c:pt>
                <c:pt idx="31515">
                  <c:v>6.3029999999999999</c:v>
                </c:pt>
                <c:pt idx="31516">
                  <c:v>6.3032000000000004</c:v>
                </c:pt>
                <c:pt idx="31517">
                  <c:v>6.3033999999999999</c:v>
                </c:pt>
                <c:pt idx="31518">
                  <c:v>6.3036000000000003</c:v>
                </c:pt>
                <c:pt idx="31519">
                  <c:v>6.3037999999999998</c:v>
                </c:pt>
                <c:pt idx="31520">
                  <c:v>6.3040000000000003</c:v>
                </c:pt>
                <c:pt idx="31521">
                  <c:v>6.3041999999999998</c:v>
                </c:pt>
                <c:pt idx="31522">
                  <c:v>6.3044000000000002</c:v>
                </c:pt>
                <c:pt idx="31523">
                  <c:v>6.3045999999999998</c:v>
                </c:pt>
                <c:pt idx="31524">
                  <c:v>6.3048000000000002</c:v>
                </c:pt>
                <c:pt idx="31525">
                  <c:v>6.3049999999999997</c:v>
                </c:pt>
                <c:pt idx="31526">
                  <c:v>6.3052000000000001</c:v>
                </c:pt>
                <c:pt idx="31527">
                  <c:v>6.3053999999999997</c:v>
                </c:pt>
                <c:pt idx="31528">
                  <c:v>6.3056000000000001</c:v>
                </c:pt>
                <c:pt idx="31529">
                  <c:v>6.3057999999999996</c:v>
                </c:pt>
                <c:pt idx="31530">
                  <c:v>6.306</c:v>
                </c:pt>
                <c:pt idx="31531">
                  <c:v>6.3061999999999996</c:v>
                </c:pt>
                <c:pt idx="31532">
                  <c:v>6.3064</c:v>
                </c:pt>
                <c:pt idx="31533">
                  <c:v>6.3066000000000004</c:v>
                </c:pt>
                <c:pt idx="31534">
                  <c:v>6.3068</c:v>
                </c:pt>
                <c:pt idx="31535">
                  <c:v>6.3070000000000004</c:v>
                </c:pt>
                <c:pt idx="31536">
                  <c:v>6.3071999999999999</c:v>
                </c:pt>
                <c:pt idx="31537">
                  <c:v>6.3074000000000003</c:v>
                </c:pt>
                <c:pt idx="31538">
                  <c:v>6.3075999999999999</c:v>
                </c:pt>
                <c:pt idx="31539">
                  <c:v>6.3078000000000003</c:v>
                </c:pt>
                <c:pt idx="31540">
                  <c:v>6.3079999999999998</c:v>
                </c:pt>
                <c:pt idx="31541">
                  <c:v>6.3082000000000003</c:v>
                </c:pt>
                <c:pt idx="31542">
                  <c:v>6.3083999999999998</c:v>
                </c:pt>
                <c:pt idx="31543">
                  <c:v>6.3086000000000002</c:v>
                </c:pt>
                <c:pt idx="31544">
                  <c:v>6.3087999999999997</c:v>
                </c:pt>
                <c:pt idx="31545">
                  <c:v>6.3090000000000002</c:v>
                </c:pt>
                <c:pt idx="31546">
                  <c:v>6.3091999999999997</c:v>
                </c:pt>
                <c:pt idx="31547">
                  <c:v>6.3094000000000001</c:v>
                </c:pt>
                <c:pt idx="31548">
                  <c:v>6.3095999999999997</c:v>
                </c:pt>
                <c:pt idx="31549">
                  <c:v>6.3098000000000001</c:v>
                </c:pt>
                <c:pt idx="31550">
                  <c:v>6.31</c:v>
                </c:pt>
                <c:pt idx="31551">
                  <c:v>6.3102</c:v>
                </c:pt>
                <c:pt idx="31552">
                  <c:v>6.3103999999999996</c:v>
                </c:pt>
                <c:pt idx="31553">
                  <c:v>6.3106</c:v>
                </c:pt>
                <c:pt idx="31554">
                  <c:v>6.3108000000000004</c:v>
                </c:pt>
                <c:pt idx="31555">
                  <c:v>6.3109999999999999</c:v>
                </c:pt>
                <c:pt idx="31556">
                  <c:v>6.3112000000000004</c:v>
                </c:pt>
                <c:pt idx="31557">
                  <c:v>6.3113999999999999</c:v>
                </c:pt>
                <c:pt idx="31558">
                  <c:v>6.3116000000000003</c:v>
                </c:pt>
                <c:pt idx="31559">
                  <c:v>6.3117999999999999</c:v>
                </c:pt>
                <c:pt idx="31560">
                  <c:v>6.3120000000000003</c:v>
                </c:pt>
                <c:pt idx="31561">
                  <c:v>6.3121999999999998</c:v>
                </c:pt>
                <c:pt idx="31562">
                  <c:v>6.3124000000000002</c:v>
                </c:pt>
                <c:pt idx="31563">
                  <c:v>6.3125999999999998</c:v>
                </c:pt>
                <c:pt idx="31564">
                  <c:v>6.3128000000000002</c:v>
                </c:pt>
                <c:pt idx="31565">
                  <c:v>6.3129999999999997</c:v>
                </c:pt>
                <c:pt idx="31566">
                  <c:v>6.3132000000000001</c:v>
                </c:pt>
                <c:pt idx="31567">
                  <c:v>6.3133999999999997</c:v>
                </c:pt>
                <c:pt idx="31568">
                  <c:v>6.3136000000000001</c:v>
                </c:pt>
                <c:pt idx="31569">
                  <c:v>6.3137999999999996</c:v>
                </c:pt>
                <c:pt idx="31570">
                  <c:v>6.3140000000000001</c:v>
                </c:pt>
                <c:pt idx="31571">
                  <c:v>6.3141999999999996</c:v>
                </c:pt>
                <c:pt idx="31572">
                  <c:v>6.3144</c:v>
                </c:pt>
                <c:pt idx="31573">
                  <c:v>6.3146000000000004</c:v>
                </c:pt>
                <c:pt idx="31574">
                  <c:v>6.3148</c:v>
                </c:pt>
                <c:pt idx="31575">
                  <c:v>6.3150000000000004</c:v>
                </c:pt>
                <c:pt idx="31576">
                  <c:v>6.3151999999999999</c:v>
                </c:pt>
                <c:pt idx="31577">
                  <c:v>6.3154000000000003</c:v>
                </c:pt>
                <c:pt idx="31578">
                  <c:v>6.3155999999999999</c:v>
                </c:pt>
                <c:pt idx="31579">
                  <c:v>6.3158000000000003</c:v>
                </c:pt>
                <c:pt idx="31580">
                  <c:v>6.3159999999999998</c:v>
                </c:pt>
                <c:pt idx="31581">
                  <c:v>6.3162000000000003</c:v>
                </c:pt>
                <c:pt idx="31582">
                  <c:v>6.3163999999999998</c:v>
                </c:pt>
                <c:pt idx="31583">
                  <c:v>6.3166000000000002</c:v>
                </c:pt>
                <c:pt idx="31584">
                  <c:v>6.3167999999999997</c:v>
                </c:pt>
                <c:pt idx="31585">
                  <c:v>6.3170000000000002</c:v>
                </c:pt>
                <c:pt idx="31586">
                  <c:v>6.3171999999999997</c:v>
                </c:pt>
                <c:pt idx="31587">
                  <c:v>6.3174000000000001</c:v>
                </c:pt>
                <c:pt idx="31588">
                  <c:v>6.3175999999999997</c:v>
                </c:pt>
                <c:pt idx="31589">
                  <c:v>6.3178000000000001</c:v>
                </c:pt>
                <c:pt idx="31590">
                  <c:v>6.3179999999999996</c:v>
                </c:pt>
                <c:pt idx="31591">
                  <c:v>6.3182</c:v>
                </c:pt>
                <c:pt idx="31592">
                  <c:v>6.3183999999999996</c:v>
                </c:pt>
                <c:pt idx="31593">
                  <c:v>6.3186</c:v>
                </c:pt>
                <c:pt idx="31594">
                  <c:v>6.3188000000000004</c:v>
                </c:pt>
                <c:pt idx="31595">
                  <c:v>6.319</c:v>
                </c:pt>
                <c:pt idx="31596">
                  <c:v>6.3192000000000004</c:v>
                </c:pt>
                <c:pt idx="31597">
                  <c:v>6.3193999999999999</c:v>
                </c:pt>
                <c:pt idx="31598">
                  <c:v>6.3196000000000003</c:v>
                </c:pt>
                <c:pt idx="31599">
                  <c:v>6.3197999999999999</c:v>
                </c:pt>
                <c:pt idx="31600">
                  <c:v>6.32</c:v>
                </c:pt>
                <c:pt idx="31601">
                  <c:v>6.3201999999999998</c:v>
                </c:pt>
                <c:pt idx="31602">
                  <c:v>6.3204000000000002</c:v>
                </c:pt>
                <c:pt idx="31603">
                  <c:v>6.3205999999999998</c:v>
                </c:pt>
                <c:pt idx="31604">
                  <c:v>6.3208000000000002</c:v>
                </c:pt>
                <c:pt idx="31605">
                  <c:v>6.3209999999999997</c:v>
                </c:pt>
                <c:pt idx="31606">
                  <c:v>6.3212000000000002</c:v>
                </c:pt>
                <c:pt idx="31607">
                  <c:v>6.3213999999999997</c:v>
                </c:pt>
                <c:pt idx="31608">
                  <c:v>6.3216000000000001</c:v>
                </c:pt>
                <c:pt idx="31609">
                  <c:v>6.3217999999999996</c:v>
                </c:pt>
                <c:pt idx="31610">
                  <c:v>6.3220000000000001</c:v>
                </c:pt>
                <c:pt idx="31611">
                  <c:v>6.3221999999999996</c:v>
                </c:pt>
                <c:pt idx="31612">
                  <c:v>6.3224</c:v>
                </c:pt>
                <c:pt idx="31613">
                  <c:v>6.3226000000000004</c:v>
                </c:pt>
                <c:pt idx="31614">
                  <c:v>6.3228</c:v>
                </c:pt>
                <c:pt idx="31615">
                  <c:v>6.3230000000000004</c:v>
                </c:pt>
                <c:pt idx="31616">
                  <c:v>6.3231999999999999</c:v>
                </c:pt>
                <c:pt idx="31617">
                  <c:v>6.3234000000000004</c:v>
                </c:pt>
                <c:pt idx="31618">
                  <c:v>6.3235999999999999</c:v>
                </c:pt>
                <c:pt idx="31619">
                  <c:v>6.3238000000000003</c:v>
                </c:pt>
                <c:pt idx="31620">
                  <c:v>6.3239999999999998</c:v>
                </c:pt>
                <c:pt idx="31621">
                  <c:v>6.3242000000000003</c:v>
                </c:pt>
                <c:pt idx="31622">
                  <c:v>6.3243999999999998</c:v>
                </c:pt>
                <c:pt idx="31623">
                  <c:v>6.3246000000000002</c:v>
                </c:pt>
                <c:pt idx="31624">
                  <c:v>6.3247999999999998</c:v>
                </c:pt>
                <c:pt idx="31625">
                  <c:v>6.3250000000000002</c:v>
                </c:pt>
                <c:pt idx="31626">
                  <c:v>6.3251999999999997</c:v>
                </c:pt>
                <c:pt idx="31627">
                  <c:v>6.3254000000000001</c:v>
                </c:pt>
                <c:pt idx="31628">
                  <c:v>6.3255999999999997</c:v>
                </c:pt>
                <c:pt idx="31629">
                  <c:v>6.3258000000000001</c:v>
                </c:pt>
                <c:pt idx="31630">
                  <c:v>6.3259999999999996</c:v>
                </c:pt>
                <c:pt idx="31631">
                  <c:v>6.3262</c:v>
                </c:pt>
                <c:pt idx="31632">
                  <c:v>6.3263999999999996</c:v>
                </c:pt>
                <c:pt idx="31633">
                  <c:v>6.3266</c:v>
                </c:pt>
                <c:pt idx="31634">
                  <c:v>6.3268000000000004</c:v>
                </c:pt>
                <c:pt idx="31635">
                  <c:v>6.327</c:v>
                </c:pt>
                <c:pt idx="31636">
                  <c:v>6.3272000000000004</c:v>
                </c:pt>
                <c:pt idx="31637">
                  <c:v>6.3273999999999999</c:v>
                </c:pt>
                <c:pt idx="31638">
                  <c:v>6.3276000000000003</c:v>
                </c:pt>
                <c:pt idx="31639">
                  <c:v>6.3277999999999999</c:v>
                </c:pt>
                <c:pt idx="31640">
                  <c:v>6.3280000000000003</c:v>
                </c:pt>
                <c:pt idx="31641">
                  <c:v>6.3281999999999998</c:v>
                </c:pt>
                <c:pt idx="31642">
                  <c:v>6.3284000000000002</c:v>
                </c:pt>
                <c:pt idx="31643">
                  <c:v>6.3285999999999998</c:v>
                </c:pt>
                <c:pt idx="31644">
                  <c:v>6.3288000000000002</c:v>
                </c:pt>
                <c:pt idx="31645">
                  <c:v>6.3289999999999997</c:v>
                </c:pt>
                <c:pt idx="31646">
                  <c:v>6.3292000000000002</c:v>
                </c:pt>
                <c:pt idx="31647">
                  <c:v>6.3293999999999997</c:v>
                </c:pt>
                <c:pt idx="31648">
                  <c:v>6.3296000000000001</c:v>
                </c:pt>
                <c:pt idx="31649">
                  <c:v>6.3297999999999996</c:v>
                </c:pt>
                <c:pt idx="31650">
                  <c:v>6.33</c:v>
                </c:pt>
                <c:pt idx="31651">
                  <c:v>6.3301999999999996</c:v>
                </c:pt>
                <c:pt idx="31652">
                  <c:v>6.3304</c:v>
                </c:pt>
                <c:pt idx="31653">
                  <c:v>6.3305999999999996</c:v>
                </c:pt>
                <c:pt idx="31654">
                  <c:v>6.3308</c:v>
                </c:pt>
                <c:pt idx="31655">
                  <c:v>6.3310000000000004</c:v>
                </c:pt>
                <c:pt idx="31656">
                  <c:v>6.3311999999999999</c:v>
                </c:pt>
                <c:pt idx="31657">
                  <c:v>6.3314000000000004</c:v>
                </c:pt>
                <c:pt idx="31658">
                  <c:v>6.3315999999999999</c:v>
                </c:pt>
                <c:pt idx="31659">
                  <c:v>6.3318000000000003</c:v>
                </c:pt>
                <c:pt idx="31660">
                  <c:v>6.3319999999999999</c:v>
                </c:pt>
                <c:pt idx="31661">
                  <c:v>6.3322000000000003</c:v>
                </c:pt>
                <c:pt idx="31662">
                  <c:v>6.3323999999999998</c:v>
                </c:pt>
                <c:pt idx="31663">
                  <c:v>6.3326000000000002</c:v>
                </c:pt>
                <c:pt idx="31664">
                  <c:v>6.3327999999999998</c:v>
                </c:pt>
                <c:pt idx="31665">
                  <c:v>6.3330000000000002</c:v>
                </c:pt>
                <c:pt idx="31666">
                  <c:v>6.3331999999999997</c:v>
                </c:pt>
                <c:pt idx="31667">
                  <c:v>6.3334000000000001</c:v>
                </c:pt>
                <c:pt idx="31668">
                  <c:v>6.3335999999999997</c:v>
                </c:pt>
                <c:pt idx="31669">
                  <c:v>6.3338000000000001</c:v>
                </c:pt>
                <c:pt idx="31670">
                  <c:v>6.3339999999999996</c:v>
                </c:pt>
                <c:pt idx="31671">
                  <c:v>6.3342000000000001</c:v>
                </c:pt>
                <c:pt idx="31672">
                  <c:v>6.3343999999999996</c:v>
                </c:pt>
                <c:pt idx="31673">
                  <c:v>6.3346</c:v>
                </c:pt>
                <c:pt idx="31674">
                  <c:v>6.3348000000000004</c:v>
                </c:pt>
                <c:pt idx="31675">
                  <c:v>6.335</c:v>
                </c:pt>
                <c:pt idx="31676">
                  <c:v>6.3352000000000004</c:v>
                </c:pt>
                <c:pt idx="31677">
                  <c:v>6.3353999999999999</c:v>
                </c:pt>
                <c:pt idx="31678">
                  <c:v>6.3356000000000003</c:v>
                </c:pt>
                <c:pt idx="31679">
                  <c:v>6.3357999999999999</c:v>
                </c:pt>
                <c:pt idx="31680">
                  <c:v>6.3360000000000003</c:v>
                </c:pt>
                <c:pt idx="31681">
                  <c:v>6.3361999999999998</c:v>
                </c:pt>
                <c:pt idx="31682">
                  <c:v>6.3364000000000003</c:v>
                </c:pt>
                <c:pt idx="31683">
                  <c:v>6.3365999999999998</c:v>
                </c:pt>
                <c:pt idx="31684">
                  <c:v>6.3368000000000002</c:v>
                </c:pt>
                <c:pt idx="31685">
                  <c:v>6.3369999999999997</c:v>
                </c:pt>
                <c:pt idx="31686">
                  <c:v>6.3372000000000002</c:v>
                </c:pt>
                <c:pt idx="31687">
                  <c:v>6.3373999999999997</c:v>
                </c:pt>
                <c:pt idx="31688">
                  <c:v>6.3376000000000001</c:v>
                </c:pt>
                <c:pt idx="31689">
                  <c:v>6.3377999999999997</c:v>
                </c:pt>
                <c:pt idx="31690">
                  <c:v>6.3380000000000001</c:v>
                </c:pt>
                <c:pt idx="31691">
                  <c:v>6.3381999999999996</c:v>
                </c:pt>
                <c:pt idx="31692">
                  <c:v>6.3384</c:v>
                </c:pt>
                <c:pt idx="31693">
                  <c:v>6.3385999999999996</c:v>
                </c:pt>
                <c:pt idx="31694">
                  <c:v>6.3388</c:v>
                </c:pt>
                <c:pt idx="31695">
                  <c:v>6.3390000000000004</c:v>
                </c:pt>
                <c:pt idx="31696">
                  <c:v>6.3391999999999999</c:v>
                </c:pt>
                <c:pt idx="31697">
                  <c:v>6.3394000000000004</c:v>
                </c:pt>
                <c:pt idx="31698">
                  <c:v>6.3395999999999999</c:v>
                </c:pt>
                <c:pt idx="31699">
                  <c:v>6.3398000000000003</c:v>
                </c:pt>
                <c:pt idx="31700">
                  <c:v>6.34</c:v>
                </c:pt>
                <c:pt idx="31701">
                  <c:v>6.3402000000000003</c:v>
                </c:pt>
                <c:pt idx="31702">
                  <c:v>6.3403999999999998</c:v>
                </c:pt>
                <c:pt idx="31703">
                  <c:v>6.3406000000000002</c:v>
                </c:pt>
                <c:pt idx="31704">
                  <c:v>6.3407999999999998</c:v>
                </c:pt>
                <c:pt idx="31705">
                  <c:v>6.3410000000000002</c:v>
                </c:pt>
                <c:pt idx="31706">
                  <c:v>6.3411999999999997</c:v>
                </c:pt>
                <c:pt idx="31707">
                  <c:v>6.3414000000000001</c:v>
                </c:pt>
                <c:pt idx="31708">
                  <c:v>6.3415999999999997</c:v>
                </c:pt>
                <c:pt idx="31709">
                  <c:v>6.3418000000000001</c:v>
                </c:pt>
                <c:pt idx="31710">
                  <c:v>6.3419999999999996</c:v>
                </c:pt>
                <c:pt idx="31711">
                  <c:v>6.3422000000000001</c:v>
                </c:pt>
                <c:pt idx="31712">
                  <c:v>6.3423999999999996</c:v>
                </c:pt>
                <c:pt idx="31713">
                  <c:v>6.3426</c:v>
                </c:pt>
                <c:pt idx="31714">
                  <c:v>6.3428000000000004</c:v>
                </c:pt>
                <c:pt idx="31715">
                  <c:v>6.343</c:v>
                </c:pt>
                <c:pt idx="31716">
                  <c:v>6.3432000000000004</c:v>
                </c:pt>
                <c:pt idx="31717">
                  <c:v>6.3433999999999999</c:v>
                </c:pt>
                <c:pt idx="31718">
                  <c:v>6.3436000000000003</c:v>
                </c:pt>
                <c:pt idx="31719">
                  <c:v>6.3437999999999999</c:v>
                </c:pt>
                <c:pt idx="31720">
                  <c:v>6.3440000000000003</c:v>
                </c:pt>
                <c:pt idx="31721">
                  <c:v>6.3441999999999998</c:v>
                </c:pt>
                <c:pt idx="31722">
                  <c:v>6.3444000000000003</c:v>
                </c:pt>
                <c:pt idx="31723">
                  <c:v>6.3445999999999998</c:v>
                </c:pt>
                <c:pt idx="31724">
                  <c:v>6.3448000000000002</c:v>
                </c:pt>
                <c:pt idx="31725">
                  <c:v>6.3449999999999998</c:v>
                </c:pt>
                <c:pt idx="31726">
                  <c:v>6.3452000000000002</c:v>
                </c:pt>
                <c:pt idx="31727">
                  <c:v>6.3453999999999997</c:v>
                </c:pt>
                <c:pt idx="31728">
                  <c:v>6.3456000000000001</c:v>
                </c:pt>
                <c:pt idx="31729">
                  <c:v>6.3457999999999997</c:v>
                </c:pt>
                <c:pt idx="31730">
                  <c:v>6.3460000000000001</c:v>
                </c:pt>
                <c:pt idx="31731">
                  <c:v>6.3461999999999996</c:v>
                </c:pt>
                <c:pt idx="31732">
                  <c:v>6.3464</c:v>
                </c:pt>
                <c:pt idx="31733">
                  <c:v>6.3465999999999996</c:v>
                </c:pt>
                <c:pt idx="31734">
                  <c:v>6.3468</c:v>
                </c:pt>
                <c:pt idx="31735">
                  <c:v>6.3470000000000004</c:v>
                </c:pt>
                <c:pt idx="31736">
                  <c:v>6.3472</c:v>
                </c:pt>
                <c:pt idx="31737">
                  <c:v>6.3474000000000004</c:v>
                </c:pt>
                <c:pt idx="31738">
                  <c:v>6.3475999999999999</c:v>
                </c:pt>
                <c:pt idx="31739">
                  <c:v>6.3478000000000003</c:v>
                </c:pt>
                <c:pt idx="31740">
                  <c:v>6.3479999999999999</c:v>
                </c:pt>
                <c:pt idx="31741">
                  <c:v>6.3482000000000003</c:v>
                </c:pt>
                <c:pt idx="31742">
                  <c:v>6.3483999999999998</c:v>
                </c:pt>
                <c:pt idx="31743">
                  <c:v>6.3486000000000002</c:v>
                </c:pt>
                <c:pt idx="31744">
                  <c:v>6.3487999999999998</c:v>
                </c:pt>
                <c:pt idx="31745">
                  <c:v>6.3490000000000002</c:v>
                </c:pt>
                <c:pt idx="31746">
                  <c:v>6.3491999999999997</c:v>
                </c:pt>
                <c:pt idx="31747">
                  <c:v>6.3494000000000002</c:v>
                </c:pt>
                <c:pt idx="31748">
                  <c:v>6.3495999999999997</c:v>
                </c:pt>
                <c:pt idx="31749">
                  <c:v>6.3498000000000001</c:v>
                </c:pt>
                <c:pt idx="31750">
                  <c:v>6.35</c:v>
                </c:pt>
                <c:pt idx="31751">
                  <c:v>6.3502000000000001</c:v>
                </c:pt>
                <c:pt idx="31752">
                  <c:v>6.3503999999999996</c:v>
                </c:pt>
                <c:pt idx="31753">
                  <c:v>6.3506</c:v>
                </c:pt>
                <c:pt idx="31754">
                  <c:v>6.3507999999999996</c:v>
                </c:pt>
                <c:pt idx="31755">
                  <c:v>6.351</c:v>
                </c:pt>
                <c:pt idx="31756">
                  <c:v>6.3512000000000004</c:v>
                </c:pt>
                <c:pt idx="31757">
                  <c:v>6.3513999999999999</c:v>
                </c:pt>
                <c:pt idx="31758">
                  <c:v>6.3516000000000004</c:v>
                </c:pt>
                <c:pt idx="31759">
                  <c:v>6.3517999999999999</c:v>
                </c:pt>
                <c:pt idx="31760">
                  <c:v>6.3520000000000003</c:v>
                </c:pt>
                <c:pt idx="31761">
                  <c:v>6.3521999999999998</c:v>
                </c:pt>
                <c:pt idx="31762">
                  <c:v>6.3524000000000003</c:v>
                </c:pt>
                <c:pt idx="31763">
                  <c:v>6.3525999999999998</c:v>
                </c:pt>
                <c:pt idx="31764">
                  <c:v>6.3528000000000002</c:v>
                </c:pt>
                <c:pt idx="31765">
                  <c:v>6.3529999999999998</c:v>
                </c:pt>
                <c:pt idx="31766">
                  <c:v>6.3532000000000002</c:v>
                </c:pt>
                <c:pt idx="31767">
                  <c:v>6.3533999999999997</c:v>
                </c:pt>
                <c:pt idx="31768">
                  <c:v>6.3536000000000001</c:v>
                </c:pt>
                <c:pt idx="31769">
                  <c:v>6.3537999999999997</c:v>
                </c:pt>
                <c:pt idx="31770">
                  <c:v>6.3540000000000001</c:v>
                </c:pt>
                <c:pt idx="31771">
                  <c:v>6.3541999999999996</c:v>
                </c:pt>
                <c:pt idx="31772">
                  <c:v>6.3544</c:v>
                </c:pt>
                <c:pt idx="31773">
                  <c:v>6.3545999999999996</c:v>
                </c:pt>
                <c:pt idx="31774">
                  <c:v>6.3548</c:v>
                </c:pt>
                <c:pt idx="31775">
                  <c:v>6.3550000000000004</c:v>
                </c:pt>
                <c:pt idx="31776">
                  <c:v>6.3552</c:v>
                </c:pt>
                <c:pt idx="31777">
                  <c:v>6.3554000000000004</c:v>
                </c:pt>
                <c:pt idx="31778">
                  <c:v>6.3555999999999999</c:v>
                </c:pt>
                <c:pt idx="31779">
                  <c:v>6.3558000000000003</c:v>
                </c:pt>
                <c:pt idx="31780">
                  <c:v>6.3559999999999999</c:v>
                </c:pt>
                <c:pt idx="31781">
                  <c:v>6.3562000000000003</c:v>
                </c:pt>
                <c:pt idx="31782">
                  <c:v>6.3563999999999998</c:v>
                </c:pt>
                <c:pt idx="31783">
                  <c:v>6.3566000000000003</c:v>
                </c:pt>
                <c:pt idx="31784">
                  <c:v>6.3567999999999998</c:v>
                </c:pt>
                <c:pt idx="31785">
                  <c:v>6.3570000000000002</c:v>
                </c:pt>
                <c:pt idx="31786">
                  <c:v>6.3571999999999997</c:v>
                </c:pt>
                <c:pt idx="31787">
                  <c:v>6.3574000000000002</c:v>
                </c:pt>
                <c:pt idx="31788">
                  <c:v>6.3575999999999997</c:v>
                </c:pt>
                <c:pt idx="31789">
                  <c:v>6.3578000000000001</c:v>
                </c:pt>
                <c:pt idx="31790">
                  <c:v>6.3579999999999997</c:v>
                </c:pt>
                <c:pt idx="31791">
                  <c:v>6.3582000000000001</c:v>
                </c:pt>
                <c:pt idx="31792">
                  <c:v>6.3583999999999996</c:v>
                </c:pt>
                <c:pt idx="31793">
                  <c:v>6.3586</c:v>
                </c:pt>
                <c:pt idx="31794">
                  <c:v>6.3587999999999996</c:v>
                </c:pt>
                <c:pt idx="31795">
                  <c:v>6.359</c:v>
                </c:pt>
                <c:pt idx="31796">
                  <c:v>6.3592000000000004</c:v>
                </c:pt>
                <c:pt idx="31797">
                  <c:v>6.3593999999999999</c:v>
                </c:pt>
                <c:pt idx="31798">
                  <c:v>6.3596000000000004</c:v>
                </c:pt>
                <c:pt idx="31799">
                  <c:v>6.3597999999999999</c:v>
                </c:pt>
                <c:pt idx="31800">
                  <c:v>6.36</c:v>
                </c:pt>
                <c:pt idx="31801">
                  <c:v>6.3601999999999999</c:v>
                </c:pt>
                <c:pt idx="31802">
                  <c:v>6.3604000000000003</c:v>
                </c:pt>
                <c:pt idx="31803">
                  <c:v>6.3605999999999998</c:v>
                </c:pt>
                <c:pt idx="31804">
                  <c:v>6.3608000000000002</c:v>
                </c:pt>
                <c:pt idx="31805">
                  <c:v>6.3609999999999998</c:v>
                </c:pt>
                <c:pt idx="31806">
                  <c:v>6.3612000000000002</c:v>
                </c:pt>
                <c:pt idx="31807">
                  <c:v>6.3613999999999997</c:v>
                </c:pt>
                <c:pt idx="31808">
                  <c:v>6.3616000000000001</c:v>
                </c:pt>
                <c:pt idx="31809">
                  <c:v>6.3617999999999997</c:v>
                </c:pt>
                <c:pt idx="31810">
                  <c:v>6.3620000000000001</c:v>
                </c:pt>
                <c:pt idx="31811">
                  <c:v>6.3621999999999996</c:v>
                </c:pt>
                <c:pt idx="31812">
                  <c:v>6.3624000000000001</c:v>
                </c:pt>
                <c:pt idx="31813">
                  <c:v>6.3625999999999996</c:v>
                </c:pt>
                <c:pt idx="31814">
                  <c:v>6.3628</c:v>
                </c:pt>
                <c:pt idx="31815">
                  <c:v>6.3630000000000004</c:v>
                </c:pt>
                <c:pt idx="31816">
                  <c:v>6.3632</c:v>
                </c:pt>
                <c:pt idx="31817">
                  <c:v>6.3634000000000004</c:v>
                </c:pt>
                <c:pt idx="31818">
                  <c:v>6.3635999999999999</c:v>
                </c:pt>
                <c:pt idx="31819">
                  <c:v>6.3638000000000003</c:v>
                </c:pt>
                <c:pt idx="31820">
                  <c:v>6.3639999999999999</c:v>
                </c:pt>
                <c:pt idx="31821">
                  <c:v>6.3642000000000003</c:v>
                </c:pt>
                <c:pt idx="31822">
                  <c:v>6.3643999999999998</c:v>
                </c:pt>
                <c:pt idx="31823">
                  <c:v>6.3646000000000003</c:v>
                </c:pt>
                <c:pt idx="31824">
                  <c:v>6.3647999999999998</c:v>
                </c:pt>
                <c:pt idx="31825">
                  <c:v>6.3650000000000002</c:v>
                </c:pt>
                <c:pt idx="31826">
                  <c:v>6.3651999999999997</c:v>
                </c:pt>
                <c:pt idx="31827">
                  <c:v>6.3654000000000002</c:v>
                </c:pt>
                <c:pt idx="31828">
                  <c:v>6.3655999999999997</c:v>
                </c:pt>
                <c:pt idx="31829">
                  <c:v>6.3658000000000001</c:v>
                </c:pt>
                <c:pt idx="31830">
                  <c:v>6.3659999999999997</c:v>
                </c:pt>
                <c:pt idx="31831">
                  <c:v>6.3662000000000001</c:v>
                </c:pt>
                <c:pt idx="31832">
                  <c:v>6.3663999999999996</c:v>
                </c:pt>
                <c:pt idx="31833">
                  <c:v>6.3666</c:v>
                </c:pt>
                <c:pt idx="31834">
                  <c:v>6.3667999999999996</c:v>
                </c:pt>
                <c:pt idx="31835">
                  <c:v>6.367</c:v>
                </c:pt>
                <c:pt idx="31836">
                  <c:v>6.3672000000000004</c:v>
                </c:pt>
                <c:pt idx="31837">
                  <c:v>6.3673999999999999</c:v>
                </c:pt>
                <c:pt idx="31838">
                  <c:v>6.3676000000000004</c:v>
                </c:pt>
                <c:pt idx="31839">
                  <c:v>6.3677999999999999</c:v>
                </c:pt>
                <c:pt idx="31840">
                  <c:v>6.3680000000000003</c:v>
                </c:pt>
                <c:pt idx="31841">
                  <c:v>6.3681999999999999</c:v>
                </c:pt>
                <c:pt idx="31842">
                  <c:v>6.3684000000000003</c:v>
                </c:pt>
                <c:pt idx="31843">
                  <c:v>6.3685999999999998</c:v>
                </c:pt>
                <c:pt idx="31844">
                  <c:v>6.3688000000000002</c:v>
                </c:pt>
                <c:pt idx="31845">
                  <c:v>6.3689999999999998</c:v>
                </c:pt>
                <c:pt idx="31846">
                  <c:v>6.3692000000000002</c:v>
                </c:pt>
                <c:pt idx="31847">
                  <c:v>6.3693999999999997</c:v>
                </c:pt>
                <c:pt idx="31848">
                  <c:v>6.3696000000000002</c:v>
                </c:pt>
                <c:pt idx="31849">
                  <c:v>6.3697999999999997</c:v>
                </c:pt>
                <c:pt idx="31850">
                  <c:v>6.37</c:v>
                </c:pt>
                <c:pt idx="31851">
                  <c:v>6.3701999999999996</c:v>
                </c:pt>
                <c:pt idx="31852">
                  <c:v>6.3704000000000001</c:v>
                </c:pt>
                <c:pt idx="31853">
                  <c:v>6.3705999999999996</c:v>
                </c:pt>
                <c:pt idx="31854">
                  <c:v>6.3708</c:v>
                </c:pt>
                <c:pt idx="31855">
                  <c:v>6.3710000000000004</c:v>
                </c:pt>
                <c:pt idx="31856">
                  <c:v>6.3712</c:v>
                </c:pt>
                <c:pt idx="31857">
                  <c:v>6.3714000000000004</c:v>
                </c:pt>
                <c:pt idx="31858">
                  <c:v>6.3715999999999999</c:v>
                </c:pt>
                <c:pt idx="31859">
                  <c:v>6.3718000000000004</c:v>
                </c:pt>
                <c:pt idx="31860">
                  <c:v>6.3719999999999999</c:v>
                </c:pt>
                <c:pt idx="31861">
                  <c:v>6.3722000000000003</c:v>
                </c:pt>
                <c:pt idx="31862">
                  <c:v>6.3723999999999998</c:v>
                </c:pt>
                <c:pt idx="31863">
                  <c:v>6.3726000000000003</c:v>
                </c:pt>
                <c:pt idx="31864">
                  <c:v>6.3727999999999998</c:v>
                </c:pt>
                <c:pt idx="31865">
                  <c:v>6.3730000000000002</c:v>
                </c:pt>
                <c:pt idx="31866">
                  <c:v>6.3731999999999998</c:v>
                </c:pt>
                <c:pt idx="31867">
                  <c:v>6.3734000000000002</c:v>
                </c:pt>
                <c:pt idx="31868">
                  <c:v>6.3735999999999997</c:v>
                </c:pt>
                <c:pt idx="31869">
                  <c:v>6.3738000000000001</c:v>
                </c:pt>
                <c:pt idx="31870">
                  <c:v>6.3739999999999997</c:v>
                </c:pt>
                <c:pt idx="31871">
                  <c:v>6.3742000000000001</c:v>
                </c:pt>
                <c:pt idx="31872">
                  <c:v>6.3743999999999996</c:v>
                </c:pt>
                <c:pt idx="31873">
                  <c:v>6.3746</c:v>
                </c:pt>
                <c:pt idx="31874">
                  <c:v>6.3747999999999996</c:v>
                </c:pt>
                <c:pt idx="31875">
                  <c:v>6.375</c:v>
                </c:pt>
                <c:pt idx="31876">
                  <c:v>6.3752000000000004</c:v>
                </c:pt>
                <c:pt idx="31877">
                  <c:v>6.3754</c:v>
                </c:pt>
                <c:pt idx="31878">
                  <c:v>6.3756000000000004</c:v>
                </c:pt>
                <c:pt idx="31879">
                  <c:v>6.3757999999999999</c:v>
                </c:pt>
                <c:pt idx="31880">
                  <c:v>6.3760000000000003</c:v>
                </c:pt>
                <c:pt idx="31881">
                  <c:v>6.3761999999999999</c:v>
                </c:pt>
                <c:pt idx="31882">
                  <c:v>6.3764000000000003</c:v>
                </c:pt>
                <c:pt idx="31883">
                  <c:v>6.3765999999999998</c:v>
                </c:pt>
                <c:pt idx="31884">
                  <c:v>6.3768000000000002</c:v>
                </c:pt>
                <c:pt idx="31885">
                  <c:v>6.3769999999999998</c:v>
                </c:pt>
                <c:pt idx="31886">
                  <c:v>6.3772000000000002</c:v>
                </c:pt>
                <c:pt idx="31887">
                  <c:v>6.3773999999999997</c:v>
                </c:pt>
                <c:pt idx="31888">
                  <c:v>6.3776000000000002</c:v>
                </c:pt>
                <c:pt idx="31889">
                  <c:v>6.3777999999999997</c:v>
                </c:pt>
                <c:pt idx="31890">
                  <c:v>6.3780000000000001</c:v>
                </c:pt>
                <c:pt idx="31891">
                  <c:v>6.3781999999999996</c:v>
                </c:pt>
                <c:pt idx="31892">
                  <c:v>6.3784000000000001</c:v>
                </c:pt>
                <c:pt idx="31893">
                  <c:v>6.3785999999999996</c:v>
                </c:pt>
                <c:pt idx="31894">
                  <c:v>6.3788</c:v>
                </c:pt>
                <c:pt idx="31895">
                  <c:v>6.3789999999999996</c:v>
                </c:pt>
                <c:pt idx="31896">
                  <c:v>6.3792</c:v>
                </c:pt>
                <c:pt idx="31897">
                  <c:v>6.3794000000000004</c:v>
                </c:pt>
                <c:pt idx="31898">
                  <c:v>6.3795999999999999</c:v>
                </c:pt>
                <c:pt idx="31899">
                  <c:v>6.3798000000000004</c:v>
                </c:pt>
                <c:pt idx="31900">
                  <c:v>6.38</c:v>
                </c:pt>
                <c:pt idx="31901">
                  <c:v>6.3802000000000003</c:v>
                </c:pt>
                <c:pt idx="31902">
                  <c:v>6.3803999999999998</c:v>
                </c:pt>
                <c:pt idx="31903">
                  <c:v>6.3806000000000003</c:v>
                </c:pt>
                <c:pt idx="31904">
                  <c:v>6.3807999999999998</c:v>
                </c:pt>
                <c:pt idx="31905">
                  <c:v>6.3810000000000002</c:v>
                </c:pt>
                <c:pt idx="31906">
                  <c:v>6.3811999999999998</c:v>
                </c:pt>
                <c:pt idx="31907">
                  <c:v>6.3814000000000002</c:v>
                </c:pt>
                <c:pt idx="31908">
                  <c:v>6.3815999999999997</c:v>
                </c:pt>
                <c:pt idx="31909">
                  <c:v>6.3818000000000001</c:v>
                </c:pt>
                <c:pt idx="31910">
                  <c:v>6.3819999999999997</c:v>
                </c:pt>
                <c:pt idx="31911">
                  <c:v>6.3822000000000001</c:v>
                </c:pt>
                <c:pt idx="31912">
                  <c:v>6.3823999999999996</c:v>
                </c:pt>
                <c:pt idx="31913">
                  <c:v>6.3826000000000001</c:v>
                </c:pt>
                <c:pt idx="31914">
                  <c:v>6.3827999999999996</c:v>
                </c:pt>
                <c:pt idx="31915">
                  <c:v>6.383</c:v>
                </c:pt>
                <c:pt idx="31916">
                  <c:v>6.3832000000000004</c:v>
                </c:pt>
                <c:pt idx="31917">
                  <c:v>6.3834</c:v>
                </c:pt>
                <c:pt idx="31918">
                  <c:v>6.3836000000000004</c:v>
                </c:pt>
                <c:pt idx="31919">
                  <c:v>6.3837999999999999</c:v>
                </c:pt>
                <c:pt idx="31920">
                  <c:v>6.3840000000000003</c:v>
                </c:pt>
                <c:pt idx="31921">
                  <c:v>6.3841999999999999</c:v>
                </c:pt>
                <c:pt idx="31922">
                  <c:v>6.3844000000000003</c:v>
                </c:pt>
                <c:pt idx="31923">
                  <c:v>6.3845999999999998</c:v>
                </c:pt>
                <c:pt idx="31924">
                  <c:v>6.3848000000000003</c:v>
                </c:pt>
                <c:pt idx="31925">
                  <c:v>6.3849999999999998</c:v>
                </c:pt>
                <c:pt idx="31926">
                  <c:v>6.3852000000000002</c:v>
                </c:pt>
                <c:pt idx="31927">
                  <c:v>6.3853999999999997</c:v>
                </c:pt>
                <c:pt idx="31928">
                  <c:v>6.3856000000000002</c:v>
                </c:pt>
                <c:pt idx="31929">
                  <c:v>6.3857999999999997</c:v>
                </c:pt>
                <c:pt idx="31930">
                  <c:v>6.3860000000000001</c:v>
                </c:pt>
                <c:pt idx="31931">
                  <c:v>6.3861999999999997</c:v>
                </c:pt>
                <c:pt idx="31932">
                  <c:v>6.3864000000000001</c:v>
                </c:pt>
                <c:pt idx="31933">
                  <c:v>6.3865999999999996</c:v>
                </c:pt>
                <c:pt idx="31934">
                  <c:v>6.3868</c:v>
                </c:pt>
                <c:pt idx="31935">
                  <c:v>6.3869999999999996</c:v>
                </c:pt>
                <c:pt idx="31936">
                  <c:v>6.3872</c:v>
                </c:pt>
                <c:pt idx="31937">
                  <c:v>6.3874000000000004</c:v>
                </c:pt>
                <c:pt idx="31938">
                  <c:v>6.3875999999999999</c:v>
                </c:pt>
                <c:pt idx="31939">
                  <c:v>6.3878000000000004</c:v>
                </c:pt>
                <c:pt idx="31940">
                  <c:v>6.3879999999999999</c:v>
                </c:pt>
                <c:pt idx="31941">
                  <c:v>6.3882000000000003</c:v>
                </c:pt>
                <c:pt idx="31942">
                  <c:v>6.3883999999999999</c:v>
                </c:pt>
                <c:pt idx="31943">
                  <c:v>6.3886000000000003</c:v>
                </c:pt>
                <c:pt idx="31944">
                  <c:v>6.3887999999999998</c:v>
                </c:pt>
                <c:pt idx="31945">
                  <c:v>6.3890000000000002</c:v>
                </c:pt>
                <c:pt idx="31946">
                  <c:v>6.3891999999999998</c:v>
                </c:pt>
                <c:pt idx="31947">
                  <c:v>6.3894000000000002</c:v>
                </c:pt>
                <c:pt idx="31948">
                  <c:v>6.3895999999999997</c:v>
                </c:pt>
                <c:pt idx="31949">
                  <c:v>6.3898000000000001</c:v>
                </c:pt>
                <c:pt idx="31950">
                  <c:v>6.39</c:v>
                </c:pt>
                <c:pt idx="31951">
                  <c:v>6.3902000000000001</c:v>
                </c:pt>
                <c:pt idx="31952">
                  <c:v>6.3903999999999996</c:v>
                </c:pt>
                <c:pt idx="31953">
                  <c:v>6.3906000000000001</c:v>
                </c:pt>
                <c:pt idx="31954">
                  <c:v>6.3907999999999996</c:v>
                </c:pt>
                <c:pt idx="31955">
                  <c:v>6.391</c:v>
                </c:pt>
                <c:pt idx="31956">
                  <c:v>6.3912000000000004</c:v>
                </c:pt>
                <c:pt idx="31957">
                  <c:v>6.3914</c:v>
                </c:pt>
                <c:pt idx="31958">
                  <c:v>6.3916000000000004</c:v>
                </c:pt>
                <c:pt idx="31959">
                  <c:v>6.3917999999999999</c:v>
                </c:pt>
                <c:pt idx="31960">
                  <c:v>6.3920000000000003</c:v>
                </c:pt>
                <c:pt idx="31961">
                  <c:v>6.3921999999999999</c:v>
                </c:pt>
                <c:pt idx="31962">
                  <c:v>6.3924000000000003</c:v>
                </c:pt>
                <c:pt idx="31963">
                  <c:v>6.3925999999999998</c:v>
                </c:pt>
                <c:pt idx="31964">
                  <c:v>6.3928000000000003</c:v>
                </c:pt>
                <c:pt idx="31965">
                  <c:v>6.3929999999999998</c:v>
                </c:pt>
                <c:pt idx="31966">
                  <c:v>6.3932000000000002</c:v>
                </c:pt>
                <c:pt idx="31967">
                  <c:v>6.3933999999999997</c:v>
                </c:pt>
                <c:pt idx="31968">
                  <c:v>6.3936000000000002</c:v>
                </c:pt>
                <c:pt idx="31969">
                  <c:v>6.3937999999999997</c:v>
                </c:pt>
                <c:pt idx="31970">
                  <c:v>6.3940000000000001</c:v>
                </c:pt>
                <c:pt idx="31971">
                  <c:v>6.3941999999999997</c:v>
                </c:pt>
                <c:pt idx="31972">
                  <c:v>6.3944000000000001</c:v>
                </c:pt>
                <c:pt idx="31973">
                  <c:v>6.3945999999999996</c:v>
                </c:pt>
                <c:pt idx="31974">
                  <c:v>6.3948</c:v>
                </c:pt>
                <c:pt idx="31975">
                  <c:v>6.3949999999999996</c:v>
                </c:pt>
                <c:pt idx="31976">
                  <c:v>6.3952</c:v>
                </c:pt>
                <c:pt idx="31977">
                  <c:v>6.3954000000000004</c:v>
                </c:pt>
                <c:pt idx="31978">
                  <c:v>6.3956</c:v>
                </c:pt>
                <c:pt idx="31979">
                  <c:v>6.3958000000000004</c:v>
                </c:pt>
                <c:pt idx="31980">
                  <c:v>6.3959999999999999</c:v>
                </c:pt>
                <c:pt idx="31981">
                  <c:v>6.3962000000000003</c:v>
                </c:pt>
                <c:pt idx="31982">
                  <c:v>6.3963999999999999</c:v>
                </c:pt>
                <c:pt idx="31983">
                  <c:v>6.3966000000000003</c:v>
                </c:pt>
                <c:pt idx="31984">
                  <c:v>6.3967999999999998</c:v>
                </c:pt>
                <c:pt idx="31985">
                  <c:v>6.3970000000000002</c:v>
                </c:pt>
                <c:pt idx="31986">
                  <c:v>6.3971999999999998</c:v>
                </c:pt>
                <c:pt idx="31987">
                  <c:v>6.3974000000000002</c:v>
                </c:pt>
                <c:pt idx="31988">
                  <c:v>6.3975999999999997</c:v>
                </c:pt>
                <c:pt idx="31989">
                  <c:v>6.3978000000000002</c:v>
                </c:pt>
                <c:pt idx="31990">
                  <c:v>6.3979999999999997</c:v>
                </c:pt>
                <c:pt idx="31991">
                  <c:v>6.3982000000000001</c:v>
                </c:pt>
                <c:pt idx="31992">
                  <c:v>6.3983999999999996</c:v>
                </c:pt>
                <c:pt idx="31993">
                  <c:v>6.3986000000000001</c:v>
                </c:pt>
                <c:pt idx="31994">
                  <c:v>6.3987999999999996</c:v>
                </c:pt>
                <c:pt idx="31995">
                  <c:v>6.399</c:v>
                </c:pt>
                <c:pt idx="31996">
                  <c:v>6.3992000000000004</c:v>
                </c:pt>
                <c:pt idx="31997">
                  <c:v>6.3994</c:v>
                </c:pt>
                <c:pt idx="31998">
                  <c:v>6.3996000000000004</c:v>
                </c:pt>
                <c:pt idx="31999">
                  <c:v>6.3997999999999999</c:v>
                </c:pt>
                <c:pt idx="32000">
                  <c:v>6.4</c:v>
                </c:pt>
                <c:pt idx="32001">
                  <c:v>6.4001999999999999</c:v>
                </c:pt>
                <c:pt idx="32002">
                  <c:v>6.4004000000000003</c:v>
                </c:pt>
                <c:pt idx="32003">
                  <c:v>6.4005999999999998</c:v>
                </c:pt>
                <c:pt idx="32004">
                  <c:v>6.4008000000000003</c:v>
                </c:pt>
                <c:pt idx="32005">
                  <c:v>6.4009999999999998</c:v>
                </c:pt>
                <c:pt idx="32006">
                  <c:v>6.4012000000000002</c:v>
                </c:pt>
                <c:pt idx="32007">
                  <c:v>6.4013999999999998</c:v>
                </c:pt>
                <c:pt idx="32008">
                  <c:v>6.4016000000000002</c:v>
                </c:pt>
                <c:pt idx="32009">
                  <c:v>6.4017999999999997</c:v>
                </c:pt>
                <c:pt idx="32010">
                  <c:v>6.4020000000000001</c:v>
                </c:pt>
                <c:pt idx="32011">
                  <c:v>6.4021999999999997</c:v>
                </c:pt>
                <c:pt idx="32012">
                  <c:v>6.4024000000000001</c:v>
                </c:pt>
                <c:pt idx="32013">
                  <c:v>6.4025999999999996</c:v>
                </c:pt>
                <c:pt idx="32014">
                  <c:v>6.4028</c:v>
                </c:pt>
                <c:pt idx="32015">
                  <c:v>6.4029999999999996</c:v>
                </c:pt>
                <c:pt idx="32016">
                  <c:v>6.4032</c:v>
                </c:pt>
                <c:pt idx="32017">
                  <c:v>6.4034000000000004</c:v>
                </c:pt>
                <c:pt idx="32018">
                  <c:v>6.4036</c:v>
                </c:pt>
                <c:pt idx="32019">
                  <c:v>6.4038000000000004</c:v>
                </c:pt>
                <c:pt idx="32020">
                  <c:v>6.4039999999999999</c:v>
                </c:pt>
                <c:pt idx="32021">
                  <c:v>6.4042000000000003</c:v>
                </c:pt>
                <c:pt idx="32022">
                  <c:v>6.4043999999999999</c:v>
                </c:pt>
                <c:pt idx="32023">
                  <c:v>6.4046000000000003</c:v>
                </c:pt>
                <c:pt idx="32024">
                  <c:v>6.4047999999999998</c:v>
                </c:pt>
                <c:pt idx="32025">
                  <c:v>6.4050000000000002</c:v>
                </c:pt>
                <c:pt idx="32026">
                  <c:v>6.4051999999999998</c:v>
                </c:pt>
                <c:pt idx="32027">
                  <c:v>6.4054000000000002</c:v>
                </c:pt>
                <c:pt idx="32028">
                  <c:v>6.4055999999999997</c:v>
                </c:pt>
                <c:pt idx="32029">
                  <c:v>6.4058000000000002</c:v>
                </c:pt>
                <c:pt idx="32030">
                  <c:v>6.4059999999999997</c:v>
                </c:pt>
                <c:pt idx="32031">
                  <c:v>6.4062000000000001</c:v>
                </c:pt>
                <c:pt idx="32032">
                  <c:v>6.4063999999999997</c:v>
                </c:pt>
                <c:pt idx="32033">
                  <c:v>6.4066000000000001</c:v>
                </c:pt>
                <c:pt idx="32034">
                  <c:v>6.4067999999999996</c:v>
                </c:pt>
                <c:pt idx="32035">
                  <c:v>6.407</c:v>
                </c:pt>
                <c:pt idx="32036">
                  <c:v>6.4071999999999996</c:v>
                </c:pt>
                <c:pt idx="32037">
                  <c:v>6.4074</c:v>
                </c:pt>
                <c:pt idx="32038">
                  <c:v>6.4076000000000004</c:v>
                </c:pt>
                <c:pt idx="32039">
                  <c:v>6.4077999999999999</c:v>
                </c:pt>
                <c:pt idx="32040">
                  <c:v>6.4080000000000004</c:v>
                </c:pt>
                <c:pt idx="32041">
                  <c:v>6.4081999999999999</c:v>
                </c:pt>
                <c:pt idx="32042">
                  <c:v>6.4084000000000003</c:v>
                </c:pt>
                <c:pt idx="32043">
                  <c:v>6.4085999999999999</c:v>
                </c:pt>
                <c:pt idx="32044">
                  <c:v>6.4088000000000003</c:v>
                </c:pt>
                <c:pt idx="32045">
                  <c:v>6.4089999999999998</c:v>
                </c:pt>
                <c:pt idx="32046">
                  <c:v>6.4092000000000002</c:v>
                </c:pt>
                <c:pt idx="32047">
                  <c:v>6.4093999999999998</c:v>
                </c:pt>
                <c:pt idx="32048">
                  <c:v>6.4096000000000002</c:v>
                </c:pt>
                <c:pt idx="32049">
                  <c:v>6.4097999999999997</c:v>
                </c:pt>
                <c:pt idx="32050">
                  <c:v>6.41</c:v>
                </c:pt>
                <c:pt idx="32051">
                  <c:v>6.4101999999999997</c:v>
                </c:pt>
                <c:pt idx="32052">
                  <c:v>6.4104000000000001</c:v>
                </c:pt>
                <c:pt idx="32053">
                  <c:v>6.4105999999999996</c:v>
                </c:pt>
                <c:pt idx="32054">
                  <c:v>6.4108000000000001</c:v>
                </c:pt>
                <c:pt idx="32055">
                  <c:v>6.4109999999999996</c:v>
                </c:pt>
                <c:pt idx="32056">
                  <c:v>6.4112</c:v>
                </c:pt>
                <c:pt idx="32057">
                  <c:v>6.4114000000000004</c:v>
                </c:pt>
                <c:pt idx="32058">
                  <c:v>6.4116</c:v>
                </c:pt>
                <c:pt idx="32059">
                  <c:v>6.4118000000000004</c:v>
                </c:pt>
                <c:pt idx="32060">
                  <c:v>6.4119999999999999</c:v>
                </c:pt>
                <c:pt idx="32061">
                  <c:v>6.4122000000000003</c:v>
                </c:pt>
                <c:pt idx="32062">
                  <c:v>6.4123999999999999</c:v>
                </c:pt>
                <c:pt idx="32063">
                  <c:v>6.4126000000000003</c:v>
                </c:pt>
                <c:pt idx="32064">
                  <c:v>6.4127999999999998</c:v>
                </c:pt>
                <c:pt idx="32065">
                  <c:v>6.4130000000000003</c:v>
                </c:pt>
                <c:pt idx="32066">
                  <c:v>6.4131999999999998</c:v>
                </c:pt>
                <c:pt idx="32067">
                  <c:v>6.4134000000000002</c:v>
                </c:pt>
                <c:pt idx="32068">
                  <c:v>6.4135999999999997</c:v>
                </c:pt>
                <c:pt idx="32069">
                  <c:v>6.4138000000000002</c:v>
                </c:pt>
                <c:pt idx="32070">
                  <c:v>6.4139999999999997</c:v>
                </c:pt>
                <c:pt idx="32071">
                  <c:v>6.4142000000000001</c:v>
                </c:pt>
                <c:pt idx="32072">
                  <c:v>6.4143999999999997</c:v>
                </c:pt>
                <c:pt idx="32073">
                  <c:v>6.4146000000000001</c:v>
                </c:pt>
                <c:pt idx="32074">
                  <c:v>6.4147999999999996</c:v>
                </c:pt>
                <c:pt idx="32075">
                  <c:v>6.415</c:v>
                </c:pt>
                <c:pt idx="32076">
                  <c:v>6.4151999999999996</c:v>
                </c:pt>
                <c:pt idx="32077">
                  <c:v>6.4154</c:v>
                </c:pt>
                <c:pt idx="32078">
                  <c:v>6.4156000000000004</c:v>
                </c:pt>
                <c:pt idx="32079">
                  <c:v>6.4157999999999999</c:v>
                </c:pt>
                <c:pt idx="32080">
                  <c:v>6.4160000000000004</c:v>
                </c:pt>
                <c:pt idx="32081">
                  <c:v>6.4161999999999999</c:v>
                </c:pt>
                <c:pt idx="32082">
                  <c:v>6.4164000000000003</c:v>
                </c:pt>
                <c:pt idx="32083">
                  <c:v>6.4165999999999999</c:v>
                </c:pt>
                <c:pt idx="32084">
                  <c:v>6.4168000000000003</c:v>
                </c:pt>
                <c:pt idx="32085">
                  <c:v>6.4169999999999998</c:v>
                </c:pt>
                <c:pt idx="32086">
                  <c:v>6.4172000000000002</c:v>
                </c:pt>
                <c:pt idx="32087">
                  <c:v>6.4173999999999998</c:v>
                </c:pt>
                <c:pt idx="32088">
                  <c:v>6.4176000000000002</c:v>
                </c:pt>
                <c:pt idx="32089">
                  <c:v>6.4177999999999997</c:v>
                </c:pt>
                <c:pt idx="32090">
                  <c:v>6.4180000000000001</c:v>
                </c:pt>
                <c:pt idx="32091">
                  <c:v>6.4181999999999997</c:v>
                </c:pt>
                <c:pt idx="32092">
                  <c:v>6.4184000000000001</c:v>
                </c:pt>
                <c:pt idx="32093">
                  <c:v>6.4185999999999996</c:v>
                </c:pt>
                <c:pt idx="32094">
                  <c:v>6.4188000000000001</c:v>
                </c:pt>
                <c:pt idx="32095">
                  <c:v>6.4189999999999996</c:v>
                </c:pt>
                <c:pt idx="32096">
                  <c:v>6.4192</c:v>
                </c:pt>
                <c:pt idx="32097">
                  <c:v>6.4194000000000004</c:v>
                </c:pt>
                <c:pt idx="32098">
                  <c:v>6.4196</c:v>
                </c:pt>
                <c:pt idx="32099">
                  <c:v>6.4198000000000004</c:v>
                </c:pt>
                <c:pt idx="32100">
                  <c:v>6.42</c:v>
                </c:pt>
                <c:pt idx="32101">
                  <c:v>6.4202000000000004</c:v>
                </c:pt>
                <c:pt idx="32102">
                  <c:v>6.4203999999999999</c:v>
                </c:pt>
                <c:pt idx="32103">
                  <c:v>6.4206000000000003</c:v>
                </c:pt>
                <c:pt idx="32104">
                  <c:v>6.4207999999999998</c:v>
                </c:pt>
                <c:pt idx="32105">
                  <c:v>6.4210000000000003</c:v>
                </c:pt>
                <c:pt idx="32106">
                  <c:v>6.4211999999999998</c:v>
                </c:pt>
                <c:pt idx="32107">
                  <c:v>6.4214000000000002</c:v>
                </c:pt>
                <c:pt idx="32108">
                  <c:v>6.4215999999999998</c:v>
                </c:pt>
                <c:pt idx="32109">
                  <c:v>6.4218000000000002</c:v>
                </c:pt>
                <c:pt idx="32110">
                  <c:v>6.4219999999999997</c:v>
                </c:pt>
                <c:pt idx="32111">
                  <c:v>6.4222000000000001</c:v>
                </c:pt>
                <c:pt idx="32112">
                  <c:v>6.4223999999999997</c:v>
                </c:pt>
                <c:pt idx="32113">
                  <c:v>6.4226000000000001</c:v>
                </c:pt>
                <c:pt idx="32114">
                  <c:v>6.4227999999999996</c:v>
                </c:pt>
                <c:pt idx="32115">
                  <c:v>6.423</c:v>
                </c:pt>
                <c:pt idx="32116">
                  <c:v>6.4231999999999996</c:v>
                </c:pt>
                <c:pt idx="32117">
                  <c:v>6.4234</c:v>
                </c:pt>
                <c:pt idx="32118">
                  <c:v>6.4236000000000004</c:v>
                </c:pt>
                <c:pt idx="32119">
                  <c:v>6.4238</c:v>
                </c:pt>
                <c:pt idx="32120">
                  <c:v>6.4240000000000004</c:v>
                </c:pt>
                <c:pt idx="32121">
                  <c:v>6.4241999999999999</c:v>
                </c:pt>
                <c:pt idx="32122">
                  <c:v>6.4244000000000003</c:v>
                </c:pt>
                <c:pt idx="32123">
                  <c:v>6.4245999999999999</c:v>
                </c:pt>
                <c:pt idx="32124">
                  <c:v>6.4248000000000003</c:v>
                </c:pt>
                <c:pt idx="32125">
                  <c:v>6.4249999999999998</c:v>
                </c:pt>
                <c:pt idx="32126">
                  <c:v>6.4252000000000002</c:v>
                </c:pt>
                <c:pt idx="32127">
                  <c:v>6.4253999999999998</c:v>
                </c:pt>
                <c:pt idx="32128">
                  <c:v>6.4256000000000002</c:v>
                </c:pt>
                <c:pt idx="32129">
                  <c:v>6.4257999999999997</c:v>
                </c:pt>
                <c:pt idx="32130">
                  <c:v>6.4260000000000002</c:v>
                </c:pt>
                <c:pt idx="32131">
                  <c:v>6.4261999999999997</c:v>
                </c:pt>
                <c:pt idx="32132">
                  <c:v>6.4264000000000001</c:v>
                </c:pt>
                <c:pt idx="32133">
                  <c:v>6.4265999999999996</c:v>
                </c:pt>
                <c:pt idx="32134">
                  <c:v>6.4268000000000001</c:v>
                </c:pt>
                <c:pt idx="32135">
                  <c:v>6.4269999999999996</c:v>
                </c:pt>
                <c:pt idx="32136">
                  <c:v>6.4272</c:v>
                </c:pt>
                <c:pt idx="32137">
                  <c:v>6.4273999999999996</c:v>
                </c:pt>
                <c:pt idx="32138">
                  <c:v>6.4276</c:v>
                </c:pt>
                <c:pt idx="32139">
                  <c:v>6.4278000000000004</c:v>
                </c:pt>
                <c:pt idx="32140">
                  <c:v>6.4279999999999999</c:v>
                </c:pt>
                <c:pt idx="32141">
                  <c:v>6.4282000000000004</c:v>
                </c:pt>
                <c:pt idx="32142">
                  <c:v>6.4283999999999999</c:v>
                </c:pt>
                <c:pt idx="32143">
                  <c:v>6.4286000000000003</c:v>
                </c:pt>
                <c:pt idx="32144">
                  <c:v>6.4287999999999998</c:v>
                </c:pt>
                <c:pt idx="32145">
                  <c:v>6.4290000000000003</c:v>
                </c:pt>
                <c:pt idx="32146">
                  <c:v>6.4291999999999998</c:v>
                </c:pt>
                <c:pt idx="32147">
                  <c:v>6.4294000000000002</c:v>
                </c:pt>
                <c:pt idx="32148">
                  <c:v>6.4295999999999998</c:v>
                </c:pt>
                <c:pt idx="32149">
                  <c:v>6.4298000000000002</c:v>
                </c:pt>
                <c:pt idx="32150">
                  <c:v>6.43</c:v>
                </c:pt>
                <c:pt idx="32151">
                  <c:v>6.4302000000000001</c:v>
                </c:pt>
                <c:pt idx="32152">
                  <c:v>6.4303999999999997</c:v>
                </c:pt>
                <c:pt idx="32153">
                  <c:v>6.4306000000000001</c:v>
                </c:pt>
                <c:pt idx="32154">
                  <c:v>6.4307999999999996</c:v>
                </c:pt>
                <c:pt idx="32155">
                  <c:v>6.431</c:v>
                </c:pt>
                <c:pt idx="32156">
                  <c:v>6.4311999999999996</c:v>
                </c:pt>
                <c:pt idx="32157">
                  <c:v>6.4314</c:v>
                </c:pt>
                <c:pt idx="32158">
                  <c:v>6.4316000000000004</c:v>
                </c:pt>
                <c:pt idx="32159">
                  <c:v>6.4318</c:v>
                </c:pt>
                <c:pt idx="32160">
                  <c:v>6.4320000000000004</c:v>
                </c:pt>
                <c:pt idx="32161">
                  <c:v>6.4321999999999999</c:v>
                </c:pt>
                <c:pt idx="32162">
                  <c:v>6.4324000000000003</c:v>
                </c:pt>
                <c:pt idx="32163">
                  <c:v>6.4325999999999999</c:v>
                </c:pt>
                <c:pt idx="32164">
                  <c:v>6.4328000000000003</c:v>
                </c:pt>
                <c:pt idx="32165">
                  <c:v>6.4329999999999998</c:v>
                </c:pt>
                <c:pt idx="32166">
                  <c:v>6.4332000000000003</c:v>
                </c:pt>
                <c:pt idx="32167">
                  <c:v>6.4333999999999998</c:v>
                </c:pt>
                <c:pt idx="32168">
                  <c:v>6.4336000000000002</c:v>
                </c:pt>
                <c:pt idx="32169">
                  <c:v>6.4337999999999997</c:v>
                </c:pt>
                <c:pt idx="32170">
                  <c:v>6.4340000000000002</c:v>
                </c:pt>
                <c:pt idx="32171">
                  <c:v>6.4341999999999997</c:v>
                </c:pt>
                <c:pt idx="32172">
                  <c:v>6.4344000000000001</c:v>
                </c:pt>
                <c:pt idx="32173">
                  <c:v>6.4345999999999997</c:v>
                </c:pt>
                <c:pt idx="32174">
                  <c:v>6.4348000000000001</c:v>
                </c:pt>
                <c:pt idx="32175">
                  <c:v>6.4349999999999996</c:v>
                </c:pt>
                <c:pt idx="32176">
                  <c:v>6.4352</c:v>
                </c:pt>
                <c:pt idx="32177">
                  <c:v>6.4353999999999996</c:v>
                </c:pt>
                <c:pt idx="32178">
                  <c:v>6.4356</c:v>
                </c:pt>
                <c:pt idx="32179">
                  <c:v>6.4358000000000004</c:v>
                </c:pt>
                <c:pt idx="32180">
                  <c:v>6.4359999999999999</c:v>
                </c:pt>
                <c:pt idx="32181">
                  <c:v>6.4362000000000004</c:v>
                </c:pt>
                <c:pt idx="32182">
                  <c:v>6.4363999999999999</c:v>
                </c:pt>
                <c:pt idx="32183">
                  <c:v>6.4366000000000003</c:v>
                </c:pt>
                <c:pt idx="32184">
                  <c:v>6.4367999999999999</c:v>
                </c:pt>
                <c:pt idx="32185">
                  <c:v>6.4370000000000003</c:v>
                </c:pt>
                <c:pt idx="32186">
                  <c:v>6.4371999999999998</c:v>
                </c:pt>
                <c:pt idx="32187">
                  <c:v>6.4374000000000002</c:v>
                </c:pt>
                <c:pt idx="32188">
                  <c:v>6.4375999999999998</c:v>
                </c:pt>
                <c:pt idx="32189">
                  <c:v>6.4378000000000002</c:v>
                </c:pt>
                <c:pt idx="32190">
                  <c:v>6.4379999999999997</c:v>
                </c:pt>
                <c:pt idx="32191">
                  <c:v>6.4382000000000001</c:v>
                </c:pt>
                <c:pt idx="32192">
                  <c:v>6.4383999999999997</c:v>
                </c:pt>
                <c:pt idx="32193">
                  <c:v>6.4386000000000001</c:v>
                </c:pt>
                <c:pt idx="32194">
                  <c:v>6.4387999999999996</c:v>
                </c:pt>
                <c:pt idx="32195">
                  <c:v>6.4390000000000001</c:v>
                </c:pt>
                <c:pt idx="32196">
                  <c:v>6.4391999999999996</c:v>
                </c:pt>
                <c:pt idx="32197">
                  <c:v>6.4394</c:v>
                </c:pt>
                <c:pt idx="32198">
                  <c:v>6.4396000000000004</c:v>
                </c:pt>
                <c:pt idx="32199">
                  <c:v>6.4398</c:v>
                </c:pt>
                <c:pt idx="32200">
                  <c:v>6.44</c:v>
                </c:pt>
                <c:pt idx="32201">
                  <c:v>6.4401999999999999</c:v>
                </c:pt>
                <c:pt idx="32202">
                  <c:v>6.4404000000000003</c:v>
                </c:pt>
                <c:pt idx="32203">
                  <c:v>6.4405999999999999</c:v>
                </c:pt>
                <c:pt idx="32204">
                  <c:v>6.4408000000000003</c:v>
                </c:pt>
                <c:pt idx="32205">
                  <c:v>6.4409999999999998</c:v>
                </c:pt>
                <c:pt idx="32206">
                  <c:v>6.4412000000000003</c:v>
                </c:pt>
                <c:pt idx="32207">
                  <c:v>6.4413999999999998</c:v>
                </c:pt>
                <c:pt idx="32208">
                  <c:v>6.4416000000000002</c:v>
                </c:pt>
                <c:pt idx="32209">
                  <c:v>6.4417999999999997</c:v>
                </c:pt>
                <c:pt idx="32210">
                  <c:v>6.4420000000000002</c:v>
                </c:pt>
                <c:pt idx="32211">
                  <c:v>6.4421999999999997</c:v>
                </c:pt>
                <c:pt idx="32212">
                  <c:v>6.4424000000000001</c:v>
                </c:pt>
                <c:pt idx="32213">
                  <c:v>6.4425999999999997</c:v>
                </c:pt>
                <c:pt idx="32214">
                  <c:v>6.4428000000000001</c:v>
                </c:pt>
                <c:pt idx="32215">
                  <c:v>6.4429999999999996</c:v>
                </c:pt>
                <c:pt idx="32216">
                  <c:v>6.4432</c:v>
                </c:pt>
                <c:pt idx="32217">
                  <c:v>6.4433999999999996</c:v>
                </c:pt>
                <c:pt idx="32218">
                  <c:v>6.4436</c:v>
                </c:pt>
                <c:pt idx="32219">
                  <c:v>6.4438000000000004</c:v>
                </c:pt>
                <c:pt idx="32220">
                  <c:v>6.444</c:v>
                </c:pt>
                <c:pt idx="32221">
                  <c:v>6.4442000000000004</c:v>
                </c:pt>
                <c:pt idx="32222">
                  <c:v>6.4443999999999999</c:v>
                </c:pt>
                <c:pt idx="32223">
                  <c:v>6.4446000000000003</c:v>
                </c:pt>
                <c:pt idx="32224">
                  <c:v>6.4447999999999999</c:v>
                </c:pt>
                <c:pt idx="32225">
                  <c:v>6.4450000000000003</c:v>
                </c:pt>
                <c:pt idx="32226">
                  <c:v>6.4451999999999998</c:v>
                </c:pt>
                <c:pt idx="32227">
                  <c:v>6.4454000000000002</c:v>
                </c:pt>
                <c:pt idx="32228">
                  <c:v>6.4455999999999998</c:v>
                </c:pt>
                <c:pt idx="32229">
                  <c:v>6.4458000000000002</c:v>
                </c:pt>
                <c:pt idx="32230">
                  <c:v>6.4459999999999997</c:v>
                </c:pt>
                <c:pt idx="32231">
                  <c:v>6.4462000000000002</c:v>
                </c:pt>
                <c:pt idx="32232">
                  <c:v>6.4463999999999997</c:v>
                </c:pt>
                <c:pt idx="32233">
                  <c:v>6.4466000000000001</c:v>
                </c:pt>
                <c:pt idx="32234">
                  <c:v>6.4467999999999996</c:v>
                </c:pt>
                <c:pt idx="32235">
                  <c:v>6.4470000000000001</c:v>
                </c:pt>
                <c:pt idx="32236">
                  <c:v>6.4471999999999996</c:v>
                </c:pt>
                <c:pt idx="32237">
                  <c:v>6.4474</c:v>
                </c:pt>
                <c:pt idx="32238">
                  <c:v>6.4476000000000004</c:v>
                </c:pt>
                <c:pt idx="32239">
                  <c:v>6.4478</c:v>
                </c:pt>
                <c:pt idx="32240">
                  <c:v>6.4480000000000004</c:v>
                </c:pt>
                <c:pt idx="32241">
                  <c:v>6.4481999999999999</c:v>
                </c:pt>
                <c:pt idx="32242">
                  <c:v>6.4484000000000004</c:v>
                </c:pt>
                <c:pt idx="32243">
                  <c:v>6.4485999999999999</c:v>
                </c:pt>
                <c:pt idx="32244">
                  <c:v>6.4488000000000003</c:v>
                </c:pt>
                <c:pt idx="32245">
                  <c:v>6.4489999999999998</c:v>
                </c:pt>
                <c:pt idx="32246">
                  <c:v>6.4492000000000003</c:v>
                </c:pt>
                <c:pt idx="32247">
                  <c:v>6.4493999999999998</c:v>
                </c:pt>
                <c:pt idx="32248">
                  <c:v>6.4496000000000002</c:v>
                </c:pt>
                <c:pt idx="32249">
                  <c:v>6.4497999999999998</c:v>
                </c:pt>
                <c:pt idx="32250">
                  <c:v>6.45</c:v>
                </c:pt>
                <c:pt idx="32251">
                  <c:v>6.4501999999999997</c:v>
                </c:pt>
                <c:pt idx="32252">
                  <c:v>6.4504000000000001</c:v>
                </c:pt>
                <c:pt idx="32253">
                  <c:v>6.4505999999999997</c:v>
                </c:pt>
                <c:pt idx="32254">
                  <c:v>6.4508000000000001</c:v>
                </c:pt>
                <c:pt idx="32255">
                  <c:v>6.4509999999999996</c:v>
                </c:pt>
                <c:pt idx="32256">
                  <c:v>6.4512</c:v>
                </c:pt>
                <c:pt idx="32257">
                  <c:v>6.4513999999999996</c:v>
                </c:pt>
                <c:pt idx="32258">
                  <c:v>6.4516</c:v>
                </c:pt>
                <c:pt idx="32259">
                  <c:v>6.4518000000000004</c:v>
                </c:pt>
                <c:pt idx="32260">
                  <c:v>6.452</c:v>
                </c:pt>
                <c:pt idx="32261">
                  <c:v>6.4522000000000004</c:v>
                </c:pt>
                <c:pt idx="32262">
                  <c:v>6.4523999999999999</c:v>
                </c:pt>
                <c:pt idx="32263">
                  <c:v>6.4526000000000003</c:v>
                </c:pt>
                <c:pt idx="32264">
                  <c:v>6.4527999999999999</c:v>
                </c:pt>
                <c:pt idx="32265">
                  <c:v>6.4530000000000003</c:v>
                </c:pt>
                <c:pt idx="32266">
                  <c:v>6.4531999999999998</c:v>
                </c:pt>
                <c:pt idx="32267">
                  <c:v>6.4534000000000002</c:v>
                </c:pt>
                <c:pt idx="32268">
                  <c:v>6.4535999999999998</c:v>
                </c:pt>
                <c:pt idx="32269">
                  <c:v>6.4538000000000002</c:v>
                </c:pt>
                <c:pt idx="32270">
                  <c:v>6.4539999999999997</c:v>
                </c:pt>
                <c:pt idx="32271">
                  <c:v>6.4542000000000002</c:v>
                </c:pt>
                <c:pt idx="32272">
                  <c:v>6.4543999999999997</c:v>
                </c:pt>
                <c:pt idx="32273">
                  <c:v>6.4546000000000001</c:v>
                </c:pt>
                <c:pt idx="32274">
                  <c:v>6.4547999999999996</c:v>
                </c:pt>
                <c:pt idx="32275">
                  <c:v>6.4550000000000001</c:v>
                </c:pt>
                <c:pt idx="32276">
                  <c:v>6.4551999999999996</c:v>
                </c:pt>
                <c:pt idx="32277">
                  <c:v>6.4554</c:v>
                </c:pt>
                <c:pt idx="32278">
                  <c:v>6.4555999999999996</c:v>
                </c:pt>
                <c:pt idx="32279">
                  <c:v>6.4558</c:v>
                </c:pt>
                <c:pt idx="32280">
                  <c:v>6.4560000000000004</c:v>
                </c:pt>
                <c:pt idx="32281">
                  <c:v>6.4561999999999999</c:v>
                </c:pt>
                <c:pt idx="32282">
                  <c:v>6.4564000000000004</c:v>
                </c:pt>
                <c:pt idx="32283">
                  <c:v>6.4565999999999999</c:v>
                </c:pt>
                <c:pt idx="32284">
                  <c:v>6.4568000000000003</c:v>
                </c:pt>
                <c:pt idx="32285">
                  <c:v>6.4569999999999999</c:v>
                </c:pt>
                <c:pt idx="32286">
                  <c:v>6.4572000000000003</c:v>
                </c:pt>
                <c:pt idx="32287">
                  <c:v>6.4573999999999998</c:v>
                </c:pt>
                <c:pt idx="32288">
                  <c:v>6.4576000000000002</c:v>
                </c:pt>
                <c:pt idx="32289">
                  <c:v>6.4577999999999998</c:v>
                </c:pt>
                <c:pt idx="32290">
                  <c:v>6.4580000000000002</c:v>
                </c:pt>
                <c:pt idx="32291">
                  <c:v>6.4581999999999997</c:v>
                </c:pt>
                <c:pt idx="32292">
                  <c:v>6.4584000000000001</c:v>
                </c:pt>
                <c:pt idx="32293">
                  <c:v>6.4585999999999997</c:v>
                </c:pt>
                <c:pt idx="32294">
                  <c:v>6.4588000000000001</c:v>
                </c:pt>
                <c:pt idx="32295">
                  <c:v>6.4589999999999996</c:v>
                </c:pt>
                <c:pt idx="32296">
                  <c:v>6.4592000000000001</c:v>
                </c:pt>
                <c:pt idx="32297">
                  <c:v>6.4593999999999996</c:v>
                </c:pt>
                <c:pt idx="32298">
                  <c:v>6.4596</c:v>
                </c:pt>
                <c:pt idx="32299">
                  <c:v>6.4598000000000004</c:v>
                </c:pt>
                <c:pt idx="32300">
                  <c:v>6.46</c:v>
                </c:pt>
                <c:pt idx="32301">
                  <c:v>6.4602000000000004</c:v>
                </c:pt>
                <c:pt idx="32302">
                  <c:v>6.4603999999999999</c:v>
                </c:pt>
                <c:pt idx="32303">
                  <c:v>6.4606000000000003</c:v>
                </c:pt>
                <c:pt idx="32304">
                  <c:v>6.4607999999999999</c:v>
                </c:pt>
                <c:pt idx="32305">
                  <c:v>6.4610000000000003</c:v>
                </c:pt>
                <c:pt idx="32306">
                  <c:v>6.4611999999999998</c:v>
                </c:pt>
                <c:pt idx="32307">
                  <c:v>6.4614000000000003</c:v>
                </c:pt>
                <c:pt idx="32308">
                  <c:v>6.4615999999999998</c:v>
                </c:pt>
                <c:pt idx="32309">
                  <c:v>6.4618000000000002</c:v>
                </c:pt>
                <c:pt idx="32310">
                  <c:v>6.4619999999999997</c:v>
                </c:pt>
                <c:pt idx="32311">
                  <c:v>6.4622000000000002</c:v>
                </c:pt>
                <c:pt idx="32312">
                  <c:v>6.4623999999999997</c:v>
                </c:pt>
                <c:pt idx="32313">
                  <c:v>6.4626000000000001</c:v>
                </c:pt>
                <c:pt idx="32314">
                  <c:v>6.4627999999999997</c:v>
                </c:pt>
                <c:pt idx="32315">
                  <c:v>6.4630000000000001</c:v>
                </c:pt>
                <c:pt idx="32316">
                  <c:v>6.4631999999999996</c:v>
                </c:pt>
                <c:pt idx="32317">
                  <c:v>6.4634</c:v>
                </c:pt>
                <c:pt idx="32318">
                  <c:v>6.4635999999999996</c:v>
                </c:pt>
                <c:pt idx="32319">
                  <c:v>6.4638</c:v>
                </c:pt>
                <c:pt idx="32320">
                  <c:v>6.4640000000000004</c:v>
                </c:pt>
                <c:pt idx="32321">
                  <c:v>6.4641999999999999</c:v>
                </c:pt>
                <c:pt idx="32322">
                  <c:v>6.4644000000000004</c:v>
                </c:pt>
                <c:pt idx="32323">
                  <c:v>6.4645999999999999</c:v>
                </c:pt>
                <c:pt idx="32324">
                  <c:v>6.4648000000000003</c:v>
                </c:pt>
                <c:pt idx="32325">
                  <c:v>6.4649999999999999</c:v>
                </c:pt>
                <c:pt idx="32326">
                  <c:v>6.4652000000000003</c:v>
                </c:pt>
                <c:pt idx="32327">
                  <c:v>6.4653999999999998</c:v>
                </c:pt>
                <c:pt idx="32328">
                  <c:v>6.4656000000000002</c:v>
                </c:pt>
                <c:pt idx="32329">
                  <c:v>6.4657999999999998</c:v>
                </c:pt>
                <c:pt idx="32330">
                  <c:v>6.4660000000000002</c:v>
                </c:pt>
                <c:pt idx="32331">
                  <c:v>6.4661999999999997</c:v>
                </c:pt>
                <c:pt idx="32332">
                  <c:v>6.4664000000000001</c:v>
                </c:pt>
                <c:pt idx="32333">
                  <c:v>6.4665999999999997</c:v>
                </c:pt>
                <c:pt idx="32334">
                  <c:v>6.4668000000000001</c:v>
                </c:pt>
                <c:pt idx="32335">
                  <c:v>6.4669999999999996</c:v>
                </c:pt>
                <c:pt idx="32336">
                  <c:v>6.4672000000000001</c:v>
                </c:pt>
                <c:pt idx="32337">
                  <c:v>6.4673999999999996</c:v>
                </c:pt>
                <c:pt idx="32338">
                  <c:v>6.4676</c:v>
                </c:pt>
                <c:pt idx="32339">
                  <c:v>6.4678000000000004</c:v>
                </c:pt>
                <c:pt idx="32340">
                  <c:v>6.468</c:v>
                </c:pt>
                <c:pt idx="32341">
                  <c:v>6.4682000000000004</c:v>
                </c:pt>
                <c:pt idx="32342">
                  <c:v>6.4683999999999999</c:v>
                </c:pt>
                <c:pt idx="32343">
                  <c:v>6.4686000000000003</c:v>
                </c:pt>
                <c:pt idx="32344">
                  <c:v>6.4687999999999999</c:v>
                </c:pt>
                <c:pt idx="32345">
                  <c:v>6.4690000000000003</c:v>
                </c:pt>
                <c:pt idx="32346">
                  <c:v>6.4691999999999998</c:v>
                </c:pt>
                <c:pt idx="32347">
                  <c:v>6.4694000000000003</c:v>
                </c:pt>
                <c:pt idx="32348">
                  <c:v>6.4695999999999998</c:v>
                </c:pt>
                <c:pt idx="32349">
                  <c:v>6.4698000000000002</c:v>
                </c:pt>
                <c:pt idx="32350">
                  <c:v>6.47</c:v>
                </c:pt>
                <c:pt idx="32351">
                  <c:v>6.4702000000000002</c:v>
                </c:pt>
                <c:pt idx="32352">
                  <c:v>6.4703999999999997</c:v>
                </c:pt>
                <c:pt idx="32353">
                  <c:v>6.4706000000000001</c:v>
                </c:pt>
                <c:pt idx="32354">
                  <c:v>6.4707999999999997</c:v>
                </c:pt>
                <c:pt idx="32355">
                  <c:v>6.4710000000000001</c:v>
                </c:pt>
                <c:pt idx="32356">
                  <c:v>6.4711999999999996</c:v>
                </c:pt>
                <c:pt idx="32357">
                  <c:v>6.4714</c:v>
                </c:pt>
                <c:pt idx="32358">
                  <c:v>6.4715999999999996</c:v>
                </c:pt>
                <c:pt idx="32359">
                  <c:v>6.4718</c:v>
                </c:pt>
                <c:pt idx="32360">
                  <c:v>6.4720000000000004</c:v>
                </c:pt>
                <c:pt idx="32361">
                  <c:v>6.4722</c:v>
                </c:pt>
                <c:pt idx="32362">
                  <c:v>6.4724000000000004</c:v>
                </c:pt>
                <c:pt idx="32363">
                  <c:v>6.4725999999999999</c:v>
                </c:pt>
                <c:pt idx="32364">
                  <c:v>6.4728000000000003</c:v>
                </c:pt>
                <c:pt idx="32365">
                  <c:v>6.4729999999999999</c:v>
                </c:pt>
                <c:pt idx="32366">
                  <c:v>6.4732000000000003</c:v>
                </c:pt>
                <c:pt idx="32367">
                  <c:v>6.4733999999999998</c:v>
                </c:pt>
                <c:pt idx="32368">
                  <c:v>6.4736000000000002</c:v>
                </c:pt>
                <c:pt idx="32369">
                  <c:v>6.4737999999999998</c:v>
                </c:pt>
                <c:pt idx="32370">
                  <c:v>6.4740000000000002</c:v>
                </c:pt>
                <c:pt idx="32371">
                  <c:v>6.4741999999999997</c:v>
                </c:pt>
                <c:pt idx="32372">
                  <c:v>6.4744000000000002</c:v>
                </c:pt>
                <c:pt idx="32373">
                  <c:v>6.4745999999999997</c:v>
                </c:pt>
                <c:pt idx="32374">
                  <c:v>6.4748000000000001</c:v>
                </c:pt>
                <c:pt idx="32375">
                  <c:v>6.4749999999999996</c:v>
                </c:pt>
                <c:pt idx="32376">
                  <c:v>6.4752000000000001</c:v>
                </c:pt>
                <c:pt idx="32377">
                  <c:v>6.4753999999999996</c:v>
                </c:pt>
                <c:pt idx="32378">
                  <c:v>6.4756</c:v>
                </c:pt>
                <c:pt idx="32379">
                  <c:v>6.4757999999999996</c:v>
                </c:pt>
                <c:pt idx="32380">
                  <c:v>6.476</c:v>
                </c:pt>
                <c:pt idx="32381">
                  <c:v>6.4762000000000004</c:v>
                </c:pt>
                <c:pt idx="32382">
                  <c:v>6.4763999999999999</c:v>
                </c:pt>
                <c:pt idx="32383">
                  <c:v>6.4766000000000004</c:v>
                </c:pt>
                <c:pt idx="32384">
                  <c:v>6.4767999999999999</c:v>
                </c:pt>
                <c:pt idx="32385">
                  <c:v>6.4770000000000003</c:v>
                </c:pt>
                <c:pt idx="32386">
                  <c:v>6.4771999999999998</c:v>
                </c:pt>
                <c:pt idx="32387">
                  <c:v>6.4774000000000003</c:v>
                </c:pt>
                <c:pt idx="32388">
                  <c:v>6.4775999999999998</c:v>
                </c:pt>
                <c:pt idx="32389">
                  <c:v>6.4778000000000002</c:v>
                </c:pt>
                <c:pt idx="32390">
                  <c:v>6.4779999999999998</c:v>
                </c:pt>
                <c:pt idx="32391">
                  <c:v>6.4782000000000002</c:v>
                </c:pt>
                <c:pt idx="32392">
                  <c:v>6.4783999999999997</c:v>
                </c:pt>
                <c:pt idx="32393">
                  <c:v>6.4786000000000001</c:v>
                </c:pt>
                <c:pt idx="32394">
                  <c:v>6.4787999999999997</c:v>
                </c:pt>
                <c:pt idx="32395">
                  <c:v>6.4790000000000001</c:v>
                </c:pt>
                <c:pt idx="32396">
                  <c:v>6.4791999999999996</c:v>
                </c:pt>
                <c:pt idx="32397">
                  <c:v>6.4794</c:v>
                </c:pt>
                <c:pt idx="32398">
                  <c:v>6.4795999999999996</c:v>
                </c:pt>
                <c:pt idx="32399">
                  <c:v>6.4798</c:v>
                </c:pt>
                <c:pt idx="32400">
                  <c:v>6.48</c:v>
                </c:pt>
                <c:pt idx="32401">
                  <c:v>6.4802</c:v>
                </c:pt>
                <c:pt idx="32402">
                  <c:v>6.4804000000000004</c:v>
                </c:pt>
                <c:pt idx="32403">
                  <c:v>6.4805999999999999</c:v>
                </c:pt>
                <c:pt idx="32404">
                  <c:v>6.4808000000000003</c:v>
                </c:pt>
                <c:pt idx="32405">
                  <c:v>6.4809999999999999</c:v>
                </c:pt>
                <c:pt idx="32406">
                  <c:v>6.4812000000000003</c:v>
                </c:pt>
                <c:pt idx="32407">
                  <c:v>6.4813999999999998</c:v>
                </c:pt>
                <c:pt idx="32408">
                  <c:v>6.4816000000000003</c:v>
                </c:pt>
                <c:pt idx="32409">
                  <c:v>6.4817999999999998</c:v>
                </c:pt>
                <c:pt idx="32410">
                  <c:v>6.4820000000000002</c:v>
                </c:pt>
                <c:pt idx="32411">
                  <c:v>6.4821999999999997</c:v>
                </c:pt>
                <c:pt idx="32412">
                  <c:v>6.4824000000000002</c:v>
                </c:pt>
                <c:pt idx="32413">
                  <c:v>6.4825999999999997</c:v>
                </c:pt>
                <c:pt idx="32414">
                  <c:v>6.4828000000000001</c:v>
                </c:pt>
                <c:pt idx="32415">
                  <c:v>6.4829999999999997</c:v>
                </c:pt>
                <c:pt idx="32416">
                  <c:v>6.4832000000000001</c:v>
                </c:pt>
                <c:pt idx="32417">
                  <c:v>6.4833999999999996</c:v>
                </c:pt>
                <c:pt idx="32418">
                  <c:v>6.4836</c:v>
                </c:pt>
                <c:pt idx="32419">
                  <c:v>6.4837999999999996</c:v>
                </c:pt>
                <c:pt idx="32420">
                  <c:v>6.484</c:v>
                </c:pt>
                <c:pt idx="32421">
                  <c:v>6.4842000000000004</c:v>
                </c:pt>
                <c:pt idx="32422">
                  <c:v>6.4843999999999999</c:v>
                </c:pt>
                <c:pt idx="32423">
                  <c:v>6.4846000000000004</c:v>
                </c:pt>
                <c:pt idx="32424">
                  <c:v>6.4847999999999999</c:v>
                </c:pt>
                <c:pt idx="32425">
                  <c:v>6.4850000000000003</c:v>
                </c:pt>
                <c:pt idx="32426">
                  <c:v>6.4851999999999999</c:v>
                </c:pt>
                <c:pt idx="32427">
                  <c:v>6.4854000000000003</c:v>
                </c:pt>
                <c:pt idx="32428">
                  <c:v>6.4855999999999998</c:v>
                </c:pt>
                <c:pt idx="32429">
                  <c:v>6.4858000000000002</c:v>
                </c:pt>
                <c:pt idx="32430">
                  <c:v>6.4859999999999998</c:v>
                </c:pt>
                <c:pt idx="32431">
                  <c:v>6.4862000000000002</c:v>
                </c:pt>
                <c:pt idx="32432">
                  <c:v>6.4863999999999997</c:v>
                </c:pt>
                <c:pt idx="32433">
                  <c:v>6.4866000000000001</c:v>
                </c:pt>
                <c:pt idx="32434">
                  <c:v>6.4867999999999997</c:v>
                </c:pt>
                <c:pt idx="32435">
                  <c:v>6.4870000000000001</c:v>
                </c:pt>
                <c:pt idx="32436">
                  <c:v>6.4871999999999996</c:v>
                </c:pt>
                <c:pt idx="32437">
                  <c:v>6.4874000000000001</c:v>
                </c:pt>
                <c:pt idx="32438">
                  <c:v>6.4875999999999996</c:v>
                </c:pt>
                <c:pt idx="32439">
                  <c:v>6.4878</c:v>
                </c:pt>
                <c:pt idx="32440">
                  <c:v>6.4880000000000004</c:v>
                </c:pt>
                <c:pt idx="32441">
                  <c:v>6.4882</c:v>
                </c:pt>
                <c:pt idx="32442">
                  <c:v>6.4884000000000004</c:v>
                </c:pt>
                <c:pt idx="32443">
                  <c:v>6.4885999999999999</c:v>
                </c:pt>
                <c:pt idx="32444">
                  <c:v>6.4888000000000003</c:v>
                </c:pt>
                <c:pt idx="32445">
                  <c:v>6.4889999999999999</c:v>
                </c:pt>
                <c:pt idx="32446">
                  <c:v>6.4892000000000003</c:v>
                </c:pt>
                <c:pt idx="32447">
                  <c:v>6.4893999999999998</c:v>
                </c:pt>
                <c:pt idx="32448">
                  <c:v>6.4896000000000003</c:v>
                </c:pt>
                <c:pt idx="32449">
                  <c:v>6.4897999999999998</c:v>
                </c:pt>
                <c:pt idx="32450">
                  <c:v>6.49</c:v>
                </c:pt>
                <c:pt idx="32451">
                  <c:v>6.4901999999999997</c:v>
                </c:pt>
                <c:pt idx="32452">
                  <c:v>6.4904000000000002</c:v>
                </c:pt>
                <c:pt idx="32453">
                  <c:v>6.4905999999999997</c:v>
                </c:pt>
                <c:pt idx="32454">
                  <c:v>6.4908000000000001</c:v>
                </c:pt>
                <c:pt idx="32455">
                  <c:v>6.4909999999999997</c:v>
                </c:pt>
                <c:pt idx="32456">
                  <c:v>6.4912000000000001</c:v>
                </c:pt>
                <c:pt idx="32457">
                  <c:v>6.4913999999999996</c:v>
                </c:pt>
                <c:pt idx="32458">
                  <c:v>6.4916</c:v>
                </c:pt>
                <c:pt idx="32459">
                  <c:v>6.4917999999999996</c:v>
                </c:pt>
                <c:pt idx="32460">
                  <c:v>6.492</c:v>
                </c:pt>
                <c:pt idx="32461">
                  <c:v>6.4922000000000004</c:v>
                </c:pt>
                <c:pt idx="32462">
                  <c:v>6.4923999999999999</c:v>
                </c:pt>
                <c:pt idx="32463">
                  <c:v>6.4926000000000004</c:v>
                </c:pt>
                <c:pt idx="32464">
                  <c:v>6.4927999999999999</c:v>
                </c:pt>
                <c:pt idx="32465">
                  <c:v>6.4930000000000003</c:v>
                </c:pt>
                <c:pt idx="32466">
                  <c:v>6.4931999999999999</c:v>
                </c:pt>
                <c:pt idx="32467">
                  <c:v>6.4934000000000003</c:v>
                </c:pt>
                <c:pt idx="32468">
                  <c:v>6.4935999999999998</c:v>
                </c:pt>
                <c:pt idx="32469">
                  <c:v>6.4938000000000002</c:v>
                </c:pt>
                <c:pt idx="32470">
                  <c:v>6.4939999999999998</c:v>
                </c:pt>
                <c:pt idx="32471">
                  <c:v>6.4942000000000002</c:v>
                </c:pt>
                <c:pt idx="32472">
                  <c:v>6.4943999999999997</c:v>
                </c:pt>
                <c:pt idx="32473">
                  <c:v>6.4946000000000002</c:v>
                </c:pt>
                <c:pt idx="32474">
                  <c:v>6.4947999999999997</c:v>
                </c:pt>
                <c:pt idx="32475">
                  <c:v>6.4950000000000001</c:v>
                </c:pt>
                <c:pt idx="32476">
                  <c:v>6.4951999999999996</c:v>
                </c:pt>
                <c:pt idx="32477">
                  <c:v>6.4954000000000001</c:v>
                </c:pt>
                <c:pt idx="32478">
                  <c:v>6.4955999999999996</c:v>
                </c:pt>
                <c:pt idx="32479">
                  <c:v>6.4958</c:v>
                </c:pt>
                <c:pt idx="32480">
                  <c:v>6.4960000000000004</c:v>
                </c:pt>
                <c:pt idx="32481">
                  <c:v>6.4962</c:v>
                </c:pt>
                <c:pt idx="32482">
                  <c:v>6.4964000000000004</c:v>
                </c:pt>
                <c:pt idx="32483">
                  <c:v>6.4965999999999999</c:v>
                </c:pt>
                <c:pt idx="32484">
                  <c:v>6.4968000000000004</c:v>
                </c:pt>
                <c:pt idx="32485">
                  <c:v>6.4969999999999999</c:v>
                </c:pt>
                <c:pt idx="32486">
                  <c:v>6.4972000000000003</c:v>
                </c:pt>
                <c:pt idx="32487">
                  <c:v>6.4973999999999998</c:v>
                </c:pt>
                <c:pt idx="32488">
                  <c:v>6.4976000000000003</c:v>
                </c:pt>
                <c:pt idx="32489">
                  <c:v>6.4977999999999998</c:v>
                </c:pt>
                <c:pt idx="32490">
                  <c:v>6.4980000000000002</c:v>
                </c:pt>
                <c:pt idx="32491">
                  <c:v>6.4981999999999998</c:v>
                </c:pt>
                <c:pt idx="32492">
                  <c:v>6.4984000000000002</c:v>
                </c:pt>
                <c:pt idx="32493">
                  <c:v>6.4985999999999997</c:v>
                </c:pt>
                <c:pt idx="32494">
                  <c:v>6.4988000000000001</c:v>
                </c:pt>
                <c:pt idx="32495">
                  <c:v>6.4989999999999997</c:v>
                </c:pt>
                <c:pt idx="32496">
                  <c:v>6.4992000000000001</c:v>
                </c:pt>
                <c:pt idx="32497">
                  <c:v>6.4993999999999996</c:v>
                </c:pt>
                <c:pt idx="32498">
                  <c:v>6.4996</c:v>
                </c:pt>
                <c:pt idx="32499">
                  <c:v>6.4997999999999996</c:v>
                </c:pt>
                <c:pt idx="32500">
                  <c:v>6.5</c:v>
                </c:pt>
                <c:pt idx="32501">
                  <c:v>6.5002000000000004</c:v>
                </c:pt>
                <c:pt idx="32502">
                  <c:v>6.5004</c:v>
                </c:pt>
                <c:pt idx="32503">
                  <c:v>6.5006000000000004</c:v>
                </c:pt>
                <c:pt idx="32504">
                  <c:v>6.5007999999999999</c:v>
                </c:pt>
                <c:pt idx="32505">
                  <c:v>6.5010000000000003</c:v>
                </c:pt>
                <c:pt idx="32506">
                  <c:v>6.5011999999999999</c:v>
                </c:pt>
                <c:pt idx="32507">
                  <c:v>6.5014000000000003</c:v>
                </c:pt>
                <c:pt idx="32508">
                  <c:v>6.5015999999999998</c:v>
                </c:pt>
                <c:pt idx="32509">
                  <c:v>6.5018000000000002</c:v>
                </c:pt>
                <c:pt idx="32510">
                  <c:v>6.5019999999999998</c:v>
                </c:pt>
                <c:pt idx="32511">
                  <c:v>6.5022000000000002</c:v>
                </c:pt>
                <c:pt idx="32512">
                  <c:v>6.5023999999999997</c:v>
                </c:pt>
                <c:pt idx="32513">
                  <c:v>6.5026000000000002</c:v>
                </c:pt>
                <c:pt idx="32514">
                  <c:v>6.5027999999999997</c:v>
                </c:pt>
                <c:pt idx="32515">
                  <c:v>6.5030000000000001</c:v>
                </c:pt>
                <c:pt idx="32516">
                  <c:v>6.5031999999999996</c:v>
                </c:pt>
                <c:pt idx="32517">
                  <c:v>6.5034000000000001</c:v>
                </c:pt>
                <c:pt idx="32518">
                  <c:v>6.5035999999999996</c:v>
                </c:pt>
                <c:pt idx="32519">
                  <c:v>6.5038</c:v>
                </c:pt>
                <c:pt idx="32520">
                  <c:v>6.5039999999999996</c:v>
                </c:pt>
                <c:pt idx="32521">
                  <c:v>6.5042</c:v>
                </c:pt>
                <c:pt idx="32522">
                  <c:v>6.5044000000000004</c:v>
                </c:pt>
                <c:pt idx="32523">
                  <c:v>6.5045999999999999</c:v>
                </c:pt>
                <c:pt idx="32524">
                  <c:v>6.5048000000000004</c:v>
                </c:pt>
                <c:pt idx="32525">
                  <c:v>6.5049999999999999</c:v>
                </c:pt>
                <c:pt idx="32526">
                  <c:v>6.5052000000000003</c:v>
                </c:pt>
                <c:pt idx="32527">
                  <c:v>6.5053999999999998</c:v>
                </c:pt>
                <c:pt idx="32528">
                  <c:v>6.5056000000000003</c:v>
                </c:pt>
                <c:pt idx="32529">
                  <c:v>6.5057999999999998</c:v>
                </c:pt>
                <c:pt idx="32530">
                  <c:v>6.5060000000000002</c:v>
                </c:pt>
                <c:pt idx="32531">
                  <c:v>6.5061999999999998</c:v>
                </c:pt>
                <c:pt idx="32532">
                  <c:v>6.5064000000000002</c:v>
                </c:pt>
                <c:pt idx="32533">
                  <c:v>6.5065999999999997</c:v>
                </c:pt>
                <c:pt idx="32534">
                  <c:v>6.5068000000000001</c:v>
                </c:pt>
                <c:pt idx="32535">
                  <c:v>6.5069999999999997</c:v>
                </c:pt>
                <c:pt idx="32536">
                  <c:v>6.5072000000000001</c:v>
                </c:pt>
                <c:pt idx="32537">
                  <c:v>6.5073999999999996</c:v>
                </c:pt>
                <c:pt idx="32538">
                  <c:v>6.5076000000000001</c:v>
                </c:pt>
                <c:pt idx="32539">
                  <c:v>6.5077999999999996</c:v>
                </c:pt>
                <c:pt idx="32540">
                  <c:v>6.508</c:v>
                </c:pt>
                <c:pt idx="32541">
                  <c:v>6.5082000000000004</c:v>
                </c:pt>
                <c:pt idx="32542">
                  <c:v>6.5084</c:v>
                </c:pt>
                <c:pt idx="32543">
                  <c:v>6.5086000000000004</c:v>
                </c:pt>
                <c:pt idx="32544">
                  <c:v>6.5087999999999999</c:v>
                </c:pt>
                <c:pt idx="32545">
                  <c:v>6.5090000000000003</c:v>
                </c:pt>
                <c:pt idx="32546">
                  <c:v>6.5091999999999999</c:v>
                </c:pt>
                <c:pt idx="32547">
                  <c:v>6.5094000000000003</c:v>
                </c:pt>
                <c:pt idx="32548">
                  <c:v>6.5095999999999998</c:v>
                </c:pt>
                <c:pt idx="32549">
                  <c:v>6.5098000000000003</c:v>
                </c:pt>
                <c:pt idx="32550">
                  <c:v>6.51</c:v>
                </c:pt>
                <c:pt idx="32551">
                  <c:v>6.5102000000000002</c:v>
                </c:pt>
                <c:pt idx="32552">
                  <c:v>6.5103999999999997</c:v>
                </c:pt>
                <c:pt idx="32553">
                  <c:v>6.5106000000000002</c:v>
                </c:pt>
                <c:pt idx="32554">
                  <c:v>6.5107999999999997</c:v>
                </c:pt>
                <c:pt idx="32555">
                  <c:v>6.5110000000000001</c:v>
                </c:pt>
                <c:pt idx="32556">
                  <c:v>6.5111999999999997</c:v>
                </c:pt>
                <c:pt idx="32557">
                  <c:v>6.5114000000000001</c:v>
                </c:pt>
                <c:pt idx="32558">
                  <c:v>6.5115999999999996</c:v>
                </c:pt>
                <c:pt idx="32559">
                  <c:v>6.5118</c:v>
                </c:pt>
                <c:pt idx="32560">
                  <c:v>6.5119999999999996</c:v>
                </c:pt>
                <c:pt idx="32561">
                  <c:v>6.5122</c:v>
                </c:pt>
                <c:pt idx="32562">
                  <c:v>6.5124000000000004</c:v>
                </c:pt>
                <c:pt idx="32563">
                  <c:v>6.5125999999999999</c:v>
                </c:pt>
                <c:pt idx="32564">
                  <c:v>6.5128000000000004</c:v>
                </c:pt>
                <c:pt idx="32565">
                  <c:v>6.5129999999999999</c:v>
                </c:pt>
                <c:pt idx="32566">
                  <c:v>6.5132000000000003</c:v>
                </c:pt>
                <c:pt idx="32567">
                  <c:v>6.5133999999999999</c:v>
                </c:pt>
                <c:pt idx="32568">
                  <c:v>6.5136000000000003</c:v>
                </c:pt>
                <c:pt idx="32569">
                  <c:v>6.5137999999999998</c:v>
                </c:pt>
                <c:pt idx="32570">
                  <c:v>6.5140000000000002</c:v>
                </c:pt>
                <c:pt idx="32571">
                  <c:v>6.5141999999999998</c:v>
                </c:pt>
                <c:pt idx="32572">
                  <c:v>6.5144000000000002</c:v>
                </c:pt>
                <c:pt idx="32573">
                  <c:v>6.5145999999999997</c:v>
                </c:pt>
                <c:pt idx="32574">
                  <c:v>6.5148000000000001</c:v>
                </c:pt>
                <c:pt idx="32575">
                  <c:v>6.5149999999999997</c:v>
                </c:pt>
                <c:pt idx="32576">
                  <c:v>6.5152000000000001</c:v>
                </c:pt>
                <c:pt idx="32577">
                  <c:v>6.5153999999999996</c:v>
                </c:pt>
                <c:pt idx="32578">
                  <c:v>6.5156000000000001</c:v>
                </c:pt>
                <c:pt idx="32579">
                  <c:v>6.5157999999999996</c:v>
                </c:pt>
                <c:pt idx="32580">
                  <c:v>6.516</c:v>
                </c:pt>
                <c:pt idx="32581">
                  <c:v>6.5162000000000004</c:v>
                </c:pt>
                <c:pt idx="32582">
                  <c:v>6.5164</c:v>
                </c:pt>
                <c:pt idx="32583">
                  <c:v>6.5166000000000004</c:v>
                </c:pt>
                <c:pt idx="32584">
                  <c:v>6.5167999999999999</c:v>
                </c:pt>
                <c:pt idx="32585">
                  <c:v>6.5170000000000003</c:v>
                </c:pt>
                <c:pt idx="32586">
                  <c:v>6.5171999999999999</c:v>
                </c:pt>
                <c:pt idx="32587">
                  <c:v>6.5174000000000003</c:v>
                </c:pt>
                <c:pt idx="32588">
                  <c:v>6.5175999999999998</c:v>
                </c:pt>
                <c:pt idx="32589">
                  <c:v>6.5178000000000003</c:v>
                </c:pt>
                <c:pt idx="32590">
                  <c:v>6.5179999999999998</c:v>
                </c:pt>
                <c:pt idx="32591">
                  <c:v>6.5182000000000002</c:v>
                </c:pt>
                <c:pt idx="32592">
                  <c:v>6.5183999999999997</c:v>
                </c:pt>
                <c:pt idx="32593">
                  <c:v>6.5186000000000002</c:v>
                </c:pt>
                <c:pt idx="32594">
                  <c:v>6.5187999999999997</c:v>
                </c:pt>
                <c:pt idx="32595">
                  <c:v>6.5190000000000001</c:v>
                </c:pt>
                <c:pt idx="32596">
                  <c:v>6.5191999999999997</c:v>
                </c:pt>
                <c:pt idx="32597">
                  <c:v>6.5194000000000001</c:v>
                </c:pt>
                <c:pt idx="32598">
                  <c:v>6.5195999999999996</c:v>
                </c:pt>
                <c:pt idx="32599">
                  <c:v>6.5198</c:v>
                </c:pt>
                <c:pt idx="32600">
                  <c:v>6.52</c:v>
                </c:pt>
                <c:pt idx="32601">
                  <c:v>6.5202</c:v>
                </c:pt>
                <c:pt idx="32602">
                  <c:v>6.5204000000000004</c:v>
                </c:pt>
                <c:pt idx="32603">
                  <c:v>6.5206</c:v>
                </c:pt>
                <c:pt idx="32604">
                  <c:v>6.5208000000000004</c:v>
                </c:pt>
                <c:pt idx="32605">
                  <c:v>6.5209999999999999</c:v>
                </c:pt>
                <c:pt idx="32606">
                  <c:v>6.5212000000000003</c:v>
                </c:pt>
                <c:pt idx="32607">
                  <c:v>6.5213999999999999</c:v>
                </c:pt>
                <c:pt idx="32608">
                  <c:v>6.5216000000000003</c:v>
                </c:pt>
                <c:pt idx="32609">
                  <c:v>6.5217999999999998</c:v>
                </c:pt>
                <c:pt idx="32610">
                  <c:v>6.5220000000000002</c:v>
                </c:pt>
                <c:pt idx="32611">
                  <c:v>6.5221999999999998</c:v>
                </c:pt>
                <c:pt idx="32612">
                  <c:v>6.5224000000000002</c:v>
                </c:pt>
                <c:pt idx="32613">
                  <c:v>6.5225999999999997</c:v>
                </c:pt>
                <c:pt idx="32614">
                  <c:v>6.5228000000000002</c:v>
                </c:pt>
                <c:pt idx="32615">
                  <c:v>6.5229999999999997</c:v>
                </c:pt>
                <c:pt idx="32616">
                  <c:v>6.5232000000000001</c:v>
                </c:pt>
                <c:pt idx="32617">
                  <c:v>6.5233999999999996</c:v>
                </c:pt>
                <c:pt idx="32618">
                  <c:v>6.5236000000000001</c:v>
                </c:pt>
                <c:pt idx="32619">
                  <c:v>6.5237999999999996</c:v>
                </c:pt>
                <c:pt idx="32620">
                  <c:v>6.524</c:v>
                </c:pt>
                <c:pt idx="32621">
                  <c:v>6.5242000000000004</c:v>
                </c:pt>
                <c:pt idx="32622">
                  <c:v>6.5244</c:v>
                </c:pt>
                <c:pt idx="32623">
                  <c:v>6.5246000000000004</c:v>
                </c:pt>
                <c:pt idx="32624">
                  <c:v>6.5247999999999999</c:v>
                </c:pt>
                <c:pt idx="32625">
                  <c:v>6.5250000000000004</c:v>
                </c:pt>
                <c:pt idx="32626">
                  <c:v>6.5251999999999999</c:v>
                </c:pt>
                <c:pt idx="32627">
                  <c:v>6.5254000000000003</c:v>
                </c:pt>
                <c:pt idx="32628">
                  <c:v>6.5255999999999998</c:v>
                </c:pt>
                <c:pt idx="32629">
                  <c:v>6.5258000000000003</c:v>
                </c:pt>
                <c:pt idx="32630">
                  <c:v>6.5259999999999998</c:v>
                </c:pt>
                <c:pt idx="32631">
                  <c:v>6.5262000000000002</c:v>
                </c:pt>
                <c:pt idx="32632">
                  <c:v>6.5263999999999998</c:v>
                </c:pt>
                <c:pt idx="32633">
                  <c:v>6.5266000000000002</c:v>
                </c:pt>
                <c:pt idx="32634">
                  <c:v>6.5267999999999997</c:v>
                </c:pt>
                <c:pt idx="32635">
                  <c:v>6.5270000000000001</c:v>
                </c:pt>
                <c:pt idx="32636">
                  <c:v>6.5271999999999997</c:v>
                </c:pt>
                <c:pt idx="32637">
                  <c:v>6.5274000000000001</c:v>
                </c:pt>
                <c:pt idx="32638">
                  <c:v>6.5275999999999996</c:v>
                </c:pt>
                <c:pt idx="32639">
                  <c:v>6.5278</c:v>
                </c:pt>
                <c:pt idx="32640">
                  <c:v>6.5279999999999996</c:v>
                </c:pt>
                <c:pt idx="32641">
                  <c:v>6.5282</c:v>
                </c:pt>
                <c:pt idx="32642">
                  <c:v>6.5284000000000004</c:v>
                </c:pt>
                <c:pt idx="32643">
                  <c:v>6.5286</c:v>
                </c:pt>
                <c:pt idx="32644">
                  <c:v>6.5288000000000004</c:v>
                </c:pt>
                <c:pt idx="32645">
                  <c:v>6.5289999999999999</c:v>
                </c:pt>
                <c:pt idx="32646">
                  <c:v>6.5292000000000003</c:v>
                </c:pt>
                <c:pt idx="32647">
                  <c:v>6.5293999999999999</c:v>
                </c:pt>
                <c:pt idx="32648">
                  <c:v>6.5296000000000003</c:v>
                </c:pt>
                <c:pt idx="32649">
                  <c:v>6.5297999999999998</c:v>
                </c:pt>
                <c:pt idx="32650">
                  <c:v>6.53</c:v>
                </c:pt>
                <c:pt idx="32651">
                  <c:v>6.5301999999999998</c:v>
                </c:pt>
                <c:pt idx="32652">
                  <c:v>6.5304000000000002</c:v>
                </c:pt>
                <c:pt idx="32653">
                  <c:v>6.5305999999999997</c:v>
                </c:pt>
                <c:pt idx="32654">
                  <c:v>6.5308000000000002</c:v>
                </c:pt>
                <c:pt idx="32655">
                  <c:v>6.5309999999999997</c:v>
                </c:pt>
                <c:pt idx="32656">
                  <c:v>6.5312000000000001</c:v>
                </c:pt>
                <c:pt idx="32657">
                  <c:v>6.5313999999999997</c:v>
                </c:pt>
                <c:pt idx="32658">
                  <c:v>6.5316000000000001</c:v>
                </c:pt>
                <c:pt idx="32659">
                  <c:v>6.5317999999999996</c:v>
                </c:pt>
                <c:pt idx="32660">
                  <c:v>6.532</c:v>
                </c:pt>
                <c:pt idx="32661">
                  <c:v>6.5321999999999996</c:v>
                </c:pt>
                <c:pt idx="32662">
                  <c:v>6.5324</c:v>
                </c:pt>
                <c:pt idx="32663">
                  <c:v>6.5326000000000004</c:v>
                </c:pt>
                <c:pt idx="32664">
                  <c:v>6.5327999999999999</c:v>
                </c:pt>
                <c:pt idx="32665">
                  <c:v>6.5330000000000004</c:v>
                </c:pt>
                <c:pt idx="32666">
                  <c:v>6.5331999999999999</c:v>
                </c:pt>
                <c:pt idx="32667">
                  <c:v>6.5334000000000003</c:v>
                </c:pt>
                <c:pt idx="32668">
                  <c:v>6.5335999999999999</c:v>
                </c:pt>
                <c:pt idx="32669">
                  <c:v>6.5338000000000003</c:v>
                </c:pt>
                <c:pt idx="32670">
                  <c:v>6.5339999999999998</c:v>
                </c:pt>
                <c:pt idx="32671">
                  <c:v>6.5342000000000002</c:v>
                </c:pt>
                <c:pt idx="32672">
                  <c:v>6.5343999999999998</c:v>
                </c:pt>
                <c:pt idx="32673">
                  <c:v>6.5346000000000002</c:v>
                </c:pt>
                <c:pt idx="32674">
                  <c:v>6.5347999999999997</c:v>
                </c:pt>
                <c:pt idx="32675">
                  <c:v>6.5350000000000001</c:v>
                </c:pt>
                <c:pt idx="32676">
                  <c:v>6.5351999999999997</c:v>
                </c:pt>
                <c:pt idx="32677">
                  <c:v>6.5354000000000001</c:v>
                </c:pt>
                <c:pt idx="32678">
                  <c:v>6.5355999999999996</c:v>
                </c:pt>
                <c:pt idx="32679">
                  <c:v>6.5358000000000001</c:v>
                </c:pt>
                <c:pt idx="32680">
                  <c:v>6.5359999999999996</c:v>
                </c:pt>
                <c:pt idx="32681">
                  <c:v>6.5362</c:v>
                </c:pt>
                <c:pt idx="32682">
                  <c:v>6.5364000000000004</c:v>
                </c:pt>
                <c:pt idx="32683">
                  <c:v>6.5366</c:v>
                </c:pt>
                <c:pt idx="32684">
                  <c:v>6.5368000000000004</c:v>
                </c:pt>
                <c:pt idx="32685">
                  <c:v>6.5369999999999999</c:v>
                </c:pt>
                <c:pt idx="32686">
                  <c:v>6.5372000000000003</c:v>
                </c:pt>
                <c:pt idx="32687">
                  <c:v>6.5373999999999999</c:v>
                </c:pt>
                <c:pt idx="32688">
                  <c:v>6.5376000000000003</c:v>
                </c:pt>
                <c:pt idx="32689">
                  <c:v>6.5377999999999998</c:v>
                </c:pt>
                <c:pt idx="32690">
                  <c:v>6.5380000000000003</c:v>
                </c:pt>
                <c:pt idx="32691">
                  <c:v>6.5381999999999998</c:v>
                </c:pt>
                <c:pt idx="32692">
                  <c:v>6.5384000000000002</c:v>
                </c:pt>
                <c:pt idx="32693">
                  <c:v>6.5385999999999997</c:v>
                </c:pt>
                <c:pt idx="32694">
                  <c:v>6.5388000000000002</c:v>
                </c:pt>
                <c:pt idx="32695">
                  <c:v>6.5389999999999997</c:v>
                </c:pt>
                <c:pt idx="32696">
                  <c:v>6.5392000000000001</c:v>
                </c:pt>
                <c:pt idx="32697">
                  <c:v>6.5393999999999997</c:v>
                </c:pt>
                <c:pt idx="32698">
                  <c:v>6.5396000000000001</c:v>
                </c:pt>
                <c:pt idx="32699">
                  <c:v>6.5397999999999996</c:v>
                </c:pt>
                <c:pt idx="32700">
                  <c:v>6.54</c:v>
                </c:pt>
                <c:pt idx="32701">
                  <c:v>6.5401999999999996</c:v>
                </c:pt>
                <c:pt idx="32702">
                  <c:v>6.5404</c:v>
                </c:pt>
                <c:pt idx="32703">
                  <c:v>6.5406000000000004</c:v>
                </c:pt>
                <c:pt idx="32704">
                  <c:v>6.5407999999999999</c:v>
                </c:pt>
                <c:pt idx="32705">
                  <c:v>6.5410000000000004</c:v>
                </c:pt>
                <c:pt idx="32706">
                  <c:v>6.5411999999999999</c:v>
                </c:pt>
                <c:pt idx="32707">
                  <c:v>6.5414000000000003</c:v>
                </c:pt>
                <c:pt idx="32708">
                  <c:v>6.5415999999999999</c:v>
                </c:pt>
                <c:pt idx="32709">
                  <c:v>6.5418000000000003</c:v>
                </c:pt>
                <c:pt idx="32710">
                  <c:v>6.5419999999999998</c:v>
                </c:pt>
                <c:pt idx="32711">
                  <c:v>6.5422000000000002</c:v>
                </c:pt>
                <c:pt idx="32712">
                  <c:v>6.5423999999999998</c:v>
                </c:pt>
                <c:pt idx="32713">
                  <c:v>6.5426000000000002</c:v>
                </c:pt>
                <c:pt idx="32714">
                  <c:v>6.5427999999999997</c:v>
                </c:pt>
                <c:pt idx="32715">
                  <c:v>6.5430000000000001</c:v>
                </c:pt>
                <c:pt idx="32716">
                  <c:v>6.5431999999999997</c:v>
                </c:pt>
                <c:pt idx="32717">
                  <c:v>6.5434000000000001</c:v>
                </c:pt>
                <c:pt idx="32718">
                  <c:v>6.5435999999999996</c:v>
                </c:pt>
                <c:pt idx="32719">
                  <c:v>6.5438000000000001</c:v>
                </c:pt>
                <c:pt idx="32720">
                  <c:v>6.5439999999999996</c:v>
                </c:pt>
                <c:pt idx="32721">
                  <c:v>6.5442</c:v>
                </c:pt>
                <c:pt idx="32722">
                  <c:v>6.5444000000000004</c:v>
                </c:pt>
                <c:pt idx="32723">
                  <c:v>6.5446</c:v>
                </c:pt>
                <c:pt idx="32724">
                  <c:v>6.5448000000000004</c:v>
                </c:pt>
                <c:pt idx="32725">
                  <c:v>6.5449999999999999</c:v>
                </c:pt>
                <c:pt idx="32726">
                  <c:v>6.5452000000000004</c:v>
                </c:pt>
                <c:pt idx="32727">
                  <c:v>6.5453999999999999</c:v>
                </c:pt>
                <c:pt idx="32728">
                  <c:v>6.5456000000000003</c:v>
                </c:pt>
                <c:pt idx="32729">
                  <c:v>6.5457999999999998</c:v>
                </c:pt>
                <c:pt idx="32730">
                  <c:v>6.5460000000000003</c:v>
                </c:pt>
                <c:pt idx="32731">
                  <c:v>6.5461999999999998</c:v>
                </c:pt>
                <c:pt idx="32732">
                  <c:v>6.5464000000000002</c:v>
                </c:pt>
                <c:pt idx="32733">
                  <c:v>6.5465999999999998</c:v>
                </c:pt>
                <c:pt idx="32734">
                  <c:v>6.5468000000000002</c:v>
                </c:pt>
                <c:pt idx="32735">
                  <c:v>6.5469999999999997</c:v>
                </c:pt>
                <c:pt idx="32736">
                  <c:v>6.5472000000000001</c:v>
                </c:pt>
                <c:pt idx="32737">
                  <c:v>6.5473999999999997</c:v>
                </c:pt>
                <c:pt idx="32738">
                  <c:v>6.5476000000000001</c:v>
                </c:pt>
                <c:pt idx="32739">
                  <c:v>6.5477999999999996</c:v>
                </c:pt>
                <c:pt idx="32740">
                  <c:v>6.548</c:v>
                </c:pt>
                <c:pt idx="32741">
                  <c:v>6.5481999999999996</c:v>
                </c:pt>
                <c:pt idx="32742">
                  <c:v>6.5484</c:v>
                </c:pt>
                <c:pt idx="32743">
                  <c:v>6.5486000000000004</c:v>
                </c:pt>
                <c:pt idx="32744">
                  <c:v>6.5488</c:v>
                </c:pt>
                <c:pt idx="32745">
                  <c:v>6.5490000000000004</c:v>
                </c:pt>
                <c:pt idx="32746">
                  <c:v>6.5491999999999999</c:v>
                </c:pt>
                <c:pt idx="32747">
                  <c:v>6.5494000000000003</c:v>
                </c:pt>
                <c:pt idx="32748">
                  <c:v>6.5495999999999999</c:v>
                </c:pt>
                <c:pt idx="32749">
                  <c:v>6.5498000000000003</c:v>
                </c:pt>
                <c:pt idx="32750">
                  <c:v>6.55</c:v>
                </c:pt>
                <c:pt idx="32751">
                  <c:v>6.5502000000000002</c:v>
                </c:pt>
                <c:pt idx="32752">
                  <c:v>6.5503999999999998</c:v>
                </c:pt>
                <c:pt idx="32753">
                  <c:v>6.5506000000000002</c:v>
                </c:pt>
                <c:pt idx="32754">
                  <c:v>6.5507999999999997</c:v>
                </c:pt>
                <c:pt idx="32755">
                  <c:v>6.5510000000000002</c:v>
                </c:pt>
                <c:pt idx="32756">
                  <c:v>6.5511999999999997</c:v>
                </c:pt>
                <c:pt idx="32757">
                  <c:v>6.5514000000000001</c:v>
                </c:pt>
                <c:pt idx="32758">
                  <c:v>6.5515999999999996</c:v>
                </c:pt>
                <c:pt idx="32759">
                  <c:v>6.5518000000000001</c:v>
                </c:pt>
                <c:pt idx="32760">
                  <c:v>6.5519999999999996</c:v>
                </c:pt>
                <c:pt idx="32761">
                  <c:v>6.5522</c:v>
                </c:pt>
                <c:pt idx="32762">
                  <c:v>6.5523999999999996</c:v>
                </c:pt>
                <c:pt idx="32763">
                  <c:v>6.5526</c:v>
                </c:pt>
                <c:pt idx="32764">
                  <c:v>6.5528000000000004</c:v>
                </c:pt>
                <c:pt idx="32765">
                  <c:v>6.5529999999999999</c:v>
                </c:pt>
                <c:pt idx="32766">
                  <c:v>6.5532000000000004</c:v>
                </c:pt>
                <c:pt idx="32767">
                  <c:v>6.5533999999999999</c:v>
                </c:pt>
                <c:pt idx="32768">
                  <c:v>6.5536000000000003</c:v>
                </c:pt>
                <c:pt idx="32769">
                  <c:v>6.5537999999999998</c:v>
                </c:pt>
                <c:pt idx="32770">
                  <c:v>6.5540000000000003</c:v>
                </c:pt>
                <c:pt idx="32771">
                  <c:v>6.5541999999999998</c:v>
                </c:pt>
                <c:pt idx="32772">
                  <c:v>6.5544000000000002</c:v>
                </c:pt>
                <c:pt idx="32773">
                  <c:v>6.5545999999999998</c:v>
                </c:pt>
                <c:pt idx="32774">
                  <c:v>6.5548000000000002</c:v>
                </c:pt>
                <c:pt idx="32775">
                  <c:v>6.5549999999999997</c:v>
                </c:pt>
                <c:pt idx="32776">
                  <c:v>6.5552000000000001</c:v>
                </c:pt>
                <c:pt idx="32777">
                  <c:v>6.5553999999999997</c:v>
                </c:pt>
                <c:pt idx="32778">
                  <c:v>6.5556000000000001</c:v>
                </c:pt>
                <c:pt idx="32779">
                  <c:v>6.5557999999999996</c:v>
                </c:pt>
                <c:pt idx="32780">
                  <c:v>6.556</c:v>
                </c:pt>
                <c:pt idx="32781">
                  <c:v>6.5561999999999996</c:v>
                </c:pt>
                <c:pt idx="32782">
                  <c:v>6.5564</c:v>
                </c:pt>
                <c:pt idx="32783">
                  <c:v>6.5566000000000004</c:v>
                </c:pt>
                <c:pt idx="32784">
                  <c:v>6.5568</c:v>
                </c:pt>
                <c:pt idx="32785">
                  <c:v>6.5570000000000004</c:v>
                </c:pt>
                <c:pt idx="32786">
                  <c:v>6.5571999999999999</c:v>
                </c:pt>
                <c:pt idx="32787">
                  <c:v>6.5574000000000003</c:v>
                </c:pt>
                <c:pt idx="32788">
                  <c:v>6.5575999999999999</c:v>
                </c:pt>
                <c:pt idx="32789">
                  <c:v>6.5578000000000003</c:v>
                </c:pt>
                <c:pt idx="32790">
                  <c:v>6.5579999999999998</c:v>
                </c:pt>
                <c:pt idx="32791">
                  <c:v>6.5582000000000003</c:v>
                </c:pt>
                <c:pt idx="32792">
                  <c:v>6.5583999999999998</c:v>
                </c:pt>
                <c:pt idx="32793">
                  <c:v>6.5586000000000002</c:v>
                </c:pt>
                <c:pt idx="32794">
                  <c:v>6.5587999999999997</c:v>
                </c:pt>
                <c:pt idx="32795">
                  <c:v>6.5590000000000002</c:v>
                </c:pt>
                <c:pt idx="32796">
                  <c:v>6.5591999999999997</c:v>
                </c:pt>
                <c:pt idx="32797">
                  <c:v>6.5594000000000001</c:v>
                </c:pt>
                <c:pt idx="32798">
                  <c:v>6.5595999999999997</c:v>
                </c:pt>
                <c:pt idx="32799">
                  <c:v>6.5598000000000001</c:v>
                </c:pt>
                <c:pt idx="32800">
                  <c:v>6.56</c:v>
                </c:pt>
                <c:pt idx="32801">
                  <c:v>6.5602</c:v>
                </c:pt>
                <c:pt idx="32802">
                  <c:v>6.5603999999999996</c:v>
                </c:pt>
                <c:pt idx="32803">
                  <c:v>6.5606</c:v>
                </c:pt>
                <c:pt idx="32804">
                  <c:v>6.5608000000000004</c:v>
                </c:pt>
                <c:pt idx="32805">
                  <c:v>6.5609999999999999</c:v>
                </c:pt>
                <c:pt idx="32806">
                  <c:v>6.5612000000000004</c:v>
                </c:pt>
                <c:pt idx="32807">
                  <c:v>6.5613999999999999</c:v>
                </c:pt>
                <c:pt idx="32808">
                  <c:v>6.5616000000000003</c:v>
                </c:pt>
                <c:pt idx="32809">
                  <c:v>6.5617999999999999</c:v>
                </c:pt>
                <c:pt idx="32810">
                  <c:v>6.5620000000000003</c:v>
                </c:pt>
                <c:pt idx="32811">
                  <c:v>6.5621999999999998</c:v>
                </c:pt>
                <c:pt idx="32812">
                  <c:v>6.5624000000000002</c:v>
                </c:pt>
                <c:pt idx="32813">
                  <c:v>6.5625999999999998</c:v>
                </c:pt>
                <c:pt idx="32814">
                  <c:v>6.5628000000000002</c:v>
                </c:pt>
                <c:pt idx="32815">
                  <c:v>6.5629999999999997</c:v>
                </c:pt>
                <c:pt idx="32816">
                  <c:v>6.5632000000000001</c:v>
                </c:pt>
                <c:pt idx="32817">
                  <c:v>6.5633999999999997</c:v>
                </c:pt>
                <c:pt idx="32818">
                  <c:v>6.5636000000000001</c:v>
                </c:pt>
                <c:pt idx="32819">
                  <c:v>6.5637999999999996</c:v>
                </c:pt>
                <c:pt idx="32820">
                  <c:v>6.5640000000000001</c:v>
                </c:pt>
                <c:pt idx="32821">
                  <c:v>6.5641999999999996</c:v>
                </c:pt>
                <c:pt idx="32822">
                  <c:v>6.5644</c:v>
                </c:pt>
                <c:pt idx="32823">
                  <c:v>6.5646000000000004</c:v>
                </c:pt>
                <c:pt idx="32824">
                  <c:v>6.5648</c:v>
                </c:pt>
                <c:pt idx="32825">
                  <c:v>6.5650000000000004</c:v>
                </c:pt>
                <c:pt idx="32826">
                  <c:v>6.5651999999999999</c:v>
                </c:pt>
                <c:pt idx="32827">
                  <c:v>6.5654000000000003</c:v>
                </c:pt>
                <c:pt idx="32828">
                  <c:v>6.5655999999999999</c:v>
                </c:pt>
                <c:pt idx="32829">
                  <c:v>6.5658000000000003</c:v>
                </c:pt>
                <c:pt idx="32830">
                  <c:v>6.5659999999999998</c:v>
                </c:pt>
                <c:pt idx="32831">
                  <c:v>6.5662000000000003</c:v>
                </c:pt>
                <c:pt idx="32832">
                  <c:v>6.5663999999999998</c:v>
                </c:pt>
                <c:pt idx="32833">
                  <c:v>6.5666000000000002</c:v>
                </c:pt>
                <c:pt idx="32834">
                  <c:v>6.5667999999999997</c:v>
                </c:pt>
                <c:pt idx="32835">
                  <c:v>6.5670000000000002</c:v>
                </c:pt>
                <c:pt idx="32836">
                  <c:v>6.5671999999999997</c:v>
                </c:pt>
                <c:pt idx="32837">
                  <c:v>6.5674000000000001</c:v>
                </c:pt>
                <c:pt idx="32838">
                  <c:v>6.5675999999999997</c:v>
                </c:pt>
                <c:pt idx="32839">
                  <c:v>6.5678000000000001</c:v>
                </c:pt>
                <c:pt idx="32840">
                  <c:v>6.5679999999999996</c:v>
                </c:pt>
                <c:pt idx="32841">
                  <c:v>6.5682</c:v>
                </c:pt>
                <c:pt idx="32842">
                  <c:v>6.5683999999999996</c:v>
                </c:pt>
                <c:pt idx="32843">
                  <c:v>6.5686</c:v>
                </c:pt>
                <c:pt idx="32844">
                  <c:v>6.5688000000000004</c:v>
                </c:pt>
                <c:pt idx="32845">
                  <c:v>6.569</c:v>
                </c:pt>
                <c:pt idx="32846">
                  <c:v>6.5692000000000004</c:v>
                </c:pt>
                <c:pt idx="32847">
                  <c:v>6.5693999999999999</c:v>
                </c:pt>
                <c:pt idx="32848">
                  <c:v>6.5696000000000003</c:v>
                </c:pt>
                <c:pt idx="32849">
                  <c:v>6.5697999999999999</c:v>
                </c:pt>
                <c:pt idx="32850">
                  <c:v>6.57</c:v>
                </c:pt>
                <c:pt idx="32851">
                  <c:v>6.5701999999999998</c:v>
                </c:pt>
                <c:pt idx="32852">
                  <c:v>6.5704000000000002</c:v>
                </c:pt>
                <c:pt idx="32853">
                  <c:v>6.5705999999999998</c:v>
                </c:pt>
                <c:pt idx="32854">
                  <c:v>6.5708000000000002</c:v>
                </c:pt>
                <c:pt idx="32855">
                  <c:v>6.5709999999999997</c:v>
                </c:pt>
                <c:pt idx="32856">
                  <c:v>6.5712000000000002</c:v>
                </c:pt>
                <c:pt idx="32857">
                  <c:v>6.5713999999999997</c:v>
                </c:pt>
                <c:pt idx="32858">
                  <c:v>6.5716000000000001</c:v>
                </c:pt>
                <c:pt idx="32859">
                  <c:v>6.5717999999999996</c:v>
                </c:pt>
                <c:pt idx="32860">
                  <c:v>6.5720000000000001</c:v>
                </c:pt>
                <c:pt idx="32861">
                  <c:v>6.5721999999999996</c:v>
                </c:pt>
                <c:pt idx="32862">
                  <c:v>6.5724</c:v>
                </c:pt>
                <c:pt idx="32863">
                  <c:v>6.5726000000000004</c:v>
                </c:pt>
                <c:pt idx="32864">
                  <c:v>6.5728</c:v>
                </c:pt>
                <c:pt idx="32865">
                  <c:v>6.5730000000000004</c:v>
                </c:pt>
                <c:pt idx="32866">
                  <c:v>6.5731999999999999</c:v>
                </c:pt>
                <c:pt idx="32867">
                  <c:v>6.5734000000000004</c:v>
                </c:pt>
                <c:pt idx="32868">
                  <c:v>6.5735999999999999</c:v>
                </c:pt>
                <c:pt idx="32869">
                  <c:v>6.5738000000000003</c:v>
                </c:pt>
                <c:pt idx="32870">
                  <c:v>6.5739999999999998</c:v>
                </c:pt>
                <c:pt idx="32871">
                  <c:v>6.5742000000000003</c:v>
                </c:pt>
                <c:pt idx="32872">
                  <c:v>6.5743999999999998</c:v>
                </c:pt>
                <c:pt idx="32873">
                  <c:v>6.5746000000000002</c:v>
                </c:pt>
                <c:pt idx="32874">
                  <c:v>6.5747999999999998</c:v>
                </c:pt>
                <c:pt idx="32875">
                  <c:v>6.5750000000000002</c:v>
                </c:pt>
                <c:pt idx="32876">
                  <c:v>6.5751999999999997</c:v>
                </c:pt>
                <c:pt idx="32877">
                  <c:v>6.5754000000000001</c:v>
                </c:pt>
                <c:pt idx="32878">
                  <c:v>6.5755999999999997</c:v>
                </c:pt>
                <c:pt idx="32879">
                  <c:v>6.5758000000000001</c:v>
                </c:pt>
                <c:pt idx="32880">
                  <c:v>6.5759999999999996</c:v>
                </c:pt>
                <c:pt idx="32881">
                  <c:v>6.5762</c:v>
                </c:pt>
                <c:pt idx="32882">
                  <c:v>6.5763999999999996</c:v>
                </c:pt>
                <c:pt idx="32883">
                  <c:v>6.5766</c:v>
                </c:pt>
                <c:pt idx="32884">
                  <c:v>6.5768000000000004</c:v>
                </c:pt>
                <c:pt idx="32885">
                  <c:v>6.577</c:v>
                </c:pt>
                <c:pt idx="32886">
                  <c:v>6.5772000000000004</c:v>
                </c:pt>
                <c:pt idx="32887">
                  <c:v>6.5773999999999999</c:v>
                </c:pt>
                <c:pt idx="32888">
                  <c:v>6.5776000000000003</c:v>
                </c:pt>
                <c:pt idx="32889">
                  <c:v>6.5777999999999999</c:v>
                </c:pt>
                <c:pt idx="32890">
                  <c:v>6.5780000000000003</c:v>
                </c:pt>
                <c:pt idx="32891">
                  <c:v>6.5781999999999998</c:v>
                </c:pt>
                <c:pt idx="32892">
                  <c:v>6.5784000000000002</c:v>
                </c:pt>
                <c:pt idx="32893">
                  <c:v>6.5785999999999998</c:v>
                </c:pt>
                <c:pt idx="32894">
                  <c:v>6.5788000000000002</c:v>
                </c:pt>
                <c:pt idx="32895">
                  <c:v>6.5789999999999997</c:v>
                </c:pt>
                <c:pt idx="32896">
                  <c:v>6.5792000000000002</c:v>
                </c:pt>
                <c:pt idx="32897">
                  <c:v>6.5793999999999997</c:v>
                </c:pt>
                <c:pt idx="32898">
                  <c:v>6.5796000000000001</c:v>
                </c:pt>
                <c:pt idx="32899">
                  <c:v>6.5797999999999996</c:v>
                </c:pt>
                <c:pt idx="32900">
                  <c:v>6.58</c:v>
                </c:pt>
                <c:pt idx="32901">
                  <c:v>6.5801999999999996</c:v>
                </c:pt>
                <c:pt idx="32902">
                  <c:v>6.5804</c:v>
                </c:pt>
                <c:pt idx="32903">
                  <c:v>6.5805999999999996</c:v>
                </c:pt>
                <c:pt idx="32904">
                  <c:v>6.5808</c:v>
                </c:pt>
                <c:pt idx="32905">
                  <c:v>6.5810000000000004</c:v>
                </c:pt>
                <c:pt idx="32906">
                  <c:v>6.5811999999999999</c:v>
                </c:pt>
                <c:pt idx="32907">
                  <c:v>6.5814000000000004</c:v>
                </c:pt>
                <c:pt idx="32908">
                  <c:v>6.5815999999999999</c:v>
                </c:pt>
                <c:pt idx="32909">
                  <c:v>6.5818000000000003</c:v>
                </c:pt>
                <c:pt idx="32910">
                  <c:v>6.5819999999999999</c:v>
                </c:pt>
                <c:pt idx="32911">
                  <c:v>6.5822000000000003</c:v>
                </c:pt>
                <c:pt idx="32912">
                  <c:v>6.5823999999999998</c:v>
                </c:pt>
                <c:pt idx="32913">
                  <c:v>6.5826000000000002</c:v>
                </c:pt>
                <c:pt idx="32914">
                  <c:v>6.5827999999999998</c:v>
                </c:pt>
                <c:pt idx="32915">
                  <c:v>6.5830000000000002</c:v>
                </c:pt>
                <c:pt idx="32916">
                  <c:v>6.5831999999999997</c:v>
                </c:pt>
                <c:pt idx="32917">
                  <c:v>6.5834000000000001</c:v>
                </c:pt>
                <c:pt idx="32918">
                  <c:v>6.5835999999999997</c:v>
                </c:pt>
                <c:pt idx="32919">
                  <c:v>6.5838000000000001</c:v>
                </c:pt>
                <c:pt idx="32920">
                  <c:v>6.5839999999999996</c:v>
                </c:pt>
                <c:pt idx="32921">
                  <c:v>6.5842000000000001</c:v>
                </c:pt>
                <c:pt idx="32922">
                  <c:v>6.5843999999999996</c:v>
                </c:pt>
                <c:pt idx="32923">
                  <c:v>6.5846</c:v>
                </c:pt>
                <c:pt idx="32924">
                  <c:v>6.5848000000000004</c:v>
                </c:pt>
                <c:pt idx="32925">
                  <c:v>6.585</c:v>
                </c:pt>
                <c:pt idx="32926">
                  <c:v>6.5852000000000004</c:v>
                </c:pt>
                <c:pt idx="32927">
                  <c:v>6.5853999999999999</c:v>
                </c:pt>
                <c:pt idx="32928">
                  <c:v>6.5856000000000003</c:v>
                </c:pt>
                <c:pt idx="32929">
                  <c:v>6.5857999999999999</c:v>
                </c:pt>
                <c:pt idx="32930">
                  <c:v>6.5860000000000003</c:v>
                </c:pt>
                <c:pt idx="32931">
                  <c:v>6.5861999999999998</c:v>
                </c:pt>
                <c:pt idx="32932">
                  <c:v>6.5864000000000003</c:v>
                </c:pt>
                <c:pt idx="32933">
                  <c:v>6.5865999999999998</c:v>
                </c:pt>
                <c:pt idx="32934">
                  <c:v>6.5868000000000002</c:v>
                </c:pt>
                <c:pt idx="32935">
                  <c:v>6.5869999999999997</c:v>
                </c:pt>
                <c:pt idx="32936">
                  <c:v>6.5872000000000002</c:v>
                </c:pt>
                <c:pt idx="32937">
                  <c:v>6.5873999999999997</c:v>
                </c:pt>
                <c:pt idx="32938">
                  <c:v>6.5876000000000001</c:v>
                </c:pt>
                <c:pt idx="32939">
                  <c:v>6.5877999999999997</c:v>
                </c:pt>
                <c:pt idx="32940">
                  <c:v>6.5880000000000001</c:v>
                </c:pt>
                <c:pt idx="32941">
                  <c:v>6.5881999999999996</c:v>
                </c:pt>
                <c:pt idx="32942">
                  <c:v>6.5884</c:v>
                </c:pt>
                <c:pt idx="32943">
                  <c:v>6.5885999999999996</c:v>
                </c:pt>
                <c:pt idx="32944">
                  <c:v>6.5888</c:v>
                </c:pt>
                <c:pt idx="32945">
                  <c:v>6.5890000000000004</c:v>
                </c:pt>
                <c:pt idx="32946">
                  <c:v>6.5891999999999999</c:v>
                </c:pt>
                <c:pt idx="32947">
                  <c:v>6.5894000000000004</c:v>
                </c:pt>
                <c:pt idx="32948">
                  <c:v>6.5895999999999999</c:v>
                </c:pt>
                <c:pt idx="32949">
                  <c:v>6.5898000000000003</c:v>
                </c:pt>
                <c:pt idx="32950">
                  <c:v>6.59</c:v>
                </c:pt>
                <c:pt idx="32951">
                  <c:v>6.5902000000000003</c:v>
                </c:pt>
                <c:pt idx="32952">
                  <c:v>6.5903999999999998</c:v>
                </c:pt>
                <c:pt idx="32953">
                  <c:v>6.5906000000000002</c:v>
                </c:pt>
                <c:pt idx="32954">
                  <c:v>6.5907999999999998</c:v>
                </c:pt>
                <c:pt idx="32955">
                  <c:v>6.5910000000000002</c:v>
                </c:pt>
                <c:pt idx="32956">
                  <c:v>6.5911999999999997</c:v>
                </c:pt>
                <c:pt idx="32957">
                  <c:v>6.5914000000000001</c:v>
                </c:pt>
                <c:pt idx="32958">
                  <c:v>6.5915999999999997</c:v>
                </c:pt>
                <c:pt idx="32959">
                  <c:v>6.5918000000000001</c:v>
                </c:pt>
                <c:pt idx="32960">
                  <c:v>6.5919999999999996</c:v>
                </c:pt>
                <c:pt idx="32961">
                  <c:v>6.5922000000000001</c:v>
                </c:pt>
                <c:pt idx="32962">
                  <c:v>6.5923999999999996</c:v>
                </c:pt>
                <c:pt idx="32963">
                  <c:v>6.5926</c:v>
                </c:pt>
                <c:pt idx="32964">
                  <c:v>6.5928000000000004</c:v>
                </c:pt>
                <c:pt idx="32965">
                  <c:v>6.593</c:v>
                </c:pt>
                <c:pt idx="32966">
                  <c:v>6.5932000000000004</c:v>
                </c:pt>
                <c:pt idx="32967">
                  <c:v>6.5933999999999999</c:v>
                </c:pt>
                <c:pt idx="32968">
                  <c:v>6.5936000000000003</c:v>
                </c:pt>
                <c:pt idx="32969">
                  <c:v>6.5937999999999999</c:v>
                </c:pt>
                <c:pt idx="32970">
                  <c:v>6.5940000000000003</c:v>
                </c:pt>
                <c:pt idx="32971">
                  <c:v>6.5941999999999998</c:v>
                </c:pt>
                <c:pt idx="32972">
                  <c:v>6.5944000000000003</c:v>
                </c:pt>
                <c:pt idx="32973">
                  <c:v>6.5945999999999998</c:v>
                </c:pt>
                <c:pt idx="32974">
                  <c:v>6.5948000000000002</c:v>
                </c:pt>
                <c:pt idx="32975">
                  <c:v>6.5949999999999998</c:v>
                </c:pt>
                <c:pt idx="32976">
                  <c:v>6.5952000000000002</c:v>
                </c:pt>
                <c:pt idx="32977">
                  <c:v>6.5953999999999997</c:v>
                </c:pt>
                <c:pt idx="32978">
                  <c:v>6.5956000000000001</c:v>
                </c:pt>
                <c:pt idx="32979">
                  <c:v>6.5957999999999997</c:v>
                </c:pt>
                <c:pt idx="32980">
                  <c:v>6.5960000000000001</c:v>
                </c:pt>
                <c:pt idx="32981">
                  <c:v>6.5961999999999996</c:v>
                </c:pt>
                <c:pt idx="32982">
                  <c:v>6.5964</c:v>
                </c:pt>
                <c:pt idx="32983">
                  <c:v>6.5965999999999996</c:v>
                </c:pt>
                <c:pt idx="32984">
                  <c:v>6.5968</c:v>
                </c:pt>
                <c:pt idx="32985">
                  <c:v>6.5970000000000004</c:v>
                </c:pt>
                <c:pt idx="32986">
                  <c:v>6.5972</c:v>
                </c:pt>
                <c:pt idx="32987">
                  <c:v>6.5974000000000004</c:v>
                </c:pt>
                <c:pt idx="32988">
                  <c:v>6.5975999999999999</c:v>
                </c:pt>
                <c:pt idx="32989">
                  <c:v>6.5978000000000003</c:v>
                </c:pt>
                <c:pt idx="32990">
                  <c:v>6.5979999999999999</c:v>
                </c:pt>
                <c:pt idx="32991">
                  <c:v>6.5982000000000003</c:v>
                </c:pt>
                <c:pt idx="32992">
                  <c:v>6.5983999999999998</c:v>
                </c:pt>
                <c:pt idx="32993">
                  <c:v>6.5986000000000002</c:v>
                </c:pt>
                <c:pt idx="32994">
                  <c:v>6.5987999999999998</c:v>
                </c:pt>
                <c:pt idx="32995">
                  <c:v>6.5990000000000002</c:v>
                </c:pt>
                <c:pt idx="32996">
                  <c:v>6.5991999999999997</c:v>
                </c:pt>
                <c:pt idx="32997">
                  <c:v>6.5994000000000002</c:v>
                </c:pt>
                <c:pt idx="32998">
                  <c:v>6.5995999999999997</c:v>
                </c:pt>
                <c:pt idx="32999">
                  <c:v>6.5998000000000001</c:v>
                </c:pt>
                <c:pt idx="33000">
                  <c:v>6.6</c:v>
                </c:pt>
                <c:pt idx="33001">
                  <c:v>6.6002000000000001</c:v>
                </c:pt>
                <c:pt idx="33002">
                  <c:v>6.6003999999999996</c:v>
                </c:pt>
                <c:pt idx="33003">
                  <c:v>6.6006</c:v>
                </c:pt>
                <c:pt idx="33004">
                  <c:v>6.6007999999999996</c:v>
                </c:pt>
                <c:pt idx="33005">
                  <c:v>6.601</c:v>
                </c:pt>
                <c:pt idx="33006">
                  <c:v>6.6012000000000004</c:v>
                </c:pt>
                <c:pt idx="33007">
                  <c:v>6.6013999999999999</c:v>
                </c:pt>
                <c:pt idx="33008">
                  <c:v>6.6016000000000004</c:v>
                </c:pt>
                <c:pt idx="33009">
                  <c:v>6.6017999999999999</c:v>
                </c:pt>
                <c:pt idx="33010">
                  <c:v>6.6020000000000003</c:v>
                </c:pt>
                <c:pt idx="33011">
                  <c:v>6.6021999999999998</c:v>
                </c:pt>
                <c:pt idx="33012">
                  <c:v>6.6024000000000003</c:v>
                </c:pt>
                <c:pt idx="33013">
                  <c:v>6.6025999999999998</c:v>
                </c:pt>
                <c:pt idx="33014">
                  <c:v>6.6028000000000002</c:v>
                </c:pt>
                <c:pt idx="33015">
                  <c:v>6.6029999999999998</c:v>
                </c:pt>
                <c:pt idx="33016">
                  <c:v>6.6032000000000002</c:v>
                </c:pt>
                <c:pt idx="33017">
                  <c:v>6.6033999999999997</c:v>
                </c:pt>
                <c:pt idx="33018">
                  <c:v>6.6036000000000001</c:v>
                </c:pt>
                <c:pt idx="33019">
                  <c:v>6.6037999999999997</c:v>
                </c:pt>
                <c:pt idx="33020">
                  <c:v>6.6040000000000001</c:v>
                </c:pt>
                <c:pt idx="33021">
                  <c:v>6.6041999999999996</c:v>
                </c:pt>
                <c:pt idx="33022">
                  <c:v>6.6044</c:v>
                </c:pt>
                <c:pt idx="33023">
                  <c:v>6.6045999999999996</c:v>
                </c:pt>
                <c:pt idx="33024">
                  <c:v>6.6048</c:v>
                </c:pt>
                <c:pt idx="33025">
                  <c:v>6.6050000000000004</c:v>
                </c:pt>
                <c:pt idx="33026">
                  <c:v>6.6052</c:v>
                </c:pt>
                <c:pt idx="33027">
                  <c:v>6.6054000000000004</c:v>
                </c:pt>
                <c:pt idx="33028">
                  <c:v>6.6055999999999999</c:v>
                </c:pt>
                <c:pt idx="33029">
                  <c:v>6.6058000000000003</c:v>
                </c:pt>
                <c:pt idx="33030">
                  <c:v>6.6059999999999999</c:v>
                </c:pt>
                <c:pt idx="33031">
                  <c:v>6.6062000000000003</c:v>
                </c:pt>
                <c:pt idx="33032">
                  <c:v>6.6063999999999998</c:v>
                </c:pt>
                <c:pt idx="33033">
                  <c:v>6.6066000000000003</c:v>
                </c:pt>
                <c:pt idx="33034">
                  <c:v>6.6067999999999998</c:v>
                </c:pt>
                <c:pt idx="33035">
                  <c:v>6.6070000000000002</c:v>
                </c:pt>
                <c:pt idx="33036">
                  <c:v>6.6071999999999997</c:v>
                </c:pt>
                <c:pt idx="33037">
                  <c:v>6.6074000000000002</c:v>
                </c:pt>
                <c:pt idx="33038">
                  <c:v>6.6075999999999997</c:v>
                </c:pt>
                <c:pt idx="33039">
                  <c:v>6.6078000000000001</c:v>
                </c:pt>
                <c:pt idx="33040">
                  <c:v>6.6079999999999997</c:v>
                </c:pt>
                <c:pt idx="33041">
                  <c:v>6.6082000000000001</c:v>
                </c:pt>
                <c:pt idx="33042">
                  <c:v>6.6083999999999996</c:v>
                </c:pt>
                <c:pt idx="33043">
                  <c:v>6.6086</c:v>
                </c:pt>
                <c:pt idx="33044">
                  <c:v>6.6087999999999996</c:v>
                </c:pt>
                <c:pt idx="33045">
                  <c:v>6.609</c:v>
                </c:pt>
                <c:pt idx="33046">
                  <c:v>6.6092000000000004</c:v>
                </c:pt>
                <c:pt idx="33047">
                  <c:v>6.6093999999999999</c:v>
                </c:pt>
                <c:pt idx="33048">
                  <c:v>6.6096000000000004</c:v>
                </c:pt>
                <c:pt idx="33049">
                  <c:v>6.6097999999999999</c:v>
                </c:pt>
                <c:pt idx="33050">
                  <c:v>6.61</c:v>
                </c:pt>
                <c:pt idx="33051">
                  <c:v>6.6101999999999999</c:v>
                </c:pt>
                <c:pt idx="33052">
                  <c:v>6.6104000000000003</c:v>
                </c:pt>
                <c:pt idx="33053">
                  <c:v>6.6105999999999998</c:v>
                </c:pt>
                <c:pt idx="33054">
                  <c:v>6.6108000000000002</c:v>
                </c:pt>
                <c:pt idx="33055">
                  <c:v>6.6109999999999998</c:v>
                </c:pt>
                <c:pt idx="33056">
                  <c:v>6.6112000000000002</c:v>
                </c:pt>
                <c:pt idx="33057">
                  <c:v>6.6113999999999997</c:v>
                </c:pt>
                <c:pt idx="33058">
                  <c:v>6.6116000000000001</c:v>
                </c:pt>
                <c:pt idx="33059">
                  <c:v>6.6117999999999997</c:v>
                </c:pt>
                <c:pt idx="33060">
                  <c:v>6.6120000000000001</c:v>
                </c:pt>
                <c:pt idx="33061">
                  <c:v>6.6121999999999996</c:v>
                </c:pt>
                <c:pt idx="33062">
                  <c:v>6.6124000000000001</c:v>
                </c:pt>
                <c:pt idx="33063">
                  <c:v>6.6125999999999996</c:v>
                </c:pt>
                <c:pt idx="33064">
                  <c:v>6.6128</c:v>
                </c:pt>
                <c:pt idx="33065">
                  <c:v>6.6130000000000004</c:v>
                </c:pt>
                <c:pt idx="33066">
                  <c:v>6.6132</c:v>
                </c:pt>
                <c:pt idx="33067">
                  <c:v>6.6134000000000004</c:v>
                </c:pt>
                <c:pt idx="33068">
                  <c:v>6.6135999999999999</c:v>
                </c:pt>
                <c:pt idx="33069">
                  <c:v>6.6138000000000003</c:v>
                </c:pt>
                <c:pt idx="33070">
                  <c:v>6.6139999999999999</c:v>
                </c:pt>
                <c:pt idx="33071">
                  <c:v>6.6142000000000003</c:v>
                </c:pt>
                <c:pt idx="33072">
                  <c:v>6.6143999999999998</c:v>
                </c:pt>
                <c:pt idx="33073">
                  <c:v>6.6146000000000003</c:v>
                </c:pt>
                <c:pt idx="33074">
                  <c:v>6.6147999999999998</c:v>
                </c:pt>
                <c:pt idx="33075">
                  <c:v>6.6150000000000002</c:v>
                </c:pt>
                <c:pt idx="33076">
                  <c:v>6.6151999999999997</c:v>
                </c:pt>
                <c:pt idx="33077">
                  <c:v>6.6154000000000002</c:v>
                </c:pt>
                <c:pt idx="33078">
                  <c:v>6.6155999999999997</c:v>
                </c:pt>
                <c:pt idx="33079">
                  <c:v>6.6158000000000001</c:v>
                </c:pt>
                <c:pt idx="33080">
                  <c:v>6.6159999999999997</c:v>
                </c:pt>
                <c:pt idx="33081">
                  <c:v>6.6162000000000001</c:v>
                </c:pt>
                <c:pt idx="33082">
                  <c:v>6.6163999999999996</c:v>
                </c:pt>
                <c:pt idx="33083">
                  <c:v>6.6166</c:v>
                </c:pt>
                <c:pt idx="33084">
                  <c:v>6.6167999999999996</c:v>
                </c:pt>
                <c:pt idx="33085">
                  <c:v>6.617</c:v>
                </c:pt>
                <c:pt idx="33086">
                  <c:v>6.6172000000000004</c:v>
                </c:pt>
                <c:pt idx="33087">
                  <c:v>6.6173999999999999</c:v>
                </c:pt>
                <c:pt idx="33088">
                  <c:v>6.6176000000000004</c:v>
                </c:pt>
                <c:pt idx="33089">
                  <c:v>6.6177999999999999</c:v>
                </c:pt>
                <c:pt idx="33090">
                  <c:v>6.6180000000000003</c:v>
                </c:pt>
                <c:pt idx="33091">
                  <c:v>6.6181999999999999</c:v>
                </c:pt>
                <c:pt idx="33092">
                  <c:v>6.6184000000000003</c:v>
                </c:pt>
                <c:pt idx="33093">
                  <c:v>6.6185999999999998</c:v>
                </c:pt>
                <c:pt idx="33094">
                  <c:v>6.6188000000000002</c:v>
                </c:pt>
                <c:pt idx="33095">
                  <c:v>6.6189999999999998</c:v>
                </c:pt>
                <c:pt idx="33096">
                  <c:v>6.6192000000000002</c:v>
                </c:pt>
                <c:pt idx="33097">
                  <c:v>6.6193999999999997</c:v>
                </c:pt>
                <c:pt idx="33098">
                  <c:v>6.6196000000000002</c:v>
                </c:pt>
                <c:pt idx="33099">
                  <c:v>6.6197999999999997</c:v>
                </c:pt>
                <c:pt idx="33100">
                  <c:v>6.62</c:v>
                </c:pt>
                <c:pt idx="33101">
                  <c:v>6.6201999999999996</c:v>
                </c:pt>
                <c:pt idx="33102">
                  <c:v>6.6204000000000001</c:v>
                </c:pt>
                <c:pt idx="33103">
                  <c:v>6.6205999999999996</c:v>
                </c:pt>
                <c:pt idx="33104">
                  <c:v>6.6208</c:v>
                </c:pt>
                <c:pt idx="33105">
                  <c:v>6.6210000000000004</c:v>
                </c:pt>
                <c:pt idx="33106">
                  <c:v>6.6212</c:v>
                </c:pt>
                <c:pt idx="33107">
                  <c:v>6.6214000000000004</c:v>
                </c:pt>
                <c:pt idx="33108">
                  <c:v>6.6215999999999999</c:v>
                </c:pt>
                <c:pt idx="33109">
                  <c:v>6.6218000000000004</c:v>
                </c:pt>
                <c:pt idx="33110">
                  <c:v>6.6219999999999999</c:v>
                </c:pt>
                <c:pt idx="33111">
                  <c:v>6.6222000000000003</c:v>
                </c:pt>
                <c:pt idx="33112">
                  <c:v>6.6223999999999998</c:v>
                </c:pt>
                <c:pt idx="33113">
                  <c:v>6.6226000000000003</c:v>
                </c:pt>
                <c:pt idx="33114">
                  <c:v>6.6227999999999998</c:v>
                </c:pt>
                <c:pt idx="33115">
                  <c:v>6.6230000000000002</c:v>
                </c:pt>
                <c:pt idx="33116">
                  <c:v>6.6231999999999998</c:v>
                </c:pt>
                <c:pt idx="33117">
                  <c:v>6.6234000000000002</c:v>
                </c:pt>
                <c:pt idx="33118">
                  <c:v>6.6235999999999997</c:v>
                </c:pt>
                <c:pt idx="33119">
                  <c:v>6.6238000000000001</c:v>
                </c:pt>
                <c:pt idx="33120">
                  <c:v>6.6239999999999997</c:v>
                </c:pt>
                <c:pt idx="33121">
                  <c:v>6.6242000000000001</c:v>
                </c:pt>
                <c:pt idx="33122">
                  <c:v>6.6243999999999996</c:v>
                </c:pt>
                <c:pt idx="33123">
                  <c:v>6.6246</c:v>
                </c:pt>
                <c:pt idx="33124">
                  <c:v>6.6247999999999996</c:v>
                </c:pt>
                <c:pt idx="33125">
                  <c:v>6.625</c:v>
                </c:pt>
                <c:pt idx="33126">
                  <c:v>6.6252000000000004</c:v>
                </c:pt>
                <c:pt idx="33127">
                  <c:v>6.6254</c:v>
                </c:pt>
                <c:pt idx="33128">
                  <c:v>6.6256000000000004</c:v>
                </c:pt>
                <c:pt idx="33129">
                  <c:v>6.6257999999999999</c:v>
                </c:pt>
                <c:pt idx="33130">
                  <c:v>6.6260000000000003</c:v>
                </c:pt>
                <c:pt idx="33131">
                  <c:v>6.6261999999999999</c:v>
                </c:pt>
                <c:pt idx="33132">
                  <c:v>6.6264000000000003</c:v>
                </c:pt>
                <c:pt idx="33133">
                  <c:v>6.6265999999999998</c:v>
                </c:pt>
                <c:pt idx="33134">
                  <c:v>6.6268000000000002</c:v>
                </c:pt>
                <c:pt idx="33135">
                  <c:v>6.6269999999999998</c:v>
                </c:pt>
                <c:pt idx="33136">
                  <c:v>6.6272000000000002</c:v>
                </c:pt>
                <c:pt idx="33137">
                  <c:v>6.6273999999999997</c:v>
                </c:pt>
                <c:pt idx="33138">
                  <c:v>6.6276000000000002</c:v>
                </c:pt>
                <c:pt idx="33139">
                  <c:v>6.6277999999999997</c:v>
                </c:pt>
                <c:pt idx="33140">
                  <c:v>6.6280000000000001</c:v>
                </c:pt>
                <c:pt idx="33141">
                  <c:v>6.6281999999999996</c:v>
                </c:pt>
                <c:pt idx="33142">
                  <c:v>6.6284000000000001</c:v>
                </c:pt>
                <c:pt idx="33143">
                  <c:v>6.6285999999999996</c:v>
                </c:pt>
                <c:pt idx="33144">
                  <c:v>6.6288</c:v>
                </c:pt>
                <c:pt idx="33145">
                  <c:v>6.6289999999999996</c:v>
                </c:pt>
                <c:pt idx="33146">
                  <c:v>6.6292</c:v>
                </c:pt>
                <c:pt idx="33147">
                  <c:v>6.6294000000000004</c:v>
                </c:pt>
                <c:pt idx="33148">
                  <c:v>6.6295999999999999</c:v>
                </c:pt>
                <c:pt idx="33149">
                  <c:v>6.6298000000000004</c:v>
                </c:pt>
                <c:pt idx="33150">
                  <c:v>6.63</c:v>
                </c:pt>
                <c:pt idx="33151">
                  <c:v>6.6302000000000003</c:v>
                </c:pt>
                <c:pt idx="33152">
                  <c:v>6.6303999999999998</c:v>
                </c:pt>
                <c:pt idx="33153">
                  <c:v>6.6306000000000003</c:v>
                </c:pt>
                <c:pt idx="33154">
                  <c:v>6.6307999999999998</c:v>
                </c:pt>
                <c:pt idx="33155">
                  <c:v>6.6310000000000002</c:v>
                </c:pt>
                <c:pt idx="33156">
                  <c:v>6.6311999999999998</c:v>
                </c:pt>
                <c:pt idx="33157">
                  <c:v>6.6314000000000002</c:v>
                </c:pt>
                <c:pt idx="33158">
                  <c:v>6.6315999999999997</c:v>
                </c:pt>
                <c:pt idx="33159">
                  <c:v>6.6318000000000001</c:v>
                </c:pt>
                <c:pt idx="33160">
                  <c:v>6.6319999999999997</c:v>
                </c:pt>
                <c:pt idx="33161">
                  <c:v>6.6322000000000001</c:v>
                </c:pt>
                <c:pt idx="33162">
                  <c:v>6.6323999999999996</c:v>
                </c:pt>
                <c:pt idx="33163">
                  <c:v>6.6326000000000001</c:v>
                </c:pt>
                <c:pt idx="33164">
                  <c:v>6.6327999999999996</c:v>
                </c:pt>
                <c:pt idx="33165">
                  <c:v>6.633</c:v>
                </c:pt>
                <c:pt idx="33166">
                  <c:v>6.6332000000000004</c:v>
                </c:pt>
                <c:pt idx="33167">
                  <c:v>6.6334</c:v>
                </c:pt>
                <c:pt idx="33168">
                  <c:v>6.6336000000000004</c:v>
                </c:pt>
                <c:pt idx="33169">
                  <c:v>6.6337999999999999</c:v>
                </c:pt>
                <c:pt idx="33170">
                  <c:v>6.6340000000000003</c:v>
                </c:pt>
                <c:pt idx="33171">
                  <c:v>6.6341999999999999</c:v>
                </c:pt>
                <c:pt idx="33172">
                  <c:v>6.6344000000000003</c:v>
                </c:pt>
                <c:pt idx="33173">
                  <c:v>6.6345999999999998</c:v>
                </c:pt>
                <c:pt idx="33174">
                  <c:v>6.6348000000000003</c:v>
                </c:pt>
                <c:pt idx="33175">
                  <c:v>6.6349999999999998</c:v>
                </c:pt>
                <c:pt idx="33176">
                  <c:v>6.6352000000000002</c:v>
                </c:pt>
                <c:pt idx="33177">
                  <c:v>6.6353999999999997</c:v>
                </c:pt>
                <c:pt idx="33178">
                  <c:v>6.6356000000000002</c:v>
                </c:pt>
                <c:pt idx="33179">
                  <c:v>6.6357999999999997</c:v>
                </c:pt>
                <c:pt idx="33180">
                  <c:v>6.6360000000000001</c:v>
                </c:pt>
                <c:pt idx="33181">
                  <c:v>6.6361999999999997</c:v>
                </c:pt>
                <c:pt idx="33182">
                  <c:v>6.6364000000000001</c:v>
                </c:pt>
                <c:pt idx="33183">
                  <c:v>6.6365999999999996</c:v>
                </c:pt>
                <c:pt idx="33184">
                  <c:v>6.6368</c:v>
                </c:pt>
                <c:pt idx="33185">
                  <c:v>6.6369999999999996</c:v>
                </c:pt>
                <c:pt idx="33186">
                  <c:v>6.6372</c:v>
                </c:pt>
                <c:pt idx="33187">
                  <c:v>6.6374000000000004</c:v>
                </c:pt>
                <c:pt idx="33188">
                  <c:v>6.6375999999999999</c:v>
                </c:pt>
                <c:pt idx="33189">
                  <c:v>6.6378000000000004</c:v>
                </c:pt>
                <c:pt idx="33190">
                  <c:v>6.6379999999999999</c:v>
                </c:pt>
                <c:pt idx="33191">
                  <c:v>6.6382000000000003</c:v>
                </c:pt>
                <c:pt idx="33192">
                  <c:v>6.6383999999999999</c:v>
                </c:pt>
                <c:pt idx="33193">
                  <c:v>6.6386000000000003</c:v>
                </c:pt>
                <c:pt idx="33194">
                  <c:v>6.6387999999999998</c:v>
                </c:pt>
                <c:pt idx="33195">
                  <c:v>6.6390000000000002</c:v>
                </c:pt>
                <c:pt idx="33196">
                  <c:v>6.6391999999999998</c:v>
                </c:pt>
                <c:pt idx="33197">
                  <c:v>6.6394000000000002</c:v>
                </c:pt>
                <c:pt idx="33198">
                  <c:v>6.6395999999999997</c:v>
                </c:pt>
                <c:pt idx="33199">
                  <c:v>6.6398000000000001</c:v>
                </c:pt>
                <c:pt idx="33200">
                  <c:v>6.64</c:v>
                </c:pt>
                <c:pt idx="33201">
                  <c:v>6.6402000000000001</c:v>
                </c:pt>
                <c:pt idx="33202">
                  <c:v>6.6403999999999996</c:v>
                </c:pt>
                <c:pt idx="33203">
                  <c:v>6.6406000000000001</c:v>
                </c:pt>
                <c:pt idx="33204">
                  <c:v>6.6407999999999996</c:v>
                </c:pt>
                <c:pt idx="33205">
                  <c:v>6.641</c:v>
                </c:pt>
                <c:pt idx="33206">
                  <c:v>6.6412000000000004</c:v>
                </c:pt>
                <c:pt idx="33207">
                  <c:v>6.6414</c:v>
                </c:pt>
                <c:pt idx="33208">
                  <c:v>6.6416000000000004</c:v>
                </c:pt>
                <c:pt idx="33209">
                  <c:v>6.6417999999999999</c:v>
                </c:pt>
                <c:pt idx="33210">
                  <c:v>6.6420000000000003</c:v>
                </c:pt>
                <c:pt idx="33211">
                  <c:v>6.6421999999999999</c:v>
                </c:pt>
                <c:pt idx="33212">
                  <c:v>6.6424000000000003</c:v>
                </c:pt>
                <c:pt idx="33213">
                  <c:v>6.6425999999999998</c:v>
                </c:pt>
                <c:pt idx="33214">
                  <c:v>6.6428000000000003</c:v>
                </c:pt>
                <c:pt idx="33215">
                  <c:v>6.6429999999999998</c:v>
                </c:pt>
                <c:pt idx="33216">
                  <c:v>6.6432000000000002</c:v>
                </c:pt>
                <c:pt idx="33217">
                  <c:v>6.6433999999999997</c:v>
                </c:pt>
                <c:pt idx="33218">
                  <c:v>6.6436000000000002</c:v>
                </c:pt>
                <c:pt idx="33219">
                  <c:v>6.6437999999999997</c:v>
                </c:pt>
                <c:pt idx="33220">
                  <c:v>6.6440000000000001</c:v>
                </c:pt>
                <c:pt idx="33221">
                  <c:v>6.6441999999999997</c:v>
                </c:pt>
                <c:pt idx="33222">
                  <c:v>6.6444000000000001</c:v>
                </c:pt>
                <c:pt idx="33223">
                  <c:v>6.6445999999999996</c:v>
                </c:pt>
                <c:pt idx="33224">
                  <c:v>6.6448</c:v>
                </c:pt>
                <c:pt idx="33225">
                  <c:v>6.6449999999999996</c:v>
                </c:pt>
                <c:pt idx="33226">
                  <c:v>6.6452</c:v>
                </c:pt>
                <c:pt idx="33227">
                  <c:v>6.6454000000000004</c:v>
                </c:pt>
                <c:pt idx="33228">
                  <c:v>6.6456</c:v>
                </c:pt>
                <c:pt idx="33229">
                  <c:v>6.6458000000000004</c:v>
                </c:pt>
                <c:pt idx="33230">
                  <c:v>6.6459999999999999</c:v>
                </c:pt>
                <c:pt idx="33231">
                  <c:v>6.6462000000000003</c:v>
                </c:pt>
                <c:pt idx="33232">
                  <c:v>6.6463999999999999</c:v>
                </c:pt>
                <c:pt idx="33233">
                  <c:v>6.6466000000000003</c:v>
                </c:pt>
                <c:pt idx="33234">
                  <c:v>6.6467999999999998</c:v>
                </c:pt>
                <c:pt idx="33235">
                  <c:v>6.6470000000000002</c:v>
                </c:pt>
                <c:pt idx="33236">
                  <c:v>6.6471999999999998</c:v>
                </c:pt>
                <c:pt idx="33237">
                  <c:v>6.6474000000000002</c:v>
                </c:pt>
                <c:pt idx="33238">
                  <c:v>6.6475999999999997</c:v>
                </c:pt>
                <c:pt idx="33239">
                  <c:v>6.6478000000000002</c:v>
                </c:pt>
                <c:pt idx="33240">
                  <c:v>6.6479999999999997</c:v>
                </c:pt>
                <c:pt idx="33241">
                  <c:v>6.6482000000000001</c:v>
                </c:pt>
                <c:pt idx="33242">
                  <c:v>6.6483999999999996</c:v>
                </c:pt>
                <c:pt idx="33243">
                  <c:v>6.6486000000000001</c:v>
                </c:pt>
                <c:pt idx="33244">
                  <c:v>6.6487999999999996</c:v>
                </c:pt>
                <c:pt idx="33245">
                  <c:v>6.649</c:v>
                </c:pt>
                <c:pt idx="33246">
                  <c:v>6.6492000000000004</c:v>
                </c:pt>
                <c:pt idx="33247">
                  <c:v>6.6494</c:v>
                </c:pt>
                <c:pt idx="33248">
                  <c:v>6.6496000000000004</c:v>
                </c:pt>
                <c:pt idx="33249">
                  <c:v>6.6497999999999999</c:v>
                </c:pt>
                <c:pt idx="33250">
                  <c:v>6.65</c:v>
                </c:pt>
                <c:pt idx="33251">
                  <c:v>6.6501999999999999</c:v>
                </c:pt>
                <c:pt idx="33252">
                  <c:v>6.6504000000000003</c:v>
                </c:pt>
                <c:pt idx="33253">
                  <c:v>6.6505999999999998</c:v>
                </c:pt>
                <c:pt idx="33254">
                  <c:v>6.6508000000000003</c:v>
                </c:pt>
                <c:pt idx="33255">
                  <c:v>6.6509999999999998</c:v>
                </c:pt>
                <c:pt idx="33256">
                  <c:v>6.6512000000000002</c:v>
                </c:pt>
                <c:pt idx="33257">
                  <c:v>6.6513999999999998</c:v>
                </c:pt>
                <c:pt idx="33258">
                  <c:v>6.6516000000000002</c:v>
                </c:pt>
                <c:pt idx="33259">
                  <c:v>6.6517999999999997</c:v>
                </c:pt>
                <c:pt idx="33260">
                  <c:v>6.6520000000000001</c:v>
                </c:pt>
                <c:pt idx="33261">
                  <c:v>6.6521999999999997</c:v>
                </c:pt>
                <c:pt idx="33262">
                  <c:v>6.6524000000000001</c:v>
                </c:pt>
                <c:pt idx="33263">
                  <c:v>6.6525999999999996</c:v>
                </c:pt>
                <c:pt idx="33264">
                  <c:v>6.6528</c:v>
                </c:pt>
                <c:pt idx="33265">
                  <c:v>6.6529999999999996</c:v>
                </c:pt>
                <c:pt idx="33266">
                  <c:v>6.6532</c:v>
                </c:pt>
                <c:pt idx="33267">
                  <c:v>6.6534000000000004</c:v>
                </c:pt>
                <c:pt idx="33268">
                  <c:v>6.6536</c:v>
                </c:pt>
                <c:pt idx="33269">
                  <c:v>6.6538000000000004</c:v>
                </c:pt>
                <c:pt idx="33270">
                  <c:v>6.6539999999999999</c:v>
                </c:pt>
                <c:pt idx="33271">
                  <c:v>6.6542000000000003</c:v>
                </c:pt>
                <c:pt idx="33272">
                  <c:v>6.6543999999999999</c:v>
                </c:pt>
                <c:pt idx="33273">
                  <c:v>6.6546000000000003</c:v>
                </c:pt>
                <c:pt idx="33274">
                  <c:v>6.6547999999999998</c:v>
                </c:pt>
                <c:pt idx="33275">
                  <c:v>6.6550000000000002</c:v>
                </c:pt>
                <c:pt idx="33276">
                  <c:v>6.6551999999999998</c:v>
                </c:pt>
                <c:pt idx="33277">
                  <c:v>6.6554000000000002</c:v>
                </c:pt>
                <c:pt idx="33278">
                  <c:v>6.6555999999999997</c:v>
                </c:pt>
                <c:pt idx="33279">
                  <c:v>6.6558000000000002</c:v>
                </c:pt>
                <c:pt idx="33280">
                  <c:v>6.6559999999999997</c:v>
                </c:pt>
                <c:pt idx="33281">
                  <c:v>6.6562000000000001</c:v>
                </c:pt>
                <c:pt idx="33282">
                  <c:v>6.6563999999999997</c:v>
                </c:pt>
                <c:pt idx="33283">
                  <c:v>6.6566000000000001</c:v>
                </c:pt>
                <c:pt idx="33284">
                  <c:v>6.6567999999999996</c:v>
                </c:pt>
                <c:pt idx="33285">
                  <c:v>6.657</c:v>
                </c:pt>
                <c:pt idx="33286">
                  <c:v>6.6571999999999996</c:v>
                </c:pt>
                <c:pt idx="33287">
                  <c:v>6.6574</c:v>
                </c:pt>
                <c:pt idx="33288">
                  <c:v>6.6576000000000004</c:v>
                </c:pt>
                <c:pt idx="33289">
                  <c:v>6.6577999999999999</c:v>
                </c:pt>
                <c:pt idx="33290">
                  <c:v>6.6580000000000004</c:v>
                </c:pt>
                <c:pt idx="33291">
                  <c:v>6.6581999999999999</c:v>
                </c:pt>
                <c:pt idx="33292">
                  <c:v>6.6584000000000003</c:v>
                </c:pt>
                <c:pt idx="33293">
                  <c:v>6.6585999999999999</c:v>
                </c:pt>
                <c:pt idx="33294">
                  <c:v>6.6588000000000003</c:v>
                </c:pt>
                <c:pt idx="33295">
                  <c:v>6.6589999999999998</c:v>
                </c:pt>
                <c:pt idx="33296">
                  <c:v>6.6592000000000002</c:v>
                </c:pt>
                <c:pt idx="33297">
                  <c:v>6.6593999999999998</c:v>
                </c:pt>
                <c:pt idx="33298">
                  <c:v>6.6596000000000002</c:v>
                </c:pt>
                <c:pt idx="33299">
                  <c:v>6.6597999999999997</c:v>
                </c:pt>
                <c:pt idx="33300">
                  <c:v>6.66</c:v>
                </c:pt>
                <c:pt idx="33301">
                  <c:v>6.6601999999999997</c:v>
                </c:pt>
                <c:pt idx="33302">
                  <c:v>6.6604000000000001</c:v>
                </c:pt>
                <c:pt idx="33303">
                  <c:v>6.6605999999999996</c:v>
                </c:pt>
                <c:pt idx="33304">
                  <c:v>6.6608000000000001</c:v>
                </c:pt>
                <c:pt idx="33305">
                  <c:v>6.6609999999999996</c:v>
                </c:pt>
                <c:pt idx="33306">
                  <c:v>6.6612</c:v>
                </c:pt>
                <c:pt idx="33307">
                  <c:v>6.6614000000000004</c:v>
                </c:pt>
                <c:pt idx="33308">
                  <c:v>6.6616</c:v>
                </c:pt>
                <c:pt idx="33309">
                  <c:v>6.6618000000000004</c:v>
                </c:pt>
                <c:pt idx="33310">
                  <c:v>6.6619999999999999</c:v>
                </c:pt>
                <c:pt idx="33311">
                  <c:v>6.6622000000000003</c:v>
                </c:pt>
                <c:pt idx="33312">
                  <c:v>6.6623999999999999</c:v>
                </c:pt>
                <c:pt idx="33313">
                  <c:v>6.6626000000000003</c:v>
                </c:pt>
                <c:pt idx="33314">
                  <c:v>6.6627999999999998</c:v>
                </c:pt>
                <c:pt idx="33315">
                  <c:v>6.6630000000000003</c:v>
                </c:pt>
                <c:pt idx="33316">
                  <c:v>6.6631999999999998</c:v>
                </c:pt>
                <c:pt idx="33317">
                  <c:v>6.6634000000000002</c:v>
                </c:pt>
                <c:pt idx="33318">
                  <c:v>6.6635999999999997</c:v>
                </c:pt>
                <c:pt idx="33319">
                  <c:v>6.6638000000000002</c:v>
                </c:pt>
                <c:pt idx="33320">
                  <c:v>6.6639999999999997</c:v>
                </c:pt>
                <c:pt idx="33321">
                  <c:v>6.6642000000000001</c:v>
                </c:pt>
                <c:pt idx="33322">
                  <c:v>6.6643999999999997</c:v>
                </c:pt>
                <c:pt idx="33323">
                  <c:v>6.6646000000000001</c:v>
                </c:pt>
                <c:pt idx="33324">
                  <c:v>6.6647999999999996</c:v>
                </c:pt>
                <c:pt idx="33325">
                  <c:v>6.665</c:v>
                </c:pt>
                <c:pt idx="33326">
                  <c:v>6.6651999999999996</c:v>
                </c:pt>
                <c:pt idx="33327">
                  <c:v>6.6654</c:v>
                </c:pt>
                <c:pt idx="33328">
                  <c:v>6.6656000000000004</c:v>
                </c:pt>
                <c:pt idx="33329">
                  <c:v>6.6657999999999999</c:v>
                </c:pt>
                <c:pt idx="33330">
                  <c:v>6.6660000000000004</c:v>
                </c:pt>
                <c:pt idx="33331">
                  <c:v>6.6661999999999999</c:v>
                </c:pt>
                <c:pt idx="33332">
                  <c:v>6.6664000000000003</c:v>
                </c:pt>
                <c:pt idx="33333">
                  <c:v>6.6665999999999999</c:v>
                </c:pt>
                <c:pt idx="33334">
                  <c:v>6.6668000000000003</c:v>
                </c:pt>
                <c:pt idx="33335">
                  <c:v>6.6669999999999998</c:v>
                </c:pt>
                <c:pt idx="33336">
                  <c:v>6.6672000000000002</c:v>
                </c:pt>
                <c:pt idx="33337">
                  <c:v>6.6673999999999998</c:v>
                </c:pt>
                <c:pt idx="33338">
                  <c:v>6.6676000000000002</c:v>
                </c:pt>
                <c:pt idx="33339">
                  <c:v>6.6677999999999997</c:v>
                </c:pt>
                <c:pt idx="33340">
                  <c:v>6.6680000000000001</c:v>
                </c:pt>
                <c:pt idx="33341">
                  <c:v>6.6681999999999997</c:v>
                </c:pt>
                <c:pt idx="33342">
                  <c:v>6.6684000000000001</c:v>
                </c:pt>
                <c:pt idx="33343">
                  <c:v>6.6685999999999996</c:v>
                </c:pt>
                <c:pt idx="33344">
                  <c:v>6.6688000000000001</c:v>
                </c:pt>
                <c:pt idx="33345">
                  <c:v>6.6689999999999996</c:v>
                </c:pt>
                <c:pt idx="33346">
                  <c:v>6.6692</c:v>
                </c:pt>
                <c:pt idx="33347">
                  <c:v>6.6694000000000004</c:v>
                </c:pt>
                <c:pt idx="33348">
                  <c:v>6.6696</c:v>
                </c:pt>
                <c:pt idx="33349">
                  <c:v>6.6698000000000004</c:v>
                </c:pt>
                <c:pt idx="33350">
                  <c:v>6.67</c:v>
                </c:pt>
                <c:pt idx="33351">
                  <c:v>6.6702000000000004</c:v>
                </c:pt>
                <c:pt idx="33352">
                  <c:v>6.6703999999999999</c:v>
                </c:pt>
                <c:pt idx="33353">
                  <c:v>6.6706000000000003</c:v>
                </c:pt>
                <c:pt idx="33354">
                  <c:v>6.6707999999999998</c:v>
                </c:pt>
                <c:pt idx="33355">
                  <c:v>6.6710000000000003</c:v>
                </c:pt>
                <c:pt idx="33356">
                  <c:v>6.6711999999999998</c:v>
                </c:pt>
                <c:pt idx="33357">
                  <c:v>6.6714000000000002</c:v>
                </c:pt>
                <c:pt idx="33358">
                  <c:v>6.6715999999999998</c:v>
                </c:pt>
                <c:pt idx="33359">
                  <c:v>6.6718000000000002</c:v>
                </c:pt>
                <c:pt idx="33360">
                  <c:v>6.6719999999999997</c:v>
                </c:pt>
                <c:pt idx="33361">
                  <c:v>6.6722000000000001</c:v>
                </c:pt>
                <c:pt idx="33362">
                  <c:v>6.6723999999999997</c:v>
                </c:pt>
                <c:pt idx="33363">
                  <c:v>6.6726000000000001</c:v>
                </c:pt>
                <c:pt idx="33364">
                  <c:v>6.6727999999999996</c:v>
                </c:pt>
                <c:pt idx="33365">
                  <c:v>6.673</c:v>
                </c:pt>
                <c:pt idx="33366">
                  <c:v>6.6731999999999996</c:v>
                </c:pt>
                <c:pt idx="33367">
                  <c:v>6.6734</c:v>
                </c:pt>
                <c:pt idx="33368">
                  <c:v>6.6736000000000004</c:v>
                </c:pt>
                <c:pt idx="33369">
                  <c:v>6.6738</c:v>
                </c:pt>
                <c:pt idx="33370">
                  <c:v>6.6740000000000004</c:v>
                </c:pt>
                <c:pt idx="33371">
                  <c:v>6.6741999999999999</c:v>
                </c:pt>
                <c:pt idx="33372">
                  <c:v>6.6744000000000003</c:v>
                </c:pt>
                <c:pt idx="33373">
                  <c:v>6.6745999999999999</c:v>
                </c:pt>
                <c:pt idx="33374">
                  <c:v>6.6748000000000003</c:v>
                </c:pt>
                <c:pt idx="33375">
                  <c:v>6.6749999999999998</c:v>
                </c:pt>
                <c:pt idx="33376">
                  <c:v>6.6752000000000002</c:v>
                </c:pt>
                <c:pt idx="33377">
                  <c:v>6.6753999999999998</c:v>
                </c:pt>
                <c:pt idx="33378">
                  <c:v>6.6756000000000002</c:v>
                </c:pt>
                <c:pt idx="33379">
                  <c:v>6.6757999999999997</c:v>
                </c:pt>
                <c:pt idx="33380">
                  <c:v>6.6760000000000002</c:v>
                </c:pt>
                <c:pt idx="33381">
                  <c:v>6.6761999999999997</c:v>
                </c:pt>
                <c:pt idx="33382">
                  <c:v>6.6764000000000001</c:v>
                </c:pt>
                <c:pt idx="33383">
                  <c:v>6.6765999999999996</c:v>
                </c:pt>
                <c:pt idx="33384">
                  <c:v>6.6768000000000001</c:v>
                </c:pt>
                <c:pt idx="33385">
                  <c:v>6.6769999999999996</c:v>
                </c:pt>
                <c:pt idx="33386">
                  <c:v>6.6772</c:v>
                </c:pt>
                <c:pt idx="33387">
                  <c:v>6.6773999999999996</c:v>
                </c:pt>
                <c:pt idx="33388">
                  <c:v>6.6776</c:v>
                </c:pt>
                <c:pt idx="33389">
                  <c:v>6.6778000000000004</c:v>
                </c:pt>
                <c:pt idx="33390">
                  <c:v>6.6779999999999999</c:v>
                </c:pt>
                <c:pt idx="33391">
                  <c:v>6.6782000000000004</c:v>
                </c:pt>
                <c:pt idx="33392">
                  <c:v>6.6783999999999999</c:v>
                </c:pt>
                <c:pt idx="33393">
                  <c:v>6.6786000000000003</c:v>
                </c:pt>
                <c:pt idx="33394">
                  <c:v>6.6787999999999998</c:v>
                </c:pt>
                <c:pt idx="33395">
                  <c:v>6.6790000000000003</c:v>
                </c:pt>
                <c:pt idx="33396">
                  <c:v>6.6791999999999998</c:v>
                </c:pt>
                <c:pt idx="33397">
                  <c:v>6.6794000000000002</c:v>
                </c:pt>
                <c:pt idx="33398">
                  <c:v>6.6795999999999998</c:v>
                </c:pt>
                <c:pt idx="33399">
                  <c:v>6.6798000000000002</c:v>
                </c:pt>
                <c:pt idx="33400">
                  <c:v>6.68</c:v>
                </c:pt>
                <c:pt idx="33401">
                  <c:v>6.6802000000000001</c:v>
                </c:pt>
                <c:pt idx="33402">
                  <c:v>6.6803999999999997</c:v>
                </c:pt>
                <c:pt idx="33403">
                  <c:v>6.6806000000000001</c:v>
                </c:pt>
                <c:pt idx="33404">
                  <c:v>6.6807999999999996</c:v>
                </c:pt>
                <c:pt idx="33405">
                  <c:v>6.681</c:v>
                </c:pt>
                <c:pt idx="33406">
                  <c:v>6.6811999999999996</c:v>
                </c:pt>
                <c:pt idx="33407">
                  <c:v>6.6814</c:v>
                </c:pt>
                <c:pt idx="33408">
                  <c:v>6.6816000000000004</c:v>
                </c:pt>
                <c:pt idx="33409">
                  <c:v>6.6818</c:v>
                </c:pt>
                <c:pt idx="33410">
                  <c:v>6.6820000000000004</c:v>
                </c:pt>
                <c:pt idx="33411">
                  <c:v>6.6821999999999999</c:v>
                </c:pt>
                <c:pt idx="33412">
                  <c:v>6.6824000000000003</c:v>
                </c:pt>
                <c:pt idx="33413">
                  <c:v>6.6825999999999999</c:v>
                </c:pt>
                <c:pt idx="33414">
                  <c:v>6.6828000000000003</c:v>
                </c:pt>
                <c:pt idx="33415">
                  <c:v>6.6829999999999998</c:v>
                </c:pt>
                <c:pt idx="33416">
                  <c:v>6.6832000000000003</c:v>
                </c:pt>
                <c:pt idx="33417">
                  <c:v>6.6833999999999998</c:v>
                </c:pt>
                <c:pt idx="33418">
                  <c:v>6.6836000000000002</c:v>
                </c:pt>
                <c:pt idx="33419">
                  <c:v>6.6837999999999997</c:v>
                </c:pt>
                <c:pt idx="33420">
                  <c:v>6.6840000000000002</c:v>
                </c:pt>
                <c:pt idx="33421">
                  <c:v>6.6841999999999997</c:v>
                </c:pt>
                <c:pt idx="33422">
                  <c:v>6.6844000000000001</c:v>
                </c:pt>
                <c:pt idx="33423">
                  <c:v>6.6845999999999997</c:v>
                </c:pt>
                <c:pt idx="33424">
                  <c:v>6.6848000000000001</c:v>
                </c:pt>
                <c:pt idx="33425">
                  <c:v>6.6849999999999996</c:v>
                </c:pt>
                <c:pt idx="33426">
                  <c:v>6.6852</c:v>
                </c:pt>
                <c:pt idx="33427">
                  <c:v>6.6853999999999996</c:v>
                </c:pt>
                <c:pt idx="33428">
                  <c:v>6.6856</c:v>
                </c:pt>
                <c:pt idx="33429">
                  <c:v>6.6858000000000004</c:v>
                </c:pt>
                <c:pt idx="33430">
                  <c:v>6.6859999999999999</c:v>
                </c:pt>
                <c:pt idx="33431">
                  <c:v>6.6862000000000004</c:v>
                </c:pt>
                <c:pt idx="33432">
                  <c:v>6.6863999999999999</c:v>
                </c:pt>
                <c:pt idx="33433">
                  <c:v>6.6866000000000003</c:v>
                </c:pt>
                <c:pt idx="33434">
                  <c:v>6.6867999999999999</c:v>
                </c:pt>
                <c:pt idx="33435">
                  <c:v>6.6870000000000003</c:v>
                </c:pt>
                <c:pt idx="33436">
                  <c:v>6.6871999999999998</c:v>
                </c:pt>
                <c:pt idx="33437">
                  <c:v>6.6874000000000002</c:v>
                </c:pt>
                <c:pt idx="33438">
                  <c:v>6.6875999999999998</c:v>
                </c:pt>
                <c:pt idx="33439">
                  <c:v>6.6878000000000002</c:v>
                </c:pt>
                <c:pt idx="33440">
                  <c:v>6.6879999999999997</c:v>
                </c:pt>
                <c:pt idx="33441">
                  <c:v>6.6882000000000001</c:v>
                </c:pt>
                <c:pt idx="33442">
                  <c:v>6.6883999999999997</c:v>
                </c:pt>
                <c:pt idx="33443">
                  <c:v>6.6886000000000001</c:v>
                </c:pt>
                <c:pt idx="33444">
                  <c:v>6.6887999999999996</c:v>
                </c:pt>
                <c:pt idx="33445">
                  <c:v>6.6890000000000001</c:v>
                </c:pt>
                <c:pt idx="33446">
                  <c:v>6.6891999999999996</c:v>
                </c:pt>
                <c:pt idx="33447">
                  <c:v>6.6894</c:v>
                </c:pt>
                <c:pt idx="33448">
                  <c:v>6.6896000000000004</c:v>
                </c:pt>
                <c:pt idx="33449">
                  <c:v>6.6898</c:v>
                </c:pt>
                <c:pt idx="33450">
                  <c:v>6.69</c:v>
                </c:pt>
                <c:pt idx="33451">
                  <c:v>6.6901999999999999</c:v>
                </c:pt>
                <c:pt idx="33452">
                  <c:v>6.6904000000000003</c:v>
                </c:pt>
                <c:pt idx="33453">
                  <c:v>6.6905999999999999</c:v>
                </c:pt>
                <c:pt idx="33454">
                  <c:v>6.6908000000000003</c:v>
                </c:pt>
                <c:pt idx="33455">
                  <c:v>6.6909999999999998</c:v>
                </c:pt>
                <c:pt idx="33456">
                  <c:v>6.6912000000000003</c:v>
                </c:pt>
                <c:pt idx="33457">
                  <c:v>6.6913999999999998</c:v>
                </c:pt>
                <c:pt idx="33458">
                  <c:v>6.6916000000000002</c:v>
                </c:pt>
                <c:pt idx="33459">
                  <c:v>6.6917999999999997</c:v>
                </c:pt>
                <c:pt idx="33460">
                  <c:v>6.6920000000000002</c:v>
                </c:pt>
                <c:pt idx="33461">
                  <c:v>6.6921999999999997</c:v>
                </c:pt>
                <c:pt idx="33462">
                  <c:v>6.6924000000000001</c:v>
                </c:pt>
                <c:pt idx="33463">
                  <c:v>6.6925999999999997</c:v>
                </c:pt>
                <c:pt idx="33464">
                  <c:v>6.6928000000000001</c:v>
                </c:pt>
                <c:pt idx="33465">
                  <c:v>6.6929999999999996</c:v>
                </c:pt>
                <c:pt idx="33466">
                  <c:v>6.6932</c:v>
                </c:pt>
                <c:pt idx="33467">
                  <c:v>6.6933999999999996</c:v>
                </c:pt>
                <c:pt idx="33468">
                  <c:v>6.6936</c:v>
                </c:pt>
                <c:pt idx="33469">
                  <c:v>6.6938000000000004</c:v>
                </c:pt>
                <c:pt idx="33470">
                  <c:v>6.694</c:v>
                </c:pt>
                <c:pt idx="33471">
                  <c:v>6.6942000000000004</c:v>
                </c:pt>
                <c:pt idx="33472">
                  <c:v>6.6943999999999999</c:v>
                </c:pt>
                <c:pt idx="33473">
                  <c:v>6.6946000000000003</c:v>
                </c:pt>
                <c:pt idx="33474">
                  <c:v>6.6947999999999999</c:v>
                </c:pt>
                <c:pt idx="33475">
                  <c:v>6.6950000000000003</c:v>
                </c:pt>
                <c:pt idx="33476">
                  <c:v>6.6951999999999998</c:v>
                </c:pt>
                <c:pt idx="33477">
                  <c:v>6.6954000000000002</c:v>
                </c:pt>
                <c:pt idx="33478">
                  <c:v>6.6955999999999998</c:v>
                </c:pt>
                <c:pt idx="33479">
                  <c:v>6.6958000000000002</c:v>
                </c:pt>
                <c:pt idx="33480">
                  <c:v>6.6959999999999997</c:v>
                </c:pt>
                <c:pt idx="33481">
                  <c:v>6.6962000000000002</c:v>
                </c:pt>
                <c:pt idx="33482">
                  <c:v>6.6963999999999997</c:v>
                </c:pt>
                <c:pt idx="33483">
                  <c:v>6.6966000000000001</c:v>
                </c:pt>
                <c:pt idx="33484">
                  <c:v>6.6967999999999996</c:v>
                </c:pt>
                <c:pt idx="33485">
                  <c:v>6.6970000000000001</c:v>
                </c:pt>
                <c:pt idx="33486">
                  <c:v>6.6971999999999996</c:v>
                </c:pt>
                <c:pt idx="33487">
                  <c:v>6.6974</c:v>
                </c:pt>
                <c:pt idx="33488">
                  <c:v>6.6976000000000004</c:v>
                </c:pt>
                <c:pt idx="33489">
                  <c:v>6.6978</c:v>
                </c:pt>
                <c:pt idx="33490">
                  <c:v>6.6980000000000004</c:v>
                </c:pt>
                <c:pt idx="33491">
                  <c:v>6.6981999999999999</c:v>
                </c:pt>
                <c:pt idx="33492">
                  <c:v>6.6984000000000004</c:v>
                </c:pt>
                <c:pt idx="33493">
                  <c:v>6.6985999999999999</c:v>
                </c:pt>
                <c:pt idx="33494">
                  <c:v>6.6988000000000003</c:v>
                </c:pt>
                <c:pt idx="33495">
                  <c:v>6.6989999999999998</c:v>
                </c:pt>
                <c:pt idx="33496">
                  <c:v>6.6992000000000003</c:v>
                </c:pt>
                <c:pt idx="33497">
                  <c:v>6.6993999999999998</c:v>
                </c:pt>
                <c:pt idx="33498">
                  <c:v>6.6996000000000002</c:v>
                </c:pt>
                <c:pt idx="33499">
                  <c:v>6.6997999999999998</c:v>
                </c:pt>
                <c:pt idx="33500">
                  <c:v>6.7</c:v>
                </c:pt>
                <c:pt idx="33501">
                  <c:v>6.7001999999999997</c:v>
                </c:pt>
                <c:pt idx="33502">
                  <c:v>6.7004000000000001</c:v>
                </c:pt>
                <c:pt idx="33503">
                  <c:v>6.7005999999999997</c:v>
                </c:pt>
                <c:pt idx="33504">
                  <c:v>6.7008000000000001</c:v>
                </c:pt>
                <c:pt idx="33505">
                  <c:v>6.7009999999999996</c:v>
                </c:pt>
                <c:pt idx="33506">
                  <c:v>6.7012</c:v>
                </c:pt>
                <c:pt idx="33507">
                  <c:v>6.7013999999999996</c:v>
                </c:pt>
                <c:pt idx="33508">
                  <c:v>6.7016</c:v>
                </c:pt>
                <c:pt idx="33509">
                  <c:v>6.7018000000000004</c:v>
                </c:pt>
                <c:pt idx="33510">
                  <c:v>6.702</c:v>
                </c:pt>
                <c:pt idx="33511">
                  <c:v>6.7022000000000004</c:v>
                </c:pt>
                <c:pt idx="33512">
                  <c:v>6.7023999999999999</c:v>
                </c:pt>
                <c:pt idx="33513">
                  <c:v>6.7026000000000003</c:v>
                </c:pt>
                <c:pt idx="33514">
                  <c:v>6.7027999999999999</c:v>
                </c:pt>
                <c:pt idx="33515">
                  <c:v>6.7030000000000003</c:v>
                </c:pt>
                <c:pt idx="33516">
                  <c:v>6.7031999999999998</c:v>
                </c:pt>
                <c:pt idx="33517">
                  <c:v>6.7034000000000002</c:v>
                </c:pt>
                <c:pt idx="33518">
                  <c:v>6.7035999999999998</c:v>
                </c:pt>
                <c:pt idx="33519">
                  <c:v>6.7038000000000002</c:v>
                </c:pt>
                <c:pt idx="33520">
                  <c:v>6.7039999999999997</c:v>
                </c:pt>
                <c:pt idx="33521">
                  <c:v>6.7042000000000002</c:v>
                </c:pt>
                <c:pt idx="33522">
                  <c:v>6.7043999999999997</c:v>
                </c:pt>
                <c:pt idx="33523">
                  <c:v>6.7046000000000001</c:v>
                </c:pt>
                <c:pt idx="33524">
                  <c:v>6.7047999999999996</c:v>
                </c:pt>
                <c:pt idx="33525">
                  <c:v>6.7050000000000001</c:v>
                </c:pt>
                <c:pt idx="33526">
                  <c:v>6.7051999999999996</c:v>
                </c:pt>
                <c:pt idx="33527">
                  <c:v>6.7054</c:v>
                </c:pt>
                <c:pt idx="33528">
                  <c:v>6.7055999999999996</c:v>
                </c:pt>
                <c:pt idx="33529">
                  <c:v>6.7058</c:v>
                </c:pt>
                <c:pt idx="33530">
                  <c:v>6.7060000000000004</c:v>
                </c:pt>
                <c:pt idx="33531">
                  <c:v>6.7061999999999999</c:v>
                </c:pt>
                <c:pt idx="33532">
                  <c:v>6.7064000000000004</c:v>
                </c:pt>
                <c:pt idx="33533">
                  <c:v>6.7065999999999999</c:v>
                </c:pt>
                <c:pt idx="33534">
                  <c:v>6.7068000000000003</c:v>
                </c:pt>
                <c:pt idx="33535">
                  <c:v>6.7069999999999999</c:v>
                </c:pt>
                <c:pt idx="33536">
                  <c:v>6.7072000000000003</c:v>
                </c:pt>
                <c:pt idx="33537">
                  <c:v>6.7073999999999998</c:v>
                </c:pt>
                <c:pt idx="33538">
                  <c:v>6.7076000000000002</c:v>
                </c:pt>
                <c:pt idx="33539">
                  <c:v>6.7077999999999998</c:v>
                </c:pt>
                <c:pt idx="33540">
                  <c:v>6.7080000000000002</c:v>
                </c:pt>
                <c:pt idx="33541">
                  <c:v>6.7081999999999997</c:v>
                </c:pt>
                <c:pt idx="33542">
                  <c:v>6.7084000000000001</c:v>
                </c:pt>
                <c:pt idx="33543">
                  <c:v>6.7085999999999997</c:v>
                </c:pt>
                <c:pt idx="33544">
                  <c:v>6.7088000000000001</c:v>
                </c:pt>
                <c:pt idx="33545">
                  <c:v>6.7089999999999996</c:v>
                </c:pt>
                <c:pt idx="33546">
                  <c:v>6.7092000000000001</c:v>
                </c:pt>
                <c:pt idx="33547">
                  <c:v>6.7093999999999996</c:v>
                </c:pt>
                <c:pt idx="33548">
                  <c:v>6.7096</c:v>
                </c:pt>
                <c:pt idx="33549">
                  <c:v>6.7098000000000004</c:v>
                </c:pt>
                <c:pt idx="33550">
                  <c:v>6.71</c:v>
                </c:pt>
                <c:pt idx="33551">
                  <c:v>6.7102000000000004</c:v>
                </c:pt>
                <c:pt idx="33552">
                  <c:v>6.7103999999999999</c:v>
                </c:pt>
                <c:pt idx="33553">
                  <c:v>6.7106000000000003</c:v>
                </c:pt>
                <c:pt idx="33554">
                  <c:v>6.7107999999999999</c:v>
                </c:pt>
                <c:pt idx="33555">
                  <c:v>6.7110000000000003</c:v>
                </c:pt>
                <c:pt idx="33556">
                  <c:v>6.7111999999999998</c:v>
                </c:pt>
                <c:pt idx="33557">
                  <c:v>6.7114000000000003</c:v>
                </c:pt>
                <c:pt idx="33558">
                  <c:v>6.7115999999999998</c:v>
                </c:pt>
                <c:pt idx="33559">
                  <c:v>6.7118000000000002</c:v>
                </c:pt>
                <c:pt idx="33560">
                  <c:v>6.7119999999999997</c:v>
                </c:pt>
                <c:pt idx="33561">
                  <c:v>6.7122000000000002</c:v>
                </c:pt>
                <c:pt idx="33562">
                  <c:v>6.7123999999999997</c:v>
                </c:pt>
                <c:pt idx="33563">
                  <c:v>6.7126000000000001</c:v>
                </c:pt>
                <c:pt idx="33564">
                  <c:v>6.7127999999999997</c:v>
                </c:pt>
                <c:pt idx="33565">
                  <c:v>6.7130000000000001</c:v>
                </c:pt>
                <c:pt idx="33566">
                  <c:v>6.7131999999999996</c:v>
                </c:pt>
                <c:pt idx="33567">
                  <c:v>6.7134</c:v>
                </c:pt>
                <c:pt idx="33568">
                  <c:v>6.7135999999999996</c:v>
                </c:pt>
                <c:pt idx="33569">
                  <c:v>6.7138</c:v>
                </c:pt>
                <c:pt idx="33570">
                  <c:v>6.7140000000000004</c:v>
                </c:pt>
                <c:pt idx="33571">
                  <c:v>6.7141999999999999</c:v>
                </c:pt>
                <c:pt idx="33572">
                  <c:v>6.7144000000000004</c:v>
                </c:pt>
                <c:pt idx="33573">
                  <c:v>6.7145999999999999</c:v>
                </c:pt>
                <c:pt idx="33574">
                  <c:v>6.7148000000000003</c:v>
                </c:pt>
                <c:pt idx="33575">
                  <c:v>6.7149999999999999</c:v>
                </c:pt>
                <c:pt idx="33576">
                  <c:v>6.7152000000000003</c:v>
                </c:pt>
                <c:pt idx="33577">
                  <c:v>6.7153999999999998</c:v>
                </c:pt>
                <c:pt idx="33578">
                  <c:v>6.7156000000000002</c:v>
                </c:pt>
                <c:pt idx="33579">
                  <c:v>6.7157999999999998</c:v>
                </c:pt>
                <c:pt idx="33580">
                  <c:v>6.7160000000000002</c:v>
                </c:pt>
                <c:pt idx="33581">
                  <c:v>6.7161999999999997</c:v>
                </c:pt>
                <c:pt idx="33582">
                  <c:v>6.7164000000000001</c:v>
                </c:pt>
                <c:pt idx="33583">
                  <c:v>6.7165999999999997</c:v>
                </c:pt>
                <c:pt idx="33584">
                  <c:v>6.7168000000000001</c:v>
                </c:pt>
                <c:pt idx="33585">
                  <c:v>6.7169999999999996</c:v>
                </c:pt>
                <c:pt idx="33586">
                  <c:v>6.7172000000000001</c:v>
                </c:pt>
                <c:pt idx="33587">
                  <c:v>6.7173999999999996</c:v>
                </c:pt>
                <c:pt idx="33588">
                  <c:v>6.7176</c:v>
                </c:pt>
                <c:pt idx="33589">
                  <c:v>6.7178000000000004</c:v>
                </c:pt>
                <c:pt idx="33590">
                  <c:v>6.718</c:v>
                </c:pt>
                <c:pt idx="33591">
                  <c:v>6.7182000000000004</c:v>
                </c:pt>
                <c:pt idx="33592">
                  <c:v>6.7183999999999999</c:v>
                </c:pt>
                <c:pt idx="33593">
                  <c:v>6.7186000000000003</c:v>
                </c:pt>
                <c:pt idx="33594">
                  <c:v>6.7187999999999999</c:v>
                </c:pt>
                <c:pt idx="33595">
                  <c:v>6.7190000000000003</c:v>
                </c:pt>
                <c:pt idx="33596">
                  <c:v>6.7191999999999998</c:v>
                </c:pt>
                <c:pt idx="33597">
                  <c:v>6.7194000000000003</c:v>
                </c:pt>
                <c:pt idx="33598">
                  <c:v>6.7195999999999998</c:v>
                </c:pt>
                <c:pt idx="33599">
                  <c:v>6.7198000000000002</c:v>
                </c:pt>
                <c:pt idx="33600">
                  <c:v>6.72</c:v>
                </c:pt>
                <c:pt idx="33601">
                  <c:v>6.7202000000000002</c:v>
                </c:pt>
                <c:pt idx="33602">
                  <c:v>6.7203999999999997</c:v>
                </c:pt>
                <c:pt idx="33603">
                  <c:v>6.7206000000000001</c:v>
                </c:pt>
                <c:pt idx="33604">
                  <c:v>6.7207999999999997</c:v>
                </c:pt>
                <c:pt idx="33605">
                  <c:v>6.7210000000000001</c:v>
                </c:pt>
                <c:pt idx="33606">
                  <c:v>6.7211999999999996</c:v>
                </c:pt>
                <c:pt idx="33607">
                  <c:v>6.7214</c:v>
                </c:pt>
                <c:pt idx="33608">
                  <c:v>6.7215999999999996</c:v>
                </c:pt>
                <c:pt idx="33609">
                  <c:v>6.7218</c:v>
                </c:pt>
                <c:pt idx="33610">
                  <c:v>6.7220000000000004</c:v>
                </c:pt>
                <c:pt idx="33611">
                  <c:v>6.7222</c:v>
                </c:pt>
                <c:pt idx="33612">
                  <c:v>6.7224000000000004</c:v>
                </c:pt>
                <c:pt idx="33613">
                  <c:v>6.7225999999999999</c:v>
                </c:pt>
                <c:pt idx="33614">
                  <c:v>6.7228000000000003</c:v>
                </c:pt>
                <c:pt idx="33615">
                  <c:v>6.7229999999999999</c:v>
                </c:pt>
                <c:pt idx="33616">
                  <c:v>6.7232000000000003</c:v>
                </c:pt>
                <c:pt idx="33617">
                  <c:v>6.7233999999999998</c:v>
                </c:pt>
                <c:pt idx="33618">
                  <c:v>6.7236000000000002</c:v>
                </c:pt>
                <c:pt idx="33619">
                  <c:v>6.7237999999999998</c:v>
                </c:pt>
                <c:pt idx="33620">
                  <c:v>6.7240000000000002</c:v>
                </c:pt>
                <c:pt idx="33621">
                  <c:v>6.7241999999999997</c:v>
                </c:pt>
                <c:pt idx="33622">
                  <c:v>6.7244000000000002</c:v>
                </c:pt>
                <c:pt idx="33623">
                  <c:v>6.7245999999999997</c:v>
                </c:pt>
                <c:pt idx="33624">
                  <c:v>6.7248000000000001</c:v>
                </c:pt>
                <c:pt idx="33625">
                  <c:v>6.7249999999999996</c:v>
                </c:pt>
                <c:pt idx="33626">
                  <c:v>6.7252000000000001</c:v>
                </c:pt>
                <c:pt idx="33627">
                  <c:v>6.7253999999999996</c:v>
                </c:pt>
                <c:pt idx="33628">
                  <c:v>6.7256</c:v>
                </c:pt>
                <c:pt idx="33629">
                  <c:v>6.7257999999999996</c:v>
                </c:pt>
                <c:pt idx="33630">
                  <c:v>6.726</c:v>
                </c:pt>
                <c:pt idx="33631">
                  <c:v>6.7262000000000004</c:v>
                </c:pt>
                <c:pt idx="33632">
                  <c:v>6.7263999999999999</c:v>
                </c:pt>
                <c:pt idx="33633">
                  <c:v>6.7266000000000004</c:v>
                </c:pt>
                <c:pt idx="33634">
                  <c:v>6.7267999999999999</c:v>
                </c:pt>
                <c:pt idx="33635">
                  <c:v>6.7270000000000003</c:v>
                </c:pt>
                <c:pt idx="33636">
                  <c:v>6.7271999999999998</c:v>
                </c:pt>
                <c:pt idx="33637">
                  <c:v>6.7274000000000003</c:v>
                </c:pt>
                <c:pt idx="33638">
                  <c:v>6.7275999999999998</c:v>
                </c:pt>
                <c:pt idx="33639">
                  <c:v>6.7278000000000002</c:v>
                </c:pt>
                <c:pt idx="33640">
                  <c:v>6.7279999999999998</c:v>
                </c:pt>
                <c:pt idx="33641">
                  <c:v>6.7282000000000002</c:v>
                </c:pt>
                <c:pt idx="33642">
                  <c:v>6.7283999999999997</c:v>
                </c:pt>
                <c:pt idx="33643">
                  <c:v>6.7286000000000001</c:v>
                </c:pt>
                <c:pt idx="33644">
                  <c:v>6.7287999999999997</c:v>
                </c:pt>
                <c:pt idx="33645">
                  <c:v>6.7290000000000001</c:v>
                </c:pt>
                <c:pt idx="33646">
                  <c:v>6.7291999999999996</c:v>
                </c:pt>
                <c:pt idx="33647">
                  <c:v>6.7294</c:v>
                </c:pt>
                <c:pt idx="33648">
                  <c:v>6.7295999999999996</c:v>
                </c:pt>
                <c:pt idx="33649">
                  <c:v>6.7298</c:v>
                </c:pt>
                <c:pt idx="33650">
                  <c:v>6.73</c:v>
                </c:pt>
                <c:pt idx="33651">
                  <c:v>6.7302</c:v>
                </c:pt>
                <c:pt idx="33652">
                  <c:v>6.7304000000000004</c:v>
                </c:pt>
                <c:pt idx="33653">
                  <c:v>6.7305999999999999</c:v>
                </c:pt>
                <c:pt idx="33654">
                  <c:v>6.7308000000000003</c:v>
                </c:pt>
                <c:pt idx="33655">
                  <c:v>6.7309999999999999</c:v>
                </c:pt>
                <c:pt idx="33656">
                  <c:v>6.7312000000000003</c:v>
                </c:pt>
                <c:pt idx="33657">
                  <c:v>6.7313999999999998</c:v>
                </c:pt>
                <c:pt idx="33658">
                  <c:v>6.7316000000000003</c:v>
                </c:pt>
                <c:pt idx="33659">
                  <c:v>6.7317999999999998</c:v>
                </c:pt>
                <c:pt idx="33660">
                  <c:v>6.7320000000000002</c:v>
                </c:pt>
                <c:pt idx="33661">
                  <c:v>6.7321999999999997</c:v>
                </c:pt>
                <c:pt idx="33662">
                  <c:v>6.7324000000000002</c:v>
                </c:pt>
                <c:pt idx="33663">
                  <c:v>6.7325999999999997</c:v>
                </c:pt>
                <c:pt idx="33664">
                  <c:v>6.7328000000000001</c:v>
                </c:pt>
                <c:pt idx="33665">
                  <c:v>6.7329999999999997</c:v>
                </c:pt>
                <c:pt idx="33666">
                  <c:v>6.7332000000000001</c:v>
                </c:pt>
                <c:pt idx="33667">
                  <c:v>6.7333999999999996</c:v>
                </c:pt>
                <c:pt idx="33668">
                  <c:v>6.7336</c:v>
                </c:pt>
                <c:pt idx="33669">
                  <c:v>6.7337999999999996</c:v>
                </c:pt>
                <c:pt idx="33670">
                  <c:v>6.734</c:v>
                </c:pt>
                <c:pt idx="33671">
                  <c:v>6.7342000000000004</c:v>
                </c:pt>
                <c:pt idx="33672">
                  <c:v>6.7343999999999999</c:v>
                </c:pt>
                <c:pt idx="33673">
                  <c:v>6.7346000000000004</c:v>
                </c:pt>
                <c:pt idx="33674">
                  <c:v>6.7347999999999999</c:v>
                </c:pt>
                <c:pt idx="33675">
                  <c:v>6.7350000000000003</c:v>
                </c:pt>
                <c:pt idx="33676">
                  <c:v>6.7351999999999999</c:v>
                </c:pt>
                <c:pt idx="33677">
                  <c:v>6.7354000000000003</c:v>
                </c:pt>
                <c:pt idx="33678">
                  <c:v>6.7355999999999998</c:v>
                </c:pt>
                <c:pt idx="33679">
                  <c:v>6.7358000000000002</c:v>
                </c:pt>
                <c:pt idx="33680">
                  <c:v>6.7359999999999998</c:v>
                </c:pt>
                <c:pt idx="33681">
                  <c:v>6.7362000000000002</c:v>
                </c:pt>
                <c:pt idx="33682">
                  <c:v>6.7363999999999997</c:v>
                </c:pt>
                <c:pt idx="33683">
                  <c:v>6.7366000000000001</c:v>
                </c:pt>
                <c:pt idx="33684">
                  <c:v>6.7367999999999997</c:v>
                </c:pt>
                <c:pt idx="33685">
                  <c:v>6.7370000000000001</c:v>
                </c:pt>
                <c:pt idx="33686">
                  <c:v>6.7371999999999996</c:v>
                </c:pt>
                <c:pt idx="33687">
                  <c:v>6.7374000000000001</c:v>
                </c:pt>
                <c:pt idx="33688">
                  <c:v>6.7375999999999996</c:v>
                </c:pt>
                <c:pt idx="33689">
                  <c:v>6.7378</c:v>
                </c:pt>
                <c:pt idx="33690">
                  <c:v>6.7380000000000004</c:v>
                </c:pt>
                <c:pt idx="33691">
                  <c:v>6.7382</c:v>
                </c:pt>
                <c:pt idx="33692">
                  <c:v>6.7384000000000004</c:v>
                </c:pt>
                <c:pt idx="33693">
                  <c:v>6.7385999999999999</c:v>
                </c:pt>
                <c:pt idx="33694">
                  <c:v>6.7388000000000003</c:v>
                </c:pt>
                <c:pt idx="33695">
                  <c:v>6.7389999999999999</c:v>
                </c:pt>
                <c:pt idx="33696">
                  <c:v>6.7392000000000003</c:v>
                </c:pt>
                <c:pt idx="33697">
                  <c:v>6.7393999999999998</c:v>
                </c:pt>
                <c:pt idx="33698">
                  <c:v>6.7396000000000003</c:v>
                </c:pt>
                <c:pt idx="33699">
                  <c:v>6.7397999999999998</c:v>
                </c:pt>
                <c:pt idx="33700">
                  <c:v>6.74</c:v>
                </c:pt>
                <c:pt idx="33701">
                  <c:v>6.7401999999999997</c:v>
                </c:pt>
                <c:pt idx="33702">
                  <c:v>6.7404000000000002</c:v>
                </c:pt>
                <c:pt idx="33703">
                  <c:v>6.7405999999999997</c:v>
                </c:pt>
                <c:pt idx="33704">
                  <c:v>6.7408000000000001</c:v>
                </c:pt>
                <c:pt idx="33705">
                  <c:v>6.7409999999999997</c:v>
                </c:pt>
                <c:pt idx="33706">
                  <c:v>6.7412000000000001</c:v>
                </c:pt>
                <c:pt idx="33707">
                  <c:v>6.7413999999999996</c:v>
                </c:pt>
                <c:pt idx="33708">
                  <c:v>6.7416</c:v>
                </c:pt>
                <c:pt idx="33709">
                  <c:v>6.7417999999999996</c:v>
                </c:pt>
                <c:pt idx="33710">
                  <c:v>6.742</c:v>
                </c:pt>
                <c:pt idx="33711">
                  <c:v>6.7422000000000004</c:v>
                </c:pt>
                <c:pt idx="33712">
                  <c:v>6.7423999999999999</c:v>
                </c:pt>
                <c:pt idx="33713">
                  <c:v>6.7426000000000004</c:v>
                </c:pt>
                <c:pt idx="33714">
                  <c:v>6.7427999999999999</c:v>
                </c:pt>
                <c:pt idx="33715">
                  <c:v>6.7430000000000003</c:v>
                </c:pt>
                <c:pt idx="33716">
                  <c:v>6.7431999999999999</c:v>
                </c:pt>
                <c:pt idx="33717">
                  <c:v>6.7434000000000003</c:v>
                </c:pt>
                <c:pt idx="33718">
                  <c:v>6.7435999999999998</c:v>
                </c:pt>
                <c:pt idx="33719">
                  <c:v>6.7438000000000002</c:v>
                </c:pt>
                <c:pt idx="33720">
                  <c:v>6.7439999999999998</c:v>
                </c:pt>
                <c:pt idx="33721">
                  <c:v>6.7442000000000002</c:v>
                </c:pt>
                <c:pt idx="33722">
                  <c:v>6.7443999999999997</c:v>
                </c:pt>
                <c:pt idx="33723">
                  <c:v>6.7446000000000002</c:v>
                </c:pt>
                <c:pt idx="33724">
                  <c:v>6.7447999999999997</c:v>
                </c:pt>
                <c:pt idx="33725">
                  <c:v>6.7450000000000001</c:v>
                </c:pt>
                <c:pt idx="33726">
                  <c:v>6.7451999999999996</c:v>
                </c:pt>
                <c:pt idx="33727">
                  <c:v>6.7454000000000001</c:v>
                </c:pt>
                <c:pt idx="33728">
                  <c:v>6.7455999999999996</c:v>
                </c:pt>
                <c:pt idx="33729">
                  <c:v>6.7458</c:v>
                </c:pt>
                <c:pt idx="33730">
                  <c:v>6.7460000000000004</c:v>
                </c:pt>
                <c:pt idx="33731">
                  <c:v>6.7462</c:v>
                </c:pt>
                <c:pt idx="33732">
                  <c:v>6.7464000000000004</c:v>
                </c:pt>
                <c:pt idx="33733">
                  <c:v>6.7465999999999999</c:v>
                </c:pt>
                <c:pt idx="33734">
                  <c:v>6.7468000000000004</c:v>
                </c:pt>
                <c:pt idx="33735">
                  <c:v>6.7469999999999999</c:v>
                </c:pt>
                <c:pt idx="33736">
                  <c:v>6.7472000000000003</c:v>
                </c:pt>
                <c:pt idx="33737">
                  <c:v>6.7473999999999998</c:v>
                </c:pt>
                <c:pt idx="33738">
                  <c:v>6.7476000000000003</c:v>
                </c:pt>
                <c:pt idx="33739">
                  <c:v>6.7477999999999998</c:v>
                </c:pt>
                <c:pt idx="33740">
                  <c:v>6.7480000000000002</c:v>
                </c:pt>
                <c:pt idx="33741">
                  <c:v>6.7481999999999998</c:v>
                </c:pt>
                <c:pt idx="33742">
                  <c:v>6.7484000000000002</c:v>
                </c:pt>
                <c:pt idx="33743">
                  <c:v>6.7485999999999997</c:v>
                </c:pt>
                <c:pt idx="33744">
                  <c:v>6.7488000000000001</c:v>
                </c:pt>
                <c:pt idx="33745">
                  <c:v>6.7489999999999997</c:v>
                </c:pt>
                <c:pt idx="33746">
                  <c:v>6.7492000000000001</c:v>
                </c:pt>
                <c:pt idx="33747">
                  <c:v>6.7493999999999996</c:v>
                </c:pt>
                <c:pt idx="33748">
                  <c:v>6.7496</c:v>
                </c:pt>
                <c:pt idx="33749">
                  <c:v>6.7497999999999996</c:v>
                </c:pt>
                <c:pt idx="33750">
                  <c:v>6.75</c:v>
                </c:pt>
                <c:pt idx="33751">
                  <c:v>6.7502000000000004</c:v>
                </c:pt>
                <c:pt idx="33752">
                  <c:v>6.7504</c:v>
                </c:pt>
                <c:pt idx="33753">
                  <c:v>6.7506000000000004</c:v>
                </c:pt>
                <c:pt idx="33754">
                  <c:v>6.7507999999999999</c:v>
                </c:pt>
                <c:pt idx="33755">
                  <c:v>6.7510000000000003</c:v>
                </c:pt>
                <c:pt idx="33756">
                  <c:v>6.7511999999999999</c:v>
                </c:pt>
                <c:pt idx="33757">
                  <c:v>6.7514000000000003</c:v>
                </c:pt>
                <c:pt idx="33758">
                  <c:v>6.7515999999999998</c:v>
                </c:pt>
                <c:pt idx="33759">
                  <c:v>6.7518000000000002</c:v>
                </c:pt>
                <c:pt idx="33760">
                  <c:v>6.7519999999999998</c:v>
                </c:pt>
                <c:pt idx="33761">
                  <c:v>6.7522000000000002</c:v>
                </c:pt>
                <c:pt idx="33762">
                  <c:v>6.7523999999999997</c:v>
                </c:pt>
                <c:pt idx="33763">
                  <c:v>6.7526000000000002</c:v>
                </c:pt>
                <c:pt idx="33764">
                  <c:v>6.7527999999999997</c:v>
                </c:pt>
                <c:pt idx="33765">
                  <c:v>6.7530000000000001</c:v>
                </c:pt>
                <c:pt idx="33766">
                  <c:v>6.7531999999999996</c:v>
                </c:pt>
                <c:pt idx="33767">
                  <c:v>6.7534000000000001</c:v>
                </c:pt>
                <c:pt idx="33768">
                  <c:v>6.7535999999999996</c:v>
                </c:pt>
                <c:pt idx="33769">
                  <c:v>6.7538</c:v>
                </c:pt>
                <c:pt idx="33770">
                  <c:v>6.7539999999999996</c:v>
                </c:pt>
                <c:pt idx="33771">
                  <c:v>6.7542</c:v>
                </c:pt>
                <c:pt idx="33772">
                  <c:v>6.7544000000000004</c:v>
                </c:pt>
                <c:pt idx="33773">
                  <c:v>6.7545999999999999</c:v>
                </c:pt>
                <c:pt idx="33774">
                  <c:v>6.7548000000000004</c:v>
                </c:pt>
                <c:pt idx="33775">
                  <c:v>6.7549999999999999</c:v>
                </c:pt>
                <c:pt idx="33776">
                  <c:v>6.7552000000000003</c:v>
                </c:pt>
                <c:pt idx="33777">
                  <c:v>6.7553999999999998</c:v>
                </c:pt>
                <c:pt idx="33778">
                  <c:v>6.7556000000000003</c:v>
                </c:pt>
                <c:pt idx="33779">
                  <c:v>6.7557999999999998</c:v>
                </c:pt>
                <c:pt idx="33780">
                  <c:v>6.7560000000000002</c:v>
                </c:pt>
                <c:pt idx="33781">
                  <c:v>6.7561999999999998</c:v>
                </c:pt>
                <c:pt idx="33782">
                  <c:v>6.7564000000000002</c:v>
                </c:pt>
                <c:pt idx="33783">
                  <c:v>6.7565999999999997</c:v>
                </c:pt>
                <c:pt idx="33784">
                  <c:v>6.7568000000000001</c:v>
                </c:pt>
                <c:pt idx="33785">
                  <c:v>6.7569999999999997</c:v>
                </c:pt>
                <c:pt idx="33786">
                  <c:v>6.7572000000000001</c:v>
                </c:pt>
                <c:pt idx="33787">
                  <c:v>6.7573999999999996</c:v>
                </c:pt>
                <c:pt idx="33788">
                  <c:v>6.7576000000000001</c:v>
                </c:pt>
                <c:pt idx="33789">
                  <c:v>6.7577999999999996</c:v>
                </c:pt>
                <c:pt idx="33790">
                  <c:v>6.758</c:v>
                </c:pt>
                <c:pt idx="33791">
                  <c:v>6.7582000000000004</c:v>
                </c:pt>
                <c:pt idx="33792">
                  <c:v>6.7584</c:v>
                </c:pt>
                <c:pt idx="33793">
                  <c:v>6.7586000000000004</c:v>
                </c:pt>
                <c:pt idx="33794">
                  <c:v>6.7587999999999999</c:v>
                </c:pt>
                <c:pt idx="33795">
                  <c:v>6.7590000000000003</c:v>
                </c:pt>
                <c:pt idx="33796">
                  <c:v>6.7591999999999999</c:v>
                </c:pt>
                <c:pt idx="33797">
                  <c:v>6.7594000000000003</c:v>
                </c:pt>
                <c:pt idx="33798">
                  <c:v>6.7595999999999998</c:v>
                </c:pt>
                <c:pt idx="33799">
                  <c:v>6.7598000000000003</c:v>
                </c:pt>
                <c:pt idx="33800">
                  <c:v>6.76</c:v>
                </c:pt>
                <c:pt idx="33801">
                  <c:v>6.7602000000000002</c:v>
                </c:pt>
                <c:pt idx="33802">
                  <c:v>6.7603999999999997</c:v>
                </c:pt>
                <c:pt idx="33803">
                  <c:v>6.7606000000000002</c:v>
                </c:pt>
                <c:pt idx="33804">
                  <c:v>6.7607999999999997</c:v>
                </c:pt>
                <c:pt idx="33805">
                  <c:v>6.7610000000000001</c:v>
                </c:pt>
                <c:pt idx="33806">
                  <c:v>6.7611999999999997</c:v>
                </c:pt>
                <c:pt idx="33807">
                  <c:v>6.7614000000000001</c:v>
                </c:pt>
                <c:pt idx="33808">
                  <c:v>6.7615999999999996</c:v>
                </c:pt>
                <c:pt idx="33809">
                  <c:v>6.7618</c:v>
                </c:pt>
                <c:pt idx="33810">
                  <c:v>6.7619999999999996</c:v>
                </c:pt>
                <c:pt idx="33811">
                  <c:v>6.7622</c:v>
                </c:pt>
                <c:pt idx="33812">
                  <c:v>6.7624000000000004</c:v>
                </c:pt>
                <c:pt idx="33813">
                  <c:v>6.7625999999999999</c:v>
                </c:pt>
                <c:pt idx="33814">
                  <c:v>6.7628000000000004</c:v>
                </c:pt>
                <c:pt idx="33815">
                  <c:v>6.7629999999999999</c:v>
                </c:pt>
                <c:pt idx="33816">
                  <c:v>6.7632000000000003</c:v>
                </c:pt>
                <c:pt idx="33817">
                  <c:v>6.7633999999999999</c:v>
                </c:pt>
                <c:pt idx="33818">
                  <c:v>6.7636000000000003</c:v>
                </c:pt>
                <c:pt idx="33819">
                  <c:v>6.7637999999999998</c:v>
                </c:pt>
                <c:pt idx="33820">
                  <c:v>6.7640000000000002</c:v>
                </c:pt>
                <c:pt idx="33821">
                  <c:v>6.7641999999999998</c:v>
                </c:pt>
                <c:pt idx="33822">
                  <c:v>6.7644000000000002</c:v>
                </c:pt>
                <c:pt idx="33823">
                  <c:v>6.7645999999999997</c:v>
                </c:pt>
                <c:pt idx="33824">
                  <c:v>6.7648000000000001</c:v>
                </c:pt>
                <c:pt idx="33825">
                  <c:v>6.7649999999999997</c:v>
                </c:pt>
                <c:pt idx="33826">
                  <c:v>6.7652000000000001</c:v>
                </c:pt>
                <c:pt idx="33827">
                  <c:v>6.7653999999999996</c:v>
                </c:pt>
                <c:pt idx="33828">
                  <c:v>6.7656000000000001</c:v>
                </c:pt>
                <c:pt idx="33829">
                  <c:v>6.7657999999999996</c:v>
                </c:pt>
                <c:pt idx="33830">
                  <c:v>6.766</c:v>
                </c:pt>
                <c:pt idx="33831">
                  <c:v>6.7662000000000004</c:v>
                </c:pt>
                <c:pt idx="33832">
                  <c:v>6.7664</c:v>
                </c:pt>
                <c:pt idx="33833">
                  <c:v>6.7666000000000004</c:v>
                </c:pt>
                <c:pt idx="33834">
                  <c:v>6.7667999999999999</c:v>
                </c:pt>
                <c:pt idx="33835">
                  <c:v>6.7670000000000003</c:v>
                </c:pt>
                <c:pt idx="33836">
                  <c:v>6.7671999999999999</c:v>
                </c:pt>
                <c:pt idx="33837">
                  <c:v>6.7674000000000003</c:v>
                </c:pt>
                <c:pt idx="33838">
                  <c:v>6.7675999999999998</c:v>
                </c:pt>
                <c:pt idx="33839">
                  <c:v>6.7678000000000003</c:v>
                </c:pt>
                <c:pt idx="33840">
                  <c:v>6.7679999999999998</c:v>
                </c:pt>
                <c:pt idx="33841">
                  <c:v>6.7682000000000002</c:v>
                </c:pt>
                <c:pt idx="33842">
                  <c:v>6.7683999999999997</c:v>
                </c:pt>
                <c:pt idx="33843">
                  <c:v>6.7686000000000002</c:v>
                </c:pt>
                <c:pt idx="33844">
                  <c:v>6.7687999999999997</c:v>
                </c:pt>
                <c:pt idx="33845">
                  <c:v>6.7690000000000001</c:v>
                </c:pt>
                <c:pt idx="33846">
                  <c:v>6.7691999999999997</c:v>
                </c:pt>
                <c:pt idx="33847">
                  <c:v>6.7694000000000001</c:v>
                </c:pt>
                <c:pt idx="33848">
                  <c:v>6.7695999999999996</c:v>
                </c:pt>
                <c:pt idx="33849">
                  <c:v>6.7698</c:v>
                </c:pt>
                <c:pt idx="33850">
                  <c:v>6.77</c:v>
                </c:pt>
                <c:pt idx="33851">
                  <c:v>6.7702</c:v>
                </c:pt>
                <c:pt idx="33852">
                  <c:v>6.7704000000000004</c:v>
                </c:pt>
                <c:pt idx="33853">
                  <c:v>6.7706</c:v>
                </c:pt>
                <c:pt idx="33854">
                  <c:v>6.7708000000000004</c:v>
                </c:pt>
                <c:pt idx="33855">
                  <c:v>6.7709999999999999</c:v>
                </c:pt>
                <c:pt idx="33856">
                  <c:v>6.7712000000000003</c:v>
                </c:pt>
                <c:pt idx="33857">
                  <c:v>6.7713999999999999</c:v>
                </c:pt>
                <c:pt idx="33858">
                  <c:v>6.7716000000000003</c:v>
                </c:pt>
                <c:pt idx="33859">
                  <c:v>6.7717999999999998</c:v>
                </c:pt>
                <c:pt idx="33860">
                  <c:v>6.7720000000000002</c:v>
                </c:pt>
                <c:pt idx="33861">
                  <c:v>6.7721999999999998</c:v>
                </c:pt>
                <c:pt idx="33862">
                  <c:v>6.7724000000000002</c:v>
                </c:pt>
                <c:pt idx="33863">
                  <c:v>6.7725999999999997</c:v>
                </c:pt>
                <c:pt idx="33864">
                  <c:v>6.7728000000000002</c:v>
                </c:pt>
                <c:pt idx="33865">
                  <c:v>6.7729999999999997</c:v>
                </c:pt>
                <c:pt idx="33866">
                  <c:v>6.7732000000000001</c:v>
                </c:pt>
                <c:pt idx="33867">
                  <c:v>6.7733999999999996</c:v>
                </c:pt>
                <c:pt idx="33868">
                  <c:v>6.7736000000000001</c:v>
                </c:pt>
                <c:pt idx="33869">
                  <c:v>6.7737999999999996</c:v>
                </c:pt>
                <c:pt idx="33870">
                  <c:v>6.774</c:v>
                </c:pt>
                <c:pt idx="33871">
                  <c:v>6.7742000000000004</c:v>
                </c:pt>
                <c:pt idx="33872">
                  <c:v>6.7744</c:v>
                </c:pt>
                <c:pt idx="33873">
                  <c:v>6.7746000000000004</c:v>
                </c:pt>
                <c:pt idx="33874">
                  <c:v>6.7747999999999999</c:v>
                </c:pt>
                <c:pt idx="33875">
                  <c:v>6.7750000000000004</c:v>
                </c:pt>
                <c:pt idx="33876">
                  <c:v>6.7751999999999999</c:v>
                </c:pt>
                <c:pt idx="33877">
                  <c:v>6.7754000000000003</c:v>
                </c:pt>
                <c:pt idx="33878">
                  <c:v>6.7755999999999998</c:v>
                </c:pt>
                <c:pt idx="33879">
                  <c:v>6.7758000000000003</c:v>
                </c:pt>
                <c:pt idx="33880">
                  <c:v>6.7759999999999998</c:v>
                </c:pt>
                <c:pt idx="33881">
                  <c:v>6.7762000000000002</c:v>
                </c:pt>
                <c:pt idx="33882">
                  <c:v>6.7763999999999998</c:v>
                </c:pt>
                <c:pt idx="33883">
                  <c:v>6.7766000000000002</c:v>
                </c:pt>
                <c:pt idx="33884">
                  <c:v>6.7767999999999997</c:v>
                </c:pt>
                <c:pt idx="33885">
                  <c:v>6.7770000000000001</c:v>
                </c:pt>
                <c:pt idx="33886">
                  <c:v>6.7771999999999997</c:v>
                </c:pt>
                <c:pt idx="33887">
                  <c:v>6.7774000000000001</c:v>
                </c:pt>
                <c:pt idx="33888">
                  <c:v>6.7775999999999996</c:v>
                </c:pt>
                <c:pt idx="33889">
                  <c:v>6.7778</c:v>
                </c:pt>
                <c:pt idx="33890">
                  <c:v>6.7779999999999996</c:v>
                </c:pt>
                <c:pt idx="33891">
                  <c:v>6.7782</c:v>
                </c:pt>
                <c:pt idx="33892">
                  <c:v>6.7784000000000004</c:v>
                </c:pt>
                <c:pt idx="33893">
                  <c:v>6.7786</c:v>
                </c:pt>
                <c:pt idx="33894">
                  <c:v>6.7788000000000004</c:v>
                </c:pt>
                <c:pt idx="33895">
                  <c:v>6.7789999999999999</c:v>
                </c:pt>
                <c:pt idx="33896">
                  <c:v>6.7792000000000003</c:v>
                </c:pt>
                <c:pt idx="33897">
                  <c:v>6.7793999999999999</c:v>
                </c:pt>
                <c:pt idx="33898">
                  <c:v>6.7796000000000003</c:v>
                </c:pt>
                <c:pt idx="33899">
                  <c:v>6.7797999999999998</c:v>
                </c:pt>
                <c:pt idx="33900">
                  <c:v>6.78</c:v>
                </c:pt>
                <c:pt idx="33901">
                  <c:v>6.7801999999999998</c:v>
                </c:pt>
                <c:pt idx="33902">
                  <c:v>6.7804000000000002</c:v>
                </c:pt>
                <c:pt idx="33903">
                  <c:v>6.7805999999999997</c:v>
                </c:pt>
                <c:pt idx="33904">
                  <c:v>6.7808000000000002</c:v>
                </c:pt>
                <c:pt idx="33905">
                  <c:v>6.7809999999999997</c:v>
                </c:pt>
                <c:pt idx="33906">
                  <c:v>6.7812000000000001</c:v>
                </c:pt>
                <c:pt idx="33907">
                  <c:v>6.7813999999999997</c:v>
                </c:pt>
                <c:pt idx="33908">
                  <c:v>6.7816000000000001</c:v>
                </c:pt>
                <c:pt idx="33909">
                  <c:v>6.7817999999999996</c:v>
                </c:pt>
                <c:pt idx="33910">
                  <c:v>6.782</c:v>
                </c:pt>
                <c:pt idx="33911">
                  <c:v>6.7821999999999996</c:v>
                </c:pt>
                <c:pt idx="33912">
                  <c:v>6.7824</c:v>
                </c:pt>
                <c:pt idx="33913">
                  <c:v>6.7826000000000004</c:v>
                </c:pt>
                <c:pt idx="33914">
                  <c:v>6.7827999999999999</c:v>
                </c:pt>
                <c:pt idx="33915">
                  <c:v>6.7830000000000004</c:v>
                </c:pt>
                <c:pt idx="33916">
                  <c:v>6.7831999999999999</c:v>
                </c:pt>
                <c:pt idx="33917">
                  <c:v>6.7834000000000003</c:v>
                </c:pt>
                <c:pt idx="33918">
                  <c:v>6.7835999999999999</c:v>
                </c:pt>
                <c:pt idx="33919">
                  <c:v>6.7838000000000003</c:v>
                </c:pt>
                <c:pt idx="33920">
                  <c:v>6.7839999999999998</c:v>
                </c:pt>
                <c:pt idx="33921">
                  <c:v>6.7842000000000002</c:v>
                </c:pt>
                <c:pt idx="33922">
                  <c:v>6.7843999999999998</c:v>
                </c:pt>
                <c:pt idx="33923">
                  <c:v>6.7846000000000002</c:v>
                </c:pt>
                <c:pt idx="33924">
                  <c:v>6.7847999999999997</c:v>
                </c:pt>
                <c:pt idx="33925">
                  <c:v>6.7850000000000001</c:v>
                </c:pt>
                <c:pt idx="33926">
                  <c:v>6.7851999999999997</c:v>
                </c:pt>
                <c:pt idx="33927">
                  <c:v>6.7854000000000001</c:v>
                </c:pt>
                <c:pt idx="33928">
                  <c:v>6.7855999999999996</c:v>
                </c:pt>
                <c:pt idx="33929">
                  <c:v>6.7858000000000001</c:v>
                </c:pt>
                <c:pt idx="33930">
                  <c:v>6.7859999999999996</c:v>
                </c:pt>
                <c:pt idx="33931">
                  <c:v>6.7862</c:v>
                </c:pt>
                <c:pt idx="33932">
                  <c:v>6.7864000000000004</c:v>
                </c:pt>
                <c:pt idx="33933">
                  <c:v>6.7866</c:v>
                </c:pt>
                <c:pt idx="33934">
                  <c:v>6.7868000000000004</c:v>
                </c:pt>
                <c:pt idx="33935">
                  <c:v>6.7869999999999999</c:v>
                </c:pt>
                <c:pt idx="33936">
                  <c:v>6.7872000000000003</c:v>
                </c:pt>
                <c:pt idx="33937">
                  <c:v>6.7873999999999999</c:v>
                </c:pt>
                <c:pt idx="33938">
                  <c:v>6.7876000000000003</c:v>
                </c:pt>
                <c:pt idx="33939">
                  <c:v>6.7877999999999998</c:v>
                </c:pt>
                <c:pt idx="33940">
                  <c:v>6.7880000000000003</c:v>
                </c:pt>
                <c:pt idx="33941">
                  <c:v>6.7881999999999998</c:v>
                </c:pt>
                <c:pt idx="33942">
                  <c:v>6.7884000000000002</c:v>
                </c:pt>
                <c:pt idx="33943">
                  <c:v>6.7885999999999997</c:v>
                </c:pt>
                <c:pt idx="33944">
                  <c:v>6.7888000000000002</c:v>
                </c:pt>
                <c:pt idx="33945">
                  <c:v>6.7889999999999997</c:v>
                </c:pt>
                <c:pt idx="33946">
                  <c:v>6.7892000000000001</c:v>
                </c:pt>
                <c:pt idx="33947">
                  <c:v>6.7893999999999997</c:v>
                </c:pt>
                <c:pt idx="33948">
                  <c:v>6.7896000000000001</c:v>
                </c:pt>
                <c:pt idx="33949">
                  <c:v>6.7897999999999996</c:v>
                </c:pt>
                <c:pt idx="33950">
                  <c:v>6.79</c:v>
                </c:pt>
                <c:pt idx="33951">
                  <c:v>6.7901999999999996</c:v>
                </c:pt>
                <c:pt idx="33952">
                  <c:v>6.7904</c:v>
                </c:pt>
                <c:pt idx="33953">
                  <c:v>6.7906000000000004</c:v>
                </c:pt>
                <c:pt idx="33954">
                  <c:v>6.7907999999999999</c:v>
                </c:pt>
                <c:pt idx="33955">
                  <c:v>6.7910000000000004</c:v>
                </c:pt>
                <c:pt idx="33956">
                  <c:v>6.7911999999999999</c:v>
                </c:pt>
                <c:pt idx="33957">
                  <c:v>6.7914000000000003</c:v>
                </c:pt>
                <c:pt idx="33958">
                  <c:v>6.7915999999999999</c:v>
                </c:pt>
                <c:pt idx="33959">
                  <c:v>6.7918000000000003</c:v>
                </c:pt>
                <c:pt idx="33960">
                  <c:v>6.7919999999999998</c:v>
                </c:pt>
                <c:pt idx="33961">
                  <c:v>6.7922000000000002</c:v>
                </c:pt>
                <c:pt idx="33962">
                  <c:v>6.7923999999999998</c:v>
                </c:pt>
                <c:pt idx="33963">
                  <c:v>6.7926000000000002</c:v>
                </c:pt>
                <c:pt idx="33964">
                  <c:v>6.7927999999999997</c:v>
                </c:pt>
                <c:pt idx="33965">
                  <c:v>6.7930000000000001</c:v>
                </c:pt>
                <c:pt idx="33966">
                  <c:v>6.7931999999999997</c:v>
                </c:pt>
                <c:pt idx="33967">
                  <c:v>6.7934000000000001</c:v>
                </c:pt>
                <c:pt idx="33968">
                  <c:v>6.7935999999999996</c:v>
                </c:pt>
                <c:pt idx="33969">
                  <c:v>6.7938000000000001</c:v>
                </c:pt>
                <c:pt idx="33970">
                  <c:v>6.7939999999999996</c:v>
                </c:pt>
                <c:pt idx="33971">
                  <c:v>6.7942</c:v>
                </c:pt>
                <c:pt idx="33972">
                  <c:v>6.7944000000000004</c:v>
                </c:pt>
                <c:pt idx="33973">
                  <c:v>6.7946</c:v>
                </c:pt>
                <c:pt idx="33974">
                  <c:v>6.7948000000000004</c:v>
                </c:pt>
                <c:pt idx="33975">
                  <c:v>6.7949999999999999</c:v>
                </c:pt>
                <c:pt idx="33976">
                  <c:v>6.7952000000000004</c:v>
                </c:pt>
                <c:pt idx="33977">
                  <c:v>6.7953999999999999</c:v>
                </c:pt>
                <c:pt idx="33978">
                  <c:v>6.7956000000000003</c:v>
                </c:pt>
                <c:pt idx="33979">
                  <c:v>6.7957999999999998</c:v>
                </c:pt>
                <c:pt idx="33980">
                  <c:v>6.7960000000000003</c:v>
                </c:pt>
                <c:pt idx="33981">
                  <c:v>6.7961999999999998</c:v>
                </c:pt>
                <c:pt idx="33982">
                  <c:v>6.7964000000000002</c:v>
                </c:pt>
                <c:pt idx="33983">
                  <c:v>6.7965999999999998</c:v>
                </c:pt>
                <c:pt idx="33984">
                  <c:v>6.7968000000000002</c:v>
                </c:pt>
                <c:pt idx="33985">
                  <c:v>6.7969999999999997</c:v>
                </c:pt>
                <c:pt idx="33986">
                  <c:v>6.7972000000000001</c:v>
                </c:pt>
                <c:pt idx="33987">
                  <c:v>6.7973999999999997</c:v>
                </c:pt>
                <c:pt idx="33988">
                  <c:v>6.7976000000000001</c:v>
                </c:pt>
                <c:pt idx="33989">
                  <c:v>6.7977999999999996</c:v>
                </c:pt>
                <c:pt idx="33990">
                  <c:v>6.798</c:v>
                </c:pt>
                <c:pt idx="33991">
                  <c:v>6.7981999999999996</c:v>
                </c:pt>
                <c:pt idx="33992">
                  <c:v>6.7984</c:v>
                </c:pt>
                <c:pt idx="33993">
                  <c:v>6.7986000000000004</c:v>
                </c:pt>
                <c:pt idx="33994">
                  <c:v>6.7988</c:v>
                </c:pt>
                <c:pt idx="33995">
                  <c:v>6.7990000000000004</c:v>
                </c:pt>
                <c:pt idx="33996">
                  <c:v>6.7991999999999999</c:v>
                </c:pt>
                <c:pt idx="33997">
                  <c:v>6.7994000000000003</c:v>
                </c:pt>
                <c:pt idx="33998">
                  <c:v>6.7995999999999999</c:v>
                </c:pt>
                <c:pt idx="33999">
                  <c:v>6.7998000000000003</c:v>
                </c:pt>
                <c:pt idx="34000">
                  <c:v>6.8</c:v>
                </c:pt>
                <c:pt idx="34001">
                  <c:v>6.8002000000000002</c:v>
                </c:pt>
                <c:pt idx="34002">
                  <c:v>6.8003999999999998</c:v>
                </c:pt>
                <c:pt idx="34003">
                  <c:v>6.8006000000000002</c:v>
                </c:pt>
                <c:pt idx="34004">
                  <c:v>6.8007999999999997</c:v>
                </c:pt>
                <c:pt idx="34005">
                  <c:v>6.8010000000000002</c:v>
                </c:pt>
                <c:pt idx="34006">
                  <c:v>6.8011999999999997</c:v>
                </c:pt>
                <c:pt idx="34007">
                  <c:v>6.8014000000000001</c:v>
                </c:pt>
                <c:pt idx="34008">
                  <c:v>6.8015999999999996</c:v>
                </c:pt>
                <c:pt idx="34009">
                  <c:v>6.8018000000000001</c:v>
                </c:pt>
                <c:pt idx="34010">
                  <c:v>6.8019999999999996</c:v>
                </c:pt>
                <c:pt idx="34011">
                  <c:v>6.8022</c:v>
                </c:pt>
                <c:pt idx="34012">
                  <c:v>6.8023999999999996</c:v>
                </c:pt>
                <c:pt idx="34013">
                  <c:v>6.8026</c:v>
                </c:pt>
                <c:pt idx="34014">
                  <c:v>6.8028000000000004</c:v>
                </c:pt>
                <c:pt idx="34015">
                  <c:v>6.8029999999999999</c:v>
                </c:pt>
                <c:pt idx="34016">
                  <c:v>6.8032000000000004</c:v>
                </c:pt>
                <c:pt idx="34017">
                  <c:v>6.8033999999999999</c:v>
                </c:pt>
                <c:pt idx="34018">
                  <c:v>6.8036000000000003</c:v>
                </c:pt>
                <c:pt idx="34019">
                  <c:v>6.8037999999999998</c:v>
                </c:pt>
                <c:pt idx="34020">
                  <c:v>6.8040000000000003</c:v>
                </c:pt>
                <c:pt idx="34021">
                  <c:v>6.8041999999999998</c:v>
                </c:pt>
                <c:pt idx="34022">
                  <c:v>6.8044000000000002</c:v>
                </c:pt>
                <c:pt idx="34023">
                  <c:v>6.8045999999999998</c:v>
                </c:pt>
                <c:pt idx="34024">
                  <c:v>6.8048000000000002</c:v>
                </c:pt>
                <c:pt idx="34025">
                  <c:v>6.8049999999999997</c:v>
                </c:pt>
                <c:pt idx="34026">
                  <c:v>6.8052000000000001</c:v>
                </c:pt>
                <c:pt idx="34027">
                  <c:v>6.8053999999999997</c:v>
                </c:pt>
                <c:pt idx="34028">
                  <c:v>6.8056000000000001</c:v>
                </c:pt>
                <c:pt idx="34029">
                  <c:v>6.8057999999999996</c:v>
                </c:pt>
                <c:pt idx="34030">
                  <c:v>6.806</c:v>
                </c:pt>
                <c:pt idx="34031">
                  <c:v>6.8061999999999996</c:v>
                </c:pt>
                <c:pt idx="34032">
                  <c:v>6.8064</c:v>
                </c:pt>
                <c:pt idx="34033">
                  <c:v>6.8066000000000004</c:v>
                </c:pt>
                <c:pt idx="34034">
                  <c:v>6.8068</c:v>
                </c:pt>
                <c:pt idx="34035">
                  <c:v>6.8070000000000004</c:v>
                </c:pt>
                <c:pt idx="34036">
                  <c:v>6.8071999999999999</c:v>
                </c:pt>
                <c:pt idx="34037">
                  <c:v>6.8074000000000003</c:v>
                </c:pt>
                <c:pt idx="34038">
                  <c:v>6.8075999999999999</c:v>
                </c:pt>
                <c:pt idx="34039">
                  <c:v>6.8078000000000003</c:v>
                </c:pt>
                <c:pt idx="34040">
                  <c:v>6.8079999999999998</c:v>
                </c:pt>
                <c:pt idx="34041">
                  <c:v>6.8082000000000003</c:v>
                </c:pt>
                <c:pt idx="34042">
                  <c:v>6.8083999999999998</c:v>
                </c:pt>
                <c:pt idx="34043">
                  <c:v>6.8086000000000002</c:v>
                </c:pt>
                <c:pt idx="34044">
                  <c:v>6.8087999999999997</c:v>
                </c:pt>
                <c:pt idx="34045">
                  <c:v>6.8090000000000002</c:v>
                </c:pt>
                <c:pt idx="34046">
                  <c:v>6.8091999999999997</c:v>
                </c:pt>
                <c:pt idx="34047">
                  <c:v>6.8094000000000001</c:v>
                </c:pt>
                <c:pt idx="34048">
                  <c:v>6.8095999999999997</c:v>
                </c:pt>
                <c:pt idx="34049">
                  <c:v>6.8098000000000001</c:v>
                </c:pt>
                <c:pt idx="34050">
                  <c:v>6.81</c:v>
                </c:pt>
                <c:pt idx="34051">
                  <c:v>6.8102</c:v>
                </c:pt>
                <c:pt idx="34052">
                  <c:v>6.8103999999999996</c:v>
                </c:pt>
                <c:pt idx="34053">
                  <c:v>6.8106</c:v>
                </c:pt>
                <c:pt idx="34054">
                  <c:v>6.8108000000000004</c:v>
                </c:pt>
                <c:pt idx="34055">
                  <c:v>6.8109999999999999</c:v>
                </c:pt>
                <c:pt idx="34056">
                  <c:v>6.8112000000000004</c:v>
                </c:pt>
                <c:pt idx="34057">
                  <c:v>6.8113999999999999</c:v>
                </c:pt>
                <c:pt idx="34058">
                  <c:v>6.8116000000000003</c:v>
                </c:pt>
                <c:pt idx="34059">
                  <c:v>6.8117999999999999</c:v>
                </c:pt>
                <c:pt idx="34060">
                  <c:v>6.8120000000000003</c:v>
                </c:pt>
                <c:pt idx="34061">
                  <c:v>6.8121999999999998</c:v>
                </c:pt>
                <c:pt idx="34062">
                  <c:v>6.8124000000000002</c:v>
                </c:pt>
                <c:pt idx="34063">
                  <c:v>6.8125999999999998</c:v>
                </c:pt>
                <c:pt idx="34064">
                  <c:v>6.8128000000000002</c:v>
                </c:pt>
                <c:pt idx="34065">
                  <c:v>6.8129999999999997</c:v>
                </c:pt>
                <c:pt idx="34066">
                  <c:v>6.8132000000000001</c:v>
                </c:pt>
                <c:pt idx="34067">
                  <c:v>6.8133999999999997</c:v>
                </c:pt>
                <c:pt idx="34068">
                  <c:v>6.8136000000000001</c:v>
                </c:pt>
                <c:pt idx="34069">
                  <c:v>6.8137999999999996</c:v>
                </c:pt>
                <c:pt idx="34070">
                  <c:v>6.8140000000000001</c:v>
                </c:pt>
                <c:pt idx="34071">
                  <c:v>6.8141999999999996</c:v>
                </c:pt>
                <c:pt idx="34072">
                  <c:v>6.8144</c:v>
                </c:pt>
                <c:pt idx="34073">
                  <c:v>6.8146000000000004</c:v>
                </c:pt>
                <c:pt idx="34074">
                  <c:v>6.8148</c:v>
                </c:pt>
                <c:pt idx="34075">
                  <c:v>6.8150000000000004</c:v>
                </c:pt>
                <c:pt idx="34076">
                  <c:v>6.8151999999999999</c:v>
                </c:pt>
                <c:pt idx="34077">
                  <c:v>6.8154000000000003</c:v>
                </c:pt>
                <c:pt idx="34078">
                  <c:v>6.8155999999999999</c:v>
                </c:pt>
                <c:pt idx="34079">
                  <c:v>6.8158000000000003</c:v>
                </c:pt>
                <c:pt idx="34080">
                  <c:v>6.8159999999999998</c:v>
                </c:pt>
                <c:pt idx="34081">
                  <c:v>6.8162000000000003</c:v>
                </c:pt>
                <c:pt idx="34082">
                  <c:v>6.8163999999999998</c:v>
                </c:pt>
                <c:pt idx="34083">
                  <c:v>6.8166000000000002</c:v>
                </c:pt>
                <c:pt idx="34084">
                  <c:v>6.8167999999999997</c:v>
                </c:pt>
                <c:pt idx="34085">
                  <c:v>6.8170000000000002</c:v>
                </c:pt>
                <c:pt idx="34086">
                  <c:v>6.8171999999999997</c:v>
                </c:pt>
                <c:pt idx="34087">
                  <c:v>6.8174000000000001</c:v>
                </c:pt>
                <c:pt idx="34088">
                  <c:v>6.8175999999999997</c:v>
                </c:pt>
                <c:pt idx="34089">
                  <c:v>6.8178000000000001</c:v>
                </c:pt>
                <c:pt idx="34090">
                  <c:v>6.8179999999999996</c:v>
                </c:pt>
                <c:pt idx="34091">
                  <c:v>6.8182</c:v>
                </c:pt>
                <c:pt idx="34092">
                  <c:v>6.8183999999999996</c:v>
                </c:pt>
                <c:pt idx="34093">
                  <c:v>6.8186</c:v>
                </c:pt>
                <c:pt idx="34094">
                  <c:v>6.8188000000000004</c:v>
                </c:pt>
                <c:pt idx="34095">
                  <c:v>6.819</c:v>
                </c:pt>
                <c:pt idx="34096">
                  <c:v>6.8192000000000004</c:v>
                </c:pt>
                <c:pt idx="34097">
                  <c:v>6.8193999999999999</c:v>
                </c:pt>
                <c:pt idx="34098">
                  <c:v>6.8196000000000003</c:v>
                </c:pt>
                <c:pt idx="34099">
                  <c:v>6.8197999999999999</c:v>
                </c:pt>
                <c:pt idx="34100">
                  <c:v>6.82</c:v>
                </c:pt>
                <c:pt idx="34101">
                  <c:v>6.8201999999999998</c:v>
                </c:pt>
                <c:pt idx="34102">
                  <c:v>6.8204000000000002</c:v>
                </c:pt>
                <c:pt idx="34103">
                  <c:v>6.8205999999999998</c:v>
                </c:pt>
                <c:pt idx="34104">
                  <c:v>6.8208000000000002</c:v>
                </c:pt>
                <c:pt idx="34105">
                  <c:v>6.8209999999999997</c:v>
                </c:pt>
                <c:pt idx="34106">
                  <c:v>6.8212000000000002</c:v>
                </c:pt>
                <c:pt idx="34107">
                  <c:v>6.8213999999999997</c:v>
                </c:pt>
                <c:pt idx="34108">
                  <c:v>6.8216000000000001</c:v>
                </c:pt>
                <c:pt idx="34109">
                  <c:v>6.8217999999999996</c:v>
                </c:pt>
                <c:pt idx="34110">
                  <c:v>6.8220000000000001</c:v>
                </c:pt>
                <c:pt idx="34111">
                  <c:v>6.8221999999999996</c:v>
                </c:pt>
                <c:pt idx="34112">
                  <c:v>6.8224</c:v>
                </c:pt>
                <c:pt idx="34113">
                  <c:v>6.8226000000000004</c:v>
                </c:pt>
                <c:pt idx="34114">
                  <c:v>6.8228</c:v>
                </c:pt>
                <c:pt idx="34115">
                  <c:v>6.8230000000000004</c:v>
                </c:pt>
                <c:pt idx="34116">
                  <c:v>6.8231999999999999</c:v>
                </c:pt>
                <c:pt idx="34117">
                  <c:v>6.8234000000000004</c:v>
                </c:pt>
                <c:pt idx="34118">
                  <c:v>6.8235999999999999</c:v>
                </c:pt>
                <c:pt idx="34119">
                  <c:v>6.8238000000000003</c:v>
                </c:pt>
                <c:pt idx="34120">
                  <c:v>6.8239999999999998</c:v>
                </c:pt>
                <c:pt idx="34121">
                  <c:v>6.8242000000000003</c:v>
                </c:pt>
                <c:pt idx="34122">
                  <c:v>6.8243999999999998</c:v>
                </c:pt>
                <c:pt idx="34123">
                  <c:v>6.8246000000000002</c:v>
                </c:pt>
                <c:pt idx="34124">
                  <c:v>6.8247999999999998</c:v>
                </c:pt>
                <c:pt idx="34125">
                  <c:v>6.8250000000000002</c:v>
                </c:pt>
                <c:pt idx="34126">
                  <c:v>6.8251999999999997</c:v>
                </c:pt>
                <c:pt idx="34127">
                  <c:v>6.8254000000000001</c:v>
                </c:pt>
                <c:pt idx="34128">
                  <c:v>6.8255999999999997</c:v>
                </c:pt>
                <c:pt idx="34129">
                  <c:v>6.8258000000000001</c:v>
                </c:pt>
                <c:pt idx="34130">
                  <c:v>6.8259999999999996</c:v>
                </c:pt>
                <c:pt idx="34131">
                  <c:v>6.8262</c:v>
                </c:pt>
                <c:pt idx="34132">
                  <c:v>6.8263999999999996</c:v>
                </c:pt>
                <c:pt idx="34133">
                  <c:v>6.8266</c:v>
                </c:pt>
                <c:pt idx="34134">
                  <c:v>6.8268000000000004</c:v>
                </c:pt>
                <c:pt idx="34135">
                  <c:v>6.827</c:v>
                </c:pt>
                <c:pt idx="34136">
                  <c:v>6.8272000000000004</c:v>
                </c:pt>
                <c:pt idx="34137">
                  <c:v>6.8273999999999999</c:v>
                </c:pt>
                <c:pt idx="34138">
                  <c:v>6.8276000000000003</c:v>
                </c:pt>
                <c:pt idx="34139">
                  <c:v>6.8277999999999999</c:v>
                </c:pt>
                <c:pt idx="34140">
                  <c:v>6.8280000000000003</c:v>
                </c:pt>
                <c:pt idx="34141">
                  <c:v>6.8281999999999998</c:v>
                </c:pt>
                <c:pt idx="34142">
                  <c:v>6.8284000000000002</c:v>
                </c:pt>
                <c:pt idx="34143">
                  <c:v>6.8285999999999998</c:v>
                </c:pt>
                <c:pt idx="34144">
                  <c:v>6.8288000000000002</c:v>
                </c:pt>
                <c:pt idx="34145">
                  <c:v>6.8289999999999997</c:v>
                </c:pt>
                <c:pt idx="34146">
                  <c:v>6.8292000000000002</c:v>
                </c:pt>
                <c:pt idx="34147">
                  <c:v>6.8293999999999997</c:v>
                </c:pt>
                <c:pt idx="34148">
                  <c:v>6.8296000000000001</c:v>
                </c:pt>
                <c:pt idx="34149">
                  <c:v>6.8297999999999996</c:v>
                </c:pt>
                <c:pt idx="34150">
                  <c:v>6.83</c:v>
                </c:pt>
                <c:pt idx="34151">
                  <c:v>6.8301999999999996</c:v>
                </c:pt>
                <c:pt idx="34152">
                  <c:v>6.8304</c:v>
                </c:pt>
                <c:pt idx="34153">
                  <c:v>6.8305999999999996</c:v>
                </c:pt>
                <c:pt idx="34154">
                  <c:v>6.8308</c:v>
                </c:pt>
                <c:pt idx="34155">
                  <c:v>6.8310000000000004</c:v>
                </c:pt>
                <c:pt idx="34156">
                  <c:v>6.8311999999999999</c:v>
                </c:pt>
                <c:pt idx="34157">
                  <c:v>6.8314000000000004</c:v>
                </c:pt>
                <c:pt idx="34158">
                  <c:v>6.8315999999999999</c:v>
                </c:pt>
                <c:pt idx="34159">
                  <c:v>6.8318000000000003</c:v>
                </c:pt>
                <c:pt idx="34160">
                  <c:v>6.8319999999999999</c:v>
                </c:pt>
                <c:pt idx="34161">
                  <c:v>6.8322000000000003</c:v>
                </c:pt>
                <c:pt idx="34162">
                  <c:v>6.8323999999999998</c:v>
                </c:pt>
                <c:pt idx="34163">
                  <c:v>6.8326000000000002</c:v>
                </c:pt>
                <c:pt idx="34164">
                  <c:v>6.8327999999999998</c:v>
                </c:pt>
                <c:pt idx="34165">
                  <c:v>6.8330000000000002</c:v>
                </c:pt>
                <c:pt idx="34166">
                  <c:v>6.8331999999999997</c:v>
                </c:pt>
                <c:pt idx="34167">
                  <c:v>6.8334000000000001</c:v>
                </c:pt>
                <c:pt idx="34168">
                  <c:v>6.8335999999999997</c:v>
                </c:pt>
                <c:pt idx="34169">
                  <c:v>6.8338000000000001</c:v>
                </c:pt>
                <c:pt idx="34170">
                  <c:v>6.8339999999999996</c:v>
                </c:pt>
                <c:pt idx="34171">
                  <c:v>6.8342000000000001</c:v>
                </c:pt>
                <c:pt idx="34172">
                  <c:v>6.8343999999999996</c:v>
                </c:pt>
                <c:pt idx="34173">
                  <c:v>6.8346</c:v>
                </c:pt>
                <c:pt idx="34174">
                  <c:v>6.8348000000000004</c:v>
                </c:pt>
                <c:pt idx="34175">
                  <c:v>6.835</c:v>
                </c:pt>
                <c:pt idx="34176">
                  <c:v>6.8352000000000004</c:v>
                </c:pt>
                <c:pt idx="34177">
                  <c:v>6.8353999999999999</c:v>
                </c:pt>
                <c:pt idx="34178">
                  <c:v>6.8356000000000003</c:v>
                </c:pt>
                <c:pt idx="34179">
                  <c:v>6.8357999999999999</c:v>
                </c:pt>
                <c:pt idx="34180">
                  <c:v>6.8360000000000003</c:v>
                </c:pt>
                <c:pt idx="34181">
                  <c:v>6.8361999999999998</c:v>
                </c:pt>
                <c:pt idx="34182">
                  <c:v>6.8364000000000003</c:v>
                </c:pt>
                <c:pt idx="34183">
                  <c:v>6.8365999999999998</c:v>
                </c:pt>
                <c:pt idx="34184">
                  <c:v>6.8368000000000002</c:v>
                </c:pt>
                <c:pt idx="34185">
                  <c:v>6.8369999999999997</c:v>
                </c:pt>
                <c:pt idx="34186">
                  <c:v>6.8372000000000002</c:v>
                </c:pt>
                <c:pt idx="34187">
                  <c:v>6.8373999999999997</c:v>
                </c:pt>
                <c:pt idx="34188">
                  <c:v>6.8376000000000001</c:v>
                </c:pt>
                <c:pt idx="34189">
                  <c:v>6.8377999999999997</c:v>
                </c:pt>
                <c:pt idx="34190">
                  <c:v>6.8380000000000001</c:v>
                </c:pt>
                <c:pt idx="34191">
                  <c:v>6.8381999999999996</c:v>
                </c:pt>
                <c:pt idx="34192">
                  <c:v>6.8384</c:v>
                </c:pt>
                <c:pt idx="34193">
                  <c:v>6.8385999999999996</c:v>
                </c:pt>
                <c:pt idx="34194">
                  <c:v>6.8388</c:v>
                </c:pt>
                <c:pt idx="34195">
                  <c:v>6.8390000000000004</c:v>
                </c:pt>
                <c:pt idx="34196">
                  <c:v>6.8391999999999999</c:v>
                </c:pt>
                <c:pt idx="34197">
                  <c:v>6.8394000000000004</c:v>
                </c:pt>
                <c:pt idx="34198">
                  <c:v>6.8395999999999999</c:v>
                </c:pt>
                <c:pt idx="34199">
                  <c:v>6.8398000000000003</c:v>
                </c:pt>
                <c:pt idx="34200">
                  <c:v>6.84</c:v>
                </c:pt>
                <c:pt idx="34201">
                  <c:v>6.8402000000000003</c:v>
                </c:pt>
                <c:pt idx="34202">
                  <c:v>6.8403999999999998</c:v>
                </c:pt>
                <c:pt idx="34203">
                  <c:v>6.8406000000000002</c:v>
                </c:pt>
                <c:pt idx="34204">
                  <c:v>6.8407999999999998</c:v>
                </c:pt>
                <c:pt idx="34205">
                  <c:v>6.8410000000000002</c:v>
                </c:pt>
                <c:pt idx="34206">
                  <c:v>6.8411999999999997</c:v>
                </c:pt>
                <c:pt idx="34207">
                  <c:v>6.8414000000000001</c:v>
                </c:pt>
                <c:pt idx="34208">
                  <c:v>6.8415999999999997</c:v>
                </c:pt>
                <c:pt idx="34209">
                  <c:v>6.8418000000000001</c:v>
                </c:pt>
                <c:pt idx="34210">
                  <c:v>6.8419999999999996</c:v>
                </c:pt>
                <c:pt idx="34211">
                  <c:v>6.8422000000000001</c:v>
                </c:pt>
                <c:pt idx="34212">
                  <c:v>6.8423999999999996</c:v>
                </c:pt>
                <c:pt idx="34213">
                  <c:v>6.8426</c:v>
                </c:pt>
                <c:pt idx="34214">
                  <c:v>6.8428000000000004</c:v>
                </c:pt>
                <c:pt idx="34215">
                  <c:v>6.843</c:v>
                </c:pt>
                <c:pt idx="34216">
                  <c:v>6.8432000000000004</c:v>
                </c:pt>
                <c:pt idx="34217">
                  <c:v>6.8433999999999999</c:v>
                </c:pt>
                <c:pt idx="34218">
                  <c:v>6.8436000000000003</c:v>
                </c:pt>
                <c:pt idx="34219">
                  <c:v>6.8437999999999999</c:v>
                </c:pt>
                <c:pt idx="34220">
                  <c:v>6.8440000000000003</c:v>
                </c:pt>
                <c:pt idx="34221">
                  <c:v>6.8441999999999998</c:v>
                </c:pt>
                <c:pt idx="34222">
                  <c:v>6.8444000000000003</c:v>
                </c:pt>
                <c:pt idx="34223">
                  <c:v>6.8445999999999998</c:v>
                </c:pt>
                <c:pt idx="34224">
                  <c:v>6.8448000000000002</c:v>
                </c:pt>
                <c:pt idx="34225">
                  <c:v>6.8449999999999998</c:v>
                </c:pt>
                <c:pt idx="34226">
                  <c:v>6.8452000000000002</c:v>
                </c:pt>
                <c:pt idx="34227">
                  <c:v>6.8453999999999997</c:v>
                </c:pt>
                <c:pt idx="34228">
                  <c:v>6.8456000000000001</c:v>
                </c:pt>
                <c:pt idx="34229">
                  <c:v>6.8457999999999997</c:v>
                </c:pt>
                <c:pt idx="34230">
                  <c:v>6.8460000000000001</c:v>
                </c:pt>
                <c:pt idx="34231">
                  <c:v>6.8461999999999996</c:v>
                </c:pt>
                <c:pt idx="34232">
                  <c:v>6.8464</c:v>
                </c:pt>
                <c:pt idx="34233">
                  <c:v>6.8465999999999996</c:v>
                </c:pt>
                <c:pt idx="34234">
                  <c:v>6.8468</c:v>
                </c:pt>
                <c:pt idx="34235">
                  <c:v>6.8470000000000004</c:v>
                </c:pt>
                <c:pt idx="34236">
                  <c:v>6.8472</c:v>
                </c:pt>
                <c:pt idx="34237">
                  <c:v>6.8474000000000004</c:v>
                </c:pt>
                <c:pt idx="34238">
                  <c:v>6.8475999999999999</c:v>
                </c:pt>
                <c:pt idx="34239">
                  <c:v>6.8478000000000003</c:v>
                </c:pt>
                <c:pt idx="34240">
                  <c:v>6.8479999999999999</c:v>
                </c:pt>
                <c:pt idx="34241">
                  <c:v>6.8482000000000003</c:v>
                </c:pt>
                <c:pt idx="34242">
                  <c:v>6.8483999999999998</c:v>
                </c:pt>
                <c:pt idx="34243">
                  <c:v>6.8486000000000002</c:v>
                </c:pt>
                <c:pt idx="34244">
                  <c:v>6.8487999999999998</c:v>
                </c:pt>
                <c:pt idx="34245">
                  <c:v>6.8490000000000002</c:v>
                </c:pt>
                <c:pt idx="34246">
                  <c:v>6.8491999999999997</c:v>
                </c:pt>
                <c:pt idx="34247">
                  <c:v>6.8494000000000002</c:v>
                </c:pt>
                <c:pt idx="34248">
                  <c:v>6.8495999999999997</c:v>
                </c:pt>
                <c:pt idx="34249">
                  <c:v>6.8498000000000001</c:v>
                </c:pt>
                <c:pt idx="34250">
                  <c:v>6.85</c:v>
                </c:pt>
                <c:pt idx="34251">
                  <c:v>6.8502000000000001</c:v>
                </c:pt>
                <c:pt idx="34252">
                  <c:v>6.8503999999999996</c:v>
                </c:pt>
                <c:pt idx="34253">
                  <c:v>6.8506</c:v>
                </c:pt>
                <c:pt idx="34254">
                  <c:v>6.8507999999999996</c:v>
                </c:pt>
                <c:pt idx="34255">
                  <c:v>6.851</c:v>
                </c:pt>
                <c:pt idx="34256">
                  <c:v>6.8512000000000004</c:v>
                </c:pt>
                <c:pt idx="34257">
                  <c:v>6.8513999999999999</c:v>
                </c:pt>
                <c:pt idx="34258">
                  <c:v>6.8516000000000004</c:v>
                </c:pt>
                <c:pt idx="34259">
                  <c:v>6.8517999999999999</c:v>
                </c:pt>
                <c:pt idx="34260">
                  <c:v>6.8520000000000003</c:v>
                </c:pt>
                <c:pt idx="34261">
                  <c:v>6.8521999999999998</c:v>
                </c:pt>
                <c:pt idx="34262">
                  <c:v>6.8524000000000003</c:v>
                </c:pt>
                <c:pt idx="34263">
                  <c:v>6.8525999999999998</c:v>
                </c:pt>
                <c:pt idx="34264">
                  <c:v>6.8528000000000002</c:v>
                </c:pt>
                <c:pt idx="34265">
                  <c:v>6.8529999999999998</c:v>
                </c:pt>
                <c:pt idx="34266">
                  <c:v>6.8532000000000002</c:v>
                </c:pt>
                <c:pt idx="34267">
                  <c:v>6.8533999999999997</c:v>
                </c:pt>
                <c:pt idx="34268">
                  <c:v>6.8536000000000001</c:v>
                </c:pt>
                <c:pt idx="34269">
                  <c:v>6.8537999999999997</c:v>
                </c:pt>
                <c:pt idx="34270">
                  <c:v>6.8540000000000001</c:v>
                </c:pt>
                <c:pt idx="34271">
                  <c:v>6.8541999999999996</c:v>
                </c:pt>
                <c:pt idx="34272">
                  <c:v>6.8544</c:v>
                </c:pt>
                <c:pt idx="34273">
                  <c:v>6.8545999999999996</c:v>
                </c:pt>
                <c:pt idx="34274">
                  <c:v>6.8548</c:v>
                </c:pt>
                <c:pt idx="34275">
                  <c:v>6.8550000000000004</c:v>
                </c:pt>
                <c:pt idx="34276">
                  <c:v>6.8552</c:v>
                </c:pt>
                <c:pt idx="34277">
                  <c:v>6.8554000000000004</c:v>
                </c:pt>
                <c:pt idx="34278">
                  <c:v>6.8555999999999999</c:v>
                </c:pt>
                <c:pt idx="34279">
                  <c:v>6.8558000000000003</c:v>
                </c:pt>
                <c:pt idx="34280">
                  <c:v>6.8559999999999999</c:v>
                </c:pt>
                <c:pt idx="34281">
                  <c:v>6.8562000000000003</c:v>
                </c:pt>
                <c:pt idx="34282">
                  <c:v>6.8563999999999998</c:v>
                </c:pt>
                <c:pt idx="34283">
                  <c:v>6.8566000000000003</c:v>
                </c:pt>
                <c:pt idx="34284">
                  <c:v>6.8567999999999998</c:v>
                </c:pt>
                <c:pt idx="34285">
                  <c:v>6.8570000000000002</c:v>
                </c:pt>
                <c:pt idx="34286">
                  <c:v>6.8571999999999997</c:v>
                </c:pt>
                <c:pt idx="34287">
                  <c:v>6.8574000000000002</c:v>
                </c:pt>
                <c:pt idx="34288">
                  <c:v>6.8575999999999997</c:v>
                </c:pt>
                <c:pt idx="34289">
                  <c:v>6.8578000000000001</c:v>
                </c:pt>
                <c:pt idx="34290">
                  <c:v>6.8579999999999997</c:v>
                </c:pt>
                <c:pt idx="34291">
                  <c:v>6.8582000000000001</c:v>
                </c:pt>
                <c:pt idx="34292">
                  <c:v>6.8583999999999996</c:v>
                </c:pt>
                <c:pt idx="34293">
                  <c:v>6.8586</c:v>
                </c:pt>
                <c:pt idx="34294">
                  <c:v>6.8587999999999996</c:v>
                </c:pt>
                <c:pt idx="34295">
                  <c:v>6.859</c:v>
                </c:pt>
                <c:pt idx="34296">
                  <c:v>6.8592000000000004</c:v>
                </c:pt>
                <c:pt idx="34297">
                  <c:v>6.8593999999999999</c:v>
                </c:pt>
                <c:pt idx="34298">
                  <c:v>6.8596000000000004</c:v>
                </c:pt>
                <c:pt idx="34299">
                  <c:v>6.8597999999999999</c:v>
                </c:pt>
                <c:pt idx="34300">
                  <c:v>6.86</c:v>
                </c:pt>
                <c:pt idx="34301">
                  <c:v>6.8601999999999999</c:v>
                </c:pt>
                <c:pt idx="34302">
                  <c:v>6.8604000000000003</c:v>
                </c:pt>
                <c:pt idx="34303">
                  <c:v>6.8605999999999998</c:v>
                </c:pt>
                <c:pt idx="34304">
                  <c:v>6.8608000000000002</c:v>
                </c:pt>
                <c:pt idx="34305">
                  <c:v>6.8609999999999998</c:v>
                </c:pt>
                <c:pt idx="34306">
                  <c:v>6.8612000000000002</c:v>
                </c:pt>
                <c:pt idx="34307">
                  <c:v>6.8613999999999997</c:v>
                </c:pt>
                <c:pt idx="34308">
                  <c:v>6.8616000000000001</c:v>
                </c:pt>
                <c:pt idx="34309">
                  <c:v>6.8617999999999997</c:v>
                </c:pt>
                <c:pt idx="34310">
                  <c:v>6.8620000000000001</c:v>
                </c:pt>
                <c:pt idx="34311">
                  <c:v>6.8621999999999996</c:v>
                </c:pt>
                <c:pt idx="34312">
                  <c:v>6.8624000000000001</c:v>
                </c:pt>
                <c:pt idx="34313">
                  <c:v>6.8625999999999996</c:v>
                </c:pt>
                <c:pt idx="34314">
                  <c:v>6.8628</c:v>
                </c:pt>
                <c:pt idx="34315">
                  <c:v>6.8630000000000004</c:v>
                </c:pt>
                <c:pt idx="34316">
                  <c:v>6.8632</c:v>
                </c:pt>
                <c:pt idx="34317">
                  <c:v>6.8634000000000004</c:v>
                </c:pt>
                <c:pt idx="34318">
                  <c:v>6.8635999999999999</c:v>
                </c:pt>
                <c:pt idx="34319">
                  <c:v>6.8638000000000003</c:v>
                </c:pt>
                <c:pt idx="34320">
                  <c:v>6.8639999999999999</c:v>
                </c:pt>
                <c:pt idx="34321">
                  <c:v>6.8642000000000003</c:v>
                </c:pt>
                <c:pt idx="34322">
                  <c:v>6.8643999999999998</c:v>
                </c:pt>
                <c:pt idx="34323">
                  <c:v>6.8646000000000003</c:v>
                </c:pt>
                <c:pt idx="34324">
                  <c:v>6.8647999999999998</c:v>
                </c:pt>
                <c:pt idx="34325">
                  <c:v>6.8650000000000002</c:v>
                </c:pt>
                <c:pt idx="34326">
                  <c:v>6.8651999999999997</c:v>
                </c:pt>
                <c:pt idx="34327">
                  <c:v>6.8654000000000002</c:v>
                </c:pt>
                <c:pt idx="34328">
                  <c:v>6.8655999999999997</c:v>
                </c:pt>
                <c:pt idx="34329">
                  <c:v>6.8658000000000001</c:v>
                </c:pt>
                <c:pt idx="34330">
                  <c:v>6.8659999999999997</c:v>
                </c:pt>
                <c:pt idx="34331">
                  <c:v>6.8662000000000001</c:v>
                </c:pt>
                <c:pt idx="34332">
                  <c:v>6.8663999999999996</c:v>
                </c:pt>
                <c:pt idx="34333">
                  <c:v>6.8666</c:v>
                </c:pt>
                <c:pt idx="34334">
                  <c:v>6.8667999999999996</c:v>
                </c:pt>
                <c:pt idx="34335">
                  <c:v>6.867</c:v>
                </c:pt>
                <c:pt idx="34336">
                  <c:v>6.8672000000000004</c:v>
                </c:pt>
                <c:pt idx="34337">
                  <c:v>6.8673999999999999</c:v>
                </c:pt>
                <c:pt idx="34338">
                  <c:v>6.8676000000000004</c:v>
                </c:pt>
                <c:pt idx="34339">
                  <c:v>6.8677999999999999</c:v>
                </c:pt>
                <c:pt idx="34340">
                  <c:v>6.8680000000000003</c:v>
                </c:pt>
                <c:pt idx="34341">
                  <c:v>6.8681999999999999</c:v>
                </c:pt>
                <c:pt idx="34342">
                  <c:v>6.8684000000000003</c:v>
                </c:pt>
                <c:pt idx="34343">
                  <c:v>6.8685999999999998</c:v>
                </c:pt>
                <c:pt idx="34344">
                  <c:v>6.8688000000000002</c:v>
                </c:pt>
                <c:pt idx="34345">
                  <c:v>6.8689999999999998</c:v>
                </c:pt>
                <c:pt idx="34346">
                  <c:v>6.8692000000000002</c:v>
                </c:pt>
                <c:pt idx="34347">
                  <c:v>6.8693999999999997</c:v>
                </c:pt>
                <c:pt idx="34348">
                  <c:v>6.8696000000000002</c:v>
                </c:pt>
                <c:pt idx="34349">
                  <c:v>6.8697999999999997</c:v>
                </c:pt>
                <c:pt idx="34350">
                  <c:v>6.87</c:v>
                </c:pt>
                <c:pt idx="34351">
                  <c:v>6.8701999999999996</c:v>
                </c:pt>
                <c:pt idx="34352">
                  <c:v>6.8704000000000001</c:v>
                </c:pt>
                <c:pt idx="34353">
                  <c:v>6.8705999999999996</c:v>
                </c:pt>
                <c:pt idx="34354">
                  <c:v>6.8708</c:v>
                </c:pt>
                <c:pt idx="34355">
                  <c:v>6.8710000000000004</c:v>
                </c:pt>
                <c:pt idx="34356">
                  <c:v>6.8712</c:v>
                </c:pt>
                <c:pt idx="34357">
                  <c:v>6.8714000000000004</c:v>
                </c:pt>
                <c:pt idx="34358">
                  <c:v>6.8715999999999999</c:v>
                </c:pt>
                <c:pt idx="34359">
                  <c:v>6.8718000000000004</c:v>
                </c:pt>
                <c:pt idx="34360">
                  <c:v>6.8719999999999999</c:v>
                </c:pt>
                <c:pt idx="34361">
                  <c:v>6.8722000000000003</c:v>
                </c:pt>
                <c:pt idx="34362">
                  <c:v>6.8723999999999998</c:v>
                </c:pt>
                <c:pt idx="34363">
                  <c:v>6.8726000000000003</c:v>
                </c:pt>
                <c:pt idx="34364">
                  <c:v>6.8727999999999998</c:v>
                </c:pt>
                <c:pt idx="34365">
                  <c:v>6.8730000000000002</c:v>
                </c:pt>
                <c:pt idx="34366">
                  <c:v>6.8731999999999998</c:v>
                </c:pt>
                <c:pt idx="34367">
                  <c:v>6.8734000000000002</c:v>
                </c:pt>
                <c:pt idx="34368">
                  <c:v>6.8735999999999997</c:v>
                </c:pt>
                <c:pt idx="34369">
                  <c:v>6.8738000000000001</c:v>
                </c:pt>
                <c:pt idx="34370">
                  <c:v>6.8739999999999997</c:v>
                </c:pt>
                <c:pt idx="34371">
                  <c:v>6.8742000000000001</c:v>
                </c:pt>
                <c:pt idx="34372">
                  <c:v>6.8743999999999996</c:v>
                </c:pt>
                <c:pt idx="34373">
                  <c:v>6.8746</c:v>
                </c:pt>
                <c:pt idx="34374">
                  <c:v>6.8747999999999996</c:v>
                </c:pt>
                <c:pt idx="34375">
                  <c:v>6.875</c:v>
                </c:pt>
                <c:pt idx="34376">
                  <c:v>6.8752000000000004</c:v>
                </c:pt>
                <c:pt idx="34377">
                  <c:v>6.8754</c:v>
                </c:pt>
                <c:pt idx="34378">
                  <c:v>6.8756000000000004</c:v>
                </c:pt>
                <c:pt idx="34379">
                  <c:v>6.8757999999999999</c:v>
                </c:pt>
                <c:pt idx="34380">
                  <c:v>6.8760000000000003</c:v>
                </c:pt>
                <c:pt idx="34381">
                  <c:v>6.8761999999999999</c:v>
                </c:pt>
                <c:pt idx="34382">
                  <c:v>6.8764000000000003</c:v>
                </c:pt>
                <c:pt idx="34383">
                  <c:v>6.8765999999999998</c:v>
                </c:pt>
                <c:pt idx="34384">
                  <c:v>6.8768000000000002</c:v>
                </c:pt>
                <c:pt idx="34385">
                  <c:v>6.8769999999999998</c:v>
                </c:pt>
                <c:pt idx="34386">
                  <c:v>6.8772000000000002</c:v>
                </c:pt>
                <c:pt idx="34387">
                  <c:v>6.8773999999999997</c:v>
                </c:pt>
                <c:pt idx="34388">
                  <c:v>6.8776000000000002</c:v>
                </c:pt>
                <c:pt idx="34389">
                  <c:v>6.8777999999999997</c:v>
                </c:pt>
                <c:pt idx="34390">
                  <c:v>6.8780000000000001</c:v>
                </c:pt>
                <c:pt idx="34391">
                  <c:v>6.8781999999999996</c:v>
                </c:pt>
                <c:pt idx="34392">
                  <c:v>6.8784000000000001</c:v>
                </c:pt>
                <c:pt idx="34393">
                  <c:v>6.8785999999999996</c:v>
                </c:pt>
                <c:pt idx="34394">
                  <c:v>6.8788</c:v>
                </c:pt>
                <c:pt idx="34395">
                  <c:v>6.8789999999999996</c:v>
                </c:pt>
                <c:pt idx="34396">
                  <c:v>6.8792</c:v>
                </c:pt>
                <c:pt idx="34397">
                  <c:v>6.8794000000000004</c:v>
                </c:pt>
                <c:pt idx="34398">
                  <c:v>6.8795999999999999</c:v>
                </c:pt>
                <c:pt idx="34399">
                  <c:v>6.8798000000000004</c:v>
                </c:pt>
                <c:pt idx="34400">
                  <c:v>6.88</c:v>
                </c:pt>
                <c:pt idx="34401">
                  <c:v>6.8802000000000003</c:v>
                </c:pt>
                <c:pt idx="34402">
                  <c:v>6.8803999999999998</c:v>
                </c:pt>
                <c:pt idx="34403">
                  <c:v>6.8806000000000003</c:v>
                </c:pt>
                <c:pt idx="34404">
                  <c:v>6.8807999999999998</c:v>
                </c:pt>
                <c:pt idx="34405">
                  <c:v>6.8810000000000002</c:v>
                </c:pt>
                <c:pt idx="34406">
                  <c:v>6.8811999999999998</c:v>
                </c:pt>
                <c:pt idx="34407">
                  <c:v>6.8814000000000002</c:v>
                </c:pt>
                <c:pt idx="34408">
                  <c:v>6.8815999999999997</c:v>
                </c:pt>
                <c:pt idx="34409">
                  <c:v>6.8818000000000001</c:v>
                </c:pt>
                <c:pt idx="34410">
                  <c:v>6.8819999999999997</c:v>
                </c:pt>
                <c:pt idx="34411">
                  <c:v>6.8822000000000001</c:v>
                </c:pt>
                <c:pt idx="34412">
                  <c:v>6.8823999999999996</c:v>
                </c:pt>
                <c:pt idx="34413">
                  <c:v>6.8826000000000001</c:v>
                </c:pt>
                <c:pt idx="34414">
                  <c:v>6.8827999999999996</c:v>
                </c:pt>
                <c:pt idx="34415">
                  <c:v>6.883</c:v>
                </c:pt>
                <c:pt idx="34416">
                  <c:v>6.8832000000000004</c:v>
                </c:pt>
                <c:pt idx="34417">
                  <c:v>6.8834</c:v>
                </c:pt>
                <c:pt idx="34418">
                  <c:v>6.8836000000000004</c:v>
                </c:pt>
                <c:pt idx="34419">
                  <c:v>6.8837999999999999</c:v>
                </c:pt>
                <c:pt idx="34420">
                  <c:v>6.8840000000000003</c:v>
                </c:pt>
                <c:pt idx="34421">
                  <c:v>6.8841999999999999</c:v>
                </c:pt>
                <c:pt idx="34422">
                  <c:v>6.8844000000000003</c:v>
                </c:pt>
                <c:pt idx="34423">
                  <c:v>6.8845999999999998</c:v>
                </c:pt>
                <c:pt idx="34424">
                  <c:v>6.8848000000000003</c:v>
                </c:pt>
                <c:pt idx="34425">
                  <c:v>6.8849999999999998</c:v>
                </c:pt>
                <c:pt idx="34426">
                  <c:v>6.8852000000000002</c:v>
                </c:pt>
                <c:pt idx="34427">
                  <c:v>6.8853999999999997</c:v>
                </c:pt>
                <c:pt idx="34428">
                  <c:v>6.8856000000000002</c:v>
                </c:pt>
                <c:pt idx="34429">
                  <c:v>6.8857999999999997</c:v>
                </c:pt>
                <c:pt idx="34430">
                  <c:v>6.8860000000000001</c:v>
                </c:pt>
                <c:pt idx="34431">
                  <c:v>6.8861999999999997</c:v>
                </c:pt>
                <c:pt idx="34432">
                  <c:v>6.8864000000000001</c:v>
                </c:pt>
                <c:pt idx="34433">
                  <c:v>6.8865999999999996</c:v>
                </c:pt>
                <c:pt idx="34434">
                  <c:v>6.8868</c:v>
                </c:pt>
                <c:pt idx="34435">
                  <c:v>6.8869999999999996</c:v>
                </c:pt>
                <c:pt idx="34436">
                  <c:v>6.8872</c:v>
                </c:pt>
                <c:pt idx="34437">
                  <c:v>6.8874000000000004</c:v>
                </c:pt>
                <c:pt idx="34438">
                  <c:v>6.8875999999999999</c:v>
                </c:pt>
                <c:pt idx="34439">
                  <c:v>6.8878000000000004</c:v>
                </c:pt>
                <c:pt idx="34440">
                  <c:v>6.8879999999999999</c:v>
                </c:pt>
                <c:pt idx="34441">
                  <c:v>6.8882000000000003</c:v>
                </c:pt>
                <c:pt idx="34442">
                  <c:v>6.8883999999999999</c:v>
                </c:pt>
                <c:pt idx="34443">
                  <c:v>6.8886000000000003</c:v>
                </c:pt>
                <c:pt idx="34444">
                  <c:v>6.8887999999999998</c:v>
                </c:pt>
                <c:pt idx="34445">
                  <c:v>6.8890000000000002</c:v>
                </c:pt>
                <c:pt idx="34446">
                  <c:v>6.8891999999999998</c:v>
                </c:pt>
                <c:pt idx="34447">
                  <c:v>6.8894000000000002</c:v>
                </c:pt>
                <c:pt idx="34448">
                  <c:v>6.8895999999999997</c:v>
                </c:pt>
                <c:pt idx="34449">
                  <c:v>6.8898000000000001</c:v>
                </c:pt>
                <c:pt idx="34450">
                  <c:v>6.89</c:v>
                </c:pt>
                <c:pt idx="34451">
                  <c:v>6.8902000000000001</c:v>
                </c:pt>
                <c:pt idx="34452">
                  <c:v>6.8903999999999996</c:v>
                </c:pt>
                <c:pt idx="34453">
                  <c:v>6.8906000000000001</c:v>
                </c:pt>
                <c:pt idx="34454">
                  <c:v>6.8907999999999996</c:v>
                </c:pt>
                <c:pt idx="34455">
                  <c:v>6.891</c:v>
                </c:pt>
                <c:pt idx="34456">
                  <c:v>6.8912000000000004</c:v>
                </c:pt>
                <c:pt idx="34457">
                  <c:v>6.8914</c:v>
                </c:pt>
                <c:pt idx="34458">
                  <c:v>6.8916000000000004</c:v>
                </c:pt>
                <c:pt idx="34459">
                  <c:v>6.8917999999999999</c:v>
                </c:pt>
                <c:pt idx="34460">
                  <c:v>6.8920000000000003</c:v>
                </c:pt>
                <c:pt idx="34461">
                  <c:v>6.8921999999999999</c:v>
                </c:pt>
                <c:pt idx="34462">
                  <c:v>6.8924000000000003</c:v>
                </c:pt>
                <c:pt idx="34463">
                  <c:v>6.8925999999999998</c:v>
                </c:pt>
                <c:pt idx="34464">
                  <c:v>6.8928000000000003</c:v>
                </c:pt>
                <c:pt idx="34465">
                  <c:v>6.8929999999999998</c:v>
                </c:pt>
                <c:pt idx="34466">
                  <c:v>6.8932000000000002</c:v>
                </c:pt>
                <c:pt idx="34467">
                  <c:v>6.8933999999999997</c:v>
                </c:pt>
                <c:pt idx="34468">
                  <c:v>6.8936000000000002</c:v>
                </c:pt>
                <c:pt idx="34469">
                  <c:v>6.8937999999999997</c:v>
                </c:pt>
                <c:pt idx="34470">
                  <c:v>6.8940000000000001</c:v>
                </c:pt>
                <c:pt idx="34471">
                  <c:v>6.8941999999999997</c:v>
                </c:pt>
                <c:pt idx="34472">
                  <c:v>6.8944000000000001</c:v>
                </c:pt>
                <c:pt idx="34473">
                  <c:v>6.8945999999999996</c:v>
                </c:pt>
                <c:pt idx="34474">
                  <c:v>6.8948</c:v>
                </c:pt>
                <c:pt idx="34475">
                  <c:v>6.8949999999999996</c:v>
                </c:pt>
                <c:pt idx="34476">
                  <c:v>6.8952</c:v>
                </c:pt>
                <c:pt idx="34477">
                  <c:v>6.8954000000000004</c:v>
                </c:pt>
                <c:pt idx="34478">
                  <c:v>6.8956</c:v>
                </c:pt>
                <c:pt idx="34479">
                  <c:v>6.8958000000000004</c:v>
                </c:pt>
                <c:pt idx="34480">
                  <c:v>6.8959999999999999</c:v>
                </c:pt>
                <c:pt idx="34481">
                  <c:v>6.8962000000000003</c:v>
                </c:pt>
                <c:pt idx="34482">
                  <c:v>6.8963999999999999</c:v>
                </c:pt>
                <c:pt idx="34483">
                  <c:v>6.8966000000000003</c:v>
                </c:pt>
                <c:pt idx="34484">
                  <c:v>6.8967999999999998</c:v>
                </c:pt>
                <c:pt idx="34485">
                  <c:v>6.8970000000000002</c:v>
                </c:pt>
                <c:pt idx="34486">
                  <c:v>6.8971999999999998</c:v>
                </c:pt>
                <c:pt idx="34487">
                  <c:v>6.8974000000000002</c:v>
                </c:pt>
                <c:pt idx="34488">
                  <c:v>6.8975999999999997</c:v>
                </c:pt>
                <c:pt idx="34489">
                  <c:v>6.8978000000000002</c:v>
                </c:pt>
                <c:pt idx="34490">
                  <c:v>6.8979999999999997</c:v>
                </c:pt>
                <c:pt idx="34491">
                  <c:v>6.8982000000000001</c:v>
                </c:pt>
                <c:pt idx="34492">
                  <c:v>6.8983999999999996</c:v>
                </c:pt>
                <c:pt idx="34493">
                  <c:v>6.8986000000000001</c:v>
                </c:pt>
                <c:pt idx="34494">
                  <c:v>6.8987999999999996</c:v>
                </c:pt>
                <c:pt idx="34495">
                  <c:v>6.899</c:v>
                </c:pt>
                <c:pt idx="34496">
                  <c:v>6.8992000000000004</c:v>
                </c:pt>
                <c:pt idx="34497">
                  <c:v>6.8994</c:v>
                </c:pt>
                <c:pt idx="34498">
                  <c:v>6.8996000000000004</c:v>
                </c:pt>
                <c:pt idx="34499">
                  <c:v>6.8997999999999999</c:v>
                </c:pt>
                <c:pt idx="34500">
                  <c:v>6.9</c:v>
                </c:pt>
                <c:pt idx="34501">
                  <c:v>6.9001999999999999</c:v>
                </c:pt>
                <c:pt idx="34502">
                  <c:v>6.9004000000000003</c:v>
                </c:pt>
                <c:pt idx="34503">
                  <c:v>6.9005999999999998</c:v>
                </c:pt>
                <c:pt idx="34504">
                  <c:v>6.9008000000000003</c:v>
                </c:pt>
                <c:pt idx="34505">
                  <c:v>6.9009999999999998</c:v>
                </c:pt>
                <c:pt idx="34506">
                  <c:v>6.9012000000000002</c:v>
                </c:pt>
                <c:pt idx="34507">
                  <c:v>6.9013999999999998</c:v>
                </c:pt>
                <c:pt idx="34508">
                  <c:v>6.9016000000000002</c:v>
                </c:pt>
                <c:pt idx="34509">
                  <c:v>6.9017999999999997</c:v>
                </c:pt>
                <c:pt idx="34510">
                  <c:v>6.9020000000000001</c:v>
                </c:pt>
                <c:pt idx="34511">
                  <c:v>6.9021999999999997</c:v>
                </c:pt>
                <c:pt idx="34512">
                  <c:v>6.9024000000000001</c:v>
                </c:pt>
                <c:pt idx="34513">
                  <c:v>6.9025999999999996</c:v>
                </c:pt>
                <c:pt idx="34514">
                  <c:v>6.9028</c:v>
                </c:pt>
                <c:pt idx="34515">
                  <c:v>6.9029999999999996</c:v>
                </c:pt>
                <c:pt idx="34516">
                  <c:v>6.9032</c:v>
                </c:pt>
                <c:pt idx="34517">
                  <c:v>6.9034000000000004</c:v>
                </c:pt>
                <c:pt idx="34518">
                  <c:v>6.9036</c:v>
                </c:pt>
                <c:pt idx="34519">
                  <c:v>6.9038000000000004</c:v>
                </c:pt>
                <c:pt idx="34520">
                  <c:v>6.9039999999999999</c:v>
                </c:pt>
                <c:pt idx="34521">
                  <c:v>6.9042000000000003</c:v>
                </c:pt>
                <c:pt idx="34522">
                  <c:v>6.9043999999999999</c:v>
                </c:pt>
                <c:pt idx="34523">
                  <c:v>6.9046000000000003</c:v>
                </c:pt>
                <c:pt idx="34524">
                  <c:v>6.9047999999999998</c:v>
                </c:pt>
                <c:pt idx="34525">
                  <c:v>6.9050000000000002</c:v>
                </c:pt>
                <c:pt idx="34526">
                  <c:v>6.9051999999999998</c:v>
                </c:pt>
                <c:pt idx="34527">
                  <c:v>6.9054000000000002</c:v>
                </c:pt>
                <c:pt idx="34528">
                  <c:v>6.9055999999999997</c:v>
                </c:pt>
                <c:pt idx="34529">
                  <c:v>6.9058000000000002</c:v>
                </c:pt>
                <c:pt idx="34530">
                  <c:v>6.9059999999999997</c:v>
                </c:pt>
                <c:pt idx="34531">
                  <c:v>6.9062000000000001</c:v>
                </c:pt>
                <c:pt idx="34532">
                  <c:v>6.9063999999999997</c:v>
                </c:pt>
                <c:pt idx="34533">
                  <c:v>6.9066000000000001</c:v>
                </c:pt>
                <c:pt idx="34534">
                  <c:v>6.9067999999999996</c:v>
                </c:pt>
                <c:pt idx="34535">
                  <c:v>6.907</c:v>
                </c:pt>
                <c:pt idx="34536">
                  <c:v>6.9071999999999996</c:v>
                </c:pt>
                <c:pt idx="34537">
                  <c:v>6.9074</c:v>
                </c:pt>
                <c:pt idx="34538">
                  <c:v>6.9076000000000004</c:v>
                </c:pt>
                <c:pt idx="34539">
                  <c:v>6.9077999999999999</c:v>
                </c:pt>
                <c:pt idx="34540">
                  <c:v>6.9080000000000004</c:v>
                </c:pt>
                <c:pt idx="34541">
                  <c:v>6.9081999999999999</c:v>
                </c:pt>
                <c:pt idx="34542">
                  <c:v>6.9084000000000003</c:v>
                </c:pt>
                <c:pt idx="34543">
                  <c:v>6.9085999999999999</c:v>
                </c:pt>
                <c:pt idx="34544">
                  <c:v>6.9088000000000003</c:v>
                </c:pt>
                <c:pt idx="34545">
                  <c:v>6.9089999999999998</c:v>
                </c:pt>
                <c:pt idx="34546">
                  <c:v>6.9092000000000002</c:v>
                </c:pt>
                <c:pt idx="34547">
                  <c:v>6.9093999999999998</c:v>
                </c:pt>
                <c:pt idx="34548">
                  <c:v>6.9096000000000002</c:v>
                </c:pt>
                <c:pt idx="34549">
                  <c:v>6.9097999999999997</c:v>
                </c:pt>
                <c:pt idx="34550">
                  <c:v>6.91</c:v>
                </c:pt>
                <c:pt idx="34551">
                  <c:v>6.9101999999999997</c:v>
                </c:pt>
                <c:pt idx="34552">
                  <c:v>6.9104000000000001</c:v>
                </c:pt>
                <c:pt idx="34553">
                  <c:v>6.9105999999999996</c:v>
                </c:pt>
                <c:pt idx="34554">
                  <c:v>6.9108000000000001</c:v>
                </c:pt>
                <c:pt idx="34555">
                  <c:v>6.9109999999999996</c:v>
                </c:pt>
                <c:pt idx="34556">
                  <c:v>6.9112</c:v>
                </c:pt>
                <c:pt idx="34557">
                  <c:v>6.9114000000000004</c:v>
                </c:pt>
                <c:pt idx="34558">
                  <c:v>6.9116</c:v>
                </c:pt>
                <c:pt idx="34559">
                  <c:v>6.9118000000000004</c:v>
                </c:pt>
                <c:pt idx="34560">
                  <c:v>6.9119999999999999</c:v>
                </c:pt>
                <c:pt idx="34561">
                  <c:v>6.9122000000000003</c:v>
                </c:pt>
                <c:pt idx="34562">
                  <c:v>6.9123999999999999</c:v>
                </c:pt>
                <c:pt idx="34563">
                  <c:v>6.9126000000000003</c:v>
                </c:pt>
                <c:pt idx="34564">
                  <c:v>6.9127999999999998</c:v>
                </c:pt>
                <c:pt idx="34565">
                  <c:v>6.9130000000000003</c:v>
                </c:pt>
                <c:pt idx="34566">
                  <c:v>6.9131999999999998</c:v>
                </c:pt>
                <c:pt idx="34567">
                  <c:v>6.9134000000000002</c:v>
                </c:pt>
                <c:pt idx="34568">
                  <c:v>6.9135999999999997</c:v>
                </c:pt>
                <c:pt idx="34569">
                  <c:v>6.9138000000000002</c:v>
                </c:pt>
                <c:pt idx="34570">
                  <c:v>6.9139999999999997</c:v>
                </c:pt>
                <c:pt idx="34571">
                  <c:v>6.9142000000000001</c:v>
                </c:pt>
                <c:pt idx="34572">
                  <c:v>6.9143999999999997</c:v>
                </c:pt>
                <c:pt idx="34573">
                  <c:v>6.9146000000000001</c:v>
                </c:pt>
                <c:pt idx="34574">
                  <c:v>6.9147999999999996</c:v>
                </c:pt>
                <c:pt idx="34575">
                  <c:v>6.915</c:v>
                </c:pt>
                <c:pt idx="34576">
                  <c:v>6.9151999999999996</c:v>
                </c:pt>
                <c:pt idx="34577">
                  <c:v>6.9154</c:v>
                </c:pt>
                <c:pt idx="34578">
                  <c:v>6.9156000000000004</c:v>
                </c:pt>
                <c:pt idx="34579">
                  <c:v>6.9157999999999999</c:v>
                </c:pt>
                <c:pt idx="34580">
                  <c:v>6.9160000000000004</c:v>
                </c:pt>
                <c:pt idx="34581">
                  <c:v>6.9161999999999999</c:v>
                </c:pt>
                <c:pt idx="34582">
                  <c:v>6.9164000000000003</c:v>
                </c:pt>
                <c:pt idx="34583">
                  <c:v>6.9165999999999999</c:v>
                </c:pt>
                <c:pt idx="34584">
                  <c:v>6.9168000000000003</c:v>
                </c:pt>
                <c:pt idx="34585">
                  <c:v>6.9169999999999998</c:v>
                </c:pt>
                <c:pt idx="34586">
                  <c:v>6.9172000000000002</c:v>
                </c:pt>
                <c:pt idx="34587">
                  <c:v>6.9173999999999998</c:v>
                </c:pt>
                <c:pt idx="34588">
                  <c:v>6.9176000000000002</c:v>
                </c:pt>
                <c:pt idx="34589">
                  <c:v>6.9177999999999997</c:v>
                </c:pt>
                <c:pt idx="34590">
                  <c:v>6.9180000000000001</c:v>
                </c:pt>
                <c:pt idx="34591">
                  <c:v>6.9181999999999997</c:v>
                </c:pt>
                <c:pt idx="34592">
                  <c:v>6.9184000000000001</c:v>
                </c:pt>
                <c:pt idx="34593">
                  <c:v>6.9185999999999996</c:v>
                </c:pt>
                <c:pt idx="34594">
                  <c:v>6.9188000000000001</c:v>
                </c:pt>
                <c:pt idx="34595">
                  <c:v>6.9189999999999996</c:v>
                </c:pt>
                <c:pt idx="34596">
                  <c:v>6.9192</c:v>
                </c:pt>
                <c:pt idx="34597">
                  <c:v>6.9194000000000004</c:v>
                </c:pt>
                <c:pt idx="34598">
                  <c:v>6.9196</c:v>
                </c:pt>
                <c:pt idx="34599">
                  <c:v>6.9198000000000004</c:v>
                </c:pt>
                <c:pt idx="34600">
                  <c:v>6.92</c:v>
                </c:pt>
                <c:pt idx="34601">
                  <c:v>6.9202000000000004</c:v>
                </c:pt>
                <c:pt idx="34602">
                  <c:v>6.9203999999999999</c:v>
                </c:pt>
                <c:pt idx="34603">
                  <c:v>6.9206000000000003</c:v>
                </c:pt>
                <c:pt idx="34604">
                  <c:v>6.9207999999999998</c:v>
                </c:pt>
                <c:pt idx="34605">
                  <c:v>6.9210000000000003</c:v>
                </c:pt>
                <c:pt idx="34606">
                  <c:v>6.9211999999999998</c:v>
                </c:pt>
                <c:pt idx="34607">
                  <c:v>6.9214000000000002</c:v>
                </c:pt>
                <c:pt idx="34608">
                  <c:v>6.9215999999999998</c:v>
                </c:pt>
                <c:pt idx="34609">
                  <c:v>6.9218000000000002</c:v>
                </c:pt>
                <c:pt idx="34610">
                  <c:v>6.9219999999999997</c:v>
                </c:pt>
                <c:pt idx="34611">
                  <c:v>6.9222000000000001</c:v>
                </c:pt>
                <c:pt idx="34612">
                  <c:v>6.9223999999999997</c:v>
                </c:pt>
                <c:pt idx="34613">
                  <c:v>6.9226000000000001</c:v>
                </c:pt>
                <c:pt idx="34614">
                  <c:v>6.9227999999999996</c:v>
                </c:pt>
                <c:pt idx="34615">
                  <c:v>6.923</c:v>
                </c:pt>
                <c:pt idx="34616">
                  <c:v>6.9231999999999996</c:v>
                </c:pt>
                <c:pt idx="34617">
                  <c:v>6.9234</c:v>
                </c:pt>
                <c:pt idx="34618">
                  <c:v>6.9236000000000004</c:v>
                </c:pt>
                <c:pt idx="34619">
                  <c:v>6.9238</c:v>
                </c:pt>
                <c:pt idx="34620">
                  <c:v>6.9240000000000004</c:v>
                </c:pt>
                <c:pt idx="34621">
                  <c:v>6.9241999999999999</c:v>
                </c:pt>
                <c:pt idx="34622">
                  <c:v>6.9244000000000003</c:v>
                </c:pt>
                <c:pt idx="34623">
                  <c:v>6.9245999999999999</c:v>
                </c:pt>
                <c:pt idx="34624">
                  <c:v>6.9248000000000003</c:v>
                </c:pt>
                <c:pt idx="34625">
                  <c:v>6.9249999999999998</c:v>
                </c:pt>
                <c:pt idx="34626">
                  <c:v>6.9252000000000002</c:v>
                </c:pt>
                <c:pt idx="34627">
                  <c:v>6.9253999999999998</c:v>
                </c:pt>
                <c:pt idx="34628">
                  <c:v>6.9256000000000002</c:v>
                </c:pt>
                <c:pt idx="34629">
                  <c:v>6.9257999999999997</c:v>
                </c:pt>
                <c:pt idx="34630">
                  <c:v>6.9260000000000002</c:v>
                </c:pt>
                <c:pt idx="34631">
                  <c:v>6.9261999999999997</c:v>
                </c:pt>
                <c:pt idx="34632">
                  <c:v>6.9264000000000001</c:v>
                </c:pt>
                <c:pt idx="34633">
                  <c:v>6.9265999999999996</c:v>
                </c:pt>
                <c:pt idx="34634">
                  <c:v>6.9268000000000001</c:v>
                </c:pt>
                <c:pt idx="34635">
                  <c:v>6.9269999999999996</c:v>
                </c:pt>
                <c:pt idx="34636">
                  <c:v>6.9272</c:v>
                </c:pt>
                <c:pt idx="34637">
                  <c:v>6.9273999999999996</c:v>
                </c:pt>
                <c:pt idx="34638">
                  <c:v>6.9276</c:v>
                </c:pt>
                <c:pt idx="34639">
                  <c:v>6.9278000000000004</c:v>
                </c:pt>
                <c:pt idx="34640">
                  <c:v>6.9279999999999999</c:v>
                </c:pt>
                <c:pt idx="34641">
                  <c:v>6.9282000000000004</c:v>
                </c:pt>
                <c:pt idx="34642">
                  <c:v>6.9283999999999999</c:v>
                </c:pt>
                <c:pt idx="34643">
                  <c:v>6.9286000000000003</c:v>
                </c:pt>
                <c:pt idx="34644">
                  <c:v>6.9287999999999998</c:v>
                </c:pt>
                <c:pt idx="34645">
                  <c:v>6.9290000000000003</c:v>
                </c:pt>
                <c:pt idx="34646">
                  <c:v>6.9291999999999998</c:v>
                </c:pt>
                <c:pt idx="34647">
                  <c:v>6.9294000000000002</c:v>
                </c:pt>
                <c:pt idx="34648">
                  <c:v>6.9295999999999998</c:v>
                </c:pt>
                <c:pt idx="34649">
                  <c:v>6.9298000000000002</c:v>
                </c:pt>
                <c:pt idx="34650">
                  <c:v>6.93</c:v>
                </c:pt>
                <c:pt idx="34651">
                  <c:v>6.9302000000000001</c:v>
                </c:pt>
                <c:pt idx="34652">
                  <c:v>6.9303999999999997</c:v>
                </c:pt>
                <c:pt idx="34653">
                  <c:v>6.9306000000000001</c:v>
                </c:pt>
                <c:pt idx="34654">
                  <c:v>6.9307999999999996</c:v>
                </c:pt>
                <c:pt idx="34655">
                  <c:v>6.931</c:v>
                </c:pt>
                <c:pt idx="34656">
                  <c:v>6.9311999999999996</c:v>
                </c:pt>
                <c:pt idx="34657">
                  <c:v>6.9314</c:v>
                </c:pt>
                <c:pt idx="34658">
                  <c:v>6.9316000000000004</c:v>
                </c:pt>
                <c:pt idx="34659">
                  <c:v>6.9318</c:v>
                </c:pt>
                <c:pt idx="34660">
                  <c:v>6.9320000000000004</c:v>
                </c:pt>
                <c:pt idx="34661">
                  <c:v>6.9321999999999999</c:v>
                </c:pt>
                <c:pt idx="34662">
                  <c:v>6.9324000000000003</c:v>
                </c:pt>
                <c:pt idx="34663">
                  <c:v>6.9325999999999999</c:v>
                </c:pt>
                <c:pt idx="34664">
                  <c:v>6.9328000000000003</c:v>
                </c:pt>
                <c:pt idx="34665">
                  <c:v>6.9329999999999998</c:v>
                </c:pt>
                <c:pt idx="34666">
                  <c:v>6.9332000000000003</c:v>
                </c:pt>
                <c:pt idx="34667">
                  <c:v>6.9333999999999998</c:v>
                </c:pt>
                <c:pt idx="34668">
                  <c:v>6.9336000000000002</c:v>
                </c:pt>
                <c:pt idx="34669">
                  <c:v>6.9337999999999997</c:v>
                </c:pt>
                <c:pt idx="34670">
                  <c:v>6.9340000000000002</c:v>
                </c:pt>
                <c:pt idx="34671">
                  <c:v>6.9341999999999997</c:v>
                </c:pt>
                <c:pt idx="34672">
                  <c:v>6.9344000000000001</c:v>
                </c:pt>
                <c:pt idx="34673">
                  <c:v>6.9345999999999997</c:v>
                </c:pt>
                <c:pt idx="34674">
                  <c:v>6.9348000000000001</c:v>
                </c:pt>
                <c:pt idx="34675">
                  <c:v>6.9349999999999996</c:v>
                </c:pt>
                <c:pt idx="34676">
                  <c:v>6.9352</c:v>
                </c:pt>
                <c:pt idx="34677">
                  <c:v>6.9353999999999996</c:v>
                </c:pt>
                <c:pt idx="34678">
                  <c:v>6.9356</c:v>
                </c:pt>
                <c:pt idx="34679">
                  <c:v>6.9358000000000004</c:v>
                </c:pt>
                <c:pt idx="34680">
                  <c:v>6.9359999999999999</c:v>
                </c:pt>
                <c:pt idx="34681">
                  <c:v>6.9362000000000004</c:v>
                </c:pt>
                <c:pt idx="34682">
                  <c:v>6.9363999999999999</c:v>
                </c:pt>
                <c:pt idx="34683">
                  <c:v>6.9366000000000003</c:v>
                </c:pt>
                <c:pt idx="34684">
                  <c:v>6.9367999999999999</c:v>
                </c:pt>
                <c:pt idx="34685">
                  <c:v>6.9370000000000003</c:v>
                </c:pt>
                <c:pt idx="34686">
                  <c:v>6.9371999999999998</c:v>
                </c:pt>
                <c:pt idx="34687">
                  <c:v>6.9374000000000002</c:v>
                </c:pt>
                <c:pt idx="34688">
                  <c:v>6.9375999999999998</c:v>
                </c:pt>
                <c:pt idx="34689">
                  <c:v>6.9378000000000002</c:v>
                </c:pt>
                <c:pt idx="34690">
                  <c:v>6.9379999999999997</c:v>
                </c:pt>
                <c:pt idx="34691">
                  <c:v>6.9382000000000001</c:v>
                </c:pt>
                <c:pt idx="34692">
                  <c:v>6.9383999999999997</c:v>
                </c:pt>
                <c:pt idx="34693">
                  <c:v>6.9386000000000001</c:v>
                </c:pt>
                <c:pt idx="34694">
                  <c:v>6.9387999999999996</c:v>
                </c:pt>
                <c:pt idx="34695">
                  <c:v>6.9390000000000001</c:v>
                </c:pt>
                <c:pt idx="34696">
                  <c:v>6.9391999999999996</c:v>
                </c:pt>
                <c:pt idx="34697">
                  <c:v>6.9394</c:v>
                </c:pt>
                <c:pt idx="34698">
                  <c:v>6.9396000000000004</c:v>
                </c:pt>
                <c:pt idx="34699">
                  <c:v>6.9398</c:v>
                </c:pt>
                <c:pt idx="34700">
                  <c:v>6.94</c:v>
                </c:pt>
                <c:pt idx="34701">
                  <c:v>6.9401999999999999</c:v>
                </c:pt>
                <c:pt idx="34702">
                  <c:v>6.9404000000000003</c:v>
                </c:pt>
                <c:pt idx="34703">
                  <c:v>6.9405999999999999</c:v>
                </c:pt>
                <c:pt idx="34704">
                  <c:v>6.9408000000000003</c:v>
                </c:pt>
                <c:pt idx="34705">
                  <c:v>6.9409999999999998</c:v>
                </c:pt>
                <c:pt idx="34706">
                  <c:v>6.9412000000000003</c:v>
                </c:pt>
                <c:pt idx="34707">
                  <c:v>6.9413999999999998</c:v>
                </c:pt>
                <c:pt idx="34708">
                  <c:v>6.9416000000000002</c:v>
                </c:pt>
                <c:pt idx="34709">
                  <c:v>6.9417999999999997</c:v>
                </c:pt>
                <c:pt idx="34710">
                  <c:v>6.9420000000000002</c:v>
                </c:pt>
                <c:pt idx="34711">
                  <c:v>6.9421999999999997</c:v>
                </c:pt>
                <c:pt idx="34712">
                  <c:v>6.9424000000000001</c:v>
                </c:pt>
                <c:pt idx="34713">
                  <c:v>6.9425999999999997</c:v>
                </c:pt>
                <c:pt idx="34714">
                  <c:v>6.9428000000000001</c:v>
                </c:pt>
                <c:pt idx="34715">
                  <c:v>6.9429999999999996</c:v>
                </c:pt>
                <c:pt idx="34716">
                  <c:v>6.9432</c:v>
                </c:pt>
                <c:pt idx="34717">
                  <c:v>6.9433999999999996</c:v>
                </c:pt>
                <c:pt idx="34718">
                  <c:v>6.9436</c:v>
                </c:pt>
                <c:pt idx="34719">
                  <c:v>6.9438000000000004</c:v>
                </c:pt>
                <c:pt idx="34720">
                  <c:v>6.944</c:v>
                </c:pt>
                <c:pt idx="34721">
                  <c:v>6.9442000000000004</c:v>
                </c:pt>
                <c:pt idx="34722">
                  <c:v>6.9443999999999999</c:v>
                </c:pt>
                <c:pt idx="34723">
                  <c:v>6.9446000000000003</c:v>
                </c:pt>
                <c:pt idx="34724">
                  <c:v>6.9447999999999999</c:v>
                </c:pt>
                <c:pt idx="34725">
                  <c:v>6.9450000000000003</c:v>
                </c:pt>
                <c:pt idx="34726">
                  <c:v>6.9451999999999998</c:v>
                </c:pt>
                <c:pt idx="34727">
                  <c:v>6.9454000000000002</c:v>
                </c:pt>
                <c:pt idx="34728">
                  <c:v>6.9455999999999998</c:v>
                </c:pt>
                <c:pt idx="34729">
                  <c:v>6.9458000000000002</c:v>
                </c:pt>
                <c:pt idx="34730">
                  <c:v>6.9459999999999997</c:v>
                </c:pt>
                <c:pt idx="34731">
                  <c:v>6.9462000000000002</c:v>
                </c:pt>
                <c:pt idx="34732">
                  <c:v>6.9463999999999997</c:v>
                </c:pt>
                <c:pt idx="34733">
                  <c:v>6.9466000000000001</c:v>
                </c:pt>
                <c:pt idx="34734">
                  <c:v>6.9467999999999996</c:v>
                </c:pt>
                <c:pt idx="34735">
                  <c:v>6.9470000000000001</c:v>
                </c:pt>
                <c:pt idx="34736">
                  <c:v>6.9471999999999996</c:v>
                </c:pt>
                <c:pt idx="34737">
                  <c:v>6.9474</c:v>
                </c:pt>
                <c:pt idx="34738">
                  <c:v>6.9476000000000004</c:v>
                </c:pt>
                <c:pt idx="34739">
                  <c:v>6.9478</c:v>
                </c:pt>
                <c:pt idx="34740">
                  <c:v>6.9480000000000004</c:v>
                </c:pt>
                <c:pt idx="34741">
                  <c:v>6.9481999999999999</c:v>
                </c:pt>
                <c:pt idx="34742">
                  <c:v>6.9484000000000004</c:v>
                </c:pt>
                <c:pt idx="34743">
                  <c:v>6.9485999999999999</c:v>
                </c:pt>
                <c:pt idx="34744">
                  <c:v>6.9488000000000003</c:v>
                </c:pt>
                <c:pt idx="34745">
                  <c:v>6.9489999999999998</c:v>
                </c:pt>
                <c:pt idx="34746">
                  <c:v>6.9492000000000003</c:v>
                </c:pt>
                <c:pt idx="34747">
                  <c:v>6.9493999999999998</c:v>
                </c:pt>
                <c:pt idx="34748">
                  <c:v>6.9496000000000002</c:v>
                </c:pt>
                <c:pt idx="34749">
                  <c:v>6.9497999999999998</c:v>
                </c:pt>
                <c:pt idx="34750">
                  <c:v>6.95</c:v>
                </c:pt>
                <c:pt idx="34751">
                  <c:v>6.9501999999999997</c:v>
                </c:pt>
                <c:pt idx="34752">
                  <c:v>6.9504000000000001</c:v>
                </c:pt>
                <c:pt idx="34753">
                  <c:v>6.9505999999999997</c:v>
                </c:pt>
                <c:pt idx="34754">
                  <c:v>6.9508000000000001</c:v>
                </c:pt>
                <c:pt idx="34755">
                  <c:v>6.9509999999999996</c:v>
                </c:pt>
                <c:pt idx="34756">
                  <c:v>6.9512</c:v>
                </c:pt>
                <c:pt idx="34757">
                  <c:v>6.9513999999999996</c:v>
                </c:pt>
                <c:pt idx="34758">
                  <c:v>6.9516</c:v>
                </c:pt>
                <c:pt idx="34759">
                  <c:v>6.9518000000000004</c:v>
                </c:pt>
                <c:pt idx="34760">
                  <c:v>6.952</c:v>
                </c:pt>
                <c:pt idx="34761">
                  <c:v>6.9522000000000004</c:v>
                </c:pt>
                <c:pt idx="34762">
                  <c:v>6.9523999999999999</c:v>
                </c:pt>
                <c:pt idx="34763">
                  <c:v>6.9526000000000003</c:v>
                </c:pt>
                <c:pt idx="34764">
                  <c:v>6.9527999999999999</c:v>
                </c:pt>
                <c:pt idx="34765">
                  <c:v>6.9530000000000003</c:v>
                </c:pt>
                <c:pt idx="34766">
                  <c:v>6.9531999999999998</c:v>
                </c:pt>
                <c:pt idx="34767">
                  <c:v>6.9534000000000002</c:v>
                </c:pt>
                <c:pt idx="34768">
                  <c:v>6.9535999999999998</c:v>
                </c:pt>
                <c:pt idx="34769">
                  <c:v>6.9538000000000002</c:v>
                </c:pt>
                <c:pt idx="34770">
                  <c:v>6.9539999999999997</c:v>
                </c:pt>
                <c:pt idx="34771">
                  <c:v>6.9542000000000002</c:v>
                </c:pt>
                <c:pt idx="34772">
                  <c:v>6.9543999999999997</c:v>
                </c:pt>
                <c:pt idx="34773">
                  <c:v>6.9546000000000001</c:v>
                </c:pt>
                <c:pt idx="34774">
                  <c:v>6.9547999999999996</c:v>
                </c:pt>
                <c:pt idx="34775">
                  <c:v>6.9550000000000001</c:v>
                </c:pt>
                <c:pt idx="34776">
                  <c:v>6.9551999999999996</c:v>
                </c:pt>
                <c:pt idx="34777">
                  <c:v>6.9554</c:v>
                </c:pt>
                <c:pt idx="34778">
                  <c:v>6.9555999999999996</c:v>
                </c:pt>
                <c:pt idx="34779">
                  <c:v>6.9558</c:v>
                </c:pt>
                <c:pt idx="34780">
                  <c:v>6.9560000000000004</c:v>
                </c:pt>
                <c:pt idx="34781">
                  <c:v>6.9561999999999999</c:v>
                </c:pt>
                <c:pt idx="34782">
                  <c:v>6.9564000000000004</c:v>
                </c:pt>
                <c:pt idx="34783">
                  <c:v>6.9565999999999999</c:v>
                </c:pt>
                <c:pt idx="34784">
                  <c:v>6.9568000000000003</c:v>
                </c:pt>
                <c:pt idx="34785">
                  <c:v>6.9569999999999999</c:v>
                </c:pt>
                <c:pt idx="34786">
                  <c:v>6.9572000000000003</c:v>
                </c:pt>
                <c:pt idx="34787">
                  <c:v>6.9573999999999998</c:v>
                </c:pt>
                <c:pt idx="34788">
                  <c:v>6.9576000000000002</c:v>
                </c:pt>
                <c:pt idx="34789">
                  <c:v>6.9577999999999998</c:v>
                </c:pt>
                <c:pt idx="34790">
                  <c:v>6.9580000000000002</c:v>
                </c:pt>
                <c:pt idx="34791">
                  <c:v>6.9581999999999997</c:v>
                </c:pt>
                <c:pt idx="34792">
                  <c:v>6.9584000000000001</c:v>
                </c:pt>
                <c:pt idx="34793">
                  <c:v>6.9585999999999997</c:v>
                </c:pt>
                <c:pt idx="34794">
                  <c:v>6.9588000000000001</c:v>
                </c:pt>
                <c:pt idx="34795">
                  <c:v>6.9589999999999996</c:v>
                </c:pt>
                <c:pt idx="34796">
                  <c:v>6.9592000000000001</c:v>
                </c:pt>
                <c:pt idx="34797">
                  <c:v>6.9593999999999996</c:v>
                </c:pt>
                <c:pt idx="34798">
                  <c:v>6.9596</c:v>
                </c:pt>
                <c:pt idx="34799">
                  <c:v>6.9598000000000004</c:v>
                </c:pt>
                <c:pt idx="34800">
                  <c:v>6.96</c:v>
                </c:pt>
                <c:pt idx="34801">
                  <c:v>6.9602000000000004</c:v>
                </c:pt>
                <c:pt idx="34802">
                  <c:v>6.9603999999999999</c:v>
                </c:pt>
                <c:pt idx="34803">
                  <c:v>6.9606000000000003</c:v>
                </c:pt>
                <c:pt idx="34804">
                  <c:v>6.9607999999999999</c:v>
                </c:pt>
                <c:pt idx="34805">
                  <c:v>6.9610000000000003</c:v>
                </c:pt>
                <c:pt idx="34806">
                  <c:v>6.9611999999999998</c:v>
                </c:pt>
                <c:pt idx="34807">
                  <c:v>6.9614000000000003</c:v>
                </c:pt>
                <c:pt idx="34808">
                  <c:v>6.9615999999999998</c:v>
                </c:pt>
                <c:pt idx="34809">
                  <c:v>6.9618000000000002</c:v>
                </c:pt>
                <c:pt idx="34810">
                  <c:v>6.9619999999999997</c:v>
                </c:pt>
                <c:pt idx="34811">
                  <c:v>6.9622000000000002</c:v>
                </c:pt>
                <c:pt idx="34812">
                  <c:v>6.9623999999999997</c:v>
                </c:pt>
                <c:pt idx="34813">
                  <c:v>6.9626000000000001</c:v>
                </c:pt>
                <c:pt idx="34814">
                  <c:v>6.9627999999999997</c:v>
                </c:pt>
                <c:pt idx="34815">
                  <c:v>6.9630000000000001</c:v>
                </c:pt>
                <c:pt idx="34816">
                  <c:v>6.9631999999999996</c:v>
                </c:pt>
                <c:pt idx="34817">
                  <c:v>6.9634</c:v>
                </c:pt>
                <c:pt idx="34818">
                  <c:v>6.9635999999999996</c:v>
                </c:pt>
                <c:pt idx="34819">
                  <c:v>6.9638</c:v>
                </c:pt>
                <c:pt idx="34820">
                  <c:v>6.9640000000000004</c:v>
                </c:pt>
                <c:pt idx="34821">
                  <c:v>6.9641999999999999</c:v>
                </c:pt>
                <c:pt idx="34822">
                  <c:v>6.9644000000000004</c:v>
                </c:pt>
                <c:pt idx="34823">
                  <c:v>6.9645999999999999</c:v>
                </c:pt>
                <c:pt idx="34824">
                  <c:v>6.9648000000000003</c:v>
                </c:pt>
                <c:pt idx="34825">
                  <c:v>6.9649999999999999</c:v>
                </c:pt>
                <c:pt idx="34826">
                  <c:v>6.9652000000000003</c:v>
                </c:pt>
                <c:pt idx="34827">
                  <c:v>6.9653999999999998</c:v>
                </c:pt>
                <c:pt idx="34828">
                  <c:v>6.9656000000000002</c:v>
                </c:pt>
                <c:pt idx="34829">
                  <c:v>6.9657999999999998</c:v>
                </c:pt>
                <c:pt idx="34830">
                  <c:v>6.9660000000000002</c:v>
                </c:pt>
                <c:pt idx="34831">
                  <c:v>6.9661999999999997</c:v>
                </c:pt>
                <c:pt idx="34832">
                  <c:v>6.9664000000000001</c:v>
                </c:pt>
                <c:pt idx="34833">
                  <c:v>6.9665999999999997</c:v>
                </c:pt>
                <c:pt idx="34834">
                  <c:v>6.9668000000000001</c:v>
                </c:pt>
                <c:pt idx="34835">
                  <c:v>6.9669999999999996</c:v>
                </c:pt>
                <c:pt idx="34836">
                  <c:v>6.9672000000000001</c:v>
                </c:pt>
                <c:pt idx="34837">
                  <c:v>6.9673999999999996</c:v>
                </c:pt>
                <c:pt idx="34838">
                  <c:v>6.9676</c:v>
                </c:pt>
                <c:pt idx="34839">
                  <c:v>6.9678000000000004</c:v>
                </c:pt>
                <c:pt idx="34840">
                  <c:v>6.968</c:v>
                </c:pt>
                <c:pt idx="34841">
                  <c:v>6.9682000000000004</c:v>
                </c:pt>
                <c:pt idx="34842">
                  <c:v>6.9683999999999999</c:v>
                </c:pt>
                <c:pt idx="34843">
                  <c:v>6.9686000000000003</c:v>
                </c:pt>
                <c:pt idx="34844">
                  <c:v>6.9687999999999999</c:v>
                </c:pt>
                <c:pt idx="34845">
                  <c:v>6.9690000000000003</c:v>
                </c:pt>
                <c:pt idx="34846">
                  <c:v>6.9691999999999998</c:v>
                </c:pt>
                <c:pt idx="34847">
                  <c:v>6.9694000000000003</c:v>
                </c:pt>
                <c:pt idx="34848">
                  <c:v>6.9695999999999998</c:v>
                </c:pt>
                <c:pt idx="34849">
                  <c:v>6.9698000000000002</c:v>
                </c:pt>
                <c:pt idx="34850">
                  <c:v>6.97</c:v>
                </c:pt>
                <c:pt idx="34851">
                  <c:v>6.9702000000000002</c:v>
                </c:pt>
                <c:pt idx="34852">
                  <c:v>6.9703999999999997</c:v>
                </c:pt>
                <c:pt idx="34853">
                  <c:v>6.9706000000000001</c:v>
                </c:pt>
                <c:pt idx="34854">
                  <c:v>6.9707999999999997</c:v>
                </c:pt>
                <c:pt idx="34855">
                  <c:v>6.9710000000000001</c:v>
                </c:pt>
                <c:pt idx="34856">
                  <c:v>6.9711999999999996</c:v>
                </c:pt>
                <c:pt idx="34857">
                  <c:v>6.9714</c:v>
                </c:pt>
                <c:pt idx="34858">
                  <c:v>6.9715999999999996</c:v>
                </c:pt>
                <c:pt idx="34859">
                  <c:v>6.9718</c:v>
                </c:pt>
                <c:pt idx="34860">
                  <c:v>6.9720000000000004</c:v>
                </c:pt>
                <c:pt idx="34861">
                  <c:v>6.9722</c:v>
                </c:pt>
                <c:pt idx="34862">
                  <c:v>6.9724000000000004</c:v>
                </c:pt>
                <c:pt idx="34863">
                  <c:v>6.9725999999999999</c:v>
                </c:pt>
                <c:pt idx="34864">
                  <c:v>6.9728000000000003</c:v>
                </c:pt>
                <c:pt idx="34865">
                  <c:v>6.9729999999999999</c:v>
                </c:pt>
                <c:pt idx="34866">
                  <c:v>6.9732000000000003</c:v>
                </c:pt>
                <c:pt idx="34867">
                  <c:v>6.9733999999999998</c:v>
                </c:pt>
                <c:pt idx="34868">
                  <c:v>6.9736000000000002</c:v>
                </c:pt>
                <c:pt idx="34869">
                  <c:v>6.9737999999999998</c:v>
                </c:pt>
                <c:pt idx="34870">
                  <c:v>6.9740000000000002</c:v>
                </c:pt>
                <c:pt idx="34871">
                  <c:v>6.9741999999999997</c:v>
                </c:pt>
                <c:pt idx="34872">
                  <c:v>6.9744000000000002</c:v>
                </c:pt>
                <c:pt idx="34873">
                  <c:v>6.9745999999999997</c:v>
                </c:pt>
                <c:pt idx="34874">
                  <c:v>6.9748000000000001</c:v>
                </c:pt>
                <c:pt idx="34875">
                  <c:v>6.9749999999999996</c:v>
                </c:pt>
                <c:pt idx="34876">
                  <c:v>6.9752000000000001</c:v>
                </c:pt>
                <c:pt idx="34877">
                  <c:v>6.9753999999999996</c:v>
                </c:pt>
                <c:pt idx="34878">
                  <c:v>6.9756</c:v>
                </c:pt>
                <c:pt idx="34879">
                  <c:v>6.9757999999999996</c:v>
                </c:pt>
                <c:pt idx="34880">
                  <c:v>6.976</c:v>
                </c:pt>
                <c:pt idx="34881">
                  <c:v>6.9762000000000004</c:v>
                </c:pt>
                <c:pt idx="34882">
                  <c:v>6.9763999999999999</c:v>
                </c:pt>
                <c:pt idx="34883">
                  <c:v>6.9766000000000004</c:v>
                </c:pt>
                <c:pt idx="34884">
                  <c:v>6.9767999999999999</c:v>
                </c:pt>
                <c:pt idx="34885">
                  <c:v>6.9770000000000003</c:v>
                </c:pt>
                <c:pt idx="34886">
                  <c:v>6.9771999999999998</c:v>
                </c:pt>
                <c:pt idx="34887">
                  <c:v>6.9774000000000003</c:v>
                </c:pt>
                <c:pt idx="34888">
                  <c:v>6.9775999999999998</c:v>
                </c:pt>
                <c:pt idx="34889">
                  <c:v>6.9778000000000002</c:v>
                </c:pt>
                <c:pt idx="34890">
                  <c:v>6.9779999999999998</c:v>
                </c:pt>
                <c:pt idx="34891">
                  <c:v>6.9782000000000002</c:v>
                </c:pt>
                <c:pt idx="34892">
                  <c:v>6.9783999999999997</c:v>
                </c:pt>
                <c:pt idx="34893">
                  <c:v>6.9786000000000001</c:v>
                </c:pt>
                <c:pt idx="34894">
                  <c:v>6.9787999999999997</c:v>
                </c:pt>
                <c:pt idx="34895">
                  <c:v>6.9790000000000001</c:v>
                </c:pt>
                <c:pt idx="34896">
                  <c:v>6.9791999999999996</c:v>
                </c:pt>
                <c:pt idx="34897">
                  <c:v>6.9794</c:v>
                </c:pt>
                <c:pt idx="34898">
                  <c:v>6.9795999999999996</c:v>
                </c:pt>
                <c:pt idx="34899">
                  <c:v>6.9798</c:v>
                </c:pt>
                <c:pt idx="34900">
                  <c:v>6.98</c:v>
                </c:pt>
                <c:pt idx="34901">
                  <c:v>6.9802</c:v>
                </c:pt>
                <c:pt idx="34902">
                  <c:v>6.9804000000000004</c:v>
                </c:pt>
                <c:pt idx="34903">
                  <c:v>6.9805999999999999</c:v>
                </c:pt>
                <c:pt idx="34904">
                  <c:v>6.9808000000000003</c:v>
                </c:pt>
                <c:pt idx="34905">
                  <c:v>6.9809999999999999</c:v>
                </c:pt>
                <c:pt idx="34906">
                  <c:v>6.9812000000000003</c:v>
                </c:pt>
                <c:pt idx="34907">
                  <c:v>6.9813999999999998</c:v>
                </c:pt>
                <c:pt idx="34908">
                  <c:v>6.9816000000000003</c:v>
                </c:pt>
                <c:pt idx="34909">
                  <c:v>6.9817999999999998</c:v>
                </c:pt>
                <c:pt idx="34910">
                  <c:v>6.9820000000000002</c:v>
                </c:pt>
                <c:pt idx="34911">
                  <c:v>6.9821999999999997</c:v>
                </c:pt>
                <c:pt idx="34912">
                  <c:v>6.9824000000000002</c:v>
                </c:pt>
                <c:pt idx="34913">
                  <c:v>6.9825999999999997</c:v>
                </c:pt>
                <c:pt idx="34914">
                  <c:v>6.9828000000000001</c:v>
                </c:pt>
                <c:pt idx="34915">
                  <c:v>6.9829999999999997</c:v>
                </c:pt>
                <c:pt idx="34916">
                  <c:v>6.9832000000000001</c:v>
                </c:pt>
                <c:pt idx="34917">
                  <c:v>6.9833999999999996</c:v>
                </c:pt>
                <c:pt idx="34918">
                  <c:v>6.9836</c:v>
                </c:pt>
                <c:pt idx="34919">
                  <c:v>6.9837999999999996</c:v>
                </c:pt>
                <c:pt idx="34920">
                  <c:v>6.984</c:v>
                </c:pt>
                <c:pt idx="34921">
                  <c:v>6.9842000000000004</c:v>
                </c:pt>
                <c:pt idx="34922">
                  <c:v>6.9843999999999999</c:v>
                </c:pt>
                <c:pt idx="34923">
                  <c:v>6.9846000000000004</c:v>
                </c:pt>
                <c:pt idx="34924">
                  <c:v>6.9847999999999999</c:v>
                </c:pt>
                <c:pt idx="34925">
                  <c:v>6.9850000000000003</c:v>
                </c:pt>
                <c:pt idx="34926">
                  <c:v>6.9851999999999999</c:v>
                </c:pt>
                <c:pt idx="34927">
                  <c:v>6.9854000000000003</c:v>
                </c:pt>
                <c:pt idx="34928">
                  <c:v>6.9855999999999998</c:v>
                </c:pt>
                <c:pt idx="34929">
                  <c:v>6.9858000000000002</c:v>
                </c:pt>
                <c:pt idx="34930">
                  <c:v>6.9859999999999998</c:v>
                </c:pt>
                <c:pt idx="34931">
                  <c:v>6.9862000000000002</c:v>
                </c:pt>
                <c:pt idx="34932">
                  <c:v>6.9863999999999997</c:v>
                </c:pt>
                <c:pt idx="34933">
                  <c:v>6.9866000000000001</c:v>
                </c:pt>
                <c:pt idx="34934">
                  <c:v>6.9867999999999997</c:v>
                </c:pt>
                <c:pt idx="34935">
                  <c:v>6.9870000000000001</c:v>
                </c:pt>
                <c:pt idx="34936">
                  <c:v>6.9871999999999996</c:v>
                </c:pt>
                <c:pt idx="34937">
                  <c:v>6.9874000000000001</c:v>
                </c:pt>
                <c:pt idx="34938">
                  <c:v>6.9875999999999996</c:v>
                </c:pt>
                <c:pt idx="34939">
                  <c:v>6.9878</c:v>
                </c:pt>
                <c:pt idx="34940">
                  <c:v>6.9880000000000004</c:v>
                </c:pt>
                <c:pt idx="34941">
                  <c:v>6.9882</c:v>
                </c:pt>
                <c:pt idx="34942">
                  <c:v>6.9884000000000004</c:v>
                </c:pt>
                <c:pt idx="34943">
                  <c:v>6.9885999999999999</c:v>
                </c:pt>
                <c:pt idx="34944">
                  <c:v>6.9888000000000003</c:v>
                </c:pt>
                <c:pt idx="34945">
                  <c:v>6.9889999999999999</c:v>
                </c:pt>
                <c:pt idx="34946">
                  <c:v>6.9892000000000003</c:v>
                </c:pt>
                <c:pt idx="34947">
                  <c:v>6.9893999999999998</c:v>
                </c:pt>
                <c:pt idx="34948">
                  <c:v>6.9896000000000003</c:v>
                </c:pt>
                <c:pt idx="34949">
                  <c:v>6.9897999999999998</c:v>
                </c:pt>
                <c:pt idx="34950">
                  <c:v>6.99</c:v>
                </c:pt>
                <c:pt idx="34951">
                  <c:v>6.9901999999999997</c:v>
                </c:pt>
                <c:pt idx="34952">
                  <c:v>6.9904000000000002</c:v>
                </c:pt>
                <c:pt idx="34953">
                  <c:v>6.9905999999999997</c:v>
                </c:pt>
                <c:pt idx="34954">
                  <c:v>6.9908000000000001</c:v>
                </c:pt>
                <c:pt idx="34955">
                  <c:v>6.9909999999999997</c:v>
                </c:pt>
                <c:pt idx="34956">
                  <c:v>6.9912000000000001</c:v>
                </c:pt>
                <c:pt idx="34957">
                  <c:v>6.9913999999999996</c:v>
                </c:pt>
                <c:pt idx="34958">
                  <c:v>6.9916</c:v>
                </c:pt>
                <c:pt idx="34959">
                  <c:v>6.9917999999999996</c:v>
                </c:pt>
                <c:pt idx="34960">
                  <c:v>6.992</c:v>
                </c:pt>
                <c:pt idx="34961">
                  <c:v>6.9922000000000004</c:v>
                </c:pt>
                <c:pt idx="34962">
                  <c:v>6.9923999999999999</c:v>
                </c:pt>
                <c:pt idx="34963">
                  <c:v>6.9926000000000004</c:v>
                </c:pt>
                <c:pt idx="34964">
                  <c:v>6.9927999999999999</c:v>
                </c:pt>
                <c:pt idx="34965">
                  <c:v>6.9930000000000003</c:v>
                </c:pt>
                <c:pt idx="34966">
                  <c:v>6.9931999999999999</c:v>
                </c:pt>
                <c:pt idx="34967">
                  <c:v>6.9934000000000003</c:v>
                </c:pt>
                <c:pt idx="34968">
                  <c:v>6.9935999999999998</c:v>
                </c:pt>
                <c:pt idx="34969">
                  <c:v>6.9938000000000002</c:v>
                </c:pt>
                <c:pt idx="34970">
                  <c:v>6.9939999999999998</c:v>
                </c:pt>
                <c:pt idx="34971">
                  <c:v>6.9942000000000002</c:v>
                </c:pt>
                <c:pt idx="34972">
                  <c:v>6.9943999999999997</c:v>
                </c:pt>
                <c:pt idx="34973">
                  <c:v>6.9946000000000002</c:v>
                </c:pt>
                <c:pt idx="34974">
                  <c:v>6.9947999999999997</c:v>
                </c:pt>
                <c:pt idx="34975">
                  <c:v>6.9950000000000001</c:v>
                </c:pt>
                <c:pt idx="34976">
                  <c:v>6.9951999999999996</c:v>
                </c:pt>
                <c:pt idx="34977">
                  <c:v>6.9954000000000001</c:v>
                </c:pt>
                <c:pt idx="34978">
                  <c:v>6.9955999999999996</c:v>
                </c:pt>
                <c:pt idx="34979">
                  <c:v>6.9958</c:v>
                </c:pt>
                <c:pt idx="34980">
                  <c:v>6.9960000000000004</c:v>
                </c:pt>
                <c:pt idx="34981">
                  <c:v>6.9962</c:v>
                </c:pt>
                <c:pt idx="34982">
                  <c:v>6.9964000000000004</c:v>
                </c:pt>
                <c:pt idx="34983">
                  <c:v>6.9965999999999999</c:v>
                </c:pt>
                <c:pt idx="34984">
                  <c:v>6.9968000000000004</c:v>
                </c:pt>
                <c:pt idx="34985">
                  <c:v>6.9969999999999999</c:v>
                </c:pt>
                <c:pt idx="34986">
                  <c:v>6.9972000000000003</c:v>
                </c:pt>
                <c:pt idx="34987">
                  <c:v>6.9973999999999998</c:v>
                </c:pt>
                <c:pt idx="34988">
                  <c:v>6.9976000000000003</c:v>
                </c:pt>
                <c:pt idx="34989">
                  <c:v>6.9977999999999998</c:v>
                </c:pt>
                <c:pt idx="34990">
                  <c:v>6.9980000000000002</c:v>
                </c:pt>
                <c:pt idx="34991">
                  <c:v>6.9981999999999998</c:v>
                </c:pt>
                <c:pt idx="34992">
                  <c:v>6.9984000000000002</c:v>
                </c:pt>
                <c:pt idx="34993">
                  <c:v>6.9985999999999997</c:v>
                </c:pt>
                <c:pt idx="34994">
                  <c:v>6.9988000000000001</c:v>
                </c:pt>
                <c:pt idx="34995">
                  <c:v>6.9989999999999997</c:v>
                </c:pt>
                <c:pt idx="34996">
                  <c:v>6.9992000000000001</c:v>
                </c:pt>
                <c:pt idx="34997">
                  <c:v>6.9993999999999996</c:v>
                </c:pt>
                <c:pt idx="34998">
                  <c:v>6.9996</c:v>
                </c:pt>
                <c:pt idx="34999">
                  <c:v>6.9997999999999996</c:v>
                </c:pt>
                <c:pt idx="35000">
                  <c:v>7</c:v>
                </c:pt>
                <c:pt idx="35001">
                  <c:v>7.0002000000000004</c:v>
                </c:pt>
                <c:pt idx="35002">
                  <c:v>7.0004</c:v>
                </c:pt>
                <c:pt idx="35003">
                  <c:v>7.0006000000000004</c:v>
                </c:pt>
                <c:pt idx="35004">
                  <c:v>7.0007999999999999</c:v>
                </c:pt>
                <c:pt idx="35005">
                  <c:v>7.0010000000000003</c:v>
                </c:pt>
                <c:pt idx="35006">
                  <c:v>7.0011999999999999</c:v>
                </c:pt>
                <c:pt idx="35007">
                  <c:v>7.0014000000000003</c:v>
                </c:pt>
                <c:pt idx="35008">
                  <c:v>7.0015999999999998</c:v>
                </c:pt>
                <c:pt idx="35009">
                  <c:v>7.0018000000000002</c:v>
                </c:pt>
                <c:pt idx="35010">
                  <c:v>7.0019999999999998</c:v>
                </c:pt>
                <c:pt idx="35011">
                  <c:v>7.0022000000000002</c:v>
                </c:pt>
                <c:pt idx="35012">
                  <c:v>7.0023999999999997</c:v>
                </c:pt>
                <c:pt idx="35013">
                  <c:v>7.0026000000000002</c:v>
                </c:pt>
                <c:pt idx="35014">
                  <c:v>7.0027999999999997</c:v>
                </c:pt>
                <c:pt idx="35015">
                  <c:v>7.0030000000000001</c:v>
                </c:pt>
                <c:pt idx="35016">
                  <c:v>7.0031999999999996</c:v>
                </c:pt>
                <c:pt idx="35017">
                  <c:v>7.0034000000000001</c:v>
                </c:pt>
                <c:pt idx="35018">
                  <c:v>7.0035999999999996</c:v>
                </c:pt>
                <c:pt idx="35019">
                  <c:v>7.0038</c:v>
                </c:pt>
                <c:pt idx="35020">
                  <c:v>7.0039999999999996</c:v>
                </c:pt>
                <c:pt idx="35021">
                  <c:v>7.0042</c:v>
                </c:pt>
                <c:pt idx="35022">
                  <c:v>7.0044000000000004</c:v>
                </c:pt>
                <c:pt idx="35023">
                  <c:v>7.0045999999999999</c:v>
                </c:pt>
                <c:pt idx="35024">
                  <c:v>7.0048000000000004</c:v>
                </c:pt>
                <c:pt idx="35025">
                  <c:v>7.0049999999999999</c:v>
                </c:pt>
                <c:pt idx="35026">
                  <c:v>7.0052000000000003</c:v>
                </c:pt>
                <c:pt idx="35027">
                  <c:v>7.0053999999999998</c:v>
                </c:pt>
                <c:pt idx="35028">
                  <c:v>7.0056000000000003</c:v>
                </c:pt>
                <c:pt idx="35029">
                  <c:v>7.0057999999999998</c:v>
                </c:pt>
                <c:pt idx="35030">
                  <c:v>7.0060000000000002</c:v>
                </c:pt>
                <c:pt idx="35031">
                  <c:v>7.0061999999999998</c:v>
                </c:pt>
                <c:pt idx="35032">
                  <c:v>7.0064000000000002</c:v>
                </c:pt>
                <c:pt idx="35033">
                  <c:v>7.0065999999999997</c:v>
                </c:pt>
                <c:pt idx="35034">
                  <c:v>7.0068000000000001</c:v>
                </c:pt>
                <c:pt idx="35035">
                  <c:v>7.0069999999999997</c:v>
                </c:pt>
                <c:pt idx="35036">
                  <c:v>7.0072000000000001</c:v>
                </c:pt>
                <c:pt idx="35037">
                  <c:v>7.0073999999999996</c:v>
                </c:pt>
                <c:pt idx="35038">
                  <c:v>7.0076000000000001</c:v>
                </c:pt>
                <c:pt idx="35039">
                  <c:v>7.0077999999999996</c:v>
                </c:pt>
                <c:pt idx="35040">
                  <c:v>7.008</c:v>
                </c:pt>
                <c:pt idx="35041">
                  <c:v>7.0082000000000004</c:v>
                </c:pt>
                <c:pt idx="35042">
                  <c:v>7.0084</c:v>
                </c:pt>
                <c:pt idx="35043">
                  <c:v>7.0086000000000004</c:v>
                </c:pt>
                <c:pt idx="35044">
                  <c:v>7.0087999999999999</c:v>
                </c:pt>
                <c:pt idx="35045">
                  <c:v>7.0090000000000003</c:v>
                </c:pt>
                <c:pt idx="35046">
                  <c:v>7.0091999999999999</c:v>
                </c:pt>
                <c:pt idx="35047">
                  <c:v>7.0094000000000003</c:v>
                </c:pt>
                <c:pt idx="35048">
                  <c:v>7.0095999999999998</c:v>
                </c:pt>
                <c:pt idx="35049">
                  <c:v>7.0098000000000003</c:v>
                </c:pt>
                <c:pt idx="35050">
                  <c:v>7.01</c:v>
                </c:pt>
                <c:pt idx="35051">
                  <c:v>7.0102000000000002</c:v>
                </c:pt>
                <c:pt idx="35052">
                  <c:v>7.0103999999999997</c:v>
                </c:pt>
                <c:pt idx="35053">
                  <c:v>7.0106000000000002</c:v>
                </c:pt>
                <c:pt idx="35054">
                  <c:v>7.0107999999999997</c:v>
                </c:pt>
                <c:pt idx="35055">
                  <c:v>7.0110000000000001</c:v>
                </c:pt>
                <c:pt idx="35056">
                  <c:v>7.0111999999999997</c:v>
                </c:pt>
                <c:pt idx="35057">
                  <c:v>7.0114000000000001</c:v>
                </c:pt>
                <c:pt idx="35058">
                  <c:v>7.0115999999999996</c:v>
                </c:pt>
                <c:pt idx="35059">
                  <c:v>7.0118</c:v>
                </c:pt>
                <c:pt idx="35060">
                  <c:v>7.0119999999999996</c:v>
                </c:pt>
                <c:pt idx="35061">
                  <c:v>7.0122</c:v>
                </c:pt>
                <c:pt idx="35062">
                  <c:v>7.0124000000000004</c:v>
                </c:pt>
                <c:pt idx="35063">
                  <c:v>7.0125999999999999</c:v>
                </c:pt>
                <c:pt idx="35064">
                  <c:v>7.0128000000000004</c:v>
                </c:pt>
                <c:pt idx="35065">
                  <c:v>7.0129999999999999</c:v>
                </c:pt>
                <c:pt idx="35066">
                  <c:v>7.0132000000000003</c:v>
                </c:pt>
                <c:pt idx="35067">
                  <c:v>7.0133999999999999</c:v>
                </c:pt>
                <c:pt idx="35068">
                  <c:v>7.0136000000000003</c:v>
                </c:pt>
                <c:pt idx="35069">
                  <c:v>7.0137999999999998</c:v>
                </c:pt>
                <c:pt idx="35070">
                  <c:v>7.0140000000000002</c:v>
                </c:pt>
                <c:pt idx="35071">
                  <c:v>7.0141999999999998</c:v>
                </c:pt>
                <c:pt idx="35072">
                  <c:v>7.0144000000000002</c:v>
                </c:pt>
                <c:pt idx="35073">
                  <c:v>7.0145999999999997</c:v>
                </c:pt>
                <c:pt idx="35074">
                  <c:v>7.0148000000000001</c:v>
                </c:pt>
                <c:pt idx="35075">
                  <c:v>7.0149999999999997</c:v>
                </c:pt>
                <c:pt idx="35076">
                  <c:v>7.0152000000000001</c:v>
                </c:pt>
                <c:pt idx="35077">
                  <c:v>7.0153999999999996</c:v>
                </c:pt>
                <c:pt idx="35078">
                  <c:v>7.0156000000000001</c:v>
                </c:pt>
                <c:pt idx="35079">
                  <c:v>7.0157999999999996</c:v>
                </c:pt>
                <c:pt idx="35080">
                  <c:v>7.016</c:v>
                </c:pt>
                <c:pt idx="35081">
                  <c:v>7.0162000000000004</c:v>
                </c:pt>
                <c:pt idx="35082">
                  <c:v>7.0164</c:v>
                </c:pt>
                <c:pt idx="35083">
                  <c:v>7.0166000000000004</c:v>
                </c:pt>
                <c:pt idx="35084">
                  <c:v>7.0167999999999999</c:v>
                </c:pt>
                <c:pt idx="35085">
                  <c:v>7.0170000000000003</c:v>
                </c:pt>
                <c:pt idx="35086">
                  <c:v>7.0171999999999999</c:v>
                </c:pt>
                <c:pt idx="35087">
                  <c:v>7.0174000000000003</c:v>
                </c:pt>
                <c:pt idx="35088">
                  <c:v>7.0175999999999998</c:v>
                </c:pt>
                <c:pt idx="35089">
                  <c:v>7.0178000000000003</c:v>
                </c:pt>
                <c:pt idx="35090">
                  <c:v>7.0179999999999998</c:v>
                </c:pt>
                <c:pt idx="35091">
                  <c:v>7.0182000000000002</c:v>
                </c:pt>
                <c:pt idx="35092">
                  <c:v>7.0183999999999997</c:v>
                </c:pt>
                <c:pt idx="35093">
                  <c:v>7.0186000000000002</c:v>
                </c:pt>
                <c:pt idx="35094">
                  <c:v>7.0187999999999997</c:v>
                </c:pt>
                <c:pt idx="35095">
                  <c:v>7.0190000000000001</c:v>
                </c:pt>
                <c:pt idx="35096">
                  <c:v>7.0191999999999997</c:v>
                </c:pt>
                <c:pt idx="35097">
                  <c:v>7.0194000000000001</c:v>
                </c:pt>
                <c:pt idx="35098">
                  <c:v>7.0195999999999996</c:v>
                </c:pt>
                <c:pt idx="35099">
                  <c:v>7.0198</c:v>
                </c:pt>
                <c:pt idx="35100">
                  <c:v>7.02</c:v>
                </c:pt>
                <c:pt idx="35101">
                  <c:v>7.0202</c:v>
                </c:pt>
                <c:pt idx="35102">
                  <c:v>7.0204000000000004</c:v>
                </c:pt>
                <c:pt idx="35103">
                  <c:v>7.0206</c:v>
                </c:pt>
                <c:pt idx="35104">
                  <c:v>7.0208000000000004</c:v>
                </c:pt>
                <c:pt idx="35105">
                  <c:v>7.0209999999999999</c:v>
                </c:pt>
                <c:pt idx="35106">
                  <c:v>7.0212000000000003</c:v>
                </c:pt>
                <c:pt idx="35107">
                  <c:v>7.0213999999999999</c:v>
                </c:pt>
                <c:pt idx="35108">
                  <c:v>7.0216000000000003</c:v>
                </c:pt>
                <c:pt idx="35109">
                  <c:v>7.0217999999999998</c:v>
                </c:pt>
                <c:pt idx="35110">
                  <c:v>7.0220000000000002</c:v>
                </c:pt>
                <c:pt idx="35111">
                  <c:v>7.0221999999999998</c:v>
                </c:pt>
                <c:pt idx="35112">
                  <c:v>7.0224000000000002</c:v>
                </c:pt>
                <c:pt idx="35113">
                  <c:v>7.0225999999999997</c:v>
                </c:pt>
                <c:pt idx="35114">
                  <c:v>7.0228000000000002</c:v>
                </c:pt>
                <c:pt idx="35115">
                  <c:v>7.0229999999999997</c:v>
                </c:pt>
                <c:pt idx="35116">
                  <c:v>7.0232000000000001</c:v>
                </c:pt>
                <c:pt idx="35117">
                  <c:v>7.0233999999999996</c:v>
                </c:pt>
                <c:pt idx="35118">
                  <c:v>7.0236000000000001</c:v>
                </c:pt>
                <c:pt idx="35119">
                  <c:v>7.0237999999999996</c:v>
                </c:pt>
                <c:pt idx="35120">
                  <c:v>7.024</c:v>
                </c:pt>
                <c:pt idx="35121">
                  <c:v>7.0242000000000004</c:v>
                </c:pt>
                <c:pt idx="35122">
                  <c:v>7.0244</c:v>
                </c:pt>
                <c:pt idx="35123">
                  <c:v>7.0246000000000004</c:v>
                </c:pt>
                <c:pt idx="35124">
                  <c:v>7.0247999999999999</c:v>
                </c:pt>
                <c:pt idx="35125">
                  <c:v>7.0250000000000004</c:v>
                </c:pt>
                <c:pt idx="35126">
                  <c:v>7.0251999999999999</c:v>
                </c:pt>
                <c:pt idx="35127">
                  <c:v>7.0254000000000003</c:v>
                </c:pt>
                <c:pt idx="35128">
                  <c:v>7.0255999999999998</c:v>
                </c:pt>
                <c:pt idx="35129">
                  <c:v>7.0258000000000003</c:v>
                </c:pt>
                <c:pt idx="35130">
                  <c:v>7.0259999999999998</c:v>
                </c:pt>
                <c:pt idx="35131">
                  <c:v>7.0262000000000002</c:v>
                </c:pt>
                <c:pt idx="35132">
                  <c:v>7.0263999999999998</c:v>
                </c:pt>
                <c:pt idx="35133">
                  <c:v>7.0266000000000002</c:v>
                </c:pt>
                <c:pt idx="35134">
                  <c:v>7.0267999999999997</c:v>
                </c:pt>
                <c:pt idx="35135">
                  <c:v>7.0270000000000001</c:v>
                </c:pt>
                <c:pt idx="35136">
                  <c:v>7.0271999999999997</c:v>
                </c:pt>
                <c:pt idx="35137">
                  <c:v>7.0274000000000001</c:v>
                </c:pt>
                <c:pt idx="35138">
                  <c:v>7.0275999999999996</c:v>
                </c:pt>
                <c:pt idx="35139">
                  <c:v>7.0278</c:v>
                </c:pt>
                <c:pt idx="35140">
                  <c:v>7.0279999999999996</c:v>
                </c:pt>
                <c:pt idx="35141">
                  <c:v>7.0282</c:v>
                </c:pt>
                <c:pt idx="35142">
                  <c:v>7.0284000000000004</c:v>
                </c:pt>
                <c:pt idx="35143">
                  <c:v>7.0286</c:v>
                </c:pt>
                <c:pt idx="35144">
                  <c:v>7.0288000000000004</c:v>
                </c:pt>
                <c:pt idx="35145">
                  <c:v>7.0289999999999999</c:v>
                </c:pt>
                <c:pt idx="35146">
                  <c:v>7.0292000000000003</c:v>
                </c:pt>
                <c:pt idx="35147">
                  <c:v>7.0293999999999999</c:v>
                </c:pt>
                <c:pt idx="35148">
                  <c:v>7.0296000000000003</c:v>
                </c:pt>
                <c:pt idx="35149">
                  <c:v>7.0297999999999998</c:v>
                </c:pt>
                <c:pt idx="35150">
                  <c:v>7.03</c:v>
                </c:pt>
                <c:pt idx="35151">
                  <c:v>7.0301999999999998</c:v>
                </c:pt>
                <c:pt idx="35152">
                  <c:v>7.0304000000000002</c:v>
                </c:pt>
                <c:pt idx="35153">
                  <c:v>7.0305999999999997</c:v>
                </c:pt>
                <c:pt idx="35154">
                  <c:v>7.0308000000000002</c:v>
                </c:pt>
                <c:pt idx="35155">
                  <c:v>7.0309999999999997</c:v>
                </c:pt>
                <c:pt idx="35156">
                  <c:v>7.0312000000000001</c:v>
                </c:pt>
                <c:pt idx="35157">
                  <c:v>7.0313999999999997</c:v>
                </c:pt>
                <c:pt idx="35158">
                  <c:v>7.0316000000000001</c:v>
                </c:pt>
                <c:pt idx="35159">
                  <c:v>7.0317999999999996</c:v>
                </c:pt>
                <c:pt idx="35160">
                  <c:v>7.032</c:v>
                </c:pt>
                <c:pt idx="35161">
                  <c:v>7.0321999999999996</c:v>
                </c:pt>
                <c:pt idx="35162">
                  <c:v>7.0324</c:v>
                </c:pt>
                <c:pt idx="35163">
                  <c:v>7.0326000000000004</c:v>
                </c:pt>
                <c:pt idx="35164">
                  <c:v>7.0327999999999999</c:v>
                </c:pt>
                <c:pt idx="35165">
                  <c:v>7.0330000000000004</c:v>
                </c:pt>
                <c:pt idx="35166">
                  <c:v>7.0331999999999999</c:v>
                </c:pt>
                <c:pt idx="35167">
                  <c:v>7.0334000000000003</c:v>
                </c:pt>
                <c:pt idx="35168">
                  <c:v>7.0335999999999999</c:v>
                </c:pt>
                <c:pt idx="35169">
                  <c:v>7.0338000000000003</c:v>
                </c:pt>
                <c:pt idx="35170">
                  <c:v>7.0339999999999998</c:v>
                </c:pt>
                <c:pt idx="35171">
                  <c:v>7.0342000000000002</c:v>
                </c:pt>
                <c:pt idx="35172">
                  <c:v>7.0343999999999998</c:v>
                </c:pt>
                <c:pt idx="35173">
                  <c:v>7.0346000000000002</c:v>
                </c:pt>
                <c:pt idx="35174">
                  <c:v>7.0347999999999997</c:v>
                </c:pt>
                <c:pt idx="35175">
                  <c:v>7.0350000000000001</c:v>
                </c:pt>
                <c:pt idx="35176">
                  <c:v>7.0351999999999997</c:v>
                </c:pt>
                <c:pt idx="35177">
                  <c:v>7.0354000000000001</c:v>
                </c:pt>
                <c:pt idx="35178">
                  <c:v>7.0355999999999996</c:v>
                </c:pt>
                <c:pt idx="35179">
                  <c:v>7.0358000000000001</c:v>
                </c:pt>
                <c:pt idx="35180">
                  <c:v>7.0359999999999996</c:v>
                </c:pt>
                <c:pt idx="35181">
                  <c:v>7.0362</c:v>
                </c:pt>
                <c:pt idx="35182">
                  <c:v>7.0364000000000004</c:v>
                </c:pt>
                <c:pt idx="35183">
                  <c:v>7.0366</c:v>
                </c:pt>
                <c:pt idx="35184">
                  <c:v>7.0368000000000004</c:v>
                </c:pt>
                <c:pt idx="35185">
                  <c:v>7.0369999999999999</c:v>
                </c:pt>
                <c:pt idx="35186">
                  <c:v>7.0372000000000003</c:v>
                </c:pt>
                <c:pt idx="35187">
                  <c:v>7.0373999999999999</c:v>
                </c:pt>
                <c:pt idx="35188">
                  <c:v>7.0376000000000003</c:v>
                </c:pt>
                <c:pt idx="35189">
                  <c:v>7.0377999999999998</c:v>
                </c:pt>
                <c:pt idx="35190">
                  <c:v>7.0380000000000003</c:v>
                </c:pt>
                <c:pt idx="35191">
                  <c:v>7.0381999999999998</c:v>
                </c:pt>
                <c:pt idx="35192">
                  <c:v>7.0384000000000002</c:v>
                </c:pt>
                <c:pt idx="35193">
                  <c:v>7.0385999999999997</c:v>
                </c:pt>
                <c:pt idx="35194">
                  <c:v>7.0388000000000002</c:v>
                </c:pt>
                <c:pt idx="35195">
                  <c:v>7.0389999999999997</c:v>
                </c:pt>
                <c:pt idx="35196">
                  <c:v>7.0392000000000001</c:v>
                </c:pt>
                <c:pt idx="35197">
                  <c:v>7.0393999999999997</c:v>
                </c:pt>
                <c:pt idx="35198">
                  <c:v>7.0396000000000001</c:v>
                </c:pt>
                <c:pt idx="35199">
                  <c:v>7.0397999999999996</c:v>
                </c:pt>
                <c:pt idx="35200">
                  <c:v>7.04</c:v>
                </c:pt>
                <c:pt idx="35201">
                  <c:v>7.0401999999999996</c:v>
                </c:pt>
                <c:pt idx="35202">
                  <c:v>7.0404</c:v>
                </c:pt>
                <c:pt idx="35203">
                  <c:v>7.0406000000000004</c:v>
                </c:pt>
                <c:pt idx="35204">
                  <c:v>7.0407999999999999</c:v>
                </c:pt>
                <c:pt idx="35205">
                  <c:v>7.0410000000000004</c:v>
                </c:pt>
                <c:pt idx="35206">
                  <c:v>7.0411999999999999</c:v>
                </c:pt>
                <c:pt idx="35207">
                  <c:v>7.0414000000000003</c:v>
                </c:pt>
                <c:pt idx="35208">
                  <c:v>7.0415999999999999</c:v>
                </c:pt>
                <c:pt idx="35209">
                  <c:v>7.0418000000000003</c:v>
                </c:pt>
                <c:pt idx="35210">
                  <c:v>7.0419999999999998</c:v>
                </c:pt>
                <c:pt idx="35211">
                  <c:v>7.0422000000000002</c:v>
                </c:pt>
                <c:pt idx="35212">
                  <c:v>7.0423999999999998</c:v>
                </c:pt>
                <c:pt idx="35213">
                  <c:v>7.0426000000000002</c:v>
                </c:pt>
                <c:pt idx="35214">
                  <c:v>7.0427999999999997</c:v>
                </c:pt>
                <c:pt idx="35215">
                  <c:v>7.0430000000000001</c:v>
                </c:pt>
                <c:pt idx="35216">
                  <c:v>7.0431999999999997</c:v>
                </c:pt>
                <c:pt idx="35217">
                  <c:v>7.0434000000000001</c:v>
                </c:pt>
                <c:pt idx="35218">
                  <c:v>7.0435999999999996</c:v>
                </c:pt>
                <c:pt idx="35219">
                  <c:v>7.0438000000000001</c:v>
                </c:pt>
                <c:pt idx="35220">
                  <c:v>7.0439999999999996</c:v>
                </c:pt>
                <c:pt idx="35221">
                  <c:v>7.0442</c:v>
                </c:pt>
                <c:pt idx="35222">
                  <c:v>7.0444000000000004</c:v>
                </c:pt>
                <c:pt idx="35223">
                  <c:v>7.0446</c:v>
                </c:pt>
                <c:pt idx="35224">
                  <c:v>7.0448000000000004</c:v>
                </c:pt>
                <c:pt idx="35225">
                  <c:v>7.0449999999999999</c:v>
                </c:pt>
                <c:pt idx="35226">
                  <c:v>7.0452000000000004</c:v>
                </c:pt>
                <c:pt idx="35227">
                  <c:v>7.0453999999999999</c:v>
                </c:pt>
                <c:pt idx="35228">
                  <c:v>7.0456000000000003</c:v>
                </c:pt>
                <c:pt idx="35229">
                  <c:v>7.0457999999999998</c:v>
                </c:pt>
                <c:pt idx="35230">
                  <c:v>7.0460000000000003</c:v>
                </c:pt>
                <c:pt idx="35231">
                  <c:v>7.0461999999999998</c:v>
                </c:pt>
                <c:pt idx="35232">
                  <c:v>7.0464000000000002</c:v>
                </c:pt>
                <c:pt idx="35233">
                  <c:v>7.0465999999999998</c:v>
                </c:pt>
                <c:pt idx="35234">
                  <c:v>7.0468000000000002</c:v>
                </c:pt>
                <c:pt idx="35235">
                  <c:v>7.0469999999999997</c:v>
                </c:pt>
                <c:pt idx="35236">
                  <c:v>7.0472000000000001</c:v>
                </c:pt>
                <c:pt idx="35237">
                  <c:v>7.0473999999999997</c:v>
                </c:pt>
                <c:pt idx="35238">
                  <c:v>7.0476000000000001</c:v>
                </c:pt>
                <c:pt idx="35239">
                  <c:v>7.0477999999999996</c:v>
                </c:pt>
                <c:pt idx="35240">
                  <c:v>7.048</c:v>
                </c:pt>
                <c:pt idx="35241">
                  <c:v>7.0481999999999996</c:v>
                </c:pt>
                <c:pt idx="35242">
                  <c:v>7.0484</c:v>
                </c:pt>
                <c:pt idx="35243">
                  <c:v>7.0486000000000004</c:v>
                </c:pt>
                <c:pt idx="35244">
                  <c:v>7.0488</c:v>
                </c:pt>
                <c:pt idx="35245">
                  <c:v>7.0490000000000004</c:v>
                </c:pt>
                <c:pt idx="35246">
                  <c:v>7.0491999999999999</c:v>
                </c:pt>
                <c:pt idx="35247">
                  <c:v>7.0494000000000003</c:v>
                </c:pt>
                <c:pt idx="35248">
                  <c:v>7.0495999999999999</c:v>
                </c:pt>
                <c:pt idx="35249">
                  <c:v>7.0498000000000003</c:v>
                </c:pt>
                <c:pt idx="35250">
                  <c:v>7.05</c:v>
                </c:pt>
                <c:pt idx="35251">
                  <c:v>7.0502000000000002</c:v>
                </c:pt>
                <c:pt idx="35252">
                  <c:v>7.0503999999999998</c:v>
                </c:pt>
                <c:pt idx="35253">
                  <c:v>7.0506000000000002</c:v>
                </c:pt>
                <c:pt idx="35254">
                  <c:v>7.0507999999999997</c:v>
                </c:pt>
                <c:pt idx="35255">
                  <c:v>7.0510000000000002</c:v>
                </c:pt>
                <c:pt idx="35256">
                  <c:v>7.0511999999999997</c:v>
                </c:pt>
                <c:pt idx="35257">
                  <c:v>7.0514000000000001</c:v>
                </c:pt>
                <c:pt idx="35258">
                  <c:v>7.0515999999999996</c:v>
                </c:pt>
                <c:pt idx="35259">
                  <c:v>7.0518000000000001</c:v>
                </c:pt>
                <c:pt idx="35260">
                  <c:v>7.0519999999999996</c:v>
                </c:pt>
                <c:pt idx="35261">
                  <c:v>7.0522</c:v>
                </c:pt>
                <c:pt idx="35262">
                  <c:v>7.0523999999999996</c:v>
                </c:pt>
                <c:pt idx="35263">
                  <c:v>7.0526</c:v>
                </c:pt>
                <c:pt idx="35264">
                  <c:v>7.0528000000000004</c:v>
                </c:pt>
                <c:pt idx="35265">
                  <c:v>7.0529999999999999</c:v>
                </c:pt>
                <c:pt idx="35266">
                  <c:v>7.0532000000000004</c:v>
                </c:pt>
                <c:pt idx="35267">
                  <c:v>7.0533999999999999</c:v>
                </c:pt>
                <c:pt idx="35268">
                  <c:v>7.0536000000000003</c:v>
                </c:pt>
                <c:pt idx="35269">
                  <c:v>7.0537999999999998</c:v>
                </c:pt>
                <c:pt idx="35270">
                  <c:v>7.0540000000000003</c:v>
                </c:pt>
                <c:pt idx="35271">
                  <c:v>7.0541999999999998</c:v>
                </c:pt>
                <c:pt idx="35272">
                  <c:v>7.0544000000000002</c:v>
                </c:pt>
                <c:pt idx="35273">
                  <c:v>7.0545999999999998</c:v>
                </c:pt>
                <c:pt idx="35274">
                  <c:v>7.0548000000000002</c:v>
                </c:pt>
                <c:pt idx="35275">
                  <c:v>7.0549999999999997</c:v>
                </c:pt>
                <c:pt idx="35276">
                  <c:v>7.0552000000000001</c:v>
                </c:pt>
                <c:pt idx="35277">
                  <c:v>7.0553999999999997</c:v>
                </c:pt>
                <c:pt idx="35278">
                  <c:v>7.0556000000000001</c:v>
                </c:pt>
                <c:pt idx="35279">
                  <c:v>7.0557999999999996</c:v>
                </c:pt>
                <c:pt idx="35280">
                  <c:v>7.056</c:v>
                </c:pt>
                <c:pt idx="35281">
                  <c:v>7.0561999999999996</c:v>
                </c:pt>
                <c:pt idx="35282">
                  <c:v>7.0564</c:v>
                </c:pt>
                <c:pt idx="35283">
                  <c:v>7.0566000000000004</c:v>
                </c:pt>
                <c:pt idx="35284">
                  <c:v>7.0568</c:v>
                </c:pt>
                <c:pt idx="35285">
                  <c:v>7.0570000000000004</c:v>
                </c:pt>
                <c:pt idx="35286">
                  <c:v>7.0571999999999999</c:v>
                </c:pt>
                <c:pt idx="35287">
                  <c:v>7.0574000000000003</c:v>
                </c:pt>
                <c:pt idx="35288">
                  <c:v>7.0575999999999999</c:v>
                </c:pt>
                <c:pt idx="35289">
                  <c:v>7.0578000000000003</c:v>
                </c:pt>
                <c:pt idx="35290">
                  <c:v>7.0579999999999998</c:v>
                </c:pt>
                <c:pt idx="35291">
                  <c:v>7.0582000000000003</c:v>
                </c:pt>
                <c:pt idx="35292">
                  <c:v>7.0583999999999998</c:v>
                </c:pt>
                <c:pt idx="35293">
                  <c:v>7.0586000000000002</c:v>
                </c:pt>
                <c:pt idx="35294">
                  <c:v>7.0587999999999997</c:v>
                </c:pt>
                <c:pt idx="35295">
                  <c:v>7.0590000000000002</c:v>
                </c:pt>
                <c:pt idx="35296">
                  <c:v>7.0591999999999997</c:v>
                </c:pt>
                <c:pt idx="35297">
                  <c:v>7.0594000000000001</c:v>
                </c:pt>
                <c:pt idx="35298">
                  <c:v>7.0595999999999997</c:v>
                </c:pt>
                <c:pt idx="35299">
                  <c:v>7.0598000000000001</c:v>
                </c:pt>
                <c:pt idx="35300">
                  <c:v>7.06</c:v>
                </c:pt>
                <c:pt idx="35301">
                  <c:v>7.0602</c:v>
                </c:pt>
                <c:pt idx="35302">
                  <c:v>7.0603999999999996</c:v>
                </c:pt>
                <c:pt idx="35303">
                  <c:v>7.0606</c:v>
                </c:pt>
                <c:pt idx="35304">
                  <c:v>7.0608000000000004</c:v>
                </c:pt>
                <c:pt idx="35305">
                  <c:v>7.0609999999999999</c:v>
                </c:pt>
                <c:pt idx="35306">
                  <c:v>7.0612000000000004</c:v>
                </c:pt>
                <c:pt idx="35307">
                  <c:v>7.0613999999999999</c:v>
                </c:pt>
                <c:pt idx="35308">
                  <c:v>7.0616000000000003</c:v>
                </c:pt>
                <c:pt idx="35309">
                  <c:v>7.0617999999999999</c:v>
                </c:pt>
                <c:pt idx="35310">
                  <c:v>7.0620000000000003</c:v>
                </c:pt>
                <c:pt idx="35311">
                  <c:v>7.0621999999999998</c:v>
                </c:pt>
                <c:pt idx="35312">
                  <c:v>7.0624000000000002</c:v>
                </c:pt>
                <c:pt idx="35313">
                  <c:v>7.0625999999999998</c:v>
                </c:pt>
                <c:pt idx="35314">
                  <c:v>7.0628000000000002</c:v>
                </c:pt>
                <c:pt idx="35315">
                  <c:v>7.0629999999999997</c:v>
                </c:pt>
                <c:pt idx="35316">
                  <c:v>7.0632000000000001</c:v>
                </c:pt>
                <c:pt idx="35317">
                  <c:v>7.0633999999999997</c:v>
                </c:pt>
                <c:pt idx="35318">
                  <c:v>7.0636000000000001</c:v>
                </c:pt>
                <c:pt idx="35319">
                  <c:v>7.0637999999999996</c:v>
                </c:pt>
                <c:pt idx="35320">
                  <c:v>7.0640000000000001</c:v>
                </c:pt>
                <c:pt idx="35321">
                  <c:v>7.0641999999999996</c:v>
                </c:pt>
                <c:pt idx="35322">
                  <c:v>7.0644</c:v>
                </c:pt>
                <c:pt idx="35323">
                  <c:v>7.0646000000000004</c:v>
                </c:pt>
                <c:pt idx="35324">
                  <c:v>7.0648</c:v>
                </c:pt>
                <c:pt idx="35325">
                  <c:v>7.0650000000000004</c:v>
                </c:pt>
                <c:pt idx="35326">
                  <c:v>7.0651999999999999</c:v>
                </c:pt>
                <c:pt idx="35327">
                  <c:v>7.0654000000000003</c:v>
                </c:pt>
                <c:pt idx="35328">
                  <c:v>7.0655999999999999</c:v>
                </c:pt>
                <c:pt idx="35329">
                  <c:v>7.0658000000000003</c:v>
                </c:pt>
                <c:pt idx="35330">
                  <c:v>7.0659999999999998</c:v>
                </c:pt>
                <c:pt idx="35331">
                  <c:v>7.0662000000000003</c:v>
                </c:pt>
                <c:pt idx="35332">
                  <c:v>7.0663999999999998</c:v>
                </c:pt>
                <c:pt idx="35333">
                  <c:v>7.0666000000000002</c:v>
                </c:pt>
                <c:pt idx="35334">
                  <c:v>7.0667999999999997</c:v>
                </c:pt>
                <c:pt idx="35335">
                  <c:v>7.0670000000000002</c:v>
                </c:pt>
                <c:pt idx="35336">
                  <c:v>7.0671999999999997</c:v>
                </c:pt>
                <c:pt idx="35337">
                  <c:v>7.0674000000000001</c:v>
                </c:pt>
                <c:pt idx="35338">
                  <c:v>7.0675999999999997</c:v>
                </c:pt>
                <c:pt idx="35339">
                  <c:v>7.0678000000000001</c:v>
                </c:pt>
                <c:pt idx="35340">
                  <c:v>7.0679999999999996</c:v>
                </c:pt>
                <c:pt idx="35341">
                  <c:v>7.0682</c:v>
                </c:pt>
                <c:pt idx="35342">
                  <c:v>7.0683999999999996</c:v>
                </c:pt>
                <c:pt idx="35343">
                  <c:v>7.0686</c:v>
                </c:pt>
                <c:pt idx="35344">
                  <c:v>7.0688000000000004</c:v>
                </c:pt>
                <c:pt idx="35345">
                  <c:v>7.069</c:v>
                </c:pt>
                <c:pt idx="35346">
                  <c:v>7.0692000000000004</c:v>
                </c:pt>
                <c:pt idx="35347">
                  <c:v>7.0693999999999999</c:v>
                </c:pt>
                <c:pt idx="35348">
                  <c:v>7.0696000000000003</c:v>
                </c:pt>
                <c:pt idx="35349">
                  <c:v>7.0697999999999999</c:v>
                </c:pt>
                <c:pt idx="35350">
                  <c:v>7.07</c:v>
                </c:pt>
                <c:pt idx="35351">
                  <c:v>7.0701999999999998</c:v>
                </c:pt>
                <c:pt idx="35352">
                  <c:v>7.0704000000000002</c:v>
                </c:pt>
                <c:pt idx="35353">
                  <c:v>7.0705999999999998</c:v>
                </c:pt>
                <c:pt idx="35354">
                  <c:v>7.0708000000000002</c:v>
                </c:pt>
                <c:pt idx="35355">
                  <c:v>7.0709999999999997</c:v>
                </c:pt>
                <c:pt idx="35356">
                  <c:v>7.0712000000000002</c:v>
                </c:pt>
                <c:pt idx="35357">
                  <c:v>7.0713999999999997</c:v>
                </c:pt>
                <c:pt idx="35358">
                  <c:v>7.0716000000000001</c:v>
                </c:pt>
                <c:pt idx="35359">
                  <c:v>7.0717999999999996</c:v>
                </c:pt>
                <c:pt idx="35360">
                  <c:v>7.0720000000000001</c:v>
                </c:pt>
                <c:pt idx="35361">
                  <c:v>7.0721999999999996</c:v>
                </c:pt>
                <c:pt idx="35362">
                  <c:v>7.0724</c:v>
                </c:pt>
                <c:pt idx="35363">
                  <c:v>7.0726000000000004</c:v>
                </c:pt>
                <c:pt idx="35364">
                  <c:v>7.0728</c:v>
                </c:pt>
                <c:pt idx="35365">
                  <c:v>7.0730000000000004</c:v>
                </c:pt>
                <c:pt idx="35366">
                  <c:v>7.0731999999999999</c:v>
                </c:pt>
                <c:pt idx="35367">
                  <c:v>7.0734000000000004</c:v>
                </c:pt>
                <c:pt idx="35368">
                  <c:v>7.0735999999999999</c:v>
                </c:pt>
                <c:pt idx="35369">
                  <c:v>7.0738000000000003</c:v>
                </c:pt>
                <c:pt idx="35370">
                  <c:v>7.0739999999999998</c:v>
                </c:pt>
                <c:pt idx="35371">
                  <c:v>7.0742000000000003</c:v>
                </c:pt>
                <c:pt idx="35372">
                  <c:v>7.0743999999999998</c:v>
                </c:pt>
                <c:pt idx="35373">
                  <c:v>7.0746000000000002</c:v>
                </c:pt>
                <c:pt idx="35374">
                  <c:v>7.0747999999999998</c:v>
                </c:pt>
                <c:pt idx="35375">
                  <c:v>7.0750000000000002</c:v>
                </c:pt>
                <c:pt idx="35376">
                  <c:v>7.0751999999999997</c:v>
                </c:pt>
                <c:pt idx="35377">
                  <c:v>7.0754000000000001</c:v>
                </c:pt>
                <c:pt idx="35378">
                  <c:v>7.0755999999999997</c:v>
                </c:pt>
                <c:pt idx="35379">
                  <c:v>7.0758000000000001</c:v>
                </c:pt>
                <c:pt idx="35380">
                  <c:v>7.0759999999999996</c:v>
                </c:pt>
                <c:pt idx="35381">
                  <c:v>7.0762</c:v>
                </c:pt>
                <c:pt idx="35382">
                  <c:v>7.0763999999999996</c:v>
                </c:pt>
                <c:pt idx="35383">
                  <c:v>7.0766</c:v>
                </c:pt>
                <c:pt idx="35384">
                  <c:v>7.0768000000000004</c:v>
                </c:pt>
                <c:pt idx="35385">
                  <c:v>7.077</c:v>
                </c:pt>
                <c:pt idx="35386">
                  <c:v>7.0772000000000004</c:v>
                </c:pt>
                <c:pt idx="35387">
                  <c:v>7.0773999999999999</c:v>
                </c:pt>
                <c:pt idx="35388">
                  <c:v>7.0776000000000003</c:v>
                </c:pt>
                <c:pt idx="35389">
                  <c:v>7.0777999999999999</c:v>
                </c:pt>
                <c:pt idx="35390">
                  <c:v>7.0780000000000003</c:v>
                </c:pt>
                <c:pt idx="35391">
                  <c:v>7.0781999999999998</c:v>
                </c:pt>
                <c:pt idx="35392">
                  <c:v>7.0784000000000002</c:v>
                </c:pt>
                <c:pt idx="35393">
                  <c:v>7.0785999999999998</c:v>
                </c:pt>
                <c:pt idx="35394">
                  <c:v>7.0788000000000002</c:v>
                </c:pt>
                <c:pt idx="35395">
                  <c:v>7.0789999999999997</c:v>
                </c:pt>
                <c:pt idx="35396">
                  <c:v>7.0792000000000002</c:v>
                </c:pt>
                <c:pt idx="35397">
                  <c:v>7.0793999999999997</c:v>
                </c:pt>
                <c:pt idx="35398">
                  <c:v>7.0796000000000001</c:v>
                </c:pt>
                <c:pt idx="35399">
                  <c:v>7.0797999999999996</c:v>
                </c:pt>
                <c:pt idx="35400">
                  <c:v>7.08</c:v>
                </c:pt>
                <c:pt idx="35401">
                  <c:v>7.0801999999999996</c:v>
                </c:pt>
                <c:pt idx="35402">
                  <c:v>7.0804</c:v>
                </c:pt>
                <c:pt idx="35403">
                  <c:v>7.0805999999999996</c:v>
                </c:pt>
                <c:pt idx="35404">
                  <c:v>7.0808</c:v>
                </c:pt>
                <c:pt idx="35405">
                  <c:v>7.0810000000000004</c:v>
                </c:pt>
                <c:pt idx="35406">
                  <c:v>7.0811999999999999</c:v>
                </c:pt>
                <c:pt idx="35407">
                  <c:v>7.0814000000000004</c:v>
                </c:pt>
                <c:pt idx="35408">
                  <c:v>7.0815999999999999</c:v>
                </c:pt>
                <c:pt idx="35409">
                  <c:v>7.0818000000000003</c:v>
                </c:pt>
                <c:pt idx="35410">
                  <c:v>7.0819999999999999</c:v>
                </c:pt>
                <c:pt idx="35411">
                  <c:v>7.0822000000000003</c:v>
                </c:pt>
                <c:pt idx="35412">
                  <c:v>7.0823999999999998</c:v>
                </c:pt>
                <c:pt idx="35413">
                  <c:v>7.0826000000000002</c:v>
                </c:pt>
                <c:pt idx="35414">
                  <c:v>7.0827999999999998</c:v>
                </c:pt>
                <c:pt idx="35415">
                  <c:v>7.0830000000000002</c:v>
                </c:pt>
                <c:pt idx="35416">
                  <c:v>7.0831999999999997</c:v>
                </c:pt>
                <c:pt idx="35417">
                  <c:v>7.0834000000000001</c:v>
                </c:pt>
                <c:pt idx="35418">
                  <c:v>7.0835999999999997</c:v>
                </c:pt>
                <c:pt idx="35419">
                  <c:v>7.0838000000000001</c:v>
                </c:pt>
                <c:pt idx="35420">
                  <c:v>7.0839999999999996</c:v>
                </c:pt>
                <c:pt idx="35421">
                  <c:v>7.0842000000000001</c:v>
                </c:pt>
                <c:pt idx="35422">
                  <c:v>7.0843999999999996</c:v>
                </c:pt>
                <c:pt idx="35423">
                  <c:v>7.0846</c:v>
                </c:pt>
                <c:pt idx="35424">
                  <c:v>7.0848000000000004</c:v>
                </c:pt>
                <c:pt idx="35425">
                  <c:v>7.085</c:v>
                </c:pt>
                <c:pt idx="35426">
                  <c:v>7.0852000000000004</c:v>
                </c:pt>
                <c:pt idx="35427">
                  <c:v>7.0853999999999999</c:v>
                </c:pt>
                <c:pt idx="35428">
                  <c:v>7.0856000000000003</c:v>
                </c:pt>
                <c:pt idx="35429">
                  <c:v>7.0857999999999999</c:v>
                </c:pt>
                <c:pt idx="35430">
                  <c:v>7.0860000000000003</c:v>
                </c:pt>
                <c:pt idx="35431">
                  <c:v>7.0861999999999998</c:v>
                </c:pt>
                <c:pt idx="35432">
                  <c:v>7.0864000000000003</c:v>
                </c:pt>
                <c:pt idx="35433">
                  <c:v>7.0865999999999998</c:v>
                </c:pt>
                <c:pt idx="35434">
                  <c:v>7.0868000000000002</c:v>
                </c:pt>
                <c:pt idx="35435">
                  <c:v>7.0869999999999997</c:v>
                </c:pt>
                <c:pt idx="35436">
                  <c:v>7.0872000000000002</c:v>
                </c:pt>
                <c:pt idx="35437">
                  <c:v>7.0873999999999997</c:v>
                </c:pt>
                <c:pt idx="35438">
                  <c:v>7.0876000000000001</c:v>
                </c:pt>
                <c:pt idx="35439">
                  <c:v>7.0877999999999997</c:v>
                </c:pt>
                <c:pt idx="35440">
                  <c:v>7.0880000000000001</c:v>
                </c:pt>
                <c:pt idx="35441">
                  <c:v>7.0881999999999996</c:v>
                </c:pt>
                <c:pt idx="35442">
                  <c:v>7.0884</c:v>
                </c:pt>
                <c:pt idx="35443">
                  <c:v>7.0885999999999996</c:v>
                </c:pt>
                <c:pt idx="35444">
                  <c:v>7.0888</c:v>
                </c:pt>
                <c:pt idx="35445">
                  <c:v>7.0890000000000004</c:v>
                </c:pt>
                <c:pt idx="35446">
                  <c:v>7.0891999999999999</c:v>
                </c:pt>
                <c:pt idx="35447">
                  <c:v>7.0894000000000004</c:v>
                </c:pt>
                <c:pt idx="35448">
                  <c:v>7.0895999999999999</c:v>
                </c:pt>
                <c:pt idx="35449">
                  <c:v>7.0898000000000003</c:v>
                </c:pt>
                <c:pt idx="35450">
                  <c:v>7.09</c:v>
                </c:pt>
                <c:pt idx="35451">
                  <c:v>7.0902000000000003</c:v>
                </c:pt>
                <c:pt idx="35452">
                  <c:v>7.0903999999999998</c:v>
                </c:pt>
                <c:pt idx="35453">
                  <c:v>7.0906000000000002</c:v>
                </c:pt>
                <c:pt idx="35454">
                  <c:v>7.0907999999999998</c:v>
                </c:pt>
                <c:pt idx="35455">
                  <c:v>7.0910000000000002</c:v>
                </c:pt>
                <c:pt idx="35456">
                  <c:v>7.0911999999999997</c:v>
                </c:pt>
                <c:pt idx="35457">
                  <c:v>7.0914000000000001</c:v>
                </c:pt>
                <c:pt idx="35458">
                  <c:v>7.0915999999999997</c:v>
                </c:pt>
                <c:pt idx="35459">
                  <c:v>7.0918000000000001</c:v>
                </c:pt>
                <c:pt idx="35460">
                  <c:v>7.0919999999999996</c:v>
                </c:pt>
                <c:pt idx="35461">
                  <c:v>7.0922000000000001</c:v>
                </c:pt>
                <c:pt idx="35462">
                  <c:v>7.0923999999999996</c:v>
                </c:pt>
                <c:pt idx="35463">
                  <c:v>7.0926</c:v>
                </c:pt>
                <c:pt idx="35464">
                  <c:v>7.0928000000000004</c:v>
                </c:pt>
                <c:pt idx="35465">
                  <c:v>7.093</c:v>
                </c:pt>
                <c:pt idx="35466">
                  <c:v>7.0932000000000004</c:v>
                </c:pt>
                <c:pt idx="35467">
                  <c:v>7.0933999999999999</c:v>
                </c:pt>
                <c:pt idx="35468">
                  <c:v>7.0936000000000003</c:v>
                </c:pt>
                <c:pt idx="35469">
                  <c:v>7.0937999999999999</c:v>
                </c:pt>
                <c:pt idx="35470">
                  <c:v>7.0940000000000003</c:v>
                </c:pt>
                <c:pt idx="35471">
                  <c:v>7.0941999999999998</c:v>
                </c:pt>
                <c:pt idx="35472">
                  <c:v>7.0944000000000003</c:v>
                </c:pt>
                <c:pt idx="35473">
                  <c:v>7.0945999999999998</c:v>
                </c:pt>
                <c:pt idx="35474">
                  <c:v>7.0948000000000002</c:v>
                </c:pt>
                <c:pt idx="35475">
                  <c:v>7.0949999999999998</c:v>
                </c:pt>
                <c:pt idx="35476">
                  <c:v>7.0952000000000002</c:v>
                </c:pt>
                <c:pt idx="35477">
                  <c:v>7.0953999999999997</c:v>
                </c:pt>
                <c:pt idx="35478">
                  <c:v>7.0956000000000001</c:v>
                </c:pt>
                <c:pt idx="35479">
                  <c:v>7.0957999999999997</c:v>
                </c:pt>
                <c:pt idx="35480">
                  <c:v>7.0960000000000001</c:v>
                </c:pt>
                <c:pt idx="35481">
                  <c:v>7.0961999999999996</c:v>
                </c:pt>
                <c:pt idx="35482">
                  <c:v>7.0964</c:v>
                </c:pt>
                <c:pt idx="35483">
                  <c:v>7.0965999999999996</c:v>
                </c:pt>
                <c:pt idx="35484">
                  <c:v>7.0968</c:v>
                </c:pt>
                <c:pt idx="35485">
                  <c:v>7.0970000000000004</c:v>
                </c:pt>
                <c:pt idx="35486">
                  <c:v>7.0972</c:v>
                </c:pt>
                <c:pt idx="35487">
                  <c:v>7.0974000000000004</c:v>
                </c:pt>
                <c:pt idx="35488">
                  <c:v>7.0975999999999999</c:v>
                </c:pt>
                <c:pt idx="35489">
                  <c:v>7.0978000000000003</c:v>
                </c:pt>
                <c:pt idx="35490">
                  <c:v>7.0979999999999999</c:v>
                </c:pt>
                <c:pt idx="35491">
                  <c:v>7.0982000000000003</c:v>
                </c:pt>
                <c:pt idx="35492">
                  <c:v>7.0983999999999998</c:v>
                </c:pt>
                <c:pt idx="35493">
                  <c:v>7.0986000000000002</c:v>
                </c:pt>
                <c:pt idx="35494">
                  <c:v>7.0987999999999998</c:v>
                </c:pt>
                <c:pt idx="35495">
                  <c:v>7.0990000000000002</c:v>
                </c:pt>
                <c:pt idx="35496">
                  <c:v>7.0991999999999997</c:v>
                </c:pt>
                <c:pt idx="35497">
                  <c:v>7.0994000000000002</c:v>
                </c:pt>
                <c:pt idx="35498">
                  <c:v>7.0995999999999997</c:v>
                </c:pt>
                <c:pt idx="35499">
                  <c:v>7.0998000000000001</c:v>
                </c:pt>
                <c:pt idx="35500">
                  <c:v>7.1</c:v>
                </c:pt>
                <c:pt idx="35501">
                  <c:v>7.1002000000000001</c:v>
                </c:pt>
                <c:pt idx="35502">
                  <c:v>7.1003999999999996</c:v>
                </c:pt>
                <c:pt idx="35503">
                  <c:v>7.1006</c:v>
                </c:pt>
                <c:pt idx="35504">
                  <c:v>7.1007999999999996</c:v>
                </c:pt>
                <c:pt idx="35505">
                  <c:v>7.101</c:v>
                </c:pt>
                <c:pt idx="35506">
                  <c:v>7.1012000000000004</c:v>
                </c:pt>
                <c:pt idx="35507">
                  <c:v>7.1013999999999999</c:v>
                </c:pt>
                <c:pt idx="35508">
                  <c:v>7.1016000000000004</c:v>
                </c:pt>
                <c:pt idx="35509">
                  <c:v>7.1017999999999999</c:v>
                </c:pt>
                <c:pt idx="35510">
                  <c:v>7.1020000000000003</c:v>
                </c:pt>
                <c:pt idx="35511">
                  <c:v>7.1021999999999998</c:v>
                </c:pt>
                <c:pt idx="35512">
                  <c:v>7.1024000000000003</c:v>
                </c:pt>
                <c:pt idx="35513">
                  <c:v>7.1025999999999998</c:v>
                </c:pt>
                <c:pt idx="35514">
                  <c:v>7.1028000000000002</c:v>
                </c:pt>
                <c:pt idx="35515">
                  <c:v>7.1029999999999998</c:v>
                </c:pt>
                <c:pt idx="35516">
                  <c:v>7.1032000000000002</c:v>
                </c:pt>
                <c:pt idx="35517">
                  <c:v>7.1033999999999997</c:v>
                </c:pt>
                <c:pt idx="35518">
                  <c:v>7.1036000000000001</c:v>
                </c:pt>
                <c:pt idx="35519">
                  <c:v>7.1037999999999997</c:v>
                </c:pt>
                <c:pt idx="35520">
                  <c:v>7.1040000000000001</c:v>
                </c:pt>
                <c:pt idx="35521">
                  <c:v>7.1041999999999996</c:v>
                </c:pt>
                <c:pt idx="35522">
                  <c:v>7.1044</c:v>
                </c:pt>
                <c:pt idx="35523">
                  <c:v>7.1045999999999996</c:v>
                </c:pt>
                <c:pt idx="35524">
                  <c:v>7.1048</c:v>
                </c:pt>
                <c:pt idx="35525">
                  <c:v>7.1050000000000004</c:v>
                </c:pt>
                <c:pt idx="35526">
                  <c:v>7.1052</c:v>
                </c:pt>
                <c:pt idx="35527">
                  <c:v>7.1054000000000004</c:v>
                </c:pt>
                <c:pt idx="35528">
                  <c:v>7.1055999999999999</c:v>
                </c:pt>
                <c:pt idx="35529">
                  <c:v>7.1058000000000003</c:v>
                </c:pt>
                <c:pt idx="35530">
                  <c:v>7.1059999999999999</c:v>
                </c:pt>
                <c:pt idx="35531">
                  <c:v>7.1062000000000003</c:v>
                </c:pt>
                <c:pt idx="35532">
                  <c:v>7.1063999999999998</c:v>
                </c:pt>
                <c:pt idx="35533">
                  <c:v>7.1066000000000003</c:v>
                </c:pt>
                <c:pt idx="35534">
                  <c:v>7.1067999999999998</c:v>
                </c:pt>
                <c:pt idx="35535">
                  <c:v>7.1070000000000002</c:v>
                </c:pt>
                <c:pt idx="35536">
                  <c:v>7.1071999999999997</c:v>
                </c:pt>
                <c:pt idx="35537">
                  <c:v>7.1074000000000002</c:v>
                </c:pt>
                <c:pt idx="35538">
                  <c:v>7.1075999999999997</c:v>
                </c:pt>
                <c:pt idx="35539">
                  <c:v>7.1078000000000001</c:v>
                </c:pt>
                <c:pt idx="35540">
                  <c:v>7.1079999999999997</c:v>
                </c:pt>
                <c:pt idx="35541">
                  <c:v>7.1082000000000001</c:v>
                </c:pt>
                <c:pt idx="35542">
                  <c:v>7.1083999999999996</c:v>
                </c:pt>
                <c:pt idx="35543">
                  <c:v>7.1086</c:v>
                </c:pt>
                <c:pt idx="35544">
                  <c:v>7.1087999999999996</c:v>
                </c:pt>
                <c:pt idx="35545">
                  <c:v>7.109</c:v>
                </c:pt>
                <c:pt idx="35546">
                  <c:v>7.1092000000000004</c:v>
                </c:pt>
                <c:pt idx="35547">
                  <c:v>7.1093999999999999</c:v>
                </c:pt>
                <c:pt idx="35548">
                  <c:v>7.1096000000000004</c:v>
                </c:pt>
                <c:pt idx="35549">
                  <c:v>7.1097999999999999</c:v>
                </c:pt>
                <c:pt idx="35550">
                  <c:v>7.11</c:v>
                </c:pt>
                <c:pt idx="35551">
                  <c:v>7.1101999999999999</c:v>
                </c:pt>
                <c:pt idx="35552">
                  <c:v>7.1104000000000003</c:v>
                </c:pt>
                <c:pt idx="35553">
                  <c:v>7.1105999999999998</c:v>
                </c:pt>
                <c:pt idx="35554">
                  <c:v>7.1108000000000002</c:v>
                </c:pt>
                <c:pt idx="35555">
                  <c:v>7.1109999999999998</c:v>
                </c:pt>
                <c:pt idx="35556">
                  <c:v>7.1112000000000002</c:v>
                </c:pt>
                <c:pt idx="35557">
                  <c:v>7.1113999999999997</c:v>
                </c:pt>
                <c:pt idx="35558">
                  <c:v>7.1116000000000001</c:v>
                </c:pt>
                <c:pt idx="35559">
                  <c:v>7.1117999999999997</c:v>
                </c:pt>
                <c:pt idx="35560">
                  <c:v>7.1120000000000001</c:v>
                </c:pt>
                <c:pt idx="35561">
                  <c:v>7.1121999999999996</c:v>
                </c:pt>
                <c:pt idx="35562">
                  <c:v>7.1124000000000001</c:v>
                </c:pt>
                <c:pt idx="35563">
                  <c:v>7.1125999999999996</c:v>
                </c:pt>
                <c:pt idx="35564">
                  <c:v>7.1128</c:v>
                </c:pt>
                <c:pt idx="35565">
                  <c:v>7.1130000000000004</c:v>
                </c:pt>
                <c:pt idx="35566">
                  <c:v>7.1132</c:v>
                </c:pt>
                <c:pt idx="35567">
                  <c:v>7.1134000000000004</c:v>
                </c:pt>
                <c:pt idx="35568">
                  <c:v>7.1135999999999999</c:v>
                </c:pt>
                <c:pt idx="35569">
                  <c:v>7.1138000000000003</c:v>
                </c:pt>
                <c:pt idx="35570">
                  <c:v>7.1139999999999999</c:v>
                </c:pt>
                <c:pt idx="35571">
                  <c:v>7.1142000000000003</c:v>
                </c:pt>
                <c:pt idx="35572">
                  <c:v>7.1143999999999998</c:v>
                </c:pt>
                <c:pt idx="35573">
                  <c:v>7.1146000000000003</c:v>
                </c:pt>
                <c:pt idx="35574">
                  <c:v>7.1147999999999998</c:v>
                </c:pt>
                <c:pt idx="35575">
                  <c:v>7.1150000000000002</c:v>
                </c:pt>
                <c:pt idx="35576">
                  <c:v>7.1151999999999997</c:v>
                </c:pt>
                <c:pt idx="35577">
                  <c:v>7.1154000000000002</c:v>
                </c:pt>
                <c:pt idx="35578">
                  <c:v>7.1155999999999997</c:v>
                </c:pt>
                <c:pt idx="35579">
                  <c:v>7.1158000000000001</c:v>
                </c:pt>
                <c:pt idx="35580">
                  <c:v>7.1159999999999997</c:v>
                </c:pt>
                <c:pt idx="35581">
                  <c:v>7.1162000000000001</c:v>
                </c:pt>
                <c:pt idx="35582">
                  <c:v>7.1163999999999996</c:v>
                </c:pt>
                <c:pt idx="35583">
                  <c:v>7.1166</c:v>
                </c:pt>
                <c:pt idx="35584">
                  <c:v>7.1167999999999996</c:v>
                </c:pt>
                <c:pt idx="35585">
                  <c:v>7.117</c:v>
                </c:pt>
                <c:pt idx="35586">
                  <c:v>7.1172000000000004</c:v>
                </c:pt>
                <c:pt idx="35587">
                  <c:v>7.1173999999999999</c:v>
                </c:pt>
                <c:pt idx="35588">
                  <c:v>7.1176000000000004</c:v>
                </c:pt>
                <c:pt idx="35589">
                  <c:v>7.1177999999999999</c:v>
                </c:pt>
                <c:pt idx="35590">
                  <c:v>7.1180000000000003</c:v>
                </c:pt>
                <c:pt idx="35591">
                  <c:v>7.1181999999999999</c:v>
                </c:pt>
                <c:pt idx="35592">
                  <c:v>7.1184000000000003</c:v>
                </c:pt>
                <c:pt idx="35593">
                  <c:v>7.1185999999999998</c:v>
                </c:pt>
                <c:pt idx="35594">
                  <c:v>7.1188000000000002</c:v>
                </c:pt>
                <c:pt idx="35595">
                  <c:v>7.1189999999999998</c:v>
                </c:pt>
                <c:pt idx="35596">
                  <c:v>7.1192000000000002</c:v>
                </c:pt>
                <c:pt idx="35597">
                  <c:v>7.1193999999999997</c:v>
                </c:pt>
                <c:pt idx="35598">
                  <c:v>7.1196000000000002</c:v>
                </c:pt>
                <c:pt idx="35599">
                  <c:v>7.1197999999999997</c:v>
                </c:pt>
                <c:pt idx="35600">
                  <c:v>7.12</c:v>
                </c:pt>
                <c:pt idx="35601">
                  <c:v>7.1201999999999996</c:v>
                </c:pt>
                <c:pt idx="35602">
                  <c:v>7.1204000000000001</c:v>
                </c:pt>
                <c:pt idx="35603">
                  <c:v>7.1205999999999996</c:v>
                </c:pt>
                <c:pt idx="35604">
                  <c:v>7.1208</c:v>
                </c:pt>
                <c:pt idx="35605">
                  <c:v>7.1210000000000004</c:v>
                </c:pt>
                <c:pt idx="35606">
                  <c:v>7.1212</c:v>
                </c:pt>
                <c:pt idx="35607">
                  <c:v>7.1214000000000004</c:v>
                </c:pt>
                <c:pt idx="35608">
                  <c:v>7.1215999999999999</c:v>
                </c:pt>
                <c:pt idx="35609">
                  <c:v>7.1218000000000004</c:v>
                </c:pt>
                <c:pt idx="35610">
                  <c:v>7.1219999999999999</c:v>
                </c:pt>
                <c:pt idx="35611">
                  <c:v>7.1222000000000003</c:v>
                </c:pt>
                <c:pt idx="35612">
                  <c:v>7.1223999999999998</c:v>
                </c:pt>
                <c:pt idx="35613">
                  <c:v>7.1226000000000003</c:v>
                </c:pt>
                <c:pt idx="35614">
                  <c:v>7.1227999999999998</c:v>
                </c:pt>
                <c:pt idx="35615">
                  <c:v>7.1230000000000002</c:v>
                </c:pt>
                <c:pt idx="35616">
                  <c:v>7.1231999999999998</c:v>
                </c:pt>
                <c:pt idx="35617">
                  <c:v>7.1234000000000002</c:v>
                </c:pt>
                <c:pt idx="35618">
                  <c:v>7.1235999999999997</c:v>
                </c:pt>
                <c:pt idx="35619">
                  <c:v>7.1238000000000001</c:v>
                </c:pt>
                <c:pt idx="35620">
                  <c:v>7.1239999999999997</c:v>
                </c:pt>
                <c:pt idx="35621">
                  <c:v>7.1242000000000001</c:v>
                </c:pt>
                <c:pt idx="35622">
                  <c:v>7.1243999999999996</c:v>
                </c:pt>
                <c:pt idx="35623">
                  <c:v>7.1246</c:v>
                </c:pt>
                <c:pt idx="35624">
                  <c:v>7.1247999999999996</c:v>
                </c:pt>
                <c:pt idx="35625">
                  <c:v>7.125</c:v>
                </c:pt>
                <c:pt idx="35626">
                  <c:v>7.1252000000000004</c:v>
                </c:pt>
                <c:pt idx="35627">
                  <c:v>7.1254</c:v>
                </c:pt>
                <c:pt idx="35628">
                  <c:v>7.1256000000000004</c:v>
                </c:pt>
                <c:pt idx="35629">
                  <c:v>7.1257999999999999</c:v>
                </c:pt>
                <c:pt idx="35630">
                  <c:v>7.1260000000000003</c:v>
                </c:pt>
                <c:pt idx="35631">
                  <c:v>7.1261999999999999</c:v>
                </c:pt>
                <c:pt idx="35632">
                  <c:v>7.1264000000000003</c:v>
                </c:pt>
                <c:pt idx="35633">
                  <c:v>7.1265999999999998</c:v>
                </c:pt>
                <c:pt idx="35634">
                  <c:v>7.1268000000000002</c:v>
                </c:pt>
                <c:pt idx="35635">
                  <c:v>7.1269999999999998</c:v>
                </c:pt>
                <c:pt idx="35636">
                  <c:v>7.1272000000000002</c:v>
                </c:pt>
                <c:pt idx="35637">
                  <c:v>7.1273999999999997</c:v>
                </c:pt>
                <c:pt idx="35638">
                  <c:v>7.1276000000000002</c:v>
                </c:pt>
                <c:pt idx="35639">
                  <c:v>7.1277999999999997</c:v>
                </c:pt>
                <c:pt idx="35640">
                  <c:v>7.1280000000000001</c:v>
                </c:pt>
                <c:pt idx="35641">
                  <c:v>7.1281999999999996</c:v>
                </c:pt>
                <c:pt idx="35642">
                  <c:v>7.1284000000000001</c:v>
                </c:pt>
                <c:pt idx="35643">
                  <c:v>7.1285999999999996</c:v>
                </c:pt>
                <c:pt idx="35644">
                  <c:v>7.1288</c:v>
                </c:pt>
                <c:pt idx="35645">
                  <c:v>7.1289999999999996</c:v>
                </c:pt>
                <c:pt idx="35646">
                  <c:v>7.1292</c:v>
                </c:pt>
                <c:pt idx="35647">
                  <c:v>7.1294000000000004</c:v>
                </c:pt>
                <c:pt idx="35648">
                  <c:v>7.1295999999999999</c:v>
                </c:pt>
                <c:pt idx="35649">
                  <c:v>7.1298000000000004</c:v>
                </c:pt>
                <c:pt idx="35650">
                  <c:v>7.13</c:v>
                </c:pt>
                <c:pt idx="35651">
                  <c:v>7.1302000000000003</c:v>
                </c:pt>
                <c:pt idx="35652">
                  <c:v>7.1303999999999998</c:v>
                </c:pt>
                <c:pt idx="35653">
                  <c:v>7.1306000000000003</c:v>
                </c:pt>
                <c:pt idx="35654">
                  <c:v>7.1307999999999998</c:v>
                </c:pt>
                <c:pt idx="35655">
                  <c:v>7.1310000000000002</c:v>
                </c:pt>
                <c:pt idx="35656">
                  <c:v>7.1311999999999998</c:v>
                </c:pt>
                <c:pt idx="35657">
                  <c:v>7.1314000000000002</c:v>
                </c:pt>
                <c:pt idx="35658">
                  <c:v>7.1315999999999997</c:v>
                </c:pt>
                <c:pt idx="35659">
                  <c:v>7.1318000000000001</c:v>
                </c:pt>
                <c:pt idx="35660">
                  <c:v>7.1319999999999997</c:v>
                </c:pt>
                <c:pt idx="35661">
                  <c:v>7.1322000000000001</c:v>
                </c:pt>
                <c:pt idx="35662">
                  <c:v>7.1323999999999996</c:v>
                </c:pt>
                <c:pt idx="35663">
                  <c:v>7.1326000000000001</c:v>
                </c:pt>
                <c:pt idx="35664">
                  <c:v>7.1327999999999996</c:v>
                </c:pt>
                <c:pt idx="35665">
                  <c:v>7.133</c:v>
                </c:pt>
                <c:pt idx="35666">
                  <c:v>7.1332000000000004</c:v>
                </c:pt>
                <c:pt idx="35667">
                  <c:v>7.1334</c:v>
                </c:pt>
                <c:pt idx="35668">
                  <c:v>7.1336000000000004</c:v>
                </c:pt>
                <c:pt idx="35669">
                  <c:v>7.1337999999999999</c:v>
                </c:pt>
                <c:pt idx="35670">
                  <c:v>7.1340000000000003</c:v>
                </c:pt>
                <c:pt idx="35671">
                  <c:v>7.1341999999999999</c:v>
                </c:pt>
                <c:pt idx="35672">
                  <c:v>7.1344000000000003</c:v>
                </c:pt>
                <c:pt idx="35673">
                  <c:v>7.1345999999999998</c:v>
                </c:pt>
                <c:pt idx="35674">
                  <c:v>7.1348000000000003</c:v>
                </c:pt>
                <c:pt idx="35675">
                  <c:v>7.1349999999999998</c:v>
                </c:pt>
                <c:pt idx="35676">
                  <c:v>7.1352000000000002</c:v>
                </c:pt>
                <c:pt idx="35677">
                  <c:v>7.1353999999999997</c:v>
                </c:pt>
                <c:pt idx="35678">
                  <c:v>7.1356000000000002</c:v>
                </c:pt>
                <c:pt idx="35679">
                  <c:v>7.1357999999999997</c:v>
                </c:pt>
                <c:pt idx="35680">
                  <c:v>7.1360000000000001</c:v>
                </c:pt>
                <c:pt idx="35681">
                  <c:v>7.1361999999999997</c:v>
                </c:pt>
                <c:pt idx="35682">
                  <c:v>7.1364000000000001</c:v>
                </c:pt>
                <c:pt idx="35683">
                  <c:v>7.1365999999999996</c:v>
                </c:pt>
                <c:pt idx="35684">
                  <c:v>7.1368</c:v>
                </c:pt>
                <c:pt idx="35685">
                  <c:v>7.1369999999999996</c:v>
                </c:pt>
                <c:pt idx="35686">
                  <c:v>7.1372</c:v>
                </c:pt>
                <c:pt idx="35687">
                  <c:v>7.1374000000000004</c:v>
                </c:pt>
                <c:pt idx="35688">
                  <c:v>7.1375999999999999</c:v>
                </c:pt>
                <c:pt idx="35689">
                  <c:v>7.1378000000000004</c:v>
                </c:pt>
                <c:pt idx="35690">
                  <c:v>7.1379999999999999</c:v>
                </c:pt>
                <c:pt idx="35691">
                  <c:v>7.1382000000000003</c:v>
                </c:pt>
                <c:pt idx="35692">
                  <c:v>7.1383999999999999</c:v>
                </c:pt>
                <c:pt idx="35693">
                  <c:v>7.1386000000000003</c:v>
                </c:pt>
                <c:pt idx="35694">
                  <c:v>7.1387999999999998</c:v>
                </c:pt>
                <c:pt idx="35695">
                  <c:v>7.1390000000000002</c:v>
                </c:pt>
                <c:pt idx="35696">
                  <c:v>7.1391999999999998</c:v>
                </c:pt>
                <c:pt idx="35697">
                  <c:v>7.1394000000000002</c:v>
                </c:pt>
                <c:pt idx="35698">
                  <c:v>7.1395999999999997</c:v>
                </c:pt>
                <c:pt idx="35699">
                  <c:v>7.1398000000000001</c:v>
                </c:pt>
                <c:pt idx="35700">
                  <c:v>7.14</c:v>
                </c:pt>
                <c:pt idx="35701">
                  <c:v>7.1402000000000001</c:v>
                </c:pt>
                <c:pt idx="35702">
                  <c:v>7.1403999999999996</c:v>
                </c:pt>
                <c:pt idx="35703">
                  <c:v>7.1406000000000001</c:v>
                </c:pt>
                <c:pt idx="35704">
                  <c:v>7.1407999999999996</c:v>
                </c:pt>
                <c:pt idx="35705">
                  <c:v>7.141</c:v>
                </c:pt>
                <c:pt idx="35706">
                  <c:v>7.1412000000000004</c:v>
                </c:pt>
                <c:pt idx="35707">
                  <c:v>7.1414</c:v>
                </c:pt>
                <c:pt idx="35708">
                  <c:v>7.1416000000000004</c:v>
                </c:pt>
                <c:pt idx="35709">
                  <c:v>7.1417999999999999</c:v>
                </c:pt>
                <c:pt idx="35710">
                  <c:v>7.1420000000000003</c:v>
                </c:pt>
                <c:pt idx="35711">
                  <c:v>7.1421999999999999</c:v>
                </c:pt>
                <c:pt idx="35712">
                  <c:v>7.1424000000000003</c:v>
                </c:pt>
                <c:pt idx="35713">
                  <c:v>7.1425999999999998</c:v>
                </c:pt>
                <c:pt idx="35714">
                  <c:v>7.1428000000000003</c:v>
                </c:pt>
                <c:pt idx="35715">
                  <c:v>7.1429999999999998</c:v>
                </c:pt>
                <c:pt idx="35716">
                  <c:v>7.1432000000000002</c:v>
                </c:pt>
                <c:pt idx="35717">
                  <c:v>7.1433999999999997</c:v>
                </c:pt>
                <c:pt idx="35718">
                  <c:v>7.1436000000000002</c:v>
                </c:pt>
                <c:pt idx="35719">
                  <c:v>7.1437999999999997</c:v>
                </c:pt>
                <c:pt idx="35720">
                  <c:v>7.1440000000000001</c:v>
                </c:pt>
                <c:pt idx="35721">
                  <c:v>7.1441999999999997</c:v>
                </c:pt>
                <c:pt idx="35722">
                  <c:v>7.1444000000000001</c:v>
                </c:pt>
                <c:pt idx="35723">
                  <c:v>7.1445999999999996</c:v>
                </c:pt>
                <c:pt idx="35724">
                  <c:v>7.1448</c:v>
                </c:pt>
                <c:pt idx="35725">
                  <c:v>7.1449999999999996</c:v>
                </c:pt>
                <c:pt idx="35726">
                  <c:v>7.1452</c:v>
                </c:pt>
                <c:pt idx="35727">
                  <c:v>7.1454000000000004</c:v>
                </c:pt>
                <c:pt idx="35728">
                  <c:v>7.1456</c:v>
                </c:pt>
                <c:pt idx="35729">
                  <c:v>7.1458000000000004</c:v>
                </c:pt>
                <c:pt idx="35730">
                  <c:v>7.1459999999999999</c:v>
                </c:pt>
                <c:pt idx="35731">
                  <c:v>7.1462000000000003</c:v>
                </c:pt>
                <c:pt idx="35732">
                  <c:v>7.1463999999999999</c:v>
                </c:pt>
                <c:pt idx="35733">
                  <c:v>7.1466000000000003</c:v>
                </c:pt>
                <c:pt idx="35734">
                  <c:v>7.1467999999999998</c:v>
                </c:pt>
                <c:pt idx="35735">
                  <c:v>7.1470000000000002</c:v>
                </c:pt>
                <c:pt idx="35736">
                  <c:v>7.1471999999999998</c:v>
                </c:pt>
                <c:pt idx="35737">
                  <c:v>7.1474000000000002</c:v>
                </c:pt>
                <c:pt idx="35738">
                  <c:v>7.1475999999999997</c:v>
                </c:pt>
                <c:pt idx="35739">
                  <c:v>7.1478000000000002</c:v>
                </c:pt>
                <c:pt idx="35740">
                  <c:v>7.1479999999999997</c:v>
                </c:pt>
                <c:pt idx="35741">
                  <c:v>7.1482000000000001</c:v>
                </c:pt>
                <c:pt idx="35742">
                  <c:v>7.1483999999999996</c:v>
                </c:pt>
                <c:pt idx="35743">
                  <c:v>7.1486000000000001</c:v>
                </c:pt>
                <c:pt idx="35744">
                  <c:v>7.1487999999999996</c:v>
                </c:pt>
                <c:pt idx="35745">
                  <c:v>7.149</c:v>
                </c:pt>
                <c:pt idx="35746">
                  <c:v>7.1492000000000004</c:v>
                </c:pt>
                <c:pt idx="35747">
                  <c:v>7.1494</c:v>
                </c:pt>
                <c:pt idx="35748">
                  <c:v>7.1496000000000004</c:v>
                </c:pt>
                <c:pt idx="35749">
                  <c:v>7.1497999999999999</c:v>
                </c:pt>
                <c:pt idx="35750">
                  <c:v>7.15</c:v>
                </c:pt>
                <c:pt idx="35751">
                  <c:v>7.1501999999999999</c:v>
                </c:pt>
                <c:pt idx="35752">
                  <c:v>7.1504000000000003</c:v>
                </c:pt>
                <c:pt idx="35753">
                  <c:v>7.1505999999999998</c:v>
                </c:pt>
                <c:pt idx="35754">
                  <c:v>7.1508000000000003</c:v>
                </c:pt>
                <c:pt idx="35755">
                  <c:v>7.1509999999999998</c:v>
                </c:pt>
                <c:pt idx="35756">
                  <c:v>7.1512000000000002</c:v>
                </c:pt>
                <c:pt idx="35757">
                  <c:v>7.1513999999999998</c:v>
                </c:pt>
                <c:pt idx="35758">
                  <c:v>7.1516000000000002</c:v>
                </c:pt>
                <c:pt idx="35759">
                  <c:v>7.1517999999999997</c:v>
                </c:pt>
                <c:pt idx="35760">
                  <c:v>7.1520000000000001</c:v>
                </c:pt>
                <c:pt idx="35761">
                  <c:v>7.1521999999999997</c:v>
                </c:pt>
                <c:pt idx="35762">
                  <c:v>7.1524000000000001</c:v>
                </c:pt>
                <c:pt idx="35763">
                  <c:v>7.1525999999999996</c:v>
                </c:pt>
                <c:pt idx="35764">
                  <c:v>7.1528</c:v>
                </c:pt>
                <c:pt idx="35765">
                  <c:v>7.1529999999999996</c:v>
                </c:pt>
                <c:pt idx="35766">
                  <c:v>7.1532</c:v>
                </c:pt>
                <c:pt idx="35767">
                  <c:v>7.1534000000000004</c:v>
                </c:pt>
                <c:pt idx="35768">
                  <c:v>7.1536</c:v>
                </c:pt>
                <c:pt idx="35769">
                  <c:v>7.1538000000000004</c:v>
                </c:pt>
                <c:pt idx="35770">
                  <c:v>7.1539999999999999</c:v>
                </c:pt>
                <c:pt idx="35771">
                  <c:v>7.1542000000000003</c:v>
                </c:pt>
                <c:pt idx="35772">
                  <c:v>7.1543999999999999</c:v>
                </c:pt>
                <c:pt idx="35773">
                  <c:v>7.1546000000000003</c:v>
                </c:pt>
                <c:pt idx="35774">
                  <c:v>7.1547999999999998</c:v>
                </c:pt>
                <c:pt idx="35775">
                  <c:v>7.1550000000000002</c:v>
                </c:pt>
                <c:pt idx="35776">
                  <c:v>7.1551999999999998</c:v>
                </c:pt>
                <c:pt idx="35777">
                  <c:v>7.1554000000000002</c:v>
                </c:pt>
                <c:pt idx="35778">
                  <c:v>7.1555999999999997</c:v>
                </c:pt>
                <c:pt idx="35779">
                  <c:v>7.1558000000000002</c:v>
                </c:pt>
                <c:pt idx="35780">
                  <c:v>7.1559999999999997</c:v>
                </c:pt>
                <c:pt idx="35781">
                  <c:v>7.1562000000000001</c:v>
                </c:pt>
                <c:pt idx="35782">
                  <c:v>7.1563999999999997</c:v>
                </c:pt>
                <c:pt idx="35783">
                  <c:v>7.1566000000000001</c:v>
                </c:pt>
                <c:pt idx="35784">
                  <c:v>7.1567999999999996</c:v>
                </c:pt>
                <c:pt idx="35785">
                  <c:v>7.157</c:v>
                </c:pt>
                <c:pt idx="35786">
                  <c:v>7.1571999999999996</c:v>
                </c:pt>
                <c:pt idx="35787">
                  <c:v>7.1574</c:v>
                </c:pt>
                <c:pt idx="35788">
                  <c:v>7.1576000000000004</c:v>
                </c:pt>
                <c:pt idx="35789">
                  <c:v>7.1577999999999999</c:v>
                </c:pt>
                <c:pt idx="35790">
                  <c:v>7.1580000000000004</c:v>
                </c:pt>
                <c:pt idx="35791">
                  <c:v>7.1581999999999999</c:v>
                </c:pt>
                <c:pt idx="35792">
                  <c:v>7.1584000000000003</c:v>
                </c:pt>
                <c:pt idx="35793">
                  <c:v>7.1585999999999999</c:v>
                </c:pt>
                <c:pt idx="35794">
                  <c:v>7.1588000000000003</c:v>
                </c:pt>
                <c:pt idx="35795">
                  <c:v>7.1589999999999998</c:v>
                </c:pt>
                <c:pt idx="35796">
                  <c:v>7.1592000000000002</c:v>
                </c:pt>
                <c:pt idx="35797">
                  <c:v>7.1593999999999998</c:v>
                </c:pt>
                <c:pt idx="35798">
                  <c:v>7.1596000000000002</c:v>
                </c:pt>
                <c:pt idx="35799">
                  <c:v>7.1597999999999997</c:v>
                </c:pt>
                <c:pt idx="35800">
                  <c:v>7.16</c:v>
                </c:pt>
                <c:pt idx="35801">
                  <c:v>7.1601999999999997</c:v>
                </c:pt>
                <c:pt idx="35802">
                  <c:v>7.1604000000000001</c:v>
                </c:pt>
                <c:pt idx="35803">
                  <c:v>7.1605999999999996</c:v>
                </c:pt>
                <c:pt idx="35804">
                  <c:v>7.1608000000000001</c:v>
                </c:pt>
                <c:pt idx="35805">
                  <c:v>7.1609999999999996</c:v>
                </c:pt>
                <c:pt idx="35806">
                  <c:v>7.1612</c:v>
                </c:pt>
                <c:pt idx="35807">
                  <c:v>7.1614000000000004</c:v>
                </c:pt>
                <c:pt idx="35808">
                  <c:v>7.1616</c:v>
                </c:pt>
                <c:pt idx="35809">
                  <c:v>7.1618000000000004</c:v>
                </c:pt>
                <c:pt idx="35810">
                  <c:v>7.1619999999999999</c:v>
                </c:pt>
                <c:pt idx="35811">
                  <c:v>7.1622000000000003</c:v>
                </c:pt>
                <c:pt idx="35812">
                  <c:v>7.1623999999999999</c:v>
                </c:pt>
                <c:pt idx="35813">
                  <c:v>7.1626000000000003</c:v>
                </c:pt>
                <c:pt idx="35814">
                  <c:v>7.1627999999999998</c:v>
                </c:pt>
                <c:pt idx="35815">
                  <c:v>7.1630000000000003</c:v>
                </c:pt>
                <c:pt idx="35816">
                  <c:v>7.1631999999999998</c:v>
                </c:pt>
                <c:pt idx="35817">
                  <c:v>7.1634000000000002</c:v>
                </c:pt>
                <c:pt idx="35818">
                  <c:v>7.1635999999999997</c:v>
                </c:pt>
                <c:pt idx="35819">
                  <c:v>7.1638000000000002</c:v>
                </c:pt>
                <c:pt idx="35820">
                  <c:v>7.1639999999999997</c:v>
                </c:pt>
                <c:pt idx="35821">
                  <c:v>7.1642000000000001</c:v>
                </c:pt>
                <c:pt idx="35822">
                  <c:v>7.1643999999999997</c:v>
                </c:pt>
                <c:pt idx="35823">
                  <c:v>7.1646000000000001</c:v>
                </c:pt>
                <c:pt idx="35824">
                  <c:v>7.1647999999999996</c:v>
                </c:pt>
                <c:pt idx="35825">
                  <c:v>7.165</c:v>
                </c:pt>
                <c:pt idx="35826">
                  <c:v>7.1651999999999996</c:v>
                </c:pt>
                <c:pt idx="35827">
                  <c:v>7.1654</c:v>
                </c:pt>
                <c:pt idx="35828">
                  <c:v>7.1656000000000004</c:v>
                </c:pt>
                <c:pt idx="35829">
                  <c:v>7.1657999999999999</c:v>
                </c:pt>
                <c:pt idx="35830">
                  <c:v>7.1660000000000004</c:v>
                </c:pt>
                <c:pt idx="35831">
                  <c:v>7.1661999999999999</c:v>
                </c:pt>
                <c:pt idx="35832">
                  <c:v>7.1664000000000003</c:v>
                </c:pt>
                <c:pt idx="35833">
                  <c:v>7.1665999999999999</c:v>
                </c:pt>
                <c:pt idx="35834">
                  <c:v>7.1668000000000003</c:v>
                </c:pt>
                <c:pt idx="35835">
                  <c:v>7.1669999999999998</c:v>
                </c:pt>
                <c:pt idx="35836">
                  <c:v>7.1672000000000002</c:v>
                </c:pt>
                <c:pt idx="35837">
                  <c:v>7.1673999999999998</c:v>
                </c:pt>
                <c:pt idx="35838">
                  <c:v>7.1676000000000002</c:v>
                </c:pt>
                <c:pt idx="35839">
                  <c:v>7.1677999999999997</c:v>
                </c:pt>
                <c:pt idx="35840">
                  <c:v>7.1680000000000001</c:v>
                </c:pt>
                <c:pt idx="35841">
                  <c:v>7.1681999999999997</c:v>
                </c:pt>
                <c:pt idx="35842">
                  <c:v>7.1684000000000001</c:v>
                </c:pt>
                <c:pt idx="35843">
                  <c:v>7.1685999999999996</c:v>
                </c:pt>
                <c:pt idx="35844">
                  <c:v>7.1688000000000001</c:v>
                </c:pt>
                <c:pt idx="35845">
                  <c:v>7.1689999999999996</c:v>
                </c:pt>
                <c:pt idx="35846">
                  <c:v>7.1692</c:v>
                </c:pt>
                <c:pt idx="35847">
                  <c:v>7.1694000000000004</c:v>
                </c:pt>
                <c:pt idx="35848">
                  <c:v>7.1696</c:v>
                </c:pt>
                <c:pt idx="35849">
                  <c:v>7.1698000000000004</c:v>
                </c:pt>
                <c:pt idx="35850">
                  <c:v>7.17</c:v>
                </c:pt>
                <c:pt idx="35851">
                  <c:v>7.1702000000000004</c:v>
                </c:pt>
                <c:pt idx="35852">
                  <c:v>7.1703999999999999</c:v>
                </c:pt>
                <c:pt idx="35853">
                  <c:v>7.1706000000000003</c:v>
                </c:pt>
                <c:pt idx="35854">
                  <c:v>7.1707999999999998</c:v>
                </c:pt>
                <c:pt idx="35855">
                  <c:v>7.1710000000000003</c:v>
                </c:pt>
                <c:pt idx="35856">
                  <c:v>7.1711999999999998</c:v>
                </c:pt>
                <c:pt idx="35857">
                  <c:v>7.1714000000000002</c:v>
                </c:pt>
                <c:pt idx="35858">
                  <c:v>7.1715999999999998</c:v>
                </c:pt>
                <c:pt idx="35859">
                  <c:v>7.1718000000000002</c:v>
                </c:pt>
                <c:pt idx="35860">
                  <c:v>7.1719999999999997</c:v>
                </c:pt>
                <c:pt idx="35861">
                  <c:v>7.1722000000000001</c:v>
                </c:pt>
                <c:pt idx="35862">
                  <c:v>7.1723999999999997</c:v>
                </c:pt>
                <c:pt idx="35863">
                  <c:v>7.1726000000000001</c:v>
                </c:pt>
                <c:pt idx="35864">
                  <c:v>7.1727999999999996</c:v>
                </c:pt>
                <c:pt idx="35865">
                  <c:v>7.173</c:v>
                </c:pt>
                <c:pt idx="35866">
                  <c:v>7.1731999999999996</c:v>
                </c:pt>
                <c:pt idx="35867">
                  <c:v>7.1734</c:v>
                </c:pt>
                <c:pt idx="35868">
                  <c:v>7.1736000000000004</c:v>
                </c:pt>
                <c:pt idx="35869">
                  <c:v>7.1738</c:v>
                </c:pt>
                <c:pt idx="35870">
                  <c:v>7.1740000000000004</c:v>
                </c:pt>
                <c:pt idx="35871">
                  <c:v>7.1741999999999999</c:v>
                </c:pt>
                <c:pt idx="35872">
                  <c:v>7.1744000000000003</c:v>
                </c:pt>
                <c:pt idx="35873">
                  <c:v>7.1745999999999999</c:v>
                </c:pt>
                <c:pt idx="35874">
                  <c:v>7.1748000000000003</c:v>
                </c:pt>
                <c:pt idx="35875">
                  <c:v>7.1749999999999998</c:v>
                </c:pt>
                <c:pt idx="35876">
                  <c:v>7.1752000000000002</c:v>
                </c:pt>
                <c:pt idx="35877">
                  <c:v>7.1753999999999998</c:v>
                </c:pt>
                <c:pt idx="35878">
                  <c:v>7.1756000000000002</c:v>
                </c:pt>
                <c:pt idx="35879">
                  <c:v>7.1757999999999997</c:v>
                </c:pt>
                <c:pt idx="35880">
                  <c:v>7.1760000000000002</c:v>
                </c:pt>
                <c:pt idx="35881">
                  <c:v>7.1761999999999997</c:v>
                </c:pt>
                <c:pt idx="35882">
                  <c:v>7.1764000000000001</c:v>
                </c:pt>
                <c:pt idx="35883">
                  <c:v>7.1765999999999996</c:v>
                </c:pt>
                <c:pt idx="35884">
                  <c:v>7.1768000000000001</c:v>
                </c:pt>
                <c:pt idx="35885">
                  <c:v>7.1769999999999996</c:v>
                </c:pt>
                <c:pt idx="35886">
                  <c:v>7.1772</c:v>
                </c:pt>
                <c:pt idx="35887">
                  <c:v>7.1773999999999996</c:v>
                </c:pt>
                <c:pt idx="35888">
                  <c:v>7.1776</c:v>
                </c:pt>
                <c:pt idx="35889">
                  <c:v>7.1778000000000004</c:v>
                </c:pt>
                <c:pt idx="35890">
                  <c:v>7.1779999999999999</c:v>
                </c:pt>
                <c:pt idx="35891">
                  <c:v>7.1782000000000004</c:v>
                </c:pt>
                <c:pt idx="35892">
                  <c:v>7.1783999999999999</c:v>
                </c:pt>
                <c:pt idx="35893">
                  <c:v>7.1786000000000003</c:v>
                </c:pt>
                <c:pt idx="35894">
                  <c:v>7.1787999999999998</c:v>
                </c:pt>
                <c:pt idx="35895">
                  <c:v>7.1790000000000003</c:v>
                </c:pt>
                <c:pt idx="35896">
                  <c:v>7.1791999999999998</c:v>
                </c:pt>
                <c:pt idx="35897">
                  <c:v>7.1794000000000002</c:v>
                </c:pt>
                <c:pt idx="35898">
                  <c:v>7.1795999999999998</c:v>
                </c:pt>
                <c:pt idx="35899">
                  <c:v>7.1798000000000002</c:v>
                </c:pt>
                <c:pt idx="35900">
                  <c:v>7.18</c:v>
                </c:pt>
                <c:pt idx="35901">
                  <c:v>7.1802000000000001</c:v>
                </c:pt>
                <c:pt idx="35902">
                  <c:v>7.1803999999999997</c:v>
                </c:pt>
                <c:pt idx="35903">
                  <c:v>7.1806000000000001</c:v>
                </c:pt>
                <c:pt idx="35904">
                  <c:v>7.1807999999999996</c:v>
                </c:pt>
                <c:pt idx="35905">
                  <c:v>7.181</c:v>
                </c:pt>
                <c:pt idx="35906">
                  <c:v>7.1811999999999996</c:v>
                </c:pt>
                <c:pt idx="35907">
                  <c:v>7.1814</c:v>
                </c:pt>
                <c:pt idx="35908">
                  <c:v>7.1816000000000004</c:v>
                </c:pt>
                <c:pt idx="35909">
                  <c:v>7.1818</c:v>
                </c:pt>
                <c:pt idx="35910">
                  <c:v>7.1820000000000004</c:v>
                </c:pt>
                <c:pt idx="35911">
                  <c:v>7.1821999999999999</c:v>
                </c:pt>
                <c:pt idx="35912">
                  <c:v>7.1824000000000003</c:v>
                </c:pt>
                <c:pt idx="35913">
                  <c:v>7.1825999999999999</c:v>
                </c:pt>
                <c:pt idx="35914">
                  <c:v>7.1828000000000003</c:v>
                </c:pt>
                <c:pt idx="35915">
                  <c:v>7.1829999999999998</c:v>
                </c:pt>
                <c:pt idx="35916">
                  <c:v>7.1832000000000003</c:v>
                </c:pt>
                <c:pt idx="35917">
                  <c:v>7.1833999999999998</c:v>
                </c:pt>
                <c:pt idx="35918">
                  <c:v>7.1836000000000002</c:v>
                </c:pt>
                <c:pt idx="35919">
                  <c:v>7.1837999999999997</c:v>
                </c:pt>
                <c:pt idx="35920">
                  <c:v>7.1840000000000002</c:v>
                </c:pt>
                <c:pt idx="35921">
                  <c:v>7.1841999999999997</c:v>
                </c:pt>
                <c:pt idx="35922">
                  <c:v>7.1844000000000001</c:v>
                </c:pt>
                <c:pt idx="35923">
                  <c:v>7.1845999999999997</c:v>
                </c:pt>
                <c:pt idx="35924">
                  <c:v>7.1848000000000001</c:v>
                </c:pt>
                <c:pt idx="35925">
                  <c:v>7.1849999999999996</c:v>
                </c:pt>
                <c:pt idx="35926">
                  <c:v>7.1852</c:v>
                </c:pt>
                <c:pt idx="35927">
                  <c:v>7.1853999999999996</c:v>
                </c:pt>
                <c:pt idx="35928">
                  <c:v>7.1856</c:v>
                </c:pt>
                <c:pt idx="35929">
                  <c:v>7.1858000000000004</c:v>
                </c:pt>
                <c:pt idx="35930">
                  <c:v>7.1859999999999999</c:v>
                </c:pt>
                <c:pt idx="35931">
                  <c:v>7.1862000000000004</c:v>
                </c:pt>
                <c:pt idx="35932">
                  <c:v>7.1863999999999999</c:v>
                </c:pt>
                <c:pt idx="35933">
                  <c:v>7.1866000000000003</c:v>
                </c:pt>
                <c:pt idx="35934">
                  <c:v>7.1867999999999999</c:v>
                </c:pt>
                <c:pt idx="35935">
                  <c:v>7.1870000000000003</c:v>
                </c:pt>
                <c:pt idx="35936">
                  <c:v>7.1871999999999998</c:v>
                </c:pt>
                <c:pt idx="35937">
                  <c:v>7.1874000000000002</c:v>
                </c:pt>
                <c:pt idx="35938">
                  <c:v>7.1875999999999998</c:v>
                </c:pt>
                <c:pt idx="35939">
                  <c:v>7.1878000000000002</c:v>
                </c:pt>
                <c:pt idx="35940">
                  <c:v>7.1879999999999997</c:v>
                </c:pt>
                <c:pt idx="35941">
                  <c:v>7.1882000000000001</c:v>
                </c:pt>
                <c:pt idx="35942">
                  <c:v>7.1883999999999997</c:v>
                </c:pt>
                <c:pt idx="35943">
                  <c:v>7.1886000000000001</c:v>
                </c:pt>
                <c:pt idx="35944">
                  <c:v>7.1887999999999996</c:v>
                </c:pt>
                <c:pt idx="35945">
                  <c:v>7.1890000000000001</c:v>
                </c:pt>
                <c:pt idx="35946">
                  <c:v>7.1891999999999996</c:v>
                </c:pt>
                <c:pt idx="35947">
                  <c:v>7.1894</c:v>
                </c:pt>
                <c:pt idx="35948">
                  <c:v>7.1896000000000004</c:v>
                </c:pt>
                <c:pt idx="35949">
                  <c:v>7.1898</c:v>
                </c:pt>
                <c:pt idx="35950">
                  <c:v>7.19</c:v>
                </c:pt>
                <c:pt idx="35951">
                  <c:v>7.1901999999999999</c:v>
                </c:pt>
                <c:pt idx="35952">
                  <c:v>7.1904000000000003</c:v>
                </c:pt>
                <c:pt idx="35953">
                  <c:v>7.1905999999999999</c:v>
                </c:pt>
                <c:pt idx="35954">
                  <c:v>7.1908000000000003</c:v>
                </c:pt>
                <c:pt idx="35955">
                  <c:v>7.1909999999999998</c:v>
                </c:pt>
                <c:pt idx="35956">
                  <c:v>7.1912000000000003</c:v>
                </c:pt>
                <c:pt idx="35957">
                  <c:v>7.1913999999999998</c:v>
                </c:pt>
                <c:pt idx="35958">
                  <c:v>7.1916000000000002</c:v>
                </c:pt>
                <c:pt idx="35959">
                  <c:v>7.1917999999999997</c:v>
                </c:pt>
                <c:pt idx="35960">
                  <c:v>7.1920000000000002</c:v>
                </c:pt>
                <c:pt idx="35961">
                  <c:v>7.1921999999999997</c:v>
                </c:pt>
                <c:pt idx="35962">
                  <c:v>7.1924000000000001</c:v>
                </c:pt>
                <c:pt idx="35963">
                  <c:v>7.1925999999999997</c:v>
                </c:pt>
                <c:pt idx="35964">
                  <c:v>7.1928000000000001</c:v>
                </c:pt>
                <c:pt idx="35965">
                  <c:v>7.1929999999999996</c:v>
                </c:pt>
                <c:pt idx="35966">
                  <c:v>7.1932</c:v>
                </c:pt>
                <c:pt idx="35967">
                  <c:v>7.1933999999999996</c:v>
                </c:pt>
                <c:pt idx="35968">
                  <c:v>7.1936</c:v>
                </c:pt>
                <c:pt idx="35969">
                  <c:v>7.1938000000000004</c:v>
                </c:pt>
                <c:pt idx="35970">
                  <c:v>7.194</c:v>
                </c:pt>
                <c:pt idx="35971">
                  <c:v>7.1942000000000004</c:v>
                </c:pt>
                <c:pt idx="35972">
                  <c:v>7.1943999999999999</c:v>
                </c:pt>
                <c:pt idx="35973">
                  <c:v>7.1946000000000003</c:v>
                </c:pt>
                <c:pt idx="35974">
                  <c:v>7.1947999999999999</c:v>
                </c:pt>
                <c:pt idx="35975">
                  <c:v>7.1950000000000003</c:v>
                </c:pt>
                <c:pt idx="35976">
                  <c:v>7.1951999999999998</c:v>
                </c:pt>
                <c:pt idx="35977">
                  <c:v>7.1954000000000002</c:v>
                </c:pt>
                <c:pt idx="35978">
                  <c:v>7.1955999999999998</c:v>
                </c:pt>
                <c:pt idx="35979">
                  <c:v>7.1958000000000002</c:v>
                </c:pt>
                <c:pt idx="35980">
                  <c:v>7.1959999999999997</c:v>
                </c:pt>
                <c:pt idx="35981">
                  <c:v>7.1962000000000002</c:v>
                </c:pt>
                <c:pt idx="35982">
                  <c:v>7.1963999999999997</c:v>
                </c:pt>
                <c:pt idx="35983">
                  <c:v>7.1966000000000001</c:v>
                </c:pt>
                <c:pt idx="35984">
                  <c:v>7.1967999999999996</c:v>
                </c:pt>
                <c:pt idx="35985">
                  <c:v>7.1970000000000001</c:v>
                </c:pt>
                <c:pt idx="35986">
                  <c:v>7.1971999999999996</c:v>
                </c:pt>
                <c:pt idx="35987">
                  <c:v>7.1974</c:v>
                </c:pt>
                <c:pt idx="35988">
                  <c:v>7.1976000000000004</c:v>
                </c:pt>
                <c:pt idx="35989">
                  <c:v>7.1978</c:v>
                </c:pt>
                <c:pt idx="35990">
                  <c:v>7.1980000000000004</c:v>
                </c:pt>
                <c:pt idx="35991">
                  <c:v>7.1981999999999999</c:v>
                </c:pt>
                <c:pt idx="35992">
                  <c:v>7.1984000000000004</c:v>
                </c:pt>
                <c:pt idx="35993">
                  <c:v>7.1985999999999999</c:v>
                </c:pt>
                <c:pt idx="35994">
                  <c:v>7.1988000000000003</c:v>
                </c:pt>
                <c:pt idx="35995">
                  <c:v>7.1989999999999998</c:v>
                </c:pt>
                <c:pt idx="35996">
                  <c:v>7.1992000000000003</c:v>
                </c:pt>
                <c:pt idx="35997">
                  <c:v>7.1993999999999998</c:v>
                </c:pt>
                <c:pt idx="35998">
                  <c:v>7.1996000000000002</c:v>
                </c:pt>
                <c:pt idx="35999">
                  <c:v>7.1997999999999998</c:v>
                </c:pt>
                <c:pt idx="36000">
                  <c:v>7.2</c:v>
                </c:pt>
                <c:pt idx="36001">
                  <c:v>7.2001999999999997</c:v>
                </c:pt>
                <c:pt idx="36002">
                  <c:v>7.2004000000000001</c:v>
                </c:pt>
                <c:pt idx="36003">
                  <c:v>7.2005999999999997</c:v>
                </c:pt>
                <c:pt idx="36004">
                  <c:v>7.2008000000000001</c:v>
                </c:pt>
                <c:pt idx="36005">
                  <c:v>7.2009999999999996</c:v>
                </c:pt>
                <c:pt idx="36006">
                  <c:v>7.2012</c:v>
                </c:pt>
                <c:pt idx="36007">
                  <c:v>7.2013999999999996</c:v>
                </c:pt>
                <c:pt idx="36008">
                  <c:v>7.2016</c:v>
                </c:pt>
                <c:pt idx="36009">
                  <c:v>7.2018000000000004</c:v>
                </c:pt>
                <c:pt idx="36010">
                  <c:v>7.202</c:v>
                </c:pt>
                <c:pt idx="36011">
                  <c:v>7.2022000000000004</c:v>
                </c:pt>
                <c:pt idx="36012">
                  <c:v>7.2023999999999999</c:v>
                </c:pt>
                <c:pt idx="36013">
                  <c:v>7.2026000000000003</c:v>
                </c:pt>
                <c:pt idx="36014">
                  <c:v>7.2027999999999999</c:v>
                </c:pt>
                <c:pt idx="36015">
                  <c:v>7.2030000000000003</c:v>
                </c:pt>
                <c:pt idx="36016">
                  <c:v>7.2031999999999998</c:v>
                </c:pt>
                <c:pt idx="36017">
                  <c:v>7.2034000000000002</c:v>
                </c:pt>
                <c:pt idx="36018">
                  <c:v>7.2035999999999998</c:v>
                </c:pt>
                <c:pt idx="36019">
                  <c:v>7.2038000000000002</c:v>
                </c:pt>
                <c:pt idx="36020">
                  <c:v>7.2039999999999997</c:v>
                </c:pt>
                <c:pt idx="36021">
                  <c:v>7.2042000000000002</c:v>
                </c:pt>
                <c:pt idx="36022">
                  <c:v>7.2043999999999997</c:v>
                </c:pt>
                <c:pt idx="36023">
                  <c:v>7.2046000000000001</c:v>
                </c:pt>
                <c:pt idx="36024">
                  <c:v>7.2047999999999996</c:v>
                </c:pt>
                <c:pt idx="36025">
                  <c:v>7.2050000000000001</c:v>
                </c:pt>
                <c:pt idx="36026">
                  <c:v>7.2051999999999996</c:v>
                </c:pt>
                <c:pt idx="36027">
                  <c:v>7.2054</c:v>
                </c:pt>
                <c:pt idx="36028">
                  <c:v>7.2055999999999996</c:v>
                </c:pt>
                <c:pt idx="36029">
                  <c:v>7.2058</c:v>
                </c:pt>
                <c:pt idx="36030">
                  <c:v>7.2060000000000004</c:v>
                </c:pt>
                <c:pt idx="36031">
                  <c:v>7.2061999999999999</c:v>
                </c:pt>
                <c:pt idx="36032">
                  <c:v>7.2064000000000004</c:v>
                </c:pt>
                <c:pt idx="36033">
                  <c:v>7.2065999999999999</c:v>
                </c:pt>
                <c:pt idx="36034">
                  <c:v>7.2068000000000003</c:v>
                </c:pt>
                <c:pt idx="36035">
                  <c:v>7.2069999999999999</c:v>
                </c:pt>
                <c:pt idx="36036">
                  <c:v>7.2072000000000003</c:v>
                </c:pt>
                <c:pt idx="36037">
                  <c:v>7.2073999999999998</c:v>
                </c:pt>
                <c:pt idx="36038">
                  <c:v>7.2076000000000002</c:v>
                </c:pt>
                <c:pt idx="36039">
                  <c:v>7.2077999999999998</c:v>
                </c:pt>
                <c:pt idx="36040">
                  <c:v>7.2080000000000002</c:v>
                </c:pt>
                <c:pt idx="36041">
                  <c:v>7.2081999999999997</c:v>
                </c:pt>
                <c:pt idx="36042">
                  <c:v>7.2084000000000001</c:v>
                </c:pt>
                <c:pt idx="36043">
                  <c:v>7.2085999999999997</c:v>
                </c:pt>
                <c:pt idx="36044">
                  <c:v>7.2088000000000001</c:v>
                </c:pt>
                <c:pt idx="36045">
                  <c:v>7.2089999999999996</c:v>
                </c:pt>
                <c:pt idx="36046">
                  <c:v>7.2092000000000001</c:v>
                </c:pt>
                <c:pt idx="36047">
                  <c:v>7.2093999999999996</c:v>
                </c:pt>
                <c:pt idx="36048">
                  <c:v>7.2096</c:v>
                </c:pt>
                <c:pt idx="36049">
                  <c:v>7.2098000000000004</c:v>
                </c:pt>
                <c:pt idx="36050">
                  <c:v>7.21</c:v>
                </c:pt>
                <c:pt idx="36051">
                  <c:v>7.2102000000000004</c:v>
                </c:pt>
                <c:pt idx="36052">
                  <c:v>7.2103999999999999</c:v>
                </c:pt>
                <c:pt idx="36053">
                  <c:v>7.2106000000000003</c:v>
                </c:pt>
                <c:pt idx="36054">
                  <c:v>7.2107999999999999</c:v>
                </c:pt>
                <c:pt idx="36055">
                  <c:v>7.2110000000000003</c:v>
                </c:pt>
                <c:pt idx="36056">
                  <c:v>7.2111999999999998</c:v>
                </c:pt>
                <c:pt idx="36057">
                  <c:v>7.2114000000000003</c:v>
                </c:pt>
                <c:pt idx="36058">
                  <c:v>7.2115999999999998</c:v>
                </c:pt>
                <c:pt idx="36059">
                  <c:v>7.2118000000000002</c:v>
                </c:pt>
                <c:pt idx="36060">
                  <c:v>7.2119999999999997</c:v>
                </c:pt>
                <c:pt idx="36061">
                  <c:v>7.2122000000000002</c:v>
                </c:pt>
                <c:pt idx="36062">
                  <c:v>7.2123999999999997</c:v>
                </c:pt>
                <c:pt idx="36063">
                  <c:v>7.2126000000000001</c:v>
                </c:pt>
                <c:pt idx="36064">
                  <c:v>7.2127999999999997</c:v>
                </c:pt>
                <c:pt idx="36065">
                  <c:v>7.2130000000000001</c:v>
                </c:pt>
                <c:pt idx="36066">
                  <c:v>7.2131999999999996</c:v>
                </c:pt>
                <c:pt idx="36067">
                  <c:v>7.2134</c:v>
                </c:pt>
                <c:pt idx="36068">
                  <c:v>7.2135999999999996</c:v>
                </c:pt>
                <c:pt idx="36069">
                  <c:v>7.2138</c:v>
                </c:pt>
                <c:pt idx="36070">
                  <c:v>7.2140000000000004</c:v>
                </c:pt>
                <c:pt idx="36071">
                  <c:v>7.2141999999999999</c:v>
                </c:pt>
                <c:pt idx="36072">
                  <c:v>7.2144000000000004</c:v>
                </c:pt>
                <c:pt idx="36073">
                  <c:v>7.2145999999999999</c:v>
                </c:pt>
                <c:pt idx="36074">
                  <c:v>7.2148000000000003</c:v>
                </c:pt>
                <c:pt idx="36075">
                  <c:v>7.2149999999999999</c:v>
                </c:pt>
                <c:pt idx="36076">
                  <c:v>7.2152000000000003</c:v>
                </c:pt>
                <c:pt idx="36077">
                  <c:v>7.2153999999999998</c:v>
                </c:pt>
                <c:pt idx="36078">
                  <c:v>7.2156000000000002</c:v>
                </c:pt>
                <c:pt idx="36079">
                  <c:v>7.2157999999999998</c:v>
                </c:pt>
                <c:pt idx="36080">
                  <c:v>7.2160000000000002</c:v>
                </c:pt>
                <c:pt idx="36081">
                  <c:v>7.2161999999999997</c:v>
                </c:pt>
                <c:pt idx="36082">
                  <c:v>7.2164000000000001</c:v>
                </c:pt>
                <c:pt idx="36083">
                  <c:v>7.2165999999999997</c:v>
                </c:pt>
                <c:pt idx="36084">
                  <c:v>7.2168000000000001</c:v>
                </c:pt>
                <c:pt idx="36085">
                  <c:v>7.2169999999999996</c:v>
                </c:pt>
                <c:pt idx="36086">
                  <c:v>7.2172000000000001</c:v>
                </c:pt>
                <c:pt idx="36087">
                  <c:v>7.2173999999999996</c:v>
                </c:pt>
                <c:pt idx="36088">
                  <c:v>7.2176</c:v>
                </c:pt>
                <c:pt idx="36089">
                  <c:v>7.2178000000000004</c:v>
                </c:pt>
                <c:pt idx="36090">
                  <c:v>7.218</c:v>
                </c:pt>
                <c:pt idx="36091">
                  <c:v>7.2182000000000004</c:v>
                </c:pt>
                <c:pt idx="36092">
                  <c:v>7.2183999999999999</c:v>
                </c:pt>
                <c:pt idx="36093">
                  <c:v>7.2186000000000003</c:v>
                </c:pt>
                <c:pt idx="36094">
                  <c:v>7.2187999999999999</c:v>
                </c:pt>
                <c:pt idx="36095">
                  <c:v>7.2190000000000003</c:v>
                </c:pt>
                <c:pt idx="36096">
                  <c:v>7.2191999999999998</c:v>
                </c:pt>
                <c:pt idx="36097">
                  <c:v>7.2194000000000003</c:v>
                </c:pt>
                <c:pt idx="36098">
                  <c:v>7.2195999999999998</c:v>
                </c:pt>
                <c:pt idx="36099">
                  <c:v>7.2198000000000002</c:v>
                </c:pt>
                <c:pt idx="36100">
                  <c:v>7.22</c:v>
                </c:pt>
                <c:pt idx="36101">
                  <c:v>7.2202000000000002</c:v>
                </c:pt>
                <c:pt idx="36102">
                  <c:v>7.2203999999999997</c:v>
                </c:pt>
                <c:pt idx="36103">
                  <c:v>7.2206000000000001</c:v>
                </c:pt>
                <c:pt idx="36104">
                  <c:v>7.2207999999999997</c:v>
                </c:pt>
                <c:pt idx="36105">
                  <c:v>7.2210000000000001</c:v>
                </c:pt>
                <c:pt idx="36106">
                  <c:v>7.2211999999999996</c:v>
                </c:pt>
                <c:pt idx="36107">
                  <c:v>7.2214</c:v>
                </c:pt>
                <c:pt idx="36108">
                  <c:v>7.2215999999999996</c:v>
                </c:pt>
                <c:pt idx="36109">
                  <c:v>7.2218</c:v>
                </c:pt>
                <c:pt idx="36110">
                  <c:v>7.2220000000000004</c:v>
                </c:pt>
                <c:pt idx="36111">
                  <c:v>7.2222</c:v>
                </c:pt>
                <c:pt idx="36112">
                  <c:v>7.2224000000000004</c:v>
                </c:pt>
                <c:pt idx="36113">
                  <c:v>7.2225999999999999</c:v>
                </c:pt>
                <c:pt idx="36114">
                  <c:v>7.2228000000000003</c:v>
                </c:pt>
                <c:pt idx="36115">
                  <c:v>7.2229999999999999</c:v>
                </c:pt>
                <c:pt idx="36116">
                  <c:v>7.2232000000000003</c:v>
                </c:pt>
                <c:pt idx="36117">
                  <c:v>7.2233999999999998</c:v>
                </c:pt>
                <c:pt idx="36118">
                  <c:v>7.2236000000000002</c:v>
                </c:pt>
                <c:pt idx="36119">
                  <c:v>7.2237999999999998</c:v>
                </c:pt>
                <c:pt idx="36120">
                  <c:v>7.2240000000000002</c:v>
                </c:pt>
                <c:pt idx="36121">
                  <c:v>7.2241999999999997</c:v>
                </c:pt>
                <c:pt idx="36122">
                  <c:v>7.2244000000000002</c:v>
                </c:pt>
                <c:pt idx="36123">
                  <c:v>7.2245999999999997</c:v>
                </c:pt>
                <c:pt idx="36124">
                  <c:v>7.2248000000000001</c:v>
                </c:pt>
                <c:pt idx="36125">
                  <c:v>7.2249999999999996</c:v>
                </c:pt>
                <c:pt idx="36126">
                  <c:v>7.2252000000000001</c:v>
                </c:pt>
                <c:pt idx="36127">
                  <c:v>7.2253999999999996</c:v>
                </c:pt>
                <c:pt idx="36128">
                  <c:v>7.2256</c:v>
                </c:pt>
                <c:pt idx="36129">
                  <c:v>7.2257999999999996</c:v>
                </c:pt>
                <c:pt idx="36130">
                  <c:v>7.226</c:v>
                </c:pt>
                <c:pt idx="36131">
                  <c:v>7.2262000000000004</c:v>
                </c:pt>
                <c:pt idx="36132">
                  <c:v>7.2263999999999999</c:v>
                </c:pt>
                <c:pt idx="36133">
                  <c:v>7.2266000000000004</c:v>
                </c:pt>
                <c:pt idx="36134">
                  <c:v>7.2267999999999999</c:v>
                </c:pt>
                <c:pt idx="36135">
                  <c:v>7.2270000000000003</c:v>
                </c:pt>
                <c:pt idx="36136">
                  <c:v>7.2271999999999998</c:v>
                </c:pt>
                <c:pt idx="36137">
                  <c:v>7.2274000000000003</c:v>
                </c:pt>
                <c:pt idx="36138">
                  <c:v>7.2275999999999998</c:v>
                </c:pt>
                <c:pt idx="36139">
                  <c:v>7.2278000000000002</c:v>
                </c:pt>
                <c:pt idx="36140">
                  <c:v>7.2279999999999998</c:v>
                </c:pt>
                <c:pt idx="36141">
                  <c:v>7.2282000000000002</c:v>
                </c:pt>
                <c:pt idx="36142">
                  <c:v>7.2283999999999997</c:v>
                </c:pt>
                <c:pt idx="36143">
                  <c:v>7.2286000000000001</c:v>
                </c:pt>
                <c:pt idx="36144">
                  <c:v>7.2287999999999997</c:v>
                </c:pt>
                <c:pt idx="36145">
                  <c:v>7.2290000000000001</c:v>
                </c:pt>
                <c:pt idx="36146">
                  <c:v>7.2291999999999996</c:v>
                </c:pt>
                <c:pt idx="36147">
                  <c:v>7.2294</c:v>
                </c:pt>
                <c:pt idx="36148">
                  <c:v>7.2295999999999996</c:v>
                </c:pt>
                <c:pt idx="36149">
                  <c:v>7.2298</c:v>
                </c:pt>
                <c:pt idx="36150">
                  <c:v>7.23</c:v>
                </c:pt>
                <c:pt idx="36151">
                  <c:v>7.2302</c:v>
                </c:pt>
                <c:pt idx="36152">
                  <c:v>7.2304000000000004</c:v>
                </c:pt>
                <c:pt idx="36153">
                  <c:v>7.2305999999999999</c:v>
                </c:pt>
                <c:pt idx="36154">
                  <c:v>7.2308000000000003</c:v>
                </c:pt>
                <c:pt idx="36155">
                  <c:v>7.2309999999999999</c:v>
                </c:pt>
                <c:pt idx="36156">
                  <c:v>7.2312000000000003</c:v>
                </c:pt>
                <c:pt idx="36157">
                  <c:v>7.2313999999999998</c:v>
                </c:pt>
                <c:pt idx="36158">
                  <c:v>7.2316000000000003</c:v>
                </c:pt>
                <c:pt idx="36159">
                  <c:v>7.2317999999999998</c:v>
                </c:pt>
                <c:pt idx="36160">
                  <c:v>7.2320000000000002</c:v>
                </c:pt>
                <c:pt idx="36161">
                  <c:v>7.2321999999999997</c:v>
                </c:pt>
                <c:pt idx="36162">
                  <c:v>7.2324000000000002</c:v>
                </c:pt>
                <c:pt idx="36163">
                  <c:v>7.2325999999999997</c:v>
                </c:pt>
                <c:pt idx="36164">
                  <c:v>7.2328000000000001</c:v>
                </c:pt>
                <c:pt idx="36165">
                  <c:v>7.2329999999999997</c:v>
                </c:pt>
                <c:pt idx="36166">
                  <c:v>7.2332000000000001</c:v>
                </c:pt>
                <c:pt idx="36167">
                  <c:v>7.2333999999999996</c:v>
                </c:pt>
                <c:pt idx="36168">
                  <c:v>7.2336</c:v>
                </c:pt>
                <c:pt idx="36169">
                  <c:v>7.2337999999999996</c:v>
                </c:pt>
                <c:pt idx="36170">
                  <c:v>7.234</c:v>
                </c:pt>
                <c:pt idx="36171">
                  <c:v>7.2342000000000004</c:v>
                </c:pt>
                <c:pt idx="36172">
                  <c:v>7.2343999999999999</c:v>
                </c:pt>
                <c:pt idx="36173">
                  <c:v>7.2346000000000004</c:v>
                </c:pt>
                <c:pt idx="36174">
                  <c:v>7.2347999999999999</c:v>
                </c:pt>
                <c:pt idx="36175">
                  <c:v>7.2350000000000003</c:v>
                </c:pt>
                <c:pt idx="36176">
                  <c:v>7.2351999999999999</c:v>
                </c:pt>
                <c:pt idx="36177">
                  <c:v>7.2354000000000003</c:v>
                </c:pt>
                <c:pt idx="36178">
                  <c:v>7.2355999999999998</c:v>
                </c:pt>
                <c:pt idx="36179">
                  <c:v>7.2358000000000002</c:v>
                </c:pt>
                <c:pt idx="36180">
                  <c:v>7.2359999999999998</c:v>
                </c:pt>
                <c:pt idx="36181">
                  <c:v>7.2362000000000002</c:v>
                </c:pt>
                <c:pt idx="36182">
                  <c:v>7.2363999999999997</c:v>
                </c:pt>
                <c:pt idx="36183">
                  <c:v>7.2366000000000001</c:v>
                </c:pt>
                <c:pt idx="36184">
                  <c:v>7.2367999999999997</c:v>
                </c:pt>
                <c:pt idx="36185">
                  <c:v>7.2370000000000001</c:v>
                </c:pt>
                <c:pt idx="36186">
                  <c:v>7.2371999999999996</c:v>
                </c:pt>
                <c:pt idx="36187">
                  <c:v>7.2374000000000001</c:v>
                </c:pt>
                <c:pt idx="36188">
                  <c:v>7.2375999999999996</c:v>
                </c:pt>
                <c:pt idx="36189">
                  <c:v>7.2378</c:v>
                </c:pt>
                <c:pt idx="36190">
                  <c:v>7.2380000000000004</c:v>
                </c:pt>
                <c:pt idx="36191">
                  <c:v>7.2382</c:v>
                </c:pt>
                <c:pt idx="36192">
                  <c:v>7.2384000000000004</c:v>
                </c:pt>
                <c:pt idx="36193">
                  <c:v>7.2385999999999999</c:v>
                </c:pt>
                <c:pt idx="36194">
                  <c:v>7.2388000000000003</c:v>
                </c:pt>
                <c:pt idx="36195">
                  <c:v>7.2389999999999999</c:v>
                </c:pt>
                <c:pt idx="36196">
                  <c:v>7.2392000000000003</c:v>
                </c:pt>
                <c:pt idx="36197">
                  <c:v>7.2393999999999998</c:v>
                </c:pt>
                <c:pt idx="36198">
                  <c:v>7.2396000000000003</c:v>
                </c:pt>
                <c:pt idx="36199">
                  <c:v>7.2397999999999998</c:v>
                </c:pt>
                <c:pt idx="36200">
                  <c:v>7.24</c:v>
                </c:pt>
                <c:pt idx="36201">
                  <c:v>7.2401999999999997</c:v>
                </c:pt>
                <c:pt idx="36202">
                  <c:v>7.2404000000000002</c:v>
                </c:pt>
                <c:pt idx="36203">
                  <c:v>7.2405999999999997</c:v>
                </c:pt>
                <c:pt idx="36204">
                  <c:v>7.2408000000000001</c:v>
                </c:pt>
                <c:pt idx="36205">
                  <c:v>7.2409999999999997</c:v>
                </c:pt>
                <c:pt idx="36206">
                  <c:v>7.2412000000000001</c:v>
                </c:pt>
                <c:pt idx="36207">
                  <c:v>7.2413999999999996</c:v>
                </c:pt>
                <c:pt idx="36208">
                  <c:v>7.2416</c:v>
                </c:pt>
                <c:pt idx="36209">
                  <c:v>7.2417999999999996</c:v>
                </c:pt>
                <c:pt idx="36210">
                  <c:v>7.242</c:v>
                </c:pt>
                <c:pt idx="36211">
                  <c:v>7.2422000000000004</c:v>
                </c:pt>
                <c:pt idx="36212">
                  <c:v>7.2423999999999999</c:v>
                </c:pt>
                <c:pt idx="36213">
                  <c:v>7.2426000000000004</c:v>
                </c:pt>
                <c:pt idx="36214">
                  <c:v>7.2427999999999999</c:v>
                </c:pt>
                <c:pt idx="36215">
                  <c:v>7.2430000000000003</c:v>
                </c:pt>
                <c:pt idx="36216">
                  <c:v>7.2431999999999999</c:v>
                </c:pt>
                <c:pt idx="36217">
                  <c:v>7.2434000000000003</c:v>
                </c:pt>
                <c:pt idx="36218">
                  <c:v>7.2435999999999998</c:v>
                </c:pt>
                <c:pt idx="36219">
                  <c:v>7.2438000000000002</c:v>
                </c:pt>
                <c:pt idx="36220">
                  <c:v>7.2439999999999998</c:v>
                </c:pt>
                <c:pt idx="36221">
                  <c:v>7.2442000000000002</c:v>
                </c:pt>
                <c:pt idx="36222">
                  <c:v>7.2443999999999997</c:v>
                </c:pt>
                <c:pt idx="36223">
                  <c:v>7.2446000000000002</c:v>
                </c:pt>
                <c:pt idx="36224">
                  <c:v>7.2447999999999997</c:v>
                </c:pt>
                <c:pt idx="36225">
                  <c:v>7.2450000000000001</c:v>
                </c:pt>
                <c:pt idx="36226">
                  <c:v>7.2451999999999996</c:v>
                </c:pt>
                <c:pt idx="36227">
                  <c:v>7.2454000000000001</c:v>
                </c:pt>
                <c:pt idx="36228">
                  <c:v>7.2455999999999996</c:v>
                </c:pt>
                <c:pt idx="36229">
                  <c:v>7.2458</c:v>
                </c:pt>
                <c:pt idx="36230">
                  <c:v>7.2460000000000004</c:v>
                </c:pt>
                <c:pt idx="36231">
                  <c:v>7.2462</c:v>
                </c:pt>
                <c:pt idx="36232">
                  <c:v>7.2464000000000004</c:v>
                </c:pt>
                <c:pt idx="36233">
                  <c:v>7.2465999999999999</c:v>
                </c:pt>
                <c:pt idx="36234">
                  <c:v>7.2468000000000004</c:v>
                </c:pt>
                <c:pt idx="36235">
                  <c:v>7.2469999999999999</c:v>
                </c:pt>
                <c:pt idx="36236">
                  <c:v>7.2472000000000003</c:v>
                </c:pt>
                <c:pt idx="36237">
                  <c:v>7.2473999999999998</c:v>
                </c:pt>
                <c:pt idx="36238">
                  <c:v>7.2476000000000003</c:v>
                </c:pt>
                <c:pt idx="36239">
                  <c:v>7.2477999999999998</c:v>
                </c:pt>
                <c:pt idx="36240">
                  <c:v>7.2480000000000002</c:v>
                </c:pt>
                <c:pt idx="36241">
                  <c:v>7.2481999999999998</c:v>
                </c:pt>
                <c:pt idx="36242">
                  <c:v>7.2484000000000002</c:v>
                </c:pt>
                <c:pt idx="36243">
                  <c:v>7.2485999999999997</c:v>
                </c:pt>
                <c:pt idx="36244">
                  <c:v>7.2488000000000001</c:v>
                </c:pt>
                <c:pt idx="36245">
                  <c:v>7.2489999999999997</c:v>
                </c:pt>
                <c:pt idx="36246">
                  <c:v>7.2492000000000001</c:v>
                </c:pt>
                <c:pt idx="36247">
                  <c:v>7.2493999999999996</c:v>
                </c:pt>
                <c:pt idx="36248">
                  <c:v>7.2496</c:v>
                </c:pt>
                <c:pt idx="36249">
                  <c:v>7.2497999999999996</c:v>
                </c:pt>
                <c:pt idx="36250">
                  <c:v>7.25</c:v>
                </c:pt>
                <c:pt idx="36251">
                  <c:v>7.2502000000000004</c:v>
                </c:pt>
                <c:pt idx="36252">
                  <c:v>7.2504</c:v>
                </c:pt>
                <c:pt idx="36253">
                  <c:v>7.2506000000000004</c:v>
                </c:pt>
                <c:pt idx="36254">
                  <c:v>7.2507999999999999</c:v>
                </c:pt>
                <c:pt idx="36255">
                  <c:v>7.2510000000000003</c:v>
                </c:pt>
                <c:pt idx="36256">
                  <c:v>7.2511999999999999</c:v>
                </c:pt>
                <c:pt idx="36257">
                  <c:v>7.2514000000000003</c:v>
                </c:pt>
                <c:pt idx="36258">
                  <c:v>7.2515999999999998</c:v>
                </c:pt>
                <c:pt idx="36259">
                  <c:v>7.2518000000000002</c:v>
                </c:pt>
                <c:pt idx="36260">
                  <c:v>7.2519999999999998</c:v>
                </c:pt>
                <c:pt idx="36261">
                  <c:v>7.2522000000000002</c:v>
                </c:pt>
                <c:pt idx="36262">
                  <c:v>7.2523999999999997</c:v>
                </c:pt>
                <c:pt idx="36263">
                  <c:v>7.2526000000000002</c:v>
                </c:pt>
                <c:pt idx="36264">
                  <c:v>7.2527999999999997</c:v>
                </c:pt>
                <c:pt idx="36265">
                  <c:v>7.2530000000000001</c:v>
                </c:pt>
                <c:pt idx="36266">
                  <c:v>7.2531999999999996</c:v>
                </c:pt>
                <c:pt idx="36267">
                  <c:v>7.2534000000000001</c:v>
                </c:pt>
                <c:pt idx="36268">
                  <c:v>7.2535999999999996</c:v>
                </c:pt>
                <c:pt idx="36269">
                  <c:v>7.2538</c:v>
                </c:pt>
                <c:pt idx="36270">
                  <c:v>7.2539999999999996</c:v>
                </c:pt>
                <c:pt idx="36271">
                  <c:v>7.2542</c:v>
                </c:pt>
                <c:pt idx="36272">
                  <c:v>7.2544000000000004</c:v>
                </c:pt>
                <c:pt idx="36273">
                  <c:v>7.2545999999999999</c:v>
                </c:pt>
                <c:pt idx="36274">
                  <c:v>7.2548000000000004</c:v>
                </c:pt>
                <c:pt idx="36275">
                  <c:v>7.2549999999999999</c:v>
                </c:pt>
                <c:pt idx="36276">
                  <c:v>7.2552000000000003</c:v>
                </c:pt>
                <c:pt idx="36277">
                  <c:v>7.2553999999999998</c:v>
                </c:pt>
                <c:pt idx="36278">
                  <c:v>7.2556000000000003</c:v>
                </c:pt>
                <c:pt idx="36279">
                  <c:v>7.2557999999999998</c:v>
                </c:pt>
                <c:pt idx="36280">
                  <c:v>7.2560000000000002</c:v>
                </c:pt>
                <c:pt idx="36281">
                  <c:v>7.2561999999999998</c:v>
                </c:pt>
                <c:pt idx="36282">
                  <c:v>7.2564000000000002</c:v>
                </c:pt>
                <c:pt idx="36283">
                  <c:v>7.2565999999999997</c:v>
                </c:pt>
                <c:pt idx="36284">
                  <c:v>7.2568000000000001</c:v>
                </c:pt>
                <c:pt idx="36285">
                  <c:v>7.2569999999999997</c:v>
                </c:pt>
                <c:pt idx="36286">
                  <c:v>7.2572000000000001</c:v>
                </c:pt>
                <c:pt idx="36287">
                  <c:v>7.2573999999999996</c:v>
                </c:pt>
                <c:pt idx="36288">
                  <c:v>7.2576000000000001</c:v>
                </c:pt>
                <c:pt idx="36289">
                  <c:v>7.2577999999999996</c:v>
                </c:pt>
                <c:pt idx="36290">
                  <c:v>7.258</c:v>
                </c:pt>
                <c:pt idx="36291">
                  <c:v>7.2582000000000004</c:v>
                </c:pt>
                <c:pt idx="36292">
                  <c:v>7.2584</c:v>
                </c:pt>
                <c:pt idx="36293">
                  <c:v>7.2586000000000004</c:v>
                </c:pt>
                <c:pt idx="36294">
                  <c:v>7.2587999999999999</c:v>
                </c:pt>
                <c:pt idx="36295">
                  <c:v>7.2590000000000003</c:v>
                </c:pt>
                <c:pt idx="36296">
                  <c:v>7.2591999999999999</c:v>
                </c:pt>
                <c:pt idx="36297">
                  <c:v>7.2594000000000003</c:v>
                </c:pt>
                <c:pt idx="36298">
                  <c:v>7.2595999999999998</c:v>
                </c:pt>
                <c:pt idx="36299">
                  <c:v>7.2598000000000003</c:v>
                </c:pt>
                <c:pt idx="36300">
                  <c:v>7.26</c:v>
                </c:pt>
                <c:pt idx="36301">
                  <c:v>7.2602000000000002</c:v>
                </c:pt>
                <c:pt idx="36302">
                  <c:v>7.2603999999999997</c:v>
                </c:pt>
                <c:pt idx="36303">
                  <c:v>7.2606000000000002</c:v>
                </c:pt>
                <c:pt idx="36304">
                  <c:v>7.2607999999999997</c:v>
                </c:pt>
                <c:pt idx="36305">
                  <c:v>7.2610000000000001</c:v>
                </c:pt>
                <c:pt idx="36306">
                  <c:v>7.2611999999999997</c:v>
                </c:pt>
                <c:pt idx="36307">
                  <c:v>7.2614000000000001</c:v>
                </c:pt>
                <c:pt idx="36308">
                  <c:v>7.2615999999999996</c:v>
                </c:pt>
                <c:pt idx="36309">
                  <c:v>7.2618</c:v>
                </c:pt>
                <c:pt idx="36310">
                  <c:v>7.2619999999999996</c:v>
                </c:pt>
                <c:pt idx="36311">
                  <c:v>7.2622</c:v>
                </c:pt>
                <c:pt idx="36312">
                  <c:v>7.2624000000000004</c:v>
                </c:pt>
                <c:pt idx="36313">
                  <c:v>7.2625999999999999</c:v>
                </c:pt>
                <c:pt idx="36314">
                  <c:v>7.2628000000000004</c:v>
                </c:pt>
                <c:pt idx="36315">
                  <c:v>7.2629999999999999</c:v>
                </c:pt>
                <c:pt idx="36316">
                  <c:v>7.2632000000000003</c:v>
                </c:pt>
                <c:pt idx="36317">
                  <c:v>7.2633999999999999</c:v>
                </c:pt>
                <c:pt idx="36318">
                  <c:v>7.2636000000000003</c:v>
                </c:pt>
                <c:pt idx="36319">
                  <c:v>7.2637999999999998</c:v>
                </c:pt>
                <c:pt idx="36320">
                  <c:v>7.2640000000000002</c:v>
                </c:pt>
                <c:pt idx="36321">
                  <c:v>7.2641999999999998</c:v>
                </c:pt>
                <c:pt idx="36322">
                  <c:v>7.2644000000000002</c:v>
                </c:pt>
                <c:pt idx="36323">
                  <c:v>7.2645999999999997</c:v>
                </c:pt>
                <c:pt idx="36324">
                  <c:v>7.2648000000000001</c:v>
                </c:pt>
                <c:pt idx="36325">
                  <c:v>7.2649999999999997</c:v>
                </c:pt>
                <c:pt idx="36326">
                  <c:v>7.2652000000000001</c:v>
                </c:pt>
                <c:pt idx="36327">
                  <c:v>7.2653999999999996</c:v>
                </c:pt>
                <c:pt idx="36328">
                  <c:v>7.2656000000000001</c:v>
                </c:pt>
                <c:pt idx="36329">
                  <c:v>7.2657999999999996</c:v>
                </c:pt>
                <c:pt idx="36330">
                  <c:v>7.266</c:v>
                </c:pt>
                <c:pt idx="36331">
                  <c:v>7.2662000000000004</c:v>
                </c:pt>
                <c:pt idx="36332">
                  <c:v>7.2664</c:v>
                </c:pt>
                <c:pt idx="36333">
                  <c:v>7.2666000000000004</c:v>
                </c:pt>
                <c:pt idx="36334">
                  <c:v>7.2667999999999999</c:v>
                </c:pt>
                <c:pt idx="36335">
                  <c:v>7.2670000000000003</c:v>
                </c:pt>
                <c:pt idx="36336">
                  <c:v>7.2671999999999999</c:v>
                </c:pt>
                <c:pt idx="36337">
                  <c:v>7.2674000000000003</c:v>
                </c:pt>
                <c:pt idx="36338">
                  <c:v>7.2675999999999998</c:v>
                </c:pt>
                <c:pt idx="36339">
                  <c:v>7.2678000000000003</c:v>
                </c:pt>
                <c:pt idx="36340">
                  <c:v>7.2679999999999998</c:v>
                </c:pt>
                <c:pt idx="36341">
                  <c:v>7.2682000000000002</c:v>
                </c:pt>
                <c:pt idx="36342">
                  <c:v>7.2683999999999997</c:v>
                </c:pt>
                <c:pt idx="36343">
                  <c:v>7.2686000000000002</c:v>
                </c:pt>
                <c:pt idx="36344">
                  <c:v>7.2687999999999997</c:v>
                </c:pt>
                <c:pt idx="36345">
                  <c:v>7.2690000000000001</c:v>
                </c:pt>
                <c:pt idx="36346">
                  <c:v>7.2691999999999997</c:v>
                </c:pt>
                <c:pt idx="36347">
                  <c:v>7.2694000000000001</c:v>
                </c:pt>
                <c:pt idx="36348">
                  <c:v>7.2695999999999996</c:v>
                </c:pt>
                <c:pt idx="36349">
                  <c:v>7.2698</c:v>
                </c:pt>
                <c:pt idx="36350">
                  <c:v>7.27</c:v>
                </c:pt>
                <c:pt idx="36351">
                  <c:v>7.2702</c:v>
                </c:pt>
                <c:pt idx="36352">
                  <c:v>7.2704000000000004</c:v>
                </c:pt>
                <c:pt idx="36353">
                  <c:v>7.2706</c:v>
                </c:pt>
                <c:pt idx="36354">
                  <c:v>7.2708000000000004</c:v>
                </c:pt>
                <c:pt idx="36355">
                  <c:v>7.2709999999999999</c:v>
                </c:pt>
                <c:pt idx="36356">
                  <c:v>7.2712000000000003</c:v>
                </c:pt>
                <c:pt idx="36357">
                  <c:v>7.2713999999999999</c:v>
                </c:pt>
                <c:pt idx="36358">
                  <c:v>7.2716000000000003</c:v>
                </c:pt>
                <c:pt idx="36359">
                  <c:v>7.2717999999999998</c:v>
                </c:pt>
                <c:pt idx="36360">
                  <c:v>7.2720000000000002</c:v>
                </c:pt>
                <c:pt idx="36361">
                  <c:v>7.2721999999999998</c:v>
                </c:pt>
                <c:pt idx="36362">
                  <c:v>7.2724000000000002</c:v>
                </c:pt>
                <c:pt idx="36363">
                  <c:v>7.2725999999999997</c:v>
                </c:pt>
                <c:pt idx="36364">
                  <c:v>7.2728000000000002</c:v>
                </c:pt>
                <c:pt idx="36365">
                  <c:v>7.2729999999999997</c:v>
                </c:pt>
                <c:pt idx="36366">
                  <c:v>7.2732000000000001</c:v>
                </c:pt>
                <c:pt idx="36367">
                  <c:v>7.2733999999999996</c:v>
                </c:pt>
                <c:pt idx="36368">
                  <c:v>7.2736000000000001</c:v>
                </c:pt>
                <c:pt idx="36369">
                  <c:v>7.2737999999999996</c:v>
                </c:pt>
                <c:pt idx="36370">
                  <c:v>7.274</c:v>
                </c:pt>
                <c:pt idx="36371">
                  <c:v>7.2742000000000004</c:v>
                </c:pt>
                <c:pt idx="36372">
                  <c:v>7.2744</c:v>
                </c:pt>
                <c:pt idx="36373">
                  <c:v>7.2746000000000004</c:v>
                </c:pt>
                <c:pt idx="36374">
                  <c:v>7.2747999999999999</c:v>
                </c:pt>
                <c:pt idx="36375">
                  <c:v>7.2750000000000004</c:v>
                </c:pt>
                <c:pt idx="36376">
                  <c:v>7.2751999999999999</c:v>
                </c:pt>
                <c:pt idx="36377">
                  <c:v>7.2754000000000003</c:v>
                </c:pt>
                <c:pt idx="36378">
                  <c:v>7.2755999999999998</c:v>
                </c:pt>
                <c:pt idx="36379">
                  <c:v>7.2758000000000003</c:v>
                </c:pt>
                <c:pt idx="36380">
                  <c:v>7.2759999999999998</c:v>
                </c:pt>
                <c:pt idx="36381">
                  <c:v>7.2762000000000002</c:v>
                </c:pt>
                <c:pt idx="36382">
                  <c:v>7.2763999999999998</c:v>
                </c:pt>
                <c:pt idx="36383">
                  <c:v>7.2766000000000002</c:v>
                </c:pt>
                <c:pt idx="36384">
                  <c:v>7.2767999999999997</c:v>
                </c:pt>
                <c:pt idx="36385">
                  <c:v>7.2770000000000001</c:v>
                </c:pt>
                <c:pt idx="36386">
                  <c:v>7.2771999999999997</c:v>
                </c:pt>
                <c:pt idx="36387">
                  <c:v>7.2774000000000001</c:v>
                </c:pt>
                <c:pt idx="36388">
                  <c:v>7.2775999999999996</c:v>
                </c:pt>
                <c:pt idx="36389">
                  <c:v>7.2778</c:v>
                </c:pt>
                <c:pt idx="36390">
                  <c:v>7.2779999999999996</c:v>
                </c:pt>
                <c:pt idx="36391">
                  <c:v>7.2782</c:v>
                </c:pt>
                <c:pt idx="36392">
                  <c:v>7.2784000000000004</c:v>
                </c:pt>
                <c:pt idx="36393">
                  <c:v>7.2786</c:v>
                </c:pt>
                <c:pt idx="36394">
                  <c:v>7.2788000000000004</c:v>
                </c:pt>
                <c:pt idx="36395">
                  <c:v>7.2789999999999999</c:v>
                </c:pt>
                <c:pt idx="36396">
                  <c:v>7.2792000000000003</c:v>
                </c:pt>
                <c:pt idx="36397">
                  <c:v>7.2793999999999999</c:v>
                </c:pt>
                <c:pt idx="36398">
                  <c:v>7.2796000000000003</c:v>
                </c:pt>
                <c:pt idx="36399">
                  <c:v>7.2797999999999998</c:v>
                </c:pt>
                <c:pt idx="36400">
                  <c:v>7.28</c:v>
                </c:pt>
                <c:pt idx="36401">
                  <c:v>7.2801999999999998</c:v>
                </c:pt>
                <c:pt idx="36402">
                  <c:v>7.2804000000000002</c:v>
                </c:pt>
                <c:pt idx="36403">
                  <c:v>7.2805999999999997</c:v>
                </c:pt>
                <c:pt idx="36404">
                  <c:v>7.2808000000000002</c:v>
                </c:pt>
                <c:pt idx="36405">
                  <c:v>7.2809999999999997</c:v>
                </c:pt>
                <c:pt idx="36406">
                  <c:v>7.2812000000000001</c:v>
                </c:pt>
                <c:pt idx="36407">
                  <c:v>7.2813999999999997</c:v>
                </c:pt>
                <c:pt idx="36408">
                  <c:v>7.2816000000000001</c:v>
                </c:pt>
                <c:pt idx="36409">
                  <c:v>7.2817999999999996</c:v>
                </c:pt>
                <c:pt idx="36410">
                  <c:v>7.282</c:v>
                </c:pt>
                <c:pt idx="36411">
                  <c:v>7.2821999999999996</c:v>
                </c:pt>
                <c:pt idx="36412">
                  <c:v>7.2824</c:v>
                </c:pt>
                <c:pt idx="36413">
                  <c:v>7.2826000000000004</c:v>
                </c:pt>
                <c:pt idx="36414">
                  <c:v>7.2827999999999999</c:v>
                </c:pt>
                <c:pt idx="36415">
                  <c:v>7.2830000000000004</c:v>
                </c:pt>
                <c:pt idx="36416">
                  <c:v>7.2831999999999999</c:v>
                </c:pt>
                <c:pt idx="36417">
                  <c:v>7.2834000000000003</c:v>
                </c:pt>
                <c:pt idx="36418">
                  <c:v>7.2835999999999999</c:v>
                </c:pt>
                <c:pt idx="36419">
                  <c:v>7.2838000000000003</c:v>
                </c:pt>
                <c:pt idx="36420">
                  <c:v>7.2839999999999998</c:v>
                </c:pt>
                <c:pt idx="36421">
                  <c:v>7.2842000000000002</c:v>
                </c:pt>
                <c:pt idx="36422">
                  <c:v>7.2843999999999998</c:v>
                </c:pt>
                <c:pt idx="36423">
                  <c:v>7.2846000000000002</c:v>
                </c:pt>
                <c:pt idx="36424">
                  <c:v>7.2847999999999997</c:v>
                </c:pt>
                <c:pt idx="36425">
                  <c:v>7.2850000000000001</c:v>
                </c:pt>
                <c:pt idx="36426">
                  <c:v>7.2851999999999997</c:v>
                </c:pt>
                <c:pt idx="36427">
                  <c:v>7.2854000000000001</c:v>
                </c:pt>
                <c:pt idx="36428">
                  <c:v>7.2855999999999996</c:v>
                </c:pt>
                <c:pt idx="36429">
                  <c:v>7.2858000000000001</c:v>
                </c:pt>
                <c:pt idx="36430">
                  <c:v>7.2859999999999996</c:v>
                </c:pt>
                <c:pt idx="36431">
                  <c:v>7.2862</c:v>
                </c:pt>
                <c:pt idx="36432">
                  <c:v>7.2864000000000004</c:v>
                </c:pt>
                <c:pt idx="36433">
                  <c:v>7.2866</c:v>
                </c:pt>
                <c:pt idx="36434">
                  <c:v>7.2868000000000004</c:v>
                </c:pt>
                <c:pt idx="36435">
                  <c:v>7.2869999999999999</c:v>
                </c:pt>
                <c:pt idx="36436">
                  <c:v>7.2872000000000003</c:v>
                </c:pt>
                <c:pt idx="36437">
                  <c:v>7.2873999999999999</c:v>
                </c:pt>
                <c:pt idx="36438">
                  <c:v>7.2876000000000003</c:v>
                </c:pt>
                <c:pt idx="36439">
                  <c:v>7.2877999999999998</c:v>
                </c:pt>
                <c:pt idx="36440">
                  <c:v>7.2880000000000003</c:v>
                </c:pt>
                <c:pt idx="36441">
                  <c:v>7.2881999999999998</c:v>
                </c:pt>
                <c:pt idx="36442">
                  <c:v>7.2884000000000002</c:v>
                </c:pt>
                <c:pt idx="36443">
                  <c:v>7.2885999999999997</c:v>
                </c:pt>
                <c:pt idx="36444">
                  <c:v>7.2888000000000002</c:v>
                </c:pt>
                <c:pt idx="36445">
                  <c:v>7.2889999999999997</c:v>
                </c:pt>
                <c:pt idx="36446">
                  <c:v>7.2892000000000001</c:v>
                </c:pt>
                <c:pt idx="36447">
                  <c:v>7.2893999999999997</c:v>
                </c:pt>
                <c:pt idx="36448">
                  <c:v>7.2896000000000001</c:v>
                </c:pt>
                <c:pt idx="36449">
                  <c:v>7.2897999999999996</c:v>
                </c:pt>
                <c:pt idx="36450">
                  <c:v>7.29</c:v>
                </c:pt>
                <c:pt idx="36451">
                  <c:v>7.2901999999999996</c:v>
                </c:pt>
                <c:pt idx="36452">
                  <c:v>7.2904</c:v>
                </c:pt>
                <c:pt idx="36453">
                  <c:v>7.2906000000000004</c:v>
                </c:pt>
                <c:pt idx="36454">
                  <c:v>7.2907999999999999</c:v>
                </c:pt>
                <c:pt idx="36455">
                  <c:v>7.2910000000000004</c:v>
                </c:pt>
                <c:pt idx="36456">
                  <c:v>7.2911999999999999</c:v>
                </c:pt>
                <c:pt idx="36457">
                  <c:v>7.2914000000000003</c:v>
                </c:pt>
                <c:pt idx="36458">
                  <c:v>7.2915999999999999</c:v>
                </c:pt>
                <c:pt idx="36459">
                  <c:v>7.2918000000000003</c:v>
                </c:pt>
                <c:pt idx="36460">
                  <c:v>7.2919999999999998</c:v>
                </c:pt>
                <c:pt idx="36461">
                  <c:v>7.2922000000000002</c:v>
                </c:pt>
                <c:pt idx="36462">
                  <c:v>7.2923999999999998</c:v>
                </c:pt>
                <c:pt idx="36463">
                  <c:v>7.2926000000000002</c:v>
                </c:pt>
                <c:pt idx="36464">
                  <c:v>7.2927999999999997</c:v>
                </c:pt>
                <c:pt idx="36465">
                  <c:v>7.2930000000000001</c:v>
                </c:pt>
                <c:pt idx="36466">
                  <c:v>7.2931999999999997</c:v>
                </c:pt>
                <c:pt idx="36467">
                  <c:v>7.2934000000000001</c:v>
                </c:pt>
                <c:pt idx="36468">
                  <c:v>7.2935999999999996</c:v>
                </c:pt>
                <c:pt idx="36469">
                  <c:v>7.2938000000000001</c:v>
                </c:pt>
                <c:pt idx="36470">
                  <c:v>7.2939999999999996</c:v>
                </c:pt>
                <c:pt idx="36471">
                  <c:v>7.2942</c:v>
                </c:pt>
                <c:pt idx="36472">
                  <c:v>7.2944000000000004</c:v>
                </c:pt>
                <c:pt idx="36473">
                  <c:v>7.2946</c:v>
                </c:pt>
                <c:pt idx="36474">
                  <c:v>7.2948000000000004</c:v>
                </c:pt>
                <c:pt idx="36475">
                  <c:v>7.2949999999999999</c:v>
                </c:pt>
                <c:pt idx="36476">
                  <c:v>7.2952000000000004</c:v>
                </c:pt>
                <c:pt idx="36477">
                  <c:v>7.2953999999999999</c:v>
                </c:pt>
                <c:pt idx="36478">
                  <c:v>7.2956000000000003</c:v>
                </c:pt>
                <c:pt idx="36479">
                  <c:v>7.2957999999999998</c:v>
                </c:pt>
                <c:pt idx="36480">
                  <c:v>7.2960000000000003</c:v>
                </c:pt>
                <c:pt idx="36481">
                  <c:v>7.2961999999999998</c:v>
                </c:pt>
                <c:pt idx="36482">
                  <c:v>7.2964000000000002</c:v>
                </c:pt>
                <c:pt idx="36483">
                  <c:v>7.2965999999999998</c:v>
                </c:pt>
                <c:pt idx="36484">
                  <c:v>7.2968000000000002</c:v>
                </c:pt>
                <c:pt idx="36485">
                  <c:v>7.2969999999999997</c:v>
                </c:pt>
                <c:pt idx="36486">
                  <c:v>7.2972000000000001</c:v>
                </c:pt>
                <c:pt idx="36487">
                  <c:v>7.2973999999999997</c:v>
                </c:pt>
                <c:pt idx="36488">
                  <c:v>7.2976000000000001</c:v>
                </c:pt>
                <c:pt idx="36489">
                  <c:v>7.2977999999999996</c:v>
                </c:pt>
                <c:pt idx="36490">
                  <c:v>7.298</c:v>
                </c:pt>
                <c:pt idx="36491">
                  <c:v>7.2981999999999996</c:v>
                </c:pt>
                <c:pt idx="36492">
                  <c:v>7.2984</c:v>
                </c:pt>
                <c:pt idx="36493">
                  <c:v>7.2986000000000004</c:v>
                </c:pt>
                <c:pt idx="36494">
                  <c:v>7.2988</c:v>
                </c:pt>
                <c:pt idx="36495">
                  <c:v>7.2990000000000004</c:v>
                </c:pt>
                <c:pt idx="36496">
                  <c:v>7.2991999999999999</c:v>
                </c:pt>
                <c:pt idx="36497">
                  <c:v>7.2994000000000003</c:v>
                </c:pt>
                <c:pt idx="36498">
                  <c:v>7.2995999999999999</c:v>
                </c:pt>
                <c:pt idx="36499">
                  <c:v>7.2998000000000003</c:v>
                </c:pt>
                <c:pt idx="36500">
                  <c:v>7.3</c:v>
                </c:pt>
                <c:pt idx="36501">
                  <c:v>7.3002000000000002</c:v>
                </c:pt>
                <c:pt idx="36502">
                  <c:v>7.3003999999999998</c:v>
                </c:pt>
                <c:pt idx="36503">
                  <c:v>7.3006000000000002</c:v>
                </c:pt>
                <c:pt idx="36504">
                  <c:v>7.3007999999999997</c:v>
                </c:pt>
                <c:pt idx="36505">
                  <c:v>7.3010000000000002</c:v>
                </c:pt>
                <c:pt idx="36506">
                  <c:v>7.3011999999999997</c:v>
                </c:pt>
                <c:pt idx="36507">
                  <c:v>7.3014000000000001</c:v>
                </c:pt>
                <c:pt idx="36508">
                  <c:v>7.3015999999999996</c:v>
                </c:pt>
                <c:pt idx="36509">
                  <c:v>7.3018000000000001</c:v>
                </c:pt>
                <c:pt idx="36510">
                  <c:v>7.3019999999999996</c:v>
                </c:pt>
                <c:pt idx="36511">
                  <c:v>7.3022</c:v>
                </c:pt>
                <c:pt idx="36512">
                  <c:v>7.3023999999999996</c:v>
                </c:pt>
                <c:pt idx="36513">
                  <c:v>7.3026</c:v>
                </c:pt>
                <c:pt idx="36514">
                  <c:v>7.3028000000000004</c:v>
                </c:pt>
                <c:pt idx="36515">
                  <c:v>7.3029999999999999</c:v>
                </c:pt>
                <c:pt idx="36516">
                  <c:v>7.3032000000000004</c:v>
                </c:pt>
                <c:pt idx="36517">
                  <c:v>7.3033999999999999</c:v>
                </c:pt>
                <c:pt idx="36518">
                  <c:v>7.3036000000000003</c:v>
                </c:pt>
                <c:pt idx="36519">
                  <c:v>7.3037999999999998</c:v>
                </c:pt>
                <c:pt idx="36520">
                  <c:v>7.3040000000000003</c:v>
                </c:pt>
                <c:pt idx="36521">
                  <c:v>7.3041999999999998</c:v>
                </c:pt>
                <c:pt idx="36522">
                  <c:v>7.3044000000000002</c:v>
                </c:pt>
                <c:pt idx="36523">
                  <c:v>7.3045999999999998</c:v>
                </c:pt>
                <c:pt idx="36524">
                  <c:v>7.3048000000000002</c:v>
                </c:pt>
                <c:pt idx="36525">
                  <c:v>7.3049999999999997</c:v>
                </c:pt>
                <c:pt idx="36526">
                  <c:v>7.3052000000000001</c:v>
                </c:pt>
                <c:pt idx="36527">
                  <c:v>7.3053999999999997</c:v>
                </c:pt>
                <c:pt idx="36528">
                  <c:v>7.3056000000000001</c:v>
                </c:pt>
                <c:pt idx="36529">
                  <c:v>7.3057999999999996</c:v>
                </c:pt>
                <c:pt idx="36530">
                  <c:v>7.306</c:v>
                </c:pt>
                <c:pt idx="36531">
                  <c:v>7.3061999999999996</c:v>
                </c:pt>
                <c:pt idx="36532">
                  <c:v>7.3064</c:v>
                </c:pt>
                <c:pt idx="36533">
                  <c:v>7.3066000000000004</c:v>
                </c:pt>
                <c:pt idx="36534">
                  <c:v>7.3068</c:v>
                </c:pt>
                <c:pt idx="36535">
                  <c:v>7.3070000000000004</c:v>
                </c:pt>
                <c:pt idx="36536">
                  <c:v>7.3071999999999999</c:v>
                </c:pt>
                <c:pt idx="36537">
                  <c:v>7.3074000000000003</c:v>
                </c:pt>
                <c:pt idx="36538">
                  <c:v>7.3075999999999999</c:v>
                </c:pt>
                <c:pt idx="36539">
                  <c:v>7.3078000000000003</c:v>
                </c:pt>
                <c:pt idx="36540">
                  <c:v>7.3079999999999998</c:v>
                </c:pt>
                <c:pt idx="36541">
                  <c:v>7.3082000000000003</c:v>
                </c:pt>
                <c:pt idx="36542">
                  <c:v>7.3083999999999998</c:v>
                </c:pt>
                <c:pt idx="36543">
                  <c:v>7.3086000000000002</c:v>
                </c:pt>
                <c:pt idx="36544">
                  <c:v>7.3087999999999997</c:v>
                </c:pt>
                <c:pt idx="36545">
                  <c:v>7.3090000000000002</c:v>
                </c:pt>
                <c:pt idx="36546">
                  <c:v>7.3091999999999997</c:v>
                </c:pt>
                <c:pt idx="36547">
                  <c:v>7.3094000000000001</c:v>
                </c:pt>
                <c:pt idx="36548">
                  <c:v>7.3095999999999997</c:v>
                </c:pt>
                <c:pt idx="36549">
                  <c:v>7.3098000000000001</c:v>
                </c:pt>
                <c:pt idx="36550">
                  <c:v>7.31</c:v>
                </c:pt>
                <c:pt idx="36551">
                  <c:v>7.3102</c:v>
                </c:pt>
                <c:pt idx="36552">
                  <c:v>7.3103999999999996</c:v>
                </c:pt>
                <c:pt idx="36553">
                  <c:v>7.3106</c:v>
                </c:pt>
                <c:pt idx="36554">
                  <c:v>7.3108000000000004</c:v>
                </c:pt>
                <c:pt idx="36555">
                  <c:v>7.3109999999999999</c:v>
                </c:pt>
                <c:pt idx="36556">
                  <c:v>7.3112000000000004</c:v>
                </c:pt>
                <c:pt idx="36557">
                  <c:v>7.3113999999999999</c:v>
                </c:pt>
                <c:pt idx="36558">
                  <c:v>7.3116000000000003</c:v>
                </c:pt>
                <c:pt idx="36559">
                  <c:v>7.3117999999999999</c:v>
                </c:pt>
                <c:pt idx="36560">
                  <c:v>7.3120000000000003</c:v>
                </c:pt>
                <c:pt idx="36561">
                  <c:v>7.3121999999999998</c:v>
                </c:pt>
                <c:pt idx="36562">
                  <c:v>7.3124000000000002</c:v>
                </c:pt>
                <c:pt idx="36563">
                  <c:v>7.3125999999999998</c:v>
                </c:pt>
                <c:pt idx="36564">
                  <c:v>7.3128000000000002</c:v>
                </c:pt>
                <c:pt idx="36565">
                  <c:v>7.3129999999999997</c:v>
                </c:pt>
                <c:pt idx="36566">
                  <c:v>7.3132000000000001</c:v>
                </c:pt>
                <c:pt idx="36567">
                  <c:v>7.3133999999999997</c:v>
                </c:pt>
                <c:pt idx="36568">
                  <c:v>7.3136000000000001</c:v>
                </c:pt>
                <c:pt idx="36569">
                  <c:v>7.3137999999999996</c:v>
                </c:pt>
                <c:pt idx="36570">
                  <c:v>7.3140000000000001</c:v>
                </c:pt>
                <c:pt idx="36571">
                  <c:v>7.3141999999999996</c:v>
                </c:pt>
                <c:pt idx="36572">
                  <c:v>7.3144</c:v>
                </c:pt>
                <c:pt idx="36573">
                  <c:v>7.3146000000000004</c:v>
                </c:pt>
                <c:pt idx="36574">
                  <c:v>7.3148</c:v>
                </c:pt>
                <c:pt idx="36575">
                  <c:v>7.3150000000000004</c:v>
                </c:pt>
                <c:pt idx="36576">
                  <c:v>7.3151999999999999</c:v>
                </c:pt>
                <c:pt idx="36577">
                  <c:v>7.3154000000000003</c:v>
                </c:pt>
                <c:pt idx="36578">
                  <c:v>7.3155999999999999</c:v>
                </c:pt>
                <c:pt idx="36579">
                  <c:v>7.3158000000000003</c:v>
                </c:pt>
                <c:pt idx="36580">
                  <c:v>7.3159999999999998</c:v>
                </c:pt>
                <c:pt idx="36581">
                  <c:v>7.3162000000000003</c:v>
                </c:pt>
                <c:pt idx="36582">
                  <c:v>7.3163999999999998</c:v>
                </c:pt>
                <c:pt idx="36583">
                  <c:v>7.3166000000000002</c:v>
                </c:pt>
                <c:pt idx="36584">
                  <c:v>7.3167999999999997</c:v>
                </c:pt>
                <c:pt idx="36585">
                  <c:v>7.3170000000000002</c:v>
                </c:pt>
                <c:pt idx="36586">
                  <c:v>7.3171999999999997</c:v>
                </c:pt>
                <c:pt idx="36587">
                  <c:v>7.3174000000000001</c:v>
                </c:pt>
                <c:pt idx="36588">
                  <c:v>7.3175999999999997</c:v>
                </c:pt>
                <c:pt idx="36589">
                  <c:v>7.3178000000000001</c:v>
                </c:pt>
                <c:pt idx="36590">
                  <c:v>7.3179999999999996</c:v>
                </c:pt>
                <c:pt idx="36591">
                  <c:v>7.3182</c:v>
                </c:pt>
                <c:pt idx="36592">
                  <c:v>7.3183999999999996</c:v>
                </c:pt>
                <c:pt idx="36593">
                  <c:v>7.3186</c:v>
                </c:pt>
                <c:pt idx="36594">
                  <c:v>7.3188000000000004</c:v>
                </c:pt>
                <c:pt idx="36595">
                  <c:v>7.319</c:v>
                </c:pt>
                <c:pt idx="36596">
                  <c:v>7.3192000000000004</c:v>
                </c:pt>
                <c:pt idx="36597">
                  <c:v>7.3193999999999999</c:v>
                </c:pt>
                <c:pt idx="36598">
                  <c:v>7.3196000000000003</c:v>
                </c:pt>
                <c:pt idx="36599">
                  <c:v>7.3197999999999999</c:v>
                </c:pt>
                <c:pt idx="36600">
                  <c:v>7.32</c:v>
                </c:pt>
                <c:pt idx="36601">
                  <c:v>7.3201999999999998</c:v>
                </c:pt>
                <c:pt idx="36602">
                  <c:v>7.3204000000000002</c:v>
                </c:pt>
                <c:pt idx="36603">
                  <c:v>7.3205999999999998</c:v>
                </c:pt>
                <c:pt idx="36604">
                  <c:v>7.3208000000000002</c:v>
                </c:pt>
                <c:pt idx="36605">
                  <c:v>7.3209999999999997</c:v>
                </c:pt>
                <c:pt idx="36606">
                  <c:v>7.3212000000000002</c:v>
                </c:pt>
                <c:pt idx="36607">
                  <c:v>7.3213999999999997</c:v>
                </c:pt>
                <c:pt idx="36608">
                  <c:v>7.3216000000000001</c:v>
                </c:pt>
                <c:pt idx="36609">
                  <c:v>7.3217999999999996</c:v>
                </c:pt>
                <c:pt idx="36610">
                  <c:v>7.3220000000000001</c:v>
                </c:pt>
                <c:pt idx="36611">
                  <c:v>7.3221999999999996</c:v>
                </c:pt>
                <c:pt idx="36612">
                  <c:v>7.3224</c:v>
                </c:pt>
                <c:pt idx="36613">
                  <c:v>7.3226000000000004</c:v>
                </c:pt>
                <c:pt idx="36614">
                  <c:v>7.3228</c:v>
                </c:pt>
                <c:pt idx="36615">
                  <c:v>7.3230000000000004</c:v>
                </c:pt>
                <c:pt idx="36616">
                  <c:v>7.3231999999999999</c:v>
                </c:pt>
                <c:pt idx="36617">
                  <c:v>7.3234000000000004</c:v>
                </c:pt>
                <c:pt idx="36618">
                  <c:v>7.3235999999999999</c:v>
                </c:pt>
                <c:pt idx="36619">
                  <c:v>7.3238000000000003</c:v>
                </c:pt>
                <c:pt idx="36620">
                  <c:v>7.3239999999999998</c:v>
                </c:pt>
                <c:pt idx="36621">
                  <c:v>7.3242000000000003</c:v>
                </c:pt>
                <c:pt idx="36622">
                  <c:v>7.3243999999999998</c:v>
                </c:pt>
                <c:pt idx="36623">
                  <c:v>7.3246000000000002</c:v>
                </c:pt>
                <c:pt idx="36624">
                  <c:v>7.3247999999999998</c:v>
                </c:pt>
                <c:pt idx="36625">
                  <c:v>7.3250000000000002</c:v>
                </c:pt>
                <c:pt idx="36626">
                  <c:v>7.3251999999999997</c:v>
                </c:pt>
                <c:pt idx="36627">
                  <c:v>7.3254000000000001</c:v>
                </c:pt>
                <c:pt idx="36628">
                  <c:v>7.3255999999999997</c:v>
                </c:pt>
                <c:pt idx="36629">
                  <c:v>7.3258000000000001</c:v>
                </c:pt>
                <c:pt idx="36630">
                  <c:v>7.3259999999999996</c:v>
                </c:pt>
                <c:pt idx="36631">
                  <c:v>7.3262</c:v>
                </c:pt>
                <c:pt idx="36632">
                  <c:v>7.3263999999999996</c:v>
                </c:pt>
                <c:pt idx="36633">
                  <c:v>7.3266</c:v>
                </c:pt>
                <c:pt idx="36634">
                  <c:v>7.3268000000000004</c:v>
                </c:pt>
                <c:pt idx="36635">
                  <c:v>7.327</c:v>
                </c:pt>
                <c:pt idx="36636">
                  <c:v>7.3272000000000004</c:v>
                </c:pt>
                <c:pt idx="36637">
                  <c:v>7.3273999999999999</c:v>
                </c:pt>
                <c:pt idx="36638">
                  <c:v>7.3276000000000003</c:v>
                </c:pt>
                <c:pt idx="36639">
                  <c:v>7.3277999999999999</c:v>
                </c:pt>
                <c:pt idx="36640">
                  <c:v>7.3280000000000003</c:v>
                </c:pt>
                <c:pt idx="36641">
                  <c:v>7.3281999999999998</c:v>
                </c:pt>
                <c:pt idx="36642">
                  <c:v>7.3284000000000002</c:v>
                </c:pt>
                <c:pt idx="36643">
                  <c:v>7.3285999999999998</c:v>
                </c:pt>
                <c:pt idx="36644">
                  <c:v>7.3288000000000002</c:v>
                </c:pt>
                <c:pt idx="36645">
                  <c:v>7.3289999999999997</c:v>
                </c:pt>
                <c:pt idx="36646">
                  <c:v>7.3292000000000002</c:v>
                </c:pt>
                <c:pt idx="36647">
                  <c:v>7.3293999999999997</c:v>
                </c:pt>
                <c:pt idx="36648">
                  <c:v>7.3296000000000001</c:v>
                </c:pt>
                <c:pt idx="36649">
                  <c:v>7.3297999999999996</c:v>
                </c:pt>
                <c:pt idx="36650">
                  <c:v>7.33</c:v>
                </c:pt>
                <c:pt idx="36651">
                  <c:v>7.3301999999999996</c:v>
                </c:pt>
                <c:pt idx="36652">
                  <c:v>7.3304</c:v>
                </c:pt>
                <c:pt idx="36653">
                  <c:v>7.3305999999999996</c:v>
                </c:pt>
                <c:pt idx="36654">
                  <c:v>7.3308</c:v>
                </c:pt>
                <c:pt idx="36655">
                  <c:v>7.3310000000000004</c:v>
                </c:pt>
                <c:pt idx="36656">
                  <c:v>7.3311999999999999</c:v>
                </c:pt>
                <c:pt idx="36657">
                  <c:v>7.3314000000000004</c:v>
                </c:pt>
                <c:pt idx="36658">
                  <c:v>7.3315999999999999</c:v>
                </c:pt>
                <c:pt idx="36659">
                  <c:v>7.3318000000000003</c:v>
                </c:pt>
                <c:pt idx="36660">
                  <c:v>7.3319999999999999</c:v>
                </c:pt>
                <c:pt idx="36661">
                  <c:v>7.3322000000000003</c:v>
                </c:pt>
                <c:pt idx="36662">
                  <c:v>7.3323999999999998</c:v>
                </c:pt>
                <c:pt idx="36663">
                  <c:v>7.3326000000000002</c:v>
                </c:pt>
                <c:pt idx="36664">
                  <c:v>7.3327999999999998</c:v>
                </c:pt>
                <c:pt idx="36665">
                  <c:v>7.3330000000000002</c:v>
                </c:pt>
                <c:pt idx="36666">
                  <c:v>7.3331999999999997</c:v>
                </c:pt>
                <c:pt idx="36667">
                  <c:v>7.3334000000000001</c:v>
                </c:pt>
                <c:pt idx="36668">
                  <c:v>7.3335999999999997</c:v>
                </c:pt>
                <c:pt idx="36669">
                  <c:v>7.3338000000000001</c:v>
                </c:pt>
                <c:pt idx="36670">
                  <c:v>7.3339999999999996</c:v>
                </c:pt>
                <c:pt idx="36671">
                  <c:v>7.3342000000000001</c:v>
                </c:pt>
                <c:pt idx="36672">
                  <c:v>7.3343999999999996</c:v>
                </c:pt>
                <c:pt idx="36673">
                  <c:v>7.3346</c:v>
                </c:pt>
                <c:pt idx="36674">
                  <c:v>7.3348000000000004</c:v>
                </c:pt>
                <c:pt idx="36675">
                  <c:v>7.335</c:v>
                </c:pt>
                <c:pt idx="36676">
                  <c:v>7.3352000000000004</c:v>
                </c:pt>
                <c:pt idx="36677">
                  <c:v>7.3353999999999999</c:v>
                </c:pt>
                <c:pt idx="36678">
                  <c:v>7.3356000000000003</c:v>
                </c:pt>
                <c:pt idx="36679">
                  <c:v>7.3357999999999999</c:v>
                </c:pt>
                <c:pt idx="36680">
                  <c:v>7.3360000000000003</c:v>
                </c:pt>
                <c:pt idx="36681">
                  <c:v>7.3361999999999998</c:v>
                </c:pt>
                <c:pt idx="36682">
                  <c:v>7.3364000000000003</c:v>
                </c:pt>
                <c:pt idx="36683">
                  <c:v>7.3365999999999998</c:v>
                </c:pt>
                <c:pt idx="36684">
                  <c:v>7.3368000000000002</c:v>
                </c:pt>
                <c:pt idx="36685">
                  <c:v>7.3369999999999997</c:v>
                </c:pt>
                <c:pt idx="36686">
                  <c:v>7.3372000000000002</c:v>
                </c:pt>
                <c:pt idx="36687">
                  <c:v>7.3373999999999997</c:v>
                </c:pt>
                <c:pt idx="36688">
                  <c:v>7.3376000000000001</c:v>
                </c:pt>
                <c:pt idx="36689">
                  <c:v>7.3377999999999997</c:v>
                </c:pt>
                <c:pt idx="36690">
                  <c:v>7.3380000000000001</c:v>
                </c:pt>
                <c:pt idx="36691">
                  <c:v>7.3381999999999996</c:v>
                </c:pt>
                <c:pt idx="36692">
                  <c:v>7.3384</c:v>
                </c:pt>
                <c:pt idx="36693">
                  <c:v>7.3385999999999996</c:v>
                </c:pt>
                <c:pt idx="36694">
                  <c:v>7.3388</c:v>
                </c:pt>
                <c:pt idx="36695">
                  <c:v>7.3390000000000004</c:v>
                </c:pt>
                <c:pt idx="36696">
                  <c:v>7.3391999999999999</c:v>
                </c:pt>
                <c:pt idx="36697">
                  <c:v>7.3394000000000004</c:v>
                </c:pt>
                <c:pt idx="36698">
                  <c:v>7.3395999999999999</c:v>
                </c:pt>
                <c:pt idx="36699">
                  <c:v>7.3398000000000003</c:v>
                </c:pt>
                <c:pt idx="36700">
                  <c:v>7.34</c:v>
                </c:pt>
                <c:pt idx="36701">
                  <c:v>7.3402000000000003</c:v>
                </c:pt>
                <c:pt idx="36702">
                  <c:v>7.3403999999999998</c:v>
                </c:pt>
                <c:pt idx="36703">
                  <c:v>7.3406000000000002</c:v>
                </c:pt>
                <c:pt idx="36704">
                  <c:v>7.3407999999999998</c:v>
                </c:pt>
                <c:pt idx="36705">
                  <c:v>7.3410000000000002</c:v>
                </c:pt>
                <c:pt idx="36706">
                  <c:v>7.3411999999999997</c:v>
                </c:pt>
                <c:pt idx="36707">
                  <c:v>7.3414000000000001</c:v>
                </c:pt>
                <c:pt idx="36708">
                  <c:v>7.3415999999999997</c:v>
                </c:pt>
                <c:pt idx="36709">
                  <c:v>7.3418000000000001</c:v>
                </c:pt>
                <c:pt idx="36710">
                  <c:v>7.3419999999999996</c:v>
                </c:pt>
                <c:pt idx="36711">
                  <c:v>7.3422000000000001</c:v>
                </c:pt>
                <c:pt idx="36712">
                  <c:v>7.3423999999999996</c:v>
                </c:pt>
                <c:pt idx="36713">
                  <c:v>7.3426</c:v>
                </c:pt>
                <c:pt idx="36714">
                  <c:v>7.3428000000000004</c:v>
                </c:pt>
                <c:pt idx="36715">
                  <c:v>7.343</c:v>
                </c:pt>
                <c:pt idx="36716">
                  <c:v>7.3432000000000004</c:v>
                </c:pt>
                <c:pt idx="36717">
                  <c:v>7.3433999999999999</c:v>
                </c:pt>
                <c:pt idx="36718">
                  <c:v>7.3436000000000003</c:v>
                </c:pt>
                <c:pt idx="36719">
                  <c:v>7.3437999999999999</c:v>
                </c:pt>
                <c:pt idx="36720">
                  <c:v>7.3440000000000003</c:v>
                </c:pt>
                <c:pt idx="36721">
                  <c:v>7.3441999999999998</c:v>
                </c:pt>
                <c:pt idx="36722">
                  <c:v>7.3444000000000003</c:v>
                </c:pt>
                <c:pt idx="36723">
                  <c:v>7.3445999999999998</c:v>
                </c:pt>
                <c:pt idx="36724">
                  <c:v>7.3448000000000002</c:v>
                </c:pt>
                <c:pt idx="36725">
                  <c:v>7.3449999999999998</c:v>
                </c:pt>
                <c:pt idx="36726">
                  <c:v>7.3452000000000002</c:v>
                </c:pt>
                <c:pt idx="36727">
                  <c:v>7.3453999999999997</c:v>
                </c:pt>
                <c:pt idx="36728">
                  <c:v>7.3456000000000001</c:v>
                </c:pt>
                <c:pt idx="36729">
                  <c:v>7.3457999999999997</c:v>
                </c:pt>
                <c:pt idx="36730">
                  <c:v>7.3460000000000001</c:v>
                </c:pt>
                <c:pt idx="36731">
                  <c:v>7.3461999999999996</c:v>
                </c:pt>
                <c:pt idx="36732">
                  <c:v>7.3464</c:v>
                </c:pt>
                <c:pt idx="36733">
                  <c:v>7.3465999999999996</c:v>
                </c:pt>
                <c:pt idx="36734">
                  <c:v>7.3468</c:v>
                </c:pt>
                <c:pt idx="36735">
                  <c:v>7.3470000000000004</c:v>
                </c:pt>
                <c:pt idx="36736">
                  <c:v>7.3472</c:v>
                </c:pt>
                <c:pt idx="36737">
                  <c:v>7.3474000000000004</c:v>
                </c:pt>
                <c:pt idx="36738">
                  <c:v>7.3475999999999999</c:v>
                </c:pt>
                <c:pt idx="36739">
                  <c:v>7.3478000000000003</c:v>
                </c:pt>
                <c:pt idx="36740">
                  <c:v>7.3479999999999999</c:v>
                </c:pt>
                <c:pt idx="36741">
                  <c:v>7.3482000000000003</c:v>
                </c:pt>
                <c:pt idx="36742">
                  <c:v>7.3483999999999998</c:v>
                </c:pt>
                <c:pt idx="36743">
                  <c:v>7.3486000000000002</c:v>
                </c:pt>
                <c:pt idx="36744">
                  <c:v>7.3487999999999998</c:v>
                </c:pt>
                <c:pt idx="36745">
                  <c:v>7.3490000000000002</c:v>
                </c:pt>
                <c:pt idx="36746">
                  <c:v>7.3491999999999997</c:v>
                </c:pt>
                <c:pt idx="36747">
                  <c:v>7.3494000000000002</c:v>
                </c:pt>
                <c:pt idx="36748">
                  <c:v>7.3495999999999997</c:v>
                </c:pt>
                <c:pt idx="36749">
                  <c:v>7.3498000000000001</c:v>
                </c:pt>
                <c:pt idx="36750">
                  <c:v>7.35</c:v>
                </c:pt>
                <c:pt idx="36751">
                  <c:v>7.3502000000000001</c:v>
                </c:pt>
                <c:pt idx="36752">
                  <c:v>7.3503999999999996</c:v>
                </c:pt>
                <c:pt idx="36753">
                  <c:v>7.3506</c:v>
                </c:pt>
                <c:pt idx="36754">
                  <c:v>7.3507999999999996</c:v>
                </c:pt>
                <c:pt idx="36755">
                  <c:v>7.351</c:v>
                </c:pt>
                <c:pt idx="36756">
                  <c:v>7.3512000000000004</c:v>
                </c:pt>
                <c:pt idx="36757">
                  <c:v>7.3513999999999999</c:v>
                </c:pt>
                <c:pt idx="36758">
                  <c:v>7.3516000000000004</c:v>
                </c:pt>
                <c:pt idx="36759">
                  <c:v>7.3517999999999999</c:v>
                </c:pt>
                <c:pt idx="36760">
                  <c:v>7.3520000000000003</c:v>
                </c:pt>
                <c:pt idx="36761">
                  <c:v>7.3521999999999998</c:v>
                </c:pt>
                <c:pt idx="36762">
                  <c:v>7.3524000000000003</c:v>
                </c:pt>
                <c:pt idx="36763">
                  <c:v>7.3525999999999998</c:v>
                </c:pt>
                <c:pt idx="36764">
                  <c:v>7.3528000000000002</c:v>
                </c:pt>
                <c:pt idx="36765">
                  <c:v>7.3529999999999998</c:v>
                </c:pt>
                <c:pt idx="36766">
                  <c:v>7.3532000000000002</c:v>
                </c:pt>
                <c:pt idx="36767">
                  <c:v>7.3533999999999997</c:v>
                </c:pt>
                <c:pt idx="36768">
                  <c:v>7.3536000000000001</c:v>
                </c:pt>
                <c:pt idx="36769">
                  <c:v>7.3537999999999997</c:v>
                </c:pt>
                <c:pt idx="36770">
                  <c:v>7.3540000000000001</c:v>
                </c:pt>
                <c:pt idx="36771">
                  <c:v>7.3541999999999996</c:v>
                </c:pt>
                <c:pt idx="36772">
                  <c:v>7.3544</c:v>
                </c:pt>
                <c:pt idx="36773">
                  <c:v>7.3545999999999996</c:v>
                </c:pt>
                <c:pt idx="36774">
                  <c:v>7.3548</c:v>
                </c:pt>
                <c:pt idx="36775">
                  <c:v>7.3550000000000004</c:v>
                </c:pt>
                <c:pt idx="36776">
                  <c:v>7.3552</c:v>
                </c:pt>
                <c:pt idx="36777">
                  <c:v>7.3554000000000004</c:v>
                </c:pt>
                <c:pt idx="36778">
                  <c:v>7.3555999999999999</c:v>
                </c:pt>
                <c:pt idx="36779">
                  <c:v>7.3558000000000003</c:v>
                </c:pt>
                <c:pt idx="36780">
                  <c:v>7.3559999999999999</c:v>
                </c:pt>
                <c:pt idx="36781">
                  <c:v>7.3562000000000003</c:v>
                </c:pt>
                <c:pt idx="36782">
                  <c:v>7.3563999999999998</c:v>
                </c:pt>
                <c:pt idx="36783">
                  <c:v>7.3566000000000003</c:v>
                </c:pt>
                <c:pt idx="36784">
                  <c:v>7.3567999999999998</c:v>
                </c:pt>
                <c:pt idx="36785">
                  <c:v>7.3570000000000002</c:v>
                </c:pt>
                <c:pt idx="36786">
                  <c:v>7.3571999999999997</c:v>
                </c:pt>
                <c:pt idx="36787">
                  <c:v>7.3574000000000002</c:v>
                </c:pt>
                <c:pt idx="36788">
                  <c:v>7.3575999999999997</c:v>
                </c:pt>
                <c:pt idx="36789">
                  <c:v>7.3578000000000001</c:v>
                </c:pt>
                <c:pt idx="36790">
                  <c:v>7.3579999999999997</c:v>
                </c:pt>
                <c:pt idx="36791">
                  <c:v>7.3582000000000001</c:v>
                </c:pt>
                <c:pt idx="36792">
                  <c:v>7.3583999999999996</c:v>
                </c:pt>
                <c:pt idx="36793">
                  <c:v>7.3586</c:v>
                </c:pt>
                <c:pt idx="36794">
                  <c:v>7.3587999999999996</c:v>
                </c:pt>
                <c:pt idx="36795">
                  <c:v>7.359</c:v>
                </c:pt>
                <c:pt idx="36796">
                  <c:v>7.3592000000000004</c:v>
                </c:pt>
                <c:pt idx="36797">
                  <c:v>7.3593999999999999</c:v>
                </c:pt>
                <c:pt idx="36798">
                  <c:v>7.3596000000000004</c:v>
                </c:pt>
                <c:pt idx="36799">
                  <c:v>7.3597999999999999</c:v>
                </c:pt>
                <c:pt idx="36800">
                  <c:v>7.36</c:v>
                </c:pt>
                <c:pt idx="36801">
                  <c:v>7.3601999999999999</c:v>
                </c:pt>
                <c:pt idx="36802">
                  <c:v>7.3604000000000003</c:v>
                </c:pt>
                <c:pt idx="36803">
                  <c:v>7.3605999999999998</c:v>
                </c:pt>
                <c:pt idx="36804">
                  <c:v>7.3608000000000002</c:v>
                </c:pt>
                <c:pt idx="36805">
                  <c:v>7.3609999999999998</c:v>
                </c:pt>
                <c:pt idx="36806">
                  <c:v>7.3612000000000002</c:v>
                </c:pt>
                <c:pt idx="36807">
                  <c:v>7.3613999999999997</c:v>
                </c:pt>
                <c:pt idx="36808">
                  <c:v>7.3616000000000001</c:v>
                </c:pt>
                <c:pt idx="36809">
                  <c:v>7.3617999999999997</c:v>
                </c:pt>
                <c:pt idx="36810">
                  <c:v>7.3620000000000001</c:v>
                </c:pt>
                <c:pt idx="36811">
                  <c:v>7.3621999999999996</c:v>
                </c:pt>
                <c:pt idx="36812">
                  <c:v>7.3624000000000001</c:v>
                </c:pt>
                <c:pt idx="36813">
                  <c:v>7.3625999999999996</c:v>
                </c:pt>
                <c:pt idx="36814">
                  <c:v>7.3628</c:v>
                </c:pt>
                <c:pt idx="36815">
                  <c:v>7.3630000000000004</c:v>
                </c:pt>
                <c:pt idx="36816">
                  <c:v>7.3632</c:v>
                </c:pt>
                <c:pt idx="36817">
                  <c:v>7.3634000000000004</c:v>
                </c:pt>
                <c:pt idx="36818">
                  <c:v>7.3635999999999999</c:v>
                </c:pt>
                <c:pt idx="36819">
                  <c:v>7.3638000000000003</c:v>
                </c:pt>
                <c:pt idx="36820">
                  <c:v>7.3639999999999999</c:v>
                </c:pt>
                <c:pt idx="36821">
                  <c:v>7.3642000000000003</c:v>
                </c:pt>
                <c:pt idx="36822">
                  <c:v>7.3643999999999998</c:v>
                </c:pt>
                <c:pt idx="36823">
                  <c:v>7.3646000000000003</c:v>
                </c:pt>
                <c:pt idx="36824">
                  <c:v>7.3647999999999998</c:v>
                </c:pt>
                <c:pt idx="36825">
                  <c:v>7.3650000000000002</c:v>
                </c:pt>
                <c:pt idx="36826">
                  <c:v>7.3651999999999997</c:v>
                </c:pt>
                <c:pt idx="36827">
                  <c:v>7.3654000000000002</c:v>
                </c:pt>
                <c:pt idx="36828">
                  <c:v>7.3655999999999997</c:v>
                </c:pt>
                <c:pt idx="36829">
                  <c:v>7.3658000000000001</c:v>
                </c:pt>
                <c:pt idx="36830">
                  <c:v>7.3659999999999997</c:v>
                </c:pt>
                <c:pt idx="36831">
                  <c:v>7.3662000000000001</c:v>
                </c:pt>
                <c:pt idx="36832">
                  <c:v>7.3663999999999996</c:v>
                </c:pt>
                <c:pt idx="36833">
                  <c:v>7.3666</c:v>
                </c:pt>
                <c:pt idx="36834">
                  <c:v>7.3667999999999996</c:v>
                </c:pt>
                <c:pt idx="36835">
                  <c:v>7.367</c:v>
                </c:pt>
                <c:pt idx="36836">
                  <c:v>7.3672000000000004</c:v>
                </c:pt>
                <c:pt idx="36837">
                  <c:v>7.3673999999999999</c:v>
                </c:pt>
                <c:pt idx="36838">
                  <c:v>7.3676000000000004</c:v>
                </c:pt>
                <c:pt idx="36839">
                  <c:v>7.3677999999999999</c:v>
                </c:pt>
                <c:pt idx="36840">
                  <c:v>7.3680000000000003</c:v>
                </c:pt>
                <c:pt idx="36841">
                  <c:v>7.3681999999999999</c:v>
                </c:pt>
                <c:pt idx="36842">
                  <c:v>7.3684000000000003</c:v>
                </c:pt>
                <c:pt idx="36843">
                  <c:v>7.3685999999999998</c:v>
                </c:pt>
                <c:pt idx="36844">
                  <c:v>7.3688000000000002</c:v>
                </c:pt>
                <c:pt idx="36845">
                  <c:v>7.3689999999999998</c:v>
                </c:pt>
                <c:pt idx="36846">
                  <c:v>7.3692000000000002</c:v>
                </c:pt>
                <c:pt idx="36847">
                  <c:v>7.3693999999999997</c:v>
                </c:pt>
                <c:pt idx="36848">
                  <c:v>7.3696000000000002</c:v>
                </c:pt>
                <c:pt idx="36849">
                  <c:v>7.3697999999999997</c:v>
                </c:pt>
                <c:pt idx="36850">
                  <c:v>7.37</c:v>
                </c:pt>
                <c:pt idx="36851">
                  <c:v>7.3701999999999996</c:v>
                </c:pt>
                <c:pt idx="36852">
                  <c:v>7.3704000000000001</c:v>
                </c:pt>
                <c:pt idx="36853">
                  <c:v>7.3705999999999996</c:v>
                </c:pt>
                <c:pt idx="36854">
                  <c:v>7.3708</c:v>
                </c:pt>
                <c:pt idx="36855">
                  <c:v>7.3710000000000004</c:v>
                </c:pt>
                <c:pt idx="36856">
                  <c:v>7.3712</c:v>
                </c:pt>
                <c:pt idx="36857">
                  <c:v>7.3714000000000004</c:v>
                </c:pt>
                <c:pt idx="36858">
                  <c:v>7.3715999999999999</c:v>
                </c:pt>
                <c:pt idx="36859">
                  <c:v>7.3718000000000004</c:v>
                </c:pt>
                <c:pt idx="36860">
                  <c:v>7.3719999999999999</c:v>
                </c:pt>
                <c:pt idx="36861">
                  <c:v>7.3722000000000003</c:v>
                </c:pt>
                <c:pt idx="36862">
                  <c:v>7.3723999999999998</c:v>
                </c:pt>
                <c:pt idx="36863">
                  <c:v>7.3726000000000003</c:v>
                </c:pt>
                <c:pt idx="36864">
                  <c:v>7.3727999999999998</c:v>
                </c:pt>
                <c:pt idx="36865">
                  <c:v>7.3730000000000002</c:v>
                </c:pt>
                <c:pt idx="36866">
                  <c:v>7.3731999999999998</c:v>
                </c:pt>
                <c:pt idx="36867">
                  <c:v>7.3734000000000002</c:v>
                </c:pt>
                <c:pt idx="36868">
                  <c:v>7.3735999999999997</c:v>
                </c:pt>
                <c:pt idx="36869">
                  <c:v>7.3738000000000001</c:v>
                </c:pt>
                <c:pt idx="36870">
                  <c:v>7.3739999999999997</c:v>
                </c:pt>
                <c:pt idx="36871">
                  <c:v>7.3742000000000001</c:v>
                </c:pt>
                <c:pt idx="36872">
                  <c:v>7.3743999999999996</c:v>
                </c:pt>
                <c:pt idx="36873">
                  <c:v>7.3746</c:v>
                </c:pt>
                <c:pt idx="36874">
                  <c:v>7.3747999999999996</c:v>
                </c:pt>
                <c:pt idx="36875">
                  <c:v>7.375</c:v>
                </c:pt>
                <c:pt idx="36876">
                  <c:v>7.3752000000000004</c:v>
                </c:pt>
                <c:pt idx="36877">
                  <c:v>7.3754</c:v>
                </c:pt>
                <c:pt idx="36878">
                  <c:v>7.3756000000000004</c:v>
                </c:pt>
                <c:pt idx="36879">
                  <c:v>7.3757999999999999</c:v>
                </c:pt>
                <c:pt idx="36880">
                  <c:v>7.3760000000000003</c:v>
                </c:pt>
                <c:pt idx="36881">
                  <c:v>7.3761999999999999</c:v>
                </c:pt>
                <c:pt idx="36882">
                  <c:v>7.3764000000000003</c:v>
                </c:pt>
                <c:pt idx="36883">
                  <c:v>7.3765999999999998</c:v>
                </c:pt>
                <c:pt idx="36884">
                  <c:v>7.3768000000000002</c:v>
                </c:pt>
                <c:pt idx="36885">
                  <c:v>7.3769999999999998</c:v>
                </c:pt>
                <c:pt idx="36886">
                  <c:v>7.3772000000000002</c:v>
                </c:pt>
                <c:pt idx="36887">
                  <c:v>7.3773999999999997</c:v>
                </c:pt>
                <c:pt idx="36888">
                  <c:v>7.3776000000000002</c:v>
                </c:pt>
                <c:pt idx="36889">
                  <c:v>7.3777999999999997</c:v>
                </c:pt>
                <c:pt idx="36890">
                  <c:v>7.3780000000000001</c:v>
                </c:pt>
                <c:pt idx="36891">
                  <c:v>7.3781999999999996</c:v>
                </c:pt>
                <c:pt idx="36892">
                  <c:v>7.3784000000000001</c:v>
                </c:pt>
                <c:pt idx="36893">
                  <c:v>7.3785999999999996</c:v>
                </c:pt>
                <c:pt idx="36894">
                  <c:v>7.3788</c:v>
                </c:pt>
                <c:pt idx="36895">
                  <c:v>7.3789999999999996</c:v>
                </c:pt>
                <c:pt idx="36896">
                  <c:v>7.3792</c:v>
                </c:pt>
                <c:pt idx="36897">
                  <c:v>7.3794000000000004</c:v>
                </c:pt>
                <c:pt idx="36898">
                  <c:v>7.3795999999999999</c:v>
                </c:pt>
                <c:pt idx="36899">
                  <c:v>7.3798000000000004</c:v>
                </c:pt>
                <c:pt idx="36900">
                  <c:v>7.38</c:v>
                </c:pt>
                <c:pt idx="36901">
                  <c:v>7.3802000000000003</c:v>
                </c:pt>
                <c:pt idx="36902">
                  <c:v>7.3803999999999998</c:v>
                </c:pt>
                <c:pt idx="36903">
                  <c:v>7.3806000000000003</c:v>
                </c:pt>
                <c:pt idx="36904">
                  <c:v>7.3807999999999998</c:v>
                </c:pt>
                <c:pt idx="36905">
                  <c:v>7.3810000000000002</c:v>
                </c:pt>
                <c:pt idx="36906">
                  <c:v>7.3811999999999998</c:v>
                </c:pt>
                <c:pt idx="36907">
                  <c:v>7.3814000000000002</c:v>
                </c:pt>
                <c:pt idx="36908">
                  <c:v>7.3815999999999997</c:v>
                </c:pt>
                <c:pt idx="36909">
                  <c:v>7.3818000000000001</c:v>
                </c:pt>
                <c:pt idx="36910">
                  <c:v>7.3819999999999997</c:v>
                </c:pt>
                <c:pt idx="36911">
                  <c:v>7.3822000000000001</c:v>
                </c:pt>
                <c:pt idx="36912">
                  <c:v>7.3823999999999996</c:v>
                </c:pt>
                <c:pt idx="36913">
                  <c:v>7.3826000000000001</c:v>
                </c:pt>
                <c:pt idx="36914">
                  <c:v>7.3827999999999996</c:v>
                </c:pt>
                <c:pt idx="36915">
                  <c:v>7.383</c:v>
                </c:pt>
                <c:pt idx="36916">
                  <c:v>7.3832000000000004</c:v>
                </c:pt>
                <c:pt idx="36917">
                  <c:v>7.3834</c:v>
                </c:pt>
                <c:pt idx="36918">
                  <c:v>7.3836000000000004</c:v>
                </c:pt>
                <c:pt idx="36919">
                  <c:v>7.3837999999999999</c:v>
                </c:pt>
                <c:pt idx="36920">
                  <c:v>7.3840000000000003</c:v>
                </c:pt>
                <c:pt idx="36921">
                  <c:v>7.3841999999999999</c:v>
                </c:pt>
                <c:pt idx="36922">
                  <c:v>7.3844000000000003</c:v>
                </c:pt>
                <c:pt idx="36923">
                  <c:v>7.3845999999999998</c:v>
                </c:pt>
                <c:pt idx="36924">
                  <c:v>7.3848000000000003</c:v>
                </c:pt>
                <c:pt idx="36925">
                  <c:v>7.3849999999999998</c:v>
                </c:pt>
                <c:pt idx="36926">
                  <c:v>7.3852000000000002</c:v>
                </c:pt>
                <c:pt idx="36927">
                  <c:v>7.3853999999999997</c:v>
                </c:pt>
                <c:pt idx="36928">
                  <c:v>7.3856000000000002</c:v>
                </c:pt>
                <c:pt idx="36929">
                  <c:v>7.3857999999999997</c:v>
                </c:pt>
                <c:pt idx="36930">
                  <c:v>7.3860000000000001</c:v>
                </c:pt>
                <c:pt idx="36931">
                  <c:v>7.3861999999999997</c:v>
                </c:pt>
                <c:pt idx="36932">
                  <c:v>7.3864000000000001</c:v>
                </c:pt>
                <c:pt idx="36933">
                  <c:v>7.3865999999999996</c:v>
                </c:pt>
                <c:pt idx="36934">
                  <c:v>7.3868</c:v>
                </c:pt>
                <c:pt idx="36935">
                  <c:v>7.3869999999999996</c:v>
                </c:pt>
                <c:pt idx="36936">
                  <c:v>7.3872</c:v>
                </c:pt>
                <c:pt idx="36937">
                  <c:v>7.3874000000000004</c:v>
                </c:pt>
                <c:pt idx="36938">
                  <c:v>7.3875999999999999</c:v>
                </c:pt>
                <c:pt idx="36939">
                  <c:v>7.3878000000000004</c:v>
                </c:pt>
                <c:pt idx="36940">
                  <c:v>7.3879999999999999</c:v>
                </c:pt>
                <c:pt idx="36941">
                  <c:v>7.3882000000000003</c:v>
                </c:pt>
                <c:pt idx="36942">
                  <c:v>7.3883999999999999</c:v>
                </c:pt>
                <c:pt idx="36943">
                  <c:v>7.3886000000000003</c:v>
                </c:pt>
                <c:pt idx="36944">
                  <c:v>7.3887999999999998</c:v>
                </c:pt>
                <c:pt idx="36945">
                  <c:v>7.3890000000000002</c:v>
                </c:pt>
                <c:pt idx="36946">
                  <c:v>7.3891999999999998</c:v>
                </c:pt>
                <c:pt idx="36947">
                  <c:v>7.3894000000000002</c:v>
                </c:pt>
                <c:pt idx="36948">
                  <c:v>7.3895999999999997</c:v>
                </c:pt>
                <c:pt idx="36949">
                  <c:v>7.3898000000000001</c:v>
                </c:pt>
                <c:pt idx="36950">
                  <c:v>7.39</c:v>
                </c:pt>
                <c:pt idx="36951">
                  <c:v>7.3902000000000001</c:v>
                </c:pt>
                <c:pt idx="36952">
                  <c:v>7.3903999999999996</c:v>
                </c:pt>
                <c:pt idx="36953">
                  <c:v>7.3906000000000001</c:v>
                </c:pt>
                <c:pt idx="36954">
                  <c:v>7.3907999999999996</c:v>
                </c:pt>
                <c:pt idx="36955">
                  <c:v>7.391</c:v>
                </c:pt>
                <c:pt idx="36956">
                  <c:v>7.3912000000000004</c:v>
                </c:pt>
                <c:pt idx="36957">
                  <c:v>7.3914</c:v>
                </c:pt>
                <c:pt idx="36958">
                  <c:v>7.3916000000000004</c:v>
                </c:pt>
                <c:pt idx="36959">
                  <c:v>7.3917999999999999</c:v>
                </c:pt>
                <c:pt idx="36960">
                  <c:v>7.3920000000000003</c:v>
                </c:pt>
                <c:pt idx="36961">
                  <c:v>7.3921999999999999</c:v>
                </c:pt>
                <c:pt idx="36962">
                  <c:v>7.3924000000000003</c:v>
                </c:pt>
                <c:pt idx="36963">
                  <c:v>7.3925999999999998</c:v>
                </c:pt>
                <c:pt idx="36964">
                  <c:v>7.3928000000000003</c:v>
                </c:pt>
                <c:pt idx="36965">
                  <c:v>7.3929999999999998</c:v>
                </c:pt>
                <c:pt idx="36966">
                  <c:v>7.3932000000000002</c:v>
                </c:pt>
                <c:pt idx="36967">
                  <c:v>7.3933999999999997</c:v>
                </c:pt>
                <c:pt idx="36968">
                  <c:v>7.3936000000000002</c:v>
                </c:pt>
                <c:pt idx="36969">
                  <c:v>7.3937999999999997</c:v>
                </c:pt>
                <c:pt idx="36970">
                  <c:v>7.3940000000000001</c:v>
                </c:pt>
                <c:pt idx="36971">
                  <c:v>7.3941999999999997</c:v>
                </c:pt>
                <c:pt idx="36972">
                  <c:v>7.3944000000000001</c:v>
                </c:pt>
                <c:pt idx="36973">
                  <c:v>7.3945999999999996</c:v>
                </c:pt>
                <c:pt idx="36974">
                  <c:v>7.3948</c:v>
                </c:pt>
                <c:pt idx="36975">
                  <c:v>7.3949999999999996</c:v>
                </c:pt>
                <c:pt idx="36976">
                  <c:v>7.3952</c:v>
                </c:pt>
                <c:pt idx="36977">
                  <c:v>7.3954000000000004</c:v>
                </c:pt>
                <c:pt idx="36978">
                  <c:v>7.3956</c:v>
                </c:pt>
                <c:pt idx="36979">
                  <c:v>7.3958000000000004</c:v>
                </c:pt>
                <c:pt idx="36980">
                  <c:v>7.3959999999999999</c:v>
                </c:pt>
                <c:pt idx="36981">
                  <c:v>7.3962000000000003</c:v>
                </c:pt>
                <c:pt idx="36982">
                  <c:v>7.3963999999999999</c:v>
                </c:pt>
                <c:pt idx="36983">
                  <c:v>7.3966000000000003</c:v>
                </c:pt>
                <c:pt idx="36984">
                  <c:v>7.3967999999999998</c:v>
                </c:pt>
                <c:pt idx="36985">
                  <c:v>7.3970000000000002</c:v>
                </c:pt>
                <c:pt idx="36986">
                  <c:v>7.3971999999999998</c:v>
                </c:pt>
                <c:pt idx="36987">
                  <c:v>7.3974000000000002</c:v>
                </c:pt>
                <c:pt idx="36988">
                  <c:v>7.3975999999999997</c:v>
                </c:pt>
                <c:pt idx="36989">
                  <c:v>7.3978000000000002</c:v>
                </c:pt>
                <c:pt idx="36990">
                  <c:v>7.3979999999999997</c:v>
                </c:pt>
                <c:pt idx="36991">
                  <c:v>7.3982000000000001</c:v>
                </c:pt>
                <c:pt idx="36992">
                  <c:v>7.3983999999999996</c:v>
                </c:pt>
                <c:pt idx="36993">
                  <c:v>7.3986000000000001</c:v>
                </c:pt>
                <c:pt idx="36994">
                  <c:v>7.3987999999999996</c:v>
                </c:pt>
                <c:pt idx="36995">
                  <c:v>7.399</c:v>
                </c:pt>
                <c:pt idx="36996">
                  <c:v>7.3992000000000004</c:v>
                </c:pt>
                <c:pt idx="36997">
                  <c:v>7.3994</c:v>
                </c:pt>
                <c:pt idx="36998">
                  <c:v>7.3996000000000004</c:v>
                </c:pt>
                <c:pt idx="36999">
                  <c:v>7.3997999999999999</c:v>
                </c:pt>
                <c:pt idx="37000">
                  <c:v>7.4</c:v>
                </c:pt>
                <c:pt idx="37001">
                  <c:v>7.4001999999999999</c:v>
                </c:pt>
                <c:pt idx="37002">
                  <c:v>7.4004000000000003</c:v>
                </c:pt>
                <c:pt idx="37003">
                  <c:v>7.4005999999999998</c:v>
                </c:pt>
                <c:pt idx="37004">
                  <c:v>7.4008000000000003</c:v>
                </c:pt>
                <c:pt idx="37005">
                  <c:v>7.4009999999999998</c:v>
                </c:pt>
                <c:pt idx="37006">
                  <c:v>7.4012000000000002</c:v>
                </c:pt>
                <c:pt idx="37007">
                  <c:v>7.4013999999999998</c:v>
                </c:pt>
                <c:pt idx="37008">
                  <c:v>7.4016000000000002</c:v>
                </c:pt>
                <c:pt idx="37009">
                  <c:v>7.4017999999999997</c:v>
                </c:pt>
                <c:pt idx="37010">
                  <c:v>7.4020000000000001</c:v>
                </c:pt>
                <c:pt idx="37011">
                  <c:v>7.4021999999999997</c:v>
                </c:pt>
                <c:pt idx="37012">
                  <c:v>7.4024000000000001</c:v>
                </c:pt>
                <c:pt idx="37013">
                  <c:v>7.4025999999999996</c:v>
                </c:pt>
                <c:pt idx="37014">
                  <c:v>7.4028</c:v>
                </c:pt>
                <c:pt idx="37015">
                  <c:v>7.4029999999999996</c:v>
                </c:pt>
                <c:pt idx="37016">
                  <c:v>7.4032</c:v>
                </c:pt>
                <c:pt idx="37017">
                  <c:v>7.4034000000000004</c:v>
                </c:pt>
                <c:pt idx="37018">
                  <c:v>7.4036</c:v>
                </c:pt>
                <c:pt idx="37019">
                  <c:v>7.4038000000000004</c:v>
                </c:pt>
                <c:pt idx="37020">
                  <c:v>7.4039999999999999</c:v>
                </c:pt>
                <c:pt idx="37021">
                  <c:v>7.4042000000000003</c:v>
                </c:pt>
                <c:pt idx="37022">
                  <c:v>7.4043999999999999</c:v>
                </c:pt>
                <c:pt idx="37023">
                  <c:v>7.4046000000000003</c:v>
                </c:pt>
                <c:pt idx="37024">
                  <c:v>7.4047999999999998</c:v>
                </c:pt>
                <c:pt idx="37025">
                  <c:v>7.4050000000000002</c:v>
                </c:pt>
                <c:pt idx="37026">
                  <c:v>7.4051999999999998</c:v>
                </c:pt>
                <c:pt idx="37027">
                  <c:v>7.4054000000000002</c:v>
                </c:pt>
                <c:pt idx="37028">
                  <c:v>7.4055999999999997</c:v>
                </c:pt>
                <c:pt idx="37029">
                  <c:v>7.4058000000000002</c:v>
                </c:pt>
                <c:pt idx="37030">
                  <c:v>7.4059999999999997</c:v>
                </c:pt>
                <c:pt idx="37031">
                  <c:v>7.4062000000000001</c:v>
                </c:pt>
                <c:pt idx="37032">
                  <c:v>7.4063999999999997</c:v>
                </c:pt>
                <c:pt idx="37033">
                  <c:v>7.4066000000000001</c:v>
                </c:pt>
                <c:pt idx="37034">
                  <c:v>7.4067999999999996</c:v>
                </c:pt>
                <c:pt idx="37035">
                  <c:v>7.407</c:v>
                </c:pt>
                <c:pt idx="37036">
                  <c:v>7.4071999999999996</c:v>
                </c:pt>
                <c:pt idx="37037">
                  <c:v>7.4074</c:v>
                </c:pt>
                <c:pt idx="37038">
                  <c:v>7.4076000000000004</c:v>
                </c:pt>
                <c:pt idx="37039">
                  <c:v>7.4077999999999999</c:v>
                </c:pt>
                <c:pt idx="37040">
                  <c:v>7.4080000000000004</c:v>
                </c:pt>
                <c:pt idx="37041">
                  <c:v>7.4081999999999999</c:v>
                </c:pt>
                <c:pt idx="37042">
                  <c:v>7.4084000000000003</c:v>
                </c:pt>
                <c:pt idx="37043">
                  <c:v>7.4085999999999999</c:v>
                </c:pt>
                <c:pt idx="37044">
                  <c:v>7.4088000000000003</c:v>
                </c:pt>
                <c:pt idx="37045">
                  <c:v>7.4089999999999998</c:v>
                </c:pt>
                <c:pt idx="37046">
                  <c:v>7.4092000000000002</c:v>
                </c:pt>
                <c:pt idx="37047">
                  <c:v>7.4093999999999998</c:v>
                </c:pt>
                <c:pt idx="37048">
                  <c:v>7.4096000000000002</c:v>
                </c:pt>
                <c:pt idx="37049">
                  <c:v>7.4097999999999997</c:v>
                </c:pt>
                <c:pt idx="37050">
                  <c:v>7.41</c:v>
                </c:pt>
                <c:pt idx="37051">
                  <c:v>7.4101999999999997</c:v>
                </c:pt>
                <c:pt idx="37052">
                  <c:v>7.4104000000000001</c:v>
                </c:pt>
                <c:pt idx="37053">
                  <c:v>7.4105999999999996</c:v>
                </c:pt>
                <c:pt idx="37054">
                  <c:v>7.4108000000000001</c:v>
                </c:pt>
                <c:pt idx="37055">
                  <c:v>7.4109999999999996</c:v>
                </c:pt>
                <c:pt idx="37056">
                  <c:v>7.4112</c:v>
                </c:pt>
                <c:pt idx="37057">
                  <c:v>7.4114000000000004</c:v>
                </c:pt>
                <c:pt idx="37058">
                  <c:v>7.4116</c:v>
                </c:pt>
                <c:pt idx="37059">
                  <c:v>7.4118000000000004</c:v>
                </c:pt>
                <c:pt idx="37060">
                  <c:v>7.4119999999999999</c:v>
                </c:pt>
                <c:pt idx="37061">
                  <c:v>7.4122000000000003</c:v>
                </c:pt>
                <c:pt idx="37062">
                  <c:v>7.4123999999999999</c:v>
                </c:pt>
                <c:pt idx="37063">
                  <c:v>7.4126000000000003</c:v>
                </c:pt>
                <c:pt idx="37064">
                  <c:v>7.4127999999999998</c:v>
                </c:pt>
                <c:pt idx="37065">
                  <c:v>7.4130000000000003</c:v>
                </c:pt>
                <c:pt idx="37066">
                  <c:v>7.4131999999999998</c:v>
                </c:pt>
                <c:pt idx="37067">
                  <c:v>7.4134000000000002</c:v>
                </c:pt>
                <c:pt idx="37068">
                  <c:v>7.4135999999999997</c:v>
                </c:pt>
                <c:pt idx="37069">
                  <c:v>7.4138000000000002</c:v>
                </c:pt>
                <c:pt idx="37070">
                  <c:v>7.4139999999999997</c:v>
                </c:pt>
                <c:pt idx="37071">
                  <c:v>7.4142000000000001</c:v>
                </c:pt>
                <c:pt idx="37072">
                  <c:v>7.4143999999999997</c:v>
                </c:pt>
                <c:pt idx="37073">
                  <c:v>7.4146000000000001</c:v>
                </c:pt>
                <c:pt idx="37074">
                  <c:v>7.4147999999999996</c:v>
                </c:pt>
                <c:pt idx="37075">
                  <c:v>7.415</c:v>
                </c:pt>
                <c:pt idx="37076">
                  <c:v>7.4151999999999996</c:v>
                </c:pt>
                <c:pt idx="37077">
                  <c:v>7.4154</c:v>
                </c:pt>
                <c:pt idx="37078">
                  <c:v>7.4156000000000004</c:v>
                </c:pt>
                <c:pt idx="37079">
                  <c:v>7.4157999999999999</c:v>
                </c:pt>
                <c:pt idx="37080">
                  <c:v>7.4160000000000004</c:v>
                </c:pt>
                <c:pt idx="37081">
                  <c:v>7.4161999999999999</c:v>
                </c:pt>
                <c:pt idx="37082">
                  <c:v>7.4164000000000003</c:v>
                </c:pt>
                <c:pt idx="37083">
                  <c:v>7.4165999999999999</c:v>
                </c:pt>
                <c:pt idx="37084">
                  <c:v>7.4168000000000003</c:v>
                </c:pt>
                <c:pt idx="37085">
                  <c:v>7.4169999999999998</c:v>
                </c:pt>
                <c:pt idx="37086">
                  <c:v>7.4172000000000002</c:v>
                </c:pt>
                <c:pt idx="37087">
                  <c:v>7.4173999999999998</c:v>
                </c:pt>
                <c:pt idx="37088">
                  <c:v>7.4176000000000002</c:v>
                </c:pt>
                <c:pt idx="37089">
                  <c:v>7.4177999999999997</c:v>
                </c:pt>
                <c:pt idx="37090">
                  <c:v>7.4180000000000001</c:v>
                </c:pt>
                <c:pt idx="37091">
                  <c:v>7.4181999999999997</c:v>
                </c:pt>
                <c:pt idx="37092">
                  <c:v>7.4184000000000001</c:v>
                </c:pt>
                <c:pt idx="37093">
                  <c:v>7.4185999999999996</c:v>
                </c:pt>
                <c:pt idx="37094">
                  <c:v>7.4188000000000001</c:v>
                </c:pt>
                <c:pt idx="37095">
                  <c:v>7.4189999999999996</c:v>
                </c:pt>
                <c:pt idx="37096">
                  <c:v>7.4192</c:v>
                </c:pt>
                <c:pt idx="37097">
                  <c:v>7.4194000000000004</c:v>
                </c:pt>
                <c:pt idx="37098">
                  <c:v>7.4196</c:v>
                </c:pt>
                <c:pt idx="37099">
                  <c:v>7.4198000000000004</c:v>
                </c:pt>
                <c:pt idx="37100">
                  <c:v>7.42</c:v>
                </c:pt>
                <c:pt idx="37101">
                  <c:v>7.4202000000000004</c:v>
                </c:pt>
                <c:pt idx="37102">
                  <c:v>7.4203999999999999</c:v>
                </c:pt>
                <c:pt idx="37103">
                  <c:v>7.4206000000000003</c:v>
                </c:pt>
                <c:pt idx="37104">
                  <c:v>7.4207999999999998</c:v>
                </c:pt>
                <c:pt idx="37105">
                  <c:v>7.4210000000000003</c:v>
                </c:pt>
                <c:pt idx="37106">
                  <c:v>7.4211999999999998</c:v>
                </c:pt>
                <c:pt idx="37107">
                  <c:v>7.4214000000000002</c:v>
                </c:pt>
                <c:pt idx="37108">
                  <c:v>7.4215999999999998</c:v>
                </c:pt>
                <c:pt idx="37109">
                  <c:v>7.4218000000000002</c:v>
                </c:pt>
                <c:pt idx="37110">
                  <c:v>7.4219999999999997</c:v>
                </c:pt>
                <c:pt idx="37111">
                  <c:v>7.4222000000000001</c:v>
                </c:pt>
                <c:pt idx="37112">
                  <c:v>7.4223999999999997</c:v>
                </c:pt>
                <c:pt idx="37113">
                  <c:v>7.4226000000000001</c:v>
                </c:pt>
                <c:pt idx="37114">
                  <c:v>7.4227999999999996</c:v>
                </c:pt>
                <c:pt idx="37115">
                  <c:v>7.423</c:v>
                </c:pt>
                <c:pt idx="37116">
                  <c:v>7.4231999999999996</c:v>
                </c:pt>
                <c:pt idx="37117">
                  <c:v>7.4234</c:v>
                </c:pt>
                <c:pt idx="37118">
                  <c:v>7.4236000000000004</c:v>
                </c:pt>
                <c:pt idx="37119">
                  <c:v>7.4238</c:v>
                </c:pt>
                <c:pt idx="37120">
                  <c:v>7.4240000000000004</c:v>
                </c:pt>
                <c:pt idx="37121">
                  <c:v>7.4241999999999999</c:v>
                </c:pt>
                <c:pt idx="37122">
                  <c:v>7.4244000000000003</c:v>
                </c:pt>
                <c:pt idx="37123">
                  <c:v>7.4245999999999999</c:v>
                </c:pt>
                <c:pt idx="37124">
                  <c:v>7.4248000000000003</c:v>
                </c:pt>
                <c:pt idx="37125">
                  <c:v>7.4249999999999998</c:v>
                </c:pt>
                <c:pt idx="37126">
                  <c:v>7.4252000000000002</c:v>
                </c:pt>
                <c:pt idx="37127">
                  <c:v>7.4253999999999998</c:v>
                </c:pt>
                <c:pt idx="37128">
                  <c:v>7.4256000000000002</c:v>
                </c:pt>
                <c:pt idx="37129">
                  <c:v>7.4257999999999997</c:v>
                </c:pt>
                <c:pt idx="37130">
                  <c:v>7.4260000000000002</c:v>
                </c:pt>
                <c:pt idx="37131">
                  <c:v>7.4261999999999997</c:v>
                </c:pt>
                <c:pt idx="37132">
                  <c:v>7.4264000000000001</c:v>
                </c:pt>
                <c:pt idx="37133">
                  <c:v>7.4265999999999996</c:v>
                </c:pt>
                <c:pt idx="37134">
                  <c:v>7.4268000000000001</c:v>
                </c:pt>
                <c:pt idx="37135">
                  <c:v>7.4269999999999996</c:v>
                </c:pt>
                <c:pt idx="37136">
                  <c:v>7.4272</c:v>
                </c:pt>
                <c:pt idx="37137">
                  <c:v>7.4273999999999996</c:v>
                </c:pt>
                <c:pt idx="37138">
                  <c:v>7.4276</c:v>
                </c:pt>
                <c:pt idx="37139">
                  <c:v>7.4278000000000004</c:v>
                </c:pt>
                <c:pt idx="37140">
                  <c:v>7.4279999999999999</c:v>
                </c:pt>
                <c:pt idx="37141">
                  <c:v>7.4282000000000004</c:v>
                </c:pt>
                <c:pt idx="37142">
                  <c:v>7.4283999999999999</c:v>
                </c:pt>
                <c:pt idx="37143">
                  <c:v>7.4286000000000003</c:v>
                </c:pt>
                <c:pt idx="37144">
                  <c:v>7.4287999999999998</c:v>
                </c:pt>
                <c:pt idx="37145">
                  <c:v>7.4290000000000003</c:v>
                </c:pt>
                <c:pt idx="37146">
                  <c:v>7.4291999999999998</c:v>
                </c:pt>
                <c:pt idx="37147">
                  <c:v>7.4294000000000002</c:v>
                </c:pt>
                <c:pt idx="37148">
                  <c:v>7.4295999999999998</c:v>
                </c:pt>
                <c:pt idx="37149">
                  <c:v>7.4298000000000002</c:v>
                </c:pt>
                <c:pt idx="37150">
                  <c:v>7.43</c:v>
                </c:pt>
                <c:pt idx="37151">
                  <c:v>7.4302000000000001</c:v>
                </c:pt>
                <c:pt idx="37152">
                  <c:v>7.4303999999999997</c:v>
                </c:pt>
                <c:pt idx="37153">
                  <c:v>7.4306000000000001</c:v>
                </c:pt>
                <c:pt idx="37154">
                  <c:v>7.4307999999999996</c:v>
                </c:pt>
                <c:pt idx="37155">
                  <c:v>7.431</c:v>
                </c:pt>
                <c:pt idx="37156">
                  <c:v>7.4311999999999996</c:v>
                </c:pt>
                <c:pt idx="37157">
                  <c:v>7.4314</c:v>
                </c:pt>
                <c:pt idx="37158">
                  <c:v>7.4316000000000004</c:v>
                </c:pt>
                <c:pt idx="37159">
                  <c:v>7.4318</c:v>
                </c:pt>
                <c:pt idx="37160">
                  <c:v>7.4320000000000004</c:v>
                </c:pt>
                <c:pt idx="37161">
                  <c:v>7.4321999999999999</c:v>
                </c:pt>
                <c:pt idx="37162">
                  <c:v>7.4324000000000003</c:v>
                </c:pt>
                <c:pt idx="37163">
                  <c:v>7.4325999999999999</c:v>
                </c:pt>
                <c:pt idx="37164">
                  <c:v>7.4328000000000003</c:v>
                </c:pt>
                <c:pt idx="37165">
                  <c:v>7.4329999999999998</c:v>
                </c:pt>
                <c:pt idx="37166">
                  <c:v>7.4332000000000003</c:v>
                </c:pt>
                <c:pt idx="37167">
                  <c:v>7.4333999999999998</c:v>
                </c:pt>
                <c:pt idx="37168">
                  <c:v>7.4336000000000002</c:v>
                </c:pt>
                <c:pt idx="37169">
                  <c:v>7.4337999999999997</c:v>
                </c:pt>
                <c:pt idx="37170">
                  <c:v>7.4340000000000002</c:v>
                </c:pt>
                <c:pt idx="37171">
                  <c:v>7.4341999999999997</c:v>
                </c:pt>
                <c:pt idx="37172">
                  <c:v>7.4344000000000001</c:v>
                </c:pt>
                <c:pt idx="37173">
                  <c:v>7.4345999999999997</c:v>
                </c:pt>
                <c:pt idx="37174">
                  <c:v>7.4348000000000001</c:v>
                </c:pt>
                <c:pt idx="37175">
                  <c:v>7.4349999999999996</c:v>
                </c:pt>
                <c:pt idx="37176">
                  <c:v>7.4352</c:v>
                </c:pt>
                <c:pt idx="37177">
                  <c:v>7.4353999999999996</c:v>
                </c:pt>
                <c:pt idx="37178">
                  <c:v>7.4356</c:v>
                </c:pt>
                <c:pt idx="37179">
                  <c:v>7.4358000000000004</c:v>
                </c:pt>
                <c:pt idx="37180">
                  <c:v>7.4359999999999999</c:v>
                </c:pt>
                <c:pt idx="37181">
                  <c:v>7.4362000000000004</c:v>
                </c:pt>
                <c:pt idx="37182">
                  <c:v>7.4363999999999999</c:v>
                </c:pt>
                <c:pt idx="37183">
                  <c:v>7.4366000000000003</c:v>
                </c:pt>
                <c:pt idx="37184">
                  <c:v>7.4367999999999999</c:v>
                </c:pt>
                <c:pt idx="37185">
                  <c:v>7.4370000000000003</c:v>
                </c:pt>
                <c:pt idx="37186">
                  <c:v>7.4371999999999998</c:v>
                </c:pt>
                <c:pt idx="37187">
                  <c:v>7.4374000000000002</c:v>
                </c:pt>
                <c:pt idx="37188">
                  <c:v>7.4375999999999998</c:v>
                </c:pt>
                <c:pt idx="37189">
                  <c:v>7.4378000000000002</c:v>
                </c:pt>
                <c:pt idx="37190">
                  <c:v>7.4379999999999997</c:v>
                </c:pt>
                <c:pt idx="37191">
                  <c:v>7.4382000000000001</c:v>
                </c:pt>
                <c:pt idx="37192">
                  <c:v>7.4383999999999997</c:v>
                </c:pt>
                <c:pt idx="37193">
                  <c:v>7.4386000000000001</c:v>
                </c:pt>
                <c:pt idx="37194">
                  <c:v>7.4387999999999996</c:v>
                </c:pt>
                <c:pt idx="37195">
                  <c:v>7.4390000000000001</c:v>
                </c:pt>
                <c:pt idx="37196">
                  <c:v>7.4391999999999996</c:v>
                </c:pt>
                <c:pt idx="37197">
                  <c:v>7.4394</c:v>
                </c:pt>
                <c:pt idx="37198">
                  <c:v>7.4396000000000004</c:v>
                </c:pt>
                <c:pt idx="37199">
                  <c:v>7.4398</c:v>
                </c:pt>
                <c:pt idx="37200">
                  <c:v>7.44</c:v>
                </c:pt>
                <c:pt idx="37201">
                  <c:v>7.4401999999999999</c:v>
                </c:pt>
                <c:pt idx="37202">
                  <c:v>7.4404000000000003</c:v>
                </c:pt>
                <c:pt idx="37203">
                  <c:v>7.4405999999999999</c:v>
                </c:pt>
                <c:pt idx="37204">
                  <c:v>7.4408000000000003</c:v>
                </c:pt>
                <c:pt idx="37205">
                  <c:v>7.4409999999999998</c:v>
                </c:pt>
                <c:pt idx="37206">
                  <c:v>7.4412000000000003</c:v>
                </c:pt>
                <c:pt idx="37207">
                  <c:v>7.4413999999999998</c:v>
                </c:pt>
                <c:pt idx="37208">
                  <c:v>7.4416000000000002</c:v>
                </c:pt>
                <c:pt idx="37209">
                  <c:v>7.4417999999999997</c:v>
                </c:pt>
                <c:pt idx="37210">
                  <c:v>7.4420000000000002</c:v>
                </c:pt>
                <c:pt idx="37211">
                  <c:v>7.4421999999999997</c:v>
                </c:pt>
                <c:pt idx="37212">
                  <c:v>7.4424000000000001</c:v>
                </c:pt>
                <c:pt idx="37213">
                  <c:v>7.4425999999999997</c:v>
                </c:pt>
                <c:pt idx="37214">
                  <c:v>7.4428000000000001</c:v>
                </c:pt>
                <c:pt idx="37215">
                  <c:v>7.4429999999999996</c:v>
                </c:pt>
                <c:pt idx="37216">
                  <c:v>7.4432</c:v>
                </c:pt>
                <c:pt idx="37217">
                  <c:v>7.4433999999999996</c:v>
                </c:pt>
                <c:pt idx="37218">
                  <c:v>7.4436</c:v>
                </c:pt>
                <c:pt idx="37219">
                  <c:v>7.4438000000000004</c:v>
                </c:pt>
                <c:pt idx="37220">
                  <c:v>7.444</c:v>
                </c:pt>
                <c:pt idx="37221">
                  <c:v>7.4442000000000004</c:v>
                </c:pt>
                <c:pt idx="37222">
                  <c:v>7.4443999999999999</c:v>
                </c:pt>
                <c:pt idx="37223">
                  <c:v>7.4446000000000003</c:v>
                </c:pt>
                <c:pt idx="37224">
                  <c:v>7.4447999999999999</c:v>
                </c:pt>
                <c:pt idx="37225">
                  <c:v>7.4450000000000003</c:v>
                </c:pt>
                <c:pt idx="37226">
                  <c:v>7.4451999999999998</c:v>
                </c:pt>
                <c:pt idx="37227">
                  <c:v>7.4454000000000002</c:v>
                </c:pt>
                <c:pt idx="37228">
                  <c:v>7.4455999999999998</c:v>
                </c:pt>
                <c:pt idx="37229">
                  <c:v>7.4458000000000002</c:v>
                </c:pt>
                <c:pt idx="37230">
                  <c:v>7.4459999999999997</c:v>
                </c:pt>
                <c:pt idx="37231">
                  <c:v>7.4462000000000002</c:v>
                </c:pt>
                <c:pt idx="37232">
                  <c:v>7.4463999999999997</c:v>
                </c:pt>
                <c:pt idx="37233">
                  <c:v>7.4466000000000001</c:v>
                </c:pt>
                <c:pt idx="37234">
                  <c:v>7.4467999999999996</c:v>
                </c:pt>
                <c:pt idx="37235">
                  <c:v>7.4470000000000001</c:v>
                </c:pt>
                <c:pt idx="37236">
                  <c:v>7.4471999999999996</c:v>
                </c:pt>
                <c:pt idx="37237">
                  <c:v>7.4474</c:v>
                </c:pt>
                <c:pt idx="37238">
                  <c:v>7.4476000000000004</c:v>
                </c:pt>
                <c:pt idx="37239">
                  <c:v>7.4478</c:v>
                </c:pt>
                <c:pt idx="37240">
                  <c:v>7.4480000000000004</c:v>
                </c:pt>
                <c:pt idx="37241">
                  <c:v>7.4481999999999999</c:v>
                </c:pt>
                <c:pt idx="37242">
                  <c:v>7.4484000000000004</c:v>
                </c:pt>
                <c:pt idx="37243">
                  <c:v>7.4485999999999999</c:v>
                </c:pt>
                <c:pt idx="37244">
                  <c:v>7.4488000000000003</c:v>
                </c:pt>
                <c:pt idx="37245">
                  <c:v>7.4489999999999998</c:v>
                </c:pt>
                <c:pt idx="37246">
                  <c:v>7.4492000000000003</c:v>
                </c:pt>
                <c:pt idx="37247">
                  <c:v>7.4493999999999998</c:v>
                </c:pt>
                <c:pt idx="37248">
                  <c:v>7.4496000000000002</c:v>
                </c:pt>
                <c:pt idx="37249">
                  <c:v>7.4497999999999998</c:v>
                </c:pt>
                <c:pt idx="37250">
                  <c:v>7.45</c:v>
                </c:pt>
                <c:pt idx="37251">
                  <c:v>7.4501999999999997</c:v>
                </c:pt>
                <c:pt idx="37252">
                  <c:v>7.4504000000000001</c:v>
                </c:pt>
                <c:pt idx="37253">
                  <c:v>7.4505999999999997</c:v>
                </c:pt>
                <c:pt idx="37254">
                  <c:v>7.4508000000000001</c:v>
                </c:pt>
                <c:pt idx="37255">
                  <c:v>7.4509999999999996</c:v>
                </c:pt>
                <c:pt idx="37256">
                  <c:v>7.4512</c:v>
                </c:pt>
                <c:pt idx="37257">
                  <c:v>7.4513999999999996</c:v>
                </c:pt>
                <c:pt idx="37258">
                  <c:v>7.4516</c:v>
                </c:pt>
                <c:pt idx="37259">
                  <c:v>7.4518000000000004</c:v>
                </c:pt>
                <c:pt idx="37260">
                  <c:v>7.452</c:v>
                </c:pt>
                <c:pt idx="37261">
                  <c:v>7.4522000000000004</c:v>
                </c:pt>
                <c:pt idx="37262">
                  <c:v>7.4523999999999999</c:v>
                </c:pt>
                <c:pt idx="37263">
                  <c:v>7.4526000000000003</c:v>
                </c:pt>
                <c:pt idx="37264">
                  <c:v>7.4527999999999999</c:v>
                </c:pt>
                <c:pt idx="37265">
                  <c:v>7.4530000000000003</c:v>
                </c:pt>
                <c:pt idx="37266">
                  <c:v>7.4531999999999998</c:v>
                </c:pt>
                <c:pt idx="37267">
                  <c:v>7.4534000000000002</c:v>
                </c:pt>
                <c:pt idx="37268">
                  <c:v>7.4535999999999998</c:v>
                </c:pt>
                <c:pt idx="37269">
                  <c:v>7.4538000000000002</c:v>
                </c:pt>
                <c:pt idx="37270">
                  <c:v>7.4539999999999997</c:v>
                </c:pt>
                <c:pt idx="37271">
                  <c:v>7.4542000000000002</c:v>
                </c:pt>
                <c:pt idx="37272">
                  <c:v>7.4543999999999997</c:v>
                </c:pt>
                <c:pt idx="37273">
                  <c:v>7.4546000000000001</c:v>
                </c:pt>
                <c:pt idx="37274">
                  <c:v>7.4547999999999996</c:v>
                </c:pt>
                <c:pt idx="37275">
                  <c:v>7.4550000000000001</c:v>
                </c:pt>
                <c:pt idx="37276">
                  <c:v>7.4551999999999996</c:v>
                </c:pt>
                <c:pt idx="37277">
                  <c:v>7.4554</c:v>
                </c:pt>
                <c:pt idx="37278">
                  <c:v>7.4555999999999996</c:v>
                </c:pt>
                <c:pt idx="37279">
                  <c:v>7.4558</c:v>
                </c:pt>
                <c:pt idx="37280">
                  <c:v>7.4560000000000004</c:v>
                </c:pt>
                <c:pt idx="37281">
                  <c:v>7.4561999999999999</c:v>
                </c:pt>
                <c:pt idx="37282">
                  <c:v>7.4564000000000004</c:v>
                </c:pt>
                <c:pt idx="37283">
                  <c:v>7.4565999999999999</c:v>
                </c:pt>
                <c:pt idx="37284">
                  <c:v>7.4568000000000003</c:v>
                </c:pt>
                <c:pt idx="37285">
                  <c:v>7.4569999999999999</c:v>
                </c:pt>
                <c:pt idx="37286">
                  <c:v>7.4572000000000003</c:v>
                </c:pt>
                <c:pt idx="37287">
                  <c:v>7.4573999999999998</c:v>
                </c:pt>
                <c:pt idx="37288">
                  <c:v>7.4576000000000002</c:v>
                </c:pt>
                <c:pt idx="37289">
                  <c:v>7.4577999999999998</c:v>
                </c:pt>
                <c:pt idx="37290">
                  <c:v>7.4580000000000002</c:v>
                </c:pt>
                <c:pt idx="37291">
                  <c:v>7.4581999999999997</c:v>
                </c:pt>
                <c:pt idx="37292">
                  <c:v>7.4584000000000001</c:v>
                </c:pt>
                <c:pt idx="37293">
                  <c:v>7.4585999999999997</c:v>
                </c:pt>
                <c:pt idx="37294">
                  <c:v>7.4588000000000001</c:v>
                </c:pt>
                <c:pt idx="37295">
                  <c:v>7.4589999999999996</c:v>
                </c:pt>
                <c:pt idx="37296">
                  <c:v>7.4592000000000001</c:v>
                </c:pt>
                <c:pt idx="37297">
                  <c:v>7.4593999999999996</c:v>
                </c:pt>
                <c:pt idx="37298">
                  <c:v>7.4596</c:v>
                </c:pt>
                <c:pt idx="37299">
                  <c:v>7.4598000000000004</c:v>
                </c:pt>
                <c:pt idx="37300">
                  <c:v>7.46</c:v>
                </c:pt>
                <c:pt idx="37301">
                  <c:v>7.4602000000000004</c:v>
                </c:pt>
                <c:pt idx="37302">
                  <c:v>7.4603999999999999</c:v>
                </c:pt>
                <c:pt idx="37303">
                  <c:v>7.4606000000000003</c:v>
                </c:pt>
                <c:pt idx="37304">
                  <c:v>7.4607999999999999</c:v>
                </c:pt>
                <c:pt idx="37305">
                  <c:v>7.4610000000000003</c:v>
                </c:pt>
                <c:pt idx="37306">
                  <c:v>7.4611999999999998</c:v>
                </c:pt>
                <c:pt idx="37307">
                  <c:v>7.4614000000000003</c:v>
                </c:pt>
                <c:pt idx="37308">
                  <c:v>7.4615999999999998</c:v>
                </c:pt>
                <c:pt idx="37309">
                  <c:v>7.4618000000000002</c:v>
                </c:pt>
                <c:pt idx="37310">
                  <c:v>7.4619999999999997</c:v>
                </c:pt>
                <c:pt idx="37311">
                  <c:v>7.4622000000000002</c:v>
                </c:pt>
                <c:pt idx="37312">
                  <c:v>7.4623999999999997</c:v>
                </c:pt>
                <c:pt idx="37313">
                  <c:v>7.4626000000000001</c:v>
                </c:pt>
                <c:pt idx="37314">
                  <c:v>7.4627999999999997</c:v>
                </c:pt>
                <c:pt idx="37315">
                  <c:v>7.4630000000000001</c:v>
                </c:pt>
                <c:pt idx="37316">
                  <c:v>7.4631999999999996</c:v>
                </c:pt>
                <c:pt idx="37317">
                  <c:v>7.4634</c:v>
                </c:pt>
                <c:pt idx="37318">
                  <c:v>7.4635999999999996</c:v>
                </c:pt>
                <c:pt idx="37319">
                  <c:v>7.4638</c:v>
                </c:pt>
                <c:pt idx="37320">
                  <c:v>7.4640000000000004</c:v>
                </c:pt>
                <c:pt idx="37321">
                  <c:v>7.4641999999999999</c:v>
                </c:pt>
                <c:pt idx="37322">
                  <c:v>7.4644000000000004</c:v>
                </c:pt>
                <c:pt idx="37323">
                  <c:v>7.4645999999999999</c:v>
                </c:pt>
                <c:pt idx="37324">
                  <c:v>7.4648000000000003</c:v>
                </c:pt>
                <c:pt idx="37325">
                  <c:v>7.4649999999999999</c:v>
                </c:pt>
                <c:pt idx="37326">
                  <c:v>7.4652000000000003</c:v>
                </c:pt>
                <c:pt idx="37327">
                  <c:v>7.4653999999999998</c:v>
                </c:pt>
                <c:pt idx="37328">
                  <c:v>7.4656000000000002</c:v>
                </c:pt>
                <c:pt idx="37329">
                  <c:v>7.4657999999999998</c:v>
                </c:pt>
                <c:pt idx="37330">
                  <c:v>7.4660000000000002</c:v>
                </c:pt>
                <c:pt idx="37331">
                  <c:v>7.4661999999999997</c:v>
                </c:pt>
                <c:pt idx="37332">
                  <c:v>7.4664000000000001</c:v>
                </c:pt>
                <c:pt idx="37333">
                  <c:v>7.4665999999999997</c:v>
                </c:pt>
                <c:pt idx="37334">
                  <c:v>7.4668000000000001</c:v>
                </c:pt>
                <c:pt idx="37335">
                  <c:v>7.4669999999999996</c:v>
                </c:pt>
                <c:pt idx="37336">
                  <c:v>7.4672000000000001</c:v>
                </c:pt>
                <c:pt idx="37337">
                  <c:v>7.4673999999999996</c:v>
                </c:pt>
                <c:pt idx="37338">
                  <c:v>7.4676</c:v>
                </c:pt>
                <c:pt idx="37339">
                  <c:v>7.4678000000000004</c:v>
                </c:pt>
                <c:pt idx="37340">
                  <c:v>7.468</c:v>
                </c:pt>
                <c:pt idx="37341">
                  <c:v>7.4682000000000004</c:v>
                </c:pt>
                <c:pt idx="37342">
                  <c:v>7.4683999999999999</c:v>
                </c:pt>
                <c:pt idx="37343">
                  <c:v>7.4686000000000003</c:v>
                </c:pt>
                <c:pt idx="37344">
                  <c:v>7.4687999999999999</c:v>
                </c:pt>
                <c:pt idx="37345">
                  <c:v>7.4690000000000003</c:v>
                </c:pt>
                <c:pt idx="37346">
                  <c:v>7.4691999999999998</c:v>
                </c:pt>
                <c:pt idx="37347">
                  <c:v>7.4694000000000003</c:v>
                </c:pt>
                <c:pt idx="37348">
                  <c:v>7.4695999999999998</c:v>
                </c:pt>
                <c:pt idx="37349">
                  <c:v>7.4698000000000002</c:v>
                </c:pt>
                <c:pt idx="37350">
                  <c:v>7.47</c:v>
                </c:pt>
                <c:pt idx="37351">
                  <c:v>7.4702000000000002</c:v>
                </c:pt>
                <c:pt idx="37352">
                  <c:v>7.4703999999999997</c:v>
                </c:pt>
                <c:pt idx="37353">
                  <c:v>7.4706000000000001</c:v>
                </c:pt>
                <c:pt idx="37354">
                  <c:v>7.4707999999999997</c:v>
                </c:pt>
                <c:pt idx="37355">
                  <c:v>7.4710000000000001</c:v>
                </c:pt>
                <c:pt idx="37356">
                  <c:v>7.4711999999999996</c:v>
                </c:pt>
                <c:pt idx="37357">
                  <c:v>7.4714</c:v>
                </c:pt>
                <c:pt idx="37358">
                  <c:v>7.4715999999999996</c:v>
                </c:pt>
                <c:pt idx="37359">
                  <c:v>7.4718</c:v>
                </c:pt>
                <c:pt idx="37360">
                  <c:v>7.4720000000000004</c:v>
                </c:pt>
                <c:pt idx="37361">
                  <c:v>7.4722</c:v>
                </c:pt>
                <c:pt idx="37362">
                  <c:v>7.4724000000000004</c:v>
                </c:pt>
                <c:pt idx="37363">
                  <c:v>7.4725999999999999</c:v>
                </c:pt>
                <c:pt idx="37364">
                  <c:v>7.4728000000000003</c:v>
                </c:pt>
                <c:pt idx="37365">
                  <c:v>7.4729999999999999</c:v>
                </c:pt>
                <c:pt idx="37366">
                  <c:v>7.4732000000000003</c:v>
                </c:pt>
                <c:pt idx="37367">
                  <c:v>7.4733999999999998</c:v>
                </c:pt>
                <c:pt idx="37368">
                  <c:v>7.4736000000000002</c:v>
                </c:pt>
                <c:pt idx="37369">
                  <c:v>7.4737999999999998</c:v>
                </c:pt>
                <c:pt idx="37370">
                  <c:v>7.4740000000000002</c:v>
                </c:pt>
                <c:pt idx="37371">
                  <c:v>7.4741999999999997</c:v>
                </c:pt>
                <c:pt idx="37372">
                  <c:v>7.4744000000000002</c:v>
                </c:pt>
                <c:pt idx="37373">
                  <c:v>7.4745999999999997</c:v>
                </c:pt>
                <c:pt idx="37374">
                  <c:v>7.4748000000000001</c:v>
                </c:pt>
                <c:pt idx="37375">
                  <c:v>7.4749999999999996</c:v>
                </c:pt>
                <c:pt idx="37376">
                  <c:v>7.4752000000000001</c:v>
                </c:pt>
                <c:pt idx="37377">
                  <c:v>7.4753999999999996</c:v>
                </c:pt>
                <c:pt idx="37378">
                  <c:v>7.4756</c:v>
                </c:pt>
                <c:pt idx="37379">
                  <c:v>7.4757999999999996</c:v>
                </c:pt>
                <c:pt idx="37380">
                  <c:v>7.476</c:v>
                </c:pt>
                <c:pt idx="37381">
                  <c:v>7.4762000000000004</c:v>
                </c:pt>
                <c:pt idx="37382">
                  <c:v>7.4763999999999999</c:v>
                </c:pt>
                <c:pt idx="37383">
                  <c:v>7.4766000000000004</c:v>
                </c:pt>
                <c:pt idx="37384">
                  <c:v>7.4767999999999999</c:v>
                </c:pt>
                <c:pt idx="37385">
                  <c:v>7.4770000000000003</c:v>
                </c:pt>
                <c:pt idx="37386">
                  <c:v>7.4771999999999998</c:v>
                </c:pt>
                <c:pt idx="37387">
                  <c:v>7.4774000000000003</c:v>
                </c:pt>
                <c:pt idx="37388">
                  <c:v>7.4775999999999998</c:v>
                </c:pt>
                <c:pt idx="37389">
                  <c:v>7.4778000000000002</c:v>
                </c:pt>
                <c:pt idx="37390">
                  <c:v>7.4779999999999998</c:v>
                </c:pt>
                <c:pt idx="37391">
                  <c:v>7.4782000000000002</c:v>
                </c:pt>
                <c:pt idx="37392">
                  <c:v>7.4783999999999997</c:v>
                </c:pt>
                <c:pt idx="37393">
                  <c:v>7.4786000000000001</c:v>
                </c:pt>
                <c:pt idx="37394">
                  <c:v>7.4787999999999997</c:v>
                </c:pt>
                <c:pt idx="37395">
                  <c:v>7.4790000000000001</c:v>
                </c:pt>
                <c:pt idx="37396">
                  <c:v>7.4791999999999996</c:v>
                </c:pt>
                <c:pt idx="37397">
                  <c:v>7.4794</c:v>
                </c:pt>
                <c:pt idx="37398">
                  <c:v>7.4795999999999996</c:v>
                </c:pt>
                <c:pt idx="37399">
                  <c:v>7.4798</c:v>
                </c:pt>
                <c:pt idx="37400">
                  <c:v>7.48</c:v>
                </c:pt>
                <c:pt idx="37401">
                  <c:v>7.4802</c:v>
                </c:pt>
                <c:pt idx="37402">
                  <c:v>7.4804000000000004</c:v>
                </c:pt>
                <c:pt idx="37403">
                  <c:v>7.4805999999999999</c:v>
                </c:pt>
                <c:pt idx="37404">
                  <c:v>7.4808000000000003</c:v>
                </c:pt>
                <c:pt idx="37405">
                  <c:v>7.4809999999999999</c:v>
                </c:pt>
                <c:pt idx="37406">
                  <c:v>7.4812000000000003</c:v>
                </c:pt>
                <c:pt idx="37407">
                  <c:v>7.4813999999999998</c:v>
                </c:pt>
                <c:pt idx="37408">
                  <c:v>7.4816000000000003</c:v>
                </c:pt>
                <c:pt idx="37409">
                  <c:v>7.4817999999999998</c:v>
                </c:pt>
                <c:pt idx="37410">
                  <c:v>7.4820000000000002</c:v>
                </c:pt>
                <c:pt idx="37411">
                  <c:v>7.4821999999999997</c:v>
                </c:pt>
                <c:pt idx="37412">
                  <c:v>7.4824000000000002</c:v>
                </c:pt>
                <c:pt idx="37413">
                  <c:v>7.4825999999999997</c:v>
                </c:pt>
                <c:pt idx="37414">
                  <c:v>7.4828000000000001</c:v>
                </c:pt>
                <c:pt idx="37415">
                  <c:v>7.4829999999999997</c:v>
                </c:pt>
                <c:pt idx="37416">
                  <c:v>7.4832000000000001</c:v>
                </c:pt>
                <c:pt idx="37417">
                  <c:v>7.4833999999999996</c:v>
                </c:pt>
                <c:pt idx="37418">
                  <c:v>7.4836</c:v>
                </c:pt>
                <c:pt idx="37419">
                  <c:v>7.4837999999999996</c:v>
                </c:pt>
                <c:pt idx="37420">
                  <c:v>7.484</c:v>
                </c:pt>
                <c:pt idx="37421">
                  <c:v>7.4842000000000004</c:v>
                </c:pt>
                <c:pt idx="37422">
                  <c:v>7.4843999999999999</c:v>
                </c:pt>
                <c:pt idx="37423">
                  <c:v>7.4846000000000004</c:v>
                </c:pt>
                <c:pt idx="37424">
                  <c:v>7.4847999999999999</c:v>
                </c:pt>
                <c:pt idx="37425">
                  <c:v>7.4850000000000003</c:v>
                </c:pt>
                <c:pt idx="37426">
                  <c:v>7.4851999999999999</c:v>
                </c:pt>
                <c:pt idx="37427">
                  <c:v>7.4854000000000003</c:v>
                </c:pt>
                <c:pt idx="37428">
                  <c:v>7.4855999999999998</c:v>
                </c:pt>
                <c:pt idx="37429">
                  <c:v>7.4858000000000002</c:v>
                </c:pt>
                <c:pt idx="37430">
                  <c:v>7.4859999999999998</c:v>
                </c:pt>
                <c:pt idx="37431">
                  <c:v>7.4862000000000002</c:v>
                </c:pt>
                <c:pt idx="37432">
                  <c:v>7.4863999999999997</c:v>
                </c:pt>
                <c:pt idx="37433">
                  <c:v>7.4866000000000001</c:v>
                </c:pt>
                <c:pt idx="37434">
                  <c:v>7.4867999999999997</c:v>
                </c:pt>
                <c:pt idx="37435">
                  <c:v>7.4870000000000001</c:v>
                </c:pt>
                <c:pt idx="37436">
                  <c:v>7.4871999999999996</c:v>
                </c:pt>
                <c:pt idx="37437">
                  <c:v>7.4874000000000001</c:v>
                </c:pt>
                <c:pt idx="37438">
                  <c:v>7.4875999999999996</c:v>
                </c:pt>
                <c:pt idx="37439">
                  <c:v>7.4878</c:v>
                </c:pt>
                <c:pt idx="37440">
                  <c:v>7.4880000000000004</c:v>
                </c:pt>
                <c:pt idx="37441">
                  <c:v>7.4882</c:v>
                </c:pt>
                <c:pt idx="37442">
                  <c:v>7.4884000000000004</c:v>
                </c:pt>
                <c:pt idx="37443">
                  <c:v>7.4885999999999999</c:v>
                </c:pt>
                <c:pt idx="37444">
                  <c:v>7.4888000000000003</c:v>
                </c:pt>
                <c:pt idx="37445">
                  <c:v>7.4889999999999999</c:v>
                </c:pt>
                <c:pt idx="37446">
                  <c:v>7.4892000000000003</c:v>
                </c:pt>
                <c:pt idx="37447">
                  <c:v>7.4893999999999998</c:v>
                </c:pt>
                <c:pt idx="37448">
                  <c:v>7.4896000000000003</c:v>
                </c:pt>
                <c:pt idx="37449">
                  <c:v>7.4897999999999998</c:v>
                </c:pt>
                <c:pt idx="37450">
                  <c:v>7.49</c:v>
                </c:pt>
                <c:pt idx="37451">
                  <c:v>7.4901999999999997</c:v>
                </c:pt>
                <c:pt idx="37452">
                  <c:v>7.4904000000000002</c:v>
                </c:pt>
                <c:pt idx="37453">
                  <c:v>7.4905999999999997</c:v>
                </c:pt>
                <c:pt idx="37454">
                  <c:v>7.4908000000000001</c:v>
                </c:pt>
                <c:pt idx="37455">
                  <c:v>7.4909999999999997</c:v>
                </c:pt>
                <c:pt idx="37456">
                  <c:v>7.4912000000000001</c:v>
                </c:pt>
                <c:pt idx="37457">
                  <c:v>7.4913999999999996</c:v>
                </c:pt>
                <c:pt idx="37458">
                  <c:v>7.4916</c:v>
                </c:pt>
                <c:pt idx="37459">
                  <c:v>7.4917999999999996</c:v>
                </c:pt>
                <c:pt idx="37460">
                  <c:v>7.492</c:v>
                </c:pt>
                <c:pt idx="37461">
                  <c:v>7.4922000000000004</c:v>
                </c:pt>
                <c:pt idx="37462">
                  <c:v>7.4923999999999999</c:v>
                </c:pt>
                <c:pt idx="37463">
                  <c:v>7.4926000000000004</c:v>
                </c:pt>
                <c:pt idx="37464">
                  <c:v>7.4927999999999999</c:v>
                </c:pt>
                <c:pt idx="37465">
                  <c:v>7.4930000000000003</c:v>
                </c:pt>
                <c:pt idx="37466">
                  <c:v>7.4931999999999999</c:v>
                </c:pt>
                <c:pt idx="37467">
                  <c:v>7.4934000000000003</c:v>
                </c:pt>
                <c:pt idx="37468">
                  <c:v>7.4935999999999998</c:v>
                </c:pt>
                <c:pt idx="37469">
                  <c:v>7.4938000000000002</c:v>
                </c:pt>
                <c:pt idx="37470">
                  <c:v>7.4939999999999998</c:v>
                </c:pt>
                <c:pt idx="37471">
                  <c:v>7.4942000000000002</c:v>
                </c:pt>
                <c:pt idx="37472">
                  <c:v>7.4943999999999997</c:v>
                </c:pt>
                <c:pt idx="37473">
                  <c:v>7.4946000000000002</c:v>
                </c:pt>
                <c:pt idx="37474">
                  <c:v>7.4947999999999997</c:v>
                </c:pt>
                <c:pt idx="37475">
                  <c:v>7.4950000000000001</c:v>
                </c:pt>
                <c:pt idx="37476">
                  <c:v>7.4951999999999996</c:v>
                </c:pt>
                <c:pt idx="37477">
                  <c:v>7.4954000000000001</c:v>
                </c:pt>
                <c:pt idx="37478">
                  <c:v>7.4955999999999996</c:v>
                </c:pt>
                <c:pt idx="37479">
                  <c:v>7.4958</c:v>
                </c:pt>
                <c:pt idx="37480">
                  <c:v>7.4960000000000004</c:v>
                </c:pt>
                <c:pt idx="37481">
                  <c:v>7.4962</c:v>
                </c:pt>
                <c:pt idx="37482">
                  <c:v>7.4964000000000004</c:v>
                </c:pt>
                <c:pt idx="37483">
                  <c:v>7.4965999999999999</c:v>
                </c:pt>
                <c:pt idx="37484">
                  <c:v>7.4968000000000004</c:v>
                </c:pt>
                <c:pt idx="37485">
                  <c:v>7.4969999999999999</c:v>
                </c:pt>
                <c:pt idx="37486">
                  <c:v>7.4972000000000003</c:v>
                </c:pt>
                <c:pt idx="37487">
                  <c:v>7.4973999999999998</c:v>
                </c:pt>
                <c:pt idx="37488">
                  <c:v>7.4976000000000003</c:v>
                </c:pt>
                <c:pt idx="37489">
                  <c:v>7.4977999999999998</c:v>
                </c:pt>
                <c:pt idx="37490">
                  <c:v>7.4980000000000002</c:v>
                </c:pt>
                <c:pt idx="37491">
                  <c:v>7.4981999999999998</c:v>
                </c:pt>
                <c:pt idx="37492">
                  <c:v>7.4984000000000002</c:v>
                </c:pt>
                <c:pt idx="37493">
                  <c:v>7.4985999999999997</c:v>
                </c:pt>
                <c:pt idx="37494">
                  <c:v>7.4988000000000001</c:v>
                </c:pt>
                <c:pt idx="37495">
                  <c:v>7.4989999999999997</c:v>
                </c:pt>
                <c:pt idx="37496">
                  <c:v>7.4992000000000001</c:v>
                </c:pt>
                <c:pt idx="37497">
                  <c:v>7.4993999999999996</c:v>
                </c:pt>
                <c:pt idx="37498">
                  <c:v>7.4996</c:v>
                </c:pt>
                <c:pt idx="37499">
                  <c:v>7.4997999999999996</c:v>
                </c:pt>
                <c:pt idx="37500">
                  <c:v>7.5</c:v>
                </c:pt>
                <c:pt idx="37501">
                  <c:v>7.5002000000000004</c:v>
                </c:pt>
                <c:pt idx="37502">
                  <c:v>7.5004</c:v>
                </c:pt>
                <c:pt idx="37503">
                  <c:v>7.5006000000000004</c:v>
                </c:pt>
                <c:pt idx="37504">
                  <c:v>7.5007999999999999</c:v>
                </c:pt>
                <c:pt idx="37505">
                  <c:v>7.5010000000000003</c:v>
                </c:pt>
                <c:pt idx="37506">
                  <c:v>7.5011999999999999</c:v>
                </c:pt>
                <c:pt idx="37507">
                  <c:v>7.5014000000000003</c:v>
                </c:pt>
                <c:pt idx="37508">
                  <c:v>7.5015999999999998</c:v>
                </c:pt>
                <c:pt idx="37509">
                  <c:v>7.5018000000000002</c:v>
                </c:pt>
                <c:pt idx="37510">
                  <c:v>7.5019999999999998</c:v>
                </c:pt>
                <c:pt idx="37511">
                  <c:v>7.5022000000000002</c:v>
                </c:pt>
                <c:pt idx="37512">
                  <c:v>7.5023999999999997</c:v>
                </c:pt>
                <c:pt idx="37513">
                  <c:v>7.5026000000000002</c:v>
                </c:pt>
                <c:pt idx="37514">
                  <c:v>7.5027999999999997</c:v>
                </c:pt>
                <c:pt idx="37515">
                  <c:v>7.5030000000000001</c:v>
                </c:pt>
                <c:pt idx="37516">
                  <c:v>7.5031999999999996</c:v>
                </c:pt>
                <c:pt idx="37517">
                  <c:v>7.5034000000000001</c:v>
                </c:pt>
                <c:pt idx="37518">
                  <c:v>7.5035999999999996</c:v>
                </c:pt>
                <c:pt idx="37519">
                  <c:v>7.5038</c:v>
                </c:pt>
                <c:pt idx="37520">
                  <c:v>7.5039999999999996</c:v>
                </c:pt>
                <c:pt idx="37521">
                  <c:v>7.5042</c:v>
                </c:pt>
                <c:pt idx="37522">
                  <c:v>7.5044000000000004</c:v>
                </c:pt>
                <c:pt idx="37523">
                  <c:v>7.5045999999999999</c:v>
                </c:pt>
                <c:pt idx="37524">
                  <c:v>7.5048000000000004</c:v>
                </c:pt>
                <c:pt idx="37525">
                  <c:v>7.5049999999999999</c:v>
                </c:pt>
                <c:pt idx="37526">
                  <c:v>7.5052000000000003</c:v>
                </c:pt>
                <c:pt idx="37527">
                  <c:v>7.5053999999999998</c:v>
                </c:pt>
                <c:pt idx="37528">
                  <c:v>7.5056000000000003</c:v>
                </c:pt>
                <c:pt idx="37529">
                  <c:v>7.5057999999999998</c:v>
                </c:pt>
                <c:pt idx="37530">
                  <c:v>7.5060000000000002</c:v>
                </c:pt>
                <c:pt idx="37531">
                  <c:v>7.5061999999999998</c:v>
                </c:pt>
                <c:pt idx="37532">
                  <c:v>7.5064000000000002</c:v>
                </c:pt>
                <c:pt idx="37533">
                  <c:v>7.5065999999999997</c:v>
                </c:pt>
                <c:pt idx="37534">
                  <c:v>7.5068000000000001</c:v>
                </c:pt>
                <c:pt idx="37535">
                  <c:v>7.5069999999999997</c:v>
                </c:pt>
                <c:pt idx="37536">
                  <c:v>7.5072000000000001</c:v>
                </c:pt>
                <c:pt idx="37537">
                  <c:v>7.5073999999999996</c:v>
                </c:pt>
                <c:pt idx="37538">
                  <c:v>7.5076000000000001</c:v>
                </c:pt>
                <c:pt idx="37539">
                  <c:v>7.5077999999999996</c:v>
                </c:pt>
                <c:pt idx="37540">
                  <c:v>7.508</c:v>
                </c:pt>
                <c:pt idx="37541">
                  <c:v>7.5082000000000004</c:v>
                </c:pt>
                <c:pt idx="37542">
                  <c:v>7.5084</c:v>
                </c:pt>
                <c:pt idx="37543">
                  <c:v>7.5086000000000004</c:v>
                </c:pt>
                <c:pt idx="37544">
                  <c:v>7.5087999999999999</c:v>
                </c:pt>
                <c:pt idx="37545">
                  <c:v>7.5090000000000003</c:v>
                </c:pt>
                <c:pt idx="37546">
                  <c:v>7.5091999999999999</c:v>
                </c:pt>
                <c:pt idx="37547">
                  <c:v>7.5094000000000003</c:v>
                </c:pt>
                <c:pt idx="37548">
                  <c:v>7.5095999999999998</c:v>
                </c:pt>
                <c:pt idx="37549">
                  <c:v>7.5098000000000003</c:v>
                </c:pt>
                <c:pt idx="37550">
                  <c:v>7.51</c:v>
                </c:pt>
                <c:pt idx="37551">
                  <c:v>7.5102000000000002</c:v>
                </c:pt>
                <c:pt idx="37552">
                  <c:v>7.5103999999999997</c:v>
                </c:pt>
                <c:pt idx="37553">
                  <c:v>7.5106000000000002</c:v>
                </c:pt>
                <c:pt idx="37554">
                  <c:v>7.5107999999999997</c:v>
                </c:pt>
                <c:pt idx="37555">
                  <c:v>7.5110000000000001</c:v>
                </c:pt>
                <c:pt idx="37556">
                  <c:v>7.5111999999999997</c:v>
                </c:pt>
                <c:pt idx="37557">
                  <c:v>7.5114000000000001</c:v>
                </c:pt>
                <c:pt idx="37558">
                  <c:v>7.5115999999999996</c:v>
                </c:pt>
                <c:pt idx="37559">
                  <c:v>7.5118</c:v>
                </c:pt>
                <c:pt idx="37560">
                  <c:v>7.5119999999999996</c:v>
                </c:pt>
                <c:pt idx="37561">
                  <c:v>7.5122</c:v>
                </c:pt>
                <c:pt idx="37562">
                  <c:v>7.5124000000000004</c:v>
                </c:pt>
                <c:pt idx="37563">
                  <c:v>7.5125999999999999</c:v>
                </c:pt>
                <c:pt idx="37564">
                  <c:v>7.5128000000000004</c:v>
                </c:pt>
                <c:pt idx="37565">
                  <c:v>7.5129999999999999</c:v>
                </c:pt>
                <c:pt idx="37566">
                  <c:v>7.5132000000000003</c:v>
                </c:pt>
                <c:pt idx="37567">
                  <c:v>7.5133999999999999</c:v>
                </c:pt>
                <c:pt idx="37568">
                  <c:v>7.5136000000000003</c:v>
                </c:pt>
                <c:pt idx="37569">
                  <c:v>7.5137999999999998</c:v>
                </c:pt>
                <c:pt idx="37570">
                  <c:v>7.5140000000000002</c:v>
                </c:pt>
                <c:pt idx="37571">
                  <c:v>7.5141999999999998</c:v>
                </c:pt>
                <c:pt idx="37572">
                  <c:v>7.5144000000000002</c:v>
                </c:pt>
                <c:pt idx="37573">
                  <c:v>7.5145999999999997</c:v>
                </c:pt>
                <c:pt idx="37574">
                  <c:v>7.5148000000000001</c:v>
                </c:pt>
                <c:pt idx="37575">
                  <c:v>7.5149999999999997</c:v>
                </c:pt>
                <c:pt idx="37576">
                  <c:v>7.5152000000000001</c:v>
                </c:pt>
                <c:pt idx="37577">
                  <c:v>7.5153999999999996</c:v>
                </c:pt>
                <c:pt idx="37578">
                  <c:v>7.5156000000000001</c:v>
                </c:pt>
                <c:pt idx="37579">
                  <c:v>7.5157999999999996</c:v>
                </c:pt>
                <c:pt idx="37580">
                  <c:v>7.516</c:v>
                </c:pt>
                <c:pt idx="37581">
                  <c:v>7.5162000000000004</c:v>
                </c:pt>
                <c:pt idx="37582">
                  <c:v>7.5164</c:v>
                </c:pt>
                <c:pt idx="37583">
                  <c:v>7.5166000000000004</c:v>
                </c:pt>
                <c:pt idx="37584">
                  <c:v>7.5167999999999999</c:v>
                </c:pt>
                <c:pt idx="37585">
                  <c:v>7.5170000000000003</c:v>
                </c:pt>
                <c:pt idx="37586">
                  <c:v>7.5171999999999999</c:v>
                </c:pt>
                <c:pt idx="37587">
                  <c:v>7.5174000000000003</c:v>
                </c:pt>
                <c:pt idx="37588">
                  <c:v>7.5175999999999998</c:v>
                </c:pt>
                <c:pt idx="37589">
                  <c:v>7.5178000000000003</c:v>
                </c:pt>
                <c:pt idx="37590">
                  <c:v>7.5179999999999998</c:v>
                </c:pt>
                <c:pt idx="37591">
                  <c:v>7.5182000000000002</c:v>
                </c:pt>
                <c:pt idx="37592">
                  <c:v>7.5183999999999997</c:v>
                </c:pt>
                <c:pt idx="37593">
                  <c:v>7.5186000000000002</c:v>
                </c:pt>
                <c:pt idx="37594">
                  <c:v>7.5187999999999997</c:v>
                </c:pt>
                <c:pt idx="37595">
                  <c:v>7.5190000000000001</c:v>
                </c:pt>
                <c:pt idx="37596">
                  <c:v>7.5191999999999997</c:v>
                </c:pt>
                <c:pt idx="37597">
                  <c:v>7.5194000000000001</c:v>
                </c:pt>
                <c:pt idx="37598">
                  <c:v>7.5195999999999996</c:v>
                </c:pt>
                <c:pt idx="37599">
                  <c:v>7.5198</c:v>
                </c:pt>
                <c:pt idx="37600">
                  <c:v>7.52</c:v>
                </c:pt>
                <c:pt idx="37601">
                  <c:v>7.5202</c:v>
                </c:pt>
                <c:pt idx="37602">
                  <c:v>7.5204000000000004</c:v>
                </c:pt>
                <c:pt idx="37603">
                  <c:v>7.5206</c:v>
                </c:pt>
                <c:pt idx="37604">
                  <c:v>7.5208000000000004</c:v>
                </c:pt>
                <c:pt idx="37605">
                  <c:v>7.5209999999999999</c:v>
                </c:pt>
                <c:pt idx="37606">
                  <c:v>7.5212000000000003</c:v>
                </c:pt>
                <c:pt idx="37607">
                  <c:v>7.5213999999999999</c:v>
                </c:pt>
                <c:pt idx="37608">
                  <c:v>7.5216000000000003</c:v>
                </c:pt>
                <c:pt idx="37609">
                  <c:v>7.5217999999999998</c:v>
                </c:pt>
                <c:pt idx="37610">
                  <c:v>7.5220000000000002</c:v>
                </c:pt>
                <c:pt idx="37611">
                  <c:v>7.5221999999999998</c:v>
                </c:pt>
                <c:pt idx="37612">
                  <c:v>7.5224000000000002</c:v>
                </c:pt>
                <c:pt idx="37613">
                  <c:v>7.5225999999999997</c:v>
                </c:pt>
                <c:pt idx="37614">
                  <c:v>7.5228000000000002</c:v>
                </c:pt>
                <c:pt idx="37615">
                  <c:v>7.5229999999999997</c:v>
                </c:pt>
                <c:pt idx="37616">
                  <c:v>7.5232000000000001</c:v>
                </c:pt>
                <c:pt idx="37617">
                  <c:v>7.5233999999999996</c:v>
                </c:pt>
                <c:pt idx="37618">
                  <c:v>7.5236000000000001</c:v>
                </c:pt>
                <c:pt idx="37619">
                  <c:v>7.5237999999999996</c:v>
                </c:pt>
                <c:pt idx="37620">
                  <c:v>7.524</c:v>
                </c:pt>
                <c:pt idx="37621">
                  <c:v>7.5242000000000004</c:v>
                </c:pt>
                <c:pt idx="37622">
                  <c:v>7.5244</c:v>
                </c:pt>
                <c:pt idx="37623">
                  <c:v>7.5246000000000004</c:v>
                </c:pt>
                <c:pt idx="37624">
                  <c:v>7.5247999999999999</c:v>
                </c:pt>
                <c:pt idx="37625">
                  <c:v>7.5250000000000004</c:v>
                </c:pt>
                <c:pt idx="37626">
                  <c:v>7.5251999999999999</c:v>
                </c:pt>
                <c:pt idx="37627">
                  <c:v>7.5254000000000003</c:v>
                </c:pt>
                <c:pt idx="37628">
                  <c:v>7.5255999999999998</c:v>
                </c:pt>
                <c:pt idx="37629">
                  <c:v>7.5258000000000003</c:v>
                </c:pt>
                <c:pt idx="37630">
                  <c:v>7.5259999999999998</c:v>
                </c:pt>
                <c:pt idx="37631">
                  <c:v>7.5262000000000002</c:v>
                </c:pt>
                <c:pt idx="37632">
                  <c:v>7.5263999999999998</c:v>
                </c:pt>
                <c:pt idx="37633">
                  <c:v>7.5266000000000002</c:v>
                </c:pt>
                <c:pt idx="37634">
                  <c:v>7.5267999999999997</c:v>
                </c:pt>
                <c:pt idx="37635">
                  <c:v>7.5270000000000001</c:v>
                </c:pt>
                <c:pt idx="37636">
                  <c:v>7.5271999999999997</c:v>
                </c:pt>
                <c:pt idx="37637">
                  <c:v>7.5274000000000001</c:v>
                </c:pt>
                <c:pt idx="37638">
                  <c:v>7.5275999999999996</c:v>
                </c:pt>
                <c:pt idx="37639">
                  <c:v>7.5278</c:v>
                </c:pt>
                <c:pt idx="37640">
                  <c:v>7.5279999999999996</c:v>
                </c:pt>
                <c:pt idx="37641">
                  <c:v>7.5282</c:v>
                </c:pt>
                <c:pt idx="37642">
                  <c:v>7.5284000000000004</c:v>
                </c:pt>
                <c:pt idx="37643">
                  <c:v>7.5286</c:v>
                </c:pt>
                <c:pt idx="37644">
                  <c:v>7.5288000000000004</c:v>
                </c:pt>
                <c:pt idx="37645">
                  <c:v>7.5289999999999999</c:v>
                </c:pt>
                <c:pt idx="37646">
                  <c:v>7.5292000000000003</c:v>
                </c:pt>
                <c:pt idx="37647">
                  <c:v>7.5293999999999999</c:v>
                </c:pt>
                <c:pt idx="37648">
                  <c:v>7.5296000000000003</c:v>
                </c:pt>
                <c:pt idx="37649">
                  <c:v>7.5297999999999998</c:v>
                </c:pt>
                <c:pt idx="37650">
                  <c:v>7.53</c:v>
                </c:pt>
                <c:pt idx="37651">
                  <c:v>7.5301999999999998</c:v>
                </c:pt>
                <c:pt idx="37652">
                  <c:v>7.5304000000000002</c:v>
                </c:pt>
                <c:pt idx="37653">
                  <c:v>7.5305999999999997</c:v>
                </c:pt>
                <c:pt idx="37654">
                  <c:v>7.5308000000000002</c:v>
                </c:pt>
                <c:pt idx="37655">
                  <c:v>7.5309999999999997</c:v>
                </c:pt>
                <c:pt idx="37656">
                  <c:v>7.5312000000000001</c:v>
                </c:pt>
                <c:pt idx="37657">
                  <c:v>7.5313999999999997</c:v>
                </c:pt>
                <c:pt idx="37658">
                  <c:v>7.5316000000000001</c:v>
                </c:pt>
                <c:pt idx="37659">
                  <c:v>7.5317999999999996</c:v>
                </c:pt>
                <c:pt idx="37660">
                  <c:v>7.532</c:v>
                </c:pt>
                <c:pt idx="37661">
                  <c:v>7.5321999999999996</c:v>
                </c:pt>
                <c:pt idx="37662">
                  <c:v>7.5324</c:v>
                </c:pt>
                <c:pt idx="37663">
                  <c:v>7.5326000000000004</c:v>
                </c:pt>
                <c:pt idx="37664">
                  <c:v>7.5327999999999999</c:v>
                </c:pt>
                <c:pt idx="37665">
                  <c:v>7.5330000000000004</c:v>
                </c:pt>
                <c:pt idx="37666">
                  <c:v>7.5331999999999999</c:v>
                </c:pt>
                <c:pt idx="37667">
                  <c:v>7.5334000000000003</c:v>
                </c:pt>
                <c:pt idx="37668">
                  <c:v>7.5335999999999999</c:v>
                </c:pt>
                <c:pt idx="37669">
                  <c:v>7.5338000000000003</c:v>
                </c:pt>
                <c:pt idx="37670">
                  <c:v>7.5339999999999998</c:v>
                </c:pt>
                <c:pt idx="37671">
                  <c:v>7.5342000000000002</c:v>
                </c:pt>
                <c:pt idx="37672">
                  <c:v>7.5343999999999998</c:v>
                </c:pt>
                <c:pt idx="37673">
                  <c:v>7.5346000000000002</c:v>
                </c:pt>
                <c:pt idx="37674">
                  <c:v>7.5347999999999997</c:v>
                </c:pt>
                <c:pt idx="37675">
                  <c:v>7.5350000000000001</c:v>
                </c:pt>
                <c:pt idx="37676">
                  <c:v>7.5351999999999997</c:v>
                </c:pt>
                <c:pt idx="37677">
                  <c:v>7.5354000000000001</c:v>
                </c:pt>
                <c:pt idx="37678">
                  <c:v>7.5355999999999996</c:v>
                </c:pt>
                <c:pt idx="37679">
                  <c:v>7.5358000000000001</c:v>
                </c:pt>
                <c:pt idx="37680">
                  <c:v>7.5359999999999996</c:v>
                </c:pt>
                <c:pt idx="37681">
                  <c:v>7.5362</c:v>
                </c:pt>
                <c:pt idx="37682">
                  <c:v>7.5364000000000004</c:v>
                </c:pt>
                <c:pt idx="37683">
                  <c:v>7.5366</c:v>
                </c:pt>
                <c:pt idx="37684">
                  <c:v>7.5368000000000004</c:v>
                </c:pt>
                <c:pt idx="37685">
                  <c:v>7.5369999999999999</c:v>
                </c:pt>
                <c:pt idx="37686">
                  <c:v>7.5372000000000003</c:v>
                </c:pt>
                <c:pt idx="37687">
                  <c:v>7.5373999999999999</c:v>
                </c:pt>
                <c:pt idx="37688">
                  <c:v>7.5376000000000003</c:v>
                </c:pt>
                <c:pt idx="37689">
                  <c:v>7.5377999999999998</c:v>
                </c:pt>
                <c:pt idx="37690">
                  <c:v>7.5380000000000003</c:v>
                </c:pt>
                <c:pt idx="37691">
                  <c:v>7.5381999999999998</c:v>
                </c:pt>
                <c:pt idx="37692">
                  <c:v>7.5384000000000002</c:v>
                </c:pt>
                <c:pt idx="37693">
                  <c:v>7.5385999999999997</c:v>
                </c:pt>
                <c:pt idx="37694">
                  <c:v>7.5388000000000002</c:v>
                </c:pt>
                <c:pt idx="37695">
                  <c:v>7.5389999999999997</c:v>
                </c:pt>
                <c:pt idx="37696">
                  <c:v>7.5392000000000001</c:v>
                </c:pt>
                <c:pt idx="37697">
                  <c:v>7.5393999999999997</c:v>
                </c:pt>
                <c:pt idx="37698">
                  <c:v>7.5396000000000001</c:v>
                </c:pt>
                <c:pt idx="37699">
                  <c:v>7.5397999999999996</c:v>
                </c:pt>
                <c:pt idx="37700">
                  <c:v>7.54</c:v>
                </c:pt>
                <c:pt idx="37701">
                  <c:v>7.5401999999999996</c:v>
                </c:pt>
                <c:pt idx="37702">
                  <c:v>7.5404</c:v>
                </c:pt>
                <c:pt idx="37703">
                  <c:v>7.5406000000000004</c:v>
                </c:pt>
                <c:pt idx="37704">
                  <c:v>7.5407999999999999</c:v>
                </c:pt>
                <c:pt idx="37705">
                  <c:v>7.5410000000000004</c:v>
                </c:pt>
                <c:pt idx="37706">
                  <c:v>7.5411999999999999</c:v>
                </c:pt>
                <c:pt idx="37707">
                  <c:v>7.5414000000000003</c:v>
                </c:pt>
                <c:pt idx="37708">
                  <c:v>7.5415999999999999</c:v>
                </c:pt>
                <c:pt idx="37709">
                  <c:v>7.5418000000000003</c:v>
                </c:pt>
                <c:pt idx="37710">
                  <c:v>7.5419999999999998</c:v>
                </c:pt>
                <c:pt idx="37711">
                  <c:v>7.5422000000000002</c:v>
                </c:pt>
                <c:pt idx="37712">
                  <c:v>7.5423999999999998</c:v>
                </c:pt>
                <c:pt idx="37713">
                  <c:v>7.5426000000000002</c:v>
                </c:pt>
                <c:pt idx="37714">
                  <c:v>7.5427999999999997</c:v>
                </c:pt>
                <c:pt idx="37715">
                  <c:v>7.5430000000000001</c:v>
                </c:pt>
                <c:pt idx="37716">
                  <c:v>7.5431999999999997</c:v>
                </c:pt>
                <c:pt idx="37717">
                  <c:v>7.5434000000000001</c:v>
                </c:pt>
                <c:pt idx="37718">
                  <c:v>7.5435999999999996</c:v>
                </c:pt>
                <c:pt idx="37719">
                  <c:v>7.5438000000000001</c:v>
                </c:pt>
                <c:pt idx="37720">
                  <c:v>7.5439999999999996</c:v>
                </c:pt>
                <c:pt idx="37721">
                  <c:v>7.5442</c:v>
                </c:pt>
                <c:pt idx="37722">
                  <c:v>7.5444000000000004</c:v>
                </c:pt>
                <c:pt idx="37723">
                  <c:v>7.5446</c:v>
                </c:pt>
                <c:pt idx="37724">
                  <c:v>7.5448000000000004</c:v>
                </c:pt>
                <c:pt idx="37725">
                  <c:v>7.5449999999999999</c:v>
                </c:pt>
                <c:pt idx="37726">
                  <c:v>7.5452000000000004</c:v>
                </c:pt>
                <c:pt idx="37727">
                  <c:v>7.5453999999999999</c:v>
                </c:pt>
                <c:pt idx="37728">
                  <c:v>7.5456000000000003</c:v>
                </c:pt>
                <c:pt idx="37729">
                  <c:v>7.5457999999999998</c:v>
                </c:pt>
                <c:pt idx="37730">
                  <c:v>7.5460000000000003</c:v>
                </c:pt>
                <c:pt idx="37731">
                  <c:v>7.5461999999999998</c:v>
                </c:pt>
                <c:pt idx="37732">
                  <c:v>7.5464000000000002</c:v>
                </c:pt>
                <c:pt idx="37733">
                  <c:v>7.5465999999999998</c:v>
                </c:pt>
                <c:pt idx="37734">
                  <c:v>7.5468000000000002</c:v>
                </c:pt>
                <c:pt idx="37735">
                  <c:v>7.5469999999999997</c:v>
                </c:pt>
                <c:pt idx="37736">
                  <c:v>7.5472000000000001</c:v>
                </c:pt>
                <c:pt idx="37737">
                  <c:v>7.5473999999999997</c:v>
                </c:pt>
                <c:pt idx="37738">
                  <c:v>7.5476000000000001</c:v>
                </c:pt>
                <c:pt idx="37739">
                  <c:v>7.5477999999999996</c:v>
                </c:pt>
                <c:pt idx="37740">
                  <c:v>7.548</c:v>
                </c:pt>
                <c:pt idx="37741">
                  <c:v>7.5481999999999996</c:v>
                </c:pt>
                <c:pt idx="37742">
                  <c:v>7.5484</c:v>
                </c:pt>
                <c:pt idx="37743">
                  <c:v>7.5486000000000004</c:v>
                </c:pt>
                <c:pt idx="37744">
                  <c:v>7.5488</c:v>
                </c:pt>
                <c:pt idx="37745">
                  <c:v>7.5490000000000004</c:v>
                </c:pt>
                <c:pt idx="37746">
                  <c:v>7.5491999999999999</c:v>
                </c:pt>
                <c:pt idx="37747">
                  <c:v>7.5494000000000003</c:v>
                </c:pt>
                <c:pt idx="37748">
                  <c:v>7.5495999999999999</c:v>
                </c:pt>
                <c:pt idx="37749">
                  <c:v>7.5498000000000003</c:v>
                </c:pt>
                <c:pt idx="37750">
                  <c:v>7.55</c:v>
                </c:pt>
                <c:pt idx="37751">
                  <c:v>7.5502000000000002</c:v>
                </c:pt>
                <c:pt idx="37752">
                  <c:v>7.5503999999999998</c:v>
                </c:pt>
                <c:pt idx="37753">
                  <c:v>7.5506000000000002</c:v>
                </c:pt>
                <c:pt idx="37754">
                  <c:v>7.5507999999999997</c:v>
                </c:pt>
                <c:pt idx="37755">
                  <c:v>7.5510000000000002</c:v>
                </c:pt>
                <c:pt idx="37756">
                  <c:v>7.5511999999999997</c:v>
                </c:pt>
                <c:pt idx="37757">
                  <c:v>7.5514000000000001</c:v>
                </c:pt>
                <c:pt idx="37758">
                  <c:v>7.5515999999999996</c:v>
                </c:pt>
                <c:pt idx="37759">
                  <c:v>7.5518000000000001</c:v>
                </c:pt>
                <c:pt idx="37760">
                  <c:v>7.5519999999999996</c:v>
                </c:pt>
                <c:pt idx="37761">
                  <c:v>7.5522</c:v>
                </c:pt>
                <c:pt idx="37762">
                  <c:v>7.5523999999999996</c:v>
                </c:pt>
                <c:pt idx="37763">
                  <c:v>7.5526</c:v>
                </c:pt>
                <c:pt idx="37764">
                  <c:v>7.5528000000000004</c:v>
                </c:pt>
                <c:pt idx="37765">
                  <c:v>7.5529999999999999</c:v>
                </c:pt>
                <c:pt idx="37766">
                  <c:v>7.5532000000000004</c:v>
                </c:pt>
                <c:pt idx="37767">
                  <c:v>7.5533999999999999</c:v>
                </c:pt>
                <c:pt idx="37768">
                  <c:v>7.5536000000000003</c:v>
                </c:pt>
                <c:pt idx="37769">
                  <c:v>7.5537999999999998</c:v>
                </c:pt>
                <c:pt idx="37770">
                  <c:v>7.5540000000000003</c:v>
                </c:pt>
                <c:pt idx="37771">
                  <c:v>7.5541999999999998</c:v>
                </c:pt>
                <c:pt idx="37772">
                  <c:v>7.5544000000000002</c:v>
                </c:pt>
                <c:pt idx="37773">
                  <c:v>7.5545999999999998</c:v>
                </c:pt>
                <c:pt idx="37774">
                  <c:v>7.5548000000000002</c:v>
                </c:pt>
                <c:pt idx="37775">
                  <c:v>7.5549999999999997</c:v>
                </c:pt>
                <c:pt idx="37776">
                  <c:v>7.5552000000000001</c:v>
                </c:pt>
                <c:pt idx="37777">
                  <c:v>7.5553999999999997</c:v>
                </c:pt>
                <c:pt idx="37778">
                  <c:v>7.5556000000000001</c:v>
                </c:pt>
                <c:pt idx="37779">
                  <c:v>7.5557999999999996</c:v>
                </c:pt>
                <c:pt idx="37780">
                  <c:v>7.556</c:v>
                </c:pt>
                <c:pt idx="37781">
                  <c:v>7.5561999999999996</c:v>
                </c:pt>
                <c:pt idx="37782">
                  <c:v>7.5564</c:v>
                </c:pt>
                <c:pt idx="37783">
                  <c:v>7.5566000000000004</c:v>
                </c:pt>
                <c:pt idx="37784">
                  <c:v>7.5568</c:v>
                </c:pt>
                <c:pt idx="37785">
                  <c:v>7.5570000000000004</c:v>
                </c:pt>
                <c:pt idx="37786">
                  <c:v>7.5571999999999999</c:v>
                </c:pt>
                <c:pt idx="37787">
                  <c:v>7.5574000000000003</c:v>
                </c:pt>
                <c:pt idx="37788">
                  <c:v>7.5575999999999999</c:v>
                </c:pt>
                <c:pt idx="37789">
                  <c:v>7.5578000000000003</c:v>
                </c:pt>
                <c:pt idx="37790">
                  <c:v>7.5579999999999998</c:v>
                </c:pt>
                <c:pt idx="37791">
                  <c:v>7.5582000000000003</c:v>
                </c:pt>
                <c:pt idx="37792">
                  <c:v>7.5583999999999998</c:v>
                </c:pt>
                <c:pt idx="37793">
                  <c:v>7.5586000000000002</c:v>
                </c:pt>
                <c:pt idx="37794">
                  <c:v>7.5587999999999997</c:v>
                </c:pt>
                <c:pt idx="37795">
                  <c:v>7.5590000000000002</c:v>
                </c:pt>
                <c:pt idx="37796">
                  <c:v>7.5591999999999997</c:v>
                </c:pt>
                <c:pt idx="37797">
                  <c:v>7.5594000000000001</c:v>
                </c:pt>
                <c:pt idx="37798">
                  <c:v>7.5595999999999997</c:v>
                </c:pt>
                <c:pt idx="37799">
                  <c:v>7.5598000000000001</c:v>
                </c:pt>
                <c:pt idx="37800">
                  <c:v>7.56</c:v>
                </c:pt>
                <c:pt idx="37801">
                  <c:v>7.5602</c:v>
                </c:pt>
                <c:pt idx="37802">
                  <c:v>7.5603999999999996</c:v>
                </c:pt>
                <c:pt idx="37803">
                  <c:v>7.5606</c:v>
                </c:pt>
                <c:pt idx="37804">
                  <c:v>7.5608000000000004</c:v>
                </c:pt>
                <c:pt idx="37805">
                  <c:v>7.5609999999999999</c:v>
                </c:pt>
                <c:pt idx="37806">
                  <c:v>7.5612000000000004</c:v>
                </c:pt>
                <c:pt idx="37807">
                  <c:v>7.5613999999999999</c:v>
                </c:pt>
                <c:pt idx="37808">
                  <c:v>7.5616000000000003</c:v>
                </c:pt>
                <c:pt idx="37809">
                  <c:v>7.5617999999999999</c:v>
                </c:pt>
                <c:pt idx="37810">
                  <c:v>7.5620000000000003</c:v>
                </c:pt>
                <c:pt idx="37811">
                  <c:v>7.5621999999999998</c:v>
                </c:pt>
                <c:pt idx="37812">
                  <c:v>7.5624000000000002</c:v>
                </c:pt>
                <c:pt idx="37813">
                  <c:v>7.5625999999999998</c:v>
                </c:pt>
                <c:pt idx="37814">
                  <c:v>7.5628000000000002</c:v>
                </c:pt>
                <c:pt idx="37815">
                  <c:v>7.5629999999999997</c:v>
                </c:pt>
                <c:pt idx="37816">
                  <c:v>7.5632000000000001</c:v>
                </c:pt>
                <c:pt idx="37817">
                  <c:v>7.5633999999999997</c:v>
                </c:pt>
                <c:pt idx="37818">
                  <c:v>7.5636000000000001</c:v>
                </c:pt>
                <c:pt idx="37819">
                  <c:v>7.5637999999999996</c:v>
                </c:pt>
                <c:pt idx="37820">
                  <c:v>7.5640000000000001</c:v>
                </c:pt>
                <c:pt idx="37821">
                  <c:v>7.5641999999999996</c:v>
                </c:pt>
                <c:pt idx="37822">
                  <c:v>7.5644</c:v>
                </c:pt>
                <c:pt idx="37823">
                  <c:v>7.5646000000000004</c:v>
                </c:pt>
                <c:pt idx="37824">
                  <c:v>7.5648</c:v>
                </c:pt>
                <c:pt idx="37825">
                  <c:v>7.5650000000000004</c:v>
                </c:pt>
                <c:pt idx="37826">
                  <c:v>7.5651999999999999</c:v>
                </c:pt>
                <c:pt idx="37827">
                  <c:v>7.5654000000000003</c:v>
                </c:pt>
                <c:pt idx="37828">
                  <c:v>7.5655999999999999</c:v>
                </c:pt>
                <c:pt idx="37829">
                  <c:v>7.5658000000000003</c:v>
                </c:pt>
                <c:pt idx="37830">
                  <c:v>7.5659999999999998</c:v>
                </c:pt>
                <c:pt idx="37831">
                  <c:v>7.5662000000000003</c:v>
                </c:pt>
                <c:pt idx="37832">
                  <c:v>7.5663999999999998</c:v>
                </c:pt>
                <c:pt idx="37833">
                  <c:v>7.5666000000000002</c:v>
                </c:pt>
                <c:pt idx="37834">
                  <c:v>7.5667999999999997</c:v>
                </c:pt>
                <c:pt idx="37835">
                  <c:v>7.5670000000000002</c:v>
                </c:pt>
                <c:pt idx="37836">
                  <c:v>7.5671999999999997</c:v>
                </c:pt>
                <c:pt idx="37837">
                  <c:v>7.5674000000000001</c:v>
                </c:pt>
                <c:pt idx="37838">
                  <c:v>7.5675999999999997</c:v>
                </c:pt>
                <c:pt idx="37839">
                  <c:v>7.5678000000000001</c:v>
                </c:pt>
                <c:pt idx="37840">
                  <c:v>7.5679999999999996</c:v>
                </c:pt>
                <c:pt idx="37841">
                  <c:v>7.5682</c:v>
                </c:pt>
                <c:pt idx="37842">
                  <c:v>7.5683999999999996</c:v>
                </c:pt>
                <c:pt idx="37843">
                  <c:v>7.5686</c:v>
                </c:pt>
                <c:pt idx="37844">
                  <c:v>7.5688000000000004</c:v>
                </c:pt>
                <c:pt idx="37845">
                  <c:v>7.569</c:v>
                </c:pt>
                <c:pt idx="37846">
                  <c:v>7.5692000000000004</c:v>
                </c:pt>
                <c:pt idx="37847">
                  <c:v>7.5693999999999999</c:v>
                </c:pt>
                <c:pt idx="37848">
                  <c:v>7.5696000000000003</c:v>
                </c:pt>
                <c:pt idx="37849">
                  <c:v>7.5697999999999999</c:v>
                </c:pt>
                <c:pt idx="37850">
                  <c:v>7.57</c:v>
                </c:pt>
                <c:pt idx="37851">
                  <c:v>7.5701999999999998</c:v>
                </c:pt>
                <c:pt idx="37852">
                  <c:v>7.5704000000000002</c:v>
                </c:pt>
                <c:pt idx="37853">
                  <c:v>7.5705999999999998</c:v>
                </c:pt>
                <c:pt idx="37854">
                  <c:v>7.5708000000000002</c:v>
                </c:pt>
                <c:pt idx="37855">
                  <c:v>7.5709999999999997</c:v>
                </c:pt>
                <c:pt idx="37856">
                  <c:v>7.5712000000000002</c:v>
                </c:pt>
                <c:pt idx="37857">
                  <c:v>7.5713999999999997</c:v>
                </c:pt>
                <c:pt idx="37858">
                  <c:v>7.5716000000000001</c:v>
                </c:pt>
                <c:pt idx="37859">
                  <c:v>7.5717999999999996</c:v>
                </c:pt>
                <c:pt idx="37860">
                  <c:v>7.5720000000000001</c:v>
                </c:pt>
                <c:pt idx="37861">
                  <c:v>7.5721999999999996</c:v>
                </c:pt>
                <c:pt idx="37862">
                  <c:v>7.5724</c:v>
                </c:pt>
                <c:pt idx="37863">
                  <c:v>7.5726000000000004</c:v>
                </c:pt>
                <c:pt idx="37864">
                  <c:v>7.5728</c:v>
                </c:pt>
                <c:pt idx="37865">
                  <c:v>7.5730000000000004</c:v>
                </c:pt>
                <c:pt idx="37866">
                  <c:v>7.5731999999999999</c:v>
                </c:pt>
                <c:pt idx="37867">
                  <c:v>7.5734000000000004</c:v>
                </c:pt>
                <c:pt idx="37868">
                  <c:v>7.5735999999999999</c:v>
                </c:pt>
                <c:pt idx="37869">
                  <c:v>7.5738000000000003</c:v>
                </c:pt>
                <c:pt idx="37870">
                  <c:v>7.5739999999999998</c:v>
                </c:pt>
                <c:pt idx="37871">
                  <c:v>7.5742000000000003</c:v>
                </c:pt>
                <c:pt idx="37872">
                  <c:v>7.5743999999999998</c:v>
                </c:pt>
                <c:pt idx="37873">
                  <c:v>7.5746000000000002</c:v>
                </c:pt>
                <c:pt idx="37874">
                  <c:v>7.5747999999999998</c:v>
                </c:pt>
                <c:pt idx="37875">
                  <c:v>7.5750000000000002</c:v>
                </c:pt>
                <c:pt idx="37876">
                  <c:v>7.5751999999999997</c:v>
                </c:pt>
                <c:pt idx="37877">
                  <c:v>7.5754000000000001</c:v>
                </c:pt>
                <c:pt idx="37878">
                  <c:v>7.5755999999999997</c:v>
                </c:pt>
                <c:pt idx="37879">
                  <c:v>7.5758000000000001</c:v>
                </c:pt>
                <c:pt idx="37880">
                  <c:v>7.5759999999999996</c:v>
                </c:pt>
                <c:pt idx="37881">
                  <c:v>7.5762</c:v>
                </c:pt>
                <c:pt idx="37882">
                  <c:v>7.5763999999999996</c:v>
                </c:pt>
                <c:pt idx="37883">
                  <c:v>7.5766</c:v>
                </c:pt>
                <c:pt idx="37884">
                  <c:v>7.5768000000000004</c:v>
                </c:pt>
                <c:pt idx="37885">
                  <c:v>7.577</c:v>
                </c:pt>
                <c:pt idx="37886">
                  <c:v>7.5772000000000004</c:v>
                </c:pt>
                <c:pt idx="37887">
                  <c:v>7.5773999999999999</c:v>
                </c:pt>
                <c:pt idx="37888">
                  <c:v>7.5776000000000003</c:v>
                </c:pt>
                <c:pt idx="37889">
                  <c:v>7.5777999999999999</c:v>
                </c:pt>
                <c:pt idx="37890">
                  <c:v>7.5780000000000003</c:v>
                </c:pt>
                <c:pt idx="37891">
                  <c:v>7.5781999999999998</c:v>
                </c:pt>
                <c:pt idx="37892">
                  <c:v>7.5784000000000002</c:v>
                </c:pt>
                <c:pt idx="37893">
                  <c:v>7.5785999999999998</c:v>
                </c:pt>
                <c:pt idx="37894">
                  <c:v>7.5788000000000002</c:v>
                </c:pt>
                <c:pt idx="37895">
                  <c:v>7.5789999999999997</c:v>
                </c:pt>
                <c:pt idx="37896">
                  <c:v>7.5792000000000002</c:v>
                </c:pt>
                <c:pt idx="37897">
                  <c:v>7.5793999999999997</c:v>
                </c:pt>
                <c:pt idx="37898">
                  <c:v>7.5796000000000001</c:v>
                </c:pt>
                <c:pt idx="37899">
                  <c:v>7.5797999999999996</c:v>
                </c:pt>
                <c:pt idx="37900">
                  <c:v>7.58</c:v>
                </c:pt>
                <c:pt idx="37901">
                  <c:v>7.5801999999999996</c:v>
                </c:pt>
                <c:pt idx="37902">
                  <c:v>7.5804</c:v>
                </c:pt>
                <c:pt idx="37903">
                  <c:v>7.5805999999999996</c:v>
                </c:pt>
                <c:pt idx="37904">
                  <c:v>7.5808</c:v>
                </c:pt>
                <c:pt idx="37905">
                  <c:v>7.5810000000000004</c:v>
                </c:pt>
                <c:pt idx="37906">
                  <c:v>7.5811999999999999</c:v>
                </c:pt>
                <c:pt idx="37907">
                  <c:v>7.5814000000000004</c:v>
                </c:pt>
                <c:pt idx="37908">
                  <c:v>7.5815999999999999</c:v>
                </c:pt>
                <c:pt idx="37909">
                  <c:v>7.5818000000000003</c:v>
                </c:pt>
                <c:pt idx="37910">
                  <c:v>7.5819999999999999</c:v>
                </c:pt>
                <c:pt idx="37911">
                  <c:v>7.5822000000000003</c:v>
                </c:pt>
                <c:pt idx="37912">
                  <c:v>7.5823999999999998</c:v>
                </c:pt>
                <c:pt idx="37913">
                  <c:v>7.5826000000000002</c:v>
                </c:pt>
                <c:pt idx="37914">
                  <c:v>7.5827999999999998</c:v>
                </c:pt>
                <c:pt idx="37915">
                  <c:v>7.5830000000000002</c:v>
                </c:pt>
                <c:pt idx="37916">
                  <c:v>7.5831999999999997</c:v>
                </c:pt>
                <c:pt idx="37917">
                  <c:v>7.5834000000000001</c:v>
                </c:pt>
                <c:pt idx="37918">
                  <c:v>7.5835999999999997</c:v>
                </c:pt>
                <c:pt idx="37919">
                  <c:v>7.5838000000000001</c:v>
                </c:pt>
                <c:pt idx="37920">
                  <c:v>7.5839999999999996</c:v>
                </c:pt>
                <c:pt idx="37921">
                  <c:v>7.5842000000000001</c:v>
                </c:pt>
                <c:pt idx="37922">
                  <c:v>7.5843999999999996</c:v>
                </c:pt>
                <c:pt idx="37923">
                  <c:v>7.5846</c:v>
                </c:pt>
                <c:pt idx="37924">
                  <c:v>7.5848000000000004</c:v>
                </c:pt>
                <c:pt idx="37925">
                  <c:v>7.585</c:v>
                </c:pt>
                <c:pt idx="37926">
                  <c:v>7.5852000000000004</c:v>
                </c:pt>
                <c:pt idx="37927">
                  <c:v>7.5853999999999999</c:v>
                </c:pt>
                <c:pt idx="37928">
                  <c:v>7.5856000000000003</c:v>
                </c:pt>
                <c:pt idx="37929">
                  <c:v>7.5857999999999999</c:v>
                </c:pt>
                <c:pt idx="37930">
                  <c:v>7.5860000000000003</c:v>
                </c:pt>
                <c:pt idx="37931">
                  <c:v>7.5861999999999998</c:v>
                </c:pt>
                <c:pt idx="37932">
                  <c:v>7.5864000000000003</c:v>
                </c:pt>
                <c:pt idx="37933">
                  <c:v>7.5865999999999998</c:v>
                </c:pt>
                <c:pt idx="37934">
                  <c:v>7.5868000000000002</c:v>
                </c:pt>
                <c:pt idx="37935">
                  <c:v>7.5869999999999997</c:v>
                </c:pt>
                <c:pt idx="37936">
                  <c:v>7.5872000000000002</c:v>
                </c:pt>
                <c:pt idx="37937">
                  <c:v>7.5873999999999997</c:v>
                </c:pt>
                <c:pt idx="37938">
                  <c:v>7.5876000000000001</c:v>
                </c:pt>
                <c:pt idx="37939">
                  <c:v>7.5877999999999997</c:v>
                </c:pt>
                <c:pt idx="37940">
                  <c:v>7.5880000000000001</c:v>
                </c:pt>
                <c:pt idx="37941">
                  <c:v>7.5881999999999996</c:v>
                </c:pt>
                <c:pt idx="37942">
                  <c:v>7.5884</c:v>
                </c:pt>
                <c:pt idx="37943">
                  <c:v>7.5885999999999996</c:v>
                </c:pt>
                <c:pt idx="37944">
                  <c:v>7.5888</c:v>
                </c:pt>
                <c:pt idx="37945">
                  <c:v>7.5890000000000004</c:v>
                </c:pt>
                <c:pt idx="37946">
                  <c:v>7.5891999999999999</c:v>
                </c:pt>
                <c:pt idx="37947">
                  <c:v>7.5894000000000004</c:v>
                </c:pt>
                <c:pt idx="37948">
                  <c:v>7.5895999999999999</c:v>
                </c:pt>
                <c:pt idx="37949">
                  <c:v>7.5898000000000003</c:v>
                </c:pt>
                <c:pt idx="37950">
                  <c:v>7.59</c:v>
                </c:pt>
                <c:pt idx="37951">
                  <c:v>7.5902000000000003</c:v>
                </c:pt>
                <c:pt idx="37952">
                  <c:v>7.5903999999999998</c:v>
                </c:pt>
                <c:pt idx="37953">
                  <c:v>7.5906000000000002</c:v>
                </c:pt>
                <c:pt idx="37954">
                  <c:v>7.5907999999999998</c:v>
                </c:pt>
                <c:pt idx="37955">
                  <c:v>7.5910000000000002</c:v>
                </c:pt>
                <c:pt idx="37956">
                  <c:v>7.5911999999999997</c:v>
                </c:pt>
                <c:pt idx="37957">
                  <c:v>7.5914000000000001</c:v>
                </c:pt>
                <c:pt idx="37958">
                  <c:v>7.5915999999999997</c:v>
                </c:pt>
                <c:pt idx="37959">
                  <c:v>7.5918000000000001</c:v>
                </c:pt>
                <c:pt idx="37960">
                  <c:v>7.5919999999999996</c:v>
                </c:pt>
                <c:pt idx="37961">
                  <c:v>7.5922000000000001</c:v>
                </c:pt>
                <c:pt idx="37962">
                  <c:v>7.5923999999999996</c:v>
                </c:pt>
                <c:pt idx="37963">
                  <c:v>7.5926</c:v>
                </c:pt>
                <c:pt idx="37964">
                  <c:v>7.5928000000000004</c:v>
                </c:pt>
                <c:pt idx="37965">
                  <c:v>7.593</c:v>
                </c:pt>
                <c:pt idx="37966">
                  <c:v>7.5932000000000004</c:v>
                </c:pt>
                <c:pt idx="37967">
                  <c:v>7.5933999999999999</c:v>
                </c:pt>
                <c:pt idx="37968">
                  <c:v>7.5936000000000003</c:v>
                </c:pt>
                <c:pt idx="37969">
                  <c:v>7.5937999999999999</c:v>
                </c:pt>
                <c:pt idx="37970">
                  <c:v>7.5940000000000003</c:v>
                </c:pt>
                <c:pt idx="37971">
                  <c:v>7.5941999999999998</c:v>
                </c:pt>
                <c:pt idx="37972">
                  <c:v>7.5944000000000003</c:v>
                </c:pt>
                <c:pt idx="37973">
                  <c:v>7.5945999999999998</c:v>
                </c:pt>
                <c:pt idx="37974">
                  <c:v>7.5948000000000002</c:v>
                </c:pt>
                <c:pt idx="37975">
                  <c:v>7.5949999999999998</c:v>
                </c:pt>
                <c:pt idx="37976">
                  <c:v>7.5952000000000002</c:v>
                </c:pt>
                <c:pt idx="37977">
                  <c:v>7.5953999999999997</c:v>
                </c:pt>
                <c:pt idx="37978">
                  <c:v>7.5956000000000001</c:v>
                </c:pt>
                <c:pt idx="37979">
                  <c:v>7.5957999999999997</c:v>
                </c:pt>
                <c:pt idx="37980">
                  <c:v>7.5960000000000001</c:v>
                </c:pt>
                <c:pt idx="37981">
                  <c:v>7.5961999999999996</c:v>
                </c:pt>
                <c:pt idx="37982">
                  <c:v>7.5964</c:v>
                </c:pt>
                <c:pt idx="37983">
                  <c:v>7.5965999999999996</c:v>
                </c:pt>
                <c:pt idx="37984">
                  <c:v>7.5968</c:v>
                </c:pt>
                <c:pt idx="37985">
                  <c:v>7.5970000000000004</c:v>
                </c:pt>
                <c:pt idx="37986">
                  <c:v>7.5972</c:v>
                </c:pt>
                <c:pt idx="37987">
                  <c:v>7.5974000000000004</c:v>
                </c:pt>
                <c:pt idx="37988">
                  <c:v>7.5975999999999999</c:v>
                </c:pt>
                <c:pt idx="37989">
                  <c:v>7.5978000000000003</c:v>
                </c:pt>
                <c:pt idx="37990">
                  <c:v>7.5979999999999999</c:v>
                </c:pt>
                <c:pt idx="37991">
                  <c:v>7.5982000000000003</c:v>
                </c:pt>
                <c:pt idx="37992">
                  <c:v>7.5983999999999998</c:v>
                </c:pt>
                <c:pt idx="37993">
                  <c:v>7.5986000000000002</c:v>
                </c:pt>
                <c:pt idx="37994">
                  <c:v>7.5987999999999998</c:v>
                </c:pt>
                <c:pt idx="37995">
                  <c:v>7.5990000000000002</c:v>
                </c:pt>
                <c:pt idx="37996">
                  <c:v>7.5991999999999997</c:v>
                </c:pt>
                <c:pt idx="37997">
                  <c:v>7.5994000000000002</c:v>
                </c:pt>
                <c:pt idx="37998">
                  <c:v>7.5995999999999997</c:v>
                </c:pt>
                <c:pt idx="37999">
                  <c:v>7.5998000000000001</c:v>
                </c:pt>
                <c:pt idx="38000">
                  <c:v>7.6</c:v>
                </c:pt>
                <c:pt idx="38001">
                  <c:v>7.6002000000000001</c:v>
                </c:pt>
                <c:pt idx="38002">
                  <c:v>7.6003999999999996</c:v>
                </c:pt>
                <c:pt idx="38003">
                  <c:v>7.6006</c:v>
                </c:pt>
                <c:pt idx="38004">
                  <c:v>7.6007999999999996</c:v>
                </c:pt>
                <c:pt idx="38005">
                  <c:v>7.601</c:v>
                </c:pt>
                <c:pt idx="38006">
                  <c:v>7.6012000000000004</c:v>
                </c:pt>
                <c:pt idx="38007">
                  <c:v>7.6013999999999999</c:v>
                </c:pt>
                <c:pt idx="38008">
                  <c:v>7.6016000000000004</c:v>
                </c:pt>
                <c:pt idx="38009">
                  <c:v>7.6017999999999999</c:v>
                </c:pt>
                <c:pt idx="38010">
                  <c:v>7.6020000000000003</c:v>
                </c:pt>
                <c:pt idx="38011">
                  <c:v>7.6021999999999998</c:v>
                </c:pt>
                <c:pt idx="38012">
                  <c:v>7.6024000000000003</c:v>
                </c:pt>
                <c:pt idx="38013">
                  <c:v>7.6025999999999998</c:v>
                </c:pt>
                <c:pt idx="38014">
                  <c:v>7.6028000000000002</c:v>
                </c:pt>
                <c:pt idx="38015">
                  <c:v>7.6029999999999998</c:v>
                </c:pt>
                <c:pt idx="38016">
                  <c:v>7.6032000000000002</c:v>
                </c:pt>
                <c:pt idx="38017">
                  <c:v>7.6033999999999997</c:v>
                </c:pt>
                <c:pt idx="38018">
                  <c:v>7.6036000000000001</c:v>
                </c:pt>
                <c:pt idx="38019">
                  <c:v>7.6037999999999997</c:v>
                </c:pt>
                <c:pt idx="38020">
                  <c:v>7.6040000000000001</c:v>
                </c:pt>
                <c:pt idx="38021">
                  <c:v>7.6041999999999996</c:v>
                </c:pt>
                <c:pt idx="38022">
                  <c:v>7.6044</c:v>
                </c:pt>
                <c:pt idx="38023">
                  <c:v>7.6045999999999996</c:v>
                </c:pt>
                <c:pt idx="38024">
                  <c:v>7.6048</c:v>
                </c:pt>
                <c:pt idx="38025">
                  <c:v>7.6050000000000004</c:v>
                </c:pt>
                <c:pt idx="38026">
                  <c:v>7.6052</c:v>
                </c:pt>
                <c:pt idx="38027">
                  <c:v>7.6054000000000004</c:v>
                </c:pt>
                <c:pt idx="38028">
                  <c:v>7.6055999999999999</c:v>
                </c:pt>
                <c:pt idx="38029">
                  <c:v>7.6058000000000003</c:v>
                </c:pt>
                <c:pt idx="38030">
                  <c:v>7.6059999999999999</c:v>
                </c:pt>
                <c:pt idx="38031">
                  <c:v>7.6062000000000003</c:v>
                </c:pt>
                <c:pt idx="38032">
                  <c:v>7.6063999999999998</c:v>
                </c:pt>
                <c:pt idx="38033">
                  <c:v>7.6066000000000003</c:v>
                </c:pt>
                <c:pt idx="38034">
                  <c:v>7.6067999999999998</c:v>
                </c:pt>
                <c:pt idx="38035">
                  <c:v>7.6070000000000002</c:v>
                </c:pt>
                <c:pt idx="38036">
                  <c:v>7.6071999999999997</c:v>
                </c:pt>
                <c:pt idx="38037">
                  <c:v>7.6074000000000002</c:v>
                </c:pt>
                <c:pt idx="38038">
                  <c:v>7.6075999999999997</c:v>
                </c:pt>
                <c:pt idx="38039">
                  <c:v>7.6078000000000001</c:v>
                </c:pt>
                <c:pt idx="38040">
                  <c:v>7.6079999999999997</c:v>
                </c:pt>
                <c:pt idx="38041">
                  <c:v>7.6082000000000001</c:v>
                </c:pt>
                <c:pt idx="38042">
                  <c:v>7.6083999999999996</c:v>
                </c:pt>
                <c:pt idx="38043">
                  <c:v>7.6086</c:v>
                </c:pt>
                <c:pt idx="38044">
                  <c:v>7.6087999999999996</c:v>
                </c:pt>
                <c:pt idx="38045">
                  <c:v>7.609</c:v>
                </c:pt>
                <c:pt idx="38046">
                  <c:v>7.6092000000000004</c:v>
                </c:pt>
                <c:pt idx="38047">
                  <c:v>7.6093999999999999</c:v>
                </c:pt>
                <c:pt idx="38048">
                  <c:v>7.6096000000000004</c:v>
                </c:pt>
                <c:pt idx="38049">
                  <c:v>7.6097999999999999</c:v>
                </c:pt>
                <c:pt idx="38050">
                  <c:v>7.61</c:v>
                </c:pt>
                <c:pt idx="38051">
                  <c:v>7.6101999999999999</c:v>
                </c:pt>
                <c:pt idx="38052">
                  <c:v>7.6104000000000003</c:v>
                </c:pt>
                <c:pt idx="38053">
                  <c:v>7.6105999999999998</c:v>
                </c:pt>
                <c:pt idx="38054">
                  <c:v>7.6108000000000002</c:v>
                </c:pt>
                <c:pt idx="38055">
                  <c:v>7.6109999999999998</c:v>
                </c:pt>
                <c:pt idx="38056">
                  <c:v>7.6112000000000002</c:v>
                </c:pt>
                <c:pt idx="38057">
                  <c:v>7.6113999999999997</c:v>
                </c:pt>
                <c:pt idx="38058">
                  <c:v>7.6116000000000001</c:v>
                </c:pt>
                <c:pt idx="38059">
                  <c:v>7.6117999999999997</c:v>
                </c:pt>
                <c:pt idx="38060">
                  <c:v>7.6120000000000001</c:v>
                </c:pt>
                <c:pt idx="38061">
                  <c:v>7.6121999999999996</c:v>
                </c:pt>
                <c:pt idx="38062">
                  <c:v>7.6124000000000001</c:v>
                </c:pt>
                <c:pt idx="38063">
                  <c:v>7.6125999999999996</c:v>
                </c:pt>
                <c:pt idx="38064">
                  <c:v>7.6128</c:v>
                </c:pt>
                <c:pt idx="38065">
                  <c:v>7.6130000000000004</c:v>
                </c:pt>
                <c:pt idx="38066">
                  <c:v>7.6132</c:v>
                </c:pt>
                <c:pt idx="38067">
                  <c:v>7.6134000000000004</c:v>
                </c:pt>
                <c:pt idx="38068">
                  <c:v>7.6135999999999999</c:v>
                </c:pt>
                <c:pt idx="38069">
                  <c:v>7.6138000000000003</c:v>
                </c:pt>
                <c:pt idx="38070">
                  <c:v>7.6139999999999999</c:v>
                </c:pt>
                <c:pt idx="38071">
                  <c:v>7.6142000000000003</c:v>
                </c:pt>
                <c:pt idx="38072">
                  <c:v>7.6143999999999998</c:v>
                </c:pt>
                <c:pt idx="38073">
                  <c:v>7.6146000000000003</c:v>
                </c:pt>
                <c:pt idx="38074">
                  <c:v>7.6147999999999998</c:v>
                </c:pt>
                <c:pt idx="38075">
                  <c:v>7.6150000000000002</c:v>
                </c:pt>
                <c:pt idx="38076">
                  <c:v>7.6151999999999997</c:v>
                </c:pt>
                <c:pt idx="38077">
                  <c:v>7.6154000000000002</c:v>
                </c:pt>
                <c:pt idx="38078">
                  <c:v>7.6155999999999997</c:v>
                </c:pt>
                <c:pt idx="38079">
                  <c:v>7.6158000000000001</c:v>
                </c:pt>
                <c:pt idx="38080">
                  <c:v>7.6159999999999997</c:v>
                </c:pt>
                <c:pt idx="38081">
                  <c:v>7.6162000000000001</c:v>
                </c:pt>
                <c:pt idx="38082">
                  <c:v>7.6163999999999996</c:v>
                </c:pt>
                <c:pt idx="38083">
                  <c:v>7.6166</c:v>
                </c:pt>
                <c:pt idx="38084">
                  <c:v>7.6167999999999996</c:v>
                </c:pt>
                <c:pt idx="38085">
                  <c:v>7.617</c:v>
                </c:pt>
                <c:pt idx="38086">
                  <c:v>7.6172000000000004</c:v>
                </c:pt>
                <c:pt idx="38087">
                  <c:v>7.6173999999999999</c:v>
                </c:pt>
                <c:pt idx="38088">
                  <c:v>7.6176000000000004</c:v>
                </c:pt>
                <c:pt idx="38089">
                  <c:v>7.6177999999999999</c:v>
                </c:pt>
                <c:pt idx="38090">
                  <c:v>7.6180000000000003</c:v>
                </c:pt>
                <c:pt idx="38091">
                  <c:v>7.6181999999999999</c:v>
                </c:pt>
                <c:pt idx="38092">
                  <c:v>7.6184000000000003</c:v>
                </c:pt>
                <c:pt idx="38093">
                  <c:v>7.6185999999999998</c:v>
                </c:pt>
                <c:pt idx="38094">
                  <c:v>7.6188000000000002</c:v>
                </c:pt>
                <c:pt idx="38095">
                  <c:v>7.6189999999999998</c:v>
                </c:pt>
                <c:pt idx="38096">
                  <c:v>7.6192000000000002</c:v>
                </c:pt>
                <c:pt idx="38097">
                  <c:v>7.6193999999999997</c:v>
                </c:pt>
                <c:pt idx="38098">
                  <c:v>7.6196000000000002</c:v>
                </c:pt>
                <c:pt idx="38099">
                  <c:v>7.6197999999999997</c:v>
                </c:pt>
                <c:pt idx="38100">
                  <c:v>7.62</c:v>
                </c:pt>
                <c:pt idx="38101">
                  <c:v>7.6201999999999996</c:v>
                </c:pt>
                <c:pt idx="38102">
                  <c:v>7.6204000000000001</c:v>
                </c:pt>
                <c:pt idx="38103">
                  <c:v>7.6205999999999996</c:v>
                </c:pt>
                <c:pt idx="38104">
                  <c:v>7.6208</c:v>
                </c:pt>
                <c:pt idx="38105">
                  <c:v>7.6210000000000004</c:v>
                </c:pt>
                <c:pt idx="38106">
                  <c:v>7.6212</c:v>
                </c:pt>
                <c:pt idx="38107">
                  <c:v>7.6214000000000004</c:v>
                </c:pt>
                <c:pt idx="38108">
                  <c:v>7.6215999999999999</c:v>
                </c:pt>
                <c:pt idx="38109">
                  <c:v>7.6218000000000004</c:v>
                </c:pt>
                <c:pt idx="38110">
                  <c:v>7.6219999999999999</c:v>
                </c:pt>
                <c:pt idx="38111">
                  <c:v>7.6222000000000003</c:v>
                </c:pt>
                <c:pt idx="38112">
                  <c:v>7.6223999999999998</c:v>
                </c:pt>
                <c:pt idx="38113">
                  <c:v>7.6226000000000003</c:v>
                </c:pt>
                <c:pt idx="38114">
                  <c:v>7.6227999999999998</c:v>
                </c:pt>
                <c:pt idx="38115">
                  <c:v>7.6230000000000002</c:v>
                </c:pt>
                <c:pt idx="38116">
                  <c:v>7.6231999999999998</c:v>
                </c:pt>
                <c:pt idx="38117">
                  <c:v>7.6234000000000002</c:v>
                </c:pt>
                <c:pt idx="38118">
                  <c:v>7.6235999999999997</c:v>
                </c:pt>
                <c:pt idx="38119">
                  <c:v>7.6238000000000001</c:v>
                </c:pt>
                <c:pt idx="38120">
                  <c:v>7.6239999999999997</c:v>
                </c:pt>
                <c:pt idx="38121">
                  <c:v>7.6242000000000001</c:v>
                </c:pt>
                <c:pt idx="38122">
                  <c:v>7.6243999999999996</c:v>
                </c:pt>
                <c:pt idx="38123">
                  <c:v>7.6246</c:v>
                </c:pt>
                <c:pt idx="38124">
                  <c:v>7.6247999999999996</c:v>
                </c:pt>
                <c:pt idx="38125">
                  <c:v>7.625</c:v>
                </c:pt>
                <c:pt idx="38126">
                  <c:v>7.6252000000000004</c:v>
                </c:pt>
                <c:pt idx="38127">
                  <c:v>7.6254</c:v>
                </c:pt>
                <c:pt idx="38128">
                  <c:v>7.6256000000000004</c:v>
                </c:pt>
                <c:pt idx="38129">
                  <c:v>7.6257999999999999</c:v>
                </c:pt>
                <c:pt idx="38130">
                  <c:v>7.6260000000000003</c:v>
                </c:pt>
                <c:pt idx="38131">
                  <c:v>7.6261999999999999</c:v>
                </c:pt>
                <c:pt idx="38132">
                  <c:v>7.6264000000000003</c:v>
                </c:pt>
                <c:pt idx="38133">
                  <c:v>7.6265999999999998</c:v>
                </c:pt>
                <c:pt idx="38134">
                  <c:v>7.6268000000000002</c:v>
                </c:pt>
                <c:pt idx="38135">
                  <c:v>7.6269999999999998</c:v>
                </c:pt>
                <c:pt idx="38136">
                  <c:v>7.6272000000000002</c:v>
                </c:pt>
                <c:pt idx="38137">
                  <c:v>7.6273999999999997</c:v>
                </c:pt>
                <c:pt idx="38138">
                  <c:v>7.6276000000000002</c:v>
                </c:pt>
                <c:pt idx="38139">
                  <c:v>7.6277999999999997</c:v>
                </c:pt>
                <c:pt idx="38140">
                  <c:v>7.6280000000000001</c:v>
                </c:pt>
                <c:pt idx="38141">
                  <c:v>7.6281999999999996</c:v>
                </c:pt>
                <c:pt idx="38142">
                  <c:v>7.6284000000000001</c:v>
                </c:pt>
                <c:pt idx="38143">
                  <c:v>7.6285999999999996</c:v>
                </c:pt>
                <c:pt idx="38144">
                  <c:v>7.6288</c:v>
                </c:pt>
                <c:pt idx="38145">
                  <c:v>7.6289999999999996</c:v>
                </c:pt>
                <c:pt idx="38146">
                  <c:v>7.6292</c:v>
                </c:pt>
                <c:pt idx="38147">
                  <c:v>7.6294000000000004</c:v>
                </c:pt>
                <c:pt idx="38148">
                  <c:v>7.6295999999999999</c:v>
                </c:pt>
                <c:pt idx="38149">
                  <c:v>7.6298000000000004</c:v>
                </c:pt>
                <c:pt idx="38150">
                  <c:v>7.63</c:v>
                </c:pt>
                <c:pt idx="38151">
                  <c:v>7.6302000000000003</c:v>
                </c:pt>
                <c:pt idx="38152">
                  <c:v>7.6303999999999998</c:v>
                </c:pt>
                <c:pt idx="38153">
                  <c:v>7.6306000000000003</c:v>
                </c:pt>
                <c:pt idx="38154">
                  <c:v>7.6307999999999998</c:v>
                </c:pt>
                <c:pt idx="38155">
                  <c:v>7.6310000000000002</c:v>
                </c:pt>
                <c:pt idx="38156">
                  <c:v>7.6311999999999998</c:v>
                </c:pt>
                <c:pt idx="38157">
                  <c:v>7.6314000000000002</c:v>
                </c:pt>
                <c:pt idx="38158">
                  <c:v>7.6315999999999997</c:v>
                </c:pt>
                <c:pt idx="38159">
                  <c:v>7.6318000000000001</c:v>
                </c:pt>
                <c:pt idx="38160">
                  <c:v>7.6319999999999997</c:v>
                </c:pt>
                <c:pt idx="38161">
                  <c:v>7.6322000000000001</c:v>
                </c:pt>
                <c:pt idx="38162">
                  <c:v>7.6323999999999996</c:v>
                </c:pt>
                <c:pt idx="38163">
                  <c:v>7.6326000000000001</c:v>
                </c:pt>
                <c:pt idx="38164">
                  <c:v>7.6327999999999996</c:v>
                </c:pt>
                <c:pt idx="38165">
                  <c:v>7.633</c:v>
                </c:pt>
                <c:pt idx="38166">
                  <c:v>7.6332000000000004</c:v>
                </c:pt>
                <c:pt idx="38167">
                  <c:v>7.6334</c:v>
                </c:pt>
                <c:pt idx="38168">
                  <c:v>7.6336000000000004</c:v>
                </c:pt>
                <c:pt idx="38169">
                  <c:v>7.6337999999999999</c:v>
                </c:pt>
                <c:pt idx="38170">
                  <c:v>7.6340000000000003</c:v>
                </c:pt>
                <c:pt idx="38171">
                  <c:v>7.6341999999999999</c:v>
                </c:pt>
                <c:pt idx="38172">
                  <c:v>7.6344000000000003</c:v>
                </c:pt>
                <c:pt idx="38173">
                  <c:v>7.6345999999999998</c:v>
                </c:pt>
                <c:pt idx="38174">
                  <c:v>7.6348000000000003</c:v>
                </c:pt>
                <c:pt idx="38175">
                  <c:v>7.6349999999999998</c:v>
                </c:pt>
                <c:pt idx="38176">
                  <c:v>7.6352000000000002</c:v>
                </c:pt>
                <c:pt idx="38177">
                  <c:v>7.6353999999999997</c:v>
                </c:pt>
                <c:pt idx="38178">
                  <c:v>7.6356000000000002</c:v>
                </c:pt>
                <c:pt idx="38179">
                  <c:v>7.6357999999999997</c:v>
                </c:pt>
                <c:pt idx="38180">
                  <c:v>7.6360000000000001</c:v>
                </c:pt>
                <c:pt idx="38181">
                  <c:v>7.6361999999999997</c:v>
                </c:pt>
                <c:pt idx="38182">
                  <c:v>7.6364000000000001</c:v>
                </c:pt>
                <c:pt idx="38183">
                  <c:v>7.6365999999999996</c:v>
                </c:pt>
                <c:pt idx="38184">
                  <c:v>7.6368</c:v>
                </c:pt>
                <c:pt idx="38185">
                  <c:v>7.6369999999999996</c:v>
                </c:pt>
                <c:pt idx="38186">
                  <c:v>7.6372</c:v>
                </c:pt>
                <c:pt idx="38187">
                  <c:v>7.6374000000000004</c:v>
                </c:pt>
                <c:pt idx="38188">
                  <c:v>7.6375999999999999</c:v>
                </c:pt>
                <c:pt idx="38189">
                  <c:v>7.6378000000000004</c:v>
                </c:pt>
                <c:pt idx="38190">
                  <c:v>7.6379999999999999</c:v>
                </c:pt>
                <c:pt idx="38191">
                  <c:v>7.6382000000000003</c:v>
                </c:pt>
                <c:pt idx="38192">
                  <c:v>7.6383999999999999</c:v>
                </c:pt>
                <c:pt idx="38193">
                  <c:v>7.6386000000000003</c:v>
                </c:pt>
                <c:pt idx="38194">
                  <c:v>7.6387999999999998</c:v>
                </c:pt>
                <c:pt idx="38195">
                  <c:v>7.6390000000000002</c:v>
                </c:pt>
                <c:pt idx="38196">
                  <c:v>7.6391999999999998</c:v>
                </c:pt>
                <c:pt idx="38197">
                  <c:v>7.6394000000000002</c:v>
                </c:pt>
                <c:pt idx="38198">
                  <c:v>7.6395999999999997</c:v>
                </c:pt>
                <c:pt idx="38199">
                  <c:v>7.6398000000000001</c:v>
                </c:pt>
                <c:pt idx="38200">
                  <c:v>7.64</c:v>
                </c:pt>
                <c:pt idx="38201">
                  <c:v>7.6402000000000001</c:v>
                </c:pt>
                <c:pt idx="38202">
                  <c:v>7.6403999999999996</c:v>
                </c:pt>
                <c:pt idx="38203">
                  <c:v>7.6406000000000001</c:v>
                </c:pt>
                <c:pt idx="38204">
                  <c:v>7.6407999999999996</c:v>
                </c:pt>
                <c:pt idx="38205">
                  <c:v>7.641</c:v>
                </c:pt>
                <c:pt idx="38206">
                  <c:v>7.6412000000000004</c:v>
                </c:pt>
                <c:pt idx="38207">
                  <c:v>7.6414</c:v>
                </c:pt>
                <c:pt idx="38208">
                  <c:v>7.6416000000000004</c:v>
                </c:pt>
                <c:pt idx="38209">
                  <c:v>7.6417999999999999</c:v>
                </c:pt>
                <c:pt idx="38210">
                  <c:v>7.6420000000000003</c:v>
                </c:pt>
                <c:pt idx="38211">
                  <c:v>7.6421999999999999</c:v>
                </c:pt>
                <c:pt idx="38212">
                  <c:v>7.6424000000000003</c:v>
                </c:pt>
                <c:pt idx="38213">
                  <c:v>7.6425999999999998</c:v>
                </c:pt>
                <c:pt idx="38214">
                  <c:v>7.6428000000000003</c:v>
                </c:pt>
                <c:pt idx="38215">
                  <c:v>7.6429999999999998</c:v>
                </c:pt>
                <c:pt idx="38216">
                  <c:v>7.6432000000000002</c:v>
                </c:pt>
                <c:pt idx="38217">
                  <c:v>7.6433999999999997</c:v>
                </c:pt>
                <c:pt idx="38218">
                  <c:v>7.6436000000000002</c:v>
                </c:pt>
                <c:pt idx="38219">
                  <c:v>7.6437999999999997</c:v>
                </c:pt>
                <c:pt idx="38220">
                  <c:v>7.6440000000000001</c:v>
                </c:pt>
                <c:pt idx="38221">
                  <c:v>7.6441999999999997</c:v>
                </c:pt>
                <c:pt idx="38222">
                  <c:v>7.6444000000000001</c:v>
                </c:pt>
                <c:pt idx="38223">
                  <c:v>7.6445999999999996</c:v>
                </c:pt>
                <c:pt idx="38224">
                  <c:v>7.6448</c:v>
                </c:pt>
                <c:pt idx="38225">
                  <c:v>7.6449999999999996</c:v>
                </c:pt>
                <c:pt idx="38226">
                  <c:v>7.6452</c:v>
                </c:pt>
                <c:pt idx="38227">
                  <c:v>7.6454000000000004</c:v>
                </c:pt>
                <c:pt idx="38228">
                  <c:v>7.6456</c:v>
                </c:pt>
                <c:pt idx="38229">
                  <c:v>7.6458000000000004</c:v>
                </c:pt>
                <c:pt idx="38230">
                  <c:v>7.6459999999999999</c:v>
                </c:pt>
                <c:pt idx="38231">
                  <c:v>7.6462000000000003</c:v>
                </c:pt>
                <c:pt idx="38232">
                  <c:v>7.6463999999999999</c:v>
                </c:pt>
                <c:pt idx="38233">
                  <c:v>7.6466000000000003</c:v>
                </c:pt>
                <c:pt idx="38234">
                  <c:v>7.6467999999999998</c:v>
                </c:pt>
                <c:pt idx="38235">
                  <c:v>7.6470000000000002</c:v>
                </c:pt>
                <c:pt idx="38236">
                  <c:v>7.6471999999999998</c:v>
                </c:pt>
                <c:pt idx="38237">
                  <c:v>7.6474000000000002</c:v>
                </c:pt>
                <c:pt idx="38238">
                  <c:v>7.6475999999999997</c:v>
                </c:pt>
                <c:pt idx="38239">
                  <c:v>7.6478000000000002</c:v>
                </c:pt>
                <c:pt idx="38240">
                  <c:v>7.6479999999999997</c:v>
                </c:pt>
                <c:pt idx="38241">
                  <c:v>7.6482000000000001</c:v>
                </c:pt>
                <c:pt idx="38242">
                  <c:v>7.6483999999999996</c:v>
                </c:pt>
                <c:pt idx="38243">
                  <c:v>7.6486000000000001</c:v>
                </c:pt>
                <c:pt idx="38244">
                  <c:v>7.6487999999999996</c:v>
                </c:pt>
                <c:pt idx="38245">
                  <c:v>7.649</c:v>
                </c:pt>
                <c:pt idx="38246">
                  <c:v>7.6492000000000004</c:v>
                </c:pt>
                <c:pt idx="38247">
                  <c:v>7.6494</c:v>
                </c:pt>
                <c:pt idx="38248">
                  <c:v>7.6496000000000004</c:v>
                </c:pt>
                <c:pt idx="38249">
                  <c:v>7.6497999999999999</c:v>
                </c:pt>
                <c:pt idx="38250">
                  <c:v>7.65</c:v>
                </c:pt>
                <c:pt idx="38251">
                  <c:v>7.6501999999999999</c:v>
                </c:pt>
                <c:pt idx="38252">
                  <c:v>7.6504000000000003</c:v>
                </c:pt>
                <c:pt idx="38253">
                  <c:v>7.6505999999999998</c:v>
                </c:pt>
                <c:pt idx="38254">
                  <c:v>7.6508000000000003</c:v>
                </c:pt>
                <c:pt idx="38255">
                  <c:v>7.6509999999999998</c:v>
                </c:pt>
                <c:pt idx="38256">
                  <c:v>7.6512000000000002</c:v>
                </c:pt>
                <c:pt idx="38257">
                  <c:v>7.6513999999999998</c:v>
                </c:pt>
                <c:pt idx="38258">
                  <c:v>7.6516000000000002</c:v>
                </c:pt>
                <c:pt idx="38259">
                  <c:v>7.6517999999999997</c:v>
                </c:pt>
                <c:pt idx="38260">
                  <c:v>7.6520000000000001</c:v>
                </c:pt>
                <c:pt idx="38261">
                  <c:v>7.6521999999999997</c:v>
                </c:pt>
                <c:pt idx="38262">
                  <c:v>7.6524000000000001</c:v>
                </c:pt>
                <c:pt idx="38263">
                  <c:v>7.6525999999999996</c:v>
                </c:pt>
                <c:pt idx="38264">
                  <c:v>7.6528</c:v>
                </c:pt>
                <c:pt idx="38265">
                  <c:v>7.6529999999999996</c:v>
                </c:pt>
                <c:pt idx="38266">
                  <c:v>7.6532</c:v>
                </c:pt>
                <c:pt idx="38267">
                  <c:v>7.6534000000000004</c:v>
                </c:pt>
                <c:pt idx="38268">
                  <c:v>7.6536</c:v>
                </c:pt>
                <c:pt idx="38269">
                  <c:v>7.6538000000000004</c:v>
                </c:pt>
                <c:pt idx="38270">
                  <c:v>7.6539999999999999</c:v>
                </c:pt>
                <c:pt idx="38271">
                  <c:v>7.6542000000000003</c:v>
                </c:pt>
                <c:pt idx="38272">
                  <c:v>7.6543999999999999</c:v>
                </c:pt>
                <c:pt idx="38273">
                  <c:v>7.6546000000000003</c:v>
                </c:pt>
                <c:pt idx="38274">
                  <c:v>7.6547999999999998</c:v>
                </c:pt>
                <c:pt idx="38275">
                  <c:v>7.6550000000000002</c:v>
                </c:pt>
                <c:pt idx="38276">
                  <c:v>7.6551999999999998</c:v>
                </c:pt>
                <c:pt idx="38277">
                  <c:v>7.6554000000000002</c:v>
                </c:pt>
                <c:pt idx="38278">
                  <c:v>7.6555999999999997</c:v>
                </c:pt>
                <c:pt idx="38279">
                  <c:v>7.6558000000000002</c:v>
                </c:pt>
                <c:pt idx="38280">
                  <c:v>7.6559999999999997</c:v>
                </c:pt>
                <c:pt idx="38281">
                  <c:v>7.6562000000000001</c:v>
                </c:pt>
                <c:pt idx="38282">
                  <c:v>7.6563999999999997</c:v>
                </c:pt>
                <c:pt idx="38283">
                  <c:v>7.6566000000000001</c:v>
                </c:pt>
                <c:pt idx="38284">
                  <c:v>7.6567999999999996</c:v>
                </c:pt>
                <c:pt idx="38285">
                  <c:v>7.657</c:v>
                </c:pt>
                <c:pt idx="38286">
                  <c:v>7.6571999999999996</c:v>
                </c:pt>
                <c:pt idx="38287">
                  <c:v>7.6574</c:v>
                </c:pt>
                <c:pt idx="38288">
                  <c:v>7.6576000000000004</c:v>
                </c:pt>
                <c:pt idx="38289">
                  <c:v>7.6577999999999999</c:v>
                </c:pt>
                <c:pt idx="38290">
                  <c:v>7.6580000000000004</c:v>
                </c:pt>
                <c:pt idx="38291">
                  <c:v>7.6581999999999999</c:v>
                </c:pt>
                <c:pt idx="38292">
                  <c:v>7.6584000000000003</c:v>
                </c:pt>
                <c:pt idx="38293">
                  <c:v>7.6585999999999999</c:v>
                </c:pt>
                <c:pt idx="38294">
                  <c:v>7.6588000000000003</c:v>
                </c:pt>
                <c:pt idx="38295">
                  <c:v>7.6589999999999998</c:v>
                </c:pt>
                <c:pt idx="38296">
                  <c:v>7.6592000000000002</c:v>
                </c:pt>
                <c:pt idx="38297">
                  <c:v>7.6593999999999998</c:v>
                </c:pt>
                <c:pt idx="38298">
                  <c:v>7.6596000000000002</c:v>
                </c:pt>
                <c:pt idx="38299">
                  <c:v>7.6597999999999997</c:v>
                </c:pt>
                <c:pt idx="38300">
                  <c:v>7.66</c:v>
                </c:pt>
                <c:pt idx="38301">
                  <c:v>7.6601999999999997</c:v>
                </c:pt>
                <c:pt idx="38302">
                  <c:v>7.6604000000000001</c:v>
                </c:pt>
                <c:pt idx="38303">
                  <c:v>7.6605999999999996</c:v>
                </c:pt>
                <c:pt idx="38304">
                  <c:v>7.6608000000000001</c:v>
                </c:pt>
                <c:pt idx="38305">
                  <c:v>7.6609999999999996</c:v>
                </c:pt>
                <c:pt idx="38306">
                  <c:v>7.6612</c:v>
                </c:pt>
                <c:pt idx="38307">
                  <c:v>7.6614000000000004</c:v>
                </c:pt>
                <c:pt idx="38308">
                  <c:v>7.6616</c:v>
                </c:pt>
                <c:pt idx="38309">
                  <c:v>7.6618000000000004</c:v>
                </c:pt>
                <c:pt idx="38310">
                  <c:v>7.6619999999999999</c:v>
                </c:pt>
                <c:pt idx="38311">
                  <c:v>7.6622000000000003</c:v>
                </c:pt>
                <c:pt idx="38312">
                  <c:v>7.6623999999999999</c:v>
                </c:pt>
                <c:pt idx="38313">
                  <c:v>7.6626000000000003</c:v>
                </c:pt>
                <c:pt idx="38314">
                  <c:v>7.6627999999999998</c:v>
                </c:pt>
                <c:pt idx="38315">
                  <c:v>7.6630000000000003</c:v>
                </c:pt>
                <c:pt idx="38316">
                  <c:v>7.6631999999999998</c:v>
                </c:pt>
                <c:pt idx="38317">
                  <c:v>7.6634000000000002</c:v>
                </c:pt>
                <c:pt idx="38318">
                  <c:v>7.6635999999999997</c:v>
                </c:pt>
                <c:pt idx="38319">
                  <c:v>7.6638000000000002</c:v>
                </c:pt>
                <c:pt idx="38320">
                  <c:v>7.6639999999999997</c:v>
                </c:pt>
                <c:pt idx="38321">
                  <c:v>7.6642000000000001</c:v>
                </c:pt>
                <c:pt idx="38322">
                  <c:v>7.6643999999999997</c:v>
                </c:pt>
                <c:pt idx="38323">
                  <c:v>7.6646000000000001</c:v>
                </c:pt>
                <c:pt idx="38324">
                  <c:v>7.6647999999999996</c:v>
                </c:pt>
                <c:pt idx="38325">
                  <c:v>7.665</c:v>
                </c:pt>
                <c:pt idx="38326">
                  <c:v>7.6651999999999996</c:v>
                </c:pt>
                <c:pt idx="38327">
                  <c:v>7.6654</c:v>
                </c:pt>
                <c:pt idx="38328">
                  <c:v>7.6656000000000004</c:v>
                </c:pt>
                <c:pt idx="38329">
                  <c:v>7.6657999999999999</c:v>
                </c:pt>
                <c:pt idx="38330">
                  <c:v>7.6660000000000004</c:v>
                </c:pt>
                <c:pt idx="38331">
                  <c:v>7.6661999999999999</c:v>
                </c:pt>
                <c:pt idx="38332">
                  <c:v>7.6664000000000003</c:v>
                </c:pt>
                <c:pt idx="38333">
                  <c:v>7.6665999999999999</c:v>
                </c:pt>
                <c:pt idx="38334">
                  <c:v>7.6668000000000003</c:v>
                </c:pt>
                <c:pt idx="38335">
                  <c:v>7.6669999999999998</c:v>
                </c:pt>
                <c:pt idx="38336">
                  <c:v>7.6672000000000002</c:v>
                </c:pt>
                <c:pt idx="38337">
                  <c:v>7.6673999999999998</c:v>
                </c:pt>
                <c:pt idx="38338">
                  <c:v>7.6676000000000002</c:v>
                </c:pt>
                <c:pt idx="38339">
                  <c:v>7.6677999999999997</c:v>
                </c:pt>
                <c:pt idx="38340">
                  <c:v>7.6680000000000001</c:v>
                </c:pt>
                <c:pt idx="38341">
                  <c:v>7.6681999999999997</c:v>
                </c:pt>
                <c:pt idx="38342">
                  <c:v>7.6684000000000001</c:v>
                </c:pt>
                <c:pt idx="38343">
                  <c:v>7.6685999999999996</c:v>
                </c:pt>
                <c:pt idx="38344">
                  <c:v>7.6688000000000001</c:v>
                </c:pt>
                <c:pt idx="38345">
                  <c:v>7.6689999999999996</c:v>
                </c:pt>
                <c:pt idx="38346">
                  <c:v>7.6692</c:v>
                </c:pt>
                <c:pt idx="38347">
                  <c:v>7.6694000000000004</c:v>
                </c:pt>
                <c:pt idx="38348">
                  <c:v>7.6696</c:v>
                </c:pt>
                <c:pt idx="38349">
                  <c:v>7.6698000000000004</c:v>
                </c:pt>
                <c:pt idx="38350">
                  <c:v>7.67</c:v>
                </c:pt>
                <c:pt idx="38351">
                  <c:v>7.6702000000000004</c:v>
                </c:pt>
                <c:pt idx="38352">
                  <c:v>7.6703999999999999</c:v>
                </c:pt>
                <c:pt idx="38353">
                  <c:v>7.6706000000000003</c:v>
                </c:pt>
                <c:pt idx="38354">
                  <c:v>7.6707999999999998</c:v>
                </c:pt>
                <c:pt idx="38355">
                  <c:v>7.6710000000000003</c:v>
                </c:pt>
                <c:pt idx="38356">
                  <c:v>7.6711999999999998</c:v>
                </c:pt>
                <c:pt idx="38357">
                  <c:v>7.6714000000000002</c:v>
                </c:pt>
                <c:pt idx="38358">
                  <c:v>7.6715999999999998</c:v>
                </c:pt>
                <c:pt idx="38359">
                  <c:v>7.6718000000000002</c:v>
                </c:pt>
                <c:pt idx="38360">
                  <c:v>7.6719999999999997</c:v>
                </c:pt>
                <c:pt idx="38361">
                  <c:v>7.6722000000000001</c:v>
                </c:pt>
                <c:pt idx="38362">
                  <c:v>7.6723999999999997</c:v>
                </c:pt>
                <c:pt idx="38363">
                  <c:v>7.6726000000000001</c:v>
                </c:pt>
                <c:pt idx="38364">
                  <c:v>7.6727999999999996</c:v>
                </c:pt>
                <c:pt idx="38365">
                  <c:v>7.673</c:v>
                </c:pt>
                <c:pt idx="38366">
                  <c:v>7.6731999999999996</c:v>
                </c:pt>
                <c:pt idx="38367">
                  <c:v>7.6734</c:v>
                </c:pt>
                <c:pt idx="38368">
                  <c:v>7.6736000000000004</c:v>
                </c:pt>
                <c:pt idx="38369">
                  <c:v>7.6738</c:v>
                </c:pt>
                <c:pt idx="38370">
                  <c:v>7.6740000000000004</c:v>
                </c:pt>
                <c:pt idx="38371">
                  <c:v>7.6741999999999999</c:v>
                </c:pt>
                <c:pt idx="38372">
                  <c:v>7.6744000000000003</c:v>
                </c:pt>
                <c:pt idx="38373">
                  <c:v>7.6745999999999999</c:v>
                </c:pt>
                <c:pt idx="38374">
                  <c:v>7.6748000000000003</c:v>
                </c:pt>
                <c:pt idx="38375">
                  <c:v>7.6749999999999998</c:v>
                </c:pt>
                <c:pt idx="38376">
                  <c:v>7.6752000000000002</c:v>
                </c:pt>
                <c:pt idx="38377">
                  <c:v>7.6753999999999998</c:v>
                </c:pt>
                <c:pt idx="38378">
                  <c:v>7.6756000000000002</c:v>
                </c:pt>
                <c:pt idx="38379">
                  <c:v>7.6757999999999997</c:v>
                </c:pt>
                <c:pt idx="38380">
                  <c:v>7.6760000000000002</c:v>
                </c:pt>
                <c:pt idx="38381">
                  <c:v>7.6761999999999997</c:v>
                </c:pt>
                <c:pt idx="38382">
                  <c:v>7.6764000000000001</c:v>
                </c:pt>
                <c:pt idx="38383">
                  <c:v>7.6765999999999996</c:v>
                </c:pt>
                <c:pt idx="38384">
                  <c:v>7.6768000000000001</c:v>
                </c:pt>
                <c:pt idx="38385">
                  <c:v>7.6769999999999996</c:v>
                </c:pt>
                <c:pt idx="38386">
                  <c:v>7.6772</c:v>
                </c:pt>
                <c:pt idx="38387">
                  <c:v>7.6773999999999996</c:v>
                </c:pt>
                <c:pt idx="38388">
                  <c:v>7.6776</c:v>
                </c:pt>
                <c:pt idx="38389">
                  <c:v>7.6778000000000004</c:v>
                </c:pt>
                <c:pt idx="38390">
                  <c:v>7.6779999999999999</c:v>
                </c:pt>
                <c:pt idx="38391">
                  <c:v>7.6782000000000004</c:v>
                </c:pt>
                <c:pt idx="38392">
                  <c:v>7.6783999999999999</c:v>
                </c:pt>
                <c:pt idx="38393">
                  <c:v>7.6786000000000003</c:v>
                </c:pt>
                <c:pt idx="38394">
                  <c:v>7.6787999999999998</c:v>
                </c:pt>
                <c:pt idx="38395">
                  <c:v>7.6790000000000003</c:v>
                </c:pt>
                <c:pt idx="38396">
                  <c:v>7.6791999999999998</c:v>
                </c:pt>
                <c:pt idx="38397">
                  <c:v>7.6794000000000002</c:v>
                </c:pt>
                <c:pt idx="38398">
                  <c:v>7.6795999999999998</c:v>
                </c:pt>
                <c:pt idx="38399">
                  <c:v>7.6798000000000002</c:v>
                </c:pt>
                <c:pt idx="38400">
                  <c:v>7.68</c:v>
                </c:pt>
                <c:pt idx="38401">
                  <c:v>7.6802000000000001</c:v>
                </c:pt>
                <c:pt idx="38402">
                  <c:v>7.6803999999999997</c:v>
                </c:pt>
                <c:pt idx="38403">
                  <c:v>7.6806000000000001</c:v>
                </c:pt>
                <c:pt idx="38404">
                  <c:v>7.6807999999999996</c:v>
                </c:pt>
                <c:pt idx="38405">
                  <c:v>7.681</c:v>
                </c:pt>
                <c:pt idx="38406">
                  <c:v>7.6811999999999996</c:v>
                </c:pt>
                <c:pt idx="38407">
                  <c:v>7.6814</c:v>
                </c:pt>
                <c:pt idx="38408">
                  <c:v>7.6816000000000004</c:v>
                </c:pt>
                <c:pt idx="38409">
                  <c:v>7.6818</c:v>
                </c:pt>
                <c:pt idx="38410">
                  <c:v>7.6820000000000004</c:v>
                </c:pt>
                <c:pt idx="38411">
                  <c:v>7.6821999999999999</c:v>
                </c:pt>
                <c:pt idx="38412">
                  <c:v>7.6824000000000003</c:v>
                </c:pt>
                <c:pt idx="38413">
                  <c:v>7.6825999999999999</c:v>
                </c:pt>
                <c:pt idx="38414">
                  <c:v>7.6828000000000003</c:v>
                </c:pt>
                <c:pt idx="38415">
                  <c:v>7.6829999999999998</c:v>
                </c:pt>
                <c:pt idx="38416">
                  <c:v>7.6832000000000003</c:v>
                </c:pt>
                <c:pt idx="38417">
                  <c:v>7.6833999999999998</c:v>
                </c:pt>
                <c:pt idx="38418">
                  <c:v>7.6836000000000002</c:v>
                </c:pt>
                <c:pt idx="38419">
                  <c:v>7.6837999999999997</c:v>
                </c:pt>
                <c:pt idx="38420">
                  <c:v>7.6840000000000002</c:v>
                </c:pt>
                <c:pt idx="38421">
                  <c:v>7.6841999999999997</c:v>
                </c:pt>
                <c:pt idx="38422">
                  <c:v>7.6844000000000001</c:v>
                </c:pt>
                <c:pt idx="38423">
                  <c:v>7.6845999999999997</c:v>
                </c:pt>
                <c:pt idx="38424">
                  <c:v>7.6848000000000001</c:v>
                </c:pt>
                <c:pt idx="38425">
                  <c:v>7.6849999999999996</c:v>
                </c:pt>
                <c:pt idx="38426">
                  <c:v>7.6852</c:v>
                </c:pt>
                <c:pt idx="38427">
                  <c:v>7.6853999999999996</c:v>
                </c:pt>
                <c:pt idx="38428">
                  <c:v>7.6856</c:v>
                </c:pt>
                <c:pt idx="38429">
                  <c:v>7.6858000000000004</c:v>
                </c:pt>
                <c:pt idx="38430">
                  <c:v>7.6859999999999999</c:v>
                </c:pt>
                <c:pt idx="38431">
                  <c:v>7.6862000000000004</c:v>
                </c:pt>
                <c:pt idx="38432">
                  <c:v>7.6863999999999999</c:v>
                </c:pt>
                <c:pt idx="38433">
                  <c:v>7.6866000000000003</c:v>
                </c:pt>
                <c:pt idx="38434">
                  <c:v>7.6867999999999999</c:v>
                </c:pt>
                <c:pt idx="38435">
                  <c:v>7.6870000000000003</c:v>
                </c:pt>
                <c:pt idx="38436">
                  <c:v>7.6871999999999998</c:v>
                </c:pt>
                <c:pt idx="38437">
                  <c:v>7.6874000000000002</c:v>
                </c:pt>
                <c:pt idx="38438">
                  <c:v>7.6875999999999998</c:v>
                </c:pt>
                <c:pt idx="38439">
                  <c:v>7.6878000000000002</c:v>
                </c:pt>
                <c:pt idx="38440">
                  <c:v>7.6879999999999997</c:v>
                </c:pt>
                <c:pt idx="38441">
                  <c:v>7.6882000000000001</c:v>
                </c:pt>
                <c:pt idx="38442">
                  <c:v>7.6883999999999997</c:v>
                </c:pt>
                <c:pt idx="38443">
                  <c:v>7.6886000000000001</c:v>
                </c:pt>
                <c:pt idx="38444">
                  <c:v>7.6887999999999996</c:v>
                </c:pt>
                <c:pt idx="38445">
                  <c:v>7.6890000000000001</c:v>
                </c:pt>
                <c:pt idx="38446">
                  <c:v>7.6891999999999996</c:v>
                </c:pt>
                <c:pt idx="38447">
                  <c:v>7.6894</c:v>
                </c:pt>
                <c:pt idx="38448">
                  <c:v>7.6896000000000004</c:v>
                </c:pt>
                <c:pt idx="38449">
                  <c:v>7.6898</c:v>
                </c:pt>
                <c:pt idx="38450">
                  <c:v>7.69</c:v>
                </c:pt>
                <c:pt idx="38451">
                  <c:v>7.6901999999999999</c:v>
                </c:pt>
                <c:pt idx="38452">
                  <c:v>7.6904000000000003</c:v>
                </c:pt>
                <c:pt idx="38453">
                  <c:v>7.6905999999999999</c:v>
                </c:pt>
                <c:pt idx="38454">
                  <c:v>7.6908000000000003</c:v>
                </c:pt>
                <c:pt idx="38455">
                  <c:v>7.6909999999999998</c:v>
                </c:pt>
                <c:pt idx="38456">
                  <c:v>7.6912000000000003</c:v>
                </c:pt>
                <c:pt idx="38457">
                  <c:v>7.6913999999999998</c:v>
                </c:pt>
                <c:pt idx="38458">
                  <c:v>7.6916000000000002</c:v>
                </c:pt>
                <c:pt idx="38459">
                  <c:v>7.6917999999999997</c:v>
                </c:pt>
                <c:pt idx="38460">
                  <c:v>7.6920000000000002</c:v>
                </c:pt>
                <c:pt idx="38461">
                  <c:v>7.6921999999999997</c:v>
                </c:pt>
                <c:pt idx="38462">
                  <c:v>7.6924000000000001</c:v>
                </c:pt>
                <c:pt idx="38463">
                  <c:v>7.6925999999999997</c:v>
                </c:pt>
                <c:pt idx="38464">
                  <c:v>7.6928000000000001</c:v>
                </c:pt>
                <c:pt idx="38465">
                  <c:v>7.6929999999999996</c:v>
                </c:pt>
                <c:pt idx="38466">
                  <c:v>7.6932</c:v>
                </c:pt>
                <c:pt idx="38467">
                  <c:v>7.6933999999999996</c:v>
                </c:pt>
                <c:pt idx="38468">
                  <c:v>7.6936</c:v>
                </c:pt>
                <c:pt idx="38469">
                  <c:v>7.6938000000000004</c:v>
                </c:pt>
                <c:pt idx="38470">
                  <c:v>7.694</c:v>
                </c:pt>
                <c:pt idx="38471">
                  <c:v>7.6942000000000004</c:v>
                </c:pt>
                <c:pt idx="38472">
                  <c:v>7.6943999999999999</c:v>
                </c:pt>
                <c:pt idx="38473">
                  <c:v>7.6946000000000003</c:v>
                </c:pt>
                <c:pt idx="38474">
                  <c:v>7.6947999999999999</c:v>
                </c:pt>
                <c:pt idx="38475">
                  <c:v>7.6950000000000003</c:v>
                </c:pt>
                <c:pt idx="38476">
                  <c:v>7.6951999999999998</c:v>
                </c:pt>
                <c:pt idx="38477">
                  <c:v>7.6954000000000002</c:v>
                </c:pt>
                <c:pt idx="38478">
                  <c:v>7.6955999999999998</c:v>
                </c:pt>
                <c:pt idx="38479">
                  <c:v>7.6958000000000002</c:v>
                </c:pt>
                <c:pt idx="38480">
                  <c:v>7.6959999999999997</c:v>
                </c:pt>
                <c:pt idx="38481">
                  <c:v>7.6962000000000002</c:v>
                </c:pt>
                <c:pt idx="38482">
                  <c:v>7.6963999999999997</c:v>
                </c:pt>
                <c:pt idx="38483">
                  <c:v>7.6966000000000001</c:v>
                </c:pt>
                <c:pt idx="38484">
                  <c:v>7.6967999999999996</c:v>
                </c:pt>
                <c:pt idx="38485">
                  <c:v>7.6970000000000001</c:v>
                </c:pt>
                <c:pt idx="38486">
                  <c:v>7.6971999999999996</c:v>
                </c:pt>
                <c:pt idx="38487">
                  <c:v>7.6974</c:v>
                </c:pt>
                <c:pt idx="38488">
                  <c:v>7.6976000000000004</c:v>
                </c:pt>
                <c:pt idx="38489">
                  <c:v>7.6978</c:v>
                </c:pt>
                <c:pt idx="38490">
                  <c:v>7.6980000000000004</c:v>
                </c:pt>
                <c:pt idx="38491">
                  <c:v>7.6981999999999999</c:v>
                </c:pt>
                <c:pt idx="38492">
                  <c:v>7.6984000000000004</c:v>
                </c:pt>
                <c:pt idx="38493">
                  <c:v>7.6985999999999999</c:v>
                </c:pt>
                <c:pt idx="38494">
                  <c:v>7.6988000000000003</c:v>
                </c:pt>
                <c:pt idx="38495">
                  <c:v>7.6989999999999998</c:v>
                </c:pt>
                <c:pt idx="38496">
                  <c:v>7.6992000000000003</c:v>
                </c:pt>
                <c:pt idx="38497">
                  <c:v>7.6993999999999998</c:v>
                </c:pt>
                <c:pt idx="38498">
                  <c:v>7.6996000000000002</c:v>
                </c:pt>
                <c:pt idx="38499">
                  <c:v>7.6997999999999998</c:v>
                </c:pt>
                <c:pt idx="38500">
                  <c:v>7.7</c:v>
                </c:pt>
                <c:pt idx="38501">
                  <c:v>7.7001999999999997</c:v>
                </c:pt>
                <c:pt idx="38502">
                  <c:v>7.7004000000000001</c:v>
                </c:pt>
                <c:pt idx="38503">
                  <c:v>7.7005999999999997</c:v>
                </c:pt>
                <c:pt idx="38504">
                  <c:v>7.7008000000000001</c:v>
                </c:pt>
                <c:pt idx="38505">
                  <c:v>7.7009999999999996</c:v>
                </c:pt>
                <c:pt idx="38506">
                  <c:v>7.7012</c:v>
                </c:pt>
                <c:pt idx="38507">
                  <c:v>7.7013999999999996</c:v>
                </c:pt>
                <c:pt idx="38508">
                  <c:v>7.7016</c:v>
                </c:pt>
                <c:pt idx="38509">
                  <c:v>7.7018000000000004</c:v>
                </c:pt>
                <c:pt idx="38510">
                  <c:v>7.702</c:v>
                </c:pt>
                <c:pt idx="38511">
                  <c:v>7.7022000000000004</c:v>
                </c:pt>
                <c:pt idx="38512">
                  <c:v>7.7023999999999999</c:v>
                </c:pt>
                <c:pt idx="38513">
                  <c:v>7.7026000000000003</c:v>
                </c:pt>
                <c:pt idx="38514">
                  <c:v>7.7027999999999999</c:v>
                </c:pt>
                <c:pt idx="38515">
                  <c:v>7.7030000000000003</c:v>
                </c:pt>
                <c:pt idx="38516">
                  <c:v>7.7031999999999998</c:v>
                </c:pt>
                <c:pt idx="38517">
                  <c:v>7.7034000000000002</c:v>
                </c:pt>
                <c:pt idx="38518">
                  <c:v>7.7035999999999998</c:v>
                </c:pt>
                <c:pt idx="38519">
                  <c:v>7.7038000000000002</c:v>
                </c:pt>
                <c:pt idx="38520">
                  <c:v>7.7039999999999997</c:v>
                </c:pt>
                <c:pt idx="38521">
                  <c:v>7.7042000000000002</c:v>
                </c:pt>
                <c:pt idx="38522">
                  <c:v>7.7043999999999997</c:v>
                </c:pt>
                <c:pt idx="38523">
                  <c:v>7.7046000000000001</c:v>
                </c:pt>
                <c:pt idx="38524">
                  <c:v>7.7047999999999996</c:v>
                </c:pt>
                <c:pt idx="38525">
                  <c:v>7.7050000000000001</c:v>
                </c:pt>
                <c:pt idx="38526">
                  <c:v>7.7051999999999996</c:v>
                </c:pt>
                <c:pt idx="38527">
                  <c:v>7.7054</c:v>
                </c:pt>
                <c:pt idx="38528">
                  <c:v>7.7055999999999996</c:v>
                </c:pt>
                <c:pt idx="38529">
                  <c:v>7.7058</c:v>
                </c:pt>
                <c:pt idx="38530">
                  <c:v>7.7060000000000004</c:v>
                </c:pt>
                <c:pt idx="38531">
                  <c:v>7.7061999999999999</c:v>
                </c:pt>
                <c:pt idx="38532">
                  <c:v>7.7064000000000004</c:v>
                </c:pt>
                <c:pt idx="38533">
                  <c:v>7.7065999999999999</c:v>
                </c:pt>
                <c:pt idx="38534">
                  <c:v>7.7068000000000003</c:v>
                </c:pt>
                <c:pt idx="38535">
                  <c:v>7.7069999999999999</c:v>
                </c:pt>
                <c:pt idx="38536">
                  <c:v>7.7072000000000003</c:v>
                </c:pt>
                <c:pt idx="38537">
                  <c:v>7.7073999999999998</c:v>
                </c:pt>
                <c:pt idx="38538">
                  <c:v>7.7076000000000002</c:v>
                </c:pt>
                <c:pt idx="38539">
                  <c:v>7.7077999999999998</c:v>
                </c:pt>
                <c:pt idx="38540">
                  <c:v>7.7080000000000002</c:v>
                </c:pt>
                <c:pt idx="38541">
                  <c:v>7.7081999999999997</c:v>
                </c:pt>
                <c:pt idx="38542">
                  <c:v>7.7084000000000001</c:v>
                </c:pt>
                <c:pt idx="38543">
                  <c:v>7.7085999999999997</c:v>
                </c:pt>
                <c:pt idx="38544">
                  <c:v>7.7088000000000001</c:v>
                </c:pt>
                <c:pt idx="38545">
                  <c:v>7.7089999999999996</c:v>
                </c:pt>
                <c:pt idx="38546">
                  <c:v>7.7092000000000001</c:v>
                </c:pt>
                <c:pt idx="38547">
                  <c:v>7.7093999999999996</c:v>
                </c:pt>
                <c:pt idx="38548">
                  <c:v>7.7096</c:v>
                </c:pt>
                <c:pt idx="38549">
                  <c:v>7.7098000000000004</c:v>
                </c:pt>
                <c:pt idx="38550">
                  <c:v>7.71</c:v>
                </c:pt>
                <c:pt idx="38551">
                  <c:v>7.7102000000000004</c:v>
                </c:pt>
                <c:pt idx="38552">
                  <c:v>7.7103999999999999</c:v>
                </c:pt>
                <c:pt idx="38553">
                  <c:v>7.7106000000000003</c:v>
                </c:pt>
                <c:pt idx="38554">
                  <c:v>7.7107999999999999</c:v>
                </c:pt>
                <c:pt idx="38555">
                  <c:v>7.7110000000000003</c:v>
                </c:pt>
                <c:pt idx="38556">
                  <c:v>7.7111999999999998</c:v>
                </c:pt>
                <c:pt idx="38557">
                  <c:v>7.7114000000000003</c:v>
                </c:pt>
                <c:pt idx="38558">
                  <c:v>7.7115999999999998</c:v>
                </c:pt>
                <c:pt idx="38559">
                  <c:v>7.7118000000000002</c:v>
                </c:pt>
                <c:pt idx="38560">
                  <c:v>7.7119999999999997</c:v>
                </c:pt>
                <c:pt idx="38561">
                  <c:v>7.7122000000000002</c:v>
                </c:pt>
                <c:pt idx="38562">
                  <c:v>7.7123999999999997</c:v>
                </c:pt>
                <c:pt idx="38563">
                  <c:v>7.7126000000000001</c:v>
                </c:pt>
                <c:pt idx="38564">
                  <c:v>7.7127999999999997</c:v>
                </c:pt>
                <c:pt idx="38565">
                  <c:v>7.7130000000000001</c:v>
                </c:pt>
                <c:pt idx="38566">
                  <c:v>7.7131999999999996</c:v>
                </c:pt>
                <c:pt idx="38567">
                  <c:v>7.7134</c:v>
                </c:pt>
                <c:pt idx="38568">
                  <c:v>7.7135999999999996</c:v>
                </c:pt>
                <c:pt idx="38569">
                  <c:v>7.7138</c:v>
                </c:pt>
                <c:pt idx="38570">
                  <c:v>7.7140000000000004</c:v>
                </c:pt>
                <c:pt idx="38571">
                  <c:v>7.7141999999999999</c:v>
                </c:pt>
                <c:pt idx="38572">
                  <c:v>7.7144000000000004</c:v>
                </c:pt>
                <c:pt idx="38573">
                  <c:v>7.7145999999999999</c:v>
                </c:pt>
                <c:pt idx="38574">
                  <c:v>7.7148000000000003</c:v>
                </c:pt>
                <c:pt idx="38575">
                  <c:v>7.7149999999999999</c:v>
                </c:pt>
                <c:pt idx="38576">
                  <c:v>7.7152000000000003</c:v>
                </c:pt>
                <c:pt idx="38577">
                  <c:v>7.7153999999999998</c:v>
                </c:pt>
                <c:pt idx="38578">
                  <c:v>7.7156000000000002</c:v>
                </c:pt>
                <c:pt idx="38579">
                  <c:v>7.7157999999999998</c:v>
                </c:pt>
                <c:pt idx="38580">
                  <c:v>7.7160000000000002</c:v>
                </c:pt>
                <c:pt idx="38581">
                  <c:v>7.7161999999999997</c:v>
                </c:pt>
                <c:pt idx="38582">
                  <c:v>7.7164000000000001</c:v>
                </c:pt>
                <c:pt idx="38583">
                  <c:v>7.7165999999999997</c:v>
                </c:pt>
                <c:pt idx="38584">
                  <c:v>7.7168000000000001</c:v>
                </c:pt>
                <c:pt idx="38585">
                  <c:v>7.7169999999999996</c:v>
                </c:pt>
                <c:pt idx="38586">
                  <c:v>7.7172000000000001</c:v>
                </c:pt>
                <c:pt idx="38587">
                  <c:v>7.7173999999999996</c:v>
                </c:pt>
                <c:pt idx="38588">
                  <c:v>7.7176</c:v>
                </c:pt>
                <c:pt idx="38589">
                  <c:v>7.7178000000000004</c:v>
                </c:pt>
                <c:pt idx="38590">
                  <c:v>7.718</c:v>
                </c:pt>
                <c:pt idx="38591">
                  <c:v>7.7182000000000004</c:v>
                </c:pt>
                <c:pt idx="38592">
                  <c:v>7.7183999999999999</c:v>
                </c:pt>
                <c:pt idx="38593">
                  <c:v>7.7186000000000003</c:v>
                </c:pt>
                <c:pt idx="38594">
                  <c:v>7.7187999999999999</c:v>
                </c:pt>
                <c:pt idx="38595">
                  <c:v>7.7190000000000003</c:v>
                </c:pt>
                <c:pt idx="38596">
                  <c:v>7.7191999999999998</c:v>
                </c:pt>
                <c:pt idx="38597">
                  <c:v>7.7194000000000003</c:v>
                </c:pt>
                <c:pt idx="38598">
                  <c:v>7.7195999999999998</c:v>
                </c:pt>
                <c:pt idx="38599">
                  <c:v>7.7198000000000002</c:v>
                </c:pt>
                <c:pt idx="38600">
                  <c:v>7.72</c:v>
                </c:pt>
                <c:pt idx="38601">
                  <c:v>7.7202000000000002</c:v>
                </c:pt>
                <c:pt idx="38602">
                  <c:v>7.7203999999999997</c:v>
                </c:pt>
                <c:pt idx="38603">
                  <c:v>7.7206000000000001</c:v>
                </c:pt>
                <c:pt idx="38604">
                  <c:v>7.7207999999999997</c:v>
                </c:pt>
                <c:pt idx="38605">
                  <c:v>7.7210000000000001</c:v>
                </c:pt>
                <c:pt idx="38606">
                  <c:v>7.7211999999999996</c:v>
                </c:pt>
                <c:pt idx="38607">
                  <c:v>7.7214</c:v>
                </c:pt>
                <c:pt idx="38608">
                  <c:v>7.7215999999999996</c:v>
                </c:pt>
                <c:pt idx="38609">
                  <c:v>7.7218</c:v>
                </c:pt>
                <c:pt idx="38610">
                  <c:v>7.7220000000000004</c:v>
                </c:pt>
                <c:pt idx="38611">
                  <c:v>7.7222</c:v>
                </c:pt>
                <c:pt idx="38612">
                  <c:v>7.7224000000000004</c:v>
                </c:pt>
                <c:pt idx="38613">
                  <c:v>7.7225999999999999</c:v>
                </c:pt>
                <c:pt idx="38614">
                  <c:v>7.7228000000000003</c:v>
                </c:pt>
                <c:pt idx="38615">
                  <c:v>7.7229999999999999</c:v>
                </c:pt>
                <c:pt idx="38616">
                  <c:v>7.7232000000000003</c:v>
                </c:pt>
                <c:pt idx="38617">
                  <c:v>7.7233999999999998</c:v>
                </c:pt>
                <c:pt idx="38618">
                  <c:v>7.7236000000000002</c:v>
                </c:pt>
                <c:pt idx="38619">
                  <c:v>7.7237999999999998</c:v>
                </c:pt>
                <c:pt idx="38620">
                  <c:v>7.7240000000000002</c:v>
                </c:pt>
                <c:pt idx="38621">
                  <c:v>7.7241999999999997</c:v>
                </c:pt>
                <c:pt idx="38622">
                  <c:v>7.7244000000000002</c:v>
                </c:pt>
                <c:pt idx="38623">
                  <c:v>7.7245999999999997</c:v>
                </c:pt>
                <c:pt idx="38624">
                  <c:v>7.7248000000000001</c:v>
                </c:pt>
                <c:pt idx="38625">
                  <c:v>7.7249999999999996</c:v>
                </c:pt>
                <c:pt idx="38626">
                  <c:v>7.7252000000000001</c:v>
                </c:pt>
                <c:pt idx="38627">
                  <c:v>7.7253999999999996</c:v>
                </c:pt>
                <c:pt idx="38628">
                  <c:v>7.7256</c:v>
                </c:pt>
                <c:pt idx="38629">
                  <c:v>7.7257999999999996</c:v>
                </c:pt>
                <c:pt idx="38630">
                  <c:v>7.726</c:v>
                </c:pt>
                <c:pt idx="38631">
                  <c:v>7.7262000000000004</c:v>
                </c:pt>
                <c:pt idx="38632">
                  <c:v>7.7263999999999999</c:v>
                </c:pt>
                <c:pt idx="38633">
                  <c:v>7.7266000000000004</c:v>
                </c:pt>
                <c:pt idx="38634">
                  <c:v>7.7267999999999999</c:v>
                </c:pt>
                <c:pt idx="38635">
                  <c:v>7.7270000000000003</c:v>
                </c:pt>
                <c:pt idx="38636">
                  <c:v>7.7271999999999998</c:v>
                </c:pt>
                <c:pt idx="38637">
                  <c:v>7.7274000000000003</c:v>
                </c:pt>
                <c:pt idx="38638">
                  <c:v>7.7275999999999998</c:v>
                </c:pt>
                <c:pt idx="38639">
                  <c:v>7.7278000000000002</c:v>
                </c:pt>
                <c:pt idx="38640">
                  <c:v>7.7279999999999998</c:v>
                </c:pt>
                <c:pt idx="38641">
                  <c:v>7.7282000000000002</c:v>
                </c:pt>
                <c:pt idx="38642">
                  <c:v>7.7283999999999997</c:v>
                </c:pt>
                <c:pt idx="38643">
                  <c:v>7.7286000000000001</c:v>
                </c:pt>
                <c:pt idx="38644">
                  <c:v>7.7287999999999997</c:v>
                </c:pt>
                <c:pt idx="38645">
                  <c:v>7.7290000000000001</c:v>
                </c:pt>
                <c:pt idx="38646">
                  <c:v>7.7291999999999996</c:v>
                </c:pt>
                <c:pt idx="38647">
                  <c:v>7.7294</c:v>
                </c:pt>
                <c:pt idx="38648">
                  <c:v>7.7295999999999996</c:v>
                </c:pt>
                <c:pt idx="38649">
                  <c:v>7.7298</c:v>
                </c:pt>
                <c:pt idx="38650">
                  <c:v>7.73</c:v>
                </c:pt>
                <c:pt idx="38651">
                  <c:v>7.7302</c:v>
                </c:pt>
                <c:pt idx="38652">
                  <c:v>7.7304000000000004</c:v>
                </c:pt>
                <c:pt idx="38653">
                  <c:v>7.7305999999999999</c:v>
                </c:pt>
                <c:pt idx="38654">
                  <c:v>7.7308000000000003</c:v>
                </c:pt>
                <c:pt idx="38655">
                  <c:v>7.7309999999999999</c:v>
                </c:pt>
                <c:pt idx="38656">
                  <c:v>7.7312000000000003</c:v>
                </c:pt>
                <c:pt idx="38657">
                  <c:v>7.7313999999999998</c:v>
                </c:pt>
                <c:pt idx="38658">
                  <c:v>7.7316000000000003</c:v>
                </c:pt>
                <c:pt idx="38659">
                  <c:v>7.7317999999999998</c:v>
                </c:pt>
                <c:pt idx="38660">
                  <c:v>7.7320000000000002</c:v>
                </c:pt>
                <c:pt idx="38661">
                  <c:v>7.7321999999999997</c:v>
                </c:pt>
                <c:pt idx="38662">
                  <c:v>7.7324000000000002</c:v>
                </c:pt>
                <c:pt idx="38663">
                  <c:v>7.7325999999999997</c:v>
                </c:pt>
                <c:pt idx="38664">
                  <c:v>7.7328000000000001</c:v>
                </c:pt>
                <c:pt idx="38665">
                  <c:v>7.7329999999999997</c:v>
                </c:pt>
                <c:pt idx="38666">
                  <c:v>7.7332000000000001</c:v>
                </c:pt>
                <c:pt idx="38667">
                  <c:v>7.7333999999999996</c:v>
                </c:pt>
                <c:pt idx="38668">
                  <c:v>7.7336</c:v>
                </c:pt>
                <c:pt idx="38669">
                  <c:v>7.7337999999999996</c:v>
                </c:pt>
                <c:pt idx="38670">
                  <c:v>7.734</c:v>
                </c:pt>
                <c:pt idx="38671">
                  <c:v>7.7342000000000004</c:v>
                </c:pt>
                <c:pt idx="38672">
                  <c:v>7.7343999999999999</c:v>
                </c:pt>
                <c:pt idx="38673">
                  <c:v>7.7346000000000004</c:v>
                </c:pt>
                <c:pt idx="38674">
                  <c:v>7.7347999999999999</c:v>
                </c:pt>
                <c:pt idx="38675">
                  <c:v>7.7350000000000003</c:v>
                </c:pt>
                <c:pt idx="38676">
                  <c:v>7.7351999999999999</c:v>
                </c:pt>
                <c:pt idx="38677">
                  <c:v>7.7354000000000003</c:v>
                </c:pt>
                <c:pt idx="38678">
                  <c:v>7.7355999999999998</c:v>
                </c:pt>
                <c:pt idx="38679">
                  <c:v>7.7358000000000002</c:v>
                </c:pt>
                <c:pt idx="38680">
                  <c:v>7.7359999999999998</c:v>
                </c:pt>
                <c:pt idx="38681">
                  <c:v>7.7362000000000002</c:v>
                </c:pt>
                <c:pt idx="38682">
                  <c:v>7.7363999999999997</c:v>
                </c:pt>
                <c:pt idx="38683">
                  <c:v>7.7366000000000001</c:v>
                </c:pt>
                <c:pt idx="38684">
                  <c:v>7.7367999999999997</c:v>
                </c:pt>
                <c:pt idx="38685">
                  <c:v>7.7370000000000001</c:v>
                </c:pt>
                <c:pt idx="38686">
                  <c:v>7.7371999999999996</c:v>
                </c:pt>
                <c:pt idx="38687">
                  <c:v>7.7374000000000001</c:v>
                </c:pt>
                <c:pt idx="38688">
                  <c:v>7.7375999999999996</c:v>
                </c:pt>
                <c:pt idx="38689">
                  <c:v>7.7378</c:v>
                </c:pt>
                <c:pt idx="38690">
                  <c:v>7.7380000000000004</c:v>
                </c:pt>
                <c:pt idx="38691">
                  <c:v>7.7382</c:v>
                </c:pt>
                <c:pt idx="38692">
                  <c:v>7.7384000000000004</c:v>
                </c:pt>
                <c:pt idx="38693">
                  <c:v>7.7385999999999999</c:v>
                </c:pt>
                <c:pt idx="38694">
                  <c:v>7.7388000000000003</c:v>
                </c:pt>
                <c:pt idx="38695">
                  <c:v>7.7389999999999999</c:v>
                </c:pt>
                <c:pt idx="38696">
                  <c:v>7.7392000000000003</c:v>
                </c:pt>
                <c:pt idx="38697">
                  <c:v>7.7393999999999998</c:v>
                </c:pt>
                <c:pt idx="38698">
                  <c:v>7.7396000000000003</c:v>
                </c:pt>
                <c:pt idx="38699">
                  <c:v>7.7397999999999998</c:v>
                </c:pt>
                <c:pt idx="38700">
                  <c:v>7.74</c:v>
                </c:pt>
                <c:pt idx="38701">
                  <c:v>7.7401999999999997</c:v>
                </c:pt>
                <c:pt idx="38702">
                  <c:v>7.7404000000000002</c:v>
                </c:pt>
                <c:pt idx="38703">
                  <c:v>7.7405999999999997</c:v>
                </c:pt>
                <c:pt idx="38704">
                  <c:v>7.7408000000000001</c:v>
                </c:pt>
                <c:pt idx="38705">
                  <c:v>7.7409999999999997</c:v>
                </c:pt>
                <c:pt idx="38706">
                  <c:v>7.7412000000000001</c:v>
                </c:pt>
                <c:pt idx="38707">
                  <c:v>7.7413999999999996</c:v>
                </c:pt>
                <c:pt idx="38708">
                  <c:v>7.7416</c:v>
                </c:pt>
                <c:pt idx="38709">
                  <c:v>7.7417999999999996</c:v>
                </c:pt>
                <c:pt idx="38710">
                  <c:v>7.742</c:v>
                </c:pt>
                <c:pt idx="38711">
                  <c:v>7.7422000000000004</c:v>
                </c:pt>
                <c:pt idx="38712">
                  <c:v>7.7423999999999999</c:v>
                </c:pt>
                <c:pt idx="38713">
                  <c:v>7.7426000000000004</c:v>
                </c:pt>
                <c:pt idx="38714">
                  <c:v>7.7427999999999999</c:v>
                </c:pt>
                <c:pt idx="38715">
                  <c:v>7.7430000000000003</c:v>
                </c:pt>
                <c:pt idx="38716">
                  <c:v>7.7431999999999999</c:v>
                </c:pt>
                <c:pt idx="38717">
                  <c:v>7.7434000000000003</c:v>
                </c:pt>
                <c:pt idx="38718">
                  <c:v>7.7435999999999998</c:v>
                </c:pt>
                <c:pt idx="38719">
                  <c:v>7.7438000000000002</c:v>
                </c:pt>
                <c:pt idx="38720">
                  <c:v>7.7439999999999998</c:v>
                </c:pt>
                <c:pt idx="38721">
                  <c:v>7.7442000000000002</c:v>
                </c:pt>
                <c:pt idx="38722">
                  <c:v>7.7443999999999997</c:v>
                </c:pt>
                <c:pt idx="38723">
                  <c:v>7.7446000000000002</c:v>
                </c:pt>
                <c:pt idx="38724">
                  <c:v>7.7447999999999997</c:v>
                </c:pt>
                <c:pt idx="38725">
                  <c:v>7.7450000000000001</c:v>
                </c:pt>
                <c:pt idx="38726">
                  <c:v>7.7451999999999996</c:v>
                </c:pt>
                <c:pt idx="38727">
                  <c:v>7.7454000000000001</c:v>
                </c:pt>
                <c:pt idx="38728">
                  <c:v>7.7455999999999996</c:v>
                </c:pt>
                <c:pt idx="38729">
                  <c:v>7.7458</c:v>
                </c:pt>
                <c:pt idx="38730">
                  <c:v>7.7460000000000004</c:v>
                </c:pt>
                <c:pt idx="38731">
                  <c:v>7.7462</c:v>
                </c:pt>
                <c:pt idx="38732">
                  <c:v>7.7464000000000004</c:v>
                </c:pt>
                <c:pt idx="38733">
                  <c:v>7.7465999999999999</c:v>
                </c:pt>
                <c:pt idx="38734">
                  <c:v>7.7468000000000004</c:v>
                </c:pt>
                <c:pt idx="38735">
                  <c:v>7.7469999999999999</c:v>
                </c:pt>
                <c:pt idx="38736">
                  <c:v>7.7472000000000003</c:v>
                </c:pt>
                <c:pt idx="38737">
                  <c:v>7.7473999999999998</c:v>
                </c:pt>
                <c:pt idx="38738">
                  <c:v>7.7476000000000003</c:v>
                </c:pt>
                <c:pt idx="38739">
                  <c:v>7.7477999999999998</c:v>
                </c:pt>
                <c:pt idx="38740">
                  <c:v>7.7480000000000002</c:v>
                </c:pt>
                <c:pt idx="38741">
                  <c:v>7.7481999999999998</c:v>
                </c:pt>
                <c:pt idx="38742">
                  <c:v>7.7484000000000002</c:v>
                </c:pt>
                <c:pt idx="38743">
                  <c:v>7.7485999999999997</c:v>
                </c:pt>
                <c:pt idx="38744">
                  <c:v>7.7488000000000001</c:v>
                </c:pt>
                <c:pt idx="38745">
                  <c:v>7.7489999999999997</c:v>
                </c:pt>
                <c:pt idx="38746">
                  <c:v>7.7492000000000001</c:v>
                </c:pt>
                <c:pt idx="38747">
                  <c:v>7.7493999999999996</c:v>
                </c:pt>
                <c:pt idx="38748">
                  <c:v>7.7496</c:v>
                </c:pt>
                <c:pt idx="38749">
                  <c:v>7.7497999999999996</c:v>
                </c:pt>
                <c:pt idx="38750">
                  <c:v>7.75</c:v>
                </c:pt>
                <c:pt idx="38751">
                  <c:v>7.7502000000000004</c:v>
                </c:pt>
                <c:pt idx="38752">
                  <c:v>7.7504</c:v>
                </c:pt>
                <c:pt idx="38753">
                  <c:v>7.7506000000000004</c:v>
                </c:pt>
                <c:pt idx="38754">
                  <c:v>7.7507999999999999</c:v>
                </c:pt>
                <c:pt idx="38755">
                  <c:v>7.7510000000000003</c:v>
                </c:pt>
                <c:pt idx="38756">
                  <c:v>7.7511999999999999</c:v>
                </c:pt>
                <c:pt idx="38757">
                  <c:v>7.7514000000000003</c:v>
                </c:pt>
                <c:pt idx="38758">
                  <c:v>7.7515999999999998</c:v>
                </c:pt>
                <c:pt idx="38759">
                  <c:v>7.7518000000000002</c:v>
                </c:pt>
                <c:pt idx="38760">
                  <c:v>7.7519999999999998</c:v>
                </c:pt>
                <c:pt idx="38761">
                  <c:v>7.7522000000000002</c:v>
                </c:pt>
                <c:pt idx="38762">
                  <c:v>7.7523999999999997</c:v>
                </c:pt>
                <c:pt idx="38763">
                  <c:v>7.7526000000000002</c:v>
                </c:pt>
                <c:pt idx="38764">
                  <c:v>7.7527999999999997</c:v>
                </c:pt>
                <c:pt idx="38765">
                  <c:v>7.7530000000000001</c:v>
                </c:pt>
                <c:pt idx="38766">
                  <c:v>7.7531999999999996</c:v>
                </c:pt>
                <c:pt idx="38767">
                  <c:v>7.7534000000000001</c:v>
                </c:pt>
                <c:pt idx="38768">
                  <c:v>7.7535999999999996</c:v>
                </c:pt>
                <c:pt idx="38769">
                  <c:v>7.7538</c:v>
                </c:pt>
                <c:pt idx="38770">
                  <c:v>7.7539999999999996</c:v>
                </c:pt>
                <c:pt idx="38771">
                  <c:v>7.7542</c:v>
                </c:pt>
                <c:pt idx="38772">
                  <c:v>7.7544000000000004</c:v>
                </c:pt>
                <c:pt idx="38773">
                  <c:v>7.7545999999999999</c:v>
                </c:pt>
                <c:pt idx="38774">
                  <c:v>7.7548000000000004</c:v>
                </c:pt>
                <c:pt idx="38775">
                  <c:v>7.7549999999999999</c:v>
                </c:pt>
                <c:pt idx="38776">
                  <c:v>7.7552000000000003</c:v>
                </c:pt>
                <c:pt idx="38777">
                  <c:v>7.7553999999999998</c:v>
                </c:pt>
                <c:pt idx="38778">
                  <c:v>7.7556000000000003</c:v>
                </c:pt>
                <c:pt idx="38779">
                  <c:v>7.7557999999999998</c:v>
                </c:pt>
                <c:pt idx="38780">
                  <c:v>7.7560000000000002</c:v>
                </c:pt>
                <c:pt idx="38781">
                  <c:v>7.7561999999999998</c:v>
                </c:pt>
                <c:pt idx="38782">
                  <c:v>7.7564000000000002</c:v>
                </c:pt>
                <c:pt idx="38783">
                  <c:v>7.7565999999999997</c:v>
                </c:pt>
                <c:pt idx="38784">
                  <c:v>7.7568000000000001</c:v>
                </c:pt>
                <c:pt idx="38785">
                  <c:v>7.7569999999999997</c:v>
                </c:pt>
                <c:pt idx="38786">
                  <c:v>7.7572000000000001</c:v>
                </c:pt>
                <c:pt idx="38787">
                  <c:v>7.7573999999999996</c:v>
                </c:pt>
                <c:pt idx="38788">
                  <c:v>7.7576000000000001</c:v>
                </c:pt>
                <c:pt idx="38789">
                  <c:v>7.7577999999999996</c:v>
                </c:pt>
                <c:pt idx="38790">
                  <c:v>7.758</c:v>
                </c:pt>
                <c:pt idx="38791">
                  <c:v>7.7582000000000004</c:v>
                </c:pt>
                <c:pt idx="38792">
                  <c:v>7.7584</c:v>
                </c:pt>
                <c:pt idx="38793">
                  <c:v>7.7586000000000004</c:v>
                </c:pt>
                <c:pt idx="38794">
                  <c:v>7.7587999999999999</c:v>
                </c:pt>
                <c:pt idx="38795">
                  <c:v>7.7590000000000003</c:v>
                </c:pt>
                <c:pt idx="38796">
                  <c:v>7.7591999999999999</c:v>
                </c:pt>
                <c:pt idx="38797">
                  <c:v>7.7594000000000003</c:v>
                </c:pt>
                <c:pt idx="38798">
                  <c:v>7.7595999999999998</c:v>
                </c:pt>
                <c:pt idx="38799">
                  <c:v>7.7598000000000003</c:v>
                </c:pt>
                <c:pt idx="38800">
                  <c:v>7.76</c:v>
                </c:pt>
                <c:pt idx="38801">
                  <c:v>7.7602000000000002</c:v>
                </c:pt>
                <c:pt idx="38802">
                  <c:v>7.7603999999999997</c:v>
                </c:pt>
                <c:pt idx="38803">
                  <c:v>7.7606000000000002</c:v>
                </c:pt>
                <c:pt idx="38804">
                  <c:v>7.7607999999999997</c:v>
                </c:pt>
                <c:pt idx="38805">
                  <c:v>7.7610000000000001</c:v>
                </c:pt>
                <c:pt idx="38806">
                  <c:v>7.7611999999999997</c:v>
                </c:pt>
                <c:pt idx="38807">
                  <c:v>7.7614000000000001</c:v>
                </c:pt>
                <c:pt idx="38808">
                  <c:v>7.7615999999999996</c:v>
                </c:pt>
                <c:pt idx="38809">
                  <c:v>7.7618</c:v>
                </c:pt>
                <c:pt idx="38810">
                  <c:v>7.7619999999999996</c:v>
                </c:pt>
                <c:pt idx="38811">
                  <c:v>7.7622</c:v>
                </c:pt>
                <c:pt idx="38812">
                  <c:v>7.7624000000000004</c:v>
                </c:pt>
                <c:pt idx="38813">
                  <c:v>7.7625999999999999</c:v>
                </c:pt>
                <c:pt idx="38814">
                  <c:v>7.7628000000000004</c:v>
                </c:pt>
                <c:pt idx="38815">
                  <c:v>7.7629999999999999</c:v>
                </c:pt>
                <c:pt idx="38816">
                  <c:v>7.7632000000000003</c:v>
                </c:pt>
                <c:pt idx="38817">
                  <c:v>7.7633999999999999</c:v>
                </c:pt>
                <c:pt idx="38818">
                  <c:v>7.7636000000000003</c:v>
                </c:pt>
                <c:pt idx="38819">
                  <c:v>7.7637999999999998</c:v>
                </c:pt>
                <c:pt idx="38820">
                  <c:v>7.7640000000000002</c:v>
                </c:pt>
                <c:pt idx="38821">
                  <c:v>7.7641999999999998</c:v>
                </c:pt>
                <c:pt idx="38822">
                  <c:v>7.7644000000000002</c:v>
                </c:pt>
                <c:pt idx="38823">
                  <c:v>7.7645999999999997</c:v>
                </c:pt>
                <c:pt idx="38824">
                  <c:v>7.7648000000000001</c:v>
                </c:pt>
                <c:pt idx="38825">
                  <c:v>7.7649999999999997</c:v>
                </c:pt>
                <c:pt idx="38826">
                  <c:v>7.7652000000000001</c:v>
                </c:pt>
                <c:pt idx="38827">
                  <c:v>7.7653999999999996</c:v>
                </c:pt>
                <c:pt idx="38828">
                  <c:v>7.7656000000000001</c:v>
                </c:pt>
                <c:pt idx="38829">
                  <c:v>7.7657999999999996</c:v>
                </c:pt>
                <c:pt idx="38830">
                  <c:v>7.766</c:v>
                </c:pt>
                <c:pt idx="38831">
                  <c:v>7.7662000000000004</c:v>
                </c:pt>
                <c:pt idx="38832">
                  <c:v>7.7664</c:v>
                </c:pt>
                <c:pt idx="38833">
                  <c:v>7.7666000000000004</c:v>
                </c:pt>
                <c:pt idx="38834">
                  <c:v>7.7667999999999999</c:v>
                </c:pt>
                <c:pt idx="38835">
                  <c:v>7.7670000000000003</c:v>
                </c:pt>
                <c:pt idx="38836">
                  <c:v>7.7671999999999999</c:v>
                </c:pt>
                <c:pt idx="38837">
                  <c:v>7.7674000000000003</c:v>
                </c:pt>
                <c:pt idx="38838">
                  <c:v>7.7675999999999998</c:v>
                </c:pt>
                <c:pt idx="38839">
                  <c:v>7.7678000000000003</c:v>
                </c:pt>
                <c:pt idx="38840">
                  <c:v>7.7679999999999998</c:v>
                </c:pt>
                <c:pt idx="38841">
                  <c:v>7.7682000000000002</c:v>
                </c:pt>
                <c:pt idx="38842">
                  <c:v>7.7683999999999997</c:v>
                </c:pt>
                <c:pt idx="38843">
                  <c:v>7.7686000000000002</c:v>
                </c:pt>
                <c:pt idx="38844">
                  <c:v>7.7687999999999997</c:v>
                </c:pt>
                <c:pt idx="38845">
                  <c:v>7.7690000000000001</c:v>
                </c:pt>
                <c:pt idx="38846">
                  <c:v>7.7691999999999997</c:v>
                </c:pt>
                <c:pt idx="38847">
                  <c:v>7.7694000000000001</c:v>
                </c:pt>
                <c:pt idx="38848">
                  <c:v>7.7695999999999996</c:v>
                </c:pt>
                <c:pt idx="38849">
                  <c:v>7.7698</c:v>
                </c:pt>
                <c:pt idx="38850">
                  <c:v>7.77</c:v>
                </c:pt>
                <c:pt idx="38851">
                  <c:v>7.7702</c:v>
                </c:pt>
                <c:pt idx="38852">
                  <c:v>7.7704000000000004</c:v>
                </c:pt>
                <c:pt idx="38853">
                  <c:v>7.7706</c:v>
                </c:pt>
                <c:pt idx="38854">
                  <c:v>7.7708000000000004</c:v>
                </c:pt>
                <c:pt idx="38855">
                  <c:v>7.7709999999999999</c:v>
                </c:pt>
                <c:pt idx="38856">
                  <c:v>7.7712000000000003</c:v>
                </c:pt>
                <c:pt idx="38857">
                  <c:v>7.7713999999999999</c:v>
                </c:pt>
                <c:pt idx="38858">
                  <c:v>7.7716000000000003</c:v>
                </c:pt>
                <c:pt idx="38859">
                  <c:v>7.7717999999999998</c:v>
                </c:pt>
                <c:pt idx="38860">
                  <c:v>7.7720000000000002</c:v>
                </c:pt>
                <c:pt idx="38861">
                  <c:v>7.7721999999999998</c:v>
                </c:pt>
                <c:pt idx="38862">
                  <c:v>7.7724000000000002</c:v>
                </c:pt>
                <c:pt idx="38863">
                  <c:v>7.7725999999999997</c:v>
                </c:pt>
                <c:pt idx="38864">
                  <c:v>7.7728000000000002</c:v>
                </c:pt>
                <c:pt idx="38865">
                  <c:v>7.7729999999999997</c:v>
                </c:pt>
                <c:pt idx="38866">
                  <c:v>7.7732000000000001</c:v>
                </c:pt>
                <c:pt idx="38867">
                  <c:v>7.7733999999999996</c:v>
                </c:pt>
                <c:pt idx="38868">
                  <c:v>7.7736000000000001</c:v>
                </c:pt>
                <c:pt idx="38869">
                  <c:v>7.7737999999999996</c:v>
                </c:pt>
                <c:pt idx="38870">
                  <c:v>7.774</c:v>
                </c:pt>
                <c:pt idx="38871">
                  <c:v>7.7742000000000004</c:v>
                </c:pt>
                <c:pt idx="38872">
                  <c:v>7.7744</c:v>
                </c:pt>
                <c:pt idx="38873">
                  <c:v>7.7746000000000004</c:v>
                </c:pt>
                <c:pt idx="38874">
                  <c:v>7.7747999999999999</c:v>
                </c:pt>
                <c:pt idx="38875">
                  <c:v>7.7750000000000004</c:v>
                </c:pt>
                <c:pt idx="38876">
                  <c:v>7.7751999999999999</c:v>
                </c:pt>
                <c:pt idx="38877">
                  <c:v>7.7754000000000003</c:v>
                </c:pt>
                <c:pt idx="38878">
                  <c:v>7.7755999999999998</c:v>
                </c:pt>
                <c:pt idx="38879">
                  <c:v>7.7758000000000003</c:v>
                </c:pt>
                <c:pt idx="38880">
                  <c:v>7.7759999999999998</c:v>
                </c:pt>
                <c:pt idx="38881">
                  <c:v>7.7762000000000002</c:v>
                </c:pt>
                <c:pt idx="38882">
                  <c:v>7.7763999999999998</c:v>
                </c:pt>
                <c:pt idx="38883">
                  <c:v>7.7766000000000002</c:v>
                </c:pt>
                <c:pt idx="38884">
                  <c:v>7.7767999999999997</c:v>
                </c:pt>
                <c:pt idx="38885">
                  <c:v>7.7770000000000001</c:v>
                </c:pt>
                <c:pt idx="38886">
                  <c:v>7.7771999999999997</c:v>
                </c:pt>
                <c:pt idx="38887">
                  <c:v>7.7774000000000001</c:v>
                </c:pt>
                <c:pt idx="38888">
                  <c:v>7.7775999999999996</c:v>
                </c:pt>
                <c:pt idx="38889">
                  <c:v>7.7778</c:v>
                </c:pt>
                <c:pt idx="38890">
                  <c:v>7.7779999999999996</c:v>
                </c:pt>
                <c:pt idx="38891">
                  <c:v>7.7782</c:v>
                </c:pt>
                <c:pt idx="38892">
                  <c:v>7.7784000000000004</c:v>
                </c:pt>
                <c:pt idx="38893">
                  <c:v>7.7786</c:v>
                </c:pt>
                <c:pt idx="38894">
                  <c:v>7.7788000000000004</c:v>
                </c:pt>
                <c:pt idx="38895">
                  <c:v>7.7789999999999999</c:v>
                </c:pt>
                <c:pt idx="38896">
                  <c:v>7.7792000000000003</c:v>
                </c:pt>
                <c:pt idx="38897">
                  <c:v>7.7793999999999999</c:v>
                </c:pt>
                <c:pt idx="38898">
                  <c:v>7.7796000000000003</c:v>
                </c:pt>
                <c:pt idx="38899">
                  <c:v>7.7797999999999998</c:v>
                </c:pt>
                <c:pt idx="38900">
                  <c:v>7.78</c:v>
                </c:pt>
                <c:pt idx="38901">
                  <c:v>7.7801999999999998</c:v>
                </c:pt>
                <c:pt idx="38902">
                  <c:v>7.7804000000000002</c:v>
                </c:pt>
                <c:pt idx="38903">
                  <c:v>7.7805999999999997</c:v>
                </c:pt>
                <c:pt idx="38904">
                  <c:v>7.7808000000000002</c:v>
                </c:pt>
                <c:pt idx="38905">
                  <c:v>7.7809999999999997</c:v>
                </c:pt>
                <c:pt idx="38906">
                  <c:v>7.7812000000000001</c:v>
                </c:pt>
                <c:pt idx="38907">
                  <c:v>7.7813999999999997</c:v>
                </c:pt>
                <c:pt idx="38908">
                  <c:v>7.7816000000000001</c:v>
                </c:pt>
                <c:pt idx="38909">
                  <c:v>7.7817999999999996</c:v>
                </c:pt>
                <c:pt idx="38910">
                  <c:v>7.782</c:v>
                </c:pt>
                <c:pt idx="38911">
                  <c:v>7.7821999999999996</c:v>
                </c:pt>
                <c:pt idx="38912">
                  <c:v>7.7824</c:v>
                </c:pt>
                <c:pt idx="38913">
                  <c:v>7.7826000000000004</c:v>
                </c:pt>
                <c:pt idx="38914">
                  <c:v>7.7827999999999999</c:v>
                </c:pt>
                <c:pt idx="38915">
                  <c:v>7.7830000000000004</c:v>
                </c:pt>
                <c:pt idx="38916">
                  <c:v>7.7831999999999999</c:v>
                </c:pt>
                <c:pt idx="38917">
                  <c:v>7.7834000000000003</c:v>
                </c:pt>
                <c:pt idx="38918">
                  <c:v>7.7835999999999999</c:v>
                </c:pt>
                <c:pt idx="38919">
                  <c:v>7.7838000000000003</c:v>
                </c:pt>
                <c:pt idx="38920">
                  <c:v>7.7839999999999998</c:v>
                </c:pt>
                <c:pt idx="38921">
                  <c:v>7.7842000000000002</c:v>
                </c:pt>
                <c:pt idx="38922">
                  <c:v>7.7843999999999998</c:v>
                </c:pt>
                <c:pt idx="38923">
                  <c:v>7.7846000000000002</c:v>
                </c:pt>
                <c:pt idx="38924">
                  <c:v>7.7847999999999997</c:v>
                </c:pt>
                <c:pt idx="38925">
                  <c:v>7.7850000000000001</c:v>
                </c:pt>
                <c:pt idx="38926">
                  <c:v>7.7851999999999997</c:v>
                </c:pt>
                <c:pt idx="38927">
                  <c:v>7.7854000000000001</c:v>
                </c:pt>
                <c:pt idx="38928">
                  <c:v>7.7855999999999996</c:v>
                </c:pt>
                <c:pt idx="38929">
                  <c:v>7.7858000000000001</c:v>
                </c:pt>
                <c:pt idx="38930">
                  <c:v>7.7859999999999996</c:v>
                </c:pt>
                <c:pt idx="38931">
                  <c:v>7.7862</c:v>
                </c:pt>
                <c:pt idx="38932">
                  <c:v>7.7864000000000004</c:v>
                </c:pt>
                <c:pt idx="38933">
                  <c:v>7.7866</c:v>
                </c:pt>
                <c:pt idx="38934">
                  <c:v>7.7868000000000004</c:v>
                </c:pt>
                <c:pt idx="38935">
                  <c:v>7.7869999999999999</c:v>
                </c:pt>
                <c:pt idx="38936">
                  <c:v>7.7872000000000003</c:v>
                </c:pt>
                <c:pt idx="38937">
                  <c:v>7.7873999999999999</c:v>
                </c:pt>
                <c:pt idx="38938">
                  <c:v>7.7876000000000003</c:v>
                </c:pt>
                <c:pt idx="38939">
                  <c:v>7.7877999999999998</c:v>
                </c:pt>
                <c:pt idx="38940">
                  <c:v>7.7880000000000003</c:v>
                </c:pt>
                <c:pt idx="38941">
                  <c:v>7.7881999999999998</c:v>
                </c:pt>
                <c:pt idx="38942">
                  <c:v>7.7884000000000002</c:v>
                </c:pt>
                <c:pt idx="38943">
                  <c:v>7.7885999999999997</c:v>
                </c:pt>
                <c:pt idx="38944">
                  <c:v>7.7888000000000002</c:v>
                </c:pt>
                <c:pt idx="38945">
                  <c:v>7.7889999999999997</c:v>
                </c:pt>
                <c:pt idx="38946">
                  <c:v>7.7892000000000001</c:v>
                </c:pt>
                <c:pt idx="38947">
                  <c:v>7.7893999999999997</c:v>
                </c:pt>
                <c:pt idx="38948">
                  <c:v>7.7896000000000001</c:v>
                </c:pt>
                <c:pt idx="38949">
                  <c:v>7.7897999999999996</c:v>
                </c:pt>
                <c:pt idx="38950">
                  <c:v>7.79</c:v>
                </c:pt>
                <c:pt idx="38951">
                  <c:v>7.7901999999999996</c:v>
                </c:pt>
                <c:pt idx="38952">
                  <c:v>7.7904</c:v>
                </c:pt>
                <c:pt idx="38953">
                  <c:v>7.7906000000000004</c:v>
                </c:pt>
                <c:pt idx="38954">
                  <c:v>7.7907999999999999</c:v>
                </c:pt>
                <c:pt idx="38955">
                  <c:v>7.7910000000000004</c:v>
                </c:pt>
                <c:pt idx="38956">
                  <c:v>7.7911999999999999</c:v>
                </c:pt>
                <c:pt idx="38957">
                  <c:v>7.7914000000000003</c:v>
                </c:pt>
                <c:pt idx="38958">
                  <c:v>7.7915999999999999</c:v>
                </c:pt>
                <c:pt idx="38959">
                  <c:v>7.7918000000000003</c:v>
                </c:pt>
                <c:pt idx="38960">
                  <c:v>7.7919999999999998</c:v>
                </c:pt>
                <c:pt idx="38961">
                  <c:v>7.7922000000000002</c:v>
                </c:pt>
                <c:pt idx="38962">
                  <c:v>7.7923999999999998</c:v>
                </c:pt>
                <c:pt idx="38963">
                  <c:v>7.7926000000000002</c:v>
                </c:pt>
                <c:pt idx="38964">
                  <c:v>7.7927999999999997</c:v>
                </c:pt>
                <c:pt idx="38965">
                  <c:v>7.7930000000000001</c:v>
                </c:pt>
                <c:pt idx="38966">
                  <c:v>7.7931999999999997</c:v>
                </c:pt>
                <c:pt idx="38967">
                  <c:v>7.7934000000000001</c:v>
                </c:pt>
                <c:pt idx="38968">
                  <c:v>7.7935999999999996</c:v>
                </c:pt>
                <c:pt idx="38969">
                  <c:v>7.7938000000000001</c:v>
                </c:pt>
                <c:pt idx="38970">
                  <c:v>7.7939999999999996</c:v>
                </c:pt>
                <c:pt idx="38971">
                  <c:v>7.7942</c:v>
                </c:pt>
                <c:pt idx="38972">
                  <c:v>7.7944000000000004</c:v>
                </c:pt>
                <c:pt idx="38973">
                  <c:v>7.7946</c:v>
                </c:pt>
                <c:pt idx="38974">
                  <c:v>7.7948000000000004</c:v>
                </c:pt>
                <c:pt idx="38975">
                  <c:v>7.7949999999999999</c:v>
                </c:pt>
                <c:pt idx="38976">
                  <c:v>7.7952000000000004</c:v>
                </c:pt>
                <c:pt idx="38977">
                  <c:v>7.7953999999999999</c:v>
                </c:pt>
                <c:pt idx="38978">
                  <c:v>7.7956000000000003</c:v>
                </c:pt>
                <c:pt idx="38979">
                  <c:v>7.7957999999999998</c:v>
                </c:pt>
                <c:pt idx="38980">
                  <c:v>7.7960000000000003</c:v>
                </c:pt>
                <c:pt idx="38981">
                  <c:v>7.7961999999999998</c:v>
                </c:pt>
                <c:pt idx="38982">
                  <c:v>7.7964000000000002</c:v>
                </c:pt>
                <c:pt idx="38983">
                  <c:v>7.7965999999999998</c:v>
                </c:pt>
                <c:pt idx="38984">
                  <c:v>7.7968000000000002</c:v>
                </c:pt>
                <c:pt idx="38985">
                  <c:v>7.7969999999999997</c:v>
                </c:pt>
                <c:pt idx="38986">
                  <c:v>7.7972000000000001</c:v>
                </c:pt>
                <c:pt idx="38987">
                  <c:v>7.7973999999999997</c:v>
                </c:pt>
                <c:pt idx="38988">
                  <c:v>7.7976000000000001</c:v>
                </c:pt>
                <c:pt idx="38989">
                  <c:v>7.7977999999999996</c:v>
                </c:pt>
                <c:pt idx="38990">
                  <c:v>7.798</c:v>
                </c:pt>
                <c:pt idx="38991">
                  <c:v>7.7981999999999996</c:v>
                </c:pt>
                <c:pt idx="38992">
                  <c:v>7.7984</c:v>
                </c:pt>
                <c:pt idx="38993">
                  <c:v>7.7986000000000004</c:v>
                </c:pt>
                <c:pt idx="38994">
                  <c:v>7.7988</c:v>
                </c:pt>
                <c:pt idx="38995">
                  <c:v>7.7990000000000004</c:v>
                </c:pt>
                <c:pt idx="38996">
                  <c:v>7.7991999999999999</c:v>
                </c:pt>
                <c:pt idx="38997">
                  <c:v>7.7994000000000003</c:v>
                </c:pt>
                <c:pt idx="38998">
                  <c:v>7.7995999999999999</c:v>
                </c:pt>
                <c:pt idx="38999">
                  <c:v>7.7998000000000003</c:v>
                </c:pt>
                <c:pt idx="39000">
                  <c:v>7.8</c:v>
                </c:pt>
                <c:pt idx="39001">
                  <c:v>7.8002000000000002</c:v>
                </c:pt>
                <c:pt idx="39002">
                  <c:v>7.8003999999999998</c:v>
                </c:pt>
                <c:pt idx="39003">
                  <c:v>7.8006000000000002</c:v>
                </c:pt>
                <c:pt idx="39004">
                  <c:v>7.8007999999999997</c:v>
                </c:pt>
                <c:pt idx="39005">
                  <c:v>7.8010000000000002</c:v>
                </c:pt>
                <c:pt idx="39006">
                  <c:v>7.8011999999999997</c:v>
                </c:pt>
                <c:pt idx="39007">
                  <c:v>7.8014000000000001</c:v>
                </c:pt>
                <c:pt idx="39008">
                  <c:v>7.8015999999999996</c:v>
                </c:pt>
                <c:pt idx="39009">
                  <c:v>7.8018000000000001</c:v>
                </c:pt>
                <c:pt idx="39010">
                  <c:v>7.8019999999999996</c:v>
                </c:pt>
                <c:pt idx="39011">
                  <c:v>7.8022</c:v>
                </c:pt>
                <c:pt idx="39012">
                  <c:v>7.8023999999999996</c:v>
                </c:pt>
                <c:pt idx="39013">
                  <c:v>7.8026</c:v>
                </c:pt>
                <c:pt idx="39014">
                  <c:v>7.8028000000000004</c:v>
                </c:pt>
                <c:pt idx="39015">
                  <c:v>7.8029999999999999</c:v>
                </c:pt>
                <c:pt idx="39016">
                  <c:v>7.8032000000000004</c:v>
                </c:pt>
                <c:pt idx="39017">
                  <c:v>7.8033999999999999</c:v>
                </c:pt>
                <c:pt idx="39018">
                  <c:v>7.8036000000000003</c:v>
                </c:pt>
                <c:pt idx="39019">
                  <c:v>7.8037999999999998</c:v>
                </c:pt>
                <c:pt idx="39020">
                  <c:v>7.8040000000000003</c:v>
                </c:pt>
                <c:pt idx="39021">
                  <c:v>7.8041999999999998</c:v>
                </c:pt>
                <c:pt idx="39022">
                  <c:v>7.8044000000000002</c:v>
                </c:pt>
                <c:pt idx="39023">
                  <c:v>7.8045999999999998</c:v>
                </c:pt>
                <c:pt idx="39024">
                  <c:v>7.8048000000000002</c:v>
                </c:pt>
                <c:pt idx="39025">
                  <c:v>7.8049999999999997</c:v>
                </c:pt>
                <c:pt idx="39026">
                  <c:v>7.8052000000000001</c:v>
                </c:pt>
                <c:pt idx="39027">
                  <c:v>7.8053999999999997</c:v>
                </c:pt>
                <c:pt idx="39028">
                  <c:v>7.8056000000000001</c:v>
                </c:pt>
                <c:pt idx="39029">
                  <c:v>7.8057999999999996</c:v>
                </c:pt>
                <c:pt idx="39030">
                  <c:v>7.806</c:v>
                </c:pt>
                <c:pt idx="39031">
                  <c:v>7.8061999999999996</c:v>
                </c:pt>
                <c:pt idx="39032">
                  <c:v>7.8064</c:v>
                </c:pt>
                <c:pt idx="39033">
                  <c:v>7.8066000000000004</c:v>
                </c:pt>
                <c:pt idx="39034">
                  <c:v>7.8068</c:v>
                </c:pt>
                <c:pt idx="39035">
                  <c:v>7.8070000000000004</c:v>
                </c:pt>
                <c:pt idx="39036">
                  <c:v>7.8071999999999999</c:v>
                </c:pt>
                <c:pt idx="39037">
                  <c:v>7.8074000000000003</c:v>
                </c:pt>
                <c:pt idx="39038">
                  <c:v>7.8075999999999999</c:v>
                </c:pt>
                <c:pt idx="39039">
                  <c:v>7.8078000000000003</c:v>
                </c:pt>
                <c:pt idx="39040">
                  <c:v>7.8079999999999998</c:v>
                </c:pt>
                <c:pt idx="39041">
                  <c:v>7.8082000000000003</c:v>
                </c:pt>
                <c:pt idx="39042">
                  <c:v>7.8083999999999998</c:v>
                </c:pt>
                <c:pt idx="39043">
                  <c:v>7.8086000000000002</c:v>
                </c:pt>
                <c:pt idx="39044">
                  <c:v>7.8087999999999997</c:v>
                </c:pt>
                <c:pt idx="39045">
                  <c:v>7.8090000000000002</c:v>
                </c:pt>
                <c:pt idx="39046">
                  <c:v>7.8091999999999997</c:v>
                </c:pt>
                <c:pt idx="39047">
                  <c:v>7.8094000000000001</c:v>
                </c:pt>
                <c:pt idx="39048">
                  <c:v>7.8095999999999997</c:v>
                </c:pt>
                <c:pt idx="39049">
                  <c:v>7.8098000000000001</c:v>
                </c:pt>
                <c:pt idx="39050">
                  <c:v>7.81</c:v>
                </c:pt>
                <c:pt idx="39051">
                  <c:v>7.8102</c:v>
                </c:pt>
                <c:pt idx="39052">
                  <c:v>7.8103999999999996</c:v>
                </c:pt>
                <c:pt idx="39053">
                  <c:v>7.8106</c:v>
                </c:pt>
                <c:pt idx="39054">
                  <c:v>7.8108000000000004</c:v>
                </c:pt>
                <c:pt idx="39055">
                  <c:v>7.8109999999999999</c:v>
                </c:pt>
                <c:pt idx="39056">
                  <c:v>7.8112000000000004</c:v>
                </c:pt>
                <c:pt idx="39057">
                  <c:v>7.8113999999999999</c:v>
                </c:pt>
                <c:pt idx="39058">
                  <c:v>7.8116000000000003</c:v>
                </c:pt>
                <c:pt idx="39059">
                  <c:v>7.8117999999999999</c:v>
                </c:pt>
                <c:pt idx="39060">
                  <c:v>7.8120000000000003</c:v>
                </c:pt>
                <c:pt idx="39061">
                  <c:v>7.8121999999999998</c:v>
                </c:pt>
                <c:pt idx="39062">
                  <c:v>7.8124000000000002</c:v>
                </c:pt>
                <c:pt idx="39063">
                  <c:v>7.8125999999999998</c:v>
                </c:pt>
                <c:pt idx="39064">
                  <c:v>7.8128000000000002</c:v>
                </c:pt>
                <c:pt idx="39065">
                  <c:v>7.8129999999999997</c:v>
                </c:pt>
                <c:pt idx="39066">
                  <c:v>7.8132000000000001</c:v>
                </c:pt>
                <c:pt idx="39067">
                  <c:v>7.8133999999999997</c:v>
                </c:pt>
                <c:pt idx="39068">
                  <c:v>7.8136000000000001</c:v>
                </c:pt>
                <c:pt idx="39069">
                  <c:v>7.8137999999999996</c:v>
                </c:pt>
                <c:pt idx="39070">
                  <c:v>7.8140000000000001</c:v>
                </c:pt>
                <c:pt idx="39071">
                  <c:v>7.8141999999999996</c:v>
                </c:pt>
                <c:pt idx="39072">
                  <c:v>7.8144</c:v>
                </c:pt>
                <c:pt idx="39073">
                  <c:v>7.8146000000000004</c:v>
                </c:pt>
                <c:pt idx="39074">
                  <c:v>7.8148</c:v>
                </c:pt>
                <c:pt idx="39075">
                  <c:v>7.8150000000000004</c:v>
                </c:pt>
                <c:pt idx="39076">
                  <c:v>7.8151999999999999</c:v>
                </c:pt>
                <c:pt idx="39077">
                  <c:v>7.8154000000000003</c:v>
                </c:pt>
                <c:pt idx="39078">
                  <c:v>7.8155999999999999</c:v>
                </c:pt>
                <c:pt idx="39079">
                  <c:v>7.8158000000000003</c:v>
                </c:pt>
                <c:pt idx="39080">
                  <c:v>7.8159999999999998</c:v>
                </c:pt>
                <c:pt idx="39081">
                  <c:v>7.8162000000000003</c:v>
                </c:pt>
                <c:pt idx="39082">
                  <c:v>7.8163999999999998</c:v>
                </c:pt>
                <c:pt idx="39083">
                  <c:v>7.8166000000000002</c:v>
                </c:pt>
                <c:pt idx="39084">
                  <c:v>7.8167999999999997</c:v>
                </c:pt>
                <c:pt idx="39085">
                  <c:v>7.8170000000000002</c:v>
                </c:pt>
                <c:pt idx="39086">
                  <c:v>7.8171999999999997</c:v>
                </c:pt>
                <c:pt idx="39087">
                  <c:v>7.8174000000000001</c:v>
                </c:pt>
                <c:pt idx="39088">
                  <c:v>7.8175999999999997</c:v>
                </c:pt>
                <c:pt idx="39089">
                  <c:v>7.8178000000000001</c:v>
                </c:pt>
                <c:pt idx="39090">
                  <c:v>7.8179999999999996</c:v>
                </c:pt>
                <c:pt idx="39091">
                  <c:v>7.8182</c:v>
                </c:pt>
                <c:pt idx="39092">
                  <c:v>7.8183999999999996</c:v>
                </c:pt>
                <c:pt idx="39093">
                  <c:v>7.8186</c:v>
                </c:pt>
                <c:pt idx="39094">
                  <c:v>7.8188000000000004</c:v>
                </c:pt>
                <c:pt idx="39095">
                  <c:v>7.819</c:v>
                </c:pt>
                <c:pt idx="39096">
                  <c:v>7.8192000000000004</c:v>
                </c:pt>
                <c:pt idx="39097">
                  <c:v>7.8193999999999999</c:v>
                </c:pt>
                <c:pt idx="39098">
                  <c:v>7.8196000000000003</c:v>
                </c:pt>
                <c:pt idx="39099">
                  <c:v>7.8197999999999999</c:v>
                </c:pt>
                <c:pt idx="39100">
                  <c:v>7.82</c:v>
                </c:pt>
                <c:pt idx="39101">
                  <c:v>7.8201999999999998</c:v>
                </c:pt>
                <c:pt idx="39102">
                  <c:v>7.8204000000000002</c:v>
                </c:pt>
                <c:pt idx="39103">
                  <c:v>7.8205999999999998</c:v>
                </c:pt>
                <c:pt idx="39104">
                  <c:v>7.8208000000000002</c:v>
                </c:pt>
                <c:pt idx="39105">
                  <c:v>7.8209999999999997</c:v>
                </c:pt>
                <c:pt idx="39106">
                  <c:v>7.8212000000000002</c:v>
                </c:pt>
                <c:pt idx="39107">
                  <c:v>7.8213999999999997</c:v>
                </c:pt>
                <c:pt idx="39108">
                  <c:v>7.8216000000000001</c:v>
                </c:pt>
                <c:pt idx="39109">
                  <c:v>7.8217999999999996</c:v>
                </c:pt>
                <c:pt idx="39110">
                  <c:v>7.8220000000000001</c:v>
                </c:pt>
                <c:pt idx="39111">
                  <c:v>7.8221999999999996</c:v>
                </c:pt>
                <c:pt idx="39112">
                  <c:v>7.8224</c:v>
                </c:pt>
                <c:pt idx="39113">
                  <c:v>7.8226000000000004</c:v>
                </c:pt>
                <c:pt idx="39114">
                  <c:v>7.8228</c:v>
                </c:pt>
                <c:pt idx="39115">
                  <c:v>7.8230000000000004</c:v>
                </c:pt>
                <c:pt idx="39116">
                  <c:v>7.8231999999999999</c:v>
                </c:pt>
                <c:pt idx="39117">
                  <c:v>7.8234000000000004</c:v>
                </c:pt>
                <c:pt idx="39118">
                  <c:v>7.8235999999999999</c:v>
                </c:pt>
                <c:pt idx="39119">
                  <c:v>7.8238000000000003</c:v>
                </c:pt>
                <c:pt idx="39120">
                  <c:v>7.8239999999999998</c:v>
                </c:pt>
                <c:pt idx="39121">
                  <c:v>7.8242000000000003</c:v>
                </c:pt>
                <c:pt idx="39122">
                  <c:v>7.8243999999999998</c:v>
                </c:pt>
                <c:pt idx="39123">
                  <c:v>7.8246000000000002</c:v>
                </c:pt>
                <c:pt idx="39124">
                  <c:v>7.8247999999999998</c:v>
                </c:pt>
                <c:pt idx="39125">
                  <c:v>7.8250000000000002</c:v>
                </c:pt>
                <c:pt idx="39126">
                  <c:v>7.8251999999999997</c:v>
                </c:pt>
                <c:pt idx="39127">
                  <c:v>7.8254000000000001</c:v>
                </c:pt>
                <c:pt idx="39128">
                  <c:v>7.8255999999999997</c:v>
                </c:pt>
                <c:pt idx="39129">
                  <c:v>7.8258000000000001</c:v>
                </c:pt>
                <c:pt idx="39130">
                  <c:v>7.8259999999999996</c:v>
                </c:pt>
                <c:pt idx="39131">
                  <c:v>7.8262</c:v>
                </c:pt>
                <c:pt idx="39132">
                  <c:v>7.8263999999999996</c:v>
                </c:pt>
                <c:pt idx="39133">
                  <c:v>7.8266</c:v>
                </c:pt>
                <c:pt idx="39134">
                  <c:v>7.8268000000000004</c:v>
                </c:pt>
                <c:pt idx="39135">
                  <c:v>7.827</c:v>
                </c:pt>
                <c:pt idx="39136">
                  <c:v>7.8272000000000004</c:v>
                </c:pt>
                <c:pt idx="39137">
                  <c:v>7.8273999999999999</c:v>
                </c:pt>
                <c:pt idx="39138">
                  <c:v>7.8276000000000003</c:v>
                </c:pt>
                <c:pt idx="39139">
                  <c:v>7.8277999999999999</c:v>
                </c:pt>
                <c:pt idx="39140">
                  <c:v>7.8280000000000003</c:v>
                </c:pt>
                <c:pt idx="39141">
                  <c:v>7.8281999999999998</c:v>
                </c:pt>
                <c:pt idx="39142">
                  <c:v>7.8284000000000002</c:v>
                </c:pt>
                <c:pt idx="39143">
                  <c:v>7.8285999999999998</c:v>
                </c:pt>
                <c:pt idx="39144">
                  <c:v>7.8288000000000002</c:v>
                </c:pt>
                <c:pt idx="39145">
                  <c:v>7.8289999999999997</c:v>
                </c:pt>
                <c:pt idx="39146">
                  <c:v>7.8292000000000002</c:v>
                </c:pt>
                <c:pt idx="39147">
                  <c:v>7.8293999999999997</c:v>
                </c:pt>
                <c:pt idx="39148">
                  <c:v>7.8296000000000001</c:v>
                </c:pt>
                <c:pt idx="39149">
                  <c:v>7.8297999999999996</c:v>
                </c:pt>
                <c:pt idx="39150">
                  <c:v>7.83</c:v>
                </c:pt>
                <c:pt idx="39151">
                  <c:v>7.8301999999999996</c:v>
                </c:pt>
                <c:pt idx="39152">
                  <c:v>7.8304</c:v>
                </c:pt>
                <c:pt idx="39153">
                  <c:v>7.8305999999999996</c:v>
                </c:pt>
                <c:pt idx="39154">
                  <c:v>7.8308</c:v>
                </c:pt>
                <c:pt idx="39155">
                  <c:v>7.8310000000000004</c:v>
                </c:pt>
                <c:pt idx="39156">
                  <c:v>7.8311999999999999</c:v>
                </c:pt>
                <c:pt idx="39157">
                  <c:v>7.8314000000000004</c:v>
                </c:pt>
                <c:pt idx="39158">
                  <c:v>7.8315999999999999</c:v>
                </c:pt>
                <c:pt idx="39159">
                  <c:v>7.8318000000000003</c:v>
                </c:pt>
                <c:pt idx="39160">
                  <c:v>7.8319999999999999</c:v>
                </c:pt>
                <c:pt idx="39161">
                  <c:v>7.8322000000000003</c:v>
                </c:pt>
                <c:pt idx="39162">
                  <c:v>7.8323999999999998</c:v>
                </c:pt>
                <c:pt idx="39163">
                  <c:v>7.8326000000000002</c:v>
                </c:pt>
                <c:pt idx="39164">
                  <c:v>7.8327999999999998</c:v>
                </c:pt>
                <c:pt idx="39165">
                  <c:v>7.8330000000000002</c:v>
                </c:pt>
                <c:pt idx="39166">
                  <c:v>7.8331999999999997</c:v>
                </c:pt>
                <c:pt idx="39167">
                  <c:v>7.8334000000000001</c:v>
                </c:pt>
                <c:pt idx="39168">
                  <c:v>7.8335999999999997</c:v>
                </c:pt>
                <c:pt idx="39169">
                  <c:v>7.8338000000000001</c:v>
                </c:pt>
                <c:pt idx="39170">
                  <c:v>7.8339999999999996</c:v>
                </c:pt>
                <c:pt idx="39171">
                  <c:v>7.8342000000000001</c:v>
                </c:pt>
                <c:pt idx="39172">
                  <c:v>7.8343999999999996</c:v>
                </c:pt>
                <c:pt idx="39173">
                  <c:v>7.8346</c:v>
                </c:pt>
                <c:pt idx="39174">
                  <c:v>7.8348000000000004</c:v>
                </c:pt>
                <c:pt idx="39175">
                  <c:v>7.835</c:v>
                </c:pt>
                <c:pt idx="39176">
                  <c:v>7.8352000000000004</c:v>
                </c:pt>
                <c:pt idx="39177">
                  <c:v>7.8353999999999999</c:v>
                </c:pt>
                <c:pt idx="39178">
                  <c:v>7.8356000000000003</c:v>
                </c:pt>
                <c:pt idx="39179">
                  <c:v>7.8357999999999999</c:v>
                </c:pt>
                <c:pt idx="39180">
                  <c:v>7.8360000000000003</c:v>
                </c:pt>
                <c:pt idx="39181">
                  <c:v>7.8361999999999998</c:v>
                </c:pt>
                <c:pt idx="39182">
                  <c:v>7.8364000000000003</c:v>
                </c:pt>
                <c:pt idx="39183">
                  <c:v>7.8365999999999998</c:v>
                </c:pt>
                <c:pt idx="39184">
                  <c:v>7.8368000000000002</c:v>
                </c:pt>
                <c:pt idx="39185">
                  <c:v>7.8369999999999997</c:v>
                </c:pt>
                <c:pt idx="39186">
                  <c:v>7.8372000000000002</c:v>
                </c:pt>
                <c:pt idx="39187">
                  <c:v>7.8373999999999997</c:v>
                </c:pt>
                <c:pt idx="39188">
                  <c:v>7.8376000000000001</c:v>
                </c:pt>
                <c:pt idx="39189">
                  <c:v>7.8377999999999997</c:v>
                </c:pt>
                <c:pt idx="39190">
                  <c:v>7.8380000000000001</c:v>
                </c:pt>
                <c:pt idx="39191">
                  <c:v>7.8381999999999996</c:v>
                </c:pt>
                <c:pt idx="39192">
                  <c:v>7.8384</c:v>
                </c:pt>
                <c:pt idx="39193">
                  <c:v>7.8385999999999996</c:v>
                </c:pt>
                <c:pt idx="39194">
                  <c:v>7.8388</c:v>
                </c:pt>
                <c:pt idx="39195">
                  <c:v>7.8390000000000004</c:v>
                </c:pt>
                <c:pt idx="39196">
                  <c:v>7.8391999999999999</c:v>
                </c:pt>
                <c:pt idx="39197">
                  <c:v>7.8394000000000004</c:v>
                </c:pt>
                <c:pt idx="39198">
                  <c:v>7.8395999999999999</c:v>
                </c:pt>
                <c:pt idx="39199">
                  <c:v>7.8398000000000003</c:v>
                </c:pt>
                <c:pt idx="39200">
                  <c:v>7.84</c:v>
                </c:pt>
                <c:pt idx="39201">
                  <c:v>7.8402000000000003</c:v>
                </c:pt>
                <c:pt idx="39202">
                  <c:v>7.8403999999999998</c:v>
                </c:pt>
                <c:pt idx="39203">
                  <c:v>7.8406000000000002</c:v>
                </c:pt>
                <c:pt idx="39204">
                  <c:v>7.8407999999999998</c:v>
                </c:pt>
                <c:pt idx="39205">
                  <c:v>7.8410000000000002</c:v>
                </c:pt>
                <c:pt idx="39206">
                  <c:v>7.8411999999999997</c:v>
                </c:pt>
                <c:pt idx="39207">
                  <c:v>7.8414000000000001</c:v>
                </c:pt>
                <c:pt idx="39208">
                  <c:v>7.8415999999999997</c:v>
                </c:pt>
                <c:pt idx="39209">
                  <c:v>7.8418000000000001</c:v>
                </c:pt>
                <c:pt idx="39210">
                  <c:v>7.8419999999999996</c:v>
                </c:pt>
                <c:pt idx="39211">
                  <c:v>7.8422000000000001</c:v>
                </c:pt>
                <c:pt idx="39212">
                  <c:v>7.8423999999999996</c:v>
                </c:pt>
                <c:pt idx="39213">
                  <c:v>7.8426</c:v>
                </c:pt>
                <c:pt idx="39214">
                  <c:v>7.8428000000000004</c:v>
                </c:pt>
                <c:pt idx="39215">
                  <c:v>7.843</c:v>
                </c:pt>
                <c:pt idx="39216">
                  <c:v>7.8432000000000004</c:v>
                </c:pt>
                <c:pt idx="39217">
                  <c:v>7.8433999999999999</c:v>
                </c:pt>
                <c:pt idx="39218">
                  <c:v>7.8436000000000003</c:v>
                </c:pt>
                <c:pt idx="39219">
                  <c:v>7.8437999999999999</c:v>
                </c:pt>
                <c:pt idx="39220">
                  <c:v>7.8440000000000003</c:v>
                </c:pt>
                <c:pt idx="39221">
                  <c:v>7.8441999999999998</c:v>
                </c:pt>
                <c:pt idx="39222">
                  <c:v>7.8444000000000003</c:v>
                </c:pt>
                <c:pt idx="39223">
                  <c:v>7.8445999999999998</c:v>
                </c:pt>
                <c:pt idx="39224">
                  <c:v>7.8448000000000002</c:v>
                </c:pt>
                <c:pt idx="39225">
                  <c:v>7.8449999999999998</c:v>
                </c:pt>
                <c:pt idx="39226">
                  <c:v>7.8452000000000002</c:v>
                </c:pt>
                <c:pt idx="39227">
                  <c:v>7.8453999999999997</c:v>
                </c:pt>
                <c:pt idx="39228">
                  <c:v>7.8456000000000001</c:v>
                </c:pt>
                <c:pt idx="39229">
                  <c:v>7.8457999999999997</c:v>
                </c:pt>
                <c:pt idx="39230">
                  <c:v>7.8460000000000001</c:v>
                </c:pt>
                <c:pt idx="39231">
                  <c:v>7.8461999999999996</c:v>
                </c:pt>
                <c:pt idx="39232">
                  <c:v>7.8464</c:v>
                </c:pt>
                <c:pt idx="39233">
                  <c:v>7.8465999999999996</c:v>
                </c:pt>
                <c:pt idx="39234">
                  <c:v>7.8468</c:v>
                </c:pt>
                <c:pt idx="39235">
                  <c:v>7.8470000000000004</c:v>
                </c:pt>
                <c:pt idx="39236">
                  <c:v>7.8472</c:v>
                </c:pt>
                <c:pt idx="39237">
                  <c:v>7.8474000000000004</c:v>
                </c:pt>
                <c:pt idx="39238">
                  <c:v>7.8475999999999999</c:v>
                </c:pt>
                <c:pt idx="39239">
                  <c:v>7.8478000000000003</c:v>
                </c:pt>
                <c:pt idx="39240">
                  <c:v>7.8479999999999999</c:v>
                </c:pt>
                <c:pt idx="39241">
                  <c:v>7.8482000000000003</c:v>
                </c:pt>
                <c:pt idx="39242">
                  <c:v>7.8483999999999998</c:v>
                </c:pt>
                <c:pt idx="39243">
                  <c:v>7.8486000000000002</c:v>
                </c:pt>
                <c:pt idx="39244">
                  <c:v>7.8487999999999998</c:v>
                </c:pt>
                <c:pt idx="39245">
                  <c:v>7.8490000000000002</c:v>
                </c:pt>
                <c:pt idx="39246">
                  <c:v>7.8491999999999997</c:v>
                </c:pt>
                <c:pt idx="39247">
                  <c:v>7.8494000000000002</c:v>
                </c:pt>
                <c:pt idx="39248">
                  <c:v>7.8495999999999997</c:v>
                </c:pt>
                <c:pt idx="39249">
                  <c:v>7.8498000000000001</c:v>
                </c:pt>
                <c:pt idx="39250">
                  <c:v>7.85</c:v>
                </c:pt>
                <c:pt idx="39251">
                  <c:v>7.8502000000000001</c:v>
                </c:pt>
                <c:pt idx="39252">
                  <c:v>7.8503999999999996</c:v>
                </c:pt>
                <c:pt idx="39253">
                  <c:v>7.8506</c:v>
                </c:pt>
                <c:pt idx="39254">
                  <c:v>7.8507999999999996</c:v>
                </c:pt>
                <c:pt idx="39255">
                  <c:v>7.851</c:v>
                </c:pt>
                <c:pt idx="39256">
                  <c:v>7.8512000000000004</c:v>
                </c:pt>
                <c:pt idx="39257">
                  <c:v>7.8513999999999999</c:v>
                </c:pt>
                <c:pt idx="39258">
                  <c:v>7.8516000000000004</c:v>
                </c:pt>
                <c:pt idx="39259">
                  <c:v>7.8517999999999999</c:v>
                </c:pt>
                <c:pt idx="39260">
                  <c:v>7.8520000000000003</c:v>
                </c:pt>
                <c:pt idx="39261">
                  <c:v>7.8521999999999998</c:v>
                </c:pt>
                <c:pt idx="39262">
                  <c:v>7.8524000000000003</c:v>
                </c:pt>
                <c:pt idx="39263">
                  <c:v>7.8525999999999998</c:v>
                </c:pt>
                <c:pt idx="39264">
                  <c:v>7.8528000000000002</c:v>
                </c:pt>
                <c:pt idx="39265">
                  <c:v>7.8529999999999998</c:v>
                </c:pt>
                <c:pt idx="39266">
                  <c:v>7.8532000000000002</c:v>
                </c:pt>
                <c:pt idx="39267">
                  <c:v>7.8533999999999997</c:v>
                </c:pt>
                <c:pt idx="39268">
                  <c:v>7.8536000000000001</c:v>
                </c:pt>
                <c:pt idx="39269">
                  <c:v>7.8537999999999997</c:v>
                </c:pt>
                <c:pt idx="39270">
                  <c:v>7.8540000000000001</c:v>
                </c:pt>
                <c:pt idx="39271">
                  <c:v>7.8541999999999996</c:v>
                </c:pt>
                <c:pt idx="39272">
                  <c:v>7.8544</c:v>
                </c:pt>
                <c:pt idx="39273">
                  <c:v>7.8545999999999996</c:v>
                </c:pt>
                <c:pt idx="39274">
                  <c:v>7.8548</c:v>
                </c:pt>
                <c:pt idx="39275">
                  <c:v>7.8550000000000004</c:v>
                </c:pt>
                <c:pt idx="39276">
                  <c:v>7.8552</c:v>
                </c:pt>
                <c:pt idx="39277">
                  <c:v>7.8554000000000004</c:v>
                </c:pt>
                <c:pt idx="39278">
                  <c:v>7.8555999999999999</c:v>
                </c:pt>
                <c:pt idx="39279">
                  <c:v>7.8558000000000003</c:v>
                </c:pt>
                <c:pt idx="39280">
                  <c:v>7.8559999999999999</c:v>
                </c:pt>
                <c:pt idx="39281">
                  <c:v>7.8562000000000003</c:v>
                </c:pt>
                <c:pt idx="39282">
                  <c:v>7.8563999999999998</c:v>
                </c:pt>
                <c:pt idx="39283">
                  <c:v>7.8566000000000003</c:v>
                </c:pt>
                <c:pt idx="39284">
                  <c:v>7.8567999999999998</c:v>
                </c:pt>
                <c:pt idx="39285">
                  <c:v>7.8570000000000002</c:v>
                </c:pt>
                <c:pt idx="39286">
                  <c:v>7.8571999999999997</c:v>
                </c:pt>
                <c:pt idx="39287">
                  <c:v>7.8574000000000002</c:v>
                </c:pt>
                <c:pt idx="39288">
                  <c:v>7.8575999999999997</c:v>
                </c:pt>
                <c:pt idx="39289">
                  <c:v>7.8578000000000001</c:v>
                </c:pt>
                <c:pt idx="39290">
                  <c:v>7.8579999999999997</c:v>
                </c:pt>
                <c:pt idx="39291">
                  <c:v>7.8582000000000001</c:v>
                </c:pt>
                <c:pt idx="39292">
                  <c:v>7.8583999999999996</c:v>
                </c:pt>
                <c:pt idx="39293">
                  <c:v>7.8586</c:v>
                </c:pt>
                <c:pt idx="39294">
                  <c:v>7.8587999999999996</c:v>
                </c:pt>
                <c:pt idx="39295">
                  <c:v>7.859</c:v>
                </c:pt>
                <c:pt idx="39296">
                  <c:v>7.8592000000000004</c:v>
                </c:pt>
                <c:pt idx="39297">
                  <c:v>7.8593999999999999</c:v>
                </c:pt>
                <c:pt idx="39298">
                  <c:v>7.8596000000000004</c:v>
                </c:pt>
                <c:pt idx="39299">
                  <c:v>7.8597999999999999</c:v>
                </c:pt>
                <c:pt idx="39300">
                  <c:v>7.86</c:v>
                </c:pt>
                <c:pt idx="39301">
                  <c:v>7.8601999999999999</c:v>
                </c:pt>
                <c:pt idx="39302">
                  <c:v>7.8604000000000003</c:v>
                </c:pt>
                <c:pt idx="39303">
                  <c:v>7.8605999999999998</c:v>
                </c:pt>
                <c:pt idx="39304">
                  <c:v>7.8608000000000002</c:v>
                </c:pt>
                <c:pt idx="39305">
                  <c:v>7.8609999999999998</c:v>
                </c:pt>
                <c:pt idx="39306">
                  <c:v>7.8612000000000002</c:v>
                </c:pt>
                <c:pt idx="39307">
                  <c:v>7.8613999999999997</c:v>
                </c:pt>
                <c:pt idx="39308">
                  <c:v>7.8616000000000001</c:v>
                </c:pt>
                <c:pt idx="39309">
                  <c:v>7.8617999999999997</c:v>
                </c:pt>
                <c:pt idx="39310">
                  <c:v>7.8620000000000001</c:v>
                </c:pt>
                <c:pt idx="39311">
                  <c:v>7.8621999999999996</c:v>
                </c:pt>
                <c:pt idx="39312">
                  <c:v>7.8624000000000001</c:v>
                </c:pt>
                <c:pt idx="39313">
                  <c:v>7.8625999999999996</c:v>
                </c:pt>
                <c:pt idx="39314">
                  <c:v>7.8628</c:v>
                </c:pt>
                <c:pt idx="39315">
                  <c:v>7.8630000000000004</c:v>
                </c:pt>
                <c:pt idx="39316">
                  <c:v>7.8632</c:v>
                </c:pt>
                <c:pt idx="39317">
                  <c:v>7.8634000000000004</c:v>
                </c:pt>
                <c:pt idx="39318">
                  <c:v>7.8635999999999999</c:v>
                </c:pt>
                <c:pt idx="39319">
                  <c:v>7.8638000000000003</c:v>
                </c:pt>
                <c:pt idx="39320">
                  <c:v>7.8639999999999999</c:v>
                </c:pt>
                <c:pt idx="39321">
                  <c:v>7.8642000000000003</c:v>
                </c:pt>
                <c:pt idx="39322">
                  <c:v>7.8643999999999998</c:v>
                </c:pt>
                <c:pt idx="39323">
                  <c:v>7.8646000000000003</c:v>
                </c:pt>
                <c:pt idx="39324">
                  <c:v>7.8647999999999998</c:v>
                </c:pt>
                <c:pt idx="39325">
                  <c:v>7.8650000000000002</c:v>
                </c:pt>
                <c:pt idx="39326">
                  <c:v>7.8651999999999997</c:v>
                </c:pt>
                <c:pt idx="39327">
                  <c:v>7.8654000000000002</c:v>
                </c:pt>
                <c:pt idx="39328">
                  <c:v>7.8655999999999997</c:v>
                </c:pt>
                <c:pt idx="39329">
                  <c:v>7.8658000000000001</c:v>
                </c:pt>
                <c:pt idx="39330">
                  <c:v>7.8659999999999997</c:v>
                </c:pt>
                <c:pt idx="39331">
                  <c:v>7.8662000000000001</c:v>
                </c:pt>
                <c:pt idx="39332">
                  <c:v>7.8663999999999996</c:v>
                </c:pt>
                <c:pt idx="39333">
                  <c:v>7.8666</c:v>
                </c:pt>
                <c:pt idx="39334">
                  <c:v>7.8667999999999996</c:v>
                </c:pt>
                <c:pt idx="39335">
                  <c:v>7.867</c:v>
                </c:pt>
                <c:pt idx="39336">
                  <c:v>7.8672000000000004</c:v>
                </c:pt>
                <c:pt idx="39337">
                  <c:v>7.8673999999999999</c:v>
                </c:pt>
                <c:pt idx="39338">
                  <c:v>7.8676000000000004</c:v>
                </c:pt>
                <c:pt idx="39339">
                  <c:v>7.8677999999999999</c:v>
                </c:pt>
                <c:pt idx="39340">
                  <c:v>7.8680000000000003</c:v>
                </c:pt>
                <c:pt idx="39341">
                  <c:v>7.8681999999999999</c:v>
                </c:pt>
                <c:pt idx="39342">
                  <c:v>7.8684000000000003</c:v>
                </c:pt>
                <c:pt idx="39343">
                  <c:v>7.8685999999999998</c:v>
                </c:pt>
                <c:pt idx="39344">
                  <c:v>7.8688000000000002</c:v>
                </c:pt>
                <c:pt idx="39345">
                  <c:v>7.8689999999999998</c:v>
                </c:pt>
                <c:pt idx="39346">
                  <c:v>7.8692000000000002</c:v>
                </c:pt>
                <c:pt idx="39347">
                  <c:v>7.8693999999999997</c:v>
                </c:pt>
                <c:pt idx="39348">
                  <c:v>7.8696000000000002</c:v>
                </c:pt>
                <c:pt idx="39349">
                  <c:v>7.8697999999999997</c:v>
                </c:pt>
                <c:pt idx="39350">
                  <c:v>7.87</c:v>
                </c:pt>
                <c:pt idx="39351">
                  <c:v>7.8701999999999996</c:v>
                </c:pt>
                <c:pt idx="39352">
                  <c:v>7.8704000000000001</c:v>
                </c:pt>
                <c:pt idx="39353">
                  <c:v>7.8705999999999996</c:v>
                </c:pt>
                <c:pt idx="39354">
                  <c:v>7.8708</c:v>
                </c:pt>
                <c:pt idx="39355">
                  <c:v>7.8710000000000004</c:v>
                </c:pt>
                <c:pt idx="39356">
                  <c:v>7.8712</c:v>
                </c:pt>
                <c:pt idx="39357">
                  <c:v>7.8714000000000004</c:v>
                </c:pt>
                <c:pt idx="39358">
                  <c:v>7.8715999999999999</c:v>
                </c:pt>
                <c:pt idx="39359">
                  <c:v>7.8718000000000004</c:v>
                </c:pt>
                <c:pt idx="39360">
                  <c:v>7.8719999999999999</c:v>
                </c:pt>
                <c:pt idx="39361">
                  <c:v>7.8722000000000003</c:v>
                </c:pt>
                <c:pt idx="39362">
                  <c:v>7.8723999999999998</c:v>
                </c:pt>
                <c:pt idx="39363">
                  <c:v>7.8726000000000003</c:v>
                </c:pt>
                <c:pt idx="39364">
                  <c:v>7.8727999999999998</c:v>
                </c:pt>
                <c:pt idx="39365">
                  <c:v>7.8730000000000002</c:v>
                </c:pt>
                <c:pt idx="39366">
                  <c:v>7.8731999999999998</c:v>
                </c:pt>
                <c:pt idx="39367">
                  <c:v>7.8734000000000002</c:v>
                </c:pt>
                <c:pt idx="39368">
                  <c:v>7.8735999999999997</c:v>
                </c:pt>
                <c:pt idx="39369">
                  <c:v>7.8738000000000001</c:v>
                </c:pt>
                <c:pt idx="39370">
                  <c:v>7.8739999999999997</c:v>
                </c:pt>
                <c:pt idx="39371">
                  <c:v>7.8742000000000001</c:v>
                </c:pt>
                <c:pt idx="39372">
                  <c:v>7.8743999999999996</c:v>
                </c:pt>
                <c:pt idx="39373">
                  <c:v>7.8746</c:v>
                </c:pt>
                <c:pt idx="39374">
                  <c:v>7.8747999999999996</c:v>
                </c:pt>
                <c:pt idx="39375">
                  <c:v>7.875</c:v>
                </c:pt>
                <c:pt idx="39376">
                  <c:v>7.8752000000000004</c:v>
                </c:pt>
                <c:pt idx="39377">
                  <c:v>7.8754</c:v>
                </c:pt>
                <c:pt idx="39378">
                  <c:v>7.8756000000000004</c:v>
                </c:pt>
                <c:pt idx="39379">
                  <c:v>7.8757999999999999</c:v>
                </c:pt>
                <c:pt idx="39380">
                  <c:v>7.8760000000000003</c:v>
                </c:pt>
                <c:pt idx="39381">
                  <c:v>7.8761999999999999</c:v>
                </c:pt>
                <c:pt idx="39382">
                  <c:v>7.8764000000000003</c:v>
                </c:pt>
                <c:pt idx="39383">
                  <c:v>7.8765999999999998</c:v>
                </c:pt>
                <c:pt idx="39384">
                  <c:v>7.8768000000000002</c:v>
                </c:pt>
                <c:pt idx="39385">
                  <c:v>7.8769999999999998</c:v>
                </c:pt>
                <c:pt idx="39386">
                  <c:v>7.8772000000000002</c:v>
                </c:pt>
                <c:pt idx="39387">
                  <c:v>7.8773999999999997</c:v>
                </c:pt>
                <c:pt idx="39388">
                  <c:v>7.8776000000000002</c:v>
                </c:pt>
                <c:pt idx="39389">
                  <c:v>7.8777999999999997</c:v>
                </c:pt>
                <c:pt idx="39390">
                  <c:v>7.8780000000000001</c:v>
                </c:pt>
                <c:pt idx="39391">
                  <c:v>7.8781999999999996</c:v>
                </c:pt>
                <c:pt idx="39392">
                  <c:v>7.8784000000000001</c:v>
                </c:pt>
                <c:pt idx="39393">
                  <c:v>7.8785999999999996</c:v>
                </c:pt>
                <c:pt idx="39394">
                  <c:v>7.8788</c:v>
                </c:pt>
                <c:pt idx="39395">
                  <c:v>7.8789999999999996</c:v>
                </c:pt>
                <c:pt idx="39396">
                  <c:v>7.8792</c:v>
                </c:pt>
                <c:pt idx="39397">
                  <c:v>7.8794000000000004</c:v>
                </c:pt>
                <c:pt idx="39398">
                  <c:v>7.8795999999999999</c:v>
                </c:pt>
                <c:pt idx="39399">
                  <c:v>7.8798000000000004</c:v>
                </c:pt>
                <c:pt idx="39400">
                  <c:v>7.88</c:v>
                </c:pt>
                <c:pt idx="39401">
                  <c:v>7.8802000000000003</c:v>
                </c:pt>
                <c:pt idx="39402">
                  <c:v>7.8803999999999998</c:v>
                </c:pt>
                <c:pt idx="39403">
                  <c:v>7.8806000000000003</c:v>
                </c:pt>
                <c:pt idx="39404">
                  <c:v>7.8807999999999998</c:v>
                </c:pt>
                <c:pt idx="39405">
                  <c:v>7.8810000000000002</c:v>
                </c:pt>
                <c:pt idx="39406">
                  <c:v>7.8811999999999998</c:v>
                </c:pt>
                <c:pt idx="39407">
                  <c:v>7.8814000000000002</c:v>
                </c:pt>
                <c:pt idx="39408">
                  <c:v>7.8815999999999997</c:v>
                </c:pt>
                <c:pt idx="39409">
                  <c:v>7.8818000000000001</c:v>
                </c:pt>
                <c:pt idx="39410">
                  <c:v>7.8819999999999997</c:v>
                </c:pt>
                <c:pt idx="39411">
                  <c:v>7.8822000000000001</c:v>
                </c:pt>
                <c:pt idx="39412">
                  <c:v>7.8823999999999996</c:v>
                </c:pt>
                <c:pt idx="39413">
                  <c:v>7.8826000000000001</c:v>
                </c:pt>
                <c:pt idx="39414">
                  <c:v>7.8827999999999996</c:v>
                </c:pt>
                <c:pt idx="39415">
                  <c:v>7.883</c:v>
                </c:pt>
                <c:pt idx="39416">
                  <c:v>7.8832000000000004</c:v>
                </c:pt>
                <c:pt idx="39417">
                  <c:v>7.8834</c:v>
                </c:pt>
                <c:pt idx="39418">
                  <c:v>7.8836000000000004</c:v>
                </c:pt>
                <c:pt idx="39419">
                  <c:v>7.8837999999999999</c:v>
                </c:pt>
                <c:pt idx="39420">
                  <c:v>7.8840000000000003</c:v>
                </c:pt>
                <c:pt idx="39421">
                  <c:v>7.8841999999999999</c:v>
                </c:pt>
                <c:pt idx="39422">
                  <c:v>7.8844000000000003</c:v>
                </c:pt>
                <c:pt idx="39423">
                  <c:v>7.8845999999999998</c:v>
                </c:pt>
                <c:pt idx="39424">
                  <c:v>7.8848000000000003</c:v>
                </c:pt>
                <c:pt idx="39425">
                  <c:v>7.8849999999999998</c:v>
                </c:pt>
                <c:pt idx="39426">
                  <c:v>7.8852000000000002</c:v>
                </c:pt>
                <c:pt idx="39427">
                  <c:v>7.8853999999999997</c:v>
                </c:pt>
                <c:pt idx="39428">
                  <c:v>7.8856000000000002</c:v>
                </c:pt>
                <c:pt idx="39429">
                  <c:v>7.8857999999999997</c:v>
                </c:pt>
                <c:pt idx="39430">
                  <c:v>7.8860000000000001</c:v>
                </c:pt>
                <c:pt idx="39431">
                  <c:v>7.8861999999999997</c:v>
                </c:pt>
                <c:pt idx="39432">
                  <c:v>7.8864000000000001</c:v>
                </c:pt>
                <c:pt idx="39433">
                  <c:v>7.8865999999999996</c:v>
                </c:pt>
                <c:pt idx="39434">
                  <c:v>7.8868</c:v>
                </c:pt>
                <c:pt idx="39435">
                  <c:v>7.8869999999999996</c:v>
                </c:pt>
                <c:pt idx="39436">
                  <c:v>7.8872</c:v>
                </c:pt>
                <c:pt idx="39437">
                  <c:v>7.8874000000000004</c:v>
                </c:pt>
                <c:pt idx="39438">
                  <c:v>7.8875999999999999</c:v>
                </c:pt>
                <c:pt idx="39439">
                  <c:v>7.8878000000000004</c:v>
                </c:pt>
                <c:pt idx="39440">
                  <c:v>7.8879999999999999</c:v>
                </c:pt>
                <c:pt idx="39441">
                  <c:v>7.8882000000000003</c:v>
                </c:pt>
                <c:pt idx="39442">
                  <c:v>7.8883999999999999</c:v>
                </c:pt>
                <c:pt idx="39443">
                  <c:v>7.8886000000000003</c:v>
                </c:pt>
                <c:pt idx="39444">
                  <c:v>7.8887999999999998</c:v>
                </c:pt>
                <c:pt idx="39445">
                  <c:v>7.8890000000000002</c:v>
                </c:pt>
                <c:pt idx="39446">
                  <c:v>7.8891999999999998</c:v>
                </c:pt>
                <c:pt idx="39447">
                  <c:v>7.8894000000000002</c:v>
                </c:pt>
                <c:pt idx="39448">
                  <c:v>7.8895999999999997</c:v>
                </c:pt>
                <c:pt idx="39449">
                  <c:v>7.8898000000000001</c:v>
                </c:pt>
                <c:pt idx="39450">
                  <c:v>7.89</c:v>
                </c:pt>
                <c:pt idx="39451">
                  <c:v>7.8902000000000001</c:v>
                </c:pt>
                <c:pt idx="39452">
                  <c:v>7.8903999999999996</c:v>
                </c:pt>
                <c:pt idx="39453">
                  <c:v>7.8906000000000001</c:v>
                </c:pt>
                <c:pt idx="39454">
                  <c:v>7.8907999999999996</c:v>
                </c:pt>
                <c:pt idx="39455">
                  <c:v>7.891</c:v>
                </c:pt>
                <c:pt idx="39456">
                  <c:v>7.8912000000000004</c:v>
                </c:pt>
                <c:pt idx="39457">
                  <c:v>7.8914</c:v>
                </c:pt>
                <c:pt idx="39458">
                  <c:v>7.8916000000000004</c:v>
                </c:pt>
                <c:pt idx="39459">
                  <c:v>7.8917999999999999</c:v>
                </c:pt>
                <c:pt idx="39460">
                  <c:v>7.8920000000000003</c:v>
                </c:pt>
                <c:pt idx="39461">
                  <c:v>7.8921999999999999</c:v>
                </c:pt>
                <c:pt idx="39462">
                  <c:v>7.8924000000000003</c:v>
                </c:pt>
                <c:pt idx="39463">
                  <c:v>7.8925999999999998</c:v>
                </c:pt>
                <c:pt idx="39464">
                  <c:v>7.8928000000000003</c:v>
                </c:pt>
                <c:pt idx="39465">
                  <c:v>7.8929999999999998</c:v>
                </c:pt>
                <c:pt idx="39466">
                  <c:v>7.8932000000000002</c:v>
                </c:pt>
                <c:pt idx="39467">
                  <c:v>7.8933999999999997</c:v>
                </c:pt>
                <c:pt idx="39468">
                  <c:v>7.8936000000000002</c:v>
                </c:pt>
                <c:pt idx="39469">
                  <c:v>7.8937999999999997</c:v>
                </c:pt>
                <c:pt idx="39470">
                  <c:v>7.8940000000000001</c:v>
                </c:pt>
                <c:pt idx="39471">
                  <c:v>7.8941999999999997</c:v>
                </c:pt>
                <c:pt idx="39472">
                  <c:v>7.8944000000000001</c:v>
                </c:pt>
                <c:pt idx="39473">
                  <c:v>7.8945999999999996</c:v>
                </c:pt>
                <c:pt idx="39474">
                  <c:v>7.8948</c:v>
                </c:pt>
                <c:pt idx="39475">
                  <c:v>7.8949999999999996</c:v>
                </c:pt>
                <c:pt idx="39476">
                  <c:v>7.8952</c:v>
                </c:pt>
                <c:pt idx="39477">
                  <c:v>7.8954000000000004</c:v>
                </c:pt>
                <c:pt idx="39478">
                  <c:v>7.8956</c:v>
                </c:pt>
                <c:pt idx="39479">
                  <c:v>7.8958000000000004</c:v>
                </c:pt>
                <c:pt idx="39480">
                  <c:v>7.8959999999999999</c:v>
                </c:pt>
                <c:pt idx="39481">
                  <c:v>7.8962000000000003</c:v>
                </c:pt>
                <c:pt idx="39482">
                  <c:v>7.8963999999999999</c:v>
                </c:pt>
                <c:pt idx="39483">
                  <c:v>7.8966000000000003</c:v>
                </c:pt>
                <c:pt idx="39484">
                  <c:v>7.8967999999999998</c:v>
                </c:pt>
                <c:pt idx="39485">
                  <c:v>7.8970000000000002</c:v>
                </c:pt>
                <c:pt idx="39486">
                  <c:v>7.8971999999999998</c:v>
                </c:pt>
                <c:pt idx="39487">
                  <c:v>7.8974000000000002</c:v>
                </c:pt>
                <c:pt idx="39488">
                  <c:v>7.8975999999999997</c:v>
                </c:pt>
                <c:pt idx="39489">
                  <c:v>7.8978000000000002</c:v>
                </c:pt>
                <c:pt idx="39490">
                  <c:v>7.8979999999999997</c:v>
                </c:pt>
                <c:pt idx="39491">
                  <c:v>7.8982000000000001</c:v>
                </c:pt>
                <c:pt idx="39492">
                  <c:v>7.8983999999999996</c:v>
                </c:pt>
                <c:pt idx="39493">
                  <c:v>7.8986000000000001</c:v>
                </c:pt>
                <c:pt idx="39494">
                  <c:v>7.8987999999999996</c:v>
                </c:pt>
                <c:pt idx="39495">
                  <c:v>7.899</c:v>
                </c:pt>
                <c:pt idx="39496">
                  <c:v>7.8992000000000004</c:v>
                </c:pt>
                <c:pt idx="39497">
                  <c:v>7.8994</c:v>
                </c:pt>
                <c:pt idx="39498">
                  <c:v>7.8996000000000004</c:v>
                </c:pt>
                <c:pt idx="39499">
                  <c:v>7.8997999999999999</c:v>
                </c:pt>
                <c:pt idx="39500">
                  <c:v>7.9</c:v>
                </c:pt>
                <c:pt idx="39501">
                  <c:v>7.9001999999999999</c:v>
                </c:pt>
                <c:pt idx="39502">
                  <c:v>7.9004000000000003</c:v>
                </c:pt>
                <c:pt idx="39503">
                  <c:v>7.9005999999999998</c:v>
                </c:pt>
                <c:pt idx="39504">
                  <c:v>7.9008000000000003</c:v>
                </c:pt>
                <c:pt idx="39505">
                  <c:v>7.9009999999999998</c:v>
                </c:pt>
                <c:pt idx="39506">
                  <c:v>7.9012000000000002</c:v>
                </c:pt>
                <c:pt idx="39507">
                  <c:v>7.9013999999999998</c:v>
                </c:pt>
                <c:pt idx="39508">
                  <c:v>7.9016000000000002</c:v>
                </c:pt>
                <c:pt idx="39509">
                  <c:v>7.9017999999999997</c:v>
                </c:pt>
                <c:pt idx="39510">
                  <c:v>7.9020000000000001</c:v>
                </c:pt>
                <c:pt idx="39511">
                  <c:v>7.9021999999999997</c:v>
                </c:pt>
                <c:pt idx="39512">
                  <c:v>7.9024000000000001</c:v>
                </c:pt>
                <c:pt idx="39513">
                  <c:v>7.9025999999999996</c:v>
                </c:pt>
                <c:pt idx="39514">
                  <c:v>7.9028</c:v>
                </c:pt>
                <c:pt idx="39515">
                  <c:v>7.9029999999999996</c:v>
                </c:pt>
                <c:pt idx="39516">
                  <c:v>7.9032</c:v>
                </c:pt>
                <c:pt idx="39517">
                  <c:v>7.9034000000000004</c:v>
                </c:pt>
                <c:pt idx="39518">
                  <c:v>7.9036</c:v>
                </c:pt>
                <c:pt idx="39519">
                  <c:v>7.9038000000000004</c:v>
                </c:pt>
                <c:pt idx="39520">
                  <c:v>7.9039999999999999</c:v>
                </c:pt>
                <c:pt idx="39521">
                  <c:v>7.9042000000000003</c:v>
                </c:pt>
                <c:pt idx="39522">
                  <c:v>7.9043999999999999</c:v>
                </c:pt>
                <c:pt idx="39523">
                  <c:v>7.9046000000000003</c:v>
                </c:pt>
                <c:pt idx="39524">
                  <c:v>7.9047999999999998</c:v>
                </c:pt>
                <c:pt idx="39525">
                  <c:v>7.9050000000000002</c:v>
                </c:pt>
                <c:pt idx="39526">
                  <c:v>7.9051999999999998</c:v>
                </c:pt>
                <c:pt idx="39527">
                  <c:v>7.9054000000000002</c:v>
                </c:pt>
                <c:pt idx="39528">
                  <c:v>7.9055999999999997</c:v>
                </c:pt>
                <c:pt idx="39529">
                  <c:v>7.9058000000000002</c:v>
                </c:pt>
                <c:pt idx="39530">
                  <c:v>7.9059999999999997</c:v>
                </c:pt>
                <c:pt idx="39531">
                  <c:v>7.9062000000000001</c:v>
                </c:pt>
                <c:pt idx="39532">
                  <c:v>7.9063999999999997</c:v>
                </c:pt>
                <c:pt idx="39533">
                  <c:v>7.9066000000000001</c:v>
                </c:pt>
                <c:pt idx="39534">
                  <c:v>7.9067999999999996</c:v>
                </c:pt>
                <c:pt idx="39535">
                  <c:v>7.907</c:v>
                </c:pt>
                <c:pt idx="39536">
                  <c:v>7.9071999999999996</c:v>
                </c:pt>
                <c:pt idx="39537">
                  <c:v>7.9074</c:v>
                </c:pt>
                <c:pt idx="39538">
                  <c:v>7.9076000000000004</c:v>
                </c:pt>
                <c:pt idx="39539">
                  <c:v>7.9077999999999999</c:v>
                </c:pt>
                <c:pt idx="39540">
                  <c:v>7.9080000000000004</c:v>
                </c:pt>
                <c:pt idx="39541">
                  <c:v>7.9081999999999999</c:v>
                </c:pt>
                <c:pt idx="39542">
                  <c:v>7.9084000000000003</c:v>
                </c:pt>
                <c:pt idx="39543">
                  <c:v>7.9085999999999999</c:v>
                </c:pt>
                <c:pt idx="39544">
                  <c:v>7.9088000000000003</c:v>
                </c:pt>
                <c:pt idx="39545">
                  <c:v>7.9089999999999998</c:v>
                </c:pt>
                <c:pt idx="39546">
                  <c:v>7.9092000000000002</c:v>
                </c:pt>
                <c:pt idx="39547">
                  <c:v>7.9093999999999998</c:v>
                </c:pt>
                <c:pt idx="39548">
                  <c:v>7.9096000000000002</c:v>
                </c:pt>
                <c:pt idx="39549">
                  <c:v>7.9097999999999997</c:v>
                </c:pt>
                <c:pt idx="39550">
                  <c:v>7.91</c:v>
                </c:pt>
                <c:pt idx="39551">
                  <c:v>7.9101999999999997</c:v>
                </c:pt>
                <c:pt idx="39552">
                  <c:v>7.9104000000000001</c:v>
                </c:pt>
                <c:pt idx="39553">
                  <c:v>7.9105999999999996</c:v>
                </c:pt>
                <c:pt idx="39554">
                  <c:v>7.9108000000000001</c:v>
                </c:pt>
                <c:pt idx="39555">
                  <c:v>7.9109999999999996</c:v>
                </c:pt>
                <c:pt idx="39556">
                  <c:v>7.9112</c:v>
                </c:pt>
                <c:pt idx="39557">
                  <c:v>7.9114000000000004</c:v>
                </c:pt>
                <c:pt idx="39558">
                  <c:v>7.9116</c:v>
                </c:pt>
                <c:pt idx="39559">
                  <c:v>7.9118000000000004</c:v>
                </c:pt>
                <c:pt idx="39560">
                  <c:v>7.9119999999999999</c:v>
                </c:pt>
                <c:pt idx="39561">
                  <c:v>7.9122000000000003</c:v>
                </c:pt>
                <c:pt idx="39562">
                  <c:v>7.9123999999999999</c:v>
                </c:pt>
                <c:pt idx="39563">
                  <c:v>7.9126000000000003</c:v>
                </c:pt>
                <c:pt idx="39564">
                  <c:v>7.9127999999999998</c:v>
                </c:pt>
                <c:pt idx="39565">
                  <c:v>7.9130000000000003</c:v>
                </c:pt>
                <c:pt idx="39566">
                  <c:v>7.9131999999999998</c:v>
                </c:pt>
                <c:pt idx="39567">
                  <c:v>7.9134000000000002</c:v>
                </c:pt>
                <c:pt idx="39568">
                  <c:v>7.9135999999999997</c:v>
                </c:pt>
                <c:pt idx="39569">
                  <c:v>7.9138000000000002</c:v>
                </c:pt>
                <c:pt idx="39570">
                  <c:v>7.9139999999999997</c:v>
                </c:pt>
                <c:pt idx="39571">
                  <c:v>7.9142000000000001</c:v>
                </c:pt>
                <c:pt idx="39572">
                  <c:v>7.9143999999999997</c:v>
                </c:pt>
                <c:pt idx="39573">
                  <c:v>7.9146000000000001</c:v>
                </c:pt>
                <c:pt idx="39574">
                  <c:v>7.9147999999999996</c:v>
                </c:pt>
                <c:pt idx="39575">
                  <c:v>7.915</c:v>
                </c:pt>
                <c:pt idx="39576">
                  <c:v>7.9151999999999996</c:v>
                </c:pt>
                <c:pt idx="39577">
                  <c:v>7.9154</c:v>
                </c:pt>
                <c:pt idx="39578">
                  <c:v>7.9156000000000004</c:v>
                </c:pt>
                <c:pt idx="39579">
                  <c:v>7.9157999999999999</c:v>
                </c:pt>
                <c:pt idx="39580">
                  <c:v>7.9160000000000004</c:v>
                </c:pt>
                <c:pt idx="39581">
                  <c:v>7.9161999999999999</c:v>
                </c:pt>
                <c:pt idx="39582">
                  <c:v>7.9164000000000003</c:v>
                </c:pt>
                <c:pt idx="39583">
                  <c:v>7.9165999999999999</c:v>
                </c:pt>
                <c:pt idx="39584">
                  <c:v>7.9168000000000003</c:v>
                </c:pt>
                <c:pt idx="39585">
                  <c:v>7.9169999999999998</c:v>
                </c:pt>
                <c:pt idx="39586">
                  <c:v>7.9172000000000002</c:v>
                </c:pt>
                <c:pt idx="39587">
                  <c:v>7.9173999999999998</c:v>
                </c:pt>
                <c:pt idx="39588">
                  <c:v>7.9176000000000002</c:v>
                </c:pt>
                <c:pt idx="39589">
                  <c:v>7.9177999999999997</c:v>
                </c:pt>
                <c:pt idx="39590">
                  <c:v>7.9180000000000001</c:v>
                </c:pt>
                <c:pt idx="39591">
                  <c:v>7.9181999999999997</c:v>
                </c:pt>
                <c:pt idx="39592">
                  <c:v>7.9184000000000001</c:v>
                </c:pt>
                <c:pt idx="39593">
                  <c:v>7.9185999999999996</c:v>
                </c:pt>
                <c:pt idx="39594">
                  <c:v>7.9188000000000001</c:v>
                </c:pt>
                <c:pt idx="39595">
                  <c:v>7.9189999999999996</c:v>
                </c:pt>
                <c:pt idx="39596">
                  <c:v>7.9192</c:v>
                </c:pt>
                <c:pt idx="39597">
                  <c:v>7.9194000000000004</c:v>
                </c:pt>
                <c:pt idx="39598">
                  <c:v>7.9196</c:v>
                </c:pt>
                <c:pt idx="39599">
                  <c:v>7.9198000000000004</c:v>
                </c:pt>
                <c:pt idx="39600">
                  <c:v>7.92</c:v>
                </c:pt>
                <c:pt idx="39601">
                  <c:v>7.9202000000000004</c:v>
                </c:pt>
                <c:pt idx="39602">
                  <c:v>7.9203999999999999</c:v>
                </c:pt>
                <c:pt idx="39603">
                  <c:v>7.9206000000000003</c:v>
                </c:pt>
                <c:pt idx="39604">
                  <c:v>7.9207999999999998</c:v>
                </c:pt>
                <c:pt idx="39605">
                  <c:v>7.9210000000000003</c:v>
                </c:pt>
                <c:pt idx="39606">
                  <c:v>7.9211999999999998</c:v>
                </c:pt>
                <c:pt idx="39607">
                  <c:v>7.9214000000000002</c:v>
                </c:pt>
                <c:pt idx="39608">
                  <c:v>7.9215999999999998</c:v>
                </c:pt>
                <c:pt idx="39609">
                  <c:v>7.9218000000000002</c:v>
                </c:pt>
                <c:pt idx="39610">
                  <c:v>7.9219999999999997</c:v>
                </c:pt>
                <c:pt idx="39611">
                  <c:v>7.9222000000000001</c:v>
                </c:pt>
                <c:pt idx="39612">
                  <c:v>7.9223999999999997</c:v>
                </c:pt>
                <c:pt idx="39613">
                  <c:v>7.9226000000000001</c:v>
                </c:pt>
                <c:pt idx="39614">
                  <c:v>7.9227999999999996</c:v>
                </c:pt>
                <c:pt idx="39615">
                  <c:v>7.923</c:v>
                </c:pt>
                <c:pt idx="39616">
                  <c:v>7.9231999999999996</c:v>
                </c:pt>
                <c:pt idx="39617">
                  <c:v>7.9234</c:v>
                </c:pt>
                <c:pt idx="39618">
                  <c:v>7.9236000000000004</c:v>
                </c:pt>
                <c:pt idx="39619">
                  <c:v>7.9238</c:v>
                </c:pt>
                <c:pt idx="39620">
                  <c:v>7.9240000000000004</c:v>
                </c:pt>
                <c:pt idx="39621">
                  <c:v>7.9241999999999999</c:v>
                </c:pt>
                <c:pt idx="39622">
                  <c:v>7.9244000000000003</c:v>
                </c:pt>
                <c:pt idx="39623">
                  <c:v>7.9245999999999999</c:v>
                </c:pt>
                <c:pt idx="39624">
                  <c:v>7.9248000000000003</c:v>
                </c:pt>
                <c:pt idx="39625">
                  <c:v>7.9249999999999998</c:v>
                </c:pt>
                <c:pt idx="39626">
                  <c:v>7.9252000000000002</c:v>
                </c:pt>
                <c:pt idx="39627">
                  <c:v>7.9253999999999998</c:v>
                </c:pt>
                <c:pt idx="39628">
                  <c:v>7.9256000000000002</c:v>
                </c:pt>
                <c:pt idx="39629">
                  <c:v>7.9257999999999997</c:v>
                </c:pt>
                <c:pt idx="39630">
                  <c:v>7.9260000000000002</c:v>
                </c:pt>
                <c:pt idx="39631">
                  <c:v>7.9261999999999997</c:v>
                </c:pt>
                <c:pt idx="39632">
                  <c:v>7.9264000000000001</c:v>
                </c:pt>
                <c:pt idx="39633">
                  <c:v>7.9265999999999996</c:v>
                </c:pt>
                <c:pt idx="39634">
                  <c:v>7.9268000000000001</c:v>
                </c:pt>
                <c:pt idx="39635">
                  <c:v>7.9269999999999996</c:v>
                </c:pt>
                <c:pt idx="39636">
                  <c:v>7.9272</c:v>
                </c:pt>
                <c:pt idx="39637">
                  <c:v>7.9273999999999996</c:v>
                </c:pt>
                <c:pt idx="39638">
                  <c:v>7.9276</c:v>
                </c:pt>
                <c:pt idx="39639">
                  <c:v>7.9278000000000004</c:v>
                </c:pt>
                <c:pt idx="39640">
                  <c:v>7.9279999999999999</c:v>
                </c:pt>
                <c:pt idx="39641">
                  <c:v>7.9282000000000004</c:v>
                </c:pt>
                <c:pt idx="39642">
                  <c:v>7.9283999999999999</c:v>
                </c:pt>
                <c:pt idx="39643">
                  <c:v>7.9286000000000003</c:v>
                </c:pt>
                <c:pt idx="39644">
                  <c:v>7.9287999999999998</c:v>
                </c:pt>
                <c:pt idx="39645">
                  <c:v>7.9290000000000003</c:v>
                </c:pt>
                <c:pt idx="39646">
                  <c:v>7.9291999999999998</c:v>
                </c:pt>
                <c:pt idx="39647">
                  <c:v>7.9294000000000002</c:v>
                </c:pt>
                <c:pt idx="39648">
                  <c:v>7.9295999999999998</c:v>
                </c:pt>
                <c:pt idx="39649">
                  <c:v>7.9298000000000002</c:v>
                </c:pt>
                <c:pt idx="39650">
                  <c:v>7.93</c:v>
                </c:pt>
                <c:pt idx="39651">
                  <c:v>7.9302000000000001</c:v>
                </c:pt>
                <c:pt idx="39652">
                  <c:v>7.9303999999999997</c:v>
                </c:pt>
                <c:pt idx="39653">
                  <c:v>7.9306000000000001</c:v>
                </c:pt>
                <c:pt idx="39654">
                  <c:v>7.9307999999999996</c:v>
                </c:pt>
                <c:pt idx="39655">
                  <c:v>7.931</c:v>
                </c:pt>
                <c:pt idx="39656">
                  <c:v>7.9311999999999996</c:v>
                </c:pt>
                <c:pt idx="39657">
                  <c:v>7.9314</c:v>
                </c:pt>
                <c:pt idx="39658">
                  <c:v>7.9316000000000004</c:v>
                </c:pt>
                <c:pt idx="39659">
                  <c:v>7.9318</c:v>
                </c:pt>
                <c:pt idx="39660">
                  <c:v>7.9320000000000004</c:v>
                </c:pt>
                <c:pt idx="39661">
                  <c:v>7.9321999999999999</c:v>
                </c:pt>
                <c:pt idx="39662">
                  <c:v>7.9324000000000003</c:v>
                </c:pt>
                <c:pt idx="39663">
                  <c:v>7.9325999999999999</c:v>
                </c:pt>
                <c:pt idx="39664">
                  <c:v>7.9328000000000003</c:v>
                </c:pt>
                <c:pt idx="39665">
                  <c:v>7.9329999999999998</c:v>
                </c:pt>
                <c:pt idx="39666">
                  <c:v>7.9332000000000003</c:v>
                </c:pt>
                <c:pt idx="39667">
                  <c:v>7.9333999999999998</c:v>
                </c:pt>
                <c:pt idx="39668">
                  <c:v>7.9336000000000002</c:v>
                </c:pt>
                <c:pt idx="39669">
                  <c:v>7.9337999999999997</c:v>
                </c:pt>
                <c:pt idx="39670">
                  <c:v>7.9340000000000002</c:v>
                </c:pt>
                <c:pt idx="39671">
                  <c:v>7.9341999999999997</c:v>
                </c:pt>
                <c:pt idx="39672">
                  <c:v>7.9344000000000001</c:v>
                </c:pt>
                <c:pt idx="39673">
                  <c:v>7.9345999999999997</c:v>
                </c:pt>
                <c:pt idx="39674">
                  <c:v>7.9348000000000001</c:v>
                </c:pt>
                <c:pt idx="39675">
                  <c:v>7.9349999999999996</c:v>
                </c:pt>
                <c:pt idx="39676">
                  <c:v>7.9352</c:v>
                </c:pt>
                <c:pt idx="39677">
                  <c:v>7.9353999999999996</c:v>
                </c:pt>
                <c:pt idx="39678">
                  <c:v>7.9356</c:v>
                </c:pt>
                <c:pt idx="39679">
                  <c:v>7.9358000000000004</c:v>
                </c:pt>
                <c:pt idx="39680">
                  <c:v>7.9359999999999999</c:v>
                </c:pt>
                <c:pt idx="39681">
                  <c:v>7.9362000000000004</c:v>
                </c:pt>
                <c:pt idx="39682">
                  <c:v>7.9363999999999999</c:v>
                </c:pt>
                <c:pt idx="39683">
                  <c:v>7.9366000000000003</c:v>
                </c:pt>
                <c:pt idx="39684">
                  <c:v>7.9367999999999999</c:v>
                </c:pt>
                <c:pt idx="39685">
                  <c:v>7.9370000000000003</c:v>
                </c:pt>
                <c:pt idx="39686">
                  <c:v>7.9371999999999998</c:v>
                </c:pt>
                <c:pt idx="39687">
                  <c:v>7.9374000000000002</c:v>
                </c:pt>
                <c:pt idx="39688">
                  <c:v>7.9375999999999998</c:v>
                </c:pt>
                <c:pt idx="39689">
                  <c:v>7.9378000000000002</c:v>
                </c:pt>
                <c:pt idx="39690">
                  <c:v>7.9379999999999997</c:v>
                </c:pt>
                <c:pt idx="39691">
                  <c:v>7.9382000000000001</c:v>
                </c:pt>
                <c:pt idx="39692">
                  <c:v>7.9383999999999997</c:v>
                </c:pt>
                <c:pt idx="39693">
                  <c:v>7.9386000000000001</c:v>
                </c:pt>
                <c:pt idx="39694">
                  <c:v>7.9387999999999996</c:v>
                </c:pt>
                <c:pt idx="39695">
                  <c:v>7.9390000000000001</c:v>
                </c:pt>
                <c:pt idx="39696">
                  <c:v>7.9391999999999996</c:v>
                </c:pt>
                <c:pt idx="39697">
                  <c:v>7.9394</c:v>
                </c:pt>
                <c:pt idx="39698">
                  <c:v>7.9396000000000004</c:v>
                </c:pt>
                <c:pt idx="39699">
                  <c:v>7.9398</c:v>
                </c:pt>
                <c:pt idx="39700">
                  <c:v>7.94</c:v>
                </c:pt>
                <c:pt idx="39701">
                  <c:v>7.9401999999999999</c:v>
                </c:pt>
                <c:pt idx="39702">
                  <c:v>7.9404000000000003</c:v>
                </c:pt>
                <c:pt idx="39703">
                  <c:v>7.9405999999999999</c:v>
                </c:pt>
                <c:pt idx="39704">
                  <c:v>7.9408000000000003</c:v>
                </c:pt>
                <c:pt idx="39705">
                  <c:v>7.9409999999999998</c:v>
                </c:pt>
                <c:pt idx="39706">
                  <c:v>7.9412000000000003</c:v>
                </c:pt>
                <c:pt idx="39707">
                  <c:v>7.9413999999999998</c:v>
                </c:pt>
                <c:pt idx="39708">
                  <c:v>7.9416000000000002</c:v>
                </c:pt>
                <c:pt idx="39709">
                  <c:v>7.9417999999999997</c:v>
                </c:pt>
                <c:pt idx="39710">
                  <c:v>7.9420000000000002</c:v>
                </c:pt>
                <c:pt idx="39711">
                  <c:v>7.9421999999999997</c:v>
                </c:pt>
                <c:pt idx="39712">
                  <c:v>7.9424000000000001</c:v>
                </c:pt>
                <c:pt idx="39713">
                  <c:v>7.9425999999999997</c:v>
                </c:pt>
                <c:pt idx="39714">
                  <c:v>7.9428000000000001</c:v>
                </c:pt>
                <c:pt idx="39715">
                  <c:v>7.9429999999999996</c:v>
                </c:pt>
                <c:pt idx="39716">
                  <c:v>7.9432</c:v>
                </c:pt>
                <c:pt idx="39717">
                  <c:v>7.9433999999999996</c:v>
                </c:pt>
                <c:pt idx="39718">
                  <c:v>7.9436</c:v>
                </c:pt>
                <c:pt idx="39719">
                  <c:v>7.9438000000000004</c:v>
                </c:pt>
                <c:pt idx="39720">
                  <c:v>7.944</c:v>
                </c:pt>
                <c:pt idx="39721">
                  <c:v>7.9442000000000004</c:v>
                </c:pt>
                <c:pt idx="39722">
                  <c:v>7.9443999999999999</c:v>
                </c:pt>
                <c:pt idx="39723">
                  <c:v>7.9446000000000003</c:v>
                </c:pt>
                <c:pt idx="39724">
                  <c:v>7.9447999999999999</c:v>
                </c:pt>
                <c:pt idx="39725">
                  <c:v>7.9450000000000003</c:v>
                </c:pt>
                <c:pt idx="39726">
                  <c:v>7.9451999999999998</c:v>
                </c:pt>
                <c:pt idx="39727">
                  <c:v>7.9454000000000002</c:v>
                </c:pt>
                <c:pt idx="39728">
                  <c:v>7.9455999999999998</c:v>
                </c:pt>
                <c:pt idx="39729">
                  <c:v>7.9458000000000002</c:v>
                </c:pt>
                <c:pt idx="39730">
                  <c:v>7.9459999999999997</c:v>
                </c:pt>
                <c:pt idx="39731">
                  <c:v>7.9462000000000002</c:v>
                </c:pt>
                <c:pt idx="39732">
                  <c:v>7.9463999999999997</c:v>
                </c:pt>
                <c:pt idx="39733">
                  <c:v>7.9466000000000001</c:v>
                </c:pt>
                <c:pt idx="39734">
                  <c:v>7.9467999999999996</c:v>
                </c:pt>
                <c:pt idx="39735">
                  <c:v>7.9470000000000001</c:v>
                </c:pt>
                <c:pt idx="39736">
                  <c:v>7.9471999999999996</c:v>
                </c:pt>
                <c:pt idx="39737">
                  <c:v>7.9474</c:v>
                </c:pt>
                <c:pt idx="39738">
                  <c:v>7.9476000000000004</c:v>
                </c:pt>
                <c:pt idx="39739">
                  <c:v>7.9478</c:v>
                </c:pt>
                <c:pt idx="39740">
                  <c:v>7.9480000000000004</c:v>
                </c:pt>
                <c:pt idx="39741">
                  <c:v>7.9481999999999999</c:v>
                </c:pt>
                <c:pt idx="39742">
                  <c:v>7.9484000000000004</c:v>
                </c:pt>
                <c:pt idx="39743">
                  <c:v>7.9485999999999999</c:v>
                </c:pt>
                <c:pt idx="39744">
                  <c:v>7.9488000000000003</c:v>
                </c:pt>
                <c:pt idx="39745">
                  <c:v>7.9489999999999998</c:v>
                </c:pt>
                <c:pt idx="39746">
                  <c:v>7.9492000000000003</c:v>
                </c:pt>
                <c:pt idx="39747">
                  <c:v>7.9493999999999998</c:v>
                </c:pt>
                <c:pt idx="39748">
                  <c:v>7.9496000000000002</c:v>
                </c:pt>
                <c:pt idx="39749">
                  <c:v>7.9497999999999998</c:v>
                </c:pt>
                <c:pt idx="39750">
                  <c:v>7.95</c:v>
                </c:pt>
                <c:pt idx="39751">
                  <c:v>7.9501999999999997</c:v>
                </c:pt>
                <c:pt idx="39752">
                  <c:v>7.9504000000000001</c:v>
                </c:pt>
                <c:pt idx="39753">
                  <c:v>7.9505999999999997</c:v>
                </c:pt>
                <c:pt idx="39754">
                  <c:v>7.9508000000000001</c:v>
                </c:pt>
                <c:pt idx="39755">
                  <c:v>7.9509999999999996</c:v>
                </c:pt>
                <c:pt idx="39756">
                  <c:v>7.9512</c:v>
                </c:pt>
                <c:pt idx="39757">
                  <c:v>7.9513999999999996</c:v>
                </c:pt>
                <c:pt idx="39758">
                  <c:v>7.9516</c:v>
                </c:pt>
                <c:pt idx="39759">
                  <c:v>7.9518000000000004</c:v>
                </c:pt>
                <c:pt idx="39760">
                  <c:v>7.952</c:v>
                </c:pt>
                <c:pt idx="39761">
                  <c:v>7.9522000000000004</c:v>
                </c:pt>
                <c:pt idx="39762">
                  <c:v>7.9523999999999999</c:v>
                </c:pt>
                <c:pt idx="39763">
                  <c:v>7.9526000000000003</c:v>
                </c:pt>
                <c:pt idx="39764">
                  <c:v>7.9527999999999999</c:v>
                </c:pt>
                <c:pt idx="39765">
                  <c:v>7.9530000000000003</c:v>
                </c:pt>
                <c:pt idx="39766">
                  <c:v>7.9531999999999998</c:v>
                </c:pt>
                <c:pt idx="39767">
                  <c:v>7.9534000000000002</c:v>
                </c:pt>
                <c:pt idx="39768">
                  <c:v>7.9535999999999998</c:v>
                </c:pt>
                <c:pt idx="39769">
                  <c:v>7.9538000000000002</c:v>
                </c:pt>
                <c:pt idx="39770">
                  <c:v>7.9539999999999997</c:v>
                </c:pt>
                <c:pt idx="39771">
                  <c:v>7.9542000000000002</c:v>
                </c:pt>
                <c:pt idx="39772">
                  <c:v>7.9543999999999997</c:v>
                </c:pt>
                <c:pt idx="39773">
                  <c:v>7.9546000000000001</c:v>
                </c:pt>
                <c:pt idx="39774">
                  <c:v>7.9547999999999996</c:v>
                </c:pt>
                <c:pt idx="39775">
                  <c:v>7.9550000000000001</c:v>
                </c:pt>
                <c:pt idx="39776">
                  <c:v>7.9551999999999996</c:v>
                </c:pt>
                <c:pt idx="39777">
                  <c:v>7.9554</c:v>
                </c:pt>
                <c:pt idx="39778">
                  <c:v>7.9555999999999996</c:v>
                </c:pt>
                <c:pt idx="39779">
                  <c:v>7.9558</c:v>
                </c:pt>
                <c:pt idx="39780">
                  <c:v>7.9560000000000004</c:v>
                </c:pt>
                <c:pt idx="39781">
                  <c:v>7.9561999999999999</c:v>
                </c:pt>
                <c:pt idx="39782">
                  <c:v>7.9564000000000004</c:v>
                </c:pt>
                <c:pt idx="39783">
                  <c:v>7.9565999999999999</c:v>
                </c:pt>
                <c:pt idx="39784">
                  <c:v>7.9568000000000003</c:v>
                </c:pt>
                <c:pt idx="39785">
                  <c:v>7.9569999999999999</c:v>
                </c:pt>
                <c:pt idx="39786">
                  <c:v>7.9572000000000003</c:v>
                </c:pt>
                <c:pt idx="39787">
                  <c:v>7.9573999999999998</c:v>
                </c:pt>
                <c:pt idx="39788">
                  <c:v>7.9576000000000002</c:v>
                </c:pt>
                <c:pt idx="39789">
                  <c:v>7.9577999999999998</c:v>
                </c:pt>
                <c:pt idx="39790">
                  <c:v>7.9580000000000002</c:v>
                </c:pt>
                <c:pt idx="39791">
                  <c:v>7.9581999999999997</c:v>
                </c:pt>
                <c:pt idx="39792">
                  <c:v>7.9584000000000001</c:v>
                </c:pt>
                <c:pt idx="39793">
                  <c:v>7.9585999999999997</c:v>
                </c:pt>
                <c:pt idx="39794">
                  <c:v>7.9588000000000001</c:v>
                </c:pt>
                <c:pt idx="39795">
                  <c:v>7.9589999999999996</c:v>
                </c:pt>
                <c:pt idx="39796">
                  <c:v>7.9592000000000001</c:v>
                </c:pt>
                <c:pt idx="39797">
                  <c:v>7.9593999999999996</c:v>
                </c:pt>
                <c:pt idx="39798">
                  <c:v>7.9596</c:v>
                </c:pt>
                <c:pt idx="39799">
                  <c:v>7.9598000000000004</c:v>
                </c:pt>
                <c:pt idx="39800">
                  <c:v>7.96</c:v>
                </c:pt>
                <c:pt idx="39801">
                  <c:v>7.9602000000000004</c:v>
                </c:pt>
                <c:pt idx="39802">
                  <c:v>7.9603999999999999</c:v>
                </c:pt>
                <c:pt idx="39803">
                  <c:v>7.9606000000000003</c:v>
                </c:pt>
                <c:pt idx="39804">
                  <c:v>7.9607999999999999</c:v>
                </c:pt>
                <c:pt idx="39805">
                  <c:v>7.9610000000000003</c:v>
                </c:pt>
                <c:pt idx="39806">
                  <c:v>7.9611999999999998</c:v>
                </c:pt>
                <c:pt idx="39807">
                  <c:v>7.9614000000000003</c:v>
                </c:pt>
                <c:pt idx="39808">
                  <c:v>7.9615999999999998</c:v>
                </c:pt>
                <c:pt idx="39809">
                  <c:v>7.9618000000000002</c:v>
                </c:pt>
                <c:pt idx="39810">
                  <c:v>7.9619999999999997</c:v>
                </c:pt>
                <c:pt idx="39811">
                  <c:v>7.9622000000000002</c:v>
                </c:pt>
                <c:pt idx="39812">
                  <c:v>7.9623999999999997</c:v>
                </c:pt>
                <c:pt idx="39813">
                  <c:v>7.9626000000000001</c:v>
                </c:pt>
                <c:pt idx="39814">
                  <c:v>7.9627999999999997</c:v>
                </c:pt>
                <c:pt idx="39815">
                  <c:v>7.9630000000000001</c:v>
                </c:pt>
                <c:pt idx="39816">
                  <c:v>7.9631999999999996</c:v>
                </c:pt>
                <c:pt idx="39817">
                  <c:v>7.9634</c:v>
                </c:pt>
                <c:pt idx="39818">
                  <c:v>7.9635999999999996</c:v>
                </c:pt>
                <c:pt idx="39819">
                  <c:v>7.9638</c:v>
                </c:pt>
                <c:pt idx="39820">
                  <c:v>7.9640000000000004</c:v>
                </c:pt>
                <c:pt idx="39821">
                  <c:v>7.9641999999999999</c:v>
                </c:pt>
                <c:pt idx="39822">
                  <c:v>7.9644000000000004</c:v>
                </c:pt>
                <c:pt idx="39823">
                  <c:v>7.9645999999999999</c:v>
                </c:pt>
                <c:pt idx="39824">
                  <c:v>7.9648000000000003</c:v>
                </c:pt>
                <c:pt idx="39825">
                  <c:v>7.9649999999999999</c:v>
                </c:pt>
                <c:pt idx="39826">
                  <c:v>7.9652000000000003</c:v>
                </c:pt>
                <c:pt idx="39827">
                  <c:v>7.9653999999999998</c:v>
                </c:pt>
                <c:pt idx="39828">
                  <c:v>7.9656000000000002</c:v>
                </c:pt>
                <c:pt idx="39829">
                  <c:v>7.9657999999999998</c:v>
                </c:pt>
                <c:pt idx="39830">
                  <c:v>7.9660000000000002</c:v>
                </c:pt>
                <c:pt idx="39831">
                  <c:v>7.9661999999999997</c:v>
                </c:pt>
                <c:pt idx="39832">
                  <c:v>7.9664000000000001</c:v>
                </c:pt>
                <c:pt idx="39833">
                  <c:v>7.9665999999999997</c:v>
                </c:pt>
                <c:pt idx="39834">
                  <c:v>7.9668000000000001</c:v>
                </c:pt>
                <c:pt idx="39835">
                  <c:v>7.9669999999999996</c:v>
                </c:pt>
                <c:pt idx="39836">
                  <c:v>7.9672000000000001</c:v>
                </c:pt>
                <c:pt idx="39837">
                  <c:v>7.9673999999999996</c:v>
                </c:pt>
                <c:pt idx="39838">
                  <c:v>7.9676</c:v>
                </c:pt>
                <c:pt idx="39839">
                  <c:v>7.9678000000000004</c:v>
                </c:pt>
                <c:pt idx="39840">
                  <c:v>7.968</c:v>
                </c:pt>
                <c:pt idx="39841">
                  <c:v>7.9682000000000004</c:v>
                </c:pt>
                <c:pt idx="39842">
                  <c:v>7.9683999999999999</c:v>
                </c:pt>
                <c:pt idx="39843">
                  <c:v>7.9686000000000003</c:v>
                </c:pt>
                <c:pt idx="39844">
                  <c:v>7.9687999999999999</c:v>
                </c:pt>
                <c:pt idx="39845">
                  <c:v>7.9690000000000003</c:v>
                </c:pt>
                <c:pt idx="39846">
                  <c:v>7.9691999999999998</c:v>
                </c:pt>
                <c:pt idx="39847">
                  <c:v>7.9694000000000003</c:v>
                </c:pt>
                <c:pt idx="39848">
                  <c:v>7.9695999999999998</c:v>
                </c:pt>
                <c:pt idx="39849">
                  <c:v>7.9698000000000002</c:v>
                </c:pt>
                <c:pt idx="39850">
                  <c:v>7.97</c:v>
                </c:pt>
                <c:pt idx="39851">
                  <c:v>7.9702000000000002</c:v>
                </c:pt>
                <c:pt idx="39852">
                  <c:v>7.9703999999999997</c:v>
                </c:pt>
                <c:pt idx="39853">
                  <c:v>7.9706000000000001</c:v>
                </c:pt>
                <c:pt idx="39854">
                  <c:v>7.9707999999999997</c:v>
                </c:pt>
                <c:pt idx="39855">
                  <c:v>7.9710000000000001</c:v>
                </c:pt>
                <c:pt idx="39856">
                  <c:v>7.9711999999999996</c:v>
                </c:pt>
                <c:pt idx="39857">
                  <c:v>7.9714</c:v>
                </c:pt>
                <c:pt idx="39858">
                  <c:v>7.9715999999999996</c:v>
                </c:pt>
                <c:pt idx="39859">
                  <c:v>7.9718</c:v>
                </c:pt>
                <c:pt idx="39860">
                  <c:v>7.9720000000000004</c:v>
                </c:pt>
                <c:pt idx="39861">
                  <c:v>7.9722</c:v>
                </c:pt>
                <c:pt idx="39862">
                  <c:v>7.9724000000000004</c:v>
                </c:pt>
                <c:pt idx="39863">
                  <c:v>7.9725999999999999</c:v>
                </c:pt>
                <c:pt idx="39864">
                  <c:v>7.9728000000000003</c:v>
                </c:pt>
                <c:pt idx="39865">
                  <c:v>7.9729999999999999</c:v>
                </c:pt>
                <c:pt idx="39866">
                  <c:v>7.9732000000000003</c:v>
                </c:pt>
                <c:pt idx="39867">
                  <c:v>7.9733999999999998</c:v>
                </c:pt>
                <c:pt idx="39868">
                  <c:v>7.9736000000000002</c:v>
                </c:pt>
                <c:pt idx="39869">
                  <c:v>7.9737999999999998</c:v>
                </c:pt>
                <c:pt idx="39870">
                  <c:v>7.9740000000000002</c:v>
                </c:pt>
                <c:pt idx="39871">
                  <c:v>7.9741999999999997</c:v>
                </c:pt>
                <c:pt idx="39872">
                  <c:v>7.9744000000000002</c:v>
                </c:pt>
                <c:pt idx="39873">
                  <c:v>7.9745999999999997</c:v>
                </c:pt>
                <c:pt idx="39874">
                  <c:v>7.9748000000000001</c:v>
                </c:pt>
                <c:pt idx="39875">
                  <c:v>7.9749999999999996</c:v>
                </c:pt>
                <c:pt idx="39876">
                  <c:v>7.9752000000000001</c:v>
                </c:pt>
                <c:pt idx="39877">
                  <c:v>7.9753999999999996</c:v>
                </c:pt>
                <c:pt idx="39878">
                  <c:v>7.9756</c:v>
                </c:pt>
                <c:pt idx="39879">
                  <c:v>7.9757999999999996</c:v>
                </c:pt>
                <c:pt idx="39880">
                  <c:v>7.976</c:v>
                </c:pt>
                <c:pt idx="39881">
                  <c:v>7.9762000000000004</c:v>
                </c:pt>
                <c:pt idx="39882">
                  <c:v>7.9763999999999999</c:v>
                </c:pt>
                <c:pt idx="39883">
                  <c:v>7.9766000000000004</c:v>
                </c:pt>
                <c:pt idx="39884">
                  <c:v>7.9767999999999999</c:v>
                </c:pt>
                <c:pt idx="39885">
                  <c:v>7.9770000000000003</c:v>
                </c:pt>
                <c:pt idx="39886">
                  <c:v>7.9771999999999998</c:v>
                </c:pt>
                <c:pt idx="39887">
                  <c:v>7.9774000000000003</c:v>
                </c:pt>
                <c:pt idx="39888">
                  <c:v>7.9775999999999998</c:v>
                </c:pt>
                <c:pt idx="39889">
                  <c:v>7.9778000000000002</c:v>
                </c:pt>
                <c:pt idx="39890">
                  <c:v>7.9779999999999998</c:v>
                </c:pt>
                <c:pt idx="39891">
                  <c:v>7.9782000000000002</c:v>
                </c:pt>
                <c:pt idx="39892">
                  <c:v>7.9783999999999997</c:v>
                </c:pt>
                <c:pt idx="39893">
                  <c:v>7.9786000000000001</c:v>
                </c:pt>
                <c:pt idx="39894">
                  <c:v>7.9787999999999997</c:v>
                </c:pt>
                <c:pt idx="39895">
                  <c:v>7.9790000000000001</c:v>
                </c:pt>
                <c:pt idx="39896">
                  <c:v>7.9791999999999996</c:v>
                </c:pt>
                <c:pt idx="39897">
                  <c:v>7.9794</c:v>
                </c:pt>
                <c:pt idx="39898">
                  <c:v>7.9795999999999996</c:v>
                </c:pt>
                <c:pt idx="39899">
                  <c:v>7.9798</c:v>
                </c:pt>
                <c:pt idx="39900">
                  <c:v>7.98</c:v>
                </c:pt>
                <c:pt idx="39901">
                  <c:v>7.9802</c:v>
                </c:pt>
                <c:pt idx="39902">
                  <c:v>7.9804000000000004</c:v>
                </c:pt>
                <c:pt idx="39903">
                  <c:v>7.9805999999999999</c:v>
                </c:pt>
                <c:pt idx="39904">
                  <c:v>7.9808000000000003</c:v>
                </c:pt>
                <c:pt idx="39905">
                  <c:v>7.9809999999999999</c:v>
                </c:pt>
                <c:pt idx="39906">
                  <c:v>7.9812000000000003</c:v>
                </c:pt>
                <c:pt idx="39907">
                  <c:v>7.9813999999999998</c:v>
                </c:pt>
                <c:pt idx="39908">
                  <c:v>7.9816000000000003</c:v>
                </c:pt>
                <c:pt idx="39909">
                  <c:v>7.9817999999999998</c:v>
                </c:pt>
                <c:pt idx="39910">
                  <c:v>7.9820000000000002</c:v>
                </c:pt>
                <c:pt idx="39911">
                  <c:v>7.9821999999999997</c:v>
                </c:pt>
                <c:pt idx="39912">
                  <c:v>7.9824000000000002</c:v>
                </c:pt>
                <c:pt idx="39913">
                  <c:v>7.9825999999999997</c:v>
                </c:pt>
                <c:pt idx="39914">
                  <c:v>7.9828000000000001</c:v>
                </c:pt>
                <c:pt idx="39915">
                  <c:v>7.9829999999999997</c:v>
                </c:pt>
                <c:pt idx="39916">
                  <c:v>7.9832000000000001</c:v>
                </c:pt>
                <c:pt idx="39917">
                  <c:v>7.9833999999999996</c:v>
                </c:pt>
                <c:pt idx="39918">
                  <c:v>7.9836</c:v>
                </c:pt>
                <c:pt idx="39919">
                  <c:v>7.9837999999999996</c:v>
                </c:pt>
                <c:pt idx="39920">
                  <c:v>7.984</c:v>
                </c:pt>
                <c:pt idx="39921">
                  <c:v>7.9842000000000004</c:v>
                </c:pt>
                <c:pt idx="39922">
                  <c:v>7.9843999999999999</c:v>
                </c:pt>
                <c:pt idx="39923">
                  <c:v>7.9846000000000004</c:v>
                </c:pt>
                <c:pt idx="39924">
                  <c:v>7.9847999999999999</c:v>
                </c:pt>
                <c:pt idx="39925">
                  <c:v>7.9850000000000003</c:v>
                </c:pt>
                <c:pt idx="39926">
                  <c:v>7.9851999999999999</c:v>
                </c:pt>
                <c:pt idx="39927">
                  <c:v>7.9854000000000003</c:v>
                </c:pt>
                <c:pt idx="39928">
                  <c:v>7.9855999999999998</c:v>
                </c:pt>
                <c:pt idx="39929">
                  <c:v>7.9858000000000002</c:v>
                </c:pt>
                <c:pt idx="39930">
                  <c:v>7.9859999999999998</c:v>
                </c:pt>
                <c:pt idx="39931">
                  <c:v>7.9862000000000002</c:v>
                </c:pt>
                <c:pt idx="39932">
                  <c:v>7.9863999999999997</c:v>
                </c:pt>
                <c:pt idx="39933">
                  <c:v>7.9866000000000001</c:v>
                </c:pt>
                <c:pt idx="39934">
                  <c:v>7.9867999999999997</c:v>
                </c:pt>
                <c:pt idx="39935">
                  <c:v>7.9870000000000001</c:v>
                </c:pt>
                <c:pt idx="39936">
                  <c:v>7.9871999999999996</c:v>
                </c:pt>
                <c:pt idx="39937">
                  <c:v>7.9874000000000001</c:v>
                </c:pt>
                <c:pt idx="39938">
                  <c:v>7.9875999999999996</c:v>
                </c:pt>
                <c:pt idx="39939">
                  <c:v>7.9878</c:v>
                </c:pt>
                <c:pt idx="39940">
                  <c:v>7.9880000000000004</c:v>
                </c:pt>
                <c:pt idx="39941">
                  <c:v>7.9882</c:v>
                </c:pt>
                <c:pt idx="39942">
                  <c:v>7.9884000000000004</c:v>
                </c:pt>
                <c:pt idx="39943">
                  <c:v>7.9885999999999999</c:v>
                </c:pt>
                <c:pt idx="39944">
                  <c:v>7.9888000000000003</c:v>
                </c:pt>
                <c:pt idx="39945">
                  <c:v>7.9889999999999999</c:v>
                </c:pt>
                <c:pt idx="39946">
                  <c:v>7.9892000000000003</c:v>
                </c:pt>
                <c:pt idx="39947">
                  <c:v>7.9893999999999998</c:v>
                </c:pt>
                <c:pt idx="39948">
                  <c:v>7.9896000000000003</c:v>
                </c:pt>
                <c:pt idx="39949">
                  <c:v>7.9897999999999998</c:v>
                </c:pt>
                <c:pt idx="39950">
                  <c:v>7.99</c:v>
                </c:pt>
                <c:pt idx="39951">
                  <c:v>7.9901999999999997</c:v>
                </c:pt>
                <c:pt idx="39952">
                  <c:v>7.9904000000000002</c:v>
                </c:pt>
                <c:pt idx="39953">
                  <c:v>7.9905999999999997</c:v>
                </c:pt>
                <c:pt idx="39954">
                  <c:v>7.9908000000000001</c:v>
                </c:pt>
                <c:pt idx="39955">
                  <c:v>7.9909999999999997</c:v>
                </c:pt>
                <c:pt idx="39956">
                  <c:v>7.9912000000000001</c:v>
                </c:pt>
                <c:pt idx="39957">
                  <c:v>7.9913999999999996</c:v>
                </c:pt>
                <c:pt idx="39958">
                  <c:v>7.9916</c:v>
                </c:pt>
                <c:pt idx="39959">
                  <c:v>7.9917999999999996</c:v>
                </c:pt>
                <c:pt idx="39960">
                  <c:v>7.992</c:v>
                </c:pt>
                <c:pt idx="39961">
                  <c:v>7.9922000000000004</c:v>
                </c:pt>
                <c:pt idx="39962">
                  <c:v>7.9923999999999999</c:v>
                </c:pt>
                <c:pt idx="39963">
                  <c:v>7.9926000000000004</c:v>
                </c:pt>
                <c:pt idx="39964">
                  <c:v>7.9927999999999999</c:v>
                </c:pt>
                <c:pt idx="39965">
                  <c:v>7.9930000000000003</c:v>
                </c:pt>
                <c:pt idx="39966">
                  <c:v>7.9931999999999999</c:v>
                </c:pt>
                <c:pt idx="39967">
                  <c:v>7.9934000000000003</c:v>
                </c:pt>
                <c:pt idx="39968">
                  <c:v>7.9935999999999998</c:v>
                </c:pt>
                <c:pt idx="39969">
                  <c:v>7.9938000000000002</c:v>
                </c:pt>
                <c:pt idx="39970">
                  <c:v>7.9939999999999998</c:v>
                </c:pt>
                <c:pt idx="39971">
                  <c:v>7.9942000000000002</c:v>
                </c:pt>
                <c:pt idx="39972">
                  <c:v>7.9943999999999997</c:v>
                </c:pt>
                <c:pt idx="39973">
                  <c:v>7.9946000000000002</c:v>
                </c:pt>
                <c:pt idx="39974">
                  <c:v>7.9947999999999997</c:v>
                </c:pt>
                <c:pt idx="39975">
                  <c:v>7.9950000000000001</c:v>
                </c:pt>
                <c:pt idx="39976">
                  <c:v>7.9951999999999996</c:v>
                </c:pt>
                <c:pt idx="39977">
                  <c:v>7.9954000000000001</c:v>
                </c:pt>
                <c:pt idx="39978">
                  <c:v>7.9955999999999996</c:v>
                </c:pt>
                <c:pt idx="39979">
                  <c:v>7.9958</c:v>
                </c:pt>
                <c:pt idx="39980">
                  <c:v>7.9960000000000004</c:v>
                </c:pt>
                <c:pt idx="39981">
                  <c:v>7.9962</c:v>
                </c:pt>
                <c:pt idx="39982">
                  <c:v>7.9964000000000004</c:v>
                </c:pt>
                <c:pt idx="39983">
                  <c:v>7.9965999999999999</c:v>
                </c:pt>
                <c:pt idx="39984">
                  <c:v>7.9968000000000004</c:v>
                </c:pt>
                <c:pt idx="39985">
                  <c:v>7.9969999999999999</c:v>
                </c:pt>
                <c:pt idx="39986">
                  <c:v>7.9972000000000003</c:v>
                </c:pt>
                <c:pt idx="39987">
                  <c:v>7.9973999999999998</c:v>
                </c:pt>
                <c:pt idx="39988">
                  <c:v>7.9976000000000003</c:v>
                </c:pt>
                <c:pt idx="39989">
                  <c:v>7.9977999999999998</c:v>
                </c:pt>
                <c:pt idx="39990">
                  <c:v>7.9980000000000002</c:v>
                </c:pt>
                <c:pt idx="39991">
                  <c:v>7.9981999999999998</c:v>
                </c:pt>
                <c:pt idx="39992">
                  <c:v>7.9984000000000002</c:v>
                </c:pt>
                <c:pt idx="39993">
                  <c:v>7.9985999999999997</c:v>
                </c:pt>
                <c:pt idx="39994">
                  <c:v>7.9988000000000001</c:v>
                </c:pt>
                <c:pt idx="39995">
                  <c:v>7.9989999999999997</c:v>
                </c:pt>
                <c:pt idx="39996">
                  <c:v>7.9992000000000001</c:v>
                </c:pt>
                <c:pt idx="39997">
                  <c:v>7.9993999999999996</c:v>
                </c:pt>
                <c:pt idx="39998">
                  <c:v>7.9996</c:v>
                </c:pt>
                <c:pt idx="39999">
                  <c:v>7.9997999999999996</c:v>
                </c:pt>
                <c:pt idx="40000">
                  <c:v>8</c:v>
                </c:pt>
                <c:pt idx="40001">
                  <c:v>8.0001999999999995</c:v>
                </c:pt>
                <c:pt idx="40002">
                  <c:v>8.0004000000000008</c:v>
                </c:pt>
                <c:pt idx="40003">
                  <c:v>8.0006000000000004</c:v>
                </c:pt>
                <c:pt idx="40004">
                  <c:v>8.0007999999999999</c:v>
                </c:pt>
                <c:pt idx="40005">
                  <c:v>8.0009999999999994</c:v>
                </c:pt>
                <c:pt idx="40006">
                  <c:v>8.0012000000000008</c:v>
                </c:pt>
                <c:pt idx="40007">
                  <c:v>8.0014000000000003</c:v>
                </c:pt>
                <c:pt idx="40008">
                  <c:v>8.0015999999999998</c:v>
                </c:pt>
                <c:pt idx="40009">
                  <c:v>8.0017999999999994</c:v>
                </c:pt>
                <c:pt idx="40010">
                  <c:v>8.0020000000000007</c:v>
                </c:pt>
                <c:pt idx="40011">
                  <c:v>8.0022000000000002</c:v>
                </c:pt>
                <c:pt idx="40012">
                  <c:v>8.0023999999999997</c:v>
                </c:pt>
                <c:pt idx="40013">
                  <c:v>8.0025999999999993</c:v>
                </c:pt>
                <c:pt idx="40014">
                  <c:v>8.0028000000000006</c:v>
                </c:pt>
                <c:pt idx="40015">
                  <c:v>8.0030000000000001</c:v>
                </c:pt>
                <c:pt idx="40016">
                  <c:v>8.0031999999999996</c:v>
                </c:pt>
                <c:pt idx="40017">
                  <c:v>8.0033999999999992</c:v>
                </c:pt>
                <c:pt idx="40018">
                  <c:v>8.0036000000000005</c:v>
                </c:pt>
                <c:pt idx="40019">
                  <c:v>8.0038</c:v>
                </c:pt>
                <c:pt idx="40020">
                  <c:v>8.0039999999999996</c:v>
                </c:pt>
                <c:pt idx="40021">
                  <c:v>8.0042000000000009</c:v>
                </c:pt>
                <c:pt idx="40022">
                  <c:v>8.0044000000000004</c:v>
                </c:pt>
                <c:pt idx="40023">
                  <c:v>8.0045999999999999</c:v>
                </c:pt>
                <c:pt idx="40024">
                  <c:v>8.0047999999999995</c:v>
                </c:pt>
                <c:pt idx="40025">
                  <c:v>8.0050000000000008</c:v>
                </c:pt>
                <c:pt idx="40026">
                  <c:v>8.0052000000000003</c:v>
                </c:pt>
                <c:pt idx="40027">
                  <c:v>8.0053999999999998</c:v>
                </c:pt>
                <c:pt idx="40028">
                  <c:v>8.0055999999999994</c:v>
                </c:pt>
                <c:pt idx="40029">
                  <c:v>8.0058000000000007</c:v>
                </c:pt>
                <c:pt idx="40030">
                  <c:v>8.0060000000000002</c:v>
                </c:pt>
                <c:pt idx="40031">
                  <c:v>8.0061999999999998</c:v>
                </c:pt>
                <c:pt idx="40032">
                  <c:v>8.0063999999999993</c:v>
                </c:pt>
                <c:pt idx="40033">
                  <c:v>8.0066000000000006</c:v>
                </c:pt>
                <c:pt idx="40034">
                  <c:v>8.0068000000000001</c:v>
                </c:pt>
                <c:pt idx="40035">
                  <c:v>8.0069999999999997</c:v>
                </c:pt>
                <c:pt idx="40036">
                  <c:v>8.0071999999999992</c:v>
                </c:pt>
                <c:pt idx="40037">
                  <c:v>8.0074000000000005</c:v>
                </c:pt>
                <c:pt idx="40038">
                  <c:v>8.0076000000000001</c:v>
                </c:pt>
                <c:pt idx="40039">
                  <c:v>8.0077999999999996</c:v>
                </c:pt>
                <c:pt idx="40040">
                  <c:v>8.0079999999999991</c:v>
                </c:pt>
                <c:pt idx="40041">
                  <c:v>8.0082000000000004</c:v>
                </c:pt>
                <c:pt idx="40042">
                  <c:v>8.0084</c:v>
                </c:pt>
                <c:pt idx="40043">
                  <c:v>8.0085999999999995</c:v>
                </c:pt>
                <c:pt idx="40044">
                  <c:v>8.0088000000000008</c:v>
                </c:pt>
                <c:pt idx="40045">
                  <c:v>8.0090000000000003</c:v>
                </c:pt>
                <c:pt idx="40046">
                  <c:v>8.0091999999999999</c:v>
                </c:pt>
                <c:pt idx="40047">
                  <c:v>8.0093999999999994</c:v>
                </c:pt>
                <c:pt idx="40048">
                  <c:v>8.0096000000000007</c:v>
                </c:pt>
                <c:pt idx="40049">
                  <c:v>8.0098000000000003</c:v>
                </c:pt>
                <c:pt idx="40050">
                  <c:v>8.01</c:v>
                </c:pt>
                <c:pt idx="40051">
                  <c:v>8.0101999999999993</c:v>
                </c:pt>
                <c:pt idx="40052">
                  <c:v>8.0104000000000006</c:v>
                </c:pt>
                <c:pt idx="40053">
                  <c:v>8.0106000000000002</c:v>
                </c:pt>
                <c:pt idx="40054">
                  <c:v>8.0107999999999997</c:v>
                </c:pt>
                <c:pt idx="40055">
                  <c:v>8.0109999999999992</c:v>
                </c:pt>
                <c:pt idx="40056">
                  <c:v>8.0112000000000005</c:v>
                </c:pt>
                <c:pt idx="40057">
                  <c:v>8.0114000000000001</c:v>
                </c:pt>
                <c:pt idx="40058">
                  <c:v>8.0115999999999996</c:v>
                </c:pt>
                <c:pt idx="40059">
                  <c:v>8.0117999999999991</c:v>
                </c:pt>
                <c:pt idx="40060">
                  <c:v>8.0120000000000005</c:v>
                </c:pt>
                <c:pt idx="40061">
                  <c:v>8.0122</c:v>
                </c:pt>
                <c:pt idx="40062">
                  <c:v>8.0123999999999995</c:v>
                </c:pt>
                <c:pt idx="40063">
                  <c:v>8.0126000000000008</c:v>
                </c:pt>
                <c:pt idx="40064">
                  <c:v>8.0128000000000004</c:v>
                </c:pt>
                <c:pt idx="40065">
                  <c:v>8.0129999999999999</c:v>
                </c:pt>
                <c:pt idx="40066">
                  <c:v>8.0131999999999994</c:v>
                </c:pt>
                <c:pt idx="40067">
                  <c:v>8.0134000000000007</c:v>
                </c:pt>
                <c:pt idx="40068">
                  <c:v>8.0136000000000003</c:v>
                </c:pt>
                <c:pt idx="40069">
                  <c:v>8.0137999999999998</c:v>
                </c:pt>
                <c:pt idx="40070">
                  <c:v>8.0139999999999993</c:v>
                </c:pt>
                <c:pt idx="40071">
                  <c:v>8.0142000000000007</c:v>
                </c:pt>
                <c:pt idx="40072">
                  <c:v>8.0144000000000002</c:v>
                </c:pt>
                <c:pt idx="40073">
                  <c:v>8.0145999999999997</c:v>
                </c:pt>
                <c:pt idx="40074">
                  <c:v>8.0147999999999993</c:v>
                </c:pt>
                <c:pt idx="40075">
                  <c:v>8.0150000000000006</c:v>
                </c:pt>
                <c:pt idx="40076">
                  <c:v>8.0152000000000001</c:v>
                </c:pt>
                <c:pt idx="40077">
                  <c:v>8.0153999999999996</c:v>
                </c:pt>
                <c:pt idx="40078">
                  <c:v>8.0155999999999992</c:v>
                </c:pt>
                <c:pt idx="40079">
                  <c:v>8.0158000000000005</c:v>
                </c:pt>
                <c:pt idx="40080">
                  <c:v>8.016</c:v>
                </c:pt>
                <c:pt idx="40081">
                  <c:v>8.0161999999999995</c:v>
                </c:pt>
                <c:pt idx="40082">
                  <c:v>8.0164000000000009</c:v>
                </c:pt>
                <c:pt idx="40083">
                  <c:v>8.0166000000000004</c:v>
                </c:pt>
                <c:pt idx="40084">
                  <c:v>8.0167999999999999</c:v>
                </c:pt>
                <c:pt idx="40085">
                  <c:v>8.0169999999999995</c:v>
                </c:pt>
                <c:pt idx="40086">
                  <c:v>8.0172000000000008</c:v>
                </c:pt>
                <c:pt idx="40087">
                  <c:v>8.0174000000000003</c:v>
                </c:pt>
                <c:pt idx="40088">
                  <c:v>8.0175999999999998</c:v>
                </c:pt>
                <c:pt idx="40089">
                  <c:v>8.0177999999999994</c:v>
                </c:pt>
                <c:pt idx="40090">
                  <c:v>8.0180000000000007</c:v>
                </c:pt>
                <c:pt idx="40091">
                  <c:v>8.0182000000000002</c:v>
                </c:pt>
                <c:pt idx="40092">
                  <c:v>8.0183999999999997</c:v>
                </c:pt>
                <c:pt idx="40093">
                  <c:v>8.0185999999999993</c:v>
                </c:pt>
                <c:pt idx="40094">
                  <c:v>8.0188000000000006</c:v>
                </c:pt>
                <c:pt idx="40095">
                  <c:v>8.0190000000000001</c:v>
                </c:pt>
                <c:pt idx="40096">
                  <c:v>8.0191999999999997</c:v>
                </c:pt>
                <c:pt idx="40097">
                  <c:v>8.0193999999999992</c:v>
                </c:pt>
                <c:pt idx="40098">
                  <c:v>8.0196000000000005</c:v>
                </c:pt>
                <c:pt idx="40099">
                  <c:v>8.0198</c:v>
                </c:pt>
                <c:pt idx="40100">
                  <c:v>8.02</c:v>
                </c:pt>
                <c:pt idx="40101">
                  <c:v>8.0202000000000009</c:v>
                </c:pt>
                <c:pt idx="40102">
                  <c:v>8.0204000000000004</c:v>
                </c:pt>
                <c:pt idx="40103">
                  <c:v>8.0206</c:v>
                </c:pt>
                <c:pt idx="40104">
                  <c:v>8.0207999999999995</c:v>
                </c:pt>
                <c:pt idx="40105">
                  <c:v>8.0210000000000008</c:v>
                </c:pt>
                <c:pt idx="40106">
                  <c:v>8.0212000000000003</c:v>
                </c:pt>
                <c:pt idx="40107">
                  <c:v>8.0213999999999999</c:v>
                </c:pt>
                <c:pt idx="40108">
                  <c:v>8.0215999999999994</c:v>
                </c:pt>
                <c:pt idx="40109">
                  <c:v>8.0218000000000007</c:v>
                </c:pt>
                <c:pt idx="40110">
                  <c:v>8.0220000000000002</c:v>
                </c:pt>
                <c:pt idx="40111">
                  <c:v>8.0221999999999998</c:v>
                </c:pt>
                <c:pt idx="40112">
                  <c:v>8.0223999999999993</c:v>
                </c:pt>
                <c:pt idx="40113">
                  <c:v>8.0226000000000006</c:v>
                </c:pt>
                <c:pt idx="40114">
                  <c:v>8.0228000000000002</c:v>
                </c:pt>
                <c:pt idx="40115">
                  <c:v>8.0229999999999997</c:v>
                </c:pt>
                <c:pt idx="40116">
                  <c:v>8.0231999999999992</c:v>
                </c:pt>
                <c:pt idx="40117">
                  <c:v>8.0234000000000005</c:v>
                </c:pt>
                <c:pt idx="40118">
                  <c:v>8.0236000000000001</c:v>
                </c:pt>
                <c:pt idx="40119">
                  <c:v>8.0237999999999996</c:v>
                </c:pt>
                <c:pt idx="40120">
                  <c:v>8.0239999999999991</c:v>
                </c:pt>
                <c:pt idx="40121">
                  <c:v>8.0242000000000004</c:v>
                </c:pt>
                <c:pt idx="40122">
                  <c:v>8.0244</c:v>
                </c:pt>
                <c:pt idx="40123">
                  <c:v>8.0245999999999995</c:v>
                </c:pt>
                <c:pt idx="40124">
                  <c:v>8.0248000000000008</c:v>
                </c:pt>
                <c:pt idx="40125">
                  <c:v>8.0250000000000004</c:v>
                </c:pt>
                <c:pt idx="40126">
                  <c:v>8.0251999999999999</c:v>
                </c:pt>
                <c:pt idx="40127">
                  <c:v>8.0253999999999994</c:v>
                </c:pt>
                <c:pt idx="40128">
                  <c:v>8.0256000000000007</c:v>
                </c:pt>
                <c:pt idx="40129">
                  <c:v>8.0258000000000003</c:v>
                </c:pt>
                <c:pt idx="40130">
                  <c:v>8.0259999999999998</c:v>
                </c:pt>
                <c:pt idx="40131">
                  <c:v>8.0261999999999993</c:v>
                </c:pt>
                <c:pt idx="40132">
                  <c:v>8.0264000000000006</c:v>
                </c:pt>
                <c:pt idx="40133">
                  <c:v>8.0266000000000002</c:v>
                </c:pt>
                <c:pt idx="40134">
                  <c:v>8.0267999999999997</c:v>
                </c:pt>
                <c:pt idx="40135">
                  <c:v>8.0269999999999992</c:v>
                </c:pt>
                <c:pt idx="40136">
                  <c:v>8.0272000000000006</c:v>
                </c:pt>
                <c:pt idx="40137">
                  <c:v>8.0274000000000001</c:v>
                </c:pt>
                <c:pt idx="40138">
                  <c:v>8.0275999999999996</c:v>
                </c:pt>
                <c:pt idx="40139">
                  <c:v>8.0277999999999992</c:v>
                </c:pt>
                <c:pt idx="40140">
                  <c:v>8.0280000000000005</c:v>
                </c:pt>
                <c:pt idx="40141">
                  <c:v>8.0282</c:v>
                </c:pt>
                <c:pt idx="40142">
                  <c:v>8.0283999999999995</c:v>
                </c:pt>
                <c:pt idx="40143">
                  <c:v>8.0286000000000008</c:v>
                </c:pt>
                <c:pt idx="40144">
                  <c:v>8.0288000000000004</c:v>
                </c:pt>
                <c:pt idx="40145">
                  <c:v>8.0289999999999999</c:v>
                </c:pt>
                <c:pt idx="40146">
                  <c:v>8.0291999999999994</c:v>
                </c:pt>
                <c:pt idx="40147">
                  <c:v>8.0294000000000008</c:v>
                </c:pt>
                <c:pt idx="40148">
                  <c:v>8.0296000000000003</c:v>
                </c:pt>
                <c:pt idx="40149">
                  <c:v>8.0297999999999998</c:v>
                </c:pt>
                <c:pt idx="40150">
                  <c:v>8.0299999999999994</c:v>
                </c:pt>
                <c:pt idx="40151">
                  <c:v>8.0302000000000007</c:v>
                </c:pt>
                <c:pt idx="40152">
                  <c:v>8.0304000000000002</c:v>
                </c:pt>
                <c:pt idx="40153">
                  <c:v>8.0305999999999997</c:v>
                </c:pt>
                <c:pt idx="40154">
                  <c:v>8.0307999999999993</c:v>
                </c:pt>
                <c:pt idx="40155">
                  <c:v>8.0310000000000006</c:v>
                </c:pt>
                <c:pt idx="40156">
                  <c:v>8.0312000000000001</c:v>
                </c:pt>
                <c:pt idx="40157">
                  <c:v>8.0313999999999997</c:v>
                </c:pt>
                <c:pt idx="40158">
                  <c:v>8.0315999999999992</c:v>
                </c:pt>
                <c:pt idx="40159">
                  <c:v>8.0318000000000005</c:v>
                </c:pt>
                <c:pt idx="40160">
                  <c:v>8.032</c:v>
                </c:pt>
                <c:pt idx="40161">
                  <c:v>8.0321999999999996</c:v>
                </c:pt>
                <c:pt idx="40162">
                  <c:v>8.0324000000000009</c:v>
                </c:pt>
                <c:pt idx="40163">
                  <c:v>8.0326000000000004</c:v>
                </c:pt>
                <c:pt idx="40164">
                  <c:v>8.0327999999999999</c:v>
                </c:pt>
                <c:pt idx="40165">
                  <c:v>8.0329999999999995</c:v>
                </c:pt>
                <c:pt idx="40166">
                  <c:v>8.0332000000000008</c:v>
                </c:pt>
                <c:pt idx="40167">
                  <c:v>8.0334000000000003</c:v>
                </c:pt>
                <c:pt idx="40168">
                  <c:v>8.0335999999999999</c:v>
                </c:pt>
                <c:pt idx="40169">
                  <c:v>8.0337999999999994</c:v>
                </c:pt>
                <c:pt idx="40170">
                  <c:v>8.0340000000000007</c:v>
                </c:pt>
                <c:pt idx="40171">
                  <c:v>8.0342000000000002</c:v>
                </c:pt>
                <c:pt idx="40172">
                  <c:v>8.0343999999999998</c:v>
                </c:pt>
                <c:pt idx="40173">
                  <c:v>8.0345999999999993</c:v>
                </c:pt>
                <c:pt idx="40174">
                  <c:v>8.0348000000000006</c:v>
                </c:pt>
                <c:pt idx="40175">
                  <c:v>8.0350000000000001</c:v>
                </c:pt>
                <c:pt idx="40176">
                  <c:v>8.0351999999999997</c:v>
                </c:pt>
                <c:pt idx="40177">
                  <c:v>8.0353999999999992</c:v>
                </c:pt>
                <c:pt idx="40178">
                  <c:v>8.0356000000000005</c:v>
                </c:pt>
                <c:pt idx="40179">
                  <c:v>8.0358000000000001</c:v>
                </c:pt>
                <c:pt idx="40180">
                  <c:v>8.0359999999999996</c:v>
                </c:pt>
                <c:pt idx="40181">
                  <c:v>8.0361999999999991</c:v>
                </c:pt>
                <c:pt idx="40182">
                  <c:v>8.0364000000000004</c:v>
                </c:pt>
                <c:pt idx="40183">
                  <c:v>8.0366</c:v>
                </c:pt>
                <c:pt idx="40184">
                  <c:v>8.0367999999999995</c:v>
                </c:pt>
                <c:pt idx="40185">
                  <c:v>8.0370000000000008</c:v>
                </c:pt>
                <c:pt idx="40186">
                  <c:v>8.0372000000000003</c:v>
                </c:pt>
                <c:pt idx="40187">
                  <c:v>8.0373999999999999</c:v>
                </c:pt>
                <c:pt idx="40188">
                  <c:v>8.0375999999999994</c:v>
                </c:pt>
                <c:pt idx="40189">
                  <c:v>8.0378000000000007</c:v>
                </c:pt>
                <c:pt idx="40190">
                  <c:v>8.0380000000000003</c:v>
                </c:pt>
                <c:pt idx="40191">
                  <c:v>8.0381999999999998</c:v>
                </c:pt>
                <c:pt idx="40192">
                  <c:v>8.0383999999999993</c:v>
                </c:pt>
                <c:pt idx="40193">
                  <c:v>8.0386000000000006</c:v>
                </c:pt>
                <c:pt idx="40194">
                  <c:v>8.0388000000000002</c:v>
                </c:pt>
                <c:pt idx="40195">
                  <c:v>8.0389999999999997</c:v>
                </c:pt>
                <c:pt idx="40196">
                  <c:v>8.0391999999999992</c:v>
                </c:pt>
                <c:pt idx="40197">
                  <c:v>8.0394000000000005</c:v>
                </c:pt>
                <c:pt idx="40198">
                  <c:v>8.0396000000000001</c:v>
                </c:pt>
                <c:pt idx="40199">
                  <c:v>8.0397999999999996</c:v>
                </c:pt>
                <c:pt idx="40200">
                  <c:v>8.0399999999999991</c:v>
                </c:pt>
                <c:pt idx="40201">
                  <c:v>8.0402000000000005</c:v>
                </c:pt>
                <c:pt idx="40202">
                  <c:v>8.0404</c:v>
                </c:pt>
                <c:pt idx="40203">
                  <c:v>8.0405999999999995</c:v>
                </c:pt>
                <c:pt idx="40204">
                  <c:v>8.0408000000000008</c:v>
                </c:pt>
                <c:pt idx="40205">
                  <c:v>8.0410000000000004</c:v>
                </c:pt>
                <c:pt idx="40206">
                  <c:v>8.0411999999999999</c:v>
                </c:pt>
                <c:pt idx="40207">
                  <c:v>8.0413999999999994</c:v>
                </c:pt>
                <c:pt idx="40208">
                  <c:v>8.0416000000000007</c:v>
                </c:pt>
                <c:pt idx="40209">
                  <c:v>8.0418000000000003</c:v>
                </c:pt>
                <c:pt idx="40210">
                  <c:v>8.0419999999999998</c:v>
                </c:pt>
                <c:pt idx="40211">
                  <c:v>8.0421999999999993</c:v>
                </c:pt>
                <c:pt idx="40212">
                  <c:v>8.0424000000000007</c:v>
                </c:pt>
                <c:pt idx="40213">
                  <c:v>8.0426000000000002</c:v>
                </c:pt>
                <c:pt idx="40214">
                  <c:v>8.0427999999999997</c:v>
                </c:pt>
                <c:pt idx="40215">
                  <c:v>8.0429999999999993</c:v>
                </c:pt>
                <c:pt idx="40216">
                  <c:v>8.0432000000000006</c:v>
                </c:pt>
                <c:pt idx="40217">
                  <c:v>8.0434000000000001</c:v>
                </c:pt>
                <c:pt idx="40218">
                  <c:v>8.0435999999999996</c:v>
                </c:pt>
                <c:pt idx="40219">
                  <c:v>8.0437999999999992</c:v>
                </c:pt>
                <c:pt idx="40220">
                  <c:v>8.0440000000000005</c:v>
                </c:pt>
                <c:pt idx="40221">
                  <c:v>8.0442</c:v>
                </c:pt>
                <c:pt idx="40222">
                  <c:v>8.0443999999999996</c:v>
                </c:pt>
                <c:pt idx="40223">
                  <c:v>8.0446000000000009</c:v>
                </c:pt>
                <c:pt idx="40224">
                  <c:v>8.0448000000000004</c:v>
                </c:pt>
                <c:pt idx="40225">
                  <c:v>8.0449999999999999</c:v>
                </c:pt>
                <c:pt idx="40226">
                  <c:v>8.0451999999999995</c:v>
                </c:pt>
                <c:pt idx="40227">
                  <c:v>8.0454000000000008</c:v>
                </c:pt>
                <c:pt idx="40228">
                  <c:v>8.0456000000000003</c:v>
                </c:pt>
                <c:pt idx="40229">
                  <c:v>8.0457999999999998</c:v>
                </c:pt>
                <c:pt idx="40230">
                  <c:v>8.0459999999999994</c:v>
                </c:pt>
                <c:pt idx="40231">
                  <c:v>8.0462000000000007</c:v>
                </c:pt>
                <c:pt idx="40232">
                  <c:v>8.0464000000000002</c:v>
                </c:pt>
                <c:pt idx="40233">
                  <c:v>8.0465999999999998</c:v>
                </c:pt>
                <c:pt idx="40234">
                  <c:v>8.0467999999999993</c:v>
                </c:pt>
                <c:pt idx="40235">
                  <c:v>8.0470000000000006</c:v>
                </c:pt>
                <c:pt idx="40236">
                  <c:v>8.0472000000000001</c:v>
                </c:pt>
                <c:pt idx="40237">
                  <c:v>8.0473999999999997</c:v>
                </c:pt>
                <c:pt idx="40238">
                  <c:v>8.0475999999999992</c:v>
                </c:pt>
                <c:pt idx="40239">
                  <c:v>8.0478000000000005</c:v>
                </c:pt>
                <c:pt idx="40240">
                  <c:v>8.048</c:v>
                </c:pt>
                <c:pt idx="40241">
                  <c:v>8.0481999999999996</c:v>
                </c:pt>
                <c:pt idx="40242">
                  <c:v>8.0484000000000009</c:v>
                </c:pt>
                <c:pt idx="40243">
                  <c:v>8.0486000000000004</c:v>
                </c:pt>
                <c:pt idx="40244">
                  <c:v>8.0488</c:v>
                </c:pt>
                <c:pt idx="40245">
                  <c:v>8.0489999999999995</c:v>
                </c:pt>
                <c:pt idx="40246">
                  <c:v>8.0492000000000008</c:v>
                </c:pt>
                <c:pt idx="40247">
                  <c:v>8.0494000000000003</c:v>
                </c:pt>
                <c:pt idx="40248">
                  <c:v>8.0495999999999999</c:v>
                </c:pt>
                <c:pt idx="40249">
                  <c:v>8.0497999999999994</c:v>
                </c:pt>
                <c:pt idx="40250">
                  <c:v>8.0500000000000007</c:v>
                </c:pt>
                <c:pt idx="40251">
                  <c:v>8.0502000000000002</c:v>
                </c:pt>
                <c:pt idx="40252">
                  <c:v>8.0503999999999998</c:v>
                </c:pt>
                <c:pt idx="40253">
                  <c:v>8.0505999999999993</c:v>
                </c:pt>
                <c:pt idx="40254">
                  <c:v>8.0508000000000006</c:v>
                </c:pt>
                <c:pt idx="40255">
                  <c:v>8.0510000000000002</c:v>
                </c:pt>
                <c:pt idx="40256">
                  <c:v>8.0511999999999997</c:v>
                </c:pt>
                <c:pt idx="40257">
                  <c:v>8.0513999999999992</c:v>
                </c:pt>
                <c:pt idx="40258">
                  <c:v>8.0516000000000005</c:v>
                </c:pt>
                <c:pt idx="40259">
                  <c:v>8.0518000000000001</c:v>
                </c:pt>
                <c:pt idx="40260">
                  <c:v>8.0519999999999996</c:v>
                </c:pt>
                <c:pt idx="40261">
                  <c:v>8.0521999999999991</c:v>
                </c:pt>
                <c:pt idx="40262">
                  <c:v>8.0524000000000004</c:v>
                </c:pt>
                <c:pt idx="40263">
                  <c:v>8.0526</c:v>
                </c:pt>
                <c:pt idx="40264">
                  <c:v>8.0527999999999995</c:v>
                </c:pt>
                <c:pt idx="40265">
                  <c:v>8.0530000000000008</c:v>
                </c:pt>
                <c:pt idx="40266">
                  <c:v>8.0532000000000004</c:v>
                </c:pt>
                <c:pt idx="40267">
                  <c:v>8.0533999999999999</c:v>
                </c:pt>
                <c:pt idx="40268">
                  <c:v>8.0535999999999994</c:v>
                </c:pt>
                <c:pt idx="40269">
                  <c:v>8.0538000000000007</c:v>
                </c:pt>
                <c:pt idx="40270">
                  <c:v>8.0540000000000003</c:v>
                </c:pt>
                <c:pt idx="40271">
                  <c:v>8.0541999999999998</c:v>
                </c:pt>
                <c:pt idx="40272">
                  <c:v>8.0543999999999993</c:v>
                </c:pt>
                <c:pt idx="40273">
                  <c:v>8.0546000000000006</c:v>
                </c:pt>
                <c:pt idx="40274">
                  <c:v>8.0548000000000002</c:v>
                </c:pt>
                <c:pt idx="40275">
                  <c:v>8.0549999999999997</c:v>
                </c:pt>
                <c:pt idx="40276">
                  <c:v>8.0551999999999992</c:v>
                </c:pt>
                <c:pt idx="40277">
                  <c:v>8.0554000000000006</c:v>
                </c:pt>
                <c:pt idx="40278">
                  <c:v>8.0556000000000001</c:v>
                </c:pt>
                <c:pt idx="40279">
                  <c:v>8.0557999999999996</c:v>
                </c:pt>
                <c:pt idx="40280">
                  <c:v>8.0559999999999992</c:v>
                </c:pt>
                <c:pt idx="40281">
                  <c:v>8.0562000000000005</c:v>
                </c:pt>
                <c:pt idx="40282">
                  <c:v>8.0564</c:v>
                </c:pt>
                <c:pt idx="40283">
                  <c:v>8.0565999999999995</c:v>
                </c:pt>
                <c:pt idx="40284">
                  <c:v>8.0568000000000008</c:v>
                </c:pt>
                <c:pt idx="40285">
                  <c:v>8.0570000000000004</c:v>
                </c:pt>
                <c:pt idx="40286">
                  <c:v>8.0571999999999999</c:v>
                </c:pt>
                <c:pt idx="40287">
                  <c:v>8.0573999999999995</c:v>
                </c:pt>
                <c:pt idx="40288">
                  <c:v>8.0576000000000008</c:v>
                </c:pt>
                <c:pt idx="40289">
                  <c:v>8.0578000000000003</c:v>
                </c:pt>
                <c:pt idx="40290">
                  <c:v>8.0579999999999998</c:v>
                </c:pt>
                <c:pt idx="40291">
                  <c:v>8.0581999999999994</c:v>
                </c:pt>
                <c:pt idx="40292">
                  <c:v>8.0584000000000007</c:v>
                </c:pt>
                <c:pt idx="40293">
                  <c:v>8.0586000000000002</c:v>
                </c:pt>
                <c:pt idx="40294">
                  <c:v>8.0587999999999997</c:v>
                </c:pt>
                <c:pt idx="40295">
                  <c:v>8.0589999999999993</c:v>
                </c:pt>
                <c:pt idx="40296">
                  <c:v>8.0592000000000006</c:v>
                </c:pt>
                <c:pt idx="40297">
                  <c:v>8.0594000000000001</c:v>
                </c:pt>
                <c:pt idx="40298">
                  <c:v>8.0595999999999997</c:v>
                </c:pt>
                <c:pt idx="40299">
                  <c:v>8.0597999999999992</c:v>
                </c:pt>
                <c:pt idx="40300">
                  <c:v>8.06</c:v>
                </c:pt>
                <c:pt idx="40301">
                  <c:v>8.0602</c:v>
                </c:pt>
                <c:pt idx="40302">
                  <c:v>8.0603999999999996</c:v>
                </c:pt>
                <c:pt idx="40303">
                  <c:v>8.0606000000000009</c:v>
                </c:pt>
                <c:pt idx="40304">
                  <c:v>8.0608000000000004</c:v>
                </c:pt>
                <c:pt idx="40305">
                  <c:v>8.0609999999999999</c:v>
                </c:pt>
                <c:pt idx="40306">
                  <c:v>8.0611999999999995</c:v>
                </c:pt>
                <c:pt idx="40307">
                  <c:v>8.0614000000000008</c:v>
                </c:pt>
                <c:pt idx="40308">
                  <c:v>8.0616000000000003</c:v>
                </c:pt>
                <c:pt idx="40309">
                  <c:v>8.0617999999999999</c:v>
                </c:pt>
                <c:pt idx="40310">
                  <c:v>8.0619999999999994</c:v>
                </c:pt>
                <c:pt idx="40311">
                  <c:v>8.0622000000000007</c:v>
                </c:pt>
                <c:pt idx="40312">
                  <c:v>8.0624000000000002</c:v>
                </c:pt>
                <c:pt idx="40313">
                  <c:v>8.0625999999999998</c:v>
                </c:pt>
                <c:pt idx="40314">
                  <c:v>8.0627999999999993</c:v>
                </c:pt>
                <c:pt idx="40315">
                  <c:v>8.0630000000000006</c:v>
                </c:pt>
                <c:pt idx="40316">
                  <c:v>8.0632000000000001</c:v>
                </c:pt>
                <c:pt idx="40317">
                  <c:v>8.0633999999999997</c:v>
                </c:pt>
                <c:pt idx="40318">
                  <c:v>8.0635999999999992</c:v>
                </c:pt>
                <c:pt idx="40319">
                  <c:v>8.0638000000000005</c:v>
                </c:pt>
                <c:pt idx="40320">
                  <c:v>8.0640000000000001</c:v>
                </c:pt>
                <c:pt idx="40321">
                  <c:v>8.0641999999999996</c:v>
                </c:pt>
                <c:pt idx="40322">
                  <c:v>8.0643999999999991</c:v>
                </c:pt>
                <c:pt idx="40323">
                  <c:v>8.0646000000000004</c:v>
                </c:pt>
                <c:pt idx="40324">
                  <c:v>8.0648</c:v>
                </c:pt>
                <c:pt idx="40325">
                  <c:v>8.0649999999999995</c:v>
                </c:pt>
                <c:pt idx="40326">
                  <c:v>8.0652000000000008</c:v>
                </c:pt>
                <c:pt idx="40327">
                  <c:v>8.0654000000000003</c:v>
                </c:pt>
                <c:pt idx="40328">
                  <c:v>8.0655999999999999</c:v>
                </c:pt>
                <c:pt idx="40329">
                  <c:v>8.0657999999999994</c:v>
                </c:pt>
                <c:pt idx="40330">
                  <c:v>8.0660000000000007</c:v>
                </c:pt>
                <c:pt idx="40331">
                  <c:v>8.0662000000000003</c:v>
                </c:pt>
                <c:pt idx="40332">
                  <c:v>8.0663999999999998</c:v>
                </c:pt>
                <c:pt idx="40333">
                  <c:v>8.0665999999999993</c:v>
                </c:pt>
                <c:pt idx="40334">
                  <c:v>8.0668000000000006</c:v>
                </c:pt>
                <c:pt idx="40335">
                  <c:v>8.0670000000000002</c:v>
                </c:pt>
                <c:pt idx="40336">
                  <c:v>8.0671999999999997</c:v>
                </c:pt>
                <c:pt idx="40337">
                  <c:v>8.0673999999999992</c:v>
                </c:pt>
                <c:pt idx="40338">
                  <c:v>8.0676000000000005</c:v>
                </c:pt>
                <c:pt idx="40339">
                  <c:v>8.0678000000000001</c:v>
                </c:pt>
                <c:pt idx="40340">
                  <c:v>8.0679999999999996</c:v>
                </c:pt>
                <c:pt idx="40341">
                  <c:v>8.0681999999999992</c:v>
                </c:pt>
                <c:pt idx="40342">
                  <c:v>8.0684000000000005</c:v>
                </c:pt>
                <c:pt idx="40343">
                  <c:v>8.0686</c:v>
                </c:pt>
                <c:pt idx="40344">
                  <c:v>8.0687999999999995</c:v>
                </c:pt>
                <c:pt idx="40345">
                  <c:v>8.0690000000000008</c:v>
                </c:pt>
                <c:pt idx="40346">
                  <c:v>8.0692000000000004</c:v>
                </c:pt>
                <c:pt idx="40347">
                  <c:v>8.0693999999999999</c:v>
                </c:pt>
                <c:pt idx="40348">
                  <c:v>8.0695999999999994</c:v>
                </c:pt>
                <c:pt idx="40349">
                  <c:v>8.0698000000000008</c:v>
                </c:pt>
                <c:pt idx="40350">
                  <c:v>8.07</c:v>
                </c:pt>
                <c:pt idx="40351">
                  <c:v>8.0701999999999998</c:v>
                </c:pt>
                <c:pt idx="40352">
                  <c:v>8.0703999999999994</c:v>
                </c:pt>
                <c:pt idx="40353">
                  <c:v>8.0706000000000007</c:v>
                </c:pt>
                <c:pt idx="40354">
                  <c:v>8.0708000000000002</c:v>
                </c:pt>
                <c:pt idx="40355">
                  <c:v>8.0709999999999997</c:v>
                </c:pt>
                <c:pt idx="40356">
                  <c:v>8.0711999999999993</c:v>
                </c:pt>
                <c:pt idx="40357">
                  <c:v>8.0714000000000006</c:v>
                </c:pt>
                <c:pt idx="40358">
                  <c:v>8.0716000000000001</c:v>
                </c:pt>
                <c:pt idx="40359">
                  <c:v>8.0717999999999996</c:v>
                </c:pt>
                <c:pt idx="40360">
                  <c:v>8.0719999999999992</c:v>
                </c:pt>
                <c:pt idx="40361">
                  <c:v>8.0722000000000005</c:v>
                </c:pt>
                <c:pt idx="40362">
                  <c:v>8.0724</c:v>
                </c:pt>
                <c:pt idx="40363">
                  <c:v>8.0725999999999996</c:v>
                </c:pt>
                <c:pt idx="40364">
                  <c:v>8.0728000000000009</c:v>
                </c:pt>
                <c:pt idx="40365">
                  <c:v>8.0730000000000004</c:v>
                </c:pt>
                <c:pt idx="40366">
                  <c:v>8.0731999999999999</c:v>
                </c:pt>
                <c:pt idx="40367">
                  <c:v>8.0733999999999995</c:v>
                </c:pt>
                <c:pt idx="40368">
                  <c:v>8.0736000000000008</c:v>
                </c:pt>
                <c:pt idx="40369">
                  <c:v>8.0738000000000003</c:v>
                </c:pt>
                <c:pt idx="40370">
                  <c:v>8.0739999999999998</c:v>
                </c:pt>
                <c:pt idx="40371">
                  <c:v>8.0741999999999994</c:v>
                </c:pt>
                <c:pt idx="40372">
                  <c:v>8.0744000000000007</c:v>
                </c:pt>
                <c:pt idx="40373">
                  <c:v>8.0746000000000002</c:v>
                </c:pt>
                <c:pt idx="40374">
                  <c:v>8.0747999999999998</c:v>
                </c:pt>
                <c:pt idx="40375">
                  <c:v>8.0749999999999993</c:v>
                </c:pt>
                <c:pt idx="40376">
                  <c:v>8.0752000000000006</c:v>
                </c:pt>
                <c:pt idx="40377">
                  <c:v>8.0754000000000001</c:v>
                </c:pt>
                <c:pt idx="40378">
                  <c:v>8.0755999999999997</c:v>
                </c:pt>
                <c:pt idx="40379">
                  <c:v>8.0757999999999992</c:v>
                </c:pt>
                <c:pt idx="40380">
                  <c:v>8.0760000000000005</c:v>
                </c:pt>
                <c:pt idx="40381">
                  <c:v>8.0762</c:v>
                </c:pt>
                <c:pt idx="40382">
                  <c:v>8.0763999999999996</c:v>
                </c:pt>
                <c:pt idx="40383">
                  <c:v>8.0765999999999991</c:v>
                </c:pt>
                <c:pt idx="40384">
                  <c:v>8.0768000000000004</c:v>
                </c:pt>
                <c:pt idx="40385">
                  <c:v>8.077</c:v>
                </c:pt>
                <c:pt idx="40386">
                  <c:v>8.0771999999999995</c:v>
                </c:pt>
                <c:pt idx="40387">
                  <c:v>8.0774000000000008</c:v>
                </c:pt>
                <c:pt idx="40388">
                  <c:v>8.0776000000000003</c:v>
                </c:pt>
                <c:pt idx="40389">
                  <c:v>8.0777999999999999</c:v>
                </c:pt>
                <c:pt idx="40390">
                  <c:v>8.0779999999999994</c:v>
                </c:pt>
                <c:pt idx="40391">
                  <c:v>8.0782000000000007</c:v>
                </c:pt>
                <c:pt idx="40392">
                  <c:v>8.0784000000000002</c:v>
                </c:pt>
                <c:pt idx="40393">
                  <c:v>8.0785999999999998</c:v>
                </c:pt>
                <c:pt idx="40394">
                  <c:v>8.0787999999999993</c:v>
                </c:pt>
                <c:pt idx="40395">
                  <c:v>8.0790000000000006</c:v>
                </c:pt>
                <c:pt idx="40396">
                  <c:v>8.0792000000000002</c:v>
                </c:pt>
                <c:pt idx="40397">
                  <c:v>8.0793999999999997</c:v>
                </c:pt>
                <c:pt idx="40398">
                  <c:v>8.0795999999999992</c:v>
                </c:pt>
                <c:pt idx="40399">
                  <c:v>8.0798000000000005</c:v>
                </c:pt>
                <c:pt idx="40400">
                  <c:v>8.08</c:v>
                </c:pt>
                <c:pt idx="40401">
                  <c:v>8.0801999999999996</c:v>
                </c:pt>
                <c:pt idx="40402">
                  <c:v>8.0803999999999991</c:v>
                </c:pt>
                <c:pt idx="40403">
                  <c:v>8.0806000000000004</c:v>
                </c:pt>
                <c:pt idx="40404">
                  <c:v>8.0808</c:v>
                </c:pt>
                <c:pt idx="40405">
                  <c:v>8.0809999999999995</c:v>
                </c:pt>
                <c:pt idx="40406">
                  <c:v>8.0812000000000008</c:v>
                </c:pt>
                <c:pt idx="40407">
                  <c:v>8.0814000000000004</c:v>
                </c:pt>
                <c:pt idx="40408">
                  <c:v>8.0815999999999999</c:v>
                </c:pt>
                <c:pt idx="40409">
                  <c:v>8.0817999999999994</c:v>
                </c:pt>
                <c:pt idx="40410">
                  <c:v>8.0820000000000007</c:v>
                </c:pt>
                <c:pt idx="40411">
                  <c:v>8.0822000000000003</c:v>
                </c:pt>
                <c:pt idx="40412">
                  <c:v>8.0823999999999998</c:v>
                </c:pt>
                <c:pt idx="40413">
                  <c:v>8.0825999999999993</c:v>
                </c:pt>
                <c:pt idx="40414">
                  <c:v>8.0828000000000007</c:v>
                </c:pt>
                <c:pt idx="40415">
                  <c:v>8.0830000000000002</c:v>
                </c:pt>
                <c:pt idx="40416">
                  <c:v>8.0831999999999997</c:v>
                </c:pt>
                <c:pt idx="40417">
                  <c:v>8.0833999999999993</c:v>
                </c:pt>
                <c:pt idx="40418">
                  <c:v>8.0836000000000006</c:v>
                </c:pt>
                <c:pt idx="40419">
                  <c:v>8.0838000000000001</c:v>
                </c:pt>
                <c:pt idx="40420">
                  <c:v>8.0839999999999996</c:v>
                </c:pt>
                <c:pt idx="40421">
                  <c:v>8.0841999999999992</c:v>
                </c:pt>
                <c:pt idx="40422">
                  <c:v>8.0844000000000005</c:v>
                </c:pt>
                <c:pt idx="40423">
                  <c:v>8.0846</c:v>
                </c:pt>
                <c:pt idx="40424">
                  <c:v>8.0847999999999995</c:v>
                </c:pt>
                <c:pt idx="40425">
                  <c:v>8.0850000000000009</c:v>
                </c:pt>
                <c:pt idx="40426">
                  <c:v>8.0852000000000004</c:v>
                </c:pt>
                <c:pt idx="40427">
                  <c:v>8.0853999999999999</c:v>
                </c:pt>
                <c:pt idx="40428">
                  <c:v>8.0855999999999995</c:v>
                </c:pt>
                <c:pt idx="40429">
                  <c:v>8.0858000000000008</c:v>
                </c:pt>
                <c:pt idx="40430">
                  <c:v>8.0860000000000003</c:v>
                </c:pt>
                <c:pt idx="40431">
                  <c:v>8.0861999999999998</c:v>
                </c:pt>
                <c:pt idx="40432">
                  <c:v>8.0863999999999994</c:v>
                </c:pt>
                <c:pt idx="40433">
                  <c:v>8.0866000000000007</c:v>
                </c:pt>
                <c:pt idx="40434">
                  <c:v>8.0868000000000002</c:v>
                </c:pt>
                <c:pt idx="40435">
                  <c:v>8.0869999999999997</c:v>
                </c:pt>
                <c:pt idx="40436">
                  <c:v>8.0871999999999993</c:v>
                </c:pt>
                <c:pt idx="40437">
                  <c:v>8.0874000000000006</c:v>
                </c:pt>
                <c:pt idx="40438">
                  <c:v>8.0876000000000001</c:v>
                </c:pt>
                <c:pt idx="40439">
                  <c:v>8.0877999999999997</c:v>
                </c:pt>
                <c:pt idx="40440">
                  <c:v>8.0879999999999992</c:v>
                </c:pt>
                <c:pt idx="40441">
                  <c:v>8.0882000000000005</c:v>
                </c:pt>
                <c:pt idx="40442">
                  <c:v>8.0884</c:v>
                </c:pt>
                <c:pt idx="40443">
                  <c:v>8.0885999999999996</c:v>
                </c:pt>
                <c:pt idx="40444">
                  <c:v>8.0888000000000009</c:v>
                </c:pt>
                <c:pt idx="40445">
                  <c:v>8.0890000000000004</c:v>
                </c:pt>
                <c:pt idx="40446">
                  <c:v>8.0891999999999999</c:v>
                </c:pt>
                <c:pt idx="40447">
                  <c:v>8.0893999999999995</c:v>
                </c:pt>
                <c:pt idx="40448">
                  <c:v>8.0896000000000008</c:v>
                </c:pt>
                <c:pt idx="40449">
                  <c:v>8.0898000000000003</c:v>
                </c:pt>
                <c:pt idx="40450">
                  <c:v>8.09</c:v>
                </c:pt>
                <c:pt idx="40451">
                  <c:v>8.0901999999999994</c:v>
                </c:pt>
                <c:pt idx="40452">
                  <c:v>8.0904000000000007</c:v>
                </c:pt>
                <c:pt idx="40453">
                  <c:v>8.0906000000000002</c:v>
                </c:pt>
                <c:pt idx="40454">
                  <c:v>8.0907999999999998</c:v>
                </c:pt>
                <c:pt idx="40455">
                  <c:v>8.0909999999999993</c:v>
                </c:pt>
                <c:pt idx="40456">
                  <c:v>8.0912000000000006</c:v>
                </c:pt>
                <c:pt idx="40457">
                  <c:v>8.0914000000000001</c:v>
                </c:pt>
                <c:pt idx="40458">
                  <c:v>8.0915999999999997</c:v>
                </c:pt>
                <c:pt idx="40459">
                  <c:v>8.0917999999999992</c:v>
                </c:pt>
                <c:pt idx="40460">
                  <c:v>8.0920000000000005</c:v>
                </c:pt>
                <c:pt idx="40461">
                  <c:v>8.0922000000000001</c:v>
                </c:pt>
                <c:pt idx="40462">
                  <c:v>8.0923999999999996</c:v>
                </c:pt>
                <c:pt idx="40463">
                  <c:v>8.0925999999999991</c:v>
                </c:pt>
                <c:pt idx="40464">
                  <c:v>8.0928000000000004</c:v>
                </c:pt>
                <c:pt idx="40465">
                  <c:v>8.093</c:v>
                </c:pt>
                <c:pt idx="40466">
                  <c:v>8.0931999999999995</c:v>
                </c:pt>
                <c:pt idx="40467">
                  <c:v>8.0934000000000008</c:v>
                </c:pt>
                <c:pt idx="40468">
                  <c:v>8.0936000000000003</c:v>
                </c:pt>
                <c:pt idx="40469">
                  <c:v>8.0937999999999999</c:v>
                </c:pt>
                <c:pt idx="40470">
                  <c:v>8.0939999999999994</c:v>
                </c:pt>
                <c:pt idx="40471">
                  <c:v>8.0942000000000007</c:v>
                </c:pt>
                <c:pt idx="40472">
                  <c:v>8.0944000000000003</c:v>
                </c:pt>
                <c:pt idx="40473">
                  <c:v>8.0945999999999998</c:v>
                </c:pt>
                <c:pt idx="40474">
                  <c:v>8.0947999999999993</c:v>
                </c:pt>
                <c:pt idx="40475">
                  <c:v>8.0950000000000006</c:v>
                </c:pt>
                <c:pt idx="40476">
                  <c:v>8.0952000000000002</c:v>
                </c:pt>
                <c:pt idx="40477">
                  <c:v>8.0953999999999997</c:v>
                </c:pt>
                <c:pt idx="40478">
                  <c:v>8.0955999999999992</c:v>
                </c:pt>
                <c:pt idx="40479">
                  <c:v>8.0958000000000006</c:v>
                </c:pt>
                <c:pt idx="40480">
                  <c:v>8.0960000000000001</c:v>
                </c:pt>
                <c:pt idx="40481">
                  <c:v>8.0961999999999996</c:v>
                </c:pt>
                <c:pt idx="40482">
                  <c:v>8.0963999999999992</c:v>
                </c:pt>
                <c:pt idx="40483">
                  <c:v>8.0966000000000005</c:v>
                </c:pt>
                <c:pt idx="40484">
                  <c:v>8.0968</c:v>
                </c:pt>
                <c:pt idx="40485">
                  <c:v>8.0969999999999995</c:v>
                </c:pt>
                <c:pt idx="40486">
                  <c:v>8.0972000000000008</c:v>
                </c:pt>
                <c:pt idx="40487">
                  <c:v>8.0974000000000004</c:v>
                </c:pt>
                <c:pt idx="40488">
                  <c:v>8.0975999999999999</c:v>
                </c:pt>
                <c:pt idx="40489">
                  <c:v>8.0977999999999994</c:v>
                </c:pt>
                <c:pt idx="40490">
                  <c:v>8.0980000000000008</c:v>
                </c:pt>
                <c:pt idx="40491">
                  <c:v>8.0982000000000003</c:v>
                </c:pt>
                <c:pt idx="40492">
                  <c:v>8.0983999999999998</c:v>
                </c:pt>
                <c:pt idx="40493">
                  <c:v>8.0985999999999994</c:v>
                </c:pt>
                <c:pt idx="40494">
                  <c:v>8.0988000000000007</c:v>
                </c:pt>
                <c:pt idx="40495">
                  <c:v>8.0990000000000002</c:v>
                </c:pt>
                <c:pt idx="40496">
                  <c:v>8.0991999999999997</c:v>
                </c:pt>
                <c:pt idx="40497">
                  <c:v>8.0993999999999993</c:v>
                </c:pt>
                <c:pt idx="40498">
                  <c:v>8.0996000000000006</c:v>
                </c:pt>
                <c:pt idx="40499">
                  <c:v>8.0998000000000001</c:v>
                </c:pt>
                <c:pt idx="40500">
                  <c:v>8.1</c:v>
                </c:pt>
                <c:pt idx="40501">
                  <c:v>8.1001999999999992</c:v>
                </c:pt>
                <c:pt idx="40502">
                  <c:v>8.1004000000000005</c:v>
                </c:pt>
                <c:pt idx="40503">
                  <c:v>8.1006</c:v>
                </c:pt>
                <c:pt idx="40504">
                  <c:v>8.1007999999999996</c:v>
                </c:pt>
                <c:pt idx="40505">
                  <c:v>8.1010000000000009</c:v>
                </c:pt>
                <c:pt idx="40506">
                  <c:v>8.1012000000000004</c:v>
                </c:pt>
                <c:pt idx="40507">
                  <c:v>8.1013999999999999</c:v>
                </c:pt>
                <c:pt idx="40508">
                  <c:v>8.1015999999999995</c:v>
                </c:pt>
                <c:pt idx="40509">
                  <c:v>8.1018000000000008</c:v>
                </c:pt>
                <c:pt idx="40510">
                  <c:v>8.1020000000000003</c:v>
                </c:pt>
                <c:pt idx="40511">
                  <c:v>8.1021999999999998</c:v>
                </c:pt>
                <c:pt idx="40512">
                  <c:v>8.1023999999999994</c:v>
                </c:pt>
                <c:pt idx="40513">
                  <c:v>8.1026000000000007</c:v>
                </c:pt>
                <c:pt idx="40514">
                  <c:v>8.1028000000000002</c:v>
                </c:pt>
                <c:pt idx="40515">
                  <c:v>8.1029999999999998</c:v>
                </c:pt>
                <c:pt idx="40516">
                  <c:v>8.1031999999999993</c:v>
                </c:pt>
                <c:pt idx="40517">
                  <c:v>8.1034000000000006</c:v>
                </c:pt>
                <c:pt idx="40518">
                  <c:v>8.1036000000000001</c:v>
                </c:pt>
                <c:pt idx="40519">
                  <c:v>8.1037999999999997</c:v>
                </c:pt>
                <c:pt idx="40520">
                  <c:v>8.1039999999999992</c:v>
                </c:pt>
                <c:pt idx="40521">
                  <c:v>8.1042000000000005</c:v>
                </c:pt>
                <c:pt idx="40522">
                  <c:v>8.1044</c:v>
                </c:pt>
                <c:pt idx="40523">
                  <c:v>8.1045999999999996</c:v>
                </c:pt>
                <c:pt idx="40524">
                  <c:v>8.1047999999999991</c:v>
                </c:pt>
                <c:pt idx="40525">
                  <c:v>8.1050000000000004</c:v>
                </c:pt>
                <c:pt idx="40526">
                  <c:v>8.1052</c:v>
                </c:pt>
                <c:pt idx="40527">
                  <c:v>8.1053999999999995</c:v>
                </c:pt>
                <c:pt idx="40528">
                  <c:v>8.1056000000000008</c:v>
                </c:pt>
                <c:pt idx="40529">
                  <c:v>8.1058000000000003</c:v>
                </c:pt>
                <c:pt idx="40530">
                  <c:v>8.1059999999999999</c:v>
                </c:pt>
                <c:pt idx="40531">
                  <c:v>8.1061999999999994</c:v>
                </c:pt>
                <c:pt idx="40532">
                  <c:v>8.1064000000000007</c:v>
                </c:pt>
                <c:pt idx="40533">
                  <c:v>8.1066000000000003</c:v>
                </c:pt>
                <c:pt idx="40534">
                  <c:v>8.1067999999999998</c:v>
                </c:pt>
                <c:pt idx="40535">
                  <c:v>8.1069999999999993</c:v>
                </c:pt>
                <c:pt idx="40536">
                  <c:v>8.1072000000000006</c:v>
                </c:pt>
                <c:pt idx="40537">
                  <c:v>8.1074000000000002</c:v>
                </c:pt>
                <c:pt idx="40538">
                  <c:v>8.1075999999999997</c:v>
                </c:pt>
                <c:pt idx="40539">
                  <c:v>8.1077999999999992</c:v>
                </c:pt>
                <c:pt idx="40540">
                  <c:v>8.1080000000000005</c:v>
                </c:pt>
                <c:pt idx="40541">
                  <c:v>8.1082000000000001</c:v>
                </c:pt>
                <c:pt idx="40542">
                  <c:v>8.1083999999999996</c:v>
                </c:pt>
                <c:pt idx="40543">
                  <c:v>8.1085999999999991</c:v>
                </c:pt>
                <c:pt idx="40544">
                  <c:v>8.1088000000000005</c:v>
                </c:pt>
                <c:pt idx="40545">
                  <c:v>8.109</c:v>
                </c:pt>
                <c:pt idx="40546">
                  <c:v>8.1091999999999995</c:v>
                </c:pt>
                <c:pt idx="40547">
                  <c:v>8.1094000000000008</c:v>
                </c:pt>
                <c:pt idx="40548">
                  <c:v>8.1096000000000004</c:v>
                </c:pt>
                <c:pt idx="40549">
                  <c:v>8.1097999999999999</c:v>
                </c:pt>
                <c:pt idx="40550">
                  <c:v>8.11</c:v>
                </c:pt>
                <c:pt idx="40551">
                  <c:v>8.1102000000000007</c:v>
                </c:pt>
                <c:pt idx="40552">
                  <c:v>8.1104000000000003</c:v>
                </c:pt>
                <c:pt idx="40553">
                  <c:v>8.1105999999999998</c:v>
                </c:pt>
                <c:pt idx="40554">
                  <c:v>8.1107999999999993</c:v>
                </c:pt>
                <c:pt idx="40555">
                  <c:v>8.1110000000000007</c:v>
                </c:pt>
                <c:pt idx="40556">
                  <c:v>8.1112000000000002</c:v>
                </c:pt>
                <c:pt idx="40557">
                  <c:v>8.1113999999999997</c:v>
                </c:pt>
                <c:pt idx="40558">
                  <c:v>8.1115999999999993</c:v>
                </c:pt>
                <c:pt idx="40559">
                  <c:v>8.1118000000000006</c:v>
                </c:pt>
                <c:pt idx="40560">
                  <c:v>8.1120000000000001</c:v>
                </c:pt>
                <c:pt idx="40561">
                  <c:v>8.1121999999999996</c:v>
                </c:pt>
                <c:pt idx="40562">
                  <c:v>8.1123999999999992</c:v>
                </c:pt>
                <c:pt idx="40563">
                  <c:v>8.1126000000000005</c:v>
                </c:pt>
                <c:pt idx="40564">
                  <c:v>8.1128</c:v>
                </c:pt>
                <c:pt idx="40565">
                  <c:v>8.1129999999999995</c:v>
                </c:pt>
                <c:pt idx="40566">
                  <c:v>8.1132000000000009</c:v>
                </c:pt>
                <c:pt idx="40567">
                  <c:v>8.1134000000000004</c:v>
                </c:pt>
                <c:pt idx="40568">
                  <c:v>8.1135999999999999</c:v>
                </c:pt>
                <c:pt idx="40569">
                  <c:v>8.1137999999999995</c:v>
                </c:pt>
                <c:pt idx="40570">
                  <c:v>8.1140000000000008</c:v>
                </c:pt>
                <c:pt idx="40571">
                  <c:v>8.1142000000000003</c:v>
                </c:pt>
                <c:pt idx="40572">
                  <c:v>8.1143999999999998</c:v>
                </c:pt>
                <c:pt idx="40573">
                  <c:v>8.1145999999999994</c:v>
                </c:pt>
                <c:pt idx="40574">
                  <c:v>8.1148000000000007</c:v>
                </c:pt>
                <c:pt idx="40575">
                  <c:v>8.1150000000000002</c:v>
                </c:pt>
                <c:pt idx="40576">
                  <c:v>8.1151999999999997</c:v>
                </c:pt>
                <c:pt idx="40577">
                  <c:v>8.1153999999999993</c:v>
                </c:pt>
                <c:pt idx="40578">
                  <c:v>8.1156000000000006</c:v>
                </c:pt>
                <c:pt idx="40579">
                  <c:v>8.1158000000000001</c:v>
                </c:pt>
                <c:pt idx="40580">
                  <c:v>8.1159999999999997</c:v>
                </c:pt>
                <c:pt idx="40581">
                  <c:v>8.1161999999999992</c:v>
                </c:pt>
                <c:pt idx="40582">
                  <c:v>8.1164000000000005</c:v>
                </c:pt>
                <c:pt idx="40583">
                  <c:v>8.1166</c:v>
                </c:pt>
                <c:pt idx="40584">
                  <c:v>8.1167999999999996</c:v>
                </c:pt>
                <c:pt idx="40585">
                  <c:v>8.1170000000000009</c:v>
                </c:pt>
                <c:pt idx="40586">
                  <c:v>8.1172000000000004</c:v>
                </c:pt>
                <c:pt idx="40587">
                  <c:v>8.1173999999999999</c:v>
                </c:pt>
                <c:pt idx="40588">
                  <c:v>8.1175999999999995</c:v>
                </c:pt>
                <c:pt idx="40589">
                  <c:v>8.1178000000000008</c:v>
                </c:pt>
                <c:pt idx="40590">
                  <c:v>8.1180000000000003</c:v>
                </c:pt>
                <c:pt idx="40591">
                  <c:v>8.1181999999999999</c:v>
                </c:pt>
                <c:pt idx="40592">
                  <c:v>8.1183999999999994</c:v>
                </c:pt>
                <c:pt idx="40593">
                  <c:v>8.1186000000000007</c:v>
                </c:pt>
                <c:pt idx="40594">
                  <c:v>8.1188000000000002</c:v>
                </c:pt>
                <c:pt idx="40595">
                  <c:v>8.1189999999999998</c:v>
                </c:pt>
                <c:pt idx="40596">
                  <c:v>8.1191999999999993</c:v>
                </c:pt>
                <c:pt idx="40597">
                  <c:v>8.1194000000000006</c:v>
                </c:pt>
                <c:pt idx="40598">
                  <c:v>8.1196000000000002</c:v>
                </c:pt>
                <c:pt idx="40599">
                  <c:v>8.1197999999999997</c:v>
                </c:pt>
                <c:pt idx="40600">
                  <c:v>8.1199999999999992</c:v>
                </c:pt>
                <c:pt idx="40601">
                  <c:v>8.1202000000000005</c:v>
                </c:pt>
                <c:pt idx="40602">
                  <c:v>8.1204000000000001</c:v>
                </c:pt>
                <c:pt idx="40603">
                  <c:v>8.1205999999999996</c:v>
                </c:pt>
                <c:pt idx="40604">
                  <c:v>8.1207999999999991</c:v>
                </c:pt>
                <c:pt idx="40605">
                  <c:v>8.1210000000000004</c:v>
                </c:pt>
                <c:pt idx="40606">
                  <c:v>8.1212</c:v>
                </c:pt>
                <c:pt idx="40607">
                  <c:v>8.1213999999999995</c:v>
                </c:pt>
                <c:pt idx="40608">
                  <c:v>8.1216000000000008</c:v>
                </c:pt>
                <c:pt idx="40609">
                  <c:v>8.1218000000000004</c:v>
                </c:pt>
                <c:pt idx="40610">
                  <c:v>8.1219999999999999</c:v>
                </c:pt>
                <c:pt idx="40611">
                  <c:v>8.1221999999999994</c:v>
                </c:pt>
                <c:pt idx="40612">
                  <c:v>8.1224000000000007</c:v>
                </c:pt>
                <c:pt idx="40613">
                  <c:v>8.1226000000000003</c:v>
                </c:pt>
                <c:pt idx="40614">
                  <c:v>8.1227999999999998</c:v>
                </c:pt>
                <c:pt idx="40615">
                  <c:v>8.1229999999999993</c:v>
                </c:pt>
                <c:pt idx="40616">
                  <c:v>8.1232000000000006</c:v>
                </c:pt>
                <c:pt idx="40617">
                  <c:v>8.1234000000000002</c:v>
                </c:pt>
                <c:pt idx="40618">
                  <c:v>8.1235999999999997</c:v>
                </c:pt>
                <c:pt idx="40619">
                  <c:v>8.1237999999999992</c:v>
                </c:pt>
                <c:pt idx="40620">
                  <c:v>8.1240000000000006</c:v>
                </c:pt>
                <c:pt idx="40621">
                  <c:v>8.1242000000000001</c:v>
                </c:pt>
                <c:pt idx="40622">
                  <c:v>8.1243999999999996</c:v>
                </c:pt>
                <c:pt idx="40623">
                  <c:v>8.1245999999999992</c:v>
                </c:pt>
                <c:pt idx="40624">
                  <c:v>8.1248000000000005</c:v>
                </c:pt>
                <c:pt idx="40625">
                  <c:v>8.125</c:v>
                </c:pt>
                <c:pt idx="40626">
                  <c:v>8.1251999999999995</c:v>
                </c:pt>
                <c:pt idx="40627">
                  <c:v>8.1254000000000008</c:v>
                </c:pt>
                <c:pt idx="40628">
                  <c:v>8.1256000000000004</c:v>
                </c:pt>
                <c:pt idx="40629">
                  <c:v>8.1257999999999999</c:v>
                </c:pt>
                <c:pt idx="40630">
                  <c:v>8.1259999999999994</c:v>
                </c:pt>
                <c:pt idx="40631">
                  <c:v>8.1262000000000008</c:v>
                </c:pt>
                <c:pt idx="40632">
                  <c:v>8.1264000000000003</c:v>
                </c:pt>
                <c:pt idx="40633">
                  <c:v>8.1265999999999998</c:v>
                </c:pt>
                <c:pt idx="40634">
                  <c:v>8.1267999999999994</c:v>
                </c:pt>
                <c:pt idx="40635">
                  <c:v>8.1270000000000007</c:v>
                </c:pt>
                <c:pt idx="40636">
                  <c:v>8.1272000000000002</c:v>
                </c:pt>
                <c:pt idx="40637">
                  <c:v>8.1273999999999997</c:v>
                </c:pt>
                <c:pt idx="40638">
                  <c:v>8.1275999999999993</c:v>
                </c:pt>
                <c:pt idx="40639">
                  <c:v>8.1278000000000006</c:v>
                </c:pt>
                <c:pt idx="40640">
                  <c:v>8.1280000000000001</c:v>
                </c:pt>
                <c:pt idx="40641">
                  <c:v>8.1281999999999996</c:v>
                </c:pt>
                <c:pt idx="40642">
                  <c:v>8.1283999999999992</c:v>
                </c:pt>
                <c:pt idx="40643">
                  <c:v>8.1286000000000005</c:v>
                </c:pt>
                <c:pt idx="40644">
                  <c:v>8.1288</c:v>
                </c:pt>
                <c:pt idx="40645">
                  <c:v>8.1289999999999996</c:v>
                </c:pt>
                <c:pt idx="40646">
                  <c:v>8.1292000000000009</c:v>
                </c:pt>
                <c:pt idx="40647">
                  <c:v>8.1294000000000004</c:v>
                </c:pt>
                <c:pt idx="40648">
                  <c:v>8.1295999999999999</c:v>
                </c:pt>
                <c:pt idx="40649">
                  <c:v>8.1297999999999995</c:v>
                </c:pt>
                <c:pt idx="40650">
                  <c:v>8.1300000000000008</c:v>
                </c:pt>
                <c:pt idx="40651">
                  <c:v>8.1302000000000003</c:v>
                </c:pt>
                <c:pt idx="40652">
                  <c:v>8.1303999999999998</c:v>
                </c:pt>
                <c:pt idx="40653">
                  <c:v>8.1305999999999994</c:v>
                </c:pt>
                <c:pt idx="40654">
                  <c:v>8.1308000000000007</c:v>
                </c:pt>
                <c:pt idx="40655">
                  <c:v>8.1310000000000002</c:v>
                </c:pt>
                <c:pt idx="40656">
                  <c:v>8.1311999999999998</c:v>
                </c:pt>
                <c:pt idx="40657">
                  <c:v>8.1313999999999993</c:v>
                </c:pt>
                <c:pt idx="40658">
                  <c:v>8.1316000000000006</c:v>
                </c:pt>
                <c:pt idx="40659">
                  <c:v>8.1318000000000001</c:v>
                </c:pt>
                <c:pt idx="40660">
                  <c:v>8.1319999999999997</c:v>
                </c:pt>
                <c:pt idx="40661">
                  <c:v>8.1321999999999992</c:v>
                </c:pt>
                <c:pt idx="40662">
                  <c:v>8.1324000000000005</c:v>
                </c:pt>
                <c:pt idx="40663">
                  <c:v>8.1326000000000001</c:v>
                </c:pt>
                <c:pt idx="40664">
                  <c:v>8.1327999999999996</c:v>
                </c:pt>
                <c:pt idx="40665">
                  <c:v>8.1329999999999991</c:v>
                </c:pt>
                <c:pt idx="40666">
                  <c:v>8.1332000000000004</c:v>
                </c:pt>
                <c:pt idx="40667">
                  <c:v>8.1334</c:v>
                </c:pt>
                <c:pt idx="40668">
                  <c:v>8.1335999999999995</c:v>
                </c:pt>
                <c:pt idx="40669">
                  <c:v>8.1338000000000008</c:v>
                </c:pt>
                <c:pt idx="40670">
                  <c:v>8.1340000000000003</c:v>
                </c:pt>
                <c:pt idx="40671">
                  <c:v>8.1341999999999999</c:v>
                </c:pt>
                <c:pt idx="40672">
                  <c:v>8.1343999999999994</c:v>
                </c:pt>
                <c:pt idx="40673">
                  <c:v>8.1346000000000007</c:v>
                </c:pt>
                <c:pt idx="40674">
                  <c:v>8.1348000000000003</c:v>
                </c:pt>
                <c:pt idx="40675">
                  <c:v>8.1349999999999998</c:v>
                </c:pt>
                <c:pt idx="40676">
                  <c:v>8.1351999999999993</c:v>
                </c:pt>
                <c:pt idx="40677">
                  <c:v>8.1354000000000006</c:v>
                </c:pt>
                <c:pt idx="40678">
                  <c:v>8.1356000000000002</c:v>
                </c:pt>
                <c:pt idx="40679">
                  <c:v>8.1357999999999997</c:v>
                </c:pt>
                <c:pt idx="40680">
                  <c:v>8.1359999999999992</c:v>
                </c:pt>
                <c:pt idx="40681">
                  <c:v>8.1362000000000005</c:v>
                </c:pt>
                <c:pt idx="40682">
                  <c:v>8.1364000000000001</c:v>
                </c:pt>
                <c:pt idx="40683">
                  <c:v>8.1365999999999996</c:v>
                </c:pt>
                <c:pt idx="40684">
                  <c:v>8.1367999999999991</c:v>
                </c:pt>
                <c:pt idx="40685">
                  <c:v>8.1370000000000005</c:v>
                </c:pt>
                <c:pt idx="40686">
                  <c:v>8.1372</c:v>
                </c:pt>
                <c:pt idx="40687">
                  <c:v>8.1373999999999995</c:v>
                </c:pt>
                <c:pt idx="40688">
                  <c:v>8.1376000000000008</c:v>
                </c:pt>
                <c:pt idx="40689">
                  <c:v>8.1378000000000004</c:v>
                </c:pt>
                <c:pt idx="40690">
                  <c:v>8.1379999999999999</c:v>
                </c:pt>
                <c:pt idx="40691">
                  <c:v>8.1381999999999994</c:v>
                </c:pt>
                <c:pt idx="40692">
                  <c:v>8.1384000000000007</c:v>
                </c:pt>
                <c:pt idx="40693">
                  <c:v>8.1386000000000003</c:v>
                </c:pt>
                <c:pt idx="40694">
                  <c:v>8.1387999999999998</c:v>
                </c:pt>
                <c:pt idx="40695">
                  <c:v>8.1389999999999993</c:v>
                </c:pt>
                <c:pt idx="40696">
                  <c:v>8.1392000000000007</c:v>
                </c:pt>
                <c:pt idx="40697">
                  <c:v>8.1394000000000002</c:v>
                </c:pt>
                <c:pt idx="40698">
                  <c:v>8.1395999999999997</c:v>
                </c:pt>
                <c:pt idx="40699">
                  <c:v>8.1397999999999993</c:v>
                </c:pt>
                <c:pt idx="40700">
                  <c:v>8.14</c:v>
                </c:pt>
                <c:pt idx="40701">
                  <c:v>8.1402000000000001</c:v>
                </c:pt>
                <c:pt idx="40702">
                  <c:v>8.1403999999999996</c:v>
                </c:pt>
                <c:pt idx="40703">
                  <c:v>8.1405999999999992</c:v>
                </c:pt>
                <c:pt idx="40704">
                  <c:v>8.1408000000000005</c:v>
                </c:pt>
                <c:pt idx="40705">
                  <c:v>8.141</c:v>
                </c:pt>
                <c:pt idx="40706">
                  <c:v>8.1411999999999995</c:v>
                </c:pt>
                <c:pt idx="40707">
                  <c:v>8.1414000000000009</c:v>
                </c:pt>
                <c:pt idx="40708">
                  <c:v>8.1416000000000004</c:v>
                </c:pt>
                <c:pt idx="40709">
                  <c:v>8.1417999999999999</c:v>
                </c:pt>
                <c:pt idx="40710">
                  <c:v>8.1419999999999995</c:v>
                </c:pt>
                <c:pt idx="40711">
                  <c:v>8.1422000000000008</c:v>
                </c:pt>
                <c:pt idx="40712">
                  <c:v>8.1424000000000003</c:v>
                </c:pt>
                <c:pt idx="40713">
                  <c:v>8.1425999999999998</c:v>
                </c:pt>
                <c:pt idx="40714">
                  <c:v>8.1427999999999994</c:v>
                </c:pt>
                <c:pt idx="40715">
                  <c:v>8.1430000000000007</c:v>
                </c:pt>
                <c:pt idx="40716">
                  <c:v>8.1432000000000002</c:v>
                </c:pt>
                <c:pt idx="40717">
                  <c:v>8.1433999999999997</c:v>
                </c:pt>
                <c:pt idx="40718">
                  <c:v>8.1435999999999993</c:v>
                </c:pt>
                <c:pt idx="40719">
                  <c:v>8.1438000000000006</c:v>
                </c:pt>
                <c:pt idx="40720">
                  <c:v>8.1440000000000001</c:v>
                </c:pt>
                <c:pt idx="40721">
                  <c:v>8.1441999999999997</c:v>
                </c:pt>
                <c:pt idx="40722">
                  <c:v>8.1443999999999992</c:v>
                </c:pt>
                <c:pt idx="40723">
                  <c:v>8.1446000000000005</c:v>
                </c:pt>
                <c:pt idx="40724">
                  <c:v>8.1448</c:v>
                </c:pt>
                <c:pt idx="40725">
                  <c:v>8.1449999999999996</c:v>
                </c:pt>
                <c:pt idx="40726">
                  <c:v>8.1452000000000009</c:v>
                </c:pt>
                <c:pt idx="40727">
                  <c:v>8.1454000000000004</c:v>
                </c:pt>
                <c:pt idx="40728">
                  <c:v>8.1456</c:v>
                </c:pt>
                <c:pt idx="40729">
                  <c:v>8.1457999999999995</c:v>
                </c:pt>
                <c:pt idx="40730">
                  <c:v>8.1460000000000008</c:v>
                </c:pt>
                <c:pt idx="40731">
                  <c:v>8.1462000000000003</c:v>
                </c:pt>
                <c:pt idx="40732">
                  <c:v>8.1463999999999999</c:v>
                </c:pt>
                <c:pt idx="40733">
                  <c:v>8.1465999999999994</c:v>
                </c:pt>
                <c:pt idx="40734">
                  <c:v>8.1468000000000007</c:v>
                </c:pt>
                <c:pt idx="40735">
                  <c:v>8.1470000000000002</c:v>
                </c:pt>
                <c:pt idx="40736">
                  <c:v>8.1471999999999998</c:v>
                </c:pt>
                <c:pt idx="40737">
                  <c:v>8.1473999999999993</c:v>
                </c:pt>
                <c:pt idx="40738">
                  <c:v>8.1476000000000006</c:v>
                </c:pt>
                <c:pt idx="40739">
                  <c:v>8.1478000000000002</c:v>
                </c:pt>
                <c:pt idx="40740">
                  <c:v>8.1479999999999997</c:v>
                </c:pt>
                <c:pt idx="40741">
                  <c:v>8.1481999999999992</c:v>
                </c:pt>
                <c:pt idx="40742">
                  <c:v>8.1484000000000005</c:v>
                </c:pt>
                <c:pt idx="40743">
                  <c:v>8.1486000000000001</c:v>
                </c:pt>
                <c:pt idx="40744">
                  <c:v>8.1487999999999996</c:v>
                </c:pt>
                <c:pt idx="40745">
                  <c:v>8.1489999999999991</c:v>
                </c:pt>
                <c:pt idx="40746">
                  <c:v>8.1492000000000004</c:v>
                </c:pt>
                <c:pt idx="40747">
                  <c:v>8.1494</c:v>
                </c:pt>
                <c:pt idx="40748">
                  <c:v>8.1495999999999995</c:v>
                </c:pt>
                <c:pt idx="40749">
                  <c:v>8.1498000000000008</c:v>
                </c:pt>
                <c:pt idx="40750">
                  <c:v>8.15</c:v>
                </c:pt>
                <c:pt idx="40751">
                  <c:v>8.1501999999999999</c:v>
                </c:pt>
                <c:pt idx="40752">
                  <c:v>8.1503999999999994</c:v>
                </c:pt>
                <c:pt idx="40753">
                  <c:v>8.1506000000000007</c:v>
                </c:pt>
                <c:pt idx="40754">
                  <c:v>8.1508000000000003</c:v>
                </c:pt>
                <c:pt idx="40755">
                  <c:v>8.1509999999999998</c:v>
                </c:pt>
                <c:pt idx="40756">
                  <c:v>8.1511999999999993</c:v>
                </c:pt>
                <c:pt idx="40757">
                  <c:v>8.1514000000000006</c:v>
                </c:pt>
                <c:pt idx="40758">
                  <c:v>8.1516000000000002</c:v>
                </c:pt>
                <c:pt idx="40759">
                  <c:v>8.1517999999999997</c:v>
                </c:pt>
                <c:pt idx="40760">
                  <c:v>8.1519999999999992</c:v>
                </c:pt>
                <c:pt idx="40761">
                  <c:v>8.1522000000000006</c:v>
                </c:pt>
                <c:pt idx="40762">
                  <c:v>8.1524000000000001</c:v>
                </c:pt>
                <c:pt idx="40763">
                  <c:v>8.1525999999999996</c:v>
                </c:pt>
                <c:pt idx="40764">
                  <c:v>8.1527999999999992</c:v>
                </c:pt>
                <c:pt idx="40765">
                  <c:v>8.1530000000000005</c:v>
                </c:pt>
                <c:pt idx="40766">
                  <c:v>8.1532</c:v>
                </c:pt>
                <c:pt idx="40767">
                  <c:v>8.1533999999999995</c:v>
                </c:pt>
                <c:pt idx="40768">
                  <c:v>8.1536000000000008</c:v>
                </c:pt>
                <c:pt idx="40769">
                  <c:v>8.1538000000000004</c:v>
                </c:pt>
                <c:pt idx="40770">
                  <c:v>8.1539999999999999</c:v>
                </c:pt>
                <c:pt idx="40771">
                  <c:v>8.1541999999999994</c:v>
                </c:pt>
                <c:pt idx="40772">
                  <c:v>8.1544000000000008</c:v>
                </c:pt>
                <c:pt idx="40773">
                  <c:v>8.1546000000000003</c:v>
                </c:pt>
                <c:pt idx="40774">
                  <c:v>8.1547999999999998</c:v>
                </c:pt>
                <c:pt idx="40775">
                  <c:v>8.1549999999999994</c:v>
                </c:pt>
                <c:pt idx="40776">
                  <c:v>8.1552000000000007</c:v>
                </c:pt>
                <c:pt idx="40777">
                  <c:v>8.1554000000000002</c:v>
                </c:pt>
                <c:pt idx="40778">
                  <c:v>8.1555999999999997</c:v>
                </c:pt>
                <c:pt idx="40779">
                  <c:v>8.1557999999999993</c:v>
                </c:pt>
                <c:pt idx="40780">
                  <c:v>8.1560000000000006</c:v>
                </c:pt>
                <c:pt idx="40781">
                  <c:v>8.1562000000000001</c:v>
                </c:pt>
                <c:pt idx="40782">
                  <c:v>8.1563999999999997</c:v>
                </c:pt>
                <c:pt idx="40783">
                  <c:v>8.1565999999999992</c:v>
                </c:pt>
                <c:pt idx="40784">
                  <c:v>8.1568000000000005</c:v>
                </c:pt>
                <c:pt idx="40785">
                  <c:v>8.157</c:v>
                </c:pt>
                <c:pt idx="40786">
                  <c:v>8.1571999999999996</c:v>
                </c:pt>
                <c:pt idx="40787">
                  <c:v>8.1574000000000009</c:v>
                </c:pt>
                <c:pt idx="40788">
                  <c:v>8.1576000000000004</c:v>
                </c:pt>
                <c:pt idx="40789">
                  <c:v>8.1577999999999999</c:v>
                </c:pt>
                <c:pt idx="40790">
                  <c:v>8.1579999999999995</c:v>
                </c:pt>
                <c:pt idx="40791">
                  <c:v>8.1582000000000008</c:v>
                </c:pt>
                <c:pt idx="40792">
                  <c:v>8.1584000000000003</c:v>
                </c:pt>
                <c:pt idx="40793">
                  <c:v>8.1585999999999999</c:v>
                </c:pt>
                <c:pt idx="40794">
                  <c:v>8.1587999999999994</c:v>
                </c:pt>
                <c:pt idx="40795">
                  <c:v>8.1590000000000007</c:v>
                </c:pt>
                <c:pt idx="40796">
                  <c:v>8.1592000000000002</c:v>
                </c:pt>
                <c:pt idx="40797">
                  <c:v>8.1593999999999998</c:v>
                </c:pt>
                <c:pt idx="40798">
                  <c:v>8.1595999999999993</c:v>
                </c:pt>
                <c:pt idx="40799">
                  <c:v>8.1598000000000006</c:v>
                </c:pt>
                <c:pt idx="40800">
                  <c:v>8.16</c:v>
                </c:pt>
                <c:pt idx="40801">
                  <c:v>8.1601999999999997</c:v>
                </c:pt>
                <c:pt idx="40802">
                  <c:v>8.1603999999999992</c:v>
                </c:pt>
                <c:pt idx="40803">
                  <c:v>8.1606000000000005</c:v>
                </c:pt>
                <c:pt idx="40804">
                  <c:v>8.1608000000000001</c:v>
                </c:pt>
                <c:pt idx="40805">
                  <c:v>8.1609999999999996</c:v>
                </c:pt>
                <c:pt idx="40806">
                  <c:v>8.1611999999999991</c:v>
                </c:pt>
                <c:pt idx="40807">
                  <c:v>8.1614000000000004</c:v>
                </c:pt>
                <c:pt idx="40808">
                  <c:v>8.1616</c:v>
                </c:pt>
                <c:pt idx="40809">
                  <c:v>8.1617999999999995</c:v>
                </c:pt>
                <c:pt idx="40810">
                  <c:v>8.1620000000000008</c:v>
                </c:pt>
                <c:pt idx="40811">
                  <c:v>8.1622000000000003</c:v>
                </c:pt>
                <c:pt idx="40812">
                  <c:v>8.1623999999999999</c:v>
                </c:pt>
                <c:pt idx="40813">
                  <c:v>8.1625999999999994</c:v>
                </c:pt>
                <c:pt idx="40814">
                  <c:v>8.1628000000000007</c:v>
                </c:pt>
                <c:pt idx="40815">
                  <c:v>8.1630000000000003</c:v>
                </c:pt>
                <c:pt idx="40816">
                  <c:v>8.1631999999999998</c:v>
                </c:pt>
                <c:pt idx="40817">
                  <c:v>8.1633999999999993</c:v>
                </c:pt>
                <c:pt idx="40818">
                  <c:v>8.1636000000000006</c:v>
                </c:pt>
                <c:pt idx="40819">
                  <c:v>8.1638000000000002</c:v>
                </c:pt>
                <c:pt idx="40820">
                  <c:v>8.1639999999999997</c:v>
                </c:pt>
                <c:pt idx="40821">
                  <c:v>8.1641999999999992</c:v>
                </c:pt>
                <c:pt idx="40822">
                  <c:v>8.1644000000000005</c:v>
                </c:pt>
                <c:pt idx="40823">
                  <c:v>8.1646000000000001</c:v>
                </c:pt>
                <c:pt idx="40824">
                  <c:v>8.1647999999999996</c:v>
                </c:pt>
                <c:pt idx="40825">
                  <c:v>8.1649999999999991</c:v>
                </c:pt>
                <c:pt idx="40826">
                  <c:v>8.1652000000000005</c:v>
                </c:pt>
                <c:pt idx="40827">
                  <c:v>8.1654</c:v>
                </c:pt>
                <c:pt idx="40828">
                  <c:v>8.1655999999999995</c:v>
                </c:pt>
                <c:pt idx="40829">
                  <c:v>8.1658000000000008</c:v>
                </c:pt>
                <c:pt idx="40830">
                  <c:v>8.1660000000000004</c:v>
                </c:pt>
                <c:pt idx="40831">
                  <c:v>8.1661999999999999</c:v>
                </c:pt>
                <c:pt idx="40832">
                  <c:v>8.1663999999999994</c:v>
                </c:pt>
                <c:pt idx="40833">
                  <c:v>8.1666000000000007</c:v>
                </c:pt>
                <c:pt idx="40834">
                  <c:v>8.1668000000000003</c:v>
                </c:pt>
                <c:pt idx="40835">
                  <c:v>8.1669999999999998</c:v>
                </c:pt>
                <c:pt idx="40836">
                  <c:v>8.1671999999999993</c:v>
                </c:pt>
                <c:pt idx="40837">
                  <c:v>8.1674000000000007</c:v>
                </c:pt>
                <c:pt idx="40838">
                  <c:v>8.1676000000000002</c:v>
                </c:pt>
                <c:pt idx="40839">
                  <c:v>8.1677999999999997</c:v>
                </c:pt>
                <c:pt idx="40840">
                  <c:v>8.1679999999999993</c:v>
                </c:pt>
                <c:pt idx="40841">
                  <c:v>8.1682000000000006</c:v>
                </c:pt>
                <c:pt idx="40842">
                  <c:v>8.1684000000000001</c:v>
                </c:pt>
                <c:pt idx="40843">
                  <c:v>8.1685999999999996</c:v>
                </c:pt>
                <c:pt idx="40844">
                  <c:v>8.1687999999999992</c:v>
                </c:pt>
                <c:pt idx="40845">
                  <c:v>8.1690000000000005</c:v>
                </c:pt>
                <c:pt idx="40846">
                  <c:v>8.1692</c:v>
                </c:pt>
                <c:pt idx="40847">
                  <c:v>8.1693999999999996</c:v>
                </c:pt>
                <c:pt idx="40848">
                  <c:v>8.1696000000000009</c:v>
                </c:pt>
                <c:pt idx="40849">
                  <c:v>8.1698000000000004</c:v>
                </c:pt>
                <c:pt idx="40850">
                  <c:v>8.17</c:v>
                </c:pt>
                <c:pt idx="40851">
                  <c:v>8.1701999999999995</c:v>
                </c:pt>
                <c:pt idx="40852">
                  <c:v>8.1704000000000008</c:v>
                </c:pt>
                <c:pt idx="40853">
                  <c:v>8.1706000000000003</c:v>
                </c:pt>
                <c:pt idx="40854">
                  <c:v>8.1707999999999998</c:v>
                </c:pt>
                <c:pt idx="40855">
                  <c:v>8.1709999999999994</c:v>
                </c:pt>
                <c:pt idx="40856">
                  <c:v>8.1712000000000007</c:v>
                </c:pt>
                <c:pt idx="40857">
                  <c:v>8.1714000000000002</c:v>
                </c:pt>
                <c:pt idx="40858">
                  <c:v>8.1715999999999998</c:v>
                </c:pt>
                <c:pt idx="40859">
                  <c:v>8.1717999999999993</c:v>
                </c:pt>
                <c:pt idx="40860">
                  <c:v>8.1720000000000006</c:v>
                </c:pt>
                <c:pt idx="40861">
                  <c:v>8.1722000000000001</c:v>
                </c:pt>
                <c:pt idx="40862">
                  <c:v>8.1723999999999997</c:v>
                </c:pt>
                <c:pt idx="40863">
                  <c:v>8.1725999999999992</c:v>
                </c:pt>
                <c:pt idx="40864">
                  <c:v>8.1728000000000005</c:v>
                </c:pt>
                <c:pt idx="40865">
                  <c:v>8.173</c:v>
                </c:pt>
                <c:pt idx="40866">
                  <c:v>8.1731999999999996</c:v>
                </c:pt>
                <c:pt idx="40867">
                  <c:v>8.1734000000000009</c:v>
                </c:pt>
                <c:pt idx="40868">
                  <c:v>8.1736000000000004</c:v>
                </c:pt>
                <c:pt idx="40869">
                  <c:v>8.1738</c:v>
                </c:pt>
                <c:pt idx="40870">
                  <c:v>8.1739999999999995</c:v>
                </c:pt>
                <c:pt idx="40871">
                  <c:v>8.1742000000000008</c:v>
                </c:pt>
                <c:pt idx="40872">
                  <c:v>8.1744000000000003</c:v>
                </c:pt>
                <c:pt idx="40873">
                  <c:v>8.1745999999999999</c:v>
                </c:pt>
                <c:pt idx="40874">
                  <c:v>8.1747999999999994</c:v>
                </c:pt>
                <c:pt idx="40875">
                  <c:v>8.1750000000000007</c:v>
                </c:pt>
                <c:pt idx="40876">
                  <c:v>8.1752000000000002</c:v>
                </c:pt>
                <c:pt idx="40877">
                  <c:v>8.1753999999999998</c:v>
                </c:pt>
                <c:pt idx="40878">
                  <c:v>8.1755999999999993</c:v>
                </c:pt>
                <c:pt idx="40879">
                  <c:v>8.1758000000000006</c:v>
                </c:pt>
                <c:pt idx="40880">
                  <c:v>8.1760000000000002</c:v>
                </c:pt>
                <c:pt idx="40881">
                  <c:v>8.1761999999999997</c:v>
                </c:pt>
                <c:pt idx="40882">
                  <c:v>8.1763999999999992</c:v>
                </c:pt>
                <c:pt idx="40883">
                  <c:v>8.1766000000000005</c:v>
                </c:pt>
                <c:pt idx="40884">
                  <c:v>8.1768000000000001</c:v>
                </c:pt>
                <c:pt idx="40885">
                  <c:v>8.1769999999999996</c:v>
                </c:pt>
                <c:pt idx="40886">
                  <c:v>8.1771999999999991</c:v>
                </c:pt>
                <c:pt idx="40887">
                  <c:v>8.1774000000000004</c:v>
                </c:pt>
                <c:pt idx="40888">
                  <c:v>8.1776</c:v>
                </c:pt>
                <c:pt idx="40889">
                  <c:v>8.1777999999999995</c:v>
                </c:pt>
                <c:pt idx="40890">
                  <c:v>8.1780000000000008</c:v>
                </c:pt>
                <c:pt idx="40891">
                  <c:v>8.1782000000000004</c:v>
                </c:pt>
                <c:pt idx="40892">
                  <c:v>8.1783999999999999</c:v>
                </c:pt>
                <c:pt idx="40893">
                  <c:v>8.1785999999999994</c:v>
                </c:pt>
                <c:pt idx="40894">
                  <c:v>8.1788000000000007</c:v>
                </c:pt>
                <c:pt idx="40895">
                  <c:v>8.1790000000000003</c:v>
                </c:pt>
                <c:pt idx="40896">
                  <c:v>8.1791999999999998</c:v>
                </c:pt>
                <c:pt idx="40897">
                  <c:v>8.1793999999999993</c:v>
                </c:pt>
                <c:pt idx="40898">
                  <c:v>8.1796000000000006</c:v>
                </c:pt>
                <c:pt idx="40899">
                  <c:v>8.1798000000000002</c:v>
                </c:pt>
                <c:pt idx="40900">
                  <c:v>8.18</c:v>
                </c:pt>
                <c:pt idx="40901">
                  <c:v>8.1801999999999992</c:v>
                </c:pt>
                <c:pt idx="40902">
                  <c:v>8.1804000000000006</c:v>
                </c:pt>
                <c:pt idx="40903">
                  <c:v>8.1806000000000001</c:v>
                </c:pt>
                <c:pt idx="40904">
                  <c:v>8.1807999999999996</c:v>
                </c:pt>
                <c:pt idx="40905">
                  <c:v>8.1809999999999992</c:v>
                </c:pt>
                <c:pt idx="40906">
                  <c:v>8.1812000000000005</c:v>
                </c:pt>
                <c:pt idx="40907">
                  <c:v>8.1814</c:v>
                </c:pt>
                <c:pt idx="40908">
                  <c:v>8.1815999999999995</c:v>
                </c:pt>
                <c:pt idx="40909">
                  <c:v>8.1818000000000008</c:v>
                </c:pt>
                <c:pt idx="40910">
                  <c:v>8.1820000000000004</c:v>
                </c:pt>
                <c:pt idx="40911">
                  <c:v>8.1821999999999999</c:v>
                </c:pt>
                <c:pt idx="40912">
                  <c:v>8.1823999999999995</c:v>
                </c:pt>
                <c:pt idx="40913">
                  <c:v>8.1826000000000008</c:v>
                </c:pt>
                <c:pt idx="40914">
                  <c:v>8.1828000000000003</c:v>
                </c:pt>
                <c:pt idx="40915">
                  <c:v>8.1829999999999998</c:v>
                </c:pt>
                <c:pt idx="40916">
                  <c:v>8.1831999999999994</c:v>
                </c:pt>
                <c:pt idx="40917">
                  <c:v>8.1834000000000007</c:v>
                </c:pt>
                <c:pt idx="40918">
                  <c:v>8.1836000000000002</c:v>
                </c:pt>
                <c:pt idx="40919">
                  <c:v>8.1837999999999997</c:v>
                </c:pt>
                <c:pt idx="40920">
                  <c:v>8.1839999999999993</c:v>
                </c:pt>
                <c:pt idx="40921">
                  <c:v>8.1842000000000006</c:v>
                </c:pt>
                <c:pt idx="40922">
                  <c:v>8.1844000000000001</c:v>
                </c:pt>
                <c:pt idx="40923">
                  <c:v>8.1845999999999997</c:v>
                </c:pt>
                <c:pt idx="40924">
                  <c:v>8.1847999999999992</c:v>
                </c:pt>
                <c:pt idx="40925">
                  <c:v>8.1850000000000005</c:v>
                </c:pt>
                <c:pt idx="40926">
                  <c:v>8.1852</c:v>
                </c:pt>
                <c:pt idx="40927">
                  <c:v>8.1853999999999996</c:v>
                </c:pt>
                <c:pt idx="40928">
                  <c:v>8.1856000000000009</c:v>
                </c:pt>
                <c:pt idx="40929">
                  <c:v>8.1858000000000004</c:v>
                </c:pt>
                <c:pt idx="40930">
                  <c:v>8.1859999999999999</c:v>
                </c:pt>
                <c:pt idx="40931">
                  <c:v>8.1861999999999995</c:v>
                </c:pt>
                <c:pt idx="40932">
                  <c:v>8.1864000000000008</c:v>
                </c:pt>
                <c:pt idx="40933">
                  <c:v>8.1866000000000003</c:v>
                </c:pt>
                <c:pt idx="40934">
                  <c:v>8.1867999999999999</c:v>
                </c:pt>
                <c:pt idx="40935">
                  <c:v>8.1869999999999994</c:v>
                </c:pt>
                <c:pt idx="40936">
                  <c:v>8.1872000000000007</c:v>
                </c:pt>
                <c:pt idx="40937">
                  <c:v>8.1874000000000002</c:v>
                </c:pt>
                <c:pt idx="40938">
                  <c:v>8.1875999999999998</c:v>
                </c:pt>
                <c:pt idx="40939">
                  <c:v>8.1877999999999993</c:v>
                </c:pt>
                <c:pt idx="40940">
                  <c:v>8.1880000000000006</c:v>
                </c:pt>
                <c:pt idx="40941">
                  <c:v>8.1882000000000001</c:v>
                </c:pt>
                <c:pt idx="40942">
                  <c:v>8.1883999999999997</c:v>
                </c:pt>
                <c:pt idx="40943">
                  <c:v>8.1885999999999992</c:v>
                </c:pt>
                <c:pt idx="40944">
                  <c:v>8.1888000000000005</c:v>
                </c:pt>
                <c:pt idx="40945">
                  <c:v>8.1890000000000001</c:v>
                </c:pt>
                <c:pt idx="40946">
                  <c:v>8.1891999999999996</c:v>
                </c:pt>
                <c:pt idx="40947">
                  <c:v>8.1893999999999991</c:v>
                </c:pt>
                <c:pt idx="40948">
                  <c:v>8.1896000000000004</c:v>
                </c:pt>
                <c:pt idx="40949">
                  <c:v>8.1898</c:v>
                </c:pt>
                <c:pt idx="40950">
                  <c:v>8.19</c:v>
                </c:pt>
                <c:pt idx="40951">
                  <c:v>8.1902000000000008</c:v>
                </c:pt>
                <c:pt idx="40952">
                  <c:v>8.1904000000000003</c:v>
                </c:pt>
                <c:pt idx="40953">
                  <c:v>8.1905999999999999</c:v>
                </c:pt>
                <c:pt idx="40954">
                  <c:v>8.1907999999999994</c:v>
                </c:pt>
                <c:pt idx="40955">
                  <c:v>8.1910000000000007</c:v>
                </c:pt>
                <c:pt idx="40956">
                  <c:v>8.1912000000000003</c:v>
                </c:pt>
                <c:pt idx="40957">
                  <c:v>8.1913999999999998</c:v>
                </c:pt>
                <c:pt idx="40958">
                  <c:v>8.1915999999999993</c:v>
                </c:pt>
                <c:pt idx="40959">
                  <c:v>8.1918000000000006</c:v>
                </c:pt>
                <c:pt idx="40960">
                  <c:v>8.1920000000000002</c:v>
                </c:pt>
                <c:pt idx="40961">
                  <c:v>8.1921999999999997</c:v>
                </c:pt>
                <c:pt idx="40962">
                  <c:v>8.1923999999999992</c:v>
                </c:pt>
                <c:pt idx="40963">
                  <c:v>8.1926000000000005</c:v>
                </c:pt>
                <c:pt idx="40964">
                  <c:v>8.1928000000000001</c:v>
                </c:pt>
                <c:pt idx="40965">
                  <c:v>8.1929999999999996</c:v>
                </c:pt>
                <c:pt idx="40966">
                  <c:v>8.1931999999999992</c:v>
                </c:pt>
                <c:pt idx="40967">
                  <c:v>8.1934000000000005</c:v>
                </c:pt>
                <c:pt idx="40968">
                  <c:v>8.1936</c:v>
                </c:pt>
                <c:pt idx="40969">
                  <c:v>8.1937999999999995</c:v>
                </c:pt>
                <c:pt idx="40970">
                  <c:v>8.1940000000000008</c:v>
                </c:pt>
                <c:pt idx="40971">
                  <c:v>8.1942000000000004</c:v>
                </c:pt>
                <c:pt idx="40972">
                  <c:v>8.1943999999999999</c:v>
                </c:pt>
                <c:pt idx="40973">
                  <c:v>8.1945999999999994</c:v>
                </c:pt>
                <c:pt idx="40974">
                  <c:v>8.1948000000000008</c:v>
                </c:pt>
                <c:pt idx="40975">
                  <c:v>8.1950000000000003</c:v>
                </c:pt>
                <c:pt idx="40976">
                  <c:v>8.1951999999999998</c:v>
                </c:pt>
                <c:pt idx="40977">
                  <c:v>8.1953999999999994</c:v>
                </c:pt>
                <c:pt idx="40978">
                  <c:v>8.1956000000000007</c:v>
                </c:pt>
                <c:pt idx="40979">
                  <c:v>8.1958000000000002</c:v>
                </c:pt>
                <c:pt idx="40980">
                  <c:v>8.1959999999999997</c:v>
                </c:pt>
                <c:pt idx="40981">
                  <c:v>8.1961999999999993</c:v>
                </c:pt>
                <c:pt idx="40982">
                  <c:v>8.1964000000000006</c:v>
                </c:pt>
                <c:pt idx="40983">
                  <c:v>8.1966000000000001</c:v>
                </c:pt>
                <c:pt idx="40984">
                  <c:v>8.1967999999999996</c:v>
                </c:pt>
                <c:pt idx="40985">
                  <c:v>8.1969999999999992</c:v>
                </c:pt>
                <c:pt idx="40986">
                  <c:v>8.1972000000000005</c:v>
                </c:pt>
                <c:pt idx="40987">
                  <c:v>8.1974</c:v>
                </c:pt>
                <c:pt idx="40988">
                  <c:v>8.1975999999999996</c:v>
                </c:pt>
                <c:pt idx="40989">
                  <c:v>8.1978000000000009</c:v>
                </c:pt>
                <c:pt idx="40990">
                  <c:v>8.1980000000000004</c:v>
                </c:pt>
                <c:pt idx="40991">
                  <c:v>8.1981999999999999</c:v>
                </c:pt>
                <c:pt idx="40992">
                  <c:v>8.1983999999999995</c:v>
                </c:pt>
                <c:pt idx="40993">
                  <c:v>8.1986000000000008</c:v>
                </c:pt>
                <c:pt idx="40994">
                  <c:v>8.1988000000000003</c:v>
                </c:pt>
                <c:pt idx="40995">
                  <c:v>8.1989999999999998</c:v>
                </c:pt>
                <c:pt idx="40996">
                  <c:v>8.1991999999999994</c:v>
                </c:pt>
                <c:pt idx="40997">
                  <c:v>8.1994000000000007</c:v>
                </c:pt>
                <c:pt idx="40998">
                  <c:v>8.1996000000000002</c:v>
                </c:pt>
                <c:pt idx="40999">
                  <c:v>8.1997999999999998</c:v>
                </c:pt>
                <c:pt idx="41000">
                  <c:v>8.1999999999999993</c:v>
                </c:pt>
                <c:pt idx="41001">
                  <c:v>8.2002000000000006</c:v>
                </c:pt>
                <c:pt idx="41002">
                  <c:v>8.2004000000000001</c:v>
                </c:pt>
                <c:pt idx="41003">
                  <c:v>8.2005999999999997</c:v>
                </c:pt>
                <c:pt idx="41004">
                  <c:v>8.2007999999999992</c:v>
                </c:pt>
                <c:pt idx="41005">
                  <c:v>8.2010000000000005</c:v>
                </c:pt>
                <c:pt idx="41006">
                  <c:v>8.2012</c:v>
                </c:pt>
                <c:pt idx="41007">
                  <c:v>8.2013999999999996</c:v>
                </c:pt>
                <c:pt idx="41008">
                  <c:v>8.2015999999999991</c:v>
                </c:pt>
                <c:pt idx="41009">
                  <c:v>8.2018000000000004</c:v>
                </c:pt>
                <c:pt idx="41010">
                  <c:v>8.202</c:v>
                </c:pt>
                <c:pt idx="41011">
                  <c:v>8.2021999999999995</c:v>
                </c:pt>
                <c:pt idx="41012">
                  <c:v>8.2024000000000008</c:v>
                </c:pt>
                <c:pt idx="41013">
                  <c:v>8.2026000000000003</c:v>
                </c:pt>
                <c:pt idx="41014">
                  <c:v>8.2027999999999999</c:v>
                </c:pt>
                <c:pt idx="41015">
                  <c:v>8.2029999999999994</c:v>
                </c:pt>
                <c:pt idx="41016">
                  <c:v>8.2032000000000007</c:v>
                </c:pt>
                <c:pt idx="41017">
                  <c:v>8.2034000000000002</c:v>
                </c:pt>
                <c:pt idx="41018">
                  <c:v>8.2035999999999998</c:v>
                </c:pt>
                <c:pt idx="41019">
                  <c:v>8.2037999999999993</c:v>
                </c:pt>
                <c:pt idx="41020">
                  <c:v>8.2040000000000006</c:v>
                </c:pt>
                <c:pt idx="41021">
                  <c:v>8.2042000000000002</c:v>
                </c:pt>
                <c:pt idx="41022">
                  <c:v>8.2043999999999997</c:v>
                </c:pt>
                <c:pt idx="41023">
                  <c:v>8.2045999999999992</c:v>
                </c:pt>
                <c:pt idx="41024">
                  <c:v>8.2048000000000005</c:v>
                </c:pt>
                <c:pt idx="41025">
                  <c:v>8.2050000000000001</c:v>
                </c:pt>
                <c:pt idx="41026">
                  <c:v>8.2051999999999996</c:v>
                </c:pt>
                <c:pt idx="41027">
                  <c:v>8.2053999999999991</c:v>
                </c:pt>
                <c:pt idx="41028">
                  <c:v>8.2056000000000004</c:v>
                </c:pt>
                <c:pt idx="41029">
                  <c:v>8.2058</c:v>
                </c:pt>
                <c:pt idx="41030">
                  <c:v>8.2059999999999995</c:v>
                </c:pt>
                <c:pt idx="41031">
                  <c:v>8.2062000000000008</c:v>
                </c:pt>
                <c:pt idx="41032">
                  <c:v>8.2064000000000004</c:v>
                </c:pt>
                <c:pt idx="41033">
                  <c:v>8.2065999999999999</c:v>
                </c:pt>
                <c:pt idx="41034">
                  <c:v>8.2067999999999994</c:v>
                </c:pt>
                <c:pt idx="41035">
                  <c:v>8.2070000000000007</c:v>
                </c:pt>
                <c:pt idx="41036">
                  <c:v>8.2072000000000003</c:v>
                </c:pt>
                <c:pt idx="41037">
                  <c:v>8.2073999999999998</c:v>
                </c:pt>
                <c:pt idx="41038">
                  <c:v>8.2075999999999993</c:v>
                </c:pt>
                <c:pt idx="41039">
                  <c:v>8.2078000000000007</c:v>
                </c:pt>
                <c:pt idx="41040">
                  <c:v>8.2080000000000002</c:v>
                </c:pt>
                <c:pt idx="41041">
                  <c:v>8.2081999999999997</c:v>
                </c:pt>
                <c:pt idx="41042">
                  <c:v>8.2083999999999993</c:v>
                </c:pt>
                <c:pt idx="41043">
                  <c:v>8.2086000000000006</c:v>
                </c:pt>
                <c:pt idx="41044">
                  <c:v>8.2088000000000001</c:v>
                </c:pt>
                <c:pt idx="41045">
                  <c:v>8.2089999999999996</c:v>
                </c:pt>
                <c:pt idx="41046">
                  <c:v>8.2091999999999992</c:v>
                </c:pt>
                <c:pt idx="41047">
                  <c:v>8.2094000000000005</c:v>
                </c:pt>
                <c:pt idx="41048">
                  <c:v>8.2096</c:v>
                </c:pt>
                <c:pt idx="41049">
                  <c:v>8.2097999999999995</c:v>
                </c:pt>
                <c:pt idx="41050">
                  <c:v>8.2100000000000009</c:v>
                </c:pt>
                <c:pt idx="41051">
                  <c:v>8.2102000000000004</c:v>
                </c:pt>
                <c:pt idx="41052">
                  <c:v>8.2103999999999999</c:v>
                </c:pt>
                <c:pt idx="41053">
                  <c:v>8.2105999999999995</c:v>
                </c:pt>
                <c:pt idx="41054">
                  <c:v>8.2108000000000008</c:v>
                </c:pt>
                <c:pt idx="41055">
                  <c:v>8.2110000000000003</c:v>
                </c:pt>
                <c:pt idx="41056">
                  <c:v>8.2111999999999998</c:v>
                </c:pt>
                <c:pt idx="41057">
                  <c:v>8.2113999999999994</c:v>
                </c:pt>
                <c:pt idx="41058">
                  <c:v>8.2116000000000007</c:v>
                </c:pt>
                <c:pt idx="41059">
                  <c:v>8.2118000000000002</c:v>
                </c:pt>
                <c:pt idx="41060">
                  <c:v>8.2119999999999997</c:v>
                </c:pt>
                <c:pt idx="41061">
                  <c:v>8.2121999999999993</c:v>
                </c:pt>
                <c:pt idx="41062">
                  <c:v>8.2124000000000006</c:v>
                </c:pt>
                <c:pt idx="41063">
                  <c:v>8.2126000000000001</c:v>
                </c:pt>
                <c:pt idx="41064">
                  <c:v>8.2127999999999997</c:v>
                </c:pt>
                <c:pt idx="41065">
                  <c:v>8.2129999999999992</c:v>
                </c:pt>
                <c:pt idx="41066">
                  <c:v>8.2132000000000005</c:v>
                </c:pt>
                <c:pt idx="41067">
                  <c:v>8.2134</c:v>
                </c:pt>
                <c:pt idx="41068">
                  <c:v>8.2135999999999996</c:v>
                </c:pt>
                <c:pt idx="41069">
                  <c:v>8.2138000000000009</c:v>
                </c:pt>
                <c:pt idx="41070">
                  <c:v>8.2140000000000004</c:v>
                </c:pt>
                <c:pt idx="41071">
                  <c:v>8.2141999999999999</c:v>
                </c:pt>
                <c:pt idx="41072">
                  <c:v>8.2143999999999995</c:v>
                </c:pt>
                <c:pt idx="41073">
                  <c:v>8.2146000000000008</c:v>
                </c:pt>
                <c:pt idx="41074">
                  <c:v>8.2148000000000003</c:v>
                </c:pt>
                <c:pt idx="41075">
                  <c:v>8.2149999999999999</c:v>
                </c:pt>
                <c:pt idx="41076">
                  <c:v>8.2151999999999994</c:v>
                </c:pt>
                <c:pt idx="41077">
                  <c:v>8.2154000000000007</c:v>
                </c:pt>
                <c:pt idx="41078">
                  <c:v>8.2156000000000002</c:v>
                </c:pt>
                <c:pt idx="41079">
                  <c:v>8.2157999999999998</c:v>
                </c:pt>
                <c:pt idx="41080">
                  <c:v>8.2159999999999993</c:v>
                </c:pt>
                <c:pt idx="41081">
                  <c:v>8.2162000000000006</c:v>
                </c:pt>
                <c:pt idx="41082">
                  <c:v>8.2164000000000001</c:v>
                </c:pt>
                <c:pt idx="41083">
                  <c:v>8.2165999999999997</c:v>
                </c:pt>
                <c:pt idx="41084">
                  <c:v>8.2167999999999992</c:v>
                </c:pt>
                <c:pt idx="41085">
                  <c:v>8.2170000000000005</c:v>
                </c:pt>
                <c:pt idx="41086">
                  <c:v>8.2172000000000001</c:v>
                </c:pt>
                <c:pt idx="41087">
                  <c:v>8.2173999999999996</c:v>
                </c:pt>
                <c:pt idx="41088">
                  <c:v>8.2175999999999991</c:v>
                </c:pt>
                <c:pt idx="41089">
                  <c:v>8.2178000000000004</c:v>
                </c:pt>
                <c:pt idx="41090">
                  <c:v>8.218</c:v>
                </c:pt>
                <c:pt idx="41091">
                  <c:v>8.2181999999999995</c:v>
                </c:pt>
                <c:pt idx="41092">
                  <c:v>8.2184000000000008</c:v>
                </c:pt>
                <c:pt idx="41093">
                  <c:v>8.2186000000000003</c:v>
                </c:pt>
                <c:pt idx="41094">
                  <c:v>8.2187999999999999</c:v>
                </c:pt>
                <c:pt idx="41095">
                  <c:v>8.2189999999999994</c:v>
                </c:pt>
                <c:pt idx="41096">
                  <c:v>8.2192000000000007</c:v>
                </c:pt>
                <c:pt idx="41097">
                  <c:v>8.2194000000000003</c:v>
                </c:pt>
                <c:pt idx="41098">
                  <c:v>8.2195999999999998</c:v>
                </c:pt>
                <c:pt idx="41099">
                  <c:v>8.2197999999999993</c:v>
                </c:pt>
                <c:pt idx="41100">
                  <c:v>8.2200000000000006</c:v>
                </c:pt>
                <c:pt idx="41101">
                  <c:v>8.2202000000000002</c:v>
                </c:pt>
                <c:pt idx="41102">
                  <c:v>8.2203999999999997</c:v>
                </c:pt>
                <c:pt idx="41103">
                  <c:v>8.2205999999999992</c:v>
                </c:pt>
                <c:pt idx="41104">
                  <c:v>8.2208000000000006</c:v>
                </c:pt>
                <c:pt idx="41105">
                  <c:v>8.2210000000000001</c:v>
                </c:pt>
                <c:pt idx="41106">
                  <c:v>8.2211999999999996</c:v>
                </c:pt>
                <c:pt idx="41107">
                  <c:v>8.2213999999999992</c:v>
                </c:pt>
                <c:pt idx="41108">
                  <c:v>8.2216000000000005</c:v>
                </c:pt>
                <c:pt idx="41109">
                  <c:v>8.2218</c:v>
                </c:pt>
                <c:pt idx="41110">
                  <c:v>8.2219999999999995</c:v>
                </c:pt>
                <c:pt idx="41111">
                  <c:v>8.2222000000000008</c:v>
                </c:pt>
                <c:pt idx="41112">
                  <c:v>8.2224000000000004</c:v>
                </c:pt>
                <c:pt idx="41113">
                  <c:v>8.2225999999999999</c:v>
                </c:pt>
                <c:pt idx="41114">
                  <c:v>8.2227999999999994</c:v>
                </c:pt>
                <c:pt idx="41115">
                  <c:v>8.2230000000000008</c:v>
                </c:pt>
                <c:pt idx="41116">
                  <c:v>8.2232000000000003</c:v>
                </c:pt>
                <c:pt idx="41117">
                  <c:v>8.2233999999999998</c:v>
                </c:pt>
                <c:pt idx="41118">
                  <c:v>8.2235999999999994</c:v>
                </c:pt>
                <c:pt idx="41119">
                  <c:v>8.2238000000000007</c:v>
                </c:pt>
                <c:pt idx="41120">
                  <c:v>8.2240000000000002</c:v>
                </c:pt>
                <c:pt idx="41121">
                  <c:v>8.2241999999999997</c:v>
                </c:pt>
                <c:pt idx="41122">
                  <c:v>8.2243999999999993</c:v>
                </c:pt>
                <c:pt idx="41123">
                  <c:v>8.2246000000000006</c:v>
                </c:pt>
                <c:pt idx="41124">
                  <c:v>8.2248000000000001</c:v>
                </c:pt>
                <c:pt idx="41125">
                  <c:v>8.2249999999999996</c:v>
                </c:pt>
                <c:pt idx="41126">
                  <c:v>8.2251999999999992</c:v>
                </c:pt>
                <c:pt idx="41127">
                  <c:v>8.2254000000000005</c:v>
                </c:pt>
                <c:pt idx="41128">
                  <c:v>8.2256</c:v>
                </c:pt>
                <c:pt idx="41129">
                  <c:v>8.2257999999999996</c:v>
                </c:pt>
                <c:pt idx="41130">
                  <c:v>8.2260000000000009</c:v>
                </c:pt>
                <c:pt idx="41131">
                  <c:v>8.2262000000000004</c:v>
                </c:pt>
                <c:pt idx="41132">
                  <c:v>8.2263999999999999</c:v>
                </c:pt>
                <c:pt idx="41133">
                  <c:v>8.2265999999999995</c:v>
                </c:pt>
                <c:pt idx="41134">
                  <c:v>8.2268000000000008</c:v>
                </c:pt>
                <c:pt idx="41135">
                  <c:v>8.2270000000000003</c:v>
                </c:pt>
                <c:pt idx="41136">
                  <c:v>8.2271999999999998</c:v>
                </c:pt>
                <c:pt idx="41137">
                  <c:v>8.2273999999999994</c:v>
                </c:pt>
                <c:pt idx="41138">
                  <c:v>8.2276000000000007</c:v>
                </c:pt>
                <c:pt idx="41139">
                  <c:v>8.2278000000000002</c:v>
                </c:pt>
                <c:pt idx="41140">
                  <c:v>8.2279999999999998</c:v>
                </c:pt>
                <c:pt idx="41141">
                  <c:v>8.2281999999999993</c:v>
                </c:pt>
                <c:pt idx="41142">
                  <c:v>8.2284000000000006</c:v>
                </c:pt>
                <c:pt idx="41143">
                  <c:v>8.2286000000000001</c:v>
                </c:pt>
                <c:pt idx="41144">
                  <c:v>8.2287999999999997</c:v>
                </c:pt>
                <c:pt idx="41145">
                  <c:v>8.2289999999999992</c:v>
                </c:pt>
                <c:pt idx="41146">
                  <c:v>8.2292000000000005</c:v>
                </c:pt>
                <c:pt idx="41147">
                  <c:v>8.2294</c:v>
                </c:pt>
                <c:pt idx="41148">
                  <c:v>8.2295999999999996</c:v>
                </c:pt>
                <c:pt idx="41149">
                  <c:v>8.2297999999999991</c:v>
                </c:pt>
                <c:pt idx="41150">
                  <c:v>8.23</c:v>
                </c:pt>
                <c:pt idx="41151">
                  <c:v>8.2302</c:v>
                </c:pt>
                <c:pt idx="41152">
                  <c:v>8.2303999999999995</c:v>
                </c:pt>
                <c:pt idx="41153">
                  <c:v>8.2306000000000008</c:v>
                </c:pt>
                <c:pt idx="41154">
                  <c:v>8.2308000000000003</c:v>
                </c:pt>
                <c:pt idx="41155">
                  <c:v>8.2309999999999999</c:v>
                </c:pt>
                <c:pt idx="41156">
                  <c:v>8.2311999999999994</c:v>
                </c:pt>
                <c:pt idx="41157">
                  <c:v>8.2314000000000007</c:v>
                </c:pt>
                <c:pt idx="41158">
                  <c:v>8.2316000000000003</c:v>
                </c:pt>
                <c:pt idx="41159">
                  <c:v>8.2317999999999998</c:v>
                </c:pt>
                <c:pt idx="41160">
                  <c:v>8.2319999999999993</c:v>
                </c:pt>
                <c:pt idx="41161">
                  <c:v>8.2322000000000006</c:v>
                </c:pt>
                <c:pt idx="41162">
                  <c:v>8.2324000000000002</c:v>
                </c:pt>
                <c:pt idx="41163">
                  <c:v>8.2325999999999997</c:v>
                </c:pt>
                <c:pt idx="41164">
                  <c:v>8.2327999999999992</c:v>
                </c:pt>
                <c:pt idx="41165">
                  <c:v>8.2330000000000005</c:v>
                </c:pt>
                <c:pt idx="41166">
                  <c:v>8.2332000000000001</c:v>
                </c:pt>
                <c:pt idx="41167">
                  <c:v>8.2333999999999996</c:v>
                </c:pt>
                <c:pt idx="41168">
                  <c:v>8.2335999999999991</c:v>
                </c:pt>
                <c:pt idx="41169">
                  <c:v>8.2338000000000005</c:v>
                </c:pt>
                <c:pt idx="41170">
                  <c:v>8.234</c:v>
                </c:pt>
                <c:pt idx="41171">
                  <c:v>8.2341999999999995</c:v>
                </c:pt>
                <c:pt idx="41172">
                  <c:v>8.2344000000000008</c:v>
                </c:pt>
                <c:pt idx="41173">
                  <c:v>8.2346000000000004</c:v>
                </c:pt>
                <c:pt idx="41174">
                  <c:v>8.2347999999999999</c:v>
                </c:pt>
                <c:pt idx="41175">
                  <c:v>8.2349999999999994</c:v>
                </c:pt>
                <c:pt idx="41176">
                  <c:v>8.2352000000000007</c:v>
                </c:pt>
                <c:pt idx="41177">
                  <c:v>8.2354000000000003</c:v>
                </c:pt>
                <c:pt idx="41178">
                  <c:v>8.2355999999999998</c:v>
                </c:pt>
                <c:pt idx="41179">
                  <c:v>8.2357999999999993</c:v>
                </c:pt>
                <c:pt idx="41180">
                  <c:v>8.2360000000000007</c:v>
                </c:pt>
                <c:pt idx="41181">
                  <c:v>8.2362000000000002</c:v>
                </c:pt>
                <c:pt idx="41182">
                  <c:v>8.2363999999999997</c:v>
                </c:pt>
                <c:pt idx="41183">
                  <c:v>8.2365999999999993</c:v>
                </c:pt>
                <c:pt idx="41184">
                  <c:v>8.2368000000000006</c:v>
                </c:pt>
                <c:pt idx="41185">
                  <c:v>8.2370000000000001</c:v>
                </c:pt>
                <c:pt idx="41186">
                  <c:v>8.2371999999999996</c:v>
                </c:pt>
                <c:pt idx="41187">
                  <c:v>8.2373999999999992</c:v>
                </c:pt>
                <c:pt idx="41188">
                  <c:v>8.2376000000000005</c:v>
                </c:pt>
                <c:pt idx="41189">
                  <c:v>8.2378</c:v>
                </c:pt>
                <c:pt idx="41190">
                  <c:v>8.2379999999999995</c:v>
                </c:pt>
                <c:pt idx="41191">
                  <c:v>8.2382000000000009</c:v>
                </c:pt>
                <c:pt idx="41192">
                  <c:v>8.2384000000000004</c:v>
                </c:pt>
                <c:pt idx="41193">
                  <c:v>8.2385999999999999</c:v>
                </c:pt>
                <c:pt idx="41194">
                  <c:v>8.2387999999999995</c:v>
                </c:pt>
                <c:pt idx="41195">
                  <c:v>8.2390000000000008</c:v>
                </c:pt>
                <c:pt idx="41196">
                  <c:v>8.2392000000000003</c:v>
                </c:pt>
                <c:pt idx="41197">
                  <c:v>8.2393999999999998</c:v>
                </c:pt>
                <c:pt idx="41198">
                  <c:v>8.2395999999999994</c:v>
                </c:pt>
                <c:pt idx="41199">
                  <c:v>8.2398000000000007</c:v>
                </c:pt>
                <c:pt idx="41200">
                  <c:v>8.24</c:v>
                </c:pt>
                <c:pt idx="41201">
                  <c:v>8.2401999999999997</c:v>
                </c:pt>
                <c:pt idx="41202">
                  <c:v>8.2403999999999993</c:v>
                </c:pt>
                <c:pt idx="41203">
                  <c:v>8.2406000000000006</c:v>
                </c:pt>
                <c:pt idx="41204">
                  <c:v>8.2408000000000001</c:v>
                </c:pt>
                <c:pt idx="41205">
                  <c:v>8.2409999999999997</c:v>
                </c:pt>
                <c:pt idx="41206">
                  <c:v>8.2411999999999992</c:v>
                </c:pt>
                <c:pt idx="41207">
                  <c:v>8.2414000000000005</c:v>
                </c:pt>
                <c:pt idx="41208">
                  <c:v>8.2416</c:v>
                </c:pt>
                <c:pt idx="41209">
                  <c:v>8.2417999999999996</c:v>
                </c:pt>
                <c:pt idx="41210">
                  <c:v>8.2420000000000009</c:v>
                </c:pt>
                <c:pt idx="41211">
                  <c:v>8.2422000000000004</c:v>
                </c:pt>
                <c:pt idx="41212">
                  <c:v>8.2423999999999999</c:v>
                </c:pt>
                <c:pt idx="41213">
                  <c:v>8.2425999999999995</c:v>
                </c:pt>
                <c:pt idx="41214">
                  <c:v>8.2428000000000008</c:v>
                </c:pt>
                <c:pt idx="41215">
                  <c:v>8.2430000000000003</c:v>
                </c:pt>
                <c:pt idx="41216">
                  <c:v>8.2431999999999999</c:v>
                </c:pt>
                <c:pt idx="41217">
                  <c:v>8.2433999999999994</c:v>
                </c:pt>
                <c:pt idx="41218">
                  <c:v>8.2436000000000007</c:v>
                </c:pt>
                <c:pt idx="41219">
                  <c:v>8.2438000000000002</c:v>
                </c:pt>
                <c:pt idx="41220">
                  <c:v>8.2439999999999998</c:v>
                </c:pt>
                <c:pt idx="41221">
                  <c:v>8.2441999999999993</c:v>
                </c:pt>
                <c:pt idx="41222">
                  <c:v>8.2444000000000006</c:v>
                </c:pt>
                <c:pt idx="41223">
                  <c:v>8.2446000000000002</c:v>
                </c:pt>
                <c:pt idx="41224">
                  <c:v>8.2447999999999997</c:v>
                </c:pt>
                <c:pt idx="41225">
                  <c:v>8.2449999999999992</c:v>
                </c:pt>
                <c:pt idx="41226">
                  <c:v>8.2452000000000005</c:v>
                </c:pt>
                <c:pt idx="41227">
                  <c:v>8.2454000000000001</c:v>
                </c:pt>
                <c:pt idx="41228">
                  <c:v>8.2455999999999996</c:v>
                </c:pt>
                <c:pt idx="41229">
                  <c:v>8.2457999999999991</c:v>
                </c:pt>
                <c:pt idx="41230">
                  <c:v>8.2460000000000004</c:v>
                </c:pt>
                <c:pt idx="41231">
                  <c:v>8.2462</c:v>
                </c:pt>
                <c:pt idx="41232">
                  <c:v>8.2463999999999995</c:v>
                </c:pt>
                <c:pt idx="41233">
                  <c:v>8.2466000000000008</c:v>
                </c:pt>
                <c:pt idx="41234">
                  <c:v>8.2468000000000004</c:v>
                </c:pt>
                <c:pt idx="41235">
                  <c:v>8.2469999999999999</c:v>
                </c:pt>
                <c:pt idx="41236">
                  <c:v>8.2471999999999994</c:v>
                </c:pt>
                <c:pt idx="41237">
                  <c:v>8.2474000000000007</c:v>
                </c:pt>
                <c:pt idx="41238">
                  <c:v>8.2476000000000003</c:v>
                </c:pt>
                <c:pt idx="41239">
                  <c:v>8.2477999999999998</c:v>
                </c:pt>
                <c:pt idx="41240">
                  <c:v>8.2479999999999993</c:v>
                </c:pt>
                <c:pt idx="41241">
                  <c:v>8.2482000000000006</c:v>
                </c:pt>
                <c:pt idx="41242">
                  <c:v>8.2484000000000002</c:v>
                </c:pt>
                <c:pt idx="41243">
                  <c:v>8.2485999999999997</c:v>
                </c:pt>
                <c:pt idx="41244">
                  <c:v>8.2487999999999992</c:v>
                </c:pt>
                <c:pt idx="41245">
                  <c:v>8.2490000000000006</c:v>
                </c:pt>
                <c:pt idx="41246">
                  <c:v>8.2492000000000001</c:v>
                </c:pt>
                <c:pt idx="41247">
                  <c:v>8.2493999999999996</c:v>
                </c:pt>
                <c:pt idx="41248">
                  <c:v>8.2495999999999992</c:v>
                </c:pt>
                <c:pt idx="41249">
                  <c:v>8.2498000000000005</c:v>
                </c:pt>
                <c:pt idx="41250">
                  <c:v>8.25</c:v>
                </c:pt>
                <c:pt idx="41251">
                  <c:v>8.2501999999999995</c:v>
                </c:pt>
                <c:pt idx="41252">
                  <c:v>8.2504000000000008</c:v>
                </c:pt>
                <c:pt idx="41253">
                  <c:v>8.2506000000000004</c:v>
                </c:pt>
                <c:pt idx="41254">
                  <c:v>8.2507999999999999</c:v>
                </c:pt>
                <c:pt idx="41255">
                  <c:v>8.2509999999999994</c:v>
                </c:pt>
                <c:pt idx="41256">
                  <c:v>8.2512000000000008</c:v>
                </c:pt>
                <c:pt idx="41257">
                  <c:v>8.2514000000000003</c:v>
                </c:pt>
                <c:pt idx="41258">
                  <c:v>8.2515999999999998</c:v>
                </c:pt>
                <c:pt idx="41259">
                  <c:v>8.2517999999999994</c:v>
                </c:pt>
                <c:pt idx="41260">
                  <c:v>8.2520000000000007</c:v>
                </c:pt>
                <c:pt idx="41261">
                  <c:v>8.2522000000000002</c:v>
                </c:pt>
                <c:pt idx="41262">
                  <c:v>8.2523999999999997</c:v>
                </c:pt>
                <c:pt idx="41263">
                  <c:v>8.2525999999999993</c:v>
                </c:pt>
                <c:pt idx="41264">
                  <c:v>8.2528000000000006</c:v>
                </c:pt>
                <c:pt idx="41265">
                  <c:v>8.2530000000000001</c:v>
                </c:pt>
                <c:pt idx="41266">
                  <c:v>8.2531999999999996</c:v>
                </c:pt>
                <c:pt idx="41267">
                  <c:v>8.2533999999999992</c:v>
                </c:pt>
                <c:pt idx="41268">
                  <c:v>8.2536000000000005</c:v>
                </c:pt>
                <c:pt idx="41269">
                  <c:v>8.2538</c:v>
                </c:pt>
                <c:pt idx="41270">
                  <c:v>8.2539999999999996</c:v>
                </c:pt>
                <c:pt idx="41271">
                  <c:v>8.2542000000000009</c:v>
                </c:pt>
                <c:pt idx="41272">
                  <c:v>8.2544000000000004</c:v>
                </c:pt>
                <c:pt idx="41273">
                  <c:v>8.2545999999999999</c:v>
                </c:pt>
                <c:pt idx="41274">
                  <c:v>8.2547999999999995</c:v>
                </c:pt>
                <c:pt idx="41275">
                  <c:v>8.2550000000000008</c:v>
                </c:pt>
                <c:pt idx="41276">
                  <c:v>8.2552000000000003</c:v>
                </c:pt>
                <c:pt idx="41277">
                  <c:v>8.2553999999999998</c:v>
                </c:pt>
                <c:pt idx="41278">
                  <c:v>8.2555999999999994</c:v>
                </c:pt>
                <c:pt idx="41279">
                  <c:v>8.2558000000000007</c:v>
                </c:pt>
                <c:pt idx="41280">
                  <c:v>8.2560000000000002</c:v>
                </c:pt>
                <c:pt idx="41281">
                  <c:v>8.2561999999999998</c:v>
                </c:pt>
                <c:pt idx="41282">
                  <c:v>8.2563999999999993</c:v>
                </c:pt>
                <c:pt idx="41283">
                  <c:v>8.2566000000000006</c:v>
                </c:pt>
                <c:pt idx="41284">
                  <c:v>8.2568000000000001</c:v>
                </c:pt>
                <c:pt idx="41285">
                  <c:v>8.2569999999999997</c:v>
                </c:pt>
                <c:pt idx="41286">
                  <c:v>8.2571999999999992</c:v>
                </c:pt>
                <c:pt idx="41287">
                  <c:v>8.2574000000000005</c:v>
                </c:pt>
                <c:pt idx="41288">
                  <c:v>8.2576000000000001</c:v>
                </c:pt>
                <c:pt idx="41289">
                  <c:v>8.2577999999999996</c:v>
                </c:pt>
                <c:pt idx="41290">
                  <c:v>8.2579999999999991</c:v>
                </c:pt>
                <c:pt idx="41291">
                  <c:v>8.2582000000000004</c:v>
                </c:pt>
                <c:pt idx="41292">
                  <c:v>8.2584</c:v>
                </c:pt>
                <c:pt idx="41293">
                  <c:v>8.2585999999999995</c:v>
                </c:pt>
                <c:pt idx="41294">
                  <c:v>8.2588000000000008</c:v>
                </c:pt>
                <c:pt idx="41295">
                  <c:v>8.2590000000000003</c:v>
                </c:pt>
                <c:pt idx="41296">
                  <c:v>8.2591999999999999</c:v>
                </c:pt>
                <c:pt idx="41297">
                  <c:v>8.2593999999999994</c:v>
                </c:pt>
                <c:pt idx="41298">
                  <c:v>8.2596000000000007</c:v>
                </c:pt>
                <c:pt idx="41299">
                  <c:v>8.2598000000000003</c:v>
                </c:pt>
                <c:pt idx="41300">
                  <c:v>8.26</c:v>
                </c:pt>
                <c:pt idx="41301">
                  <c:v>8.2601999999999993</c:v>
                </c:pt>
                <c:pt idx="41302">
                  <c:v>8.2604000000000006</c:v>
                </c:pt>
                <c:pt idx="41303">
                  <c:v>8.2606000000000002</c:v>
                </c:pt>
                <c:pt idx="41304">
                  <c:v>8.2607999999999997</c:v>
                </c:pt>
                <c:pt idx="41305">
                  <c:v>8.2609999999999992</c:v>
                </c:pt>
                <c:pt idx="41306">
                  <c:v>8.2612000000000005</c:v>
                </c:pt>
                <c:pt idx="41307">
                  <c:v>8.2614000000000001</c:v>
                </c:pt>
                <c:pt idx="41308">
                  <c:v>8.2615999999999996</c:v>
                </c:pt>
                <c:pt idx="41309">
                  <c:v>8.2617999999999991</c:v>
                </c:pt>
                <c:pt idx="41310">
                  <c:v>8.2620000000000005</c:v>
                </c:pt>
                <c:pt idx="41311">
                  <c:v>8.2622</c:v>
                </c:pt>
                <c:pt idx="41312">
                  <c:v>8.2623999999999995</c:v>
                </c:pt>
                <c:pt idx="41313">
                  <c:v>8.2626000000000008</c:v>
                </c:pt>
                <c:pt idx="41314">
                  <c:v>8.2628000000000004</c:v>
                </c:pt>
                <c:pt idx="41315">
                  <c:v>8.2629999999999999</c:v>
                </c:pt>
                <c:pt idx="41316">
                  <c:v>8.2631999999999994</c:v>
                </c:pt>
                <c:pt idx="41317">
                  <c:v>8.2634000000000007</c:v>
                </c:pt>
                <c:pt idx="41318">
                  <c:v>8.2636000000000003</c:v>
                </c:pt>
                <c:pt idx="41319">
                  <c:v>8.2637999999999998</c:v>
                </c:pt>
                <c:pt idx="41320">
                  <c:v>8.2639999999999993</c:v>
                </c:pt>
                <c:pt idx="41321">
                  <c:v>8.2642000000000007</c:v>
                </c:pt>
                <c:pt idx="41322">
                  <c:v>8.2644000000000002</c:v>
                </c:pt>
                <c:pt idx="41323">
                  <c:v>8.2645999999999997</c:v>
                </c:pt>
                <c:pt idx="41324">
                  <c:v>8.2647999999999993</c:v>
                </c:pt>
                <c:pt idx="41325">
                  <c:v>8.2650000000000006</c:v>
                </c:pt>
                <c:pt idx="41326">
                  <c:v>8.2652000000000001</c:v>
                </c:pt>
                <c:pt idx="41327">
                  <c:v>8.2653999999999996</c:v>
                </c:pt>
                <c:pt idx="41328">
                  <c:v>8.2655999999999992</c:v>
                </c:pt>
                <c:pt idx="41329">
                  <c:v>8.2658000000000005</c:v>
                </c:pt>
                <c:pt idx="41330">
                  <c:v>8.266</c:v>
                </c:pt>
                <c:pt idx="41331">
                  <c:v>8.2661999999999995</c:v>
                </c:pt>
                <c:pt idx="41332">
                  <c:v>8.2664000000000009</c:v>
                </c:pt>
                <c:pt idx="41333">
                  <c:v>8.2666000000000004</c:v>
                </c:pt>
                <c:pt idx="41334">
                  <c:v>8.2667999999999999</c:v>
                </c:pt>
                <c:pt idx="41335">
                  <c:v>8.2669999999999995</c:v>
                </c:pt>
                <c:pt idx="41336">
                  <c:v>8.2672000000000008</c:v>
                </c:pt>
                <c:pt idx="41337">
                  <c:v>8.2674000000000003</c:v>
                </c:pt>
                <c:pt idx="41338">
                  <c:v>8.2675999999999998</c:v>
                </c:pt>
                <c:pt idx="41339">
                  <c:v>8.2677999999999994</c:v>
                </c:pt>
                <c:pt idx="41340">
                  <c:v>8.2680000000000007</c:v>
                </c:pt>
                <c:pt idx="41341">
                  <c:v>8.2682000000000002</c:v>
                </c:pt>
                <c:pt idx="41342">
                  <c:v>8.2683999999999997</c:v>
                </c:pt>
                <c:pt idx="41343">
                  <c:v>8.2685999999999993</c:v>
                </c:pt>
                <c:pt idx="41344">
                  <c:v>8.2688000000000006</c:v>
                </c:pt>
                <c:pt idx="41345">
                  <c:v>8.2690000000000001</c:v>
                </c:pt>
                <c:pt idx="41346">
                  <c:v>8.2691999999999997</c:v>
                </c:pt>
                <c:pt idx="41347">
                  <c:v>8.2693999999999992</c:v>
                </c:pt>
                <c:pt idx="41348">
                  <c:v>8.2696000000000005</c:v>
                </c:pt>
                <c:pt idx="41349">
                  <c:v>8.2698</c:v>
                </c:pt>
                <c:pt idx="41350">
                  <c:v>8.27</c:v>
                </c:pt>
                <c:pt idx="41351">
                  <c:v>8.2702000000000009</c:v>
                </c:pt>
                <c:pt idx="41352">
                  <c:v>8.2704000000000004</c:v>
                </c:pt>
                <c:pt idx="41353">
                  <c:v>8.2706</c:v>
                </c:pt>
                <c:pt idx="41354">
                  <c:v>8.2707999999999995</c:v>
                </c:pt>
                <c:pt idx="41355">
                  <c:v>8.2710000000000008</c:v>
                </c:pt>
                <c:pt idx="41356">
                  <c:v>8.2712000000000003</c:v>
                </c:pt>
                <c:pt idx="41357">
                  <c:v>8.2713999999999999</c:v>
                </c:pt>
                <c:pt idx="41358">
                  <c:v>8.2715999999999994</c:v>
                </c:pt>
                <c:pt idx="41359">
                  <c:v>8.2718000000000007</c:v>
                </c:pt>
                <c:pt idx="41360">
                  <c:v>8.2720000000000002</c:v>
                </c:pt>
                <c:pt idx="41361">
                  <c:v>8.2721999999999998</c:v>
                </c:pt>
                <c:pt idx="41362">
                  <c:v>8.2723999999999993</c:v>
                </c:pt>
                <c:pt idx="41363">
                  <c:v>8.2726000000000006</c:v>
                </c:pt>
                <c:pt idx="41364">
                  <c:v>8.2728000000000002</c:v>
                </c:pt>
                <c:pt idx="41365">
                  <c:v>8.2729999999999997</c:v>
                </c:pt>
                <c:pt idx="41366">
                  <c:v>8.2731999999999992</c:v>
                </c:pt>
                <c:pt idx="41367">
                  <c:v>8.2734000000000005</c:v>
                </c:pt>
                <c:pt idx="41368">
                  <c:v>8.2736000000000001</c:v>
                </c:pt>
                <c:pt idx="41369">
                  <c:v>8.2737999999999996</c:v>
                </c:pt>
                <c:pt idx="41370">
                  <c:v>8.2739999999999991</c:v>
                </c:pt>
                <c:pt idx="41371">
                  <c:v>8.2742000000000004</c:v>
                </c:pt>
                <c:pt idx="41372">
                  <c:v>8.2744</c:v>
                </c:pt>
                <c:pt idx="41373">
                  <c:v>8.2745999999999995</c:v>
                </c:pt>
                <c:pt idx="41374">
                  <c:v>8.2748000000000008</c:v>
                </c:pt>
                <c:pt idx="41375">
                  <c:v>8.2750000000000004</c:v>
                </c:pt>
                <c:pt idx="41376">
                  <c:v>8.2751999999999999</c:v>
                </c:pt>
                <c:pt idx="41377">
                  <c:v>8.2753999999999994</c:v>
                </c:pt>
                <c:pt idx="41378">
                  <c:v>8.2756000000000007</c:v>
                </c:pt>
                <c:pt idx="41379">
                  <c:v>8.2758000000000003</c:v>
                </c:pt>
                <c:pt idx="41380">
                  <c:v>8.2759999999999998</c:v>
                </c:pt>
                <c:pt idx="41381">
                  <c:v>8.2761999999999993</c:v>
                </c:pt>
                <c:pt idx="41382">
                  <c:v>8.2764000000000006</c:v>
                </c:pt>
                <c:pt idx="41383">
                  <c:v>8.2766000000000002</c:v>
                </c:pt>
                <c:pt idx="41384">
                  <c:v>8.2767999999999997</c:v>
                </c:pt>
                <c:pt idx="41385">
                  <c:v>8.2769999999999992</c:v>
                </c:pt>
                <c:pt idx="41386">
                  <c:v>8.2772000000000006</c:v>
                </c:pt>
                <c:pt idx="41387">
                  <c:v>8.2774000000000001</c:v>
                </c:pt>
                <c:pt idx="41388">
                  <c:v>8.2775999999999996</c:v>
                </c:pt>
                <c:pt idx="41389">
                  <c:v>8.2777999999999992</c:v>
                </c:pt>
                <c:pt idx="41390">
                  <c:v>8.2780000000000005</c:v>
                </c:pt>
                <c:pt idx="41391">
                  <c:v>8.2782</c:v>
                </c:pt>
                <c:pt idx="41392">
                  <c:v>8.2783999999999995</c:v>
                </c:pt>
                <c:pt idx="41393">
                  <c:v>8.2786000000000008</c:v>
                </c:pt>
                <c:pt idx="41394">
                  <c:v>8.2788000000000004</c:v>
                </c:pt>
                <c:pt idx="41395">
                  <c:v>8.2789999999999999</c:v>
                </c:pt>
                <c:pt idx="41396">
                  <c:v>8.2791999999999994</c:v>
                </c:pt>
                <c:pt idx="41397">
                  <c:v>8.2794000000000008</c:v>
                </c:pt>
                <c:pt idx="41398">
                  <c:v>8.2796000000000003</c:v>
                </c:pt>
                <c:pt idx="41399">
                  <c:v>8.2797999999999998</c:v>
                </c:pt>
                <c:pt idx="41400">
                  <c:v>8.2799999999999994</c:v>
                </c:pt>
                <c:pt idx="41401">
                  <c:v>8.2802000000000007</c:v>
                </c:pt>
                <c:pt idx="41402">
                  <c:v>8.2804000000000002</c:v>
                </c:pt>
                <c:pt idx="41403">
                  <c:v>8.2805999999999997</c:v>
                </c:pt>
                <c:pt idx="41404">
                  <c:v>8.2807999999999993</c:v>
                </c:pt>
                <c:pt idx="41405">
                  <c:v>8.2810000000000006</c:v>
                </c:pt>
                <c:pt idx="41406">
                  <c:v>8.2812000000000001</c:v>
                </c:pt>
                <c:pt idx="41407">
                  <c:v>8.2813999999999997</c:v>
                </c:pt>
                <c:pt idx="41408">
                  <c:v>8.2815999999999992</c:v>
                </c:pt>
                <c:pt idx="41409">
                  <c:v>8.2818000000000005</c:v>
                </c:pt>
                <c:pt idx="41410">
                  <c:v>8.282</c:v>
                </c:pt>
                <c:pt idx="41411">
                  <c:v>8.2821999999999996</c:v>
                </c:pt>
                <c:pt idx="41412">
                  <c:v>8.2824000000000009</c:v>
                </c:pt>
                <c:pt idx="41413">
                  <c:v>8.2826000000000004</c:v>
                </c:pt>
                <c:pt idx="41414">
                  <c:v>8.2827999999999999</c:v>
                </c:pt>
                <c:pt idx="41415">
                  <c:v>8.2829999999999995</c:v>
                </c:pt>
                <c:pt idx="41416">
                  <c:v>8.2832000000000008</c:v>
                </c:pt>
                <c:pt idx="41417">
                  <c:v>8.2834000000000003</c:v>
                </c:pt>
                <c:pt idx="41418">
                  <c:v>8.2835999999999999</c:v>
                </c:pt>
                <c:pt idx="41419">
                  <c:v>8.2837999999999994</c:v>
                </c:pt>
                <c:pt idx="41420">
                  <c:v>8.2840000000000007</c:v>
                </c:pt>
                <c:pt idx="41421">
                  <c:v>8.2842000000000002</c:v>
                </c:pt>
                <c:pt idx="41422">
                  <c:v>8.2843999999999998</c:v>
                </c:pt>
                <c:pt idx="41423">
                  <c:v>8.2845999999999993</c:v>
                </c:pt>
                <c:pt idx="41424">
                  <c:v>8.2848000000000006</c:v>
                </c:pt>
                <c:pt idx="41425">
                  <c:v>8.2850000000000001</c:v>
                </c:pt>
                <c:pt idx="41426">
                  <c:v>8.2851999999999997</c:v>
                </c:pt>
                <c:pt idx="41427">
                  <c:v>8.2853999999999992</c:v>
                </c:pt>
                <c:pt idx="41428">
                  <c:v>8.2856000000000005</c:v>
                </c:pt>
                <c:pt idx="41429">
                  <c:v>8.2858000000000001</c:v>
                </c:pt>
                <c:pt idx="41430">
                  <c:v>8.2859999999999996</c:v>
                </c:pt>
                <c:pt idx="41431">
                  <c:v>8.2861999999999991</c:v>
                </c:pt>
                <c:pt idx="41432">
                  <c:v>8.2864000000000004</c:v>
                </c:pt>
                <c:pt idx="41433">
                  <c:v>8.2866</c:v>
                </c:pt>
                <c:pt idx="41434">
                  <c:v>8.2867999999999995</c:v>
                </c:pt>
                <c:pt idx="41435">
                  <c:v>8.2870000000000008</c:v>
                </c:pt>
                <c:pt idx="41436">
                  <c:v>8.2872000000000003</c:v>
                </c:pt>
                <c:pt idx="41437">
                  <c:v>8.2873999999999999</c:v>
                </c:pt>
                <c:pt idx="41438">
                  <c:v>8.2875999999999994</c:v>
                </c:pt>
                <c:pt idx="41439">
                  <c:v>8.2878000000000007</c:v>
                </c:pt>
                <c:pt idx="41440">
                  <c:v>8.2880000000000003</c:v>
                </c:pt>
                <c:pt idx="41441">
                  <c:v>8.2881999999999998</c:v>
                </c:pt>
                <c:pt idx="41442">
                  <c:v>8.2883999999999993</c:v>
                </c:pt>
                <c:pt idx="41443">
                  <c:v>8.2886000000000006</c:v>
                </c:pt>
                <c:pt idx="41444">
                  <c:v>8.2888000000000002</c:v>
                </c:pt>
                <c:pt idx="41445">
                  <c:v>8.2889999999999997</c:v>
                </c:pt>
                <c:pt idx="41446">
                  <c:v>8.2891999999999992</c:v>
                </c:pt>
                <c:pt idx="41447">
                  <c:v>8.2894000000000005</c:v>
                </c:pt>
                <c:pt idx="41448">
                  <c:v>8.2896000000000001</c:v>
                </c:pt>
                <c:pt idx="41449">
                  <c:v>8.2897999999999996</c:v>
                </c:pt>
                <c:pt idx="41450">
                  <c:v>8.2899999999999991</c:v>
                </c:pt>
                <c:pt idx="41451">
                  <c:v>8.2902000000000005</c:v>
                </c:pt>
                <c:pt idx="41452">
                  <c:v>8.2904</c:v>
                </c:pt>
                <c:pt idx="41453">
                  <c:v>8.2905999999999995</c:v>
                </c:pt>
                <c:pt idx="41454">
                  <c:v>8.2908000000000008</c:v>
                </c:pt>
                <c:pt idx="41455">
                  <c:v>8.2910000000000004</c:v>
                </c:pt>
                <c:pt idx="41456">
                  <c:v>8.2911999999999999</c:v>
                </c:pt>
                <c:pt idx="41457">
                  <c:v>8.2913999999999994</c:v>
                </c:pt>
                <c:pt idx="41458">
                  <c:v>8.2916000000000007</c:v>
                </c:pt>
                <c:pt idx="41459">
                  <c:v>8.2918000000000003</c:v>
                </c:pt>
                <c:pt idx="41460">
                  <c:v>8.2919999999999998</c:v>
                </c:pt>
                <c:pt idx="41461">
                  <c:v>8.2921999999999993</c:v>
                </c:pt>
                <c:pt idx="41462">
                  <c:v>8.2924000000000007</c:v>
                </c:pt>
                <c:pt idx="41463">
                  <c:v>8.2926000000000002</c:v>
                </c:pt>
                <c:pt idx="41464">
                  <c:v>8.2927999999999997</c:v>
                </c:pt>
                <c:pt idx="41465">
                  <c:v>8.2929999999999993</c:v>
                </c:pt>
                <c:pt idx="41466">
                  <c:v>8.2932000000000006</c:v>
                </c:pt>
                <c:pt idx="41467">
                  <c:v>8.2934000000000001</c:v>
                </c:pt>
                <c:pt idx="41468">
                  <c:v>8.2935999999999996</c:v>
                </c:pt>
                <c:pt idx="41469">
                  <c:v>8.2937999999999992</c:v>
                </c:pt>
                <c:pt idx="41470">
                  <c:v>8.2940000000000005</c:v>
                </c:pt>
                <c:pt idx="41471">
                  <c:v>8.2942</c:v>
                </c:pt>
                <c:pt idx="41472">
                  <c:v>8.2943999999999996</c:v>
                </c:pt>
                <c:pt idx="41473">
                  <c:v>8.2946000000000009</c:v>
                </c:pt>
                <c:pt idx="41474">
                  <c:v>8.2948000000000004</c:v>
                </c:pt>
                <c:pt idx="41475">
                  <c:v>8.2949999999999999</c:v>
                </c:pt>
                <c:pt idx="41476">
                  <c:v>8.2951999999999995</c:v>
                </c:pt>
                <c:pt idx="41477">
                  <c:v>8.2954000000000008</c:v>
                </c:pt>
                <c:pt idx="41478">
                  <c:v>8.2956000000000003</c:v>
                </c:pt>
                <c:pt idx="41479">
                  <c:v>8.2957999999999998</c:v>
                </c:pt>
                <c:pt idx="41480">
                  <c:v>8.2959999999999994</c:v>
                </c:pt>
                <c:pt idx="41481">
                  <c:v>8.2962000000000007</c:v>
                </c:pt>
                <c:pt idx="41482">
                  <c:v>8.2964000000000002</c:v>
                </c:pt>
                <c:pt idx="41483">
                  <c:v>8.2965999999999998</c:v>
                </c:pt>
                <c:pt idx="41484">
                  <c:v>8.2967999999999993</c:v>
                </c:pt>
                <c:pt idx="41485">
                  <c:v>8.2970000000000006</c:v>
                </c:pt>
                <c:pt idx="41486">
                  <c:v>8.2972000000000001</c:v>
                </c:pt>
                <c:pt idx="41487">
                  <c:v>8.2973999999999997</c:v>
                </c:pt>
                <c:pt idx="41488">
                  <c:v>8.2975999999999992</c:v>
                </c:pt>
                <c:pt idx="41489">
                  <c:v>8.2978000000000005</c:v>
                </c:pt>
                <c:pt idx="41490">
                  <c:v>8.298</c:v>
                </c:pt>
                <c:pt idx="41491">
                  <c:v>8.2981999999999996</c:v>
                </c:pt>
                <c:pt idx="41492">
                  <c:v>8.2984000000000009</c:v>
                </c:pt>
                <c:pt idx="41493">
                  <c:v>8.2986000000000004</c:v>
                </c:pt>
                <c:pt idx="41494">
                  <c:v>8.2988</c:v>
                </c:pt>
                <c:pt idx="41495">
                  <c:v>8.2989999999999995</c:v>
                </c:pt>
                <c:pt idx="41496">
                  <c:v>8.2992000000000008</c:v>
                </c:pt>
                <c:pt idx="41497">
                  <c:v>8.2994000000000003</c:v>
                </c:pt>
                <c:pt idx="41498">
                  <c:v>8.2995999999999999</c:v>
                </c:pt>
                <c:pt idx="41499">
                  <c:v>8.2997999999999994</c:v>
                </c:pt>
                <c:pt idx="41500">
                  <c:v>8.3000000000000007</c:v>
                </c:pt>
                <c:pt idx="41501">
                  <c:v>8.3002000000000002</c:v>
                </c:pt>
                <c:pt idx="41502">
                  <c:v>8.3003999999999998</c:v>
                </c:pt>
                <c:pt idx="41503">
                  <c:v>8.3005999999999993</c:v>
                </c:pt>
                <c:pt idx="41504">
                  <c:v>8.3008000000000006</c:v>
                </c:pt>
                <c:pt idx="41505">
                  <c:v>8.3010000000000002</c:v>
                </c:pt>
                <c:pt idx="41506">
                  <c:v>8.3011999999999997</c:v>
                </c:pt>
                <c:pt idx="41507">
                  <c:v>8.3013999999999992</c:v>
                </c:pt>
                <c:pt idx="41508">
                  <c:v>8.3016000000000005</c:v>
                </c:pt>
                <c:pt idx="41509">
                  <c:v>8.3018000000000001</c:v>
                </c:pt>
                <c:pt idx="41510">
                  <c:v>8.3019999999999996</c:v>
                </c:pt>
                <c:pt idx="41511">
                  <c:v>8.3021999999999991</c:v>
                </c:pt>
                <c:pt idx="41512">
                  <c:v>8.3024000000000004</c:v>
                </c:pt>
                <c:pt idx="41513">
                  <c:v>8.3026</c:v>
                </c:pt>
                <c:pt idx="41514">
                  <c:v>8.3027999999999995</c:v>
                </c:pt>
                <c:pt idx="41515">
                  <c:v>8.3030000000000008</c:v>
                </c:pt>
                <c:pt idx="41516">
                  <c:v>8.3032000000000004</c:v>
                </c:pt>
                <c:pt idx="41517">
                  <c:v>8.3033999999999999</c:v>
                </c:pt>
                <c:pt idx="41518">
                  <c:v>8.3035999999999994</c:v>
                </c:pt>
                <c:pt idx="41519">
                  <c:v>8.3038000000000007</c:v>
                </c:pt>
                <c:pt idx="41520">
                  <c:v>8.3040000000000003</c:v>
                </c:pt>
                <c:pt idx="41521">
                  <c:v>8.3041999999999998</c:v>
                </c:pt>
                <c:pt idx="41522">
                  <c:v>8.3043999999999993</c:v>
                </c:pt>
                <c:pt idx="41523">
                  <c:v>8.3046000000000006</c:v>
                </c:pt>
                <c:pt idx="41524">
                  <c:v>8.3048000000000002</c:v>
                </c:pt>
                <c:pt idx="41525">
                  <c:v>8.3049999999999997</c:v>
                </c:pt>
                <c:pt idx="41526">
                  <c:v>8.3051999999999992</c:v>
                </c:pt>
                <c:pt idx="41527">
                  <c:v>8.3054000000000006</c:v>
                </c:pt>
                <c:pt idx="41528">
                  <c:v>8.3056000000000001</c:v>
                </c:pt>
                <c:pt idx="41529">
                  <c:v>8.3057999999999996</c:v>
                </c:pt>
                <c:pt idx="41530">
                  <c:v>8.3059999999999992</c:v>
                </c:pt>
                <c:pt idx="41531">
                  <c:v>8.3062000000000005</c:v>
                </c:pt>
                <c:pt idx="41532">
                  <c:v>8.3064</c:v>
                </c:pt>
                <c:pt idx="41533">
                  <c:v>8.3065999999999995</c:v>
                </c:pt>
                <c:pt idx="41534">
                  <c:v>8.3068000000000008</c:v>
                </c:pt>
                <c:pt idx="41535">
                  <c:v>8.3070000000000004</c:v>
                </c:pt>
                <c:pt idx="41536">
                  <c:v>8.3071999999999999</c:v>
                </c:pt>
                <c:pt idx="41537">
                  <c:v>8.3073999999999995</c:v>
                </c:pt>
                <c:pt idx="41538">
                  <c:v>8.3076000000000008</c:v>
                </c:pt>
                <c:pt idx="41539">
                  <c:v>8.3078000000000003</c:v>
                </c:pt>
                <c:pt idx="41540">
                  <c:v>8.3079999999999998</c:v>
                </c:pt>
                <c:pt idx="41541">
                  <c:v>8.3081999999999994</c:v>
                </c:pt>
                <c:pt idx="41542">
                  <c:v>8.3084000000000007</c:v>
                </c:pt>
                <c:pt idx="41543">
                  <c:v>8.3086000000000002</c:v>
                </c:pt>
                <c:pt idx="41544">
                  <c:v>8.3087999999999997</c:v>
                </c:pt>
                <c:pt idx="41545">
                  <c:v>8.3089999999999993</c:v>
                </c:pt>
                <c:pt idx="41546">
                  <c:v>8.3092000000000006</c:v>
                </c:pt>
                <c:pt idx="41547">
                  <c:v>8.3094000000000001</c:v>
                </c:pt>
                <c:pt idx="41548">
                  <c:v>8.3095999999999997</c:v>
                </c:pt>
                <c:pt idx="41549">
                  <c:v>8.3097999999999992</c:v>
                </c:pt>
                <c:pt idx="41550">
                  <c:v>8.31</c:v>
                </c:pt>
                <c:pt idx="41551">
                  <c:v>8.3102</c:v>
                </c:pt>
                <c:pt idx="41552">
                  <c:v>8.3103999999999996</c:v>
                </c:pt>
                <c:pt idx="41553">
                  <c:v>8.3106000000000009</c:v>
                </c:pt>
                <c:pt idx="41554">
                  <c:v>8.3108000000000004</c:v>
                </c:pt>
                <c:pt idx="41555">
                  <c:v>8.3109999999999999</c:v>
                </c:pt>
                <c:pt idx="41556">
                  <c:v>8.3111999999999995</c:v>
                </c:pt>
                <c:pt idx="41557">
                  <c:v>8.3114000000000008</c:v>
                </c:pt>
                <c:pt idx="41558">
                  <c:v>8.3116000000000003</c:v>
                </c:pt>
                <c:pt idx="41559">
                  <c:v>8.3117999999999999</c:v>
                </c:pt>
                <c:pt idx="41560">
                  <c:v>8.3119999999999994</c:v>
                </c:pt>
                <c:pt idx="41561">
                  <c:v>8.3122000000000007</c:v>
                </c:pt>
                <c:pt idx="41562">
                  <c:v>8.3124000000000002</c:v>
                </c:pt>
                <c:pt idx="41563">
                  <c:v>8.3125999999999998</c:v>
                </c:pt>
                <c:pt idx="41564">
                  <c:v>8.3127999999999993</c:v>
                </c:pt>
                <c:pt idx="41565">
                  <c:v>8.3130000000000006</c:v>
                </c:pt>
                <c:pt idx="41566">
                  <c:v>8.3132000000000001</c:v>
                </c:pt>
                <c:pt idx="41567">
                  <c:v>8.3133999999999997</c:v>
                </c:pt>
                <c:pt idx="41568">
                  <c:v>8.3135999999999992</c:v>
                </c:pt>
                <c:pt idx="41569">
                  <c:v>8.3138000000000005</c:v>
                </c:pt>
                <c:pt idx="41570">
                  <c:v>8.3140000000000001</c:v>
                </c:pt>
                <c:pt idx="41571">
                  <c:v>8.3141999999999996</c:v>
                </c:pt>
                <c:pt idx="41572">
                  <c:v>8.3143999999999991</c:v>
                </c:pt>
                <c:pt idx="41573">
                  <c:v>8.3146000000000004</c:v>
                </c:pt>
                <c:pt idx="41574">
                  <c:v>8.3148</c:v>
                </c:pt>
                <c:pt idx="41575">
                  <c:v>8.3149999999999995</c:v>
                </c:pt>
                <c:pt idx="41576">
                  <c:v>8.3152000000000008</c:v>
                </c:pt>
                <c:pt idx="41577">
                  <c:v>8.3154000000000003</c:v>
                </c:pt>
                <c:pt idx="41578">
                  <c:v>8.3155999999999999</c:v>
                </c:pt>
                <c:pt idx="41579">
                  <c:v>8.3157999999999994</c:v>
                </c:pt>
                <c:pt idx="41580">
                  <c:v>8.3160000000000007</c:v>
                </c:pt>
                <c:pt idx="41581">
                  <c:v>8.3162000000000003</c:v>
                </c:pt>
                <c:pt idx="41582">
                  <c:v>8.3163999999999998</c:v>
                </c:pt>
                <c:pt idx="41583">
                  <c:v>8.3165999999999993</c:v>
                </c:pt>
                <c:pt idx="41584">
                  <c:v>8.3168000000000006</c:v>
                </c:pt>
                <c:pt idx="41585">
                  <c:v>8.3170000000000002</c:v>
                </c:pt>
                <c:pt idx="41586">
                  <c:v>8.3171999999999997</c:v>
                </c:pt>
                <c:pt idx="41587">
                  <c:v>8.3173999999999992</c:v>
                </c:pt>
                <c:pt idx="41588">
                  <c:v>8.3176000000000005</c:v>
                </c:pt>
                <c:pt idx="41589">
                  <c:v>8.3178000000000001</c:v>
                </c:pt>
                <c:pt idx="41590">
                  <c:v>8.3179999999999996</c:v>
                </c:pt>
                <c:pt idx="41591">
                  <c:v>8.3181999999999992</c:v>
                </c:pt>
                <c:pt idx="41592">
                  <c:v>8.3184000000000005</c:v>
                </c:pt>
                <c:pt idx="41593">
                  <c:v>8.3186</c:v>
                </c:pt>
                <c:pt idx="41594">
                  <c:v>8.3187999999999995</c:v>
                </c:pt>
                <c:pt idx="41595">
                  <c:v>8.3190000000000008</c:v>
                </c:pt>
                <c:pt idx="41596">
                  <c:v>8.3192000000000004</c:v>
                </c:pt>
                <c:pt idx="41597">
                  <c:v>8.3193999999999999</c:v>
                </c:pt>
                <c:pt idx="41598">
                  <c:v>8.3195999999999994</c:v>
                </c:pt>
                <c:pt idx="41599">
                  <c:v>8.3198000000000008</c:v>
                </c:pt>
                <c:pt idx="41600">
                  <c:v>8.32</c:v>
                </c:pt>
                <c:pt idx="41601">
                  <c:v>8.3201999999999998</c:v>
                </c:pt>
                <c:pt idx="41602">
                  <c:v>8.3203999999999994</c:v>
                </c:pt>
                <c:pt idx="41603">
                  <c:v>8.3206000000000007</c:v>
                </c:pt>
                <c:pt idx="41604">
                  <c:v>8.3208000000000002</c:v>
                </c:pt>
                <c:pt idx="41605">
                  <c:v>8.3209999999999997</c:v>
                </c:pt>
                <c:pt idx="41606">
                  <c:v>8.3211999999999993</c:v>
                </c:pt>
                <c:pt idx="41607">
                  <c:v>8.3214000000000006</c:v>
                </c:pt>
                <c:pt idx="41608">
                  <c:v>8.3216000000000001</c:v>
                </c:pt>
                <c:pt idx="41609">
                  <c:v>8.3217999999999996</c:v>
                </c:pt>
                <c:pt idx="41610">
                  <c:v>8.3219999999999992</c:v>
                </c:pt>
                <c:pt idx="41611">
                  <c:v>8.3222000000000005</c:v>
                </c:pt>
                <c:pt idx="41612">
                  <c:v>8.3224</c:v>
                </c:pt>
                <c:pt idx="41613">
                  <c:v>8.3225999999999996</c:v>
                </c:pt>
                <c:pt idx="41614">
                  <c:v>8.3228000000000009</c:v>
                </c:pt>
                <c:pt idx="41615">
                  <c:v>8.3230000000000004</c:v>
                </c:pt>
                <c:pt idx="41616">
                  <c:v>8.3231999999999999</c:v>
                </c:pt>
                <c:pt idx="41617">
                  <c:v>8.3233999999999995</c:v>
                </c:pt>
                <c:pt idx="41618">
                  <c:v>8.3236000000000008</c:v>
                </c:pt>
                <c:pt idx="41619">
                  <c:v>8.3238000000000003</c:v>
                </c:pt>
                <c:pt idx="41620">
                  <c:v>8.3239999999999998</c:v>
                </c:pt>
                <c:pt idx="41621">
                  <c:v>8.3241999999999994</c:v>
                </c:pt>
                <c:pt idx="41622">
                  <c:v>8.3244000000000007</c:v>
                </c:pt>
                <c:pt idx="41623">
                  <c:v>8.3246000000000002</c:v>
                </c:pt>
                <c:pt idx="41624">
                  <c:v>8.3247999999999998</c:v>
                </c:pt>
                <c:pt idx="41625">
                  <c:v>8.3249999999999993</c:v>
                </c:pt>
                <c:pt idx="41626">
                  <c:v>8.3252000000000006</c:v>
                </c:pt>
                <c:pt idx="41627">
                  <c:v>8.3254000000000001</c:v>
                </c:pt>
                <c:pt idx="41628">
                  <c:v>8.3255999999999997</c:v>
                </c:pt>
                <c:pt idx="41629">
                  <c:v>8.3257999999999992</c:v>
                </c:pt>
                <c:pt idx="41630">
                  <c:v>8.3260000000000005</c:v>
                </c:pt>
                <c:pt idx="41631">
                  <c:v>8.3262</c:v>
                </c:pt>
                <c:pt idx="41632">
                  <c:v>8.3263999999999996</c:v>
                </c:pt>
                <c:pt idx="41633">
                  <c:v>8.3265999999999991</c:v>
                </c:pt>
                <c:pt idx="41634">
                  <c:v>8.3268000000000004</c:v>
                </c:pt>
                <c:pt idx="41635">
                  <c:v>8.327</c:v>
                </c:pt>
                <c:pt idx="41636">
                  <c:v>8.3271999999999995</c:v>
                </c:pt>
                <c:pt idx="41637">
                  <c:v>8.3274000000000008</c:v>
                </c:pt>
                <c:pt idx="41638">
                  <c:v>8.3276000000000003</c:v>
                </c:pt>
                <c:pt idx="41639">
                  <c:v>8.3277999999999999</c:v>
                </c:pt>
                <c:pt idx="41640">
                  <c:v>8.3279999999999994</c:v>
                </c:pt>
                <c:pt idx="41641">
                  <c:v>8.3282000000000007</c:v>
                </c:pt>
                <c:pt idx="41642">
                  <c:v>8.3284000000000002</c:v>
                </c:pt>
                <c:pt idx="41643">
                  <c:v>8.3285999999999998</c:v>
                </c:pt>
                <c:pt idx="41644">
                  <c:v>8.3287999999999993</c:v>
                </c:pt>
                <c:pt idx="41645">
                  <c:v>8.3290000000000006</c:v>
                </c:pt>
                <c:pt idx="41646">
                  <c:v>8.3292000000000002</c:v>
                </c:pt>
                <c:pt idx="41647">
                  <c:v>8.3293999999999997</c:v>
                </c:pt>
                <c:pt idx="41648">
                  <c:v>8.3295999999999992</c:v>
                </c:pt>
                <c:pt idx="41649">
                  <c:v>8.3298000000000005</c:v>
                </c:pt>
                <c:pt idx="41650">
                  <c:v>8.33</c:v>
                </c:pt>
                <c:pt idx="41651">
                  <c:v>8.3301999999999996</c:v>
                </c:pt>
                <c:pt idx="41652">
                  <c:v>8.3303999999999991</c:v>
                </c:pt>
                <c:pt idx="41653">
                  <c:v>8.3306000000000004</c:v>
                </c:pt>
                <c:pt idx="41654">
                  <c:v>8.3308</c:v>
                </c:pt>
                <c:pt idx="41655">
                  <c:v>8.3309999999999995</c:v>
                </c:pt>
                <c:pt idx="41656">
                  <c:v>8.3312000000000008</c:v>
                </c:pt>
                <c:pt idx="41657">
                  <c:v>8.3314000000000004</c:v>
                </c:pt>
                <c:pt idx="41658">
                  <c:v>8.3315999999999999</c:v>
                </c:pt>
                <c:pt idx="41659">
                  <c:v>8.3317999999999994</c:v>
                </c:pt>
                <c:pt idx="41660">
                  <c:v>8.3320000000000007</c:v>
                </c:pt>
                <c:pt idx="41661">
                  <c:v>8.3322000000000003</c:v>
                </c:pt>
                <c:pt idx="41662">
                  <c:v>8.3323999999999998</c:v>
                </c:pt>
                <c:pt idx="41663">
                  <c:v>8.3325999999999993</c:v>
                </c:pt>
                <c:pt idx="41664">
                  <c:v>8.3328000000000007</c:v>
                </c:pt>
                <c:pt idx="41665">
                  <c:v>8.3330000000000002</c:v>
                </c:pt>
                <c:pt idx="41666">
                  <c:v>8.3331999999999997</c:v>
                </c:pt>
                <c:pt idx="41667">
                  <c:v>8.3333999999999993</c:v>
                </c:pt>
                <c:pt idx="41668">
                  <c:v>8.3336000000000006</c:v>
                </c:pt>
                <c:pt idx="41669">
                  <c:v>8.3338000000000001</c:v>
                </c:pt>
                <c:pt idx="41670">
                  <c:v>8.3339999999999996</c:v>
                </c:pt>
                <c:pt idx="41671">
                  <c:v>8.3341999999999992</c:v>
                </c:pt>
                <c:pt idx="41672">
                  <c:v>8.3344000000000005</c:v>
                </c:pt>
                <c:pt idx="41673">
                  <c:v>8.3346</c:v>
                </c:pt>
                <c:pt idx="41674">
                  <c:v>8.3347999999999995</c:v>
                </c:pt>
                <c:pt idx="41675">
                  <c:v>8.3350000000000009</c:v>
                </c:pt>
                <c:pt idx="41676">
                  <c:v>8.3352000000000004</c:v>
                </c:pt>
                <c:pt idx="41677">
                  <c:v>8.3353999999999999</c:v>
                </c:pt>
                <c:pt idx="41678">
                  <c:v>8.3355999999999995</c:v>
                </c:pt>
                <c:pt idx="41679">
                  <c:v>8.3358000000000008</c:v>
                </c:pt>
                <c:pt idx="41680">
                  <c:v>8.3360000000000003</c:v>
                </c:pt>
                <c:pt idx="41681">
                  <c:v>8.3361999999999998</c:v>
                </c:pt>
                <c:pt idx="41682">
                  <c:v>8.3363999999999994</c:v>
                </c:pt>
                <c:pt idx="41683">
                  <c:v>8.3366000000000007</c:v>
                </c:pt>
                <c:pt idx="41684">
                  <c:v>8.3368000000000002</c:v>
                </c:pt>
                <c:pt idx="41685">
                  <c:v>8.3369999999999997</c:v>
                </c:pt>
                <c:pt idx="41686">
                  <c:v>8.3371999999999993</c:v>
                </c:pt>
                <c:pt idx="41687">
                  <c:v>8.3374000000000006</c:v>
                </c:pt>
                <c:pt idx="41688">
                  <c:v>8.3376000000000001</c:v>
                </c:pt>
                <c:pt idx="41689">
                  <c:v>8.3377999999999997</c:v>
                </c:pt>
                <c:pt idx="41690">
                  <c:v>8.3379999999999992</c:v>
                </c:pt>
                <c:pt idx="41691">
                  <c:v>8.3382000000000005</c:v>
                </c:pt>
                <c:pt idx="41692">
                  <c:v>8.3384</c:v>
                </c:pt>
                <c:pt idx="41693">
                  <c:v>8.3385999999999996</c:v>
                </c:pt>
                <c:pt idx="41694">
                  <c:v>8.3388000000000009</c:v>
                </c:pt>
                <c:pt idx="41695">
                  <c:v>8.3390000000000004</c:v>
                </c:pt>
                <c:pt idx="41696">
                  <c:v>8.3391999999999999</c:v>
                </c:pt>
                <c:pt idx="41697">
                  <c:v>8.3393999999999995</c:v>
                </c:pt>
                <c:pt idx="41698">
                  <c:v>8.3396000000000008</c:v>
                </c:pt>
                <c:pt idx="41699">
                  <c:v>8.3398000000000003</c:v>
                </c:pt>
                <c:pt idx="41700">
                  <c:v>8.34</c:v>
                </c:pt>
                <c:pt idx="41701">
                  <c:v>8.3401999999999994</c:v>
                </c:pt>
                <c:pt idx="41702">
                  <c:v>8.3404000000000007</c:v>
                </c:pt>
                <c:pt idx="41703">
                  <c:v>8.3406000000000002</c:v>
                </c:pt>
                <c:pt idx="41704">
                  <c:v>8.3407999999999998</c:v>
                </c:pt>
                <c:pt idx="41705">
                  <c:v>8.3409999999999993</c:v>
                </c:pt>
                <c:pt idx="41706">
                  <c:v>8.3412000000000006</c:v>
                </c:pt>
                <c:pt idx="41707">
                  <c:v>8.3414000000000001</c:v>
                </c:pt>
                <c:pt idx="41708">
                  <c:v>8.3415999999999997</c:v>
                </c:pt>
                <c:pt idx="41709">
                  <c:v>8.3417999999999992</c:v>
                </c:pt>
                <c:pt idx="41710">
                  <c:v>8.3420000000000005</c:v>
                </c:pt>
                <c:pt idx="41711">
                  <c:v>8.3422000000000001</c:v>
                </c:pt>
                <c:pt idx="41712">
                  <c:v>8.3423999999999996</c:v>
                </c:pt>
                <c:pt idx="41713">
                  <c:v>8.3425999999999991</c:v>
                </c:pt>
                <c:pt idx="41714">
                  <c:v>8.3428000000000004</c:v>
                </c:pt>
                <c:pt idx="41715">
                  <c:v>8.343</c:v>
                </c:pt>
                <c:pt idx="41716">
                  <c:v>8.3431999999999995</c:v>
                </c:pt>
                <c:pt idx="41717">
                  <c:v>8.3434000000000008</c:v>
                </c:pt>
                <c:pt idx="41718">
                  <c:v>8.3436000000000003</c:v>
                </c:pt>
                <c:pt idx="41719">
                  <c:v>8.3437999999999999</c:v>
                </c:pt>
                <c:pt idx="41720">
                  <c:v>8.3439999999999994</c:v>
                </c:pt>
                <c:pt idx="41721">
                  <c:v>8.3442000000000007</c:v>
                </c:pt>
                <c:pt idx="41722">
                  <c:v>8.3444000000000003</c:v>
                </c:pt>
                <c:pt idx="41723">
                  <c:v>8.3445999999999998</c:v>
                </c:pt>
                <c:pt idx="41724">
                  <c:v>8.3447999999999993</c:v>
                </c:pt>
                <c:pt idx="41725">
                  <c:v>8.3450000000000006</c:v>
                </c:pt>
                <c:pt idx="41726">
                  <c:v>8.3452000000000002</c:v>
                </c:pt>
                <c:pt idx="41727">
                  <c:v>8.3453999999999997</c:v>
                </c:pt>
                <c:pt idx="41728">
                  <c:v>8.3455999999999992</c:v>
                </c:pt>
                <c:pt idx="41729">
                  <c:v>8.3458000000000006</c:v>
                </c:pt>
                <c:pt idx="41730">
                  <c:v>8.3460000000000001</c:v>
                </c:pt>
                <c:pt idx="41731">
                  <c:v>8.3461999999999996</c:v>
                </c:pt>
                <c:pt idx="41732">
                  <c:v>8.3463999999999992</c:v>
                </c:pt>
                <c:pt idx="41733">
                  <c:v>8.3466000000000005</c:v>
                </c:pt>
                <c:pt idx="41734">
                  <c:v>8.3468</c:v>
                </c:pt>
                <c:pt idx="41735">
                  <c:v>8.3469999999999995</c:v>
                </c:pt>
                <c:pt idx="41736">
                  <c:v>8.3472000000000008</c:v>
                </c:pt>
                <c:pt idx="41737">
                  <c:v>8.3474000000000004</c:v>
                </c:pt>
                <c:pt idx="41738">
                  <c:v>8.3475999999999999</c:v>
                </c:pt>
                <c:pt idx="41739">
                  <c:v>8.3477999999999994</c:v>
                </c:pt>
                <c:pt idx="41740">
                  <c:v>8.3480000000000008</c:v>
                </c:pt>
                <c:pt idx="41741">
                  <c:v>8.3482000000000003</c:v>
                </c:pt>
                <c:pt idx="41742">
                  <c:v>8.3483999999999998</c:v>
                </c:pt>
                <c:pt idx="41743">
                  <c:v>8.3485999999999994</c:v>
                </c:pt>
                <c:pt idx="41744">
                  <c:v>8.3488000000000007</c:v>
                </c:pt>
                <c:pt idx="41745">
                  <c:v>8.3490000000000002</c:v>
                </c:pt>
                <c:pt idx="41746">
                  <c:v>8.3491999999999997</c:v>
                </c:pt>
                <c:pt idx="41747">
                  <c:v>8.3493999999999993</c:v>
                </c:pt>
                <c:pt idx="41748">
                  <c:v>8.3496000000000006</c:v>
                </c:pt>
                <c:pt idx="41749">
                  <c:v>8.3498000000000001</c:v>
                </c:pt>
                <c:pt idx="41750">
                  <c:v>8.35</c:v>
                </c:pt>
                <c:pt idx="41751">
                  <c:v>8.3501999999999992</c:v>
                </c:pt>
                <c:pt idx="41752">
                  <c:v>8.3504000000000005</c:v>
                </c:pt>
                <c:pt idx="41753">
                  <c:v>8.3506</c:v>
                </c:pt>
                <c:pt idx="41754">
                  <c:v>8.3507999999999996</c:v>
                </c:pt>
                <c:pt idx="41755">
                  <c:v>8.3510000000000009</c:v>
                </c:pt>
                <c:pt idx="41756">
                  <c:v>8.3512000000000004</c:v>
                </c:pt>
                <c:pt idx="41757">
                  <c:v>8.3513999999999999</c:v>
                </c:pt>
                <c:pt idx="41758">
                  <c:v>8.3515999999999995</c:v>
                </c:pt>
                <c:pt idx="41759">
                  <c:v>8.3518000000000008</c:v>
                </c:pt>
                <c:pt idx="41760">
                  <c:v>8.3520000000000003</c:v>
                </c:pt>
                <c:pt idx="41761">
                  <c:v>8.3521999999999998</c:v>
                </c:pt>
                <c:pt idx="41762">
                  <c:v>8.3523999999999994</c:v>
                </c:pt>
                <c:pt idx="41763">
                  <c:v>8.3526000000000007</c:v>
                </c:pt>
                <c:pt idx="41764">
                  <c:v>8.3528000000000002</c:v>
                </c:pt>
                <c:pt idx="41765">
                  <c:v>8.3529999999999998</c:v>
                </c:pt>
                <c:pt idx="41766">
                  <c:v>8.3531999999999993</c:v>
                </c:pt>
                <c:pt idx="41767">
                  <c:v>8.3534000000000006</c:v>
                </c:pt>
                <c:pt idx="41768">
                  <c:v>8.3536000000000001</c:v>
                </c:pt>
                <c:pt idx="41769">
                  <c:v>8.3537999999999997</c:v>
                </c:pt>
                <c:pt idx="41770">
                  <c:v>8.3539999999999992</c:v>
                </c:pt>
                <c:pt idx="41771">
                  <c:v>8.3542000000000005</c:v>
                </c:pt>
                <c:pt idx="41772">
                  <c:v>8.3544</c:v>
                </c:pt>
                <c:pt idx="41773">
                  <c:v>8.3545999999999996</c:v>
                </c:pt>
                <c:pt idx="41774">
                  <c:v>8.3547999999999991</c:v>
                </c:pt>
                <c:pt idx="41775">
                  <c:v>8.3550000000000004</c:v>
                </c:pt>
                <c:pt idx="41776">
                  <c:v>8.3552</c:v>
                </c:pt>
                <c:pt idx="41777">
                  <c:v>8.3553999999999995</c:v>
                </c:pt>
                <c:pt idx="41778">
                  <c:v>8.3556000000000008</c:v>
                </c:pt>
                <c:pt idx="41779">
                  <c:v>8.3558000000000003</c:v>
                </c:pt>
                <c:pt idx="41780">
                  <c:v>8.3559999999999999</c:v>
                </c:pt>
                <c:pt idx="41781">
                  <c:v>8.3561999999999994</c:v>
                </c:pt>
                <c:pt idx="41782">
                  <c:v>8.3564000000000007</c:v>
                </c:pt>
                <c:pt idx="41783">
                  <c:v>8.3566000000000003</c:v>
                </c:pt>
                <c:pt idx="41784">
                  <c:v>8.3567999999999998</c:v>
                </c:pt>
                <c:pt idx="41785">
                  <c:v>8.3569999999999993</c:v>
                </c:pt>
                <c:pt idx="41786">
                  <c:v>8.3572000000000006</c:v>
                </c:pt>
                <c:pt idx="41787">
                  <c:v>8.3574000000000002</c:v>
                </c:pt>
                <c:pt idx="41788">
                  <c:v>8.3575999999999997</c:v>
                </c:pt>
                <c:pt idx="41789">
                  <c:v>8.3577999999999992</c:v>
                </c:pt>
                <c:pt idx="41790">
                  <c:v>8.3580000000000005</c:v>
                </c:pt>
                <c:pt idx="41791">
                  <c:v>8.3582000000000001</c:v>
                </c:pt>
                <c:pt idx="41792">
                  <c:v>8.3583999999999996</c:v>
                </c:pt>
                <c:pt idx="41793">
                  <c:v>8.3585999999999991</c:v>
                </c:pt>
                <c:pt idx="41794">
                  <c:v>8.3588000000000005</c:v>
                </c:pt>
                <c:pt idx="41795">
                  <c:v>8.359</c:v>
                </c:pt>
                <c:pt idx="41796">
                  <c:v>8.3591999999999995</c:v>
                </c:pt>
                <c:pt idx="41797">
                  <c:v>8.3594000000000008</c:v>
                </c:pt>
                <c:pt idx="41798">
                  <c:v>8.3596000000000004</c:v>
                </c:pt>
                <c:pt idx="41799">
                  <c:v>8.3597999999999999</c:v>
                </c:pt>
                <c:pt idx="41800">
                  <c:v>8.36</c:v>
                </c:pt>
                <c:pt idx="41801">
                  <c:v>8.3602000000000007</c:v>
                </c:pt>
                <c:pt idx="41802">
                  <c:v>8.3604000000000003</c:v>
                </c:pt>
                <c:pt idx="41803">
                  <c:v>8.3605999999999998</c:v>
                </c:pt>
                <c:pt idx="41804">
                  <c:v>8.3607999999999993</c:v>
                </c:pt>
                <c:pt idx="41805">
                  <c:v>8.3610000000000007</c:v>
                </c:pt>
                <c:pt idx="41806">
                  <c:v>8.3612000000000002</c:v>
                </c:pt>
                <c:pt idx="41807">
                  <c:v>8.3613999999999997</c:v>
                </c:pt>
                <c:pt idx="41808">
                  <c:v>8.3615999999999993</c:v>
                </c:pt>
                <c:pt idx="41809">
                  <c:v>8.3618000000000006</c:v>
                </c:pt>
                <c:pt idx="41810">
                  <c:v>8.3620000000000001</c:v>
                </c:pt>
                <c:pt idx="41811">
                  <c:v>8.3621999999999996</c:v>
                </c:pt>
                <c:pt idx="41812">
                  <c:v>8.3623999999999992</c:v>
                </c:pt>
                <c:pt idx="41813">
                  <c:v>8.3626000000000005</c:v>
                </c:pt>
                <c:pt idx="41814">
                  <c:v>8.3628</c:v>
                </c:pt>
                <c:pt idx="41815">
                  <c:v>8.3629999999999995</c:v>
                </c:pt>
                <c:pt idx="41816">
                  <c:v>8.3632000000000009</c:v>
                </c:pt>
                <c:pt idx="41817">
                  <c:v>8.3634000000000004</c:v>
                </c:pt>
                <c:pt idx="41818">
                  <c:v>8.3635999999999999</c:v>
                </c:pt>
                <c:pt idx="41819">
                  <c:v>8.3637999999999995</c:v>
                </c:pt>
                <c:pt idx="41820">
                  <c:v>8.3640000000000008</c:v>
                </c:pt>
                <c:pt idx="41821">
                  <c:v>8.3642000000000003</c:v>
                </c:pt>
                <c:pt idx="41822">
                  <c:v>8.3643999999999998</c:v>
                </c:pt>
                <c:pt idx="41823">
                  <c:v>8.3645999999999994</c:v>
                </c:pt>
                <c:pt idx="41824">
                  <c:v>8.3648000000000007</c:v>
                </c:pt>
                <c:pt idx="41825">
                  <c:v>8.3650000000000002</c:v>
                </c:pt>
                <c:pt idx="41826">
                  <c:v>8.3651999999999997</c:v>
                </c:pt>
                <c:pt idx="41827">
                  <c:v>8.3653999999999993</c:v>
                </c:pt>
                <c:pt idx="41828">
                  <c:v>8.3656000000000006</c:v>
                </c:pt>
                <c:pt idx="41829">
                  <c:v>8.3658000000000001</c:v>
                </c:pt>
                <c:pt idx="41830">
                  <c:v>8.3659999999999997</c:v>
                </c:pt>
                <c:pt idx="41831">
                  <c:v>8.3661999999999992</c:v>
                </c:pt>
                <c:pt idx="41832">
                  <c:v>8.3664000000000005</c:v>
                </c:pt>
                <c:pt idx="41833">
                  <c:v>8.3666</c:v>
                </c:pt>
                <c:pt idx="41834">
                  <c:v>8.3667999999999996</c:v>
                </c:pt>
                <c:pt idx="41835">
                  <c:v>8.3670000000000009</c:v>
                </c:pt>
                <c:pt idx="41836">
                  <c:v>8.3672000000000004</c:v>
                </c:pt>
                <c:pt idx="41837">
                  <c:v>8.3673999999999999</c:v>
                </c:pt>
                <c:pt idx="41838">
                  <c:v>8.3675999999999995</c:v>
                </c:pt>
                <c:pt idx="41839">
                  <c:v>8.3678000000000008</c:v>
                </c:pt>
                <c:pt idx="41840">
                  <c:v>8.3680000000000003</c:v>
                </c:pt>
                <c:pt idx="41841">
                  <c:v>8.3681999999999999</c:v>
                </c:pt>
                <c:pt idx="41842">
                  <c:v>8.3683999999999994</c:v>
                </c:pt>
                <c:pt idx="41843">
                  <c:v>8.3686000000000007</c:v>
                </c:pt>
                <c:pt idx="41844">
                  <c:v>8.3688000000000002</c:v>
                </c:pt>
                <c:pt idx="41845">
                  <c:v>8.3689999999999998</c:v>
                </c:pt>
                <c:pt idx="41846">
                  <c:v>8.3691999999999993</c:v>
                </c:pt>
                <c:pt idx="41847">
                  <c:v>8.3694000000000006</c:v>
                </c:pt>
                <c:pt idx="41848">
                  <c:v>8.3696000000000002</c:v>
                </c:pt>
                <c:pt idx="41849">
                  <c:v>8.3697999999999997</c:v>
                </c:pt>
                <c:pt idx="41850">
                  <c:v>8.3699999999999992</c:v>
                </c:pt>
                <c:pt idx="41851">
                  <c:v>8.3702000000000005</c:v>
                </c:pt>
                <c:pt idx="41852">
                  <c:v>8.3704000000000001</c:v>
                </c:pt>
                <c:pt idx="41853">
                  <c:v>8.3705999999999996</c:v>
                </c:pt>
                <c:pt idx="41854">
                  <c:v>8.3707999999999991</c:v>
                </c:pt>
                <c:pt idx="41855">
                  <c:v>8.3710000000000004</c:v>
                </c:pt>
                <c:pt idx="41856">
                  <c:v>8.3712</c:v>
                </c:pt>
                <c:pt idx="41857">
                  <c:v>8.3713999999999995</c:v>
                </c:pt>
                <c:pt idx="41858">
                  <c:v>8.3716000000000008</c:v>
                </c:pt>
                <c:pt idx="41859">
                  <c:v>8.3718000000000004</c:v>
                </c:pt>
                <c:pt idx="41860">
                  <c:v>8.3719999999999999</c:v>
                </c:pt>
                <c:pt idx="41861">
                  <c:v>8.3721999999999994</c:v>
                </c:pt>
                <c:pt idx="41862">
                  <c:v>8.3724000000000007</c:v>
                </c:pt>
                <c:pt idx="41863">
                  <c:v>8.3726000000000003</c:v>
                </c:pt>
                <c:pt idx="41864">
                  <c:v>8.3727999999999998</c:v>
                </c:pt>
                <c:pt idx="41865">
                  <c:v>8.3729999999999993</c:v>
                </c:pt>
                <c:pt idx="41866">
                  <c:v>8.3732000000000006</c:v>
                </c:pt>
                <c:pt idx="41867">
                  <c:v>8.3734000000000002</c:v>
                </c:pt>
                <c:pt idx="41868">
                  <c:v>8.3735999999999997</c:v>
                </c:pt>
                <c:pt idx="41869">
                  <c:v>8.3737999999999992</c:v>
                </c:pt>
                <c:pt idx="41870">
                  <c:v>8.3740000000000006</c:v>
                </c:pt>
                <c:pt idx="41871">
                  <c:v>8.3742000000000001</c:v>
                </c:pt>
                <c:pt idx="41872">
                  <c:v>8.3743999999999996</c:v>
                </c:pt>
                <c:pt idx="41873">
                  <c:v>8.3745999999999992</c:v>
                </c:pt>
                <c:pt idx="41874">
                  <c:v>8.3748000000000005</c:v>
                </c:pt>
                <c:pt idx="41875">
                  <c:v>8.375</c:v>
                </c:pt>
                <c:pt idx="41876">
                  <c:v>8.3751999999999995</c:v>
                </c:pt>
                <c:pt idx="41877">
                  <c:v>8.3754000000000008</c:v>
                </c:pt>
                <c:pt idx="41878">
                  <c:v>8.3756000000000004</c:v>
                </c:pt>
                <c:pt idx="41879">
                  <c:v>8.3757999999999999</c:v>
                </c:pt>
                <c:pt idx="41880">
                  <c:v>8.3759999999999994</c:v>
                </c:pt>
                <c:pt idx="41881">
                  <c:v>8.3762000000000008</c:v>
                </c:pt>
                <c:pt idx="41882">
                  <c:v>8.3764000000000003</c:v>
                </c:pt>
                <c:pt idx="41883">
                  <c:v>8.3765999999999998</c:v>
                </c:pt>
                <c:pt idx="41884">
                  <c:v>8.3767999999999994</c:v>
                </c:pt>
                <c:pt idx="41885">
                  <c:v>8.3770000000000007</c:v>
                </c:pt>
                <c:pt idx="41886">
                  <c:v>8.3772000000000002</c:v>
                </c:pt>
                <c:pt idx="41887">
                  <c:v>8.3773999999999997</c:v>
                </c:pt>
                <c:pt idx="41888">
                  <c:v>8.3775999999999993</c:v>
                </c:pt>
                <c:pt idx="41889">
                  <c:v>8.3778000000000006</c:v>
                </c:pt>
                <c:pt idx="41890">
                  <c:v>8.3780000000000001</c:v>
                </c:pt>
                <c:pt idx="41891">
                  <c:v>8.3781999999999996</c:v>
                </c:pt>
                <c:pt idx="41892">
                  <c:v>8.3783999999999992</c:v>
                </c:pt>
                <c:pt idx="41893">
                  <c:v>8.3786000000000005</c:v>
                </c:pt>
                <c:pt idx="41894">
                  <c:v>8.3788</c:v>
                </c:pt>
                <c:pt idx="41895">
                  <c:v>8.3789999999999996</c:v>
                </c:pt>
                <c:pt idx="41896">
                  <c:v>8.3792000000000009</c:v>
                </c:pt>
                <c:pt idx="41897">
                  <c:v>8.3794000000000004</c:v>
                </c:pt>
                <c:pt idx="41898">
                  <c:v>8.3795999999999999</c:v>
                </c:pt>
                <c:pt idx="41899">
                  <c:v>8.3797999999999995</c:v>
                </c:pt>
                <c:pt idx="41900">
                  <c:v>8.3800000000000008</c:v>
                </c:pt>
                <c:pt idx="41901">
                  <c:v>8.3802000000000003</c:v>
                </c:pt>
                <c:pt idx="41902">
                  <c:v>8.3803999999999998</c:v>
                </c:pt>
                <c:pt idx="41903">
                  <c:v>8.3805999999999994</c:v>
                </c:pt>
                <c:pt idx="41904">
                  <c:v>8.3808000000000007</c:v>
                </c:pt>
                <c:pt idx="41905">
                  <c:v>8.3810000000000002</c:v>
                </c:pt>
                <c:pt idx="41906">
                  <c:v>8.3811999999999998</c:v>
                </c:pt>
                <c:pt idx="41907">
                  <c:v>8.3813999999999993</c:v>
                </c:pt>
                <c:pt idx="41908">
                  <c:v>8.3816000000000006</c:v>
                </c:pt>
                <c:pt idx="41909">
                  <c:v>8.3818000000000001</c:v>
                </c:pt>
                <c:pt idx="41910">
                  <c:v>8.3819999999999997</c:v>
                </c:pt>
                <c:pt idx="41911">
                  <c:v>8.3821999999999992</c:v>
                </c:pt>
                <c:pt idx="41912">
                  <c:v>8.3824000000000005</c:v>
                </c:pt>
                <c:pt idx="41913">
                  <c:v>8.3826000000000001</c:v>
                </c:pt>
                <c:pt idx="41914">
                  <c:v>8.3827999999999996</c:v>
                </c:pt>
                <c:pt idx="41915">
                  <c:v>8.3829999999999991</c:v>
                </c:pt>
                <c:pt idx="41916">
                  <c:v>8.3832000000000004</c:v>
                </c:pt>
                <c:pt idx="41917">
                  <c:v>8.3834</c:v>
                </c:pt>
                <c:pt idx="41918">
                  <c:v>8.3835999999999995</c:v>
                </c:pt>
                <c:pt idx="41919">
                  <c:v>8.3838000000000008</c:v>
                </c:pt>
                <c:pt idx="41920">
                  <c:v>8.3840000000000003</c:v>
                </c:pt>
                <c:pt idx="41921">
                  <c:v>8.3841999999999999</c:v>
                </c:pt>
                <c:pt idx="41922">
                  <c:v>8.3843999999999994</c:v>
                </c:pt>
                <c:pt idx="41923">
                  <c:v>8.3846000000000007</c:v>
                </c:pt>
                <c:pt idx="41924">
                  <c:v>8.3848000000000003</c:v>
                </c:pt>
                <c:pt idx="41925">
                  <c:v>8.3849999999999998</c:v>
                </c:pt>
                <c:pt idx="41926">
                  <c:v>8.3851999999999993</c:v>
                </c:pt>
                <c:pt idx="41927">
                  <c:v>8.3854000000000006</c:v>
                </c:pt>
                <c:pt idx="41928">
                  <c:v>8.3856000000000002</c:v>
                </c:pt>
                <c:pt idx="41929">
                  <c:v>8.3857999999999997</c:v>
                </c:pt>
                <c:pt idx="41930">
                  <c:v>8.3859999999999992</c:v>
                </c:pt>
                <c:pt idx="41931">
                  <c:v>8.3862000000000005</c:v>
                </c:pt>
                <c:pt idx="41932">
                  <c:v>8.3864000000000001</c:v>
                </c:pt>
                <c:pt idx="41933">
                  <c:v>8.3865999999999996</c:v>
                </c:pt>
                <c:pt idx="41934">
                  <c:v>8.3867999999999991</c:v>
                </c:pt>
                <c:pt idx="41935">
                  <c:v>8.3870000000000005</c:v>
                </c:pt>
                <c:pt idx="41936">
                  <c:v>8.3872</c:v>
                </c:pt>
                <c:pt idx="41937">
                  <c:v>8.3873999999999995</c:v>
                </c:pt>
                <c:pt idx="41938">
                  <c:v>8.3876000000000008</c:v>
                </c:pt>
                <c:pt idx="41939">
                  <c:v>8.3878000000000004</c:v>
                </c:pt>
                <c:pt idx="41940">
                  <c:v>8.3879999999999999</c:v>
                </c:pt>
                <c:pt idx="41941">
                  <c:v>8.3881999999999994</c:v>
                </c:pt>
                <c:pt idx="41942">
                  <c:v>8.3884000000000007</c:v>
                </c:pt>
                <c:pt idx="41943">
                  <c:v>8.3886000000000003</c:v>
                </c:pt>
                <c:pt idx="41944">
                  <c:v>8.3887999999999998</c:v>
                </c:pt>
                <c:pt idx="41945">
                  <c:v>8.3889999999999993</c:v>
                </c:pt>
                <c:pt idx="41946">
                  <c:v>8.3892000000000007</c:v>
                </c:pt>
                <c:pt idx="41947">
                  <c:v>8.3894000000000002</c:v>
                </c:pt>
                <c:pt idx="41948">
                  <c:v>8.3895999999999997</c:v>
                </c:pt>
                <c:pt idx="41949">
                  <c:v>8.3897999999999993</c:v>
                </c:pt>
                <c:pt idx="41950">
                  <c:v>8.39</c:v>
                </c:pt>
                <c:pt idx="41951">
                  <c:v>8.3902000000000001</c:v>
                </c:pt>
                <c:pt idx="41952">
                  <c:v>8.3903999999999996</c:v>
                </c:pt>
                <c:pt idx="41953">
                  <c:v>8.3905999999999992</c:v>
                </c:pt>
                <c:pt idx="41954">
                  <c:v>8.3908000000000005</c:v>
                </c:pt>
                <c:pt idx="41955">
                  <c:v>8.391</c:v>
                </c:pt>
                <c:pt idx="41956">
                  <c:v>8.3911999999999995</c:v>
                </c:pt>
                <c:pt idx="41957">
                  <c:v>8.3914000000000009</c:v>
                </c:pt>
                <c:pt idx="41958">
                  <c:v>8.3916000000000004</c:v>
                </c:pt>
                <c:pt idx="41959">
                  <c:v>8.3917999999999999</c:v>
                </c:pt>
                <c:pt idx="41960">
                  <c:v>8.3919999999999995</c:v>
                </c:pt>
                <c:pt idx="41961">
                  <c:v>8.3922000000000008</c:v>
                </c:pt>
                <c:pt idx="41962">
                  <c:v>8.3924000000000003</c:v>
                </c:pt>
                <c:pt idx="41963">
                  <c:v>8.3925999999999998</c:v>
                </c:pt>
                <c:pt idx="41964">
                  <c:v>8.3927999999999994</c:v>
                </c:pt>
                <c:pt idx="41965">
                  <c:v>8.3930000000000007</c:v>
                </c:pt>
                <c:pt idx="41966">
                  <c:v>8.3932000000000002</c:v>
                </c:pt>
                <c:pt idx="41967">
                  <c:v>8.3933999999999997</c:v>
                </c:pt>
                <c:pt idx="41968">
                  <c:v>8.3935999999999993</c:v>
                </c:pt>
                <c:pt idx="41969">
                  <c:v>8.3938000000000006</c:v>
                </c:pt>
                <c:pt idx="41970">
                  <c:v>8.3940000000000001</c:v>
                </c:pt>
                <c:pt idx="41971">
                  <c:v>8.3941999999999997</c:v>
                </c:pt>
                <c:pt idx="41972">
                  <c:v>8.3943999999999992</c:v>
                </c:pt>
                <c:pt idx="41973">
                  <c:v>8.3946000000000005</c:v>
                </c:pt>
                <c:pt idx="41974">
                  <c:v>8.3948</c:v>
                </c:pt>
                <c:pt idx="41975">
                  <c:v>8.3949999999999996</c:v>
                </c:pt>
                <c:pt idx="41976">
                  <c:v>8.3952000000000009</c:v>
                </c:pt>
                <c:pt idx="41977">
                  <c:v>8.3954000000000004</c:v>
                </c:pt>
                <c:pt idx="41978">
                  <c:v>8.3956</c:v>
                </c:pt>
                <c:pt idx="41979">
                  <c:v>8.3957999999999995</c:v>
                </c:pt>
                <c:pt idx="41980">
                  <c:v>8.3960000000000008</c:v>
                </c:pt>
                <c:pt idx="41981">
                  <c:v>8.3962000000000003</c:v>
                </c:pt>
                <c:pt idx="41982">
                  <c:v>8.3963999999999999</c:v>
                </c:pt>
                <c:pt idx="41983">
                  <c:v>8.3965999999999994</c:v>
                </c:pt>
                <c:pt idx="41984">
                  <c:v>8.3968000000000007</c:v>
                </c:pt>
                <c:pt idx="41985">
                  <c:v>8.3970000000000002</c:v>
                </c:pt>
                <c:pt idx="41986">
                  <c:v>8.3971999999999998</c:v>
                </c:pt>
                <c:pt idx="41987">
                  <c:v>8.3973999999999993</c:v>
                </c:pt>
                <c:pt idx="41988">
                  <c:v>8.3976000000000006</c:v>
                </c:pt>
                <c:pt idx="41989">
                  <c:v>8.3978000000000002</c:v>
                </c:pt>
                <c:pt idx="41990">
                  <c:v>8.3979999999999997</c:v>
                </c:pt>
                <c:pt idx="41991">
                  <c:v>8.3981999999999992</c:v>
                </c:pt>
                <c:pt idx="41992">
                  <c:v>8.3984000000000005</c:v>
                </c:pt>
                <c:pt idx="41993">
                  <c:v>8.3986000000000001</c:v>
                </c:pt>
                <c:pt idx="41994">
                  <c:v>8.3987999999999996</c:v>
                </c:pt>
                <c:pt idx="41995">
                  <c:v>8.3989999999999991</c:v>
                </c:pt>
                <c:pt idx="41996">
                  <c:v>8.3992000000000004</c:v>
                </c:pt>
                <c:pt idx="41997">
                  <c:v>8.3994</c:v>
                </c:pt>
                <c:pt idx="41998">
                  <c:v>8.3995999999999995</c:v>
                </c:pt>
                <c:pt idx="41999">
                  <c:v>8.3998000000000008</c:v>
                </c:pt>
                <c:pt idx="42000">
                  <c:v>8.4</c:v>
                </c:pt>
                <c:pt idx="42001">
                  <c:v>8.4001999999999999</c:v>
                </c:pt>
                <c:pt idx="42002">
                  <c:v>8.4003999999999994</c:v>
                </c:pt>
                <c:pt idx="42003">
                  <c:v>8.4006000000000007</c:v>
                </c:pt>
                <c:pt idx="42004">
                  <c:v>8.4008000000000003</c:v>
                </c:pt>
                <c:pt idx="42005">
                  <c:v>8.4009999999999998</c:v>
                </c:pt>
                <c:pt idx="42006">
                  <c:v>8.4011999999999993</c:v>
                </c:pt>
                <c:pt idx="42007">
                  <c:v>8.4014000000000006</c:v>
                </c:pt>
                <c:pt idx="42008">
                  <c:v>8.4016000000000002</c:v>
                </c:pt>
                <c:pt idx="42009">
                  <c:v>8.4017999999999997</c:v>
                </c:pt>
                <c:pt idx="42010">
                  <c:v>8.4019999999999992</c:v>
                </c:pt>
                <c:pt idx="42011">
                  <c:v>8.4022000000000006</c:v>
                </c:pt>
                <c:pt idx="42012">
                  <c:v>8.4024000000000001</c:v>
                </c:pt>
                <c:pt idx="42013">
                  <c:v>8.4025999999999996</c:v>
                </c:pt>
                <c:pt idx="42014">
                  <c:v>8.4027999999999992</c:v>
                </c:pt>
                <c:pt idx="42015">
                  <c:v>8.4030000000000005</c:v>
                </c:pt>
                <c:pt idx="42016">
                  <c:v>8.4032</c:v>
                </c:pt>
                <c:pt idx="42017">
                  <c:v>8.4033999999999995</c:v>
                </c:pt>
                <c:pt idx="42018">
                  <c:v>8.4036000000000008</c:v>
                </c:pt>
                <c:pt idx="42019">
                  <c:v>8.4038000000000004</c:v>
                </c:pt>
                <c:pt idx="42020">
                  <c:v>8.4039999999999999</c:v>
                </c:pt>
                <c:pt idx="42021">
                  <c:v>8.4041999999999994</c:v>
                </c:pt>
                <c:pt idx="42022">
                  <c:v>8.4044000000000008</c:v>
                </c:pt>
                <c:pt idx="42023">
                  <c:v>8.4046000000000003</c:v>
                </c:pt>
                <c:pt idx="42024">
                  <c:v>8.4047999999999998</c:v>
                </c:pt>
                <c:pt idx="42025">
                  <c:v>8.4049999999999994</c:v>
                </c:pt>
                <c:pt idx="42026">
                  <c:v>8.4052000000000007</c:v>
                </c:pt>
                <c:pt idx="42027">
                  <c:v>8.4054000000000002</c:v>
                </c:pt>
                <c:pt idx="42028">
                  <c:v>8.4055999999999997</c:v>
                </c:pt>
                <c:pt idx="42029">
                  <c:v>8.4057999999999993</c:v>
                </c:pt>
                <c:pt idx="42030">
                  <c:v>8.4060000000000006</c:v>
                </c:pt>
                <c:pt idx="42031">
                  <c:v>8.4062000000000001</c:v>
                </c:pt>
                <c:pt idx="42032">
                  <c:v>8.4063999999999997</c:v>
                </c:pt>
                <c:pt idx="42033">
                  <c:v>8.4065999999999992</c:v>
                </c:pt>
                <c:pt idx="42034">
                  <c:v>8.4068000000000005</c:v>
                </c:pt>
                <c:pt idx="42035">
                  <c:v>8.407</c:v>
                </c:pt>
                <c:pt idx="42036">
                  <c:v>8.4071999999999996</c:v>
                </c:pt>
                <c:pt idx="42037">
                  <c:v>8.4074000000000009</c:v>
                </c:pt>
                <c:pt idx="42038">
                  <c:v>8.4076000000000004</c:v>
                </c:pt>
                <c:pt idx="42039">
                  <c:v>8.4077999999999999</c:v>
                </c:pt>
                <c:pt idx="42040">
                  <c:v>8.4079999999999995</c:v>
                </c:pt>
                <c:pt idx="42041">
                  <c:v>8.4082000000000008</c:v>
                </c:pt>
                <c:pt idx="42042">
                  <c:v>8.4084000000000003</c:v>
                </c:pt>
                <c:pt idx="42043">
                  <c:v>8.4085999999999999</c:v>
                </c:pt>
                <c:pt idx="42044">
                  <c:v>8.4087999999999994</c:v>
                </c:pt>
                <c:pt idx="42045">
                  <c:v>8.4090000000000007</c:v>
                </c:pt>
                <c:pt idx="42046">
                  <c:v>8.4092000000000002</c:v>
                </c:pt>
                <c:pt idx="42047">
                  <c:v>8.4093999999999998</c:v>
                </c:pt>
                <c:pt idx="42048">
                  <c:v>8.4095999999999993</c:v>
                </c:pt>
                <c:pt idx="42049">
                  <c:v>8.4098000000000006</c:v>
                </c:pt>
                <c:pt idx="42050">
                  <c:v>8.41</c:v>
                </c:pt>
                <c:pt idx="42051">
                  <c:v>8.4101999999999997</c:v>
                </c:pt>
                <c:pt idx="42052">
                  <c:v>8.4103999999999992</c:v>
                </c:pt>
                <c:pt idx="42053">
                  <c:v>8.4106000000000005</c:v>
                </c:pt>
                <c:pt idx="42054">
                  <c:v>8.4108000000000001</c:v>
                </c:pt>
                <c:pt idx="42055">
                  <c:v>8.4109999999999996</c:v>
                </c:pt>
                <c:pt idx="42056">
                  <c:v>8.4111999999999991</c:v>
                </c:pt>
                <c:pt idx="42057">
                  <c:v>8.4114000000000004</c:v>
                </c:pt>
                <c:pt idx="42058">
                  <c:v>8.4116</c:v>
                </c:pt>
                <c:pt idx="42059">
                  <c:v>8.4117999999999995</c:v>
                </c:pt>
                <c:pt idx="42060">
                  <c:v>8.4120000000000008</c:v>
                </c:pt>
                <c:pt idx="42061">
                  <c:v>8.4122000000000003</c:v>
                </c:pt>
                <c:pt idx="42062">
                  <c:v>8.4123999999999999</c:v>
                </c:pt>
                <c:pt idx="42063">
                  <c:v>8.4125999999999994</c:v>
                </c:pt>
                <c:pt idx="42064">
                  <c:v>8.4128000000000007</c:v>
                </c:pt>
                <c:pt idx="42065">
                  <c:v>8.4130000000000003</c:v>
                </c:pt>
                <c:pt idx="42066">
                  <c:v>8.4131999999999998</c:v>
                </c:pt>
                <c:pt idx="42067">
                  <c:v>8.4133999999999993</c:v>
                </c:pt>
                <c:pt idx="42068">
                  <c:v>8.4136000000000006</c:v>
                </c:pt>
                <c:pt idx="42069">
                  <c:v>8.4138000000000002</c:v>
                </c:pt>
                <c:pt idx="42070">
                  <c:v>8.4139999999999997</c:v>
                </c:pt>
                <c:pt idx="42071">
                  <c:v>8.4141999999999992</c:v>
                </c:pt>
                <c:pt idx="42072">
                  <c:v>8.4144000000000005</c:v>
                </c:pt>
                <c:pt idx="42073">
                  <c:v>8.4146000000000001</c:v>
                </c:pt>
                <c:pt idx="42074">
                  <c:v>8.4147999999999996</c:v>
                </c:pt>
                <c:pt idx="42075">
                  <c:v>8.4149999999999991</c:v>
                </c:pt>
                <c:pt idx="42076">
                  <c:v>8.4152000000000005</c:v>
                </c:pt>
                <c:pt idx="42077">
                  <c:v>8.4154</c:v>
                </c:pt>
                <c:pt idx="42078">
                  <c:v>8.4155999999999995</c:v>
                </c:pt>
                <c:pt idx="42079">
                  <c:v>8.4158000000000008</c:v>
                </c:pt>
                <c:pt idx="42080">
                  <c:v>8.4160000000000004</c:v>
                </c:pt>
                <c:pt idx="42081">
                  <c:v>8.4161999999999999</c:v>
                </c:pt>
                <c:pt idx="42082">
                  <c:v>8.4163999999999994</c:v>
                </c:pt>
                <c:pt idx="42083">
                  <c:v>8.4166000000000007</c:v>
                </c:pt>
                <c:pt idx="42084">
                  <c:v>8.4168000000000003</c:v>
                </c:pt>
                <c:pt idx="42085">
                  <c:v>8.4169999999999998</c:v>
                </c:pt>
                <c:pt idx="42086">
                  <c:v>8.4171999999999993</c:v>
                </c:pt>
                <c:pt idx="42087">
                  <c:v>8.4174000000000007</c:v>
                </c:pt>
                <c:pt idx="42088">
                  <c:v>8.4176000000000002</c:v>
                </c:pt>
                <c:pt idx="42089">
                  <c:v>8.4177999999999997</c:v>
                </c:pt>
                <c:pt idx="42090">
                  <c:v>8.4179999999999993</c:v>
                </c:pt>
                <c:pt idx="42091">
                  <c:v>8.4182000000000006</c:v>
                </c:pt>
                <c:pt idx="42092">
                  <c:v>8.4184000000000001</c:v>
                </c:pt>
                <c:pt idx="42093">
                  <c:v>8.4185999999999996</c:v>
                </c:pt>
                <c:pt idx="42094">
                  <c:v>8.4187999999999992</c:v>
                </c:pt>
                <c:pt idx="42095">
                  <c:v>8.4190000000000005</c:v>
                </c:pt>
                <c:pt idx="42096">
                  <c:v>8.4192</c:v>
                </c:pt>
                <c:pt idx="42097">
                  <c:v>8.4193999999999996</c:v>
                </c:pt>
                <c:pt idx="42098">
                  <c:v>8.4196000000000009</c:v>
                </c:pt>
                <c:pt idx="42099">
                  <c:v>8.4198000000000004</c:v>
                </c:pt>
                <c:pt idx="42100">
                  <c:v>8.42</c:v>
                </c:pt>
                <c:pt idx="42101">
                  <c:v>8.4201999999999995</c:v>
                </c:pt>
                <c:pt idx="42102">
                  <c:v>8.4204000000000008</c:v>
                </c:pt>
                <c:pt idx="42103">
                  <c:v>8.4206000000000003</c:v>
                </c:pt>
                <c:pt idx="42104">
                  <c:v>8.4207999999999998</c:v>
                </c:pt>
                <c:pt idx="42105">
                  <c:v>8.4209999999999994</c:v>
                </c:pt>
                <c:pt idx="42106">
                  <c:v>8.4212000000000007</c:v>
                </c:pt>
                <c:pt idx="42107">
                  <c:v>8.4214000000000002</c:v>
                </c:pt>
                <c:pt idx="42108">
                  <c:v>8.4215999999999998</c:v>
                </c:pt>
                <c:pt idx="42109">
                  <c:v>8.4217999999999993</c:v>
                </c:pt>
                <c:pt idx="42110">
                  <c:v>8.4220000000000006</c:v>
                </c:pt>
                <c:pt idx="42111">
                  <c:v>8.4222000000000001</c:v>
                </c:pt>
                <c:pt idx="42112">
                  <c:v>8.4223999999999997</c:v>
                </c:pt>
                <c:pt idx="42113">
                  <c:v>8.4225999999999992</c:v>
                </c:pt>
                <c:pt idx="42114">
                  <c:v>8.4228000000000005</c:v>
                </c:pt>
                <c:pt idx="42115">
                  <c:v>8.423</c:v>
                </c:pt>
                <c:pt idx="42116">
                  <c:v>8.4231999999999996</c:v>
                </c:pt>
                <c:pt idx="42117">
                  <c:v>8.4234000000000009</c:v>
                </c:pt>
                <c:pt idx="42118">
                  <c:v>8.4236000000000004</c:v>
                </c:pt>
                <c:pt idx="42119">
                  <c:v>8.4238</c:v>
                </c:pt>
                <c:pt idx="42120">
                  <c:v>8.4239999999999995</c:v>
                </c:pt>
                <c:pt idx="42121">
                  <c:v>8.4242000000000008</c:v>
                </c:pt>
                <c:pt idx="42122">
                  <c:v>8.4244000000000003</c:v>
                </c:pt>
                <c:pt idx="42123">
                  <c:v>8.4245999999999999</c:v>
                </c:pt>
                <c:pt idx="42124">
                  <c:v>8.4247999999999994</c:v>
                </c:pt>
                <c:pt idx="42125">
                  <c:v>8.4250000000000007</c:v>
                </c:pt>
                <c:pt idx="42126">
                  <c:v>8.4252000000000002</c:v>
                </c:pt>
                <c:pt idx="42127">
                  <c:v>8.4253999999999998</c:v>
                </c:pt>
                <c:pt idx="42128">
                  <c:v>8.4255999999999993</c:v>
                </c:pt>
                <c:pt idx="42129">
                  <c:v>8.4258000000000006</c:v>
                </c:pt>
                <c:pt idx="42130">
                  <c:v>8.4260000000000002</c:v>
                </c:pt>
                <c:pt idx="42131">
                  <c:v>8.4261999999999997</c:v>
                </c:pt>
                <c:pt idx="42132">
                  <c:v>8.4263999999999992</c:v>
                </c:pt>
                <c:pt idx="42133">
                  <c:v>8.4266000000000005</c:v>
                </c:pt>
                <c:pt idx="42134">
                  <c:v>8.4268000000000001</c:v>
                </c:pt>
                <c:pt idx="42135">
                  <c:v>8.4269999999999996</c:v>
                </c:pt>
                <c:pt idx="42136">
                  <c:v>8.4271999999999991</c:v>
                </c:pt>
                <c:pt idx="42137">
                  <c:v>8.4274000000000004</c:v>
                </c:pt>
                <c:pt idx="42138">
                  <c:v>8.4276</c:v>
                </c:pt>
                <c:pt idx="42139">
                  <c:v>8.4277999999999995</c:v>
                </c:pt>
                <c:pt idx="42140">
                  <c:v>8.4280000000000008</c:v>
                </c:pt>
                <c:pt idx="42141">
                  <c:v>8.4282000000000004</c:v>
                </c:pt>
                <c:pt idx="42142">
                  <c:v>8.4283999999999999</c:v>
                </c:pt>
                <c:pt idx="42143">
                  <c:v>8.4285999999999994</c:v>
                </c:pt>
                <c:pt idx="42144">
                  <c:v>8.4288000000000007</c:v>
                </c:pt>
                <c:pt idx="42145">
                  <c:v>8.4290000000000003</c:v>
                </c:pt>
                <c:pt idx="42146">
                  <c:v>8.4291999999999998</c:v>
                </c:pt>
                <c:pt idx="42147">
                  <c:v>8.4293999999999993</c:v>
                </c:pt>
                <c:pt idx="42148">
                  <c:v>8.4296000000000006</c:v>
                </c:pt>
                <c:pt idx="42149">
                  <c:v>8.4298000000000002</c:v>
                </c:pt>
                <c:pt idx="42150">
                  <c:v>8.43</c:v>
                </c:pt>
                <c:pt idx="42151">
                  <c:v>8.4301999999999992</c:v>
                </c:pt>
                <c:pt idx="42152">
                  <c:v>8.4304000000000006</c:v>
                </c:pt>
                <c:pt idx="42153">
                  <c:v>8.4306000000000001</c:v>
                </c:pt>
                <c:pt idx="42154">
                  <c:v>8.4307999999999996</c:v>
                </c:pt>
                <c:pt idx="42155">
                  <c:v>8.4309999999999992</c:v>
                </c:pt>
                <c:pt idx="42156">
                  <c:v>8.4312000000000005</c:v>
                </c:pt>
                <c:pt idx="42157">
                  <c:v>8.4314</c:v>
                </c:pt>
                <c:pt idx="42158">
                  <c:v>8.4315999999999995</c:v>
                </c:pt>
                <c:pt idx="42159">
                  <c:v>8.4318000000000008</c:v>
                </c:pt>
                <c:pt idx="42160">
                  <c:v>8.4320000000000004</c:v>
                </c:pt>
                <c:pt idx="42161">
                  <c:v>8.4321999999999999</c:v>
                </c:pt>
                <c:pt idx="42162">
                  <c:v>8.4323999999999995</c:v>
                </c:pt>
                <c:pt idx="42163">
                  <c:v>8.4326000000000008</c:v>
                </c:pt>
                <c:pt idx="42164">
                  <c:v>8.4328000000000003</c:v>
                </c:pt>
                <c:pt idx="42165">
                  <c:v>8.4329999999999998</c:v>
                </c:pt>
                <c:pt idx="42166">
                  <c:v>8.4331999999999994</c:v>
                </c:pt>
                <c:pt idx="42167">
                  <c:v>8.4334000000000007</c:v>
                </c:pt>
                <c:pt idx="42168">
                  <c:v>8.4336000000000002</c:v>
                </c:pt>
                <c:pt idx="42169">
                  <c:v>8.4337999999999997</c:v>
                </c:pt>
                <c:pt idx="42170">
                  <c:v>8.4339999999999993</c:v>
                </c:pt>
                <c:pt idx="42171">
                  <c:v>8.4342000000000006</c:v>
                </c:pt>
                <c:pt idx="42172">
                  <c:v>8.4344000000000001</c:v>
                </c:pt>
                <c:pt idx="42173">
                  <c:v>8.4345999999999997</c:v>
                </c:pt>
                <c:pt idx="42174">
                  <c:v>8.4347999999999992</c:v>
                </c:pt>
                <c:pt idx="42175">
                  <c:v>8.4350000000000005</c:v>
                </c:pt>
                <c:pt idx="42176">
                  <c:v>8.4352</c:v>
                </c:pt>
                <c:pt idx="42177">
                  <c:v>8.4353999999999996</c:v>
                </c:pt>
                <c:pt idx="42178">
                  <c:v>8.4356000000000009</c:v>
                </c:pt>
                <c:pt idx="42179">
                  <c:v>8.4358000000000004</c:v>
                </c:pt>
                <c:pt idx="42180">
                  <c:v>8.4359999999999999</c:v>
                </c:pt>
                <c:pt idx="42181">
                  <c:v>8.4361999999999995</c:v>
                </c:pt>
                <c:pt idx="42182">
                  <c:v>8.4364000000000008</c:v>
                </c:pt>
                <c:pt idx="42183">
                  <c:v>8.4366000000000003</c:v>
                </c:pt>
                <c:pt idx="42184">
                  <c:v>8.4367999999999999</c:v>
                </c:pt>
                <c:pt idx="42185">
                  <c:v>8.4369999999999994</c:v>
                </c:pt>
                <c:pt idx="42186">
                  <c:v>8.4372000000000007</c:v>
                </c:pt>
                <c:pt idx="42187">
                  <c:v>8.4374000000000002</c:v>
                </c:pt>
                <c:pt idx="42188">
                  <c:v>8.4375999999999998</c:v>
                </c:pt>
                <c:pt idx="42189">
                  <c:v>8.4377999999999993</c:v>
                </c:pt>
                <c:pt idx="42190">
                  <c:v>8.4380000000000006</c:v>
                </c:pt>
                <c:pt idx="42191">
                  <c:v>8.4382000000000001</c:v>
                </c:pt>
                <c:pt idx="42192">
                  <c:v>8.4383999999999997</c:v>
                </c:pt>
                <c:pt idx="42193">
                  <c:v>8.4385999999999992</c:v>
                </c:pt>
                <c:pt idx="42194">
                  <c:v>8.4388000000000005</c:v>
                </c:pt>
                <c:pt idx="42195">
                  <c:v>8.4390000000000001</c:v>
                </c:pt>
                <c:pt idx="42196">
                  <c:v>8.4391999999999996</c:v>
                </c:pt>
                <c:pt idx="42197">
                  <c:v>8.4393999999999991</c:v>
                </c:pt>
                <c:pt idx="42198">
                  <c:v>8.4396000000000004</c:v>
                </c:pt>
                <c:pt idx="42199">
                  <c:v>8.4398</c:v>
                </c:pt>
                <c:pt idx="42200">
                  <c:v>8.44</c:v>
                </c:pt>
                <c:pt idx="42201">
                  <c:v>8.4402000000000008</c:v>
                </c:pt>
                <c:pt idx="42202">
                  <c:v>8.4404000000000003</c:v>
                </c:pt>
                <c:pt idx="42203">
                  <c:v>8.4405999999999999</c:v>
                </c:pt>
                <c:pt idx="42204">
                  <c:v>8.4407999999999994</c:v>
                </c:pt>
                <c:pt idx="42205">
                  <c:v>8.4410000000000007</c:v>
                </c:pt>
                <c:pt idx="42206">
                  <c:v>8.4412000000000003</c:v>
                </c:pt>
                <c:pt idx="42207">
                  <c:v>8.4413999999999998</c:v>
                </c:pt>
                <c:pt idx="42208">
                  <c:v>8.4415999999999993</c:v>
                </c:pt>
                <c:pt idx="42209">
                  <c:v>8.4418000000000006</c:v>
                </c:pt>
                <c:pt idx="42210">
                  <c:v>8.4420000000000002</c:v>
                </c:pt>
                <c:pt idx="42211">
                  <c:v>8.4421999999999997</c:v>
                </c:pt>
                <c:pt idx="42212">
                  <c:v>8.4423999999999992</c:v>
                </c:pt>
                <c:pt idx="42213">
                  <c:v>8.4426000000000005</c:v>
                </c:pt>
                <c:pt idx="42214">
                  <c:v>8.4428000000000001</c:v>
                </c:pt>
                <c:pt idx="42215">
                  <c:v>8.4429999999999996</c:v>
                </c:pt>
                <c:pt idx="42216">
                  <c:v>8.4431999999999992</c:v>
                </c:pt>
                <c:pt idx="42217">
                  <c:v>8.4434000000000005</c:v>
                </c:pt>
                <c:pt idx="42218">
                  <c:v>8.4436</c:v>
                </c:pt>
                <c:pt idx="42219">
                  <c:v>8.4437999999999995</c:v>
                </c:pt>
                <c:pt idx="42220">
                  <c:v>8.4440000000000008</c:v>
                </c:pt>
                <c:pt idx="42221">
                  <c:v>8.4442000000000004</c:v>
                </c:pt>
                <c:pt idx="42222">
                  <c:v>8.4443999999999999</c:v>
                </c:pt>
                <c:pt idx="42223">
                  <c:v>8.4445999999999994</c:v>
                </c:pt>
                <c:pt idx="42224">
                  <c:v>8.4448000000000008</c:v>
                </c:pt>
                <c:pt idx="42225">
                  <c:v>8.4450000000000003</c:v>
                </c:pt>
                <c:pt idx="42226">
                  <c:v>8.4451999999999998</c:v>
                </c:pt>
                <c:pt idx="42227">
                  <c:v>8.4453999999999994</c:v>
                </c:pt>
                <c:pt idx="42228">
                  <c:v>8.4456000000000007</c:v>
                </c:pt>
                <c:pt idx="42229">
                  <c:v>8.4458000000000002</c:v>
                </c:pt>
                <c:pt idx="42230">
                  <c:v>8.4459999999999997</c:v>
                </c:pt>
                <c:pt idx="42231">
                  <c:v>8.4461999999999993</c:v>
                </c:pt>
                <c:pt idx="42232">
                  <c:v>8.4464000000000006</c:v>
                </c:pt>
                <c:pt idx="42233">
                  <c:v>8.4466000000000001</c:v>
                </c:pt>
                <c:pt idx="42234">
                  <c:v>8.4467999999999996</c:v>
                </c:pt>
                <c:pt idx="42235">
                  <c:v>8.4469999999999992</c:v>
                </c:pt>
                <c:pt idx="42236">
                  <c:v>8.4472000000000005</c:v>
                </c:pt>
                <c:pt idx="42237">
                  <c:v>8.4474</c:v>
                </c:pt>
                <c:pt idx="42238">
                  <c:v>8.4475999999999996</c:v>
                </c:pt>
                <c:pt idx="42239">
                  <c:v>8.4478000000000009</c:v>
                </c:pt>
                <c:pt idx="42240">
                  <c:v>8.4480000000000004</c:v>
                </c:pt>
                <c:pt idx="42241">
                  <c:v>8.4481999999999999</c:v>
                </c:pt>
                <c:pt idx="42242">
                  <c:v>8.4483999999999995</c:v>
                </c:pt>
                <c:pt idx="42243">
                  <c:v>8.4486000000000008</c:v>
                </c:pt>
                <c:pt idx="42244">
                  <c:v>8.4488000000000003</c:v>
                </c:pt>
                <c:pt idx="42245">
                  <c:v>8.4489999999999998</c:v>
                </c:pt>
                <c:pt idx="42246">
                  <c:v>8.4491999999999994</c:v>
                </c:pt>
                <c:pt idx="42247">
                  <c:v>8.4494000000000007</c:v>
                </c:pt>
                <c:pt idx="42248">
                  <c:v>8.4496000000000002</c:v>
                </c:pt>
                <c:pt idx="42249">
                  <c:v>8.4497999999999998</c:v>
                </c:pt>
                <c:pt idx="42250">
                  <c:v>8.4499999999999993</c:v>
                </c:pt>
                <c:pt idx="42251">
                  <c:v>8.4502000000000006</c:v>
                </c:pt>
                <c:pt idx="42252">
                  <c:v>8.4504000000000001</c:v>
                </c:pt>
                <c:pt idx="42253">
                  <c:v>8.4505999999999997</c:v>
                </c:pt>
                <c:pt idx="42254">
                  <c:v>8.4507999999999992</c:v>
                </c:pt>
                <c:pt idx="42255">
                  <c:v>8.4510000000000005</c:v>
                </c:pt>
                <c:pt idx="42256">
                  <c:v>8.4512</c:v>
                </c:pt>
                <c:pt idx="42257">
                  <c:v>8.4513999999999996</c:v>
                </c:pt>
                <c:pt idx="42258">
                  <c:v>8.4515999999999991</c:v>
                </c:pt>
                <c:pt idx="42259">
                  <c:v>8.4518000000000004</c:v>
                </c:pt>
                <c:pt idx="42260">
                  <c:v>8.452</c:v>
                </c:pt>
                <c:pt idx="42261">
                  <c:v>8.4521999999999995</c:v>
                </c:pt>
                <c:pt idx="42262">
                  <c:v>8.4524000000000008</c:v>
                </c:pt>
                <c:pt idx="42263">
                  <c:v>8.4526000000000003</c:v>
                </c:pt>
                <c:pt idx="42264">
                  <c:v>8.4527999999999999</c:v>
                </c:pt>
                <c:pt idx="42265">
                  <c:v>8.4529999999999994</c:v>
                </c:pt>
                <c:pt idx="42266">
                  <c:v>8.4532000000000007</c:v>
                </c:pt>
                <c:pt idx="42267">
                  <c:v>8.4534000000000002</c:v>
                </c:pt>
                <c:pt idx="42268">
                  <c:v>8.4535999999999998</c:v>
                </c:pt>
                <c:pt idx="42269">
                  <c:v>8.4537999999999993</c:v>
                </c:pt>
                <c:pt idx="42270">
                  <c:v>8.4540000000000006</c:v>
                </c:pt>
                <c:pt idx="42271">
                  <c:v>8.4542000000000002</c:v>
                </c:pt>
                <c:pt idx="42272">
                  <c:v>8.4543999999999997</c:v>
                </c:pt>
                <c:pt idx="42273">
                  <c:v>8.4545999999999992</c:v>
                </c:pt>
                <c:pt idx="42274">
                  <c:v>8.4548000000000005</c:v>
                </c:pt>
                <c:pt idx="42275">
                  <c:v>8.4550000000000001</c:v>
                </c:pt>
                <c:pt idx="42276">
                  <c:v>8.4551999999999996</c:v>
                </c:pt>
                <c:pt idx="42277">
                  <c:v>8.4553999999999991</c:v>
                </c:pt>
                <c:pt idx="42278">
                  <c:v>8.4556000000000004</c:v>
                </c:pt>
                <c:pt idx="42279">
                  <c:v>8.4558</c:v>
                </c:pt>
                <c:pt idx="42280">
                  <c:v>8.4559999999999995</c:v>
                </c:pt>
                <c:pt idx="42281">
                  <c:v>8.4562000000000008</c:v>
                </c:pt>
                <c:pt idx="42282">
                  <c:v>8.4564000000000004</c:v>
                </c:pt>
                <c:pt idx="42283">
                  <c:v>8.4565999999999999</c:v>
                </c:pt>
                <c:pt idx="42284">
                  <c:v>8.4567999999999994</c:v>
                </c:pt>
                <c:pt idx="42285">
                  <c:v>8.4570000000000007</c:v>
                </c:pt>
                <c:pt idx="42286">
                  <c:v>8.4572000000000003</c:v>
                </c:pt>
                <c:pt idx="42287">
                  <c:v>8.4573999999999998</c:v>
                </c:pt>
                <c:pt idx="42288">
                  <c:v>8.4575999999999993</c:v>
                </c:pt>
                <c:pt idx="42289">
                  <c:v>8.4578000000000007</c:v>
                </c:pt>
                <c:pt idx="42290">
                  <c:v>8.4580000000000002</c:v>
                </c:pt>
                <c:pt idx="42291">
                  <c:v>8.4581999999999997</c:v>
                </c:pt>
                <c:pt idx="42292">
                  <c:v>8.4583999999999993</c:v>
                </c:pt>
                <c:pt idx="42293">
                  <c:v>8.4586000000000006</c:v>
                </c:pt>
                <c:pt idx="42294">
                  <c:v>8.4588000000000001</c:v>
                </c:pt>
                <c:pt idx="42295">
                  <c:v>8.4589999999999996</c:v>
                </c:pt>
                <c:pt idx="42296">
                  <c:v>8.4591999999999992</c:v>
                </c:pt>
                <c:pt idx="42297">
                  <c:v>8.4594000000000005</c:v>
                </c:pt>
                <c:pt idx="42298">
                  <c:v>8.4596</c:v>
                </c:pt>
                <c:pt idx="42299">
                  <c:v>8.4597999999999995</c:v>
                </c:pt>
                <c:pt idx="42300">
                  <c:v>8.4600000000000009</c:v>
                </c:pt>
                <c:pt idx="42301">
                  <c:v>8.4602000000000004</c:v>
                </c:pt>
                <c:pt idx="42302">
                  <c:v>8.4603999999999999</c:v>
                </c:pt>
                <c:pt idx="42303">
                  <c:v>8.4605999999999995</c:v>
                </c:pt>
                <c:pt idx="42304">
                  <c:v>8.4608000000000008</c:v>
                </c:pt>
                <c:pt idx="42305">
                  <c:v>8.4610000000000003</c:v>
                </c:pt>
                <c:pt idx="42306">
                  <c:v>8.4611999999999998</c:v>
                </c:pt>
                <c:pt idx="42307">
                  <c:v>8.4613999999999994</c:v>
                </c:pt>
                <c:pt idx="42308">
                  <c:v>8.4616000000000007</c:v>
                </c:pt>
                <c:pt idx="42309">
                  <c:v>8.4618000000000002</c:v>
                </c:pt>
                <c:pt idx="42310">
                  <c:v>8.4619999999999997</c:v>
                </c:pt>
                <c:pt idx="42311">
                  <c:v>8.4621999999999993</c:v>
                </c:pt>
                <c:pt idx="42312">
                  <c:v>8.4624000000000006</c:v>
                </c:pt>
                <c:pt idx="42313">
                  <c:v>8.4626000000000001</c:v>
                </c:pt>
                <c:pt idx="42314">
                  <c:v>8.4627999999999997</c:v>
                </c:pt>
                <c:pt idx="42315">
                  <c:v>8.4629999999999992</c:v>
                </c:pt>
                <c:pt idx="42316">
                  <c:v>8.4632000000000005</c:v>
                </c:pt>
                <c:pt idx="42317">
                  <c:v>8.4634</c:v>
                </c:pt>
                <c:pt idx="42318">
                  <c:v>8.4635999999999996</c:v>
                </c:pt>
                <c:pt idx="42319">
                  <c:v>8.4638000000000009</c:v>
                </c:pt>
                <c:pt idx="42320">
                  <c:v>8.4640000000000004</c:v>
                </c:pt>
                <c:pt idx="42321">
                  <c:v>8.4641999999999999</c:v>
                </c:pt>
                <c:pt idx="42322">
                  <c:v>8.4643999999999995</c:v>
                </c:pt>
                <c:pt idx="42323">
                  <c:v>8.4646000000000008</c:v>
                </c:pt>
                <c:pt idx="42324">
                  <c:v>8.4648000000000003</c:v>
                </c:pt>
                <c:pt idx="42325">
                  <c:v>8.4649999999999999</c:v>
                </c:pt>
                <c:pt idx="42326">
                  <c:v>8.4651999999999994</c:v>
                </c:pt>
                <c:pt idx="42327">
                  <c:v>8.4654000000000007</c:v>
                </c:pt>
                <c:pt idx="42328">
                  <c:v>8.4656000000000002</c:v>
                </c:pt>
                <c:pt idx="42329">
                  <c:v>8.4657999999999998</c:v>
                </c:pt>
                <c:pt idx="42330">
                  <c:v>8.4659999999999993</c:v>
                </c:pt>
                <c:pt idx="42331">
                  <c:v>8.4662000000000006</c:v>
                </c:pt>
                <c:pt idx="42332">
                  <c:v>8.4664000000000001</c:v>
                </c:pt>
                <c:pt idx="42333">
                  <c:v>8.4665999999999997</c:v>
                </c:pt>
                <c:pt idx="42334">
                  <c:v>8.4667999999999992</c:v>
                </c:pt>
                <c:pt idx="42335">
                  <c:v>8.4670000000000005</c:v>
                </c:pt>
                <c:pt idx="42336">
                  <c:v>8.4672000000000001</c:v>
                </c:pt>
                <c:pt idx="42337">
                  <c:v>8.4673999999999996</c:v>
                </c:pt>
                <c:pt idx="42338">
                  <c:v>8.4675999999999991</c:v>
                </c:pt>
                <c:pt idx="42339">
                  <c:v>8.4678000000000004</c:v>
                </c:pt>
                <c:pt idx="42340">
                  <c:v>8.468</c:v>
                </c:pt>
                <c:pt idx="42341">
                  <c:v>8.4681999999999995</c:v>
                </c:pt>
                <c:pt idx="42342">
                  <c:v>8.4684000000000008</c:v>
                </c:pt>
                <c:pt idx="42343">
                  <c:v>8.4686000000000003</c:v>
                </c:pt>
                <c:pt idx="42344">
                  <c:v>8.4687999999999999</c:v>
                </c:pt>
                <c:pt idx="42345">
                  <c:v>8.4689999999999994</c:v>
                </c:pt>
                <c:pt idx="42346">
                  <c:v>8.4692000000000007</c:v>
                </c:pt>
                <c:pt idx="42347">
                  <c:v>8.4694000000000003</c:v>
                </c:pt>
                <c:pt idx="42348">
                  <c:v>8.4695999999999998</c:v>
                </c:pt>
                <c:pt idx="42349">
                  <c:v>8.4697999999999993</c:v>
                </c:pt>
                <c:pt idx="42350">
                  <c:v>8.4700000000000006</c:v>
                </c:pt>
                <c:pt idx="42351">
                  <c:v>8.4702000000000002</c:v>
                </c:pt>
                <c:pt idx="42352">
                  <c:v>8.4703999999999997</c:v>
                </c:pt>
                <c:pt idx="42353">
                  <c:v>8.4705999999999992</c:v>
                </c:pt>
                <c:pt idx="42354">
                  <c:v>8.4708000000000006</c:v>
                </c:pt>
                <c:pt idx="42355">
                  <c:v>8.4710000000000001</c:v>
                </c:pt>
                <c:pt idx="42356">
                  <c:v>8.4711999999999996</c:v>
                </c:pt>
                <c:pt idx="42357">
                  <c:v>8.4713999999999992</c:v>
                </c:pt>
                <c:pt idx="42358">
                  <c:v>8.4716000000000005</c:v>
                </c:pt>
                <c:pt idx="42359">
                  <c:v>8.4718</c:v>
                </c:pt>
                <c:pt idx="42360">
                  <c:v>8.4719999999999995</c:v>
                </c:pt>
                <c:pt idx="42361">
                  <c:v>8.4722000000000008</c:v>
                </c:pt>
                <c:pt idx="42362">
                  <c:v>8.4724000000000004</c:v>
                </c:pt>
                <c:pt idx="42363">
                  <c:v>8.4725999999999999</c:v>
                </c:pt>
                <c:pt idx="42364">
                  <c:v>8.4727999999999994</c:v>
                </c:pt>
                <c:pt idx="42365">
                  <c:v>8.4730000000000008</c:v>
                </c:pt>
                <c:pt idx="42366">
                  <c:v>8.4732000000000003</c:v>
                </c:pt>
                <c:pt idx="42367">
                  <c:v>8.4733999999999998</c:v>
                </c:pt>
                <c:pt idx="42368">
                  <c:v>8.4735999999999994</c:v>
                </c:pt>
                <c:pt idx="42369">
                  <c:v>8.4738000000000007</c:v>
                </c:pt>
                <c:pt idx="42370">
                  <c:v>8.4740000000000002</c:v>
                </c:pt>
                <c:pt idx="42371">
                  <c:v>8.4741999999999997</c:v>
                </c:pt>
                <c:pt idx="42372">
                  <c:v>8.4743999999999993</c:v>
                </c:pt>
                <c:pt idx="42373">
                  <c:v>8.4746000000000006</c:v>
                </c:pt>
                <c:pt idx="42374">
                  <c:v>8.4748000000000001</c:v>
                </c:pt>
                <c:pt idx="42375">
                  <c:v>8.4749999999999996</c:v>
                </c:pt>
                <c:pt idx="42376">
                  <c:v>8.4751999999999992</c:v>
                </c:pt>
                <c:pt idx="42377">
                  <c:v>8.4754000000000005</c:v>
                </c:pt>
                <c:pt idx="42378">
                  <c:v>8.4756</c:v>
                </c:pt>
                <c:pt idx="42379">
                  <c:v>8.4757999999999996</c:v>
                </c:pt>
                <c:pt idx="42380">
                  <c:v>8.4760000000000009</c:v>
                </c:pt>
                <c:pt idx="42381">
                  <c:v>8.4762000000000004</c:v>
                </c:pt>
                <c:pt idx="42382">
                  <c:v>8.4763999999999999</c:v>
                </c:pt>
                <c:pt idx="42383">
                  <c:v>8.4765999999999995</c:v>
                </c:pt>
                <c:pt idx="42384">
                  <c:v>8.4768000000000008</c:v>
                </c:pt>
                <c:pt idx="42385">
                  <c:v>8.4770000000000003</c:v>
                </c:pt>
                <c:pt idx="42386">
                  <c:v>8.4771999999999998</c:v>
                </c:pt>
                <c:pt idx="42387">
                  <c:v>8.4773999999999994</c:v>
                </c:pt>
                <c:pt idx="42388">
                  <c:v>8.4776000000000007</c:v>
                </c:pt>
                <c:pt idx="42389">
                  <c:v>8.4778000000000002</c:v>
                </c:pt>
                <c:pt idx="42390">
                  <c:v>8.4779999999999998</c:v>
                </c:pt>
                <c:pt idx="42391">
                  <c:v>8.4781999999999993</c:v>
                </c:pt>
                <c:pt idx="42392">
                  <c:v>8.4784000000000006</c:v>
                </c:pt>
                <c:pt idx="42393">
                  <c:v>8.4786000000000001</c:v>
                </c:pt>
                <c:pt idx="42394">
                  <c:v>8.4787999999999997</c:v>
                </c:pt>
                <c:pt idx="42395">
                  <c:v>8.4789999999999992</c:v>
                </c:pt>
                <c:pt idx="42396">
                  <c:v>8.4792000000000005</c:v>
                </c:pt>
                <c:pt idx="42397">
                  <c:v>8.4794</c:v>
                </c:pt>
                <c:pt idx="42398">
                  <c:v>8.4795999999999996</c:v>
                </c:pt>
                <c:pt idx="42399">
                  <c:v>8.4797999999999991</c:v>
                </c:pt>
                <c:pt idx="42400">
                  <c:v>8.48</c:v>
                </c:pt>
                <c:pt idx="42401">
                  <c:v>8.4802</c:v>
                </c:pt>
                <c:pt idx="42402">
                  <c:v>8.4803999999999995</c:v>
                </c:pt>
                <c:pt idx="42403">
                  <c:v>8.4806000000000008</c:v>
                </c:pt>
                <c:pt idx="42404">
                  <c:v>8.4808000000000003</c:v>
                </c:pt>
                <c:pt idx="42405">
                  <c:v>8.4809999999999999</c:v>
                </c:pt>
                <c:pt idx="42406">
                  <c:v>8.4811999999999994</c:v>
                </c:pt>
                <c:pt idx="42407">
                  <c:v>8.4814000000000007</c:v>
                </c:pt>
                <c:pt idx="42408">
                  <c:v>8.4816000000000003</c:v>
                </c:pt>
                <c:pt idx="42409">
                  <c:v>8.4817999999999998</c:v>
                </c:pt>
                <c:pt idx="42410">
                  <c:v>8.4819999999999993</c:v>
                </c:pt>
                <c:pt idx="42411">
                  <c:v>8.4822000000000006</c:v>
                </c:pt>
                <c:pt idx="42412">
                  <c:v>8.4824000000000002</c:v>
                </c:pt>
                <c:pt idx="42413">
                  <c:v>8.4825999999999997</c:v>
                </c:pt>
                <c:pt idx="42414">
                  <c:v>8.4827999999999992</c:v>
                </c:pt>
                <c:pt idx="42415">
                  <c:v>8.4830000000000005</c:v>
                </c:pt>
                <c:pt idx="42416">
                  <c:v>8.4832000000000001</c:v>
                </c:pt>
                <c:pt idx="42417">
                  <c:v>8.4833999999999996</c:v>
                </c:pt>
                <c:pt idx="42418">
                  <c:v>8.4835999999999991</c:v>
                </c:pt>
                <c:pt idx="42419">
                  <c:v>8.4838000000000005</c:v>
                </c:pt>
                <c:pt idx="42420">
                  <c:v>8.484</c:v>
                </c:pt>
                <c:pt idx="42421">
                  <c:v>8.4841999999999995</c:v>
                </c:pt>
                <c:pt idx="42422">
                  <c:v>8.4844000000000008</c:v>
                </c:pt>
                <c:pt idx="42423">
                  <c:v>8.4846000000000004</c:v>
                </c:pt>
                <c:pt idx="42424">
                  <c:v>8.4847999999999999</c:v>
                </c:pt>
                <c:pt idx="42425">
                  <c:v>8.4849999999999994</c:v>
                </c:pt>
                <c:pt idx="42426">
                  <c:v>8.4852000000000007</c:v>
                </c:pt>
                <c:pt idx="42427">
                  <c:v>8.4854000000000003</c:v>
                </c:pt>
                <c:pt idx="42428">
                  <c:v>8.4855999999999998</c:v>
                </c:pt>
                <c:pt idx="42429">
                  <c:v>8.4857999999999993</c:v>
                </c:pt>
                <c:pt idx="42430">
                  <c:v>8.4860000000000007</c:v>
                </c:pt>
                <c:pt idx="42431">
                  <c:v>8.4862000000000002</c:v>
                </c:pt>
                <c:pt idx="42432">
                  <c:v>8.4863999999999997</c:v>
                </c:pt>
                <c:pt idx="42433">
                  <c:v>8.4865999999999993</c:v>
                </c:pt>
                <c:pt idx="42434">
                  <c:v>8.4868000000000006</c:v>
                </c:pt>
                <c:pt idx="42435">
                  <c:v>8.4870000000000001</c:v>
                </c:pt>
                <c:pt idx="42436">
                  <c:v>8.4871999999999996</c:v>
                </c:pt>
                <c:pt idx="42437">
                  <c:v>8.4873999999999992</c:v>
                </c:pt>
                <c:pt idx="42438">
                  <c:v>8.4876000000000005</c:v>
                </c:pt>
                <c:pt idx="42439">
                  <c:v>8.4878</c:v>
                </c:pt>
                <c:pt idx="42440">
                  <c:v>8.4879999999999995</c:v>
                </c:pt>
                <c:pt idx="42441">
                  <c:v>8.4882000000000009</c:v>
                </c:pt>
                <c:pt idx="42442">
                  <c:v>8.4884000000000004</c:v>
                </c:pt>
                <c:pt idx="42443">
                  <c:v>8.4885999999999999</c:v>
                </c:pt>
                <c:pt idx="42444">
                  <c:v>8.4887999999999995</c:v>
                </c:pt>
                <c:pt idx="42445">
                  <c:v>8.4890000000000008</c:v>
                </c:pt>
                <c:pt idx="42446">
                  <c:v>8.4892000000000003</c:v>
                </c:pt>
                <c:pt idx="42447">
                  <c:v>8.4893999999999998</c:v>
                </c:pt>
                <c:pt idx="42448">
                  <c:v>8.4895999999999994</c:v>
                </c:pt>
                <c:pt idx="42449">
                  <c:v>8.4898000000000007</c:v>
                </c:pt>
                <c:pt idx="42450">
                  <c:v>8.49</c:v>
                </c:pt>
                <c:pt idx="42451">
                  <c:v>8.4901999999999997</c:v>
                </c:pt>
                <c:pt idx="42452">
                  <c:v>8.4903999999999993</c:v>
                </c:pt>
                <c:pt idx="42453">
                  <c:v>8.4906000000000006</c:v>
                </c:pt>
                <c:pt idx="42454">
                  <c:v>8.4908000000000001</c:v>
                </c:pt>
                <c:pt idx="42455">
                  <c:v>8.4909999999999997</c:v>
                </c:pt>
                <c:pt idx="42456">
                  <c:v>8.4911999999999992</c:v>
                </c:pt>
                <c:pt idx="42457">
                  <c:v>8.4914000000000005</c:v>
                </c:pt>
                <c:pt idx="42458">
                  <c:v>8.4916</c:v>
                </c:pt>
                <c:pt idx="42459">
                  <c:v>8.4917999999999996</c:v>
                </c:pt>
                <c:pt idx="42460">
                  <c:v>8.4920000000000009</c:v>
                </c:pt>
                <c:pt idx="42461">
                  <c:v>8.4922000000000004</c:v>
                </c:pt>
                <c:pt idx="42462">
                  <c:v>8.4923999999999999</c:v>
                </c:pt>
                <c:pt idx="42463">
                  <c:v>8.4925999999999995</c:v>
                </c:pt>
                <c:pt idx="42464">
                  <c:v>8.4928000000000008</c:v>
                </c:pt>
                <c:pt idx="42465">
                  <c:v>8.4930000000000003</c:v>
                </c:pt>
                <c:pt idx="42466">
                  <c:v>8.4931999999999999</c:v>
                </c:pt>
                <c:pt idx="42467">
                  <c:v>8.4933999999999994</c:v>
                </c:pt>
                <c:pt idx="42468">
                  <c:v>8.4936000000000007</c:v>
                </c:pt>
                <c:pt idx="42469">
                  <c:v>8.4938000000000002</c:v>
                </c:pt>
                <c:pt idx="42470">
                  <c:v>8.4939999999999998</c:v>
                </c:pt>
                <c:pt idx="42471">
                  <c:v>8.4941999999999993</c:v>
                </c:pt>
                <c:pt idx="42472">
                  <c:v>8.4944000000000006</c:v>
                </c:pt>
                <c:pt idx="42473">
                  <c:v>8.4946000000000002</c:v>
                </c:pt>
                <c:pt idx="42474">
                  <c:v>8.4947999999999997</c:v>
                </c:pt>
                <c:pt idx="42475">
                  <c:v>8.4949999999999992</c:v>
                </c:pt>
                <c:pt idx="42476">
                  <c:v>8.4952000000000005</c:v>
                </c:pt>
                <c:pt idx="42477">
                  <c:v>8.4954000000000001</c:v>
                </c:pt>
                <c:pt idx="42478">
                  <c:v>8.4955999999999996</c:v>
                </c:pt>
                <c:pt idx="42479">
                  <c:v>8.4957999999999991</c:v>
                </c:pt>
                <c:pt idx="42480">
                  <c:v>8.4960000000000004</c:v>
                </c:pt>
                <c:pt idx="42481">
                  <c:v>8.4962</c:v>
                </c:pt>
                <c:pt idx="42482">
                  <c:v>8.4963999999999995</c:v>
                </c:pt>
                <c:pt idx="42483">
                  <c:v>8.4966000000000008</c:v>
                </c:pt>
                <c:pt idx="42484">
                  <c:v>8.4968000000000004</c:v>
                </c:pt>
                <c:pt idx="42485">
                  <c:v>8.4969999999999999</c:v>
                </c:pt>
                <c:pt idx="42486">
                  <c:v>8.4971999999999994</c:v>
                </c:pt>
                <c:pt idx="42487">
                  <c:v>8.4974000000000007</c:v>
                </c:pt>
                <c:pt idx="42488">
                  <c:v>8.4976000000000003</c:v>
                </c:pt>
                <c:pt idx="42489">
                  <c:v>8.4977999999999998</c:v>
                </c:pt>
                <c:pt idx="42490">
                  <c:v>8.4979999999999993</c:v>
                </c:pt>
                <c:pt idx="42491">
                  <c:v>8.4982000000000006</c:v>
                </c:pt>
                <c:pt idx="42492">
                  <c:v>8.4984000000000002</c:v>
                </c:pt>
                <c:pt idx="42493">
                  <c:v>8.4985999999999997</c:v>
                </c:pt>
                <c:pt idx="42494">
                  <c:v>8.4987999999999992</c:v>
                </c:pt>
                <c:pt idx="42495">
                  <c:v>8.4990000000000006</c:v>
                </c:pt>
                <c:pt idx="42496">
                  <c:v>8.4992000000000001</c:v>
                </c:pt>
                <c:pt idx="42497">
                  <c:v>8.4993999999999996</c:v>
                </c:pt>
                <c:pt idx="42498">
                  <c:v>8.4995999999999992</c:v>
                </c:pt>
                <c:pt idx="42499">
                  <c:v>8.4998000000000005</c:v>
                </c:pt>
                <c:pt idx="42500">
                  <c:v>8.5</c:v>
                </c:pt>
                <c:pt idx="42501">
                  <c:v>8.5001999999999995</c:v>
                </c:pt>
                <c:pt idx="42502">
                  <c:v>8.5004000000000008</c:v>
                </c:pt>
                <c:pt idx="42503">
                  <c:v>8.5006000000000004</c:v>
                </c:pt>
                <c:pt idx="42504">
                  <c:v>8.5007999999999999</c:v>
                </c:pt>
                <c:pt idx="42505">
                  <c:v>8.5009999999999994</c:v>
                </c:pt>
                <c:pt idx="42506">
                  <c:v>8.5012000000000008</c:v>
                </c:pt>
                <c:pt idx="42507">
                  <c:v>8.5014000000000003</c:v>
                </c:pt>
                <c:pt idx="42508">
                  <c:v>8.5015999999999998</c:v>
                </c:pt>
                <c:pt idx="42509">
                  <c:v>8.5017999999999994</c:v>
                </c:pt>
                <c:pt idx="42510">
                  <c:v>8.5020000000000007</c:v>
                </c:pt>
                <c:pt idx="42511">
                  <c:v>8.5022000000000002</c:v>
                </c:pt>
                <c:pt idx="42512">
                  <c:v>8.5023999999999997</c:v>
                </c:pt>
                <c:pt idx="42513">
                  <c:v>8.5025999999999993</c:v>
                </c:pt>
                <c:pt idx="42514">
                  <c:v>8.5028000000000006</c:v>
                </c:pt>
                <c:pt idx="42515">
                  <c:v>8.5030000000000001</c:v>
                </c:pt>
                <c:pt idx="42516">
                  <c:v>8.5031999999999996</c:v>
                </c:pt>
                <c:pt idx="42517">
                  <c:v>8.5033999999999992</c:v>
                </c:pt>
                <c:pt idx="42518">
                  <c:v>8.5036000000000005</c:v>
                </c:pt>
                <c:pt idx="42519">
                  <c:v>8.5038</c:v>
                </c:pt>
                <c:pt idx="42520">
                  <c:v>8.5039999999999996</c:v>
                </c:pt>
                <c:pt idx="42521">
                  <c:v>8.5042000000000009</c:v>
                </c:pt>
                <c:pt idx="42522">
                  <c:v>8.5044000000000004</c:v>
                </c:pt>
                <c:pt idx="42523">
                  <c:v>8.5045999999999999</c:v>
                </c:pt>
                <c:pt idx="42524">
                  <c:v>8.5047999999999995</c:v>
                </c:pt>
                <c:pt idx="42525">
                  <c:v>8.5050000000000008</c:v>
                </c:pt>
                <c:pt idx="42526">
                  <c:v>8.5052000000000003</c:v>
                </c:pt>
                <c:pt idx="42527">
                  <c:v>8.5053999999999998</c:v>
                </c:pt>
                <c:pt idx="42528">
                  <c:v>8.5055999999999994</c:v>
                </c:pt>
                <c:pt idx="42529">
                  <c:v>8.5058000000000007</c:v>
                </c:pt>
                <c:pt idx="42530">
                  <c:v>8.5060000000000002</c:v>
                </c:pt>
                <c:pt idx="42531">
                  <c:v>8.5061999999999998</c:v>
                </c:pt>
                <c:pt idx="42532">
                  <c:v>8.5063999999999993</c:v>
                </c:pt>
                <c:pt idx="42533">
                  <c:v>8.5066000000000006</c:v>
                </c:pt>
                <c:pt idx="42534">
                  <c:v>8.5068000000000001</c:v>
                </c:pt>
                <c:pt idx="42535">
                  <c:v>8.5069999999999997</c:v>
                </c:pt>
                <c:pt idx="42536">
                  <c:v>8.5071999999999992</c:v>
                </c:pt>
                <c:pt idx="42537">
                  <c:v>8.5074000000000005</c:v>
                </c:pt>
                <c:pt idx="42538">
                  <c:v>8.5076000000000001</c:v>
                </c:pt>
                <c:pt idx="42539">
                  <c:v>8.5077999999999996</c:v>
                </c:pt>
                <c:pt idx="42540">
                  <c:v>8.5079999999999991</c:v>
                </c:pt>
                <c:pt idx="42541">
                  <c:v>8.5082000000000004</c:v>
                </c:pt>
                <c:pt idx="42542">
                  <c:v>8.5084</c:v>
                </c:pt>
                <c:pt idx="42543">
                  <c:v>8.5085999999999995</c:v>
                </c:pt>
                <c:pt idx="42544">
                  <c:v>8.5088000000000008</c:v>
                </c:pt>
                <c:pt idx="42545">
                  <c:v>8.5090000000000003</c:v>
                </c:pt>
                <c:pt idx="42546">
                  <c:v>8.5091999999999999</c:v>
                </c:pt>
                <c:pt idx="42547">
                  <c:v>8.5093999999999994</c:v>
                </c:pt>
                <c:pt idx="42548">
                  <c:v>8.5096000000000007</c:v>
                </c:pt>
                <c:pt idx="42549">
                  <c:v>8.5098000000000003</c:v>
                </c:pt>
                <c:pt idx="42550">
                  <c:v>8.51</c:v>
                </c:pt>
                <c:pt idx="42551">
                  <c:v>8.5101999999999993</c:v>
                </c:pt>
                <c:pt idx="42552">
                  <c:v>8.5104000000000006</c:v>
                </c:pt>
                <c:pt idx="42553">
                  <c:v>8.5106000000000002</c:v>
                </c:pt>
                <c:pt idx="42554">
                  <c:v>8.5107999999999997</c:v>
                </c:pt>
                <c:pt idx="42555">
                  <c:v>8.5109999999999992</c:v>
                </c:pt>
                <c:pt idx="42556">
                  <c:v>8.5112000000000005</c:v>
                </c:pt>
                <c:pt idx="42557">
                  <c:v>8.5114000000000001</c:v>
                </c:pt>
                <c:pt idx="42558">
                  <c:v>8.5115999999999996</c:v>
                </c:pt>
                <c:pt idx="42559">
                  <c:v>8.5117999999999991</c:v>
                </c:pt>
                <c:pt idx="42560">
                  <c:v>8.5120000000000005</c:v>
                </c:pt>
                <c:pt idx="42561">
                  <c:v>8.5122</c:v>
                </c:pt>
                <c:pt idx="42562">
                  <c:v>8.5123999999999995</c:v>
                </c:pt>
                <c:pt idx="42563">
                  <c:v>8.5126000000000008</c:v>
                </c:pt>
                <c:pt idx="42564">
                  <c:v>8.5128000000000004</c:v>
                </c:pt>
                <c:pt idx="42565">
                  <c:v>8.5129999999999999</c:v>
                </c:pt>
                <c:pt idx="42566">
                  <c:v>8.5131999999999994</c:v>
                </c:pt>
                <c:pt idx="42567">
                  <c:v>8.5134000000000007</c:v>
                </c:pt>
                <c:pt idx="42568">
                  <c:v>8.5136000000000003</c:v>
                </c:pt>
                <c:pt idx="42569">
                  <c:v>8.5137999999999998</c:v>
                </c:pt>
                <c:pt idx="42570">
                  <c:v>8.5139999999999993</c:v>
                </c:pt>
                <c:pt idx="42571">
                  <c:v>8.5142000000000007</c:v>
                </c:pt>
                <c:pt idx="42572">
                  <c:v>8.5144000000000002</c:v>
                </c:pt>
                <c:pt idx="42573">
                  <c:v>8.5145999999999997</c:v>
                </c:pt>
                <c:pt idx="42574">
                  <c:v>8.5147999999999993</c:v>
                </c:pt>
                <c:pt idx="42575">
                  <c:v>8.5150000000000006</c:v>
                </c:pt>
                <c:pt idx="42576">
                  <c:v>8.5152000000000001</c:v>
                </c:pt>
                <c:pt idx="42577">
                  <c:v>8.5153999999999996</c:v>
                </c:pt>
                <c:pt idx="42578">
                  <c:v>8.5155999999999992</c:v>
                </c:pt>
                <c:pt idx="42579">
                  <c:v>8.5158000000000005</c:v>
                </c:pt>
                <c:pt idx="42580">
                  <c:v>8.516</c:v>
                </c:pt>
                <c:pt idx="42581">
                  <c:v>8.5161999999999995</c:v>
                </c:pt>
                <c:pt idx="42582">
                  <c:v>8.5164000000000009</c:v>
                </c:pt>
                <c:pt idx="42583">
                  <c:v>8.5166000000000004</c:v>
                </c:pt>
                <c:pt idx="42584">
                  <c:v>8.5167999999999999</c:v>
                </c:pt>
                <c:pt idx="42585">
                  <c:v>8.5169999999999995</c:v>
                </c:pt>
                <c:pt idx="42586">
                  <c:v>8.5172000000000008</c:v>
                </c:pt>
                <c:pt idx="42587">
                  <c:v>8.5174000000000003</c:v>
                </c:pt>
                <c:pt idx="42588">
                  <c:v>8.5175999999999998</c:v>
                </c:pt>
                <c:pt idx="42589">
                  <c:v>8.5177999999999994</c:v>
                </c:pt>
                <c:pt idx="42590">
                  <c:v>8.5180000000000007</c:v>
                </c:pt>
                <c:pt idx="42591">
                  <c:v>8.5182000000000002</c:v>
                </c:pt>
                <c:pt idx="42592">
                  <c:v>8.5183999999999997</c:v>
                </c:pt>
                <c:pt idx="42593">
                  <c:v>8.5185999999999993</c:v>
                </c:pt>
                <c:pt idx="42594">
                  <c:v>8.5188000000000006</c:v>
                </c:pt>
                <c:pt idx="42595">
                  <c:v>8.5190000000000001</c:v>
                </c:pt>
                <c:pt idx="42596">
                  <c:v>8.5191999999999997</c:v>
                </c:pt>
                <c:pt idx="42597">
                  <c:v>8.5193999999999992</c:v>
                </c:pt>
                <c:pt idx="42598">
                  <c:v>8.5196000000000005</c:v>
                </c:pt>
                <c:pt idx="42599">
                  <c:v>8.5198</c:v>
                </c:pt>
                <c:pt idx="42600">
                  <c:v>8.52</c:v>
                </c:pt>
                <c:pt idx="42601">
                  <c:v>8.5202000000000009</c:v>
                </c:pt>
                <c:pt idx="42602">
                  <c:v>8.5204000000000004</c:v>
                </c:pt>
                <c:pt idx="42603">
                  <c:v>8.5206</c:v>
                </c:pt>
                <c:pt idx="42604">
                  <c:v>8.5207999999999995</c:v>
                </c:pt>
                <c:pt idx="42605">
                  <c:v>8.5210000000000008</c:v>
                </c:pt>
                <c:pt idx="42606">
                  <c:v>8.5212000000000003</c:v>
                </c:pt>
                <c:pt idx="42607">
                  <c:v>8.5213999999999999</c:v>
                </c:pt>
                <c:pt idx="42608">
                  <c:v>8.5215999999999994</c:v>
                </c:pt>
                <c:pt idx="42609">
                  <c:v>8.5218000000000007</c:v>
                </c:pt>
                <c:pt idx="42610">
                  <c:v>8.5220000000000002</c:v>
                </c:pt>
                <c:pt idx="42611">
                  <c:v>8.5221999999999998</c:v>
                </c:pt>
                <c:pt idx="42612">
                  <c:v>8.5223999999999993</c:v>
                </c:pt>
                <c:pt idx="42613">
                  <c:v>8.5226000000000006</c:v>
                </c:pt>
                <c:pt idx="42614">
                  <c:v>8.5228000000000002</c:v>
                </c:pt>
                <c:pt idx="42615">
                  <c:v>8.5229999999999997</c:v>
                </c:pt>
                <c:pt idx="42616">
                  <c:v>8.5231999999999992</c:v>
                </c:pt>
                <c:pt idx="42617">
                  <c:v>8.5234000000000005</c:v>
                </c:pt>
                <c:pt idx="42618">
                  <c:v>8.5236000000000001</c:v>
                </c:pt>
                <c:pt idx="42619">
                  <c:v>8.5237999999999996</c:v>
                </c:pt>
                <c:pt idx="42620">
                  <c:v>8.5239999999999991</c:v>
                </c:pt>
                <c:pt idx="42621">
                  <c:v>8.5242000000000004</c:v>
                </c:pt>
                <c:pt idx="42622">
                  <c:v>8.5244</c:v>
                </c:pt>
                <c:pt idx="42623">
                  <c:v>8.5245999999999995</c:v>
                </c:pt>
                <c:pt idx="42624">
                  <c:v>8.5248000000000008</c:v>
                </c:pt>
                <c:pt idx="42625">
                  <c:v>8.5250000000000004</c:v>
                </c:pt>
                <c:pt idx="42626">
                  <c:v>8.5251999999999999</c:v>
                </c:pt>
                <c:pt idx="42627">
                  <c:v>8.5253999999999994</c:v>
                </c:pt>
                <c:pt idx="42628">
                  <c:v>8.5256000000000007</c:v>
                </c:pt>
                <c:pt idx="42629">
                  <c:v>8.5258000000000003</c:v>
                </c:pt>
                <c:pt idx="42630">
                  <c:v>8.5259999999999998</c:v>
                </c:pt>
                <c:pt idx="42631">
                  <c:v>8.5261999999999993</c:v>
                </c:pt>
                <c:pt idx="42632">
                  <c:v>8.5264000000000006</c:v>
                </c:pt>
                <c:pt idx="42633">
                  <c:v>8.5266000000000002</c:v>
                </c:pt>
                <c:pt idx="42634">
                  <c:v>8.5267999999999997</c:v>
                </c:pt>
                <c:pt idx="42635">
                  <c:v>8.5269999999999992</c:v>
                </c:pt>
                <c:pt idx="42636">
                  <c:v>8.5272000000000006</c:v>
                </c:pt>
                <c:pt idx="42637">
                  <c:v>8.5274000000000001</c:v>
                </c:pt>
                <c:pt idx="42638">
                  <c:v>8.5275999999999996</c:v>
                </c:pt>
                <c:pt idx="42639">
                  <c:v>8.5277999999999992</c:v>
                </c:pt>
                <c:pt idx="42640">
                  <c:v>8.5280000000000005</c:v>
                </c:pt>
                <c:pt idx="42641">
                  <c:v>8.5282</c:v>
                </c:pt>
                <c:pt idx="42642">
                  <c:v>8.5283999999999995</c:v>
                </c:pt>
                <c:pt idx="42643">
                  <c:v>8.5286000000000008</c:v>
                </c:pt>
                <c:pt idx="42644">
                  <c:v>8.5288000000000004</c:v>
                </c:pt>
                <c:pt idx="42645">
                  <c:v>8.5289999999999999</c:v>
                </c:pt>
                <c:pt idx="42646">
                  <c:v>8.5291999999999994</c:v>
                </c:pt>
                <c:pt idx="42647">
                  <c:v>8.5294000000000008</c:v>
                </c:pt>
                <c:pt idx="42648">
                  <c:v>8.5296000000000003</c:v>
                </c:pt>
                <c:pt idx="42649">
                  <c:v>8.5297999999999998</c:v>
                </c:pt>
                <c:pt idx="42650">
                  <c:v>8.5299999999999994</c:v>
                </c:pt>
                <c:pt idx="42651">
                  <c:v>8.5302000000000007</c:v>
                </c:pt>
                <c:pt idx="42652">
                  <c:v>8.5304000000000002</c:v>
                </c:pt>
                <c:pt idx="42653">
                  <c:v>8.5305999999999997</c:v>
                </c:pt>
                <c:pt idx="42654">
                  <c:v>8.5307999999999993</c:v>
                </c:pt>
                <c:pt idx="42655">
                  <c:v>8.5310000000000006</c:v>
                </c:pt>
                <c:pt idx="42656">
                  <c:v>8.5312000000000001</c:v>
                </c:pt>
                <c:pt idx="42657">
                  <c:v>8.5313999999999997</c:v>
                </c:pt>
                <c:pt idx="42658">
                  <c:v>8.5315999999999992</c:v>
                </c:pt>
                <c:pt idx="42659">
                  <c:v>8.5318000000000005</c:v>
                </c:pt>
                <c:pt idx="42660">
                  <c:v>8.532</c:v>
                </c:pt>
                <c:pt idx="42661">
                  <c:v>8.5321999999999996</c:v>
                </c:pt>
                <c:pt idx="42662">
                  <c:v>8.5324000000000009</c:v>
                </c:pt>
                <c:pt idx="42663">
                  <c:v>8.5326000000000004</c:v>
                </c:pt>
                <c:pt idx="42664">
                  <c:v>8.5327999999999999</c:v>
                </c:pt>
                <c:pt idx="42665">
                  <c:v>8.5329999999999995</c:v>
                </c:pt>
                <c:pt idx="42666">
                  <c:v>8.5332000000000008</c:v>
                </c:pt>
                <c:pt idx="42667">
                  <c:v>8.5334000000000003</c:v>
                </c:pt>
                <c:pt idx="42668">
                  <c:v>8.5335999999999999</c:v>
                </c:pt>
                <c:pt idx="42669">
                  <c:v>8.5337999999999994</c:v>
                </c:pt>
                <c:pt idx="42670">
                  <c:v>8.5340000000000007</c:v>
                </c:pt>
                <c:pt idx="42671">
                  <c:v>8.5342000000000002</c:v>
                </c:pt>
                <c:pt idx="42672">
                  <c:v>8.5343999999999998</c:v>
                </c:pt>
                <c:pt idx="42673">
                  <c:v>8.5345999999999993</c:v>
                </c:pt>
                <c:pt idx="42674">
                  <c:v>8.5348000000000006</c:v>
                </c:pt>
                <c:pt idx="42675">
                  <c:v>8.5350000000000001</c:v>
                </c:pt>
                <c:pt idx="42676">
                  <c:v>8.5351999999999997</c:v>
                </c:pt>
                <c:pt idx="42677">
                  <c:v>8.5353999999999992</c:v>
                </c:pt>
                <c:pt idx="42678">
                  <c:v>8.5356000000000005</c:v>
                </c:pt>
                <c:pt idx="42679">
                  <c:v>8.5358000000000001</c:v>
                </c:pt>
                <c:pt idx="42680">
                  <c:v>8.5359999999999996</c:v>
                </c:pt>
                <c:pt idx="42681">
                  <c:v>8.5361999999999991</c:v>
                </c:pt>
                <c:pt idx="42682">
                  <c:v>8.5364000000000004</c:v>
                </c:pt>
                <c:pt idx="42683">
                  <c:v>8.5366</c:v>
                </c:pt>
                <c:pt idx="42684">
                  <c:v>8.5367999999999995</c:v>
                </c:pt>
                <c:pt idx="42685">
                  <c:v>8.5370000000000008</c:v>
                </c:pt>
                <c:pt idx="42686">
                  <c:v>8.5372000000000003</c:v>
                </c:pt>
                <c:pt idx="42687">
                  <c:v>8.5373999999999999</c:v>
                </c:pt>
                <c:pt idx="42688">
                  <c:v>8.5375999999999994</c:v>
                </c:pt>
                <c:pt idx="42689">
                  <c:v>8.5378000000000007</c:v>
                </c:pt>
                <c:pt idx="42690">
                  <c:v>8.5380000000000003</c:v>
                </c:pt>
                <c:pt idx="42691">
                  <c:v>8.5381999999999998</c:v>
                </c:pt>
                <c:pt idx="42692">
                  <c:v>8.5383999999999993</c:v>
                </c:pt>
                <c:pt idx="42693">
                  <c:v>8.5386000000000006</c:v>
                </c:pt>
                <c:pt idx="42694">
                  <c:v>8.5388000000000002</c:v>
                </c:pt>
                <c:pt idx="42695">
                  <c:v>8.5389999999999997</c:v>
                </c:pt>
                <c:pt idx="42696">
                  <c:v>8.5391999999999992</c:v>
                </c:pt>
                <c:pt idx="42697">
                  <c:v>8.5394000000000005</c:v>
                </c:pt>
                <c:pt idx="42698">
                  <c:v>8.5396000000000001</c:v>
                </c:pt>
                <c:pt idx="42699">
                  <c:v>8.5397999999999996</c:v>
                </c:pt>
                <c:pt idx="42700">
                  <c:v>8.5399999999999991</c:v>
                </c:pt>
                <c:pt idx="42701">
                  <c:v>8.5402000000000005</c:v>
                </c:pt>
                <c:pt idx="42702">
                  <c:v>8.5404</c:v>
                </c:pt>
                <c:pt idx="42703">
                  <c:v>8.5405999999999995</c:v>
                </c:pt>
                <c:pt idx="42704">
                  <c:v>8.5408000000000008</c:v>
                </c:pt>
                <c:pt idx="42705">
                  <c:v>8.5410000000000004</c:v>
                </c:pt>
                <c:pt idx="42706">
                  <c:v>8.5411999999999999</c:v>
                </c:pt>
                <c:pt idx="42707">
                  <c:v>8.5413999999999994</c:v>
                </c:pt>
                <c:pt idx="42708">
                  <c:v>8.5416000000000007</c:v>
                </c:pt>
                <c:pt idx="42709">
                  <c:v>8.5418000000000003</c:v>
                </c:pt>
                <c:pt idx="42710">
                  <c:v>8.5419999999999998</c:v>
                </c:pt>
                <c:pt idx="42711">
                  <c:v>8.5421999999999993</c:v>
                </c:pt>
                <c:pt idx="42712">
                  <c:v>8.5424000000000007</c:v>
                </c:pt>
                <c:pt idx="42713">
                  <c:v>8.5426000000000002</c:v>
                </c:pt>
                <c:pt idx="42714">
                  <c:v>8.5427999999999997</c:v>
                </c:pt>
                <c:pt idx="42715">
                  <c:v>8.5429999999999993</c:v>
                </c:pt>
                <c:pt idx="42716">
                  <c:v>8.5432000000000006</c:v>
                </c:pt>
                <c:pt idx="42717">
                  <c:v>8.5434000000000001</c:v>
                </c:pt>
                <c:pt idx="42718">
                  <c:v>8.5435999999999996</c:v>
                </c:pt>
                <c:pt idx="42719">
                  <c:v>8.5437999999999992</c:v>
                </c:pt>
                <c:pt idx="42720">
                  <c:v>8.5440000000000005</c:v>
                </c:pt>
                <c:pt idx="42721">
                  <c:v>8.5442</c:v>
                </c:pt>
                <c:pt idx="42722">
                  <c:v>8.5443999999999996</c:v>
                </c:pt>
                <c:pt idx="42723">
                  <c:v>8.5446000000000009</c:v>
                </c:pt>
                <c:pt idx="42724">
                  <c:v>8.5448000000000004</c:v>
                </c:pt>
                <c:pt idx="42725">
                  <c:v>8.5449999999999999</c:v>
                </c:pt>
                <c:pt idx="42726">
                  <c:v>8.5451999999999995</c:v>
                </c:pt>
                <c:pt idx="42727">
                  <c:v>8.5454000000000008</c:v>
                </c:pt>
                <c:pt idx="42728">
                  <c:v>8.5456000000000003</c:v>
                </c:pt>
                <c:pt idx="42729">
                  <c:v>8.5457999999999998</c:v>
                </c:pt>
                <c:pt idx="42730">
                  <c:v>8.5459999999999994</c:v>
                </c:pt>
                <c:pt idx="42731">
                  <c:v>8.5462000000000007</c:v>
                </c:pt>
                <c:pt idx="42732">
                  <c:v>8.5464000000000002</c:v>
                </c:pt>
                <c:pt idx="42733">
                  <c:v>8.5465999999999998</c:v>
                </c:pt>
                <c:pt idx="42734">
                  <c:v>8.5467999999999993</c:v>
                </c:pt>
                <c:pt idx="42735">
                  <c:v>8.5470000000000006</c:v>
                </c:pt>
                <c:pt idx="42736">
                  <c:v>8.5472000000000001</c:v>
                </c:pt>
                <c:pt idx="42737">
                  <c:v>8.5473999999999997</c:v>
                </c:pt>
                <c:pt idx="42738">
                  <c:v>8.5475999999999992</c:v>
                </c:pt>
                <c:pt idx="42739">
                  <c:v>8.5478000000000005</c:v>
                </c:pt>
                <c:pt idx="42740">
                  <c:v>8.548</c:v>
                </c:pt>
                <c:pt idx="42741">
                  <c:v>8.5481999999999996</c:v>
                </c:pt>
                <c:pt idx="42742">
                  <c:v>8.5484000000000009</c:v>
                </c:pt>
                <c:pt idx="42743">
                  <c:v>8.5486000000000004</c:v>
                </c:pt>
                <c:pt idx="42744">
                  <c:v>8.5488</c:v>
                </c:pt>
                <c:pt idx="42745">
                  <c:v>8.5489999999999995</c:v>
                </c:pt>
                <c:pt idx="42746">
                  <c:v>8.5492000000000008</c:v>
                </c:pt>
                <c:pt idx="42747">
                  <c:v>8.5494000000000003</c:v>
                </c:pt>
                <c:pt idx="42748">
                  <c:v>8.5495999999999999</c:v>
                </c:pt>
                <c:pt idx="42749">
                  <c:v>8.5497999999999994</c:v>
                </c:pt>
                <c:pt idx="42750">
                  <c:v>8.5500000000000007</c:v>
                </c:pt>
                <c:pt idx="42751">
                  <c:v>8.5502000000000002</c:v>
                </c:pt>
                <c:pt idx="42752">
                  <c:v>8.5503999999999998</c:v>
                </c:pt>
                <c:pt idx="42753">
                  <c:v>8.5505999999999993</c:v>
                </c:pt>
                <c:pt idx="42754">
                  <c:v>8.5508000000000006</c:v>
                </c:pt>
                <c:pt idx="42755">
                  <c:v>8.5510000000000002</c:v>
                </c:pt>
                <c:pt idx="42756">
                  <c:v>8.5511999999999997</c:v>
                </c:pt>
                <c:pt idx="42757">
                  <c:v>8.5513999999999992</c:v>
                </c:pt>
                <c:pt idx="42758">
                  <c:v>8.5516000000000005</c:v>
                </c:pt>
                <c:pt idx="42759">
                  <c:v>8.5518000000000001</c:v>
                </c:pt>
                <c:pt idx="42760">
                  <c:v>8.5519999999999996</c:v>
                </c:pt>
                <c:pt idx="42761">
                  <c:v>8.5521999999999991</c:v>
                </c:pt>
                <c:pt idx="42762">
                  <c:v>8.5524000000000004</c:v>
                </c:pt>
                <c:pt idx="42763">
                  <c:v>8.5526</c:v>
                </c:pt>
                <c:pt idx="42764">
                  <c:v>8.5527999999999995</c:v>
                </c:pt>
                <c:pt idx="42765">
                  <c:v>8.5530000000000008</c:v>
                </c:pt>
                <c:pt idx="42766">
                  <c:v>8.5532000000000004</c:v>
                </c:pt>
                <c:pt idx="42767">
                  <c:v>8.5533999999999999</c:v>
                </c:pt>
                <c:pt idx="42768">
                  <c:v>8.5535999999999994</c:v>
                </c:pt>
                <c:pt idx="42769">
                  <c:v>8.5538000000000007</c:v>
                </c:pt>
                <c:pt idx="42770">
                  <c:v>8.5540000000000003</c:v>
                </c:pt>
                <c:pt idx="42771">
                  <c:v>8.5541999999999998</c:v>
                </c:pt>
                <c:pt idx="42772">
                  <c:v>8.5543999999999993</c:v>
                </c:pt>
                <c:pt idx="42773">
                  <c:v>8.5546000000000006</c:v>
                </c:pt>
                <c:pt idx="42774">
                  <c:v>8.5548000000000002</c:v>
                </c:pt>
                <c:pt idx="42775">
                  <c:v>8.5549999999999997</c:v>
                </c:pt>
                <c:pt idx="42776">
                  <c:v>8.5551999999999992</c:v>
                </c:pt>
                <c:pt idx="42777">
                  <c:v>8.5554000000000006</c:v>
                </c:pt>
                <c:pt idx="42778">
                  <c:v>8.5556000000000001</c:v>
                </c:pt>
                <c:pt idx="42779">
                  <c:v>8.5557999999999996</c:v>
                </c:pt>
                <c:pt idx="42780">
                  <c:v>8.5559999999999992</c:v>
                </c:pt>
                <c:pt idx="42781">
                  <c:v>8.5562000000000005</c:v>
                </c:pt>
                <c:pt idx="42782">
                  <c:v>8.5564</c:v>
                </c:pt>
                <c:pt idx="42783">
                  <c:v>8.5565999999999995</c:v>
                </c:pt>
                <c:pt idx="42784">
                  <c:v>8.5568000000000008</c:v>
                </c:pt>
                <c:pt idx="42785">
                  <c:v>8.5570000000000004</c:v>
                </c:pt>
                <c:pt idx="42786">
                  <c:v>8.5571999999999999</c:v>
                </c:pt>
                <c:pt idx="42787">
                  <c:v>8.5573999999999995</c:v>
                </c:pt>
                <c:pt idx="42788">
                  <c:v>8.5576000000000008</c:v>
                </c:pt>
                <c:pt idx="42789">
                  <c:v>8.5578000000000003</c:v>
                </c:pt>
                <c:pt idx="42790">
                  <c:v>8.5579999999999998</c:v>
                </c:pt>
                <c:pt idx="42791">
                  <c:v>8.5581999999999994</c:v>
                </c:pt>
                <c:pt idx="42792">
                  <c:v>8.5584000000000007</c:v>
                </c:pt>
                <c:pt idx="42793">
                  <c:v>8.5586000000000002</c:v>
                </c:pt>
                <c:pt idx="42794">
                  <c:v>8.5587999999999997</c:v>
                </c:pt>
                <c:pt idx="42795">
                  <c:v>8.5589999999999993</c:v>
                </c:pt>
                <c:pt idx="42796">
                  <c:v>8.5592000000000006</c:v>
                </c:pt>
                <c:pt idx="42797">
                  <c:v>8.5594000000000001</c:v>
                </c:pt>
                <c:pt idx="42798">
                  <c:v>8.5595999999999997</c:v>
                </c:pt>
                <c:pt idx="42799">
                  <c:v>8.5597999999999992</c:v>
                </c:pt>
                <c:pt idx="42800">
                  <c:v>8.56</c:v>
                </c:pt>
                <c:pt idx="42801">
                  <c:v>8.5602</c:v>
                </c:pt>
                <c:pt idx="42802">
                  <c:v>8.5603999999999996</c:v>
                </c:pt>
                <c:pt idx="42803">
                  <c:v>8.5606000000000009</c:v>
                </c:pt>
                <c:pt idx="42804">
                  <c:v>8.5608000000000004</c:v>
                </c:pt>
                <c:pt idx="42805">
                  <c:v>8.5609999999999999</c:v>
                </c:pt>
                <c:pt idx="42806">
                  <c:v>8.5611999999999995</c:v>
                </c:pt>
                <c:pt idx="42807">
                  <c:v>8.5614000000000008</c:v>
                </c:pt>
                <c:pt idx="42808">
                  <c:v>8.5616000000000003</c:v>
                </c:pt>
                <c:pt idx="42809">
                  <c:v>8.5617999999999999</c:v>
                </c:pt>
                <c:pt idx="42810">
                  <c:v>8.5619999999999994</c:v>
                </c:pt>
                <c:pt idx="42811">
                  <c:v>8.5622000000000007</c:v>
                </c:pt>
                <c:pt idx="42812">
                  <c:v>8.5624000000000002</c:v>
                </c:pt>
                <c:pt idx="42813">
                  <c:v>8.5625999999999998</c:v>
                </c:pt>
                <c:pt idx="42814">
                  <c:v>8.5627999999999993</c:v>
                </c:pt>
                <c:pt idx="42815">
                  <c:v>8.5630000000000006</c:v>
                </c:pt>
                <c:pt idx="42816">
                  <c:v>8.5632000000000001</c:v>
                </c:pt>
                <c:pt idx="42817">
                  <c:v>8.5633999999999997</c:v>
                </c:pt>
                <c:pt idx="42818">
                  <c:v>8.5635999999999992</c:v>
                </c:pt>
                <c:pt idx="42819">
                  <c:v>8.5638000000000005</c:v>
                </c:pt>
                <c:pt idx="42820">
                  <c:v>8.5640000000000001</c:v>
                </c:pt>
                <c:pt idx="42821">
                  <c:v>8.5641999999999996</c:v>
                </c:pt>
                <c:pt idx="42822">
                  <c:v>8.5643999999999991</c:v>
                </c:pt>
                <c:pt idx="42823">
                  <c:v>8.5646000000000004</c:v>
                </c:pt>
                <c:pt idx="42824">
                  <c:v>8.5648</c:v>
                </c:pt>
                <c:pt idx="42825">
                  <c:v>8.5649999999999995</c:v>
                </c:pt>
                <c:pt idx="42826">
                  <c:v>8.5652000000000008</c:v>
                </c:pt>
                <c:pt idx="42827">
                  <c:v>8.5654000000000003</c:v>
                </c:pt>
                <c:pt idx="42828">
                  <c:v>8.5655999999999999</c:v>
                </c:pt>
                <c:pt idx="42829">
                  <c:v>8.5657999999999994</c:v>
                </c:pt>
                <c:pt idx="42830">
                  <c:v>8.5660000000000007</c:v>
                </c:pt>
                <c:pt idx="42831">
                  <c:v>8.5662000000000003</c:v>
                </c:pt>
                <c:pt idx="42832">
                  <c:v>8.5663999999999998</c:v>
                </c:pt>
                <c:pt idx="42833">
                  <c:v>8.5665999999999993</c:v>
                </c:pt>
                <c:pt idx="42834">
                  <c:v>8.5668000000000006</c:v>
                </c:pt>
                <c:pt idx="42835">
                  <c:v>8.5670000000000002</c:v>
                </c:pt>
                <c:pt idx="42836">
                  <c:v>8.5671999999999997</c:v>
                </c:pt>
                <c:pt idx="42837">
                  <c:v>8.5673999999999992</c:v>
                </c:pt>
                <c:pt idx="42838">
                  <c:v>8.5676000000000005</c:v>
                </c:pt>
                <c:pt idx="42839">
                  <c:v>8.5678000000000001</c:v>
                </c:pt>
                <c:pt idx="42840">
                  <c:v>8.5679999999999996</c:v>
                </c:pt>
                <c:pt idx="42841">
                  <c:v>8.5681999999999992</c:v>
                </c:pt>
                <c:pt idx="42842">
                  <c:v>8.5684000000000005</c:v>
                </c:pt>
                <c:pt idx="42843">
                  <c:v>8.5686</c:v>
                </c:pt>
                <c:pt idx="42844">
                  <c:v>8.5687999999999995</c:v>
                </c:pt>
                <c:pt idx="42845">
                  <c:v>8.5690000000000008</c:v>
                </c:pt>
                <c:pt idx="42846">
                  <c:v>8.5692000000000004</c:v>
                </c:pt>
                <c:pt idx="42847">
                  <c:v>8.5693999999999999</c:v>
                </c:pt>
                <c:pt idx="42848">
                  <c:v>8.5695999999999994</c:v>
                </c:pt>
                <c:pt idx="42849">
                  <c:v>8.5698000000000008</c:v>
                </c:pt>
                <c:pt idx="42850">
                  <c:v>8.57</c:v>
                </c:pt>
                <c:pt idx="42851">
                  <c:v>8.5701999999999998</c:v>
                </c:pt>
                <c:pt idx="42852">
                  <c:v>8.5703999999999994</c:v>
                </c:pt>
                <c:pt idx="42853">
                  <c:v>8.5706000000000007</c:v>
                </c:pt>
                <c:pt idx="42854">
                  <c:v>8.5708000000000002</c:v>
                </c:pt>
                <c:pt idx="42855">
                  <c:v>8.5709999999999997</c:v>
                </c:pt>
                <c:pt idx="42856">
                  <c:v>8.5711999999999993</c:v>
                </c:pt>
                <c:pt idx="42857">
                  <c:v>8.5714000000000006</c:v>
                </c:pt>
                <c:pt idx="42858">
                  <c:v>8.5716000000000001</c:v>
                </c:pt>
                <c:pt idx="42859">
                  <c:v>8.5717999999999996</c:v>
                </c:pt>
                <c:pt idx="42860">
                  <c:v>8.5719999999999992</c:v>
                </c:pt>
                <c:pt idx="42861">
                  <c:v>8.5722000000000005</c:v>
                </c:pt>
                <c:pt idx="42862">
                  <c:v>8.5724</c:v>
                </c:pt>
                <c:pt idx="42863">
                  <c:v>8.5725999999999996</c:v>
                </c:pt>
                <c:pt idx="42864">
                  <c:v>8.5728000000000009</c:v>
                </c:pt>
                <c:pt idx="42865">
                  <c:v>8.5730000000000004</c:v>
                </c:pt>
                <c:pt idx="42866">
                  <c:v>8.5731999999999999</c:v>
                </c:pt>
                <c:pt idx="42867">
                  <c:v>8.5733999999999995</c:v>
                </c:pt>
                <c:pt idx="42868">
                  <c:v>8.5736000000000008</c:v>
                </c:pt>
                <c:pt idx="42869">
                  <c:v>8.5738000000000003</c:v>
                </c:pt>
                <c:pt idx="42870">
                  <c:v>8.5739999999999998</c:v>
                </c:pt>
                <c:pt idx="42871">
                  <c:v>8.5741999999999994</c:v>
                </c:pt>
                <c:pt idx="42872">
                  <c:v>8.5744000000000007</c:v>
                </c:pt>
                <c:pt idx="42873">
                  <c:v>8.5746000000000002</c:v>
                </c:pt>
                <c:pt idx="42874">
                  <c:v>8.5747999999999998</c:v>
                </c:pt>
                <c:pt idx="42875">
                  <c:v>8.5749999999999993</c:v>
                </c:pt>
                <c:pt idx="42876">
                  <c:v>8.5752000000000006</c:v>
                </c:pt>
                <c:pt idx="42877">
                  <c:v>8.5754000000000001</c:v>
                </c:pt>
                <c:pt idx="42878">
                  <c:v>8.5755999999999997</c:v>
                </c:pt>
                <c:pt idx="42879">
                  <c:v>8.5757999999999992</c:v>
                </c:pt>
                <c:pt idx="42880">
                  <c:v>8.5760000000000005</c:v>
                </c:pt>
                <c:pt idx="42881">
                  <c:v>8.5762</c:v>
                </c:pt>
                <c:pt idx="42882">
                  <c:v>8.5763999999999996</c:v>
                </c:pt>
                <c:pt idx="42883">
                  <c:v>8.5765999999999991</c:v>
                </c:pt>
                <c:pt idx="42884">
                  <c:v>8.5768000000000004</c:v>
                </c:pt>
                <c:pt idx="42885">
                  <c:v>8.577</c:v>
                </c:pt>
                <c:pt idx="42886">
                  <c:v>8.5771999999999995</c:v>
                </c:pt>
                <c:pt idx="42887">
                  <c:v>8.5774000000000008</c:v>
                </c:pt>
                <c:pt idx="42888">
                  <c:v>8.5776000000000003</c:v>
                </c:pt>
                <c:pt idx="42889">
                  <c:v>8.5777999999999999</c:v>
                </c:pt>
                <c:pt idx="42890">
                  <c:v>8.5779999999999994</c:v>
                </c:pt>
                <c:pt idx="42891">
                  <c:v>8.5782000000000007</c:v>
                </c:pt>
                <c:pt idx="42892">
                  <c:v>8.5784000000000002</c:v>
                </c:pt>
                <c:pt idx="42893">
                  <c:v>8.5785999999999998</c:v>
                </c:pt>
                <c:pt idx="42894">
                  <c:v>8.5787999999999993</c:v>
                </c:pt>
                <c:pt idx="42895">
                  <c:v>8.5790000000000006</c:v>
                </c:pt>
                <c:pt idx="42896">
                  <c:v>8.5792000000000002</c:v>
                </c:pt>
                <c:pt idx="42897">
                  <c:v>8.5793999999999997</c:v>
                </c:pt>
                <c:pt idx="42898">
                  <c:v>8.5795999999999992</c:v>
                </c:pt>
                <c:pt idx="42899">
                  <c:v>8.5798000000000005</c:v>
                </c:pt>
                <c:pt idx="42900">
                  <c:v>8.58</c:v>
                </c:pt>
                <c:pt idx="42901">
                  <c:v>8.5801999999999996</c:v>
                </c:pt>
                <c:pt idx="42902">
                  <c:v>8.5803999999999991</c:v>
                </c:pt>
                <c:pt idx="42903">
                  <c:v>8.5806000000000004</c:v>
                </c:pt>
                <c:pt idx="42904">
                  <c:v>8.5808</c:v>
                </c:pt>
                <c:pt idx="42905">
                  <c:v>8.5809999999999995</c:v>
                </c:pt>
                <c:pt idx="42906">
                  <c:v>8.5812000000000008</c:v>
                </c:pt>
                <c:pt idx="42907">
                  <c:v>8.5814000000000004</c:v>
                </c:pt>
                <c:pt idx="42908">
                  <c:v>8.5815999999999999</c:v>
                </c:pt>
                <c:pt idx="42909">
                  <c:v>8.5817999999999994</c:v>
                </c:pt>
                <c:pt idx="42910">
                  <c:v>8.5820000000000007</c:v>
                </c:pt>
                <c:pt idx="42911">
                  <c:v>8.5822000000000003</c:v>
                </c:pt>
                <c:pt idx="42912">
                  <c:v>8.5823999999999998</c:v>
                </c:pt>
                <c:pt idx="42913">
                  <c:v>8.5825999999999993</c:v>
                </c:pt>
                <c:pt idx="42914">
                  <c:v>8.5828000000000007</c:v>
                </c:pt>
                <c:pt idx="42915">
                  <c:v>8.5830000000000002</c:v>
                </c:pt>
                <c:pt idx="42916">
                  <c:v>8.5831999999999997</c:v>
                </c:pt>
                <c:pt idx="42917">
                  <c:v>8.5833999999999993</c:v>
                </c:pt>
                <c:pt idx="42918">
                  <c:v>8.5836000000000006</c:v>
                </c:pt>
                <c:pt idx="42919">
                  <c:v>8.5838000000000001</c:v>
                </c:pt>
                <c:pt idx="42920">
                  <c:v>8.5839999999999996</c:v>
                </c:pt>
                <c:pt idx="42921">
                  <c:v>8.5841999999999992</c:v>
                </c:pt>
                <c:pt idx="42922">
                  <c:v>8.5844000000000005</c:v>
                </c:pt>
                <c:pt idx="42923">
                  <c:v>8.5846</c:v>
                </c:pt>
                <c:pt idx="42924">
                  <c:v>8.5847999999999995</c:v>
                </c:pt>
                <c:pt idx="42925">
                  <c:v>8.5850000000000009</c:v>
                </c:pt>
                <c:pt idx="42926">
                  <c:v>8.5852000000000004</c:v>
                </c:pt>
                <c:pt idx="42927">
                  <c:v>8.5853999999999999</c:v>
                </c:pt>
                <c:pt idx="42928">
                  <c:v>8.5855999999999995</c:v>
                </c:pt>
                <c:pt idx="42929">
                  <c:v>8.5858000000000008</c:v>
                </c:pt>
                <c:pt idx="42930">
                  <c:v>8.5860000000000003</c:v>
                </c:pt>
                <c:pt idx="42931">
                  <c:v>8.5861999999999998</c:v>
                </c:pt>
                <c:pt idx="42932">
                  <c:v>8.5863999999999994</c:v>
                </c:pt>
                <c:pt idx="42933">
                  <c:v>8.5866000000000007</c:v>
                </c:pt>
                <c:pt idx="42934">
                  <c:v>8.5868000000000002</c:v>
                </c:pt>
                <c:pt idx="42935">
                  <c:v>8.5869999999999997</c:v>
                </c:pt>
                <c:pt idx="42936">
                  <c:v>8.5871999999999993</c:v>
                </c:pt>
                <c:pt idx="42937">
                  <c:v>8.5874000000000006</c:v>
                </c:pt>
                <c:pt idx="42938">
                  <c:v>8.5876000000000001</c:v>
                </c:pt>
                <c:pt idx="42939">
                  <c:v>8.5877999999999997</c:v>
                </c:pt>
                <c:pt idx="42940">
                  <c:v>8.5879999999999992</c:v>
                </c:pt>
                <c:pt idx="42941">
                  <c:v>8.5882000000000005</c:v>
                </c:pt>
                <c:pt idx="42942">
                  <c:v>8.5884</c:v>
                </c:pt>
                <c:pt idx="42943">
                  <c:v>8.5885999999999996</c:v>
                </c:pt>
                <c:pt idx="42944">
                  <c:v>8.5888000000000009</c:v>
                </c:pt>
                <c:pt idx="42945">
                  <c:v>8.5890000000000004</c:v>
                </c:pt>
                <c:pt idx="42946">
                  <c:v>8.5891999999999999</c:v>
                </c:pt>
                <c:pt idx="42947">
                  <c:v>8.5893999999999995</c:v>
                </c:pt>
                <c:pt idx="42948">
                  <c:v>8.5896000000000008</c:v>
                </c:pt>
                <c:pt idx="42949">
                  <c:v>8.5898000000000003</c:v>
                </c:pt>
                <c:pt idx="42950">
                  <c:v>8.59</c:v>
                </c:pt>
                <c:pt idx="42951">
                  <c:v>8.5901999999999994</c:v>
                </c:pt>
                <c:pt idx="42952">
                  <c:v>8.5904000000000007</c:v>
                </c:pt>
                <c:pt idx="42953">
                  <c:v>8.5906000000000002</c:v>
                </c:pt>
                <c:pt idx="42954">
                  <c:v>8.5907999999999998</c:v>
                </c:pt>
                <c:pt idx="42955">
                  <c:v>8.5909999999999993</c:v>
                </c:pt>
                <c:pt idx="42956">
                  <c:v>8.5912000000000006</c:v>
                </c:pt>
                <c:pt idx="42957">
                  <c:v>8.5914000000000001</c:v>
                </c:pt>
                <c:pt idx="42958">
                  <c:v>8.5915999999999997</c:v>
                </c:pt>
                <c:pt idx="42959">
                  <c:v>8.5917999999999992</c:v>
                </c:pt>
                <c:pt idx="42960">
                  <c:v>8.5920000000000005</c:v>
                </c:pt>
                <c:pt idx="42961">
                  <c:v>8.5922000000000001</c:v>
                </c:pt>
                <c:pt idx="42962">
                  <c:v>8.5923999999999996</c:v>
                </c:pt>
                <c:pt idx="42963">
                  <c:v>8.5925999999999991</c:v>
                </c:pt>
                <c:pt idx="42964">
                  <c:v>8.5928000000000004</c:v>
                </c:pt>
                <c:pt idx="42965">
                  <c:v>8.593</c:v>
                </c:pt>
                <c:pt idx="42966">
                  <c:v>8.5931999999999995</c:v>
                </c:pt>
                <c:pt idx="42967">
                  <c:v>8.5934000000000008</c:v>
                </c:pt>
                <c:pt idx="42968">
                  <c:v>8.5936000000000003</c:v>
                </c:pt>
                <c:pt idx="42969">
                  <c:v>8.5937999999999999</c:v>
                </c:pt>
                <c:pt idx="42970">
                  <c:v>8.5939999999999994</c:v>
                </c:pt>
                <c:pt idx="42971">
                  <c:v>8.5942000000000007</c:v>
                </c:pt>
                <c:pt idx="42972">
                  <c:v>8.5944000000000003</c:v>
                </c:pt>
                <c:pt idx="42973">
                  <c:v>8.5945999999999998</c:v>
                </c:pt>
                <c:pt idx="42974">
                  <c:v>8.5947999999999993</c:v>
                </c:pt>
                <c:pt idx="42975">
                  <c:v>8.5950000000000006</c:v>
                </c:pt>
                <c:pt idx="42976">
                  <c:v>8.5952000000000002</c:v>
                </c:pt>
                <c:pt idx="42977">
                  <c:v>8.5953999999999997</c:v>
                </c:pt>
                <c:pt idx="42978">
                  <c:v>8.5955999999999992</c:v>
                </c:pt>
                <c:pt idx="42979">
                  <c:v>8.5958000000000006</c:v>
                </c:pt>
                <c:pt idx="42980">
                  <c:v>8.5960000000000001</c:v>
                </c:pt>
                <c:pt idx="42981">
                  <c:v>8.5961999999999996</c:v>
                </c:pt>
                <c:pt idx="42982">
                  <c:v>8.5963999999999992</c:v>
                </c:pt>
                <c:pt idx="42983">
                  <c:v>8.5966000000000005</c:v>
                </c:pt>
                <c:pt idx="42984">
                  <c:v>8.5968</c:v>
                </c:pt>
                <c:pt idx="42985">
                  <c:v>8.5969999999999995</c:v>
                </c:pt>
                <c:pt idx="42986">
                  <c:v>8.5972000000000008</c:v>
                </c:pt>
                <c:pt idx="42987">
                  <c:v>8.5974000000000004</c:v>
                </c:pt>
                <c:pt idx="42988">
                  <c:v>8.5975999999999999</c:v>
                </c:pt>
                <c:pt idx="42989">
                  <c:v>8.5977999999999994</c:v>
                </c:pt>
                <c:pt idx="42990">
                  <c:v>8.5980000000000008</c:v>
                </c:pt>
                <c:pt idx="42991">
                  <c:v>8.5982000000000003</c:v>
                </c:pt>
                <c:pt idx="42992">
                  <c:v>8.5983999999999998</c:v>
                </c:pt>
                <c:pt idx="42993">
                  <c:v>8.5985999999999994</c:v>
                </c:pt>
                <c:pt idx="42994">
                  <c:v>8.5988000000000007</c:v>
                </c:pt>
                <c:pt idx="42995">
                  <c:v>8.5990000000000002</c:v>
                </c:pt>
                <c:pt idx="42996">
                  <c:v>8.5991999999999997</c:v>
                </c:pt>
                <c:pt idx="42997">
                  <c:v>8.5993999999999993</c:v>
                </c:pt>
                <c:pt idx="42998">
                  <c:v>8.5996000000000006</c:v>
                </c:pt>
                <c:pt idx="42999">
                  <c:v>8.5998000000000001</c:v>
                </c:pt>
                <c:pt idx="43000">
                  <c:v>8.6</c:v>
                </c:pt>
                <c:pt idx="43001">
                  <c:v>8.6001999999999992</c:v>
                </c:pt>
                <c:pt idx="43002">
                  <c:v>8.6004000000000005</c:v>
                </c:pt>
                <c:pt idx="43003">
                  <c:v>8.6006</c:v>
                </c:pt>
                <c:pt idx="43004">
                  <c:v>8.6007999999999996</c:v>
                </c:pt>
                <c:pt idx="43005">
                  <c:v>8.6010000000000009</c:v>
                </c:pt>
                <c:pt idx="43006">
                  <c:v>8.6012000000000004</c:v>
                </c:pt>
                <c:pt idx="43007">
                  <c:v>8.6013999999999999</c:v>
                </c:pt>
                <c:pt idx="43008">
                  <c:v>8.6015999999999995</c:v>
                </c:pt>
                <c:pt idx="43009">
                  <c:v>8.6018000000000008</c:v>
                </c:pt>
                <c:pt idx="43010">
                  <c:v>8.6020000000000003</c:v>
                </c:pt>
                <c:pt idx="43011">
                  <c:v>8.6021999999999998</c:v>
                </c:pt>
                <c:pt idx="43012">
                  <c:v>8.6023999999999994</c:v>
                </c:pt>
                <c:pt idx="43013">
                  <c:v>8.6026000000000007</c:v>
                </c:pt>
                <c:pt idx="43014">
                  <c:v>8.6028000000000002</c:v>
                </c:pt>
                <c:pt idx="43015">
                  <c:v>8.6029999999999998</c:v>
                </c:pt>
                <c:pt idx="43016">
                  <c:v>8.6031999999999993</c:v>
                </c:pt>
                <c:pt idx="43017">
                  <c:v>8.6034000000000006</c:v>
                </c:pt>
                <c:pt idx="43018">
                  <c:v>8.6036000000000001</c:v>
                </c:pt>
                <c:pt idx="43019">
                  <c:v>8.6037999999999997</c:v>
                </c:pt>
                <c:pt idx="43020">
                  <c:v>8.6039999999999992</c:v>
                </c:pt>
                <c:pt idx="43021">
                  <c:v>8.6042000000000005</c:v>
                </c:pt>
                <c:pt idx="43022">
                  <c:v>8.6044</c:v>
                </c:pt>
                <c:pt idx="43023">
                  <c:v>8.6045999999999996</c:v>
                </c:pt>
                <c:pt idx="43024">
                  <c:v>8.6047999999999991</c:v>
                </c:pt>
                <c:pt idx="43025">
                  <c:v>8.6050000000000004</c:v>
                </c:pt>
                <c:pt idx="43026">
                  <c:v>8.6052</c:v>
                </c:pt>
                <c:pt idx="43027">
                  <c:v>8.6053999999999995</c:v>
                </c:pt>
                <c:pt idx="43028">
                  <c:v>8.6056000000000008</c:v>
                </c:pt>
                <c:pt idx="43029">
                  <c:v>8.6058000000000003</c:v>
                </c:pt>
                <c:pt idx="43030">
                  <c:v>8.6059999999999999</c:v>
                </c:pt>
                <c:pt idx="43031">
                  <c:v>8.6061999999999994</c:v>
                </c:pt>
                <c:pt idx="43032">
                  <c:v>8.6064000000000007</c:v>
                </c:pt>
                <c:pt idx="43033">
                  <c:v>8.6066000000000003</c:v>
                </c:pt>
                <c:pt idx="43034">
                  <c:v>8.6067999999999998</c:v>
                </c:pt>
                <c:pt idx="43035">
                  <c:v>8.6069999999999993</c:v>
                </c:pt>
                <c:pt idx="43036">
                  <c:v>8.6072000000000006</c:v>
                </c:pt>
                <c:pt idx="43037">
                  <c:v>8.6074000000000002</c:v>
                </c:pt>
                <c:pt idx="43038">
                  <c:v>8.6075999999999997</c:v>
                </c:pt>
                <c:pt idx="43039">
                  <c:v>8.6077999999999992</c:v>
                </c:pt>
                <c:pt idx="43040">
                  <c:v>8.6080000000000005</c:v>
                </c:pt>
                <c:pt idx="43041">
                  <c:v>8.6082000000000001</c:v>
                </c:pt>
                <c:pt idx="43042">
                  <c:v>8.6083999999999996</c:v>
                </c:pt>
                <c:pt idx="43043">
                  <c:v>8.6085999999999991</c:v>
                </c:pt>
                <c:pt idx="43044">
                  <c:v>8.6088000000000005</c:v>
                </c:pt>
                <c:pt idx="43045">
                  <c:v>8.609</c:v>
                </c:pt>
                <c:pt idx="43046">
                  <c:v>8.6091999999999995</c:v>
                </c:pt>
                <c:pt idx="43047">
                  <c:v>8.6094000000000008</c:v>
                </c:pt>
                <c:pt idx="43048">
                  <c:v>8.6096000000000004</c:v>
                </c:pt>
                <c:pt idx="43049">
                  <c:v>8.6097999999999999</c:v>
                </c:pt>
                <c:pt idx="43050">
                  <c:v>8.61</c:v>
                </c:pt>
                <c:pt idx="43051">
                  <c:v>8.6102000000000007</c:v>
                </c:pt>
                <c:pt idx="43052">
                  <c:v>8.6104000000000003</c:v>
                </c:pt>
                <c:pt idx="43053">
                  <c:v>8.6105999999999998</c:v>
                </c:pt>
                <c:pt idx="43054">
                  <c:v>8.6107999999999993</c:v>
                </c:pt>
                <c:pt idx="43055">
                  <c:v>8.6110000000000007</c:v>
                </c:pt>
                <c:pt idx="43056">
                  <c:v>8.6112000000000002</c:v>
                </c:pt>
                <c:pt idx="43057">
                  <c:v>8.6113999999999997</c:v>
                </c:pt>
                <c:pt idx="43058">
                  <c:v>8.6115999999999993</c:v>
                </c:pt>
                <c:pt idx="43059">
                  <c:v>8.6118000000000006</c:v>
                </c:pt>
                <c:pt idx="43060">
                  <c:v>8.6120000000000001</c:v>
                </c:pt>
                <c:pt idx="43061">
                  <c:v>8.6121999999999996</c:v>
                </c:pt>
                <c:pt idx="43062">
                  <c:v>8.6123999999999992</c:v>
                </c:pt>
                <c:pt idx="43063">
                  <c:v>8.6126000000000005</c:v>
                </c:pt>
                <c:pt idx="43064">
                  <c:v>8.6128</c:v>
                </c:pt>
                <c:pt idx="43065">
                  <c:v>8.6129999999999995</c:v>
                </c:pt>
                <c:pt idx="43066">
                  <c:v>8.6132000000000009</c:v>
                </c:pt>
                <c:pt idx="43067">
                  <c:v>8.6134000000000004</c:v>
                </c:pt>
                <c:pt idx="43068">
                  <c:v>8.6135999999999999</c:v>
                </c:pt>
                <c:pt idx="43069">
                  <c:v>8.6137999999999995</c:v>
                </c:pt>
                <c:pt idx="43070">
                  <c:v>8.6140000000000008</c:v>
                </c:pt>
                <c:pt idx="43071">
                  <c:v>8.6142000000000003</c:v>
                </c:pt>
                <c:pt idx="43072">
                  <c:v>8.6143999999999998</c:v>
                </c:pt>
                <c:pt idx="43073">
                  <c:v>8.6145999999999994</c:v>
                </c:pt>
                <c:pt idx="43074">
                  <c:v>8.6148000000000007</c:v>
                </c:pt>
                <c:pt idx="43075">
                  <c:v>8.6150000000000002</c:v>
                </c:pt>
                <c:pt idx="43076">
                  <c:v>8.6151999999999997</c:v>
                </c:pt>
                <c:pt idx="43077">
                  <c:v>8.6153999999999993</c:v>
                </c:pt>
                <c:pt idx="43078">
                  <c:v>8.6156000000000006</c:v>
                </c:pt>
                <c:pt idx="43079">
                  <c:v>8.6158000000000001</c:v>
                </c:pt>
                <c:pt idx="43080">
                  <c:v>8.6159999999999997</c:v>
                </c:pt>
                <c:pt idx="43081">
                  <c:v>8.6161999999999992</c:v>
                </c:pt>
                <c:pt idx="43082">
                  <c:v>8.6164000000000005</c:v>
                </c:pt>
                <c:pt idx="43083">
                  <c:v>8.6166</c:v>
                </c:pt>
                <c:pt idx="43084">
                  <c:v>8.6167999999999996</c:v>
                </c:pt>
                <c:pt idx="43085">
                  <c:v>8.6170000000000009</c:v>
                </c:pt>
                <c:pt idx="43086">
                  <c:v>8.6172000000000004</c:v>
                </c:pt>
                <c:pt idx="43087">
                  <c:v>8.6173999999999999</c:v>
                </c:pt>
                <c:pt idx="43088">
                  <c:v>8.6175999999999995</c:v>
                </c:pt>
                <c:pt idx="43089">
                  <c:v>8.6178000000000008</c:v>
                </c:pt>
                <c:pt idx="43090">
                  <c:v>8.6180000000000003</c:v>
                </c:pt>
                <c:pt idx="43091">
                  <c:v>8.6181999999999999</c:v>
                </c:pt>
                <c:pt idx="43092">
                  <c:v>8.6183999999999994</c:v>
                </c:pt>
                <c:pt idx="43093">
                  <c:v>8.6186000000000007</c:v>
                </c:pt>
                <c:pt idx="43094">
                  <c:v>8.6188000000000002</c:v>
                </c:pt>
                <c:pt idx="43095">
                  <c:v>8.6189999999999998</c:v>
                </c:pt>
                <c:pt idx="43096">
                  <c:v>8.6191999999999993</c:v>
                </c:pt>
                <c:pt idx="43097">
                  <c:v>8.6194000000000006</c:v>
                </c:pt>
                <c:pt idx="43098">
                  <c:v>8.6196000000000002</c:v>
                </c:pt>
                <c:pt idx="43099">
                  <c:v>8.6197999999999997</c:v>
                </c:pt>
                <c:pt idx="43100">
                  <c:v>8.6199999999999992</c:v>
                </c:pt>
                <c:pt idx="43101">
                  <c:v>8.6202000000000005</c:v>
                </c:pt>
                <c:pt idx="43102">
                  <c:v>8.6204000000000001</c:v>
                </c:pt>
                <c:pt idx="43103">
                  <c:v>8.6205999999999996</c:v>
                </c:pt>
                <c:pt idx="43104">
                  <c:v>8.6207999999999991</c:v>
                </c:pt>
                <c:pt idx="43105">
                  <c:v>8.6210000000000004</c:v>
                </c:pt>
                <c:pt idx="43106">
                  <c:v>8.6212</c:v>
                </c:pt>
                <c:pt idx="43107">
                  <c:v>8.6213999999999995</c:v>
                </c:pt>
                <c:pt idx="43108">
                  <c:v>8.6216000000000008</c:v>
                </c:pt>
                <c:pt idx="43109">
                  <c:v>8.6218000000000004</c:v>
                </c:pt>
                <c:pt idx="43110">
                  <c:v>8.6219999999999999</c:v>
                </c:pt>
                <c:pt idx="43111">
                  <c:v>8.6221999999999994</c:v>
                </c:pt>
                <c:pt idx="43112">
                  <c:v>8.6224000000000007</c:v>
                </c:pt>
                <c:pt idx="43113">
                  <c:v>8.6226000000000003</c:v>
                </c:pt>
                <c:pt idx="43114">
                  <c:v>8.6227999999999998</c:v>
                </c:pt>
                <c:pt idx="43115">
                  <c:v>8.6229999999999993</c:v>
                </c:pt>
                <c:pt idx="43116">
                  <c:v>8.6232000000000006</c:v>
                </c:pt>
                <c:pt idx="43117">
                  <c:v>8.6234000000000002</c:v>
                </c:pt>
                <c:pt idx="43118">
                  <c:v>8.6235999999999997</c:v>
                </c:pt>
                <c:pt idx="43119">
                  <c:v>8.6237999999999992</c:v>
                </c:pt>
                <c:pt idx="43120">
                  <c:v>8.6240000000000006</c:v>
                </c:pt>
                <c:pt idx="43121">
                  <c:v>8.6242000000000001</c:v>
                </c:pt>
                <c:pt idx="43122">
                  <c:v>8.6243999999999996</c:v>
                </c:pt>
                <c:pt idx="43123">
                  <c:v>8.6245999999999992</c:v>
                </c:pt>
                <c:pt idx="43124">
                  <c:v>8.6248000000000005</c:v>
                </c:pt>
                <c:pt idx="43125">
                  <c:v>8.625</c:v>
                </c:pt>
                <c:pt idx="43126">
                  <c:v>8.6251999999999995</c:v>
                </c:pt>
                <c:pt idx="43127">
                  <c:v>8.6254000000000008</c:v>
                </c:pt>
                <c:pt idx="43128">
                  <c:v>8.6256000000000004</c:v>
                </c:pt>
                <c:pt idx="43129">
                  <c:v>8.6257999999999999</c:v>
                </c:pt>
                <c:pt idx="43130">
                  <c:v>8.6259999999999994</c:v>
                </c:pt>
                <c:pt idx="43131">
                  <c:v>8.6262000000000008</c:v>
                </c:pt>
                <c:pt idx="43132">
                  <c:v>8.6264000000000003</c:v>
                </c:pt>
                <c:pt idx="43133">
                  <c:v>8.6265999999999998</c:v>
                </c:pt>
                <c:pt idx="43134">
                  <c:v>8.6267999999999994</c:v>
                </c:pt>
                <c:pt idx="43135">
                  <c:v>8.6270000000000007</c:v>
                </c:pt>
                <c:pt idx="43136">
                  <c:v>8.6272000000000002</c:v>
                </c:pt>
                <c:pt idx="43137">
                  <c:v>8.6273999999999997</c:v>
                </c:pt>
                <c:pt idx="43138">
                  <c:v>8.6275999999999993</c:v>
                </c:pt>
                <c:pt idx="43139">
                  <c:v>8.6278000000000006</c:v>
                </c:pt>
                <c:pt idx="43140">
                  <c:v>8.6280000000000001</c:v>
                </c:pt>
                <c:pt idx="43141">
                  <c:v>8.6281999999999996</c:v>
                </c:pt>
                <c:pt idx="43142">
                  <c:v>8.6283999999999992</c:v>
                </c:pt>
                <c:pt idx="43143">
                  <c:v>8.6286000000000005</c:v>
                </c:pt>
                <c:pt idx="43144">
                  <c:v>8.6288</c:v>
                </c:pt>
                <c:pt idx="43145">
                  <c:v>8.6289999999999996</c:v>
                </c:pt>
                <c:pt idx="43146">
                  <c:v>8.6292000000000009</c:v>
                </c:pt>
                <c:pt idx="43147">
                  <c:v>8.6294000000000004</c:v>
                </c:pt>
                <c:pt idx="43148">
                  <c:v>8.6295999999999999</c:v>
                </c:pt>
                <c:pt idx="43149">
                  <c:v>8.6297999999999995</c:v>
                </c:pt>
                <c:pt idx="43150">
                  <c:v>8.6300000000000008</c:v>
                </c:pt>
                <c:pt idx="43151">
                  <c:v>8.6302000000000003</c:v>
                </c:pt>
                <c:pt idx="43152">
                  <c:v>8.6303999999999998</c:v>
                </c:pt>
                <c:pt idx="43153">
                  <c:v>8.6305999999999994</c:v>
                </c:pt>
                <c:pt idx="43154">
                  <c:v>8.6308000000000007</c:v>
                </c:pt>
                <c:pt idx="43155">
                  <c:v>8.6310000000000002</c:v>
                </c:pt>
                <c:pt idx="43156">
                  <c:v>8.6311999999999998</c:v>
                </c:pt>
                <c:pt idx="43157">
                  <c:v>8.6313999999999993</c:v>
                </c:pt>
                <c:pt idx="43158">
                  <c:v>8.6316000000000006</c:v>
                </c:pt>
                <c:pt idx="43159">
                  <c:v>8.6318000000000001</c:v>
                </c:pt>
                <c:pt idx="43160">
                  <c:v>8.6319999999999997</c:v>
                </c:pt>
                <c:pt idx="43161">
                  <c:v>8.6321999999999992</c:v>
                </c:pt>
                <c:pt idx="43162">
                  <c:v>8.6324000000000005</c:v>
                </c:pt>
                <c:pt idx="43163">
                  <c:v>8.6326000000000001</c:v>
                </c:pt>
                <c:pt idx="43164">
                  <c:v>8.6327999999999996</c:v>
                </c:pt>
                <c:pt idx="43165">
                  <c:v>8.6329999999999991</c:v>
                </c:pt>
                <c:pt idx="43166">
                  <c:v>8.6332000000000004</c:v>
                </c:pt>
                <c:pt idx="43167">
                  <c:v>8.6334</c:v>
                </c:pt>
                <c:pt idx="43168">
                  <c:v>8.6335999999999995</c:v>
                </c:pt>
                <c:pt idx="43169">
                  <c:v>8.6338000000000008</c:v>
                </c:pt>
                <c:pt idx="43170">
                  <c:v>8.6340000000000003</c:v>
                </c:pt>
                <c:pt idx="43171">
                  <c:v>8.6341999999999999</c:v>
                </c:pt>
                <c:pt idx="43172">
                  <c:v>8.6343999999999994</c:v>
                </c:pt>
                <c:pt idx="43173">
                  <c:v>8.6346000000000007</c:v>
                </c:pt>
                <c:pt idx="43174">
                  <c:v>8.6348000000000003</c:v>
                </c:pt>
                <c:pt idx="43175">
                  <c:v>8.6349999999999998</c:v>
                </c:pt>
                <c:pt idx="43176">
                  <c:v>8.6351999999999993</c:v>
                </c:pt>
                <c:pt idx="43177">
                  <c:v>8.6354000000000006</c:v>
                </c:pt>
                <c:pt idx="43178">
                  <c:v>8.6356000000000002</c:v>
                </c:pt>
                <c:pt idx="43179">
                  <c:v>8.6357999999999997</c:v>
                </c:pt>
                <c:pt idx="43180">
                  <c:v>8.6359999999999992</c:v>
                </c:pt>
                <c:pt idx="43181">
                  <c:v>8.6362000000000005</c:v>
                </c:pt>
                <c:pt idx="43182">
                  <c:v>8.6364000000000001</c:v>
                </c:pt>
                <c:pt idx="43183">
                  <c:v>8.6365999999999996</c:v>
                </c:pt>
                <c:pt idx="43184">
                  <c:v>8.6367999999999991</c:v>
                </c:pt>
                <c:pt idx="43185">
                  <c:v>8.6370000000000005</c:v>
                </c:pt>
                <c:pt idx="43186">
                  <c:v>8.6372</c:v>
                </c:pt>
                <c:pt idx="43187">
                  <c:v>8.6373999999999995</c:v>
                </c:pt>
                <c:pt idx="43188">
                  <c:v>8.6376000000000008</c:v>
                </c:pt>
                <c:pt idx="43189">
                  <c:v>8.6378000000000004</c:v>
                </c:pt>
                <c:pt idx="43190">
                  <c:v>8.6379999999999999</c:v>
                </c:pt>
                <c:pt idx="43191">
                  <c:v>8.6381999999999994</c:v>
                </c:pt>
                <c:pt idx="43192">
                  <c:v>8.6384000000000007</c:v>
                </c:pt>
                <c:pt idx="43193">
                  <c:v>8.6386000000000003</c:v>
                </c:pt>
                <c:pt idx="43194">
                  <c:v>8.6387999999999998</c:v>
                </c:pt>
                <c:pt idx="43195">
                  <c:v>8.6389999999999993</c:v>
                </c:pt>
                <c:pt idx="43196">
                  <c:v>8.6392000000000007</c:v>
                </c:pt>
                <c:pt idx="43197">
                  <c:v>8.6394000000000002</c:v>
                </c:pt>
                <c:pt idx="43198">
                  <c:v>8.6395999999999997</c:v>
                </c:pt>
                <c:pt idx="43199">
                  <c:v>8.6397999999999993</c:v>
                </c:pt>
                <c:pt idx="43200">
                  <c:v>8.64</c:v>
                </c:pt>
                <c:pt idx="43201">
                  <c:v>8.6402000000000001</c:v>
                </c:pt>
                <c:pt idx="43202">
                  <c:v>8.6403999999999996</c:v>
                </c:pt>
                <c:pt idx="43203">
                  <c:v>8.6405999999999992</c:v>
                </c:pt>
                <c:pt idx="43204">
                  <c:v>8.6408000000000005</c:v>
                </c:pt>
                <c:pt idx="43205">
                  <c:v>8.641</c:v>
                </c:pt>
                <c:pt idx="43206">
                  <c:v>8.6411999999999995</c:v>
                </c:pt>
                <c:pt idx="43207">
                  <c:v>8.6414000000000009</c:v>
                </c:pt>
                <c:pt idx="43208">
                  <c:v>8.6416000000000004</c:v>
                </c:pt>
                <c:pt idx="43209">
                  <c:v>8.6417999999999999</c:v>
                </c:pt>
                <c:pt idx="43210">
                  <c:v>8.6419999999999995</c:v>
                </c:pt>
                <c:pt idx="43211">
                  <c:v>8.6422000000000008</c:v>
                </c:pt>
                <c:pt idx="43212">
                  <c:v>8.6424000000000003</c:v>
                </c:pt>
                <c:pt idx="43213">
                  <c:v>8.6425999999999998</c:v>
                </c:pt>
                <c:pt idx="43214">
                  <c:v>8.6427999999999994</c:v>
                </c:pt>
                <c:pt idx="43215">
                  <c:v>8.6430000000000007</c:v>
                </c:pt>
                <c:pt idx="43216">
                  <c:v>8.6432000000000002</c:v>
                </c:pt>
                <c:pt idx="43217">
                  <c:v>8.6433999999999997</c:v>
                </c:pt>
                <c:pt idx="43218">
                  <c:v>8.6435999999999993</c:v>
                </c:pt>
                <c:pt idx="43219">
                  <c:v>8.6438000000000006</c:v>
                </c:pt>
                <c:pt idx="43220">
                  <c:v>8.6440000000000001</c:v>
                </c:pt>
                <c:pt idx="43221">
                  <c:v>8.6441999999999997</c:v>
                </c:pt>
                <c:pt idx="43222">
                  <c:v>8.6443999999999992</c:v>
                </c:pt>
                <c:pt idx="43223">
                  <c:v>8.6446000000000005</c:v>
                </c:pt>
                <c:pt idx="43224">
                  <c:v>8.6448</c:v>
                </c:pt>
                <c:pt idx="43225">
                  <c:v>8.6449999999999996</c:v>
                </c:pt>
                <c:pt idx="43226">
                  <c:v>8.6452000000000009</c:v>
                </c:pt>
                <c:pt idx="43227">
                  <c:v>8.6454000000000004</c:v>
                </c:pt>
                <c:pt idx="43228">
                  <c:v>8.6456</c:v>
                </c:pt>
                <c:pt idx="43229">
                  <c:v>8.6457999999999995</c:v>
                </c:pt>
                <c:pt idx="43230">
                  <c:v>8.6460000000000008</c:v>
                </c:pt>
                <c:pt idx="43231">
                  <c:v>8.6462000000000003</c:v>
                </c:pt>
                <c:pt idx="43232">
                  <c:v>8.6463999999999999</c:v>
                </c:pt>
                <c:pt idx="43233">
                  <c:v>8.6465999999999994</c:v>
                </c:pt>
                <c:pt idx="43234">
                  <c:v>8.6468000000000007</c:v>
                </c:pt>
                <c:pt idx="43235">
                  <c:v>8.6470000000000002</c:v>
                </c:pt>
                <c:pt idx="43236">
                  <c:v>8.6471999999999998</c:v>
                </c:pt>
                <c:pt idx="43237">
                  <c:v>8.6473999999999993</c:v>
                </c:pt>
                <c:pt idx="43238">
                  <c:v>8.6476000000000006</c:v>
                </c:pt>
                <c:pt idx="43239">
                  <c:v>8.6478000000000002</c:v>
                </c:pt>
                <c:pt idx="43240">
                  <c:v>8.6479999999999997</c:v>
                </c:pt>
                <c:pt idx="43241">
                  <c:v>8.6481999999999992</c:v>
                </c:pt>
                <c:pt idx="43242">
                  <c:v>8.6484000000000005</c:v>
                </c:pt>
                <c:pt idx="43243">
                  <c:v>8.6486000000000001</c:v>
                </c:pt>
                <c:pt idx="43244">
                  <c:v>8.6487999999999996</c:v>
                </c:pt>
                <c:pt idx="43245">
                  <c:v>8.6489999999999991</c:v>
                </c:pt>
                <c:pt idx="43246">
                  <c:v>8.6492000000000004</c:v>
                </c:pt>
                <c:pt idx="43247">
                  <c:v>8.6494</c:v>
                </c:pt>
                <c:pt idx="43248">
                  <c:v>8.6495999999999995</c:v>
                </c:pt>
                <c:pt idx="43249">
                  <c:v>8.6498000000000008</c:v>
                </c:pt>
                <c:pt idx="43250">
                  <c:v>8.65</c:v>
                </c:pt>
                <c:pt idx="43251">
                  <c:v>8.6501999999999999</c:v>
                </c:pt>
                <c:pt idx="43252">
                  <c:v>8.6503999999999994</c:v>
                </c:pt>
                <c:pt idx="43253">
                  <c:v>8.6506000000000007</c:v>
                </c:pt>
                <c:pt idx="43254">
                  <c:v>8.6508000000000003</c:v>
                </c:pt>
                <c:pt idx="43255">
                  <c:v>8.6509999999999998</c:v>
                </c:pt>
                <c:pt idx="43256">
                  <c:v>8.6511999999999993</c:v>
                </c:pt>
                <c:pt idx="43257">
                  <c:v>8.6514000000000006</c:v>
                </c:pt>
                <c:pt idx="43258">
                  <c:v>8.6516000000000002</c:v>
                </c:pt>
                <c:pt idx="43259">
                  <c:v>8.6517999999999997</c:v>
                </c:pt>
                <c:pt idx="43260">
                  <c:v>8.6519999999999992</c:v>
                </c:pt>
                <c:pt idx="43261">
                  <c:v>8.6522000000000006</c:v>
                </c:pt>
                <c:pt idx="43262">
                  <c:v>8.6524000000000001</c:v>
                </c:pt>
                <c:pt idx="43263">
                  <c:v>8.6525999999999996</c:v>
                </c:pt>
                <c:pt idx="43264">
                  <c:v>8.6527999999999992</c:v>
                </c:pt>
                <c:pt idx="43265">
                  <c:v>8.6530000000000005</c:v>
                </c:pt>
                <c:pt idx="43266">
                  <c:v>8.6532</c:v>
                </c:pt>
                <c:pt idx="43267">
                  <c:v>8.6533999999999995</c:v>
                </c:pt>
                <c:pt idx="43268">
                  <c:v>8.6536000000000008</c:v>
                </c:pt>
                <c:pt idx="43269">
                  <c:v>8.6538000000000004</c:v>
                </c:pt>
                <c:pt idx="43270">
                  <c:v>8.6539999999999999</c:v>
                </c:pt>
                <c:pt idx="43271">
                  <c:v>8.6541999999999994</c:v>
                </c:pt>
                <c:pt idx="43272">
                  <c:v>8.6544000000000008</c:v>
                </c:pt>
                <c:pt idx="43273">
                  <c:v>8.6546000000000003</c:v>
                </c:pt>
                <c:pt idx="43274">
                  <c:v>8.6547999999999998</c:v>
                </c:pt>
                <c:pt idx="43275">
                  <c:v>8.6549999999999994</c:v>
                </c:pt>
                <c:pt idx="43276">
                  <c:v>8.6552000000000007</c:v>
                </c:pt>
                <c:pt idx="43277">
                  <c:v>8.6554000000000002</c:v>
                </c:pt>
                <c:pt idx="43278">
                  <c:v>8.6555999999999997</c:v>
                </c:pt>
                <c:pt idx="43279">
                  <c:v>8.6557999999999993</c:v>
                </c:pt>
                <c:pt idx="43280">
                  <c:v>8.6560000000000006</c:v>
                </c:pt>
                <c:pt idx="43281">
                  <c:v>8.6562000000000001</c:v>
                </c:pt>
                <c:pt idx="43282">
                  <c:v>8.6563999999999997</c:v>
                </c:pt>
                <c:pt idx="43283">
                  <c:v>8.6565999999999992</c:v>
                </c:pt>
                <c:pt idx="43284">
                  <c:v>8.6568000000000005</c:v>
                </c:pt>
                <c:pt idx="43285">
                  <c:v>8.657</c:v>
                </c:pt>
                <c:pt idx="43286">
                  <c:v>8.6571999999999996</c:v>
                </c:pt>
                <c:pt idx="43287">
                  <c:v>8.6574000000000009</c:v>
                </c:pt>
                <c:pt idx="43288">
                  <c:v>8.6576000000000004</c:v>
                </c:pt>
                <c:pt idx="43289">
                  <c:v>8.6577999999999999</c:v>
                </c:pt>
                <c:pt idx="43290">
                  <c:v>8.6579999999999995</c:v>
                </c:pt>
                <c:pt idx="43291">
                  <c:v>8.6582000000000008</c:v>
                </c:pt>
                <c:pt idx="43292">
                  <c:v>8.6584000000000003</c:v>
                </c:pt>
                <c:pt idx="43293">
                  <c:v>8.6585999999999999</c:v>
                </c:pt>
                <c:pt idx="43294">
                  <c:v>8.6587999999999994</c:v>
                </c:pt>
                <c:pt idx="43295">
                  <c:v>8.6590000000000007</c:v>
                </c:pt>
                <c:pt idx="43296">
                  <c:v>8.6592000000000002</c:v>
                </c:pt>
                <c:pt idx="43297">
                  <c:v>8.6593999999999998</c:v>
                </c:pt>
                <c:pt idx="43298">
                  <c:v>8.6595999999999993</c:v>
                </c:pt>
                <c:pt idx="43299">
                  <c:v>8.6598000000000006</c:v>
                </c:pt>
                <c:pt idx="43300">
                  <c:v>8.66</c:v>
                </c:pt>
                <c:pt idx="43301">
                  <c:v>8.6601999999999997</c:v>
                </c:pt>
                <c:pt idx="43302">
                  <c:v>8.6603999999999992</c:v>
                </c:pt>
                <c:pt idx="43303">
                  <c:v>8.6606000000000005</c:v>
                </c:pt>
                <c:pt idx="43304">
                  <c:v>8.6608000000000001</c:v>
                </c:pt>
                <c:pt idx="43305">
                  <c:v>8.6609999999999996</c:v>
                </c:pt>
                <c:pt idx="43306">
                  <c:v>8.6611999999999991</c:v>
                </c:pt>
                <c:pt idx="43307">
                  <c:v>8.6614000000000004</c:v>
                </c:pt>
                <c:pt idx="43308">
                  <c:v>8.6616</c:v>
                </c:pt>
                <c:pt idx="43309">
                  <c:v>8.6617999999999995</c:v>
                </c:pt>
                <c:pt idx="43310">
                  <c:v>8.6620000000000008</c:v>
                </c:pt>
                <c:pt idx="43311">
                  <c:v>8.6622000000000003</c:v>
                </c:pt>
                <c:pt idx="43312">
                  <c:v>8.6623999999999999</c:v>
                </c:pt>
                <c:pt idx="43313">
                  <c:v>8.6625999999999994</c:v>
                </c:pt>
                <c:pt idx="43314">
                  <c:v>8.6628000000000007</c:v>
                </c:pt>
                <c:pt idx="43315">
                  <c:v>8.6630000000000003</c:v>
                </c:pt>
                <c:pt idx="43316">
                  <c:v>8.6631999999999998</c:v>
                </c:pt>
                <c:pt idx="43317">
                  <c:v>8.6633999999999993</c:v>
                </c:pt>
                <c:pt idx="43318">
                  <c:v>8.6636000000000006</c:v>
                </c:pt>
                <c:pt idx="43319">
                  <c:v>8.6638000000000002</c:v>
                </c:pt>
                <c:pt idx="43320">
                  <c:v>8.6639999999999997</c:v>
                </c:pt>
                <c:pt idx="43321">
                  <c:v>8.6641999999999992</c:v>
                </c:pt>
                <c:pt idx="43322">
                  <c:v>8.6644000000000005</c:v>
                </c:pt>
                <c:pt idx="43323">
                  <c:v>8.6646000000000001</c:v>
                </c:pt>
                <c:pt idx="43324">
                  <c:v>8.6647999999999996</c:v>
                </c:pt>
                <c:pt idx="43325">
                  <c:v>8.6649999999999991</c:v>
                </c:pt>
                <c:pt idx="43326">
                  <c:v>8.6652000000000005</c:v>
                </c:pt>
                <c:pt idx="43327">
                  <c:v>8.6654</c:v>
                </c:pt>
                <c:pt idx="43328">
                  <c:v>8.6655999999999995</c:v>
                </c:pt>
                <c:pt idx="43329">
                  <c:v>8.6658000000000008</c:v>
                </c:pt>
                <c:pt idx="43330">
                  <c:v>8.6660000000000004</c:v>
                </c:pt>
                <c:pt idx="43331">
                  <c:v>8.6661999999999999</c:v>
                </c:pt>
                <c:pt idx="43332">
                  <c:v>8.6663999999999994</c:v>
                </c:pt>
                <c:pt idx="43333">
                  <c:v>8.6666000000000007</c:v>
                </c:pt>
                <c:pt idx="43334">
                  <c:v>8.6668000000000003</c:v>
                </c:pt>
                <c:pt idx="43335">
                  <c:v>8.6669999999999998</c:v>
                </c:pt>
                <c:pt idx="43336">
                  <c:v>8.6671999999999993</c:v>
                </c:pt>
                <c:pt idx="43337">
                  <c:v>8.6674000000000007</c:v>
                </c:pt>
                <c:pt idx="43338">
                  <c:v>8.6676000000000002</c:v>
                </c:pt>
                <c:pt idx="43339">
                  <c:v>8.6677999999999997</c:v>
                </c:pt>
                <c:pt idx="43340">
                  <c:v>8.6679999999999993</c:v>
                </c:pt>
                <c:pt idx="43341">
                  <c:v>8.6682000000000006</c:v>
                </c:pt>
                <c:pt idx="43342">
                  <c:v>8.6684000000000001</c:v>
                </c:pt>
                <c:pt idx="43343">
                  <c:v>8.6685999999999996</c:v>
                </c:pt>
                <c:pt idx="43344">
                  <c:v>8.6687999999999992</c:v>
                </c:pt>
                <c:pt idx="43345">
                  <c:v>8.6690000000000005</c:v>
                </c:pt>
                <c:pt idx="43346">
                  <c:v>8.6692</c:v>
                </c:pt>
                <c:pt idx="43347">
                  <c:v>8.6693999999999996</c:v>
                </c:pt>
                <c:pt idx="43348">
                  <c:v>8.6696000000000009</c:v>
                </c:pt>
                <c:pt idx="43349">
                  <c:v>8.6698000000000004</c:v>
                </c:pt>
                <c:pt idx="43350">
                  <c:v>8.67</c:v>
                </c:pt>
                <c:pt idx="43351">
                  <c:v>8.6701999999999995</c:v>
                </c:pt>
                <c:pt idx="43352">
                  <c:v>8.6704000000000008</c:v>
                </c:pt>
                <c:pt idx="43353">
                  <c:v>8.6706000000000003</c:v>
                </c:pt>
                <c:pt idx="43354">
                  <c:v>8.6707999999999998</c:v>
                </c:pt>
                <c:pt idx="43355">
                  <c:v>8.6709999999999994</c:v>
                </c:pt>
                <c:pt idx="43356">
                  <c:v>8.6712000000000007</c:v>
                </c:pt>
                <c:pt idx="43357">
                  <c:v>8.6714000000000002</c:v>
                </c:pt>
                <c:pt idx="43358">
                  <c:v>8.6715999999999998</c:v>
                </c:pt>
                <c:pt idx="43359">
                  <c:v>8.6717999999999993</c:v>
                </c:pt>
                <c:pt idx="43360">
                  <c:v>8.6720000000000006</c:v>
                </c:pt>
                <c:pt idx="43361">
                  <c:v>8.6722000000000001</c:v>
                </c:pt>
                <c:pt idx="43362">
                  <c:v>8.6723999999999997</c:v>
                </c:pt>
                <c:pt idx="43363">
                  <c:v>8.6725999999999992</c:v>
                </c:pt>
                <c:pt idx="43364">
                  <c:v>8.6728000000000005</c:v>
                </c:pt>
                <c:pt idx="43365">
                  <c:v>8.673</c:v>
                </c:pt>
                <c:pt idx="43366">
                  <c:v>8.6731999999999996</c:v>
                </c:pt>
                <c:pt idx="43367">
                  <c:v>8.6734000000000009</c:v>
                </c:pt>
                <c:pt idx="43368">
                  <c:v>8.6736000000000004</c:v>
                </c:pt>
                <c:pt idx="43369">
                  <c:v>8.6738</c:v>
                </c:pt>
                <c:pt idx="43370">
                  <c:v>8.6739999999999995</c:v>
                </c:pt>
                <c:pt idx="43371">
                  <c:v>8.6742000000000008</c:v>
                </c:pt>
                <c:pt idx="43372">
                  <c:v>8.6744000000000003</c:v>
                </c:pt>
                <c:pt idx="43373">
                  <c:v>8.6745999999999999</c:v>
                </c:pt>
                <c:pt idx="43374">
                  <c:v>8.6747999999999994</c:v>
                </c:pt>
                <c:pt idx="43375">
                  <c:v>8.6750000000000007</c:v>
                </c:pt>
                <c:pt idx="43376">
                  <c:v>8.6752000000000002</c:v>
                </c:pt>
                <c:pt idx="43377">
                  <c:v>8.6753999999999998</c:v>
                </c:pt>
                <c:pt idx="43378">
                  <c:v>8.6755999999999993</c:v>
                </c:pt>
                <c:pt idx="43379">
                  <c:v>8.6758000000000006</c:v>
                </c:pt>
                <c:pt idx="43380">
                  <c:v>8.6760000000000002</c:v>
                </c:pt>
                <c:pt idx="43381">
                  <c:v>8.6761999999999997</c:v>
                </c:pt>
                <c:pt idx="43382">
                  <c:v>8.6763999999999992</c:v>
                </c:pt>
                <c:pt idx="43383">
                  <c:v>8.6766000000000005</c:v>
                </c:pt>
                <c:pt idx="43384">
                  <c:v>8.6768000000000001</c:v>
                </c:pt>
                <c:pt idx="43385">
                  <c:v>8.6769999999999996</c:v>
                </c:pt>
                <c:pt idx="43386">
                  <c:v>8.6771999999999991</c:v>
                </c:pt>
                <c:pt idx="43387">
                  <c:v>8.6774000000000004</c:v>
                </c:pt>
                <c:pt idx="43388">
                  <c:v>8.6776</c:v>
                </c:pt>
                <c:pt idx="43389">
                  <c:v>8.6777999999999995</c:v>
                </c:pt>
                <c:pt idx="43390">
                  <c:v>8.6780000000000008</c:v>
                </c:pt>
                <c:pt idx="43391">
                  <c:v>8.6782000000000004</c:v>
                </c:pt>
                <c:pt idx="43392">
                  <c:v>8.6783999999999999</c:v>
                </c:pt>
                <c:pt idx="43393">
                  <c:v>8.6785999999999994</c:v>
                </c:pt>
                <c:pt idx="43394">
                  <c:v>8.6788000000000007</c:v>
                </c:pt>
                <c:pt idx="43395">
                  <c:v>8.6790000000000003</c:v>
                </c:pt>
                <c:pt idx="43396">
                  <c:v>8.6791999999999998</c:v>
                </c:pt>
                <c:pt idx="43397">
                  <c:v>8.6793999999999993</c:v>
                </c:pt>
                <c:pt idx="43398">
                  <c:v>8.6796000000000006</c:v>
                </c:pt>
                <c:pt idx="43399">
                  <c:v>8.6798000000000002</c:v>
                </c:pt>
                <c:pt idx="43400">
                  <c:v>8.68</c:v>
                </c:pt>
                <c:pt idx="43401">
                  <c:v>8.6801999999999992</c:v>
                </c:pt>
                <c:pt idx="43402">
                  <c:v>8.6804000000000006</c:v>
                </c:pt>
                <c:pt idx="43403">
                  <c:v>8.6806000000000001</c:v>
                </c:pt>
                <c:pt idx="43404">
                  <c:v>8.6807999999999996</c:v>
                </c:pt>
                <c:pt idx="43405">
                  <c:v>8.6809999999999992</c:v>
                </c:pt>
                <c:pt idx="43406">
                  <c:v>8.6812000000000005</c:v>
                </c:pt>
                <c:pt idx="43407">
                  <c:v>8.6814</c:v>
                </c:pt>
                <c:pt idx="43408">
                  <c:v>8.6815999999999995</c:v>
                </c:pt>
                <c:pt idx="43409">
                  <c:v>8.6818000000000008</c:v>
                </c:pt>
                <c:pt idx="43410">
                  <c:v>8.6820000000000004</c:v>
                </c:pt>
                <c:pt idx="43411">
                  <c:v>8.6821999999999999</c:v>
                </c:pt>
                <c:pt idx="43412">
                  <c:v>8.6823999999999995</c:v>
                </c:pt>
                <c:pt idx="43413">
                  <c:v>8.6826000000000008</c:v>
                </c:pt>
                <c:pt idx="43414">
                  <c:v>8.6828000000000003</c:v>
                </c:pt>
                <c:pt idx="43415">
                  <c:v>8.6829999999999998</c:v>
                </c:pt>
                <c:pt idx="43416">
                  <c:v>8.6831999999999994</c:v>
                </c:pt>
                <c:pt idx="43417">
                  <c:v>8.6834000000000007</c:v>
                </c:pt>
                <c:pt idx="43418">
                  <c:v>8.6836000000000002</c:v>
                </c:pt>
                <c:pt idx="43419">
                  <c:v>8.6837999999999997</c:v>
                </c:pt>
                <c:pt idx="43420">
                  <c:v>8.6839999999999993</c:v>
                </c:pt>
                <c:pt idx="43421">
                  <c:v>8.6842000000000006</c:v>
                </c:pt>
                <c:pt idx="43422">
                  <c:v>8.6844000000000001</c:v>
                </c:pt>
                <c:pt idx="43423">
                  <c:v>8.6845999999999997</c:v>
                </c:pt>
                <c:pt idx="43424">
                  <c:v>8.6847999999999992</c:v>
                </c:pt>
                <c:pt idx="43425">
                  <c:v>8.6850000000000005</c:v>
                </c:pt>
                <c:pt idx="43426">
                  <c:v>8.6852</c:v>
                </c:pt>
                <c:pt idx="43427">
                  <c:v>8.6853999999999996</c:v>
                </c:pt>
                <c:pt idx="43428">
                  <c:v>8.6856000000000009</c:v>
                </c:pt>
                <c:pt idx="43429">
                  <c:v>8.6858000000000004</c:v>
                </c:pt>
                <c:pt idx="43430">
                  <c:v>8.6859999999999999</c:v>
                </c:pt>
                <c:pt idx="43431">
                  <c:v>8.6861999999999995</c:v>
                </c:pt>
                <c:pt idx="43432">
                  <c:v>8.6864000000000008</c:v>
                </c:pt>
                <c:pt idx="43433">
                  <c:v>8.6866000000000003</c:v>
                </c:pt>
                <c:pt idx="43434">
                  <c:v>8.6867999999999999</c:v>
                </c:pt>
                <c:pt idx="43435">
                  <c:v>8.6869999999999994</c:v>
                </c:pt>
                <c:pt idx="43436">
                  <c:v>8.6872000000000007</c:v>
                </c:pt>
                <c:pt idx="43437">
                  <c:v>8.6874000000000002</c:v>
                </c:pt>
                <c:pt idx="43438">
                  <c:v>8.6875999999999998</c:v>
                </c:pt>
                <c:pt idx="43439">
                  <c:v>8.6877999999999993</c:v>
                </c:pt>
                <c:pt idx="43440">
                  <c:v>8.6880000000000006</c:v>
                </c:pt>
                <c:pt idx="43441">
                  <c:v>8.6882000000000001</c:v>
                </c:pt>
                <c:pt idx="43442">
                  <c:v>8.6883999999999997</c:v>
                </c:pt>
                <c:pt idx="43443">
                  <c:v>8.6885999999999992</c:v>
                </c:pt>
                <c:pt idx="43444">
                  <c:v>8.6888000000000005</c:v>
                </c:pt>
                <c:pt idx="43445">
                  <c:v>8.6890000000000001</c:v>
                </c:pt>
                <c:pt idx="43446">
                  <c:v>8.6891999999999996</c:v>
                </c:pt>
                <c:pt idx="43447">
                  <c:v>8.6893999999999991</c:v>
                </c:pt>
                <c:pt idx="43448">
                  <c:v>8.6896000000000004</c:v>
                </c:pt>
                <c:pt idx="43449">
                  <c:v>8.6898</c:v>
                </c:pt>
                <c:pt idx="43450">
                  <c:v>8.69</c:v>
                </c:pt>
                <c:pt idx="43451">
                  <c:v>8.6902000000000008</c:v>
                </c:pt>
                <c:pt idx="43452">
                  <c:v>8.6904000000000003</c:v>
                </c:pt>
                <c:pt idx="43453">
                  <c:v>8.6905999999999999</c:v>
                </c:pt>
                <c:pt idx="43454">
                  <c:v>8.6907999999999994</c:v>
                </c:pt>
                <c:pt idx="43455">
                  <c:v>8.6910000000000007</c:v>
                </c:pt>
                <c:pt idx="43456">
                  <c:v>8.6912000000000003</c:v>
                </c:pt>
                <c:pt idx="43457">
                  <c:v>8.6913999999999998</c:v>
                </c:pt>
                <c:pt idx="43458">
                  <c:v>8.6915999999999993</c:v>
                </c:pt>
                <c:pt idx="43459">
                  <c:v>8.6918000000000006</c:v>
                </c:pt>
                <c:pt idx="43460">
                  <c:v>8.6920000000000002</c:v>
                </c:pt>
                <c:pt idx="43461">
                  <c:v>8.6921999999999997</c:v>
                </c:pt>
                <c:pt idx="43462">
                  <c:v>8.6923999999999992</c:v>
                </c:pt>
                <c:pt idx="43463">
                  <c:v>8.6926000000000005</c:v>
                </c:pt>
                <c:pt idx="43464">
                  <c:v>8.6928000000000001</c:v>
                </c:pt>
                <c:pt idx="43465">
                  <c:v>8.6929999999999996</c:v>
                </c:pt>
                <c:pt idx="43466">
                  <c:v>8.6931999999999992</c:v>
                </c:pt>
                <c:pt idx="43467">
                  <c:v>8.6934000000000005</c:v>
                </c:pt>
                <c:pt idx="43468">
                  <c:v>8.6936</c:v>
                </c:pt>
                <c:pt idx="43469">
                  <c:v>8.6937999999999995</c:v>
                </c:pt>
                <c:pt idx="43470">
                  <c:v>8.6940000000000008</c:v>
                </c:pt>
                <c:pt idx="43471">
                  <c:v>8.6942000000000004</c:v>
                </c:pt>
                <c:pt idx="43472">
                  <c:v>8.6943999999999999</c:v>
                </c:pt>
                <c:pt idx="43473">
                  <c:v>8.6945999999999994</c:v>
                </c:pt>
                <c:pt idx="43474">
                  <c:v>8.6948000000000008</c:v>
                </c:pt>
                <c:pt idx="43475">
                  <c:v>8.6950000000000003</c:v>
                </c:pt>
                <c:pt idx="43476">
                  <c:v>8.6951999999999998</c:v>
                </c:pt>
                <c:pt idx="43477">
                  <c:v>8.6953999999999994</c:v>
                </c:pt>
                <c:pt idx="43478">
                  <c:v>8.6956000000000007</c:v>
                </c:pt>
                <c:pt idx="43479">
                  <c:v>8.6958000000000002</c:v>
                </c:pt>
                <c:pt idx="43480">
                  <c:v>8.6959999999999997</c:v>
                </c:pt>
                <c:pt idx="43481">
                  <c:v>8.6961999999999993</c:v>
                </c:pt>
                <c:pt idx="43482">
                  <c:v>8.6964000000000006</c:v>
                </c:pt>
                <c:pt idx="43483">
                  <c:v>8.6966000000000001</c:v>
                </c:pt>
                <c:pt idx="43484">
                  <c:v>8.6967999999999996</c:v>
                </c:pt>
                <c:pt idx="43485">
                  <c:v>8.6969999999999992</c:v>
                </c:pt>
                <c:pt idx="43486">
                  <c:v>8.6972000000000005</c:v>
                </c:pt>
                <c:pt idx="43487">
                  <c:v>8.6974</c:v>
                </c:pt>
                <c:pt idx="43488">
                  <c:v>8.6975999999999996</c:v>
                </c:pt>
                <c:pt idx="43489">
                  <c:v>8.6978000000000009</c:v>
                </c:pt>
                <c:pt idx="43490">
                  <c:v>8.6980000000000004</c:v>
                </c:pt>
                <c:pt idx="43491">
                  <c:v>8.6981999999999999</c:v>
                </c:pt>
                <c:pt idx="43492">
                  <c:v>8.6983999999999995</c:v>
                </c:pt>
                <c:pt idx="43493">
                  <c:v>8.6986000000000008</c:v>
                </c:pt>
                <c:pt idx="43494">
                  <c:v>8.6988000000000003</c:v>
                </c:pt>
                <c:pt idx="43495">
                  <c:v>8.6989999999999998</c:v>
                </c:pt>
                <c:pt idx="43496">
                  <c:v>8.6991999999999994</c:v>
                </c:pt>
                <c:pt idx="43497">
                  <c:v>8.6994000000000007</c:v>
                </c:pt>
                <c:pt idx="43498">
                  <c:v>8.6996000000000002</c:v>
                </c:pt>
                <c:pt idx="43499">
                  <c:v>8.6997999999999998</c:v>
                </c:pt>
                <c:pt idx="43500">
                  <c:v>8.6999999999999993</c:v>
                </c:pt>
                <c:pt idx="43501">
                  <c:v>8.7002000000000006</c:v>
                </c:pt>
                <c:pt idx="43502">
                  <c:v>8.7004000000000001</c:v>
                </c:pt>
                <c:pt idx="43503">
                  <c:v>8.7005999999999997</c:v>
                </c:pt>
                <c:pt idx="43504">
                  <c:v>8.7007999999999992</c:v>
                </c:pt>
                <c:pt idx="43505">
                  <c:v>8.7010000000000005</c:v>
                </c:pt>
                <c:pt idx="43506">
                  <c:v>8.7012</c:v>
                </c:pt>
                <c:pt idx="43507">
                  <c:v>8.7013999999999996</c:v>
                </c:pt>
                <c:pt idx="43508">
                  <c:v>8.7015999999999991</c:v>
                </c:pt>
                <c:pt idx="43509">
                  <c:v>8.7018000000000004</c:v>
                </c:pt>
                <c:pt idx="43510">
                  <c:v>8.702</c:v>
                </c:pt>
                <c:pt idx="43511">
                  <c:v>8.7021999999999995</c:v>
                </c:pt>
                <c:pt idx="43512">
                  <c:v>8.7024000000000008</c:v>
                </c:pt>
                <c:pt idx="43513">
                  <c:v>8.7026000000000003</c:v>
                </c:pt>
                <c:pt idx="43514">
                  <c:v>8.7027999999999999</c:v>
                </c:pt>
                <c:pt idx="43515">
                  <c:v>8.7029999999999994</c:v>
                </c:pt>
                <c:pt idx="43516">
                  <c:v>8.7032000000000007</c:v>
                </c:pt>
                <c:pt idx="43517">
                  <c:v>8.7034000000000002</c:v>
                </c:pt>
                <c:pt idx="43518">
                  <c:v>8.7035999999999998</c:v>
                </c:pt>
                <c:pt idx="43519">
                  <c:v>8.7037999999999993</c:v>
                </c:pt>
                <c:pt idx="43520">
                  <c:v>8.7040000000000006</c:v>
                </c:pt>
                <c:pt idx="43521">
                  <c:v>8.7042000000000002</c:v>
                </c:pt>
                <c:pt idx="43522">
                  <c:v>8.7043999999999997</c:v>
                </c:pt>
                <c:pt idx="43523">
                  <c:v>8.7045999999999992</c:v>
                </c:pt>
                <c:pt idx="43524">
                  <c:v>8.7048000000000005</c:v>
                </c:pt>
                <c:pt idx="43525">
                  <c:v>8.7050000000000001</c:v>
                </c:pt>
                <c:pt idx="43526">
                  <c:v>8.7051999999999996</c:v>
                </c:pt>
                <c:pt idx="43527">
                  <c:v>8.7053999999999991</c:v>
                </c:pt>
                <c:pt idx="43528">
                  <c:v>8.7056000000000004</c:v>
                </c:pt>
                <c:pt idx="43529">
                  <c:v>8.7058</c:v>
                </c:pt>
                <c:pt idx="43530">
                  <c:v>8.7059999999999995</c:v>
                </c:pt>
                <c:pt idx="43531">
                  <c:v>8.7062000000000008</c:v>
                </c:pt>
                <c:pt idx="43532">
                  <c:v>8.7064000000000004</c:v>
                </c:pt>
                <c:pt idx="43533">
                  <c:v>8.7065999999999999</c:v>
                </c:pt>
                <c:pt idx="43534">
                  <c:v>8.7067999999999994</c:v>
                </c:pt>
                <c:pt idx="43535">
                  <c:v>8.7070000000000007</c:v>
                </c:pt>
                <c:pt idx="43536">
                  <c:v>8.7072000000000003</c:v>
                </c:pt>
                <c:pt idx="43537">
                  <c:v>8.7073999999999998</c:v>
                </c:pt>
                <c:pt idx="43538">
                  <c:v>8.7075999999999993</c:v>
                </c:pt>
                <c:pt idx="43539">
                  <c:v>8.7078000000000007</c:v>
                </c:pt>
                <c:pt idx="43540">
                  <c:v>8.7080000000000002</c:v>
                </c:pt>
                <c:pt idx="43541">
                  <c:v>8.7081999999999997</c:v>
                </c:pt>
                <c:pt idx="43542">
                  <c:v>8.7083999999999993</c:v>
                </c:pt>
                <c:pt idx="43543">
                  <c:v>8.7086000000000006</c:v>
                </c:pt>
                <c:pt idx="43544">
                  <c:v>8.7088000000000001</c:v>
                </c:pt>
                <c:pt idx="43545">
                  <c:v>8.7089999999999996</c:v>
                </c:pt>
                <c:pt idx="43546">
                  <c:v>8.7091999999999992</c:v>
                </c:pt>
                <c:pt idx="43547">
                  <c:v>8.7094000000000005</c:v>
                </c:pt>
                <c:pt idx="43548">
                  <c:v>8.7096</c:v>
                </c:pt>
                <c:pt idx="43549">
                  <c:v>8.7097999999999995</c:v>
                </c:pt>
                <c:pt idx="43550">
                  <c:v>8.7100000000000009</c:v>
                </c:pt>
                <c:pt idx="43551">
                  <c:v>8.7102000000000004</c:v>
                </c:pt>
                <c:pt idx="43552">
                  <c:v>8.7103999999999999</c:v>
                </c:pt>
                <c:pt idx="43553">
                  <c:v>8.7105999999999995</c:v>
                </c:pt>
                <c:pt idx="43554">
                  <c:v>8.7108000000000008</c:v>
                </c:pt>
                <c:pt idx="43555">
                  <c:v>8.7110000000000003</c:v>
                </c:pt>
                <c:pt idx="43556">
                  <c:v>8.7111999999999998</c:v>
                </c:pt>
                <c:pt idx="43557">
                  <c:v>8.7113999999999994</c:v>
                </c:pt>
                <c:pt idx="43558">
                  <c:v>8.7116000000000007</c:v>
                </c:pt>
                <c:pt idx="43559">
                  <c:v>8.7118000000000002</c:v>
                </c:pt>
                <c:pt idx="43560">
                  <c:v>8.7119999999999997</c:v>
                </c:pt>
                <c:pt idx="43561">
                  <c:v>8.7121999999999993</c:v>
                </c:pt>
                <c:pt idx="43562">
                  <c:v>8.7124000000000006</c:v>
                </c:pt>
                <c:pt idx="43563">
                  <c:v>8.7126000000000001</c:v>
                </c:pt>
                <c:pt idx="43564">
                  <c:v>8.7127999999999997</c:v>
                </c:pt>
                <c:pt idx="43565">
                  <c:v>8.7129999999999992</c:v>
                </c:pt>
                <c:pt idx="43566">
                  <c:v>8.7132000000000005</c:v>
                </c:pt>
                <c:pt idx="43567">
                  <c:v>8.7134</c:v>
                </c:pt>
                <c:pt idx="43568">
                  <c:v>8.7135999999999996</c:v>
                </c:pt>
                <c:pt idx="43569">
                  <c:v>8.7138000000000009</c:v>
                </c:pt>
                <c:pt idx="43570">
                  <c:v>8.7140000000000004</c:v>
                </c:pt>
                <c:pt idx="43571">
                  <c:v>8.7141999999999999</c:v>
                </c:pt>
                <c:pt idx="43572">
                  <c:v>8.7143999999999995</c:v>
                </c:pt>
                <c:pt idx="43573">
                  <c:v>8.7146000000000008</c:v>
                </c:pt>
                <c:pt idx="43574">
                  <c:v>8.7148000000000003</c:v>
                </c:pt>
                <c:pt idx="43575">
                  <c:v>8.7149999999999999</c:v>
                </c:pt>
                <c:pt idx="43576">
                  <c:v>8.7151999999999994</c:v>
                </c:pt>
                <c:pt idx="43577">
                  <c:v>8.7154000000000007</c:v>
                </c:pt>
                <c:pt idx="43578">
                  <c:v>8.7156000000000002</c:v>
                </c:pt>
                <c:pt idx="43579">
                  <c:v>8.7157999999999998</c:v>
                </c:pt>
                <c:pt idx="43580">
                  <c:v>8.7159999999999993</c:v>
                </c:pt>
                <c:pt idx="43581">
                  <c:v>8.7162000000000006</c:v>
                </c:pt>
                <c:pt idx="43582">
                  <c:v>8.7164000000000001</c:v>
                </c:pt>
                <c:pt idx="43583">
                  <c:v>8.7165999999999997</c:v>
                </c:pt>
                <c:pt idx="43584">
                  <c:v>8.7167999999999992</c:v>
                </c:pt>
                <c:pt idx="43585">
                  <c:v>8.7170000000000005</c:v>
                </c:pt>
                <c:pt idx="43586">
                  <c:v>8.7172000000000001</c:v>
                </c:pt>
                <c:pt idx="43587">
                  <c:v>8.7173999999999996</c:v>
                </c:pt>
                <c:pt idx="43588">
                  <c:v>8.7175999999999991</c:v>
                </c:pt>
                <c:pt idx="43589">
                  <c:v>8.7178000000000004</c:v>
                </c:pt>
                <c:pt idx="43590">
                  <c:v>8.718</c:v>
                </c:pt>
                <c:pt idx="43591">
                  <c:v>8.7181999999999995</c:v>
                </c:pt>
                <c:pt idx="43592">
                  <c:v>8.7184000000000008</c:v>
                </c:pt>
                <c:pt idx="43593">
                  <c:v>8.7186000000000003</c:v>
                </c:pt>
                <c:pt idx="43594">
                  <c:v>8.7187999999999999</c:v>
                </c:pt>
                <c:pt idx="43595">
                  <c:v>8.7189999999999994</c:v>
                </c:pt>
                <c:pt idx="43596">
                  <c:v>8.7192000000000007</c:v>
                </c:pt>
                <c:pt idx="43597">
                  <c:v>8.7194000000000003</c:v>
                </c:pt>
                <c:pt idx="43598">
                  <c:v>8.7195999999999998</c:v>
                </c:pt>
                <c:pt idx="43599">
                  <c:v>8.7197999999999993</c:v>
                </c:pt>
                <c:pt idx="43600">
                  <c:v>8.7200000000000006</c:v>
                </c:pt>
                <c:pt idx="43601">
                  <c:v>8.7202000000000002</c:v>
                </c:pt>
                <c:pt idx="43602">
                  <c:v>8.7203999999999997</c:v>
                </c:pt>
                <c:pt idx="43603">
                  <c:v>8.7205999999999992</c:v>
                </c:pt>
                <c:pt idx="43604">
                  <c:v>8.7208000000000006</c:v>
                </c:pt>
                <c:pt idx="43605">
                  <c:v>8.7210000000000001</c:v>
                </c:pt>
                <c:pt idx="43606">
                  <c:v>8.7211999999999996</c:v>
                </c:pt>
                <c:pt idx="43607">
                  <c:v>8.7213999999999992</c:v>
                </c:pt>
                <c:pt idx="43608">
                  <c:v>8.7216000000000005</c:v>
                </c:pt>
                <c:pt idx="43609">
                  <c:v>8.7218</c:v>
                </c:pt>
                <c:pt idx="43610">
                  <c:v>8.7219999999999995</c:v>
                </c:pt>
                <c:pt idx="43611">
                  <c:v>8.7222000000000008</c:v>
                </c:pt>
                <c:pt idx="43612">
                  <c:v>8.7224000000000004</c:v>
                </c:pt>
                <c:pt idx="43613">
                  <c:v>8.7225999999999999</c:v>
                </c:pt>
                <c:pt idx="43614">
                  <c:v>8.7227999999999994</c:v>
                </c:pt>
                <c:pt idx="43615">
                  <c:v>8.7230000000000008</c:v>
                </c:pt>
                <c:pt idx="43616">
                  <c:v>8.7232000000000003</c:v>
                </c:pt>
                <c:pt idx="43617">
                  <c:v>8.7233999999999998</c:v>
                </c:pt>
                <c:pt idx="43618">
                  <c:v>8.7235999999999994</c:v>
                </c:pt>
                <c:pt idx="43619">
                  <c:v>8.7238000000000007</c:v>
                </c:pt>
                <c:pt idx="43620">
                  <c:v>8.7240000000000002</c:v>
                </c:pt>
                <c:pt idx="43621">
                  <c:v>8.7241999999999997</c:v>
                </c:pt>
                <c:pt idx="43622">
                  <c:v>8.7243999999999993</c:v>
                </c:pt>
                <c:pt idx="43623">
                  <c:v>8.7246000000000006</c:v>
                </c:pt>
                <c:pt idx="43624">
                  <c:v>8.7248000000000001</c:v>
                </c:pt>
                <c:pt idx="43625">
                  <c:v>8.7249999999999996</c:v>
                </c:pt>
                <c:pt idx="43626">
                  <c:v>8.7251999999999992</c:v>
                </c:pt>
                <c:pt idx="43627">
                  <c:v>8.7254000000000005</c:v>
                </c:pt>
                <c:pt idx="43628">
                  <c:v>8.7256</c:v>
                </c:pt>
                <c:pt idx="43629">
                  <c:v>8.7257999999999996</c:v>
                </c:pt>
                <c:pt idx="43630">
                  <c:v>8.7260000000000009</c:v>
                </c:pt>
                <c:pt idx="43631">
                  <c:v>8.7262000000000004</c:v>
                </c:pt>
                <c:pt idx="43632">
                  <c:v>8.7263999999999999</c:v>
                </c:pt>
                <c:pt idx="43633">
                  <c:v>8.7265999999999995</c:v>
                </c:pt>
                <c:pt idx="43634">
                  <c:v>8.7268000000000008</c:v>
                </c:pt>
                <c:pt idx="43635">
                  <c:v>8.7270000000000003</c:v>
                </c:pt>
                <c:pt idx="43636">
                  <c:v>8.7271999999999998</c:v>
                </c:pt>
                <c:pt idx="43637">
                  <c:v>8.7273999999999994</c:v>
                </c:pt>
                <c:pt idx="43638">
                  <c:v>8.7276000000000007</c:v>
                </c:pt>
                <c:pt idx="43639">
                  <c:v>8.7278000000000002</c:v>
                </c:pt>
                <c:pt idx="43640">
                  <c:v>8.7279999999999998</c:v>
                </c:pt>
                <c:pt idx="43641">
                  <c:v>8.7281999999999993</c:v>
                </c:pt>
                <c:pt idx="43642">
                  <c:v>8.7284000000000006</c:v>
                </c:pt>
                <c:pt idx="43643">
                  <c:v>8.7286000000000001</c:v>
                </c:pt>
                <c:pt idx="43644">
                  <c:v>8.7287999999999997</c:v>
                </c:pt>
                <c:pt idx="43645">
                  <c:v>8.7289999999999992</c:v>
                </c:pt>
                <c:pt idx="43646">
                  <c:v>8.7292000000000005</c:v>
                </c:pt>
                <c:pt idx="43647">
                  <c:v>8.7294</c:v>
                </c:pt>
                <c:pt idx="43648">
                  <c:v>8.7295999999999996</c:v>
                </c:pt>
                <c:pt idx="43649">
                  <c:v>8.7297999999999991</c:v>
                </c:pt>
                <c:pt idx="43650">
                  <c:v>8.73</c:v>
                </c:pt>
                <c:pt idx="43651">
                  <c:v>8.7302</c:v>
                </c:pt>
                <c:pt idx="43652">
                  <c:v>8.7303999999999995</c:v>
                </c:pt>
                <c:pt idx="43653">
                  <c:v>8.7306000000000008</c:v>
                </c:pt>
                <c:pt idx="43654">
                  <c:v>8.7308000000000003</c:v>
                </c:pt>
                <c:pt idx="43655">
                  <c:v>8.7309999999999999</c:v>
                </c:pt>
                <c:pt idx="43656">
                  <c:v>8.7311999999999994</c:v>
                </c:pt>
                <c:pt idx="43657">
                  <c:v>8.7314000000000007</c:v>
                </c:pt>
                <c:pt idx="43658">
                  <c:v>8.7316000000000003</c:v>
                </c:pt>
                <c:pt idx="43659">
                  <c:v>8.7317999999999998</c:v>
                </c:pt>
                <c:pt idx="43660">
                  <c:v>8.7319999999999993</c:v>
                </c:pt>
                <c:pt idx="43661">
                  <c:v>8.7322000000000006</c:v>
                </c:pt>
                <c:pt idx="43662">
                  <c:v>8.7324000000000002</c:v>
                </c:pt>
                <c:pt idx="43663">
                  <c:v>8.7325999999999997</c:v>
                </c:pt>
                <c:pt idx="43664">
                  <c:v>8.7327999999999992</c:v>
                </c:pt>
                <c:pt idx="43665">
                  <c:v>8.7330000000000005</c:v>
                </c:pt>
                <c:pt idx="43666">
                  <c:v>8.7332000000000001</c:v>
                </c:pt>
                <c:pt idx="43667">
                  <c:v>8.7333999999999996</c:v>
                </c:pt>
                <c:pt idx="43668">
                  <c:v>8.7335999999999991</c:v>
                </c:pt>
                <c:pt idx="43669">
                  <c:v>8.7338000000000005</c:v>
                </c:pt>
                <c:pt idx="43670">
                  <c:v>8.734</c:v>
                </c:pt>
                <c:pt idx="43671">
                  <c:v>8.7341999999999995</c:v>
                </c:pt>
                <c:pt idx="43672">
                  <c:v>8.7344000000000008</c:v>
                </c:pt>
                <c:pt idx="43673">
                  <c:v>8.7346000000000004</c:v>
                </c:pt>
                <c:pt idx="43674">
                  <c:v>8.7347999999999999</c:v>
                </c:pt>
                <c:pt idx="43675">
                  <c:v>8.7349999999999994</c:v>
                </c:pt>
                <c:pt idx="43676">
                  <c:v>8.7352000000000007</c:v>
                </c:pt>
                <c:pt idx="43677">
                  <c:v>8.7354000000000003</c:v>
                </c:pt>
                <c:pt idx="43678">
                  <c:v>8.7355999999999998</c:v>
                </c:pt>
                <c:pt idx="43679">
                  <c:v>8.7357999999999993</c:v>
                </c:pt>
                <c:pt idx="43680">
                  <c:v>8.7360000000000007</c:v>
                </c:pt>
                <c:pt idx="43681">
                  <c:v>8.7362000000000002</c:v>
                </c:pt>
                <c:pt idx="43682">
                  <c:v>8.7363999999999997</c:v>
                </c:pt>
                <c:pt idx="43683">
                  <c:v>8.7365999999999993</c:v>
                </c:pt>
                <c:pt idx="43684">
                  <c:v>8.7368000000000006</c:v>
                </c:pt>
                <c:pt idx="43685">
                  <c:v>8.7370000000000001</c:v>
                </c:pt>
                <c:pt idx="43686">
                  <c:v>8.7371999999999996</c:v>
                </c:pt>
                <c:pt idx="43687">
                  <c:v>8.7373999999999992</c:v>
                </c:pt>
                <c:pt idx="43688">
                  <c:v>8.7376000000000005</c:v>
                </c:pt>
                <c:pt idx="43689">
                  <c:v>8.7378</c:v>
                </c:pt>
                <c:pt idx="43690">
                  <c:v>8.7379999999999995</c:v>
                </c:pt>
                <c:pt idx="43691">
                  <c:v>8.7382000000000009</c:v>
                </c:pt>
                <c:pt idx="43692">
                  <c:v>8.7384000000000004</c:v>
                </c:pt>
                <c:pt idx="43693">
                  <c:v>8.7385999999999999</c:v>
                </c:pt>
                <c:pt idx="43694">
                  <c:v>8.7387999999999995</c:v>
                </c:pt>
                <c:pt idx="43695">
                  <c:v>8.7390000000000008</c:v>
                </c:pt>
                <c:pt idx="43696">
                  <c:v>8.7392000000000003</c:v>
                </c:pt>
                <c:pt idx="43697">
                  <c:v>8.7393999999999998</c:v>
                </c:pt>
                <c:pt idx="43698">
                  <c:v>8.7395999999999994</c:v>
                </c:pt>
                <c:pt idx="43699">
                  <c:v>8.7398000000000007</c:v>
                </c:pt>
                <c:pt idx="43700">
                  <c:v>8.74</c:v>
                </c:pt>
                <c:pt idx="43701">
                  <c:v>8.7401999999999997</c:v>
                </c:pt>
                <c:pt idx="43702">
                  <c:v>8.7403999999999993</c:v>
                </c:pt>
                <c:pt idx="43703">
                  <c:v>8.7406000000000006</c:v>
                </c:pt>
                <c:pt idx="43704">
                  <c:v>8.7408000000000001</c:v>
                </c:pt>
                <c:pt idx="43705">
                  <c:v>8.7409999999999997</c:v>
                </c:pt>
                <c:pt idx="43706">
                  <c:v>8.7411999999999992</c:v>
                </c:pt>
                <c:pt idx="43707">
                  <c:v>8.7414000000000005</c:v>
                </c:pt>
                <c:pt idx="43708">
                  <c:v>8.7416</c:v>
                </c:pt>
                <c:pt idx="43709">
                  <c:v>8.7417999999999996</c:v>
                </c:pt>
                <c:pt idx="43710">
                  <c:v>8.7420000000000009</c:v>
                </c:pt>
                <c:pt idx="43711">
                  <c:v>8.7422000000000004</c:v>
                </c:pt>
                <c:pt idx="43712">
                  <c:v>8.7423999999999999</c:v>
                </c:pt>
                <c:pt idx="43713">
                  <c:v>8.7425999999999995</c:v>
                </c:pt>
                <c:pt idx="43714">
                  <c:v>8.7428000000000008</c:v>
                </c:pt>
                <c:pt idx="43715">
                  <c:v>8.7430000000000003</c:v>
                </c:pt>
                <c:pt idx="43716">
                  <c:v>8.7431999999999999</c:v>
                </c:pt>
                <c:pt idx="43717">
                  <c:v>8.7433999999999994</c:v>
                </c:pt>
                <c:pt idx="43718">
                  <c:v>8.7436000000000007</c:v>
                </c:pt>
                <c:pt idx="43719">
                  <c:v>8.7438000000000002</c:v>
                </c:pt>
                <c:pt idx="43720">
                  <c:v>8.7439999999999998</c:v>
                </c:pt>
                <c:pt idx="43721">
                  <c:v>8.7441999999999993</c:v>
                </c:pt>
                <c:pt idx="43722">
                  <c:v>8.7444000000000006</c:v>
                </c:pt>
                <c:pt idx="43723">
                  <c:v>8.7446000000000002</c:v>
                </c:pt>
                <c:pt idx="43724">
                  <c:v>8.7447999999999997</c:v>
                </c:pt>
                <c:pt idx="43725">
                  <c:v>8.7449999999999992</c:v>
                </c:pt>
                <c:pt idx="43726">
                  <c:v>8.7452000000000005</c:v>
                </c:pt>
                <c:pt idx="43727">
                  <c:v>8.7454000000000001</c:v>
                </c:pt>
                <c:pt idx="43728">
                  <c:v>8.7455999999999996</c:v>
                </c:pt>
                <c:pt idx="43729">
                  <c:v>8.7457999999999991</c:v>
                </c:pt>
                <c:pt idx="43730">
                  <c:v>8.7460000000000004</c:v>
                </c:pt>
                <c:pt idx="43731">
                  <c:v>8.7462</c:v>
                </c:pt>
                <c:pt idx="43732">
                  <c:v>8.7463999999999995</c:v>
                </c:pt>
                <c:pt idx="43733">
                  <c:v>8.7466000000000008</c:v>
                </c:pt>
                <c:pt idx="43734">
                  <c:v>8.7468000000000004</c:v>
                </c:pt>
                <c:pt idx="43735">
                  <c:v>8.7469999999999999</c:v>
                </c:pt>
                <c:pt idx="43736">
                  <c:v>8.7471999999999994</c:v>
                </c:pt>
                <c:pt idx="43737">
                  <c:v>8.7474000000000007</c:v>
                </c:pt>
                <c:pt idx="43738">
                  <c:v>8.7476000000000003</c:v>
                </c:pt>
                <c:pt idx="43739">
                  <c:v>8.7477999999999998</c:v>
                </c:pt>
                <c:pt idx="43740">
                  <c:v>8.7479999999999993</c:v>
                </c:pt>
                <c:pt idx="43741">
                  <c:v>8.7482000000000006</c:v>
                </c:pt>
                <c:pt idx="43742">
                  <c:v>8.7484000000000002</c:v>
                </c:pt>
                <c:pt idx="43743">
                  <c:v>8.7485999999999997</c:v>
                </c:pt>
                <c:pt idx="43744">
                  <c:v>8.7487999999999992</c:v>
                </c:pt>
                <c:pt idx="43745">
                  <c:v>8.7490000000000006</c:v>
                </c:pt>
                <c:pt idx="43746">
                  <c:v>8.7492000000000001</c:v>
                </c:pt>
                <c:pt idx="43747">
                  <c:v>8.7493999999999996</c:v>
                </c:pt>
                <c:pt idx="43748">
                  <c:v>8.7495999999999992</c:v>
                </c:pt>
                <c:pt idx="43749">
                  <c:v>8.7498000000000005</c:v>
                </c:pt>
                <c:pt idx="43750">
                  <c:v>8.75</c:v>
                </c:pt>
                <c:pt idx="43751">
                  <c:v>8.7501999999999995</c:v>
                </c:pt>
                <c:pt idx="43752">
                  <c:v>8.7504000000000008</c:v>
                </c:pt>
                <c:pt idx="43753">
                  <c:v>8.7506000000000004</c:v>
                </c:pt>
                <c:pt idx="43754">
                  <c:v>8.7507999999999999</c:v>
                </c:pt>
                <c:pt idx="43755">
                  <c:v>8.7509999999999994</c:v>
                </c:pt>
                <c:pt idx="43756">
                  <c:v>8.7512000000000008</c:v>
                </c:pt>
                <c:pt idx="43757">
                  <c:v>8.7514000000000003</c:v>
                </c:pt>
                <c:pt idx="43758">
                  <c:v>8.7515999999999998</c:v>
                </c:pt>
                <c:pt idx="43759">
                  <c:v>8.7517999999999994</c:v>
                </c:pt>
                <c:pt idx="43760">
                  <c:v>8.7520000000000007</c:v>
                </c:pt>
                <c:pt idx="43761">
                  <c:v>8.7522000000000002</c:v>
                </c:pt>
                <c:pt idx="43762">
                  <c:v>8.7523999999999997</c:v>
                </c:pt>
                <c:pt idx="43763">
                  <c:v>8.7525999999999993</c:v>
                </c:pt>
                <c:pt idx="43764">
                  <c:v>8.7528000000000006</c:v>
                </c:pt>
                <c:pt idx="43765">
                  <c:v>8.7530000000000001</c:v>
                </c:pt>
                <c:pt idx="43766">
                  <c:v>8.7531999999999996</c:v>
                </c:pt>
                <c:pt idx="43767">
                  <c:v>8.7533999999999992</c:v>
                </c:pt>
                <c:pt idx="43768">
                  <c:v>8.7536000000000005</c:v>
                </c:pt>
                <c:pt idx="43769">
                  <c:v>8.7538</c:v>
                </c:pt>
                <c:pt idx="43770">
                  <c:v>8.7539999999999996</c:v>
                </c:pt>
                <c:pt idx="43771">
                  <c:v>8.7542000000000009</c:v>
                </c:pt>
                <c:pt idx="43772">
                  <c:v>8.7544000000000004</c:v>
                </c:pt>
                <c:pt idx="43773">
                  <c:v>8.7545999999999999</c:v>
                </c:pt>
                <c:pt idx="43774">
                  <c:v>8.7547999999999995</c:v>
                </c:pt>
                <c:pt idx="43775">
                  <c:v>8.7550000000000008</c:v>
                </c:pt>
                <c:pt idx="43776">
                  <c:v>8.7552000000000003</c:v>
                </c:pt>
                <c:pt idx="43777">
                  <c:v>8.7553999999999998</c:v>
                </c:pt>
                <c:pt idx="43778">
                  <c:v>8.7555999999999994</c:v>
                </c:pt>
                <c:pt idx="43779">
                  <c:v>8.7558000000000007</c:v>
                </c:pt>
                <c:pt idx="43780">
                  <c:v>8.7560000000000002</c:v>
                </c:pt>
                <c:pt idx="43781">
                  <c:v>8.7561999999999998</c:v>
                </c:pt>
                <c:pt idx="43782">
                  <c:v>8.7563999999999993</c:v>
                </c:pt>
                <c:pt idx="43783">
                  <c:v>8.7566000000000006</c:v>
                </c:pt>
                <c:pt idx="43784">
                  <c:v>8.7568000000000001</c:v>
                </c:pt>
                <c:pt idx="43785">
                  <c:v>8.7569999999999997</c:v>
                </c:pt>
                <c:pt idx="43786">
                  <c:v>8.7571999999999992</c:v>
                </c:pt>
                <c:pt idx="43787">
                  <c:v>8.7574000000000005</c:v>
                </c:pt>
                <c:pt idx="43788">
                  <c:v>8.7576000000000001</c:v>
                </c:pt>
                <c:pt idx="43789">
                  <c:v>8.7577999999999996</c:v>
                </c:pt>
                <c:pt idx="43790">
                  <c:v>8.7579999999999991</c:v>
                </c:pt>
                <c:pt idx="43791">
                  <c:v>8.7582000000000004</c:v>
                </c:pt>
                <c:pt idx="43792">
                  <c:v>8.7584</c:v>
                </c:pt>
                <c:pt idx="43793">
                  <c:v>8.7585999999999995</c:v>
                </c:pt>
                <c:pt idx="43794">
                  <c:v>8.7588000000000008</c:v>
                </c:pt>
                <c:pt idx="43795">
                  <c:v>8.7590000000000003</c:v>
                </c:pt>
                <c:pt idx="43796">
                  <c:v>8.7591999999999999</c:v>
                </c:pt>
                <c:pt idx="43797">
                  <c:v>8.7593999999999994</c:v>
                </c:pt>
                <c:pt idx="43798">
                  <c:v>8.7596000000000007</c:v>
                </c:pt>
                <c:pt idx="43799">
                  <c:v>8.7598000000000003</c:v>
                </c:pt>
                <c:pt idx="43800">
                  <c:v>8.76</c:v>
                </c:pt>
                <c:pt idx="43801">
                  <c:v>8.7601999999999993</c:v>
                </c:pt>
                <c:pt idx="43802">
                  <c:v>8.7604000000000006</c:v>
                </c:pt>
                <c:pt idx="43803">
                  <c:v>8.7606000000000002</c:v>
                </c:pt>
                <c:pt idx="43804">
                  <c:v>8.7607999999999997</c:v>
                </c:pt>
                <c:pt idx="43805">
                  <c:v>8.7609999999999992</c:v>
                </c:pt>
                <c:pt idx="43806">
                  <c:v>8.7612000000000005</c:v>
                </c:pt>
                <c:pt idx="43807">
                  <c:v>8.7614000000000001</c:v>
                </c:pt>
                <c:pt idx="43808">
                  <c:v>8.7615999999999996</c:v>
                </c:pt>
                <c:pt idx="43809">
                  <c:v>8.7617999999999991</c:v>
                </c:pt>
                <c:pt idx="43810">
                  <c:v>8.7620000000000005</c:v>
                </c:pt>
                <c:pt idx="43811">
                  <c:v>8.7622</c:v>
                </c:pt>
                <c:pt idx="43812">
                  <c:v>8.7623999999999995</c:v>
                </c:pt>
                <c:pt idx="43813">
                  <c:v>8.7626000000000008</c:v>
                </c:pt>
                <c:pt idx="43814">
                  <c:v>8.7628000000000004</c:v>
                </c:pt>
                <c:pt idx="43815">
                  <c:v>8.7629999999999999</c:v>
                </c:pt>
                <c:pt idx="43816">
                  <c:v>8.7631999999999994</c:v>
                </c:pt>
                <c:pt idx="43817">
                  <c:v>8.7634000000000007</c:v>
                </c:pt>
                <c:pt idx="43818">
                  <c:v>8.7636000000000003</c:v>
                </c:pt>
                <c:pt idx="43819">
                  <c:v>8.7637999999999998</c:v>
                </c:pt>
                <c:pt idx="43820">
                  <c:v>8.7639999999999993</c:v>
                </c:pt>
                <c:pt idx="43821">
                  <c:v>8.7642000000000007</c:v>
                </c:pt>
                <c:pt idx="43822">
                  <c:v>8.7644000000000002</c:v>
                </c:pt>
                <c:pt idx="43823">
                  <c:v>8.7645999999999997</c:v>
                </c:pt>
                <c:pt idx="43824">
                  <c:v>8.7647999999999993</c:v>
                </c:pt>
                <c:pt idx="43825">
                  <c:v>8.7650000000000006</c:v>
                </c:pt>
                <c:pt idx="43826">
                  <c:v>8.7652000000000001</c:v>
                </c:pt>
                <c:pt idx="43827">
                  <c:v>8.7653999999999996</c:v>
                </c:pt>
                <c:pt idx="43828">
                  <c:v>8.7655999999999992</c:v>
                </c:pt>
                <c:pt idx="43829">
                  <c:v>8.7658000000000005</c:v>
                </c:pt>
                <c:pt idx="43830">
                  <c:v>8.766</c:v>
                </c:pt>
                <c:pt idx="43831">
                  <c:v>8.7661999999999995</c:v>
                </c:pt>
                <c:pt idx="43832">
                  <c:v>8.7664000000000009</c:v>
                </c:pt>
                <c:pt idx="43833">
                  <c:v>8.7666000000000004</c:v>
                </c:pt>
                <c:pt idx="43834">
                  <c:v>8.7667999999999999</c:v>
                </c:pt>
                <c:pt idx="43835">
                  <c:v>8.7669999999999995</c:v>
                </c:pt>
                <c:pt idx="43836">
                  <c:v>8.7672000000000008</c:v>
                </c:pt>
                <c:pt idx="43837">
                  <c:v>8.7674000000000003</c:v>
                </c:pt>
                <c:pt idx="43838">
                  <c:v>8.7675999999999998</c:v>
                </c:pt>
                <c:pt idx="43839">
                  <c:v>8.7677999999999994</c:v>
                </c:pt>
                <c:pt idx="43840">
                  <c:v>8.7680000000000007</c:v>
                </c:pt>
                <c:pt idx="43841">
                  <c:v>8.7682000000000002</c:v>
                </c:pt>
                <c:pt idx="43842">
                  <c:v>8.7683999999999997</c:v>
                </c:pt>
                <c:pt idx="43843">
                  <c:v>8.7685999999999993</c:v>
                </c:pt>
                <c:pt idx="43844">
                  <c:v>8.7688000000000006</c:v>
                </c:pt>
                <c:pt idx="43845">
                  <c:v>8.7690000000000001</c:v>
                </c:pt>
                <c:pt idx="43846">
                  <c:v>8.7691999999999997</c:v>
                </c:pt>
                <c:pt idx="43847">
                  <c:v>8.7693999999999992</c:v>
                </c:pt>
                <c:pt idx="43848">
                  <c:v>8.7696000000000005</c:v>
                </c:pt>
                <c:pt idx="43849">
                  <c:v>8.7698</c:v>
                </c:pt>
                <c:pt idx="43850">
                  <c:v>8.77</c:v>
                </c:pt>
                <c:pt idx="43851">
                  <c:v>8.7702000000000009</c:v>
                </c:pt>
                <c:pt idx="43852">
                  <c:v>8.7704000000000004</c:v>
                </c:pt>
                <c:pt idx="43853">
                  <c:v>8.7706</c:v>
                </c:pt>
                <c:pt idx="43854">
                  <c:v>8.7707999999999995</c:v>
                </c:pt>
                <c:pt idx="43855">
                  <c:v>8.7710000000000008</c:v>
                </c:pt>
                <c:pt idx="43856">
                  <c:v>8.7712000000000003</c:v>
                </c:pt>
                <c:pt idx="43857">
                  <c:v>8.7713999999999999</c:v>
                </c:pt>
                <c:pt idx="43858">
                  <c:v>8.7715999999999994</c:v>
                </c:pt>
                <c:pt idx="43859">
                  <c:v>8.7718000000000007</c:v>
                </c:pt>
                <c:pt idx="43860">
                  <c:v>8.7720000000000002</c:v>
                </c:pt>
                <c:pt idx="43861">
                  <c:v>8.7721999999999998</c:v>
                </c:pt>
                <c:pt idx="43862">
                  <c:v>8.7723999999999993</c:v>
                </c:pt>
                <c:pt idx="43863">
                  <c:v>8.7726000000000006</c:v>
                </c:pt>
                <c:pt idx="43864">
                  <c:v>8.7728000000000002</c:v>
                </c:pt>
                <c:pt idx="43865">
                  <c:v>8.7729999999999997</c:v>
                </c:pt>
                <c:pt idx="43866">
                  <c:v>8.7731999999999992</c:v>
                </c:pt>
                <c:pt idx="43867">
                  <c:v>8.7734000000000005</c:v>
                </c:pt>
                <c:pt idx="43868">
                  <c:v>8.7736000000000001</c:v>
                </c:pt>
                <c:pt idx="43869">
                  <c:v>8.7737999999999996</c:v>
                </c:pt>
                <c:pt idx="43870">
                  <c:v>8.7739999999999991</c:v>
                </c:pt>
                <c:pt idx="43871">
                  <c:v>8.7742000000000004</c:v>
                </c:pt>
                <c:pt idx="43872">
                  <c:v>8.7744</c:v>
                </c:pt>
                <c:pt idx="43873">
                  <c:v>8.7745999999999995</c:v>
                </c:pt>
                <c:pt idx="43874">
                  <c:v>8.7748000000000008</c:v>
                </c:pt>
                <c:pt idx="43875">
                  <c:v>8.7750000000000004</c:v>
                </c:pt>
                <c:pt idx="43876">
                  <c:v>8.7751999999999999</c:v>
                </c:pt>
                <c:pt idx="43877">
                  <c:v>8.7753999999999994</c:v>
                </c:pt>
                <c:pt idx="43878">
                  <c:v>8.7756000000000007</c:v>
                </c:pt>
                <c:pt idx="43879">
                  <c:v>8.7758000000000003</c:v>
                </c:pt>
                <c:pt idx="43880">
                  <c:v>8.7759999999999998</c:v>
                </c:pt>
                <c:pt idx="43881">
                  <c:v>8.7761999999999993</c:v>
                </c:pt>
                <c:pt idx="43882">
                  <c:v>8.7764000000000006</c:v>
                </c:pt>
                <c:pt idx="43883">
                  <c:v>8.7766000000000002</c:v>
                </c:pt>
                <c:pt idx="43884">
                  <c:v>8.7767999999999997</c:v>
                </c:pt>
                <c:pt idx="43885">
                  <c:v>8.7769999999999992</c:v>
                </c:pt>
                <c:pt idx="43886">
                  <c:v>8.7772000000000006</c:v>
                </c:pt>
                <c:pt idx="43887">
                  <c:v>8.7774000000000001</c:v>
                </c:pt>
                <c:pt idx="43888">
                  <c:v>8.7775999999999996</c:v>
                </c:pt>
                <c:pt idx="43889">
                  <c:v>8.7777999999999992</c:v>
                </c:pt>
                <c:pt idx="43890">
                  <c:v>8.7780000000000005</c:v>
                </c:pt>
                <c:pt idx="43891">
                  <c:v>8.7782</c:v>
                </c:pt>
                <c:pt idx="43892">
                  <c:v>8.7783999999999995</c:v>
                </c:pt>
                <c:pt idx="43893">
                  <c:v>8.7786000000000008</c:v>
                </c:pt>
                <c:pt idx="43894">
                  <c:v>8.7788000000000004</c:v>
                </c:pt>
                <c:pt idx="43895">
                  <c:v>8.7789999999999999</c:v>
                </c:pt>
                <c:pt idx="43896">
                  <c:v>8.7791999999999994</c:v>
                </c:pt>
                <c:pt idx="43897">
                  <c:v>8.7794000000000008</c:v>
                </c:pt>
                <c:pt idx="43898">
                  <c:v>8.7796000000000003</c:v>
                </c:pt>
                <c:pt idx="43899">
                  <c:v>8.7797999999999998</c:v>
                </c:pt>
                <c:pt idx="43900">
                  <c:v>8.7799999999999994</c:v>
                </c:pt>
                <c:pt idx="43901">
                  <c:v>8.7802000000000007</c:v>
                </c:pt>
                <c:pt idx="43902">
                  <c:v>8.7804000000000002</c:v>
                </c:pt>
                <c:pt idx="43903">
                  <c:v>8.7805999999999997</c:v>
                </c:pt>
                <c:pt idx="43904">
                  <c:v>8.7807999999999993</c:v>
                </c:pt>
                <c:pt idx="43905">
                  <c:v>8.7810000000000006</c:v>
                </c:pt>
                <c:pt idx="43906">
                  <c:v>8.7812000000000001</c:v>
                </c:pt>
                <c:pt idx="43907">
                  <c:v>8.7813999999999997</c:v>
                </c:pt>
                <c:pt idx="43908">
                  <c:v>8.7815999999999992</c:v>
                </c:pt>
                <c:pt idx="43909">
                  <c:v>8.7818000000000005</c:v>
                </c:pt>
                <c:pt idx="43910">
                  <c:v>8.782</c:v>
                </c:pt>
                <c:pt idx="43911">
                  <c:v>8.7821999999999996</c:v>
                </c:pt>
                <c:pt idx="43912">
                  <c:v>8.7824000000000009</c:v>
                </c:pt>
                <c:pt idx="43913">
                  <c:v>8.7826000000000004</c:v>
                </c:pt>
                <c:pt idx="43914">
                  <c:v>8.7827999999999999</c:v>
                </c:pt>
                <c:pt idx="43915">
                  <c:v>8.7829999999999995</c:v>
                </c:pt>
                <c:pt idx="43916">
                  <c:v>8.7832000000000008</c:v>
                </c:pt>
                <c:pt idx="43917">
                  <c:v>8.7834000000000003</c:v>
                </c:pt>
                <c:pt idx="43918">
                  <c:v>8.7835999999999999</c:v>
                </c:pt>
                <c:pt idx="43919">
                  <c:v>8.7837999999999994</c:v>
                </c:pt>
                <c:pt idx="43920">
                  <c:v>8.7840000000000007</c:v>
                </c:pt>
                <c:pt idx="43921">
                  <c:v>8.7842000000000002</c:v>
                </c:pt>
                <c:pt idx="43922">
                  <c:v>8.7843999999999998</c:v>
                </c:pt>
                <c:pt idx="43923">
                  <c:v>8.7845999999999993</c:v>
                </c:pt>
                <c:pt idx="43924">
                  <c:v>8.7848000000000006</c:v>
                </c:pt>
                <c:pt idx="43925">
                  <c:v>8.7850000000000001</c:v>
                </c:pt>
                <c:pt idx="43926">
                  <c:v>8.7851999999999997</c:v>
                </c:pt>
                <c:pt idx="43927">
                  <c:v>8.7853999999999992</c:v>
                </c:pt>
                <c:pt idx="43928">
                  <c:v>8.7856000000000005</c:v>
                </c:pt>
                <c:pt idx="43929">
                  <c:v>8.7858000000000001</c:v>
                </c:pt>
                <c:pt idx="43930">
                  <c:v>8.7859999999999996</c:v>
                </c:pt>
                <c:pt idx="43931">
                  <c:v>8.7861999999999991</c:v>
                </c:pt>
                <c:pt idx="43932">
                  <c:v>8.7864000000000004</c:v>
                </c:pt>
                <c:pt idx="43933">
                  <c:v>8.7866</c:v>
                </c:pt>
                <c:pt idx="43934">
                  <c:v>8.7867999999999995</c:v>
                </c:pt>
                <c:pt idx="43935">
                  <c:v>8.7870000000000008</c:v>
                </c:pt>
                <c:pt idx="43936">
                  <c:v>8.7872000000000003</c:v>
                </c:pt>
                <c:pt idx="43937">
                  <c:v>8.7873999999999999</c:v>
                </c:pt>
                <c:pt idx="43938">
                  <c:v>8.7875999999999994</c:v>
                </c:pt>
                <c:pt idx="43939">
                  <c:v>8.7878000000000007</c:v>
                </c:pt>
                <c:pt idx="43940">
                  <c:v>8.7880000000000003</c:v>
                </c:pt>
                <c:pt idx="43941">
                  <c:v>8.7881999999999998</c:v>
                </c:pt>
                <c:pt idx="43942">
                  <c:v>8.7883999999999993</c:v>
                </c:pt>
                <c:pt idx="43943">
                  <c:v>8.7886000000000006</c:v>
                </c:pt>
                <c:pt idx="43944">
                  <c:v>8.7888000000000002</c:v>
                </c:pt>
                <c:pt idx="43945">
                  <c:v>8.7889999999999997</c:v>
                </c:pt>
                <c:pt idx="43946">
                  <c:v>8.7891999999999992</c:v>
                </c:pt>
                <c:pt idx="43947">
                  <c:v>8.7894000000000005</c:v>
                </c:pt>
                <c:pt idx="43948">
                  <c:v>8.7896000000000001</c:v>
                </c:pt>
                <c:pt idx="43949">
                  <c:v>8.7897999999999996</c:v>
                </c:pt>
                <c:pt idx="43950">
                  <c:v>8.7899999999999991</c:v>
                </c:pt>
                <c:pt idx="43951">
                  <c:v>8.7902000000000005</c:v>
                </c:pt>
                <c:pt idx="43952">
                  <c:v>8.7904</c:v>
                </c:pt>
                <c:pt idx="43953">
                  <c:v>8.7905999999999995</c:v>
                </c:pt>
                <c:pt idx="43954">
                  <c:v>8.7908000000000008</c:v>
                </c:pt>
                <c:pt idx="43955">
                  <c:v>8.7910000000000004</c:v>
                </c:pt>
                <c:pt idx="43956">
                  <c:v>8.7911999999999999</c:v>
                </c:pt>
                <c:pt idx="43957">
                  <c:v>8.7913999999999994</c:v>
                </c:pt>
                <c:pt idx="43958">
                  <c:v>8.7916000000000007</c:v>
                </c:pt>
                <c:pt idx="43959">
                  <c:v>8.7918000000000003</c:v>
                </c:pt>
                <c:pt idx="43960">
                  <c:v>8.7919999999999998</c:v>
                </c:pt>
                <c:pt idx="43961">
                  <c:v>8.7921999999999993</c:v>
                </c:pt>
                <c:pt idx="43962">
                  <c:v>8.7924000000000007</c:v>
                </c:pt>
                <c:pt idx="43963">
                  <c:v>8.7926000000000002</c:v>
                </c:pt>
                <c:pt idx="43964">
                  <c:v>8.7927999999999997</c:v>
                </c:pt>
                <c:pt idx="43965">
                  <c:v>8.7929999999999993</c:v>
                </c:pt>
                <c:pt idx="43966">
                  <c:v>8.7932000000000006</c:v>
                </c:pt>
                <c:pt idx="43967">
                  <c:v>8.7934000000000001</c:v>
                </c:pt>
                <c:pt idx="43968">
                  <c:v>8.7935999999999996</c:v>
                </c:pt>
                <c:pt idx="43969">
                  <c:v>8.7937999999999992</c:v>
                </c:pt>
                <c:pt idx="43970">
                  <c:v>8.7940000000000005</c:v>
                </c:pt>
                <c:pt idx="43971">
                  <c:v>8.7942</c:v>
                </c:pt>
                <c:pt idx="43972">
                  <c:v>8.7943999999999996</c:v>
                </c:pt>
                <c:pt idx="43973">
                  <c:v>8.7946000000000009</c:v>
                </c:pt>
                <c:pt idx="43974">
                  <c:v>8.7948000000000004</c:v>
                </c:pt>
                <c:pt idx="43975">
                  <c:v>8.7949999999999999</c:v>
                </c:pt>
                <c:pt idx="43976">
                  <c:v>8.7951999999999995</c:v>
                </c:pt>
                <c:pt idx="43977">
                  <c:v>8.7954000000000008</c:v>
                </c:pt>
                <c:pt idx="43978">
                  <c:v>8.7956000000000003</c:v>
                </c:pt>
                <c:pt idx="43979">
                  <c:v>8.7957999999999998</c:v>
                </c:pt>
                <c:pt idx="43980">
                  <c:v>8.7959999999999994</c:v>
                </c:pt>
                <c:pt idx="43981">
                  <c:v>8.7962000000000007</c:v>
                </c:pt>
                <c:pt idx="43982">
                  <c:v>8.7964000000000002</c:v>
                </c:pt>
                <c:pt idx="43983">
                  <c:v>8.7965999999999998</c:v>
                </c:pt>
                <c:pt idx="43984">
                  <c:v>8.7967999999999993</c:v>
                </c:pt>
                <c:pt idx="43985">
                  <c:v>8.7970000000000006</c:v>
                </c:pt>
                <c:pt idx="43986">
                  <c:v>8.7972000000000001</c:v>
                </c:pt>
                <c:pt idx="43987">
                  <c:v>8.7973999999999997</c:v>
                </c:pt>
                <c:pt idx="43988">
                  <c:v>8.7975999999999992</c:v>
                </c:pt>
                <c:pt idx="43989">
                  <c:v>8.7978000000000005</c:v>
                </c:pt>
                <c:pt idx="43990">
                  <c:v>8.798</c:v>
                </c:pt>
                <c:pt idx="43991">
                  <c:v>8.7981999999999996</c:v>
                </c:pt>
                <c:pt idx="43992">
                  <c:v>8.7984000000000009</c:v>
                </c:pt>
                <c:pt idx="43993">
                  <c:v>8.7986000000000004</c:v>
                </c:pt>
                <c:pt idx="43994">
                  <c:v>8.7988</c:v>
                </c:pt>
                <c:pt idx="43995">
                  <c:v>8.7989999999999995</c:v>
                </c:pt>
                <c:pt idx="43996">
                  <c:v>8.7992000000000008</c:v>
                </c:pt>
                <c:pt idx="43997">
                  <c:v>8.7994000000000003</c:v>
                </c:pt>
                <c:pt idx="43998">
                  <c:v>8.7995999999999999</c:v>
                </c:pt>
                <c:pt idx="43999">
                  <c:v>8.7997999999999994</c:v>
                </c:pt>
                <c:pt idx="44000">
                  <c:v>8.8000000000000007</c:v>
                </c:pt>
                <c:pt idx="44001">
                  <c:v>8.8002000000000002</c:v>
                </c:pt>
                <c:pt idx="44002">
                  <c:v>8.8003999999999998</c:v>
                </c:pt>
                <c:pt idx="44003">
                  <c:v>8.8005999999999993</c:v>
                </c:pt>
                <c:pt idx="44004">
                  <c:v>8.8008000000000006</c:v>
                </c:pt>
                <c:pt idx="44005">
                  <c:v>8.8010000000000002</c:v>
                </c:pt>
                <c:pt idx="44006">
                  <c:v>8.8011999999999997</c:v>
                </c:pt>
                <c:pt idx="44007">
                  <c:v>8.8013999999999992</c:v>
                </c:pt>
                <c:pt idx="44008">
                  <c:v>8.8016000000000005</c:v>
                </c:pt>
                <c:pt idx="44009">
                  <c:v>8.8018000000000001</c:v>
                </c:pt>
                <c:pt idx="44010">
                  <c:v>8.8019999999999996</c:v>
                </c:pt>
                <c:pt idx="44011">
                  <c:v>8.8021999999999991</c:v>
                </c:pt>
                <c:pt idx="44012">
                  <c:v>8.8024000000000004</c:v>
                </c:pt>
                <c:pt idx="44013">
                  <c:v>8.8026</c:v>
                </c:pt>
                <c:pt idx="44014">
                  <c:v>8.8027999999999995</c:v>
                </c:pt>
                <c:pt idx="44015">
                  <c:v>8.8030000000000008</c:v>
                </c:pt>
                <c:pt idx="44016">
                  <c:v>8.8032000000000004</c:v>
                </c:pt>
                <c:pt idx="44017">
                  <c:v>8.8033999999999999</c:v>
                </c:pt>
                <c:pt idx="44018">
                  <c:v>8.8035999999999994</c:v>
                </c:pt>
                <c:pt idx="44019">
                  <c:v>8.8038000000000007</c:v>
                </c:pt>
                <c:pt idx="44020">
                  <c:v>8.8040000000000003</c:v>
                </c:pt>
                <c:pt idx="44021">
                  <c:v>8.8041999999999998</c:v>
                </c:pt>
                <c:pt idx="44022">
                  <c:v>8.8043999999999993</c:v>
                </c:pt>
                <c:pt idx="44023">
                  <c:v>8.8046000000000006</c:v>
                </c:pt>
                <c:pt idx="44024">
                  <c:v>8.8048000000000002</c:v>
                </c:pt>
                <c:pt idx="44025">
                  <c:v>8.8049999999999997</c:v>
                </c:pt>
                <c:pt idx="44026">
                  <c:v>8.8051999999999992</c:v>
                </c:pt>
                <c:pt idx="44027">
                  <c:v>8.8054000000000006</c:v>
                </c:pt>
                <c:pt idx="44028">
                  <c:v>8.8056000000000001</c:v>
                </c:pt>
                <c:pt idx="44029">
                  <c:v>8.8057999999999996</c:v>
                </c:pt>
                <c:pt idx="44030">
                  <c:v>8.8059999999999992</c:v>
                </c:pt>
                <c:pt idx="44031">
                  <c:v>8.8062000000000005</c:v>
                </c:pt>
                <c:pt idx="44032">
                  <c:v>8.8064</c:v>
                </c:pt>
                <c:pt idx="44033">
                  <c:v>8.8065999999999995</c:v>
                </c:pt>
                <c:pt idx="44034">
                  <c:v>8.8068000000000008</c:v>
                </c:pt>
                <c:pt idx="44035">
                  <c:v>8.8070000000000004</c:v>
                </c:pt>
                <c:pt idx="44036">
                  <c:v>8.8071999999999999</c:v>
                </c:pt>
                <c:pt idx="44037">
                  <c:v>8.8073999999999995</c:v>
                </c:pt>
                <c:pt idx="44038">
                  <c:v>8.8076000000000008</c:v>
                </c:pt>
                <c:pt idx="44039">
                  <c:v>8.8078000000000003</c:v>
                </c:pt>
                <c:pt idx="44040">
                  <c:v>8.8079999999999998</c:v>
                </c:pt>
                <c:pt idx="44041">
                  <c:v>8.8081999999999994</c:v>
                </c:pt>
                <c:pt idx="44042">
                  <c:v>8.8084000000000007</c:v>
                </c:pt>
                <c:pt idx="44043">
                  <c:v>8.8086000000000002</c:v>
                </c:pt>
                <c:pt idx="44044">
                  <c:v>8.8087999999999997</c:v>
                </c:pt>
                <c:pt idx="44045">
                  <c:v>8.8089999999999993</c:v>
                </c:pt>
                <c:pt idx="44046">
                  <c:v>8.8092000000000006</c:v>
                </c:pt>
                <c:pt idx="44047">
                  <c:v>8.8094000000000001</c:v>
                </c:pt>
                <c:pt idx="44048">
                  <c:v>8.8095999999999997</c:v>
                </c:pt>
                <c:pt idx="44049">
                  <c:v>8.8097999999999992</c:v>
                </c:pt>
                <c:pt idx="44050">
                  <c:v>8.81</c:v>
                </c:pt>
                <c:pt idx="44051">
                  <c:v>8.8102</c:v>
                </c:pt>
                <c:pt idx="44052">
                  <c:v>8.8103999999999996</c:v>
                </c:pt>
                <c:pt idx="44053">
                  <c:v>8.8106000000000009</c:v>
                </c:pt>
                <c:pt idx="44054">
                  <c:v>8.8108000000000004</c:v>
                </c:pt>
                <c:pt idx="44055">
                  <c:v>8.8109999999999999</c:v>
                </c:pt>
                <c:pt idx="44056">
                  <c:v>8.8111999999999995</c:v>
                </c:pt>
                <c:pt idx="44057">
                  <c:v>8.8114000000000008</c:v>
                </c:pt>
                <c:pt idx="44058">
                  <c:v>8.8116000000000003</c:v>
                </c:pt>
                <c:pt idx="44059">
                  <c:v>8.8117999999999999</c:v>
                </c:pt>
                <c:pt idx="44060">
                  <c:v>8.8119999999999994</c:v>
                </c:pt>
                <c:pt idx="44061">
                  <c:v>8.8122000000000007</c:v>
                </c:pt>
                <c:pt idx="44062">
                  <c:v>8.8124000000000002</c:v>
                </c:pt>
                <c:pt idx="44063">
                  <c:v>8.8125999999999998</c:v>
                </c:pt>
                <c:pt idx="44064">
                  <c:v>8.8127999999999993</c:v>
                </c:pt>
                <c:pt idx="44065">
                  <c:v>8.8130000000000006</c:v>
                </c:pt>
                <c:pt idx="44066">
                  <c:v>8.8132000000000001</c:v>
                </c:pt>
                <c:pt idx="44067">
                  <c:v>8.8133999999999997</c:v>
                </c:pt>
                <c:pt idx="44068">
                  <c:v>8.8135999999999992</c:v>
                </c:pt>
                <c:pt idx="44069">
                  <c:v>8.8138000000000005</c:v>
                </c:pt>
                <c:pt idx="44070">
                  <c:v>8.8140000000000001</c:v>
                </c:pt>
                <c:pt idx="44071">
                  <c:v>8.8141999999999996</c:v>
                </c:pt>
                <c:pt idx="44072">
                  <c:v>8.8143999999999991</c:v>
                </c:pt>
                <c:pt idx="44073">
                  <c:v>8.8146000000000004</c:v>
                </c:pt>
                <c:pt idx="44074">
                  <c:v>8.8148</c:v>
                </c:pt>
                <c:pt idx="44075">
                  <c:v>8.8149999999999995</c:v>
                </c:pt>
                <c:pt idx="44076">
                  <c:v>8.8152000000000008</c:v>
                </c:pt>
                <c:pt idx="44077">
                  <c:v>8.8154000000000003</c:v>
                </c:pt>
                <c:pt idx="44078">
                  <c:v>8.8155999999999999</c:v>
                </c:pt>
                <c:pt idx="44079">
                  <c:v>8.8157999999999994</c:v>
                </c:pt>
                <c:pt idx="44080">
                  <c:v>8.8160000000000007</c:v>
                </c:pt>
                <c:pt idx="44081">
                  <c:v>8.8162000000000003</c:v>
                </c:pt>
                <c:pt idx="44082">
                  <c:v>8.8163999999999998</c:v>
                </c:pt>
                <c:pt idx="44083">
                  <c:v>8.8165999999999993</c:v>
                </c:pt>
                <c:pt idx="44084">
                  <c:v>8.8168000000000006</c:v>
                </c:pt>
                <c:pt idx="44085">
                  <c:v>8.8170000000000002</c:v>
                </c:pt>
                <c:pt idx="44086">
                  <c:v>8.8171999999999997</c:v>
                </c:pt>
                <c:pt idx="44087">
                  <c:v>8.8173999999999992</c:v>
                </c:pt>
                <c:pt idx="44088">
                  <c:v>8.8176000000000005</c:v>
                </c:pt>
                <c:pt idx="44089">
                  <c:v>8.8178000000000001</c:v>
                </c:pt>
                <c:pt idx="44090">
                  <c:v>8.8179999999999996</c:v>
                </c:pt>
                <c:pt idx="44091">
                  <c:v>8.8181999999999992</c:v>
                </c:pt>
                <c:pt idx="44092">
                  <c:v>8.8184000000000005</c:v>
                </c:pt>
                <c:pt idx="44093">
                  <c:v>8.8186</c:v>
                </c:pt>
                <c:pt idx="44094">
                  <c:v>8.8187999999999995</c:v>
                </c:pt>
                <c:pt idx="44095">
                  <c:v>8.8190000000000008</c:v>
                </c:pt>
                <c:pt idx="44096">
                  <c:v>8.8192000000000004</c:v>
                </c:pt>
                <c:pt idx="44097">
                  <c:v>8.8193999999999999</c:v>
                </c:pt>
                <c:pt idx="44098">
                  <c:v>8.8195999999999994</c:v>
                </c:pt>
                <c:pt idx="44099">
                  <c:v>8.8198000000000008</c:v>
                </c:pt>
                <c:pt idx="44100">
                  <c:v>8.82</c:v>
                </c:pt>
                <c:pt idx="44101">
                  <c:v>8.8201999999999998</c:v>
                </c:pt>
                <c:pt idx="44102">
                  <c:v>8.8203999999999994</c:v>
                </c:pt>
                <c:pt idx="44103">
                  <c:v>8.8206000000000007</c:v>
                </c:pt>
                <c:pt idx="44104">
                  <c:v>8.8208000000000002</c:v>
                </c:pt>
                <c:pt idx="44105">
                  <c:v>8.8209999999999997</c:v>
                </c:pt>
                <c:pt idx="44106">
                  <c:v>8.8211999999999993</c:v>
                </c:pt>
                <c:pt idx="44107">
                  <c:v>8.8214000000000006</c:v>
                </c:pt>
                <c:pt idx="44108">
                  <c:v>8.8216000000000001</c:v>
                </c:pt>
                <c:pt idx="44109">
                  <c:v>8.8217999999999996</c:v>
                </c:pt>
                <c:pt idx="44110">
                  <c:v>8.8219999999999992</c:v>
                </c:pt>
                <c:pt idx="44111">
                  <c:v>8.8222000000000005</c:v>
                </c:pt>
                <c:pt idx="44112">
                  <c:v>8.8224</c:v>
                </c:pt>
                <c:pt idx="44113">
                  <c:v>8.8225999999999996</c:v>
                </c:pt>
                <c:pt idx="44114">
                  <c:v>8.8228000000000009</c:v>
                </c:pt>
                <c:pt idx="44115">
                  <c:v>8.8230000000000004</c:v>
                </c:pt>
                <c:pt idx="44116">
                  <c:v>8.8231999999999999</c:v>
                </c:pt>
                <c:pt idx="44117">
                  <c:v>8.8233999999999995</c:v>
                </c:pt>
                <c:pt idx="44118">
                  <c:v>8.8236000000000008</c:v>
                </c:pt>
                <c:pt idx="44119">
                  <c:v>8.8238000000000003</c:v>
                </c:pt>
                <c:pt idx="44120">
                  <c:v>8.8239999999999998</c:v>
                </c:pt>
                <c:pt idx="44121">
                  <c:v>8.8241999999999994</c:v>
                </c:pt>
                <c:pt idx="44122">
                  <c:v>8.8244000000000007</c:v>
                </c:pt>
                <c:pt idx="44123">
                  <c:v>8.8246000000000002</c:v>
                </c:pt>
                <c:pt idx="44124">
                  <c:v>8.8247999999999998</c:v>
                </c:pt>
                <c:pt idx="44125">
                  <c:v>8.8249999999999993</c:v>
                </c:pt>
                <c:pt idx="44126">
                  <c:v>8.8252000000000006</c:v>
                </c:pt>
                <c:pt idx="44127">
                  <c:v>8.8254000000000001</c:v>
                </c:pt>
                <c:pt idx="44128">
                  <c:v>8.8255999999999997</c:v>
                </c:pt>
                <c:pt idx="44129">
                  <c:v>8.8257999999999992</c:v>
                </c:pt>
                <c:pt idx="44130">
                  <c:v>8.8260000000000005</c:v>
                </c:pt>
                <c:pt idx="44131">
                  <c:v>8.8262</c:v>
                </c:pt>
                <c:pt idx="44132">
                  <c:v>8.8263999999999996</c:v>
                </c:pt>
                <c:pt idx="44133">
                  <c:v>8.8265999999999991</c:v>
                </c:pt>
                <c:pt idx="44134">
                  <c:v>8.8268000000000004</c:v>
                </c:pt>
                <c:pt idx="44135">
                  <c:v>8.827</c:v>
                </c:pt>
                <c:pt idx="44136">
                  <c:v>8.8271999999999995</c:v>
                </c:pt>
                <c:pt idx="44137">
                  <c:v>8.8274000000000008</c:v>
                </c:pt>
                <c:pt idx="44138">
                  <c:v>8.8276000000000003</c:v>
                </c:pt>
                <c:pt idx="44139">
                  <c:v>8.8277999999999999</c:v>
                </c:pt>
                <c:pt idx="44140">
                  <c:v>8.8279999999999994</c:v>
                </c:pt>
                <c:pt idx="44141">
                  <c:v>8.8282000000000007</c:v>
                </c:pt>
                <c:pt idx="44142">
                  <c:v>8.8284000000000002</c:v>
                </c:pt>
                <c:pt idx="44143">
                  <c:v>8.8285999999999998</c:v>
                </c:pt>
                <c:pt idx="44144">
                  <c:v>8.8287999999999993</c:v>
                </c:pt>
                <c:pt idx="44145">
                  <c:v>8.8290000000000006</c:v>
                </c:pt>
                <c:pt idx="44146">
                  <c:v>8.8292000000000002</c:v>
                </c:pt>
                <c:pt idx="44147">
                  <c:v>8.8293999999999997</c:v>
                </c:pt>
                <c:pt idx="44148">
                  <c:v>8.8295999999999992</c:v>
                </c:pt>
                <c:pt idx="44149">
                  <c:v>8.8298000000000005</c:v>
                </c:pt>
                <c:pt idx="44150">
                  <c:v>8.83</c:v>
                </c:pt>
                <c:pt idx="44151">
                  <c:v>8.8301999999999996</c:v>
                </c:pt>
                <c:pt idx="44152">
                  <c:v>8.8303999999999991</c:v>
                </c:pt>
                <c:pt idx="44153">
                  <c:v>8.8306000000000004</c:v>
                </c:pt>
                <c:pt idx="44154">
                  <c:v>8.8308</c:v>
                </c:pt>
                <c:pt idx="44155">
                  <c:v>8.8309999999999995</c:v>
                </c:pt>
                <c:pt idx="44156">
                  <c:v>8.8312000000000008</c:v>
                </c:pt>
                <c:pt idx="44157">
                  <c:v>8.8314000000000004</c:v>
                </c:pt>
                <c:pt idx="44158">
                  <c:v>8.8315999999999999</c:v>
                </c:pt>
                <c:pt idx="44159">
                  <c:v>8.8317999999999994</c:v>
                </c:pt>
                <c:pt idx="44160">
                  <c:v>8.8320000000000007</c:v>
                </c:pt>
                <c:pt idx="44161">
                  <c:v>8.8322000000000003</c:v>
                </c:pt>
                <c:pt idx="44162">
                  <c:v>8.8323999999999998</c:v>
                </c:pt>
                <c:pt idx="44163">
                  <c:v>8.8325999999999993</c:v>
                </c:pt>
                <c:pt idx="44164">
                  <c:v>8.8328000000000007</c:v>
                </c:pt>
                <c:pt idx="44165">
                  <c:v>8.8330000000000002</c:v>
                </c:pt>
                <c:pt idx="44166">
                  <c:v>8.8331999999999997</c:v>
                </c:pt>
                <c:pt idx="44167">
                  <c:v>8.8333999999999993</c:v>
                </c:pt>
                <c:pt idx="44168">
                  <c:v>8.8336000000000006</c:v>
                </c:pt>
                <c:pt idx="44169">
                  <c:v>8.8338000000000001</c:v>
                </c:pt>
                <c:pt idx="44170">
                  <c:v>8.8339999999999996</c:v>
                </c:pt>
                <c:pt idx="44171">
                  <c:v>8.8341999999999992</c:v>
                </c:pt>
                <c:pt idx="44172">
                  <c:v>8.8344000000000005</c:v>
                </c:pt>
                <c:pt idx="44173">
                  <c:v>8.8346</c:v>
                </c:pt>
                <c:pt idx="44174">
                  <c:v>8.8347999999999995</c:v>
                </c:pt>
                <c:pt idx="44175">
                  <c:v>8.8350000000000009</c:v>
                </c:pt>
                <c:pt idx="44176">
                  <c:v>8.8352000000000004</c:v>
                </c:pt>
                <c:pt idx="44177">
                  <c:v>8.8353999999999999</c:v>
                </c:pt>
                <c:pt idx="44178">
                  <c:v>8.8355999999999995</c:v>
                </c:pt>
                <c:pt idx="44179">
                  <c:v>8.8358000000000008</c:v>
                </c:pt>
                <c:pt idx="44180">
                  <c:v>8.8360000000000003</c:v>
                </c:pt>
                <c:pt idx="44181">
                  <c:v>8.8361999999999998</c:v>
                </c:pt>
                <c:pt idx="44182">
                  <c:v>8.8363999999999994</c:v>
                </c:pt>
                <c:pt idx="44183">
                  <c:v>8.8366000000000007</c:v>
                </c:pt>
                <c:pt idx="44184">
                  <c:v>8.8368000000000002</c:v>
                </c:pt>
                <c:pt idx="44185">
                  <c:v>8.8369999999999997</c:v>
                </c:pt>
                <c:pt idx="44186">
                  <c:v>8.8371999999999993</c:v>
                </c:pt>
                <c:pt idx="44187">
                  <c:v>8.8374000000000006</c:v>
                </c:pt>
                <c:pt idx="44188">
                  <c:v>8.8376000000000001</c:v>
                </c:pt>
                <c:pt idx="44189">
                  <c:v>8.8377999999999997</c:v>
                </c:pt>
                <c:pt idx="44190">
                  <c:v>8.8379999999999992</c:v>
                </c:pt>
                <c:pt idx="44191">
                  <c:v>8.8382000000000005</c:v>
                </c:pt>
                <c:pt idx="44192">
                  <c:v>8.8384</c:v>
                </c:pt>
                <c:pt idx="44193">
                  <c:v>8.8385999999999996</c:v>
                </c:pt>
                <c:pt idx="44194">
                  <c:v>8.8388000000000009</c:v>
                </c:pt>
                <c:pt idx="44195">
                  <c:v>8.8390000000000004</c:v>
                </c:pt>
                <c:pt idx="44196">
                  <c:v>8.8391999999999999</c:v>
                </c:pt>
                <c:pt idx="44197">
                  <c:v>8.8393999999999995</c:v>
                </c:pt>
                <c:pt idx="44198">
                  <c:v>8.8396000000000008</c:v>
                </c:pt>
                <c:pt idx="44199">
                  <c:v>8.8398000000000003</c:v>
                </c:pt>
                <c:pt idx="44200">
                  <c:v>8.84</c:v>
                </c:pt>
                <c:pt idx="44201">
                  <c:v>8.8401999999999994</c:v>
                </c:pt>
                <c:pt idx="44202">
                  <c:v>8.8404000000000007</c:v>
                </c:pt>
                <c:pt idx="44203">
                  <c:v>8.8406000000000002</c:v>
                </c:pt>
                <c:pt idx="44204">
                  <c:v>8.8407999999999998</c:v>
                </c:pt>
                <c:pt idx="44205">
                  <c:v>8.8409999999999993</c:v>
                </c:pt>
                <c:pt idx="44206">
                  <c:v>8.8412000000000006</c:v>
                </c:pt>
                <c:pt idx="44207">
                  <c:v>8.8414000000000001</c:v>
                </c:pt>
                <c:pt idx="44208">
                  <c:v>8.8415999999999997</c:v>
                </c:pt>
                <c:pt idx="44209">
                  <c:v>8.8417999999999992</c:v>
                </c:pt>
                <c:pt idx="44210">
                  <c:v>8.8420000000000005</c:v>
                </c:pt>
                <c:pt idx="44211">
                  <c:v>8.8422000000000001</c:v>
                </c:pt>
                <c:pt idx="44212">
                  <c:v>8.8423999999999996</c:v>
                </c:pt>
                <c:pt idx="44213">
                  <c:v>8.8425999999999991</c:v>
                </c:pt>
                <c:pt idx="44214">
                  <c:v>8.8428000000000004</c:v>
                </c:pt>
                <c:pt idx="44215">
                  <c:v>8.843</c:v>
                </c:pt>
                <c:pt idx="44216">
                  <c:v>8.8431999999999995</c:v>
                </c:pt>
                <c:pt idx="44217">
                  <c:v>8.8434000000000008</c:v>
                </c:pt>
                <c:pt idx="44218">
                  <c:v>8.8436000000000003</c:v>
                </c:pt>
                <c:pt idx="44219">
                  <c:v>8.8437999999999999</c:v>
                </c:pt>
                <c:pt idx="44220">
                  <c:v>8.8439999999999994</c:v>
                </c:pt>
                <c:pt idx="44221">
                  <c:v>8.8442000000000007</c:v>
                </c:pt>
                <c:pt idx="44222">
                  <c:v>8.8444000000000003</c:v>
                </c:pt>
                <c:pt idx="44223">
                  <c:v>8.8445999999999998</c:v>
                </c:pt>
                <c:pt idx="44224">
                  <c:v>8.8447999999999993</c:v>
                </c:pt>
                <c:pt idx="44225">
                  <c:v>8.8450000000000006</c:v>
                </c:pt>
                <c:pt idx="44226">
                  <c:v>8.8452000000000002</c:v>
                </c:pt>
                <c:pt idx="44227">
                  <c:v>8.8453999999999997</c:v>
                </c:pt>
                <c:pt idx="44228">
                  <c:v>8.8455999999999992</c:v>
                </c:pt>
                <c:pt idx="44229">
                  <c:v>8.8458000000000006</c:v>
                </c:pt>
                <c:pt idx="44230">
                  <c:v>8.8460000000000001</c:v>
                </c:pt>
                <c:pt idx="44231">
                  <c:v>8.8461999999999996</c:v>
                </c:pt>
                <c:pt idx="44232">
                  <c:v>8.8463999999999992</c:v>
                </c:pt>
                <c:pt idx="44233">
                  <c:v>8.8466000000000005</c:v>
                </c:pt>
                <c:pt idx="44234">
                  <c:v>8.8468</c:v>
                </c:pt>
                <c:pt idx="44235">
                  <c:v>8.8469999999999995</c:v>
                </c:pt>
                <c:pt idx="44236">
                  <c:v>8.8472000000000008</c:v>
                </c:pt>
                <c:pt idx="44237">
                  <c:v>8.8474000000000004</c:v>
                </c:pt>
                <c:pt idx="44238">
                  <c:v>8.8475999999999999</c:v>
                </c:pt>
                <c:pt idx="44239">
                  <c:v>8.8477999999999994</c:v>
                </c:pt>
                <c:pt idx="44240">
                  <c:v>8.8480000000000008</c:v>
                </c:pt>
                <c:pt idx="44241">
                  <c:v>8.8482000000000003</c:v>
                </c:pt>
                <c:pt idx="44242">
                  <c:v>8.8483999999999998</c:v>
                </c:pt>
                <c:pt idx="44243">
                  <c:v>8.8485999999999994</c:v>
                </c:pt>
                <c:pt idx="44244">
                  <c:v>8.8488000000000007</c:v>
                </c:pt>
                <c:pt idx="44245">
                  <c:v>8.8490000000000002</c:v>
                </c:pt>
                <c:pt idx="44246">
                  <c:v>8.8491999999999997</c:v>
                </c:pt>
                <c:pt idx="44247">
                  <c:v>8.8493999999999993</c:v>
                </c:pt>
                <c:pt idx="44248">
                  <c:v>8.8496000000000006</c:v>
                </c:pt>
                <c:pt idx="44249">
                  <c:v>8.8498000000000001</c:v>
                </c:pt>
                <c:pt idx="44250">
                  <c:v>8.85</c:v>
                </c:pt>
                <c:pt idx="44251">
                  <c:v>8.8501999999999992</c:v>
                </c:pt>
                <c:pt idx="44252">
                  <c:v>8.8504000000000005</c:v>
                </c:pt>
                <c:pt idx="44253">
                  <c:v>8.8506</c:v>
                </c:pt>
                <c:pt idx="44254">
                  <c:v>8.8507999999999996</c:v>
                </c:pt>
                <c:pt idx="44255">
                  <c:v>8.8510000000000009</c:v>
                </c:pt>
                <c:pt idx="44256">
                  <c:v>8.8512000000000004</c:v>
                </c:pt>
                <c:pt idx="44257">
                  <c:v>8.8513999999999999</c:v>
                </c:pt>
                <c:pt idx="44258">
                  <c:v>8.8515999999999995</c:v>
                </c:pt>
                <c:pt idx="44259">
                  <c:v>8.8518000000000008</c:v>
                </c:pt>
                <c:pt idx="44260">
                  <c:v>8.8520000000000003</c:v>
                </c:pt>
                <c:pt idx="44261">
                  <c:v>8.8521999999999998</c:v>
                </c:pt>
                <c:pt idx="44262">
                  <c:v>8.8523999999999994</c:v>
                </c:pt>
                <c:pt idx="44263">
                  <c:v>8.8526000000000007</c:v>
                </c:pt>
                <c:pt idx="44264">
                  <c:v>8.8528000000000002</c:v>
                </c:pt>
                <c:pt idx="44265">
                  <c:v>8.8529999999999998</c:v>
                </c:pt>
                <c:pt idx="44266">
                  <c:v>8.8531999999999993</c:v>
                </c:pt>
                <c:pt idx="44267">
                  <c:v>8.8534000000000006</c:v>
                </c:pt>
                <c:pt idx="44268">
                  <c:v>8.8536000000000001</c:v>
                </c:pt>
                <c:pt idx="44269">
                  <c:v>8.8537999999999997</c:v>
                </c:pt>
                <c:pt idx="44270">
                  <c:v>8.8539999999999992</c:v>
                </c:pt>
                <c:pt idx="44271">
                  <c:v>8.8542000000000005</c:v>
                </c:pt>
                <c:pt idx="44272">
                  <c:v>8.8544</c:v>
                </c:pt>
                <c:pt idx="44273">
                  <c:v>8.8545999999999996</c:v>
                </c:pt>
                <c:pt idx="44274">
                  <c:v>8.8547999999999991</c:v>
                </c:pt>
                <c:pt idx="44275">
                  <c:v>8.8550000000000004</c:v>
                </c:pt>
                <c:pt idx="44276">
                  <c:v>8.8552</c:v>
                </c:pt>
                <c:pt idx="44277">
                  <c:v>8.8553999999999995</c:v>
                </c:pt>
                <c:pt idx="44278">
                  <c:v>8.8556000000000008</c:v>
                </c:pt>
                <c:pt idx="44279">
                  <c:v>8.8558000000000003</c:v>
                </c:pt>
                <c:pt idx="44280">
                  <c:v>8.8559999999999999</c:v>
                </c:pt>
                <c:pt idx="44281">
                  <c:v>8.8561999999999994</c:v>
                </c:pt>
                <c:pt idx="44282">
                  <c:v>8.8564000000000007</c:v>
                </c:pt>
                <c:pt idx="44283">
                  <c:v>8.8566000000000003</c:v>
                </c:pt>
                <c:pt idx="44284">
                  <c:v>8.8567999999999998</c:v>
                </c:pt>
                <c:pt idx="44285">
                  <c:v>8.8569999999999993</c:v>
                </c:pt>
                <c:pt idx="44286">
                  <c:v>8.8572000000000006</c:v>
                </c:pt>
                <c:pt idx="44287">
                  <c:v>8.8574000000000002</c:v>
                </c:pt>
                <c:pt idx="44288">
                  <c:v>8.8575999999999997</c:v>
                </c:pt>
                <c:pt idx="44289">
                  <c:v>8.8577999999999992</c:v>
                </c:pt>
                <c:pt idx="44290">
                  <c:v>8.8580000000000005</c:v>
                </c:pt>
                <c:pt idx="44291">
                  <c:v>8.8582000000000001</c:v>
                </c:pt>
                <c:pt idx="44292">
                  <c:v>8.8583999999999996</c:v>
                </c:pt>
                <c:pt idx="44293">
                  <c:v>8.8585999999999991</c:v>
                </c:pt>
                <c:pt idx="44294">
                  <c:v>8.8588000000000005</c:v>
                </c:pt>
                <c:pt idx="44295">
                  <c:v>8.859</c:v>
                </c:pt>
                <c:pt idx="44296">
                  <c:v>8.8591999999999995</c:v>
                </c:pt>
                <c:pt idx="44297">
                  <c:v>8.8594000000000008</c:v>
                </c:pt>
                <c:pt idx="44298">
                  <c:v>8.8596000000000004</c:v>
                </c:pt>
                <c:pt idx="44299">
                  <c:v>8.8597999999999999</c:v>
                </c:pt>
                <c:pt idx="44300">
                  <c:v>8.86</c:v>
                </c:pt>
                <c:pt idx="44301">
                  <c:v>8.8602000000000007</c:v>
                </c:pt>
                <c:pt idx="44302">
                  <c:v>8.8604000000000003</c:v>
                </c:pt>
                <c:pt idx="44303">
                  <c:v>8.8605999999999998</c:v>
                </c:pt>
                <c:pt idx="44304">
                  <c:v>8.8607999999999993</c:v>
                </c:pt>
                <c:pt idx="44305">
                  <c:v>8.8610000000000007</c:v>
                </c:pt>
                <c:pt idx="44306">
                  <c:v>8.8612000000000002</c:v>
                </c:pt>
                <c:pt idx="44307">
                  <c:v>8.8613999999999997</c:v>
                </c:pt>
                <c:pt idx="44308">
                  <c:v>8.8615999999999993</c:v>
                </c:pt>
                <c:pt idx="44309">
                  <c:v>8.8618000000000006</c:v>
                </c:pt>
                <c:pt idx="44310">
                  <c:v>8.8620000000000001</c:v>
                </c:pt>
                <c:pt idx="44311">
                  <c:v>8.8621999999999996</c:v>
                </c:pt>
                <c:pt idx="44312">
                  <c:v>8.8623999999999992</c:v>
                </c:pt>
                <c:pt idx="44313">
                  <c:v>8.8626000000000005</c:v>
                </c:pt>
                <c:pt idx="44314">
                  <c:v>8.8628</c:v>
                </c:pt>
                <c:pt idx="44315">
                  <c:v>8.8629999999999995</c:v>
                </c:pt>
                <c:pt idx="44316">
                  <c:v>8.8632000000000009</c:v>
                </c:pt>
                <c:pt idx="44317">
                  <c:v>8.8634000000000004</c:v>
                </c:pt>
                <c:pt idx="44318">
                  <c:v>8.8635999999999999</c:v>
                </c:pt>
                <c:pt idx="44319">
                  <c:v>8.8637999999999995</c:v>
                </c:pt>
                <c:pt idx="44320">
                  <c:v>8.8640000000000008</c:v>
                </c:pt>
                <c:pt idx="44321">
                  <c:v>8.8642000000000003</c:v>
                </c:pt>
                <c:pt idx="44322">
                  <c:v>8.8643999999999998</c:v>
                </c:pt>
                <c:pt idx="44323">
                  <c:v>8.8645999999999994</c:v>
                </c:pt>
                <c:pt idx="44324">
                  <c:v>8.8648000000000007</c:v>
                </c:pt>
                <c:pt idx="44325">
                  <c:v>8.8650000000000002</c:v>
                </c:pt>
                <c:pt idx="44326">
                  <c:v>8.8651999999999997</c:v>
                </c:pt>
                <c:pt idx="44327">
                  <c:v>8.8653999999999993</c:v>
                </c:pt>
                <c:pt idx="44328">
                  <c:v>8.8656000000000006</c:v>
                </c:pt>
                <c:pt idx="44329">
                  <c:v>8.8658000000000001</c:v>
                </c:pt>
                <c:pt idx="44330">
                  <c:v>8.8659999999999997</c:v>
                </c:pt>
                <c:pt idx="44331">
                  <c:v>8.8661999999999992</c:v>
                </c:pt>
                <c:pt idx="44332">
                  <c:v>8.8664000000000005</c:v>
                </c:pt>
                <c:pt idx="44333">
                  <c:v>8.8666</c:v>
                </c:pt>
                <c:pt idx="44334">
                  <c:v>8.8667999999999996</c:v>
                </c:pt>
                <c:pt idx="44335">
                  <c:v>8.8670000000000009</c:v>
                </c:pt>
                <c:pt idx="44336">
                  <c:v>8.8672000000000004</c:v>
                </c:pt>
                <c:pt idx="44337">
                  <c:v>8.8673999999999999</c:v>
                </c:pt>
                <c:pt idx="44338">
                  <c:v>8.8675999999999995</c:v>
                </c:pt>
                <c:pt idx="44339">
                  <c:v>8.8678000000000008</c:v>
                </c:pt>
                <c:pt idx="44340">
                  <c:v>8.8680000000000003</c:v>
                </c:pt>
                <c:pt idx="44341">
                  <c:v>8.8681999999999999</c:v>
                </c:pt>
                <c:pt idx="44342">
                  <c:v>8.8683999999999994</c:v>
                </c:pt>
                <c:pt idx="44343">
                  <c:v>8.8686000000000007</c:v>
                </c:pt>
                <c:pt idx="44344">
                  <c:v>8.8688000000000002</c:v>
                </c:pt>
                <c:pt idx="44345">
                  <c:v>8.8689999999999998</c:v>
                </c:pt>
                <c:pt idx="44346">
                  <c:v>8.8691999999999993</c:v>
                </c:pt>
                <c:pt idx="44347">
                  <c:v>8.8694000000000006</c:v>
                </c:pt>
                <c:pt idx="44348">
                  <c:v>8.8696000000000002</c:v>
                </c:pt>
                <c:pt idx="44349">
                  <c:v>8.8697999999999997</c:v>
                </c:pt>
                <c:pt idx="44350">
                  <c:v>8.8699999999999992</c:v>
                </c:pt>
                <c:pt idx="44351">
                  <c:v>8.8702000000000005</c:v>
                </c:pt>
                <c:pt idx="44352">
                  <c:v>8.8704000000000001</c:v>
                </c:pt>
                <c:pt idx="44353">
                  <c:v>8.8705999999999996</c:v>
                </c:pt>
                <c:pt idx="44354">
                  <c:v>8.8707999999999991</c:v>
                </c:pt>
                <c:pt idx="44355">
                  <c:v>8.8710000000000004</c:v>
                </c:pt>
                <c:pt idx="44356">
                  <c:v>8.8712</c:v>
                </c:pt>
                <c:pt idx="44357">
                  <c:v>8.8713999999999995</c:v>
                </c:pt>
                <c:pt idx="44358">
                  <c:v>8.8716000000000008</c:v>
                </c:pt>
                <c:pt idx="44359">
                  <c:v>8.8718000000000004</c:v>
                </c:pt>
                <c:pt idx="44360">
                  <c:v>8.8719999999999999</c:v>
                </c:pt>
                <c:pt idx="44361">
                  <c:v>8.8721999999999994</c:v>
                </c:pt>
                <c:pt idx="44362">
                  <c:v>8.8724000000000007</c:v>
                </c:pt>
                <c:pt idx="44363">
                  <c:v>8.8726000000000003</c:v>
                </c:pt>
                <c:pt idx="44364">
                  <c:v>8.8727999999999998</c:v>
                </c:pt>
                <c:pt idx="44365">
                  <c:v>8.8729999999999993</c:v>
                </c:pt>
                <c:pt idx="44366">
                  <c:v>8.8732000000000006</c:v>
                </c:pt>
                <c:pt idx="44367">
                  <c:v>8.8734000000000002</c:v>
                </c:pt>
                <c:pt idx="44368">
                  <c:v>8.8735999999999997</c:v>
                </c:pt>
                <c:pt idx="44369">
                  <c:v>8.8737999999999992</c:v>
                </c:pt>
                <c:pt idx="44370">
                  <c:v>8.8740000000000006</c:v>
                </c:pt>
                <c:pt idx="44371">
                  <c:v>8.8742000000000001</c:v>
                </c:pt>
                <c:pt idx="44372">
                  <c:v>8.8743999999999996</c:v>
                </c:pt>
                <c:pt idx="44373">
                  <c:v>8.8745999999999992</c:v>
                </c:pt>
                <c:pt idx="44374">
                  <c:v>8.8748000000000005</c:v>
                </c:pt>
                <c:pt idx="44375">
                  <c:v>8.875</c:v>
                </c:pt>
                <c:pt idx="44376">
                  <c:v>8.8751999999999995</c:v>
                </c:pt>
                <c:pt idx="44377">
                  <c:v>8.8754000000000008</c:v>
                </c:pt>
                <c:pt idx="44378">
                  <c:v>8.8756000000000004</c:v>
                </c:pt>
                <c:pt idx="44379">
                  <c:v>8.8757999999999999</c:v>
                </c:pt>
                <c:pt idx="44380">
                  <c:v>8.8759999999999994</c:v>
                </c:pt>
                <c:pt idx="44381">
                  <c:v>8.8762000000000008</c:v>
                </c:pt>
                <c:pt idx="44382">
                  <c:v>8.8764000000000003</c:v>
                </c:pt>
                <c:pt idx="44383">
                  <c:v>8.8765999999999998</c:v>
                </c:pt>
                <c:pt idx="44384">
                  <c:v>8.8767999999999994</c:v>
                </c:pt>
                <c:pt idx="44385">
                  <c:v>8.8770000000000007</c:v>
                </c:pt>
                <c:pt idx="44386">
                  <c:v>8.8772000000000002</c:v>
                </c:pt>
                <c:pt idx="44387">
                  <c:v>8.8773999999999997</c:v>
                </c:pt>
                <c:pt idx="44388">
                  <c:v>8.8775999999999993</c:v>
                </c:pt>
                <c:pt idx="44389">
                  <c:v>8.8778000000000006</c:v>
                </c:pt>
                <c:pt idx="44390">
                  <c:v>8.8780000000000001</c:v>
                </c:pt>
                <c:pt idx="44391">
                  <c:v>8.8781999999999996</c:v>
                </c:pt>
                <c:pt idx="44392">
                  <c:v>8.8783999999999992</c:v>
                </c:pt>
                <c:pt idx="44393">
                  <c:v>8.8786000000000005</c:v>
                </c:pt>
                <c:pt idx="44394">
                  <c:v>8.8788</c:v>
                </c:pt>
                <c:pt idx="44395">
                  <c:v>8.8789999999999996</c:v>
                </c:pt>
                <c:pt idx="44396">
                  <c:v>8.8792000000000009</c:v>
                </c:pt>
                <c:pt idx="44397">
                  <c:v>8.8794000000000004</c:v>
                </c:pt>
                <c:pt idx="44398">
                  <c:v>8.8795999999999999</c:v>
                </c:pt>
                <c:pt idx="44399">
                  <c:v>8.8797999999999995</c:v>
                </c:pt>
                <c:pt idx="44400">
                  <c:v>8.8800000000000008</c:v>
                </c:pt>
                <c:pt idx="44401">
                  <c:v>8.8802000000000003</c:v>
                </c:pt>
                <c:pt idx="44402">
                  <c:v>8.8803999999999998</c:v>
                </c:pt>
                <c:pt idx="44403">
                  <c:v>8.8805999999999994</c:v>
                </c:pt>
                <c:pt idx="44404">
                  <c:v>8.8808000000000007</c:v>
                </c:pt>
                <c:pt idx="44405">
                  <c:v>8.8810000000000002</c:v>
                </c:pt>
                <c:pt idx="44406">
                  <c:v>8.8811999999999998</c:v>
                </c:pt>
                <c:pt idx="44407">
                  <c:v>8.8813999999999993</c:v>
                </c:pt>
                <c:pt idx="44408">
                  <c:v>8.8816000000000006</c:v>
                </c:pt>
                <c:pt idx="44409">
                  <c:v>8.8818000000000001</c:v>
                </c:pt>
                <c:pt idx="44410">
                  <c:v>8.8819999999999997</c:v>
                </c:pt>
                <c:pt idx="44411">
                  <c:v>8.8821999999999992</c:v>
                </c:pt>
                <c:pt idx="44412">
                  <c:v>8.8824000000000005</c:v>
                </c:pt>
                <c:pt idx="44413">
                  <c:v>8.8826000000000001</c:v>
                </c:pt>
                <c:pt idx="44414">
                  <c:v>8.8827999999999996</c:v>
                </c:pt>
                <c:pt idx="44415">
                  <c:v>8.8829999999999991</c:v>
                </c:pt>
                <c:pt idx="44416">
                  <c:v>8.8832000000000004</c:v>
                </c:pt>
                <c:pt idx="44417">
                  <c:v>8.8834</c:v>
                </c:pt>
                <c:pt idx="44418">
                  <c:v>8.8835999999999995</c:v>
                </c:pt>
                <c:pt idx="44419">
                  <c:v>8.8838000000000008</c:v>
                </c:pt>
                <c:pt idx="44420">
                  <c:v>8.8840000000000003</c:v>
                </c:pt>
                <c:pt idx="44421">
                  <c:v>8.8841999999999999</c:v>
                </c:pt>
                <c:pt idx="44422">
                  <c:v>8.8843999999999994</c:v>
                </c:pt>
                <c:pt idx="44423">
                  <c:v>8.8846000000000007</c:v>
                </c:pt>
                <c:pt idx="44424">
                  <c:v>8.8848000000000003</c:v>
                </c:pt>
                <c:pt idx="44425">
                  <c:v>8.8849999999999998</c:v>
                </c:pt>
                <c:pt idx="44426">
                  <c:v>8.8851999999999993</c:v>
                </c:pt>
                <c:pt idx="44427">
                  <c:v>8.8854000000000006</c:v>
                </c:pt>
                <c:pt idx="44428">
                  <c:v>8.8856000000000002</c:v>
                </c:pt>
                <c:pt idx="44429">
                  <c:v>8.8857999999999997</c:v>
                </c:pt>
                <c:pt idx="44430">
                  <c:v>8.8859999999999992</c:v>
                </c:pt>
                <c:pt idx="44431">
                  <c:v>8.8862000000000005</c:v>
                </c:pt>
                <c:pt idx="44432">
                  <c:v>8.8864000000000001</c:v>
                </c:pt>
                <c:pt idx="44433">
                  <c:v>8.8865999999999996</c:v>
                </c:pt>
                <c:pt idx="44434">
                  <c:v>8.8867999999999991</c:v>
                </c:pt>
                <c:pt idx="44435">
                  <c:v>8.8870000000000005</c:v>
                </c:pt>
                <c:pt idx="44436">
                  <c:v>8.8872</c:v>
                </c:pt>
                <c:pt idx="44437">
                  <c:v>8.8873999999999995</c:v>
                </c:pt>
                <c:pt idx="44438">
                  <c:v>8.8876000000000008</c:v>
                </c:pt>
                <c:pt idx="44439">
                  <c:v>8.8878000000000004</c:v>
                </c:pt>
                <c:pt idx="44440">
                  <c:v>8.8879999999999999</c:v>
                </c:pt>
                <c:pt idx="44441">
                  <c:v>8.8881999999999994</c:v>
                </c:pt>
                <c:pt idx="44442">
                  <c:v>8.8884000000000007</c:v>
                </c:pt>
                <c:pt idx="44443">
                  <c:v>8.8886000000000003</c:v>
                </c:pt>
                <c:pt idx="44444">
                  <c:v>8.8887999999999998</c:v>
                </c:pt>
                <c:pt idx="44445">
                  <c:v>8.8889999999999993</c:v>
                </c:pt>
                <c:pt idx="44446">
                  <c:v>8.8892000000000007</c:v>
                </c:pt>
                <c:pt idx="44447">
                  <c:v>8.8894000000000002</c:v>
                </c:pt>
                <c:pt idx="44448">
                  <c:v>8.8895999999999997</c:v>
                </c:pt>
                <c:pt idx="44449">
                  <c:v>8.8897999999999993</c:v>
                </c:pt>
                <c:pt idx="44450">
                  <c:v>8.89</c:v>
                </c:pt>
                <c:pt idx="44451">
                  <c:v>8.8902000000000001</c:v>
                </c:pt>
                <c:pt idx="44452">
                  <c:v>8.8903999999999996</c:v>
                </c:pt>
                <c:pt idx="44453">
                  <c:v>8.8905999999999992</c:v>
                </c:pt>
                <c:pt idx="44454">
                  <c:v>8.8908000000000005</c:v>
                </c:pt>
                <c:pt idx="44455">
                  <c:v>8.891</c:v>
                </c:pt>
                <c:pt idx="44456">
                  <c:v>8.8911999999999995</c:v>
                </c:pt>
                <c:pt idx="44457">
                  <c:v>8.8914000000000009</c:v>
                </c:pt>
                <c:pt idx="44458">
                  <c:v>8.8916000000000004</c:v>
                </c:pt>
                <c:pt idx="44459">
                  <c:v>8.8917999999999999</c:v>
                </c:pt>
                <c:pt idx="44460">
                  <c:v>8.8919999999999995</c:v>
                </c:pt>
                <c:pt idx="44461">
                  <c:v>8.8922000000000008</c:v>
                </c:pt>
                <c:pt idx="44462">
                  <c:v>8.8924000000000003</c:v>
                </c:pt>
                <c:pt idx="44463">
                  <c:v>8.8925999999999998</c:v>
                </c:pt>
                <c:pt idx="44464">
                  <c:v>8.8927999999999994</c:v>
                </c:pt>
                <c:pt idx="44465">
                  <c:v>8.8930000000000007</c:v>
                </c:pt>
                <c:pt idx="44466">
                  <c:v>8.8932000000000002</c:v>
                </c:pt>
                <c:pt idx="44467">
                  <c:v>8.8933999999999997</c:v>
                </c:pt>
                <c:pt idx="44468">
                  <c:v>8.8935999999999993</c:v>
                </c:pt>
                <c:pt idx="44469">
                  <c:v>8.8938000000000006</c:v>
                </c:pt>
                <c:pt idx="44470">
                  <c:v>8.8940000000000001</c:v>
                </c:pt>
                <c:pt idx="44471">
                  <c:v>8.8941999999999997</c:v>
                </c:pt>
                <c:pt idx="44472">
                  <c:v>8.8943999999999992</c:v>
                </c:pt>
                <c:pt idx="44473">
                  <c:v>8.8946000000000005</c:v>
                </c:pt>
                <c:pt idx="44474">
                  <c:v>8.8948</c:v>
                </c:pt>
                <c:pt idx="44475">
                  <c:v>8.8949999999999996</c:v>
                </c:pt>
                <c:pt idx="44476">
                  <c:v>8.8952000000000009</c:v>
                </c:pt>
                <c:pt idx="44477">
                  <c:v>8.8954000000000004</c:v>
                </c:pt>
                <c:pt idx="44478">
                  <c:v>8.8956</c:v>
                </c:pt>
                <c:pt idx="44479">
                  <c:v>8.8957999999999995</c:v>
                </c:pt>
                <c:pt idx="44480">
                  <c:v>8.8960000000000008</c:v>
                </c:pt>
                <c:pt idx="44481">
                  <c:v>8.8962000000000003</c:v>
                </c:pt>
                <c:pt idx="44482">
                  <c:v>8.8963999999999999</c:v>
                </c:pt>
                <c:pt idx="44483">
                  <c:v>8.8965999999999994</c:v>
                </c:pt>
                <c:pt idx="44484">
                  <c:v>8.8968000000000007</c:v>
                </c:pt>
                <c:pt idx="44485">
                  <c:v>8.8970000000000002</c:v>
                </c:pt>
                <c:pt idx="44486">
                  <c:v>8.8971999999999998</c:v>
                </c:pt>
                <c:pt idx="44487">
                  <c:v>8.8973999999999993</c:v>
                </c:pt>
                <c:pt idx="44488">
                  <c:v>8.8976000000000006</c:v>
                </c:pt>
                <c:pt idx="44489">
                  <c:v>8.8978000000000002</c:v>
                </c:pt>
                <c:pt idx="44490">
                  <c:v>8.8979999999999997</c:v>
                </c:pt>
                <c:pt idx="44491">
                  <c:v>8.8981999999999992</c:v>
                </c:pt>
                <c:pt idx="44492">
                  <c:v>8.8984000000000005</c:v>
                </c:pt>
                <c:pt idx="44493">
                  <c:v>8.8986000000000001</c:v>
                </c:pt>
                <c:pt idx="44494">
                  <c:v>8.8987999999999996</c:v>
                </c:pt>
                <c:pt idx="44495">
                  <c:v>8.8989999999999991</c:v>
                </c:pt>
                <c:pt idx="44496">
                  <c:v>8.8992000000000004</c:v>
                </c:pt>
                <c:pt idx="44497">
                  <c:v>8.8994</c:v>
                </c:pt>
                <c:pt idx="44498">
                  <c:v>8.8995999999999995</c:v>
                </c:pt>
                <c:pt idx="44499">
                  <c:v>8.8998000000000008</c:v>
                </c:pt>
                <c:pt idx="44500">
                  <c:v>8.9</c:v>
                </c:pt>
                <c:pt idx="44501">
                  <c:v>8.9001999999999999</c:v>
                </c:pt>
                <c:pt idx="44502">
                  <c:v>8.9003999999999994</c:v>
                </c:pt>
                <c:pt idx="44503">
                  <c:v>8.9006000000000007</c:v>
                </c:pt>
                <c:pt idx="44504">
                  <c:v>8.9008000000000003</c:v>
                </c:pt>
                <c:pt idx="44505">
                  <c:v>8.9009999999999998</c:v>
                </c:pt>
                <c:pt idx="44506">
                  <c:v>8.9011999999999993</c:v>
                </c:pt>
                <c:pt idx="44507">
                  <c:v>8.9014000000000006</c:v>
                </c:pt>
                <c:pt idx="44508">
                  <c:v>8.9016000000000002</c:v>
                </c:pt>
                <c:pt idx="44509">
                  <c:v>8.9017999999999997</c:v>
                </c:pt>
                <c:pt idx="44510">
                  <c:v>8.9019999999999992</c:v>
                </c:pt>
                <c:pt idx="44511">
                  <c:v>8.9022000000000006</c:v>
                </c:pt>
                <c:pt idx="44512">
                  <c:v>8.9024000000000001</c:v>
                </c:pt>
                <c:pt idx="44513">
                  <c:v>8.9025999999999996</c:v>
                </c:pt>
                <c:pt idx="44514">
                  <c:v>8.9027999999999992</c:v>
                </c:pt>
                <c:pt idx="44515">
                  <c:v>8.9030000000000005</c:v>
                </c:pt>
                <c:pt idx="44516">
                  <c:v>8.9032</c:v>
                </c:pt>
                <c:pt idx="44517">
                  <c:v>8.9033999999999995</c:v>
                </c:pt>
                <c:pt idx="44518">
                  <c:v>8.9036000000000008</c:v>
                </c:pt>
                <c:pt idx="44519">
                  <c:v>8.9038000000000004</c:v>
                </c:pt>
                <c:pt idx="44520">
                  <c:v>8.9039999999999999</c:v>
                </c:pt>
                <c:pt idx="44521">
                  <c:v>8.9041999999999994</c:v>
                </c:pt>
                <c:pt idx="44522">
                  <c:v>8.9044000000000008</c:v>
                </c:pt>
                <c:pt idx="44523">
                  <c:v>8.9046000000000003</c:v>
                </c:pt>
                <c:pt idx="44524">
                  <c:v>8.9047999999999998</c:v>
                </c:pt>
                <c:pt idx="44525">
                  <c:v>8.9049999999999994</c:v>
                </c:pt>
                <c:pt idx="44526">
                  <c:v>8.9052000000000007</c:v>
                </c:pt>
                <c:pt idx="44527">
                  <c:v>8.9054000000000002</c:v>
                </c:pt>
                <c:pt idx="44528">
                  <c:v>8.9055999999999997</c:v>
                </c:pt>
                <c:pt idx="44529">
                  <c:v>8.9057999999999993</c:v>
                </c:pt>
                <c:pt idx="44530">
                  <c:v>8.9060000000000006</c:v>
                </c:pt>
                <c:pt idx="44531">
                  <c:v>8.9062000000000001</c:v>
                </c:pt>
                <c:pt idx="44532">
                  <c:v>8.9063999999999997</c:v>
                </c:pt>
                <c:pt idx="44533">
                  <c:v>8.9065999999999992</c:v>
                </c:pt>
                <c:pt idx="44534">
                  <c:v>8.9068000000000005</c:v>
                </c:pt>
                <c:pt idx="44535">
                  <c:v>8.907</c:v>
                </c:pt>
                <c:pt idx="44536">
                  <c:v>8.9071999999999996</c:v>
                </c:pt>
                <c:pt idx="44537">
                  <c:v>8.9074000000000009</c:v>
                </c:pt>
                <c:pt idx="44538">
                  <c:v>8.9076000000000004</c:v>
                </c:pt>
                <c:pt idx="44539">
                  <c:v>8.9077999999999999</c:v>
                </c:pt>
                <c:pt idx="44540">
                  <c:v>8.9079999999999995</c:v>
                </c:pt>
                <c:pt idx="44541">
                  <c:v>8.9082000000000008</c:v>
                </c:pt>
                <c:pt idx="44542">
                  <c:v>8.9084000000000003</c:v>
                </c:pt>
                <c:pt idx="44543">
                  <c:v>8.9085999999999999</c:v>
                </c:pt>
                <c:pt idx="44544">
                  <c:v>8.9087999999999994</c:v>
                </c:pt>
                <c:pt idx="44545">
                  <c:v>8.9090000000000007</c:v>
                </c:pt>
                <c:pt idx="44546">
                  <c:v>8.9092000000000002</c:v>
                </c:pt>
                <c:pt idx="44547">
                  <c:v>8.9093999999999998</c:v>
                </c:pt>
                <c:pt idx="44548">
                  <c:v>8.9095999999999993</c:v>
                </c:pt>
                <c:pt idx="44549">
                  <c:v>8.9098000000000006</c:v>
                </c:pt>
                <c:pt idx="44550">
                  <c:v>8.91</c:v>
                </c:pt>
                <c:pt idx="44551">
                  <c:v>8.9101999999999997</c:v>
                </c:pt>
                <c:pt idx="44552">
                  <c:v>8.9103999999999992</c:v>
                </c:pt>
                <c:pt idx="44553">
                  <c:v>8.9106000000000005</c:v>
                </c:pt>
                <c:pt idx="44554">
                  <c:v>8.9108000000000001</c:v>
                </c:pt>
                <c:pt idx="44555">
                  <c:v>8.9109999999999996</c:v>
                </c:pt>
                <c:pt idx="44556">
                  <c:v>8.9111999999999991</c:v>
                </c:pt>
                <c:pt idx="44557">
                  <c:v>8.9114000000000004</c:v>
                </c:pt>
                <c:pt idx="44558">
                  <c:v>8.9116</c:v>
                </c:pt>
                <c:pt idx="44559">
                  <c:v>8.9117999999999995</c:v>
                </c:pt>
                <c:pt idx="44560">
                  <c:v>8.9120000000000008</c:v>
                </c:pt>
                <c:pt idx="44561">
                  <c:v>8.9122000000000003</c:v>
                </c:pt>
                <c:pt idx="44562">
                  <c:v>8.9123999999999999</c:v>
                </c:pt>
                <c:pt idx="44563">
                  <c:v>8.9125999999999994</c:v>
                </c:pt>
                <c:pt idx="44564">
                  <c:v>8.9128000000000007</c:v>
                </c:pt>
                <c:pt idx="44565">
                  <c:v>8.9130000000000003</c:v>
                </c:pt>
                <c:pt idx="44566">
                  <c:v>8.9131999999999998</c:v>
                </c:pt>
                <c:pt idx="44567">
                  <c:v>8.9133999999999993</c:v>
                </c:pt>
                <c:pt idx="44568">
                  <c:v>8.9136000000000006</c:v>
                </c:pt>
                <c:pt idx="44569">
                  <c:v>8.9138000000000002</c:v>
                </c:pt>
                <c:pt idx="44570">
                  <c:v>8.9139999999999997</c:v>
                </c:pt>
                <c:pt idx="44571">
                  <c:v>8.9141999999999992</c:v>
                </c:pt>
                <c:pt idx="44572">
                  <c:v>8.9144000000000005</c:v>
                </c:pt>
                <c:pt idx="44573">
                  <c:v>8.9146000000000001</c:v>
                </c:pt>
                <c:pt idx="44574">
                  <c:v>8.9147999999999996</c:v>
                </c:pt>
                <c:pt idx="44575">
                  <c:v>8.9149999999999991</c:v>
                </c:pt>
                <c:pt idx="44576">
                  <c:v>8.9152000000000005</c:v>
                </c:pt>
                <c:pt idx="44577">
                  <c:v>8.9154</c:v>
                </c:pt>
                <c:pt idx="44578">
                  <c:v>8.9155999999999995</c:v>
                </c:pt>
                <c:pt idx="44579">
                  <c:v>8.9158000000000008</c:v>
                </c:pt>
                <c:pt idx="44580">
                  <c:v>8.9160000000000004</c:v>
                </c:pt>
                <c:pt idx="44581">
                  <c:v>8.9161999999999999</c:v>
                </c:pt>
                <c:pt idx="44582">
                  <c:v>8.9163999999999994</c:v>
                </c:pt>
                <c:pt idx="44583">
                  <c:v>8.9166000000000007</c:v>
                </c:pt>
                <c:pt idx="44584">
                  <c:v>8.9168000000000003</c:v>
                </c:pt>
                <c:pt idx="44585">
                  <c:v>8.9169999999999998</c:v>
                </c:pt>
                <c:pt idx="44586">
                  <c:v>8.9171999999999993</c:v>
                </c:pt>
                <c:pt idx="44587">
                  <c:v>8.9174000000000007</c:v>
                </c:pt>
                <c:pt idx="44588">
                  <c:v>8.9176000000000002</c:v>
                </c:pt>
                <c:pt idx="44589">
                  <c:v>8.9177999999999997</c:v>
                </c:pt>
                <c:pt idx="44590">
                  <c:v>8.9179999999999993</c:v>
                </c:pt>
                <c:pt idx="44591">
                  <c:v>8.9182000000000006</c:v>
                </c:pt>
                <c:pt idx="44592">
                  <c:v>8.9184000000000001</c:v>
                </c:pt>
                <c:pt idx="44593">
                  <c:v>8.9185999999999996</c:v>
                </c:pt>
                <c:pt idx="44594">
                  <c:v>8.9187999999999992</c:v>
                </c:pt>
                <c:pt idx="44595">
                  <c:v>8.9190000000000005</c:v>
                </c:pt>
                <c:pt idx="44596">
                  <c:v>8.9192</c:v>
                </c:pt>
                <c:pt idx="44597">
                  <c:v>8.9193999999999996</c:v>
                </c:pt>
                <c:pt idx="44598">
                  <c:v>8.9196000000000009</c:v>
                </c:pt>
                <c:pt idx="44599">
                  <c:v>8.9198000000000004</c:v>
                </c:pt>
                <c:pt idx="44600">
                  <c:v>8.92</c:v>
                </c:pt>
                <c:pt idx="44601">
                  <c:v>8.9201999999999995</c:v>
                </c:pt>
                <c:pt idx="44602">
                  <c:v>8.9204000000000008</c:v>
                </c:pt>
                <c:pt idx="44603">
                  <c:v>8.9206000000000003</c:v>
                </c:pt>
                <c:pt idx="44604">
                  <c:v>8.9207999999999998</c:v>
                </c:pt>
                <c:pt idx="44605">
                  <c:v>8.9209999999999994</c:v>
                </c:pt>
                <c:pt idx="44606">
                  <c:v>8.9212000000000007</c:v>
                </c:pt>
                <c:pt idx="44607">
                  <c:v>8.9214000000000002</c:v>
                </c:pt>
                <c:pt idx="44608">
                  <c:v>8.9215999999999998</c:v>
                </c:pt>
                <c:pt idx="44609">
                  <c:v>8.9217999999999993</c:v>
                </c:pt>
                <c:pt idx="44610">
                  <c:v>8.9220000000000006</c:v>
                </c:pt>
                <c:pt idx="44611">
                  <c:v>8.9222000000000001</c:v>
                </c:pt>
                <c:pt idx="44612">
                  <c:v>8.9223999999999997</c:v>
                </c:pt>
                <c:pt idx="44613">
                  <c:v>8.9225999999999992</c:v>
                </c:pt>
                <c:pt idx="44614">
                  <c:v>8.9228000000000005</c:v>
                </c:pt>
                <c:pt idx="44615">
                  <c:v>8.923</c:v>
                </c:pt>
                <c:pt idx="44616">
                  <c:v>8.9231999999999996</c:v>
                </c:pt>
                <c:pt idx="44617">
                  <c:v>8.9234000000000009</c:v>
                </c:pt>
                <c:pt idx="44618">
                  <c:v>8.9236000000000004</c:v>
                </c:pt>
                <c:pt idx="44619">
                  <c:v>8.9238</c:v>
                </c:pt>
                <c:pt idx="44620">
                  <c:v>8.9239999999999995</c:v>
                </c:pt>
                <c:pt idx="44621">
                  <c:v>8.9242000000000008</c:v>
                </c:pt>
                <c:pt idx="44622">
                  <c:v>8.9244000000000003</c:v>
                </c:pt>
                <c:pt idx="44623">
                  <c:v>8.9245999999999999</c:v>
                </c:pt>
                <c:pt idx="44624">
                  <c:v>8.9247999999999994</c:v>
                </c:pt>
                <c:pt idx="44625">
                  <c:v>8.9250000000000007</c:v>
                </c:pt>
                <c:pt idx="44626">
                  <c:v>8.9252000000000002</c:v>
                </c:pt>
                <c:pt idx="44627">
                  <c:v>8.9253999999999998</c:v>
                </c:pt>
                <c:pt idx="44628">
                  <c:v>8.9255999999999993</c:v>
                </c:pt>
                <c:pt idx="44629">
                  <c:v>8.9258000000000006</c:v>
                </c:pt>
                <c:pt idx="44630">
                  <c:v>8.9260000000000002</c:v>
                </c:pt>
                <c:pt idx="44631">
                  <c:v>8.9261999999999997</c:v>
                </c:pt>
                <c:pt idx="44632">
                  <c:v>8.9263999999999992</c:v>
                </c:pt>
                <c:pt idx="44633">
                  <c:v>8.9266000000000005</c:v>
                </c:pt>
                <c:pt idx="44634">
                  <c:v>8.9268000000000001</c:v>
                </c:pt>
                <c:pt idx="44635">
                  <c:v>8.9269999999999996</c:v>
                </c:pt>
                <c:pt idx="44636">
                  <c:v>8.9271999999999991</c:v>
                </c:pt>
                <c:pt idx="44637">
                  <c:v>8.9274000000000004</c:v>
                </c:pt>
                <c:pt idx="44638">
                  <c:v>8.9276</c:v>
                </c:pt>
                <c:pt idx="44639">
                  <c:v>8.9277999999999995</c:v>
                </c:pt>
                <c:pt idx="44640">
                  <c:v>8.9280000000000008</c:v>
                </c:pt>
                <c:pt idx="44641">
                  <c:v>8.9282000000000004</c:v>
                </c:pt>
                <c:pt idx="44642">
                  <c:v>8.9283999999999999</c:v>
                </c:pt>
                <c:pt idx="44643">
                  <c:v>8.9285999999999994</c:v>
                </c:pt>
                <c:pt idx="44644">
                  <c:v>8.9288000000000007</c:v>
                </c:pt>
                <c:pt idx="44645">
                  <c:v>8.9290000000000003</c:v>
                </c:pt>
                <c:pt idx="44646">
                  <c:v>8.9291999999999998</c:v>
                </c:pt>
                <c:pt idx="44647">
                  <c:v>8.9293999999999993</c:v>
                </c:pt>
                <c:pt idx="44648">
                  <c:v>8.9296000000000006</c:v>
                </c:pt>
                <c:pt idx="44649">
                  <c:v>8.9298000000000002</c:v>
                </c:pt>
                <c:pt idx="44650">
                  <c:v>8.93</c:v>
                </c:pt>
                <c:pt idx="44651">
                  <c:v>8.9301999999999992</c:v>
                </c:pt>
                <c:pt idx="44652">
                  <c:v>8.9304000000000006</c:v>
                </c:pt>
                <c:pt idx="44653">
                  <c:v>8.9306000000000001</c:v>
                </c:pt>
                <c:pt idx="44654">
                  <c:v>8.9307999999999996</c:v>
                </c:pt>
                <c:pt idx="44655">
                  <c:v>8.9309999999999992</c:v>
                </c:pt>
                <c:pt idx="44656">
                  <c:v>8.9312000000000005</c:v>
                </c:pt>
                <c:pt idx="44657">
                  <c:v>8.9314</c:v>
                </c:pt>
                <c:pt idx="44658">
                  <c:v>8.9315999999999995</c:v>
                </c:pt>
                <c:pt idx="44659">
                  <c:v>8.9318000000000008</c:v>
                </c:pt>
                <c:pt idx="44660">
                  <c:v>8.9320000000000004</c:v>
                </c:pt>
                <c:pt idx="44661">
                  <c:v>8.9321999999999999</c:v>
                </c:pt>
                <c:pt idx="44662">
                  <c:v>8.9323999999999995</c:v>
                </c:pt>
                <c:pt idx="44663">
                  <c:v>8.9326000000000008</c:v>
                </c:pt>
                <c:pt idx="44664">
                  <c:v>8.9328000000000003</c:v>
                </c:pt>
                <c:pt idx="44665">
                  <c:v>8.9329999999999998</c:v>
                </c:pt>
                <c:pt idx="44666">
                  <c:v>8.9331999999999994</c:v>
                </c:pt>
                <c:pt idx="44667">
                  <c:v>8.9334000000000007</c:v>
                </c:pt>
                <c:pt idx="44668">
                  <c:v>8.9336000000000002</c:v>
                </c:pt>
                <c:pt idx="44669">
                  <c:v>8.9337999999999997</c:v>
                </c:pt>
                <c:pt idx="44670">
                  <c:v>8.9339999999999993</c:v>
                </c:pt>
                <c:pt idx="44671">
                  <c:v>8.9342000000000006</c:v>
                </c:pt>
                <c:pt idx="44672">
                  <c:v>8.9344000000000001</c:v>
                </c:pt>
                <c:pt idx="44673">
                  <c:v>8.9345999999999997</c:v>
                </c:pt>
                <c:pt idx="44674">
                  <c:v>8.9347999999999992</c:v>
                </c:pt>
                <c:pt idx="44675">
                  <c:v>8.9350000000000005</c:v>
                </c:pt>
                <c:pt idx="44676">
                  <c:v>8.9352</c:v>
                </c:pt>
                <c:pt idx="44677">
                  <c:v>8.9353999999999996</c:v>
                </c:pt>
                <c:pt idx="44678">
                  <c:v>8.9356000000000009</c:v>
                </c:pt>
                <c:pt idx="44679">
                  <c:v>8.9358000000000004</c:v>
                </c:pt>
                <c:pt idx="44680">
                  <c:v>8.9359999999999999</c:v>
                </c:pt>
                <c:pt idx="44681">
                  <c:v>8.9361999999999995</c:v>
                </c:pt>
                <c:pt idx="44682">
                  <c:v>8.9364000000000008</c:v>
                </c:pt>
                <c:pt idx="44683">
                  <c:v>8.9366000000000003</c:v>
                </c:pt>
                <c:pt idx="44684">
                  <c:v>8.9367999999999999</c:v>
                </c:pt>
                <c:pt idx="44685">
                  <c:v>8.9369999999999994</c:v>
                </c:pt>
                <c:pt idx="44686">
                  <c:v>8.9372000000000007</c:v>
                </c:pt>
                <c:pt idx="44687">
                  <c:v>8.9374000000000002</c:v>
                </c:pt>
                <c:pt idx="44688">
                  <c:v>8.9375999999999998</c:v>
                </c:pt>
                <c:pt idx="44689">
                  <c:v>8.9377999999999993</c:v>
                </c:pt>
                <c:pt idx="44690">
                  <c:v>8.9380000000000006</c:v>
                </c:pt>
                <c:pt idx="44691">
                  <c:v>8.9382000000000001</c:v>
                </c:pt>
                <c:pt idx="44692">
                  <c:v>8.9383999999999997</c:v>
                </c:pt>
                <c:pt idx="44693">
                  <c:v>8.9385999999999992</c:v>
                </c:pt>
                <c:pt idx="44694">
                  <c:v>8.9388000000000005</c:v>
                </c:pt>
                <c:pt idx="44695">
                  <c:v>8.9390000000000001</c:v>
                </c:pt>
                <c:pt idx="44696">
                  <c:v>8.9391999999999996</c:v>
                </c:pt>
                <c:pt idx="44697">
                  <c:v>8.9393999999999991</c:v>
                </c:pt>
                <c:pt idx="44698">
                  <c:v>8.9396000000000004</c:v>
                </c:pt>
                <c:pt idx="44699">
                  <c:v>8.9398</c:v>
                </c:pt>
                <c:pt idx="44700">
                  <c:v>8.94</c:v>
                </c:pt>
                <c:pt idx="44701">
                  <c:v>8.9402000000000008</c:v>
                </c:pt>
                <c:pt idx="44702">
                  <c:v>8.9404000000000003</c:v>
                </c:pt>
                <c:pt idx="44703">
                  <c:v>8.9405999999999999</c:v>
                </c:pt>
                <c:pt idx="44704">
                  <c:v>8.9407999999999994</c:v>
                </c:pt>
                <c:pt idx="44705">
                  <c:v>8.9410000000000007</c:v>
                </c:pt>
                <c:pt idx="44706">
                  <c:v>8.9412000000000003</c:v>
                </c:pt>
                <c:pt idx="44707">
                  <c:v>8.9413999999999998</c:v>
                </c:pt>
                <c:pt idx="44708">
                  <c:v>8.9415999999999993</c:v>
                </c:pt>
                <c:pt idx="44709">
                  <c:v>8.9418000000000006</c:v>
                </c:pt>
                <c:pt idx="44710">
                  <c:v>8.9420000000000002</c:v>
                </c:pt>
                <c:pt idx="44711">
                  <c:v>8.9421999999999997</c:v>
                </c:pt>
                <c:pt idx="44712">
                  <c:v>8.9423999999999992</c:v>
                </c:pt>
                <c:pt idx="44713">
                  <c:v>8.9426000000000005</c:v>
                </c:pt>
                <c:pt idx="44714">
                  <c:v>8.9428000000000001</c:v>
                </c:pt>
                <c:pt idx="44715">
                  <c:v>8.9429999999999996</c:v>
                </c:pt>
                <c:pt idx="44716">
                  <c:v>8.9431999999999992</c:v>
                </c:pt>
                <c:pt idx="44717">
                  <c:v>8.9434000000000005</c:v>
                </c:pt>
                <c:pt idx="44718">
                  <c:v>8.9436</c:v>
                </c:pt>
                <c:pt idx="44719">
                  <c:v>8.9437999999999995</c:v>
                </c:pt>
                <c:pt idx="44720">
                  <c:v>8.9440000000000008</c:v>
                </c:pt>
                <c:pt idx="44721">
                  <c:v>8.9442000000000004</c:v>
                </c:pt>
                <c:pt idx="44722">
                  <c:v>8.9443999999999999</c:v>
                </c:pt>
                <c:pt idx="44723">
                  <c:v>8.9445999999999994</c:v>
                </c:pt>
                <c:pt idx="44724">
                  <c:v>8.9448000000000008</c:v>
                </c:pt>
                <c:pt idx="44725">
                  <c:v>8.9450000000000003</c:v>
                </c:pt>
                <c:pt idx="44726">
                  <c:v>8.9451999999999998</c:v>
                </c:pt>
                <c:pt idx="44727">
                  <c:v>8.9453999999999994</c:v>
                </c:pt>
                <c:pt idx="44728">
                  <c:v>8.9456000000000007</c:v>
                </c:pt>
                <c:pt idx="44729">
                  <c:v>8.9458000000000002</c:v>
                </c:pt>
                <c:pt idx="44730">
                  <c:v>8.9459999999999997</c:v>
                </c:pt>
                <c:pt idx="44731">
                  <c:v>8.9461999999999993</c:v>
                </c:pt>
                <c:pt idx="44732">
                  <c:v>8.9464000000000006</c:v>
                </c:pt>
                <c:pt idx="44733">
                  <c:v>8.9466000000000001</c:v>
                </c:pt>
                <c:pt idx="44734">
                  <c:v>8.9467999999999996</c:v>
                </c:pt>
                <c:pt idx="44735">
                  <c:v>8.9469999999999992</c:v>
                </c:pt>
                <c:pt idx="44736">
                  <c:v>8.9472000000000005</c:v>
                </c:pt>
                <c:pt idx="44737">
                  <c:v>8.9474</c:v>
                </c:pt>
                <c:pt idx="44738">
                  <c:v>8.9475999999999996</c:v>
                </c:pt>
                <c:pt idx="44739">
                  <c:v>8.9478000000000009</c:v>
                </c:pt>
                <c:pt idx="44740">
                  <c:v>8.9480000000000004</c:v>
                </c:pt>
                <c:pt idx="44741">
                  <c:v>8.9481999999999999</c:v>
                </c:pt>
                <c:pt idx="44742">
                  <c:v>8.9483999999999995</c:v>
                </c:pt>
                <c:pt idx="44743">
                  <c:v>8.9486000000000008</c:v>
                </c:pt>
                <c:pt idx="44744">
                  <c:v>8.9488000000000003</c:v>
                </c:pt>
                <c:pt idx="44745">
                  <c:v>8.9489999999999998</c:v>
                </c:pt>
                <c:pt idx="44746">
                  <c:v>8.9491999999999994</c:v>
                </c:pt>
                <c:pt idx="44747">
                  <c:v>8.9494000000000007</c:v>
                </c:pt>
                <c:pt idx="44748">
                  <c:v>8.9496000000000002</c:v>
                </c:pt>
                <c:pt idx="44749">
                  <c:v>8.9497999999999998</c:v>
                </c:pt>
                <c:pt idx="44750">
                  <c:v>8.9499999999999993</c:v>
                </c:pt>
                <c:pt idx="44751">
                  <c:v>8.9502000000000006</c:v>
                </c:pt>
                <c:pt idx="44752">
                  <c:v>8.9504000000000001</c:v>
                </c:pt>
                <c:pt idx="44753">
                  <c:v>8.9505999999999997</c:v>
                </c:pt>
                <c:pt idx="44754">
                  <c:v>8.9507999999999992</c:v>
                </c:pt>
                <c:pt idx="44755">
                  <c:v>8.9510000000000005</c:v>
                </c:pt>
                <c:pt idx="44756">
                  <c:v>8.9512</c:v>
                </c:pt>
                <c:pt idx="44757">
                  <c:v>8.9513999999999996</c:v>
                </c:pt>
                <c:pt idx="44758">
                  <c:v>8.9515999999999991</c:v>
                </c:pt>
                <c:pt idx="44759">
                  <c:v>8.9518000000000004</c:v>
                </c:pt>
                <c:pt idx="44760">
                  <c:v>8.952</c:v>
                </c:pt>
                <c:pt idx="44761">
                  <c:v>8.9521999999999995</c:v>
                </c:pt>
                <c:pt idx="44762">
                  <c:v>8.9524000000000008</c:v>
                </c:pt>
                <c:pt idx="44763">
                  <c:v>8.9526000000000003</c:v>
                </c:pt>
                <c:pt idx="44764">
                  <c:v>8.9527999999999999</c:v>
                </c:pt>
                <c:pt idx="44765">
                  <c:v>8.9529999999999994</c:v>
                </c:pt>
                <c:pt idx="44766">
                  <c:v>8.9532000000000007</c:v>
                </c:pt>
                <c:pt idx="44767">
                  <c:v>8.9534000000000002</c:v>
                </c:pt>
                <c:pt idx="44768">
                  <c:v>8.9535999999999998</c:v>
                </c:pt>
                <c:pt idx="44769">
                  <c:v>8.9537999999999993</c:v>
                </c:pt>
                <c:pt idx="44770">
                  <c:v>8.9540000000000006</c:v>
                </c:pt>
                <c:pt idx="44771">
                  <c:v>8.9542000000000002</c:v>
                </c:pt>
                <c:pt idx="44772">
                  <c:v>8.9543999999999997</c:v>
                </c:pt>
                <c:pt idx="44773">
                  <c:v>8.9545999999999992</c:v>
                </c:pt>
                <c:pt idx="44774">
                  <c:v>8.9548000000000005</c:v>
                </c:pt>
                <c:pt idx="44775">
                  <c:v>8.9550000000000001</c:v>
                </c:pt>
                <c:pt idx="44776">
                  <c:v>8.9551999999999996</c:v>
                </c:pt>
                <c:pt idx="44777">
                  <c:v>8.9553999999999991</c:v>
                </c:pt>
                <c:pt idx="44778">
                  <c:v>8.9556000000000004</c:v>
                </c:pt>
                <c:pt idx="44779">
                  <c:v>8.9558</c:v>
                </c:pt>
                <c:pt idx="44780">
                  <c:v>8.9559999999999995</c:v>
                </c:pt>
                <c:pt idx="44781">
                  <c:v>8.9562000000000008</c:v>
                </c:pt>
                <c:pt idx="44782">
                  <c:v>8.9564000000000004</c:v>
                </c:pt>
                <c:pt idx="44783">
                  <c:v>8.9565999999999999</c:v>
                </c:pt>
                <c:pt idx="44784">
                  <c:v>8.9567999999999994</c:v>
                </c:pt>
                <c:pt idx="44785">
                  <c:v>8.9570000000000007</c:v>
                </c:pt>
                <c:pt idx="44786">
                  <c:v>8.9572000000000003</c:v>
                </c:pt>
                <c:pt idx="44787">
                  <c:v>8.9573999999999998</c:v>
                </c:pt>
                <c:pt idx="44788">
                  <c:v>8.9575999999999993</c:v>
                </c:pt>
                <c:pt idx="44789">
                  <c:v>8.9578000000000007</c:v>
                </c:pt>
                <c:pt idx="44790">
                  <c:v>8.9580000000000002</c:v>
                </c:pt>
                <c:pt idx="44791">
                  <c:v>8.9581999999999997</c:v>
                </c:pt>
                <c:pt idx="44792">
                  <c:v>8.9583999999999993</c:v>
                </c:pt>
                <c:pt idx="44793">
                  <c:v>8.9586000000000006</c:v>
                </c:pt>
                <c:pt idx="44794">
                  <c:v>8.9588000000000001</c:v>
                </c:pt>
                <c:pt idx="44795">
                  <c:v>8.9589999999999996</c:v>
                </c:pt>
                <c:pt idx="44796">
                  <c:v>8.9591999999999992</c:v>
                </c:pt>
                <c:pt idx="44797">
                  <c:v>8.9594000000000005</c:v>
                </c:pt>
                <c:pt idx="44798">
                  <c:v>8.9596</c:v>
                </c:pt>
                <c:pt idx="44799">
                  <c:v>8.9597999999999995</c:v>
                </c:pt>
                <c:pt idx="44800">
                  <c:v>8.9600000000000009</c:v>
                </c:pt>
                <c:pt idx="44801">
                  <c:v>8.9602000000000004</c:v>
                </c:pt>
                <c:pt idx="44802">
                  <c:v>8.9603999999999999</c:v>
                </c:pt>
                <c:pt idx="44803">
                  <c:v>8.9605999999999995</c:v>
                </c:pt>
                <c:pt idx="44804">
                  <c:v>8.9608000000000008</c:v>
                </c:pt>
                <c:pt idx="44805">
                  <c:v>8.9610000000000003</c:v>
                </c:pt>
                <c:pt idx="44806">
                  <c:v>8.9611999999999998</c:v>
                </c:pt>
                <c:pt idx="44807">
                  <c:v>8.9613999999999994</c:v>
                </c:pt>
                <c:pt idx="44808">
                  <c:v>8.9616000000000007</c:v>
                </c:pt>
                <c:pt idx="44809">
                  <c:v>8.9618000000000002</c:v>
                </c:pt>
                <c:pt idx="44810">
                  <c:v>8.9619999999999997</c:v>
                </c:pt>
                <c:pt idx="44811">
                  <c:v>8.9621999999999993</c:v>
                </c:pt>
                <c:pt idx="44812">
                  <c:v>8.9624000000000006</c:v>
                </c:pt>
                <c:pt idx="44813">
                  <c:v>8.9626000000000001</c:v>
                </c:pt>
                <c:pt idx="44814">
                  <c:v>8.9627999999999997</c:v>
                </c:pt>
                <c:pt idx="44815">
                  <c:v>8.9629999999999992</c:v>
                </c:pt>
                <c:pt idx="44816">
                  <c:v>8.9632000000000005</c:v>
                </c:pt>
                <c:pt idx="44817">
                  <c:v>8.9634</c:v>
                </c:pt>
                <c:pt idx="44818">
                  <c:v>8.9635999999999996</c:v>
                </c:pt>
                <c:pt idx="44819">
                  <c:v>8.9638000000000009</c:v>
                </c:pt>
                <c:pt idx="44820">
                  <c:v>8.9640000000000004</c:v>
                </c:pt>
                <c:pt idx="44821">
                  <c:v>8.9641999999999999</c:v>
                </c:pt>
                <c:pt idx="44822">
                  <c:v>8.9643999999999995</c:v>
                </c:pt>
                <c:pt idx="44823">
                  <c:v>8.9646000000000008</c:v>
                </c:pt>
                <c:pt idx="44824">
                  <c:v>8.9648000000000003</c:v>
                </c:pt>
                <c:pt idx="44825">
                  <c:v>8.9649999999999999</c:v>
                </c:pt>
                <c:pt idx="44826">
                  <c:v>8.9651999999999994</c:v>
                </c:pt>
                <c:pt idx="44827">
                  <c:v>8.9654000000000007</c:v>
                </c:pt>
                <c:pt idx="44828">
                  <c:v>8.9656000000000002</c:v>
                </c:pt>
                <c:pt idx="44829">
                  <c:v>8.9657999999999998</c:v>
                </c:pt>
                <c:pt idx="44830">
                  <c:v>8.9659999999999993</c:v>
                </c:pt>
                <c:pt idx="44831">
                  <c:v>8.9662000000000006</c:v>
                </c:pt>
                <c:pt idx="44832">
                  <c:v>8.9664000000000001</c:v>
                </c:pt>
                <c:pt idx="44833">
                  <c:v>8.9665999999999997</c:v>
                </c:pt>
                <c:pt idx="44834">
                  <c:v>8.9667999999999992</c:v>
                </c:pt>
                <c:pt idx="44835">
                  <c:v>8.9670000000000005</c:v>
                </c:pt>
                <c:pt idx="44836">
                  <c:v>8.9672000000000001</c:v>
                </c:pt>
                <c:pt idx="44837">
                  <c:v>8.9673999999999996</c:v>
                </c:pt>
                <c:pt idx="44838">
                  <c:v>8.9675999999999991</c:v>
                </c:pt>
                <c:pt idx="44839">
                  <c:v>8.9678000000000004</c:v>
                </c:pt>
                <c:pt idx="44840">
                  <c:v>8.968</c:v>
                </c:pt>
                <c:pt idx="44841">
                  <c:v>8.9681999999999995</c:v>
                </c:pt>
                <c:pt idx="44842">
                  <c:v>8.9684000000000008</c:v>
                </c:pt>
                <c:pt idx="44843">
                  <c:v>8.9686000000000003</c:v>
                </c:pt>
                <c:pt idx="44844">
                  <c:v>8.9687999999999999</c:v>
                </c:pt>
                <c:pt idx="44845">
                  <c:v>8.9689999999999994</c:v>
                </c:pt>
                <c:pt idx="44846">
                  <c:v>8.9692000000000007</c:v>
                </c:pt>
                <c:pt idx="44847">
                  <c:v>8.9694000000000003</c:v>
                </c:pt>
                <c:pt idx="44848">
                  <c:v>8.9695999999999998</c:v>
                </c:pt>
                <c:pt idx="44849">
                  <c:v>8.9697999999999993</c:v>
                </c:pt>
                <c:pt idx="44850">
                  <c:v>8.9700000000000006</c:v>
                </c:pt>
                <c:pt idx="44851">
                  <c:v>8.9702000000000002</c:v>
                </c:pt>
                <c:pt idx="44852">
                  <c:v>8.9703999999999997</c:v>
                </c:pt>
                <c:pt idx="44853">
                  <c:v>8.9705999999999992</c:v>
                </c:pt>
                <c:pt idx="44854">
                  <c:v>8.9708000000000006</c:v>
                </c:pt>
                <c:pt idx="44855">
                  <c:v>8.9710000000000001</c:v>
                </c:pt>
                <c:pt idx="44856">
                  <c:v>8.9711999999999996</c:v>
                </c:pt>
                <c:pt idx="44857">
                  <c:v>8.9713999999999992</c:v>
                </c:pt>
                <c:pt idx="44858">
                  <c:v>8.9716000000000005</c:v>
                </c:pt>
                <c:pt idx="44859">
                  <c:v>8.9718</c:v>
                </c:pt>
                <c:pt idx="44860">
                  <c:v>8.9719999999999995</c:v>
                </c:pt>
                <c:pt idx="44861">
                  <c:v>8.9722000000000008</c:v>
                </c:pt>
                <c:pt idx="44862">
                  <c:v>8.9724000000000004</c:v>
                </c:pt>
                <c:pt idx="44863">
                  <c:v>8.9725999999999999</c:v>
                </c:pt>
                <c:pt idx="44864">
                  <c:v>8.9727999999999994</c:v>
                </c:pt>
                <c:pt idx="44865">
                  <c:v>8.9730000000000008</c:v>
                </c:pt>
                <c:pt idx="44866">
                  <c:v>8.9732000000000003</c:v>
                </c:pt>
                <c:pt idx="44867">
                  <c:v>8.9733999999999998</c:v>
                </c:pt>
                <c:pt idx="44868">
                  <c:v>8.9735999999999994</c:v>
                </c:pt>
                <c:pt idx="44869">
                  <c:v>8.9738000000000007</c:v>
                </c:pt>
                <c:pt idx="44870">
                  <c:v>8.9740000000000002</c:v>
                </c:pt>
                <c:pt idx="44871">
                  <c:v>8.9741999999999997</c:v>
                </c:pt>
                <c:pt idx="44872">
                  <c:v>8.9743999999999993</c:v>
                </c:pt>
                <c:pt idx="44873">
                  <c:v>8.9746000000000006</c:v>
                </c:pt>
                <c:pt idx="44874">
                  <c:v>8.9748000000000001</c:v>
                </c:pt>
                <c:pt idx="44875">
                  <c:v>8.9749999999999996</c:v>
                </c:pt>
                <c:pt idx="44876">
                  <c:v>8.9751999999999992</c:v>
                </c:pt>
                <c:pt idx="44877">
                  <c:v>8.9754000000000005</c:v>
                </c:pt>
                <c:pt idx="44878">
                  <c:v>8.9756</c:v>
                </c:pt>
                <c:pt idx="44879">
                  <c:v>8.9757999999999996</c:v>
                </c:pt>
                <c:pt idx="44880">
                  <c:v>8.9760000000000009</c:v>
                </c:pt>
                <c:pt idx="44881">
                  <c:v>8.9762000000000004</c:v>
                </c:pt>
                <c:pt idx="44882">
                  <c:v>8.9763999999999999</c:v>
                </c:pt>
                <c:pt idx="44883">
                  <c:v>8.9765999999999995</c:v>
                </c:pt>
                <c:pt idx="44884">
                  <c:v>8.9768000000000008</c:v>
                </c:pt>
                <c:pt idx="44885">
                  <c:v>8.9770000000000003</c:v>
                </c:pt>
                <c:pt idx="44886">
                  <c:v>8.9771999999999998</c:v>
                </c:pt>
                <c:pt idx="44887">
                  <c:v>8.9773999999999994</c:v>
                </c:pt>
                <c:pt idx="44888">
                  <c:v>8.9776000000000007</c:v>
                </c:pt>
                <c:pt idx="44889">
                  <c:v>8.9778000000000002</c:v>
                </c:pt>
                <c:pt idx="44890">
                  <c:v>8.9779999999999998</c:v>
                </c:pt>
                <c:pt idx="44891">
                  <c:v>8.9781999999999993</c:v>
                </c:pt>
                <c:pt idx="44892">
                  <c:v>8.9784000000000006</c:v>
                </c:pt>
                <c:pt idx="44893">
                  <c:v>8.9786000000000001</c:v>
                </c:pt>
                <c:pt idx="44894">
                  <c:v>8.9787999999999997</c:v>
                </c:pt>
                <c:pt idx="44895">
                  <c:v>8.9789999999999992</c:v>
                </c:pt>
                <c:pt idx="44896">
                  <c:v>8.9792000000000005</c:v>
                </c:pt>
                <c:pt idx="44897">
                  <c:v>8.9794</c:v>
                </c:pt>
                <c:pt idx="44898">
                  <c:v>8.9795999999999996</c:v>
                </c:pt>
                <c:pt idx="44899">
                  <c:v>8.9797999999999991</c:v>
                </c:pt>
                <c:pt idx="44900">
                  <c:v>8.98</c:v>
                </c:pt>
                <c:pt idx="44901">
                  <c:v>8.9802</c:v>
                </c:pt>
                <c:pt idx="44902">
                  <c:v>8.9803999999999995</c:v>
                </c:pt>
                <c:pt idx="44903">
                  <c:v>8.9806000000000008</c:v>
                </c:pt>
                <c:pt idx="44904">
                  <c:v>8.9808000000000003</c:v>
                </c:pt>
                <c:pt idx="44905">
                  <c:v>8.9809999999999999</c:v>
                </c:pt>
                <c:pt idx="44906">
                  <c:v>8.9811999999999994</c:v>
                </c:pt>
                <c:pt idx="44907">
                  <c:v>8.9814000000000007</c:v>
                </c:pt>
                <c:pt idx="44908">
                  <c:v>8.9816000000000003</c:v>
                </c:pt>
                <c:pt idx="44909">
                  <c:v>8.9817999999999998</c:v>
                </c:pt>
                <c:pt idx="44910">
                  <c:v>8.9819999999999993</c:v>
                </c:pt>
                <c:pt idx="44911">
                  <c:v>8.9822000000000006</c:v>
                </c:pt>
                <c:pt idx="44912">
                  <c:v>8.9824000000000002</c:v>
                </c:pt>
                <c:pt idx="44913">
                  <c:v>8.9825999999999997</c:v>
                </c:pt>
                <c:pt idx="44914">
                  <c:v>8.9827999999999992</c:v>
                </c:pt>
                <c:pt idx="44915">
                  <c:v>8.9830000000000005</c:v>
                </c:pt>
                <c:pt idx="44916">
                  <c:v>8.9832000000000001</c:v>
                </c:pt>
                <c:pt idx="44917">
                  <c:v>8.9833999999999996</c:v>
                </c:pt>
                <c:pt idx="44918">
                  <c:v>8.9835999999999991</c:v>
                </c:pt>
                <c:pt idx="44919">
                  <c:v>8.9838000000000005</c:v>
                </c:pt>
                <c:pt idx="44920">
                  <c:v>8.984</c:v>
                </c:pt>
                <c:pt idx="44921">
                  <c:v>8.9841999999999995</c:v>
                </c:pt>
                <c:pt idx="44922">
                  <c:v>8.9844000000000008</c:v>
                </c:pt>
                <c:pt idx="44923">
                  <c:v>8.9846000000000004</c:v>
                </c:pt>
                <c:pt idx="44924">
                  <c:v>8.9847999999999999</c:v>
                </c:pt>
                <c:pt idx="44925">
                  <c:v>8.9849999999999994</c:v>
                </c:pt>
                <c:pt idx="44926">
                  <c:v>8.9852000000000007</c:v>
                </c:pt>
                <c:pt idx="44927">
                  <c:v>8.9854000000000003</c:v>
                </c:pt>
                <c:pt idx="44928">
                  <c:v>8.9855999999999998</c:v>
                </c:pt>
                <c:pt idx="44929">
                  <c:v>8.9857999999999993</c:v>
                </c:pt>
                <c:pt idx="44930">
                  <c:v>8.9860000000000007</c:v>
                </c:pt>
                <c:pt idx="44931">
                  <c:v>8.9862000000000002</c:v>
                </c:pt>
                <c:pt idx="44932">
                  <c:v>8.9863999999999997</c:v>
                </c:pt>
                <c:pt idx="44933">
                  <c:v>8.9865999999999993</c:v>
                </c:pt>
                <c:pt idx="44934">
                  <c:v>8.9868000000000006</c:v>
                </c:pt>
                <c:pt idx="44935">
                  <c:v>8.9870000000000001</c:v>
                </c:pt>
                <c:pt idx="44936">
                  <c:v>8.9871999999999996</c:v>
                </c:pt>
                <c:pt idx="44937">
                  <c:v>8.9873999999999992</c:v>
                </c:pt>
                <c:pt idx="44938">
                  <c:v>8.9876000000000005</c:v>
                </c:pt>
                <c:pt idx="44939">
                  <c:v>8.9878</c:v>
                </c:pt>
                <c:pt idx="44940">
                  <c:v>8.9879999999999995</c:v>
                </c:pt>
                <c:pt idx="44941">
                  <c:v>8.9882000000000009</c:v>
                </c:pt>
                <c:pt idx="44942">
                  <c:v>8.9884000000000004</c:v>
                </c:pt>
                <c:pt idx="44943">
                  <c:v>8.9885999999999999</c:v>
                </c:pt>
                <c:pt idx="44944">
                  <c:v>8.9887999999999995</c:v>
                </c:pt>
                <c:pt idx="44945">
                  <c:v>8.9890000000000008</c:v>
                </c:pt>
                <c:pt idx="44946">
                  <c:v>8.9892000000000003</c:v>
                </c:pt>
                <c:pt idx="44947">
                  <c:v>8.9893999999999998</c:v>
                </c:pt>
                <c:pt idx="44948">
                  <c:v>8.9895999999999994</c:v>
                </c:pt>
                <c:pt idx="44949">
                  <c:v>8.9898000000000007</c:v>
                </c:pt>
                <c:pt idx="44950">
                  <c:v>8.99</c:v>
                </c:pt>
                <c:pt idx="44951">
                  <c:v>8.9901999999999997</c:v>
                </c:pt>
                <c:pt idx="44952">
                  <c:v>8.9903999999999993</c:v>
                </c:pt>
                <c:pt idx="44953">
                  <c:v>8.9906000000000006</c:v>
                </c:pt>
                <c:pt idx="44954">
                  <c:v>8.9908000000000001</c:v>
                </c:pt>
                <c:pt idx="44955">
                  <c:v>8.9909999999999997</c:v>
                </c:pt>
                <c:pt idx="44956">
                  <c:v>8.9911999999999992</c:v>
                </c:pt>
                <c:pt idx="44957">
                  <c:v>8.9914000000000005</c:v>
                </c:pt>
                <c:pt idx="44958">
                  <c:v>8.9916</c:v>
                </c:pt>
                <c:pt idx="44959">
                  <c:v>8.9917999999999996</c:v>
                </c:pt>
                <c:pt idx="44960">
                  <c:v>8.9920000000000009</c:v>
                </c:pt>
                <c:pt idx="44961">
                  <c:v>8.9922000000000004</c:v>
                </c:pt>
                <c:pt idx="44962">
                  <c:v>8.9923999999999999</c:v>
                </c:pt>
                <c:pt idx="44963">
                  <c:v>8.9925999999999995</c:v>
                </c:pt>
                <c:pt idx="44964">
                  <c:v>8.9928000000000008</c:v>
                </c:pt>
                <c:pt idx="44965">
                  <c:v>8.9930000000000003</c:v>
                </c:pt>
                <c:pt idx="44966">
                  <c:v>8.9931999999999999</c:v>
                </c:pt>
                <c:pt idx="44967">
                  <c:v>8.9933999999999994</c:v>
                </c:pt>
                <c:pt idx="44968">
                  <c:v>8.9936000000000007</c:v>
                </c:pt>
                <c:pt idx="44969">
                  <c:v>8.9938000000000002</c:v>
                </c:pt>
                <c:pt idx="44970">
                  <c:v>8.9939999999999998</c:v>
                </c:pt>
                <c:pt idx="44971">
                  <c:v>8.9941999999999993</c:v>
                </c:pt>
                <c:pt idx="44972">
                  <c:v>8.9944000000000006</c:v>
                </c:pt>
                <c:pt idx="44973">
                  <c:v>8.9946000000000002</c:v>
                </c:pt>
                <c:pt idx="44974">
                  <c:v>8.9947999999999997</c:v>
                </c:pt>
                <c:pt idx="44975">
                  <c:v>8.9949999999999992</c:v>
                </c:pt>
                <c:pt idx="44976">
                  <c:v>8.9952000000000005</c:v>
                </c:pt>
                <c:pt idx="44977">
                  <c:v>8.9954000000000001</c:v>
                </c:pt>
                <c:pt idx="44978">
                  <c:v>8.9955999999999996</c:v>
                </c:pt>
                <c:pt idx="44979">
                  <c:v>8.9957999999999991</c:v>
                </c:pt>
                <c:pt idx="44980">
                  <c:v>8.9960000000000004</c:v>
                </c:pt>
                <c:pt idx="44981">
                  <c:v>8.9962</c:v>
                </c:pt>
                <c:pt idx="44982">
                  <c:v>8.9963999999999995</c:v>
                </c:pt>
                <c:pt idx="44983">
                  <c:v>8.9966000000000008</c:v>
                </c:pt>
                <c:pt idx="44984">
                  <c:v>8.9968000000000004</c:v>
                </c:pt>
                <c:pt idx="44985">
                  <c:v>8.9969999999999999</c:v>
                </c:pt>
                <c:pt idx="44986">
                  <c:v>8.9971999999999994</c:v>
                </c:pt>
                <c:pt idx="44987">
                  <c:v>8.9974000000000007</c:v>
                </c:pt>
                <c:pt idx="44988">
                  <c:v>8.9976000000000003</c:v>
                </c:pt>
                <c:pt idx="44989">
                  <c:v>8.9977999999999998</c:v>
                </c:pt>
                <c:pt idx="44990">
                  <c:v>8.9979999999999993</c:v>
                </c:pt>
                <c:pt idx="44991">
                  <c:v>8.9982000000000006</c:v>
                </c:pt>
                <c:pt idx="44992">
                  <c:v>8.9984000000000002</c:v>
                </c:pt>
                <c:pt idx="44993">
                  <c:v>8.9985999999999997</c:v>
                </c:pt>
                <c:pt idx="44994">
                  <c:v>8.9987999999999992</c:v>
                </c:pt>
                <c:pt idx="44995">
                  <c:v>8.9990000000000006</c:v>
                </c:pt>
                <c:pt idx="44996">
                  <c:v>8.9992000000000001</c:v>
                </c:pt>
                <c:pt idx="44997">
                  <c:v>8.9993999999999996</c:v>
                </c:pt>
                <c:pt idx="44998">
                  <c:v>8.9995999999999992</c:v>
                </c:pt>
                <c:pt idx="44999">
                  <c:v>8.9998000000000005</c:v>
                </c:pt>
                <c:pt idx="45000">
                  <c:v>9</c:v>
                </c:pt>
                <c:pt idx="45001">
                  <c:v>9.0001999999999995</c:v>
                </c:pt>
                <c:pt idx="45002">
                  <c:v>9.0004000000000008</c:v>
                </c:pt>
                <c:pt idx="45003">
                  <c:v>9.0006000000000004</c:v>
                </c:pt>
                <c:pt idx="45004">
                  <c:v>9.0007999999999999</c:v>
                </c:pt>
                <c:pt idx="45005">
                  <c:v>9.0009999999999994</c:v>
                </c:pt>
                <c:pt idx="45006">
                  <c:v>9.0012000000000008</c:v>
                </c:pt>
                <c:pt idx="45007">
                  <c:v>9.0014000000000003</c:v>
                </c:pt>
                <c:pt idx="45008">
                  <c:v>9.0015999999999998</c:v>
                </c:pt>
                <c:pt idx="45009">
                  <c:v>9.0017999999999994</c:v>
                </c:pt>
                <c:pt idx="45010">
                  <c:v>9.0020000000000007</c:v>
                </c:pt>
                <c:pt idx="45011">
                  <c:v>9.0022000000000002</c:v>
                </c:pt>
                <c:pt idx="45012">
                  <c:v>9.0023999999999997</c:v>
                </c:pt>
                <c:pt idx="45013">
                  <c:v>9.0025999999999993</c:v>
                </c:pt>
                <c:pt idx="45014">
                  <c:v>9.0028000000000006</c:v>
                </c:pt>
                <c:pt idx="45015">
                  <c:v>9.0030000000000001</c:v>
                </c:pt>
                <c:pt idx="45016">
                  <c:v>9.0031999999999996</c:v>
                </c:pt>
                <c:pt idx="45017">
                  <c:v>9.0033999999999992</c:v>
                </c:pt>
                <c:pt idx="45018">
                  <c:v>9.0036000000000005</c:v>
                </c:pt>
                <c:pt idx="45019">
                  <c:v>9.0038</c:v>
                </c:pt>
                <c:pt idx="45020">
                  <c:v>9.0039999999999996</c:v>
                </c:pt>
                <c:pt idx="45021">
                  <c:v>9.0042000000000009</c:v>
                </c:pt>
                <c:pt idx="45022">
                  <c:v>9.0044000000000004</c:v>
                </c:pt>
                <c:pt idx="45023">
                  <c:v>9.0045999999999999</c:v>
                </c:pt>
                <c:pt idx="45024">
                  <c:v>9.0047999999999995</c:v>
                </c:pt>
                <c:pt idx="45025">
                  <c:v>9.0050000000000008</c:v>
                </c:pt>
                <c:pt idx="45026">
                  <c:v>9.0052000000000003</c:v>
                </c:pt>
                <c:pt idx="45027">
                  <c:v>9.0053999999999998</c:v>
                </c:pt>
                <c:pt idx="45028">
                  <c:v>9.0055999999999994</c:v>
                </c:pt>
                <c:pt idx="45029">
                  <c:v>9.0058000000000007</c:v>
                </c:pt>
                <c:pt idx="45030">
                  <c:v>9.0060000000000002</c:v>
                </c:pt>
                <c:pt idx="45031">
                  <c:v>9.0061999999999998</c:v>
                </c:pt>
                <c:pt idx="45032">
                  <c:v>9.0063999999999993</c:v>
                </c:pt>
                <c:pt idx="45033">
                  <c:v>9.0066000000000006</c:v>
                </c:pt>
                <c:pt idx="45034">
                  <c:v>9.0068000000000001</c:v>
                </c:pt>
                <c:pt idx="45035">
                  <c:v>9.0069999999999997</c:v>
                </c:pt>
                <c:pt idx="45036">
                  <c:v>9.0071999999999992</c:v>
                </c:pt>
                <c:pt idx="45037">
                  <c:v>9.0074000000000005</c:v>
                </c:pt>
                <c:pt idx="45038">
                  <c:v>9.0076000000000001</c:v>
                </c:pt>
                <c:pt idx="45039">
                  <c:v>9.0077999999999996</c:v>
                </c:pt>
                <c:pt idx="45040">
                  <c:v>9.0079999999999991</c:v>
                </c:pt>
                <c:pt idx="45041">
                  <c:v>9.0082000000000004</c:v>
                </c:pt>
                <c:pt idx="45042">
                  <c:v>9.0084</c:v>
                </c:pt>
                <c:pt idx="45043">
                  <c:v>9.0085999999999995</c:v>
                </c:pt>
                <c:pt idx="45044">
                  <c:v>9.0088000000000008</c:v>
                </c:pt>
                <c:pt idx="45045">
                  <c:v>9.0090000000000003</c:v>
                </c:pt>
                <c:pt idx="45046">
                  <c:v>9.0091999999999999</c:v>
                </c:pt>
                <c:pt idx="45047">
                  <c:v>9.0093999999999994</c:v>
                </c:pt>
                <c:pt idx="45048">
                  <c:v>9.0096000000000007</c:v>
                </c:pt>
                <c:pt idx="45049">
                  <c:v>9.0098000000000003</c:v>
                </c:pt>
                <c:pt idx="45050">
                  <c:v>9.01</c:v>
                </c:pt>
                <c:pt idx="45051">
                  <c:v>9.0101999999999993</c:v>
                </c:pt>
                <c:pt idx="45052">
                  <c:v>9.0104000000000006</c:v>
                </c:pt>
                <c:pt idx="45053">
                  <c:v>9.0106000000000002</c:v>
                </c:pt>
                <c:pt idx="45054">
                  <c:v>9.0107999999999997</c:v>
                </c:pt>
                <c:pt idx="45055">
                  <c:v>9.0109999999999992</c:v>
                </c:pt>
                <c:pt idx="45056">
                  <c:v>9.0112000000000005</c:v>
                </c:pt>
                <c:pt idx="45057">
                  <c:v>9.0114000000000001</c:v>
                </c:pt>
                <c:pt idx="45058">
                  <c:v>9.0115999999999996</c:v>
                </c:pt>
                <c:pt idx="45059">
                  <c:v>9.0117999999999991</c:v>
                </c:pt>
                <c:pt idx="45060">
                  <c:v>9.0120000000000005</c:v>
                </c:pt>
                <c:pt idx="45061">
                  <c:v>9.0122</c:v>
                </c:pt>
                <c:pt idx="45062">
                  <c:v>9.0123999999999995</c:v>
                </c:pt>
                <c:pt idx="45063">
                  <c:v>9.0126000000000008</c:v>
                </c:pt>
                <c:pt idx="45064">
                  <c:v>9.0128000000000004</c:v>
                </c:pt>
                <c:pt idx="45065">
                  <c:v>9.0129999999999999</c:v>
                </c:pt>
                <c:pt idx="45066">
                  <c:v>9.0131999999999994</c:v>
                </c:pt>
                <c:pt idx="45067">
                  <c:v>9.0134000000000007</c:v>
                </c:pt>
                <c:pt idx="45068">
                  <c:v>9.0136000000000003</c:v>
                </c:pt>
                <c:pt idx="45069">
                  <c:v>9.0137999999999998</c:v>
                </c:pt>
                <c:pt idx="45070">
                  <c:v>9.0139999999999993</c:v>
                </c:pt>
                <c:pt idx="45071">
                  <c:v>9.0142000000000007</c:v>
                </c:pt>
                <c:pt idx="45072">
                  <c:v>9.0144000000000002</c:v>
                </c:pt>
                <c:pt idx="45073">
                  <c:v>9.0145999999999997</c:v>
                </c:pt>
                <c:pt idx="45074">
                  <c:v>9.0147999999999993</c:v>
                </c:pt>
                <c:pt idx="45075">
                  <c:v>9.0150000000000006</c:v>
                </c:pt>
                <c:pt idx="45076">
                  <c:v>9.0152000000000001</c:v>
                </c:pt>
                <c:pt idx="45077">
                  <c:v>9.0153999999999996</c:v>
                </c:pt>
                <c:pt idx="45078">
                  <c:v>9.0155999999999992</c:v>
                </c:pt>
                <c:pt idx="45079">
                  <c:v>9.0158000000000005</c:v>
                </c:pt>
                <c:pt idx="45080">
                  <c:v>9.016</c:v>
                </c:pt>
                <c:pt idx="45081">
                  <c:v>9.0161999999999995</c:v>
                </c:pt>
                <c:pt idx="45082">
                  <c:v>9.0164000000000009</c:v>
                </c:pt>
                <c:pt idx="45083">
                  <c:v>9.0166000000000004</c:v>
                </c:pt>
                <c:pt idx="45084">
                  <c:v>9.0167999999999999</c:v>
                </c:pt>
                <c:pt idx="45085">
                  <c:v>9.0169999999999995</c:v>
                </c:pt>
                <c:pt idx="45086">
                  <c:v>9.0172000000000008</c:v>
                </c:pt>
                <c:pt idx="45087">
                  <c:v>9.0174000000000003</c:v>
                </c:pt>
                <c:pt idx="45088">
                  <c:v>9.0175999999999998</c:v>
                </c:pt>
                <c:pt idx="45089">
                  <c:v>9.0177999999999994</c:v>
                </c:pt>
                <c:pt idx="45090">
                  <c:v>9.0180000000000007</c:v>
                </c:pt>
                <c:pt idx="45091">
                  <c:v>9.0182000000000002</c:v>
                </c:pt>
                <c:pt idx="45092">
                  <c:v>9.0183999999999997</c:v>
                </c:pt>
                <c:pt idx="45093">
                  <c:v>9.0185999999999993</c:v>
                </c:pt>
                <c:pt idx="45094">
                  <c:v>9.0188000000000006</c:v>
                </c:pt>
                <c:pt idx="45095">
                  <c:v>9.0190000000000001</c:v>
                </c:pt>
                <c:pt idx="45096">
                  <c:v>9.0191999999999997</c:v>
                </c:pt>
                <c:pt idx="45097">
                  <c:v>9.0193999999999992</c:v>
                </c:pt>
                <c:pt idx="45098">
                  <c:v>9.0196000000000005</c:v>
                </c:pt>
                <c:pt idx="45099">
                  <c:v>9.0198</c:v>
                </c:pt>
                <c:pt idx="45100">
                  <c:v>9.02</c:v>
                </c:pt>
                <c:pt idx="45101">
                  <c:v>9.0202000000000009</c:v>
                </c:pt>
                <c:pt idx="45102">
                  <c:v>9.0204000000000004</c:v>
                </c:pt>
                <c:pt idx="45103">
                  <c:v>9.0206</c:v>
                </c:pt>
                <c:pt idx="45104">
                  <c:v>9.0207999999999995</c:v>
                </c:pt>
                <c:pt idx="45105">
                  <c:v>9.0210000000000008</c:v>
                </c:pt>
                <c:pt idx="45106">
                  <c:v>9.0212000000000003</c:v>
                </c:pt>
                <c:pt idx="45107">
                  <c:v>9.0213999999999999</c:v>
                </c:pt>
                <c:pt idx="45108">
                  <c:v>9.0215999999999994</c:v>
                </c:pt>
                <c:pt idx="45109">
                  <c:v>9.0218000000000007</c:v>
                </c:pt>
                <c:pt idx="45110">
                  <c:v>9.0220000000000002</c:v>
                </c:pt>
                <c:pt idx="45111">
                  <c:v>9.0221999999999998</c:v>
                </c:pt>
                <c:pt idx="45112">
                  <c:v>9.0223999999999993</c:v>
                </c:pt>
                <c:pt idx="45113">
                  <c:v>9.0226000000000006</c:v>
                </c:pt>
                <c:pt idx="45114">
                  <c:v>9.0228000000000002</c:v>
                </c:pt>
                <c:pt idx="45115">
                  <c:v>9.0229999999999997</c:v>
                </c:pt>
                <c:pt idx="45116">
                  <c:v>9.0231999999999992</c:v>
                </c:pt>
                <c:pt idx="45117">
                  <c:v>9.0234000000000005</c:v>
                </c:pt>
                <c:pt idx="45118">
                  <c:v>9.0236000000000001</c:v>
                </c:pt>
                <c:pt idx="45119">
                  <c:v>9.0237999999999996</c:v>
                </c:pt>
                <c:pt idx="45120">
                  <c:v>9.0239999999999991</c:v>
                </c:pt>
                <c:pt idx="45121">
                  <c:v>9.0242000000000004</c:v>
                </c:pt>
                <c:pt idx="45122">
                  <c:v>9.0244</c:v>
                </c:pt>
                <c:pt idx="45123">
                  <c:v>9.0245999999999995</c:v>
                </c:pt>
                <c:pt idx="45124">
                  <c:v>9.0248000000000008</c:v>
                </c:pt>
                <c:pt idx="45125">
                  <c:v>9.0250000000000004</c:v>
                </c:pt>
                <c:pt idx="45126">
                  <c:v>9.0251999999999999</c:v>
                </c:pt>
                <c:pt idx="45127">
                  <c:v>9.0253999999999994</c:v>
                </c:pt>
                <c:pt idx="45128">
                  <c:v>9.0256000000000007</c:v>
                </c:pt>
                <c:pt idx="45129">
                  <c:v>9.0258000000000003</c:v>
                </c:pt>
                <c:pt idx="45130">
                  <c:v>9.0259999999999998</c:v>
                </c:pt>
                <c:pt idx="45131">
                  <c:v>9.0261999999999993</c:v>
                </c:pt>
                <c:pt idx="45132">
                  <c:v>9.0264000000000006</c:v>
                </c:pt>
                <c:pt idx="45133">
                  <c:v>9.0266000000000002</c:v>
                </c:pt>
                <c:pt idx="45134">
                  <c:v>9.0267999999999997</c:v>
                </c:pt>
                <c:pt idx="45135">
                  <c:v>9.0269999999999992</c:v>
                </c:pt>
                <c:pt idx="45136">
                  <c:v>9.0272000000000006</c:v>
                </c:pt>
                <c:pt idx="45137">
                  <c:v>9.0274000000000001</c:v>
                </c:pt>
                <c:pt idx="45138">
                  <c:v>9.0275999999999996</c:v>
                </c:pt>
                <c:pt idx="45139">
                  <c:v>9.0277999999999992</c:v>
                </c:pt>
                <c:pt idx="45140">
                  <c:v>9.0280000000000005</c:v>
                </c:pt>
                <c:pt idx="45141">
                  <c:v>9.0282</c:v>
                </c:pt>
                <c:pt idx="45142">
                  <c:v>9.0283999999999995</c:v>
                </c:pt>
                <c:pt idx="45143">
                  <c:v>9.0286000000000008</c:v>
                </c:pt>
                <c:pt idx="45144">
                  <c:v>9.0288000000000004</c:v>
                </c:pt>
                <c:pt idx="45145">
                  <c:v>9.0289999999999999</c:v>
                </c:pt>
                <c:pt idx="45146">
                  <c:v>9.0291999999999994</c:v>
                </c:pt>
                <c:pt idx="45147">
                  <c:v>9.0294000000000008</c:v>
                </c:pt>
                <c:pt idx="45148">
                  <c:v>9.0296000000000003</c:v>
                </c:pt>
                <c:pt idx="45149">
                  <c:v>9.0297999999999998</c:v>
                </c:pt>
                <c:pt idx="45150">
                  <c:v>9.0299999999999994</c:v>
                </c:pt>
                <c:pt idx="45151">
                  <c:v>9.0302000000000007</c:v>
                </c:pt>
                <c:pt idx="45152">
                  <c:v>9.0304000000000002</c:v>
                </c:pt>
                <c:pt idx="45153">
                  <c:v>9.0305999999999997</c:v>
                </c:pt>
                <c:pt idx="45154">
                  <c:v>9.0307999999999993</c:v>
                </c:pt>
                <c:pt idx="45155">
                  <c:v>9.0310000000000006</c:v>
                </c:pt>
                <c:pt idx="45156">
                  <c:v>9.0312000000000001</c:v>
                </c:pt>
                <c:pt idx="45157">
                  <c:v>9.0313999999999997</c:v>
                </c:pt>
                <c:pt idx="45158">
                  <c:v>9.0315999999999992</c:v>
                </c:pt>
                <c:pt idx="45159">
                  <c:v>9.0318000000000005</c:v>
                </c:pt>
                <c:pt idx="45160">
                  <c:v>9.032</c:v>
                </c:pt>
                <c:pt idx="45161">
                  <c:v>9.0321999999999996</c:v>
                </c:pt>
                <c:pt idx="45162">
                  <c:v>9.0324000000000009</c:v>
                </c:pt>
                <c:pt idx="45163">
                  <c:v>9.0326000000000004</c:v>
                </c:pt>
                <c:pt idx="45164">
                  <c:v>9.0327999999999999</c:v>
                </c:pt>
                <c:pt idx="45165">
                  <c:v>9.0329999999999995</c:v>
                </c:pt>
                <c:pt idx="45166">
                  <c:v>9.0332000000000008</c:v>
                </c:pt>
                <c:pt idx="45167">
                  <c:v>9.0334000000000003</c:v>
                </c:pt>
                <c:pt idx="45168">
                  <c:v>9.0335999999999999</c:v>
                </c:pt>
                <c:pt idx="45169">
                  <c:v>9.0337999999999994</c:v>
                </c:pt>
                <c:pt idx="45170">
                  <c:v>9.0340000000000007</c:v>
                </c:pt>
                <c:pt idx="45171">
                  <c:v>9.0342000000000002</c:v>
                </c:pt>
                <c:pt idx="45172">
                  <c:v>9.0343999999999998</c:v>
                </c:pt>
                <c:pt idx="45173">
                  <c:v>9.0345999999999993</c:v>
                </c:pt>
                <c:pt idx="45174">
                  <c:v>9.0348000000000006</c:v>
                </c:pt>
                <c:pt idx="45175">
                  <c:v>9.0350000000000001</c:v>
                </c:pt>
                <c:pt idx="45176">
                  <c:v>9.0351999999999997</c:v>
                </c:pt>
                <c:pt idx="45177">
                  <c:v>9.0353999999999992</c:v>
                </c:pt>
                <c:pt idx="45178">
                  <c:v>9.0356000000000005</c:v>
                </c:pt>
                <c:pt idx="45179">
                  <c:v>9.0358000000000001</c:v>
                </c:pt>
                <c:pt idx="45180">
                  <c:v>9.0359999999999996</c:v>
                </c:pt>
                <c:pt idx="45181">
                  <c:v>9.0361999999999991</c:v>
                </c:pt>
                <c:pt idx="45182">
                  <c:v>9.0364000000000004</c:v>
                </c:pt>
                <c:pt idx="45183">
                  <c:v>9.0366</c:v>
                </c:pt>
                <c:pt idx="45184">
                  <c:v>9.0367999999999995</c:v>
                </c:pt>
                <c:pt idx="45185">
                  <c:v>9.0370000000000008</c:v>
                </c:pt>
                <c:pt idx="45186">
                  <c:v>9.0372000000000003</c:v>
                </c:pt>
                <c:pt idx="45187">
                  <c:v>9.0373999999999999</c:v>
                </c:pt>
                <c:pt idx="45188">
                  <c:v>9.0375999999999994</c:v>
                </c:pt>
                <c:pt idx="45189">
                  <c:v>9.0378000000000007</c:v>
                </c:pt>
                <c:pt idx="45190">
                  <c:v>9.0380000000000003</c:v>
                </c:pt>
                <c:pt idx="45191">
                  <c:v>9.0381999999999998</c:v>
                </c:pt>
                <c:pt idx="45192">
                  <c:v>9.0383999999999993</c:v>
                </c:pt>
                <c:pt idx="45193">
                  <c:v>9.0386000000000006</c:v>
                </c:pt>
                <c:pt idx="45194">
                  <c:v>9.0388000000000002</c:v>
                </c:pt>
                <c:pt idx="45195">
                  <c:v>9.0389999999999997</c:v>
                </c:pt>
                <c:pt idx="45196">
                  <c:v>9.0391999999999992</c:v>
                </c:pt>
                <c:pt idx="45197">
                  <c:v>9.0394000000000005</c:v>
                </c:pt>
                <c:pt idx="45198">
                  <c:v>9.0396000000000001</c:v>
                </c:pt>
                <c:pt idx="45199">
                  <c:v>9.0397999999999996</c:v>
                </c:pt>
                <c:pt idx="45200">
                  <c:v>9.0399999999999991</c:v>
                </c:pt>
                <c:pt idx="45201">
                  <c:v>9.0402000000000005</c:v>
                </c:pt>
                <c:pt idx="45202">
                  <c:v>9.0404</c:v>
                </c:pt>
                <c:pt idx="45203">
                  <c:v>9.0405999999999995</c:v>
                </c:pt>
                <c:pt idx="45204">
                  <c:v>9.0408000000000008</c:v>
                </c:pt>
                <c:pt idx="45205">
                  <c:v>9.0410000000000004</c:v>
                </c:pt>
                <c:pt idx="45206">
                  <c:v>9.0411999999999999</c:v>
                </c:pt>
                <c:pt idx="45207">
                  <c:v>9.0413999999999994</c:v>
                </c:pt>
                <c:pt idx="45208">
                  <c:v>9.0416000000000007</c:v>
                </c:pt>
                <c:pt idx="45209">
                  <c:v>9.0418000000000003</c:v>
                </c:pt>
                <c:pt idx="45210">
                  <c:v>9.0419999999999998</c:v>
                </c:pt>
                <c:pt idx="45211">
                  <c:v>9.0421999999999993</c:v>
                </c:pt>
                <c:pt idx="45212">
                  <c:v>9.0424000000000007</c:v>
                </c:pt>
                <c:pt idx="45213">
                  <c:v>9.0426000000000002</c:v>
                </c:pt>
                <c:pt idx="45214">
                  <c:v>9.0427999999999997</c:v>
                </c:pt>
                <c:pt idx="45215">
                  <c:v>9.0429999999999993</c:v>
                </c:pt>
                <c:pt idx="45216">
                  <c:v>9.0432000000000006</c:v>
                </c:pt>
                <c:pt idx="45217">
                  <c:v>9.0434000000000001</c:v>
                </c:pt>
                <c:pt idx="45218">
                  <c:v>9.0435999999999996</c:v>
                </c:pt>
                <c:pt idx="45219">
                  <c:v>9.0437999999999992</c:v>
                </c:pt>
                <c:pt idx="45220">
                  <c:v>9.0440000000000005</c:v>
                </c:pt>
                <c:pt idx="45221">
                  <c:v>9.0442</c:v>
                </c:pt>
                <c:pt idx="45222">
                  <c:v>9.0443999999999996</c:v>
                </c:pt>
                <c:pt idx="45223">
                  <c:v>9.0446000000000009</c:v>
                </c:pt>
                <c:pt idx="45224">
                  <c:v>9.0448000000000004</c:v>
                </c:pt>
                <c:pt idx="45225">
                  <c:v>9.0449999999999999</c:v>
                </c:pt>
                <c:pt idx="45226">
                  <c:v>9.0451999999999995</c:v>
                </c:pt>
                <c:pt idx="45227">
                  <c:v>9.0454000000000008</c:v>
                </c:pt>
                <c:pt idx="45228">
                  <c:v>9.0456000000000003</c:v>
                </c:pt>
                <c:pt idx="45229">
                  <c:v>9.0457999999999998</c:v>
                </c:pt>
                <c:pt idx="45230">
                  <c:v>9.0459999999999994</c:v>
                </c:pt>
                <c:pt idx="45231">
                  <c:v>9.0462000000000007</c:v>
                </c:pt>
                <c:pt idx="45232">
                  <c:v>9.0464000000000002</c:v>
                </c:pt>
                <c:pt idx="45233">
                  <c:v>9.0465999999999998</c:v>
                </c:pt>
                <c:pt idx="45234">
                  <c:v>9.0467999999999993</c:v>
                </c:pt>
                <c:pt idx="45235">
                  <c:v>9.0470000000000006</c:v>
                </c:pt>
                <c:pt idx="45236">
                  <c:v>9.0472000000000001</c:v>
                </c:pt>
                <c:pt idx="45237">
                  <c:v>9.0473999999999997</c:v>
                </c:pt>
                <c:pt idx="45238">
                  <c:v>9.0475999999999992</c:v>
                </c:pt>
                <c:pt idx="45239">
                  <c:v>9.0478000000000005</c:v>
                </c:pt>
                <c:pt idx="45240">
                  <c:v>9.048</c:v>
                </c:pt>
                <c:pt idx="45241">
                  <c:v>9.0481999999999996</c:v>
                </c:pt>
                <c:pt idx="45242">
                  <c:v>9.0484000000000009</c:v>
                </c:pt>
                <c:pt idx="45243">
                  <c:v>9.0486000000000004</c:v>
                </c:pt>
                <c:pt idx="45244">
                  <c:v>9.0488</c:v>
                </c:pt>
                <c:pt idx="45245">
                  <c:v>9.0489999999999995</c:v>
                </c:pt>
                <c:pt idx="45246">
                  <c:v>9.0492000000000008</c:v>
                </c:pt>
                <c:pt idx="45247">
                  <c:v>9.0494000000000003</c:v>
                </c:pt>
                <c:pt idx="45248">
                  <c:v>9.0495999999999999</c:v>
                </c:pt>
                <c:pt idx="45249">
                  <c:v>9.0497999999999994</c:v>
                </c:pt>
                <c:pt idx="45250">
                  <c:v>9.0500000000000007</c:v>
                </c:pt>
                <c:pt idx="45251">
                  <c:v>9.0502000000000002</c:v>
                </c:pt>
                <c:pt idx="45252">
                  <c:v>9.0503999999999998</c:v>
                </c:pt>
                <c:pt idx="45253">
                  <c:v>9.0505999999999993</c:v>
                </c:pt>
                <c:pt idx="45254">
                  <c:v>9.0508000000000006</c:v>
                </c:pt>
                <c:pt idx="45255">
                  <c:v>9.0510000000000002</c:v>
                </c:pt>
                <c:pt idx="45256">
                  <c:v>9.0511999999999997</c:v>
                </c:pt>
                <c:pt idx="45257">
                  <c:v>9.0513999999999992</c:v>
                </c:pt>
                <c:pt idx="45258">
                  <c:v>9.0516000000000005</c:v>
                </c:pt>
                <c:pt idx="45259">
                  <c:v>9.0518000000000001</c:v>
                </c:pt>
                <c:pt idx="45260">
                  <c:v>9.0519999999999996</c:v>
                </c:pt>
                <c:pt idx="45261">
                  <c:v>9.0521999999999991</c:v>
                </c:pt>
                <c:pt idx="45262">
                  <c:v>9.0524000000000004</c:v>
                </c:pt>
                <c:pt idx="45263">
                  <c:v>9.0526</c:v>
                </c:pt>
                <c:pt idx="45264">
                  <c:v>9.0527999999999995</c:v>
                </c:pt>
                <c:pt idx="45265">
                  <c:v>9.0530000000000008</c:v>
                </c:pt>
                <c:pt idx="45266">
                  <c:v>9.0532000000000004</c:v>
                </c:pt>
                <c:pt idx="45267">
                  <c:v>9.0533999999999999</c:v>
                </c:pt>
                <c:pt idx="45268">
                  <c:v>9.0535999999999994</c:v>
                </c:pt>
                <c:pt idx="45269">
                  <c:v>9.0538000000000007</c:v>
                </c:pt>
                <c:pt idx="45270">
                  <c:v>9.0540000000000003</c:v>
                </c:pt>
                <c:pt idx="45271">
                  <c:v>9.0541999999999998</c:v>
                </c:pt>
                <c:pt idx="45272">
                  <c:v>9.0543999999999993</c:v>
                </c:pt>
                <c:pt idx="45273">
                  <c:v>9.0546000000000006</c:v>
                </c:pt>
                <c:pt idx="45274">
                  <c:v>9.0548000000000002</c:v>
                </c:pt>
                <c:pt idx="45275">
                  <c:v>9.0549999999999997</c:v>
                </c:pt>
                <c:pt idx="45276">
                  <c:v>9.0551999999999992</c:v>
                </c:pt>
                <c:pt idx="45277">
                  <c:v>9.0554000000000006</c:v>
                </c:pt>
                <c:pt idx="45278">
                  <c:v>9.0556000000000001</c:v>
                </c:pt>
                <c:pt idx="45279">
                  <c:v>9.0557999999999996</c:v>
                </c:pt>
                <c:pt idx="45280">
                  <c:v>9.0559999999999992</c:v>
                </c:pt>
                <c:pt idx="45281">
                  <c:v>9.0562000000000005</c:v>
                </c:pt>
                <c:pt idx="45282">
                  <c:v>9.0564</c:v>
                </c:pt>
                <c:pt idx="45283">
                  <c:v>9.0565999999999995</c:v>
                </c:pt>
                <c:pt idx="45284">
                  <c:v>9.0568000000000008</c:v>
                </c:pt>
                <c:pt idx="45285">
                  <c:v>9.0570000000000004</c:v>
                </c:pt>
                <c:pt idx="45286">
                  <c:v>9.0571999999999999</c:v>
                </c:pt>
                <c:pt idx="45287">
                  <c:v>9.0573999999999995</c:v>
                </c:pt>
                <c:pt idx="45288">
                  <c:v>9.0576000000000008</c:v>
                </c:pt>
                <c:pt idx="45289">
                  <c:v>9.0578000000000003</c:v>
                </c:pt>
                <c:pt idx="45290">
                  <c:v>9.0579999999999998</c:v>
                </c:pt>
                <c:pt idx="45291">
                  <c:v>9.0581999999999994</c:v>
                </c:pt>
                <c:pt idx="45292">
                  <c:v>9.0584000000000007</c:v>
                </c:pt>
                <c:pt idx="45293">
                  <c:v>9.0586000000000002</c:v>
                </c:pt>
                <c:pt idx="45294">
                  <c:v>9.0587999999999997</c:v>
                </c:pt>
                <c:pt idx="45295">
                  <c:v>9.0589999999999993</c:v>
                </c:pt>
                <c:pt idx="45296">
                  <c:v>9.0592000000000006</c:v>
                </c:pt>
                <c:pt idx="45297">
                  <c:v>9.0594000000000001</c:v>
                </c:pt>
                <c:pt idx="45298">
                  <c:v>9.0595999999999997</c:v>
                </c:pt>
                <c:pt idx="45299">
                  <c:v>9.0597999999999992</c:v>
                </c:pt>
                <c:pt idx="45300">
                  <c:v>9.06</c:v>
                </c:pt>
                <c:pt idx="45301">
                  <c:v>9.0602</c:v>
                </c:pt>
                <c:pt idx="45302">
                  <c:v>9.0603999999999996</c:v>
                </c:pt>
                <c:pt idx="45303">
                  <c:v>9.0606000000000009</c:v>
                </c:pt>
                <c:pt idx="45304">
                  <c:v>9.0608000000000004</c:v>
                </c:pt>
                <c:pt idx="45305">
                  <c:v>9.0609999999999999</c:v>
                </c:pt>
                <c:pt idx="45306">
                  <c:v>9.0611999999999995</c:v>
                </c:pt>
                <c:pt idx="45307">
                  <c:v>9.0614000000000008</c:v>
                </c:pt>
                <c:pt idx="45308">
                  <c:v>9.0616000000000003</c:v>
                </c:pt>
                <c:pt idx="45309">
                  <c:v>9.0617999999999999</c:v>
                </c:pt>
                <c:pt idx="45310">
                  <c:v>9.0619999999999994</c:v>
                </c:pt>
                <c:pt idx="45311">
                  <c:v>9.0622000000000007</c:v>
                </c:pt>
                <c:pt idx="45312">
                  <c:v>9.0624000000000002</c:v>
                </c:pt>
                <c:pt idx="45313">
                  <c:v>9.0625999999999998</c:v>
                </c:pt>
                <c:pt idx="45314">
                  <c:v>9.0627999999999993</c:v>
                </c:pt>
                <c:pt idx="45315">
                  <c:v>9.0630000000000006</c:v>
                </c:pt>
                <c:pt idx="45316">
                  <c:v>9.0632000000000001</c:v>
                </c:pt>
                <c:pt idx="45317">
                  <c:v>9.0633999999999997</c:v>
                </c:pt>
                <c:pt idx="45318">
                  <c:v>9.0635999999999992</c:v>
                </c:pt>
                <c:pt idx="45319">
                  <c:v>9.0638000000000005</c:v>
                </c:pt>
                <c:pt idx="45320">
                  <c:v>9.0640000000000001</c:v>
                </c:pt>
                <c:pt idx="45321">
                  <c:v>9.0641999999999996</c:v>
                </c:pt>
                <c:pt idx="45322">
                  <c:v>9.0643999999999991</c:v>
                </c:pt>
                <c:pt idx="45323">
                  <c:v>9.0646000000000004</c:v>
                </c:pt>
                <c:pt idx="45324">
                  <c:v>9.0648</c:v>
                </c:pt>
                <c:pt idx="45325">
                  <c:v>9.0649999999999995</c:v>
                </c:pt>
                <c:pt idx="45326">
                  <c:v>9.0652000000000008</c:v>
                </c:pt>
                <c:pt idx="45327">
                  <c:v>9.0654000000000003</c:v>
                </c:pt>
                <c:pt idx="45328">
                  <c:v>9.0655999999999999</c:v>
                </c:pt>
                <c:pt idx="45329">
                  <c:v>9.0657999999999994</c:v>
                </c:pt>
                <c:pt idx="45330">
                  <c:v>9.0660000000000007</c:v>
                </c:pt>
                <c:pt idx="45331">
                  <c:v>9.0662000000000003</c:v>
                </c:pt>
                <c:pt idx="45332">
                  <c:v>9.0663999999999998</c:v>
                </c:pt>
                <c:pt idx="45333">
                  <c:v>9.0665999999999993</c:v>
                </c:pt>
                <c:pt idx="45334">
                  <c:v>9.0668000000000006</c:v>
                </c:pt>
                <c:pt idx="45335">
                  <c:v>9.0670000000000002</c:v>
                </c:pt>
                <c:pt idx="45336">
                  <c:v>9.0671999999999997</c:v>
                </c:pt>
                <c:pt idx="45337">
                  <c:v>9.0673999999999992</c:v>
                </c:pt>
                <c:pt idx="45338">
                  <c:v>9.0676000000000005</c:v>
                </c:pt>
                <c:pt idx="45339">
                  <c:v>9.0678000000000001</c:v>
                </c:pt>
                <c:pt idx="45340">
                  <c:v>9.0679999999999996</c:v>
                </c:pt>
                <c:pt idx="45341">
                  <c:v>9.0681999999999992</c:v>
                </c:pt>
                <c:pt idx="45342">
                  <c:v>9.0684000000000005</c:v>
                </c:pt>
                <c:pt idx="45343">
                  <c:v>9.0686</c:v>
                </c:pt>
                <c:pt idx="45344">
                  <c:v>9.0687999999999995</c:v>
                </c:pt>
                <c:pt idx="45345">
                  <c:v>9.0690000000000008</c:v>
                </c:pt>
                <c:pt idx="45346">
                  <c:v>9.0692000000000004</c:v>
                </c:pt>
                <c:pt idx="45347">
                  <c:v>9.0693999999999999</c:v>
                </c:pt>
                <c:pt idx="45348">
                  <c:v>9.0695999999999994</c:v>
                </c:pt>
                <c:pt idx="45349">
                  <c:v>9.0698000000000008</c:v>
                </c:pt>
                <c:pt idx="45350">
                  <c:v>9.07</c:v>
                </c:pt>
                <c:pt idx="45351">
                  <c:v>9.0701999999999998</c:v>
                </c:pt>
                <c:pt idx="45352">
                  <c:v>9.0703999999999994</c:v>
                </c:pt>
                <c:pt idx="45353">
                  <c:v>9.0706000000000007</c:v>
                </c:pt>
                <c:pt idx="45354">
                  <c:v>9.0708000000000002</c:v>
                </c:pt>
                <c:pt idx="45355">
                  <c:v>9.0709999999999997</c:v>
                </c:pt>
                <c:pt idx="45356">
                  <c:v>9.0711999999999993</c:v>
                </c:pt>
                <c:pt idx="45357">
                  <c:v>9.0714000000000006</c:v>
                </c:pt>
                <c:pt idx="45358">
                  <c:v>9.0716000000000001</c:v>
                </c:pt>
                <c:pt idx="45359">
                  <c:v>9.0717999999999996</c:v>
                </c:pt>
                <c:pt idx="45360">
                  <c:v>9.0719999999999992</c:v>
                </c:pt>
                <c:pt idx="45361">
                  <c:v>9.0722000000000005</c:v>
                </c:pt>
                <c:pt idx="45362">
                  <c:v>9.0724</c:v>
                </c:pt>
                <c:pt idx="45363">
                  <c:v>9.0725999999999996</c:v>
                </c:pt>
                <c:pt idx="45364">
                  <c:v>9.0728000000000009</c:v>
                </c:pt>
                <c:pt idx="45365">
                  <c:v>9.0730000000000004</c:v>
                </c:pt>
                <c:pt idx="45366">
                  <c:v>9.0731999999999999</c:v>
                </c:pt>
                <c:pt idx="45367">
                  <c:v>9.0733999999999995</c:v>
                </c:pt>
                <c:pt idx="45368">
                  <c:v>9.0736000000000008</c:v>
                </c:pt>
                <c:pt idx="45369">
                  <c:v>9.0738000000000003</c:v>
                </c:pt>
                <c:pt idx="45370">
                  <c:v>9.0739999999999998</c:v>
                </c:pt>
                <c:pt idx="45371">
                  <c:v>9.0741999999999994</c:v>
                </c:pt>
                <c:pt idx="45372">
                  <c:v>9.0744000000000007</c:v>
                </c:pt>
                <c:pt idx="45373">
                  <c:v>9.0746000000000002</c:v>
                </c:pt>
                <c:pt idx="45374">
                  <c:v>9.0747999999999998</c:v>
                </c:pt>
                <c:pt idx="45375">
                  <c:v>9.0749999999999993</c:v>
                </c:pt>
                <c:pt idx="45376">
                  <c:v>9.0752000000000006</c:v>
                </c:pt>
                <c:pt idx="45377">
                  <c:v>9.0754000000000001</c:v>
                </c:pt>
                <c:pt idx="45378">
                  <c:v>9.0755999999999997</c:v>
                </c:pt>
                <c:pt idx="45379">
                  <c:v>9.0757999999999992</c:v>
                </c:pt>
                <c:pt idx="45380">
                  <c:v>9.0760000000000005</c:v>
                </c:pt>
                <c:pt idx="45381">
                  <c:v>9.0762</c:v>
                </c:pt>
                <c:pt idx="45382">
                  <c:v>9.0763999999999996</c:v>
                </c:pt>
                <c:pt idx="45383">
                  <c:v>9.0765999999999991</c:v>
                </c:pt>
                <c:pt idx="45384">
                  <c:v>9.0768000000000004</c:v>
                </c:pt>
                <c:pt idx="45385">
                  <c:v>9.077</c:v>
                </c:pt>
                <c:pt idx="45386">
                  <c:v>9.0771999999999995</c:v>
                </c:pt>
                <c:pt idx="45387">
                  <c:v>9.0774000000000008</c:v>
                </c:pt>
                <c:pt idx="45388">
                  <c:v>9.0776000000000003</c:v>
                </c:pt>
                <c:pt idx="45389">
                  <c:v>9.0777999999999999</c:v>
                </c:pt>
                <c:pt idx="45390">
                  <c:v>9.0779999999999994</c:v>
                </c:pt>
                <c:pt idx="45391">
                  <c:v>9.0782000000000007</c:v>
                </c:pt>
                <c:pt idx="45392">
                  <c:v>9.0784000000000002</c:v>
                </c:pt>
                <c:pt idx="45393">
                  <c:v>9.0785999999999998</c:v>
                </c:pt>
                <c:pt idx="45394">
                  <c:v>9.0787999999999993</c:v>
                </c:pt>
                <c:pt idx="45395">
                  <c:v>9.0790000000000006</c:v>
                </c:pt>
                <c:pt idx="45396">
                  <c:v>9.0792000000000002</c:v>
                </c:pt>
                <c:pt idx="45397">
                  <c:v>9.0793999999999997</c:v>
                </c:pt>
                <c:pt idx="45398">
                  <c:v>9.0795999999999992</c:v>
                </c:pt>
                <c:pt idx="45399">
                  <c:v>9.0798000000000005</c:v>
                </c:pt>
                <c:pt idx="45400">
                  <c:v>9.08</c:v>
                </c:pt>
                <c:pt idx="45401">
                  <c:v>9.0801999999999996</c:v>
                </c:pt>
                <c:pt idx="45402">
                  <c:v>9.0803999999999991</c:v>
                </c:pt>
                <c:pt idx="45403">
                  <c:v>9.0806000000000004</c:v>
                </c:pt>
                <c:pt idx="45404">
                  <c:v>9.0808</c:v>
                </c:pt>
                <c:pt idx="45405">
                  <c:v>9.0809999999999995</c:v>
                </c:pt>
                <c:pt idx="45406">
                  <c:v>9.0812000000000008</c:v>
                </c:pt>
                <c:pt idx="45407">
                  <c:v>9.0814000000000004</c:v>
                </c:pt>
                <c:pt idx="45408">
                  <c:v>9.0815999999999999</c:v>
                </c:pt>
                <c:pt idx="45409">
                  <c:v>9.0817999999999994</c:v>
                </c:pt>
                <c:pt idx="45410">
                  <c:v>9.0820000000000007</c:v>
                </c:pt>
                <c:pt idx="45411">
                  <c:v>9.0822000000000003</c:v>
                </c:pt>
                <c:pt idx="45412">
                  <c:v>9.0823999999999998</c:v>
                </c:pt>
                <c:pt idx="45413">
                  <c:v>9.0825999999999993</c:v>
                </c:pt>
                <c:pt idx="45414">
                  <c:v>9.0828000000000007</c:v>
                </c:pt>
                <c:pt idx="45415">
                  <c:v>9.0830000000000002</c:v>
                </c:pt>
                <c:pt idx="45416">
                  <c:v>9.0831999999999997</c:v>
                </c:pt>
                <c:pt idx="45417">
                  <c:v>9.0833999999999993</c:v>
                </c:pt>
                <c:pt idx="45418">
                  <c:v>9.0836000000000006</c:v>
                </c:pt>
                <c:pt idx="45419">
                  <c:v>9.0838000000000001</c:v>
                </c:pt>
                <c:pt idx="45420">
                  <c:v>9.0839999999999996</c:v>
                </c:pt>
                <c:pt idx="45421">
                  <c:v>9.0841999999999992</c:v>
                </c:pt>
                <c:pt idx="45422">
                  <c:v>9.0844000000000005</c:v>
                </c:pt>
                <c:pt idx="45423">
                  <c:v>9.0846</c:v>
                </c:pt>
                <c:pt idx="45424">
                  <c:v>9.0847999999999995</c:v>
                </c:pt>
                <c:pt idx="45425">
                  <c:v>9.0850000000000009</c:v>
                </c:pt>
                <c:pt idx="45426">
                  <c:v>9.0852000000000004</c:v>
                </c:pt>
                <c:pt idx="45427">
                  <c:v>9.0853999999999999</c:v>
                </c:pt>
                <c:pt idx="45428">
                  <c:v>9.0855999999999995</c:v>
                </c:pt>
                <c:pt idx="45429">
                  <c:v>9.0858000000000008</c:v>
                </c:pt>
                <c:pt idx="45430">
                  <c:v>9.0860000000000003</c:v>
                </c:pt>
                <c:pt idx="45431">
                  <c:v>9.0861999999999998</c:v>
                </c:pt>
                <c:pt idx="45432">
                  <c:v>9.0863999999999994</c:v>
                </c:pt>
                <c:pt idx="45433">
                  <c:v>9.0866000000000007</c:v>
                </c:pt>
                <c:pt idx="45434">
                  <c:v>9.0868000000000002</c:v>
                </c:pt>
                <c:pt idx="45435">
                  <c:v>9.0869999999999997</c:v>
                </c:pt>
                <c:pt idx="45436">
                  <c:v>9.0871999999999993</c:v>
                </c:pt>
                <c:pt idx="45437">
                  <c:v>9.0874000000000006</c:v>
                </c:pt>
                <c:pt idx="45438">
                  <c:v>9.0876000000000001</c:v>
                </c:pt>
                <c:pt idx="45439">
                  <c:v>9.0877999999999997</c:v>
                </c:pt>
                <c:pt idx="45440">
                  <c:v>9.0879999999999992</c:v>
                </c:pt>
                <c:pt idx="45441">
                  <c:v>9.0882000000000005</c:v>
                </c:pt>
                <c:pt idx="45442">
                  <c:v>9.0884</c:v>
                </c:pt>
                <c:pt idx="45443">
                  <c:v>9.0885999999999996</c:v>
                </c:pt>
                <c:pt idx="45444">
                  <c:v>9.0888000000000009</c:v>
                </c:pt>
                <c:pt idx="45445">
                  <c:v>9.0890000000000004</c:v>
                </c:pt>
                <c:pt idx="45446">
                  <c:v>9.0891999999999999</c:v>
                </c:pt>
                <c:pt idx="45447">
                  <c:v>9.0893999999999995</c:v>
                </c:pt>
                <c:pt idx="45448">
                  <c:v>9.0896000000000008</c:v>
                </c:pt>
                <c:pt idx="45449">
                  <c:v>9.0898000000000003</c:v>
                </c:pt>
                <c:pt idx="45450">
                  <c:v>9.09</c:v>
                </c:pt>
                <c:pt idx="45451">
                  <c:v>9.0901999999999994</c:v>
                </c:pt>
                <c:pt idx="45452">
                  <c:v>9.0904000000000007</c:v>
                </c:pt>
                <c:pt idx="45453">
                  <c:v>9.0906000000000002</c:v>
                </c:pt>
                <c:pt idx="45454">
                  <c:v>9.0907999999999998</c:v>
                </c:pt>
                <c:pt idx="45455">
                  <c:v>9.0909999999999993</c:v>
                </c:pt>
                <c:pt idx="45456">
                  <c:v>9.0912000000000006</c:v>
                </c:pt>
                <c:pt idx="45457">
                  <c:v>9.0914000000000001</c:v>
                </c:pt>
                <c:pt idx="45458">
                  <c:v>9.0915999999999997</c:v>
                </c:pt>
                <c:pt idx="45459">
                  <c:v>9.0917999999999992</c:v>
                </c:pt>
                <c:pt idx="45460">
                  <c:v>9.0920000000000005</c:v>
                </c:pt>
                <c:pt idx="45461">
                  <c:v>9.0922000000000001</c:v>
                </c:pt>
                <c:pt idx="45462">
                  <c:v>9.0923999999999996</c:v>
                </c:pt>
                <c:pt idx="45463">
                  <c:v>9.0925999999999991</c:v>
                </c:pt>
                <c:pt idx="45464">
                  <c:v>9.0928000000000004</c:v>
                </c:pt>
                <c:pt idx="45465">
                  <c:v>9.093</c:v>
                </c:pt>
                <c:pt idx="45466">
                  <c:v>9.0931999999999995</c:v>
                </c:pt>
                <c:pt idx="45467">
                  <c:v>9.0934000000000008</c:v>
                </c:pt>
                <c:pt idx="45468">
                  <c:v>9.0936000000000003</c:v>
                </c:pt>
                <c:pt idx="45469">
                  <c:v>9.0937999999999999</c:v>
                </c:pt>
                <c:pt idx="45470">
                  <c:v>9.0939999999999994</c:v>
                </c:pt>
                <c:pt idx="45471">
                  <c:v>9.0942000000000007</c:v>
                </c:pt>
                <c:pt idx="45472">
                  <c:v>9.0944000000000003</c:v>
                </c:pt>
                <c:pt idx="45473">
                  <c:v>9.0945999999999998</c:v>
                </c:pt>
                <c:pt idx="45474">
                  <c:v>9.0947999999999993</c:v>
                </c:pt>
                <c:pt idx="45475">
                  <c:v>9.0950000000000006</c:v>
                </c:pt>
                <c:pt idx="45476">
                  <c:v>9.0952000000000002</c:v>
                </c:pt>
                <c:pt idx="45477">
                  <c:v>9.0953999999999997</c:v>
                </c:pt>
                <c:pt idx="45478">
                  <c:v>9.0955999999999992</c:v>
                </c:pt>
                <c:pt idx="45479">
                  <c:v>9.0958000000000006</c:v>
                </c:pt>
                <c:pt idx="45480">
                  <c:v>9.0960000000000001</c:v>
                </c:pt>
                <c:pt idx="45481">
                  <c:v>9.0961999999999996</c:v>
                </c:pt>
                <c:pt idx="45482">
                  <c:v>9.0963999999999992</c:v>
                </c:pt>
                <c:pt idx="45483">
                  <c:v>9.0966000000000005</c:v>
                </c:pt>
                <c:pt idx="45484">
                  <c:v>9.0968</c:v>
                </c:pt>
                <c:pt idx="45485">
                  <c:v>9.0969999999999995</c:v>
                </c:pt>
                <c:pt idx="45486">
                  <c:v>9.0972000000000008</c:v>
                </c:pt>
                <c:pt idx="45487">
                  <c:v>9.0974000000000004</c:v>
                </c:pt>
                <c:pt idx="45488">
                  <c:v>9.0975999999999999</c:v>
                </c:pt>
                <c:pt idx="45489">
                  <c:v>9.0977999999999994</c:v>
                </c:pt>
                <c:pt idx="45490">
                  <c:v>9.0980000000000008</c:v>
                </c:pt>
                <c:pt idx="45491">
                  <c:v>9.0982000000000003</c:v>
                </c:pt>
                <c:pt idx="45492">
                  <c:v>9.0983999999999998</c:v>
                </c:pt>
                <c:pt idx="45493">
                  <c:v>9.0985999999999994</c:v>
                </c:pt>
                <c:pt idx="45494">
                  <c:v>9.0988000000000007</c:v>
                </c:pt>
                <c:pt idx="45495">
                  <c:v>9.0990000000000002</c:v>
                </c:pt>
                <c:pt idx="45496">
                  <c:v>9.0991999999999997</c:v>
                </c:pt>
                <c:pt idx="45497">
                  <c:v>9.0993999999999993</c:v>
                </c:pt>
                <c:pt idx="45498">
                  <c:v>9.0996000000000006</c:v>
                </c:pt>
                <c:pt idx="45499">
                  <c:v>9.0998000000000001</c:v>
                </c:pt>
                <c:pt idx="45500">
                  <c:v>9.1</c:v>
                </c:pt>
                <c:pt idx="45501">
                  <c:v>9.1001999999999992</c:v>
                </c:pt>
                <c:pt idx="45502">
                  <c:v>9.1004000000000005</c:v>
                </c:pt>
                <c:pt idx="45503">
                  <c:v>9.1006</c:v>
                </c:pt>
                <c:pt idx="45504">
                  <c:v>9.1007999999999996</c:v>
                </c:pt>
                <c:pt idx="45505">
                  <c:v>9.1010000000000009</c:v>
                </c:pt>
                <c:pt idx="45506">
                  <c:v>9.1012000000000004</c:v>
                </c:pt>
                <c:pt idx="45507">
                  <c:v>9.1013999999999999</c:v>
                </c:pt>
                <c:pt idx="45508">
                  <c:v>9.1015999999999995</c:v>
                </c:pt>
                <c:pt idx="45509">
                  <c:v>9.1018000000000008</c:v>
                </c:pt>
                <c:pt idx="45510">
                  <c:v>9.1020000000000003</c:v>
                </c:pt>
                <c:pt idx="45511">
                  <c:v>9.1021999999999998</c:v>
                </c:pt>
                <c:pt idx="45512">
                  <c:v>9.1023999999999994</c:v>
                </c:pt>
                <c:pt idx="45513">
                  <c:v>9.1026000000000007</c:v>
                </c:pt>
                <c:pt idx="45514">
                  <c:v>9.1028000000000002</c:v>
                </c:pt>
                <c:pt idx="45515">
                  <c:v>9.1029999999999998</c:v>
                </c:pt>
                <c:pt idx="45516">
                  <c:v>9.1031999999999993</c:v>
                </c:pt>
                <c:pt idx="45517">
                  <c:v>9.1034000000000006</c:v>
                </c:pt>
                <c:pt idx="45518">
                  <c:v>9.1036000000000001</c:v>
                </c:pt>
                <c:pt idx="45519">
                  <c:v>9.1037999999999997</c:v>
                </c:pt>
                <c:pt idx="45520">
                  <c:v>9.1039999999999992</c:v>
                </c:pt>
                <c:pt idx="45521">
                  <c:v>9.1042000000000005</c:v>
                </c:pt>
                <c:pt idx="45522">
                  <c:v>9.1044</c:v>
                </c:pt>
                <c:pt idx="45523">
                  <c:v>9.1045999999999996</c:v>
                </c:pt>
                <c:pt idx="45524">
                  <c:v>9.1047999999999991</c:v>
                </c:pt>
                <c:pt idx="45525">
                  <c:v>9.1050000000000004</c:v>
                </c:pt>
                <c:pt idx="45526">
                  <c:v>9.1052</c:v>
                </c:pt>
                <c:pt idx="45527">
                  <c:v>9.1053999999999995</c:v>
                </c:pt>
                <c:pt idx="45528">
                  <c:v>9.1056000000000008</c:v>
                </c:pt>
                <c:pt idx="45529">
                  <c:v>9.1058000000000003</c:v>
                </c:pt>
                <c:pt idx="45530">
                  <c:v>9.1059999999999999</c:v>
                </c:pt>
                <c:pt idx="45531">
                  <c:v>9.1061999999999994</c:v>
                </c:pt>
                <c:pt idx="45532">
                  <c:v>9.1064000000000007</c:v>
                </c:pt>
                <c:pt idx="45533">
                  <c:v>9.1066000000000003</c:v>
                </c:pt>
                <c:pt idx="45534">
                  <c:v>9.1067999999999998</c:v>
                </c:pt>
                <c:pt idx="45535">
                  <c:v>9.1069999999999993</c:v>
                </c:pt>
                <c:pt idx="45536">
                  <c:v>9.1072000000000006</c:v>
                </c:pt>
                <c:pt idx="45537">
                  <c:v>9.1074000000000002</c:v>
                </c:pt>
                <c:pt idx="45538">
                  <c:v>9.1075999999999997</c:v>
                </c:pt>
                <c:pt idx="45539">
                  <c:v>9.1077999999999992</c:v>
                </c:pt>
                <c:pt idx="45540">
                  <c:v>9.1080000000000005</c:v>
                </c:pt>
                <c:pt idx="45541">
                  <c:v>9.1082000000000001</c:v>
                </c:pt>
                <c:pt idx="45542">
                  <c:v>9.1083999999999996</c:v>
                </c:pt>
                <c:pt idx="45543">
                  <c:v>9.1085999999999991</c:v>
                </c:pt>
                <c:pt idx="45544">
                  <c:v>9.1088000000000005</c:v>
                </c:pt>
                <c:pt idx="45545">
                  <c:v>9.109</c:v>
                </c:pt>
                <c:pt idx="45546">
                  <c:v>9.1091999999999995</c:v>
                </c:pt>
                <c:pt idx="45547">
                  <c:v>9.1094000000000008</c:v>
                </c:pt>
                <c:pt idx="45548">
                  <c:v>9.1096000000000004</c:v>
                </c:pt>
                <c:pt idx="45549">
                  <c:v>9.1097999999999999</c:v>
                </c:pt>
                <c:pt idx="45550">
                  <c:v>9.11</c:v>
                </c:pt>
                <c:pt idx="45551">
                  <c:v>9.1102000000000007</c:v>
                </c:pt>
                <c:pt idx="45552">
                  <c:v>9.1104000000000003</c:v>
                </c:pt>
                <c:pt idx="45553">
                  <c:v>9.1105999999999998</c:v>
                </c:pt>
                <c:pt idx="45554">
                  <c:v>9.1107999999999993</c:v>
                </c:pt>
                <c:pt idx="45555">
                  <c:v>9.1110000000000007</c:v>
                </c:pt>
                <c:pt idx="45556">
                  <c:v>9.1112000000000002</c:v>
                </c:pt>
                <c:pt idx="45557">
                  <c:v>9.1113999999999997</c:v>
                </c:pt>
                <c:pt idx="45558">
                  <c:v>9.1115999999999993</c:v>
                </c:pt>
                <c:pt idx="45559">
                  <c:v>9.1118000000000006</c:v>
                </c:pt>
                <c:pt idx="45560">
                  <c:v>9.1120000000000001</c:v>
                </c:pt>
                <c:pt idx="45561">
                  <c:v>9.1121999999999996</c:v>
                </c:pt>
                <c:pt idx="45562">
                  <c:v>9.1123999999999992</c:v>
                </c:pt>
                <c:pt idx="45563">
                  <c:v>9.1126000000000005</c:v>
                </c:pt>
                <c:pt idx="45564">
                  <c:v>9.1128</c:v>
                </c:pt>
                <c:pt idx="45565">
                  <c:v>9.1129999999999995</c:v>
                </c:pt>
                <c:pt idx="45566">
                  <c:v>9.1132000000000009</c:v>
                </c:pt>
                <c:pt idx="45567">
                  <c:v>9.1134000000000004</c:v>
                </c:pt>
                <c:pt idx="45568">
                  <c:v>9.1135999999999999</c:v>
                </c:pt>
                <c:pt idx="45569">
                  <c:v>9.1137999999999995</c:v>
                </c:pt>
                <c:pt idx="45570">
                  <c:v>9.1140000000000008</c:v>
                </c:pt>
                <c:pt idx="45571">
                  <c:v>9.1142000000000003</c:v>
                </c:pt>
                <c:pt idx="45572">
                  <c:v>9.1143999999999998</c:v>
                </c:pt>
                <c:pt idx="45573">
                  <c:v>9.1145999999999994</c:v>
                </c:pt>
                <c:pt idx="45574">
                  <c:v>9.1148000000000007</c:v>
                </c:pt>
                <c:pt idx="45575">
                  <c:v>9.1150000000000002</c:v>
                </c:pt>
                <c:pt idx="45576">
                  <c:v>9.1151999999999997</c:v>
                </c:pt>
                <c:pt idx="45577">
                  <c:v>9.1153999999999993</c:v>
                </c:pt>
                <c:pt idx="45578">
                  <c:v>9.1156000000000006</c:v>
                </c:pt>
                <c:pt idx="45579">
                  <c:v>9.1158000000000001</c:v>
                </c:pt>
                <c:pt idx="45580">
                  <c:v>9.1159999999999997</c:v>
                </c:pt>
                <c:pt idx="45581">
                  <c:v>9.1161999999999992</c:v>
                </c:pt>
                <c:pt idx="45582">
                  <c:v>9.1164000000000005</c:v>
                </c:pt>
                <c:pt idx="45583">
                  <c:v>9.1166</c:v>
                </c:pt>
                <c:pt idx="45584">
                  <c:v>9.1167999999999996</c:v>
                </c:pt>
                <c:pt idx="45585">
                  <c:v>9.1170000000000009</c:v>
                </c:pt>
                <c:pt idx="45586">
                  <c:v>9.1172000000000004</c:v>
                </c:pt>
                <c:pt idx="45587">
                  <c:v>9.1173999999999999</c:v>
                </c:pt>
                <c:pt idx="45588">
                  <c:v>9.1175999999999995</c:v>
                </c:pt>
                <c:pt idx="45589">
                  <c:v>9.1178000000000008</c:v>
                </c:pt>
                <c:pt idx="45590">
                  <c:v>9.1180000000000003</c:v>
                </c:pt>
                <c:pt idx="45591">
                  <c:v>9.1181999999999999</c:v>
                </c:pt>
                <c:pt idx="45592">
                  <c:v>9.1183999999999994</c:v>
                </c:pt>
                <c:pt idx="45593">
                  <c:v>9.1186000000000007</c:v>
                </c:pt>
                <c:pt idx="45594">
                  <c:v>9.1188000000000002</c:v>
                </c:pt>
                <c:pt idx="45595">
                  <c:v>9.1189999999999998</c:v>
                </c:pt>
                <c:pt idx="45596">
                  <c:v>9.1191999999999993</c:v>
                </c:pt>
                <c:pt idx="45597">
                  <c:v>9.1194000000000006</c:v>
                </c:pt>
                <c:pt idx="45598">
                  <c:v>9.1196000000000002</c:v>
                </c:pt>
                <c:pt idx="45599">
                  <c:v>9.1197999999999997</c:v>
                </c:pt>
                <c:pt idx="45600">
                  <c:v>9.1199999999999992</c:v>
                </c:pt>
                <c:pt idx="45601">
                  <c:v>9.1202000000000005</c:v>
                </c:pt>
                <c:pt idx="45602">
                  <c:v>9.1204000000000001</c:v>
                </c:pt>
                <c:pt idx="45603">
                  <c:v>9.1205999999999996</c:v>
                </c:pt>
                <c:pt idx="45604">
                  <c:v>9.1207999999999991</c:v>
                </c:pt>
                <c:pt idx="45605">
                  <c:v>9.1210000000000004</c:v>
                </c:pt>
                <c:pt idx="45606">
                  <c:v>9.1212</c:v>
                </c:pt>
                <c:pt idx="45607">
                  <c:v>9.1213999999999995</c:v>
                </c:pt>
                <c:pt idx="45608">
                  <c:v>9.1216000000000008</c:v>
                </c:pt>
                <c:pt idx="45609">
                  <c:v>9.1218000000000004</c:v>
                </c:pt>
                <c:pt idx="45610">
                  <c:v>9.1219999999999999</c:v>
                </c:pt>
                <c:pt idx="45611">
                  <c:v>9.1221999999999994</c:v>
                </c:pt>
                <c:pt idx="45612">
                  <c:v>9.1224000000000007</c:v>
                </c:pt>
                <c:pt idx="45613">
                  <c:v>9.1226000000000003</c:v>
                </c:pt>
                <c:pt idx="45614">
                  <c:v>9.1227999999999998</c:v>
                </c:pt>
                <c:pt idx="45615">
                  <c:v>9.1229999999999993</c:v>
                </c:pt>
                <c:pt idx="45616">
                  <c:v>9.1232000000000006</c:v>
                </c:pt>
                <c:pt idx="45617">
                  <c:v>9.1234000000000002</c:v>
                </c:pt>
                <c:pt idx="45618">
                  <c:v>9.1235999999999997</c:v>
                </c:pt>
                <c:pt idx="45619">
                  <c:v>9.1237999999999992</c:v>
                </c:pt>
                <c:pt idx="45620">
                  <c:v>9.1240000000000006</c:v>
                </c:pt>
                <c:pt idx="45621">
                  <c:v>9.1242000000000001</c:v>
                </c:pt>
                <c:pt idx="45622">
                  <c:v>9.1243999999999996</c:v>
                </c:pt>
                <c:pt idx="45623">
                  <c:v>9.1245999999999992</c:v>
                </c:pt>
                <c:pt idx="45624">
                  <c:v>9.1248000000000005</c:v>
                </c:pt>
                <c:pt idx="45625">
                  <c:v>9.125</c:v>
                </c:pt>
                <c:pt idx="45626">
                  <c:v>9.1251999999999995</c:v>
                </c:pt>
                <c:pt idx="45627">
                  <c:v>9.1254000000000008</c:v>
                </c:pt>
                <c:pt idx="45628">
                  <c:v>9.1256000000000004</c:v>
                </c:pt>
                <c:pt idx="45629">
                  <c:v>9.1257999999999999</c:v>
                </c:pt>
                <c:pt idx="45630">
                  <c:v>9.1259999999999994</c:v>
                </c:pt>
                <c:pt idx="45631">
                  <c:v>9.1262000000000008</c:v>
                </c:pt>
                <c:pt idx="45632">
                  <c:v>9.1264000000000003</c:v>
                </c:pt>
                <c:pt idx="45633">
                  <c:v>9.1265999999999998</c:v>
                </c:pt>
                <c:pt idx="45634">
                  <c:v>9.1267999999999994</c:v>
                </c:pt>
                <c:pt idx="45635">
                  <c:v>9.1270000000000007</c:v>
                </c:pt>
                <c:pt idx="45636">
                  <c:v>9.1272000000000002</c:v>
                </c:pt>
                <c:pt idx="45637">
                  <c:v>9.1273999999999997</c:v>
                </c:pt>
                <c:pt idx="45638">
                  <c:v>9.1275999999999993</c:v>
                </c:pt>
                <c:pt idx="45639">
                  <c:v>9.1278000000000006</c:v>
                </c:pt>
                <c:pt idx="45640">
                  <c:v>9.1280000000000001</c:v>
                </c:pt>
                <c:pt idx="45641">
                  <c:v>9.1281999999999996</c:v>
                </c:pt>
                <c:pt idx="45642">
                  <c:v>9.1283999999999992</c:v>
                </c:pt>
                <c:pt idx="45643">
                  <c:v>9.1286000000000005</c:v>
                </c:pt>
                <c:pt idx="45644">
                  <c:v>9.1288</c:v>
                </c:pt>
                <c:pt idx="45645">
                  <c:v>9.1289999999999996</c:v>
                </c:pt>
                <c:pt idx="45646">
                  <c:v>9.1292000000000009</c:v>
                </c:pt>
                <c:pt idx="45647">
                  <c:v>9.1294000000000004</c:v>
                </c:pt>
                <c:pt idx="45648">
                  <c:v>9.1295999999999999</c:v>
                </c:pt>
                <c:pt idx="45649">
                  <c:v>9.1297999999999995</c:v>
                </c:pt>
                <c:pt idx="45650">
                  <c:v>9.1300000000000008</c:v>
                </c:pt>
                <c:pt idx="45651">
                  <c:v>9.1302000000000003</c:v>
                </c:pt>
                <c:pt idx="45652">
                  <c:v>9.1303999999999998</c:v>
                </c:pt>
                <c:pt idx="45653">
                  <c:v>9.1305999999999994</c:v>
                </c:pt>
                <c:pt idx="45654">
                  <c:v>9.1308000000000007</c:v>
                </c:pt>
                <c:pt idx="45655">
                  <c:v>9.1310000000000002</c:v>
                </c:pt>
                <c:pt idx="45656">
                  <c:v>9.1311999999999998</c:v>
                </c:pt>
                <c:pt idx="45657">
                  <c:v>9.1313999999999993</c:v>
                </c:pt>
                <c:pt idx="45658">
                  <c:v>9.1316000000000006</c:v>
                </c:pt>
                <c:pt idx="45659">
                  <c:v>9.1318000000000001</c:v>
                </c:pt>
                <c:pt idx="45660">
                  <c:v>9.1319999999999997</c:v>
                </c:pt>
                <c:pt idx="45661">
                  <c:v>9.1321999999999992</c:v>
                </c:pt>
                <c:pt idx="45662">
                  <c:v>9.1324000000000005</c:v>
                </c:pt>
                <c:pt idx="45663">
                  <c:v>9.1326000000000001</c:v>
                </c:pt>
                <c:pt idx="45664">
                  <c:v>9.1327999999999996</c:v>
                </c:pt>
                <c:pt idx="45665">
                  <c:v>9.1329999999999991</c:v>
                </c:pt>
                <c:pt idx="45666">
                  <c:v>9.1332000000000004</c:v>
                </c:pt>
                <c:pt idx="45667">
                  <c:v>9.1334</c:v>
                </c:pt>
                <c:pt idx="45668">
                  <c:v>9.1335999999999995</c:v>
                </c:pt>
                <c:pt idx="45669">
                  <c:v>9.1338000000000008</c:v>
                </c:pt>
                <c:pt idx="45670">
                  <c:v>9.1340000000000003</c:v>
                </c:pt>
                <c:pt idx="45671">
                  <c:v>9.1341999999999999</c:v>
                </c:pt>
                <c:pt idx="45672">
                  <c:v>9.1343999999999994</c:v>
                </c:pt>
                <c:pt idx="45673">
                  <c:v>9.1346000000000007</c:v>
                </c:pt>
                <c:pt idx="45674">
                  <c:v>9.1348000000000003</c:v>
                </c:pt>
                <c:pt idx="45675">
                  <c:v>9.1349999999999998</c:v>
                </c:pt>
                <c:pt idx="45676">
                  <c:v>9.1351999999999993</c:v>
                </c:pt>
                <c:pt idx="45677">
                  <c:v>9.1354000000000006</c:v>
                </c:pt>
                <c:pt idx="45678">
                  <c:v>9.1356000000000002</c:v>
                </c:pt>
                <c:pt idx="45679">
                  <c:v>9.1357999999999997</c:v>
                </c:pt>
                <c:pt idx="45680">
                  <c:v>9.1359999999999992</c:v>
                </c:pt>
                <c:pt idx="45681">
                  <c:v>9.1362000000000005</c:v>
                </c:pt>
                <c:pt idx="45682">
                  <c:v>9.1364000000000001</c:v>
                </c:pt>
                <c:pt idx="45683">
                  <c:v>9.1365999999999996</c:v>
                </c:pt>
                <c:pt idx="45684">
                  <c:v>9.1367999999999991</c:v>
                </c:pt>
                <c:pt idx="45685">
                  <c:v>9.1370000000000005</c:v>
                </c:pt>
                <c:pt idx="45686">
                  <c:v>9.1372</c:v>
                </c:pt>
                <c:pt idx="45687">
                  <c:v>9.1373999999999995</c:v>
                </c:pt>
                <c:pt idx="45688">
                  <c:v>9.1376000000000008</c:v>
                </c:pt>
                <c:pt idx="45689">
                  <c:v>9.1378000000000004</c:v>
                </c:pt>
                <c:pt idx="45690">
                  <c:v>9.1379999999999999</c:v>
                </c:pt>
                <c:pt idx="45691">
                  <c:v>9.1381999999999994</c:v>
                </c:pt>
                <c:pt idx="45692">
                  <c:v>9.1384000000000007</c:v>
                </c:pt>
                <c:pt idx="45693">
                  <c:v>9.1386000000000003</c:v>
                </c:pt>
                <c:pt idx="45694">
                  <c:v>9.1387999999999998</c:v>
                </c:pt>
                <c:pt idx="45695">
                  <c:v>9.1389999999999993</c:v>
                </c:pt>
                <c:pt idx="45696">
                  <c:v>9.1392000000000007</c:v>
                </c:pt>
                <c:pt idx="45697">
                  <c:v>9.1394000000000002</c:v>
                </c:pt>
                <c:pt idx="45698">
                  <c:v>9.1395999999999997</c:v>
                </c:pt>
                <c:pt idx="45699">
                  <c:v>9.1397999999999993</c:v>
                </c:pt>
                <c:pt idx="45700">
                  <c:v>9.14</c:v>
                </c:pt>
                <c:pt idx="45701">
                  <c:v>9.1402000000000001</c:v>
                </c:pt>
                <c:pt idx="45702">
                  <c:v>9.1403999999999996</c:v>
                </c:pt>
                <c:pt idx="45703">
                  <c:v>9.1405999999999992</c:v>
                </c:pt>
                <c:pt idx="45704">
                  <c:v>9.1408000000000005</c:v>
                </c:pt>
                <c:pt idx="45705">
                  <c:v>9.141</c:v>
                </c:pt>
                <c:pt idx="45706">
                  <c:v>9.1411999999999995</c:v>
                </c:pt>
                <c:pt idx="45707">
                  <c:v>9.1414000000000009</c:v>
                </c:pt>
                <c:pt idx="45708">
                  <c:v>9.1416000000000004</c:v>
                </c:pt>
                <c:pt idx="45709">
                  <c:v>9.1417999999999999</c:v>
                </c:pt>
                <c:pt idx="45710">
                  <c:v>9.1419999999999995</c:v>
                </c:pt>
                <c:pt idx="45711">
                  <c:v>9.1422000000000008</c:v>
                </c:pt>
                <c:pt idx="45712">
                  <c:v>9.1424000000000003</c:v>
                </c:pt>
                <c:pt idx="45713">
                  <c:v>9.1425999999999998</c:v>
                </c:pt>
                <c:pt idx="45714">
                  <c:v>9.1427999999999994</c:v>
                </c:pt>
                <c:pt idx="45715">
                  <c:v>9.1430000000000007</c:v>
                </c:pt>
                <c:pt idx="45716">
                  <c:v>9.1432000000000002</c:v>
                </c:pt>
                <c:pt idx="45717">
                  <c:v>9.1433999999999997</c:v>
                </c:pt>
                <c:pt idx="45718">
                  <c:v>9.1435999999999993</c:v>
                </c:pt>
                <c:pt idx="45719">
                  <c:v>9.1438000000000006</c:v>
                </c:pt>
                <c:pt idx="45720">
                  <c:v>9.1440000000000001</c:v>
                </c:pt>
                <c:pt idx="45721">
                  <c:v>9.1441999999999997</c:v>
                </c:pt>
                <c:pt idx="45722">
                  <c:v>9.1443999999999992</c:v>
                </c:pt>
                <c:pt idx="45723">
                  <c:v>9.1446000000000005</c:v>
                </c:pt>
                <c:pt idx="45724">
                  <c:v>9.1448</c:v>
                </c:pt>
                <c:pt idx="45725">
                  <c:v>9.1449999999999996</c:v>
                </c:pt>
                <c:pt idx="45726">
                  <c:v>9.1452000000000009</c:v>
                </c:pt>
                <c:pt idx="45727">
                  <c:v>9.1454000000000004</c:v>
                </c:pt>
                <c:pt idx="45728">
                  <c:v>9.1456</c:v>
                </c:pt>
                <c:pt idx="45729">
                  <c:v>9.1457999999999995</c:v>
                </c:pt>
                <c:pt idx="45730">
                  <c:v>9.1460000000000008</c:v>
                </c:pt>
                <c:pt idx="45731">
                  <c:v>9.1462000000000003</c:v>
                </c:pt>
                <c:pt idx="45732">
                  <c:v>9.1463999999999999</c:v>
                </c:pt>
                <c:pt idx="45733">
                  <c:v>9.1465999999999994</c:v>
                </c:pt>
                <c:pt idx="45734">
                  <c:v>9.1468000000000007</c:v>
                </c:pt>
                <c:pt idx="45735">
                  <c:v>9.1470000000000002</c:v>
                </c:pt>
                <c:pt idx="45736">
                  <c:v>9.1471999999999998</c:v>
                </c:pt>
                <c:pt idx="45737">
                  <c:v>9.1473999999999993</c:v>
                </c:pt>
                <c:pt idx="45738">
                  <c:v>9.1476000000000006</c:v>
                </c:pt>
                <c:pt idx="45739">
                  <c:v>9.1478000000000002</c:v>
                </c:pt>
                <c:pt idx="45740">
                  <c:v>9.1479999999999997</c:v>
                </c:pt>
                <c:pt idx="45741">
                  <c:v>9.1481999999999992</c:v>
                </c:pt>
                <c:pt idx="45742">
                  <c:v>9.1484000000000005</c:v>
                </c:pt>
                <c:pt idx="45743">
                  <c:v>9.1486000000000001</c:v>
                </c:pt>
                <c:pt idx="45744">
                  <c:v>9.1487999999999996</c:v>
                </c:pt>
                <c:pt idx="45745">
                  <c:v>9.1489999999999991</c:v>
                </c:pt>
                <c:pt idx="45746">
                  <c:v>9.1492000000000004</c:v>
                </c:pt>
                <c:pt idx="45747">
                  <c:v>9.1494</c:v>
                </c:pt>
                <c:pt idx="45748">
                  <c:v>9.1495999999999995</c:v>
                </c:pt>
                <c:pt idx="45749">
                  <c:v>9.1498000000000008</c:v>
                </c:pt>
                <c:pt idx="45750">
                  <c:v>9.15</c:v>
                </c:pt>
                <c:pt idx="45751">
                  <c:v>9.1501999999999999</c:v>
                </c:pt>
                <c:pt idx="45752">
                  <c:v>9.1503999999999994</c:v>
                </c:pt>
                <c:pt idx="45753">
                  <c:v>9.1506000000000007</c:v>
                </c:pt>
                <c:pt idx="45754">
                  <c:v>9.1508000000000003</c:v>
                </c:pt>
                <c:pt idx="45755">
                  <c:v>9.1509999999999998</c:v>
                </c:pt>
                <c:pt idx="45756">
                  <c:v>9.1511999999999993</c:v>
                </c:pt>
                <c:pt idx="45757">
                  <c:v>9.1514000000000006</c:v>
                </c:pt>
                <c:pt idx="45758">
                  <c:v>9.1516000000000002</c:v>
                </c:pt>
                <c:pt idx="45759">
                  <c:v>9.1517999999999997</c:v>
                </c:pt>
                <c:pt idx="45760">
                  <c:v>9.1519999999999992</c:v>
                </c:pt>
                <c:pt idx="45761">
                  <c:v>9.1522000000000006</c:v>
                </c:pt>
                <c:pt idx="45762">
                  <c:v>9.1524000000000001</c:v>
                </c:pt>
                <c:pt idx="45763">
                  <c:v>9.1525999999999996</c:v>
                </c:pt>
                <c:pt idx="45764">
                  <c:v>9.1527999999999992</c:v>
                </c:pt>
                <c:pt idx="45765">
                  <c:v>9.1530000000000005</c:v>
                </c:pt>
                <c:pt idx="45766">
                  <c:v>9.1532</c:v>
                </c:pt>
                <c:pt idx="45767">
                  <c:v>9.1533999999999995</c:v>
                </c:pt>
                <c:pt idx="45768">
                  <c:v>9.1536000000000008</c:v>
                </c:pt>
                <c:pt idx="45769">
                  <c:v>9.1538000000000004</c:v>
                </c:pt>
                <c:pt idx="45770">
                  <c:v>9.1539999999999999</c:v>
                </c:pt>
                <c:pt idx="45771">
                  <c:v>9.1541999999999994</c:v>
                </c:pt>
                <c:pt idx="45772">
                  <c:v>9.1544000000000008</c:v>
                </c:pt>
                <c:pt idx="45773">
                  <c:v>9.1546000000000003</c:v>
                </c:pt>
                <c:pt idx="45774">
                  <c:v>9.1547999999999998</c:v>
                </c:pt>
                <c:pt idx="45775">
                  <c:v>9.1549999999999994</c:v>
                </c:pt>
                <c:pt idx="45776">
                  <c:v>9.1552000000000007</c:v>
                </c:pt>
                <c:pt idx="45777">
                  <c:v>9.1554000000000002</c:v>
                </c:pt>
                <c:pt idx="45778">
                  <c:v>9.1555999999999997</c:v>
                </c:pt>
                <c:pt idx="45779">
                  <c:v>9.1557999999999993</c:v>
                </c:pt>
                <c:pt idx="45780">
                  <c:v>9.1560000000000006</c:v>
                </c:pt>
                <c:pt idx="45781">
                  <c:v>9.1562000000000001</c:v>
                </c:pt>
                <c:pt idx="45782">
                  <c:v>9.1563999999999997</c:v>
                </c:pt>
                <c:pt idx="45783">
                  <c:v>9.1565999999999992</c:v>
                </c:pt>
                <c:pt idx="45784">
                  <c:v>9.1568000000000005</c:v>
                </c:pt>
                <c:pt idx="45785">
                  <c:v>9.157</c:v>
                </c:pt>
                <c:pt idx="45786">
                  <c:v>9.1571999999999996</c:v>
                </c:pt>
                <c:pt idx="45787">
                  <c:v>9.1574000000000009</c:v>
                </c:pt>
                <c:pt idx="45788">
                  <c:v>9.1576000000000004</c:v>
                </c:pt>
                <c:pt idx="45789">
                  <c:v>9.1577999999999999</c:v>
                </c:pt>
                <c:pt idx="45790">
                  <c:v>9.1579999999999995</c:v>
                </c:pt>
                <c:pt idx="45791">
                  <c:v>9.1582000000000008</c:v>
                </c:pt>
                <c:pt idx="45792">
                  <c:v>9.1584000000000003</c:v>
                </c:pt>
                <c:pt idx="45793">
                  <c:v>9.1585999999999999</c:v>
                </c:pt>
                <c:pt idx="45794">
                  <c:v>9.1587999999999994</c:v>
                </c:pt>
                <c:pt idx="45795">
                  <c:v>9.1590000000000007</c:v>
                </c:pt>
                <c:pt idx="45796">
                  <c:v>9.1592000000000002</c:v>
                </c:pt>
                <c:pt idx="45797">
                  <c:v>9.1593999999999998</c:v>
                </c:pt>
                <c:pt idx="45798">
                  <c:v>9.1595999999999993</c:v>
                </c:pt>
                <c:pt idx="45799">
                  <c:v>9.1598000000000006</c:v>
                </c:pt>
                <c:pt idx="45800">
                  <c:v>9.16</c:v>
                </c:pt>
                <c:pt idx="45801">
                  <c:v>9.1601999999999997</c:v>
                </c:pt>
                <c:pt idx="45802">
                  <c:v>9.1603999999999992</c:v>
                </c:pt>
                <c:pt idx="45803">
                  <c:v>9.1606000000000005</c:v>
                </c:pt>
                <c:pt idx="45804">
                  <c:v>9.1608000000000001</c:v>
                </c:pt>
                <c:pt idx="45805">
                  <c:v>9.1609999999999996</c:v>
                </c:pt>
                <c:pt idx="45806">
                  <c:v>9.1611999999999991</c:v>
                </c:pt>
                <c:pt idx="45807">
                  <c:v>9.1614000000000004</c:v>
                </c:pt>
                <c:pt idx="45808">
                  <c:v>9.1616</c:v>
                </c:pt>
                <c:pt idx="45809">
                  <c:v>9.1617999999999995</c:v>
                </c:pt>
                <c:pt idx="45810">
                  <c:v>9.1620000000000008</c:v>
                </c:pt>
                <c:pt idx="45811">
                  <c:v>9.1622000000000003</c:v>
                </c:pt>
                <c:pt idx="45812">
                  <c:v>9.1623999999999999</c:v>
                </c:pt>
                <c:pt idx="45813">
                  <c:v>9.1625999999999994</c:v>
                </c:pt>
                <c:pt idx="45814">
                  <c:v>9.1628000000000007</c:v>
                </c:pt>
                <c:pt idx="45815">
                  <c:v>9.1630000000000003</c:v>
                </c:pt>
                <c:pt idx="45816">
                  <c:v>9.1631999999999998</c:v>
                </c:pt>
                <c:pt idx="45817">
                  <c:v>9.1633999999999993</c:v>
                </c:pt>
                <c:pt idx="45818">
                  <c:v>9.1636000000000006</c:v>
                </c:pt>
                <c:pt idx="45819">
                  <c:v>9.1638000000000002</c:v>
                </c:pt>
                <c:pt idx="45820">
                  <c:v>9.1639999999999997</c:v>
                </c:pt>
                <c:pt idx="45821">
                  <c:v>9.1641999999999992</c:v>
                </c:pt>
                <c:pt idx="45822">
                  <c:v>9.1644000000000005</c:v>
                </c:pt>
                <c:pt idx="45823">
                  <c:v>9.1646000000000001</c:v>
                </c:pt>
                <c:pt idx="45824">
                  <c:v>9.1647999999999996</c:v>
                </c:pt>
                <c:pt idx="45825">
                  <c:v>9.1649999999999991</c:v>
                </c:pt>
                <c:pt idx="45826">
                  <c:v>9.1652000000000005</c:v>
                </c:pt>
                <c:pt idx="45827">
                  <c:v>9.1654</c:v>
                </c:pt>
                <c:pt idx="45828">
                  <c:v>9.1655999999999995</c:v>
                </c:pt>
                <c:pt idx="45829">
                  <c:v>9.1658000000000008</c:v>
                </c:pt>
                <c:pt idx="45830">
                  <c:v>9.1660000000000004</c:v>
                </c:pt>
                <c:pt idx="45831">
                  <c:v>9.1661999999999999</c:v>
                </c:pt>
                <c:pt idx="45832">
                  <c:v>9.1663999999999994</c:v>
                </c:pt>
                <c:pt idx="45833">
                  <c:v>9.1666000000000007</c:v>
                </c:pt>
                <c:pt idx="45834">
                  <c:v>9.1668000000000003</c:v>
                </c:pt>
                <c:pt idx="45835">
                  <c:v>9.1669999999999998</c:v>
                </c:pt>
                <c:pt idx="45836">
                  <c:v>9.1671999999999993</c:v>
                </c:pt>
                <c:pt idx="45837">
                  <c:v>9.1674000000000007</c:v>
                </c:pt>
                <c:pt idx="45838">
                  <c:v>9.1676000000000002</c:v>
                </c:pt>
                <c:pt idx="45839">
                  <c:v>9.1677999999999997</c:v>
                </c:pt>
                <c:pt idx="45840">
                  <c:v>9.1679999999999993</c:v>
                </c:pt>
                <c:pt idx="45841">
                  <c:v>9.1682000000000006</c:v>
                </c:pt>
                <c:pt idx="45842">
                  <c:v>9.1684000000000001</c:v>
                </c:pt>
                <c:pt idx="45843">
                  <c:v>9.1685999999999996</c:v>
                </c:pt>
                <c:pt idx="45844">
                  <c:v>9.1687999999999992</c:v>
                </c:pt>
                <c:pt idx="45845">
                  <c:v>9.1690000000000005</c:v>
                </c:pt>
                <c:pt idx="45846">
                  <c:v>9.1692</c:v>
                </c:pt>
                <c:pt idx="45847">
                  <c:v>9.1693999999999996</c:v>
                </c:pt>
                <c:pt idx="45848">
                  <c:v>9.1696000000000009</c:v>
                </c:pt>
                <c:pt idx="45849">
                  <c:v>9.1698000000000004</c:v>
                </c:pt>
                <c:pt idx="45850">
                  <c:v>9.17</c:v>
                </c:pt>
                <c:pt idx="45851">
                  <c:v>9.1701999999999995</c:v>
                </c:pt>
                <c:pt idx="45852">
                  <c:v>9.1704000000000008</c:v>
                </c:pt>
                <c:pt idx="45853">
                  <c:v>9.1706000000000003</c:v>
                </c:pt>
                <c:pt idx="45854">
                  <c:v>9.1707999999999998</c:v>
                </c:pt>
                <c:pt idx="45855">
                  <c:v>9.1709999999999994</c:v>
                </c:pt>
                <c:pt idx="45856">
                  <c:v>9.1712000000000007</c:v>
                </c:pt>
                <c:pt idx="45857">
                  <c:v>9.1714000000000002</c:v>
                </c:pt>
                <c:pt idx="45858">
                  <c:v>9.1715999999999998</c:v>
                </c:pt>
                <c:pt idx="45859">
                  <c:v>9.1717999999999993</c:v>
                </c:pt>
                <c:pt idx="45860">
                  <c:v>9.1720000000000006</c:v>
                </c:pt>
                <c:pt idx="45861">
                  <c:v>9.1722000000000001</c:v>
                </c:pt>
                <c:pt idx="45862">
                  <c:v>9.1723999999999997</c:v>
                </c:pt>
                <c:pt idx="45863">
                  <c:v>9.1725999999999992</c:v>
                </c:pt>
                <c:pt idx="45864">
                  <c:v>9.1728000000000005</c:v>
                </c:pt>
                <c:pt idx="45865">
                  <c:v>9.173</c:v>
                </c:pt>
                <c:pt idx="45866">
                  <c:v>9.1731999999999996</c:v>
                </c:pt>
                <c:pt idx="45867">
                  <c:v>9.1734000000000009</c:v>
                </c:pt>
                <c:pt idx="45868">
                  <c:v>9.1736000000000004</c:v>
                </c:pt>
                <c:pt idx="45869">
                  <c:v>9.1738</c:v>
                </c:pt>
                <c:pt idx="45870">
                  <c:v>9.1739999999999995</c:v>
                </c:pt>
                <c:pt idx="45871">
                  <c:v>9.1742000000000008</c:v>
                </c:pt>
                <c:pt idx="45872">
                  <c:v>9.1744000000000003</c:v>
                </c:pt>
                <c:pt idx="45873">
                  <c:v>9.1745999999999999</c:v>
                </c:pt>
                <c:pt idx="45874">
                  <c:v>9.1747999999999994</c:v>
                </c:pt>
                <c:pt idx="45875">
                  <c:v>9.1750000000000007</c:v>
                </c:pt>
                <c:pt idx="45876">
                  <c:v>9.1752000000000002</c:v>
                </c:pt>
                <c:pt idx="45877">
                  <c:v>9.1753999999999998</c:v>
                </c:pt>
                <c:pt idx="45878">
                  <c:v>9.1755999999999993</c:v>
                </c:pt>
                <c:pt idx="45879">
                  <c:v>9.1758000000000006</c:v>
                </c:pt>
                <c:pt idx="45880">
                  <c:v>9.1760000000000002</c:v>
                </c:pt>
                <c:pt idx="45881">
                  <c:v>9.1761999999999997</c:v>
                </c:pt>
                <c:pt idx="45882">
                  <c:v>9.1763999999999992</c:v>
                </c:pt>
                <c:pt idx="45883">
                  <c:v>9.1766000000000005</c:v>
                </c:pt>
                <c:pt idx="45884">
                  <c:v>9.1768000000000001</c:v>
                </c:pt>
                <c:pt idx="45885">
                  <c:v>9.1769999999999996</c:v>
                </c:pt>
                <c:pt idx="45886">
                  <c:v>9.1771999999999991</c:v>
                </c:pt>
                <c:pt idx="45887">
                  <c:v>9.1774000000000004</c:v>
                </c:pt>
                <c:pt idx="45888">
                  <c:v>9.1776</c:v>
                </c:pt>
                <c:pt idx="45889">
                  <c:v>9.1777999999999995</c:v>
                </c:pt>
                <c:pt idx="45890">
                  <c:v>9.1780000000000008</c:v>
                </c:pt>
                <c:pt idx="45891">
                  <c:v>9.1782000000000004</c:v>
                </c:pt>
                <c:pt idx="45892">
                  <c:v>9.1783999999999999</c:v>
                </c:pt>
                <c:pt idx="45893">
                  <c:v>9.1785999999999994</c:v>
                </c:pt>
                <c:pt idx="45894">
                  <c:v>9.1788000000000007</c:v>
                </c:pt>
                <c:pt idx="45895">
                  <c:v>9.1790000000000003</c:v>
                </c:pt>
                <c:pt idx="45896">
                  <c:v>9.1791999999999998</c:v>
                </c:pt>
                <c:pt idx="45897">
                  <c:v>9.1793999999999993</c:v>
                </c:pt>
                <c:pt idx="45898">
                  <c:v>9.1796000000000006</c:v>
                </c:pt>
                <c:pt idx="45899">
                  <c:v>9.1798000000000002</c:v>
                </c:pt>
                <c:pt idx="45900">
                  <c:v>9.18</c:v>
                </c:pt>
                <c:pt idx="45901">
                  <c:v>9.1801999999999992</c:v>
                </c:pt>
                <c:pt idx="45902">
                  <c:v>9.1804000000000006</c:v>
                </c:pt>
                <c:pt idx="45903">
                  <c:v>9.1806000000000001</c:v>
                </c:pt>
                <c:pt idx="45904">
                  <c:v>9.1807999999999996</c:v>
                </c:pt>
                <c:pt idx="45905">
                  <c:v>9.1809999999999992</c:v>
                </c:pt>
                <c:pt idx="45906">
                  <c:v>9.1812000000000005</c:v>
                </c:pt>
                <c:pt idx="45907">
                  <c:v>9.1814</c:v>
                </c:pt>
                <c:pt idx="45908">
                  <c:v>9.1815999999999995</c:v>
                </c:pt>
                <c:pt idx="45909">
                  <c:v>9.1818000000000008</c:v>
                </c:pt>
                <c:pt idx="45910">
                  <c:v>9.1820000000000004</c:v>
                </c:pt>
                <c:pt idx="45911">
                  <c:v>9.1821999999999999</c:v>
                </c:pt>
                <c:pt idx="45912">
                  <c:v>9.1823999999999995</c:v>
                </c:pt>
                <c:pt idx="45913">
                  <c:v>9.1826000000000008</c:v>
                </c:pt>
                <c:pt idx="45914">
                  <c:v>9.1828000000000003</c:v>
                </c:pt>
                <c:pt idx="45915">
                  <c:v>9.1829999999999998</c:v>
                </c:pt>
                <c:pt idx="45916">
                  <c:v>9.1831999999999994</c:v>
                </c:pt>
                <c:pt idx="45917">
                  <c:v>9.1834000000000007</c:v>
                </c:pt>
                <c:pt idx="45918">
                  <c:v>9.1836000000000002</c:v>
                </c:pt>
                <c:pt idx="45919">
                  <c:v>9.1837999999999997</c:v>
                </c:pt>
                <c:pt idx="45920">
                  <c:v>9.1839999999999993</c:v>
                </c:pt>
                <c:pt idx="45921">
                  <c:v>9.1842000000000006</c:v>
                </c:pt>
                <c:pt idx="45922">
                  <c:v>9.1844000000000001</c:v>
                </c:pt>
                <c:pt idx="45923">
                  <c:v>9.1845999999999997</c:v>
                </c:pt>
                <c:pt idx="45924">
                  <c:v>9.1847999999999992</c:v>
                </c:pt>
                <c:pt idx="45925">
                  <c:v>9.1850000000000005</c:v>
                </c:pt>
                <c:pt idx="45926">
                  <c:v>9.1852</c:v>
                </c:pt>
                <c:pt idx="45927">
                  <c:v>9.1853999999999996</c:v>
                </c:pt>
                <c:pt idx="45928">
                  <c:v>9.1856000000000009</c:v>
                </c:pt>
                <c:pt idx="45929">
                  <c:v>9.1858000000000004</c:v>
                </c:pt>
                <c:pt idx="45930">
                  <c:v>9.1859999999999999</c:v>
                </c:pt>
                <c:pt idx="45931">
                  <c:v>9.1861999999999995</c:v>
                </c:pt>
                <c:pt idx="45932">
                  <c:v>9.1864000000000008</c:v>
                </c:pt>
                <c:pt idx="45933">
                  <c:v>9.1866000000000003</c:v>
                </c:pt>
                <c:pt idx="45934">
                  <c:v>9.1867999999999999</c:v>
                </c:pt>
                <c:pt idx="45935">
                  <c:v>9.1869999999999994</c:v>
                </c:pt>
                <c:pt idx="45936">
                  <c:v>9.1872000000000007</c:v>
                </c:pt>
                <c:pt idx="45937">
                  <c:v>9.1874000000000002</c:v>
                </c:pt>
                <c:pt idx="45938">
                  <c:v>9.1875999999999998</c:v>
                </c:pt>
                <c:pt idx="45939">
                  <c:v>9.1877999999999993</c:v>
                </c:pt>
                <c:pt idx="45940">
                  <c:v>9.1880000000000006</c:v>
                </c:pt>
                <c:pt idx="45941">
                  <c:v>9.1882000000000001</c:v>
                </c:pt>
                <c:pt idx="45942">
                  <c:v>9.1883999999999997</c:v>
                </c:pt>
                <c:pt idx="45943">
                  <c:v>9.1885999999999992</c:v>
                </c:pt>
                <c:pt idx="45944">
                  <c:v>9.1888000000000005</c:v>
                </c:pt>
                <c:pt idx="45945">
                  <c:v>9.1890000000000001</c:v>
                </c:pt>
                <c:pt idx="45946">
                  <c:v>9.1891999999999996</c:v>
                </c:pt>
                <c:pt idx="45947">
                  <c:v>9.1893999999999991</c:v>
                </c:pt>
                <c:pt idx="45948">
                  <c:v>9.1896000000000004</c:v>
                </c:pt>
                <c:pt idx="45949">
                  <c:v>9.1898</c:v>
                </c:pt>
                <c:pt idx="45950">
                  <c:v>9.19</c:v>
                </c:pt>
                <c:pt idx="45951">
                  <c:v>9.1902000000000008</c:v>
                </c:pt>
                <c:pt idx="45952">
                  <c:v>9.1904000000000003</c:v>
                </c:pt>
                <c:pt idx="45953">
                  <c:v>9.1905999999999999</c:v>
                </c:pt>
                <c:pt idx="45954">
                  <c:v>9.1907999999999994</c:v>
                </c:pt>
                <c:pt idx="45955">
                  <c:v>9.1910000000000007</c:v>
                </c:pt>
                <c:pt idx="45956">
                  <c:v>9.1912000000000003</c:v>
                </c:pt>
                <c:pt idx="45957">
                  <c:v>9.1913999999999998</c:v>
                </c:pt>
                <c:pt idx="45958">
                  <c:v>9.1915999999999993</c:v>
                </c:pt>
                <c:pt idx="45959">
                  <c:v>9.1918000000000006</c:v>
                </c:pt>
                <c:pt idx="45960">
                  <c:v>9.1920000000000002</c:v>
                </c:pt>
                <c:pt idx="45961">
                  <c:v>9.1921999999999997</c:v>
                </c:pt>
                <c:pt idx="45962">
                  <c:v>9.1923999999999992</c:v>
                </c:pt>
                <c:pt idx="45963">
                  <c:v>9.1926000000000005</c:v>
                </c:pt>
                <c:pt idx="45964">
                  <c:v>9.1928000000000001</c:v>
                </c:pt>
                <c:pt idx="45965">
                  <c:v>9.1929999999999996</c:v>
                </c:pt>
                <c:pt idx="45966">
                  <c:v>9.1931999999999992</c:v>
                </c:pt>
                <c:pt idx="45967">
                  <c:v>9.1934000000000005</c:v>
                </c:pt>
                <c:pt idx="45968">
                  <c:v>9.1936</c:v>
                </c:pt>
                <c:pt idx="45969">
                  <c:v>9.1937999999999995</c:v>
                </c:pt>
                <c:pt idx="45970">
                  <c:v>9.1940000000000008</c:v>
                </c:pt>
                <c:pt idx="45971">
                  <c:v>9.1942000000000004</c:v>
                </c:pt>
                <c:pt idx="45972">
                  <c:v>9.1943999999999999</c:v>
                </c:pt>
                <c:pt idx="45973">
                  <c:v>9.1945999999999994</c:v>
                </c:pt>
                <c:pt idx="45974">
                  <c:v>9.1948000000000008</c:v>
                </c:pt>
                <c:pt idx="45975">
                  <c:v>9.1950000000000003</c:v>
                </c:pt>
                <c:pt idx="45976">
                  <c:v>9.1951999999999998</c:v>
                </c:pt>
                <c:pt idx="45977">
                  <c:v>9.1953999999999994</c:v>
                </c:pt>
                <c:pt idx="45978">
                  <c:v>9.1956000000000007</c:v>
                </c:pt>
                <c:pt idx="45979">
                  <c:v>9.1958000000000002</c:v>
                </c:pt>
                <c:pt idx="45980">
                  <c:v>9.1959999999999997</c:v>
                </c:pt>
                <c:pt idx="45981">
                  <c:v>9.1961999999999993</c:v>
                </c:pt>
                <c:pt idx="45982">
                  <c:v>9.1964000000000006</c:v>
                </c:pt>
                <c:pt idx="45983">
                  <c:v>9.1966000000000001</c:v>
                </c:pt>
                <c:pt idx="45984">
                  <c:v>9.1967999999999996</c:v>
                </c:pt>
                <c:pt idx="45985">
                  <c:v>9.1969999999999992</c:v>
                </c:pt>
                <c:pt idx="45986">
                  <c:v>9.1972000000000005</c:v>
                </c:pt>
                <c:pt idx="45987">
                  <c:v>9.1974</c:v>
                </c:pt>
                <c:pt idx="45988">
                  <c:v>9.1975999999999996</c:v>
                </c:pt>
                <c:pt idx="45989">
                  <c:v>9.1978000000000009</c:v>
                </c:pt>
                <c:pt idx="45990">
                  <c:v>9.1980000000000004</c:v>
                </c:pt>
                <c:pt idx="45991">
                  <c:v>9.1981999999999999</c:v>
                </c:pt>
                <c:pt idx="45992">
                  <c:v>9.1983999999999995</c:v>
                </c:pt>
                <c:pt idx="45993">
                  <c:v>9.1986000000000008</c:v>
                </c:pt>
                <c:pt idx="45994">
                  <c:v>9.1988000000000003</c:v>
                </c:pt>
                <c:pt idx="45995">
                  <c:v>9.1989999999999998</c:v>
                </c:pt>
                <c:pt idx="45996">
                  <c:v>9.1991999999999994</c:v>
                </c:pt>
                <c:pt idx="45997">
                  <c:v>9.1994000000000007</c:v>
                </c:pt>
                <c:pt idx="45998">
                  <c:v>9.1996000000000002</c:v>
                </c:pt>
                <c:pt idx="45999">
                  <c:v>9.1997999999999998</c:v>
                </c:pt>
                <c:pt idx="46000">
                  <c:v>9.1999999999999993</c:v>
                </c:pt>
                <c:pt idx="46001">
                  <c:v>9.2002000000000006</c:v>
                </c:pt>
                <c:pt idx="46002">
                  <c:v>9.2004000000000001</c:v>
                </c:pt>
                <c:pt idx="46003">
                  <c:v>9.2005999999999997</c:v>
                </c:pt>
                <c:pt idx="46004">
                  <c:v>9.2007999999999992</c:v>
                </c:pt>
                <c:pt idx="46005">
                  <c:v>9.2010000000000005</c:v>
                </c:pt>
                <c:pt idx="46006">
                  <c:v>9.2012</c:v>
                </c:pt>
                <c:pt idx="46007">
                  <c:v>9.2013999999999996</c:v>
                </c:pt>
                <c:pt idx="46008">
                  <c:v>9.2015999999999991</c:v>
                </c:pt>
                <c:pt idx="46009">
                  <c:v>9.2018000000000004</c:v>
                </c:pt>
                <c:pt idx="46010">
                  <c:v>9.202</c:v>
                </c:pt>
                <c:pt idx="46011">
                  <c:v>9.2021999999999995</c:v>
                </c:pt>
                <c:pt idx="46012">
                  <c:v>9.2024000000000008</c:v>
                </c:pt>
                <c:pt idx="46013">
                  <c:v>9.2026000000000003</c:v>
                </c:pt>
                <c:pt idx="46014">
                  <c:v>9.2027999999999999</c:v>
                </c:pt>
                <c:pt idx="46015">
                  <c:v>9.2029999999999994</c:v>
                </c:pt>
                <c:pt idx="46016">
                  <c:v>9.2032000000000007</c:v>
                </c:pt>
                <c:pt idx="46017">
                  <c:v>9.2034000000000002</c:v>
                </c:pt>
                <c:pt idx="46018">
                  <c:v>9.2035999999999998</c:v>
                </c:pt>
                <c:pt idx="46019">
                  <c:v>9.2037999999999993</c:v>
                </c:pt>
                <c:pt idx="46020">
                  <c:v>9.2040000000000006</c:v>
                </c:pt>
                <c:pt idx="46021">
                  <c:v>9.2042000000000002</c:v>
                </c:pt>
                <c:pt idx="46022">
                  <c:v>9.2043999999999997</c:v>
                </c:pt>
                <c:pt idx="46023">
                  <c:v>9.2045999999999992</c:v>
                </c:pt>
                <c:pt idx="46024">
                  <c:v>9.2048000000000005</c:v>
                </c:pt>
                <c:pt idx="46025">
                  <c:v>9.2050000000000001</c:v>
                </c:pt>
                <c:pt idx="46026">
                  <c:v>9.2051999999999996</c:v>
                </c:pt>
                <c:pt idx="46027">
                  <c:v>9.2053999999999991</c:v>
                </c:pt>
                <c:pt idx="46028">
                  <c:v>9.2056000000000004</c:v>
                </c:pt>
                <c:pt idx="46029">
                  <c:v>9.2058</c:v>
                </c:pt>
                <c:pt idx="46030">
                  <c:v>9.2059999999999995</c:v>
                </c:pt>
                <c:pt idx="46031">
                  <c:v>9.2062000000000008</c:v>
                </c:pt>
                <c:pt idx="46032">
                  <c:v>9.2064000000000004</c:v>
                </c:pt>
                <c:pt idx="46033">
                  <c:v>9.2065999999999999</c:v>
                </c:pt>
                <c:pt idx="46034">
                  <c:v>9.2067999999999994</c:v>
                </c:pt>
                <c:pt idx="46035">
                  <c:v>9.2070000000000007</c:v>
                </c:pt>
                <c:pt idx="46036">
                  <c:v>9.2072000000000003</c:v>
                </c:pt>
                <c:pt idx="46037">
                  <c:v>9.2073999999999998</c:v>
                </c:pt>
                <c:pt idx="46038">
                  <c:v>9.2075999999999993</c:v>
                </c:pt>
                <c:pt idx="46039">
                  <c:v>9.2078000000000007</c:v>
                </c:pt>
                <c:pt idx="46040">
                  <c:v>9.2080000000000002</c:v>
                </c:pt>
                <c:pt idx="46041">
                  <c:v>9.2081999999999997</c:v>
                </c:pt>
                <c:pt idx="46042">
                  <c:v>9.2083999999999993</c:v>
                </c:pt>
                <c:pt idx="46043">
                  <c:v>9.2086000000000006</c:v>
                </c:pt>
                <c:pt idx="46044">
                  <c:v>9.2088000000000001</c:v>
                </c:pt>
                <c:pt idx="46045">
                  <c:v>9.2089999999999996</c:v>
                </c:pt>
                <c:pt idx="46046">
                  <c:v>9.2091999999999992</c:v>
                </c:pt>
                <c:pt idx="46047">
                  <c:v>9.2094000000000005</c:v>
                </c:pt>
                <c:pt idx="46048">
                  <c:v>9.2096</c:v>
                </c:pt>
                <c:pt idx="46049">
                  <c:v>9.2097999999999995</c:v>
                </c:pt>
                <c:pt idx="46050">
                  <c:v>9.2100000000000009</c:v>
                </c:pt>
                <c:pt idx="46051">
                  <c:v>9.2102000000000004</c:v>
                </c:pt>
                <c:pt idx="46052">
                  <c:v>9.2103999999999999</c:v>
                </c:pt>
                <c:pt idx="46053">
                  <c:v>9.2105999999999995</c:v>
                </c:pt>
                <c:pt idx="46054">
                  <c:v>9.2108000000000008</c:v>
                </c:pt>
                <c:pt idx="46055">
                  <c:v>9.2110000000000003</c:v>
                </c:pt>
                <c:pt idx="46056">
                  <c:v>9.2111999999999998</c:v>
                </c:pt>
                <c:pt idx="46057">
                  <c:v>9.2113999999999994</c:v>
                </c:pt>
                <c:pt idx="46058">
                  <c:v>9.2116000000000007</c:v>
                </c:pt>
                <c:pt idx="46059">
                  <c:v>9.2118000000000002</c:v>
                </c:pt>
                <c:pt idx="46060">
                  <c:v>9.2119999999999997</c:v>
                </c:pt>
                <c:pt idx="46061">
                  <c:v>9.2121999999999993</c:v>
                </c:pt>
                <c:pt idx="46062">
                  <c:v>9.2124000000000006</c:v>
                </c:pt>
                <c:pt idx="46063">
                  <c:v>9.2126000000000001</c:v>
                </c:pt>
                <c:pt idx="46064">
                  <c:v>9.2127999999999997</c:v>
                </c:pt>
                <c:pt idx="46065">
                  <c:v>9.2129999999999992</c:v>
                </c:pt>
                <c:pt idx="46066">
                  <c:v>9.2132000000000005</c:v>
                </c:pt>
                <c:pt idx="46067">
                  <c:v>9.2134</c:v>
                </c:pt>
                <c:pt idx="46068">
                  <c:v>9.2135999999999996</c:v>
                </c:pt>
                <c:pt idx="46069">
                  <c:v>9.2138000000000009</c:v>
                </c:pt>
                <c:pt idx="46070">
                  <c:v>9.2140000000000004</c:v>
                </c:pt>
                <c:pt idx="46071">
                  <c:v>9.2141999999999999</c:v>
                </c:pt>
                <c:pt idx="46072">
                  <c:v>9.2143999999999995</c:v>
                </c:pt>
                <c:pt idx="46073">
                  <c:v>9.2146000000000008</c:v>
                </c:pt>
                <c:pt idx="46074">
                  <c:v>9.2148000000000003</c:v>
                </c:pt>
                <c:pt idx="46075">
                  <c:v>9.2149999999999999</c:v>
                </c:pt>
                <c:pt idx="46076">
                  <c:v>9.2151999999999994</c:v>
                </c:pt>
                <c:pt idx="46077">
                  <c:v>9.2154000000000007</c:v>
                </c:pt>
                <c:pt idx="46078">
                  <c:v>9.2156000000000002</c:v>
                </c:pt>
                <c:pt idx="46079">
                  <c:v>9.2157999999999998</c:v>
                </c:pt>
                <c:pt idx="46080">
                  <c:v>9.2159999999999993</c:v>
                </c:pt>
                <c:pt idx="46081">
                  <c:v>9.2162000000000006</c:v>
                </c:pt>
                <c:pt idx="46082">
                  <c:v>9.2164000000000001</c:v>
                </c:pt>
                <c:pt idx="46083">
                  <c:v>9.2165999999999997</c:v>
                </c:pt>
                <c:pt idx="46084">
                  <c:v>9.2167999999999992</c:v>
                </c:pt>
                <c:pt idx="46085">
                  <c:v>9.2170000000000005</c:v>
                </c:pt>
                <c:pt idx="46086">
                  <c:v>9.2172000000000001</c:v>
                </c:pt>
                <c:pt idx="46087">
                  <c:v>9.2173999999999996</c:v>
                </c:pt>
                <c:pt idx="46088">
                  <c:v>9.2175999999999991</c:v>
                </c:pt>
                <c:pt idx="46089">
                  <c:v>9.2178000000000004</c:v>
                </c:pt>
                <c:pt idx="46090">
                  <c:v>9.218</c:v>
                </c:pt>
                <c:pt idx="46091">
                  <c:v>9.2181999999999995</c:v>
                </c:pt>
                <c:pt idx="46092">
                  <c:v>9.2184000000000008</c:v>
                </c:pt>
                <c:pt idx="46093">
                  <c:v>9.2186000000000003</c:v>
                </c:pt>
                <c:pt idx="46094">
                  <c:v>9.2187999999999999</c:v>
                </c:pt>
                <c:pt idx="46095">
                  <c:v>9.2189999999999994</c:v>
                </c:pt>
                <c:pt idx="46096">
                  <c:v>9.2192000000000007</c:v>
                </c:pt>
                <c:pt idx="46097">
                  <c:v>9.2194000000000003</c:v>
                </c:pt>
                <c:pt idx="46098">
                  <c:v>9.2195999999999998</c:v>
                </c:pt>
                <c:pt idx="46099">
                  <c:v>9.2197999999999993</c:v>
                </c:pt>
                <c:pt idx="46100">
                  <c:v>9.2200000000000006</c:v>
                </c:pt>
                <c:pt idx="46101">
                  <c:v>9.2202000000000002</c:v>
                </c:pt>
                <c:pt idx="46102">
                  <c:v>9.2203999999999997</c:v>
                </c:pt>
                <c:pt idx="46103">
                  <c:v>9.2205999999999992</c:v>
                </c:pt>
                <c:pt idx="46104">
                  <c:v>9.2208000000000006</c:v>
                </c:pt>
                <c:pt idx="46105">
                  <c:v>9.2210000000000001</c:v>
                </c:pt>
                <c:pt idx="46106">
                  <c:v>9.2211999999999996</c:v>
                </c:pt>
                <c:pt idx="46107">
                  <c:v>9.2213999999999992</c:v>
                </c:pt>
                <c:pt idx="46108">
                  <c:v>9.2216000000000005</c:v>
                </c:pt>
                <c:pt idx="46109">
                  <c:v>9.2218</c:v>
                </c:pt>
                <c:pt idx="46110">
                  <c:v>9.2219999999999995</c:v>
                </c:pt>
                <c:pt idx="46111">
                  <c:v>9.2222000000000008</c:v>
                </c:pt>
                <c:pt idx="46112">
                  <c:v>9.2224000000000004</c:v>
                </c:pt>
                <c:pt idx="46113">
                  <c:v>9.2225999999999999</c:v>
                </c:pt>
                <c:pt idx="46114">
                  <c:v>9.2227999999999994</c:v>
                </c:pt>
                <c:pt idx="46115">
                  <c:v>9.2230000000000008</c:v>
                </c:pt>
                <c:pt idx="46116">
                  <c:v>9.2232000000000003</c:v>
                </c:pt>
                <c:pt idx="46117">
                  <c:v>9.2233999999999998</c:v>
                </c:pt>
                <c:pt idx="46118">
                  <c:v>9.2235999999999994</c:v>
                </c:pt>
                <c:pt idx="46119">
                  <c:v>9.2238000000000007</c:v>
                </c:pt>
                <c:pt idx="46120">
                  <c:v>9.2240000000000002</c:v>
                </c:pt>
                <c:pt idx="46121">
                  <c:v>9.2241999999999997</c:v>
                </c:pt>
                <c:pt idx="46122">
                  <c:v>9.2243999999999993</c:v>
                </c:pt>
                <c:pt idx="46123">
                  <c:v>9.2246000000000006</c:v>
                </c:pt>
                <c:pt idx="46124">
                  <c:v>9.2248000000000001</c:v>
                </c:pt>
                <c:pt idx="46125">
                  <c:v>9.2249999999999996</c:v>
                </c:pt>
                <c:pt idx="46126">
                  <c:v>9.2251999999999992</c:v>
                </c:pt>
                <c:pt idx="46127">
                  <c:v>9.2254000000000005</c:v>
                </c:pt>
                <c:pt idx="46128">
                  <c:v>9.2256</c:v>
                </c:pt>
                <c:pt idx="46129">
                  <c:v>9.2257999999999996</c:v>
                </c:pt>
                <c:pt idx="46130">
                  <c:v>9.2260000000000009</c:v>
                </c:pt>
                <c:pt idx="46131">
                  <c:v>9.2262000000000004</c:v>
                </c:pt>
                <c:pt idx="46132">
                  <c:v>9.2263999999999999</c:v>
                </c:pt>
                <c:pt idx="46133">
                  <c:v>9.2265999999999995</c:v>
                </c:pt>
                <c:pt idx="46134">
                  <c:v>9.2268000000000008</c:v>
                </c:pt>
                <c:pt idx="46135">
                  <c:v>9.2270000000000003</c:v>
                </c:pt>
                <c:pt idx="46136">
                  <c:v>9.2271999999999998</c:v>
                </c:pt>
                <c:pt idx="46137">
                  <c:v>9.2273999999999994</c:v>
                </c:pt>
                <c:pt idx="46138">
                  <c:v>9.2276000000000007</c:v>
                </c:pt>
                <c:pt idx="46139">
                  <c:v>9.2278000000000002</c:v>
                </c:pt>
                <c:pt idx="46140">
                  <c:v>9.2279999999999998</c:v>
                </c:pt>
                <c:pt idx="46141">
                  <c:v>9.2281999999999993</c:v>
                </c:pt>
                <c:pt idx="46142">
                  <c:v>9.2284000000000006</c:v>
                </c:pt>
                <c:pt idx="46143">
                  <c:v>9.2286000000000001</c:v>
                </c:pt>
                <c:pt idx="46144">
                  <c:v>9.2287999999999997</c:v>
                </c:pt>
                <c:pt idx="46145">
                  <c:v>9.2289999999999992</c:v>
                </c:pt>
                <c:pt idx="46146">
                  <c:v>9.2292000000000005</c:v>
                </c:pt>
                <c:pt idx="46147">
                  <c:v>9.2294</c:v>
                </c:pt>
                <c:pt idx="46148">
                  <c:v>9.2295999999999996</c:v>
                </c:pt>
                <c:pt idx="46149">
                  <c:v>9.2297999999999991</c:v>
                </c:pt>
                <c:pt idx="46150">
                  <c:v>9.23</c:v>
                </c:pt>
                <c:pt idx="46151">
                  <c:v>9.2302</c:v>
                </c:pt>
                <c:pt idx="46152">
                  <c:v>9.2303999999999995</c:v>
                </c:pt>
                <c:pt idx="46153">
                  <c:v>9.2306000000000008</c:v>
                </c:pt>
                <c:pt idx="46154">
                  <c:v>9.2308000000000003</c:v>
                </c:pt>
                <c:pt idx="46155">
                  <c:v>9.2309999999999999</c:v>
                </c:pt>
                <c:pt idx="46156">
                  <c:v>9.2311999999999994</c:v>
                </c:pt>
                <c:pt idx="46157">
                  <c:v>9.2314000000000007</c:v>
                </c:pt>
                <c:pt idx="46158">
                  <c:v>9.2316000000000003</c:v>
                </c:pt>
                <c:pt idx="46159">
                  <c:v>9.2317999999999998</c:v>
                </c:pt>
                <c:pt idx="46160">
                  <c:v>9.2319999999999993</c:v>
                </c:pt>
                <c:pt idx="46161">
                  <c:v>9.2322000000000006</c:v>
                </c:pt>
                <c:pt idx="46162">
                  <c:v>9.2324000000000002</c:v>
                </c:pt>
                <c:pt idx="46163">
                  <c:v>9.2325999999999997</c:v>
                </c:pt>
                <c:pt idx="46164">
                  <c:v>9.2327999999999992</c:v>
                </c:pt>
                <c:pt idx="46165">
                  <c:v>9.2330000000000005</c:v>
                </c:pt>
                <c:pt idx="46166">
                  <c:v>9.2332000000000001</c:v>
                </c:pt>
                <c:pt idx="46167">
                  <c:v>9.2333999999999996</c:v>
                </c:pt>
                <c:pt idx="46168">
                  <c:v>9.2335999999999991</c:v>
                </c:pt>
                <c:pt idx="46169">
                  <c:v>9.2338000000000005</c:v>
                </c:pt>
                <c:pt idx="46170">
                  <c:v>9.234</c:v>
                </c:pt>
                <c:pt idx="46171">
                  <c:v>9.2341999999999995</c:v>
                </c:pt>
                <c:pt idx="46172">
                  <c:v>9.2344000000000008</c:v>
                </c:pt>
                <c:pt idx="46173">
                  <c:v>9.2346000000000004</c:v>
                </c:pt>
                <c:pt idx="46174">
                  <c:v>9.2347999999999999</c:v>
                </c:pt>
                <c:pt idx="46175">
                  <c:v>9.2349999999999994</c:v>
                </c:pt>
                <c:pt idx="46176">
                  <c:v>9.2352000000000007</c:v>
                </c:pt>
                <c:pt idx="46177">
                  <c:v>9.2354000000000003</c:v>
                </c:pt>
                <c:pt idx="46178">
                  <c:v>9.2355999999999998</c:v>
                </c:pt>
                <c:pt idx="46179">
                  <c:v>9.2357999999999993</c:v>
                </c:pt>
                <c:pt idx="46180">
                  <c:v>9.2360000000000007</c:v>
                </c:pt>
                <c:pt idx="46181">
                  <c:v>9.2362000000000002</c:v>
                </c:pt>
                <c:pt idx="46182">
                  <c:v>9.2363999999999997</c:v>
                </c:pt>
                <c:pt idx="46183">
                  <c:v>9.2365999999999993</c:v>
                </c:pt>
                <c:pt idx="46184">
                  <c:v>9.2368000000000006</c:v>
                </c:pt>
                <c:pt idx="46185">
                  <c:v>9.2370000000000001</c:v>
                </c:pt>
                <c:pt idx="46186">
                  <c:v>9.2371999999999996</c:v>
                </c:pt>
                <c:pt idx="46187">
                  <c:v>9.2373999999999992</c:v>
                </c:pt>
                <c:pt idx="46188">
                  <c:v>9.2376000000000005</c:v>
                </c:pt>
                <c:pt idx="46189">
                  <c:v>9.2378</c:v>
                </c:pt>
                <c:pt idx="46190">
                  <c:v>9.2379999999999995</c:v>
                </c:pt>
                <c:pt idx="46191">
                  <c:v>9.2382000000000009</c:v>
                </c:pt>
                <c:pt idx="46192">
                  <c:v>9.2384000000000004</c:v>
                </c:pt>
                <c:pt idx="46193">
                  <c:v>9.2385999999999999</c:v>
                </c:pt>
                <c:pt idx="46194">
                  <c:v>9.2387999999999995</c:v>
                </c:pt>
                <c:pt idx="46195">
                  <c:v>9.2390000000000008</c:v>
                </c:pt>
                <c:pt idx="46196">
                  <c:v>9.2392000000000003</c:v>
                </c:pt>
                <c:pt idx="46197">
                  <c:v>9.2393999999999998</c:v>
                </c:pt>
                <c:pt idx="46198">
                  <c:v>9.2395999999999994</c:v>
                </c:pt>
                <c:pt idx="46199">
                  <c:v>9.2398000000000007</c:v>
                </c:pt>
                <c:pt idx="46200">
                  <c:v>9.24</c:v>
                </c:pt>
                <c:pt idx="46201">
                  <c:v>9.2401999999999997</c:v>
                </c:pt>
                <c:pt idx="46202">
                  <c:v>9.2403999999999993</c:v>
                </c:pt>
                <c:pt idx="46203">
                  <c:v>9.2406000000000006</c:v>
                </c:pt>
                <c:pt idx="46204">
                  <c:v>9.2408000000000001</c:v>
                </c:pt>
                <c:pt idx="46205">
                  <c:v>9.2409999999999997</c:v>
                </c:pt>
                <c:pt idx="46206">
                  <c:v>9.2411999999999992</c:v>
                </c:pt>
                <c:pt idx="46207">
                  <c:v>9.2414000000000005</c:v>
                </c:pt>
                <c:pt idx="46208">
                  <c:v>9.2416</c:v>
                </c:pt>
                <c:pt idx="46209">
                  <c:v>9.2417999999999996</c:v>
                </c:pt>
                <c:pt idx="46210">
                  <c:v>9.2420000000000009</c:v>
                </c:pt>
                <c:pt idx="46211">
                  <c:v>9.2422000000000004</c:v>
                </c:pt>
                <c:pt idx="46212">
                  <c:v>9.2423999999999999</c:v>
                </c:pt>
                <c:pt idx="46213">
                  <c:v>9.2425999999999995</c:v>
                </c:pt>
                <c:pt idx="46214">
                  <c:v>9.2428000000000008</c:v>
                </c:pt>
                <c:pt idx="46215">
                  <c:v>9.2430000000000003</c:v>
                </c:pt>
                <c:pt idx="46216">
                  <c:v>9.2431999999999999</c:v>
                </c:pt>
                <c:pt idx="46217">
                  <c:v>9.2433999999999994</c:v>
                </c:pt>
                <c:pt idx="46218">
                  <c:v>9.2436000000000007</c:v>
                </c:pt>
                <c:pt idx="46219">
                  <c:v>9.2438000000000002</c:v>
                </c:pt>
                <c:pt idx="46220">
                  <c:v>9.2439999999999998</c:v>
                </c:pt>
                <c:pt idx="46221">
                  <c:v>9.2441999999999993</c:v>
                </c:pt>
                <c:pt idx="46222">
                  <c:v>9.2444000000000006</c:v>
                </c:pt>
                <c:pt idx="46223">
                  <c:v>9.2446000000000002</c:v>
                </c:pt>
                <c:pt idx="46224">
                  <c:v>9.2447999999999997</c:v>
                </c:pt>
                <c:pt idx="46225">
                  <c:v>9.2449999999999992</c:v>
                </c:pt>
                <c:pt idx="46226">
                  <c:v>9.2452000000000005</c:v>
                </c:pt>
                <c:pt idx="46227">
                  <c:v>9.2454000000000001</c:v>
                </c:pt>
                <c:pt idx="46228">
                  <c:v>9.2455999999999996</c:v>
                </c:pt>
                <c:pt idx="46229">
                  <c:v>9.2457999999999991</c:v>
                </c:pt>
                <c:pt idx="46230">
                  <c:v>9.2460000000000004</c:v>
                </c:pt>
                <c:pt idx="46231">
                  <c:v>9.2462</c:v>
                </c:pt>
                <c:pt idx="46232">
                  <c:v>9.2463999999999995</c:v>
                </c:pt>
                <c:pt idx="46233">
                  <c:v>9.2466000000000008</c:v>
                </c:pt>
                <c:pt idx="46234">
                  <c:v>9.2468000000000004</c:v>
                </c:pt>
                <c:pt idx="46235">
                  <c:v>9.2469999999999999</c:v>
                </c:pt>
                <c:pt idx="46236">
                  <c:v>9.2471999999999994</c:v>
                </c:pt>
                <c:pt idx="46237">
                  <c:v>9.2474000000000007</c:v>
                </c:pt>
                <c:pt idx="46238">
                  <c:v>9.2476000000000003</c:v>
                </c:pt>
                <c:pt idx="46239">
                  <c:v>9.2477999999999998</c:v>
                </c:pt>
                <c:pt idx="46240">
                  <c:v>9.2479999999999993</c:v>
                </c:pt>
                <c:pt idx="46241">
                  <c:v>9.2482000000000006</c:v>
                </c:pt>
                <c:pt idx="46242">
                  <c:v>9.2484000000000002</c:v>
                </c:pt>
                <c:pt idx="46243">
                  <c:v>9.2485999999999997</c:v>
                </c:pt>
                <c:pt idx="46244">
                  <c:v>9.2487999999999992</c:v>
                </c:pt>
                <c:pt idx="46245">
                  <c:v>9.2490000000000006</c:v>
                </c:pt>
                <c:pt idx="46246">
                  <c:v>9.2492000000000001</c:v>
                </c:pt>
                <c:pt idx="46247">
                  <c:v>9.2493999999999996</c:v>
                </c:pt>
                <c:pt idx="46248">
                  <c:v>9.2495999999999992</c:v>
                </c:pt>
                <c:pt idx="46249">
                  <c:v>9.2498000000000005</c:v>
                </c:pt>
                <c:pt idx="46250">
                  <c:v>9.25</c:v>
                </c:pt>
                <c:pt idx="46251">
                  <c:v>9.2501999999999995</c:v>
                </c:pt>
                <c:pt idx="46252">
                  <c:v>9.2504000000000008</c:v>
                </c:pt>
                <c:pt idx="46253">
                  <c:v>9.2506000000000004</c:v>
                </c:pt>
                <c:pt idx="46254">
                  <c:v>9.2507999999999999</c:v>
                </c:pt>
                <c:pt idx="46255">
                  <c:v>9.2509999999999994</c:v>
                </c:pt>
                <c:pt idx="46256">
                  <c:v>9.2512000000000008</c:v>
                </c:pt>
                <c:pt idx="46257">
                  <c:v>9.2514000000000003</c:v>
                </c:pt>
                <c:pt idx="46258">
                  <c:v>9.2515999999999998</c:v>
                </c:pt>
                <c:pt idx="46259">
                  <c:v>9.2517999999999994</c:v>
                </c:pt>
                <c:pt idx="46260">
                  <c:v>9.2520000000000007</c:v>
                </c:pt>
                <c:pt idx="46261">
                  <c:v>9.2522000000000002</c:v>
                </c:pt>
                <c:pt idx="46262">
                  <c:v>9.2523999999999997</c:v>
                </c:pt>
                <c:pt idx="46263">
                  <c:v>9.2525999999999993</c:v>
                </c:pt>
                <c:pt idx="46264">
                  <c:v>9.2528000000000006</c:v>
                </c:pt>
                <c:pt idx="46265">
                  <c:v>9.2530000000000001</c:v>
                </c:pt>
                <c:pt idx="46266">
                  <c:v>9.2531999999999996</c:v>
                </c:pt>
                <c:pt idx="46267">
                  <c:v>9.2533999999999992</c:v>
                </c:pt>
                <c:pt idx="46268">
                  <c:v>9.2536000000000005</c:v>
                </c:pt>
                <c:pt idx="46269">
                  <c:v>9.2538</c:v>
                </c:pt>
                <c:pt idx="46270">
                  <c:v>9.2539999999999996</c:v>
                </c:pt>
                <c:pt idx="46271">
                  <c:v>9.2542000000000009</c:v>
                </c:pt>
                <c:pt idx="46272">
                  <c:v>9.2544000000000004</c:v>
                </c:pt>
                <c:pt idx="46273">
                  <c:v>9.2545999999999999</c:v>
                </c:pt>
                <c:pt idx="46274">
                  <c:v>9.2547999999999995</c:v>
                </c:pt>
                <c:pt idx="46275">
                  <c:v>9.2550000000000008</c:v>
                </c:pt>
                <c:pt idx="46276">
                  <c:v>9.2552000000000003</c:v>
                </c:pt>
                <c:pt idx="46277">
                  <c:v>9.2553999999999998</c:v>
                </c:pt>
                <c:pt idx="46278">
                  <c:v>9.2555999999999994</c:v>
                </c:pt>
                <c:pt idx="46279">
                  <c:v>9.2558000000000007</c:v>
                </c:pt>
                <c:pt idx="46280">
                  <c:v>9.2560000000000002</c:v>
                </c:pt>
                <c:pt idx="46281">
                  <c:v>9.2561999999999998</c:v>
                </c:pt>
                <c:pt idx="46282">
                  <c:v>9.2563999999999993</c:v>
                </c:pt>
                <c:pt idx="46283">
                  <c:v>9.2566000000000006</c:v>
                </c:pt>
                <c:pt idx="46284">
                  <c:v>9.2568000000000001</c:v>
                </c:pt>
                <c:pt idx="46285">
                  <c:v>9.2569999999999997</c:v>
                </c:pt>
                <c:pt idx="46286">
                  <c:v>9.2571999999999992</c:v>
                </c:pt>
                <c:pt idx="46287">
                  <c:v>9.2574000000000005</c:v>
                </c:pt>
                <c:pt idx="46288">
                  <c:v>9.2576000000000001</c:v>
                </c:pt>
                <c:pt idx="46289">
                  <c:v>9.2577999999999996</c:v>
                </c:pt>
                <c:pt idx="46290">
                  <c:v>9.2579999999999991</c:v>
                </c:pt>
                <c:pt idx="46291">
                  <c:v>9.2582000000000004</c:v>
                </c:pt>
                <c:pt idx="46292">
                  <c:v>9.2584</c:v>
                </c:pt>
                <c:pt idx="46293">
                  <c:v>9.2585999999999995</c:v>
                </c:pt>
                <c:pt idx="46294">
                  <c:v>9.2588000000000008</c:v>
                </c:pt>
                <c:pt idx="46295">
                  <c:v>9.2590000000000003</c:v>
                </c:pt>
                <c:pt idx="46296">
                  <c:v>9.2591999999999999</c:v>
                </c:pt>
                <c:pt idx="46297">
                  <c:v>9.2593999999999994</c:v>
                </c:pt>
                <c:pt idx="46298">
                  <c:v>9.2596000000000007</c:v>
                </c:pt>
                <c:pt idx="46299">
                  <c:v>9.2598000000000003</c:v>
                </c:pt>
                <c:pt idx="46300">
                  <c:v>9.26</c:v>
                </c:pt>
                <c:pt idx="46301">
                  <c:v>9.2601999999999993</c:v>
                </c:pt>
                <c:pt idx="46302">
                  <c:v>9.2604000000000006</c:v>
                </c:pt>
                <c:pt idx="46303">
                  <c:v>9.2606000000000002</c:v>
                </c:pt>
                <c:pt idx="46304">
                  <c:v>9.2607999999999997</c:v>
                </c:pt>
                <c:pt idx="46305">
                  <c:v>9.2609999999999992</c:v>
                </c:pt>
                <c:pt idx="46306">
                  <c:v>9.2612000000000005</c:v>
                </c:pt>
                <c:pt idx="46307">
                  <c:v>9.2614000000000001</c:v>
                </c:pt>
                <c:pt idx="46308">
                  <c:v>9.2615999999999996</c:v>
                </c:pt>
                <c:pt idx="46309">
                  <c:v>9.2617999999999991</c:v>
                </c:pt>
                <c:pt idx="46310">
                  <c:v>9.2620000000000005</c:v>
                </c:pt>
                <c:pt idx="46311">
                  <c:v>9.2622</c:v>
                </c:pt>
                <c:pt idx="46312">
                  <c:v>9.2623999999999995</c:v>
                </c:pt>
                <c:pt idx="46313">
                  <c:v>9.2626000000000008</c:v>
                </c:pt>
                <c:pt idx="46314">
                  <c:v>9.2628000000000004</c:v>
                </c:pt>
                <c:pt idx="46315">
                  <c:v>9.2629999999999999</c:v>
                </c:pt>
                <c:pt idx="46316">
                  <c:v>9.2631999999999994</c:v>
                </c:pt>
                <c:pt idx="46317">
                  <c:v>9.2634000000000007</c:v>
                </c:pt>
                <c:pt idx="46318">
                  <c:v>9.2636000000000003</c:v>
                </c:pt>
                <c:pt idx="46319">
                  <c:v>9.2637999999999998</c:v>
                </c:pt>
                <c:pt idx="46320">
                  <c:v>9.2639999999999993</c:v>
                </c:pt>
                <c:pt idx="46321">
                  <c:v>9.2642000000000007</c:v>
                </c:pt>
                <c:pt idx="46322">
                  <c:v>9.2644000000000002</c:v>
                </c:pt>
                <c:pt idx="46323">
                  <c:v>9.2645999999999997</c:v>
                </c:pt>
                <c:pt idx="46324">
                  <c:v>9.2647999999999993</c:v>
                </c:pt>
                <c:pt idx="46325">
                  <c:v>9.2650000000000006</c:v>
                </c:pt>
                <c:pt idx="46326">
                  <c:v>9.2652000000000001</c:v>
                </c:pt>
                <c:pt idx="46327">
                  <c:v>9.2653999999999996</c:v>
                </c:pt>
                <c:pt idx="46328">
                  <c:v>9.2655999999999992</c:v>
                </c:pt>
                <c:pt idx="46329">
                  <c:v>9.2658000000000005</c:v>
                </c:pt>
                <c:pt idx="46330">
                  <c:v>9.266</c:v>
                </c:pt>
                <c:pt idx="46331">
                  <c:v>9.2661999999999995</c:v>
                </c:pt>
                <c:pt idx="46332">
                  <c:v>9.2664000000000009</c:v>
                </c:pt>
                <c:pt idx="46333">
                  <c:v>9.2666000000000004</c:v>
                </c:pt>
                <c:pt idx="46334">
                  <c:v>9.2667999999999999</c:v>
                </c:pt>
                <c:pt idx="46335">
                  <c:v>9.2669999999999995</c:v>
                </c:pt>
                <c:pt idx="46336">
                  <c:v>9.2672000000000008</c:v>
                </c:pt>
                <c:pt idx="46337">
                  <c:v>9.2674000000000003</c:v>
                </c:pt>
                <c:pt idx="46338">
                  <c:v>9.2675999999999998</c:v>
                </c:pt>
                <c:pt idx="46339">
                  <c:v>9.2677999999999994</c:v>
                </c:pt>
                <c:pt idx="46340">
                  <c:v>9.2680000000000007</c:v>
                </c:pt>
                <c:pt idx="46341">
                  <c:v>9.2682000000000002</c:v>
                </c:pt>
                <c:pt idx="46342">
                  <c:v>9.2683999999999997</c:v>
                </c:pt>
                <c:pt idx="46343">
                  <c:v>9.2685999999999993</c:v>
                </c:pt>
                <c:pt idx="46344">
                  <c:v>9.2688000000000006</c:v>
                </c:pt>
                <c:pt idx="46345">
                  <c:v>9.2690000000000001</c:v>
                </c:pt>
                <c:pt idx="46346">
                  <c:v>9.2691999999999997</c:v>
                </c:pt>
                <c:pt idx="46347">
                  <c:v>9.2693999999999992</c:v>
                </c:pt>
                <c:pt idx="46348">
                  <c:v>9.2696000000000005</c:v>
                </c:pt>
                <c:pt idx="46349">
                  <c:v>9.2698</c:v>
                </c:pt>
                <c:pt idx="46350">
                  <c:v>9.27</c:v>
                </c:pt>
                <c:pt idx="46351">
                  <c:v>9.2702000000000009</c:v>
                </c:pt>
                <c:pt idx="46352">
                  <c:v>9.2704000000000004</c:v>
                </c:pt>
                <c:pt idx="46353">
                  <c:v>9.2706</c:v>
                </c:pt>
                <c:pt idx="46354">
                  <c:v>9.2707999999999995</c:v>
                </c:pt>
                <c:pt idx="46355">
                  <c:v>9.2710000000000008</c:v>
                </c:pt>
                <c:pt idx="46356">
                  <c:v>9.2712000000000003</c:v>
                </c:pt>
                <c:pt idx="46357">
                  <c:v>9.2713999999999999</c:v>
                </c:pt>
                <c:pt idx="46358">
                  <c:v>9.2715999999999994</c:v>
                </c:pt>
                <c:pt idx="46359">
                  <c:v>9.2718000000000007</c:v>
                </c:pt>
                <c:pt idx="46360">
                  <c:v>9.2720000000000002</c:v>
                </c:pt>
                <c:pt idx="46361">
                  <c:v>9.2721999999999998</c:v>
                </c:pt>
                <c:pt idx="46362">
                  <c:v>9.2723999999999993</c:v>
                </c:pt>
                <c:pt idx="46363">
                  <c:v>9.2726000000000006</c:v>
                </c:pt>
                <c:pt idx="46364">
                  <c:v>9.2728000000000002</c:v>
                </c:pt>
                <c:pt idx="46365">
                  <c:v>9.2729999999999997</c:v>
                </c:pt>
                <c:pt idx="46366">
                  <c:v>9.2731999999999992</c:v>
                </c:pt>
                <c:pt idx="46367">
                  <c:v>9.2734000000000005</c:v>
                </c:pt>
                <c:pt idx="46368">
                  <c:v>9.2736000000000001</c:v>
                </c:pt>
                <c:pt idx="46369">
                  <c:v>9.2737999999999996</c:v>
                </c:pt>
                <c:pt idx="46370">
                  <c:v>9.2739999999999991</c:v>
                </c:pt>
                <c:pt idx="46371">
                  <c:v>9.2742000000000004</c:v>
                </c:pt>
                <c:pt idx="46372">
                  <c:v>9.2744</c:v>
                </c:pt>
                <c:pt idx="46373">
                  <c:v>9.2745999999999995</c:v>
                </c:pt>
                <c:pt idx="46374">
                  <c:v>9.2748000000000008</c:v>
                </c:pt>
                <c:pt idx="46375">
                  <c:v>9.2750000000000004</c:v>
                </c:pt>
                <c:pt idx="46376">
                  <c:v>9.2751999999999999</c:v>
                </c:pt>
                <c:pt idx="46377">
                  <c:v>9.2753999999999994</c:v>
                </c:pt>
                <c:pt idx="46378">
                  <c:v>9.2756000000000007</c:v>
                </c:pt>
                <c:pt idx="46379">
                  <c:v>9.2758000000000003</c:v>
                </c:pt>
                <c:pt idx="46380">
                  <c:v>9.2759999999999998</c:v>
                </c:pt>
                <c:pt idx="46381">
                  <c:v>9.2761999999999993</c:v>
                </c:pt>
                <c:pt idx="46382">
                  <c:v>9.2764000000000006</c:v>
                </c:pt>
                <c:pt idx="46383">
                  <c:v>9.2766000000000002</c:v>
                </c:pt>
                <c:pt idx="46384">
                  <c:v>9.2767999999999997</c:v>
                </c:pt>
                <c:pt idx="46385">
                  <c:v>9.2769999999999992</c:v>
                </c:pt>
                <c:pt idx="46386">
                  <c:v>9.2772000000000006</c:v>
                </c:pt>
                <c:pt idx="46387">
                  <c:v>9.2774000000000001</c:v>
                </c:pt>
                <c:pt idx="46388">
                  <c:v>9.2775999999999996</c:v>
                </c:pt>
                <c:pt idx="46389">
                  <c:v>9.2777999999999992</c:v>
                </c:pt>
                <c:pt idx="46390">
                  <c:v>9.2780000000000005</c:v>
                </c:pt>
                <c:pt idx="46391">
                  <c:v>9.2782</c:v>
                </c:pt>
                <c:pt idx="46392">
                  <c:v>9.2783999999999995</c:v>
                </c:pt>
                <c:pt idx="46393">
                  <c:v>9.2786000000000008</c:v>
                </c:pt>
                <c:pt idx="46394">
                  <c:v>9.2788000000000004</c:v>
                </c:pt>
                <c:pt idx="46395">
                  <c:v>9.2789999999999999</c:v>
                </c:pt>
                <c:pt idx="46396">
                  <c:v>9.2791999999999994</c:v>
                </c:pt>
                <c:pt idx="46397">
                  <c:v>9.2794000000000008</c:v>
                </c:pt>
                <c:pt idx="46398">
                  <c:v>9.2796000000000003</c:v>
                </c:pt>
                <c:pt idx="46399">
                  <c:v>9.2797999999999998</c:v>
                </c:pt>
                <c:pt idx="46400">
                  <c:v>9.2799999999999994</c:v>
                </c:pt>
                <c:pt idx="46401">
                  <c:v>9.2802000000000007</c:v>
                </c:pt>
                <c:pt idx="46402">
                  <c:v>9.2804000000000002</c:v>
                </c:pt>
                <c:pt idx="46403">
                  <c:v>9.2805999999999997</c:v>
                </c:pt>
                <c:pt idx="46404">
                  <c:v>9.2807999999999993</c:v>
                </c:pt>
                <c:pt idx="46405">
                  <c:v>9.2810000000000006</c:v>
                </c:pt>
                <c:pt idx="46406">
                  <c:v>9.2812000000000001</c:v>
                </c:pt>
                <c:pt idx="46407">
                  <c:v>9.2813999999999997</c:v>
                </c:pt>
                <c:pt idx="46408">
                  <c:v>9.2815999999999992</c:v>
                </c:pt>
                <c:pt idx="46409">
                  <c:v>9.2818000000000005</c:v>
                </c:pt>
                <c:pt idx="46410">
                  <c:v>9.282</c:v>
                </c:pt>
                <c:pt idx="46411">
                  <c:v>9.2821999999999996</c:v>
                </c:pt>
                <c:pt idx="46412">
                  <c:v>9.2824000000000009</c:v>
                </c:pt>
                <c:pt idx="46413">
                  <c:v>9.2826000000000004</c:v>
                </c:pt>
                <c:pt idx="46414">
                  <c:v>9.2827999999999999</c:v>
                </c:pt>
                <c:pt idx="46415">
                  <c:v>9.2829999999999995</c:v>
                </c:pt>
                <c:pt idx="46416">
                  <c:v>9.2832000000000008</c:v>
                </c:pt>
                <c:pt idx="46417">
                  <c:v>9.2834000000000003</c:v>
                </c:pt>
                <c:pt idx="46418">
                  <c:v>9.2835999999999999</c:v>
                </c:pt>
                <c:pt idx="46419">
                  <c:v>9.2837999999999994</c:v>
                </c:pt>
                <c:pt idx="46420">
                  <c:v>9.2840000000000007</c:v>
                </c:pt>
                <c:pt idx="46421">
                  <c:v>9.2842000000000002</c:v>
                </c:pt>
                <c:pt idx="46422">
                  <c:v>9.2843999999999998</c:v>
                </c:pt>
                <c:pt idx="46423">
                  <c:v>9.2845999999999993</c:v>
                </c:pt>
                <c:pt idx="46424">
                  <c:v>9.2848000000000006</c:v>
                </c:pt>
                <c:pt idx="46425">
                  <c:v>9.2850000000000001</c:v>
                </c:pt>
                <c:pt idx="46426">
                  <c:v>9.2851999999999997</c:v>
                </c:pt>
                <c:pt idx="46427">
                  <c:v>9.2853999999999992</c:v>
                </c:pt>
                <c:pt idx="46428">
                  <c:v>9.2856000000000005</c:v>
                </c:pt>
                <c:pt idx="46429">
                  <c:v>9.2858000000000001</c:v>
                </c:pt>
                <c:pt idx="46430">
                  <c:v>9.2859999999999996</c:v>
                </c:pt>
                <c:pt idx="46431">
                  <c:v>9.2861999999999991</c:v>
                </c:pt>
                <c:pt idx="46432">
                  <c:v>9.2864000000000004</c:v>
                </c:pt>
                <c:pt idx="46433">
                  <c:v>9.2866</c:v>
                </c:pt>
                <c:pt idx="46434">
                  <c:v>9.2867999999999995</c:v>
                </c:pt>
                <c:pt idx="46435">
                  <c:v>9.2870000000000008</c:v>
                </c:pt>
                <c:pt idx="46436">
                  <c:v>9.2872000000000003</c:v>
                </c:pt>
                <c:pt idx="46437">
                  <c:v>9.2873999999999999</c:v>
                </c:pt>
                <c:pt idx="46438">
                  <c:v>9.2875999999999994</c:v>
                </c:pt>
                <c:pt idx="46439">
                  <c:v>9.2878000000000007</c:v>
                </c:pt>
                <c:pt idx="46440">
                  <c:v>9.2880000000000003</c:v>
                </c:pt>
                <c:pt idx="46441">
                  <c:v>9.2881999999999998</c:v>
                </c:pt>
                <c:pt idx="46442">
                  <c:v>9.2883999999999993</c:v>
                </c:pt>
                <c:pt idx="46443">
                  <c:v>9.2886000000000006</c:v>
                </c:pt>
                <c:pt idx="46444">
                  <c:v>9.2888000000000002</c:v>
                </c:pt>
                <c:pt idx="46445">
                  <c:v>9.2889999999999997</c:v>
                </c:pt>
                <c:pt idx="46446">
                  <c:v>9.2891999999999992</c:v>
                </c:pt>
                <c:pt idx="46447">
                  <c:v>9.2894000000000005</c:v>
                </c:pt>
                <c:pt idx="46448">
                  <c:v>9.2896000000000001</c:v>
                </c:pt>
                <c:pt idx="46449">
                  <c:v>9.2897999999999996</c:v>
                </c:pt>
                <c:pt idx="46450">
                  <c:v>9.2899999999999991</c:v>
                </c:pt>
                <c:pt idx="46451">
                  <c:v>9.2902000000000005</c:v>
                </c:pt>
                <c:pt idx="46452">
                  <c:v>9.2904</c:v>
                </c:pt>
                <c:pt idx="46453">
                  <c:v>9.2905999999999995</c:v>
                </c:pt>
                <c:pt idx="46454">
                  <c:v>9.2908000000000008</c:v>
                </c:pt>
                <c:pt idx="46455">
                  <c:v>9.2910000000000004</c:v>
                </c:pt>
                <c:pt idx="46456">
                  <c:v>9.2911999999999999</c:v>
                </c:pt>
                <c:pt idx="46457">
                  <c:v>9.2913999999999994</c:v>
                </c:pt>
                <c:pt idx="46458">
                  <c:v>9.2916000000000007</c:v>
                </c:pt>
                <c:pt idx="46459">
                  <c:v>9.2918000000000003</c:v>
                </c:pt>
                <c:pt idx="46460">
                  <c:v>9.2919999999999998</c:v>
                </c:pt>
                <c:pt idx="46461">
                  <c:v>9.2921999999999993</c:v>
                </c:pt>
                <c:pt idx="46462">
                  <c:v>9.2924000000000007</c:v>
                </c:pt>
                <c:pt idx="46463">
                  <c:v>9.2926000000000002</c:v>
                </c:pt>
                <c:pt idx="46464">
                  <c:v>9.2927999999999997</c:v>
                </c:pt>
                <c:pt idx="46465">
                  <c:v>9.2929999999999993</c:v>
                </c:pt>
                <c:pt idx="46466">
                  <c:v>9.2932000000000006</c:v>
                </c:pt>
                <c:pt idx="46467">
                  <c:v>9.2934000000000001</c:v>
                </c:pt>
                <c:pt idx="46468">
                  <c:v>9.2935999999999996</c:v>
                </c:pt>
                <c:pt idx="46469">
                  <c:v>9.2937999999999992</c:v>
                </c:pt>
                <c:pt idx="46470">
                  <c:v>9.2940000000000005</c:v>
                </c:pt>
                <c:pt idx="46471">
                  <c:v>9.2942</c:v>
                </c:pt>
                <c:pt idx="46472">
                  <c:v>9.2943999999999996</c:v>
                </c:pt>
                <c:pt idx="46473">
                  <c:v>9.2946000000000009</c:v>
                </c:pt>
                <c:pt idx="46474">
                  <c:v>9.2948000000000004</c:v>
                </c:pt>
                <c:pt idx="46475">
                  <c:v>9.2949999999999999</c:v>
                </c:pt>
                <c:pt idx="46476">
                  <c:v>9.2951999999999995</c:v>
                </c:pt>
                <c:pt idx="46477">
                  <c:v>9.2954000000000008</c:v>
                </c:pt>
                <c:pt idx="46478">
                  <c:v>9.2956000000000003</c:v>
                </c:pt>
                <c:pt idx="46479">
                  <c:v>9.2957999999999998</c:v>
                </c:pt>
                <c:pt idx="46480">
                  <c:v>9.2959999999999994</c:v>
                </c:pt>
                <c:pt idx="46481">
                  <c:v>9.2962000000000007</c:v>
                </c:pt>
                <c:pt idx="46482">
                  <c:v>9.2964000000000002</c:v>
                </c:pt>
                <c:pt idx="46483">
                  <c:v>9.2965999999999998</c:v>
                </c:pt>
                <c:pt idx="46484">
                  <c:v>9.2967999999999993</c:v>
                </c:pt>
                <c:pt idx="46485">
                  <c:v>9.2970000000000006</c:v>
                </c:pt>
                <c:pt idx="46486">
                  <c:v>9.2972000000000001</c:v>
                </c:pt>
                <c:pt idx="46487">
                  <c:v>9.2973999999999997</c:v>
                </c:pt>
                <c:pt idx="46488">
                  <c:v>9.2975999999999992</c:v>
                </c:pt>
                <c:pt idx="46489">
                  <c:v>9.2978000000000005</c:v>
                </c:pt>
                <c:pt idx="46490">
                  <c:v>9.298</c:v>
                </c:pt>
                <c:pt idx="46491">
                  <c:v>9.2981999999999996</c:v>
                </c:pt>
                <c:pt idx="46492">
                  <c:v>9.2984000000000009</c:v>
                </c:pt>
                <c:pt idx="46493">
                  <c:v>9.2986000000000004</c:v>
                </c:pt>
                <c:pt idx="46494">
                  <c:v>9.2988</c:v>
                </c:pt>
                <c:pt idx="46495">
                  <c:v>9.2989999999999995</c:v>
                </c:pt>
                <c:pt idx="46496">
                  <c:v>9.2992000000000008</c:v>
                </c:pt>
                <c:pt idx="46497">
                  <c:v>9.2994000000000003</c:v>
                </c:pt>
                <c:pt idx="46498">
                  <c:v>9.2995999999999999</c:v>
                </c:pt>
                <c:pt idx="46499">
                  <c:v>9.2997999999999994</c:v>
                </c:pt>
                <c:pt idx="46500">
                  <c:v>9.3000000000000007</c:v>
                </c:pt>
                <c:pt idx="46501">
                  <c:v>9.3002000000000002</c:v>
                </c:pt>
                <c:pt idx="46502">
                  <c:v>9.3003999999999998</c:v>
                </c:pt>
                <c:pt idx="46503">
                  <c:v>9.3005999999999993</c:v>
                </c:pt>
                <c:pt idx="46504">
                  <c:v>9.3008000000000006</c:v>
                </c:pt>
                <c:pt idx="46505">
                  <c:v>9.3010000000000002</c:v>
                </c:pt>
                <c:pt idx="46506">
                  <c:v>9.3011999999999997</c:v>
                </c:pt>
                <c:pt idx="46507">
                  <c:v>9.3013999999999992</c:v>
                </c:pt>
                <c:pt idx="46508">
                  <c:v>9.3016000000000005</c:v>
                </c:pt>
                <c:pt idx="46509">
                  <c:v>9.3018000000000001</c:v>
                </c:pt>
                <c:pt idx="46510">
                  <c:v>9.3019999999999996</c:v>
                </c:pt>
                <c:pt idx="46511">
                  <c:v>9.3021999999999991</c:v>
                </c:pt>
                <c:pt idx="46512">
                  <c:v>9.3024000000000004</c:v>
                </c:pt>
                <c:pt idx="46513">
                  <c:v>9.3026</c:v>
                </c:pt>
                <c:pt idx="46514">
                  <c:v>9.3027999999999995</c:v>
                </c:pt>
                <c:pt idx="46515">
                  <c:v>9.3030000000000008</c:v>
                </c:pt>
                <c:pt idx="46516">
                  <c:v>9.3032000000000004</c:v>
                </c:pt>
                <c:pt idx="46517">
                  <c:v>9.3033999999999999</c:v>
                </c:pt>
                <c:pt idx="46518">
                  <c:v>9.3035999999999994</c:v>
                </c:pt>
                <c:pt idx="46519">
                  <c:v>9.3038000000000007</c:v>
                </c:pt>
                <c:pt idx="46520">
                  <c:v>9.3040000000000003</c:v>
                </c:pt>
                <c:pt idx="46521">
                  <c:v>9.3041999999999998</c:v>
                </c:pt>
                <c:pt idx="46522">
                  <c:v>9.3043999999999993</c:v>
                </c:pt>
                <c:pt idx="46523">
                  <c:v>9.3046000000000006</c:v>
                </c:pt>
                <c:pt idx="46524">
                  <c:v>9.3048000000000002</c:v>
                </c:pt>
                <c:pt idx="46525">
                  <c:v>9.3049999999999997</c:v>
                </c:pt>
                <c:pt idx="46526">
                  <c:v>9.3051999999999992</c:v>
                </c:pt>
                <c:pt idx="46527">
                  <c:v>9.3054000000000006</c:v>
                </c:pt>
                <c:pt idx="46528">
                  <c:v>9.3056000000000001</c:v>
                </c:pt>
                <c:pt idx="46529">
                  <c:v>9.3057999999999996</c:v>
                </c:pt>
                <c:pt idx="46530">
                  <c:v>9.3059999999999992</c:v>
                </c:pt>
                <c:pt idx="46531">
                  <c:v>9.3062000000000005</c:v>
                </c:pt>
                <c:pt idx="46532">
                  <c:v>9.3064</c:v>
                </c:pt>
                <c:pt idx="46533">
                  <c:v>9.3065999999999995</c:v>
                </c:pt>
                <c:pt idx="46534">
                  <c:v>9.3068000000000008</c:v>
                </c:pt>
                <c:pt idx="46535">
                  <c:v>9.3070000000000004</c:v>
                </c:pt>
                <c:pt idx="46536">
                  <c:v>9.3071999999999999</c:v>
                </c:pt>
                <c:pt idx="46537">
                  <c:v>9.3073999999999995</c:v>
                </c:pt>
                <c:pt idx="46538">
                  <c:v>9.3076000000000008</c:v>
                </c:pt>
                <c:pt idx="46539">
                  <c:v>9.3078000000000003</c:v>
                </c:pt>
                <c:pt idx="46540">
                  <c:v>9.3079999999999998</c:v>
                </c:pt>
                <c:pt idx="46541">
                  <c:v>9.3081999999999994</c:v>
                </c:pt>
                <c:pt idx="46542">
                  <c:v>9.3084000000000007</c:v>
                </c:pt>
                <c:pt idx="46543">
                  <c:v>9.3086000000000002</c:v>
                </c:pt>
                <c:pt idx="46544">
                  <c:v>9.3087999999999997</c:v>
                </c:pt>
                <c:pt idx="46545">
                  <c:v>9.3089999999999993</c:v>
                </c:pt>
                <c:pt idx="46546">
                  <c:v>9.3092000000000006</c:v>
                </c:pt>
                <c:pt idx="46547">
                  <c:v>9.3094000000000001</c:v>
                </c:pt>
                <c:pt idx="46548">
                  <c:v>9.3095999999999997</c:v>
                </c:pt>
                <c:pt idx="46549">
                  <c:v>9.3097999999999992</c:v>
                </c:pt>
                <c:pt idx="46550">
                  <c:v>9.31</c:v>
                </c:pt>
                <c:pt idx="46551">
                  <c:v>9.3102</c:v>
                </c:pt>
                <c:pt idx="46552">
                  <c:v>9.3103999999999996</c:v>
                </c:pt>
                <c:pt idx="46553">
                  <c:v>9.3106000000000009</c:v>
                </c:pt>
                <c:pt idx="46554">
                  <c:v>9.3108000000000004</c:v>
                </c:pt>
                <c:pt idx="46555">
                  <c:v>9.3109999999999999</c:v>
                </c:pt>
                <c:pt idx="46556">
                  <c:v>9.3111999999999995</c:v>
                </c:pt>
                <c:pt idx="46557">
                  <c:v>9.3114000000000008</c:v>
                </c:pt>
                <c:pt idx="46558">
                  <c:v>9.3116000000000003</c:v>
                </c:pt>
                <c:pt idx="46559">
                  <c:v>9.3117999999999999</c:v>
                </c:pt>
                <c:pt idx="46560">
                  <c:v>9.3119999999999994</c:v>
                </c:pt>
                <c:pt idx="46561">
                  <c:v>9.3122000000000007</c:v>
                </c:pt>
                <c:pt idx="46562">
                  <c:v>9.3124000000000002</c:v>
                </c:pt>
                <c:pt idx="46563">
                  <c:v>9.3125999999999998</c:v>
                </c:pt>
                <c:pt idx="46564">
                  <c:v>9.3127999999999993</c:v>
                </c:pt>
                <c:pt idx="46565">
                  <c:v>9.3130000000000006</c:v>
                </c:pt>
                <c:pt idx="46566">
                  <c:v>9.3132000000000001</c:v>
                </c:pt>
                <c:pt idx="46567">
                  <c:v>9.3133999999999997</c:v>
                </c:pt>
                <c:pt idx="46568">
                  <c:v>9.3135999999999992</c:v>
                </c:pt>
                <c:pt idx="46569">
                  <c:v>9.3138000000000005</c:v>
                </c:pt>
                <c:pt idx="46570">
                  <c:v>9.3140000000000001</c:v>
                </c:pt>
                <c:pt idx="46571">
                  <c:v>9.3141999999999996</c:v>
                </c:pt>
                <c:pt idx="46572">
                  <c:v>9.3143999999999991</c:v>
                </c:pt>
                <c:pt idx="46573">
                  <c:v>9.3146000000000004</c:v>
                </c:pt>
                <c:pt idx="46574">
                  <c:v>9.3148</c:v>
                </c:pt>
                <c:pt idx="46575">
                  <c:v>9.3149999999999995</c:v>
                </c:pt>
                <c:pt idx="46576">
                  <c:v>9.3152000000000008</c:v>
                </c:pt>
                <c:pt idx="46577">
                  <c:v>9.3154000000000003</c:v>
                </c:pt>
                <c:pt idx="46578">
                  <c:v>9.3155999999999999</c:v>
                </c:pt>
                <c:pt idx="46579">
                  <c:v>9.3157999999999994</c:v>
                </c:pt>
                <c:pt idx="46580">
                  <c:v>9.3160000000000007</c:v>
                </c:pt>
                <c:pt idx="46581">
                  <c:v>9.3162000000000003</c:v>
                </c:pt>
                <c:pt idx="46582">
                  <c:v>9.3163999999999998</c:v>
                </c:pt>
                <c:pt idx="46583">
                  <c:v>9.3165999999999993</c:v>
                </c:pt>
                <c:pt idx="46584">
                  <c:v>9.3168000000000006</c:v>
                </c:pt>
                <c:pt idx="46585">
                  <c:v>9.3170000000000002</c:v>
                </c:pt>
                <c:pt idx="46586">
                  <c:v>9.3171999999999997</c:v>
                </c:pt>
                <c:pt idx="46587">
                  <c:v>9.3173999999999992</c:v>
                </c:pt>
                <c:pt idx="46588">
                  <c:v>9.3176000000000005</c:v>
                </c:pt>
                <c:pt idx="46589">
                  <c:v>9.3178000000000001</c:v>
                </c:pt>
                <c:pt idx="46590">
                  <c:v>9.3179999999999996</c:v>
                </c:pt>
                <c:pt idx="46591">
                  <c:v>9.3181999999999992</c:v>
                </c:pt>
                <c:pt idx="46592">
                  <c:v>9.3184000000000005</c:v>
                </c:pt>
                <c:pt idx="46593">
                  <c:v>9.3186</c:v>
                </c:pt>
                <c:pt idx="46594">
                  <c:v>9.3187999999999995</c:v>
                </c:pt>
                <c:pt idx="46595">
                  <c:v>9.3190000000000008</c:v>
                </c:pt>
                <c:pt idx="46596">
                  <c:v>9.3192000000000004</c:v>
                </c:pt>
                <c:pt idx="46597">
                  <c:v>9.3193999999999999</c:v>
                </c:pt>
                <c:pt idx="46598">
                  <c:v>9.3195999999999994</c:v>
                </c:pt>
                <c:pt idx="46599">
                  <c:v>9.3198000000000008</c:v>
                </c:pt>
                <c:pt idx="46600">
                  <c:v>9.32</c:v>
                </c:pt>
                <c:pt idx="46601">
                  <c:v>9.3201999999999998</c:v>
                </c:pt>
                <c:pt idx="46602">
                  <c:v>9.3203999999999994</c:v>
                </c:pt>
                <c:pt idx="46603">
                  <c:v>9.3206000000000007</c:v>
                </c:pt>
                <c:pt idx="46604">
                  <c:v>9.3208000000000002</c:v>
                </c:pt>
                <c:pt idx="46605">
                  <c:v>9.3209999999999997</c:v>
                </c:pt>
                <c:pt idx="46606">
                  <c:v>9.3211999999999993</c:v>
                </c:pt>
                <c:pt idx="46607">
                  <c:v>9.3214000000000006</c:v>
                </c:pt>
                <c:pt idx="46608">
                  <c:v>9.3216000000000001</c:v>
                </c:pt>
                <c:pt idx="46609">
                  <c:v>9.3217999999999996</c:v>
                </c:pt>
                <c:pt idx="46610">
                  <c:v>9.3219999999999992</c:v>
                </c:pt>
                <c:pt idx="46611">
                  <c:v>9.3222000000000005</c:v>
                </c:pt>
                <c:pt idx="46612">
                  <c:v>9.3224</c:v>
                </c:pt>
                <c:pt idx="46613">
                  <c:v>9.3225999999999996</c:v>
                </c:pt>
                <c:pt idx="46614">
                  <c:v>9.3228000000000009</c:v>
                </c:pt>
                <c:pt idx="46615">
                  <c:v>9.3230000000000004</c:v>
                </c:pt>
                <c:pt idx="46616">
                  <c:v>9.3231999999999999</c:v>
                </c:pt>
                <c:pt idx="46617">
                  <c:v>9.3233999999999995</c:v>
                </c:pt>
                <c:pt idx="46618">
                  <c:v>9.3236000000000008</c:v>
                </c:pt>
                <c:pt idx="46619">
                  <c:v>9.3238000000000003</c:v>
                </c:pt>
                <c:pt idx="46620">
                  <c:v>9.3239999999999998</c:v>
                </c:pt>
                <c:pt idx="46621">
                  <c:v>9.3241999999999994</c:v>
                </c:pt>
                <c:pt idx="46622">
                  <c:v>9.3244000000000007</c:v>
                </c:pt>
                <c:pt idx="46623">
                  <c:v>9.3246000000000002</c:v>
                </c:pt>
                <c:pt idx="46624">
                  <c:v>9.3247999999999998</c:v>
                </c:pt>
                <c:pt idx="46625">
                  <c:v>9.3249999999999993</c:v>
                </c:pt>
                <c:pt idx="46626">
                  <c:v>9.3252000000000006</c:v>
                </c:pt>
                <c:pt idx="46627">
                  <c:v>9.3254000000000001</c:v>
                </c:pt>
                <c:pt idx="46628">
                  <c:v>9.3255999999999997</c:v>
                </c:pt>
                <c:pt idx="46629">
                  <c:v>9.3257999999999992</c:v>
                </c:pt>
                <c:pt idx="46630">
                  <c:v>9.3260000000000005</c:v>
                </c:pt>
                <c:pt idx="46631">
                  <c:v>9.3262</c:v>
                </c:pt>
                <c:pt idx="46632">
                  <c:v>9.3263999999999996</c:v>
                </c:pt>
                <c:pt idx="46633">
                  <c:v>9.3265999999999991</c:v>
                </c:pt>
                <c:pt idx="46634">
                  <c:v>9.3268000000000004</c:v>
                </c:pt>
                <c:pt idx="46635">
                  <c:v>9.327</c:v>
                </c:pt>
                <c:pt idx="46636">
                  <c:v>9.3271999999999995</c:v>
                </c:pt>
                <c:pt idx="46637">
                  <c:v>9.3274000000000008</c:v>
                </c:pt>
                <c:pt idx="46638">
                  <c:v>9.3276000000000003</c:v>
                </c:pt>
                <c:pt idx="46639">
                  <c:v>9.3277999999999999</c:v>
                </c:pt>
                <c:pt idx="46640">
                  <c:v>9.3279999999999994</c:v>
                </c:pt>
                <c:pt idx="46641">
                  <c:v>9.3282000000000007</c:v>
                </c:pt>
                <c:pt idx="46642">
                  <c:v>9.3284000000000002</c:v>
                </c:pt>
                <c:pt idx="46643">
                  <c:v>9.3285999999999998</c:v>
                </c:pt>
                <c:pt idx="46644">
                  <c:v>9.3287999999999993</c:v>
                </c:pt>
                <c:pt idx="46645">
                  <c:v>9.3290000000000006</c:v>
                </c:pt>
                <c:pt idx="46646">
                  <c:v>9.3292000000000002</c:v>
                </c:pt>
                <c:pt idx="46647">
                  <c:v>9.3293999999999997</c:v>
                </c:pt>
                <c:pt idx="46648">
                  <c:v>9.3295999999999992</c:v>
                </c:pt>
                <c:pt idx="46649">
                  <c:v>9.3298000000000005</c:v>
                </c:pt>
                <c:pt idx="46650">
                  <c:v>9.33</c:v>
                </c:pt>
                <c:pt idx="46651">
                  <c:v>9.3301999999999996</c:v>
                </c:pt>
                <c:pt idx="46652">
                  <c:v>9.3303999999999991</c:v>
                </c:pt>
                <c:pt idx="46653">
                  <c:v>9.3306000000000004</c:v>
                </c:pt>
                <c:pt idx="46654">
                  <c:v>9.3308</c:v>
                </c:pt>
                <c:pt idx="46655">
                  <c:v>9.3309999999999995</c:v>
                </c:pt>
                <c:pt idx="46656">
                  <c:v>9.3312000000000008</c:v>
                </c:pt>
                <c:pt idx="46657">
                  <c:v>9.3314000000000004</c:v>
                </c:pt>
                <c:pt idx="46658">
                  <c:v>9.3315999999999999</c:v>
                </c:pt>
                <c:pt idx="46659">
                  <c:v>9.3317999999999994</c:v>
                </c:pt>
                <c:pt idx="46660">
                  <c:v>9.3320000000000007</c:v>
                </c:pt>
                <c:pt idx="46661">
                  <c:v>9.3322000000000003</c:v>
                </c:pt>
                <c:pt idx="46662">
                  <c:v>9.3323999999999998</c:v>
                </c:pt>
                <c:pt idx="46663">
                  <c:v>9.3325999999999993</c:v>
                </c:pt>
                <c:pt idx="46664">
                  <c:v>9.3328000000000007</c:v>
                </c:pt>
                <c:pt idx="46665">
                  <c:v>9.3330000000000002</c:v>
                </c:pt>
                <c:pt idx="46666">
                  <c:v>9.3331999999999997</c:v>
                </c:pt>
                <c:pt idx="46667">
                  <c:v>9.3333999999999993</c:v>
                </c:pt>
                <c:pt idx="46668">
                  <c:v>9.3336000000000006</c:v>
                </c:pt>
                <c:pt idx="46669">
                  <c:v>9.3338000000000001</c:v>
                </c:pt>
                <c:pt idx="46670">
                  <c:v>9.3339999999999996</c:v>
                </c:pt>
                <c:pt idx="46671">
                  <c:v>9.3341999999999992</c:v>
                </c:pt>
                <c:pt idx="46672">
                  <c:v>9.3344000000000005</c:v>
                </c:pt>
                <c:pt idx="46673">
                  <c:v>9.3346</c:v>
                </c:pt>
                <c:pt idx="46674">
                  <c:v>9.3347999999999995</c:v>
                </c:pt>
                <c:pt idx="46675">
                  <c:v>9.3350000000000009</c:v>
                </c:pt>
                <c:pt idx="46676">
                  <c:v>9.3352000000000004</c:v>
                </c:pt>
                <c:pt idx="46677">
                  <c:v>9.3353999999999999</c:v>
                </c:pt>
                <c:pt idx="46678">
                  <c:v>9.3355999999999995</c:v>
                </c:pt>
                <c:pt idx="46679">
                  <c:v>9.3358000000000008</c:v>
                </c:pt>
                <c:pt idx="46680">
                  <c:v>9.3360000000000003</c:v>
                </c:pt>
                <c:pt idx="46681">
                  <c:v>9.3361999999999998</c:v>
                </c:pt>
                <c:pt idx="46682">
                  <c:v>9.3363999999999994</c:v>
                </c:pt>
                <c:pt idx="46683">
                  <c:v>9.3366000000000007</c:v>
                </c:pt>
                <c:pt idx="46684">
                  <c:v>9.3368000000000002</c:v>
                </c:pt>
                <c:pt idx="46685">
                  <c:v>9.3369999999999997</c:v>
                </c:pt>
                <c:pt idx="46686">
                  <c:v>9.3371999999999993</c:v>
                </c:pt>
                <c:pt idx="46687">
                  <c:v>9.3374000000000006</c:v>
                </c:pt>
                <c:pt idx="46688">
                  <c:v>9.3376000000000001</c:v>
                </c:pt>
                <c:pt idx="46689">
                  <c:v>9.3377999999999997</c:v>
                </c:pt>
                <c:pt idx="46690">
                  <c:v>9.3379999999999992</c:v>
                </c:pt>
                <c:pt idx="46691">
                  <c:v>9.3382000000000005</c:v>
                </c:pt>
                <c:pt idx="46692">
                  <c:v>9.3384</c:v>
                </c:pt>
                <c:pt idx="46693">
                  <c:v>9.3385999999999996</c:v>
                </c:pt>
                <c:pt idx="46694">
                  <c:v>9.3388000000000009</c:v>
                </c:pt>
                <c:pt idx="46695">
                  <c:v>9.3390000000000004</c:v>
                </c:pt>
                <c:pt idx="46696">
                  <c:v>9.3391999999999999</c:v>
                </c:pt>
                <c:pt idx="46697">
                  <c:v>9.3393999999999995</c:v>
                </c:pt>
                <c:pt idx="46698">
                  <c:v>9.3396000000000008</c:v>
                </c:pt>
                <c:pt idx="46699">
                  <c:v>9.3398000000000003</c:v>
                </c:pt>
                <c:pt idx="46700">
                  <c:v>9.34</c:v>
                </c:pt>
                <c:pt idx="46701">
                  <c:v>9.3401999999999994</c:v>
                </c:pt>
                <c:pt idx="46702">
                  <c:v>9.3404000000000007</c:v>
                </c:pt>
                <c:pt idx="46703">
                  <c:v>9.3406000000000002</c:v>
                </c:pt>
                <c:pt idx="46704">
                  <c:v>9.3407999999999998</c:v>
                </c:pt>
                <c:pt idx="46705">
                  <c:v>9.3409999999999993</c:v>
                </c:pt>
                <c:pt idx="46706">
                  <c:v>9.3412000000000006</c:v>
                </c:pt>
                <c:pt idx="46707">
                  <c:v>9.3414000000000001</c:v>
                </c:pt>
                <c:pt idx="46708">
                  <c:v>9.3415999999999997</c:v>
                </c:pt>
                <c:pt idx="46709">
                  <c:v>9.3417999999999992</c:v>
                </c:pt>
                <c:pt idx="46710">
                  <c:v>9.3420000000000005</c:v>
                </c:pt>
                <c:pt idx="46711">
                  <c:v>9.3422000000000001</c:v>
                </c:pt>
                <c:pt idx="46712">
                  <c:v>9.3423999999999996</c:v>
                </c:pt>
                <c:pt idx="46713">
                  <c:v>9.3425999999999991</c:v>
                </c:pt>
                <c:pt idx="46714">
                  <c:v>9.3428000000000004</c:v>
                </c:pt>
                <c:pt idx="46715">
                  <c:v>9.343</c:v>
                </c:pt>
                <c:pt idx="46716">
                  <c:v>9.3431999999999995</c:v>
                </c:pt>
                <c:pt idx="46717">
                  <c:v>9.3434000000000008</c:v>
                </c:pt>
                <c:pt idx="46718">
                  <c:v>9.3436000000000003</c:v>
                </c:pt>
                <c:pt idx="46719">
                  <c:v>9.3437999999999999</c:v>
                </c:pt>
                <c:pt idx="46720">
                  <c:v>9.3439999999999994</c:v>
                </c:pt>
                <c:pt idx="46721">
                  <c:v>9.3442000000000007</c:v>
                </c:pt>
                <c:pt idx="46722">
                  <c:v>9.3444000000000003</c:v>
                </c:pt>
                <c:pt idx="46723">
                  <c:v>9.3445999999999998</c:v>
                </c:pt>
                <c:pt idx="46724">
                  <c:v>9.3447999999999993</c:v>
                </c:pt>
                <c:pt idx="46725">
                  <c:v>9.3450000000000006</c:v>
                </c:pt>
                <c:pt idx="46726">
                  <c:v>9.3452000000000002</c:v>
                </c:pt>
                <c:pt idx="46727">
                  <c:v>9.3453999999999997</c:v>
                </c:pt>
                <c:pt idx="46728">
                  <c:v>9.3455999999999992</c:v>
                </c:pt>
                <c:pt idx="46729">
                  <c:v>9.3458000000000006</c:v>
                </c:pt>
                <c:pt idx="46730">
                  <c:v>9.3460000000000001</c:v>
                </c:pt>
                <c:pt idx="46731">
                  <c:v>9.3461999999999996</c:v>
                </c:pt>
                <c:pt idx="46732">
                  <c:v>9.3463999999999992</c:v>
                </c:pt>
                <c:pt idx="46733">
                  <c:v>9.3466000000000005</c:v>
                </c:pt>
                <c:pt idx="46734">
                  <c:v>9.3468</c:v>
                </c:pt>
                <c:pt idx="46735">
                  <c:v>9.3469999999999995</c:v>
                </c:pt>
                <c:pt idx="46736">
                  <c:v>9.3472000000000008</c:v>
                </c:pt>
                <c:pt idx="46737">
                  <c:v>9.3474000000000004</c:v>
                </c:pt>
                <c:pt idx="46738">
                  <c:v>9.3475999999999999</c:v>
                </c:pt>
                <c:pt idx="46739">
                  <c:v>9.3477999999999994</c:v>
                </c:pt>
                <c:pt idx="46740">
                  <c:v>9.3480000000000008</c:v>
                </c:pt>
                <c:pt idx="46741">
                  <c:v>9.3482000000000003</c:v>
                </c:pt>
                <c:pt idx="46742">
                  <c:v>9.3483999999999998</c:v>
                </c:pt>
                <c:pt idx="46743">
                  <c:v>9.3485999999999994</c:v>
                </c:pt>
                <c:pt idx="46744">
                  <c:v>9.3488000000000007</c:v>
                </c:pt>
                <c:pt idx="46745">
                  <c:v>9.3490000000000002</c:v>
                </c:pt>
                <c:pt idx="46746">
                  <c:v>9.3491999999999997</c:v>
                </c:pt>
                <c:pt idx="46747">
                  <c:v>9.3493999999999993</c:v>
                </c:pt>
                <c:pt idx="46748">
                  <c:v>9.3496000000000006</c:v>
                </c:pt>
                <c:pt idx="46749">
                  <c:v>9.3498000000000001</c:v>
                </c:pt>
                <c:pt idx="46750">
                  <c:v>9.35</c:v>
                </c:pt>
                <c:pt idx="46751">
                  <c:v>9.3501999999999992</c:v>
                </c:pt>
                <c:pt idx="46752">
                  <c:v>9.3504000000000005</c:v>
                </c:pt>
                <c:pt idx="46753">
                  <c:v>9.3506</c:v>
                </c:pt>
                <c:pt idx="46754">
                  <c:v>9.3507999999999996</c:v>
                </c:pt>
                <c:pt idx="46755">
                  <c:v>9.3510000000000009</c:v>
                </c:pt>
                <c:pt idx="46756">
                  <c:v>9.3512000000000004</c:v>
                </c:pt>
                <c:pt idx="46757">
                  <c:v>9.3513999999999999</c:v>
                </c:pt>
                <c:pt idx="46758">
                  <c:v>9.3515999999999995</c:v>
                </c:pt>
                <c:pt idx="46759">
                  <c:v>9.3518000000000008</c:v>
                </c:pt>
                <c:pt idx="46760">
                  <c:v>9.3520000000000003</c:v>
                </c:pt>
                <c:pt idx="46761">
                  <c:v>9.3521999999999998</c:v>
                </c:pt>
                <c:pt idx="46762">
                  <c:v>9.3523999999999994</c:v>
                </c:pt>
                <c:pt idx="46763">
                  <c:v>9.3526000000000007</c:v>
                </c:pt>
                <c:pt idx="46764">
                  <c:v>9.3528000000000002</c:v>
                </c:pt>
                <c:pt idx="46765">
                  <c:v>9.3529999999999998</c:v>
                </c:pt>
                <c:pt idx="46766">
                  <c:v>9.3531999999999993</c:v>
                </c:pt>
                <c:pt idx="46767">
                  <c:v>9.3534000000000006</c:v>
                </c:pt>
                <c:pt idx="46768">
                  <c:v>9.3536000000000001</c:v>
                </c:pt>
                <c:pt idx="46769">
                  <c:v>9.3537999999999997</c:v>
                </c:pt>
                <c:pt idx="46770">
                  <c:v>9.3539999999999992</c:v>
                </c:pt>
                <c:pt idx="46771">
                  <c:v>9.3542000000000005</c:v>
                </c:pt>
                <c:pt idx="46772">
                  <c:v>9.3544</c:v>
                </c:pt>
                <c:pt idx="46773">
                  <c:v>9.3545999999999996</c:v>
                </c:pt>
                <c:pt idx="46774">
                  <c:v>9.3547999999999991</c:v>
                </c:pt>
                <c:pt idx="46775">
                  <c:v>9.3550000000000004</c:v>
                </c:pt>
                <c:pt idx="46776">
                  <c:v>9.3552</c:v>
                </c:pt>
                <c:pt idx="46777">
                  <c:v>9.3553999999999995</c:v>
                </c:pt>
                <c:pt idx="46778">
                  <c:v>9.3556000000000008</c:v>
                </c:pt>
                <c:pt idx="46779">
                  <c:v>9.3558000000000003</c:v>
                </c:pt>
                <c:pt idx="46780">
                  <c:v>9.3559999999999999</c:v>
                </c:pt>
                <c:pt idx="46781">
                  <c:v>9.3561999999999994</c:v>
                </c:pt>
                <c:pt idx="46782">
                  <c:v>9.3564000000000007</c:v>
                </c:pt>
                <c:pt idx="46783">
                  <c:v>9.3566000000000003</c:v>
                </c:pt>
                <c:pt idx="46784">
                  <c:v>9.3567999999999998</c:v>
                </c:pt>
                <c:pt idx="46785">
                  <c:v>9.3569999999999993</c:v>
                </c:pt>
                <c:pt idx="46786">
                  <c:v>9.3572000000000006</c:v>
                </c:pt>
                <c:pt idx="46787">
                  <c:v>9.3574000000000002</c:v>
                </c:pt>
                <c:pt idx="46788">
                  <c:v>9.3575999999999997</c:v>
                </c:pt>
                <c:pt idx="46789">
                  <c:v>9.3577999999999992</c:v>
                </c:pt>
                <c:pt idx="46790">
                  <c:v>9.3580000000000005</c:v>
                </c:pt>
                <c:pt idx="46791">
                  <c:v>9.3582000000000001</c:v>
                </c:pt>
                <c:pt idx="46792">
                  <c:v>9.3583999999999996</c:v>
                </c:pt>
                <c:pt idx="46793">
                  <c:v>9.3585999999999991</c:v>
                </c:pt>
                <c:pt idx="46794">
                  <c:v>9.3588000000000005</c:v>
                </c:pt>
                <c:pt idx="46795">
                  <c:v>9.359</c:v>
                </c:pt>
                <c:pt idx="46796">
                  <c:v>9.3591999999999995</c:v>
                </c:pt>
                <c:pt idx="46797">
                  <c:v>9.3594000000000008</c:v>
                </c:pt>
                <c:pt idx="46798">
                  <c:v>9.3596000000000004</c:v>
                </c:pt>
                <c:pt idx="46799">
                  <c:v>9.3597999999999999</c:v>
                </c:pt>
                <c:pt idx="46800">
                  <c:v>9.36</c:v>
                </c:pt>
                <c:pt idx="46801">
                  <c:v>9.3602000000000007</c:v>
                </c:pt>
                <c:pt idx="46802">
                  <c:v>9.3604000000000003</c:v>
                </c:pt>
                <c:pt idx="46803">
                  <c:v>9.3605999999999998</c:v>
                </c:pt>
                <c:pt idx="46804">
                  <c:v>9.3607999999999993</c:v>
                </c:pt>
                <c:pt idx="46805">
                  <c:v>9.3610000000000007</c:v>
                </c:pt>
                <c:pt idx="46806">
                  <c:v>9.3612000000000002</c:v>
                </c:pt>
                <c:pt idx="46807">
                  <c:v>9.3613999999999997</c:v>
                </c:pt>
                <c:pt idx="46808">
                  <c:v>9.3615999999999993</c:v>
                </c:pt>
                <c:pt idx="46809">
                  <c:v>9.3618000000000006</c:v>
                </c:pt>
                <c:pt idx="46810">
                  <c:v>9.3620000000000001</c:v>
                </c:pt>
                <c:pt idx="46811">
                  <c:v>9.3621999999999996</c:v>
                </c:pt>
                <c:pt idx="46812">
                  <c:v>9.3623999999999992</c:v>
                </c:pt>
                <c:pt idx="46813">
                  <c:v>9.3626000000000005</c:v>
                </c:pt>
                <c:pt idx="46814">
                  <c:v>9.3628</c:v>
                </c:pt>
                <c:pt idx="46815">
                  <c:v>9.3629999999999995</c:v>
                </c:pt>
                <c:pt idx="46816">
                  <c:v>9.3632000000000009</c:v>
                </c:pt>
                <c:pt idx="46817">
                  <c:v>9.3634000000000004</c:v>
                </c:pt>
                <c:pt idx="46818">
                  <c:v>9.3635999999999999</c:v>
                </c:pt>
                <c:pt idx="46819">
                  <c:v>9.3637999999999995</c:v>
                </c:pt>
                <c:pt idx="46820">
                  <c:v>9.3640000000000008</c:v>
                </c:pt>
                <c:pt idx="46821">
                  <c:v>9.3642000000000003</c:v>
                </c:pt>
                <c:pt idx="46822">
                  <c:v>9.3643999999999998</c:v>
                </c:pt>
                <c:pt idx="46823">
                  <c:v>9.3645999999999994</c:v>
                </c:pt>
                <c:pt idx="46824">
                  <c:v>9.3648000000000007</c:v>
                </c:pt>
                <c:pt idx="46825">
                  <c:v>9.3650000000000002</c:v>
                </c:pt>
                <c:pt idx="46826">
                  <c:v>9.3651999999999997</c:v>
                </c:pt>
                <c:pt idx="46827">
                  <c:v>9.3653999999999993</c:v>
                </c:pt>
                <c:pt idx="46828">
                  <c:v>9.3656000000000006</c:v>
                </c:pt>
                <c:pt idx="46829">
                  <c:v>9.3658000000000001</c:v>
                </c:pt>
                <c:pt idx="46830">
                  <c:v>9.3659999999999997</c:v>
                </c:pt>
                <c:pt idx="46831">
                  <c:v>9.3661999999999992</c:v>
                </c:pt>
                <c:pt idx="46832">
                  <c:v>9.3664000000000005</c:v>
                </c:pt>
                <c:pt idx="46833">
                  <c:v>9.3666</c:v>
                </c:pt>
                <c:pt idx="46834">
                  <c:v>9.3667999999999996</c:v>
                </c:pt>
                <c:pt idx="46835">
                  <c:v>9.3670000000000009</c:v>
                </c:pt>
                <c:pt idx="46836">
                  <c:v>9.3672000000000004</c:v>
                </c:pt>
                <c:pt idx="46837">
                  <c:v>9.3673999999999999</c:v>
                </c:pt>
                <c:pt idx="46838">
                  <c:v>9.3675999999999995</c:v>
                </c:pt>
                <c:pt idx="46839">
                  <c:v>9.3678000000000008</c:v>
                </c:pt>
                <c:pt idx="46840">
                  <c:v>9.3680000000000003</c:v>
                </c:pt>
                <c:pt idx="46841">
                  <c:v>9.3681999999999999</c:v>
                </c:pt>
                <c:pt idx="46842">
                  <c:v>9.3683999999999994</c:v>
                </c:pt>
                <c:pt idx="46843">
                  <c:v>9.3686000000000007</c:v>
                </c:pt>
                <c:pt idx="46844">
                  <c:v>9.3688000000000002</c:v>
                </c:pt>
                <c:pt idx="46845">
                  <c:v>9.3689999999999998</c:v>
                </c:pt>
                <c:pt idx="46846">
                  <c:v>9.3691999999999993</c:v>
                </c:pt>
                <c:pt idx="46847">
                  <c:v>9.3694000000000006</c:v>
                </c:pt>
                <c:pt idx="46848">
                  <c:v>9.3696000000000002</c:v>
                </c:pt>
                <c:pt idx="46849">
                  <c:v>9.3697999999999997</c:v>
                </c:pt>
                <c:pt idx="46850">
                  <c:v>9.3699999999999992</c:v>
                </c:pt>
                <c:pt idx="46851">
                  <c:v>9.3702000000000005</c:v>
                </c:pt>
                <c:pt idx="46852">
                  <c:v>9.3704000000000001</c:v>
                </c:pt>
                <c:pt idx="46853">
                  <c:v>9.3705999999999996</c:v>
                </c:pt>
                <c:pt idx="46854">
                  <c:v>9.3707999999999991</c:v>
                </c:pt>
                <c:pt idx="46855">
                  <c:v>9.3710000000000004</c:v>
                </c:pt>
                <c:pt idx="46856">
                  <c:v>9.3712</c:v>
                </c:pt>
                <c:pt idx="46857">
                  <c:v>9.3713999999999995</c:v>
                </c:pt>
                <c:pt idx="46858">
                  <c:v>9.3716000000000008</c:v>
                </c:pt>
                <c:pt idx="46859">
                  <c:v>9.3718000000000004</c:v>
                </c:pt>
                <c:pt idx="46860">
                  <c:v>9.3719999999999999</c:v>
                </c:pt>
                <c:pt idx="46861">
                  <c:v>9.3721999999999994</c:v>
                </c:pt>
                <c:pt idx="46862">
                  <c:v>9.3724000000000007</c:v>
                </c:pt>
                <c:pt idx="46863">
                  <c:v>9.3726000000000003</c:v>
                </c:pt>
                <c:pt idx="46864">
                  <c:v>9.3727999999999998</c:v>
                </c:pt>
                <c:pt idx="46865">
                  <c:v>9.3729999999999993</c:v>
                </c:pt>
                <c:pt idx="46866">
                  <c:v>9.3732000000000006</c:v>
                </c:pt>
                <c:pt idx="46867">
                  <c:v>9.3734000000000002</c:v>
                </c:pt>
                <c:pt idx="46868">
                  <c:v>9.3735999999999997</c:v>
                </c:pt>
                <c:pt idx="46869">
                  <c:v>9.3737999999999992</c:v>
                </c:pt>
                <c:pt idx="46870">
                  <c:v>9.3740000000000006</c:v>
                </c:pt>
                <c:pt idx="46871">
                  <c:v>9.3742000000000001</c:v>
                </c:pt>
                <c:pt idx="46872">
                  <c:v>9.3743999999999996</c:v>
                </c:pt>
                <c:pt idx="46873">
                  <c:v>9.3745999999999992</c:v>
                </c:pt>
                <c:pt idx="46874">
                  <c:v>9.3748000000000005</c:v>
                </c:pt>
                <c:pt idx="46875">
                  <c:v>9.375</c:v>
                </c:pt>
                <c:pt idx="46876">
                  <c:v>9.3751999999999995</c:v>
                </c:pt>
                <c:pt idx="46877">
                  <c:v>9.3754000000000008</c:v>
                </c:pt>
                <c:pt idx="46878">
                  <c:v>9.3756000000000004</c:v>
                </c:pt>
                <c:pt idx="46879">
                  <c:v>9.3757999999999999</c:v>
                </c:pt>
                <c:pt idx="46880">
                  <c:v>9.3759999999999994</c:v>
                </c:pt>
                <c:pt idx="46881">
                  <c:v>9.3762000000000008</c:v>
                </c:pt>
                <c:pt idx="46882">
                  <c:v>9.3764000000000003</c:v>
                </c:pt>
                <c:pt idx="46883">
                  <c:v>9.3765999999999998</c:v>
                </c:pt>
                <c:pt idx="46884">
                  <c:v>9.3767999999999994</c:v>
                </c:pt>
                <c:pt idx="46885">
                  <c:v>9.3770000000000007</c:v>
                </c:pt>
                <c:pt idx="46886">
                  <c:v>9.3772000000000002</c:v>
                </c:pt>
                <c:pt idx="46887">
                  <c:v>9.3773999999999997</c:v>
                </c:pt>
                <c:pt idx="46888">
                  <c:v>9.3775999999999993</c:v>
                </c:pt>
                <c:pt idx="46889">
                  <c:v>9.3778000000000006</c:v>
                </c:pt>
                <c:pt idx="46890">
                  <c:v>9.3780000000000001</c:v>
                </c:pt>
                <c:pt idx="46891">
                  <c:v>9.3781999999999996</c:v>
                </c:pt>
                <c:pt idx="46892">
                  <c:v>9.3783999999999992</c:v>
                </c:pt>
                <c:pt idx="46893">
                  <c:v>9.3786000000000005</c:v>
                </c:pt>
                <c:pt idx="46894">
                  <c:v>9.3788</c:v>
                </c:pt>
                <c:pt idx="46895">
                  <c:v>9.3789999999999996</c:v>
                </c:pt>
                <c:pt idx="46896">
                  <c:v>9.3792000000000009</c:v>
                </c:pt>
                <c:pt idx="46897">
                  <c:v>9.3794000000000004</c:v>
                </c:pt>
                <c:pt idx="46898">
                  <c:v>9.3795999999999999</c:v>
                </c:pt>
                <c:pt idx="46899">
                  <c:v>9.3797999999999995</c:v>
                </c:pt>
                <c:pt idx="46900">
                  <c:v>9.3800000000000008</c:v>
                </c:pt>
                <c:pt idx="46901">
                  <c:v>9.3802000000000003</c:v>
                </c:pt>
                <c:pt idx="46902">
                  <c:v>9.3803999999999998</c:v>
                </c:pt>
                <c:pt idx="46903">
                  <c:v>9.3805999999999994</c:v>
                </c:pt>
                <c:pt idx="46904">
                  <c:v>9.3808000000000007</c:v>
                </c:pt>
                <c:pt idx="46905">
                  <c:v>9.3810000000000002</c:v>
                </c:pt>
                <c:pt idx="46906">
                  <c:v>9.3811999999999998</c:v>
                </c:pt>
                <c:pt idx="46907">
                  <c:v>9.3813999999999993</c:v>
                </c:pt>
                <c:pt idx="46908">
                  <c:v>9.3816000000000006</c:v>
                </c:pt>
                <c:pt idx="46909">
                  <c:v>9.3818000000000001</c:v>
                </c:pt>
                <c:pt idx="46910">
                  <c:v>9.3819999999999997</c:v>
                </c:pt>
                <c:pt idx="46911">
                  <c:v>9.3821999999999992</c:v>
                </c:pt>
                <c:pt idx="46912">
                  <c:v>9.3824000000000005</c:v>
                </c:pt>
                <c:pt idx="46913">
                  <c:v>9.3826000000000001</c:v>
                </c:pt>
                <c:pt idx="46914">
                  <c:v>9.3827999999999996</c:v>
                </c:pt>
                <c:pt idx="46915">
                  <c:v>9.3829999999999991</c:v>
                </c:pt>
                <c:pt idx="46916">
                  <c:v>9.3832000000000004</c:v>
                </c:pt>
                <c:pt idx="46917">
                  <c:v>9.3834</c:v>
                </c:pt>
                <c:pt idx="46918">
                  <c:v>9.3835999999999995</c:v>
                </c:pt>
                <c:pt idx="46919">
                  <c:v>9.3838000000000008</c:v>
                </c:pt>
                <c:pt idx="46920">
                  <c:v>9.3840000000000003</c:v>
                </c:pt>
                <c:pt idx="46921">
                  <c:v>9.3841999999999999</c:v>
                </c:pt>
                <c:pt idx="46922">
                  <c:v>9.3843999999999994</c:v>
                </c:pt>
                <c:pt idx="46923">
                  <c:v>9.3846000000000007</c:v>
                </c:pt>
                <c:pt idx="46924">
                  <c:v>9.3848000000000003</c:v>
                </c:pt>
                <c:pt idx="46925">
                  <c:v>9.3849999999999998</c:v>
                </c:pt>
                <c:pt idx="46926">
                  <c:v>9.3851999999999993</c:v>
                </c:pt>
                <c:pt idx="46927">
                  <c:v>9.3854000000000006</c:v>
                </c:pt>
                <c:pt idx="46928">
                  <c:v>9.3856000000000002</c:v>
                </c:pt>
                <c:pt idx="46929">
                  <c:v>9.3857999999999997</c:v>
                </c:pt>
                <c:pt idx="46930">
                  <c:v>9.3859999999999992</c:v>
                </c:pt>
                <c:pt idx="46931">
                  <c:v>9.3862000000000005</c:v>
                </c:pt>
                <c:pt idx="46932">
                  <c:v>9.3864000000000001</c:v>
                </c:pt>
                <c:pt idx="46933">
                  <c:v>9.3865999999999996</c:v>
                </c:pt>
                <c:pt idx="46934">
                  <c:v>9.3867999999999991</c:v>
                </c:pt>
                <c:pt idx="46935">
                  <c:v>9.3870000000000005</c:v>
                </c:pt>
                <c:pt idx="46936">
                  <c:v>9.3872</c:v>
                </c:pt>
                <c:pt idx="46937">
                  <c:v>9.3873999999999995</c:v>
                </c:pt>
                <c:pt idx="46938">
                  <c:v>9.3876000000000008</c:v>
                </c:pt>
                <c:pt idx="46939">
                  <c:v>9.3878000000000004</c:v>
                </c:pt>
                <c:pt idx="46940">
                  <c:v>9.3879999999999999</c:v>
                </c:pt>
                <c:pt idx="46941">
                  <c:v>9.3881999999999994</c:v>
                </c:pt>
                <c:pt idx="46942">
                  <c:v>9.3884000000000007</c:v>
                </c:pt>
                <c:pt idx="46943">
                  <c:v>9.3886000000000003</c:v>
                </c:pt>
                <c:pt idx="46944">
                  <c:v>9.3887999999999998</c:v>
                </c:pt>
                <c:pt idx="46945">
                  <c:v>9.3889999999999993</c:v>
                </c:pt>
                <c:pt idx="46946">
                  <c:v>9.3892000000000007</c:v>
                </c:pt>
                <c:pt idx="46947">
                  <c:v>9.3894000000000002</c:v>
                </c:pt>
                <c:pt idx="46948">
                  <c:v>9.3895999999999997</c:v>
                </c:pt>
                <c:pt idx="46949">
                  <c:v>9.3897999999999993</c:v>
                </c:pt>
                <c:pt idx="46950">
                  <c:v>9.39</c:v>
                </c:pt>
                <c:pt idx="46951">
                  <c:v>9.3902000000000001</c:v>
                </c:pt>
                <c:pt idx="46952">
                  <c:v>9.3903999999999996</c:v>
                </c:pt>
                <c:pt idx="46953">
                  <c:v>9.3905999999999992</c:v>
                </c:pt>
                <c:pt idx="46954">
                  <c:v>9.3908000000000005</c:v>
                </c:pt>
                <c:pt idx="46955">
                  <c:v>9.391</c:v>
                </c:pt>
                <c:pt idx="46956">
                  <c:v>9.3911999999999995</c:v>
                </c:pt>
                <c:pt idx="46957">
                  <c:v>9.3914000000000009</c:v>
                </c:pt>
                <c:pt idx="46958">
                  <c:v>9.3916000000000004</c:v>
                </c:pt>
                <c:pt idx="46959">
                  <c:v>9.3917999999999999</c:v>
                </c:pt>
                <c:pt idx="46960">
                  <c:v>9.3919999999999995</c:v>
                </c:pt>
                <c:pt idx="46961">
                  <c:v>9.3922000000000008</c:v>
                </c:pt>
                <c:pt idx="46962">
                  <c:v>9.3924000000000003</c:v>
                </c:pt>
                <c:pt idx="46963">
                  <c:v>9.3925999999999998</c:v>
                </c:pt>
                <c:pt idx="46964">
                  <c:v>9.3927999999999994</c:v>
                </c:pt>
                <c:pt idx="46965">
                  <c:v>9.3930000000000007</c:v>
                </c:pt>
                <c:pt idx="46966">
                  <c:v>9.3932000000000002</c:v>
                </c:pt>
                <c:pt idx="46967">
                  <c:v>9.3933999999999997</c:v>
                </c:pt>
                <c:pt idx="46968">
                  <c:v>9.3935999999999993</c:v>
                </c:pt>
                <c:pt idx="46969">
                  <c:v>9.3938000000000006</c:v>
                </c:pt>
                <c:pt idx="46970">
                  <c:v>9.3940000000000001</c:v>
                </c:pt>
                <c:pt idx="46971">
                  <c:v>9.3941999999999997</c:v>
                </c:pt>
                <c:pt idx="46972">
                  <c:v>9.3943999999999992</c:v>
                </c:pt>
                <c:pt idx="46973">
                  <c:v>9.3946000000000005</c:v>
                </c:pt>
                <c:pt idx="46974">
                  <c:v>9.3948</c:v>
                </c:pt>
                <c:pt idx="46975">
                  <c:v>9.3949999999999996</c:v>
                </c:pt>
                <c:pt idx="46976">
                  <c:v>9.3952000000000009</c:v>
                </c:pt>
                <c:pt idx="46977">
                  <c:v>9.3954000000000004</c:v>
                </c:pt>
                <c:pt idx="46978">
                  <c:v>9.3956</c:v>
                </c:pt>
                <c:pt idx="46979">
                  <c:v>9.3957999999999995</c:v>
                </c:pt>
                <c:pt idx="46980">
                  <c:v>9.3960000000000008</c:v>
                </c:pt>
                <c:pt idx="46981">
                  <c:v>9.3962000000000003</c:v>
                </c:pt>
                <c:pt idx="46982">
                  <c:v>9.3963999999999999</c:v>
                </c:pt>
                <c:pt idx="46983">
                  <c:v>9.3965999999999994</c:v>
                </c:pt>
                <c:pt idx="46984">
                  <c:v>9.3968000000000007</c:v>
                </c:pt>
                <c:pt idx="46985">
                  <c:v>9.3970000000000002</c:v>
                </c:pt>
                <c:pt idx="46986">
                  <c:v>9.3971999999999998</c:v>
                </c:pt>
                <c:pt idx="46987">
                  <c:v>9.3973999999999993</c:v>
                </c:pt>
                <c:pt idx="46988">
                  <c:v>9.3976000000000006</c:v>
                </c:pt>
                <c:pt idx="46989">
                  <c:v>9.3978000000000002</c:v>
                </c:pt>
                <c:pt idx="46990">
                  <c:v>9.3979999999999997</c:v>
                </c:pt>
                <c:pt idx="46991">
                  <c:v>9.3981999999999992</c:v>
                </c:pt>
                <c:pt idx="46992">
                  <c:v>9.3984000000000005</c:v>
                </c:pt>
                <c:pt idx="46993">
                  <c:v>9.3986000000000001</c:v>
                </c:pt>
                <c:pt idx="46994">
                  <c:v>9.3987999999999996</c:v>
                </c:pt>
                <c:pt idx="46995">
                  <c:v>9.3989999999999991</c:v>
                </c:pt>
                <c:pt idx="46996">
                  <c:v>9.3992000000000004</c:v>
                </c:pt>
                <c:pt idx="46997">
                  <c:v>9.3994</c:v>
                </c:pt>
                <c:pt idx="46998">
                  <c:v>9.3995999999999995</c:v>
                </c:pt>
                <c:pt idx="46999">
                  <c:v>9.3998000000000008</c:v>
                </c:pt>
                <c:pt idx="47000">
                  <c:v>9.4</c:v>
                </c:pt>
                <c:pt idx="47001">
                  <c:v>9.4001999999999999</c:v>
                </c:pt>
                <c:pt idx="47002">
                  <c:v>9.4003999999999994</c:v>
                </c:pt>
                <c:pt idx="47003">
                  <c:v>9.4006000000000007</c:v>
                </c:pt>
                <c:pt idx="47004">
                  <c:v>9.4008000000000003</c:v>
                </c:pt>
                <c:pt idx="47005">
                  <c:v>9.4009999999999998</c:v>
                </c:pt>
                <c:pt idx="47006">
                  <c:v>9.4011999999999993</c:v>
                </c:pt>
                <c:pt idx="47007">
                  <c:v>9.4014000000000006</c:v>
                </c:pt>
                <c:pt idx="47008">
                  <c:v>9.4016000000000002</c:v>
                </c:pt>
                <c:pt idx="47009">
                  <c:v>9.4017999999999997</c:v>
                </c:pt>
                <c:pt idx="47010">
                  <c:v>9.4019999999999992</c:v>
                </c:pt>
                <c:pt idx="47011">
                  <c:v>9.4022000000000006</c:v>
                </c:pt>
                <c:pt idx="47012">
                  <c:v>9.4024000000000001</c:v>
                </c:pt>
                <c:pt idx="47013">
                  <c:v>9.4025999999999996</c:v>
                </c:pt>
                <c:pt idx="47014">
                  <c:v>9.4027999999999992</c:v>
                </c:pt>
                <c:pt idx="47015">
                  <c:v>9.4030000000000005</c:v>
                </c:pt>
                <c:pt idx="47016">
                  <c:v>9.4032</c:v>
                </c:pt>
                <c:pt idx="47017">
                  <c:v>9.4033999999999995</c:v>
                </c:pt>
                <c:pt idx="47018">
                  <c:v>9.4036000000000008</c:v>
                </c:pt>
                <c:pt idx="47019">
                  <c:v>9.4038000000000004</c:v>
                </c:pt>
                <c:pt idx="47020">
                  <c:v>9.4039999999999999</c:v>
                </c:pt>
                <c:pt idx="47021">
                  <c:v>9.4041999999999994</c:v>
                </c:pt>
                <c:pt idx="47022">
                  <c:v>9.4044000000000008</c:v>
                </c:pt>
                <c:pt idx="47023">
                  <c:v>9.4046000000000003</c:v>
                </c:pt>
                <c:pt idx="47024">
                  <c:v>9.4047999999999998</c:v>
                </c:pt>
                <c:pt idx="47025">
                  <c:v>9.4049999999999994</c:v>
                </c:pt>
                <c:pt idx="47026">
                  <c:v>9.4052000000000007</c:v>
                </c:pt>
                <c:pt idx="47027">
                  <c:v>9.4054000000000002</c:v>
                </c:pt>
                <c:pt idx="47028">
                  <c:v>9.4055999999999997</c:v>
                </c:pt>
                <c:pt idx="47029">
                  <c:v>9.4057999999999993</c:v>
                </c:pt>
                <c:pt idx="47030">
                  <c:v>9.4060000000000006</c:v>
                </c:pt>
                <c:pt idx="47031">
                  <c:v>9.4062000000000001</c:v>
                </c:pt>
                <c:pt idx="47032">
                  <c:v>9.4063999999999997</c:v>
                </c:pt>
                <c:pt idx="47033">
                  <c:v>9.4065999999999992</c:v>
                </c:pt>
                <c:pt idx="47034">
                  <c:v>9.4068000000000005</c:v>
                </c:pt>
                <c:pt idx="47035">
                  <c:v>9.407</c:v>
                </c:pt>
                <c:pt idx="47036">
                  <c:v>9.4071999999999996</c:v>
                </c:pt>
                <c:pt idx="47037">
                  <c:v>9.4074000000000009</c:v>
                </c:pt>
                <c:pt idx="47038">
                  <c:v>9.4076000000000004</c:v>
                </c:pt>
                <c:pt idx="47039">
                  <c:v>9.4077999999999999</c:v>
                </c:pt>
                <c:pt idx="47040">
                  <c:v>9.4079999999999995</c:v>
                </c:pt>
                <c:pt idx="47041">
                  <c:v>9.4082000000000008</c:v>
                </c:pt>
                <c:pt idx="47042">
                  <c:v>9.4084000000000003</c:v>
                </c:pt>
                <c:pt idx="47043">
                  <c:v>9.4085999999999999</c:v>
                </c:pt>
                <c:pt idx="47044">
                  <c:v>9.4087999999999994</c:v>
                </c:pt>
                <c:pt idx="47045">
                  <c:v>9.4090000000000007</c:v>
                </c:pt>
                <c:pt idx="47046">
                  <c:v>9.4092000000000002</c:v>
                </c:pt>
                <c:pt idx="47047">
                  <c:v>9.4093999999999998</c:v>
                </c:pt>
                <c:pt idx="47048">
                  <c:v>9.4095999999999993</c:v>
                </c:pt>
                <c:pt idx="47049">
                  <c:v>9.4098000000000006</c:v>
                </c:pt>
                <c:pt idx="47050">
                  <c:v>9.41</c:v>
                </c:pt>
                <c:pt idx="47051">
                  <c:v>9.4101999999999997</c:v>
                </c:pt>
                <c:pt idx="47052">
                  <c:v>9.4103999999999992</c:v>
                </c:pt>
                <c:pt idx="47053">
                  <c:v>9.4106000000000005</c:v>
                </c:pt>
                <c:pt idx="47054">
                  <c:v>9.4108000000000001</c:v>
                </c:pt>
                <c:pt idx="47055">
                  <c:v>9.4109999999999996</c:v>
                </c:pt>
                <c:pt idx="47056">
                  <c:v>9.4111999999999991</c:v>
                </c:pt>
                <c:pt idx="47057">
                  <c:v>9.4114000000000004</c:v>
                </c:pt>
                <c:pt idx="47058">
                  <c:v>9.4116</c:v>
                </c:pt>
                <c:pt idx="47059">
                  <c:v>9.4117999999999995</c:v>
                </c:pt>
                <c:pt idx="47060">
                  <c:v>9.4120000000000008</c:v>
                </c:pt>
                <c:pt idx="47061">
                  <c:v>9.4122000000000003</c:v>
                </c:pt>
                <c:pt idx="47062">
                  <c:v>9.4123999999999999</c:v>
                </c:pt>
                <c:pt idx="47063">
                  <c:v>9.4125999999999994</c:v>
                </c:pt>
                <c:pt idx="47064">
                  <c:v>9.4128000000000007</c:v>
                </c:pt>
                <c:pt idx="47065">
                  <c:v>9.4130000000000003</c:v>
                </c:pt>
                <c:pt idx="47066">
                  <c:v>9.4131999999999998</c:v>
                </c:pt>
                <c:pt idx="47067">
                  <c:v>9.4133999999999993</c:v>
                </c:pt>
                <c:pt idx="47068">
                  <c:v>9.4136000000000006</c:v>
                </c:pt>
                <c:pt idx="47069">
                  <c:v>9.4138000000000002</c:v>
                </c:pt>
                <c:pt idx="47070">
                  <c:v>9.4139999999999997</c:v>
                </c:pt>
                <c:pt idx="47071">
                  <c:v>9.4141999999999992</c:v>
                </c:pt>
                <c:pt idx="47072">
                  <c:v>9.4144000000000005</c:v>
                </c:pt>
                <c:pt idx="47073">
                  <c:v>9.4146000000000001</c:v>
                </c:pt>
                <c:pt idx="47074">
                  <c:v>9.4147999999999996</c:v>
                </c:pt>
                <c:pt idx="47075">
                  <c:v>9.4149999999999991</c:v>
                </c:pt>
                <c:pt idx="47076">
                  <c:v>9.4152000000000005</c:v>
                </c:pt>
                <c:pt idx="47077">
                  <c:v>9.4154</c:v>
                </c:pt>
                <c:pt idx="47078">
                  <c:v>9.4155999999999995</c:v>
                </c:pt>
                <c:pt idx="47079">
                  <c:v>9.4158000000000008</c:v>
                </c:pt>
                <c:pt idx="47080">
                  <c:v>9.4160000000000004</c:v>
                </c:pt>
                <c:pt idx="47081">
                  <c:v>9.4161999999999999</c:v>
                </c:pt>
                <c:pt idx="47082">
                  <c:v>9.4163999999999994</c:v>
                </c:pt>
                <c:pt idx="47083">
                  <c:v>9.4166000000000007</c:v>
                </c:pt>
                <c:pt idx="47084">
                  <c:v>9.4168000000000003</c:v>
                </c:pt>
                <c:pt idx="47085">
                  <c:v>9.4169999999999998</c:v>
                </c:pt>
                <c:pt idx="47086">
                  <c:v>9.4171999999999993</c:v>
                </c:pt>
                <c:pt idx="47087">
                  <c:v>9.4174000000000007</c:v>
                </c:pt>
                <c:pt idx="47088">
                  <c:v>9.4176000000000002</c:v>
                </c:pt>
                <c:pt idx="47089">
                  <c:v>9.4177999999999997</c:v>
                </c:pt>
                <c:pt idx="47090">
                  <c:v>9.4179999999999993</c:v>
                </c:pt>
                <c:pt idx="47091">
                  <c:v>9.4182000000000006</c:v>
                </c:pt>
                <c:pt idx="47092">
                  <c:v>9.4184000000000001</c:v>
                </c:pt>
                <c:pt idx="47093">
                  <c:v>9.4185999999999996</c:v>
                </c:pt>
                <c:pt idx="47094">
                  <c:v>9.4187999999999992</c:v>
                </c:pt>
                <c:pt idx="47095">
                  <c:v>9.4190000000000005</c:v>
                </c:pt>
                <c:pt idx="47096">
                  <c:v>9.4192</c:v>
                </c:pt>
                <c:pt idx="47097">
                  <c:v>9.4193999999999996</c:v>
                </c:pt>
                <c:pt idx="47098">
                  <c:v>9.4196000000000009</c:v>
                </c:pt>
                <c:pt idx="47099">
                  <c:v>9.4198000000000004</c:v>
                </c:pt>
                <c:pt idx="47100">
                  <c:v>9.42</c:v>
                </c:pt>
                <c:pt idx="47101">
                  <c:v>9.4201999999999995</c:v>
                </c:pt>
                <c:pt idx="47102">
                  <c:v>9.4204000000000008</c:v>
                </c:pt>
                <c:pt idx="47103">
                  <c:v>9.4206000000000003</c:v>
                </c:pt>
                <c:pt idx="47104">
                  <c:v>9.4207999999999998</c:v>
                </c:pt>
                <c:pt idx="47105">
                  <c:v>9.4209999999999994</c:v>
                </c:pt>
                <c:pt idx="47106">
                  <c:v>9.4212000000000007</c:v>
                </c:pt>
                <c:pt idx="47107">
                  <c:v>9.4214000000000002</c:v>
                </c:pt>
                <c:pt idx="47108">
                  <c:v>9.4215999999999998</c:v>
                </c:pt>
                <c:pt idx="47109">
                  <c:v>9.4217999999999993</c:v>
                </c:pt>
                <c:pt idx="47110">
                  <c:v>9.4220000000000006</c:v>
                </c:pt>
                <c:pt idx="47111">
                  <c:v>9.4222000000000001</c:v>
                </c:pt>
                <c:pt idx="47112">
                  <c:v>9.4223999999999997</c:v>
                </c:pt>
                <c:pt idx="47113">
                  <c:v>9.4225999999999992</c:v>
                </c:pt>
                <c:pt idx="47114">
                  <c:v>9.4228000000000005</c:v>
                </c:pt>
                <c:pt idx="47115">
                  <c:v>9.423</c:v>
                </c:pt>
                <c:pt idx="47116">
                  <c:v>9.4231999999999996</c:v>
                </c:pt>
                <c:pt idx="47117">
                  <c:v>9.4234000000000009</c:v>
                </c:pt>
                <c:pt idx="47118">
                  <c:v>9.4236000000000004</c:v>
                </c:pt>
                <c:pt idx="47119">
                  <c:v>9.4238</c:v>
                </c:pt>
                <c:pt idx="47120">
                  <c:v>9.4239999999999995</c:v>
                </c:pt>
                <c:pt idx="47121">
                  <c:v>9.4242000000000008</c:v>
                </c:pt>
                <c:pt idx="47122">
                  <c:v>9.4244000000000003</c:v>
                </c:pt>
                <c:pt idx="47123">
                  <c:v>9.4245999999999999</c:v>
                </c:pt>
                <c:pt idx="47124">
                  <c:v>9.4247999999999994</c:v>
                </c:pt>
                <c:pt idx="47125">
                  <c:v>9.4250000000000007</c:v>
                </c:pt>
                <c:pt idx="47126">
                  <c:v>9.4252000000000002</c:v>
                </c:pt>
                <c:pt idx="47127">
                  <c:v>9.4253999999999998</c:v>
                </c:pt>
                <c:pt idx="47128">
                  <c:v>9.4255999999999993</c:v>
                </c:pt>
                <c:pt idx="47129">
                  <c:v>9.4258000000000006</c:v>
                </c:pt>
                <c:pt idx="47130">
                  <c:v>9.4260000000000002</c:v>
                </c:pt>
                <c:pt idx="47131">
                  <c:v>9.4261999999999997</c:v>
                </c:pt>
                <c:pt idx="47132">
                  <c:v>9.4263999999999992</c:v>
                </c:pt>
                <c:pt idx="47133">
                  <c:v>9.4266000000000005</c:v>
                </c:pt>
                <c:pt idx="47134">
                  <c:v>9.4268000000000001</c:v>
                </c:pt>
                <c:pt idx="47135">
                  <c:v>9.4269999999999996</c:v>
                </c:pt>
                <c:pt idx="47136">
                  <c:v>9.4271999999999991</c:v>
                </c:pt>
                <c:pt idx="47137">
                  <c:v>9.4274000000000004</c:v>
                </c:pt>
                <c:pt idx="47138">
                  <c:v>9.4276</c:v>
                </c:pt>
                <c:pt idx="47139">
                  <c:v>9.4277999999999995</c:v>
                </c:pt>
                <c:pt idx="47140">
                  <c:v>9.4280000000000008</c:v>
                </c:pt>
                <c:pt idx="47141">
                  <c:v>9.4282000000000004</c:v>
                </c:pt>
                <c:pt idx="47142">
                  <c:v>9.4283999999999999</c:v>
                </c:pt>
                <c:pt idx="47143">
                  <c:v>9.4285999999999994</c:v>
                </c:pt>
                <c:pt idx="47144">
                  <c:v>9.4288000000000007</c:v>
                </c:pt>
                <c:pt idx="47145">
                  <c:v>9.4290000000000003</c:v>
                </c:pt>
                <c:pt idx="47146">
                  <c:v>9.4291999999999998</c:v>
                </c:pt>
                <c:pt idx="47147">
                  <c:v>9.4293999999999993</c:v>
                </c:pt>
                <c:pt idx="47148">
                  <c:v>9.4296000000000006</c:v>
                </c:pt>
                <c:pt idx="47149">
                  <c:v>9.4298000000000002</c:v>
                </c:pt>
                <c:pt idx="47150">
                  <c:v>9.43</c:v>
                </c:pt>
                <c:pt idx="47151">
                  <c:v>9.4301999999999992</c:v>
                </c:pt>
                <c:pt idx="47152">
                  <c:v>9.4304000000000006</c:v>
                </c:pt>
                <c:pt idx="47153">
                  <c:v>9.4306000000000001</c:v>
                </c:pt>
                <c:pt idx="47154">
                  <c:v>9.4307999999999996</c:v>
                </c:pt>
                <c:pt idx="47155">
                  <c:v>9.4309999999999992</c:v>
                </c:pt>
                <c:pt idx="47156">
                  <c:v>9.4312000000000005</c:v>
                </c:pt>
                <c:pt idx="47157">
                  <c:v>9.4314</c:v>
                </c:pt>
                <c:pt idx="47158">
                  <c:v>9.4315999999999995</c:v>
                </c:pt>
                <c:pt idx="47159">
                  <c:v>9.4318000000000008</c:v>
                </c:pt>
                <c:pt idx="47160">
                  <c:v>9.4320000000000004</c:v>
                </c:pt>
                <c:pt idx="47161">
                  <c:v>9.4321999999999999</c:v>
                </c:pt>
                <c:pt idx="47162">
                  <c:v>9.4323999999999995</c:v>
                </c:pt>
                <c:pt idx="47163">
                  <c:v>9.4326000000000008</c:v>
                </c:pt>
                <c:pt idx="47164">
                  <c:v>9.4328000000000003</c:v>
                </c:pt>
                <c:pt idx="47165">
                  <c:v>9.4329999999999998</c:v>
                </c:pt>
                <c:pt idx="47166">
                  <c:v>9.4331999999999994</c:v>
                </c:pt>
                <c:pt idx="47167">
                  <c:v>9.4334000000000007</c:v>
                </c:pt>
                <c:pt idx="47168">
                  <c:v>9.4336000000000002</c:v>
                </c:pt>
                <c:pt idx="47169">
                  <c:v>9.4337999999999997</c:v>
                </c:pt>
                <c:pt idx="47170">
                  <c:v>9.4339999999999993</c:v>
                </c:pt>
                <c:pt idx="47171">
                  <c:v>9.4342000000000006</c:v>
                </c:pt>
                <c:pt idx="47172">
                  <c:v>9.4344000000000001</c:v>
                </c:pt>
                <c:pt idx="47173">
                  <c:v>9.4345999999999997</c:v>
                </c:pt>
                <c:pt idx="47174">
                  <c:v>9.4347999999999992</c:v>
                </c:pt>
                <c:pt idx="47175">
                  <c:v>9.4350000000000005</c:v>
                </c:pt>
                <c:pt idx="47176">
                  <c:v>9.4352</c:v>
                </c:pt>
                <c:pt idx="47177">
                  <c:v>9.4353999999999996</c:v>
                </c:pt>
                <c:pt idx="47178">
                  <c:v>9.4356000000000009</c:v>
                </c:pt>
                <c:pt idx="47179">
                  <c:v>9.4358000000000004</c:v>
                </c:pt>
                <c:pt idx="47180">
                  <c:v>9.4359999999999999</c:v>
                </c:pt>
                <c:pt idx="47181">
                  <c:v>9.4361999999999995</c:v>
                </c:pt>
                <c:pt idx="47182">
                  <c:v>9.4364000000000008</c:v>
                </c:pt>
                <c:pt idx="47183">
                  <c:v>9.4366000000000003</c:v>
                </c:pt>
                <c:pt idx="47184">
                  <c:v>9.4367999999999999</c:v>
                </c:pt>
                <c:pt idx="47185">
                  <c:v>9.4369999999999994</c:v>
                </c:pt>
                <c:pt idx="47186">
                  <c:v>9.4372000000000007</c:v>
                </c:pt>
                <c:pt idx="47187">
                  <c:v>9.4374000000000002</c:v>
                </c:pt>
                <c:pt idx="47188">
                  <c:v>9.4375999999999998</c:v>
                </c:pt>
                <c:pt idx="47189">
                  <c:v>9.4377999999999993</c:v>
                </c:pt>
                <c:pt idx="47190">
                  <c:v>9.4380000000000006</c:v>
                </c:pt>
                <c:pt idx="47191">
                  <c:v>9.4382000000000001</c:v>
                </c:pt>
                <c:pt idx="47192">
                  <c:v>9.4383999999999997</c:v>
                </c:pt>
                <c:pt idx="47193">
                  <c:v>9.4385999999999992</c:v>
                </c:pt>
                <c:pt idx="47194">
                  <c:v>9.4388000000000005</c:v>
                </c:pt>
                <c:pt idx="47195">
                  <c:v>9.4390000000000001</c:v>
                </c:pt>
                <c:pt idx="47196">
                  <c:v>9.4391999999999996</c:v>
                </c:pt>
                <c:pt idx="47197">
                  <c:v>9.4393999999999991</c:v>
                </c:pt>
                <c:pt idx="47198">
                  <c:v>9.4396000000000004</c:v>
                </c:pt>
                <c:pt idx="47199">
                  <c:v>9.4398</c:v>
                </c:pt>
                <c:pt idx="47200">
                  <c:v>9.44</c:v>
                </c:pt>
                <c:pt idx="47201">
                  <c:v>9.4402000000000008</c:v>
                </c:pt>
                <c:pt idx="47202">
                  <c:v>9.4404000000000003</c:v>
                </c:pt>
                <c:pt idx="47203">
                  <c:v>9.4405999999999999</c:v>
                </c:pt>
                <c:pt idx="47204">
                  <c:v>9.4407999999999994</c:v>
                </c:pt>
                <c:pt idx="47205">
                  <c:v>9.4410000000000007</c:v>
                </c:pt>
                <c:pt idx="47206">
                  <c:v>9.4412000000000003</c:v>
                </c:pt>
                <c:pt idx="47207">
                  <c:v>9.4413999999999998</c:v>
                </c:pt>
                <c:pt idx="47208">
                  <c:v>9.4415999999999993</c:v>
                </c:pt>
                <c:pt idx="47209">
                  <c:v>9.4418000000000006</c:v>
                </c:pt>
                <c:pt idx="47210">
                  <c:v>9.4420000000000002</c:v>
                </c:pt>
                <c:pt idx="47211">
                  <c:v>9.4421999999999997</c:v>
                </c:pt>
                <c:pt idx="47212">
                  <c:v>9.4423999999999992</c:v>
                </c:pt>
                <c:pt idx="47213">
                  <c:v>9.4426000000000005</c:v>
                </c:pt>
                <c:pt idx="47214">
                  <c:v>9.4428000000000001</c:v>
                </c:pt>
                <c:pt idx="47215">
                  <c:v>9.4429999999999996</c:v>
                </c:pt>
                <c:pt idx="47216">
                  <c:v>9.4431999999999992</c:v>
                </c:pt>
                <c:pt idx="47217">
                  <c:v>9.4434000000000005</c:v>
                </c:pt>
                <c:pt idx="47218">
                  <c:v>9.4436</c:v>
                </c:pt>
                <c:pt idx="47219">
                  <c:v>9.4437999999999995</c:v>
                </c:pt>
                <c:pt idx="47220">
                  <c:v>9.4440000000000008</c:v>
                </c:pt>
                <c:pt idx="47221">
                  <c:v>9.4442000000000004</c:v>
                </c:pt>
                <c:pt idx="47222">
                  <c:v>9.4443999999999999</c:v>
                </c:pt>
                <c:pt idx="47223">
                  <c:v>9.4445999999999994</c:v>
                </c:pt>
                <c:pt idx="47224">
                  <c:v>9.4448000000000008</c:v>
                </c:pt>
                <c:pt idx="47225">
                  <c:v>9.4450000000000003</c:v>
                </c:pt>
                <c:pt idx="47226">
                  <c:v>9.4451999999999998</c:v>
                </c:pt>
                <c:pt idx="47227">
                  <c:v>9.4453999999999994</c:v>
                </c:pt>
                <c:pt idx="47228">
                  <c:v>9.4456000000000007</c:v>
                </c:pt>
                <c:pt idx="47229">
                  <c:v>9.4458000000000002</c:v>
                </c:pt>
                <c:pt idx="47230">
                  <c:v>9.4459999999999997</c:v>
                </c:pt>
                <c:pt idx="47231">
                  <c:v>9.4461999999999993</c:v>
                </c:pt>
                <c:pt idx="47232">
                  <c:v>9.4464000000000006</c:v>
                </c:pt>
                <c:pt idx="47233">
                  <c:v>9.4466000000000001</c:v>
                </c:pt>
                <c:pt idx="47234">
                  <c:v>9.4467999999999996</c:v>
                </c:pt>
                <c:pt idx="47235">
                  <c:v>9.4469999999999992</c:v>
                </c:pt>
                <c:pt idx="47236">
                  <c:v>9.4472000000000005</c:v>
                </c:pt>
                <c:pt idx="47237">
                  <c:v>9.4474</c:v>
                </c:pt>
                <c:pt idx="47238">
                  <c:v>9.4475999999999996</c:v>
                </c:pt>
                <c:pt idx="47239">
                  <c:v>9.4478000000000009</c:v>
                </c:pt>
                <c:pt idx="47240">
                  <c:v>9.4480000000000004</c:v>
                </c:pt>
                <c:pt idx="47241">
                  <c:v>9.4481999999999999</c:v>
                </c:pt>
                <c:pt idx="47242">
                  <c:v>9.4483999999999995</c:v>
                </c:pt>
                <c:pt idx="47243">
                  <c:v>9.4486000000000008</c:v>
                </c:pt>
                <c:pt idx="47244">
                  <c:v>9.4488000000000003</c:v>
                </c:pt>
                <c:pt idx="47245">
                  <c:v>9.4489999999999998</c:v>
                </c:pt>
                <c:pt idx="47246">
                  <c:v>9.4491999999999994</c:v>
                </c:pt>
                <c:pt idx="47247">
                  <c:v>9.4494000000000007</c:v>
                </c:pt>
                <c:pt idx="47248">
                  <c:v>9.4496000000000002</c:v>
                </c:pt>
                <c:pt idx="47249">
                  <c:v>9.4497999999999998</c:v>
                </c:pt>
                <c:pt idx="47250">
                  <c:v>9.4499999999999993</c:v>
                </c:pt>
                <c:pt idx="47251">
                  <c:v>9.4502000000000006</c:v>
                </c:pt>
                <c:pt idx="47252">
                  <c:v>9.4504000000000001</c:v>
                </c:pt>
                <c:pt idx="47253">
                  <c:v>9.4505999999999997</c:v>
                </c:pt>
                <c:pt idx="47254">
                  <c:v>9.4507999999999992</c:v>
                </c:pt>
                <c:pt idx="47255">
                  <c:v>9.4510000000000005</c:v>
                </c:pt>
                <c:pt idx="47256">
                  <c:v>9.4512</c:v>
                </c:pt>
                <c:pt idx="47257">
                  <c:v>9.4513999999999996</c:v>
                </c:pt>
                <c:pt idx="47258">
                  <c:v>9.4515999999999991</c:v>
                </c:pt>
                <c:pt idx="47259">
                  <c:v>9.4518000000000004</c:v>
                </c:pt>
                <c:pt idx="47260">
                  <c:v>9.452</c:v>
                </c:pt>
                <c:pt idx="47261">
                  <c:v>9.4521999999999995</c:v>
                </c:pt>
                <c:pt idx="47262">
                  <c:v>9.4524000000000008</c:v>
                </c:pt>
                <c:pt idx="47263">
                  <c:v>9.4526000000000003</c:v>
                </c:pt>
                <c:pt idx="47264">
                  <c:v>9.4527999999999999</c:v>
                </c:pt>
                <c:pt idx="47265">
                  <c:v>9.4529999999999994</c:v>
                </c:pt>
                <c:pt idx="47266">
                  <c:v>9.4532000000000007</c:v>
                </c:pt>
                <c:pt idx="47267">
                  <c:v>9.4534000000000002</c:v>
                </c:pt>
                <c:pt idx="47268">
                  <c:v>9.4535999999999998</c:v>
                </c:pt>
                <c:pt idx="47269">
                  <c:v>9.4537999999999993</c:v>
                </c:pt>
                <c:pt idx="47270">
                  <c:v>9.4540000000000006</c:v>
                </c:pt>
                <c:pt idx="47271">
                  <c:v>9.4542000000000002</c:v>
                </c:pt>
                <c:pt idx="47272">
                  <c:v>9.4543999999999997</c:v>
                </c:pt>
                <c:pt idx="47273">
                  <c:v>9.4545999999999992</c:v>
                </c:pt>
                <c:pt idx="47274">
                  <c:v>9.4548000000000005</c:v>
                </c:pt>
                <c:pt idx="47275">
                  <c:v>9.4550000000000001</c:v>
                </c:pt>
                <c:pt idx="47276">
                  <c:v>9.4551999999999996</c:v>
                </c:pt>
                <c:pt idx="47277">
                  <c:v>9.4553999999999991</c:v>
                </c:pt>
                <c:pt idx="47278">
                  <c:v>9.4556000000000004</c:v>
                </c:pt>
                <c:pt idx="47279">
                  <c:v>9.4558</c:v>
                </c:pt>
                <c:pt idx="47280">
                  <c:v>9.4559999999999995</c:v>
                </c:pt>
                <c:pt idx="47281">
                  <c:v>9.4562000000000008</c:v>
                </c:pt>
                <c:pt idx="47282">
                  <c:v>9.4564000000000004</c:v>
                </c:pt>
                <c:pt idx="47283">
                  <c:v>9.4565999999999999</c:v>
                </c:pt>
                <c:pt idx="47284">
                  <c:v>9.4567999999999994</c:v>
                </c:pt>
                <c:pt idx="47285">
                  <c:v>9.4570000000000007</c:v>
                </c:pt>
                <c:pt idx="47286">
                  <c:v>9.4572000000000003</c:v>
                </c:pt>
                <c:pt idx="47287">
                  <c:v>9.4573999999999998</c:v>
                </c:pt>
                <c:pt idx="47288">
                  <c:v>9.4575999999999993</c:v>
                </c:pt>
                <c:pt idx="47289">
                  <c:v>9.4578000000000007</c:v>
                </c:pt>
                <c:pt idx="47290">
                  <c:v>9.4580000000000002</c:v>
                </c:pt>
                <c:pt idx="47291">
                  <c:v>9.4581999999999997</c:v>
                </c:pt>
                <c:pt idx="47292">
                  <c:v>9.4583999999999993</c:v>
                </c:pt>
                <c:pt idx="47293">
                  <c:v>9.4586000000000006</c:v>
                </c:pt>
                <c:pt idx="47294">
                  <c:v>9.4588000000000001</c:v>
                </c:pt>
                <c:pt idx="47295">
                  <c:v>9.4589999999999996</c:v>
                </c:pt>
                <c:pt idx="47296">
                  <c:v>9.4591999999999992</c:v>
                </c:pt>
                <c:pt idx="47297">
                  <c:v>9.4594000000000005</c:v>
                </c:pt>
                <c:pt idx="47298">
                  <c:v>9.4596</c:v>
                </c:pt>
                <c:pt idx="47299">
                  <c:v>9.4597999999999995</c:v>
                </c:pt>
                <c:pt idx="47300">
                  <c:v>9.4600000000000009</c:v>
                </c:pt>
                <c:pt idx="47301">
                  <c:v>9.4602000000000004</c:v>
                </c:pt>
                <c:pt idx="47302">
                  <c:v>9.4603999999999999</c:v>
                </c:pt>
                <c:pt idx="47303">
                  <c:v>9.4605999999999995</c:v>
                </c:pt>
                <c:pt idx="47304">
                  <c:v>9.4608000000000008</c:v>
                </c:pt>
                <c:pt idx="47305">
                  <c:v>9.4610000000000003</c:v>
                </c:pt>
                <c:pt idx="47306">
                  <c:v>9.4611999999999998</c:v>
                </c:pt>
                <c:pt idx="47307">
                  <c:v>9.4613999999999994</c:v>
                </c:pt>
                <c:pt idx="47308">
                  <c:v>9.4616000000000007</c:v>
                </c:pt>
                <c:pt idx="47309">
                  <c:v>9.4618000000000002</c:v>
                </c:pt>
                <c:pt idx="47310">
                  <c:v>9.4619999999999997</c:v>
                </c:pt>
                <c:pt idx="47311">
                  <c:v>9.4621999999999993</c:v>
                </c:pt>
                <c:pt idx="47312">
                  <c:v>9.4624000000000006</c:v>
                </c:pt>
                <c:pt idx="47313">
                  <c:v>9.4626000000000001</c:v>
                </c:pt>
                <c:pt idx="47314">
                  <c:v>9.4627999999999997</c:v>
                </c:pt>
                <c:pt idx="47315">
                  <c:v>9.4629999999999992</c:v>
                </c:pt>
                <c:pt idx="47316">
                  <c:v>9.4632000000000005</c:v>
                </c:pt>
                <c:pt idx="47317">
                  <c:v>9.4634</c:v>
                </c:pt>
                <c:pt idx="47318">
                  <c:v>9.4635999999999996</c:v>
                </c:pt>
                <c:pt idx="47319">
                  <c:v>9.4638000000000009</c:v>
                </c:pt>
                <c:pt idx="47320">
                  <c:v>9.4640000000000004</c:v>
                </c:pt>
                <c:pt idx="47321">
                  <c:v>9.4641999999999999</c:v>
                </c:pt>
                <c:pt idx="47322">
                  <c:v>9.4643999999999995</c:v>
                </c:pt>
                <c:pt idx="47323">
                  <c:v>9.4646000000000008</c:v>
                </c:pt>
                <c:pt idx="47324">
                  <c:v>9.4648000000000003</c:v>
                </c:pt>
                <c:pt idx="47325">
                  <c:v>9.4649999999999999</c:v>
                </c:pt>
                <c:pt idx="47326">
                  <c:v>9.4651999999999994</c:v>
                </c:pt>
                <c:pt idx="47327">
                  <c:v>9.4654000000000007</c:v>
                </c:pt>
                <c:pt idx="47328">
                  <c:v>9.4656000000000002</c:v>
                </c:pt>
                <c:pt idx="47329">
                  <c:v>9.4657999999999998</c:v>
                </c:pt>
                <c:pt idx="47330">
                  <c:v>9.4659999999999993</c:v>
                </c:pt>
                <c:pt idx="47331">
                  <c:v>9.4662000000000006</c:v>
                </c:pt>
                <c:pt idx="47332">
                  <c:v>9.4664000000000001</c:v>
                </c:pt>
                <c:pt idx="47333">
                  <c:v>9.4665999999999997</c:v>
                </c:pt>
                <c:pt idx="47334">
                  <c:v>9.4667999999999992</c:v>
                </c:pt>
                <c:pt idx="47335">
                  <c:v>9.4670000000000005</c:v>
                </c:pt>
                <c:pt idx="47336">
                  <c:v>9.4672000000000001</c:v>
                </c:pt>
                <c:pt idx="47337">
                  <c:v>9.4673999999999996</c:v>
                </c:pt>
                <c:pt idx="47338">
                  <c:v>9.4675999999999991</c:v>
                </c:pt>
                <c:pt idx="47339">
                  <c:v>9.4678000000000004</c:v>
                </c:pt>
                <c:pt idx="47340">
                  <c:v>9.468</c:v>
                </c:pt>
                <c:pt idx="47341">
                  <c:v>9.4681999999999995</c:v>
                </c:pt>
                <c:pt idx="47342">
                  <c:v>9.4684000000000008</c:v>
                </c:pt>
                <c:pt idx="47343">
                  <c:v>9.4686000000000003</c:v>
                </c:pt>
                <c:pt idx="47344">
                  <c:v>9.4687999999999999</c:v>
                </c:pt>
                <c:pt idx="47345">
                  <c:v>9.4689999999999994</c:v>
                </c:pt>
                <c:pt idx="47346">
                  <c:v>9.4692000000000007</c:v>
                </c:pt>
                <c:pt idx="47347">
                  <c:v>9.4694000000000003</c:v>
                </c:pt>
                <c:pt idx="47348">
                  <c:v>9.4695999999999998</c:v>
                </c:pt>
                <c:pt idx="47349">
                  <c:v>9.4697999999999993</c:v>
                </c:pt>
                <c:pt idx="47350">
                  <c:v>9.4700000000000006</c:v>
                </c:pt>
                <c:pt idx="47351">
                  <c:v>9.4702000000000002</c:v>
                </c:pt>
                <c:pt idx="47352">
                  <c:v>9.4703999999999997</c:v>
                </c:pt>
                <c:pt idx="47353">
                  <c:v>9.4705999999999992</c:v>
                </c:pt>
                <c:pt idx="47354">
                  <c:v>9.4708000000000006</c:v>
                </c:pt>
                <c:pt idx="47355">
                  <c:v>9.4710000000000001</c:v>
                </c:pt>
                <c:pt idx="47356">
                  <c:v>9.4711999999999996</c:v>
                </c:pt>
                <c:pt idx="47357">
                  <c:v>9.4713999999999992</c:v>
                </c:pt>
                <c:pt idx="47358">
                  <c:v>9.4716000000000005</c:v>
                </c:pt>
                <c:pt idx="47359">
                  <c:v>9.4718</c:v>
                </c:pt>
                <c:pt idx="47360">
                  <c:v>9.4719999999999995</c:v>
                </c:pt>
                <c:pt idx="47361">
                  <c:v>9.4722000000000008</c:v>
                </c:pt>
                <c:pt idx="47362">
                  <c:v>9.4724000000000004</c:v>
                </c:pt>
                <c:pt idx="47363">
                  <c:v>9.4725999999999999</c:v>
                </c:pt>
                <c:pt idx="47364">
                  <c:v>9.4727999999999994</c:v>
                </c:pt>
                <c:pt idx="47365">
                  <c:v>9.4730000000000008</c:v>
                </c:pt>
                <c:pt idx="47366">
                  <c:v>9.4732000000000003</c:v>
                </c:pt>
                <c:pt idx="47367">
                  <c:v>9.4733999999999998</c:v>
                </c:pt>
                <c:pt idx="47368">
                  <c:v>9.4735999999999994</c:v>
                </c:pt>
                <c:pt idx="47369">
                  <c:v>9.4738000000000007</c:v>
                </c:pt>
                <c:pt idx="47370">
                  <c:v>9.4740000000000002</c:v>
                </c:pt>
                <c:pt idx="47371">
                  <c:v>9.4741999999999997</c:v>
                </c:pt>
                <c:pt idx="47372">
                  <c:v>9.4743999999999993</c:v>
                </c:pt>
                <c:pt idx="47373">
                  <c:v>9.4746000000000006</c:v>
                </c:pt>
                <c:pt idx="47374">
                  <c:v>9.4748000000000001</c:v>
                </c:pt>
                <c:pt idx="47375">
                  <c:v>9.4749999999999996</c:v>
                </c:pt>
                <c:pt idx="47376">
                  <c:v>9.4751999999999992</c:v>
                </c:pt>
                <c:pt idx="47377">
                  <c:v>9.4754000000000005</c:v>
                </c:pt>
                <c:pt idx="47378">
                  <c:v>9.4756</c:v>
                </c:pt>
                <c:pt idx="47379">
                  <c:v>9.4757999999999996</c:v>
                </c:pt>
                <c:pt idx="47380">
                  <c:v>9.4760000000000009</c:v>
                </c:pt>
                <c:pt idx="47381">
                  <c:v>9.4762000000000004</c:v>
                </c:pt>
                <c:pt idx="47382">
                  <c:v>9.4763999999999999</c:v>
                </c:pt>
                <c:pt idx="47383">
                  <c:v>9.4765999999999995</c:v>
                </c:pt>
                <c:pt idx="47384">
                  <c:v>9.4768000000000008</c:v>
                </c:pt>
                <c:pt idx="47385">
                  <c:v>9.4770000000000003</c:v>
                </c:pt>
                <c:pt idx="47386">
                  <c:v>9.4771999999999998</c:v>
                </c:pt>
                <c:pt idx="47387">
                  <c:v>9.4773999999999994</c:v>
                </c:pt>
                <c:pt idx="47388">
                  <c:v>9.4776000000000007</c:v>
                </c:pt>
                <c:pt idx="47389">
                  <c:v>9.4778000000000002</c:v>
                </c:pt>
                <c:pt idx="47390">
                  <c:v>9.4779999999999998</c:v>
                </c:pt>
                <c:pt idx="47391">
                  <c:v>9.4781999999999993</c:v>
                </c:pt>
                <c:pt idx="47392">
                  <c:v>9.4784000000000006</c:v>
                </c:pt>
                <c:pt idx="47393">
                  <c:v>9.4786000000000001</c:v>
                </c:pt>
                <c:pt idx="47394">
                  <c:v>9.4787999999999997</c:v>
                </c:pt>
                <c:pt idx="47395">
                  <c:v>9.4789999999999992</c:v>
                </c:pt>
                <c:pt idx="47396">
                  <c:v>9.4792000000000005</c:v>
                </c:pt>
                <c:pt idx="47397">
                  <c:v>9.4794</c:v>
                </c:pt>
                <c:pt idx="47398">
                  <c:v>9.4795999999999996</c:v>
                </c:pt>
                <c:pt idx="47399">
                  <c:v>9.4797999999999991</c:v>
                </c:pt>
                <c:pt idx="47400">
                  <c:v>9.48</c:v>
                </c:pt>
                <c:pt idx="47401">
                  <c:v>9.4802</c:v>
                </c:pt>
                <c:pt idx="47402">
                  <c:v>9.4803999999999995</c:v>
                </c:pt>
                <c:pt idx="47403">
                  <c:v>9.4806000000000008</c:v>
                </c:pt>
                <c:pt idx="47404">
                  <c:v>9.4808000000000003</c:v>
                </c:pt>
                <c:pt idx="47405">
                  <c:v>9.4809999999999999</c:v>
                </c:pt>
                <c:pt idx="47406">
                  <c:v>9.4811999999999994</c:v>
                </c:pt>
                <c:pt idx="47407">
                  <c:v>9.4814000000000007</c:v>
                </c:pt>
                <c:pt idx="47408">
                  <c:v>9.4816000000000003</c:v>
                </c:pt>
                <c:pt idx="47409">
                  <c:v>9.4817999999999998</c:v>
                </c:pt>
                <c:pt idx="47410">
                  <c:v>9.4819999999999993</c:v>
                </c:pt>
                <c:pt idx="47411">
                  <c:v>9.4822000000000006</c:v>
                </c:pt>
                <c:pt idx="47412">
                  <c:v>9.4824000000000002</c:v>
                </c:pt>
                <c:pt idx="47413">
                  <c:v>9.4825999999999997</c:v>
                </c:pt>
                <c:pt idx="47414">
                  <c:v>9.4827999999999992</c:v>
                </c:pt>
                <c:pt idx="47415">
                  <c:v>9.4830000000000005</c:v>
                </c:pt>
                <c:pt idx="47416">
                  <c:v>9.4832000000000001</c:v>
                </c:pt>
                <c:pt idx="47417">
                  <c:v>9.4833999999999996</c:v>
                </c:pt>
                <c:pt idx="47418">
                  <c:v>9.4835999999999991</c:v>
                </c:pt>
                <c:pt idx="47419">
                  <c:v>9.4838000000000005</c:v>
                </c:pt>
                <c:pt idx="47420">
                  <c:v>9.484</c:v>
                </c:pt>
                <c:pt idx="47421">
                  <c:v>9.4841999999999995</c:v>
                </c:pt>
                <c:pt idx="47422">
                  <c:v>9.4844000000000008</c:v>
                </c:pt>
                <c:pt idx="47423">
                  <c:v>9.4846000000000004</c:v>
                </c:pt>
                <c:pt idx="47424">
                  <c:v>9.4847999999999999</c:v>
                </c:pt>
                <c:pt idx="47425">
                  <c:v>9.4849999999999994</c:v>
                </c:pt>
                <c:pt idx="47426">
                  <c:v>9.4852000000000007</c:v>
                </c:pt>
                <c:pt idx="47427">
                  <c:v>9.4854000000000003</c:v>
                </c:pt>
                <c:pt idx="47428">
                  <c:v>9.4855999999999998</c:v>
                </c:pt>
                <c:pt idx="47429">
                  <c:v>9.4857999999999993</c:v>
                </c:pt>
                <c:pt idx="47430">
                  <c:v>9.4860000000000007</c:v>
                </c:pt>
                <c:pt idx="47431">
                  <c:v>9.4862000000000002</c:v>
                </c:pt>
                <c:pt idx="47432">
                  <c:v>9.4863999999999997</c:v>
                </c:pt>
                <c:pt idx="47433">
                  <c:v>9.4865999999999993</c:v>
                </c:pt>
                <c:pt idx="47434">
                  <c:v>9.4868000000000006</c:v>
                </c:pt>
                <c:pt idx="47435">
                  <c:v>9.4870000000000001</c:v>
                </c:pt>
                <c:pt idx="47436">
                  <c:v>9.4871999999999996</c:v>
                </c:pt>
                <c:pt idx="47437">
                  <c:v>9.4873999999999992</c:v>
                </c:pt>
                <c:pt idx="47438">
                  <c:v>9.4876000000000005</c:v>
                </c:pt>
                <c:pt idx="47439">
                  <c:v>9.4878</c:v>
                </c:pt>
                <c:pt idx="47440">
                  <c:v>9.4879999999999995</c:v>
                </c:pt>
                <c:pt idx="47441">
                  <c:v>9.4882000000000009</c:v>
                </c:pt>
                <c:pt idx="47442">
                  <c:v>9.4884000000000004</c:v>
                </c:pt>
                <c:pt idx="47443">
                  <c:v>9.4885999999999999</c:v>
                </c:pt>
                <c:pt idx="47444">
                  <c:v>9.4887999999999995</c:v>
                </c:pt>
                <c:pt idx="47445">
                  <c:v>9.4890000000000008</c:v>
                </c:pt>
                <c:pt idx="47446">
                  <c:v>9.4892000000000003</c:v>
                </c:pt>
                <c:pt idx="47447">
                  <c:v>9.4893999999999998</c:v>
                </c:pt>
                <c:pt idx="47448">
                  <c:v>9.4895999999999994</c:v>
                </c:pt>
                <c:pt idx="47449">
                  <c:v>9.4898000000000007</c:v>
                </c:pt>
                <c:pt idx="47450">
                  <c:v>9.49</c:v>
                </c:pt>
                <c:pt idx="47451">
                  <c:v>9.4901999999999997</c:v>
                </c:pt>
                <c:pt idx="47452">
                  <c:v>9.4903999999999993</c:v>
                </c:pt>
                <c:pt idx="47453">
                  <c:v>9.4906000000000006</c:v>
                </c:pt>
                <c:pt idx="47454">
                  <c:v>9.4908000000000001</c:v>
                </c:pt>
                <c:pt idx="47455">
                  <c:v>9.4909999999999997</c:v>
                </c:pt>
                <c:pt idx="47456">
                  <c:v>9.4911999999999992</c:v>
                </c:pt>
                <c:pt idx="47457">
                  <c:v>9.4914000000000005</c:v>
                </c:pt>
                <c:pt idx="47458">
                  <c:v>9.4916</c:v>
                </c:pt>
                <c:pt idx="47459">
                  <c:v>9.4917999999999996</c:v>
                </c:pt>
                <c:pt idx="47460">
                  <c:v>9.4920000000000009</c:v>
                </c:pt>
                <c:pt idx="47461">
                  <c:v>9.4922000000000004</c:v>
                </c:pt>
                <c:pt idx="47462">
                  <c:v>9.4923999999999999</c:v>
                </c:pt>
                <c:pt idx="47463">
                  <c:v>9.4925999999999995</c:v>
                </c:pt>
                <c:pt idx="47464">
                  <c:v>9.4928000000000008</c:v>
                </c:pt>
                <c:pt idx="47465">
                  <c:v>9.4930000000000003</c:v>
                </c:pt>
                <c:pt idx="47466">
                  <c:v>9.4931999999999999</c:v>
                </c:pt>
                <c:pt idx="47467">
                  <c:v>9.4933999999999994</c:v>
                </c:pt>
                <c:pt idx="47468">
                  <c:v>9.4936000000000007</c:v>
                </c:pt>
                <c:pt idx="47469">
                  <c:v>9.4938000000000002</c:v>
                </c:pt>
                <c:pt idx="47470">
                  <c:v>9.4939999999999998</c:v>
                </c:pt>
                <c:pt idx="47471">
                  <c:v>9.4941999999999993</c:v>
                </c:pt>
                <c:pt idx="47472">
                  <c:v>9.4944000000000006</c:v>
                </c:pt>
                <c:pt idx="47473">
                  <c:v>9.4946000000000002</c:v>
                </c:pt>
                <c:pt idx="47474">
                  <c:v>9.4947999999999997</c:v>
                </c:pt>
                <c:pt idx="47475">
                  <c:v>9.4949999999999992</c:v>
                </c:pt>
                <c:pt idx="47476">
                  <c:v>9.4952000000000005</c:v>
                </c:pt>
                <c:pt idx="47477">
                  <c:v>9.4954000000000001</c:v>
                </c:pt>
                <c:pt idx="47478">
                  <c:v>9.4955999999999996</c:v>
                </c:pt>
                <c:pt idx="47479">
                  <c:v>9.4957999999999991</c:v>
                </c:pt>
                <c:pt idx="47480">
                  <c:v>9.4960000000000004</c:v>
                </c:pt>
                <c:pt idx="47481">
                  <c:v>9.4962</c:v>
                </c:pt>
                <c:pt idx="47482">
                  <c:v>9.4963999999999995</c:v>
                </c:pt>
                <c:pt idx="47483">
                  <c:v>9.4966000000000008</c:v>
                </c:pt>
                <c:pt idx="47484">
                  <c:v>9.4968000000000004</c:v>
                </c:pt>
                <c:pt idx="47485">
                  <c:v>9.4969999999999999</c:v>
                </c:pt>
                <c:pt idx="47486">
                  <c:v>9.4971999999999994</c:v>
                </c:pt>
                <c:pt idx="47487">
                  <c:v>9.4974000000000007</c:v>
                </c:pt>
                <c:pt idx="47488">
                  <c:v>9.4976000000000003</c:v>
                </c:pt>
                <c:pt idx="47489">
                  <c:v>9.4977999999999998</c:v>
                </c:pt>
                <c:pt idx="47490">
                  <c:v>9.4979999999999993</c:v>
                </c:pt>
                <c:pt idx="47491">
                  <c:v>9.4982000000000006</c:v>
                </c:pt>
                <c:pt idx="47492">
                  <c:v>9.4984000000000002</c:v>
                </c:pt>
                <c:pt idx="47493">
                  <c:v>9.4985999999999997</c:v>
                </c:pt>
                <c:pt idx="47494">
                  <c:v>9.4987999999999992</c:v>
                </c:pt>
                <c:pt idx="47495">
                  <c:v>9.4990000000000006</c:v>
                </c:pt>
                <c:pt idx="47496">
                  <c:v>9.4992000000000001</c:v>
                </c:pt>
                <c:pt idx="47497">
                  <c:v>9.4993999999999996</c:v>
                </c:pt>
                <c:pt idx="47498">
                  <c:v>9.4995999999999992</c:v>
                </c:pt>
                <c:pt idx="47499">
                  <c:v>9.4998000000000005</c:v>
                </c:pt>
                <c:pt idx="47500">
                  <c:v>9.5</c:v>
                </c:pt>
                <c:pt idx="47501">
                  <c:v>9.5001999999999995</c:v>
                </c:pt>
                <c:pt idx="47502">
                  <c:v>9.5004000000000008</c:v>
                </c:pt>
                <c:pt idx="47503">
                  <c:v>9.5006000000000004</c:v>
                </c:pt>
                <c:pt idx="47504">
                  <c:v>9.5007999999999999</c:v>
                </c:pt>
                <c:pt idx="47505">
                  <c:v>9.5009999999999994</c:v>
                </c:pt>
                <c:pt idx="47506">
                  <c:v>9.5012000000000008</c:v>
                </c:pt>
                <c:pt idx="47507">
                  <c:v>9.5014000000000003</c:v>
                </c:pt>
                <c:pt idx="47508">
                  <c:v>9.5015999999999998</c:v>
                </c:pt>
                <c:pt idx="47509">
                  <c:v>9.5017999999999994</c:v>
                </c:pt>
                <c:pt idx="47510">
                  <c:v>9.5020000000000007</c:v>
                </c:pt>
                <c:pt idx="47511">
                  <c:v>9.5022000000000002</c:v>
                </c:pt>
                <c:pt idx="47512">
                  <c:v>9.5023999999999997</c:v>
                </c:pt>
                <c:pt idx="47513">
                  <c:v>9.5025999999999993</c:v>
                </c:pt>
                <c:pt idx="47514">
                  <c:v>9.5028000000000006</c:v>
                </c:pt>
                <c:pt idx="47515">
                  <c:v>9.5030000000000001</c:v>
                </c:pt>
                <c:pt idx="47516">
                  <c:v>9.5031999999999996</c:v>
                </c:pt>
                <c:pt idx="47517">
                  <c:v>9.5033999999999992</c:v>
                </c:pt>
                <c:pt idx="47518">
                  <c:v>9.5036000000000005</c:v>
                </c:pt>
                <c:pt idx="47519">
                  <c:v>9.5038</c:v>
                </c:pt>
                <c:pt idx="47520">
                  <c:v>9.5039999999999996</c:v>
                </c:pt>
                <c:pt idx="47521">
                  <c:v>9.5042000000000009</c:v>
                </c:pt>
                <c:pt idx="47522">
                  <c:v>9.5044000000000004</c:v>
                </c:pt>
                <c:pt idx="47523">
                  <c:v>9.5045999999999999</c:v>
                </c:pt>
                <c:pt idx="47524">
                  <c:v>9.5047999999999995</c:v>
                </c:pt>
                <c:pt idx="47525">
                  <c:v>9.5050000000000008</c:v>
                </c:pt>
                <c:pt idx="47526">
                  <c:v>9.5052000000000003</c:v>
                </c:pt>
                <c:pt idx="47527">
                  <c:v>9.5053999999999998</c:v>
                </c:pt>
                <c:pt idx="47528">
                  <c:v>9.5055999999999994</c:v>
                </c:pt>
                <c:pt idx="47529">
                  <c:v>9.5058000000000007</c:v>
                </c:pt>
                <c:pt idx="47530">
                  <c:v>9.5060000000000002</c:v>
                </c:pt>
                <c:pt idx="47531">
                  <c:v>9.5061999999999998</c:v>
                </c:pt>
                <c:pt idx="47532">
                  <c:v>9.5063999999999993</c:v>
                </c:pt>
                <c:pt idx="47533">
                  <c:v>9.5066000000000006</c:v>
                </c:pt>
                <c:pt idx="47534">
                  <c:v>9.5068000000000001</c:v>
                </c:pt>
                <c:pt idx="47535">
                  <c:v>9.5069999999999997</c:v>
                </c:pt>
                <c:pt idx="47536">
                  <c:v>9.5071999999999992</c:v>
                </c:pt>
                <c:pt idx="47537">
                  <c:v>9.5074000000000005</c:v>
                </c:pt>
                <c:pt idx="47538">
                  <c:v>9.5076000000000001</c:v>
                </c:pt>
                <c:pt idx="47539">
                  <c:v>9.5077999999999996</c:v>
                </c:pt>
                <c:pt idx="47540">
                  <c:v>9.5079999999999991</c:v>
                </c:pt>
                <c:pt idx="47541">
                  <c:v>9.5082000000000004</c:v>
                </c:pt>
                <c:pt idx="47542">
                  <c:v>9.5084</c:v>
                </c:pt>
                <c:pt idx="47543">
                  <c:v>9.5085999999999995</c:v>
                </c:pt>
                <c:pt idx="47544">
                  <c:v>9.5088000000000008</c:v>
                </c:pt>
                <c:pt idx="47545">
                  <c:v>9.5090000000000003</c:v>
                </c:pt>
                <c:pt idx="47546">
                  <c:v>9.5091999999999999</c:v>
                </c:pt>
                <c:pt idx="47547">
                  <c:v>9.5093999999999994</c:v>
                </c:pt>
                <c:pt idx="47548">
                  <c:v>9.5096000000000007</c:v>
                </c:pt>
                <c:pt idx="47549">
                  <c:v>9.5098000000000003</c:v>
                </c:pt>
                <c:pt idx="47550">
                  <c:v>9.51</c:v>
                </c:pt>
                <c:pt idx="47551">
                  <c:v>9.5101999999999993</c:v>
                </c:pt>
                <c:pt idx="47552">
                  <c:v>9.5104000000000006</c:v>
                </c:pt>
                <c:pt idx="47553">
                  <c:v>9.5106000000000002</c:v>
                </c:pt>
                <c:pt idx="47554">
                  <c:v>9.5107999999999997</c:v>
                </c:pt>
                <c:pt idx="47555">
                  <c:v>9.5109999999999992</c:v>
                </c:pt>
                <c:pt idx="47556">
                  <c:v>9.5112000000000005</c:v>
                </c:pt>
                <c:pt idx="47557">
                  <c:v>9.5114000000000001</c:v>
                </c:pt>
                <c:pt idx="47558">
                  <c:v>9.5115999999999996</c:v>
                </c:pt>
                <c:pt idx="47559">
                  <c:v>9.5117999999999991</c:v>
                </c:pt>
                <c:pt idx="47560">
                  <c:v>9.5120000000000005</c:v>
                </c:pt>
                <c:pt idx="47561">
                  <c:v>9.5122</c:v>
                </c:pt>
                <c:pt idx="47562">
                  <c:v>9.5123999999999995</c:v>
                </c:pt>
                <c:pt idx="47563">
                  <c:v>9.5126000000000008</c:v>
                </c:pt>
                <c:pt idx="47564">
                  <c:v>9.5128000000000004</c:v>
                </c:pt>
                <c:pt idx="47565">
                  <c:v>9.5129999999999999</c:v>
                </c:pt>
                <c:pt idx="47566">
                  <c:v>9.5131999999999994</c:v>
                </c:pt>
                <c:pt idx="47567">
                  <c:v>9.5134000000000007</c:v>
                </c:pt>
                <c:pt idx="47568">
                  <c:v>9.5136000000000003</c:v>
                </c:pt>
                <c:pt idx="47569">
                  <c:v>9.5137999999999998</c:v>
                </c:pt>
                <c:pt idx="47570">
                  <c:v>9.5139999999999993</c:v>
                </c:pt>
                <c:pt idx="47571">
                  <c:v>9.5142000000000007</c:v>
                </c:pt>
                <c:pt idx="47572">
                  <c:v>9.5144000000000002</c:v>
                </c:pt>
                <c:pt idx="47573">
                  <c:v>9.5145999999999997</c:v>
                </c:pt>
                <c:pt idx="47574">
                  <c:v>9.5147999999999993</c:v>
                </c:pt>
                <c:pt idx="47575">
                  <c:v>9.5150000000000006</c:v>
                </c:pt>
                <c:pt idx="47576">
                  <c:v>9.5152000000000001</c:v>
                </c:pt>
                <c:pt idx="47577">
                  <c:v>9.5153999999999996</c:v>
                </c:pt>
                <c:pt idx="47578">
                  <c:v>9.5155999999999992</c:v>
                </c:pt>
                <c:pt idx="47579">
                  <c:v>9.5158000000000005</c:v>
                </c:pt>
                <c:pt idx="47580">
                  <c:v>9.516</c:v>
                </c:pt>
                <c:pt idx="47581">
                  <c:v>9.5161999999999995</c:v>
                </c:pt>
                <c:pt idx="47582">
                  <c:v>9.5164000000000009</c:v>
                </c:pt>
                <c:pt idx="47583">
                  <c:v>9.5166000000000004</c:v>
                </c:pt>
                <c:pt idx="47584">
                  <c:v>9.5167999999999999</c:v>
                </c:pt>
                <c:pt idx="47585">
                  <c:v>9.5169999999999995</c:v>
                </c:pt>
                <c:pt idx="47586">
                  <c:v>9.5172000000000008</c:v>
                </c:pt>
                <c:pt idx="47587">
                  <c:v>9.5174000000000003</c:v>
                </c:pt>
                <c:pt idx="47588">
                  <c:v>9.5175999999999998</c:v>
                </c:pt>
                <c:pt idx="47589">
                  <c:v>9.5177999999999994</c:v>
                </c:pt>
                <c:pt idx="47590">
                  <c:v>9.5180000000000007</c:v>
                </c:pt>
                <c:pt idx="47591">
                  <c:v>9.5182000000000002</c:v>
                </c:pt>
                <c:pt idx="47592">
                  <c:v>9.5183999999999997</c:v>
                </c:pt>
                <c:pt idx="47593">
                  <c:v>9.5185999999999993</c:v>
                </c:pt>
                <c:pt idx="47594">
                  <c:v>9.5188000000000006</c:v>
                </c:pt>
                <c:pt idx="47595">
                  <c:v>9.5190000000000001</c:v>
                </c:pt>
                <c:pt idx="47596">
                  <c:v>9.5191999999999997</c:v>
                </c:pt>
                <c:pt idx="47597">
                  <c:v>9.5193999999999992</c:v>
                </c:pt>
                <c:pt idx="47598">
                  <c:v>9.5196000000000005</c:v>
                </c:pt>
                <c:pt idx="47599">
                  <c:v>9.5198</c:v>
                </c:pt>
                <c:pt idx="47600">
                  <c:v>9.52</c:v>
                </c:pt>
                <c:pt idx="47601">
                  <c:v>9.5202000000000009</c:v>
                </c:pt>
                <c:pt idx="47602">
                  <c:v>9.5204000000000004</c:v>
                </c:pt>
                <c:pt idx="47603">
                  <c:v>9.5206</c:v>
                </c:pt>
                <c:pt idx="47604">
                  <c:v>9.5207999999999995</c:v>
                </c:pt>
                <c:pt idx="47605">
                  <c:v>9.5210000000000008</c:v>
                </c:pt>
                <c:pt idx="47606">
                  <c:v>9.5212000000000003</c:v>
                </c:pt>
                <c:pt idx="47607">
                  <c:v>9.5213999999999999</c:v>
                </c:pt>
                <c:pt idx="47608">
                  <c:v>9.5215999999999994</c:v>
                </c:pt>
                <c:pt idx="47609">
                  <c:v>9.5218000000000007</c:v>
                </c:pt>
                <c:pt idx="47610">
                  <c:v>9.5220000000000002</c:v>
                </c:pt>
                <c:pt idx="47611">
                  <c:v>9.5221999999999998</c:v>
                </c:pt>
                <c:pt idx="47612">
                  <c:v>9.5223999999999993</c:v>
                </c:pt>
                <c:pt idx="47613">
                  <c:v>9.5226000000000006</c:v>
                </c:pt>
                <c:pt idx="47614">
                  <c:v>9.5228000000000002</c:v>
                </c:pt>
                <c:pt idx="47615">
                  <c:v>9.5229999999999997</c:v>
                </c:pt>
                <c:pt idx="47616">
                  <c:v>9.5231999999999992</c:v>
                </c:pt>
                <c:pt idx="47617">
                  <c:v>9.5234000000000005</c:v>
                </c:pt>
                <c:pt idx="47618">
                  <c:v>9.5236000000000001</c:v>
                </c:pt>
                <c:pt idx="47619">
                  <c:v>9.5237999999999996</c:v>
                </c:pt>
                <c:pt idx="47620">
                  <c:v>9.5239999999999991</c:v>
                </c:pt>
                <c:pt idx="47621">
                  <c:v>9.5242000000000004</c:v>
                </c:pt>
                <c:pt idx="47622">
                  <c:v>9.5244</c:v>
                </c:pt>
                <c:pt idx="47623">
                  <c:v>9.5245999999999995</c:v>
                </c:pt>
                <c:pt idx="47624">
                  <c:v>9.5248000000000008</c:v>
                </c:pt>
                <c:pt idx="47625">
                  <c:v>9.5250000000000004</c:v>
                </c:pt>
                <c:pt idx="47626">
                  <c:v>9.5251999999999999</c:v>
                </c:pt>
                <c:pt idx="47627">
                  <c:v>9.5253999999999994</c:v>
                </c:pt>
                <c:pt idx="47628">
                  <c:v>9.5256000000000007</c:v>
                </c:pt>
                <c:pt idx="47629">
                  <c:v>9.5258000000000003</c:v>
                </c:pt>
                <c:pt idx="47630">
                  <c:v>9.5259999999999998</c:v>
                </c:pt>
                <c:pt idx="47631">
                  <c:v>9.5261999999999993</c:v>
                </c:pt>
                <c:pt idx="47632">
                  <c:v>9.5264000000000006</c:v>
                </c:pt>
                <c:pt idx="47633">
                  <c:v>9.5266000000000002</c:v>
                </c:pt>
                <c:pt idx="47634">
                  <c:v>9.5267999999999997</c:v>
                </c:pt>
                <c:pt idx="47635">
                  <c:v>9.5269999999999992</c:v>
                </c:pt>
                <c:pt idx="47636">
                  <c:v>9.5272000000000006</c:v>
                </c:pt>
                <c:pt idx="47637">
                  <c:v>9.5274000000000001</c:v>
                </c:pt>
                <c:pt idx="47638">
                  <c:v>9.5275999999999996</c:v>
                </c:pt>
                <c:pt idx="47639">
                  <c:v>9.5277999999999992</c:v>
                </c:pt>
                <c:pt idx="47640">
                  <c:v>9.5280000000000005</c:v>
                </c:pt>
                <c:pt idx="47641">
                  <c:v>9.5282</c:v>
                </c:pt>
                <c:pt idx="47642">
                  <c:v>9.5283999999999995</c:v>
                </c:pt>
                <c:pt idx="47643">
                  <c:v>9.5286000000000008</c:v>
                </c:pt>
                <c:pt idx="47644">
                  <c:v>9.5288000000000004</c:v>
                </c:pt>
                <c:pt idx="47645">
                  <c:v>9.5289999999999999</c:v>
                </c:pt>
                <c:pt idx="47646">
                  <c:v>9.5291999999999994</c:v>
                </c:pt>
                <c:pt idx="47647">
                  <c:v>9.5294000000000008</c:v>
                </c:pt>
                <c:pt idx="47648">
                  <c:v>9.5296000000000003</c:v>
                </c:pt>
                <c:pt idx="47649">
                  <c:v>9.5297999999999998</c:v>
                </c:pt>
                <c:pt idx="47650">
                  <c:v>9.5299999999999994</c:v>
                </c:pt>
                <c:pt idx="47651">
                  <c:v>9.5302000000000007</c:v>
                </c:pt>
                <c:pt idx="47652">
                  <c:v>9.5304000000000002</c:v>
                </c:pt>
                <c:pt idx="47653">
                  <c:v>9.5305999999999997</c:v>
                </c:pt>
                <c:pt idx="47654">
                  <c:v>9.5307999999999993</c:v>
                </c:pt>
                <c:pt idx="47655">
                  <c:v>9.5310000000000006</c:v>
                </c:pt>
                <c:pt idx="47656">
                  <c:v>9.5312000000000001</c:v>
                </c:pt>
                <c:pt idx="47657">
                  <c:v>9.5313999999999997</c:v>
                </c:pt>
                <c:pt idx="47658">
                  <c:v>9.5315999999999992</c:v>
                </c:pt>
                <c:pt idx="47659">
                  <c:v>9.5318000000000005</c:v>
                </c:pt>
                <c:pt idx="47660">
                  <c:v>9.532</c:v>
                </c:pt>
                <c:pt idx="47661">
                  <c:v>9.5321999999999996</c:v>
                </c:pt>
                <c:pt idx="47662">
                  <c:v>9.5324000000000009</c:v>
                </c:pt>
                <c:pt idx="47663">
                  <c:v>9.5326000000000004</c:v>
                </c:pt>
                <c:pt idx="47664">
                  <c:v>9.5327999999999999</c:v>
                </c:pt>
                <c:pt idx="47665">
                  <c:v>9.5329999999999995</c:v>
                </c:pt>
                <c:pt idx="47666">
                  <c:v>9.5332000000000008</c:v>
                </c:pt>
                <c:pt idx="47667">
                  <c:v>9.5334000000000003</c:v>
                </c:pt>
                <c:pt idx="47668">
                  <c:v>9.5335999999999999</c:v>
                </c:pt>
                <c:pt idx="47669">
                  <c:v>9.5337999999999994</c:v>
                </c:pt>
                <c:pt idx="47670">
                  <c:v>9.5340000000000007</c:v>
                </c:pt>
                <c:pt idx="47671">
                  <c:v>9.5342000000000002</c:v>
                </c:pt>
                <c:pt idx="47672">
                  <c:v>9.5343999999999998</c:v>
                </c:pt>
                <c:pt idx="47673">
                  <c:v>9.5345999999999993</c:v>
                </c:pt>
                <c:pt idx="47674">
                  <c:v>9.5348000000000006</c:v>
                </c:pt>
                <c:pt idx="47675">
                  <c:v>9.5350000000000001</c:v>
                </c:pt>
                <c:pt idx="47676">
                  <c:v>9.5351999999999997</c:v>
                </c:pt>
                <c:pt idx="47677">
                  <c:v>9.5353999999999992</c:v>
                </c:pt>
                <c:pt idx="47678">
                  <c:v>9.5356000000000005</c:v>
                </c:pt>
                <c:pt idx="47679">
                  <c:v>9.5358000000000001</c:v>
                </c:pt>
                <c:pt idx="47680">
                  <c:v>9.5359999999999996</c:v>
                </c:pt>
                <c:pt idx="47681">
                  <c:v>9.5361999999999991</c:v>
                </c:pt>
                <c:pt idx="47682">
                  <c:v>9.5364000000000004</c:v>
                </c:pt>
                <c:pt idx="47683">
                  <c:v>9.5366</c:v>
                </c:pt>
                <c:pt idx="47684">
                  <c:v>9.5367999999999995</c:v>
                </c:pt>
                <c:pt idx="47685">
                  <c:v>9.5370000000000008</c:v>
                </c:pt>
                <c:pt idx="47686">
                  <c:v>9.5372000000000003</c:v>
                </c:pt>
                <c:pt idx="47687">
                  <c:v>9.5373999999999999</c:v>
                </c:pt>
                <c:pt idx="47688">
                  <c:v>9.5375999999999994</c:v>
                </c:pt>
                <c:pt idx="47689">
                  <c:v>9.5378000000000007</c:v>
                </c:pt>
                <c:pt idx="47690">
                  <c:v>9.5380000000000003</c:v>
                </c:pt>
                <c:pt idx="47691">
                  <c:v>9.5381999999999998</c:v>
                </c:pt>
                <c:pt idx="47692">
                  <c:v>9.5383999999999993</c:v>
                </c:pt>
                <c:pt idx="47693">
                  <c:v>9.5386000000000006</c:v>
                </c:pt>
                <c:pt idx="47694">
                  <c:v>9.5388000000000002</c:v>
                </c:pt>
                <c:pt idx="47695">
                  <c:v>9.5389999999999997</c:v>
                </c:pt>
                <c:pt idx="47696">
                  <c:v>9.5391999999999992</c:v>
                </c:pt>
                <c:pt idx="47697">
                  <c:v>9.5394000000000005</c:v>
                </c:pt>
                <c:pt idx="47698">
                  <c:v>9.5396000000000001</c:v>
                </c:pt>
                <c:pt idx="47699">
                  <c:v>9.5397999999999996</c:v>
                </c:pt>
                <c:pt idx="47700">
                  <c:v>9.5399999999999991</c:v>
                </c:pt>
                <c:pt idx="47701">
                  <c:v>9.5402000000000005</c:v>
                </c:pt>
                <c:pt idx="47702">
                  <c:v>9.5404</c:v>
                </c:pt>
                <c:pt idx="47703">
                  <c:v>9.5405999999999995</c:v>
                </c:pt>
                <c:pt idx="47704">
                  <c:v>9.5408000000000008</c:v>
                </c:pt>
                <c:pt idx="47705">
                  <c:v>9.5410000000000004</c:v>
                </c:pt>
                <c:pt idx="47706">
                  <c:v>9.5411999999999999</c:v>
                </c:pt>
                <c:pt idx="47707">
                  <c:v>9.5413999999999994</c:v>
                </c:pt>
                <c:pt idx="47708">
                  <c:v>9.5416000000000007</c:v>
                </c:pt>
                <c:pt idx="47709">
                  <c:v>9.5418000000000003</c:v>
                </c:pt>
                <c:pt idx="47710">
                  <c:v>9.5419999999999998</c:v>
                </c:pt>
                <c:pt idx="47711">
                  <c:v>9.5421999999999993</c:v>
                </c:pt>
                <c:pt idx="47712">
                  <c:v>9.5424000000000007</c:v>
                </c:pt>
                <c:pt idx="47713">
                  <c:v>9.5426000000000002</c:v>
                </c:pt>
                <c:pt idx="47714">
                  <c:v>9.5427999999999997</c:v>
                </c:pt>
                <c:pt idx="47715">
                  <c:v>9.5429999999999993</c:v>
                </c:pt>
                <c:pt idx="47716">
                  <c:v>9.5432000000000006</c:v>
                </c:pt>
                <c:pt idx="47717">
                  <c:v>9.5434000000000001</c:v>
                </c:pt>
                <c:pt idx="47718">
                  <c:v>9.5435999999999996</c:v>
                </c:pt>
                <c:pt idx="47719">
                  <c:v>9.5437999999999992</c:v>
                </c:pt>
                <c:pt idx="47720">
                  <c:v>9.5440000000000005</c:v>
                </c:pt>
                <c:pt idx="47721">
                  <c:v>9.5442</c:v>
                </c:pt>
                <c:pt idx="47722">
                  <c:v>9.5443999999999996</c:v>
                </c:pt>
                <c:pt idx="47723">
                  <c:v>9.5446000000000009</c:v>
                </c:pt>
                <c:pt idx="47724">
                  <c:v>9.5448000000000004</c:v>
                </c:pt>
                <c:pt idx="47725">
                  <c:v>9.5449999999999999</c:v>
                </c:pt>
                <c:pt idx="47726">
                  <c:v>9.5451999999999995</c:v>
                </c:pt>
                <c:pt idx="47727">
                  <c:v>9.5454000000000008</c:v>
                </c:pt>
                <c:pt idx="47728">
                  <c:v>9.5456000000000003</c:v>
                </c:pt>
                <c:pt idx="47729">
                  <c:v>9.5457999999999998</c:v>
                </c:pt>
                <c:pt idx="47730">
                  <c:v>9.5459999999999994</c:v>
                </c:pt>
                <c:pt idx="47731">
                  <c:v>9.5462000000000007</c:v>
                </c:pt>
                <c:pt idx="47732">
                  <c:v>9.5464000000000002</c:v>
                </c:pt>
                <c:pt idx="47733">
                  <c:v>9.5465999999999998</c:v>
                </c:pt>
                <c:pt idx="47734">
                  <c:v>9.5467999999999993</c:v>
                </c:pt>
                <c:pt idx="47735">
                  <c:v>9.5470000000000006</c:v>
                </c:pt>
                <c:pt idx="47736">
                  <c:v>9.5472000000000001</c:v>
                </c:pt>
                <c:pt idx="47737">
                  <c:v>9.5473999999999997</c:v>
                </c:pt>
                <c:pt idx="47738">
                  <c:v>9.5475999999999992</c:v>
                </c:pt>
                <c:pt idx="47739">
                  <c:v>9.5478000000000005</c:v>
                </c:pt>
                <c:pt idx="47740">
                  <c:v>9.548</c:v>
                </c:pt>
                <c:pt idx="47741">
                  <c:v>9.5481999999999996</c:v>
                </c:pt>
                <c:pt idx="47742">
                  <c:v>9.5484000000000009</c:v>
                </c:pt>
                <c:pt idx="47743">
                  <c:v>9.5486000000000004</c:v>
                </c:pt>
                <c:pt idx="47744">
                  <c:v>9.5488</c:v>
                </c:pt>
                <c:pt idx="47745">
                  <c:v>9.5489999999999995</c:v>
                </c:pt>
                <c:pt idx="47746">
                  <c:v>9.5492000000000008</c:v>
                </c:pt>
                <c:pt idx="47747">
                  <c:v>9.5494000000000003</c:v>
                </c:pt>
                <c:pt idx="47748">
                  <c:v>9.5495999999999999</c:v>
                </c:pt>
                <c:pt idx="47749">
                  <c:v>9.5497999999999994</c:v>
                </c:pt>
                <c:pt idx="47750">
                  <c:v>9.5500000000000007</c:v>
                </c:pt>
                <c:pt idx="47751">
                  <c:v>9.5502000000000002</c:v>
                </c:pt>
                <c:pt idx="47752">
                  <c:v>9.5503999999999998</c:v>
                </c:pt>
                <c:pt idx="47753">
                  <c:v>9.5505999999999993</c:v>
                </c:pt>
                <c:pt idx="47754">
                  <c:v>9.5508000000000006</c:v>
                </c:pt>
                <c:pt idx="47755">
                  <c:v>9.5510000000000002</c:v>
                </c:pt>
                <c:pt idx="47756">
                  <c:v>9.5511999999999997</c:v>
                </c:pt>
                <c:pt idx="47757">
                  <c:v>9.5513999999999992</c:v>
                </c:pt>
                <c:pt idx="47758">
                  <c:v>9.5516000000000005</c:v>
                </c:pt>
                <c:pt idx="47759">
                  <c:v>9.5518000000000001</c:v>
                </c:pt>
                <c:pt idx="47760">
                  <c:v>9.5519999999999996</c:v>
                </c:pt>
                <c:pt idx="47761">
                  <c:v>9.5521999999999991</c:v>
                </c:pt>
                <c:pt idx="47762">
                  <c:v>9.5524000000000004</c:v>
                </c:pt>
                <c:pt idx="47763">
                  <c:v>9.5526</c:v>
                </c:pt>
                <c:pt idx="47764">
                  <c:v>9.5527999999999995</c:v>
                </c:pt>
                <c:pt idx="47765">
                  <c:v>9.5530000000000008</c:v>
                </c:pt>
                <c:pt idx="47766">
                  <c:v>9.5532000000000004</c:v>
                </c:pt>
                <c:pt idx="47767">
                  <c:v>9.5533999999999999</c:v>
                </c:pt>
                <c:pt idx="47768">
                  <c:v>9.5535999999999994</c:v>
                </c:pt>
                <c:pt idx="47769">
                  <c:v>9.5538000000000007</c:v>
                </c:pt>
                <c:pt idx="47770">
                  <c:v>9.5540000000000003</c:v>
                </c:pt>
                <c:pt idx="47771">
                  <c:v>9.5541999999999998</c:v>
                </c:pt>
                <c:pt idx="47772">
                  <c:v>9.5543999999999993</c:v>
                </c:pt>
                <c:pt idx="47773">
                  <c:v>9.5546000000000006</c:v>
                </c:pt>
                <c:pt idx="47774">
                  <c:v>9.5548000000000002</c:v>
                </c:pt>
                <c:pt idx="47775">
                  <c:v>9.5549999999999997</c:v>
                </c:pt>
                <c:pt idx="47776">
                  <c:v>9.5551999999999992</c:v>
                </c:pt>
                <c:pt idx="47777">
                  <c:v>9.5554000000000006</c:v>
                </c:pt>
                <c:pt idx="47778">
                  <c:v>9.5556000000000001</c:v>
                </c:pt>
                <c:pt idx="47779">
                  <c:v>9.5557999999999996</c:v>
                </c:pt>
                <c:pt idx="47780">
                  <c:v>9.5559999999999992</c:v>
                </c:pt>
                <c:pt idx="47781">
                  <c:v>9.5562000000000005</c:v>
                </c:pt>
                <c:pt idx="47782">
                  <c:v>9.5564</c:v>
                </c:pt>
                <c:pt idx="47783">
                  <c:v>9.5565999999999995</c:v>
                </c:pt>
                <c:pt idx="47784">
                  <c:v>9.5568000000000008</c:v>
                </c:pt>
                <c:pt idx="47785">
                  <c:v>9.5570000000000004</c:v>
                </c:pt>
                <c:pt idx="47786">
                  <c:v>9.5571999999999999</c:v>
                </c:pt>
                <c:pt idx="47787">
                  <c:v>9.5573999999999995</c:v>
                </c:pt>
                <c:pt idx="47788">
                  <c:v>9.5576000000000008</c:v>
                </c:pt>
                <c:pt idx="47789">
                  <c:v>9.5578000000000003</c:v>
                </c:pt>
                <c:pt idx="47790">
                  <c:v>9.5579999999999998</c:v>
                </c:pt>
                <c:pt idx="47791">
                  <c:v>9.5581999999999994</c:v>
                </c:pt>
                <c:pt idx="47792">
                  <c:v>9.5584000000000007</c:v>
                </c:pt>
                <c:pt idx="47793">
                  <c:v>9.5586000000000002</c:v>
                </c:pt>
                <c:pt idx="47794">
                  <c:v>9.5587999999999997</c:v>
                </c:pt>
                <c:pt idx="47795">
                  <c:v>9.5589999999999993</c:v>
                </c:pt>
                <c:pt idx="47796">
                  <c:v>9.5592000000000006</c:v>
                </c:pt>
                <c:pt idx="47797">
                  <c:v>9.5594000000000001</c:v>
                </c:pt>
                <c:pt idx="47798">
                  <c:v>9.5595999999999997</c:v>
                </c:pt>
                <c:pt idx="47799">
                  <c:v>9.5597999999999992</c:v>
                </c:pt>
                <c:pt idx="47800">
                  <c:v>9.56</c:v>
                </c:pt>
                <c:pt idx="47801">
                  <c:v>9.5602</c:v>
                </c:pt>
                <c:pt idx="47802">
                  <c:v>9.5603999999999996</c:v>
                </c:pt>
                <c:pt idx="47803">
                  <c:v>9.5606000000000009</c:v>
                </c:pt>
                <c:pt idx="47804">
                  <c:v>9.5608000000000004</c:v>
                </c:pt>
                <c:pt idx="47805">
                  <c:v>9.5609999999999999</c:v>
                </c:pt>
                <c:pt idx="47806">
                  <c:v>9.5611999999999995</c:v>
                </c:pt>
                <c:pt idx="47807">
                  <c:v>9.5614000000000008</c:v>
                </c:pt>
                <c:pt idx="47808">
                  <c:v>9.5616000000000003</c:v>
                </c:pt>
                <c:pt idx="47809">
                  <c:v>9.5617999999999999</c:v>
                </c:pt>
                <c:pt idx="47810">
                  <c:v>9.5619999999999994</c:v>
                </c:pt>
                <c:pt idx="47811">
                  <c:v>9.5622000000000007</c:v>
                </c:pt>
                <c:pt idx="47812">
                  <c:v>9.5624000000000002</c:v>
                </c:pt>
                <c:pt idx="47813">
                  <c:v>9.5625999999999998</c:v>
                </c:pt>
                <c:pt idx="47814">
                  <c:v>9.5627999999999993</c:v>
                </c:pt>
                <c:pt idx="47815">
                  <c:v>9.5630000000000006</c:v>
                </c:pt>
                <c:pt idx="47816">
                  <c:v>9.5632000000000001</c:v>
                </c:pt>
                <c:pt idx="47817">
                  <c:v>9.5633999999999997</c:v>
                </c:pt>
                <c:pt idx="47818">
                  <c:v>9.5635999999999992</c:v>
                </c:pt>
                <c:pt idx="47819">
                  <c:v>9.5638000000000005</c:v>
                </c:pt>
                <c:pt idx="47820">
                  <c:v>9.5640000000000001</c:v>
                </c:pt>
                <c:pt idx="47821">
                  <c:v>9.5641999999999996</c:v>
                </c:pt>
                <c:pt idx="47822">
                  <c:v>9.5643999999999991</c:v>
                </c:pt>
                <c:pt idx="47823">
                  <c:v>9.5646000000000004</c:v>
                </c:pt>
                <c:pt idx="47824">
                  <c:v>9.5648</c:v>
                </c:pt>
                <c:pt idx="47825">
                  <c:v>9.5649999999999995</c:v>
                </c:pt>
                <c:pt idx="47826">
                  <c:v>9.5652000000000008</c:v>
                </c:pt>
                <c:pt idx="47827">
                  <c:v>9.5654000000000003</c:v>
                </c:pt>
                <c:pt idx="47828">
                  <c:v>9.5655999999999999</c:v>
                </c:pt>
                <c:pt idx="47829">
                  <c:v>9.5657999999999994</c:v>
                </c:pt>
                <c:pt idx="47830">
                  <c:v>9.5660000000000007</c:v>
                </c:pt>
                <c:pt idx="47831">
                  <c:v>9.5662000000000003</c:v>
                </c:pt>
                <c:pt idx="47832">
                  <c:v>9.5663999999999998</c:v>
                </c:pt>
                <c:pt idx="47833">
                  <c:v>9.5665999999999993</c:v>
                </c:pt>
                <c:pt idx="47834">
                  <c:v>9.5668000000000006</c:v>
                </c:pt>
                <c:pt idx="47835">
                  <c:v>9.5670000000000002</c:v>
                </c:pt>
                <c:pt idx="47836">
                  <c:v>9.5671999999999997</c:v>
                </c:pt>
                <c:pt idx="47837">
                  <c:v>9.5673999999999992</c:v>
                </c:pt>
                <c:pt idx="47838">
                  <c:v>9.5676000000000005</c:v>
                </c:pt>
                <c:pt idx="47839">
                  <c:v>9.5678000000000001</c:v>
                </c:pt>
                <c:pt idx="47840">
                  <c:v>9.5679999999999996</c:v>
                </c:pt>
                <c:pt idx="47841">
                  <c:v>9.5681999999999992</c:v>
                </c:pt>
                <c:pt idx="47842">
                  <c:v>9.5684000000000005</c:v>
                </c:pt>
                <c:pt idx="47843">
                  <c:v>9.5686</c:v>
                </c:pt>
                <c:pt idx="47844">
                  <c:v>9.5687999999999995</c:v>
                </c:pt>
                <c:pt idx="47845">
                  <c:v>9.5690000000000008</c:v>
                </c:pt>
                <c:pt idx="47846">
                  <c:v>9.5692000000000004</c:v>
                </c:pt>
                <c:pt idx="47847">
                  <c:v>9.5693999999999999</c:v>
                </c:pt>
                <c:pt idx="47848">
                  <c:v>9.5695999999999994</c:v>
                </c:pt>
                <c:pt idx="47849">
                  <c:v>9.5698000000000008</c:v>
                </c:pt>
                <c:pt idx="47850">
                  <c:v>9.57</c:v>
                </c:pt>
                <c:pt idx="47851">
                  <c:v>9.5701999999999998</c:v>
                </c:pt>
                <c:pt idx="47852">
                  <c:v>9.5703999999999994</c:v>
                </c:pt>
                <c:pt idx="47853">
                  <c:v>9.5706000000000007</c:v>
                </c:pt>
                <c:pt idx="47854">
                  <c:v>9.5708000000000002</c:v>
                </c:pt>
                <c:pt idx="47855">
                  <c:v>9.5709999999999997</c:v>
                </c:pt>
                <c:pt idx="47856">
                  <c:v>9.5711999999999993</c:v>
                </c:pt>
                <c:pt idx="47857">
                  <c:v>9.5714000000000006</c:v>
                </c:pt>
                <c:pt idx="47858">
                  <c:v>9.5716000000000001</c:v>
                </c:pt>
                <c:pt idx="47859">
                  <c:v>9.5717999999999996</c:v>
                </c:pt>
                <c:pt idx="47860">
                  <c:v>9.5719999999999992</c:v>
                </c:pt>
                <c:pt idx="47861">
                  <c:v>9.5722000000000005</c:v>
                </c:pt>
                <c:pt idx="47862">
                  <c:v>9.5724</c:v>
                </c:pt>
                <c:pt idx="47863">
                  <c:v>9.5725999999999996</c:v>
                </c:pt>
                <c:pt idx="47864">
                  <c:v>9.5728000000000009</c:v>
                </c:pt>
                <c:pt idx="47865">
                  <c:v>9.5730000000000004</c:v>
                </c:pt>
                <c:pt idx="47866">
                  <c:v>9.5731999999999999</c:v>
                </c:pt>
                <c:pt idx="47867">
                  <c:v>9.5733999999999995</c:v>
                </c:pt>
                <c:pt idx="47868">
                  <c:v>9.5736000000000008</c:v>
                </c:pt>
                <c:pt idx="47869">
                  <c:v>9.5738000000000003</c:v>
                </c:pt>
                <c:pt idx="47870">
                  <c:v>9.5739999999999998</c:v>
                </c:pt>
                <c:pt idx="47871">
                  <c:v>9.5741999999999994</c:v>
                </c:pt>
                <c:pt idx="47872">
                  <c:v>9.5744000000000007</c:v>
                </c:pt>
                <c:pt idx="47873">
                  <c:v>9.5746000000000002</c:v>
                </c:pt>
                <c:pt idx="47874">
                  <c:v>9.5747999999999998</c:v>
                </c:pt>
                <c:pt idx="47875">
                  <c:v>9.5749999999999993</c:v>
                </c:pt>
                <c:pt idx="47876">
                  <c:v>9.5752000000000006</c:v>
                </c:pt>
                <c:pt idx="47877">
                  <c:v>9.5754000000000001</c:v>
                </c:pt>
                <c:pt idx="47878">
                  <c:v>9.5755999999999997</c:v>
                </c:pt>
                <c:pt idx="47879">
                  <c:v>9.5757999999999992</c:v>
                </c:pt>
                <c:pt idx="47880">
                  <c:v>9.5760000000000005</c:v>
                </c:pt>
                <c:pt idx="47881">
                  <c:v>9.5762</c:v>
                </c:pt>
                <c:pt idx="47882">
                  <c:v>9.5763999999999996</c:v>
                </c:pt>
                <c:pt idx="47883">
                  <c:v>9.5765999999999991</c:v>
                </c:pt>
                <c:pt idx="47884">
                  <c:v>9.5768000000000004</c:v>
                </c:pt>
                <c:pt idx="47885">
                  <c:v>9.577</c:v>
                </c:pt>
                <c:pt idx="47886">
                  <c:v>9.5771999999999995</c:v>
                </c:pt>
                <c:pt idx="47887">
                  <c:v>9.5774000000000008</c:v>
                </c:pt>
                <c:pt idx="47888">
                  <c:v>9.5776000000000003</c:v>
                </c:pt>
                <c:pt idx="47889">
                  <c:v>9.5777999999999999</c:v>
                </c:pt>
                <c:pt idx="47890">
                  <c:v>9.5779999999999994</c:v>
                </c:pt>
                <c:pt idx="47891">
                  <c:v>9.5782000000000007</c:v>
                </c:pt>
                <c:pt idx="47892">
                  <c:v>9.5784000000000002</c:v>
                </c:pt>
                <c:pt idx="47893">
                  <c:v>9.5785999999999998</c:v>
                </c:pt>
                <c:pt idx="47894">
                  <c:v>9.5787999999999993</c:v>
                </c:pt>
                <c:pt idx="47895">
                  <c:v>9.5790000000000006</c:v>
                </c:pt>
                <c:pt idx="47896">
                  <c:v>9.5792000000000002</c:v>
                </c:pt>
                <c:pt idx="47897">
                  <c:v>9.5793999999999997</c:v>
                </c:pt>
                <c:pt idx="47898">
                  <c:v>9.5795999999999992</c:v>
                </c:pt>
                <c:pt idx="47899">
                  <c:v>9.5798000000000005</c:v>
                </c:pt>
                <c:pt idx="47900">
                  <c:v>9.58</c:v>
                </c:pt>
                <c:pt idx="47901">
                  <c:v>9.5801999999999996</c:v>
                </c:pt>
                <c:pt idx="47902">
                  <c:v>9.5803999999999991</c:v>
                </c:pt>
                <c:pt idx="47903">
                  <c:v>9.5806000000000004</c:v>
                </c:pt>
                <c:pt idx="47904">
                  <c:v>9.5808</c:v>
                </c:pt>
                <c:pt idx="47905">
                  <c:v>9.5809999999999995</c:v>
                </c:pt>
                <c:pt idx="47906">
                  <c:v>9.5812000000000008</c:v>
                </c:pt>
                <c:pt idx="47907">
                  <c:v>9.5814000000000004</c:v>
                </c:pt>
                <c:pt idx="47908">
                  <c:v>9.5815999999999999</c:v>
                </c:pt>
                <c:pt idx="47909">
                  <c:v>9.5817999999999994</c:v>
                </c:pt>
                <c:pt idx="47910">
                  <c:v>9.5820000000000007</c:v>
                </c:pt>
                <c:pt idx="47911">
                  <c:v>9.5822000000000003</c:v>
                </c:pt>
                <c:pt idx="47912">
                  <c:v>9.5823999999999998</c:v>
                </c:pt>
                <c:pt idx="47913">
                  <c:v>9.5825999999999993</c:v>
                </c:pt>
                <c:pt idx="47914">
                  <c:v>9.5828000000000007</c:v>
                </c:pt>
                <c:pt idx="47915">
                  <c:v>9.5830000000000002</c:v>
                </c:pt>
                <c:pt idx="47916">
                  <c:v>9.5831999999999997</c:v>
                </c:pt>
                <c:pt idx="47917">
                  <c:v>9.5833999999999993</c:v>
                </c:pt>
                <c:pt idx="47918">
                  <c:v>9.5836000000000006</c:v>
                </c:pt>
                <c:pt idx="47919">
                  <c:v>9.5838000000000001</c:v>
                </c:pt>
                <c:pt idx="47920">
                  <c:v>9.5839999999999996</c:v>
                </c:pt>
                <c:pt idx="47921">
                  <c:v>9.5841999999999992</c:v>
                </c:pt>
                <c:pt idx="47922">
                  <c:v>9.5844000000000005</c:v>
                </c:pt>
                <c:pt idx="47923">
                  <c:v>9.5846</c:v>
                </c:pt>
                <c:pt idx="47924">
                  <c:v>9.5847999999999995</c:v>
                </c:pt>
                <c:pt idx="47925">
                  <c:v>9.5850000000000009</c:v>
                </c:pt>
                <c:pt idx="47926">
                  <c:v>9.5852000000000004</c:v>
                </c:pt>
                <c:pt idx="47927">
                  <c:v>9.5853999999999999</c:v>
                </c:pt>
                <c:pt idx="47928">
                  <c:v>9.5855999999999995</c:v>
                </c:pt>
                <c:pt idx="47929">
                  <c:v>9.5858000000000008</c:v>
                </c:pt>
                <c:pt idx="47930">
                  <c:v>9.5860000000000003</c:v>
                </c:pt>
                <c:pt idx="47931">
                  <c:v>9.5861999999999998</c:v>
                </c:pt>
                <c:pt idx="47932">
                  <c:v>9.5863999999999994</c:v>
                </c:pt>
                <c:pt idx="47933">
                  <c:v>9.5866000000000007</c:v>
                </c:pt>
                <c:pt idx="47934">
                  <c:v>9.5868000000000002</c:v>
                </c:pt>
                <c:pt idx="47935">
                  <c:v>9.5869999999999997</c:v>
                </c:pt>
                <c:pt idx="47936">
                  <c:v>9.5871999999999993</c:v>
                </c:pt>
                <c:pt idx="47937">
                  <c:v>9.5874000000000006</c:v>
                </c:pt>
                <c:pt idx="47938">
                  <c:v>9.5876000000000001</c:v>
                </c:pt>
                <c:pt idx="47939">
                  <c:v>9.5877999999999997</c:v>
                </c:pt>
                <c:pt idx="47940">
                  <c:v>9.5879999999999992</c:v>
                </c:pt>
                <c:pt idx="47941">
                  <c:v>9.5882000000000005</c:v>
                </c:pt>
                <c:pt idx="47942">
                  <c:v>9.5884</c:v>
                </c:pt>
                <c:pt idx="47943">
                  <c:v>9.5885999999999996</c:v>
                </c:pt>
                <c:pt idx="47944">
                  <c:v>9.5888000000000009</c:v>
                </c:pt>
                <c:pt idx="47945">
                  <c:v>9.5890000000000004</c:v>
                </c:pt>
                <c:pt idx="47946">
                  <c:v>9.5891999999999999</c:v>
                </c:pt>
                <c:pt idx="47947">
                  <c:v>9.5893999999999995</c:v>
                </c:pt>
                <c:pt idx="47948">
                  <c:v>9.5896000000000008</c:v>
                </c:pt>
                <c:pt idx="47949">
                  <c:v>9.5898000000000003</c:v>
                </c:pt>
                <c:pt idx="47950">
                  <c:v>9.59</c:v>
                </c:pt>
                <c:pt idx="47951">
                  <c:v>9.5901999999999994</c:v>
                </c:pt>
                <c:pt idx="47952">
                  <c:v>9.5904000000000007</c:v>
                </c:pt>
                <c:pt idx="47953">
                  <c:v>9.5906000000000002</c:v>
                </c:pt>
                <c:pt idx="47954">
                  <c:v>9.5907999999999998</c:v>
                </c:pt>
                <c:pt idx="47955">
                  <c:v>9.5909999999999993</c:v>
                </c:pt>
                <c:pt idx="47956">
                  <c:v>9.5912000000000006</c:v>
                </c:pt>
                <c:pt idx="47957">
                  <c:v>9.5914000000000001</c:v>
                </c:pt>
                <c:pt idx="47958">
                  <c:v>9.5915999999999997</c:v>
                </c:pt>
                <c:pt idx="47959">
                  <c:v>9.5917999999999992</c:v>
                </c:pt>
                <c:pt idx="47960">
                  <c:v>9.5920000000000005</c:v>
                </c:pt>
                <c:pt idx="47961">
                  <c:v>9.5922000000000001</c:v>
                </c:pt>
                <c:pt idx="47962">
                  <c:v>9.5923999999999996</c:v>
                </c:pt>
                <c:pt idx="47963">
                  <c:v>9.5925999999999991</c:v>
                </c:pt>
                <c:pt idx="47964">
                  <c:v>9.5928000000000004</c:v>
                </c:pt>
                <c:pt idx="47965">
                  <c:v>9.593</c:v>
                </c:pt>
                <c:pt idx="47966">
                  <c:v>9.5931999999999995</c:v>
                </c:pt>
                <c:pt idx="47967">
                  <c:v>9.5934000000000008</c:v>
                </c:pt>
                <c:pt idx="47968">
                  <c:v>9.5936000000000003</c:v>
                </c:pt>
                <c:pt idx="47969">
                  <c:v>9.5937999999999999</c:v>
                </c:pt>
                <c:pt idx="47970">
                  <c:v>9.5939999999999994</c:v>
                </c:pt>
                <c:pt idx="47971">
                  <c:v>9.5942000000000007</c:v>
                </c:pt>
                <c:pt idx="47972">
                  <c:v>9.5944000000000003</c:v>
                </c:pt>
                <c:pt idx="47973">
                  <c:v>9.5945999999999998</c:v>
                </c:pt>
                <c:pt idx="47974">
                  <c:v>9.5947999999999993</c:v>
                </c:pt>
                <c:pt idx="47975">
                  <c:v>9.5950000000000006</c:v>
                </c:pt>
                <c:pt idx="47976">
                  <c:v>9.5952000000000002</c:v>
                </c:pt>
                <c:pt idx="47977">
                  <c:v>9.5953999999999997</c:v>
                </c:pt>
                <c:pt idx="47978">
                  <c:v>9.5955999999999992</c:v>
                </c:pt>
                <c:pt idx="47979">
                  <c:v>9.5958000000000006</c:v>
                </c:pt>
                <c:pt idx="47980">
                  <c:v>9.5960000000000001</c:v>
                </c:pt>
                <c:pt idx="47981">
                  <c:v>9.5961999999999996</c:v>
                </c:pt>
                <c:pt idx="47982">
                  <c:v>9.5963999999999992</c:v>
                </c:pt>
                <c:pt idx="47983">
                  <c:v>9.5966000000000005</c:v>
                </c:pt>
                <c:pt idx="47984">
                  <c:v>9.5968</c:v>
                </c:pt>
                <c:pt idx="47985">
                  <c:v>9.5969999999999995</c:v>
                </c:pt>
                <c:pt idx="47986">
                  <c:v>9.5972000000000008</c:v>
                </c:pt>
                <c:pt idx="47987">
                  <c:v>9.5974000000000004</c:v>
                </c:pt>
                <c:pt idx="47988">
                  <c:v>9.5975999999999999</c:v>
                </c:pt>
                <c:pt idx="47989">
                  <c:v>9.5977999999999994</c:v>
                </c:pt>
                <c:pt idx="47990">
                  <c:v>9.5980000000000008</c:v>
                </c:pt>
                <c:pt idx="47991">
                  <c:v>9.5982000000000003</c:v>
                </c:pt>
                <c:pt idx="47992">
                  <c:v>9.5983999999999998</c:v>
                </c:pt>
                <c:pt idx="47993">
                  <c:v>9.5985999999999994</c:v>
                </c:pt>
                <c:pt idx="47994">
                  <c:v>9.5988000000000007</c:v>
                </c:pt>
                <c:pt idx="47995">
                  <c:v>9.5990000000000002</c:v>
                </c:pt>
                <c:pt idx="47996">
                  <c:v>9.5991999999999997</c:v>
                </c:pt>
                <c:pt idx="47997">
                  <c:v>9.5993999999999993</c:v>
                </c:pt>
                <c:pt idx="47998">
                  <c:v>9.5996000000000006</c:v>
                </c:pt>
                <c:pt idx="47999">
                  <c:v>9.5998000000000001</c:v>
                </c:pt>
                <c:pt idx="48000">
                  <c:v>9.6</c:v>
                </c:pt>
                <c:pt idx="48001">
                  <c:v>9.6001999999999992</c:v>
                </c:pt>
                <c:pt idx="48002">
                  <c:v>9.6004000000000005</c:v>
                </c:pt>
                <c:pt idx="48003">
                  <c:v>9.6006</c:v>
                </c:pt>
                <c:pt idx="48004">
                  <c:v>9.6007999999999996</c:v>
                </c:pt>
                <c:pt idx="48005">
                  <c:v>9.6010000000000009</c:v>
                </c:pt>
                <c:pt idx="48006">
                  <c:v>9.6012000000000004</c:v>
                </c:pt>
                <c:pt idx="48007">
                  <c:v>9.6013999999999999</c:v>
                </c:pt>
                <c:pt idx="48008">
                  <c:v>9.6015999999999995</c:v>
                </c:pt>
                <c:pt idx="48009">
                  <c:v>9.6018000000000008</c:v>
                </c:pt>
                <c:pt idx="48010">
                  <c:v>9.6020000000000003</c:v>
                </c:pt>
                <c:pt idx="48011">
                  <c:v>9.6021999999999998</c:v>
                </c:pt>
                <c:pt idx="48012">
                  <c:v>9.6023999999999994</c:v>
                </c:pt>
                <c:pt idx="48013">
                  <c:v>9.6026000000000007</c:v>
                </c:pt>
                <c:pt idx="48014">
                  <c:v>9.6028000000000002</c:v>
                </c:pt>
                <c:pt idx="48015">
                  <c:v>9.6029999999999998</c:v>
                </c:pt>
                <c:pt idx="48016">
                  <c:v>9.6031999999999993</c:v>
                </c:pt>
                <c:pt idx="48017">
                  <c:v>9.6034000000000006</c:v>
                </c:pt>
                <c:pt idx="48018">
                  <c:v>9.6036000000000001</c:v>
                </c:pt>
                <c:pt idx="48019">
                  <c:v>9.6037999999999997</c:v>
                </c:pt>
                <c:pt idx="48020">
                  <c:v>9.6039999999999992</c:v>
                </c:pt>
                <c:pt idx="48021">
                  <c:v>9.6042000000000005</c:v>
                </c:pt>
                <c:pt idx="48022">
                  <c:v>9.6044</c:v>
                </c:pt>
                <c:pt idx="48023">
                  <c:v>9.6045999999999996</c:v>
                </c:pt>
                <c:pt idx="48024">
                  <c:v>9.6047999999999991</c:v>
                </c:pt>
                <c:pt idx="48025">
                  <c:v>9.6050000000000004</c:v>
                </c:pt>
                <c:pt idx="48026">
                  <c:v>9.6052</c:v>
                </c:pt>
                <c:pt idx="48027">
                  <c:v>9.6053999999999995</c:v>
                </c:pt>
                <c:pt idx="48028">
                  <c:v>9.6056000000000008</c:v>
                </c:pt>
                <c:pt idx="48029">
                  <c:v>9.6058000000000003</c:v>
                </c:pt>
                <c:pt idx="48030">
                  <c:v>9.6059999999999999</c:v>
                </c:pt>
                <c:pt idx="48031">
                  <c:v>9.6061999999999994</c:v>
                </c:pt>
                <c:pt idx="48032">
                  <c:v>9.6064000000000007</c:v>
                </c:pt>
                <c:pt idx="48033">
                  <c:v>9.6066000000000003</c:v>
                </c:pt>
                <c:pt idx="48034">
                  <c:v>9.6067999999999998</c:v>
                </c:pt>
                <c:pt idx="48035">
                  <c:v>9.6069999999999993</c:v>
                </c:pt>
                <c:pt idx="48036">
                  <c:v>9.6072000000000006</c:v>
                </c:pt>
                <c:pt idx="48037">
                  <c:v>9.6074000000000002</c:v>
                </c:pt>
                <c:pt idx="48038">
                  <c:v>9.6075999999999997</c:v>
                </c:pt>
                <c:pt idx="48039">
                  <c:v>9.6077999999999992</c:v>
                </c:pt>
                <c:pt idx="48040">
                  <c:v>9.6080000000000005</c:v>
                </c:pt>
                <c:pt idx="48041">
                  <c:v>9.6082000000000001</c:v>
                </c:pt>
                <c:pt idx="48042">
                  <c:v>9.6083999999999996</c:v>
                </c:pt>
                <c:pt idx="48043">
                  <c:v>9.6085999999999991</c:v>
                </c:pt>
                <c:pt idx="48044">
                  <c:v>9.6088000000000005</c:v>
                </c:pt>
                <c:pt idx="48045">
                  <c:v>9.609</c:v>
                </c:pt>
                <c:pt idx="48046">
                  <c:v>9.6091999999999995</c:v>
                </c:pt>
                <c:pt idx="48047">
                  <c:v>9.6094000000000008</c:v>
                </c:pt>
                <c:pt idx="48048">
                  <c:v>9.6096000000000004</c:v>
                </c:pt>
                <c:pt idx="48049">
                  <c:v>9.6097999999999999</c:v>
                </c:pt>
                <c:pt idx="48050">
                  <c:v>9.61</c:v>
                </c:pt>
                <c:pt idx="48051">
                  <c:v>9.6102000000000007</c:v>
                </c:pt>
                <c:pt idx="48052">
                  <c:v>9.6104000000000003</c:v>
                </c:pt>
                <c:pt idx="48053">
                  <c:v>9.6105999999999998</c:v>
                </c:pt>
                <c:pt idx="48054">
                  <c:v>9.6107999999999993</c:v>
                </c:pt>
                <c:pt idx="48055">
                  <c:v>9.6110000000000007</c:v>
                </c:pt>
                <c:pt idx="48056">
                  <c:v>9.6112000000000002</c:v>
                </c:pt>
                <c:pt idx="48057">
                  <c:v>9.6113999999999997</c:v>
                </c:pt>
                <c:pt idx="48058">
                  <c:v>9.6115999999999993</c:v>
                </c:pt>
                <c:pt idx="48059">
                  <c:v>9.6118000000000006</c:v>
                </c:pt>
                <c:pt idx="48060">
                  <c:v>9.6120000000000001</c:v>
                </c:pt>
                <c:pt idx="48061">
                  <c:v>9.6121999999999996</c:v>
                </c:pt>
                <c:pt idx="48062">
                  <c:v>9.6123999999999992</c:v>
                </c:pt>
                <c:pt idx="48063">
                  <c:v>9.6126000000000005</c:v>
                </c:pt>
                <c:pt idx="48064">
                  <c:v>9.6128</c:v>
                </c:pt>
                <c:pt idx="48065">
                  <c:v>9.6129999999999995</c:v>
                </c:pt>
                <c:pt idx="48066">
                  <c:v>9.6132000000000009</c:v>
                </c:pt>
                <c:pt idx="48067">
                  <c:v>9.6134000000000004</c:v>
                </c:pt>
                <c:pt idx="48068">
                  <c:v>9.6135999999999999</c:v>
                </c:pt>
                <c:pt idx="48069">
                  <c:v>9.6137999999999995</c:v>
                </c:pt>
                <c:pt idx="48070">
                  <c:v>9.6140000000000008</c:v>
                </c:pt>
                <c:pt idx="48071">
                  <c:v>9.6142000000000003</c:v>
                </c:pt>
                <c:pt idx="48072">
                  <c:v>9.6143999999999998</c:v>
                </c:pt>
                <c:pt idx="48073">
                  <c:v>9.6145999999999994</c:v>
                </c:pt>
                <c:pt idx="48074">
                  <c:v>9.6148000000000007</c:v>
                </c:pt>
                <c:pt idx="48075">
                  <c:v>9.6150000000000002</c:v>
                </c:pt>
                <c:pt idx="48076">
                  <c:v>9.6151999999999997</c:v>
                </c:pt>
                <c:pt idx="48077">
                  <c:v>9.6153999999999993</c:v>
                </c:pt>
                <c:pt idx="48078">
                  <c:v>9.6156000000000006</c:v>
                </c:pt>
                <c:pt idx="48079">
                  <c:v>9.6158000000000001</c:v>
                </c:pt>
                <c:pt idx="48080">
                  <c:v>9.6159999999999997</c:v>
                </c:pt>
                <c:pt idx="48081">
                  <c:v>9.6161999999999992</c:v>
                </c:pt>
                <c:pt idx="48082">
                  <c:v>9.6164000000000005</c:v>
                </c:pt>
                <c:pt idx="48083">
                  <c:v>9.6166</c:v>
                </c:pt>
                <c:pt idx="48084">
                  <c:v>9.6167999999999996</c:v>
                </c:pt>
                <c:pt idx="48085">
                  <c:v>9.6170000000000009</c:v>
                </c:pt>
                <c:pt idx="48086">
                  <c:v>9.6172000000000004</c:v>
                </c:pt>
                <c:pt idx="48087">
                  <c:v>9.6173999999999999</c:v>
                </c:pt>
                <c:pt idx="48088">
                  <c:v>9.6175999999999995</c:v>
                </c:pt>
                <c:pt idx="48089">
                  <c:v>9.6178000000000008</c:v>
                </c:pt>
                <c:pt idx="48090">
                  <c:v>9.6180000000000003</c:v>
                </c:pt>
                <c:pt idx="48091">
                  <c:v>9.6181999999999999</c:v>
                </c:pt>
                <c:pt idx="48092">
                  <c:v>9.6183999999999994</c:v>
                </c:pt>
                <c:pt idx="48093">
                  <c:v>9.6186000000000007</c:v>
                </c:pt>
                <c:pt idx="48094">
                  <c:v>9.6188000000000002</c:v>
                </c:pt>
                <c:pt idx="48095">
                  <c:v>9.6189999999999998</c:v>
                </c:pt>
                <c:pt idx="48096">
                  <c:v>9.6191999999999993</c:v>
                </c:pt>
                <c:pt idx="48097">
                  <c:v>9.6194000000000006</c:v>
                </c:pt>
                <c:pt idx="48098">
                  <c:v>9.6196000000000002</c:v>
                </c:pt>
                <c:pt idx="48099">
                  <c:v>9.6197999999999997</c:v>
                </c:pt>
                <c:pt idx="48100">
                  <c:v>9.6199999999999992</c:v>
                </c:pt>
                <c:pt idx="48101">
                  <c:v>9.6202000000000005</c:v>
                </c:pt>
                <c:pt idx="48102">
                  <c:v>9.6204000000000001</c:v>
                </c:pt>
                <c:pt idx="48103">
                  <c:v>9.6205999999999996</c:v>
                </c:pt>
                <c:pt idx="48104">
                  <c:v>9.6207999999999991</c:v>
                </c:pt>
                <c:pt idx="48105">
                  <c:v>9.6210000000000004</c:v>
                </c:pt>
                <c:pt idx="48106">
                  <c:v>9.6212</c:v>
                </c:pt>
                <c:pt idx="48107">
                  <c:v>9.6213999999999995</c:v>
                </c:pt>
                <c:pt idx="48108">
                  <c:v>9.6216000000000008</c:v>
                </c:pt>
                <c:pt idx="48109">
                  <c:v>9.6218000000000004</c:v>
                </c:pt>
                <c:pt idx="48110">
                  <c:v>9.6219999999999999</c:v>
                </c:pt>
                <c:pt idx="48111">
                  <c:v>9.6221999999999994</c:v>
                </c:pt>
                <c:pt idx="48112">
                  <c:v>9.6224000000000007</c:v>
                </c:pt>
                <c:pt idx="48113">
                  <c:v>9.6226000000000003</c:v>
                </c:pt>
                <c:pt idx="48114">
                  <c:v>9.6227999999999998</c:v>
                </c:pt>
                <c:pt idx="48115">
                  <c:v>9.6229999999999993</c:v>
                </c:pt>
                <c:pt idx="48116">
                  <c:v>9.6232000000000006</c:v>
                </c:pt>
                <c:pt idx="48117">
                  <c:v>9.6234000000000002</c:v>
                </c:pt>
                <c:pt idx="48118">
                  <c:v>9.6235999999999997</c:v>
                </c:pt>
                <c:pt idx="48119">
                  <c:v>9.6237999999999992</c:v>
                </c:pt>
                <c:pt idx="48120">
                  <c:v>9.6240000000000006</c:v>
                </c:pt>
                <c:pt idx="48121">
                  <c:v>9.6242000000000001</c:v>
                </c:pt>
                <c:pt idx="48122">
                  <c:v>9.6243999999999996</c:v>
                </c:pt>
                <c:pt idx="48123">
                  <c:v>9.6245999999999992</c:v>
                </c:pt>
                <c:pt idx="48124">
                  <c:v>9.6248000000000005</c:v>
                </c:pt>
                <c:pt idx="48125">
                  <c:v>9.625</c:v>
                </c:pt>
                <c:pt idx="48126">
                  <c:v>9.6251999999999995</c:v>
                </c:pt>
                <c:pt idx="48127">
                  <c:v>9.6254000000000008</c:v>
                </c:pt>
                <c:pt idx="48128">
                  <c:v>9.6256000000000004</c:v>
                </c:pt>
                <c:pt idx="48129">
                  <c:v>9.6257999999999999</c:v>
                </c:pt>
                <c:pt idx="48130">
                  <c:v>9.6259999999999994</c:v>
                </c:pt>
                <c:pt idx="48131">
                  <c:v>9.6262000000000008</c:v>
                </c:pt>
                <c:pt idx="48132">
                  <c:v>9.6264000000000003</c:v>
                </c:pt>
                <c:pt idx="48133">
                  <c:v>9.6265999999999998</c:v>
                </c:pt>
                <c:pt idx="48134">
                  <c:v>9.6267999999999994</c:v>
                </c:pt>
                <c:pt idx="48135">
                  <c:v>9.6270000000000007</c:v>
                </c:pt>
                <c:pt idx="48136">
                  <c:v>9.6272000000000002</c:v>
                </c:pt>
                <c:pt idx="48137">
                  <c:v>9.6273999999999997</c:v>
                </c:pt>
                <c:pt idx="48138">
                  <c:v>9.6275999999999993</c:v>
                </c:pt>
                <c:pt idx="48139">
                  <c:v>9.6278000000000006</c:v>
                </c:pt>
                <c:pt idx="48140">
                  <c:v>9.6280000000000001</c:v>
                </c:pt>
                <c:pt idx="48141">
                  <c:v>9.6281999999999996</c:v>
                </c:pt>
                <c:pt idx="48142">
                  <c:v>9.6283999999999992</c:v>
                </c:pt>
                <c:pt idx="48143">
                  <c:v>9.6286000000000005</c:v>
                </c:pt>
                <c:pt idx="48144">
                  <c:v>9.6288</c:v>
                </c:pt>
                <c:pt idx="48145">
                  <c:v>9.6289999999999996</c:v>
                </c:pt>
                <c:pt idx="48146">
                  <c:v>9.6292000000000009</c:v>
                </c:pt>
                <c:pt idx="48147">
                  <c:v>9.6294000000000004</c:v>
                </c:pt>
                <c:pt idx="48148">
                  <c:v>9.6295999999999999</c:v>
                </c:pt>
                <c:pt idx="48149">
                  <c:v>9.6297999999999995</c:v>
                </c:pt>
                <c:pt idx="48150">
                  <c:v>9.6300000000000008</c:v>
                </c:pt>
                <c:pt idx="48151">
                  <c:v>9.6302000000000003</c:v>
                </c:pt>
                <c:pt idx="48152">
                  <c:v>9.6303999999999998</c:v>
                </c:pt>
                <c:pt idx="48153">
                  <c:v>9.6305999999999994</c:v>
                </c:pt>
                <c:pt idx="48154">
                  <c:v>9.6308000000000007</c:v>
                </c:pt>
                <c:pt idx="48155">
                  <c:v>9.6310000000000002</c:v>
                </c:pt>
                <c:pt idx="48156">
                  <c:v>9.6311999999999998</c:v>
                </c:pt>
                <c:pt idx="48157">
                  <c:v>9.6313999999999993</c:v>
                </c:pt>
                <c:pt idx="48158">
                  <c:v>9.6316000000000006</c:v>
                </c:pt>
                <c:pt idx="48159">
                  <c:v>9.6318000000000001</c:v>
                </c:pt>
                <c:pt idx="48160">
                  <c:v>9.6319999999999997</c:v>
                </c:pt>
                <c:pt idx="48161">
                  <c:v>9.6321999999999992</c:v>
                </c:pt>
                <c:pt idx="48162">
                  <c:v>9.6324000000000005</c:v>
                </c:pt>
                <c:pt idx="48163">
                  <c:v>9.6326000000000001</c:v>
                </c:pt>
                <c:pt idx="48164">
                  <c:v>9.6327999999999996</c:v>
                </c:pt>
                <c:pt idx="48165">
                  <c:v>9.6329999999999991</c:v>
                </c:pt>
                <c:pt idx="48166">
                  <c:v>9.6332000000000004</c:v>
                </c:pt>
                <c:pt idx="48167">
                  <c:v>9.6334</c:v>
                </c:pt>
                <c:pt idx="48168">
                  <c:v>9.6335999999999995</c:v>
                </c:pt>
                <c:pt idx="48169">
                  <c:v>9.6338000000000008</c:v>
                </c:pt>
                <c:pt idx="48170">
                  <c:v>9.6340000000000003</c:v>
                </c:pt>
                <c:pt idx="48171">
                  <c:v>9.6341999999999999</c:v>
                </c:pt>
                <c:pt idx="48172">
                  <c:v>9.6343999999999994</c:v>
                </c:pt>
                <c:pt idx="48173">
                  <c:v>9.6346000000000007</c:v>
                </c:pt>
                <c:pt idx="48174">
                  <c:v>9.6348000000000003</c:v>
                </c:pt>
                <c:pt idx="48175">
                  <c:v>9.6349999999999998</c:v>
                </c:pt>
                <c:pt idx="48176">
                  <c:v>9.6351999999999993</c:v>
                </c:pt>
                <c:pt idx="48177">
                  <c:v>9.6354000000000006</c:v>
                </c:pt>
                <c:pt idx="48178">
                  <c:v>9.6356000000000002</c:v>
                </c:pt>
                <c:pt idx="48179">
                  <c:v>9.6357999999999997</c:v>
                </c:pt>
                <c:pt idx="48180">
                  <c:v>9.6359999999999992</c:v>
                </c:pt>
                <c:pt idx="48181">
                  <c:v>9.6362000000000005</c:v>
                </c:pt>
                <c:pt idx="48182">
                  <c:v>9.6364000000000001</c:v>
                </c:pt>
                <c:pt idx="48183">
                  <c:v>9.6365999999999996</c:v>
                </c:pt>
                <c:pt idx="48184">
                  <c:v>9.6367999999999991</c:v>
                </c:pt>
                <c:pt idx="48185">
                  <c:v>9.6370000000000005</c:v>
                </c:pt>
                <c:pt idx="48186">
                  <c:v>9.6372</c:v>
                </c:pt>
                <c:pt idx="48187">
                  <c:v>9.6373999999999995</c:v>
                </c:pt>
                <c:pt idx="48188">
                  <c:v>9.6376000000000008</c:v>
                </c:pt>
                <c:pt idx="48189">
                  <c:v>9.6378000000000004</c:v>
                </c:pt>
                <c:pt idx="48190">
                  <c:v>9.6379999999999999</c:v>
                </c:pt>
                <c:pt idx="48191">
                  <c:v>9.6381999999999994</c:v>
                </c:pt>
                <c:pt idx="48192">
                  <c:v>9.6384000000000007</c:v>
                </c:pt>
                <c:pt idx="48193">
                  <c:v>9.6386000000000003</c:v>
                </c:pt>
                <c:pt idx="48194">
                  <c:v>9.6387999999999998</c:v>
                </c:pt>
                <c:pt idx="48195">
                  <c:v>9.6389999999999993</c:v>
                </c:pt>
                <c:pt idx="48196">
                  <c:v>9.6392000000000007</c:v>
                </c:pt>
                <c:pt idx="48197">
                  <c:v>9.6394000000000002</c:v>
                </c:pt>
                <c:pt idx="48198">
                  <c:v>9.6395999999999997</c:v>
                </c:pt>
                <c:pt idx="48199">
                  <c:v>9.6397999999999993</c:v>
                </c:pt>
                <c:pt idx="48200">
                  <c:v>9.64</c:v>
                </c:pt>
                <c:pt idx="48201">
                  <c:v>9.6402000000000001</c:v>
                </c:pt>
                <c:pt idx="48202">
                  <c:v>9.6403999999999996</c:v>
                </c:pt>
                <c:pt idx="48203">
                  <c:v>9.6405999999999992</c:v>
                </c:pt>
                <c:pt idx="48204">
                  <c:v>9.6408000000000005</c:v>
                </c:pt>
                <c:pt idx="48205">
                  <c:v>9.641</c:v>
                </c:pt>
                <c:pt idx="48206">
                  <c:v>9.6411999999999995</c:v>
                </c:pt>
                <c:pt idx="48207">
                  <c:v>9.6414000000000009</c:v>
                </c:pt>
                <c:pt idx="48208">
                  <c:v>9.6416000000000004</c:v>
                </c:pt>
                <c:pt idx="48209">
                  <c:v>9.6417999999999999</c:v>
                </c:pt>
                <c:pt idx="48210">
                  <c:v>9.6419999999999995</c:v>
                </c:pt>
                <c:pt idx="48211">
                  <c:v>9.6422000000000008</c:v>
                </c:pt>
                <c:pt idx="48212">
                  <c:v>9.6424000000000003</c:v>
                </c:pt>
                <c:pt idx="48213">
                  <c:v>9.6425999999999998</c:v>
                </c:pt>
                <c:pt idx="48214">
                  <c:v>9.6427999999999994</c:v>
                </c:pt>
                <c:pt idx="48215">
                  <c:v>9.6430000000000007</c:v>
                </c:pt>
                <c:pt idx="48216">
                  <c:v>9.6432000000000002</c:v>
                </c:pt>
                <c:pt idx="48217">
                  <c:v>9.6433999999999997</c:v>
                </c:pt>
                <c:pt idx="48218">
                  <c:v>9.6435999999999993</c:v>
                </c:pt>
                <c:pt idx="48219">
                  <c:v>9.6438000000000006</c:v>
                </c:pt>
                <c:pt idx="48220">
                  <c:v>9.6440000000000001</c:v>
                </c:pt>
                <c:pt idx="48221">
                  <c:v>9.6441999999999997</c:v>
                </c:pt>
                <c:pt idx="48222">
                  <c:v>9.6443999999999992</c:v>
                </c:pt>
                <c:pt idx="48223">
                  <c:v>9.6446000000000005</c:v>
                </c:pt>
                <c:pt idx="48224">
                  <c:v>9.6448</c:v>
                </c:pt>
                <c:pt idx="48225">
                  <c:v>9.6449999999999996</c:v>
                </c:pt>
                <c:pt idx="48226">
                  <c:v>9.6452000000000009</c:v>
                </c:pt>
                <c:pt idx="48227">
                  <c:v>9.6454000000000004</c:v>
                </c:pt>
                <c:pt idx="48228">
                  <c:v>9.6456</c:v>
                </c:pt>
                <c:pt idx="48229">
                  <c:v>9.6457999999999995</c:v>
                </c:pt>
                <c:pt idx="48230">
                  <c:v>9.6460000000000008</c:v>
                </c:pt>
                <c:pt idx="48231">
                  <c:v>9.6462000000000003</c:v>
                </c:pt>
                <c:pt idx="48232">
                  <c:v>9.6463999999999999</c:v>
                </c:pt>
                <c:pt idx="48233">
                  <c:v>9.6465999999999994</c:v>
                </c:pt>
                <c:pt idx="48234">
                  <c:v>9.6468000000000007</c:v>
                </c:pt>
                <c:pt idx="48235">
                  <c:v>9.6470000000000002</c:v>
                </c:pt>
                <c:pt idx="48236">
                  <c:v>9.6471999999999998</c:v>
                </c:pt>
                <c:pt idx="48237">
                  <c:v>9.6473999999999993</c:v>
                </c:pt>
                <c:pt idx="48238">
                  <c:v>9.6476000000000006</c:v>
                </c:pt>
                <c:pt idx="48239">
                  <c:v>9.6478000000000002</c:v>
                </c:pt>
                <c:pt idx="48240">
                  <c:v>9.6479999999999997</c:v>
                </c:pt>
                <c:pt idx="48241">
                  <c:v>9.6481999999999992</c:v>
                </c:pt>
                <c:pt idx="48242">
                  <c:v>9.6484000000000005</c:v>
                </c:pt>
                <c:pt idx="48243">
                  <c:v>9.6486000000000001</c:v>
                </c:pt>
                <c:pt idx="48244">
                  <c:v>9.6487999999999996</c:v>
                </c:pt>
                <c:pt idx="48245">
                  <c:v>9.6489999999999991</c:v>
                </c:pt>
                <c:pt idx="48246">
                  <c:v>9.6492000000000004</c:v>
                </c:pt>
                <c:pt idx="48247">
                  <c:v>9.6494</c:v>
                </c:pt>
                <c:pt idx="48248">
                  <c:v>9.6495999999999995</c:v>
                </c:pt>
                <c:pt idx="48249">
                  <c:v>9.6498000000000008</c:v>
                </c:pt>
                <c:pt idx="48250">
                  <c:v>9.65</c:v>
                </c:pt>
                <c:pt idx="48251">
                  <c:v>9.6501999999999999</c:v>
                </c:pt>
                <c:pt idx="48252">
                  <c:v>9.6503999999999994</c:v>
                </c:pt>
                <c:pt idx="48253">
                  <c:v>9.6506000000000007</c:v>
                </c:pt>
                <c:pt idx="48254">
                  <c:v>9.6508000000000003</c:v>
                </c:pt>
                <c:pt idx="48255">
                  <c:v>9.6509999999999998</c:v>
                </c:pt>
                <c:pt idx="48256">
                  <c:v>9.6511999999999993</c:v>
                </c:pt>
                <c:pt idx="48257">
                  <c:v>9.6514000000000006</c:v>
                </c:pt>
                <c:pt idx="48258">
                  <c:v>9.6516000000000002</c:v>
                </c:pt>
                <c:pt idx="48259">
                  <c:v>9.6517999999999997</c:v>
                </c:pt>
                <c:pt idx="48260">
                  <c:v>9.6519999999999992</c:v>
                </c:pt>
                <c:pt idx="48261">
                  <c:v>9.6522000000000006</c:v>
                </c:pt>
                <c:pt idx="48262">
                  <c:v>9.6524000000000001</c:v>
                </c:pt>
                <c:pt idx="48263">
                  <c:v>9.6525999999999996</c:v>
                </c:pt>
                <c:pt idx="48264">
                  <c:v>9.6527999999999992</c:v>
                </c:pt>
                <c:pt idx="48265">
                  <c:v>9.6530000000000005</c:v>
                </c:pt>
                <c:pt idx="48266">
                  <c:v>9.6532</c:v>
                </c:pt>
                <c:pt idx="48267">
                  <c:v>9.6533999999999995</c:v>
                </c:pt>
                <c:pt idx="48268">
                  <c:v>9.6536000000000008</c:v>
                </c:pt>
                <c:pt idx="48269">
                  <c:v>9.6538000000000004</c:v>
                </c:pt>
                <c:pt idx="48270">
                  <c:v>9.6539999999999999</c:v>
                </c:pt>
                <c:pt idx="48271">
                  <c:v>9.6541999999999994</c:v>
                </c:pt>
                <c:pt idx="48272">
                  <c:v>9.6544000000000008</c:v>
                </c:pt>
                <c:pt idx="48273">
                  <c:v>9.6546000000000003</c:v>
                </c:pt>
                <c:pt idx="48274">
                  <c:v>9.6547999999999998</c:v>
                </c:pt>
                <c:pt idx="48275">
                  <c:v>9.6549999999999994</c:v>
                </c:pt>
                <c:pt idx="48276">
                  <c:v>9.6552000000000007</c:v>
                </c:pt>
                <c:pt idx="48277">
                  <c:v>9.6554000000000002</c:v>
                </c:pt>
                <c:pt idx="48278">
                  <c:v>9.6555999999999997</c:v>
                </c:pt>
                <c:pt idx="48279">
                  <c:v>9.6557999999999993</c:v>
                </c:pt>
                <c:pt idx="48280">
                  <c:v>9.6560000000000006</c:v>
                </c:pt>
                <c:pt idx="48281">
                  <c:v>9.6562000000000001</c:v>
                </c:pt>
                <c:pt idx="48282">
                  <c:v>9.6563999999999997</c:v>
                </c:pt>
                <c:pt idx="48283">
                  <c:v>9.6565999999999992</c:v>
                </c:pt>
                <c:pt idx="48284">
                  <c:v>9.6568000000000005</c:v>
                </c:pt>
                <c:pt idx="48285">
                  <c:v>9.657</c:v>
                </c:pt>
                <c:pt idx="48286">
                  <c:v>9.6571999999999996</c:v>
                </c:pt>
                <c:pt idx="48287">
                  <c:v>9.6574000000000009</c:v>
                </c:pt>
                <c:pt idx="48288">
                  <c:v>9.6576000000000004</c:v>
                </c:pt>
                <c:pt idx="48289">
                  <c:v>9.6577999999999999</c:v>
                </c:pt>
                <c:pt idx="48290">
                  <c:v>9.6579999999999995</c:v>
                </c:pt>
                <c:pt idx="48291">
                  <c:v>9.6582000000000008</c:v>
                </c:pt>
                <c:pt idx="48292">
                  <c:v>9.6584000000000003</c:v>
                </c:pt>
                <c:pt idx="48293">
                  <c:v>9.6585999999999999</c:v>
                </c:pt>
                <c:pt idx="48294">
                  <c:v>9.6587999999999994</c:v>
                </c:pt>
                <c:pt idx="48295">
                  <c:v>9.6590000000000007</c:v>
                </c:pt>
                <c:pt idx="48296">
                  <c:v>9.6592000000000002</c:v>
                </c:pt>
                <c:pt idx="48297">
                  <c:v>9.6593999999999998</c:v>
                </c:pt>
                <c:pt idx="48298">
                  <c:v>9.6595999999999993</c:v>
                </c:pt>
                <c:pt idx="48299">
                  <c:v>9.6598000000000006</c:v>
                </c:pt>
                <c:pt idx="48300">
                  <c:v>9.66</c:v>
                </c:pt>
                <c:pt idx="48301">
                  <c:v>9.6601999999999997</c:v>
                </c:pt>
                <c:pt idx="48302">
                  <c:v>9.6603999999999992</c:v>
                </c:pt>
                <c:pt idx="48303">
                  <c:v>9.6606000000000005</c:v>
                </c:pt>
                <c:pt idx="48304">
                  <c:v>9.6608000000000001</c:v>
                </c:pt>
                <c:pt idx="48305">
                  <c:v>9.6609999999999996</c:v>
                </c:pt>
                <c:pt idx="48306">
                  <c:v>9.6611999999999991</c:v>
                </c:pt>
                <c:pt idx="48307">
                  <c:v>9.6614000000000004</c:v>
                </c:pt>
                <c:pt idx="48308">
                  <c:v>9.6616</c:v>
                </c:pt>
                <c:pt idx="48309">
                  <c:v>9.6617999999999995</c:v>
                </c:pt>
                <c:pt idx="48310">
                  <c:v>9.6620000000000008</c:v>
                </c:pt>
                <c:pt idx="48311">
                  <c:v>9.6622000000000003</c:v>
                </c:pt>
                <c:pt idx="48312">
                  <c:v>9.6623999999999999</c:v>
                </c:pt>
                <c:pt idx="48313">
                  <c:v>9.6625999999999994</c:v>
                </c:pt>
                <c:pt idx="48314">
                  <c:v>9.6628000000000007</c:v>
                </c:pt>
                <c:pt idx="48315">
                  <c:v>9.6630000000000003</c:v>
                </c:pt>
                <c:pt idx="48316">
                  <c:v>9.6631999999999998</c:v>
                </c:pt>
                <c:pt idx="48317">
                  <c:v>9.6633999999999993</c:v>
                </c:pt>
                <c:pt idx="48318">
                  <c:v>9.6636000000000006</c:v>
                </c:pt>
                <c:pt idx="48319">
                  <c:v>9.6638000000000002</c:v>
                </c:pt>
                <c:pt idx="48320">
                  <c:v>9.6639999999999997</c:v>
                </c:pt>
                <c:pt idx="48321">
                  <c:v>9.6641999999999992</c:v>
                </c:pt>
                <c:pt idx="48322">
                  <c:v>9.6644000000000005</c:v>
                </c:pt>
                <c:pt idx="48323">
                  <c:v>9.6646000000000001</c:v>
                </c:pt>
                <c:pt idx="48324">
                  <c:v>9.6647999999999996</c:v>
                </c:pt>
                <c:pt idx="48325">
                  <c:v>9.6649999999999991</c:v>
                </c:pt>
                <c:pt idx="48326">
                  <c:v>9.6652000000000005</c:v>
                </c:pt>
                <c:pt idx="48327">
                  <c:v>9.6654</c:v>
                </c:pt>
                <c:pt idx="48328">
                  <c:v>9.6655999999999995</c:v>
                </c:pt>
                <c:pt idx="48329">
                  <c:v>9.6658000000000008</c:v>
                </c:pt>
                <c:pt idx="48330">
                  <c:v>9.6660000000000004</c:v>
                </c:pt>
                <c:pt idx="48331">
                  <c:v>9.6661999999999999</c:v>
                </c:pt>
                <c:pt idx="48332">
                  <c:v>9.6663999999999994</c:v>
                </c:pt>
                <c:pt idx="48333">
                  <c:v>9.6666000000000007</c:v>
                </c:pt>
                <c:pt idx="48334">
                  <c:v>9.6668000000000003</c:v>
                </c:pt>
                <c:pt idx="48335">
                  <c:v>9.6669999999999998</c:v>
                </c:pt>
                <c:pt idx="48336">
                  <c:v>9.6671999999999993</c:v>
                </c:pt>
                <c:pt idx="48337">
                  <c:v>9.6674000000000007</c:v>
                </c:pt>
                <c:pt idx="48338">
                  <c:v>9.6676000000000002</c:v>
                </c:pt>
                <c:pt idx="48339">
                  <c:v>9.6677999999999997</c:v>
                </c:pt>
                <c:pt idx="48340">
                  <c:v>9.6679999999999993</c:v>
                </c:pt>
                <c:pt idx="48341">
                  <c:v>9.6682000000000006</c:v>
                </c:pt>
                <c:pt idx="48342">
                  <c:v>9.6684000000000001</c:v>
                </c:pt>
                <c:pt idx="48343">
                  <c:v>9.6685999999999996</c:v>
                </c:pt>
                <c:pt idx="48344">
                  <c:v>9.6687999999999992</c:v>
                </c:pt>
                <c:pt idx="48345">
                  <c:v>9.6690000000000005</c:v>
                </c:pt>
                <c:pt idx="48346">
                  <c:v>9.6692</c:v>
                </c:pt>
                <c:pt idx="48347">
                  <c:v>9.6693999999999996</c:v>
                </c:pt>
                <c:pt idx="48348">
                  <c:v>9.6696000000000009</c:v>
                </c:pt>
                <c:pt idx="48349">
                  <c:v>9.6698000000000004</c:v>
                </c:pt>
                <c:pt idx="48350">
                  <c:v>9.67</c:v>
                </c:pt>
                <c:pt idx="48351">
                  <c:v>9.6701999999999995</c:v>
                </c:pt>
                <c:pt idx="48352">
                  <c:v>9.6704000000000008</c:v>
                </c:pt>
                <c:pt idx="48353">
                  <c:v>9.6706000000000003</c:v>
                </c:pt>
                <c:pt idx="48354">
                  <c:v>9.6707999999999998</c:v>
                </c:pt>
                <c:pt idx="48355">
                  <c:v>9.6709999999999994</c:v>
                </c:pt>
                <c:pt idx="48356">
                  <c:v>9.6712000000000007</c:v>
                </c:pt>
                <c:pt idx="48357">
                  <c:v>9.6714000000000002</c:v>
                </c:pt>
                <c:pt idx="48358">
                  <c:v>9.6715999999999998</c:v>
                </c:pt>
                <c:pt idx="48359">
                  <c:v>9.6717999999999993</c:v>
                </c:pt>
                <c:pt idx="48360">
                  <c:v>9.6720000000000006</c:v>
                </c:pt>
                <c:pt idx="48361">
                  <c:v>9.6722000000000001</c:v>
                </c:pt>
                <c:pt idx="48362">
                  <c:v>9.6723999999999997</c:v>
                </c:pt>
                <c:pt idx="48363">
                  <c:v>9.6725999999999992</c:v>
                </c:pt>
                <c:pt idx="48364">
                  <c:v>9.6728000000000005</c:v>
                </c:pt>
                <c:pt idx="48365">
                  <c:v>9.673</c:v>
                </c:pt>
                <c:pt idx="48366">
                  <c:v>9.6731999999999996</c:v>
                </c:pt>
                <c:pt idx="48367">
                  <c:v>9.6734000000000009</c:v>
                </c:pt>
                <c:pt idx="48368">
                  <c:v>9.6736000000000004</c:v>
                </c:pt>
                <c:pt idx="48369">
                  <c:v>9.6738</c:v>
                </c:pt>
                <c:pt idx="48370">
                  <c:v>9.6739999999999995</c:v>
                </c:pt>
                <c:pt idx="48371">
                  <c:v>9.6742000000000008</c:v>
                </c:pt>
                <c:pt idx="48372">
                  <c:v>9.6744000000000003</c:v>
                </c:pt>
                <c:pt idx="48373">
                  <c:v>9.6745999999999999</c:v>
                </c:pt>
                <c:pt idx="48374">
                  <c:v>9.6747999999999994</c:v>
                </c:pt>
                <c:pt idx="48375">
                  <c:v>9.6750000000000007</c:v>
                </c:pt>
                <c:pt idx="48376">
                  <c:v>9.6752000000000002</c:v>
                </c:pt>
                <c:pt idx="48377">
                  <c:v>9.6753999999999998</c:v>
                </c:pt>
                <c:pt idx="48378">
                  <c:v>9.6755999999999993</c:v>
                </c:pt>
                <c:pt idx="48379">
                  <c:v>9.6758000000000006</c:v>
                </c:pt>
                <c:pt idx="48380">
                  <c:v>9.6760000000000002</c:v>
                </c:pt>
                <c:pt idx="48381">
                  <c:v>9.6761999999999997</c:v>
                </c:pt>
                <c:pt idx="48382">
                  <c:v>9.6763999999999992</c:v>
                </c:pt>
                <c:pt idx="48383">
                  <c:v>9.6766000000000005</c:v>
                </c:pt>
                <c:pt idx="48384">
                  <c:v>9.6768000000000001</c:v>
                </c:pt>
                <c:pt idx="48385">
                  <c:v>9.6769999999999996</c:v>
                </c:pt>
                <c:pt idx="48386">
                  <c:v>9.6771999999999991</c:v>
                </c:pt>
                <c:pt idx="48387">
                  <c:v>9.6774000000000004</c:v>
                </c:pt>
                <c:pt idx="48388">
                  <c:v>9.6776</c:v>
                </c:pt>
                <c:pt idx="48389">
                  <c:v>9.6777999999999995</c:v>
                </c:pt>
                <c:pt idx="48390">
                  <c:v>9.6780000000000008</c:v>
                </c:pt>
                <c:pt idx="48391">
                  <c:v>9.6782000000000004</c:v>
                </c:pt>
                <c:pt idx="48392">
                  <c:v>9.6783999999999999</c:v>
                </c:pt>
                <c:pt idx="48393">
                  <c:v>9.6785999999999994</c:v>
                </c:pt>
                <c:pt idx="48394">
                  <c:v>9.6788000000000007</c:v>
                </c:pt>
                <c:pt idx="48395">
                  <c:v>9.6790000000000003</c:v>
                </c:pt>
                <c:pt idx="48396">
                  <c:v>9.6791999999999998</c:v>
                </c:pt>
                <c:pt idx="48397">
                  <c:v>9.6793999999999993</c:v>
                </c:pt>
                <c:pt idx="48398">
                  <c:v>9.6796000000000006</c:v>
                </c:pt>
                <c:pt idx="48399">
                  <c:v>9.6798000000000002</c:v>
                </c:pt>
                <c:pt idx="48400">
                  <c:v>9.68</c:v>
                </c:pt>
                <c:pt idx="48401">
                  <c:v>9.6801999999999992</c:v>
                </c:pt>
                <c:pt idx="48402">
                  <c:v>9.6804000000000006</c:v>
                </c:pt>
                <c:pt idx="48403">
                  <c:v>9.6806000000000001</c:v>
                </c:pt>
                <c:pt idx="48404">
                  <c:v>9.6807999999999996</c:v>
                </c:pt>
                <c:pt idx="48405">
                  <c:v>9.6809999999999992</c:v>
                </c:pt>
                <c:pt idx="48406">
                  <c:v>9.6812000000000005</c:v>
                </c:pt>
                <c:pt idx="48407">
                  <c:v>9.6814</c:v>
                </c:pt>
                <c:pt idx="48408">
                  <c:v>9.6815999999999995</c:v>
                </c:pt>
                <c:pt idx="48409">
                  <c:v>9.6818000000000008</c:v>
                </c:pt>
                <c:pt idx="48410">
                  <c:v>9.6820000000000004</c:v>
                </c:pt>
                <c:pt idx="48411">
                  <c:v>9.6821999999999999</c:v>
                </c:pt>
                <c:pt idx="48412">
                  <c:v>9.6823999999999995</c:v>
                </c:pt>
                <c:pt idx="48413">
                  <c:v>9.6826000000000008</c:v>
                </c:pt>
                <c:pt idx="48414">
                  <c:v>9.6828000000000003</c:v>
                </c:pt>
                <c:pt idx="48415">
                  <c:v>9.6829999999999998</c:v>
                </c:pt>
                <c:pt idx="48416">
                  <c:v>9.6831999999999994</c:v>
                </c:pt>
                <c:pt idx="48417">
                  <c:v>9.6834000000000007</c:v>
                </c:pt>
                <c:pt idx="48418">
                  <c:v>9.6836000000000002</c:v>
                </c:pt>
                <c:pt idx="48419">
                  <c:v>9.6837999999999997</c:v>
                </c:pt>
                <c:pt idx="48420">
                  <c:v>9.6839999999999993</c:v>
                </c:pt>
                <c:pt idx="48421">
                  <c:v>9.6842000000000006</c:v>
                </c:pt>
                <c:pt idx="48422">
                  <c:v>9.6844000000000001</c:v>
                </c:pt>
                <c:pt idx="48423">
                  <c:v>9.6845999999999997</c:v>
                </c:pt>
                <c:pt idx="48424">
                  <c:v>9.6847999999999992</c:v>
                </c:pt>
                <c:pt idx="48425">
                  <c:v>9.6850000000000005</c:v>
                </c:pt>
                <c:pt idx="48426">
                  <c:v>9.6852</c:v>
                </c:pt>
                <c:pt idx="48427">
                  <c:v>9.6853999999999996</c:v>
                </c:pt>
                <c:pt idx="48428">
                  <c:v>9.6856000000000009</c:v>
                </c:pt>
                <c:pt idx="48429">
                  <c:v>9.6858000000000004</c:v>
                </c:pt>
                <c:pt idx="48430">
                  <c:v>9.6859999999999999</c:v>
                </c:pt>
                <c:pt idx="48431">
                  <c:v>9.6861999999999995</c:v>
                </c:pt>
                <c:pt idx="48432">
                  <c:v>9.6864000000000008</c:v>
                </c:pt>
                <c:pt idx="48433">
                  <c:v>9.6866000000000003</c:v>
                </c:pt>
                <c:pt idx="48434">
                  <c:v>9.6867999999999999</c:v>
                </c:pt>
                <c:pt idx="48435">
                  <c:v>9.6869999999999994</c:v>
                </c:pt>
                <c:pt idx="48436">
                  <c:v>9.6872000000000007</c:v>
                </c:pt>
                <c:pt idx="48437">
                  <c:v>9.6874000000000002</c:v>
                </c:pt>
                <c:pt idx="48438">
                  <c:v>9.6875999999999998</c:v>
                </c:pt>
                <c:pt idx="48439">
                  <c:v>9.6877999999999993</c:v>
                </c:pt>
                <c:pt idx="48440">
                  <c:v>9.6880000000000006</c:v>
                </c:pt>
                <c:pt idx="48441">
                  <c:v>9.6882000000000001</c:v>
                </c:pt>
                <c:pt idx="48442">
                  <c:v>9.6883999999999997</c:v>
                </c:pt>
                <c:pt idx="48443">
                  <c:v>9.6885999999999992</c:v>
                </c:pt>
                <c:pt idx="48444">
                  <c:v>9.6888000000000005</c:v>
                </c:pt>
                <c:pt idx="48445">
                  <c:v>9.6890000000000001</c:v>
                </c:pt>
                <c:pt idx="48446">
                  <c:v>9.6891999999999996</c:v>
                </c:pt>
                <c:pt idx="48447">
                  <c:v>9.6893999999999991</c:v>
                </c:pt>
                <c:pt idx="48448">
                  <c:v>9.6896000000000004</c:v>
                </c:pt>
                <c:pt idx="48449">
                  <c:v>9.6898</c:v>
                </c:pt>
                <c:pt idx="48450">
                  <c:v>9.69</c:v>
                </c:pt>
                <c:pt idx="48451">
                  <c:v>9.6902000000000008</c:v>
                </c:pt>
                <c:pt idx="48452">
                  <c:v>9.6904000000000003</c:v>
                </c:pt>
                <c:pt idx="48453">
                  <c:v>9.6905999999999999</c:v>
                </c:pt>
                <c:pt idx="48454">
                  <c:v>9.6907999999999994</c:v>
                </c:pt>
                <c:pt idx="48455">
                  <c:v>9.6910000000000007</c:v>
                </c:pt>
                <c:pt idx="48456">
                  <c:v>9.6912000000000003</c:v>
                </c:pt>
                <c:pt idx="48457">
                  <c:v>9.6913999999999998</c:v>
                </c:pt>
                <c:pt idx="48458">
                  <c:v>9.6915999999999993</c:v>
                </c:pt>
                <c:pt idx="48459">
                  <c:v>9.6918000000000006</c:v>
                </c:pt>
                <c:pt idx="48460">
                  <c:v>9.6920000000000002</c:v>
                </c:pt>
                <c:pt idx="48461">
                  <c:v>9.6921999999999997</c:v>
                </c:pt>
                <c:pt idx="48462">
                  <c:v>9.6923999999999992</c:v>
                </c:pt>
                <c:pt idx="48463">
                  <c:v>9.6926000000000005</c:v>
                </c:pt>
                <c:pt idx="48464">
                  <c:v>9.6928000000000001</c:v>
                </c:pt>
                <c:pt idx="48465">
                  <c:v>9.6929999999999996</c:v>
                </c:pt>
                <c:pt idx="48466">
                  <c:v>9.6931999999999992</c:v>
                </c:pt>
                <c:pt idx="48467">
                  <c:v>9.6934000000000005</c:v>
                </c:pt>
                <c:pt idx="48468">
                  <c:v>9.6936</c:v>
                </c:pt>
                <c:pt idx="48469">
                  <c:v>9.6937999999999995</c:v>
                </c:pt>
                <c:pt idx="48470">
                  <c:v>9.6940000000000008</c:v>
                </c:pt>
                <c:pt idx="48471">
                  <c:v>9.6942000000000004</c:v>
                </c:pt>
                <c:pt idx="48472">
                  <c:v>9.6943999999999999</c:v>
                </c:pt>
                <c:pt idx="48473">
                  <c:v>9.6945999999999994</c:v>
                </c:pt>
                <c:pt idx="48474">
                  <c:v>9.6948000000000008</c:v>
                </c:pt>
                <c:pt idx="48475">
                  <c:v>9.6950000000000003</c:v>
                </c:pt>
                <c:pt idx="48476">
                  <c:v>9.6951999999999998</c:v>
                </c:pt>
                <c:pt idx="48477">
                  <c:v>9.6953999999999994</c:v>
                </c:pt>
                <c:pt idx="48478">
                  <c:v>9.6956000000000007</c:v>
                </c:pt>
                <c:pt idx="48479">
                  <c:v>9.6958000000000002</c:v>
                </c:pt>
                <c:pt idx="48480">
                  <c:v>9.6959999999999997</c:v>
                </c:pt>
                <c:pt idx="48481">
                  <c:v>9.6961999999999993</c:v>
                </c:pt>
                <c:pt idx="48482">
                  <c:v>9.6964000000000006</c:v>
                </c:pt>
                <c:pt idx="48483">
                  <c:v>9.6966000000000001</c:v>
                </c:pt>
                <c:pt idx="48484">
                  <c:v>9.6967999999999996</c:v>
                </c:pt>
                <c:pt idx="48485">
                  <c:v>9.6969999999999992</c:v>
                </c:pt>
                <c:pt idx="48486">
                  <c:v>9.6972000000000005</c:v>
                </c:pt>
                <c:pt idx="48487">
                  <c:v>9.6974</c:v>
                </c:pt>
                <c:pt idx="48488">
                  <c:v>9.6975999999999996</c:v>
                </c:pt>
                <c:pt idx="48489">
                  <c:v>9.6978000000000009</c:v>
                </c:pt>
                <c:pt idx="48490">
                  <c:v>9.6980000000000004</c:v>
                </c:pt>
                <c:pt idx="48491">
                  <c:v>9.6981999999999999</c:v>
                </c:pt>
                <c:pt idx="48492">
                  <c:v>9.6983999999999995</c:v>
                </c:pt>
                <c:pt idx="48493">
                  <c:v>9.6986000000000008</c:v>
                </c:pt>
                <c:pt idx="48494">
                  <c:v>9.6988000000000003</c:v>
                </c:pt>
                <c:pt idx="48495">
                  <c:v>9.6989999999999998</c:v>
                </c:pt>
                <c:pt idx="48496">
                  <c:v>9.6991999999999994</c:v>
                </c:pt>
                <c:pt idx="48497">
                  <c:v>9.6994000000000007</c:v>
                </c:pt>
                <c:pt idx="48498">
                  <c:v>9.6996000000000002</c:v>
                </c:pt>
                <c:pt idx="48499">
                  <c:v>9.6997999999999998</c:v>
                </c:pt>
                <c:pt idx="48500">
                  <c:v>9.6999999999999993</c:v>
                </c:pt>
                <c:pt idx="48501">
                  <c:v>9.7002000000000006</c:v>
                </c:pt>
                <c:pt idx="48502">
                  <c:v>9.7004000000000001</c:v>
                </c:pt>
                <c:pt idx="48503">
                  <c:v>9.7005999999999997</c:v>
                </c:pt>
                <c:pt idx="48504">
                  <c:v>9.7007999999999992</c:v>
                </c:pt>
                <c:pt idx="48505">
                  <c:v>9.7010000000000005</c:v>
                </c:pt>
                <c:pt idx="48506">
                  <c:v>9.7012</c:v>
                </c:pt>
                <c:pt idx="48507">
                  <c:v>9.7013999999999996</c:v>
                </c:pt>
                <c:pt idx="48508">
                  <c:v>9.7015999999999991</c:v>
                </c:pt>
                <c:pt idx="48509">
                  <c:v>9.7018000000000004</c:v>
                </c:pt>
                <c:pt idx="48510">
                  <c:v>9.702</c:v>
                </c:pt>
                <c:pt idx="48511">
                  <c:v>9.7021999999999995</c:v>
                </c:pt>
                <c:pt idx="48512">
                  <c:v>9.7024000000000008</c:v>
                </c:pt>
                <c:pt idx="48513">
                  <c:v>9.7026000000000003</c:v>
                </c:pt>
                <c:pt idx="48514">
                  <c:v>9.7027999999999999</c:v>
                </c:pt>
                <c:pt idx="48515">
                  <c:v>9.7029999999999994</c:v>
                </c:pt>
                <c:pt idx="48516">
                  <c:v>9.7032000000000007</c:v>
                </c:pt>
                <c:pt idx="48517">
                  <c:v>9.7034000000000002</c:v>
                </c:pt>
                <c:pt idx="48518">
                  <c:v>9.7035999999999998</c:v>
                </c:pt>
                <c:pt idx="48519">
                  <c:v>9.7037999999999993</c:v>
                </c:pt>
                <c:pt idx="48520">
                  <c:v>9.7040000000000006</c:v>
                </c:pt>
                <c:pt idx="48521">
                  <c:v>9.7042000000000002</c:v>
                </c:pt>
                <c:pt idx="48522">
                  <c:v>9.7043999999999997</c:v>
                </c:pt>
                <c:pt idx="48523">
                  <c:v>9.7045999999999992</c:v>
                </c:pt>
                <c:pt idx="48524">
                  <c:v>9.7048000000000005</c:v>
                </c:pt>
                <c:pt idx="48525">
                  <c:v>9.7050000000000001</c:v>
                </c:pt>
                <c:pt idx="48526">
                  <c:v>9.7051999999999996</c:v>
                </c:pt>
                <c:pt idx="48527">
                  <c:v>9.7053999999999991</c:v>
                </c:pt>
                <c:pt idx="48528">
                  <c:v>9.7056000000000004</c:v>
                </c:pt>
                <c:pt idx="48529">
                  <c:v>9.7058</c:v>
                </c:pt>
                <c:pt idx="48530">
                  <c:v>9.7059999999999995</c:v>
                </c:pt>
                <c:pt idx="48531">
                  <c:v>9.7062000000000008</c:v>
                </c:pt>
                <c:pt idx="48532">
                  <c:v>9.7064000000000004</c:v>
                </c:pt>
                <c:pt idx="48533">
                  <c:v>9.7065999999999999</c:v>
                </c:pt>
                <c:pt idx="48534">
                  <c:v>9.7067999999999994</c:v>
                </c:pt>
                <c:pt idx="48535">
                  <c:v>9.7070000000000007</c:v>
                </c:pt>
                <c:pt idx="48536">
                  <c:v>9.7072000000000003</c:v>
                </c:pt>
                <c:pt idx="48537">
                  <c:v>9.7073999999999998</c:v>
                </c:pt>
                <c:pt idx="48538">
                  <c:v>9.7075999999999993</c:v>
                </c:pt>
                <c:pt idx="48539">
                  <c:v>9.7078000000000007</c:v>
                </c:pt>
                <c:pt idx="48540">
                  <c:v>9.7080000000000002</c:v>
                </c:pt>
                <c:pt idx="48541">
                  <c:v>9.7081999999999997</c:v>
                </c:pt>
                <c:pt idx="48542">
                  <c:v>9.7083999999999993</c:v>
                </c:pt>
                <c:pt idx="48543">
                  <c:v>9.7086000000000006</c:v>
                </c:pt>
                <c:pt idx="48544">
                  <c:v>9.7088000000000001</c:v>
                </c:pt>
                <c:pt idx="48545">
                  <c:v>9.7089999999999996</c:v>
                </c:pt>
                <c:pt idx="48546">
                  <c:v>9.7091999999999992</c:v>
                </c:pt>
                <c:pt idx="48547">
                  <c:v>9.7094000000000005</c:v>
                </c:pt>
                <c:pt idx="48548">
                  <c:v>9.7096</c:v>
                </c:pt>
                <c:pt idx="48549">
                  <c:v>9.7097999999999995</c:v>
                </c:pt>
                <c:pt idx="48550">
                  <c:v>9.7100000000000009</c:v>
                </c:pt>
                <c:pt idx="48551">
                  <c:v>9.7102000000000004</c:v>
                </c:pt>
                <c:pt idx="48552">
                  <c:v>9.7103999999999999</c:v>
                </c:pt>
                <c:pt idx="48553">
                  <c:v>9.7105999999999995</c:v>
                </c:pt>
                <c:pt idx="48554">
                  <c:v>9.7108000000000008</c:v>
                </c:pt>
                <c:pt idx="48555">
                  <c:v>9.7110000000000003</c:v>
                </c:pt>
                <c:pt idx="48556">
                  <c:v>9.7111999999999998</c:v>
                </c:pt>
                <c:pt idx="48557">
                  <c:v>9.7113999999999994</c:v>
                </c:pt>
                <c:pt idx="48558">
                  <c:v>9.7116000000000007</c:v>
                </c:pt>
                <c:pt idx="48559">
                  <c:v>9.7118000000000002</c:v>
                </c:pt>
                <c:pt idx="48560">
                  <c:v>9.7119999999999997</c:v>
                </c:pt>
                <c:pt idx="48561">
                  <c:v>9.7121999999999993</c:v>
                </c:pt>
                <c:pt idx="48562">
                  <c:v>9.7124000000000006</c:v>
                </c:pt>
                <c:pt idx="48563">
                  <c:v>9.7126000000000001</c:v>
                </c:pt>
                <c:pt idx="48564">
                  <c:v>9.7127999999999997</c:v>
                </c:pt>
                <c:pt idx="48565">
                  <c:v>9.7129999999999992</c:v>
                </c:pt>
                <c:pt idx="48566">
                  <c:v>9.7132000000000005</c:v>
                </c:pt>
                <c:pt idx="48567">
                  <c:v>9.7134</c:v>
                </c:pt>
                <c:pt idx="48568">
                  <c:v>9.7135999999999996</c:v>
                </c:pt>
                <c:pt idx="48569">
                  <c:v>9.7138000000000009</c:v>
                </c:pt>
                <c:pt idx="48570">
                  <c:v>9.7140000000000004</c:v>
                </c:pt>
                <c:pt idx="48571">
                  <c:v>9.7141999999999999</c:v>
                </c:pt>
                <c:pt idx="48572">
                  <c:v>9.7143999999999995</c:v>
                </c:pt>
                <c:pt idx="48573">
                  <c:v>9.7146000000000008</c:v>
                </c:pt>
                <c:pt idx="48574">
                  <c:v>9.7148000000000003</c:v>
                </c:pt>
                <c:pt idx="48575">
                  <c:v>9.7149999999999999</c:v>
                </c:pt>
                <c:pt idx="48576">
                  <c:v>9.7151999999999994</c:v>
                </c:pt>
                <c:pt idx="48577">
                  <c:v>9.7154000000000007</c:v>
                </c:pt>
                <c:pt idx="48578">
                  <c:v>9.7156000000000002</c:v>
                </c:pt>
                <c:pt idx="48579">
                  <c:v>9.7157999999999998</c:v>
                </c:pt>
                <c:pt idx="48580">
                  <c:v>9.7159999999999993</c:v>
                </c:pt>
                <c:pt idx="48581">
                  <c:v>9.7162000000000006</c:v>
                </c:pt>
                <c:pt idx="48582">
                  <c:v>9.7164000000000001</c:v>
                </c:pt>
                <c:pt idx="48583">
                  <c:v>9.7165999999999997</c:v>
                </c:pt>
                <c:pt idx="48584">
                  <c:v>9.7167999999999992</c:v>
                </c:pt>
                <c:pt idx="48585">
                  <c:v>9.7170000000000005</c:v>
                </c:pt>
                <c:pt idx="48586">
                  <c:v>9.7172000000000001</c:v>
                </c:pt>
                <c:pt idx="48587">
                  <c:v>9.7173999999999996</c:v>
                </c:pt>
                <c:pt idx="48588">
                  <c:v>9.7175999999999991</c:v>
                </c:pt>
                <c:pt idx="48589">
                  <c:v>9.7178000000000004</c:v>
                </c:pt>
                <c:pt idx="48590">
                  <c:v>9.718</c:v>
                </c:pt>
                <c:pt idx="48591">
                  <c:v>9.7181999999999995</c:v>
                </c:pt>
                <c:pt idx="48592">
                  <c:v>9.7184000000000008</c:v>
                </c:pt>
                <c:pt idx="48593">
                  <c:v>9.7186000000000003</c:v>
                </c:pt>
                <c:pt idx="48594">
                  <c:v>9.7187999999999999</c:v>
                </c:pt>
                <c:pt idx="48595">
                  <c:v>9.7189999999999994</c:v>
                </c:pt>
                <c:pt idx="48596">
                  <c:v>9.7192000000000007</c:v>
                </c:pt>
                <c:pt idx="48597">
                  <c:v>9.7194000000000003</c:v>
                </c:pt>
                <c:pt idx="48598">
                  <c:v>9.7195999999999998</c:v>
                </c:pt>
                <c:pt idx="48599">
                  <c:v>9.7197999999999993</c:v>
                </c:pt>
                <c:pt idx="48600">
                  <c:v>9.7200000000000006</c:v>
                </c:pt>
                <c:pt idx="48601">
                  <c:v>9.7202000000000002</c:v>
                </c:pt>
                <c:pt idx="48602">
                  <c:v>9.7203999999999997</c:v>
                </c:pt>
                <c:pt idx="48603">
                  <c:v>9.7205999999999992</c:v>
                </c:pt>
                <c:pt idx="48604">
                  <c:v>9.7208000000000006</c:v>
                </c:pt>
                <c:pt idx="48605">
                  <c:v>9.7210000000000001</c:v>
                </c:pt>
                <c:pt idx="48606">
                  <c:v>9.7211999999999996</c:v>
                </c:pt>
                <c:pt idx="48607">
                  <c:v>9.7213999999999992</c:v>
                </c:pt>
                <c:pt idx="48608">
                  <c:v>9.7216000000000005</c:v>
                </c:pt>
                <c:pt idx="48609">
                  <c:v>9.7218</c:v>
                </c:pt>
                <c:pt idx="48610">
                  <c:v>9.7219999999999995</c:v>
                </c:pt>
                <c:pt idx="48611">
                  <c:v>9.7222000000000008</c:v>
                </c:pt>
                <c:pt idx="48612">
                  <c:v>9.7224000000000004</c:v>
                </c:pt>
                <c:pt idx="48613">
                  <c:v>9.7225999999999999</c:v>
                </c:pt>
                <c:pt idx="48614">
                  <c:v>9.7227999999999994</c:v>
                </c:pt>
                <c:pt idx="48615">
                  <c:v>9.7230000000000008</c:v>
                </c:pt>
                <c:pt idx="48616">
                  <c:v>9.7232000000000003</c:v>
                </c:pt>
                <c:pt idx="48617">
                  <c:v>9.7233999999999998</c:v>
                </c:pt>
                <c:pt idx="48618">
                  <c:v>9.7235999999999994</c:v>
                </c:pt>
                <c:pt idx="48619">
                  <c:v>9.7238000000000007</c:v>
                </c:pt>
                <c:pt idx="48620">
                  <c:v>9.7240000000000002</c:v>
                </c:pt>
                <c:pt idx="48621">
                  <c:v>9.7241999999999997</c:v>
                </c:pt>
                <c:pt idx="48622">
                  <c:v>9.7243999999999993</c:v>
                </c:pt>
                <c:pt idx="48623">
                  <c:v>9.7246000000000006</c:v>
                </c:pt>
                <c:pt idx="48624">
                  <c:v>9.7248000000000001</c:v>
                </c:pt>
                <c:pt idx="48625">
                  <c:v>9.7249999999999996</c:v>
                </c:pt>
                <c:pt idx="48626">
                  <c:v>9.7251999999999992</c:v>
                </c:pt>
                <c:pt idx="48627">
                  <c:v>9.7254000000000005</c:v>
                </c:pt>
                <c:pt idx="48628">
                  <c:v>9.7256</c:v>
                </c:pt>
                <c:pt idx="48629">
                  <c:v>9.7257999999999996</c:v>
                </c:pt>
                <c:pt idx="48630">
                  <c:v>9.7260000000000009</c:v>
                </c:pt>
                <c:pt idx="48631">
                  <c:v>9.7262000000000004</c:v>
                </c:pt>
                <c:pt idx="48632">
                  <c:v>9.7263999999999999</c:v>
                </c:pt>
                <c:pt idx="48633">
                  <c:v>9.7265999999999995</c:v>
                </c:pt>
                <c:pt idx="48634">
                  <c:v>9.7268000000000008</c:v>
                </c:pt>
                <c:pt idx="48635">
                  <c:v>9.7270000000000003</c:v>
                </c:pt>
                <c:pt idx="48636">
                  <c:v>9.7271999999999998</c:v>
                </c:pt>
                <c:pt idx="48637">
                  <c:v>9.7273999999999994</c:v>
                </c:pt>
                <c:pt idx="48638">
                  <c:v>9.7276000000000007</c:v>
                </c:pt>
                <c:pt idx="48639">
                  <c:v>9.7278000000000002</c:v>
                </c:pt>
                <c:pt idx="48640">
                  <c:v>9.7279999999999998</c:v>
                </c:pt>
                <c:pt idx="48641">
                  <c:v>9.7281999999999993</c:v>
                </c:pt>
                <c:pt idx="48642">
                  <c:v>9.7284000000000006</c:v>
                </c:pt>
                <c:pt idx="48643">
                  <c:v>9.7286000000000001</c:v>
                </c:pt>
                <c:pt idx="48644">
                  <c:v>9.7287999999999997</c:v>
                </c:pt>
                <c:pt idx="48645">
                  <c:v>9.7289999999999992</c:v>
                </c:pt>
                <c:pt idx="48646">
                  <c:v>9.7292000000000005</c:v>
                </c:pt>
                <c:pt idx="48647">
                  <c:v>9.7294</c:v>
                </c:pt>
                <c:pt idx="48648">
                  <c:v>9.7295999999999996</c:v>
                </c:pt>
                <c:pt idx="48649">
                  <c:v>9.7297999999999991</c:v>
                </c:pt>
                <c:pt idx="48650">
                  <c:v>9.73</c:v>
                </c:pt>
                <c:pt idx="48651">
                  <c:v>9.7302</c:v>
                </c:pt>
                <c:pt idx="48652">
                  <c:v>9.7303999999999995</c:v>
                </c:pt>
                <c:pt idx="48653">
                  <c:v>9.7306000000000008</c:v>
                </c:pt>
                <c:pt idx="48654">
                  <c:v>9.7308000000000003</c:v>
                </c:pt>
                <c:pt idx="48655">
                  <c:v>9.7309999999999999</c:v>
                </c:pt>
                <c:pt idx="48656">
                  <c:v>9.7311999999999994</c:v>
                </c:pt>
                <c:pt idx="48657">
                  <c:v>9.7314000000000007</c:v>
                </c:pt>
                <c:pt idx="48658">
                  <c:v>9.7316000000000003</c:v>
                </c:pt>
                <c:pt idx="48659">
                  <c:v>9.7317999999999998</c:v>
                </c:pt>
                <c:pt idx="48660">
                  <c:v>9.7319999999999993</c:v>
                </c:pt>
                <c:pt idx="48661">
                  <c:v>9.7322000000000006</c:v>
                </c:pt>
                <c:pt idx="48662">
                  <c:v>9.7324000000000002</c:v>
                </c:pt>
                <c:pt idx="48663">
                  <c:v>9.7325999999999997</c:v>
                </c:pt>
                <c:pt idx="48664">
                  <c:v>9.7327999999999992</c:v>
                </c:pt>
                <c:pt idx="48665">
                  <c:v>9.7330000000000005</c:v>
                </c:pt>
                <c:pt idx="48666">
                  <c:v>9.7332000000000001</c:v>
                </c:pt>
                <c:pt idx="48667">
                  <c:v>9.7333999999999996</c:v>
                </c:pt>
                <c:pt idx="48668">
                  <c:v>9.7335999999999991</c:v>
                </c:pt>
                <c:pt idx="48669">
                  <c:v>9.7338000000000005</c:v>
                </c:pt>
                <c:pt idx="48670">
                  <c:v>9.734</c:v>
                </c:pt>
                <c:pt idx="48671">
                  <c:v>9.7341999999999995</c:v>
                </c:pt>
                <c:pt idx="48672">
                  <c:v>9.7344000000000008</c:v>
                </c:pt>
                <c:pt idx="48673">
                  <c:v>9.7346000000000004</c:v>
                </c:pt>
                <c:pt idx="48674">
                  <c:v>9.7347999999999999</c:v>
                </c:pt>
                <c:pt idx="48675">
                  <c:v>9.7349999999999994</c:v>
                </c:pt>
                <c:pt idx="48676">
                  <c:v>9.7352000000000007</c:v>
                </c:pt>
                <c:pt idx="48677">
                  <c:v>9.7354000000000003</c:v>
                </c:pt>
                <c:pt idx="48678">
                  <c:v>9.7355999999999998</c:v>
                </c:pt>
                <c:pt idx="48679">
                  <c:v>9.7357999999999993</c:v>
                </c:pt>
                <c:pt idx="48680">
                  <c:v>9.7360000000000007</c:v>
                </c:pt>
                <c:pt idx="48681">
                  <c:v>9.7362000000000002</c:v>
                </c:pt>
                <c:pt idx="48682">
                  <c:v>9.7363999999999997</c:v>
                </c:pt>
                <c:pt idx="48683">
                  <c:v>9.7365999999999993</c:v>
                </c:pt>
                <c:pt idx="48684">
                  <c:v>9.7368000000000006</c:v>
                </c:pt>
                <c:pt idx="48685">
                  <c:v>9.7370000000000001</c:v>
                </c:pt>
                <c:pt idx="48686">
                  <c:v>9.7371999999999996</c:v>
                </c:pt>
                <c:pt idx="48687">
                  <c:v>9.7373999999999992</c:v>
                </c:pt>
                <c:pt idx="48688">
                  <c:v>9.7376000000000005</c:v>
                </c:pt>
                <c:pt idx="48689">
                  <c:v>9.7378</c:v>
                </c:pt>
                <c:pt idx="48690">
                  <c:v>9.7379999999999995</c:v>
                </c:pt>
                <c:pt idx="48691">
                  <c:v>9.7382000000000009</c:v>
                </c:pt>
                <c:pt idx="48692">
                  <c:v>9.7384000000000004</c:v>
                </c:pt>
                <c:pt idx="48693">
                  <c:v>9.7385999999999999</c:v>
                </c:pt>
                <c:pt idx="48694">
                  <c:v>9.7387999999999995</c:v>
                </c:pt>
                <c:pt idx="48695">
                  <c:v>9.7390000000000008</c:v>
                </c:pt>
                <c:pt idx="48696">
                  <c:v>9.7392000000000003</c:v>
                </c:pt>
                <c:pt idx="48697">
                  <c:v>9.7393999999999998</c:v>
                </c:pt>
                <c:pt idx="48698">
                  <c:v>9.7395999999999994</c:v>
                </c:pt>
                <c:pt idx="48699">
                  <c:v>9.7398000000000007</c:v>
                </c:pt>
                <c:pt idx="48700">
                  <c:v>9.74</c:v>
                </c:pt>
                <c:pt idx="48701">
                  <c:v>9.7401999999999997</c:v>
                </c:pt>
                <c:pt idx="48702">
                  <c:v>9.7403999999999993</c:v>
                </c:pt>
                <c:pt idx="48703">
                  <c:v>9.7406000000000006</c:v>
                </c:pt>
                <c:pt idx="48704">
                  <c:v>9.7408000000000001</c:v>
                </c:pt>
                <c:pt idx="48705">
                  <c:v>9.7409999999999997</c:v>
                </c:pt>
                <c:pt idx="48706">
                  <c:v>9.7411999999999992</c:v>
                </c:pt>
                <c:pt idx="48707">
                  <c:v>9.7414000000000005</c:v>
                </c:pt>
                <c:pt idx="48708">
                  <c:v>9.7416</c:v>
                </c:pt>
                <c:pt idx="48709">
                  <c:v>9.7417999999999996</c:v>
                </c:pt>
                <c:pt idx="48710">
                  <c:v>9.7420000000000009</c:v>
                </c:pt>
                <c:pt idx="48711">
                  <c:v>9.7422000000000004</c:v>
                </c:pt>
                <c:pt idx="48712">
                  <c:v>9.7423999999999999</c:v>
                </c:pt>
                <c:pt idx="48713">
                  <c:v>9.7425999999999995</c:v>
                </c:pt>
                <c:pt idx="48714">
                  <c:v>9.7428000000000008</c:v>
                </c:pt>
                <c:pt idx="48715">
                  <c:v>9.7430000000000003</c:v>
                </c:pt>
                <c:pt idx="48716">
                  <c:v>9.7431999999999999</c:v>
                </c:pt>
                <c:pt idx="48717">
                  <c:v>9.7433999999999994</c:v>
                </c:pt>
                <c:pt idx="48718">
                  <c:v>9.7436000000000007</c:v>
                </c:pt>
                <c:pt idx="48719">
                  <c:v>9.7438000000000002</c:v>
                </c:pt>
                <c:pt idx="48720">
                  <c:v>9.7439999999999998</c:v>
                </c:pt>
                <c:pt idx="48721">
                  <c:v>9.7441999999999993</c:v>
                </c:pt>
                <c:pt idx="48722">
                  <c:v>9.7444000000000006</c:v>
                </c:pt>
                <c:pt idx="48723">
                  <c:v>9.7446000000000002</c:v>
                </c:pt>
                <c:pt idx="48724">
                  <c:v>9.7447999999999997</c:v>
                </c:pt>
                <c:pt idx="48725">
                  <c:v>9.7449999999999992</c:v>
                </c:pt>
                <c:pt idx="48726">
                  <c:v>9.7452000000000005</c:v>
                </c:pt>
                <c:pt idx="48727">
                  <c:v>9.7454000000000001</c:v>
                </c:pt>
                <c:pt idx="48728">
                  <c:v>9.7455999999999996</c:v>
                </c:pt>
                <c:pt idx="48729">
                  <c:v>9.7457999999999991</c:v>
                </c:pt>
                <c:pt idx="48730">
                  <c:v>9.7460000000000004</c:v>
                </c:pt>
                <c:pt idx="48731">
                  <c:v>9.7462</c:v>
                </c:pt>
                <c:pt idx="48732">
                  <c:v>9.7463999999999995</c:v>
                </c:pt>
                <c:pt idx="48733">
                  <c:v>9.7466000000000008</c:v>
                </c:pt>
                <c:pt idx="48734">
                  <c:v>9.7468000000000004</c:v>
                </c:pt>
                <c:pt idx="48735">
                  <c:v>9.7469999999999999</c:v>
                </c:pt>
                <c:pt idx="48736">
                  <c:v>9.7471999999999994</c:v>
                </c:pt>
                <c:pt idx="48737">
                  <c:v>9.7474000000000007</c:v>
                </c:pt>
                <c:pt idx="48738">
                  <c:v>9.7476000000000003</c:v>
                </c:pt>
                <c:pt idx="48739">
                  <c:v>9.7477999999999998</c:v>
                </c:pt>
                <c:pt idx="48740">
                  <c:v>9.7479999999999993</c:v>
                </c:pt>
                <c:pt idx="48741">
                  <c:v>9.7482000000000006</c:v>
                </c:pt>
                <c:pt idx="48742">
                  <c:v>9.7484000000000002</c:v>
                </c:pt>
                <c:pt idx="48743">
                  <c:v>9.7485999999999997</c:v>
                </c:pt>
                <c:pt idx="48744">
                  <c:v>9.7487999999999992</c:v>
                </c:pt>
                <c:pt idx="48745">
                  <c:v>9.7490000000000006</c:v>
                </c:pt>
                <c:pt idx="48746">
                  <c:v>9.7492000000000001</c:v>
                </c:pt>
                <c:pt idx="48747">
                  <c:v>9.7493999999999996</c:v>
                </c:pt>
                <c:pt idx="48748">
                  <c:v>9.7495999999999992</c:v>
                </c:pt>
                <c:pt idx="48749">
                  <c:v>9.7498000000000005</c:v>
                </c:pt>
                <c:pt idx="48750">
                  <c:v>9.75</c:v>
                </c:pt>
                <c:pt idx="48751">
                  <c:v>9.7501999999999995</c:v>
                </c:pt>
                <c:pt idx="48752">
                  <c:v>9.7504000000000008</c:v>
                </c:pt>
                <c:pt idx="48753">
                  <c:v>9.7506000000000004</c:v>
                </c:pt>
                <c:pt idx="48754">
                  <c:v>9.7507999999999999</c:v>
                </c:pt>
                <c:pt idx="48755">
                  <c:v>9.7509999999999994</c:v>
                </c:pt>
                <c:pt idx="48756">
                  <c:v>9.7512000000000008</c:v>
                </c:pt>
                <c:pt idx="48757">
                  <c:v>9.7514000000000003</c:v>
                </c:pt>
                <c:pt idx="48758">
                  <c:v>9.7515999999999998</c:v>
                </c:pt>
                <c:pt idx="48759">
                  <c:v>9.7517999999999994</c:v>
                </c:pt>
                <c:pt idx="48760">
                  <c:v>9.7520000000000007</c:v>
                </c:pt>
                <c:pt idx="48761">
                  <c:v>9.7522000000000002</c:v>
                </c:pt>
                <c:pt idx="48762">
                  <c:v>9.7523999999999997</c:v>
                </c:pt>
                <c:pt idx="48763">
                  <c:v>9.7525999999999993</c:v>
                </c:pt>
                <c:pt idx="48764">
                  <c:v>9.7528000000000006</c:v>
                </c:pt>
                <c:pt idx="48765">
                  <c:v>9.7530000000000001</c:v>
                </c:pt>
                <c:pt idx="48766">
                  <c:v>9.7531999999999996</c:v>
                </c:pt>
                <c:pt idx="48767">
                  <c:v>9.7533999999999992</c:v>
                </c:pt>
                <c:pt idx="48768">
                  <c:v>9.7536000000000005</c:v>
                </c:pt>
                <c:pt idx="48769">
                  <c:v>9.7538</c:v>
                </c:pt>
                <c:pt idx="48770">
                  <c:v>9.7539999999999996</c:v>
                </c:pt>
                <c:pt idx="48771">
                  <c:v>9.7542000000000009</c:v>
                </c:pt>
                <c:pt idx="48772">
                  <c:v>9.7544000000000004</c:v>
                </c:pt>
                <c:pt idx="48773">
                  <c:v>9.7545999999999999</c:v>
                </c:pt>
                <c:pt idx="48774">
                  <c:v>9.7547999999999995</c:v>
                </c:pt>
                <c:pt idx="48775">
                  <c:v>9.7550000000000008</c:v>
                </c:pt>
                <c:pt idx="48776">
                  <c:v>9.7552000000000003</c:v>
                </c:pt>
                <c:pt idx="48777">
                  <c:v>9.7553999999999998</c:v>
                </c:pt>
                <c:pt idx="48778">
                  <c:v>9.7555999999999994</c:v>
                </c:pt>
                <c:pt idx="48779">
                  <c:v>9.7558000000000007</c:v>
                </c:pt>
                <c:pt idx="48780">
                  <c:v>9.7560000000000002</c:v>
                </c:pt>
                <c:pt idx="48781">
                  <c:v>9.7561999999999998</c:v>
                </c:pt>
                <c:pt idx="48782">
                  <c:v>9.7563999999999993</c:v>
                </c:pt>
                <c:pt idx="48783">
                  <c:v>9.7566000000000006</c:v>
                </c:pt>
                <c:pt idx="48784">
                  <c:v>9.7568000000000001</c:v>
                </c:pt>
                <c:pt idx="48785">
                  <c:v>9.7569999999999997</c:v>
                </c:pt>
                <c:pt idx="48786">
                  <c:v>9.7571999999999992</c:v>
                </c:pt>
                <c:pt idx="48787">
                  <c:v>9.7574000000000005</c:v>
                </c:pt>
                <c:pt idx="48788">
                  <c:v>9.7576000000000001</c:v>
                </c:pt>
                <c:pt idx="48789">
                  <c:v>9.7577999999999996</c:v>
                </c:pt>
                <c:pt idx="48790">
                  <c:v>9.7579999999999991</c:v>
                </c:pt>
                <c:pt idx="48791">
                  <c:v>9.7582000000000004</c:v>
                </c:pt>
                <c:pt idx="48792">
                  <c:v>9.7584</c:v>
                </c:pt>
                <c:pt idx="48793">
                  <c:v>9.7585999999999995</c:v>
                </c:pt>
                <c:pt idx="48794">
                  <c:v>9.7588000000000008</c:v>
                </c:pt>
                <c:pt idx="48795">
                  <c:v>9.7590000000000003</c:v>
                </c:pt>
                <c:pt idx="48796">
                  <c:v>9.7591999999999999</c:v>
                </c:pt>
                <c:pt idx="48797">
                  <c:v>9.7593999999999994</c:v>
                </c:pt>
                <c:pt idx="48798">
                  <c:v>9.7596000000000007</c:v>
                </c:pt>
                <c:pt idx="48799">
                  <c:v>9.7598000000000003</c:v>
                </c:pt>
                <c:pt idx="48800">
                  <c:v>9.76</c:v>
                </c:pt>
                <c:pt idx="48801">
                  <c:v>9.7601999999999993</c:v>
                </c:pt>
                <c:pt idx="48802">
                  <c:v>9.7604000000000006</c:v>
                </c:pt>
                <c:pt idx="48803">
                  <c:v>9.7606000000000002</c:v>
                </c:pt>
                <c:pt idx="48804">
                  <c:v>9.7607999999999997</c:v>
                </c:pt>
                <c:pt idx="48805">
                  <c:v>9.7609999999999992</c:v>
                </c:pt>
                <c:pt idx="48806">
                  <c:v>9.7612000000000005</c:v>
                </c:pt>
                <c:pt idx="48807">
                  <c:v>9.7614000000000001</c:v>
                </c:pt>
                <c:pt idx="48808">
                  <c:v>9.7615999999999996</c:v>
                </c:pt>
                <c:pt idx="48809">
                  <c:v>9.7617999999999991</c:v>
                </c:pt>
                <c:pt idx="48810">
                  <c:v>9.7620000000000005</c:v>
                </c:pt>
                <c:pt idx="48811">
                  <c:v>9.7622</c:v>
                </c:pt>
                <c:pt idx="48812">
                  <c:v>9.7623999999999995</c:v>
                </c:pt>
                <c:pt idx="48813">
                  <c:v>9.7626000000000008</c:v>
                </c:pt>
                <c:pt idx="48814">
                  <c:v>9.7628000000000004</c:v>
                </c:pt>
                <c:pt idx="48815">
                  <c:v>9.7629999999999999</c:v>
                </c:pt>
                <c:pt idx="48816">
                  <c:v>9.7631999999999994</c:v>
                </c:pt>
                <c:pt idx="48817">
                  <c:v>9.7634000000000007</c:v>
                </c:pt>
                <c:pt idx="48818">
                  <c:v>9.7636000000000003</c:v>
                </c:pt>
                <c:pt idx="48819">
                  <c:v>9.7637999999999998</c:v>
                </c:pt>
                <c:pt idx="48820">
                  <c:v>9.7639999999999993</c:v>
                </c:pt>
                <c:pt idx="48821">
                  <c:v>9.7642000000000007</c:v>
                </c:pt>
                <c:pt idx="48822">
                  <c:v>9.7644000000000002</c:v>
                </c:pt>
                <c:pt idx="48823">
                  <c:v>9.7645999999999997</c:v>
                </c:pt>
                <c:pt idx="48824">
                  <c:v>9.7647999999999993</c:v>
                </c:pt>
                <c:pt idx="48825">
                  <c:v>9.7650000000000006</c:v>
                </c:pt>
                <c:pt idx="48826">
                  <c:v>9.7652000000000001</c:v>
                </c:pt>
                <c:pt idx="48827">
                  <c:v>9.7653999999999996</c:v>
                </c:pt>
                <c:pt idx="48828">
                  <c:v>9.7655999999999992</c:v>
                </c:pt>
                <c:pt idx="48829">
                  <c:v>9.7658000000000005</c:v>
                </c:pt>
                <c:pt idx="48830">
                  <c:v>9.766</c:v>
                </c:pt>
                <c:pt idx="48831">
                  <c:v>9.7661999999999995</c:v>
                </c:pt>
                <c:pt idx="48832">
                  <c:v>9.7664000000000009</c:v>
                </c:pt>
                <c:pt idx="48833">
                  <c:v>9.7666000000000004</c:v>
                </c:pt>
                <c:pt idx="48834">
                  <c:v>9.7667999999999999</c:v>
                </c:pt>
                <c:pt idx="48835">
                  <c:v>9.7669999999999995</c:v>
                </c:pt>
                <c:pt idx="48836">
                  <c:v>9.7672000000000008</c:v>
                </c:pt>
                <c:pt idx="48837">
                  <c:v>9.7674000000000003</c:v>
                </c:pt>
                <c:pt idx="48838">
                  <c:v>9.7675999999999998</c:v>
                </c:pt>
                <c:pt idx="48839">
                  <c:v>9.7677999999999994</c:v>
                </c:pt>
                <c:pt idx="48840">
                  <c:v>9.7680000000000007</c:v>
                </c:pt>
                <c:pt idx="48841">
                  <c:v>9.7682000000000002</c:v>
                </c:pt>
                <c:pt idx="48842">
                  <c:v>9.7683999999999997</c:v>
                </c:pt>
                <c:pt idx="48843">
                  <c:v>9.7685999999999993</c:v>
                </c:pt>
                <c:pt idx="48844">
                  <c:v>9.7688000000000006</c:v>
                </c:pt>
                <c:pt idx="48845">
                  <c:v>9.7690000000000001</c:v>
                </c:pt>
                <c:pt idx="48846">
                  <c:v>9.7691999999999997</c:v>
                </c:pt>
                <c:pt idx="48847">
                  <c:v>9.7693999999999992</c:v>
                </c:pt>
                <c:pt idx="48848">
                  <c:v>9.7696000000000005</c:v>
                </c:pt>
                <c:pt idx="48849">
                  <c:v>9.7698</c:v>
                </c:pt>
                <c:pt idx="48850">
                  <c:v>9.77</c:v>
                </c:pt>
                <c:pt idx="48851">
                  <c:v>9.7702000000000009</c:v>
                </c:pt>
                <c:pt idx="48852">
                  <c:v>9.7704000000000004</c:v>
                </c:pt>
                <c:pt idx="48853">
                  <c:v>9.7706</c:v>
                </c:pt>
                <c:pt idx="48854">
                  <c:v>9.7707999999999995</c:v>
                </c:pt>
                <c:pt idx="48855">
                  <c:v>9.7710000000000008</c:v>
                </c:pt>
                <c:pt idx="48856">
                  <c:v>9.7712000000000003</c:v>
                </c:pt>
                <c:pt idx="48857">
                  <c:v>9.7713999999999999</c:v>
                </c:pt>
                <c:pt idx="48858">
                  <c:v>9.7715999999999994</c:v>
                </c:pt>
                <c:pt idx="48859">
                  <c:v>9.7718000000000007</c:v>
                </c:pt>
                <c:pt idx="48860">
                  <c:v>9.7720000000000002</c:v>
                </c:pt>
                <c:pt idx="48861">
                  <c:v>9.7721999999999998</c:v>
                </c:pt>
                <c:pt idx="48862">
                  <c:v>9.7723999999999993</c:v>
                </c:pt>
                <c:pt idx="48863">
                  <c:v>9.7726000000000006</c:v>
                </c:pt>
                <c:pt idx="48864">
                  <c:v>9.7728000000000002</c:v>
                </c:pt>
                <c:pt idx="48865">
                  <c:v>9.7729999999999997</c:v>
                </c:pt>
                <c:pt idx="48866">
                  <c:v>9.7731999999999992</c:v>
                </c:pt>
                <c:pt idx="48867">
                  <c:v>9.7734000000000005</c:v>
                </c:pt>
                <c:pt idx="48868">
                  <c:v>9.7736000000000001</c:v>
                </c:pt>
                <c:pt idx="48869">
                  <c:v>9.7737999999999996</c:v>
                </c:pt>
                <c:pt idx="48870">
                  <c:v>9.7739999999999991</c:v>
                </c:pt>
                <c:pt idx="48871">
                  <c:v>9.7742000000000004</c:v>
                </c:pt>
                <c:pt idx="48872">
                  <c:v>9.7744</c:v>
                </c:pt>
                <c:pt idx="48873">
                  <c:v>9.7745999999999995</c:v>
                </c:pt>
                <c:pt idx="48874">
                  <c:v>9.7748000000000008</c:v>
                </c:pt>
                <c:pt idx="48875">
                  <c:v>9.7750000000000004</c:v>
                </c:pt>
                <c:pt idx="48876">
                  <c:v>9.7751999999999999</c:v>
                </c:pt>
                <c:pt idx="48877">
                  <c:v>9.7753999999999994</c:v>
                </c:pt>
                <c:pt idx="48878">
                  <c:v>9.7756000000000007</c:v>
                </c:pt>
                <c:pt idx="48879">
                  <c:v>9.7758000000000003</c:v>
                </c:pt>
                <c:pt idx="48880">
                  <c:v>9.7759999999999998</c:v>
                </c:pt>
                <c:pt idx="48881">
                  <c:v>9.7761999999999993</c:v>
                </c:pt>
                <c:pt idx="48882">
                  <c:v>9.7764000000000006</c:v>
                </c:pt>
                <c:pt idx="48883">
                  <c:v>9.7766000000000002</c:v>
                </c:pt>
                <c:pt idx="48884">
                  <c:v>9.7767999999999997</c:v>
                </c:pt>
                <c:pt idx="48885">
                  <c:v>9.7769999999999992</c:v>
                </c:pt>
                <c:pt idx="48886">
                  <c:v>9.7772000000000006</c:v>
                </c:pt>
                <c:pt idx="48887">
                  <c:v>9.7774000000000001</c:v>
                </c:pt>
                <c:pt idx="48888">
                  <c:v>9.7775999999999996</c:v>
                </c:pt>
                <c:pt idx="48889">
                  <c:v>9.7777999999999992</c:v>
                </c:pt>
                <c:pt idx="48890">
                  <c:v>9.7780000000000005</c:v>
                </c:pt>
                <c:pt idx="48891">
                  <c:v>9.7782</c:v>
                </c:pt>
                <c:pt idx="48892">
                  <c:v>9.7783999999999995</c:v>
                </c:pt>
                <c:pt idx="48893">
                  <c:v>9.7786000000000008</c:v>
                </c:pt>
                <c:pt idx="48894">
                  <c:v>9.7788000000000004</c:v>
                </c:pt>
                <c:pt idx="48895">
                  <c:v>9.7789999999999999</c:v>
                </c:pt>
                <c:pt idx="48896">
                  <c:v>9.7791999999999994</c:v>
                </c:pt>
                <c:pt idx="48897">
                  <c:v>9.7794000000000008</c:v>
                </c:pt>
                <c:pt idx="48898">
                  <c:v>9.7796000000000003</c:v>
                </c:pt>
                <c:pt idx="48899">
                  <c:v>9.7797999999999998</c:v>
                </c:pt>
                <c:pt idx="48900">
                  <c:v>9.7799999999999994</c:v>
                </c:pt>
                <c:pt idx="48901">
                  <c:v>9.7802000000000007</c:v>
                </c:pt>
                <c:pt idx="48902">
                  <c:v>9.7804000000000002</c:v>
                </c:pt>
                <c:pt idx="48903">
                  <c:v>9.7805999999999997</c:v>
                </c:pt>
                <c:pt idx="48904">
                  <c:v>9.7807999999999993</c:v>
                </c:pt>
                <c:pt idx="48905">
                  <c:v>9.7810000000000006</c:v>
                </c:pt>
                <c:pt idx="48906">
                  <c:v>9.7812000000000001</c:v>
                </c:pt>
                <c:pt idx="48907">
                  <c:v>9.7813999999999997</c:v>
                </c:pt>
                <c:pt idx="48908">
                  <c:v>9.7815999999999992</c:v>
                </c:pt>
                <c:pt idx="48909">
                  <c:v>9.7818000000000005</c:v>
                </c:pt>
                <c:pt idx="48910">
                  <c:v>9.782</c:v>
                </c:pt>
                <c:pt idx="48911">
                  <c:v>9.7821999999999996</c:v>
                </c:pt>
                <c:pt idx="48912">
                  <c:v>9.7824000000000009</c:v>
                </c:pt>
                <c:pt idx="48913">
                  <c:v>9.7826000000000004</c:v>
                </c:pt>
                <c:pt idx="48914">
                  <c:v>9.7827999999999999</c:v>
                </c:pt>
                <c:pt idx="48915">
                  <c:v>9.7829999999999995</c:v>
                </c:pt>
                <c:pt idx="48916">
                  <c:v>9.7832000000000008</c:v>
                </c:pt>
                <c:pt idx="48917">
                  <c:v>9.7834000000000003</c:v>
                </c:pt>
                <c:pt idx="48918">
                  <c:v>9.7835999999999999</c:v>
                </c:pt>
                <c:pt idx="48919">
                  <c:v>9.7837999999999994</c:v>
                </c:pt>
                <c:pt idx="48920">
                  <c:v>9.7840000000000007</c:v>
                </c:pt>
                <c:pt idx="48921">
                  <c:v>9.7842000000000002</c:v>
                </c:pt>
                <c:pt idx="48922">
                  <c:v>9.7843999999999998</c:v>
                </c:pt>
                <c:pt idx="48923">
                  <c:v>9.7845999999999993</c:v>
                </c:pt>
                <c:pt idx="48924">
                  <c:v>9.7848000000000006</c:v>
                </c:pt>
                <c:pt idx="48925">
                  <c:v>9.7850000000000001</c:v>
                </c:pt>
                <c:pt idx="48926">
                  <c:v>9.7851999999999997</c:v>
                </c:pt>
                <c:pt idx="48927">
                  <c:v>9.7853999999999992</c:v>
                </c:pt>
                <c:pt idx="48928">
                  <c:v>9.7856000000000005</c:v>
                </c:pt>
                <c:pt idx="48929">
                  <c:v>9.7858000000000001</c:v>
                </c:pt>
                <c:pt idx="48930">
                  <c:v>9.7859999999999996</c:v>
                </c:pt>
                <c:pt idx="48931">
                  <c:v>9.7861999999999991</c:v>
                </c:pt>
                <c:pt idx="48932">
                  <c:v>9.7864000000000004</c:v>
                </c:pt>
                <c:pt idx="48933">
                  <c:v>9.7866</c:v>
                </c:pt>
                <c:pt idx="48934">
                  <c:v>9.7867999999999995</c:v>
                </c:pt>
                <c:pt idx="48935">
                  <c:v>9.7870000000000008</c:v>
                </c:pt>
                <c:pt idx="48936">
                  <c:v>9.7872000000000003</c:v>
                </c:pt>
                <c:pt idx="48937">
                  <c:v>9.7873999999999999</c:v>
                </c:pt>
                <c:pt idx="48938">
                  <c:v>9.7875999999999994</c:v>
                </c:pt>
                <c:pt idx="48939">
                  <c:v>9.7878000000000007</c:v>
                </c:pt>
                <c:pt idx="48940">
                  <c:v>9.7880000000000003</c:v>
                </c:pt>
                <c:pt idx="48941">
                  <c:v>9.7881999999999998</c:v>
                </c:pt>
                <c:pt idx="48942">
                  <c:v>9.7883999999999993</c:v>
                </c:pt>
                <c:pt idx="48943">
                  <c:v>9.7886000000000006</c:v>
                </c:pt>
                <c:pt idx="48944">
                  <c:v>9.7888000000000002</c:v>
                </c:pt>
                <c:pt idx="48945">
                  <c:v>9.7889999999999997</c:v>
                </c:pt>
                <c:pt idx="48946">
                  <c:v>9.7891999999999992</c:v>
                </c:pt>
                <c:pt idx="48947">
                  <c:v>9.7894000000000005</c:v>
                </c:pt>
                <c:pt idx="48948">
                  <c:v>9.7896000000000001</c:v>
                </c:pt>
                <c:pt idx="48949">
                  <c:v>9.7897999999999996</c:v>
                </c:pt>
                <c:pt idx="48950">
                  <c:v>9.7899999999999991</c:v>
                </c:pt>
                <c:pt idx="48951">
                  <c:v>9.7902000000000005</c:v>
                </c:pt>
                <c:pt idx="48952">
                  <c:v>9.7904</c:v>
                </c:pt>
                <c:pt idx="48953">
                  <c:v>9.7905999999999995</c:v>
                </c:pt>
                <c:pt idx="48954">
                  <c:v>9.7908000000000008</c:v>
                </c:pt>
                <c:pt idx="48955">
                  <c:v>9.7910000000000004</c:v>
                </c:pt>
                <c:pt idx="48956">
                  <c:v>9.7911999999999999</c:v>
                </c:pt>
                <c:pt idx="48957">
                  <c:v>9.7913999999999994</c:v>
                </c:pt>
                <c:pt idx="48958">
                  <c:v>9.7916000000000007</c:v>
                </c:pt>
                <c:pt idx="48959">
                  <c:v>9.7918000000000003</c:v>
                </c:pt>
                <c:pt idx="48960">
                  <c:v>9.7919999999999998</c:v>
                </c:pt>
                <c:pt idx="48961">
                  <c:v>9.7921999999999993</c:v>
                </c:pt>
                <c:pt idx="48962">
                  <c:v>9.7924000000000007</c:v>
                </c:pt>
                <c:pt idx="48963">
                  <c:v>9.7926000000000002</c:v>
                </c:pt>
                <c:pt idx="48964">
                  <c:v>9.7927999999999997</c:v>
                </c:pt>
                <c:pt idx="48965">
                  <c:v>9.7929999999999993</c:v>
                </c:pt>
                <c:pt idx="48966">
                  <c:v>9.7932000000000006</c:v>
                </c:pt>
                <c:pt idx="48967">
                  <c:v>9.7934000000000001</c:v>
                </c:pt>
                <c:pt idx="48968">
                  <c:v>9.7935999999999996</c:v>
                </c:pt>
                <c:pt idx="48969">
                  <c:v>9.7937999999999992</c:v>
                </c:pt>
                <c:pt idx="48970">
                  <c:v>9.7940000000000005</c:v>
                </c:pt>
                <c:pt idx="48971">
                  <c:v>9.7942</c:v>
                </c:pt>
                <c:pt idx="48972">
                  <c:v>9.7943999999999996</c:v>
                </c:pt>
                <c:pt idx="48973">
                  <c:v>9.7946000000000009</c:v>
                </c:pt>
                <c:pt idx="48974">
                  <c:v>9.7948000000000004</c:v>
                </c:pt>
                <c:pt idx="48975">
                  <c:v>9.7949999999999999</c:v>
                </c:pt>
                <c:pt idx="48976">
                  <c:v>9.7951999999999995</c:v>
                </c:pt>
                <c:pt idx="48977">
                  <c:v>9.7954000000000008</c:v>
                </c:pt>
                <c:pt idx="48978">
                  <c:v>9.7956000000000003</c:v>
                </c:pt>
                <c:pt idx="48979">
                  <c:v>9.7957999999999998</c:v>
                </c:pt>
                <c:pt idx="48980">
                  <c:v>9.7959999999999994</c:v>
                </c:pt>
                <c:pt idx="48981">
                  <c:v>9.7962000000000007</c:v>
                </c:pt>
                <c:pt idx="48982">
                  <c:v>9.7964000000000002</c:v>
                </c:pt>
                <c:pt idx="48983">
                  <c:v>9.7965999999999998</c:v>
                </c:pt>
                <c:pt idx="48984">
                  <c:v>9.7967999999999993</c:v>
                </c:pt>
                <c:pt idx="48985">
                  <c:v>9.7970000000000006</c:v>
                </c:pt>
                <c:pt idx="48986">
                  <c:v>9.7972000000000001</c:v>
                </c:pt>
                <c:pt idx="48987">
                  <c:v>9.7973999999999997</c:v>
                </c:pt>
                <c:pt idx="48988">
                  <c:v>9.7975999999999992</c:v>
                </c:pt>
                <c:pt idx="48989">
                  <c:v>9.7978000000000005</c:v>
                </c:pt>
                <c:pt idx="48990">
                  <c:v>9.798</c:v>
                </c:pt>
                <c:pt idx="48991">
                  <c:v>9.7981999999999996</c:v>
                </c:pt>
                <c:pt idx="48992">
                  <c:v>9.7984000000000009</c:v>
                </c:pt>
                <c:pt idx="48993">
                  <c:v>9.7986000000000004</c:v>
                </c:pt>
                <c:pt idx="48994">
                  <c:v>9.7988</c:v>
                </c:pt>
                <c:pt idx="48995">
                  <c:v>9.7989999999999995</c:v>
                </c:pt>
                <c:pt idx="48996">
                  <c:v>9.7992000000000008</c:v>
                </c:pt>
                <c:pt idx="48997">
                  <c:v>9.7994000000000003</c:v>
                </c:pt>
                <c:pt idx="48998">
                  <c:v>9.7995999999999999</c:v>
                </c:pt>
                <c:pt idx="48999">
                  <c:v>9.7997999999999994</c:v>
                </c:pt>
                <c:pt idx="49000">
                  <c:v>9.8000000000000007</c:v>
                </c:pt>
                <c:pt idx="49001">
                  <c:v>9.8002000000000002</c:v>
                </c:pt>
                <c:pt idx="49002">
                  <c:v>9.8003999999999998</c:v>
                </c:pt>
                <c:pt idx="49003">
                  <c:v>9.8005999999999993</c:v>
                </c:pt>
                <c:pt idx="49004">
                  <c:v>9.8008000000000006</c:v>
                </c:pt>
                <c:pt idx="49005">
                  <c:v>9.8010000000000002</c:v>
                </c:pt>
                <c:pt idx="49006">
                  <c:v>9.8011999999999997</c:v>
                </c:pt>
                <c:pt idx="49007">
                  <c:v>9.8013999999999992</c:v>
                </c:pt>
                <c:pt idx="49008">
                  <c:v>9.8016000000000005</c:v>
                </c:pt>
                <c:pt idx="49009">
                  <c:v>9.8018000000000001</c:v>
                </c:pt>
                <c:pt idx="49010">
                  <c:v>9.8019999999999996</c:v>
                </c:pt>
                <c:pt idx="49011">
                  <c:v>9.8021999999999991</c:v>
                </c:pt>
                <c:pt idx="49012">
                  <c:v>9.8024000000000004</c:v>
                </c:pt>
                <c:pt idx="49013">
                  <c:v>9.8026</c:v>
                </c:pt>
                <c:pt idx="49014">
                  <c:v>9.8027999999999995</c:v>
                </c:pt>
                <c:pt idx="49015">
                  <c:v>9.8030000000000008</c:v>
                </c:pt>
                <c:pt idx="49016">
                  <c:v>9.8032000000000004</c:v>
                </c:pt>
                <c:pt idx="49017">
                  <c:v>9.8033999999999999</c:v>
                </c:pt>
                <c:pt idx="49018">
                  <c:v>9.8035999999999994</c:v>
                </c:pt>
                <c:pt idx="49019">
                  <c:v>9.8038000000000007</c:v>
                </c:pt>
                <c:pt idx="49020">
                  <c:v>9.8040000000000003</c:v>
                </c:pt>
                <c:pt idx="49021">
                  <c:v>9.8041999999999998</c:v>
                </c:pt>
                <c:pt idx="49022">
                  <c:v>9.8043999999999993</c:v>
                </c:pt>
                <c:pt idx="49023">
                  <c:v>9.8046000000000006</c:v>
                </c:pt>
                <c:pt idx="49024">
                  <c:v>9.8048000000000002</c:v>
                </c:pt>
                <c:pt idx="49025">
                  <c:v>9.8049999999999997</c:v>
                </c:pt>
                <c:pt idx="49026">
                  <c:v>9.8051999999999992</c:v>
                </c:pt>
                <c:pt idx="49027">
                  <c:v>9.8054000000000006</c:v>
                </c:pt>
                <c:pt idx="49028">
                  <c:v>9.8056000000000001</c:v>
                </c:pt>
                <c:pt idx="49029">
                  <c:v>9.8057999999999996</c:v>
                </c:pt>
                <c:pt idx="49030">
                  <c:v>9.8059999999999992</c:v>
                </c:pt>
                <c:pt idx="49031">
                  <c:v>9.8062000000000005</c:v>
                </c:pt>
                <c:pt idx="49032">
                  <c:v>9.8064</c:v>
                </c:pt>
                <c:pt idx="49033">
                  <c:v>9.8065999999999995</c:v>
                </c:pt>
                <c:pt idx="49034">
                  <c:v>9.8068000000000008</c:v>
                </c:pt>
                <c:pt idx="49035">
                  <c:v>9.8070000000000004</c:v>
                </c:pt>
                <c:pt idx="49036">
                  <c:v>9.8071999999999999</c:v>
                </c:pt>
                <c:pt idx="49037">
                  <c:v>9.8073999999999995</c:v>
                </c:pt>
                <c:pt idx="49038">
                  <c:v>9.8076000000000008</c:v>
                </c:pt>
                <c:pt idx="49039">
                  <c:v>9.8078000000000003</c:v>
                </c:pt>
                <c:pt idx="49040">
                  <c:v>9.8079999999999998</c:v>
                </c:pt>
                <c:pt idx="49041">
                  <c:v>9.8081999999999994</c:v>
                </c:pt>
                <c:pt idx="49042">
                  <c:v>9.8084000000000007</c:v>
                </c:pt>
                <c:pt idx="49043">
                  <c:v>9.8086000000000002</c:v>
                </c:pt>
                <c:pt idx="49044">
                  <c:v>9.8087999999999997</c:v>
                </c:pt>
                <c:pt idx="49045">
                  <c:v>9.8089999999999993</c:v>
                </c:pt>
                <c:pt idx="49046">
                  <c:v>9.8092000000000006</c:v>
                </c:pt>
                <c:pt idx="49047">
                  <c:v>9.8094000000000001</c:v>
                </c:pt>
                <c:pt idx="49048">
                  <c:v>9.8095999999999997</c:v>
                </c:pt>
                <c:pt idx="49049">
                  <c:v>9.8097999999999992</c:v>
                </c:pt>
                <c:pt idx="49050">
                  <c:v>9.81</c:v>
                </c:pt>
                <c:pt idx="49051">
                  <c:v>9.8102</c:v>
                </c:pt>
                <c:pt idx="49052">
                  <c:v>9.8103999999999996</c:v>
                </c:pt>
                <c:pt idx="49053">
                  <c:v>9.8106000000000009</c:v>
                </c:pt>
                <c:pt idx="49054">
                  <c:v>9.8108000000000004</c:v>
                </c:pt>
                <c:pt idx="49055">
                  <c:v>9.8109999999999999</c:v>
                </c:pt>
                <c:pt idx="49056">
                  <c:v>9.8111999999999995</c:v>
                </c:pt>
                <c:pt idx="49057">
                  <c:v>9.8114000000000008</c:v>
                </c:pt>
                <c:pt idx="49058">
                  <c:v>9.8116000000000003</c:v>
                </c:pt>
                <c:pt idx="49059">
                  <c:v>9.8117999999999999</c:v>
                </c:pt>
                <c:pt idx="49060">
                  <c:v>9.8119999999999994</c:v>
                </c:pt>
                <c:pt idx="49061">
                  <c:v>9.8122000000000007</c:v>
                </c:pt>
                <c:pt idx="49062">
                  <c:v>9.8124000000000002</c:v>
                </c:pt>
                <c:pt idx="49063">
                  <c:v>9.8125999999999998</c:v>
                </c:pt>
                <c:pt idx="49064">
                  <c:v>9.8127999999999993</c:v>
                </c:pt>
                <c:pt idx="49065">
                  <c:v>9.8130000000000006</c:v>
                </c:pt>
                <c:pt idx="49066">
                  <c:v>9.8132000000000001</c:v>
                </c:pt>
                <c:pt idx="49067">
                  <c:v>9.8133999999999997</c:v>
                </c:pt>
                <c:pt idx="49068">
                  <c:v>9.8135999999999992</c:v>
                </c:pt>
                <c:pt idx="49069">
                  <c:v>9.8138000000000005</c:v>
                </c:pt>
                <c:pt idx="49070">
                  <c:v>9.8140000000000001</c:v>
                </c:pt>
                <c:pt idx="49071">
                  <c:v>9.8141999999999996</c:v>
                </c:pt>
                <c:pt idx="49072">
                  <c:v>9.8143999999999991</c:v>
                </c:pt>
                <c:pt idx="49073">
                  <c:v>9.8146000000000004</c:v>
                </c:pt>
                <c:pt idx="49074">
                  <c:v>9.8148</c:v>
                </c:pt>
                <c:pt idx="49075">
                  <c:v>9.8149999999999995</c:v>
                </c:pt>
                <c:pt idx="49076">
                  <c:v>9.8152000000000008</c:v>
                </c:pt>
                <c:pt idx="49077">
                  <c:v>9.8154000000000003</c:v>
                </c:pt>
                <c:pt idx="49078">
                  <c:v>9.8155999999999999</c:v>
                </c:pt>
                <c:pt idx="49079">
                  <c:v>9.8157999999999994</c:v>
                </c:pt>
                <c:pt idx="49080">
                  <c:v>9.8160000000000007</c:v>
                </c:pt>
                <c:pt idx="49081">
                  <c:v>9.8162000000000003</c:v>
                </c:pt>
                <c:pt idx="49082">
                  <c:v>9.8163999999999998</c:v>
                </c:pt>
                <c:pt idx="49083">
                  <c:v>9.8165999999999993</c:v>
                </c:pt>
                <c:pt idx="49084">
                  <c:v>9.8168000000000006</c:v>
                </c:pt>
                <c:pt idx="49085">
                  <c:v>9.8170000000000002</c:v>
                </c:pt>
                <c:pt idx="49086">
                  <c:v>9.8171999999999997</c:v>
                </c:pt>
                <c:pt idx="49087">
                  <c:v>9.8173999999999992</c:v>
                </c:pt>
                <c:pt idx="49088">
                  <c:v>9.8176000000000005</c:v>
                </c:pt>
                <c:pt idx="49089">
                  <c:v>9.8178000000000001</c:v>
                </c:pt>
                <c:pt idx="49090">
                  <c:v>9.8179999999999996</c:v>
                </c:pt>
                <c:pt idx="49091">
                  <c:v>9.8181999999999992</c:v>
                </c:pt>
                <c:pt idx="49092">
                  <c:v>9.8184000000000005</c:v>
                </c:pt>
                <c:pt idx="49093">
                  <c:v>9.8186</c:v>
                </c:pt>
                <c:pt idx="49094">
                  <c:v>9.8187999999999995</c:v>
                </c:pt>
                <c:pt idx="49095">
                  <c:v>9.8190000000000008</c:v>
                </c:pt>
                <c:pt idx="49096">
                  <c:v>9.8192000000000004</c:v>
                </c:pt>
                <c:pt idx="49097">
                  <c:v>9.8193999999999999</c:v>
                </c:pt>
                <c:pt idx="49098">
                  <c:v>9.8195999999999994</c:v>
                </c:pt>
                <c:pt idx="49099">
                  <c:v>9.8198000000000008</c:v>
                </c:pt>
                <c:pt idx="49100">
                  <c:v>9.82</c:v>
                </c:pt>
                <c:pt idx="49101">
                  <c:v>9.8201999999999998</c:v>
                </c:pt>
                <c:pt idx="49102">
                  <c:v>9.8203999999999994</c:v>
                </c:pt>
                <c:pt idx="49103">
                  <c:v>9.8206000000000007</c:v>
                </c:pt>
                <c:pt idx="49104">
                  <c:v>9.8208000000000002</c:v>
                </c:pt>
                <c:pt idx="49105">
                  <c:v>9.8209999999999997</c:v>
                </c:pt>
                <c:pt idx="49106">
                  <c:v>9.8211999999999993</c:v>
                </c:pt>
                <c:pt idx="49107">
                  <c:v>9.8214000000000006</c:v>
                </c:pt>
                <c:pt idx="49108">
                  <c:v>9.8216000000000001</c:v>
                </c:pt>
                <c:pt idx="49109">
                  <c:v>9.8217999999999996</c:v>
                </c:pt>
                <c:pt idx="49110">
                  <c:v>9.8219999999999992</c:v>
                </c:pt>
                <c:pt idx="49111">
                  <c:v>9.8222000000000005</c:v>
                </c:pt>
                <c:pt idx="49112">
                  <c:v>9.8224</c:v>
                </c:pt>
                <c:pt idx="49113">
                  <c:v>9.8225999999999996</c:v>
                </c:pt>
                <c:pt idx="49114">
                  <c:v>9.8228000000000009</c:v>
                </c:pt>
                <c:pt idx="49115">
                  <c:v>9.8230000000000004</c:v>
                </c:pt>
                <c:pt idx="49116">
                  <c:v>9.8231999999999999</c:v>
                </c:pt>
                <c:pt idx="49117">
                  <c:v>9.8233999999999995</c:v>
                </c:pt>
                <c:pt idx="49118">
                  <c:v>9.8236000000000008</c:v>
                </c:pt>
                <c:pt idx="49119">
                  <c:v>9.8238000000000003</c:v>
                </c:pt>
                <c:pt idx="49120">
                  <c:v>9.8239999999999998</c:v>
                </c:pt>
                <c:pt idx="49121">
                  <c:v>9.8241999999999994</c:v>
                </c:pt>
                <c:pt idx="49122">
                  <c:v>9.8244000000000007</c:v>
                </c:pt>
                <c:pt idx="49123">
                  <c:v>9.8246000000000002</c:v>
                </c:pt>
                <c:pt idx="49124">
                  <c:v>9.8247999999999998</c:v>
                </c:pt>
                <c:pt idx="49125">
                  <c:v>9.8249999999999993</c:v>
                </c:pt>
                <c:pt idx="49126">
                  <c:v>9.8252000000000006</c:v>
                </c:pt>
                <c:pt idx="49127">
                  <c:v>9.8254000000000001</c:v>
                </c:pt>
                <c:pt idx="49128">
                  <c:v>9.8255999999999997</c:v>
                </c:pt>
                <c:pt idx="49129">
                  <c:v>9.8257999999999992</c:v>
                </c:pt>
                <c:pt idx="49130">
                  <c:v>9.8260000000000005</c:v>
                </c:pt>
                <c:pt idx="49131">
                  <c:v>9.8262</c:v>
                </c:pt>
                <c:pt idx="49132">
                  <c:v>9.8263999999999996</c:v>
                </c:pt>
                <c:pt idx="49133">
                  <c:v>9.8265999999999991</c:v>
                </c:pt>
                <c:pt idx="49134">
                  <c:v>9.8268000000000004</c:v>
                </c:pt>
                <c:pt idx="49135">
                  <c:v>9.827</c:v>
                </c:pt>
                <c:pt idx="49136">
                  <c:v>9.8271999999999995</c:v>
                </c:pt>
                <c:pt idx="49137">
                  <c:v>9.8274000000000008</c:v>
                </c:pt>
                <c:pt idx="49138">
                  <c:v>9.8276000000000003</c:v>
                </c:pt>
                <c:pt idx="49139">
                  <c:v>9.8277999999999999</c:v>
                </c:pt>
                <c:pt idx="49140">
                  <c:v>9.8279999999999994</c:v>
                </c:pt>
                <c:pt idx="49141">
                  <c:v>9.8282000000000007</c:v>
                </c:pt>
                <c:pt idx="49142">
                  <c:v>9.8284000000000002</c:v>
                </c:pt>
                <c:pt idx="49143">
                  <c:v>9.8285999999999998</c:v>
                </c:pt>
                <c:pt idx="49144">
                  <c:v>9.8287999999999993</c:v>
                </c:pt>
                <c:pt idx="49145">
                  <c:v>9.8290000000000006</c:v>
                </c:pt>
                <c:pt idx="49146">
                  <c:v>9.8292000000000002</c:v>
                </c:pt>
                <c:pt idx="49147">
                  <c:v>9.8293999999999997</c:v>
                </c:pt>
                <c:pt idx="49148">
                  <c:v>9.8295999999999992</c:v>
                </c:pt>
                <c:pt idx="49149">
                  <c:v>9.8298000000000005</c:v>
                </c:pt>
                <c:pt idx="49150">
                  <c:v>9.83</c:v>
                </c:pt>
                <c:pt idx="49151">
                  <c:v>9.8301999999999996</c:v>
                </c:pt>
                <c:pt idx="49152">
                  <c:v>9.8303999999999991</c:v>
                </c:pt>
                <c:pt idx="49153">
                  <c:v>9.8306000000000004</c:v>
                </c:pt>
                <c:pt idx="49154">
                  <c:v>9.8308</c:v>
                </c:pt>
                <c:pt idx="49155">
                  <c:v>9.8309999999999995</c:v>
                </c:pt>
                <c:pt idx="49156">
                  <c:v>9.8312000000000008</c:v>
                </c:pt>
                <c:pt idx="49157">
                  <c:v>9.8314000000000004</c:v>
                </c:pt>
                <c:pt idx="49158">
                  <c:v>9.8315999999999999</c:v>
                </c:pt>
                <c:pt idx="49159">
                  <c:v>9.8317999999999994</c:v>
                </c:pt>
                <c:pt idx="49160">
                  <c:v>9.8320000000000007</c:v>
                </c:pt>
                <c:pt idx="49161">
                  <c:v>9.8322000000000003</c:v>
                </c:pt>
                <c:pt idx="49162">
                  <c:v>9.8323999999999998</c:v>
                </c:pt>
                <c:pt idx="49163">
                  <c:v>9.8325999999999993</c:v>
                </c:pt>
                <c:pt idx="49164">
                  <c:v>9.8328000000000007</c:v>
                </c:pt>
                <c:pt idx="49165">
                  <c:v>9.8330000000000002</c:v>
                </c:pt>
                <c:pt idx="49166">
                  <c:v>9.8331999999999997</c:v>
                </c:pt>
                <c:pt idx="49167">
                  <c:v>9.8333999999999993</c:v>
                </c:pt>
                <c:pt idx="49168">
                  <c:v>9.8336000000000006</c:v>
                </c:pt>
                <c:pt idx="49169">
                  <c:v>9.8338000000000001</c:v>
                </c:pt>
                <c:pt idx="49170">
                  <c:v>9.8339999999999996</c:v>
                </c:pt>
                <c:pt idx="49171">
                  <c:v>9.8341999999999992</c:v>
                </c:pt>
                <c:pt idx="49172">
                  <c:v>9.8344000000000005</c:v>
                </c:pt>
                <c:pt idx="49173">
                  <c:v>9.8346</c:v>
                </c:pt>
                <c:pt idx="49174">
                  <c:v>9.8347999999999995</c:v>
                </c:pt>
                <c:pt idx="49175">
                  <c:v>9.8350000000000009</c:v>
                </c:pt>
                <c:pt idx="49176">
                  <c:v>9.8352000000000004</c:v>
                </c:pt>
                <c:pt idx="49177">
                  <c:v>9.8353999999999999</c:v>
                </c:pt>
                <c:pt idx="49178">
                  <c:v>9.8355999999999995</c:v>
                </c:pt>
                <c:pt idx="49179">
                  <c:v>9.8358000000000008</c:v>
                </c:pt>
                <c:pt idx="49180">
                  <c:v>9.8360000000000003</c:v>
                </c:pt>
                <c:pt idx="49181">
                  <c:v>9.8361999999999998</c:v>
                </c:pt>
                <c:pt idx="49182">
                  <c:v>9.8363999999999994</c:v>
                </c:pt>
                <c:pt idx="49183">
                  <c:v>9.8366000000000007</c:v>
                </c:pt>
                <c:pt idx="49184">
                  <c:v>9.8368000000000002</c:v>
                </c:pt>
                <c:pt idx="49185">
                  <c:v>9.8369999999999997</c:v>
                </c:pt>
                <c:pt idx="49186">
                  <c:v>9.8371999999999993</c:v>
                </c:pt>
                <c:pt idx="49187">
                  <c:v>9.8374000000000006</c:v>
                </c:pt>
                <c:pt idx="49188">
                  <c:v>9.8376000000000001</c:v>
                </c:pt>
                <c:pt idx="49189">
                  <c:v>9.8377999999999997</c:v>
                </c:pt>
                <c:pt idx="49190">
                  <c:v>9.8379999999999992</c:v>
                </c:pt>
                <c:pt idx="49191">
                  <c:v>9.8382000000000005</c:v>
                </c:pt>
                <c:pt idx="49192">
                  <c:v>9.8384</c:v>
                </c:pt>
                <c:pt idx="49193">
                  <c:v>9.8385999999999996</c:v>
                </c:pt>
                <c:pt idx="49194">
                  <c:v>9.8388000000000009</c:v>
                </c:pt>
                <c:pt idx="49195">
                  <c:v>9.8390000000000004</c:v>
                </c:pt>
                <c:pt idx="49196">
                  <c:v>9.8391999999999999</c:v>
                </c:pt>
                <c:pt idx="49197">
                  <c:v>9.8393999999999995</c:v>
                </c:pt>
                <c:pt idx="49198">
                  <c:v>9.8396000000000008</c:v>
                </c:pt>
                <c:pt idx="49199">
                  <c:v>9.8398000000000003</c:v>
                </c:pt>
                <c:pt idx="49200">
                  <c:v>9.84</c:v>
                </c:pt>
                <c:pt idx="49201">
                  <c:v>9.8401999999999994</c:v>
                </c:pt>
                <c:pt idx="49202">
                  <c:v>9.8404000000000007</c:v>
                </c:pt>
                <c:pt idx="49203">
                  <c:v>9.8406000000000002</c:v>
                </c:pt>
                <c:pt idx="49204">
                  <c:v>9.8407999999999998</c:v>
                </c:pt>
                <c:pt idx="49205">
                  <c:v>9.8409999999999993</c:v>
                </c:pt>
                <c:pt idx="49206">
                  <c:v>9.8412000000000006</c:v>
                </c:pt>
                <c:pt idx="49207">
                  <c:v>9.8414000000000001</c:v>
                </c:pt>
                <c:pt idx="49208">
                  <c:v>9.8415999999999997</c:v>
                </c:pt>
                <c:pt idx="49209">
                  <c:v>9.8417999999999992</c:v>
                </c:pt>
                <c:pt idx="49210">
                  <c:v>9.8420000000000005</c:v>
                </c:pt>
                <c:pt idx="49211">
                  <c:v>9.8422000000000001</c:v>
                </c:pt>
                <c:pt idx="49212">
                  <c:v>9.8423999999999996</c:v>
                </c:pt>
                <c:pt idx="49213">
                  <c:v>9.8425999999999991</c:v>
                </c:pt>
                <c:pt idx="49214">
                  <c:v>9.8428000000000004</c:v>
                </c:pt>
                <c:pt idx="49215">
                  <c:v>9.843</c:v>
                </c:pt>
                <c:pt idx="49216">
                  <c:v>9.8431999999999995</c:v>
                </c:pt>
                <c:pt idx="49217">
                  <c:v>9.8434000000000008</c:v>
                </c:pt>
                <c:pt idx="49218">
                  <c:v>9.8436000000000003</c:v>
                </c:pt>
                <c:pt idx="49219">
                  <c:v>9.8437999999999999</c:v>
                </c:pt>
                <c:pt idx="49220">
                  <c:v>9.8439999999999994</c:v>
                </c:pt>
                <c:pt idx="49221">
                  <c:v>9.8442000000000007</c:v>
                </c:pt>
                <c:pt idx="49222">
                  <c:v>9.8444000000000003</c:v>
                </c:pt>
                <c:pt idx="49223">
                  <c:v>9.8445999999999998</c:v>
                </c:pt>
                <c:pt idx="49224">
                  <c:v>9.8447999999999993</c:v>
                </c:pt>
                <c:pt idx="49225">
                  <c:v>9.8450000000000006</c:v>
                </c:pt>
                <c:pt idx="49226">
                  <c:v>9.8452000000000002</c:v>
                </c:pt>
                <c:pt idx="49227">
                  <c:v>9.8453999999999997</c:v>
                </c:pt>
                <c:pt idx="49228">
                  <c:v>9.8455999999999992</c:v>
                </c:pt>
                <c:pt idx="49229">
                  <c:v>9.8458000000000006</c:v>
                </c:pt>
                <c:pt idx="49230">
                  <c:v>9.8460000000000001</c:v>
                </c:pt>
                <c:pt idx="49231">
                  <c:v>9.8461999999999996</c:v>
                </c:pt>
                <c:pt idx="49232">
                  <c:v>9.8463999999999992</c:v>
                </c:pt>
                <c:pt idx="49233">
                  <c:v>9.8466000000000005</c:v>
                </c:pt>
                <c:pt idx="49234">
                  <c:v>9.8468</c:v>
                </c:pt>
                <c:pt idx="49235">
                  <c:v>9.8469999999999995</c:v>
                </c:pt>
                <c:pt idx="49236">
                  <c:v>9.8472000000000008</c:v>
                </c:pt>
                <c:pt idx="49237">
                  <c:v>9.8474000000000004</c:v>
                </c:pt>
                <c:pt idx="49238">
                  <c:v>9.8475999999999999</c:v>
                </c:pt>
                <c:pt idx="49239">
                  <c:v>9.8477999999999994</c:v>
                </c:pt>
                <c:pt idx="49240">
                  <c:v>9.8480000000000008</c:v>
                </c:pt>
                <c:pt idx="49241">
                  <c:v>9.8482000000000003</c:v>
                </c:pt>
                <c:pt idx="49242">
                  <c:v>9.8483999999999998</c:v>
                </c:pt>
                <c:pt idx="49243">
                  <c:v>9.8485999999999994</c:v>
                </c:pt>
                <c:pt idx="49244">
                  <c:v>9.8488000000000007</c:v>
                </c:pt>
                <c:pt idx="49245">
                  <c:v>9.8490000000000002</c:v>
                </c:pt>
                <c:pt idx="49246">
                  <c:v>9.8491999999999997</c:v>
                </c:pt>
                <c:pt idx="49247">
                  <c:v>9.8493999999999993</c:v>
                </c:pt>
                <c:pt idx="49248">
                  <c:v>9.8496000000000006</c:v>
                </c:pt>
                <c:pt idx="49249">
                  <c:v>9.8498000000000001</c:v>
                </c:pt>
                <c:pt idx="49250">
                  <c:v>9.85</c:v>
                </c:pt>
                <c:pt idx="49251">
                  <c:v>9.8501999999999992</c:v>
                </c:pt>
                <c:pt idx="49252">
                  <c:v>9.8504000000000005</c:v>
                </c:pt>
                <c:pt idx="49253">
                  <c:v>9.8506</c:v>
                </c:pt>
                <c:pt idx="49254">
                  <c:v>9.8507999999999996</c:v>
                </c:pt>
                <c:pt idx="49255">
                  <c:v>9.8510000000000009</c:v>
                </c:pt>
                <c:pt idx="49256">
                  <c:v>9.8512000000000004</c:v>
                </c:pt>
                <c:pt idx="49257">
                  <c:v>9.8513999999999999</c:v>
                </c:pt>
                <c:pt idx="49258">
                  <c:v>9.8515999999999995</c:v>
                </c:pt>
                <c:pt idx="49259">
                  <c:v>9.8518000000000008</c:v>
                </c:pt>
                <c:pt idx="49260">
                  <c:v>9.8520000000000003</c:v>
                </c:pt>
                <c:pt idx="49261">
                  <c:v>9.8521999999999998</c:v>
                </c:pt>
                <c:pt idx="49262">
                  <c:v>9.8523999999999994</c:v>
                </c:pt>
                <c:pt idx="49263">
                  <c:v>9.8526000000000007</c:v>
                </c:pt>
                <c:pt idx="49264">
                  <c:v>9.8528000000000002</c:v>
                </c:pt>
                <c:pt idx="49265">
                  <c:v>9.8529999999999998</c:v>
                </c:pt>
                <c:pt idx="49266">
                  <c:v>9.8531999999999993</c:v>
                </c:pt>
                <c:pt idx="49267">
                  <c:v>9.8534000000000006</c:v>
                </c:pt>
                <c:pt idx="49268">
                  <c:v>9.8536000000000001</c:v>
                </c:pt>
                <c:pt idx="49269">
                  <c:v>9.8537999999999997</c:v>
                </c:pt>
                <c:pt idx="49270">
                  <c:v>9.8539999999999992</c:v>
                </c:pt>
                <c:pt idx="49271">
                  <c:v>9.8542000000000005</c:v>
                </c:pt>
                <c:pt idx="49272">
                  <c:v>9.8544</c:v>
                </c:pt>
                <c:pt idx="49273">
                  <c:v>9.8545999999999996</c:v>
                </c:pt>
                <c:pt idx="49274">
                  <c:v>9.8547999999999991</c:v>
                </c:pt>
                <c:pt idx="49275">
                  <c:v>9.8550000000000004</c:v>
                </c:pt>
                <c:pt idx="49276">
                  <c:v>9.8552</c:v>
                </c:pt>
                <c:pt idx="49277">
                  <c:v>9.8553999999999995</c:v>
                </c:pt>
                <c:pt idx="49278">
                  <c:v>9.8556000000000008</c:v>
                </c:pt>
                <c:pt idx="49279">
                  <c:v>9.8558000000000003</c:v>
                </c:pt>
                <c:pt idx="49280">
                  <c:v>9.8559999999999999</c:v>
                </c:pt>
                <c:pt idx="49281">
                  <c:v>9.8561999999999994</c:v>
                </c:pt>
                <c:pt idx="49282">
                  <c:v>9.8564000000000007</c:v>
                </c:pt>
                <c:pt idx="49283">
                  <c:v>9.8566000000000003</c:v>
                </c:pt>
                <c:pt idx="49284">
                  <c:v>9.8567999999999998</c:v>
                </c:pt>
                <c:pt idx="49285">
                  <c:v>9.8569999999999993</c:v>
                </c:pt>
                <c:pt idx="49286">
                  <c:v>9.8572000000000006</c:v>
                </c:pt>
                <c:pt idx="49287">
                  <c:v>9.8574000000000002</c:v>
                </c:pt>
                <c:pt idx="49288">
                  <c:v>9.8575999999999997</c:v>
                </c:pt>
                <c:pt idx="49289">
                  <c:v>9.8577999999999992</c:v>
                </c:pt>
                <c:pt idx="49290">
                  <c:v>9.8580000000000005</c:v>
                </c:pt>
                <c:pt idx="49291">
                  <c:v>9.8582000000000001</c:v>
                </c:pt>
                <c:pt idx="49292">
                  <c:v>9.8583999999999996</c:v>
                </c:pt>
                <c:pt idx="49293">
                  <c:v>9.8585999999999991</c:v>
                </c:pt>
                <c:pt idx="49294">
                  <c:v>9.8588000000000005</c:v>
                </c:pt>
                <c:pt idx="49295">
                  <c:v>9.859</c:v>
                </c:pt>
                <c:pt idx="49296">
                  <c:v>9.8591999999999995</c:v>
                </c:pt>
                <c:pt idx="49297">
                  <c:v>9.8594000000000008</c:v>
                </c:pt>
                <c:pt idx="49298">
                  <c:v>9.8596000000000004</c:v>
                </c:pt>
                <c:pt idx="49299">
                  <c:v>9.8597999999999999</c:v>
                </c:pt>
                <c:pt idx="49300">
                  <c:v>9.86</c:v>
                </c:pt>
                <c:pt idx="49301">
                  <c:v>9.8602000000000007</c:v>
                </c:pt>
                <c:pt idx="49302">
                  <c:v>9.8604000000000003</c:v>
                </c:pt>
                <c:pt idx="49303">
                  <c:v>9.8605999999999998</c:v>
                </c:pt>
                <c:pt idx="49304">
                  <c:v>9.8607999999999993</c:v>
                </c:pt>
                <c:pt idx="49305">
                  <c:v>9.8610000000000007</c:v>
                </c:pt>
                <c:pt idx="49306">
                  <c:v>9.8612000000000002</c:v>
                </c:pt>
                <c:pt idx="49307">
                  <c:v>9.8613999999999997</c:v>
                </c:pt>
                <c:pt idx="49308">
                  <c:v>9.8615999999999993</c:v>
                </c:pt>
                <c:pt idx="49309">
                  <c:v>9.8618000000000006</c:v>
                </c:pt>
                <c:pt idx="49310">
                  <c:v>9.8620000000000001</c:v>
                </c:pt>
                <c:pt idx="49311">
                  <c:v>9.8621999999999996</c:v>
                </c:pt>
                <c:pt idx="49312">
                  <c:v>9.8623999999999992</c:v>
                </c:pt>
                <c:pt idx="49313">
                  <c:v>9.8626000000000005</c:v>
                </c:pt>
                <c:pt idx="49314">
                  <c:v>9.8628</c:v>
                </c:pt>
                <c:pt idx="49315">
                  <c:v>9.8629999999999995</c:v>
                </c:pt>
                <c:pt idx="49316">
                  <c:v>9.8632000000000009</c:v>
                </c:pt>
                <c:pt idx="49317">
                  <c:v>9.8634000000000004</c:v>
                </c:pt>
                <c:pt idx="49318">
                  <c:v>9.8635999999999999</c:v>
                </c:pt>
                <c:pt idx="49319">
                  <c:v>9.8637999999999995</c:v>
                </c:pt>
                <c:pt idx="49320">
                  <c:v>9.8640000000000008</c:v>
                </c:pt>
                <c:pt idx="49321">
                  <c:v>9.8642000000000003</c:v>
                </c:pt>
                <c:pt idx="49322">
                  <c:v>9.8643999999999998</c:v>
                </c:pt>
                <c:pt idx="49323">
                  <c:v>9.8645999999999994</c:v>
                </c:pt>
                <c:pt idx="49324">
                  <c:v>9.8648000000000007</c:v>
                </c:pt>
                <c:pt idx="49325">
                  <c:v>9.8650000000000002</c:v>
                </c:pt>
                <c:pt idx="49326">
                  <c:v>9.8651999999999997</c:v>
                </c:pt>
                <c:pt idx="49327">
                  <c:v>9.8653999999999993</c:v>
                </c:pt>
                <c:pt idx="49328">
                  <c:v>9.8656000000000006</c:v>
                </c:pt>
                <c:pt idx="49329">
                  <c:v>9.8658000000000001</c:v>
                </c:pt>
                <c:pt idx="49330">
                  <c:v>9.8659999999999997</c:v>
                </c:pt>
                <c:pt idx="49331">
                  <c:v>9.8661999999999992</c:v>
                </c:pt>
                <c:pt idx="49332">
                  <c:v>9.8664000000000005</c:v>
                </c:pt>
                <c:pt idx="49333">
                  <c:v>9.8666</c:v>
                </c:pt>
                <c:pt idx="49334">
                  <c:v>9.8667999999999996</c:v>
                </c:pt>
                <c:pt idx="49335">
                  <c:v>9.8670000000000009</c:v>
                </c:pt>
                <c:pt idx="49336">
                  <c:v>9.8672000000000004</c:v>
                </c:pt>
                <c:pt idx="49337">
                  <c:v>9.8673999999999999</c:v>
                </c:pt>
                <c:pt idx="49338">
                  <c:v>9.8675999999999995</c:v>
                </c:pt>
                <c:pt idx="49339">
                  <c:v>9.8678000000000008</c:v>
                </c:pt>
                <c:pt idx="49340">
                  <c:v>9.8680000000000003</c:v>
                </c:pt>
                <c:pt idx="49341">
                  <c:v>9.8681999999999999</c:v>
                </c:pt>
                <c:pt idx="49342">
                  <c:v>9.8683999999999994</c:v>
                </c:pt>
                <c:pt idx="49343">
                  <c:v>9.8686000000000007</c:v>
                </c:pt>
                <c:pt idx="49344">
                  <c:v>9.8688000000000002</c:v>
                </c:pt>
                <c:pt idx="49345">
                  <c:v>9.8689999999999998</c:v>
                </c:pt>
                <c:pt idx="49346">
                  <c:v>9.8691999999999993</c:v>
                </c:pt>
                <c:pt idx="49347">
                  <c:v>9.8694000000000006</c:v>
                </c:pt>
                <c:pt idx="49348">
                  <c:v>9.8696000000000002</c:v>
                </c:pt>
                <c:pt idx="49349">
                  <c:v>9.8697999999999997</c:v>
                </c:pt>
                <c:pt idx="49350">
                  <c:v>9.8699999999999992</c:v>
                </c:pt>
                <c:pt idx="49351">
                  <c:v>9.8702000000000005</c:v>
                </c:pt>
                <c:pt idx="49352">
                  <c:v>9.8704000000000001</c:v>
                </c:pt>
                <c:pt idx="49353">
                  <c:v>9.8705999999999996</c:v>
                </c:pt>
                <c:pt idx="49354">
                  <c:v>9.8707999999999991</c:v>
                </c:pt>
                <c:pt idx="49355">
                  <c:v>9.8710000000000004</c:v>
                </c:pt>
                <c:pt idx="49356">
                  <c:v>9.8712</c:v>
                </c:pt>
                <c:pt idx="49357">
                  <c:v>9.8713999999999995</c:v>
                </c:pt>
                <c:pt idx="49358">
                  <c:v>9.8716000000000008</c:v>
                </c:pt>
                <c:pt idx="49359">
                  <c:v>9.8718000000000004</c:v>
                </c:pt>
                <c:pt idx="49360">
                  <c:v>9.8719999999999999</c:v>
                </c:pt>
                <c:pt idx="49361">
                  <c:v>9.8721999999999994</c:v>
                </c:pt>
                <c:pt idx="49362">
                  <c:v>9.8724000000000007</c:v>
                </c:pt>
                <c:pt idx="49363">
                  <c:v>9.8726000000000003</c:v>
                </c:pt>
                <c:pt idx="49364">
                  <c:v>9.8727999999999998</c:v>
                </c:pt>
                <c:pt idx="49365">
                  <c:v>9.8729999999999993</c:v>
                </c:pt>
                <c:pt idx="49366">
                  <c:v>9.8732000000000006</c:v>
                </c:pt>
                <c:pt idx="49367">
                  <c:v>9.8734000000000002</c:v>
                </c:pt>
                <c:pt idx="49368">
                  <c:v>9.8735999999999997</c:v>
                </c:pt>
                <c:pt idx="49369">
                  <c:v>9.8737999999999992</c:v>
                </c:pt>
                <c:pt idx="49370">
                  <c:v>9.8740000000000006</c:v>
                </c:pt>
                <c:pt idx="49371">
                  <c:v>9.8742000000000001</c:v>
                </c:pt>
                <c:pt idx="49372">
                  <c:v>9.8743999999999996</c:v>
                </c:pt>
                <c:pt idx="49373">
                  <c:v>9.8745999999999992</c:v>
                </c:pt>
                <c:pt idx="49374">
                  <c:v>9.8748000000000005</c:v>
                </c:pt>
                <c:pt idx="49375">
                  <c:v>9.875</c:v>
                </c:pt>
                <c:pt idx="49376">
                  <c:v>9.8751999999999995</c:v>
                </c:pt>
                <c:pt idx="49377">
                  <c:v>9.8754000000000008</c:v>
                </c:pt>
                <c:pt idx="49378">
                  <c:v>9.8756000000000004</c:v>
                </c:pt>
                <c:pt idx="49379">
                  <c:v>9.8757999999999999</c:v>
                </c:pt>
                <c:pt idx="49380">
                  <c:v>9.8759999999999994</c:v>
                </c:pt>
                <c:pt idx="49381">
                  <c:v>9.8762000000000008</c:v>
                </c:pt>
                <c:pt idx="49382">
                  <c:v>9.8764000000000003</c:v>
                </c:pt>
                <c:pt idx="49383">
                  <c:v>9.8765999999999998</c:v>
                </c:pt>
                <c:pt idx="49384">
                  <c:v>9.8767999999999994</c:v>
                </c:pt>
                <c:pt idx="49385">
                  <c:v>9.8770000000000007</c:v>
                </c:pt>
                <c:pt idx="49386">
                  <c:v>9.8772000000000002</c:v>
                </c:pt>
                <c:pt idx="49387">
                  <c:v>9.8773999999999997</c:v>
                </c:pt>
                <c:pt idx="49388">
                  <c:v>9.8775999999999993</c:v>
                </c:pt>
                <c:pt idx="49389">
                  <c:v>9.8778000000000006</c:v>
                </c:pt>
                <c:pt idx="49390">
                  <c:v>9.8780000000000001</c:v>
                </c:pt>
                <c:pt idx="49391">
                  <c:v>9.8781999999999996</c:v>
                </c:pt>
                <c:pt idx="49392">
                  <c:v>9.8783999999999992</c:v>
                </c:pt>
                <c:pt idx="49393">
                  <c:v>9.8786000000000005</c:v>
                </c:pt>
                <c:pt idx="49394">
                  <c:v>9.8788</c:v>
                </c:pt>
                <c:pt idx="49395">
                  <c:v>9.8789999999999996</c:v>
                </c:pt>
                <c:pt idx="49396">
                  <c:v>9.8792000000000009</c:v>
                </c:pt>
                <c:pt idx="49397">
                  <c:v>9.8794000000000004</c:v>
                </c:pt>
                <c:pt idx="49398">
                  <c:v>9.8795999999999999</c:v>
                </c:pt>
                <c:pt idx="49399">
                  <c:v>9.8797999999999995</c:v>
                </c:pt>
                <c:pt idx="49400">
                  <c:v>9.8800000000000008</c:v>
                </c:pt>
                <c:pt idx="49401">
                  <c:v>9.8802000000000003</c:v>
                </c:pt>
                <c:pt idx="49402">
                  <c:v>9.8803999999999998</c:v>
                </c:pt>
                <c:pt idx="49403">
                  <c:v>9.8805999999999994</c:v>
                </c:pt>
                <c:pt idx="49404">
                  <c:v>9.8808000000000007</c:v>
                </c:pt>
                <c:pt idx="49405">
                  <c:v>9.8810000000000002</c:v>
                </c:pt>
                <c:pt idx="49406">
                  <c:v>9.8811999999999998</c:v>
                </c:pt>
                <c:pt idx="49407">
                  <c:v>9.8813999999999993</c:v>
                </c:pt>
                <c:pt idx="49408">
                  <c:v>9.8816000000000006</c:v>
                </c:pt>
                <c:pt idx="49409">
                  <c:v>9.8818000000000001</c:v>
                </c:pt>
                <c:pt idx="49410">
                  <c:v>9.8819999999999997</c:v>
                </c:pt>
                <c:pt idx="49411">
                  <c:v>9.8821999999999992</c:v>
                </c:pt>
                <c:pt idx="49412">
                  <c:v>9.8824000000000005</c:v>
                </c:pt>
                <c:pt idx="49413">
                  <c:v>9.8826000000000001</c:v>
                </c:pt>
                <c:pt idx="49414">
                  <c:v>9.8827999999999996</c:v>
                </c:pt>
                <c:pt idx="49415">
                  <c:v>9.8829999999999991</c:v>
                </c:pt>
                <c:pt idx="49416">
                  <c:v>9.8832000000000004</c:v>
                </c:pt>
                <c:pt idx="49417">
                  <c:v>9.8834</c:v>
                </c:pt>
                <c:pt idx="49418">
                  <c:v>9.8835999999999995</c:v>
                </c:pt>
                <c:pt idx="49419">
                  <c:v>9.8838000000000008</c:v>
                </c:pt>
                <c:pt idx="49420">
                  <c:v>9.8840000000000003</c:v>
                </c:pt>
                <c:pt idx="49421">
                  <c:v>9.8841999999999999</c:v>
                </c:pt>
                <c:pt idx="49422">
                  <c:v>9.8843999999999994</c:v>
                </c:pt>
                <c:pt idx="49423">
                  <c:v>9.8846000000000007</c:v>
                </c:pt>
                <c:pt idx="49424">
                  <c:v>9.8848000000000003</c:v>
                </c:pt>
                <c:pt idx="49425">
                  <c:v>9.8849999999999998</c:v>
                </c:pt>
                <c:pt idx="49426">
                  <c:v>9.8851999999999993</c:v>
                </c:pt>
                <c:pt idx="49427">
                  <c:v>9.8854000000000006</c:v>
                </c:pt>
                <c:pt idx="49428">
                  <c:v>9.8856000000000002</c:v>
                </c:pt>
                <c:pt idx="49429">
                  <c:v>9.8857999999999997</c:v>
                </c:pt>
                <c:pt idx="49430">
                  <c:v>9.8859999999999992</c:v>
                </c:pt>
                <c:pt idx="49431">
                  <c:v>9.8862000000000005</c:v>
                </c:pt>
                <c:pt idx="49432">
                  <c:v>9.8864000000000001</c:v>
                </c:pt>
                <c:pt idx="49433">
                  <c:v>9.8865999999999996</c:v>
                </c:pt>
                <c:pt idx="49434">
                  <c:v>9.8867999999999991</c:v>
                </c:pt>
                <c:pt idx="49435">
                  <c:v>9.8870000000000005</c:v>
                </c:pt>
                <c:pt idx="49436">
                  <c:v>9.8872</c:v>
                </c:pt>
                <c:pt idx="49437">
                  <c:v>9.8873999999999995</c:v>
                </c:pt>
                <c:pt idx="49438">
                  <c:v>9.8876000000000008</c:v>
                </c:pt>
                <c:pt idx="49439">
                  <c:v>9.8878000000000004</c:v>
                </c:pt>
                <c:pt idx="49440">
                  <c:v>9.8879999999999999</c:v>
                </c:pt>
                <c:pt idx="49441">
                  <c:v>9.8881999999999994</c:v>
                </c:pt>
                <c:pt idx="49442">
                  <c:v>9.8884000000000007</c:v>
                </c:pt>
                <c:pt idx="49443">
                  <c:v>9.8886000000000003</c:v>
                </c:pt>
                <c:pt idx="49444">
                  <c:v>9.8887999999999998</c:v>
                </c:pt>
                <c:pt idx="49445">
                  <c:v>9.8889999999999993</c:v>
                </c:pt>
                <c:pt idx="49446">
                  <c:v>9.8892000000000007</c:v>
                </c:pt>
                <c:pt idx="49447">
                  <c:v>9.8894000000000002</c:v>
                </c:pt>
                <c:pt idx="49448">
                  <c:v>9.8895999999999997</c:v>
                </c:pt>
                <c:pt idx="49449">
                  <c:v>9.8897999999999993</c:v>
                </c:pt>
                <c:pt idx="49450">
                  <c:v>9.89</c:v>
                </c:pt>
                <c:pt idx="49451">
                  <c:v>9.8902000000000001</c:v>
                </c:pt>
                <c:pt idx="49452">
                  <c:v>9.8903999999999996</c:v>
                </c:pt>
                <c:pt idx="49453">
                  <c:v>9.8905999999999992</c:v>
                </c:pt>
                <c:pt idx="49454">
                  <c:v>9.8908000000000005</c:v>
                </c:pt>
                <c:pt idx="49455">
                  <c:v>9.891</c:v>
                </c:pt>
                <c:pt idx="49456">
                  <c:v>9.8911999999999995</c:v>
                </c:pt>
                <c:pt idx="49457">
                  <c:v>9.8914000000000009</c:v>
                </c:pt>
                <c:pt idx="49458">
                  <c:v>9.8916000000000004</c:v>
                </c:pt>
                <c:pt idx="49459">
                  <c:v>9.8917999999999999</c:v>
                </c:pt>
                <c:pt idx="49460">
                  <c:v>9.8919999999999995</c:v>
                </c:pt>
                <c:pt idx="49461">
                  <c:v>9.8922000000000008</c:v>
                </c:pt>
                <c:pt idx="49462">
                  <c:v>9.8924000000000003</c:v>
                </c:pt>
                <c:pt idx="49463">
                  <c:v>9.8925999999999998</c:v>
                </c:pt>
                <c:pt idx="49464">
                  <c:v>9.8927999999999994</c:v>
                </c:pt>
                <c:pt idx="49465">
                  <c:v>9.8930000000000007</c:v>
                </c:pt>
                <c:pt idx="49466">
                  <c:v>9.8932000000000002</c:v>
                </c:pt>
                <c:pt idx="49467">
                  <c:v>9.8933999999999997</c:v>
                </c:pt>
                <c:pt idx="49468">
                  <c:v>9.8935999999999993</c:v>
                </c:pt>
                <c:pt idx="49469">
                  <c:v>9.8938000000000006</c:v>
                </c:pt>
                <c:pt idx="49470">
                  <c:v>9.8940000000000001</c:v>
                </c:pt>
                <c:pt idx="49471">
                  <c:v>9.8941999999999997</c:v>
                </c:pt>
                <c:pt idx="49472">
                  <c:v>9.8943999999999992</c:v>
                </c:pt>
                <c:pt idx="49473">
                  <c:v>9.8946000000000005</c:v>
                </c:pt>
                <c:pt idx="49474">
                  <c:v>9.8948</c:v>
                </c:pt>
                <c:pt idx="49475">
                  <c:v>9.8949999999999996</c:v>
                </c:pt>
                <c:pt idx="49476">
                  <c:v>9.8952000000000009</c:v>
                </c:pt>
                <c:pt idx="49477">
                  <c:v>9.8954000000000004</c:v>
                </c:pt>
                <c:pt idx="49478">
                  <c:v>9.8956</c:v>
                </c:pt>
                <c:pt idx="49479">
                  <c:v>9.8957999999999995</c:v>
                </c:pt>
                <c:pt idx="49480">
                  <c:v>9.8960000000000008</c:v>
                </c:pt>
                <c:pt idx="49481">
                  <c:v>9.8962000000000003</c:v>
                </c:pt>
                <c:pt idx="49482">
                  <c:v>9.8963999999999999</c:v>
                </c:pt>
                <c:pt idx="49483">
                  <c:v>9.8965999999999994</c:v>
                </c:pt>
                <c:pt idx="49484">
                  <c:v>9.8968000000000007</c:v>
                </c:pt>
                <c:pt idx="49485">
                  <c:v>9.8970000000000002</c:v>
                </c:pt>
                <c:pt idx="49486">
                  <c:v>9.8971999999999998</c:v>
                </c:pt>
                <c:pt idx="49487">
                  <c:v>9.8973999999999993</c:v>
                </c:pt>
                <c:pt idx="49488">
                  <c:v>9.8976000000000006</c:v>
                </c:pt>
                <c:pt idx="49489">
                  <c:v>9.8978000000000002</c:v>
                </c:pt>
                <c:pt idx="49490">
                  <c:v>9.8979999999999997</c:v>
                </c:pt>
                <c:pt idx="49491">
                  <c:v>9.8981999999999992</c:v>
                </c:pt>
                <c:pt idx="49492">
                  <c:v>9.8984000000000005</c:v>
                </c:pt>
                <c:pt idx="49493">
                  <c:v>9.8986000000000001</c:v>
                </c:pt>
                <c:pt idx="49494">
                  <c:v>9.8987999999999996</c:v>
                </c:pt>
                <c:pt idx="49495">
                  <c:v>9.8989999999999991</c:v>
                </c:pt>
                <c:pt idx="49496">
                  <c:v>9.8992000000000004</c:v>
                </c:pt>
                <c:pt idx="49497">
                  <c:v>9.8994</c:v>
                </c:pt>
                <c:pt idx="49498">
                  <c:v>9.8995999999999995</c:v>
                </c:pt>
                <c:pt idx="49499">
                  <c:v>9.8998000000000008</c:v>
                </c:pt>
                <c:pt idx="49500">
                  <c:v>9.9</c:v>
                </c:pt>
                <c:pt idx="49501">
                  <c:v>9.9001999999999999</c:v>
                </c:pt>
                <c:pt idx="49502">
                  <c:v>9.9003999999999994</c:v>
                </c:pt>
                <c:pt idx="49503">
                  <c:v>9.9006000000000007</c:v>
                </c:pt>
                <c:pt idx="49504">
                  <c:v>9.9008000000000003</c:v>
                </c:pt>
                <c:pt idx="49505">
                  <c:v>9.9009999999999998</c:v>
                </c:pt>
                <c:pt idx="49506">
                  <c:v>9.9011999999999993</c:v>
                </c:pt>
                <c:pt idx="49507">
                  <c:v>9.9014000000000006</c:v>
                </c:pt>
                <c:pt idx="49508">
                  <c:v>9.9016000000000002</c:v>
                </c:pt>
                <c:pt idx="49509">
                  <c:v>9.9017999999999997</c:v>
                </c:pt>
                <c:pt idx="49510">
                  <c:v>9.9019999999999992</c:v>
                </c:pt>
                <c:pt idx="49511">
                  <c:v>9.9022000000000006</c:v>
                </c:pt>
                <c:pt idx="49512">
                  <c:v>9.9024000000000001</c:v>
                </c:pt>
                <c:pt idx="49513">
                  <c:v>9.9025999999999996</c:v>
                </c:pt>
                <c:pt idx="49514">
                  <c:v>9.9027999999999992</c:v>
                </c:pt>
                <c:pt idx="49515">
                  <c:v>9.9030000000000005</c:v>
                </c:pt>
                <c:pt idx="49516">
                  <c:v>9.9032</c:v>
                </c:pt>
                <c:pt idx="49517">
                  <c:v>9.9033999999999995</c:v>
                </c:pt>
                <c:pt idx="49518">
                  <c:v>9.9036000000000008</c:v>
                </c:pt>
                <c:pt idx="49519">
                  <c:v>9.9038000000000004</c:v>
                </c:pt>
                <c:pt idx="49520">
                  <c:v>9.9039999999999999</c:v>
                </c:pt>
                <c:pt idx="49521">
                  <c:v>9.9041999999999994</c:v>
                </c:pt>
                <c:pt idx="49522">
                  <c:v>9.9044000000000008</c:v>
                </c:pt>
                <c:pt idx="49523">
                  <c:v>9.9046000000000003</c:v>
                </c:pt>
                <c:pt idx="49524">
                  <c:v>9.9047999999999998</c:v>
                </c:pt>
                <c:pt idx="49525">
                  <c:v>9.9049999999999994</c:v>
                </c:pt>
                <c:pt idx="49526">
                  <c:v>9.9052000000000007</c:v>
                </c:pt>
                <c:pt idx="49527">
                  <c:v>9.9054000000000002</c:v>
                </c:pt>
                <c:pt idx="49528">
                  <c:v>9.9055999999999997</c:v>
                </c:pt>
                <c:pt idx="49529">
                  <c:v>9.9057999999999993</c:v>
                </c:pt>
                <c:pt idx="49530">
                  <c:v>9.9060000000000006</c:v>
                </c:pt>
                <c:pt idx="49531">
                  <c:v>9.9062000000000001</c:v>
                </c:pt>
                <c:pt idx="49532">
                  <c:v>9.9063999999999997</c:v>
                </c:pt>
                <c:pt idx="49533">
                  <c:v>9.9065999999999992</c:v>
                </c:pt>
                <c:pt idx="49534">
                  <c:v>9.9068000000000005</c:v>
                </c:pt>
                <c:pt idx="49535">
                  <c:v>9.907</c:v>
                </c:pt>
                <c:pt idx="49536">
                  <c:v>9.9071999999999996</c:v>
                </c:pt>
                <c:pt idx="49537">
                  <c:v>9.9074000000000009</c:v>
                </c:pt>
                <c:pt idx="49538">
                  <c:v>9.9076000000000004</c:v>
                </c:pt>
                <c:pt idx="49539">
                  <c:v>9.9077999999999999</c:v>
                </c:pt>
                <c:pt idx="49540">
                  <c:v>9.9079999999999995</c:v>
                </c:pt>
                <c:pt idx="49541">
                  <c:v>9.9082000000000008</c:v>
                </c:pt>
                <c:pt idx="49542">
                  <c:v>9.9084000000000003</c:v>
                </c:pt>
                <c:pt idx="49543">
                  <c:v>9.9085999999999999</c:v>
                </c:pt>
                <c:pt idx="49544">
                  <c:v>9.9087999999999994</c:v>
                </c:pt>
                <c:pt idx="49545">
                  <c:v>9.9090000000000007</c:v>
                </c:pt>
                <c:pt idx="49546">
                  <c:v>9.9092000000000002</c:v>
                </c:pt>
                <c:pt idx="49547">
                  <c:v>9.9093999999999998</c:v>
                </c:pt>
                <c:pt idx="49548">
                  <c:v>9.9095999999999993</c:v>
                </c:pt>
                <c:pt idx="49549">
                  <c:v>9.9098000000000006</c:v>
                </c:pt>
                <c:pt idx="49550">
                  <c:v>9.91</c:v>
                </c:pt>
                <c:pt idx="49551">
                  <c:v>9.9101999999999997</c:v>
                </c:pt>
                <c:pt idx="49552">
                  <c:v>9.9103999999999992</c:v>
                </c:pt>
                <c:pt idx="49553">
                  <c:v>9.9106000000000005</c:v>
                </c:pt>
                <c:pt idx="49554">
                  <c:v>9.9108000000000001</c:v>
                </c:pt>
                <c:pt idx="49555">
                  <c:v>9.9109999999999996</c:v>
                </c:pt>
                <c:pt idx="49556">
                  <c:v>9.9111999999999991</c:v>
                </c:pt>
                <c:pt idx="49557">
                  <c:v>9.9114000000000004</c:v>
                </c:pt>
                <c:pt idx="49558">
                  <c:v>9.9116</c:v>
                </c:pt>
                <c:pt idx="49559">
                  <c:v>9.9117999999999995</c:v>
                </c:pt>
                <c:pt idx="49560">
                  <c:v>9.9120000000000008</c:v>
                </c:pt>
                <c:pt idx="49561">
                  <c:v>9.9122000000000003</c:v>
                </c:pt>
                <c:pt idx="49562">
                  <c:v>9.9123999999999999</c:v>
                </c:pt>
                <c:pt idx="49563">
                  <c:v>9.9125999999999994</c:v>
                </c:pt>
                <c:pt idx="49564">
                  <c:v>9.9128000000000007</c:v>
                </c:pt>
                <c:pt idx="49565">
                  <c:v>9.9130000000000003</c:v>
                </c:pt>
                <c:pt idx="49566">
                  <c:v>9.9131999999999998</c:v>
                </c:pt>
                <c:pt idx="49567">
                  <c:v>9.9133999999999993</c:v>
                </c:pt>
                <c:pt idx="49568">
                  <c:v>9.9136000000000006</c:v>
                </c:pt>
                <c:pt idx="49569">
                  <c:v>9.9138000000000002</c:v>
                </c:pt>
                <c:pt idx="49570">
                  <c:v>9.9139999999999997</c:v>
                </c:pt>
                <c:pt idx="49571">
                  <c:v>9.9141999999999992</c:v>
                </c:pt>
                <c:pt idx="49572">
                  <c:v>9.9144000000000005</c:v>
                </c:pt>
                <c:pt idx="49573">
                  <c:v>9.9146000000000001</c:v>
                </c:pt>
                <c:pt idx="49574">
                  <c:v>9.9147999999999996</c:v>
                </c:pt>
                <c:pt idx="49575">
                  <c:v>9.9149999999999991</c:v>
                </c:pt>
                <c:pt idx="49576">
                  <c:v>9.9152000000000005</c:v>
                </c:pt>
                <c:pt idx="49577">
                  <c:v>9.9154</c:v>
                </c:pt>
                <c:pt idx="49578">
                  <c:v>9.9155999999999995</c:v>
                </c:pt>
                <c:pt idx="49579">
                  <c:v>9.9158000000000008</c:v>
                </c:pt>
                <c:pt idx="49580">
                  <c:v>9.9160000000000004</c:v>
                </c:pt>
                <c:pt idx="49581">
                  <c:v>9.9161999999999999</c:v>
                </c:pt>
                <c:pt idx="49582">
                  <c:v>9.9163999999999994</c:v>
                </c:pt>
                <c:pt idx="49583">
                  <c:v>9.9166000000000007</c:v>
                </c:pt>
                <c:pt idx="49584">
                  <c:v>9.9168000000000003</c:v>
                </c:pt>
                <c:pt idx="49585">
                  <c:v>9.9169999999999998</c:v>
                </c:pt>
                <c:pt idx="49586">
                  <c:v>9.9171999999999993</c:v>
                </c:pt>
                <c:pt idx="49587">
                  <c:v>9.9174000000000007</c:v>
                </c:pt>
                <c:pt idx="49588">
                  <c:v>9.9176000000000002</c:v>
                </c:pt>
                <c:pt idx="49589">
                  <c:v>9.9177999999999997</c:v>
                </c:pt>
                <c:pt idx="49590">
                  <c:v>9.9179999999999993</c:v>
                </c:pt>
                <c:pt idx="49591">
                  <c:v>9.9182000000000006</c:v>
                </c:pt>
                <c:pt idx="49592">
                  <c:v>9.9184000000000001</c:v>
                </c:pt>
                <c:pt idx="49593">
                  <c:v>9.9185999999999996</c:v>
                </c:pt>
                <c:pt idx="49594">
                  <c:v>9.9187999999999992</c:v>
                </c:pt>
                <c:pt idx="49595">
                  <c:v>9.9190000000000005</c:v>
                </c:pt>
                <c:pt idx="49596">
                  <c:v>9.9192</c:v>
                </c:pt>
                <c:pt idx="49597">
                  <c:v>9.9193999999999996</c:v>
                </c:pt>
                <c:pt idx="49598">
                  <c:v>9.9196000000000009</c:v>
                </c:pt>
                <c:pt idx="49599">
                  <c:v>9.9198000000000004</c:v>
                </c:pt>
                <c:pt idx="49600">
                  <c:v>9.92</c:v>
                </c:pt>
                <c:pt idx="49601">
                  <c:v>9.9201999999999995</c:v>
                </c:pt>
                <c:pt idx="49602">
                  <c:v>9.9204000000000008</c:v>
                </c:pt>
                <c:pt idx="49603">
                  <c:v>9.9206000000000003</c:v>
                </c:pt>
                <c:pt idx="49604">
                  <c:v>9.9207999999999998</c:v>
                </c:pt>
                <c:pt idx="49605">
                  <c:v>9.9209999999999994</c:v>
                </c:pt>
                <c:pt idx="49606">
                  <c:v>9.9212000000000007</c:v>
                </c:pt>
                <c:pt idx="49607">
                  <c:v>9.9214000000000002</c:v>
                </c:pt>
                <c:pt idx="49608">
                  <c:v>9.9215999999999998</c:v>
                </c:pt>
                <c:pt idx="49609">
                  <c:v>9.9217999999999993</c:v>
                </c:pt>
                <c:pt idx="49610">
                  <c:v>9.9220000000000006</c:v>
                </c:pt>
                <c:pt idx="49611">
                  <c:v>9.9222000000000001</c:v>
                </c:pt>
                <c:pt idx="49612">
                  <c:v>9.9223999999999997</c:v>
                </c:pt>
                <c:pt idx="49613">
                  <c:v>9.9225999999999992</c:v>
                </c:pt>
                <c:pt idx="49614">
                  <c:v>9.9228000000000005</c:v>
                </c:pt>
                <c:pt idx="49615">
                  <c:v>9.923</c:v>
                </c:pt>
                <c:pt idx="49616">
                  <c:v>9.9231999999999996</c:v>
                </c:pt>
                <c:pt idx="49617">
                  <c:v>9.9234000000000009</c:v>
                </c:pt>
                <c:pt idx="49618">
                  <c:v>9.9236000000000004</c:v>
                </c:pt>
                <c:pt idx="49619">
                  <c:v>9.9238</c:v>
                </c:pt>
                <c:pt idx="49620">
                  <c:v>9.9239999999999995</c:v>
                </c:pt>
                <c:pt idx="49621">
                  <c:v>9.9242000000000008</c:v>
                </c:pt>
                <c:pt idx="49622">
                  <c:v>9.9244000000000003</c:v>
                </c:pt>
                <c:pt idx="49623">
                  <c:v>9.9245999999999999</c:v>
                </c:pt>
                <c:pt idx="49624">
                  <c:v>9.9247999999999994</c:v>
                </c:pt>
                <c:pt idx="49625">
                  <c:v>9.9250000000000007</c:v>
                </c:pt>
                <c:pt idx="49626">
                  <c:v>9.9252000000000002</c:v>
                </c:pt>
                <c:pt idx="49627">
                  <c:v>9.9253999999999998</c:v>
                </c:pt>
                <c:pt idx="49628">
                  <c:v>9.9255999999999993</c:v>
                </c:pt>
                <c:pt idx="49629">
                  <c:v>9.9258000000000006</c:v>
                </c:pt>
                <c:pt idx="49630">
                  <c:v>9.9260000000000002</c:v>
                </c:pt>
                <c:pt idx="49631">
                  <c:v>9.9261999999999997</c:v>
                </c:pt>
                <c:pt idx="49632">
                  <c:v>9.9263999999999992</c:v>
                </c:pt>
                <c:pt idx="49633">
                  <c:v>9.9266000000000005</c:v>
                </c:pt>
                <c:pt idx="49634">
                  <c:v>9.9268000000000001</c:v>
                </c:pt>
                <c:pt idx="49635">
                  <c:v>9.9269999999999996</c:v>
                </c:pt>
                <c:pt idx="49636">
                  <c:v>9.9271999999999991</c:v>
                </c:pt>
                <c:pt idx="49637">
                  <c:v>9.9274000000000004</c:v>
                </c:pt>
                <c:pt idx="49638">
                  <c:v>9.9276</c:v>
                </c:pt>
                <c:pt idx="49639">
                  <c:v>9.9277999999999995</c:v>
                </c:pt>
                <c:pt idx="49640">
                  <c:v>9.9280000000000008</c:v>
                </c:pt>
                <c:pt idx="49641">
                  <c:v>9.9282000000000004</c:v>
                </c:pt>
                <c:pt idx="49642">
                  <c:v>9.9283999999999999</c:v>
                </c:pt>
                <c:pt idx="49643">
                  <c:v>9.9285999999999994</c:v>
                </c:pt>
                <c:pt idx="49644">
                  <c:v>9.9288000000000007</c:v>
                </c:pt>
                <c:pt idx="49645">
                  <c:v>9.9290000000000003</c:v>
                </c:pt>
                <c:pt idx="49646">
                  <c:v>9.9291999999999998</c:v>
                </c:pt>
                <c:pt idx="49647">
                  <c:v>9.9293999999999993</c:v>
                </c:pt>
                <c:pt idx="49648">
                  <c:v>9.9296000000000006</c:v>
                </c:pt>
                <c:pt idx="49649">
                  <c:v>9.9298000000000002</c:v>
                </c:pt>
                <c:pt idx="49650">
                  <c:v>9.93</c:v>
                </c:pt>
                <c:pt idx="49651">
                  <c:v>9.9301999999999992</c:v>
                </c:pt>
                <c:pt idx="49652">
                  <c:v>9.9304000000000006</c:v>
                </c:pt>
                <c:pt idx="49653">
                  <c:v>9.9306000000000001</c:v>
                </c:pt>
                <c:pt idx="49654">
                  <c:v>9.9307999999999996</c:v>
                </c:pt>
                <c:pt idx="49655">
                  <c:v>9.9309999999999992</c:v>
                </c:pt>
                <c:pt idx="49656">
                  <c:v>9.9312000000000005</c:v>
                </c:pt>
                <c:pt idx="49657">
                  <c:v>9.9314</c:v>
                </c:pt>
                <c:pt idx="49658">
                  <c:v>9.9315999999999995</c:v>
                </c:pt>
                <c:pt idx="49659">
                  <c:v>9.9318000000000008</c:v>
                </c:pt>
                <c:pt idx="49660">
                  <c:v>9.9320000000000004</c:v>
                </c:pt>
                <c:pt idx="49661">
                  <c:v>9.9321999999999999</c:v>
                </c:pt>
                <c:pt idx="49662">
                  <c:v>9.9323999999999995</c:v>
                </c:pt>
                <c:pt idx="49663">
                  <c:v>9.9326000000000008</c:v>
                </c:pt>
                <c:pt idx="49664">
                  <c:v>9.9328000000000003</c:v>
                </c:pt>
                <c:pt idx="49665">
                  <c:v>9.9329999999999998</c:v>
                </c:pt>
                <c:pt idx="49666">
                  <c:v>9.9331999999999994</c:v>
                </c:pt>
                <c:pt idx="49667">
                  <c:v>9.9334000000000007</c:v>
                </c:pt>
                <c:pt idx="49668">
                  <c:v>9.9336000000000002</c:v>
                </c:pt>
                <c:pt idx="49669">
                  <c:v>9.9337999999999997</c:v>
                </c:pt>
                <c:pt idx="49670">
                  <c:v>9.9339999999999993</c:v>
                </c:pt>
                <c:pt idx="49671">
                  <c:v>9.9342000000000006</c:v>
                </c:pt>
                <c:pt idx="49672">
                  <c:v>9.9344000000000001</c:v>
                </c:pt>
                <c:pt idx="49673">
                  <c:v>9.9345999999999997</c:v>
                </c:pt>
                <c:pt idx="49674">
                  <c:v>9.9347999999999992</c:v>
                </c:pt>
                <c:pt idx="49675">
                  <c:v>9.9350000000000005</c:v>
                </c:pt>
                <c:pt idx="49676">
                  <c:v>9.9352</c:v>
                </c:pt>
                <c:pt idx="49677">
                  <c:v>9.9353999999999996</c:v>
                </c:pt>
                <c:pt idx="49678">
                  <c:v>9.9356000000000009</c:v>
                </c:pt>
                <c:pt idx="49679">
                  <c:v>9.9358000000000004</c:v>
                </c:pt>
                <c:pt idx="49680">
                  <c:v>9.9359999999999999</c:v>
                </c:pt>
                <c:pt idx="49681">
                  <c:v>9.9361999999999995</c:v>
                </c:pt>
                <c:pt idx="49682">
                  <c:v>9.9364000000000008</c:v>
                </c:pt>
                <c:pt idx="49683">
                  <c:v>9.9366000000000003</c:v>
                </c:pt>
                <c:pt idx="49684">
                  <c:v>9.9367999999999999</c:v>
                </c:pt>
                <c:pt idx="49685">
                  <c:v>9.9369999999999994</c:v>
                </c:pt>
                <c:pt idx="49686">
                  <c:v>9.9372000000000007</c:v>
                </c:pt>
                <c:pt idx="49687">
                  <c:v>9.9374000000000002</c:v>
                </c:pt>
                <c:pt idx="49688">
                  <c:v>9.9375999999999998</c:v>
                </c:pt>
                <c:pt idx="49689">
                  <c:v>9.9377999999999993</c:v>
                </c:pt>
                <c:pt idx="49690">
                  <c:v>9.9380000000000006</c:v>
                </c:pt>
                <c:pt idx="49691">
                  <c:v>9.9382000000000001</c:v>
                </c:pt>
                <c:pt idx="49692">
                  <c:v>9.9383999999999997</c:v>
                </c:pt>
                <c:pt idx="49693">
                  <c:v>9.9385999999999992</c:v>
                </c:pt>
                <c:pt idx="49694">
                  <c:v>9.9388000000000005</c:v>
                </c:pt>
                <c:pt idx="49695">
                  <c:v>9.9390000000000001</c:v>
                </c:pt>
                <c:pt idx="49696">
                  <c:v>9.9391999999999996</c:v>
                </c:pt>
                <c:pt idx="49697">
                  <c:v>9.9393999999999991</c:v>
                </c:pt>
                <c:pt idx="49698">
                  <c:v>9.9396000000000004</c:v>
                </c:pt>
                <c:pt idx="49699">
                  <c:v>9.9398</c:v>
                </c:pt>
                <c:pt idx="49700">
                  <c:v>9.94</c:v>
                </c:pt>
                <c:pt idx="49701">
                  <c:v>9.9402000000000008</c:v>
                </c:pt>
                <c:pt idx="49702">
                  <c:v>9.9404000000000003</c:v>
                </c:pt>
                <c:pt idx="49703">
                  <c:v>9.9405999999999999</c:v>
                </c:pt>
                <c:pt idx="49704">
                  <c:v>9.9407999999999994</c:v>
                </c:pt>
                <c:pt idx="49705">
                  <c:v>9.9410000000000007</c:v>
                </c:pt>
                <c:pt idx="49706">
                  <c:v>9.9412000000000003</c:v>
                </c:pt>
                <c:pt idx="49707">
                  <c:v>9.9413999999999998</c:v>
                </c:pt>
                <c:pt idx="49708">
                  <c:v>9.9415999999999993</c:v>
                </c:pt>
                <c:pt idx="49709">
                  <c:v>9.9418000000000006</c:v>
                </c:pt>
                <c:pt idx="49710">
                  <c:v>9.9420000000000002</c:v>
                </c:pt>
                <c:pt idx="49711">
                  <c:v>9.9421999999999997</c:v>
                </c:pt>
                <c:pt idx="49712">
                  <c:v>9.9423999999999992</c:v>
                </c:pt>
                <c:pt idx="49713">
                  <c:v>9.9426000000000005</c:v>
                </c:pt>
                <c:pt idx="49714">
                  <c:v>9.9428000000000001</c:v>
                </c:pt>
                <c:pt idx="49715">
                  <c:v>9.9429999999999996</c:v>
                </c:pt>
                <c:pt idx="49716">
                  <c:v>9.9431999999999992</c:v>
                </c:pt>
                <c:pt idx="49717">
                  <c:v>9.9434000000000005</c:v>
                </c:pt>
                <c:pt idx="49718">
                  <c:v>9.9436</c:v>
                </c:pt>
                <c:pt idx="49719">
                  <c:v>9.9437999999999995</c:v>
                </c:pt>
                <c:pt idx="49720">
                  <c:v>9.9440000000000008</c:v>
                </c:pt>
                <c:pt idx="49721">
                  <c:v>9.9442000000000004</c:v>
                </c:pt>
                <c:pt idx="49722">
                  <c:v>9.9443999999999999</c:v>
                </c:pt>
                <c:pt idx="49723">
                  <c:v>9.9445999999999994</c:v>
                </c:pt>
                <c:pt idx="49724">
                  <c:v>9.9448000000000008</c:v>
                </c:pt>
                <c:pt idx="49725">
                  <c:v>9.9450000000000003</c:v>
                </c:pt>
                <c:pt idx="49726">
                  <c:v>9.9451999999999998</c:v>
                </c:pt>
                <c:pt idx="49727">
                  <c:v>9.9453999999999994</c:v>
                </c:pt>
                <c:pt idx="49728">
                  <c:v>9.9456000000000007</c:v>
                </c:pt>
                <c:pt idx="49729">
                  <c:v>9.9458000000000002</c:v>
                </c:pt>
                <c:pt idx="49730">
                  <c:v>9.9459999999999997</c:v>
                </c:pt>
                <c:pt idx="49731">
                  <c:v>9.9461999999999993</c:v>
                </c:pt>
                <c:pt idx="49732">
                  <c:v>9.9464000000000006</c:v>
                </c:pt>
                <c:pt idx="49733">
                  <c:v>9.9466000000000001</c:v>
                </c:pt>
                <c:pt idx="49734">
                  <c:v>9.9467999999999996</c:v>
                </c:pt>
                <c:pt idx="49735">
                  <c:v>9.9469999999999992</c:v>
                </c:pt>
                <c:pt idx="49736">
                  <c:v>9.9472000000000005</c:v>
                </c:pt>
                <c:pt idx="49737">
                  <c:v>9.9474</c:v>
                </c:pt>
                <c:pt idx="49738">
                  <c:v>9.9475999999999996</c:v>
                </c:pt>
                <c:pt idx="49739">
                  <c:v>9.9478000000000009</c:v>
                </c:pt>
                <c:pt idx="49740">
                  <c:v>9.9480000000000004</c:v>
                </c:pt>
                <c:pt idx="49741">
                  <c:v>9.9481999999999999</c:v>
                </c:pt>
                <c:pt idx="49742">
                  <c:v>9.9483999999999995</c:v>
                </c:pt>
                <c:pt idx="49743">
                  <c:v>9.9486000000000008</c:v>
                </c:pt>
                <c:pt idx="49744">
                  <c:v>9.9488000000000003</c:v>
                </c:pt>
                <c:pt idx="49745">
                  <c:v>9.9489999999999998</c:v>
                </c:pt>
                <c:pt idx="49746">
                  <c:v>9.9491999999999994</c:v>
                </c:pt>
                <c:pt idx="49747">
                  <c:v>9.9494000000000007</c:v>
                </c:pt>
                <c:pt idx="49748">
                  <c:v>9.9496000000000002</c:v>
                </c:pt>
                <c:pt idx="49749">
                  <c:v>9.9497999999999998</c:v>
                </c:pt>
                <c:pt idx="49750">
                  <c:v>9.9499999999999993</c:v>
                </c:pt>
                <c:pt idx="49751">
                  <c:v>9.9502000000000006</c:v>
                </c:pt>
                <c:pt idx="49752">
                  <c:v>9.9504000000000001</c:v>
                </c:pt>
                <c:pt idx="49753">
                  <c:v>9.9505999999999997</c:v>
                </c:pt>
                <c:pt idx="49754">
                  <c:v>9.9507999999999992</c:v>
                </c:pt>
                <c:pt idx="49755">
                  <c:v>9.9510000000000005</c:v>
                </c:pt>
                <c:pt idx="49756">
                  <c:v>9.9512</c:v>
                </c:pt>
                <c:pt idx="49757">
                  <c:v>9.9513999999999996</c:v>
                </c:pt>
                <c:pt idx="49758">
                  <c:v>9.9515999999999991</c:v>
                </c:pt>
                <c:pt idx="49759">
                  <c:v>9.9518000000000004</c:v>
                </c:pt>
                <c:pt idx="49760">
                  <c:v>9.952</c:v>
                </c:pt>
                <c:pt idx="49761">
                  <c:v>9.9521999999999995</c:v>
                </c:pt>
                <c:pt idx="49762">
                  <c:v>9.9524000000000008</c:v>
                </c:pt>
                <c:pt idx="49763">
                  <c:v>9.9526000000000003</c:v>
                </c:pt>
                <c:pt idx="49764">
                  <c:v>9.9527999999999999</c:v>
                </c:pt>
                <c:pt idx="49765">
                  <c:v>9.9529999999999994</c:v>
                </c:pt>
                <c:pt idx="49766">
                  <c:v>9.9532000000000007</c:v>
                </c:pt>
                <c:pt idx="49767">
                  <c:v>9.9534000000000002</c:v>
                </c:pt>
                <c:pt idx="49768">
                  <c:v>9.9535999999999998</c:v>
                </c:pt>
                <c:pt idx="49769">
                  <c:v>9.9537999999999993</c:v>
                </c:pt>
                <c:pt idx="49770">
                  <c:v>9.9540000000000006</c:v>
                </c:pt>
                <c:pt idx="49771">
                  <c:v>9.9542000000000002</c:v>
                </c:pt>
                <c:pt idx="49772">
                  <c:v>9.9543999999999997</c:v>
                </c:pt>
                <c:pt idx="49773">
                  <c:v>9.9545999999999992</c:v>
                </c:pt>
                <c:pt idx="49774">
                  <c:v>9.9548000000000005</c:v>
                </c:pt>
                <c:pt idx="49775">
                  <c:v>9.9550000000000001</c:v>
                </c:pt>
                <c:pt idx="49776">
                  <c:v>9.9551999999999996</c:v>
                </c:pt>
                <c:pt idx="49777">
                  <c:v>9.9553999999999991</c:v>
                </c:pt>
                <c:pt idx="49778">
                  <c:v>9.9556000000000004</c:v>
                </c:pt>
                <c:pt idx="49779">
                  <c:v>9.9558</c:v>
                </c:pt>
                <c:pt idx="49780">
                  <c:v>9.9559999999999995</c:v>
                </c:pt>
                <c:pt idx="49781">
                  <c:v>9.9562000000000008</c:v>
                </c:pt>
                <c:pt idx="49782">
                  <c:v>9.9564000000000004</c:v>
                </c:pt>
                <c:pt idx="49783">
                  <c:v>9.9565999999999999</c:v>
                </c:pt>
                <c:pt idx="49784">
                  <c:v>9.9567999999999994</c:v>
                </c:pt>
                <c:pt idx="49785">
                  <c:v>9.9570000000000007</c:v>
                </c:pt>
                <c:pt idx="49786">
                  <c:v>9.9572000000000003</c:v>
                </c:pt>
                <c:pt idx="49787">
                  <c:v>9.9573999999999998</c:v>
                </c:pt>
                <c:pt idx="49788">
                  <c:v>9.9575999999999993</c:v>
                </c:pt>
                <c:pt idx="49789">
                  <c:v>9.9578000000000007</c:v>
                </c:pt>
                <c:pt idx="49790">
                  <c:v>9.9580000000000002</c:v>
                </c:pt>
                <c:pt idx="49791">
                  <c:v>9.9581999999999997</c:v>
                </c:pt>
                <c:pt idx="49792">
                  <c:v>9.9583999999999993</c:v>
                </c:pt>
                <c:pt idx="49793">
                  <c:v>9.9586000000000006</c:v>
                </c:pt>
                <c:pt idx="49794">
                  <c:v>9.9588000000000001</c:v>
                </c:pt>
                <c:pt idx="49795">
                  <c:v>9.9589999999999996</c:v>
                </c:pt>
                <c:pt idx="49796">
                  <c:v>9.9591999999999992</c:v>
                </c:pt>
                <c:pt idx="49797">
                  <c:v>9.9594000000000005</c:v>
                </c:pt>
                <c:pt idx="49798">
                  <c:v>9.9596</c:v>
                </c:pt>
                <c:pt idx="49799">
                  <c:v>9.9597999999999995</c:v>
                </c:pt>
                <c:pt idx="49800">
                  <c:v>9.9600000000000009</c:v>
                </c:pt>
                <c:pt idx="49801">
                  <c:v>9.9602000000000004</c:v>
                </c:pt>
                <c:pt idx="49802">
                  <c:v>9.9603999999999999</c:v>
                </c:pt>
                <c:pt idx="49803">
                  <c:v>9.9605999999999995</c:v>
                </c:pt>
                <c:pt idx="49804">
                  <c:v>9.9608000000000008</c:v>
                </c:pt>
                <c:pt idx="49805">
                  <c:v>9.9610000000000003</c:v>
                </c:pt>
                <c:pt idx="49806">
                  <c:v>9.9611999999999998</c:v>
                </c:pt>
                <c:pt idx="49807">
                  <c:v>9.9613999999999994</c:v>
                </c:pt>
                <c:pt idx="49808">
                  <c:v>9.9616000000000007</c:v>
                </c:pt>
                <c:pt idx="49809">
                  <c:v>9.9618000000000002</c:v>
                </c:pt>
                <c:pt idx="49810">
                  <c:v>9.9619999999999997</c:v>
                </c:pt>
                <c:pt idx="49811">
                  <c:v>9.9621999999999993</c:v>
                </c:pt>
                <c:pt idx="49812">
                  <c:v>9.9624000000000006</c:v>
                </c:pt>
                <c:pt idx="49813">
                  <c:v>9.9626000000000001</c:v>
                </c:pt>
                <c:pt idx="49814">
                  <c:v>9.9627999999999997</c:v>
                </c:pt>
                <c:pt idx="49815">
                  <c:v>9.9629999999999992</c:v>
                </c:pt>
                <c:pt idx="49816">
                  <c:v>9.9632000000000005</c:v>
                </c:pt>
                <c:pt idx="49817">
                  <c:v>9.9634</c:v>
                </c:pt>
                <c:pt idx="49818">
                  <c:v>9.9635999999999996</c:v>
                </c:pt>
                <c:pt idx="49819">
                  <c:v>9.9638000000000009</c:v>
                </c:pt>
                <c:pt idx="49820">
                  <c:v>9.9640000000000004</c:v>
                </c:pt>
                <c:pt idx="49821">
                  <c:v>9.9641999999999999</c:v>
                </c:pt>
                <c:pt idx="49822">
                  <c:v>9.9643999999999995</c:v>
                </c:pt>
                <c:pt idx="49823">
                  <c:v>9.9646000000000008</c:v>
                </c:pt>
                <c:pt idx="49824">
                  <c:v>9.9648000000000003</c:v>
                </c:pt>
                <c:pt idx="49825">
                  <c:v>9.9649999999999999</c:v>
                </c:pt>
                <c:pt idx="49826">
                  <c:v>9.9651999999999994</c:v>
                </c:pt>
                <c:pt idx="49827">
                  <c:v>9.9654000000000007</c:v>
                </c:pt>
                <c:pt idx="49828">
                  <c:v>9.9656000000000002</c:v>
                </c:pt>
                <c:pt idx="49829">
                  <c:v>9.9657999999999998</c:v>
                </c:pt>
                <c:pt idx="49830">
                  <c:v>9.9659999999999993</c:v>
                </c:pt>
                <c:pt idx="49831">
                  <c:v>9.9662000000000006</c:v>
                </c:pt>
                <c:pt idx="49832">
                  <c:v>9.9664000000000001</c:v>
                </c:pt>
                <c:pt idx="49833">
                  <c:v>9.9665999999999997</c:v>
                </c:pt>
                <c:pt idx="49834">
                  <c:v>9.9667999999999992</c:v>
                </c:pt>
                <c:pt idx="49835">
                  <c:v>9.9670000000000005</c:v>
                </c:pt>
                <c:pt idx="49836">
                  <c:v>9.9672000000000001</c:v>
                </c:pt>
                <c:pt idx="49837">
                  <c:v>9.9673999999999996</c:v>
                </c:pt>
                <c:pt idx="49838">
                  <c:v>9.9675999999999991</c:v>
                </c:pt>
                <c:pt idx="49839">
                  <c:v>9.9678000000000004</c:v>
                </c:pt>
                <c:pt idx="49840">
                  <c:v>9.968</c:v>
                </c:pt>
                <c:pt idx="49841">
                  <c:v>9.9681999999999995</c:v>
                </c:pt>
                <c:pt idx="49842">
                  <c:v>9.9684000000000008</c:v>
                </c:pt>
                <c:pt idx="49843">
                  <c:v>9.9686000000000003</c:v>
                </c:pt>
                <c:pt idx="49844">
                  <c:v>9.9687999999999999</c:v>
                </c:pt>
                <c:pt idx="49845">
                  <c:v>9.9689999999999994</c:v>
                </c:pt>
                <c:pt idx="49846">
                  <c:v>9.9692000000000007</c:v>
                </c:pt>
                <c:pt idx="49847">
                  <c:v>9.9694000000000003</c:v>
                </c:pt>
                <c:pt idx="49848">
                  <c:v>9.9695999999999998</c:v>
                </c:pt>
                <c:pt idx="49849">
                  <c:v>9.9697999999999993</c:v>
                </c:pt>
                <c:pt idx="49850">
                  <c:v>9.9700000000000006</c:v>
                </c:pt>
                <c:pt idx="49851">
                  <c:v>9.9702000000000002</c:v>
                </c:pt>
                <c:pt idx="49852">
                  <c:v>9.9703999999999997</c:v>
                </c:pt>
                <c:pt idx="49853">
                  <c:v>9.9705999999999992</c:v>
                </c:pt>
                <c:pt idx="49854">
                  <c:v>9.9708000000000006</c:v>
                </c:pt>
                <c:pt idx="49855">
                  <c:v>9.9710000000000001</c:v>
                </c:pt>
                <c:pt idx="49856">
                  <c:v>9.9711999999999996</c:v>
                </c:pt>
                <c:pt idx="49857">
                  <c:v>9.9713999999999992</c:v>
                </c:pt>
                <c:pt idx="49858">
                  <c:v>9.9716000000000005</c:v>
                </c:pt>
                <c:pt idx="49859">
                  <c:v>9.9718</c:v>
                </c:pt>
                <c:pt idx="49860">
                  <c:v>9.9719999999999995</c:v>
                </c:pt>
                <c:pt idx="49861">
                  <c:v>9.9722000000000008</c:v>
                </c:pt>
                <c:pt idx="49862">
                  <c:v>9.9724000000000004</c:v>
                </c:pt>
                <c:pt idx="49863">
                  <c:v>9.9725999999999999</c:v>
                </c:pt>
                <c:pt idx="49864">
                  <c:v>9.9727999999999994</c:v>
                </c:pt>
                <c:pt idx="49865">
                  <c:v>9.9730000000000008</c:v>
                </c:pt>
                <c:pt idx="49866">
                  <c:v>9.9732000000000003</c:v>
                </c:pt>
                <c:pt idx="49867">
                  <c:v>9.9733999999999998</c:v>
                </c:pt>
                <c:pt idx="49868">
                  <c:v>9.9735999999999994</c:v>
                </c:pt>
                <c:pt idx="49869">
                  <c:v>9.9738000000000007</c:v>
                </c:pt>
                <c:pt idx="49870">
                  <c:v>9.9740000000000002</c:v>
                </c:pt>
                <c:pt idx="49871">
                  <c:v>9.9741999999999997</c:v>
                </c:pt>
                <c:pt idx="49872">
                  <c:v>9.9743999999999993</c:v>
                </c:pt>
                <c:pt idx="49873">
                  <c:v>9.9746000000000006</c:v>
                </c:pt>
                <c:pt idx="49874">
                  <c:v>9.9748000000000001</c:v>
                </c:pt>
                <c:pt idx="49875">
                  <c:v>9.9749999999999996</c:v>
                </c:pt>
                <c:pt idx="49876">
                  <c:v>9.9751999999999992</c:v>
                </c:pt>
                <c:pt idx="49877">
                  <c:v>9.9754000000000005</c:v>
                </c:pt>
                <c:pt idx="49878">
                  <c:v>9.9756</c:v>
                </c:pt>
                <c:pt idx="49879">
                  <c:v>9.9757999999999996</c:v>
                </c:pt>
                <c:pt idx="49880">
                  <c:v>9.9760000000000009</c:v>
                </c:pt>
                <c:pt idx="49881">
                  <c:v>9.9762000000000004</c:v>
                </c:pt>
                <c:pt idx="49882">
                  <c:v>9.9763999999999999</c:v>
                </c:pt>
                <c:pt idx="49883">
                  <c:v>9.9765999999999995</c:v>
                </c:pt>
                <c:pt idx="49884">
                  <c:v>9.9768000000000008</c:v>
                </c:pt>
                <c:pt idx="49885">
                  <c:v>9.9770000000000003</c:v>
                </c:pt>
                <c:pt idx="49886">
                  <c:v>9.9771999999999998</c:v>
                </c:pt>
                <c:pt idx="49887">
                  <c:v>9.9773999999999994</c:v>
                </c:pt>
                <c:pt idx="49888">
                  <c:v>9.9776000000000007</c:v>
                </c:pt>
                <c:pt idx="49889">
                  <c:v>9.9778000000000002</c:v>
                </c:pt>
                <c:pt idx="49890">
                  <c:v>9.9779999999999998</c:v>
                </c:pt>
                <c:pt idx="49891">
                  <c:v>9.9781999999999993</c:v>
                </c:pt>
                <c:pt idx="49892">
                  <c:v>9.9784000000000006</c:v>
                </c:pt>
                <c:pt idx="49893">
                  <c:v>9.9786000000000001</c:v>
                </c:pt>
                <c:pt idx="49894">
                  <c:v>9.9787999999999997</c:v>
                </c:pt>
                <c:pt idx="49895">
                  <c:v>9.9789999999999992</c:v>
                </c:pt>
                <c:pt idx="49896">
                  <c:v>9.9792000000000005</c:v>
                </c:pt>
                <c:pt idx="49897">
                  <c:v>9.9794</c:v>
                </c:pt>
                <c:pt idx="49898">
                  <c:v>9.9795999999999996</c:v>
                </c:pt>
                <c:pt idx="49899">
                  <c:v>9.9797999999999991</c:v>
                </c:pt>
                <c:pt idx="49900">
                  <c:v>9.98</c:v>
                </c:pt>
                <c:pt idx="49901">
                  <c:v>9.9802</c:v>
                </c:pt>
                <c:pt idx="49902">
                  <c:v>9.9803999999999995</c:v>
                </c:pt>
                <c:pt idx="49903">
                  <c:v>9.9806000000000008</c:v>
                </c:pt>
                <c:pt idx="49904">
                  <c:v>9.9808000000000003</c:v>
                </c:pt>
                <c:pt idx="49905">
                  <c:v>9.9809999999999999</c:v>
                </c:pt>
                <c:pt idx="49906">
                  <c:v>9.9811999999999994</c:v>
                </c:pt>
                <c:pt idx="49907">
                  <c:v>9.9814000000000007</c:v>
                </c:pt>
                <c:pt idx="49908">
                  <c:v>9.9816000000000003</c:v>
                </c:pt>
                <c:pt idx="49909">
                  <c:v>9.9817999999999998</c:v>
                </c:pt>
                <c:pt idx="49910">
                  <c:v>9.9819999999999993</c:v>
                </c:pt>
                <c:pt idx="49911">
                  <c:v>9.9822000000000006</c:v>
                </c:pt>
                <c:pt idx="49912">
                  <c:v>9.9824000000000002</c:v>
                </c:pt>
                <c:pt idx="49913">
                  <c:v>9.9825999999999997</c:v>
                </c:pt>
                <c:pt idx="49914">
                  <c:v>9.9827999999999992</c:v>
                </c:pt>
                <c:pt idx="49915">
                  <c:v>9.9830000000000005</c:v>
                </c:pt>
                <c:pt idx="49916">
                  <c:v>9.9832000000000001</c:v>
                </c:pt>
                <c:pt idx="49917">
                  <c:v>9.9833999999999996</c:v>
                </c:pt>
                <c:pt idx="49918">
                  <c:v>9.9835999999999991</c:v>
                </c:pt>
                <c:pt idx="49919">
                  <c:v>9.9838000000000005</c:v>
                </c:pt>
                <c:pt idx="49920">
                  <c:v>9.984</c:v>
                </c:pt>
                <c:pt idx="49921">
                  <c:v>9.9841999999999995</c:v>
                </c:pt>
                <c:pt idx="49922">
                  <c:v>9.9844000000000008</c:v>
                </c:pt>
                <c:pt idx="49923">
                  <c:v>9.9846000000000004</c:v>
                </c:pt>
                <c:pt idx="49924">
                  <c:v>9.9847999999999999</c:v>
                </c:pt>
                <c:pt idx="49925">
                  <c:v>9.9849999999999994</c:v>
                </c:pt>
                <c:pt idx="49926">
                  <c:v>9.9852000000000007</c:v>
                </c:pt>
                <c:pt idx="49927">
                  <c:v>9.9854000000000003</c:v>
                </c:pt>
                <c:pt idx="49928">
                  <c:v>9.9855999999999998</c:v>
                </c:pt>
                <c:pt idx="49929">
                  <c:v>9.9857999999999993</c:v>
                </c:pt>
                <c:pt idx="49930">
                  <c:v>9.9860000000000007</c:v>
                </c:pt>
                <c:pt idx="49931">
                  <c:v>9.9862000000000002</c:v>
                </c:pt>
                <c:pt idx="49932">
                  <c:v>9.9863999999999997</c:v>
                </c:pt>
                <c:pt idx="49933">
                  <c:v>9.9865999999999993</c:v>
                </c:pt>
                <c:pt idx="49934">
                  <c:v>9.9868000000000006</c:v>
                </c:pt>
                <c:pt idx="49935">
                  <c:v>9.9870000000000001</c:v>
                </c:pt>
                <c:pt idx="49936">
                  <c:v>9.9871999999999996</c:v>
                </c:pt>
                <c:pt idx="49937">
                  <c:v>9.9873999999999992</c:v>
                </c:pt>
                <c:pt idx="49938">
                  <c:v>9.9876000000000005</c:v>
                </c:pt>
                <c:pt idx="49939">
                  <c:v>9.9878</c:v>
                </c:pt>
                <c:pt idx="49940">
                  <c:v>9.9879999999999995</c:v>
                </c:pt>
                <c:pt idx="49941">
                  <c:v>9.9882000000000009</c:v>
                </c:pt>
                <c:pt idx="49942">
                  <c:v>9.9884000000000004</c:v>
                </c:pt>
                <c:pt idx="49943">
                  <c:v>9.9885999999999999</c:v>
                </c:pt>
                <c:pt idx="49944">
                  <c:v>9.9887999999999995</c:v>
                </c:pt>
                <c:pt idx="49945">
                  <c:v>9.9890000000000008</c:v>
                </c:pt>
                <c:pt idx="49946">
                  <c:v>9.9892000000000003</c:v>
                </c:pt>
                <c:pt idx="49947">
                  <c:v>9.9893999999999998</c:v>
                </c:pt>
                <c:pt idx="49948">
                  <c:v>9.9895999999999994</c:v>
                </c:pt>
                <c:pt idx="49949">
                  <c:v>9.9898000000000007</c:v>
                </c:pt>
                <c:pt idx="49950">
                  <c:v>9.99</c:v>
                </c:pt>
                <c:pt idx="49951">
                  <c:v>9.9901999999999997</c:v>
                </c:pt>
                <c:pt idx="49952">
                  <c:v>9.9903999999999993</c:v>
                </c:pt>
                <c:pt idx="49953">
                  <c:v>9.9906000000000006</c:v>
                </c:pt>
                <c:pt idx="49954">
                  <c:v>9.9908000000000001</c:v>
                </c:pt>
                <c:pt idx="49955">
                  <c:v>9.9909999999999997</c:v>
                </c:pt>
                <c:pt idx="49956">
                  <c:v>9.9911999999999992</c:v>
                </c:pt>
                <c:pt idx="49957">
                  <c:v>9.9914000000000005</c:v>
                </c:pt>
                <c:pt idx="49958">
                  <c:v>9.9916</c:v>
                </c:pt>
                <c:pt idx="49959">
                  <c:v>9.9917999999999996</c:v>
                </c:pt>
                <c:pt idx="49960">
                  <c:v>9.9920000000000009</c:v>
                </c:pt>
                <c:pt idx="49961">
                  <c:v>9.9922000000000004</c:v>
                </c:pt>
                <c:pt idx="49962">
                  <c:v>9.9923999999999999</c:v>
                </c:pt>
                <c:pt idx="49963">
                  <c:v>9.9925999999999995</c:v>
                </c:pt>
                <c:pt idx="49964">
                  <c:v>9.9928000000000008</c:v>
                </c:pt>
                <c:pt idx="49965">
                  <c:v>9.9930000000000003</c:v>
                </c:pt>
                <c:pt idx="49966">
                  <c:v>9.9931999999999999</c:v>
                </c:pt>
                <c:pt idx="49967">
                  <c:v>9.9933999999999994</c:v>
                </c:pt>
                <c:pt idx="49968">
                  <c:v>9.9936000000000007</c:v>
                </c:pt>
                <c:pt idx="49969">
                  <c:v>9.9938000000000002</c:v>
                </c:pt>
                <c:pt idx="49970">
                  <c:v>9.9939999999999998</c:v>
                </c:pt>
                <c:pt idx="49971">
                  <c:v>9.9941999999999993</c:v>
                </c:pt>
                <c:pt idx="49972">
                  <c:v>9.9944000000000006</c:v>
                </c:pt>
                <c:pt idx="49973">
                  <c:v>9.9946000000000002</c:v>
                </c:pt>
                <c:pt idx="49974">
                  <c:v>9.9947999999999997</c:v>
                </c:pt>
                <c:pt idx="49975">
                  <c:v>9.9949999999999992</c:v>
                </c:pt>
                <c:pt idx="49976">
                  <c:v>9.9952000000000005</c:v>
                </c:pt>
                <c:pt idx="49977">
                  <c:v>9.9954000000000001</c:v>
                </c:pt>
                <c:pt idx="49978">
                  <c:v>9.9955999999999996</c:v>
                </c:pt>
                <c:pt idx="49979">
                  <c:v>9.9957999999999991</c:v>
                </c:pt>
                <c:pt idx="49980">
                  <c:v>9.9960000000000004</c:v>
                </c:pt>
                <c:pt idx="49981">
                  <c:v>9.9962</c:v>
                </c:pt>
                <c:pt idx="49982">
                  <c:v>9.9963999999999995</c:v>
                </c:pt>
                <c:pt idx="49983">
                  <c:v>9.9966000000000008</c:v>
                </c:pt>
                <c:pt idx="49984">
                  <c:v>9.9968000000000004</c:v>
                </c:pt>
                <c:pt idx="49985">
                  <c:v>9.9969999999999999</c:v>
                </c:pt>
                <c:pt idx="49986">
                  <c:v>9.9971999999999994</c:v>
                </c:pt>
                <c:pt idx="49987">
                  <c:v>9.9974000000000007</c:v>
                </c:pt>
                <c:pt idx="49988">
                  <c:v>9.9976000000000003</c:v>
                </c:pt>
                <c:pt idx="49989">
                  <c:v>9.9977999999999998</c:v>
                </c:pt>
                <c:pt idx="49990">
                  <c:v>9.9979999999999993</c:v>
                </c:pt>
                <c:pt idx="49991">
                  <c:v>9.9982000000000006</c:v>
                </c:pt>
                <c:pt idx="49992">
                  <c:v>9.9984000000000002</c:v>
                </c:pt>
                <c:pt idx="49993">
                  <c:v>9.9985999999999997</c:v>
                </c:pt>
                <c:pt idx="49994">
                  <c:v>9.9987999999999992</c:v>
                </c:pt>
                <c:pt idx="49995">
                  <c:v>9.9990000000000006</c:v>
                </c:pt>
                <c:pt idx="49996">
                  <c:v>9.9992000000000001</c:v>
                </c:pt>
                <c:pt idx="49997">
                  <c:v>9.9993999999999996</c:v>
                </c:pt>
                <c:pt idx="49998">
                  <c:v>9.9995999999999992</c:v>
                </c:pt>
                <c:pt idx="49999">
                  <c:v>9.9998000000000005</c:v>
                </c:pt>
                <c:pt idx="50000">
                  <c:v>10</c:v>
                </c:pt>
                <c:pt idx="50001">
                  <c:v>10.0002</c:v>
                </c:pt>
                <c:pt idx="50002">
                  <c:v>10.000400000000001</c:v>
                </c:pt>
                <c:pt idx="50003">
                  <c:v>10.0006</c:v>
                </c:pt>
                <c:pt idx="50004">
                  <c:v>10.0008</c:v>
                </c:pt>
                <c:pt idx="50005">
                  <c:v>10.000999999999999</c:v>
                </c:pt>
                <c:pt idx="50006">
                  <c:v>10.001200000000001</c:v>
                </c:pt>
                <c:pt idx="50007">
                  <c:v>10.0014</c:v>
                </c:pt>
                <c:pt idx="50008">
                  <c:v>10.0016</c:v>
                </c:pt>
                <c:pt idx="50009">
                  <c:v>10.001799999999999</c:v>
                </c:pt>
                <c:pt idx="50010">
                  <c:v>10.002000000000001</c:v>
                </c:pt>
                <c:pt idx="50011">
                  <c:v>10.0022</c:v>
                </c:pt>
                <c:pt idx="50012">
                  <c:v>10.0024</c:v>
                </c:pt>
                <c:pt idx="50013">
                  <c:v>10.002599999999999</c:v>
                </c:pt>
                <c:pt idx="50014">
                  <c:v>10.002800000000001</c:v>
                </c:pt>
                <c:pt idx="50015">
                  <c:v>10.003</c:v>
                </c:pt>
                <c:pt idx="50016">
                  <c:v>10.0032</c:v>
                </c:pt>
                <c:pt idx="50017">
                  <c:v>10.003399999999999</c:v>
                </c:pt>
                <c:pt idx="50018">
                  <c:v>10.0036</c:v>
                </c:pt>
                <c:pt idx="50019">
                  <c:v>10.0038</c:v>
                </c:pt>
                <c:pt idx="50020">
                  <c:v>10.004</c:v>
                </c:pt>
                <c:pt idx="50021">
                  <c:v>10.004200000000001</c:v>
                </c:pt>
                <c:pt idx="50022">
                  <c:v>10.0044</c:v>
                </c:pt>
                <c:pt idx="50023">
                  <c:v>10.0046</c:v>
                </c:pt>
                <c:pt idx="50024">
                  <c:v>10.004799999999999</c:v>
                </c:pt>
                <c:pt idx="50025">
                  <c:v>10.005000000000001</c:v>
                </c:pt>
                <c:pt idx="50026">
                  <c:v>10.0052</c:v>
                </c:pt>
                <c:pt idx="50027">
                  <c:v>10.0054</c:v>
                </c:pt>
                <c:pt idx="50028">
                  <c:v>10.005599999999999</c:v>
                </c:pt>
                <c:pt idx="50029">
                  <c:v>10.005800000000001</c:v>
                </c:pt>
                <c:pt idx="50030">
                  <c:v>10.006</c:v>
                </c:pt>
                <c:pt idx="50031">
                  <c:v>10.0062</c:v>
                </c:pt>
                <c:pt idx="50032">
                  <c:v>10.006399999999999</c:v>
                </c:pt>
                <c:pt idx="50033">
                  <c:v>10.006600000000001</c:v>
                </c:pt>
                <c:pt idx="50034">
                  <c:v>10.0068</c:v>
                </c:pt>
                <c:pt idx="50035">
                  <c:v>10.007</c:v>
                </c:pt>
                <c:pt idx="50036">
                  <c:v>10.007199999999999</c:v>
                </c:pt>
                <c:pt idx="50037">
                  <c:v>10.007400000000001</c:v>
                </c:pt>
                <c:pt idx="50038">
                  <c:v>10.0076</c:v>
                </c:pt>
                <c:pt idx="50039">
                  <c:v>10.0078</c:v>
                </c:pt>
                <c:pt idx="50040">
                  <c:v>10.007999999999999</c:v>
                </c:pt>
                <c:pt idx="50041">
                  <c:v>10.0082</c:v>
                </c:pt>
                <c:pt idx="50042">
                  <c:v>10.0084</c:v>
                </c:pt>
                <c:pt idx="50043">
                  <c:v>10.008599999999999</c:v>
                </c:pt>
                <c:pt idx="50044">
                  <c:v>10.008800000000001</c:v>
                </c:pt>
                <c:pt idx="50045">
                  <c:v>10.009</c:v>
                </c:pt>
                <c:pt idx="50046">
                  <c:v>10.0092</c:v>
                </c:pt>
                <c:pt idx="50047">
                  <c:v>10.009399999999999</c:v>
                </c:pt>
                <c:pt idx="50048">
                  <c:v>10.009600000000001</c:v>
                </c:pt>
                <c:pt idx="50049">
                  <c:v>10.0098</c:v>
                </c:pt>
                <c:pt idx="50050">
                  <c:v>10.01</c:v>
                </c:pt>
                <c:pt idx="50051">
                  <c:v>10.010199999999999</c:v>
                </c:pt>
                <c:pt idx="50052">
                  <c:v>10.010400000000001</c:v>
                </c:pt>
                <c:pt idx="50053">
                  <c:v>10.0106</c:v>
                </c:pt>
                <c:pt idx="50054">
                  <c:v>10.0108</c:v>
                </c:pt>
                <c:pt idx="50055">
                  <c:v>10.010999999999999</c:v>
                </c:pt>
                <c:pt idx="50056">
                  <c:v>10.011200000000001</c:v>
                </c:pt>
                <c:pt idx="50057">
                  <c:v>10.0114</c:v>
                </c:pt>
                <c:pt idx="50058">
                  <c:v>10.0116</c:v>
                </c:pt>
                <c:pt idx="50059">
                  <c:v>10.011799999999999</c:v>
                </c:pt>
                <c:pt idx="50060">
                  <c:v>10.012</c:v>
                </c:pt>
                <c:pt idx="50061">
                  <c:v>10.0122</c:v>
                </c:pt>
                <c:pt idx="50062">
                  <c:v>10.0124</c:v>
                </c:pt>
                <c:pt idx="50063">
                  <c:v>10.012600000000001</c:v>
                </c:pt>
                <c:pt idx="50064">
                  <c:v>10.0128</c:v>
                </c:pt>
                <c:pt idx="50065">
                  <c:v>10.013</c:v>
                </c:pt>
                <c:pt idx="50066">
                  <c:v>10.013199999999999</c:v>
                </c:pt>
                <c:pt idx="50067">
                  <c:v>10.013400000000001</c:v>
                </c:pt>
                <c:pt idx="50068">
                  <c:v>10.0136</c:v>
                </c:pt>
                <c:pt idx="50069">
                  <c:v>10.0138</c:v>
                </c:pt>
                <c:pt idx="50070">
                  <c:v>10.013999999999999</c:v>
                </c:pt>
                <c:pt idx="50071">
                  <c:v>10.014200000000001</c:v>
                </c:pt>
                <c:pt idx="50072">
                  <c:v>10.0144</c:v>
                </c:pt>
                <c:pt idx="50073">
                  <c:v>10.0146</c:v>
                </c:pt>
                <c:pt idx="50074">
                  <c:v>10.014799999999999</c:v>
                </c:pt>
                <c:pt idx="50075">
                  <c:v>10.015000000000001</c:v>
                </c:pt>
                <c:pt idx="50076">
                  <c:v>10.0152</c:v>
                </c:pt>
                <c:pt idx="50077">
                  <c:v>10.0154</c:v>
                </c:pt>
                <c:pt idx="50078">
                  <c:v>10.015599999999999</c:v>
                </c:pt>
                <c:pt idx="50079">
                  <c:v>10.0158</c:v>
                </c:pt>
                <c:pt idx="50080">
                  <c:v>10.016</c:v>
                </c:pt>
                <c:pt idx="50081">
                  <c:v>10.0162</c:v>
                </c:pt>
                <c:pt idx="50082">
                  <c:v>10.016400000000001</c:v>
                </c:pt>
                <c:pt idx="50083">
                  <c:v>10.0166</c:v>
                </c:pt>
                <c:pt idx="50084">
                  <c:v>10.0168</c:v>
                </c:pt>
                <c:pt idx="50085">
                  <c:v>10.016999999999999</c:v>
                </c:pt>
                <c:pt idx="50086">
                  <c:v>10.017200000000001</c:v>
                </c:pt>
                <c:pt idx="50087">
                  <c:v>10.0174</c:v>
                </c:pt>
                <c:pt idx="50088">
                  <c:v>10.0176</c:v>
                </c:pt>
                <c:pt idx="50089">
                  <c:v>10.017799999999999</c:v>
                </c:pt>
                <c:pt idx="50090">
                  <c:v>10.018000000000001</c:v>
                </c:pt>
                <c:pt idx="50091">
                  <c:v>10.0182</c:v>
                </c:pt>
                <c:pt idx="50092">
                  <c:v>10.0184</c:v>
                </c:pt>
                <c:pt idx="50093">
                  <c:v>10.018599999999999</c:v>
                </c:pt>
                <c:pt idx="50094">
                  <c:v>10.018800000000001</c:v>
                </c:pt>
                <c:pt idx="50095">
                  <c:v>10.019</c:v>
                </c:pt>
                <c:pt idx="50096">
                  <c:v>10.0192</c:v>
                </c:pt>
                <c:pt idx="50097">
                  <c:v>10.019399999999999</c:v>
                </c:pt>
                <c:pt idx="50098">
                  <c:v>10.019600000000001</c:v>
                </c:pt>
                <c:pt idx="50099">
                  <c:v>10.0198</c:v>
                </c:pt>
                <c:pt idx="50100">
                  <c:v>10.02</c:v>
                </c:pt>
                <c:pt idx="50101">
                  <c:v>10.020200000000001</c:v>
                </c:pt>
                <c:pt idx="50102">
                  <c:v>10.0204</c:v>
                </c:pt>
                <c:pt idx="50103">
                  <c:v>10.0206</c:v>
                </c:pt>
                <c:pt idx="50104">
                  <c:v>10.020799999999999</c:v>
                </c:pt>
                <c:pt idx="50105">
                  <c:v>10.021000000000001</c:v>
                </c:pt>
                <c:pt idx="50106">
                  <c:v>10.0212</c:v>
                </c:pt>
                <c:pt idx="50107">
                  <c:v>10.0214</c:v>
                </c:pt>
                <c:pt idx="50108">
                  <c:v>10.021599999999999</c:v>
                </c:pt>
                <c:pt idx="50109">
                  <c:v>10.021800000000001</c:v>
                </c:pt>
                <c:pt idx="50110">
                  <c:v>10.022</c:v>
                </c:pt>
                <c:pt idx="50111">
                  <c:v>10.0222</c:v>
                </c:pt>
                <c:pt idx="50112">
                  <c:v>10.022399999999999</c:v>
                </c:pt>
                <c:pt idx="50113">
                  <c:v>10.022600000000001</c:v>
                </c:pt>
                <c:pt idx="50114">
                  <c:v>10.0228</c:v>
                </c:pt>
                <c:pt idx="50115">
                  <c:v>10.023</c:v>
                </c:pt>
                <c:pt idx="50116">
                  <c:v>10.023199999999999</c:v>
                </c:pt>
                <c:pt idx="50117">
                  <c:v>10.023400000000001</c:v>
                </c:pt>
                <c:pt idx="50118">
                  <c:v>10.0236</c:v>
                </c:pt>
                <c:pt idx="50119">
                  <c:v>10.0238</c:v>
                </c:pt>
                <c:pt idx="50120">
                  <c:v>10.023999999999999</c:v>
                </c:pt>
                <c:pt idx="50121">
                  <c:v>10.0242</c:v>
                </c:pt>
                <c:pt idx="50122">
                  <c:v>10.0244</c:v>
                </c:pt>
                <c:pt idx="50123">
                  <c:v>10.0246</c:v>
                </c:pt>
                <c:pt idx="50124">
                  <c:v>10.024800000000001</c:v>
                </c:pt>
                <c:pt idx="50125">
                  <c:v>10.025</c:v>
                </c:pt>
                <c:pt idx="50126">
                  <c:v>10.0252</c:v>
                </c:pt>
                <c:pt idx="50127">
                  <c:v>10.025399999999999</c:v>
                </c:pt>
                <c:pt idx="50128">
                  <c:v>10.025600000000001</c:v>
                </c:pt>
                <c:pt idx="50129">
                  <c:v>10.0258</c:v>
                </c:pt>
                <c:pt idx="50130">
                  <c:v>10.026</c:v>
                </c:pt>
                <c:pt idx="50131">
                  <c:v>10.026199999999999</c:v>
                </c:pt>
                <c:pt idx="50132">
                  <c:v>10.026400000000001</c:v>
                </c:pt>
                <c:pt idx="50133">
                  <c:v>10.0266</c:v>
                </c:pt>
                <c:pt idx="50134">
                  <c:v>10.0268</c:v>
                </c:pt>
                <c:pt idx="50135">
                  <c:v>10.026999999999999</c:v>
                </c:pt>
                <c:pt idx="50136">
                  <c:v>10.027200000000001</c:v>
                </c:pt>
                <c:pt idx="50137">
                  <c:v>10.0274</c:v>
                </c:pt>
                <c:pt idx="50138">
                  <c:v>10.0276</c:v>
                </c:pt>
                <c:pt idx="50139">
                  <c:v>10.027799999999999</c:v>
                </c:pt>
                <c:pt idx="50140">
                  <c:v>10.028</c:v>
                </c:pt>
                <c:pt idx="50141">
                  <c:v>10.0282</c:v>
                </c:pt>
                <c:pt idx="50142">
                  <c:v>10.0284</c:v>
                </c:pt>
                <c:pt idx="50143">
                  <c:v>10.028600000000001</c:v>
                </c:pt>
                <c:pt idx="50144">
                  <c:v>10.0288</c:v>
                </c:pt>
                <c:pt idx="50145">
                  <c:v>10.029</c:v>
                </c:pt>
                <c:pt idx="50146">
                  <c:v>10.029199999999999</c:v>
                </c:pt>
                <c:pt idx="50147">
                  <c:v>10.029400000000001</c:v>
                </c:pt>
                <c:pt idx="50148">
                  <c:v>10.0296</c:v>
                </c:pt>
                <c:pt idx="50149">
                  <c:v>10.0298</c:v>
                </c:pt>
                <c:pt idx="50150">
                  <c:v>10.029999999999999</c:v>
                </c:pt>
                <c:pt idx="50151">
                  <c:v>10.030200000000001</c:v>
                </c:pt>
                <c:pt idx="50152">
                  <c:v>10.0304</c:v>
                </c:pt>
                <c:pt idx="50153">
                  <c:v>10.0306</c:v>
                </c:pt>
                <c:pt idx="50154">
                  <c:v>10.030799999999999</c:v>
                </c:pt>
                <c:pt idx="50155">
                  <c:v>10.031000000000001</c:v>
                </c:pt>
                <c:pt idx="50156">
                  <c:v>10.0312</c:v>
                </c:pt>
                <c:pt idx="50157">
                  <c:v>10.0314</c:v>
                </c:pt>
                <c:pt idx="50158">
                  <c:v>10.031599999999999</c:v>
                </c:pt>
                <c:pt idx="50159">
                  <c:v>10.0318</c:v>
                </c:pt>
                <c:pt idx="50160">
                  <c:v>10.032</c:v>
                </c:pt>
                <c:pt idx="50161">
                  <c:v>10.0322</c:v>
                </c:pt>
                <c:pt idx="50162">
                  <c:v>10.032400000000001</c:v>
                </c:pt>
                <c:pt idx="50163">
                  <c:v>10.0326</c:v>
                </c:pt>
                <c:pt idx="50164">
                  <c:v>10.0328</c:v>
                </c:pt>
                <c:pt idx="50165">
                  <c:v>10.032999999999999</c:v>
                </c:pt>
                <c:pt idx="50166">
                  <c:v>10.033200000000001</c:v>
                </c:pt>
                <c:pt idx="50167">
                  <c:v>10.0334</c:v>
                </c:pt>
                <c:pt idx="50168">
                  <c:v>10.0336</c:v>
                </c:pt>
                <c:pt idx="50169">
                  <c:v>10.033799999999999</c:v>
                </c:pt>
                <c:pt idx="50170">
                  <c:v>10.034000000000001</c:v>
                </c:pt>
                <c:pt idx="50171">
                  <c:v>10.0342</c:v>
                </c:pt>
                <c:pt idx="50172">
                  <c:v>10.0344</c:v>
                </c:pt>
                <c:pt idx="50173">
                  <c:v>10.034599999999999</c:v>
                </c:pt>
                <c:pt idx="50174">
                  <c:v>10.034800000000001</c:v>
                </c:pt>
                <c:pt idx="50175">
                  <c:v>10.035</c:v>
                </c:pt>
                <c:pt idx="50176">
                  <c:v>10.0352</c:v>
                </c:pt>
                <c:pt idx="50177">
                  <c:v>10.035399999999999</c:v>
                </c:pt>
                <c:pt idx="50178">
                  <c:v>10.035600000000001</c:v>
                </c:pt>
                <c:pt idx="50179">
                  <c:v>10.0358</c:v>
                </c:pt>
                <c:pt idx="50180">
                  <c:v>10.036</c:v>
                </c:pt>
                <c:pt idx="50181">
                  <c:v>10.036199999999999</c:v>
                </c:pt>
                <c:pt idx="50182">
                  <c:v>10.0364</c:v>
                </c:pt>
                <c:pt idx="50183">
                  <c:v>10.0366</c:v>
                </c:pt>
                <c:pt idx="50184">
                  <c:v>10.036799999999999</c:v>
                </c:pt>
                <c:pt idx="50185">
                  <c:v>10.037000000000001</c:v>
                </c:pt>
                <c:pt idx="50186">
                  <c:v>10.0372</c:v>
                </c:pt>
                <c:pt idx="50187">
                  <c:v>10.0374</c:v>
                </c:pt>
                <c:pt idx="50188">
                  <c:v>10.037599999999999</c:v>
                </c:pt>
                <c:pt idx="50189">
                  <c:v>10.037800000000001</c:v>
                </c:pt>
                <c:pt idx="50190">
                  <c:v>10.038</c:v>
                </c:pt>
                <c:pt idx="50191">
                  <c:v>10.0382</c:v>
                </c:pt>
                <c:pt idx="50192">
                  <c:v>10.038399999999999</c:v>
                </c:pt>
                <c:pt idx="50193">
                  <c:v>10.038600000000001</c:v>
                </c:pt>
                <c:pt idx="50194">
                  <c:v>10.0388</c:v>
                </c:pt>
                <c:pt idx="50195">
                  <c:v>10.039</c:v>
                </c:pt>
                <c:pt idx="50196">
                  <c:v>10.039199999999999</c:v>
                </c:pt>
                <c:pt idx="50197">
                  <c:v>10.039400000000001</c:v>
                </c:pt>
                <c:pt idx="50198">
                  <c:v>10.0396</c:v>
                </c:pt>
                <c:pt idx="50199">
                  <c:v>10.0398</c:v>
                </c:pt>
                <c:pt idx="50200">
                  <c:v>10.039999999999999</c:v>
                </c:pt>
                <c:pt idx="50201">
                  <c:v>10.0402</c:v>
                </c:pt>
                <c:pt idx="50202">
                  <c:v>10.0404</c:v>
                </c:pt>
                <c:pt idx="50203">
                  <c:v>10.0406</c:v>
                </c:pt>
                <c:pt idx="50204">
                  <c:v>10.040800000000001</c:v>
                </c:pt>
                <c:pt idx="50205">
                  <c:v>10.041</c:v>
                </c:pt>
                <c:pt idx="50206">
                  <c:v>10.0412</c:v>
                </c:pt>
                <c:pt idx="50207">
                  <c:v>10.041399999999999</c:v>
                </c:pt>
                <c:pt idx="50208">
                  <c:v>10.041600000000001</c:v>
                </c:pt>
                <c:pt idx="50209">
                  <c:v>10.0418</c:v>
                </c:pt>
                <c:pt idx="50210">
                  <c:v>10.042</c:v>
                </c:pt>
                <c:pt idx="50211">
                  <c:v>10.042199999999999</c:v>
                </c:pt>
                <c:pt idx="50212">
                  <c:v>10.042400000000001</c:v>
                </c:pt>
                <c:pt idx="50213">
                  <c:v>10.0426</c:v>
                </c:pt>
                <c:pt idx="50214">
                  <c:v>10.0428</c:v>
                </c:pt>
                <c:pt idx="50215">
                  <c:v>10.042999999999999</c:v>
                </c:pt>
                <c:pt idx="50216">
                  <c:v>10.043200000000001</c:v>
                </c:pt>
                <c:pt idx="50217">
                  <c:v>10.0434</c:v>
                </c:pt>
                <c:pt idx="50218">
                  <c:v>10.0436</c:v>
                </c:pt>
                <c:pt idx="50219">
                  <c:v>10.043799999999999</c:v>
                </c:pt>
                <c:pt idx="50220">
                  <c:v>10.044</c:v>
                </c:pt>
                <c:pt idx="50221">
                  <c:v>10.0442</c:v>
                </c:pt>
                <c:pt idx="50222">
                  <c:v>10.0444</c:v>
                </c:pt>
                <c:pt idx="50223">
                  <c:v>10.044600000000001</c:v>
                </c:pt>
                <c:pt idx="50224">
                  <c:v>10.0448</c:v>
                </c:pt>
                <c:pt idx="50225">
                  <c:v>10.045</c:v>
                </c:pt>
                <c:pt idx="50226">
                  <c:v>10.045199999999999</c:v>
                </c:pt>
                <c:pt idx="50227">
                  <c:v>10.045400000000001</c:v>
                </c:pt>
                <c:pt idx="50228">
                  <c:v>10.0456</c:v>
                </c:pt>
                <c:pt idx="50229">
                  <c:v>10.0458</c:v>
                </c:pt>
                <c:pt idx="50230">
                  <c:v>10.045999999999999</c:v>
                </c:pt>
                <c:pt idx="50231">
                  <c:v>10.046200000000001</c:v>
                </c:pt>
                <c:pt idx="50232">
                  <c:v>10.0464</c:v>
                </c:pt>
                <c:pt idx="50233">
                  <c:v>10.0466</c:v>
                </c:pt>
                <c:pt idx="50234">
                  <c:v>10.046799999999999</c:v>
                </c:pt>
                <c:pt idx="50235">
                  <c:v>10.047000000000001</c:v>
                </c:pt>
                <c:pt idx="50236">
                  <c:v>10.0472</c:v>
                </c:pt>
                <c:pt idx="50237">
                  <c:v>10.0474</c:v>
                </c:pt>
                <c:pt idx="50238">
                  <c:v>10.047599999999999</c:v>
                </c:pt>
                <c:pt idx="50239">
                  <c:v>10.047800000000001</c:v>
                </c:pt>
                <c:pt idx="50240">
                  <c:v>10.048</c:v>
                </c:pt>
                <c:pt idx="50241">
                  <c:v>10.0482</c:v>
                </c:pt>
                <c:pt idx="50242">
                  <c:v>10.048400000000001</c:v>
                </c:pt>
                <c:pt idx="50243">
                  <c:v>10.0486</c:v>
                </c:pt>
                <c:pt idx="50244">
                  <c:v>10.0488</c:v>
                </c:pt>
                <c:pt idx="50245">
                  <c:v>10.048999999999999</c:v>
                </c:pt>
                <c:pt idx="50246">
                  <c:v>10.049200000000001</c:v>
                </c:pt>
                <c:pt idx="50247">
                  <c:v>10.0494</c:v>
                </c:pt>
                <c:pt idx="50248">
                  <c:v>10.0496</c:v>
                </c:pt>
                <c:pt idx="50249">
                  <c:v>10.049799999999999</c:v>
                </c:pt>
                <c:pt idx="50250">
                  <c:v>10.050000000000001</c:v>
                </c:pt>
                <c:pt idx="50251">
                  <c:v>10.0502</c:v>
                </c:pt>
                <c:pt idx="50252">
                  <c:v>10.0504</c:v>
                </c:pt>
                <c:pt idx="50253">
                  <c:v>10.050599999999999</c:v>
                </c:pt>
                <c:pt idx="50254">
                  <c:v>10.050800000000001</c:v>
                </c:pt>
                <c:pt idx="50255">
                  <c:v>10.051</c:v>
                </c:pt>
                <c:pt idx="50256">
                  <c:v>10.0512</c:v>
                </c:pt>
                <c:pt idx="50257">
                  <c:v>10.051399999999999</c:v>
                </c:pt>
                <c:pt idx="50258">
                  <c:v>10.051600000000001</c:v>
                </c:pt>
                <c:pt idx="50259">
                  <c:v>10.0518</c:v>
                </c:pt>
                <c:pt idx="50260">
                  <c:v>10.052</c:v>
                </c:pt>
                <c:pt idx="50261">
                  <c:v>10.052199999999999</c:v>
                </c:pt>
                <c:pt idx="50262">
                  <c:v>10.0524</c:v>
                </c:pt>
                <c:pt idx="50263">
                  <c:v>10.0526</c:v>
                </c:pt>
                <c:pt idx="50264">
                  <c:v>10.0528</c:v>
                </c:pt>
                <c:pt idx="50265">
                  <c:v>10.053000000000001</c:v>
                </c:pt>
                <c:pt idx="50266">
                  <c:v>10.0532</c:v>
                </c:pt>
                <c:pt idx="50267">
                  <c:v>10.0534</c:v>
                </c:pt>
                <c:pt idx="50268">
                  <c:v>10.053599999999999</c:v>
                </c:pt>
                <c:pt idx="50269">
                  <c:v>10.053800000000001</c:v>
                </c:pt>
                <c:pt idx="50270">
                  <c:v>10.054</c:v>
                </c:pt>
                <c:pt idx="50271">
                  <c:v>10.0542</c:v>
                </c:pt>
                <c:pt idx="50272">
                  <c:v>10.054399999999999</c:v>
                </c:pt>
                <c:pt idx="50273">
                  <c:v>10.054600000000001</c:v>
                </c:pt>
                <c:pt idx="50274">
                  <c:v>10.0548</c:v>
                </c:pt>
                <c:pt idx="50275">
                  <c:v>10.055</c:v>
                </c:pt>
                <c:pt idx="50276">
                  <c:v>10.055199999999999</c:v>
                </c:pt>
                <c:pt idx="50277">
                  <c:v>10.055400000000001</c:v>
                </c:pt>
                <c:pt idx="50278">
                  <c:v>10.0556</c:v>
                </c:pt>
                <c:pt idx="50279">
                  <c:v>10.0558</c:v>
                </c:pt>
                <c:pt idx="50280">
                  <c:v>10.055999999999999</c:v>
                </c:pt>
                <c:pt idx="50281">
                  <c:v>10.0562</c:v>
                </c:pt>
                <c:pt idx="50282">
                  <c:v>10.0564</c:v>
                </c:pt>
                <c:pt idx="50283">
                  <c:v>10.0566</c:v>
                </c:pt>
                <c:pt idx="50284">
                  <c:v>10.056800000000001</c:v>
                </c:pt>
                <c:pt idx="50285">
                  <c:v>10.057</c:v>
                </c:pt>
                <c:pt idx="50286">
                  <c:v>10.0572</c:v>
                </c:pt>
                <c:pt idx="50287">
                  <c:v>10.057399999999999</c:v>
                </c:pt>
                <c:pt idx="50288">
                  <c:v>10.057600000000001</c:v>
                </c:pt>
                <c:pt idx="50289">
                  <c:v>10.0578</c:v>
                </c:pt>
                <c:pt idx="50290">
                  <c:v>10.058</c:v>
                </c:pt>
                <c:pt idx="50291">
                  <c:v>10.058199999999999</c:v>
                </c:pt>
                <c:pt idx="50292">
                  <c:v>10.058400000000001</c:v>
                </c:pt>
                <c:pt idx="50293">
                  <c:v>10.0586</c:v>
                </c:pt>
                <c:pt idx="50294">
                  <c:v>10.0588</c:v>
                </c:pt>
                <c:pt idx="50295">
                  <c:v>10.058999999999999</c:v>
                </c:pt>
                <c:pt idx="50296">
                  <c:v>10.059200000000001</c:v>
                </c:pt>
                <c:pt idx="50297">
                  <c:v>10.0594</c:v>
                </c:pt>
                <c:pt idx="50298">
                  <c:v>10.0596</c:v>
                </c:pt>
                <c:pt idx="50299">
                  <c:v>10.059799999999999</c:v>
                </c:pt>
                <c:pt idx="50300">
                  <c:v>10.06</c:v>
                </c:pt>
                <c:pt idx="50301">
                  <c:v>10.0602</c:v>
                </c:pt>
                <c:pt idx="50302">
                  <c:v>10.0604</c:v>
                </c:pt>
                <c:pt idx="50303">
                  <c:v>10.060600000000001</c:v>
                </c:pt>
                <c:pt idx="50304">
                  <c:v>10.0608</c:v>
                </c:pt>
                <c:pt idx="50305">
                  <c:v>10.061</c:v>
                </c:pt>
                <c:pt idx="50306">
                  <c:v>10.061199999999999</c:v>
                </c:pt>
                <c:pt idx="50307">
                  <c:v>10.061400000000001</c:v>
                </c:pt>
                <c:pt idx="50308">
                  <c:v>10.0616</c:v>
                </c:pt>
                <c:pt idx="50309">
                  <c:v>10.0618</c:v>
                </c:pt>
                <c:pt idx="50310">
                  <c:v>10.061999999999999</c:v>
                </c:pt>
                <c:pt idx="50311">
                  <c:v>10.062200000000001</c:v>
                </c:pt>
                <c:pt idx="50312">
                  <c:v>10.0624</c:v>
                </c:pt>
                <c:pt idx="50313">
                  <c:v>10.0626</c:v>
                </c:pt>
                <c:pt idx="50314">
                  <c:v>10.062799999999999</c:v>
                </c:pt>
                <c:pt idx="50315">
                  <c:v>10.063000000000001</c:v>
                </c:pt>
                <c:pt idx="50316">
                  <c:v>10.0632</c:v>
                </c:pt>
                <c:pt idx="50317">
                  <c:v>10.0634</c:v>
                </c:pt>
                <c:pt idx="50318">
                  <c:v>10.063599999999999</c:v>
                </c:pt>
                <c:pt idx="50319">
                  <c:v>10.063800000000001</c:v>
                </c:pt>
                <c:pt idx="50320">
                  <c:v>10.064</c:v>
                </c:pt>
                <c:pt idx="50321">
                  <c:v>10.0642</c:v>
                </c:pt>
                <c:pt idx="50322">
                  <c:v>10.064399999999999</c:v>
                </c:pt>
                <c:pt idx="50323">
                  <c:v>10.0646</c:v>
                </c:pt>
                <c:pt idx="50324">
                  <c:v>10.0648</c:v>
                </c:pt>
                <c:pt idx="50325">
                  <c:v>10.065</c:v>
                </c:pt>
                <c:pt idx="50326">
                  <c:v>10.065200000000001</c:v>
                </c:pt>
                <c:pt idx="50327">
                  <c:v>10.0654</c:v>
                </c:pt>
                <c:pt idx="50328">
                  <c:v>10.0656</c:v>
                </c:pt>
                <c:pt idx="50329">
                  <c:v>10.065799999999999</c:v>
                </c:pt>
                <c:pt idx="50330">
                  <c:v>10.066000000000001</c:v>
                </c:pt>
                <c:pt idx="50331">
                  <c:v>10.0662</c:v>
                </c:pt>
                <c:pt idx="50332">
                  <c:v>10.0664</c:v>
                </c:pt>
                <c:pt idx="50333">
                  <c:v>10.066599999999999</c:v>
                </c:pt>
                <c:pt idx="50334">
                  <c:v>10.066800000000001</c:v>
                </c:pt>
                <c:pt idx="50335">
                  <c:v>10.067</c:v>
                </c:pt>
                <c:pt idx="50336">
                  <c:v>10.0672</c:v>
                </c:pt>
                <c:pt idx="50337">
                  <c:v>10.067399999999999</c:v>
                </c:pt>
                <c:pt idx="50338">
                  <c:v>10.067600000000001</c:v>
                </c:pt>
                <c:pt idx="50339">
                  <c:v>10.0678</c:v>
                </c:pt>
                <c:pt idx="50340">
                  <c:v>10.068</c:v>
                </c:pt>
                <c:pt idx="50341">
                  <c:v>10.068199999999999</c:v>
                </c:pt>
                <c:pt idx="50342">
                  <c:v>10.0684</c:v>
                </c:pt>
                <c:pt idx="50343">
                  <c:v>10.0686</c:v>
                </c:pt>
                <c:pt idx="50344">
                  <c:v>10.0688</c:v>
                </c:pt>
                <c:pt idx="50345">
                  <c:v>10.069000000000001</c:v>
                </c:pt>
                <c:pt idx="50346">
                  <c:v>10.0692</c:v>
                </c:pt>
                <c:pt idx="50347">
                  <c:v>10.0694</c:v>
                </c:pt>
                <c:pt idx="50348">
                  <c:v>10.069599999999999</c:v>
                </c:pt>
                <c:pt idx="50349">
                  <c:v>10.069800000000001</c:v>
                </c:pt>
                <c:pt idx="50350">
                  <c:v>10.07</c:v>
                </c:pt>
                <c:pt idx="50351">
                  <c:v>10.0702</c:v>
                </c:pt>
                <c:pt idx="50352">
                  <c:v>10.070399999999999</c:v>
                </c:pt>
                <c:pt idx="50353">
                  <c:v>10.070600000000001</c:v>
                </c:pt>
                <c:pt idx="50354">
                  <c:v>10.0708</c:v>
                </c:pt>
                <c:pt idx="50355">
                  <c:v>10.071</c:v>
                </c:pt>
                <c:pt idx="50356">
                  <c:v>10.071199999999999</c:v>
                </c:pt>
                <c:pt idx="50357">
                  <c:v>10.071400000000001</c:v>
                </c:pt>
                <c:pt idx="50358">
                  <c:v>10.0716</c:v>
                </c:pt>
                <c:pt idx="50359">
                  <c:v>10.0718</c:v>
                </c:pt>
                <c:pt idx="50360">
                  <c:v>10.071999999999999</c:v>
                </c:pt>
                <c:pt idx="50361">
                  <c:v>10.0722</c:v>
                </c:pt>
                <c:pt idx="50362">
                  <c:v>10.0724</c:v>
                </c:pt>
                <c:pt idx="50363">
                  <c:v>10.0726</c:v>
                </c:pt>
                <c:pt idx="50364">
                  <c:v>10.072800000000001</c:v>
                </c:pt>
                <c:pt idx="50365">
                  <c:v>10.073</c:v>
                </c:pt>
                <c:pt idx="50366">
                  <c:v>10.0732</c:v>
                </c:pt>
                <c:pt idx="50367">
                  <c:v>10.073399999999999</c:v>
                </c:pt>
                <c:pt idx="50368">
                  <c:v>10.073600000000001</c:v>
                </c:pt>
                <c:pt idx="50369">
                  <c:v>10.0738</c:v>
                </c:pt>
                <c:pt idx="50370">
                  <c:v>10.074</c:v>
                </c:pt>
                <c:pt idx="50371">
                  <c:v>10.074199999999999</c:v>
                </c:pt>
                <c:pt idx="50372">
                  <c:v>10.074400000000001</c:v>
                </c:pt>
                <c:pt idx="50373">
                  <c:v>10.0746</c:v>
                </c:pt>
                <c:pt idx="50374">
                  <c:v>10.0748</c:v>
                </c:pt>
                <c:pt idx="50375">
                  <c:v>10.074999999999999</c:v>
                </c:pt>
                <c:pt idx="50376">
                  <c:v>10.075200000000001</c:v>
                </c:pt>
                <c:pt idx="50377">
                  <c:v>10.0754</c:v>
                </c:pt>
                <c:pt idx="50378">
                  <c:v>10.0756</c:v>
                </c:pt>
                <c:pt idx="50379">
                  <c:v>10.075799999999999</c:v>
                </c:pt>
                <c:pt idx="50380">
                  <c:v>10.076000000000001</c:v>
                </c:pt>
                <c:pt idx="50381">
                  <c:v>10.0762</c:v>
                </c:pt>
                <c:pt idx="50382">
                  <c:v>10.0764</c:v>
                </c:pt>
                <c:pt idx="50383">
                  <c:v>10.076599999999999</c:v>
                </c:pt>
                <c:pt idx="50384">
                  <c:v>10.0768</c:v>
                </c:pt>
                <c:pt idx="50385">
                  <c:v>10.077</c:v>
                </c:pt>
                <c:pt idx="50386">
                  <c:v>10.077199999999999</c:v>
                </c:pt>
                <c:pt idx="50387">
                  <c:v>10.077400000000001</c:v>
                </c:pt>
                <c:pt idx="50388">
                  <c:v>10.0776</c:v>
                </c:pt>
                <c:pt idx="50389">
                  <c:v>10.0778</c:v>
                </c:pt>
                <c:pt idx="50390">
                  <c:v>10.077999999999999</c:v>
                </c:pt>
                <c:pt idx="50391">
                  <c:v>10.078200000000001</c:v>
                </c:pt>
                <c:pt idx="50392">
                  <c:v>10.0784</c:v>
                </c:pt>
                <c:pt idx="50393">
                  <c:v>10.0786</c:v>
                </c:pt>
                <c:pt idx="50394">
                  <c:v>10.078799999999999</c:v>
                </c:pt>
                <c:pt idx="50395">
                  <c:v>10.079000000000001</c:v>
                </c:pt>
                <c:pt idx="50396">
                  <c:v>10.0792</c:v>
                </c:pt>
                <c:pt idx="50397">
                  <c:v>10.0794</c:v>
                </c:pt>
                <c:pt idx="50398">
                  <c:v>10.079599999999999</c:v>
                </c:pt>
                <c:pt idx="50399">
                  <c:v>10.079800000000001</c:v>
                </c:pt>
                <c:pt idx="50400">
                  <c:v>10.08</c:v>
                </c:pt>
                <c:pt idx="50401">
                  <c:v>10.0802</c:v>
                </c:pt>
                <c:pt idx="50402">
                  <c:v>10.080399999999999</c:v>
                </c:pt>
                <c:pt idx="50403">
                  <c:v>10.0806</c:v>
                </c:pt>
                <c:pt idx="50404">
                  <c:v>10.0808</c:v>
                </c:pt>
                <c:pt idx="50405">
                  <c:v>10.081</c:v>
                </c:pt>
                <c:pt idx="50406">
                  <c:v>10.081200000000001</c:v>
                </c:pt>
                <c:pt idx="50407">
                  <c:v>10.0814</c:v>
                </c:pt>
                <c:pt idx="50408">
                  <c:v>10.0816</c:v>
                </c:pt>
                <c:pt idx="50409">
                  <c:v>10.081799999999999</c:v>
                </c:pt>
                <c:pt idx="50410">
                  <c:v>10.082000000000001</c:v>
                </c:pt>
                <c:pt idx="50411">
                  <c:v>10.0822</c:v>
                </c:pt>
                <c:pt idx="50412">
                  <c:v>10.0824</c:v>
                </c:pt>
                <c:pt idx="50413">
                  <c:v>10.082599999999999</c:v>
                </c:pt>
                <c:pt idx="50414">
                  <c:v>10.082800000000001</c:v>
                </c:pt>
                <c:pt idx="50415">
                  <c:v>10.083</c:v>
                </c:pt>
                <c:pt idx="50416">
                  <c:v>10.0832</c:v>
                </c:pt>
                <c:pt idx="50417">
                  <c:v>10.083399999999999</c:v>
                </c:pt>
                <c:pt idx="50418">
                  <c:v>10.083600000000001</c:v>
                </c:pt>
                <c:pt idx="50419">
                  <c:v>10.0838</c:v>
                </c:pt>
                <c:pt idx="50420">
                  <c:v>10.084</c:v>
                </c:pt>
                <c:pt idx="50421">
                  <c:v>10.084199999999999</c:v>
                </c:pt>
                <c:pt idx="50422">
                  <c:v>10.0844</c:v>
                </c:pt>
                <c:pt idx="50423">
                  <c:v>10.0846</c:v>
                </c:pt>
                <c:pt idx="50424">
                  <c:v>10.0848</c:v>
                </c:pt>
                <c:pt idx="50425">
                  <c:v>10.085000000000001</c:v>
                </c:pt>
                <c:pt idx="50426">
                  <c:v>10.0852</c:v>
                </c:pt>
                <c:pt idx="50427">
                  <c:v>10.0854</c:v>
                </c:pt>
                <c:pt idx="50428">
                  <c:v>10.085599999999999</c:v>
                </c:pt>
                <c:pt idx="50429">
                  <c:v>10.085800000000001</c:v>
                </c:pt>
                <c:pt idx="50430">
                  <c:v>10.086</c:v>
                </c:pt>
                <c:pt idx="50431">
                  <c:v>10.0862</c:v>
                </c:pt>
                <c:pt idx="50432">
                  <c:v>10.086399999999999</c:v>
                </c:pt>
                <c:pt idx="50433">
                  <c:v>10.086600000000001</c:v>
                </c:pt>
                <c:pt idx="50434">
                  <c:v>10.0868</c:v>
                </c:pt>
                <c:pt idx="50435">
                  <c:v>10.087</c:v>
                </c:pt>
                <c:pt idx="50436">
                  <c:v>10.087199999999999</c:v>
                </c:pt>
                <c:pt idx="50437">
                  <c:v>10.087400000000001</c:v>
                </c:pt>
                <c:pt idx="50438">
                  <c:v>10.0876</c:v>
                </c:pt>
                <c:pt idx="50439">
                  <c:v>10.0878</c:v>
                </c:pt>
                <c:pt idx="50440">
                  <c:v>10.087999999999999</c:v>
                </c:pt>
                <c:pt idx="50441">
                  <c:v>10.088200000000001</c:v>
                </c:pt>
                <c:pt idx="50442">
                  <c:v>10.0884</c:v>
                </c:pt>
                <c:pt idx="50443">
                  <c:v>10.0886</c:v>
                </c:pt>
                <c:pt idx="50444">
                  <c:v>10.088800000000001</c:v>
                </c:pt>
                <c:pt idx="50445">
                  <c:v>10.089</c:v>
                </c:pt>
                <c:pt idx="50446">
                  <c:v>10.0892</c:v>
                </c:pt>
                <c:pt idx="50447">
                  <c:v>10.089399999999999</c:v>
                </c:pt>
                <c:pt idx="50448">
                  <c:v>10.089600000000001</c:v>
                </c:pt>
                <c:pt idx="50449">
                  <c:v>10.0898</c:v>
                </c:pt>
                <c:pt idx="50450">
                  <c:v>10.09</c:v>
                </c:pt>
                <c:pt idx="50451">
                  <c:v>10.090199999999999</c:v>
                </c:pt>
                <c:pt idx="50452">
                  <c:v>10.090400000000001</c:v>
                </c:pt>
                <c:pt idx="50453">
                  <c:v>10.0906</c:v>
                </c:pt>
                <c:pt idx="50454">
                  <c:v>10.0908</c:v>
                </c:pt>
                <c:pt idx="50455">
                  <c:v>10.090999999999999</c:v>
                </c:pt>
                <c:pt idx="50456">
                  <c:v>10.091200000000001</c:v>
                </c:pt>
                <c:pt idx="50457">
                  <c:v>10.0914</c:v>
                </c:pt>
                <c:pt idx="50458">
                  <c:v>10.0916</c:v>
                </c:pt>
                <c:pt idx="50459">
                  <c:v>10.091799999999999</c:v>
                </c:pt>
                <c:pt idx="50460">
                  <c:v>10.092000000000001</c:v>
                </c:pt>
                <c:pt idx="50461">
                  <c:v>10.0922</c:v>
                </c:pt>
                <c:pt idx="50462">
                  <c:v>10.0924</c:v>
                </c:pt>
                <c:pt idx="50463">
                  <c:v>10.092599999999999</c:v>
                </c:pt>
                <c:pt idx="50464">
                  <c:v>10.0928</c:v>
                </c:pt>
                <c:pt idx="50465">
                  <c:v>10.093</c:v>
                </c:pt>
                <c:pt idx="50466">
                  <c:v>10.0932</c:v>
                </c:pt>
                <c:pt idx="50467">
                  <c:v>10.093400000000001</c:v>
                </c:pt>
                <c:pt idx="50468">
                  <c:v>10.0936</c:v>
                </c:pt>
                <c:pt idx="50469">
                  <c:v>10.0938</c:v>
                </c:pt>
                <c:pt idx="50470">
                  <c:v>10.093999999999999</c:v>
                </c:pt>
                <c:pt idx="50471">
                  <c:v>10.094200000000001</c:v>
                </c:pt>
                <c:pt idx="50472">
                  <c:v>10.0944</c:v>
                </c:pt>
                <c:pt idx="50473">
                  <c:v>10.0946</c:v>
                </c:pt>
                <c:pt idx="50474">
                  <c:v>10.094799999999999</c:v>
                </c:pt>
                <c:pt idx="50475">
                  <c:v>10.095000000000001</c:v>
                </c:pt>
                <c:pt idx="50476">
                  <c:v>10.0952</c:v>
                </c:pt>
                <c:pt idx="50477">
                  <c:v>10.0954</c:v>
                </c:pt>
                <c:pt idx="50478">
                  <c:v>10.095599999999999</c:v>
                </c:pt>
                <c:pt idx="50479">
                  <c:v>10.095800000000001</c:v>
                </c:pt>
                <c:pt idx="50480">
                  <c:v>10.096</c:v>
                </c:pt>
                <c:pt idx="50481">
                  <c:v>10.0962</c:v>
                </c:pt>
                <c:pt idx="50482">
                  <c:v>10.096399999999999</c:v>
                </c:pt>
                <c:pt idx="50483">
                  <c:v>10.0966</c:v>
                </c:pt>
                <c:pt idx="50484">
                  <c:v>10.0968</c:v>
                </c:pt>
                <c:pt idx="50485">
                  <c:v>10.097</c:v>
                </c:pt>
                <c:pt idx="50486">
                  <c:v>10.097200000000001</c:v>
                </c:pt>
                <c:pt idx="50487">
                  <c:v>10.0974</c:v>
                </c:pt>
                <c:pt idx="50488">
                  <c:v>10.0976</c:v>
                </c:pt>
                <c:pt idx="50489">
                  <c:v>10.097799999999999</c:v>
                </c:pt>
                <c:pt idx="50490">
                  <c:v>10.098000000000001</c:v>
                </c:pt>
                <c:pt idx="50491">
                  <c:v>10.0982</c:v>
                </c:pt>
                <c:pt idx="50492">
                  <c:v>10.0984</c:v>
                </c:pt>
                <c:pt idx="50493">
                  <c:v>10.098599999999999</c:v>
                </c:pt>
                <c:pt idx="50494">
                  <c:v>10.098800000000001</c:v>
                </c:pt>
                <c:pt idx="50495">
                  <c:v>10.099</c:v>
                </c:pt>
                <c:pt idx="50496">
                  <c:v>10.0992</c:v>
                </c:pt>
                <c:pt idx="50497">
                  <c:v>10.099399999999999</c:v>
                </c:pt>
                <c:pt idx="50498">
                  <c:v>10.099600000000001</c:v>
                </c:pt>
                <c:pt idx="50499">
                  <c:v>10.0998</c:v>
                </c:pt>
                <c:pt idx="50500">
                  <c:v>10.1</c:v>
                </c:pt>
                <c:pt idx="50501">
                  <c:v>10.100199999999999</c:v>
                </c:pt>
                <c:pt idx="50502">
                  <c:v>10.1004</c:v>
                </c:pt>
                <c:pt idx="50503">
                  <c:v>10.1006</c:v>
                </c:pt>
                <c:pt idx="50504">
                  <c:v>10.1008</c:v>
                </c:pt>
                <c:pt idx="50505">
                  <c:v>10.101000000000001</c:v>
                </c:pt>
                <c:pt idx="50506">
                  <c:v>10.1012</c:v>
                </c:pt>
                <c:pt idx="50507">
                  <c:v>10.1014</c:v>
                </c:pt>
                <c:pt idx="50508">
                  <c:v>10.101599999999999</c:v>
                </c:pt>
                <c:pt idx="50509">
                  <c:v>10.101800000000001</c:v>
                </c:pt>
                <c:pt idx="50510">
                  <c:v>10.102</c:v>
                </c:pt>
                <c:pt idx="50511">
                  <c:v>10.1022</c:v>
                </c:pt>
                <c:pt idx="50512">
                  <c:v>10.102399999999999</c:v>
                </c:pt>
                <c:pt idx="50513">
                  <c:v>10.102600000000001</c:v>
                </c:pt>
                <c:pt idx="50514">
                  <c:v>10.1028</c:v>
                </c:pt>
                <c:pt idx="50515">
                  <c:v>10.103</c:v>
                </c:pt>
                <c:pt idx="50516">
                  <c:v>10.103199999999999</c:v>
                </c:pt>
                <c:pt idx="50517">
                  <c:v>10.103400000000001</c:v>
                </c:pt>
                <c:pt idx="50518">
                  <c:v>10.1036</c:v>
                </c:pt>
                <c:pt idx="50519">
                  <c:v>10.1038</c:v>
                </c:pt>
                <c:pt idx="50520">
                  <c:v>10.103999999999999</c:v>
                </c:pt>
                <c:pt idx="50521">
                  <c:v>10.104200000000001</c:v>
                </c:pt>
                <c:pt idx="50522">
                  <c:v>10.1044</c:v>
                </c:pt>
                <c:pt idx="50523">
                  <c:v>10.1046</c:v>
                </c:pt>
                <c:pt idx="50524">
                  <c:v>10.104799999999999</c:v>
                </c:pt>
                <c:pt idx="50525">
                  <c:v>10.105</c:v>
                </c:pt>
                <c:pt idx="50526">
                  <c:v>10.1052</c:v>
                </c:pt>
                <c:pt idx="50527">
                  <c:v>10.105399999999999</c:v>
                </c:pt>
                <c:pt idx="50528">
                  <c:v>10.105600000000001</c:v>
                </c:pt>
                <c:pt idx="50529">
                  <c:v>10.1058</c:v>
                </c:pt>
                <c:pt idx="50530">
                  <c:v>10.106</c:v>
                </c:pt>
                <c:pt idx="50531">
                  <c:v>10.106199999999999</c:v>
                </c:pt>
                <c:pt idx="50532">
                  <c:v>10.106400000000001</c:v>
                </c:pt>
                <c:pt idx="50533">
                  <c:v>10.1066</c:v>
                </c:pt>
                <c:pt idx="50534">
                  <c:v>10.1068</c:v>
                </c:pt>
                <c:pt idx="50535">
                  <c:v>10.106999999999999</c:v>
                </c:pt>
                <c:pt idx="50536">
                  <c:v>10.107200000000001</c:v>
                </c:pt>
                <c:pt idx="50537">
                  <c:v>10.1074</c:v>
                </c:pt>
                <c:pt idx="50538">
                  <c:v>10.1076</c:v>
                </c:pt>
                <c:pt idx="50539">
                  <c:v>10.107799999999999</c:v>
                </c:pt>
                <c:pt idx="50540">
                  <c:v>10.108000000000001</c:v>
                </c:pt>
                <c:pt idx="50541">
                  <c:v>10.1082</c:v>
                </c:pt>
                <c:pt idx="50542">
                  <c:v>10.1084</c:v>
                </c:pt>
                <c:pt idx="50543">
                  <c:v>10.108599999999999</c:v>
                </c:pt>
                <c:pt idx="50544">
                  <c:v>10.1088</c:v>
                </c:pt>
                <c:pt idx="50545">
                  <c:v>10.109</c:v>
                </c:pt>
                <c:pt idx="50546">
                  <c:v>10.1092</c:v>
                </c:pt>
                <c:pt idx="50547">
                  <c:v>10.109400000000001</c:v>
                </c:pt>
                <c:pt idx="50548">
                  <c:v>10.1096</c:v>
                </c:pt>
                <c:pt idx="50549">
                  <c:v>10.1098</c:v>
                </c:pt>
                <c:pt idx="50550">
                  <c:v>10.11</c:v>
                </c:pt>
                <c:pt idx="50551">
                  <c:v>10.110200000000001</c:v>
                </c:pt>
                <c:pt idx="50552">
                  <c:v>10.1104</c:v>
                </c:pt>
                <c:pt idx="50553">
                  <c:v>10.1106</c:v>
                </c:pt>
                <c:pt idx="50554">
                  <c:v>10.110799999999999</c:v>
                </c:pt>
                <c:pt idx="50555">
                  <c:v>10.111000000000001</c:v>
                </c:pt>
                <c:pt idx="50556">
                  <c:v>10.1112</c:v>
                </c:pt>
                <c:pt idx="50557">
                  <c:v>10.1114</c:v>
                </c:pt>
                <c:pt idx="50558">
                  <c:v>10.111599999999999</c:v>
                </c:pt>
                <c:pt idx="50559">
                  <c:v>10.111800000000001</c:v>
                </c:pt>
                <c:pt idx="50560">
                  <c:v>10.112</c:v>
                </c:pt>
                <c:pt idx="50561">
                  <c:v>10.1122</c:v>
                </c:pt>
                <c:pt idx="50562">
                  <c:v>10.112399999999999</c:v>
                </c:pt>
                <c:pt idx="50563">
                  <c:v>10.1126</c:v>
                </c:pt>
                <c:pt idx="50564">
                  <c:v>10.1128</c:v>
                </c:pt>
                <c:pt idx="50565">
                  <c:v>10.113</c:v>
                </c:pt>
                <c:pt idx="50566">
                  <c:v>10.113200000000001</c:v>
                </c:pt>
                <c:pt idx="50567">
                  <c:v>10.1134</c:v>
                </c:pt>
                <c:pt idx="50568">
                  <c:v>10.1136</c:v>
                </c:pt>
                <c:pt idx="50569">
                  <c:v>10.113799999999999</c:v>
                </c:pt>
                <c:pt idx="50570">
                  <c:v>10.114000000000001</c:v>
                </c:pt>
                <c:pt idx="50571">
                  <c:v>10.1142</c:v>
                </c:pt>
                <c:pt idx="50572">
                  <c:v>10.1144</c:v>
                </c:pt>
                <c:pt idx="50573">
                  <c:v>10.114599999999999</c:v>
                </c:pt>
                <c:pt idx="50574">
                  <c:v>10.114800000000001</c:v>
                </c:pt>
                <c:pt idx="50575">
                  <c:v>10.115</c:v>
                </c:pt>
                <c:pt idx="50576">
                  <c:v>10.1152</c:v>
                </c:pt>
                <c:pt idx="50577">
                  <c:v>10.115399999999999</c:v>
                </c:pt>
                <c:pt idx="50578">
                  <c:v>10.115600000000001</c:v>
                </c:pt>
                <c:pt idx="50579">
                  <c:v>10.1158</c:v>
                </c:pt>
                <c:pt idx="50580">
                  <c:v>10.116</c:v>
                </c:pt>
                <c:pt idx="50581">
                  <c:v>10.116199999999999</c:v>
                </c:pt>
                <c:pt idx="50582">
                  <c:v>10.116400000000001</c:v>
                </c:pt>
                <c:pt idx="50583">
                  <c:v>10.1166</c:v>
                </c:pt>
                <c:pt idx="50584">
                  <c:v>10.1168</c:v>
                </c:pt>
                <c:pt idx="50585">
                  <c:v>10.117000000000001</c:v>
                </c:pt>
                <c:pt idx="50586">
                  <c:v>10.1172</c:v>
                </c:pt>
                <c:pt idx="50587">
                  <c:v>10.1174</c:v>
                </c:pt>
                <c:pt idx="50588">
                  <c:v>10.117599999999999</c:v>
                </c:pt>
                <c:pt idx="50589">
                  <c:v>10.117800000000001</c:v>
                </c:pt>
                <c:pt idx="50590">
                  <c:v>10.118</c:v>
                </c:pt>
                <c:pt idx="50591">
                  <c:v>10.1182</c:v>
                </c:pt>
                <c:pt idx="50592">
                  <c:v>10.118399999999999</c:v>
                </c:pt>
                <c:pt idx="50593">
                  <c:v>10.118600000000001</c:v>
                </c:pt>
                <c:pt idx="50594">
                  <c:v>10.1188</c:v>
                </c:pt>
                <c:pt idx="50595">
                  <c:v>10.119</c:v>
                </c:pt>
                <c:pt idx="50596">
                  <c:v>10.119199999999999</c:v>
                </c:pt>
                <c:pt idx="50597">
                  <c:v>10.119400000000001</c:v>
                </c:pt>
                <c:pt idx="50598">
                  <c:v>10.1196</c:v>
                </c:pt>
                <c:pt idx="50599">
                  <c:v>10.1198</c:v>
                </c:pt>
                <c:pt idx="50600">
                  <c:v>10.119999999999999</c:v>
                </c:pt>
                <c:pt idx="50601">
                  <c:v>10.120200000000001</c:v>
                </c:pt>
                <c:pt idx="50602">
                  <c:v>10.1204</c:v>
                </c:pt>
                <c:pt idx="50603">
                  <c:v>10.1206</c:v>
                </c:pt>
                <c:pt idx="50604">
                  <c:v>10.120799999999999</c:v>
                </c:pt>
                <c:pt idx="50605">
                  <c:v>10.121</c:v>
                </c:pt>
                <c:pt idx="50606">
                  <c:v>10.1212</c:v>
                </c:pt>
                <c:pt idx="50607">
                  <c:v>10.1214</c:v>
                </c:pt>
                <c:pt idx="50608">
                  <c:v>10.121600000000001</c:v>
                </c:pt>
                <c:pt idx="50609">
                  <c:v>10.1218</c:v>
                </c:pt>
                <c:pt idx="50610">
                  <c:v>10.122</c:v>
                </c:pt>
                <c:pt idx="50611">
                  <c:v>10.122199999999999</c:v>
                </c:pt>
                <c:pt idx="50612">
                  <c:v>10.122400000000001</c:v>
                </c:pt>
                <c:pt idx="50613">
                  <c:v>10.1226</c:v>
                </c:pt>
                <c:pt idx="50614">
                  <c:v>10.1228</c:v>
                </c:pt>
                <c:pt idx="50615">
                  <c:v>10.122999999999999</c:v>
                </c:pt>
                <c:pt idx="50616">
                  <c:v>10.123200000000001</c:v>
                </c:pt>
                <c:pt idx="50617">
                  <c:v>10.1234</c:v>
                </c:pt>
                <c:pt idx="50618">
                  <c:v>10.1236</c:v>
                </c:pt>
                <c:pt idx="50619">
                  <c:v>10.123799999999999</c:v>
                </c:pt>
                <c:pt idx="50620">
                  <c:v>10.124000000000001</c:v>
                </c:pt>
                <c:pt idx="50621">
                  <c:v>10.1242</c:v>
                </c:pt>
                <c:pt idx="50622">
                  <c:v>10.1244</c:v>
                </c:pt>
                <c:pt idx="50623">
                  <c:v>10.124599999999999</c:v>
                </c:pt>
                <c:pt idx="50624">
                  <c:v>10.1248</c:v>
                </c:pt>
                <c:pt idx="50625">
                  <c:v>10.125</c:v>
                </c:pt>
                <c:pt idx="50626">
                  <c:v>10.1252</c:v>
                </c:pt>
                <c:pt idx="50627">
                  <c:v>10.125400000000001</c:v>
                </c:pt>
                <c:pt idx="50628">
                  <c:v>10.1256</c:v>
                </c:pt>
                <c:pt idx="50629">
                  <c:v>10.1258</c:v>
                </c:pt>
                <c:pt idx="50630">
                  <c:v>10.125999999999999</c:v>
                </c:pt>
                <c:pt idx="50631">
                  <c:v>10.126200000000001</c:v>
                </c:pt>
                <c:pt idx="50632">
                  <c:v>10.1264</c:v>
                </c:pt>
                <c:pt idx="50633">
                  <c:v>10.1266</c:v>
                </c:pt>
                <c:pt idx="50634">
                  <c:v>10.126799999999999</c:v>
                </c:pt>
                <c:pt idx="50635">
                  <c:v>10.127000000000001</c:v>
                </c:pt>
                <c:pt idx="50636">
                  <c:v>10.1272</c:v>
                </c:pt>
                <c:pt idx="50637">
                  <c:v>10.1274</c:v>
                </c:pt>
                <c:pt idx="50638">
                  <c:v>10.127599999999999</c:v>
                </c:pt>
                <c:pt idx="50639">
                  <c:v>10.127800000000001</c:v>
                </c:pt>
                <c:pt idx="50640">
                  <c:v>10.128</c:v>
                </c:pt>
                <c:pt idx="50641">
                  <c:v>10.1282</c:v>
                </c:pt>
                <c:pt idx="50642">
                  <c:v>10.128399999999999</c:v>
                </c:pt>
                <c:pt idx="50643">
                  <c:v>10.1286</c:v>
                </c:pt>
                <c:pt idx="50644">
                  <c:v>10.1288</c:v>
                </c:pt>
                <c:pt idx="50645">
                  <c:v>10.129</c:v>
                </c:pt>
                <c:pt idx="50646">
                  <c:v>10.129200000000001</c:v>
                </c:pt>
                <c:pt idx="50647">
                  <c:v>10.1294</c:v>
                </c:pt>
                <c:pt idx="50648">
                  <c:v>10.1296</c:v>
                </c:pt>
                <c:pt idx="50649">
                  <c:v>10.129799999999999</c:v>
                </c:pt>
                <c:pt idx="50650">
                  <c:v>10.130000000000001</c:v>
                </c:pt>
                <c:pt idx="50651">
                  <c:v>10.1302</c:v>
                </c:pt>
                <c:pt idx="50652">
                  <c:v>10.1304</c:v>
                </c:pt>
                <c:pt idx="50653">
                  <c:v>10.130599999999999</c:v>
                </c:pt>
                <c:pt idx="50654">
                  <c:v>10.130800000000001</c:v>
                </c:pt>
                <c:pt idx="50655">
                  <c:v>10.131</c:v>
                </c:pt>
                <c:pt idx="50656">
                  <c:v>10.1312</c:v>
                </c:pt>
                <c:pt idx="50657">
                  <c:v>10.131399999999999</c:v>
                </c:pt>
                <c:pt idx="50658">
                  <c:v>10.131600000000001</c:v>
                </c:pt>
                <c:pt idx="50659">
                  <c:v>10.1318</c:v>
                </c:pt>
                <c:pt idx="50660">
                  <c:v>10.132</c:v>
                </c:pt>
                <c:pt idx="50661">
                  <c:v>10.132199999999999</c:v>
                </c:pt>
                <c:pt idx="50662">
                  <c:v>10.132400000000001</c:v>
                </c:pt>
                <c:pt idx="50663">
                  <c:v>10.1326</c:v>
                </c:pt>
                <c:pt idx="50664">
                  <c:v>10.1328</c:v>
                </c:pt>
                <c:pt idx="50665">
                  <c:v>10.132999999999999</c:v>
                </c:pt>
                <c:pt idx="50666">
                  <c:v>10.1332</c:v>
                </c:pt>
                <c:pt idx="50667">
                  <c:v>10.1334</c:v>
                </c:pt>
                <c:pt idx="50668">
                  <c:v>10.133599999999999</c:v>
                </c:pt>
                <c:pt idx="50669">
                  <c:v>10.133800000000001</c:v>
                </c:pt>
                <c:pt idx="50670">
                  <c:v>10.134</c:v>
                </c:pt>
                <c:pt idx="50671">
                  <c:v>10.1342</c:v>
                </c:pt>
                <c:pt idx="50672">
                  <c:v>10.134399999999999</c:v>
                </c:pt>
                <c:pt idx="50673">
                  <c:v>10.134600000000001</c:v>
                </c:pt>
                <c:pt idx="50674">
                  <c:v>10.1348</c:v>
                </c:pt>
                <c:pt idx="50675">
                  <c:v>10.135</c:v>
                </c:pt>
                <c:pt idx="50676">
                  <c:v>10.135199999999999</c:v>
                </c:pt>
                <c:pt idx="50677">
                  <c:v>10.135400000000001</c:v>
                </c:pt>
                <c:pt idx="50678">
                  <c:v>10.1356</c:v>
                </c:pt>
                <c:pt idx="50679">
                  <c:v>10.1358</c:v>
                </c:pt>
                <c:pt idx="50680">
                  <c:v>10.135999999999999</c:v>
                </c:pt>
                <c:pt idx="50681">
                  <c:v>10.136200000000001</c:v>
                </c:pt>
                <c:pt idx="50682">
                  <c:v>10.1364</c:v>
                </c:pt>
                <c:pt idx="50683">
                  <c:v>10.1366</c:v>
                </c:pt>
                <c:pt idx="50684">
                  <c:v>10.136799999999999</c:v>
                </c:pt>
                <c:pt idx="50685">
                  <c:v>10.137</c:v>
                </c:pt>
                <c:pt idx="50686">
                  <c:v>10.1372</c:v>
                </c:pt>
                <c:pt idx="50687">
                  <c:v>10.1374</c:v>
                </c:pt>
                <c:pt idx="50688">
                  <c:v>10.137600000000001</c:v>
                </c:pt>
                <c:pt idx="50689">
                  <c:v>10.1378</c:v>
                </c:pt>
                <c:pt idx="50690">
                  <c:v>10.138</c:v>
                </c:pt>
                <c:pt idx="50691">
                  <c:v>10.138199999999999</c:v>
                </c:pt>
                <c:pt idx="50692">
                  <c:v>10.138400000000001</c:v>
                </c:pt>
                <c:pt idx="50693">
                  <c:v>10.1386</c:v>
                </c:pt>
                <c:pt idx="50694">
                  <c:v>10.1388</c:v>
                </c:pt>
                <c:pt idx="50695">
                  <c:v>10.138999999999999</c:v>
                </c:pt>
                <c:pt idx="50696">
                  <c:v>10.139200000000001</c:v>
                </c:pt>
                <c:pt idx="50697">
                  <c:v>10.1394</c:v>
                </c:pt>
                <c:pt idx="50698">
                  <c:v>10.1396</c:v>
                </c:pt>
                <c:pt idx="50699">
                  <c:v>10.139799999999999</c:v>
                </c:pt>
                <c:pt idx="50700">
                  <c:v>10.14</c:v>
                </c:pt>
                <c:pt idx="50701">
                  <c:v>10.1402</c:v>
                </c:pt>
                <c:pt idx="50702">
                  <c:v>10.1404</c:v>
                </c:pt>
                <c:pt idx="50703">
                  <c:v>10.140599999999999</c:v>
                </c:pt>
                <c:pt idx="50704">
                  <c:v>10.1408</c:v>
                </c:pt>
                <c:pt idx="50705">
                  <c:v>10.141</c:v>
                </c:pt>
                <c:pt idx="50706">
                  <c:v>10.1412</c:v>
                </c:pt>
                <c:pt idx="50707">
                  <c:v>10.141400000000001</c:v>
                </c:pt>
                <c:pt idx="50708">
                  <c:v>10.1416</c:v>
                </c:pt>
                <c:pt idx="50709">
                  <c:v>10.1418</c:v>
                </c:pt>
                <c:pt idx="50710">
                  <c:v>10.141999999999999</c:v>
                </c:pt>
                <c:pt idx="50711">
                  <c:v>10.142200000000001</c:v>
                </c:pt>
                <c:pt idx="50712">
                  <c:v>10.1424</c:v>
                </c:pt>
                <c:pt idx="50713">
                  <c:v>10.1426</c:v>
                </c:pt>
                <c:pt idx="50714">
                  <c:v>10.142799999999999</c:v>
                </c:pt>
                <c:pt idx="50715">
                  <c:v>10.143000000000001</c:v>
                </c:pt>
                <c:pt idx="50716">
                  <c:v>10.1432</c:v>
                </c:pt>
                <c:pt idx="50717">
                  <c:v>10.1434</c:v>
                </c:pt>
                <c:pt idx="50718">
                  <c:v>10.143599999999999</c:v>
                </c:pt>
                <c:pt idx="50719">
                  <c:v>10.143800000000001</c:v>
                </c:pt>
                <c:pt idx="50720">
                  <c:v>10.144</c:v>
                </c:pt>
                <c:pt idx="50721">
                  <c:v>10.1442</c:v>
                </c:pt>
                <c:pt idx="50722">
                  <c:v>10.144399999999999</c:v>
                </c:pt>
                <c:pt idx="50723">
                  <c:v>10.144600000000001</c:v>
                </c:pt>
                <c:pt idx="50724">
                  <c:v>10.1448</c:v>
                </c:pt>
                <c:pt idx="50725">
                  <c:v>10.145</c:v>
                </c:pt>
                <c:pt idx="50726">
                  <c:v>10.145200000000001</c:v>
                </c:pt>
                <c:pt idx="50727">
                  <c:v>10.1454</c:v>
                </c:pt>
                <c:pt idx="50728">
                  <c:v>10.1456</c:v>
                </c:pt>
                <c:pt idx="50729">
                  <c:v>10.145799999999999</c:v>
                </c:pt>
                <c:pt idx="50730">
                  <c:v>10.146000000000001</c:v>
                </c:pt>
                <c:pt idx="50731">
                  <c:v>10.1462</c:v>
                </c:pt>
                <c:pt idx="50732">
                  <c:v>10.1464</c:v>
                </c:pt>
                <c:pt idx="50733">
                  <c:v>10.146599999999999</c:v>
                </c:pt>
                <c:pt idx="50734">
                  <c:v>10.146800000000001</c:v>
                </c:pt>
                <c:pt idx="50735">
                  <c:v>10.147</c:v>
                </c:pt>
                <c:pt idx="50736">
                  <c:v>10.1472</c:v>
                </c:pt>
                <c:pt idx="50737">
                  <c:v>10.147399999999999</c:v>
                </c:pt>
                <c:pt idx="50738">
                  <c:v>10.147600000000001</c:v>
                </c:pt>
                <c:pt idx="50739">
                  <c:v>10.1478</c:v>
                </c:pt>
                <c:pt idx="50740">
                  <c:v>10.148</c:v>
                </c:pt>
                <c:pt idx="50741">
                  <c:v>10.148199999999999</c:v>
                </c:pt>
                <c:pt idx="50742">
                  <c:v>10.148400000000001</c:v>
                </c:pt>
                <c:pt idx="50743">
                  <c:v>10.1486</c:v>
                </c:pt>
                <c:pt idx="50744">
                  <c:v>10.1488</c:v>
                </c:pt>
                <c:pt idx="50745">
                  <c:v>10.148999999999999</c:v>
                </c:pt>
                <c:pt idx="50746">
                  <c:v>10.1492</c:v>
                </c:pt>
                <c:pt idx="50747">
                  <c:v>10.1494</c:v>
                </c:pt>
                <c:pt idx="50748">
                  <c:v>10.1496</c:v>
                </c:pt>
                <c:pt idx="50749">
                  <c:v>10.149800000000001</c:v>
                </c:pt>
                <c:pt idx="50750">
                  <c:v>10.15</c:v>
                </c:pt>
                <c:pt idx="50751">
                  <c:v>10.1502</c:v>
                </c:pt>
                <c:pt idx="50752">
                  <c:v>10.150399999999999</c:v>
                </c:pt>
                <c:pt idx="50753">
                  <c:v>10.150600000000001</c:v>
                </c:pt>
                <c:pt idx="50754">
                  <c:v>10.1508</c:v>
                </c:pt>
                <c:pt idx="50755">
                  <c:v>10.151</c:v>
                </c:pt>
                <c:pt idx="50756">
                  <c:v>10.151199999999999</c:v>
                </c:pt>
                <c:pt idx="50757">
                  <c:v>10.151400000000001</c:v>
                </c:pt>
                <c:pt idx="50758">
                  <c:v>10.1516</c:v>
                </c:pt>
                <c:pt idx="50759">
                  <c:v>10.1518</c:v>
                </c:pt>
                <c:pt idx="50760">
                  <c:v>10.151999999999999</c:v>
                </c:pt>
                <c:pt idx="50761">
                  <c:v>10.152200000000001</c:v>
                </c:pt>
                <c:pt idx="50762">
                  <c:v>10.1524</c:v>
                </c:pt>
                <c:pt idx="50763">
                  <c:v>10.1526</c:v>
                </c:pt>
                <c:pt idx="50764">
                  <c:v>10.152799999999999</c:v>
                </c:pt>
                <c:pt idx="50765">
                  <c:v>10.153</c:v>
                </c:pt>
                <c:pt idx="50766">
                  <c:v>10.1532</c:v>
                </c:pt>
                <c:pt idx="50767">
                  <c:v>10.1534</c:v>
                </c:pt>
                <c:pt idx="50768">
                  <c:v>10.153600000000001</c:v>
                </c:pt>
                <c:pt idx="50769">
                  <c:v>10.1538</c:v>
                </c:pt>
                <c:pt idx="50770">
                  <c:v>10.154</c:v>
                </c:pt>
                <c:pt idx="50771">
                  <c:v>10.154199999999999</c:v>
                </c:pt>
                <c:pt idx="50772">
                  <c:v>10.154400000000001</c:v>
                </c:pt>
                <c:pt idx="50773">
                  <c:v>10.1546</c:v>
                </c:pt>
                <c:pt idx="50774">
                  <c:v>10.1548</c:v>
                </c:pt>
                <c:pt idx="50775">
                  <c:v>10.154999999999999</c:v>
                </c:pt>
                <c:pt idx="50776">
                  <c:v>10.155200000000001</c:v>
                </c:pt>
                <c:pt idx="50777">
                  <c:v>10.1554</c:v>
                </c:pt>
                <c:pt idx="50778">
                  <c:v>10.1556</c:v>
                </c:pt>
                <c:pt idx="50779">
                  <c:v>10.155799999999999</c:v>
                </c:pt>
                <c:pt idx="50780">
                  <c:v>10.156000000000001</c:v>
                </c:pt>
                <c:pt idx="50781">
                  <c:v>10.1562</c:v>
                </c:pt>
                <c:pt idx="50782">
                  <c:v>10.1564</c:v>
                </c:pt>
                <c:pt idx="50783">
                  <c:v>10.156599999999999</c:v>
                </c:pt>
                <c:pt idx="50784">
                  <c:v>10.1568</c:v>
                </c:pt>
                <c:pt idx="50785">
                  <c:v>10.157</c:v>
                </c:pt>
                <c:pt idx="50786">
                  <c:v>10.1572</c:v>
                </c:pt>
                <c:pt idx="50787">
                  <c:v>10.157400000000001</c:v>
                </c:pt>
                <c:pt idx="50788">
                  <c:v>10.1576</c:v>
                </c:pt>
                <c:pt idx="50789">
                  <c:v>10.1578</c:v>
                </c:pt>
                <c:pt idx="50790">
                  <c:v>10.157999999999999</c:v>
                </c:pt>
                <c:pt idx="50791">
                  <c:v>10.158200000000001</c:v>
                </c:pt>
                <c:pt idx="50792">
                  <c:v>10.1584</c:v>
                </c:pt>
                <c:pt idx="50793">
                  <c:v>10.1586</c:v>
                </c:pt>
                <c:pt idx="50794">
                  <c:v>10.158799999999999</c:v>
                </c:pt>
                <c:pt idx="50795">
                  <c:v>10.159000000000001</c:v>
                </c:pt>
                <c:pt idx="50796">
                  <c:v>10.1592</c:v>
                </c:pt>
                <c:pt idx="50797">
                  <c:v>10.1594</c:v>
                </c:pt>
                <c:pt idx="50798">
                  <c:v>10.159599999999999</c:v>
                </c:pt>
                <c:pt idx="50799">
                  <c:v>10.159800000000001</c:v>
                </c:pt>
                <c:pt idx="50800">
                  <c:v>10.16</c:v>
                </c:pt>
                <c:pt idx="50801">
                  <c:v>10.1602</c:v>
                </c:pt>
                <c:pt idx="50802">
                  <c:v>10.160399999999999</c:v>
                </c:pt>
                <c:pt idx="50803">
                  <c:v>10.160600000000001</c:v>
                </c:pt>
                <c:pt idx="50804">
                  <c:v>10.1608</c:v>
                </c:pt>
                <c:pt idx="50805">
                  <c:v>10.161</c:v>
                </c:pt>
                <c:pt idx="50806">
                  <c:v>10.161199999999999</c:v>
                </c:pt>
                <c:pt idx="50807">
                  <c:v>10.1614</c:v>
                </c:pt>
                <c:pt idx="50808">
                  <c:v>10.1616</c:v>
                </c:pt>
                <c:pt idx="50809">
                  <c:v>10.161799999999999</c:v>
                </c:pt>
                <c:pt idx="50810">
                  <c:v>10.162000000000001</c:v>
                </c:pt>
                <c:pt idx="50811">
                  <c:v>10.1622</c:v>
                </c:pt>
                <c:pt idx="50812">
                  <c:v>10.1624</c:v>
                </c:pt>
                <c:pt idx="50813">
                  <c:v>10.162599999999999</c:v>
                </c:pt>
                <c:pt idx="50814">
                  <c:v>10.162800000000001</c:v>
                </c:pt>
                <c:pt idx="50815">
                  <c:v>10.163</c:v>
                </c:pt>
                <c:pt idx="50816">
                  <c:v>10.1632</c:v>
                </c:pt>
                <c:pt idx="50817">
                  <c:v>10.163399999999999</c:v>
                </c:pt>
                <c:pt idx="50818">
                  <c:v>10.163600000000001</c:v>
                </c:pt>
                <c:pt idx="50819">
                  <c:v>10.1638</c:v>
                </c:pt>
                <c:pt idx="50820">
                  <c:v>10.164</c:v>
                </c:pt>
                <c:pt idx="50821">
                  <c:v>10.164199999999999</c:v>
                </c:pt>
                <c:pt idx="50822">
                  <c:v>10.164400000000001</c:v>
                </c:pt>
                <c:pt idx="50823">
                  <c:v>10.1646</c:v>
                </c:pt>
                <c:pt idx="50824">
                  <c:v>10.1648</c:v>
                </c:pt>
                <c:pt idx="50825">
                  <c:v>10.164999999999999</c:v>
                </c:pt>
                <c:pt idx="50826">
                  <c:v>10.1652</c:v>
                </c:pt>
                <c:pt idx="50827">
                  <c:v>10.1654</c:v>
                </c:pt>
                <c:pt idx="50828">
                  <c:v>10.1656</c:v>
                </c:pt>
                <c:pt idx="50829">
                  <c:v>10.165800000000001</c:v>
                </c:pt>
                <c:pt idx="50830">
                  <c:v>10.166</c:v>
                </c:pt>
                <c:pt idx="50831">
                  <c:v>10.1662</c:v>
                </c:pt>
                <c:pt idx="50832">
                  <c:v>10.166399999999999</c:v>
                </c:pt>
                <c:pt idx="50833">
                  <c:v>10.166600000000001</c:v>
                </c:pt>
                <c:pt idx="50834">
                  <c:v>10.1668</c:v>
                </c:pt>
                <c:pt idx="50835">
                  <c:v>10.167</c:v>
                </c:pt>
                <c:pt idx="50836">
                  <c:v>10.167199999999999</c:v>
                </c:pt>
                <c:pt idx="50837">
                  <c:v>10.167400000000001</c:v>
                </c:pt>
                <c:pt idx="50838">
                  <c:v>10.1676</c:v>
                </c:pt>
                <c:pt idx="50839">
                  <c:v>10.1678</c:v>
                </c:pt>
                <c:pt idx="50840">
                  <c:v>10.167999999999999</c:v>
                </c:pt>
                <c:pt idx="50841">
                  <c:v>10.168200000000001</c:v>
                </c:pt>
                <c:pt idx="50842">
                  <c:v>10.1684</c:v>
                </c:pt>
                <c:pt idx="50843">
                  <c:v>10.1686</c:v>
                </c:pt>
                <c:pt idx="50844">
                  <c:v>10.168799999999999</c:v>
                </c:pt>
                <c:pt idx="50845">
                  <c:v>10.169</c:v>
                </c:pt>
                <c:pt idx="50846">
                  <c:v>10.1692</c:v>
                </c:pt>
                <c:pt idx="50847">
                  <c:v>10.1694</c:v>
                </c:pt>
                <c:pt idx="50848">
                  <c:v>10.169600000000001</c:v>
                </c:pt>
                <c:pt idx="50849">
                  <c:v>10.1698</c:v>
                </c:pt>
                <c:pt idx="50850">
                  <c:v>10.17</c:v>
                </c:pt>
                <c:pt idx="50851">
                  <c:v>10.170199999999999</c:v>
                </c:pt>
                <c:pt idx="50852">
                  <c:v>10.170400000000001</c:v>
                </c:pt>
                <c:pt idx="50853">
                  <c:v>10.1706</c:v>
                </c:pt>
                <c:pt idx="50854">
                  <c:v>10.1708</c:v>
                </c:pt>
                <c:pt idx="50855">
                  <c:v>10.170999999999999</c:v>
                </c:pt>
                <c:pt idx="50856">
                  <c:v>10.171200000000001</c:v>
                </c:pt>
                <c:pt idx="50857">
                  <c:v>10.1714</c:v>
                </c:pt>
                <c:pt idx="50858">
                  <c:v>10.1716</c:v>
                </c:pt>
                <c:pt idx="50859">
                  <c:v>10.171799999999999</c:v>
                </c:pt>
                <c:pt idx="50860">
                  <c:v>10.172000000000001</c:v>
                </c:pt>
                <c:pt idx="50861">
                  <c:v>10.1722</c:v>
                </c:pt>
                <c:pt idx="50862">
                  <c:v>10.1724</c:v>
                </c:pt>
                <c:pt idx="50863">
                  <c:v>10.172599999999999</c:v>
                </c:pt>
                <c:pt idx="50864">
                  <c:v>10.172800000000001</c:v>
                </c:pt>
                <c:pt idx="50865">
                  <c:v>10.173</c:v>
                </c:pt>
                <c:pt idx="50866">
                  <c:v>10.1732</c:v>
                </c:pt>
                <c:pt idx="50867">
                  <c:v>10.173400000000001</c:v>
                </c:pt>
                <c:pt idx="50868">
                  <c:v>10.1736</c:v>
                </c:pt>
                <c:pt idx="50869">
                  <c:v>10.1738</c:v>
                </c:pt>
                <c:pt idx="50870">
                  <c:v>10.173999999999999</c:v>
                </c:pt>
                <c:pt idx="50871">
                  <c:v>10.174200000000001</c:v>
                </c:pt>
                <c:pt idx="50872">
                  <c:v>10.1744</c:v>
                </c:pt>
                <c:pt idx="50873">
                  <c:v>10.1746</c:v>
                </c:pt>
                <c:pt idx="50874">
                  <c:v>10.174799999999999</c:v>
                </c:pt>
                <c:pt idx="50875">
                  <c:v>10.175000000000001</c:v>
                </c:pt>
                <c:pt idx="50876">
                  <c:v>10.1752</c:v>
                </c:pt>
                <c:pt idx="50877">
                  <c:v>10.1754</c:v>
                </c:pt>
                <c:pt idx="50878">
                  <c:v>10.175599999999999</c:v>
                </c:pt>
                <c:pt idx="50879">
                  <c:v>10.175800000000001</c:v>
                </c:pt>
                <c:pt idx="50880">
                  <c:v>10.176</c:v>
                </c:pt>
                <c:pt idx="50881">
                  <c:v>10.1762</c:v>
                </c:pt>
                <c:pt idx="50882">
                  <c:v>10.176399999999999</c:v>
                </c:pt>
                <c:pt idx="50883">
                  <c:v>10.176600000000001</c:v>
                </c:pt>
                <c:pt idx="50884">
                  <c:v>10.1768</c:v>
                </c:pt>
                <c:pt idx="50885">
                  <c:v>10.177</c:v>
                </c:pt>
                <c:pt idx="50886">
                  <c:v>10.177199999999999</c:v>
                </c:pt>
                <c:pt idx="50887">
                  <c:v>10.1774</c:v>
                </c:pt>
                <c:pt idx="50888">
                  <c:v>10.1776</c:v>
                </c:pt>
                <c:pt idx="50889">
                  <c:v>10.1778</c:v>
                </c:pt>
                <c:pt idx="50890">
                  <c:v>10.178000000000001</c:v>
                </c:pt>
                <c:pt idx="50891">
                  <c:v>10.1782</c:v>
                </c:pt>
                <c:pt idx="50892">
                  <c:v>10.1784</c:v>
                </c:pt>
                <c:pt idx="50893">
                  <c:v>10.178599999999999</c:v>
                </c:pt>
                <c:pt idx="50894">
                  <c:v>10.178800000000001</c:v>
                </c:pt>
                <c:pt idx="50895">
                  <c:v>10.179</c:v>
                </c:pt>
                <c:pt idx="50896">
                  <c:v>10.1792</c:v>
                </c:pt>
                <c:pt idx="50897">
                  <c:v>10.179399999999999</c:v>
                </c:pt>
                <c:pt idx="50898">
                  <c:v>10.179600000000001</c:v>
                </c:pt>
                <c:pt idx="50899">
                  <c:v>10.1798</c:v>
                </c:pt>
                <c:pt idx="50900">
                  <c:v>10.18</c:v>
                </c:pt>
                <c:pt idx="50901">
                  <c:v>10.180199999999999</c:v>
                </c:pt>
                <c:pt idx="50902">
                  <c:v>10.180400000000001</c:v>
                </c:pt>
                <c:pt idx="50903">
                  <c:v>10.1806</c:v>
                </c:pt>
                <c:pt idx="50904">
                  <c:v>10.1808</c:v>
                </c:pt>
                <c:pt idx="50905">
                  <c:v>10.180999999999999</c:v>
                </c:pt>
                <c:pt idx="50906">
                  <c:v>10.1812</c:v>
                </c:pt>
                <c:pt idx="50907">
                  <c:v>10.1814</c:v>
                </c:pt>
                <c:pt idx="50908">
                  <c:v>10.1816</c:v>
                </c:pt>
                <c:pt idx="50909">
                  <c:v>10.181800000000001</c:v>
                </c:pt>
                <c:pt idx="50910">
                  <c:v>10.182</c:v>
                </c:pt>
                <c:pt idx="50911">
                  <c:v>10.1822</c:v>
                </c:pt>
                <c:pt idx="50912">
                  <c:v>10.182399999999999</c:v>
                </c:pt>
                <c:pt idx="50913">
                  <c:v>10.182600000000001</c:v>
                </c:pt>
                <c:pt idx="50914">
                  <c:v>10.1828</c:v>
                </c:pt>
                <c:pt idx="50915">
                  <c:v>10.183</c:v>
                </c:pt>
                <c:pt idx="50916">
                  <c:v>10.183199999999999</c:v>
                </c:pt>
                <c:pt idx="50917">
                  <c:v>10.183400000000001</c:v>
                </c:pt>
                <c:pt idx="50918">
                  <c:v>10.1836</c:v>
                </c:pt>
                <c:pt idx="50919">
                  <c:v>10.1838</c:v>
                </c:pt>
                <c:pt idx="50920">
                  <c:v>10.183999999999999</c:v>
                </c:pt>
                <c:pt idx="50921">
                  <c:v>10.184200000000001</c:v>
                </c:pt>
                <c:pt idx="50922">
                  <c:v>10.1844</c:v>
                </c:pt>
                <c:pt idx="50923">
                  <c:v>10.1846</c:v>
                </c:pt>
                <c:pt idx="50924">
                  <c:v>10.184799999999999</c:v>
                </c:pt>
                <c:pt idx="50925">
                  <c:v>10.185</c:v>
                </c:pt>
                <c:pt idx="50926">
                  <c:v>10.1852</c:v>
                </c:pt>
                <c:pt idx="50927">
                  <c:v>10.1854</c:v>
                </c:pt>
                <c:pt idx="50928">
                  <c:v>10.185600000000001</c:v>
                </c:pt>
                <c:pt idx="50929">
                  <c:v>10.1858</c:v>
                </c:pt>
                <c:pt idx="50930">
                  <c:v>10.186</c:v>
                </c:pt>
                <c:pt idx="50931">
                  <c:v>10.186199999999999</c:v>
                </c:pt>
                <c:pt idx="50932">
                  <c:v>10.186400000000001</c:v>
                </c:pt>
                <c:pt idx="50933">
                  <c:v>10.1866</c:v>
                </c:pt>
                <c:pt idx="50934">
                  <c:v>10.1868</c:v>
                </c:pt>
                <c:pt idx="50935">
                  <c:v>10.186999999999999</c:v>
                </c:pt>
                <c:pt idx="50936">
                  <c:v>10.187200000000001</c:v>
                </c:pt>
                <c:pt idx="50937">
                  <c:v>10.1874</c:v>
                </c:pt>
                <c:pt idx="50938">
                  <c:v>10.1876</c:v>
                </c:pt>
                <c:pt idx="50939">
                  <c:v>10.187799999999999</c:v>
                </c:pt>
                <c:pt idx="50940">
                  <c:v>10.188000000000001</c:v>
                </c:pt>
                <c:pt idx="50941">
                  <c:v>10.1882</c:v>
                </c:pt>
                <c:pt idx="50942">
                  <c:v>10.1884</c:v>
                </c:pt>
                <c:pt idx="50943">
                  <c:v>10.188599999999999</c:v>
                </c:pt>
                <c:pt idx="50944">
                  <c:v>10.188800000000001</c:v>
                </c:pt>
                <c:pt idx="50945">
                  <c:v>10.189</c:v>
                </c:pt>
                <c:pt idx="50946">
                  <c:v>10.1892</c:v>
                </c:pt>
                <c:pt idx="50947">
                  <c:v>10.189399999999999</c:v>
                </c:pt>
                <c:pt idx="50948">
                  <c:v>10.1896</c:v>
                </c:pt>
                <c:pt idx="50949">
                  <c:v>10.1898</c:v>
                </c:pt>
                <c:pt idx="50950">
                  <c:v>10.19</c:v>
                </c:pt>
                <c:pt idx="50951">
                  <c:v>10.190200000000001</c:v>
                </c:pt>
                <c:pt idx="50952">
                  <c:v>10.1904</c:v>
                </c:pt>
                <c:pt idx="50953">
                  <c:v>10.1906</c:v>
                </c:pt>
                <c:pt idx="50954">
                  <c:v>10.190799999999999</c:v>
                </c:pt>
                <c:pt idx="50955">
                  <c:v>10.191000000000001</c:v>
                </c:pt>
                <c:pt idx="50956">
                  <c:v>10.1912</c:v>
                </c:pt>
                <c:pt idx="50957">
                  <c:v>10.1914</c:v>
                </c:pt>
                <c:pt idx="50958">
                  <c:v>10.191599999999999</c:v>
                </c:pt>
                <c:pt idx="50959">
                  <c:v>10.191800000000001</c:v>
                </c:pt>
                <c:pt idx="50960">
                  <c:v>10.192</c:v>
                </c:pt>
                <c:pt idx="50961">
                  <c:v>10.1922</c:v>
                </c:pt>
                <c:pt idx="50962">
                  <c:v>10.192399999999999</c:v>
                </c:pt>
                <c:pt idx="50963">
                  <c:v>10.192600000000001</c:v>
                </c:pt>
                <c:pt idx="50964">
                  <c:v>10.1928</c:v>
                </c:pt>
                <c:pt idx="50965">
                  <c:v>10.193</c:v>
                </c:pt>
                <c:pt idx="50966">
                  <c:v>10.193199999999999</c:v>
                </c:pt>
                <c:pt idx="50967">
                  <c:v>10.1934</c:v>
                </c:pt>
                <c:pt idx="50968">
                  <c:v>10.1936</c:v>
                </c:pt>
                <c:pt idx="50969">
                  <c:v>10.1938</c:v>
                </c:pt>
                <c:pt idx="50970">
                  <c:v>10.194000000000001</c:v>
                </c:pt>
                <c:pt idx="50971">
                  <c:v>10.1942</c:v>
                </c:pt>
                <c:pt idx="50972">
                  <c:v>10.1944</c:v>
                </c:pt>
                <c:pt idx="50973">
                  <c:v>10.194599999999999</c:v>
                </c:pt>
                <c:pt idx="50974">
                  <c:v>10.194800000000001</c:v>
                </c:pt>
                <c:pt idx="50975">
                  <c:v>10.195</c:v>
                </c:pt>
                <c:pt idx="50976">
                  <c:v>10.1952</c:v>
                </c:pt>
                <c:pt idx="50977">
                  <c:v>10.195399999999999</c:v>
                </c:pt>
                <c:pt idx="50978">
                  <c:v>10.195600000000001</c:v>
                </c:pt>
                <c:pt idx="50979">
                  <c:v>10.1958</c:v>
                </c:pt>
                <c:pt idx="50980">
                  <c:v>10.196</c:v>
                </c:pt>
                <c:pt idx="50981">
                  <c:v>10.196199999999999</c:v>
                </c:pt>
                <c:pt idx="50982">
                  <c:v>10.196400000000001</c:v>
                </c:pt>
                <c:pt idx="50983">
                  <c:v>10.1966</c:v>
                </c:pt>
                <c:pt idx="50984">
                  <c:v>10.1968</c:v>
                </c:pt>
                <c:pt idx="50985">
                  <c:v>10.196999999999999</c:v>
                </c:pt>
                <c:pt idx="50986">
                  <c:v>10.1972</c:v>
                </c:pt>
                <c:pt idx="50987">
                  <c:v>10.1974</c:v>
                </c:pt>
                <c:pt idx="50988">
                  <c:v>10.1976</c:v>
                </c:pt>
                <c:pt idx="50989">
                  <c:v>10.197800000000001</c:v>
                </c:pt>
                <c:pt idx="50990">
                  <c:v>10.198</c:v>
                </c:pt>
                <c:pt idx="50991">
                  <c:v>10.1982</c:v>
                </c:pt>
                <c:pt idx="50992">
                  <c:v>10.198399999999999</c:v>
                </c:pt>
                <c:pt idx="50993">
                  <c:v>10.198600000000001</c:v>
                </c:pt>
                <c:pt idx="50994">
                  <c:v>10.1988</c:v>
                </c:pt>
                <c:pt idx="50995">
                  <c:v>10.199</c:v>
                </c:pt>
                <c:pt idx="50996">
                  <c:v>10.199199999999999</c:v>
                </c:pt>
                <c:pt idx="50997">
                  <c:v>10.199400000000001</c:v>
                </c:pt>
                <c:pt idx="50998">
                  <c:v>10.1996</c:v>
                </c:pt>
                <c:pt idx="50999">
                  <c:v>10.1998</c:v>
                </c:pt>
                <c:pt idx="51000">
                  <c:v>10.199999999999999</c:v>
                </c:pt>
                <c:pt idx="51001">
                  <c:v>10.200200000000001</c:v>
                </c:pt>
                <c:pt idx="51002">
                  <c:v>10.2004</c:v>
                </c:pt>
                <c:pt idx="51003">
                  <c:v>10.2006</c:v>
                </c:pt>
                <c:pt idx="51004">
                  <c:v>10.200799999999999</c:v>
                </c:pt>
                <c:pt idx="51005">
                  <c:v>10.201000000000001</c:v>
                </c:pt>
                <c:pt idx="51006">
                  <c:v>10.2012</c:v>
                </c:pt>
                <c:pt idx="51007">
                  <c:v>10.2014</c:v>
                </c:pt>
                <c:pt idx="51008">
                  <c:v>10.201599999999999</c:v>
                </c:pt>
                <c:pt idx="51009">
                  <c:v>10.2018</c:v>
                </c:pt>
                <c:pt idx="51010">
                  <c:v>10.202</c:v>
                </c:pt>
                <c:pt idx="51011">
                  <c:v>10.202199999999999</c:v>
                </c:pt>
                <c:pt idx="51012">
                  <c:v>10.202400000000001</c:v>
                </c:pt>
                <c:pt idx="51013">
                  <c:v>10.2026</c:v>
                </c:pt>
                <c:pt idx="51014">
                  <c:v>10.2028</c:v>
                </c:pt>
                <c:pt idx="51015">
                  <c:v>10.202999999999999</c:v>
                </c:pt>
                <c:pt idx="51016">
                  <c:v>10.203200000000001</c:v>
                </c:pt>
                <c:pt idx="51017">
                  <c:v>10.2034</c:v>
                </c:pt>
                <c:pt idx="51018">
                  <c:v>10.2036</c:v>
                </c:pt>
                <c:pt idx="51019">
                  <c:v>10.203799999999999</c:v>
                </c:pt>
                <c:pt idx="51020">
                  <c:v>10.204000000000001</c:v>
                </c:pt>
                <c:pt idx="51021">
                  <c:v>10.2042</c:v>
                </c:pt>
                <c:pt idx="51022">
                  <c:v>10.2044</c:v>
                </c:pt>
                <c:pt idx="51023">
                  <c:v>10.204599999999999</c:v>
                </c:pt>
                <c:pt idx="51024">
                  <c:v>10.204800000000001</c:v>
                </c:pt>
                <c:pt idx="51025">
                  <c:v>10.205</c:v>
                </c:pt>
                <c:pt idx="51026">
                  <c:v>10.2052</c:v>
                </c:pt>
                <c:pt idx="51027">
                  <c:v>10.205399999999999</c:v>
                </c:pt>
                <c:pt idx="51028">
                  <c:v>10.2056</c:v>
                </c:pt>
                <c:pt idx="51029">
                  <c:v>10.2058</c:v>
                </c:pt>
                <c:pt idx="51030">
                  <c:v>10.206</c:v>
                </c:pt>
                <c:pt idx="51031">
                  <c:v>10.206200000000001</c:v>
                </c:pt>
                <c:pt idx="51032">
                  <c:v>10.2064</c:v>
                </c:pt>
                <c:pt idx="51033">
                  <c:v>10.2066</c:v>
                </c:pt>
                <c:pt idx="51034">
                  <c:v>10.206799999999999</c:v>
                </c:pt>
                <c:pt idx="51035">
                  <c:v>10.207000000000001</c:v>
                </c:pt>
                <c:pt idx="51036">
                  <c:v>10.2072</c:v>
                </c:pt>
                <c:pt idx="51037">
                  <c:v>10.2074</c:v>
                </c:pt>
                <c:pt idx="51038">
                  <c:v>10.207599999999999</c:v>
                </c:pt>
                <c:pt idx="51039">
                  <c:v>10.207800000000001</c:v>
                </c:pt>
                <c:pt idx="51040">
                  <c:v>10.208</c:v>
                </c:pt>
                <c:pt idx="51041">
                  <c:v>10.2082</c:v>
                </c:pt>
                <c:pt idx="51042">
                  <c:v>10.208399999999999</c:v>
                </c:pt>
                <c:pt idx="51043">
                  <c:v>10.208600000000001</c:v>
                </c:pt>
                <c:pt idx="51044">
                  <c:v>10.2088</c:v>
                </c:pt>
                <c:pt idx="51045">
                  <c:v>10.209</c:v>
                </c:pt>
                <c:pt idx="51046">
                  <c:v>10.209199999999999</c:v>
                </c:pt>
                <c:pt idx="51047">
                  <c:v>10.2094</c:v>
                </c:pt>
                <c:pt idx="51048">
                  <c:v>10.2096</c:v>
                </c:pt>
                <c:pt idx="51049">
                  <c:v>10.2098</c:v>
                </c:pt>
                <c:pt idx="51050">
                  <c:v>10.210000000000001</c:v>
                </c:pt>
                <c:pt idx="51051">
                  <c:v>10.2102</c:v>
                </c:pt>
                <c:pt idx="51052">
                  <c:v>10.2104</c:v>
                </c:pt>
                <c:pt idx="51053">
                  <c:v>10.210599999999999</c:v>
                </c:pt>
                <c:pt idx="51054">
                  <c:v>10.210800000000001</c:v>
                </c:pt>
                <c:pt idx="51055">
                  <c:v>10.211</c:v>
                </c:pt>
                <c:pt idx="51056">
                  <c:v>10.2112</c:v>
                </c:pt>
                <c:pt idx="51057">
                  <c:v>10.211399999999999</c:v>
                </c:pt>
                <c:pt idx="51058">
                  <c:v>10.211600000000001</c:v>
                </c:pt>
                <c:pt idx="51059">
                  <c:v>10.2118</c:v>
                </c:pt>
                <c:pt idx="51060">
                  <c:v>10.212</c:v>
                </c:pt>
                <c:pt idx="51061">
                  <c:v>10.212199999999999</c:v>
                </c:pt>
                <c:pt idx="51062">
                  <c:v>10.212400000000001</c:v>
                </c:pt>
                <c:pt idx="51063">
                  <c:v>10.2126</c:v>
                </c:pt>
                <c:pt idx="51064">
                  <c:v>10.2128</c:v>
                </c:pt>
                <c:pt idx="51065">
                  <c:v>10.212999999999999</c:v>
                </c:pt>
                <c:pt idx="51066">
                  <c:v>10.213200000000001</c:v>
                </c:pt>
                <c:pt idx="51067">
                  <c:v>10.2134</c:v>
                </c:pt>
                <c:pt idx="51068">
                  <c:v>10.2136</c:v>
                </c:pt>
                <c:pt idx="51069">
                  <c:v>10.213800000000001</c:v>
                </c:pt>
                <c:pt idx="51070">
                  <c:v>10.214</c:v>
                </c:pt>
                <c:pt idx="51071">
                  <c:v>10.2142</c:v>
                </c:pt>
                <c:pt idx="51072">
                  <c:v>10.214399999999999</c:v>
                </c:pt>
                <c:pt idx="51073">
                  <c:v>10.214600000000001</c:v>
                </c:pt>
                <c:pt idx="51074">
                  <c:v>10.2148</c:v>
                </c:pt>
                <c:pt idx="51075">
                  <c:v>10.215</c:v>
                </c:pt>
                <c:pt idx="51076">
                  <c:v>10.215199999999999</c:v>
                </c:pt>
                <c:pt idx="51077">
                  <c:v>10.215400000000001</c:v>
                </c:pt>
                <c:pt idx="51078">
                  <c:v>10.2156</c:v>
                </c:pt>
                <c:pt idx="51079">
                  <c:v>10.2158</c:v>
                </c:pt>
                <c:pt idx="51080">
                  <c:v>10.215999999999999</c:v>
                </c:pt>
                <c:pt idx="51081">
                  <c:v>10.216200000000001</c:v>
                </c:pt>
                <c:pt idx="51082">
                  <c:v>10.2164</c:v>
                </c:pt>
                <c:pt idx="51083">
                  <c:v>10.2166</c:v>
                </c:pt>
                <c:pt idx="51084">
                  <c:v>10.216799999999999</c:v>
                </c:pt>
                <c:pt idx="51085">
                  <c:v>10.217000000000001</c:v>
                </c:pt>
                <c:pt idx="51086">
                  <c:v>10.2172</c:v>
                </c:pt>
                <c:pt idx="51087">
                  <c:v>10.2174</c:v>
                </c:pt>
                <c:pt idx="51088">
                  <c:v>10.217599999999999</c:v>
                </c:pt>
                <c:pt idx="51089">
                  <c:v>10.2178</c:v>
                </c:pt>
                <c:pt idx="51090">
                  <c:v>10.218</c:v>
                </c:pt>
                <c:pt idx="51091">
                  <c:v>10.2182</c:v>
                </c:pt>
                <c:pt idx="51092">
                  <c:v>10.218400000000001</c:v>
                </c:pt>
                <c:pt idx="51093">
                  <c:v>10.2186</c:v>
                </c:pt>
                <c:pt idx="51094">
                  <c:v>10.2188</c:v>
                </c:pt>
                <c:pt idx="51095">
                  <c:v>10.218999999999999</c:v>
                </c:pt>
                <c:pt idx="51096">
                  <c:v>10.219200000000001</c:v>
                </c:pt>
                <c:pt idx="51097">
                  <c:v>10.2194</c:v>
                </c:pt>
                <c:pt idx="51098">
                  <c:v>10.2196</c:v>
                </c:pt>
                <c:pt idx="51099">
                  <c:v>10.219799999999999</c:v>
                </c:pt>
                <c:pt idx="51100">
                  <c:v>10.220000000000001</c:v>
                </c:pt>
                <c:pt idx="51101">
                  <c:v>10.2202</c:v>
                </c:pt>
                <c:pt idx="51102">
                  <c:v>10.2204</c:v>
                </c:pt>
                <c:pt idx="51103">
                  <c:v>10.220599999999999</c:v>
                </c:pt>
                <c:pt idx="51104">
                  <c:v>10.220800000000001</c:v>
                </c:pt>
                <c:pt idx="51105">
                  <c:v>10.221</c:v>
                </c:pt>
                <c:pt idx="51106">
                  <c:v>10.2212</c:v>
                </c:pt>
                <c:pt idx="51107">
                  <c:v>10.221399999999999</c:v>
                </c:pt>
                <c:pt idx="51108">
                  <c:v>10.2216</c:v>
                </c:pt>
                <c:pt idx="51109">
                  <c:v>10.2218</c:v>
                </c:pt>
                <c:pt idx="51110">
                  <c:v>10.222</c:v>
                </c:pt>
                <c:pt idx="51111">
                  <c:v>10.222200000000001</c:v>
                </c:pt>
                <c:pt idx="51112">
                  <c:v>10.2224</c:v>
                </c:pt>
                <c:pt idx="51113">
                  <c:v>10.2226</c:v>
                </c:pt>
                <c:pt idx="51114">
                  <c:v>10.222799999999999</c:v>
                </c:pt>
                <c:pt idx="51115">
                  <c:v>10.223000000000001</c:v>
                </c:pt>
                <c:pt idx="51116">
                  <c:v>10.2232</c:v>
                </c:pt>
                <c:pt idx="51117">
                  <c:v>10.2234</c:v>
                </c:pt>
                <c:pt idx="51118">
                  <c:v>10.223599999999999</c:v>
                </c:pt>
                <c:pt idx="51119">
                  <c:v>10.223800000000001</c:v>
                </c:pt>
                <c:pt idx="51120">
                  <c:v>10.224</c:v>
                </c:pt>
                <c:pt idx="51121">
                  <c:v>10.2242</c:v>
                </c:pt>
                <c:pt idx="51122">
                  <c:v>10.224399999999999</c:v>
                </c:pt>
                <c:pt idx="51123">
                  <c:v>10.224600000000001</c:v>
                </c:pt>
                <c:pt idx="51124">
                  <c:v>10.2248</c:v>
                </c:pt>
                <c:pt idx="51125">
                  <c:v>10.225</c:v>
                </c:pt>
                <c:pt idx="51126">
                  <c:v>10.225199999999999</c:v>
                </c:pt>
                <c:pt idx="51127">
                  <c:v>10.2254</c:v>
                </c:pt>
                <c:pt idx="51128">
                  <c:v>10.2256</c:v>
                </c:pt>
                <c:pt idx="51129">
                  <c:v>10.2258</c:v>
                </c:pt>
                <c:pt idx="51130">
                  <c:v>10.226000000000001</c:v>
                </c:pt>
                <c:pt idx="51131">
                  <c:v>10.2262</c:v>
                </c:pt>
                <c:pt idx="51132">
                  <c:v>10.2264</c:v>
                </c:pt>
                <c:pt idx="51133">
                  <c:v>10.226599999999999</c:v>
                </c:pt>
                <c:pt idx="51134">
                  <c:v>10.226800000000001</c:v>
                </c:pt>
                <c:pt idx="51135">
                  <c:v>10.227</c:v>
                </c:pt>
                <c:pt idx="51136">
                  <c:v>10.2272</c:v>
                </c:pt>
                <c:pt idx="51137">
                  <c:v>10.227399999999999</c:v>
                </c:pt>
                <c:pt idx="51138">
                  <c:v>10.227600000000001</c:v>
                </c:pt>
                <c:pt idx="51139">
                  <c:v>10.2278</c:v>
                </c:pt>
                <c:pt idx="51140">
                  <c:v>10.228</c:v>
                </c:pt>
                <c:pt idx="51141">
                  <c:v>10.228199999999999</c:v>
                </c:pt>
                <c:pt idx="51142">
                  <c:v>10.228400000000001</c:v>
                </c:pt>
                <c:pt idx="51143">
                  <c:v>10.2286</c:v>
                </c:pt>
                <c:pt idx="51144">
                  <c:v>10.2288</c:v>
                </c:pt>
                <c:pt idx="51145">
                  <c:v>10.228999999999999</c:v>
                </c:pt>
                <c:pt idx="51146">
                  <c:v>10.229200000000001</c:v>
                </c:pt>
                <c:pt idx="51147">
                  <c:v>10.2294</c:v>
                </c:pt>
                <c:pt idx="51148">
                  <c:v>10.2296</c:v>
                </c:pt>
                <c:pt idx="51149">
                  <c:v>10.229799999999999</c:v>
                </c:pt>
                <c:pt idx="51150">
                  <c:v>10.23</c:v>
                </c:pt>
                <c:pt idx="51151">
                  <c:v>10.2302</c:v>
                </c:pt>
                <c:pt idx="51152">
                  <c:v>10.230399999999999</c:v>
                </c:pt>
                <c:pt idx="51153">
                  <c:v>10.230600000000001</c:v>
                </c:pt>
                <c:pt idx="51154">
                  <c:v>10.2308</c:v>
                </c:pt>
                <c:pt idx="51155">
                  <c:v>10.231</c:v>
                </c:pt>
                <c:pt idx="51156">
                  <c:v>10.231199999999999</c:v>
                </c:pt>
                <c:pt idx="51157">
                  <c:v>10.231400000000001</c:v>
                </c:pt>
                <c:pt idx="51158">
                  <c:v>10.2316</c:v>
                </c:pt>
                <c:pt idx="51159">
                  <c:v>10.2318</c:v>
                </c:pt>
                <c:pt idx="51160">
                  <c:v>10.231999999999999</c:v>
                </c:pt>
                <c:pt idx="51161">
                  <c:v>10.232200000000001</c:v>
                </c:pt>
                <c:pt idx="51162">
                  <c:v>10.2324</c:v>
                </c:pt>
                <c:pt idx="51163">
                  <c:v>10.2326</c:v>
                </c:pt>
                <c:pt idx="51164">
                  <c:v>10.232799999999999</c:v>
                </c:pt>
                <c:pt idx="51165">
                  <c:v>10.233000000000001</c:v>
                </c:pt>
                <c:pt idx="51166">
                  <c:v>10.2332</c:v>
                </c:pt>
                <c:pt idx="51167">
                  <c:v>10.2334</c:v>
                </c:pt>
                <c:pt idx="51168">
                  <c:v>10.233599999999999</c:v>
                </c:pt>
                <c:pt idx="51169">
                  <c:v>10.2338</c:v>
                </c:pt>
                <c:pt idx="51170">
                  <c:v>10.234</c:v>
                </c:pt>
                <c:pt idx="51171">
                  <c:v>10.2342</c:v>
                </c:pt>
                <c:pt idx="51172">
                  <c:v>10.234400000000001</c:v>
                </c:pt>
                <c:pt idx="51173">
                  <c:v>10.2346</c:v>
                </c:pt>
                <c:pt idx="51174">
                  <c:v>10.2348</c:v>
                </c:pt>
                <c:pt idx="51175">
                  <c:v>10.234999999999999</c:v>
                </c:pt>
                <c:pt idx="51176">
                  <c:v>10.235200000000001</c:v>
                </c:pt>
                <c:pt idx="51177">
                  <c:v>10.2354</c:v>
                </c:pt>
                <c:pt idx="51178">
                  <c:v>10.2356</c:v>
                </c:pt>
                <c:pt idx="51179">
                  <c:v>10.235799999999999</c:v>
                </c:pt>
                <c:pt idx="51180">
                  <c:v>10.236000000000001</c:v>
                </c:pt>
                <c:pt idx="51181">
                  <c:v>10.2362</c:v>
                </c:pt>
                <c:pt idx="51182">
                  <c:v>10.2364</c:v>
                </c:pt>
                <c:pt idx="51183">
                  <c:v>10.236599999999999</c:v>
                </c:pt>
                <c:pt idx="51184">
                  <c:v>10.236800000000001</c:v>
                </c:pt>
                <c:pt idx="51185">
                  <c:v>10.237</c:v>
                </c:pt>
                <c:pt idx="51186">
                  <c:v>10.2372</c:v>
                </c:pt>
                <c:pt idx="51187">
                  <c:v>10.237399999999999</c:v>
                </c:pt>
                <c:pt idx="51188">
                  <c:v>10.2376</c:v>
                </c:pt>
                <c:pt idx="51189">
                  <c:v>10.2378</c:v>
                </c:pt>
                <c:pt idx="51190">
                  <c:v>10.238</c:v>
                </c:pt>
                <c:pt idx="51191">
                  <c:v>10.238200000000001</c:v>
                </c:pt>
                <c:pt idx="51192">
                  <c:v>10.2384</c:v>
                </c:pt>
                <c:pt idx="51193">
                  <c:v>10.2386</c:v>
                </c:pt>
                <c:pt idx="51194">
                  <c:v>10.238799999999999</c:v>
                </c:pt>
                <c:pt idx="51195">
                  <c:v>10.239000000000001</c:v>
                </c:pt>
                <c:pt idx="51196">
                  <c:v>10.2392</c:v>
                </c:pt>
                <c:pt idx="51197">
                  <c:v>10.2394</c:v>
                </c:pt>
                <c:pt idx="51198">
                  <c:v>10.239599999999999</c:v>
                </c:pt>
                <c:pt idx="51199">
                  <c:v>10.239800000000001</c:v>
                </c:pt>
                <c:pt idx="51200">
                  <c:v>10.24</c:v>
                </c:pt>
                <c:pt idx="51201">
                  <c:v>10.2402</c:v>
                </c:pt>
                <c:pt idx="51202">
                  <c:v>10.240399999999999</c:v>
                </c:pt>
                <c:pt idx="51203">
                  <c:v>10.240600000000001</c:v>
                </c:pt>
                <c:pt idx="51204">
                  <c:v>10.2408</c:v>
                </c:pt>
                <c:pt idx="51205">
                  <c:v>10.241</c:v>
                </c:pt>
                <c:pt idx="51206">
                  <c:v>10.241199999999999</c:v>
                </c:pt>
                <c:pt idx="51207">
                  <c:v>10.241400000000001</c:v>
                </c:pt>
                <c:pt idx="51208">
                  <c:v>10.2416</c:v>
                </c:pt>
                <c:pt idx="51209">
                  <c:v>10.2418</c:v>
                </c:pt>
                <c:pt idx="51210">
                  <c:v>10.242000000000001</c:v>
                </c:pt>
                <c:pt idx="51211">
                  <c:v>10.2422</c:v>
                </c:pt>
                <c:pt idx="51212">
                  <c:v>10.2424</c:v>
                </c:pt>
                <c:pt idx="51213">
                  <c:v>10.242599999999999</c:v>
                </c:pt>
                <c:pt idx="51214">
                  <c:v>10.242800000000001</c:v>
                </c:pt>
                <c:pt idx="51215">
                  <c:v>10.243</c:v>
                </c:pt>
                <c:pt idx="51216">
                  <c:v>10.2432</c:v>
                </c:pt>
                <c:pt idx="51217">
                  <c:v>10.243399999999999</c:v>
                </c:pt>
                <c:pt idx="51218">
                  <c:v>10.243600000000001</c:v>
                </c:pt>
                <c:pt idx="51219">
                  <c:v>10.2438</c:v>
                </c:pt>
                <c:pt idx="51220">
                  <c:v>10.244</c:v>
                </c:pt>
                <c:pt idx="51221">
                  <c:v>10.244199999999999</c:v>
                </c:pt>
                <c:pt idx="51222">
                  <c:v>10.244400000000001</c:v>
                </c:pt>
                <c:pt idx="51223">
                  <c:v>10.2446</c:v>
                </c:pt>
                <c:pt idx="51224">
                  <c:v>10.2448</c:v>
                </c:pt>
                <c:pt idx="51225">
                  <c:v>10.244999999999999</c:v>
                </c:pt>
                <c:pt idx="51226">
                  <c:v>10.245200000000001</c:v>
                </c:pt>
                <c:pt idx="51227">
                  <c:v>10.2454</c:v>
                </c:pt>
                <c:pt idx="51228">
                  <c:v>10.2456</c:v>
                </c:pt>
                <c:pt idx="51229">
                  <c:v>10.245799999999999</c:v>
                </c:pt>
                <c:pt idx="51230">
                  <c:v>10.246</c:v>
                </c:pt>
                <c:pt idx="51231">
                  <c:v>10.2462</c:v>
                </c:pt>
                <c:pt idx="51232">
                  <c:v>10.2464</c:v>
                </c:pt>
                <c:pt idx="51233">
                  <c:v>10.246600000000001</c:v>
                </c:pt>
                <c:pt idx="51234">
                  <c:v>10.2468</c:v>
                </c:pt>
                <c:pt idx="51235">
                  <c:v>10.247</c:v>
                </c:pt>
                <c:pt idx="51236">
                  <c:v>10.247199999999999</c:v>
                </c:pt>
                <c:pt idx="51237">
                  <c:v>10.247400000000001</c:v>
                </c:pt>
                <c:pt idx="51238">
                  <c:v>10.2476</c:v>
                </c:pt>
                <c:pt idx="51239">
                  <c:v>10.2478</c:v>
                </c:pt>
                <c:pt idx="51240">
                  <c:v>10.247999999999999</c:v>
                </c:pt>
                <c:pt idx="51241">
                  <c:v>10.248200000000001</c:v>
                </c:pt>
                <c:pt idx="51242">
                  <c:v>10.2484</c:v>
                </c:pt>
                <c:pt idx="51243">
                  <c:v>10.2486</c:v>
                </c:pt>
                <c:pt idx="51244">
                  <c:v>10.248799999999999</c:v>
                </c:pt>
                <c:pt idx="51245">
                  <c:v>10.249000000000001</c:v>
                </c:pt>
                <c:pt idx="51246">
                  <c:v>10.2492</c:v>
                </c:pt>
                <c:pt idx="51247">
                  <c:v>10.2494</c:v>
                </c:pt>
                <c:pt idx="51248">
                  <c:v>10.249599999999999</c:v>
                </c:pt>
                <c:pt idx="51249">
                  <c:v>10.2498</c:v>
                </c:pt>
                <c:pt idx="51250">
                  <c:v>10.25</c:v>
                </c:pt>
                <c:pt idx="51251">
                  <c:v>10.2502</c:v>
                </c:pt>
                <c:pt idx="51252">
                  <c:v>10.250400000000001</c:v>
                </c:pt>
                <c:pt idx="51253">
                  <c:v>10.2506</c:v>
                </c:pt>
                <c:pt idx="51254">
                  <c:v>10.2508</c:v>
                </c:pt>
                <c:pt idx="51255">
                  <c:v>10.250999999999999</c:v>
                </c:pt>
                <c:pt idx="51256">
                  <c:v>10.251200000000001</c:v>
                </c:pt>
                <c:pt idx="51257">
                  <c:v>10.2514</c:v>
                </c:pt>
                <c:pt idx="51258">
                  <c:v>10.2516</c:v>
                </c:pt>
                <c:pt idx="51259">
                  <c:v>10.251799999999999</c:v>
                </c:pt>
                <c:pt idx="51260">
                  <c:v>10.252000000000001</c:v>
                </c:pt>
                <c:pt idx="51261">
                  <c:v>10.2522</c:v>
                </c:pt>
                <c:pt idx="51262">
                  <c:v>10.2524</c:v>
                </c:pt>
                <c:pt idx="51263">
                  <c:v>10.252599999999999</c:v>
                </c:pt>
                <c:pt idx="51264">
                  <c:v>10.252800000000001</c:v>
                </c:pt>
                <c:pt idx="51265">
                  <c:v>10.253</c:v>
                </c:pt>
                <c:pt idx="51266">
                  <c:v>10.2532</c:v>
                </c:pt>
                <c:pt idx="51267">
                  <c:v>10.253399999999999</c:v>
                </c:pt>
                <c:pt idx="51268">
                  <c:v>10.2536</c:v>
                </c:pt>
                <c:pt idx="51269">
                  <c:v>10.2538</c:v>
                </c:pt>
                <c:pt idx="51270">
                  <c:v>10.254</c:v>
                </c:pt>
                <c:pt idx="51271">
                  <c:v>10.254200000000001</c:v>
                </c:pt>
                <c:pt idx="51272">
                  <c:v>10.2544</c:v>
                </c:pt>
                <c:pt idx="51273">
                  <c:v>10.2546</c:v>
                </c:pt>
                <c:pt idx="51274">
                  <c:v>10.254799999999999</c:v>
                </c:pt>
                <c:pt idx="51275">
                  <c:v>10.255000000000001</c:v>
                </c:pt>
                <c:pt idx="51276">
                  <c:v>10.2552</c:v>
                </c:pt>
                <c:pt idx="51277">
                  <c:v>10.2554</c:v>
                </c:pt>
                <c:pt idx="51278">
                  <c:v>10.255599999999999</c:v>
                </c:pt>
                <c:pt idx="51279">
                  <c:v>10.255800000000001</c:v>
                </c:pt>
                <c:pt idx="51280">
                  <c:v>10.256</c:v>
                </c:pt>
                <c:pt idx="51281">
                  <c:v>10.2562</c:v>
                </c:pt>
                <c:pt idx="51282">
                  <c:v>10.256399999999999</c:v>
                </c:pt>
                <c:pt idx="51283">
                  <c:v>10.256600000000001</c:v>
                </c:pt>
                <c:pt idx="51284">
                  <c:v>10.2568</c:v>
                </c:pt>
                <c:pt idx="51285">
                  <c:v>10.257</c:v>
                </c:pt>
                <c:pt idx="51286">
                  <c:v>10.257199999999999</c:v>
                </c:pt>
                <c:pt idx="51287">
                  <c:v>10.257400000000001</c:v>
                </c:pt>
                <c:pt idx="51288">
                  <c:v>10.2576</c:v>
                </c:pt>
                <c:pt idx="51289">
                  <c:v>10.2578</c:v>
                </c:pt>
                <c:pt idx="51290">
                  <c:v>10.257999999999999</c:v>
                </c:pt>
                <c:pt idx="51291">
                  <c:v>10.2582</c:v>
                </c:pt>
                <c:pt idx="51292">
                  <c:v>10.2584</c:v>
                </c:pt>
                <c:pt idx="51293">
                  <c:v>10.258599999999999</c:v>
                </c:pt>
                <c:pt idx="51294">
                  <c:v>10.258800000000001</c:v>
                </c:pt>
                <c:pt idx="51295">
                  <c:v>10.259</c:v>
                </c:pt>
                <c:pt idx="51296">
                  <c:v>10.2592</c:v>
                </c:pt>
                <c:pt idx="51297">
                  <c:v>10.259399999999999</c:v>
                </c:pt>
                <c:pt idx="51298">
                  <c:v>10.259600000000001</c:v>
                </c:pt>
                <c:pt idx="51299">
                  <c:v>10.2598</c:v>
                </c:pt>
                <c:pt idx="51300">
                  <c:v>10.26</c:v>
                </c:pt>
                <c:pt idx="51301">
                  <c:v>10.260199999999999</c:v>
                </c:pt>
                <c:pt idx="51302">
                  <c:v>10.260400000000001</c:v>
                </c:pt>
                <c:pt idx="51303">
                  <c:v>10.2606</c:v>
                </c:pt>
                <c:pt idx="51304">
                  <c:v>10.2608</c:v>
                </c:pt>
                <c:pt idx="51305">
                  <c:v>10.260999999999999</c:v>
                </c:pt>
                <c:pt idx="51306">
                  <c:v>10.261200000000001</c:v>
                </c:pt>
                <c:pt idx="51307">
                  <c:v>10.2614</c:v>
                </c:pt>
                <c:pt idx="51308">
                  <c:v>10.2616</c:v>
                </c:pt>
                <c:pt idx="51309">
                  <c:v>10.261799999999999</c:v>
                </c:pt>
                <c:pt idx="51310">
                  <c:v>10.262</c:v>
                </c:pt>
                <c:pt idx="51311">
                  <c:v>10.2622</c:v>
                </c:pt>
                <c:pt idx="51312">
                  <c:v>10.2624</c:v>
                </c:pt>
                <c:pt idx="51313">
                  <c:v>10.262600000000001</c:v>
                </c:pt>
                <c:pt idx="51314">
                  <c:v>10.2628</c:v>
                </c:pt>
                <c:pt idx="51315">
                  <c:v>10.263</c:v>
                </c:pt>
                <c:pt idx="51316">
                  <c:v>10.263199999999999</c:v>
                </c:pt>
                <c:pt idx="51317">
                  <c:v>10.263400000000001</c:v>
                </c:pt>
                <c:pt idx="51318">
                  <c:v>10.2636</c:v>
                </c:pt>
                <c:pt idx="51319">
                  <c:v>10.2638</c:v>
                </c:pt>
                <c:pt idx="51320">
                  <c:v>10.263999999999999</c:v>
                </c:pt>
                <c:pt idx="51321">
                  <c:v>10.264200000000001</c:v>
                </c:pt>
                <c:pt idx="51322">
                  <c:v>10.2644</c:v>
                </c:pt>
                <c:pt idx="51323">
                  <c:v>10.2646</c:v>
                </c:pt>
                <c:pt idx="51324">
                  <c:v>10.264799999999999</c:v>
                </c:pt>
                <c:pt idx="51325">
                  <c:v>10.265000000000001</c:v>
                </c:pt>
                <c:pt idx="51326">
                  <c:v>10.2652</c:v>
                </c:pt>
                <c:pt idx="51327">
                  <c:v>10.2654</c:v>
                </c:pt>
                <c:pt idx="51328">
                  <c:v>10.265599999999999</c:v>
                </c:pt>
                <c:pt idx="51329">
                  <c:v>10.2658</c:v>
                </c:pt>
                <c:pt idx="51330">
                  <c:v>10.266</c:v>
                </c:pt>
                <c:pt idx="51331">
                  <c:v>10.2662</c:v>
                </c:pt>
                <c:pt idx="51332">
                  <c:v>10.266400000000001</c:v>
                </c:pt>
                <c:pt idx="51333">
                  <c:v>10.2666</c:v>
                </c:pt>
                <c:pt idx="51334">
                  <c:v>10.2668</c:v>
                </c:pt>
                <c:pt idx="51335">
                  <c:v>10.266999999999999</c:v>
                </c:pt>
                <c:pt idx="51336">
                  <c:v>10.267200000000001</c:v>
                </c:pt>
                <c:pt idx="51337">
                  <c:v>10.2674</c:v>
                </c:pt>
                <c:pt idx="51338">
                  <c:v>10.2676</c:v>
                </c:pt>
                <c:pt idx="51339">
                  <c:v>10.267799999999999</c:v>
                </c:pt>
                <c:pt idx="51340">
                  <c:v>10.268000000000001</c:v>
                </c:pt>
                <c:pt idx="51341">
                  <c:v>10.2682</c:v>
                </c:pt>
                <c:pt idx="51342">
                  <c:v>10.2684</c:v>
                </c:pt>
                <c:pt idx="51343">
                  <c:v>10.268599999999999</c:v>
                </c:pt>
                <c:pt idx="51344">
                  <c:v>10.268800000000001</c:v>
                </c:pt>
                <c:pt idx="51345">
                  <c:v>10.269</c:v>
                </c:pt>
                <c:pt idx="51346">
                  <c:v>10.2692</c:v>
                </c:pt>
                <c:pt idx="51347">
                  <c:v>10.269399999999999</c:v>
                </c:pt>
                <c:pt idx="51348">
                  <c:v>10.269600000000001</c:v>
                </c:pt>
                <c:pt idx="51349">
                  <c:v>10.2698</c:v>
                </c:pt>
                <c:pt idx="51350">
                  <c:v>10.27</c:v>
                </c:pt>
                <c:pt idx="51351">
                  <c:v>10.270200000000001</c:v>
                </c:pt>
                <c:pt idx="51352">
                  <c:v>10.2704</c:v>
                </c:pt>
                <c:pt idx="51353">
                  <c:v>10.2706</c:v>
                </c:pt>
                <c:pt idx="51354">
                  <c:v>10.270799999999999</c:v>
                </c:pt>
                <c:pt idx="51355">
                  <c:v>10.271000000000001</c:v>
                </c:pt>
                <c:pt idx="51356">
                  <c:v>10.2712</c:v>
                </c:pt>
                <c:pt idx="51357">
                  <c:v>10.2714</c:v>
                </c:pt>
                <c:pt idx="51358">
                  <c:v>10.271599999999999</c:v>
                </c:pt>
                <c:pt idx="51359">
                  <c:v>10.271800000000001</c:v>
                </c:pt>
                <c:pt idx="51360">
                  <c:v>10.272</c:v>
                </c:pt>
                <c:pt idx="51361">
                  <c:v>10.2722</c:v>
                </c:pt>
                <c:pt idx="51362">
                  <c:v>10.272399999999999</c:v>
                </c:pt>
                <c:pt idx="51363">
                  <c:v>10.272600000000001</c:v>
                </c:pt>
                <c:pt idx="51364">
                  <c:v>10.2728</c:v>
                </c:pt>
                <c:pt idx="51365">
                  <c:v>10.273</c:v>
                </c:pt>
                <c:pt idx="51366">
                  <c:v>10.273199999999999</c:v>
                </c:pt>
                <c:pt idx="51367">
                  <c:v>10.273400000000001</c:v>
                </c:pt>
                <c:pt idx="51368">
                  <c:v>10.2736</c:v>
                </c:pt>
                <c:pt idx="51369">
                  <c:v>10.2738</c:v>
                </c:pt>
                <c:pt idx="51370">
                  <c:v>10.273999999999999</c:v>
                </c:pt>
                <c:pt idx="51371">
                  <c:v>10.2742</c:v>
                </c:pt>
                <c:pt idx="51372">
                  <c:v>10.2744</c:v>
                </c:pt>
                <c:pt idx="51373">
                  <c:v>10.2746</c:v>
                </c:pt>
                <c:pt idx="51374">
                  <c:v>10.274800000000001</c:v>
                </c:pt>
                <c:pt idx="51375">
                  <c:v>10.275</c:v>
                </c:pt>
                <c:pt idx="51376">
                  <c:v>10.2752</c:v>
                </c:pt>
                <c:pt idx="51377">
                  <c:v>10.275399999999999</c:v>
                </c:pt>
                <c:pt idx="51378">
                  <c:v>10.275600000000001</c:v>
                </c:pt>
                <c:pt idx="51379">
                  <c:v>10.2758</c:v>
                </c:pt>
                <c:pt idx="51380">
                  <c:v>10.276</c:v>
                </c:pt>
                <c:pt idx="51381">
                  <c:v>10.276199999999999</c:v>
                </c:pt>
                <c:pt idx="51382">
                  <c:v>10.276400000000001</c:v>
                </c:pt>
                <c:pt idx="51383">
                  <c:v>10.2766</c:v>
                </c:pt>
                <c:pt idx="51384">
                  <c:v>10.2768</c:v>
                </c:pt>
                <c:pt idx="51385">
                  <c:v>10.276999999999999</c:v>
                </c:pt>
                <c:pt idx="51386">
                  <c:v>10.277200000000001</c:v>
                </c:pt>
                <c:pt idx="51387">
                  <c:v>10.2774</c:v>
                </c:pt>
                <c:pt idx="51388">
                  <c:v>10.2776</c:v>
                </c:pt>
                <c:pt idx="51389">
                  <c:v>10.277799999999999</c:v>
                </c:pt>
                <c:pt idx="51390">
                  <c:v>10.278</c:v>
                </c:pt>
                <c:pt idx="51391">
                  <c:v>10.2782</c:v>
                </c:pt>
                <c:pt idx="51392">
                  <c:v>10.2784</c:v>
                </c:pt>
                <c:pt idx="51393">
                  <c:v>10.278600000000001</c:v>
                </c:pt>
                <c:pt idx="51394">
                  <c:v>10.2788</c:v>
                </c:pt>
                <c:pt idx="51395">
                  <c:v>10.279</c:v>
                </c:pt>
                <c:pt idx="51396">
                  <c:v>10.279199999999999</c:v>
                </c:pt>
                <c:pt idx="51397">
                  <c:v>10.279400000000001</c:v>
                </c:pt>
                <c:pt idx="51398">
                  <c:v>10.2796</c:v>
                </c:pt>
                <c:pt idx="51399">
                  <c:v>10.2798</c:v>
                </c:pt>
                <c:pt idx="51400">
                  <c:v>10.28</c:v>
                </c:pt>
                <c:pt idx="51401">
                  <c:v>10.280200000000001</c:v>
                </c:pt>
                <c:pt idx="51402">
                  <c:v>10.2804</c:v>
                </c:pt>
                <c:pt idx="51403">
                  <c:v>10.2806</c:v>
                </c:pt>
                <c:pt idx="51404">
                  <c:v>10.280799999999999</c:v>
                </c:pt>
                <c:pt idx="51405">
                  <c:v>10.281000000000001</c:v>
                </c:pt>
                <c:pt idx="51406">
                  <c:v>10.2812</c:v>
                </c:pt>
                <c:pt idx="51407">
                  <c:v>10.2814</c:v>
                </c:pt>
                <c:pt idx="51408">
                  <c:v>10.281599999999999</c:v>
                </c:pt>
                <c:pt idx="51409">
                  <c:v>10.2818</c:v>
                </c:pt>
                <c:pt idx="51410">
                  <c:v>10.282</c:v>
                </c:pt>
                <c:pt idx="51411">
                  <c:v>10.2822</c:v>
                </c:pt>
                <c:pt idx="51412">
                  <c:v>10.282400000000001</c:v>
                </c:pt>
                <c:pt idx="51413">
                  <c:v>10.2826</c:v>
                </c:pt>
                <c:pt idx="51414">
                  <c:v>10.2828</c:v>
                </c:pt>
                <c:pt idx="51415">
                  <c:v>10.282999999999999</c:v>
                </c:pt>
                <c:pt idx="51416">
                  <c:v>10.283200000000001</c:v>
                </c:pt>
                <c:pt idx="51417">
                  <c:v>10.2834</c:v>
                </c:pt>
                <c:pt idx="51418">
                  <c:v>10.2836</c:v>
                </c:pt>
                <c:pt idx="51419">
                  <c:v>10.283799999999999</c:v>
                </c:pt>
                <c:pt idx="51420">
                  <c:v>10.284000000000001</c:v>
                </c:pt>
                <c:pt idx="51421">
                  <c:v>10.2842</c:v>
                </c:pt>
                <c:pt idx="51422">
                  <c:v>10.2844</c:v>
                </c:pt>
                <c:pt idx="51423">
                  <c:v>10.284599999999999</c:v>
                </c:pt>
                <c:pt idx="51424">
                  <c:v>10.284800000000001</c:v>
                </c:pt>
                <c:pt idx="51425">
                  <c:v>10.285</c:v>
                </c:pt>
                <c:pt idx="51426">
                  <c:v>10.2852</c:v>
                </c:pt>
                <c:pt idx="51427">
                  <c:v>10.285399999999999</c:v>
                </c:pt>
                <c:pt idx="51428">
                  <c:v>10.285600000000001</c:v>
                </c:pt>
                <c:pt idx="51429">
                  <c:v>10.2858</c:v>
                </c:pt>
                <c:pt idx="51430">
                  <c:v>10.286</c:v>
                </c:pt>
                <c:pt idx="51431">
                  <c:v>10.286199999999999</c:v>
                </c:pt>
                <c:pt idx="51432">
                  <c:v>10.2864</c:v>
                </c:pt>
                <c:pt idx="51433">
                  <c:v>10.2866</c:v>
                </c:pt>
                <c:pt idx="51434">
                  <c:v>10.286799999999999</c:v>
                </c:pt>
                <c:pt idx="51435">
                  <c:v>10.287000000000001</c:v>
                </c:pt>
                <c:pt idx="51436">
                  <c:v>10.2872</c:v>
                </c:pt>
                <c:pt idx="51437">
                  <c:v>10.2874</c:v>
                </c:pt>
                <c:pt idx="51438">
                  <c:v>10.287599999999999</c:v>
                </c:pt>
                <c:pt idx="51439">
                  <c:v>10.287800000000001</c:v>
                </c:pt>
                <c:pt idx="51440">
                  <c:v>10.288</c:v>
                </c:pt>
                <c:pt idx="51441">
                  <c:v>10.2882</c:v>
                </c:pt>
                <c:pt idx="51442">
                  <c:v>10.288399999999999</c:v>
                </c:pt>
                <c:pt idx="51443">
                  <c:v>10.288600000000001</c:v>
                </c:pt>
                <c:pt idx="51444">
                  <c:v>10.2888</c:v>
                </c:pt>
                <c:pt idx="51445">
                  <c:v>10.289</c:v>
                </c:pt>
                <c:pt idx="51446">
                  <c:v>10.289199999999999</c:v>
                </c:pt>
                <c:pt idx="51447">
                  <c:v>10.289400000000001</c:v>
                </c:pt>
                <c:pt idx="51448">
                  <c:v>10.2896</c:v>
                </c:pt>
                <c:pt idx="51449">
                  <c:v>10.2898</c:v>
                </c:pt>
                <c:pt idx="51450">
                  <c:v>10.29</c:v>
                </c:pt>
                <c:pt idx="51451">
                  <c:v>10.2902</c:v>
                </c:pt>
                <c:pt idx="51452">
                  <c:v>10.2904</c:v>
                </c:pt>
                <c:pt idx="51453">
                  <c:v>10.2906</c:v>
                </c:pt>
                <c:pt idx="51454">
                  <c:v>10.290800000000001</c:v>
                </c:pt>
                <c:pt idx="51455">
                  <c:v>10.291</c:v>
                </c:pt>
                <c:pt idx="51456">
                  <c:v>10.2912</c:v>
                </c:pt>
                <c:pt idx="51457">
                  <c:v>10.291399999999999</c:v>
                </c:pt>
                <c:pt idx="51458">
                  <c:v>10.291600000000001</c:v>
                </c:pt>
                <c:pt idx="51459">
                  <c:v>10.2918</c:v>
                </c:pt>
                <c:pt idx="51460">
                  <c:v>10.292</c:v>
                </c:pt>
                <c:pt idx="51461">
                  <c:v>10.292199999999999</c:v>
                </c:pt>
                <c:pt idx="51462">
                  <c:v>10.292400000000001</c:v>
                </c:pt>
                <c:pt idx="51463">
                  <c:v>10.2926</c:v>
                </c:pt>
                <c:pt idx="51464">
                  <c:v>10.2928</c:v>
                </c:pt>
                <c:pt idx="51465">
                  <c:v>10.292999999999999</c:v>
                </c:pt>
                <c:pt idx="51466">
                  <c:v>10.293200000000001</c:v>
                </c:pt>
                <c:pt idx="51467">
                  <c:v>10.2934</c:v>
                </c:pt>
                <c:pt idx="51468">
                  <c:v>10.2936</c:v>
                </c:pt>
                <c:pt idx="51469">
                  <c:v>10.293799999999999</c:v>
                </c:pt>
                <c:pt idx="51470">
                  <c:v>10.294</c:v>
                </c:pt>
                <c:pt idx="51471">
                  <c:v>10.2942</c:v>
                </c:pt>
                <c:pt idx="51472">
                  <c:v>10.2944</c:v>
                </c:pt>
                <c:pt idx="51473">
                  <c:v>10.294600000000001</c:v>
                </c:pt>
                <c:pt idx="51474">
                  <c:v>10.2948</c:v>
                </c:pt>
                <c:pt idx="51475">
                  <c:v>10.295</c:v>
                </c:pt>
                <c:pt idx="51476">
                  <c:v>10.295199999999999</c:v>
                </c:pt>
                <c:pt idx="51477">
                  <c:v>10.295400000000001</c:v>
                </c:pt>
                <c:pt idx="51478">
                  <c:v>10.2956</c:v>
                </c:pt>
                <c:pt idx="51479">
                  <c:v>10.2958</c:v>
                </c:pt>
                <c:pt idx="51480">
                  <c:v>10.295999999999999</c:v>
                </c:pt>
                <c:pt idx="51481">
                  <c:v>10.296200000000001</c:v>
                </c:pt>
                <c:pt idx="51482">
                  <c:v>10.2964</c:v>
                </c:pt>
                <c:pt idx="51483">
                  <c:v>10.2966</c:v>
                </c:pt>
                <c:pt idx="51484">
                  <c:v>10.296799999999999</c:v>
                </c:pt>
                <c:pt idx="51485">
                  <c:v>10.297000000000001</c:v>
                </c:pt>
                <c:pt idx="51486">
                  <c:v>10.2972</c:v>
                </c:pt>
                <c:pt idx="51487">
                  <c:v>10.2974</c:v>
                </c:pt>
                <c:pt idx="51488">
                  <c:v>10.297599999999999</c:v>
                </c:pt>
                <c:pt idx="51489">
                  <c:v>10.297800000000001</c:v>
                </c:pt>
                <c:pt idx="51490">
                  <c:v>10.298</c:v>
                </c:pt>
                <c:pt idx="51491">
                  <c:v>10.2982</c:v>
                </c:pt>
                <c:pt idx="51492">
                  <c:v>10.298400000000001</c:v>
                </c:pt>
                <c:pt idx="51493">
                  <c:v>10.2986</c:v>
                </c:pt>
                <c:pt idx="51494">
                  <c:v>10.2988</c:v>
                </c:pt>
                <c:pt idx="51495">
                  <c:v>10.298999999999999</c:v>
                </c:pt>
                <c:pt idx="51496">
                  <c:v>10.299200000000001</c:v>
                </c:pt>
                <c:pt idx="51497">
                  <c:v>10.2994</c:v>
                </c:pt>
                <c:pt idx="51498">
                  <c:v>10.2996</c:v>
                </c:pt>
                <c:pt idx="51499">
                  <c:v>10.299799999999999</c:v>
                </c:pt>
                <c:pt idx="51500">
                  <c:v>10.3</c:v>
                </c:pt>
                <c:pt idx="51501">
                  <c:v>10.3002</c:v>
                </c:pt>
                <c:pt idx="51502">
                  <c:v>10.3004</c:v>
                </c:pt>
                <c:pt idx="51503">
                  <c:v>10.300599999999999</c:v>
                </c:pt>
                <c:pt idx="51504">
                  <c:v>10.300800000000001</c:v>
                </c:pt>
                <c:pt idx="51505">
                  <c:v>10.301</c:v>
                </c:pt>
                <c:pt idx="51506">
                  <c:v>10.3012</c:v>
                </c:pt>
                <c:pt idx="51507">
                  <c:v>10.301399999999999</c:v>
                </c:pt>
                <c:pt idx="51508">
                  <c:v>10.301600000000001</c:v>
                </c:pt>
                <c:pt idx="51509">
                  <c:v>10.3018</c:v>
                </c:pt>
                <c:pt idx="51510">
                  <c:v>10.302</c:v>
                </c:pt>
                <c:pt idx="51511">
                  <c:v>10.302199999999999</c:v>
                </c:pt>
                <c:pt idx="51512">
                  <c:v>10.3024</c:v>
                </c:pt>
                <c:pt idx="51513">
                  <c:v>10.3026</c:v>
                </c:pt>
                <c:pt idx="51514">
                  <c:v>10.3028</c:v>
                </c:pt>
                <c:pt idx="51515">
                  <c:v>10.303000000000001</c:v>
                </c:pt>
                <c:pt idx="51516">
                  <c:v>10.3032</c:v>
                </c:pt>
                <c:pt idx="51517">
                  <c:v>10.3034</c:v>
                </c:pt>
                <c:pt idx="51518">
                  <c:v>10.303599999999999</c:v>
                </c:pt>
                <c:pt idx="51519">
                  <c:v>10.303800000000001</c:v>
                </c:pt>
                <c:pt idx="51520">
                  <c:v>10.304</c:v>
                </c:pt>
                <c:pt idx="51521">
                  <c:v>10.3042</c:v>
                </c:pt>
                <c:pt idx="51522">
                  <c:v>10.304399999999999</c:v>
                </c:pt>
                <c:pt idx="51523">
                  <c:v>10.304600000000001</c:v>
                </c:pt>
                <c:pt idx="51524">
                  <c:v>10.3048</c:v>
                </c:pt>
                <c:pt idx="51525">
                  <c:v>10.305</c:v>
                </c:pt>
                <c:pt idx="51526">
                  <c:v>10.305199999999999</c:v>
                </c:pt>
                <c:pt idx="51527">
                  <c:v>10.305400000000001</c:v>
                </c:pt>
                <c:pt idx="51528">
                  <c:v>10.3056</c:v>
                </c:pt>
                <c:pt idx="51529">
                  <c:v>10.3058</c:v>
                </c:pt>
                <c:pt idx="51530">
                  <c:v>10.305999999999999</c:v>
                </c:pt>
                <c:pt idx="51531">
                  <c:v>10.3062</c:v>
                </c:pt>
                <c:pt idx="51532">
                  <c:v>10.3064</c:v>
                </c:pt>
                <c:pt idx="51533">
                  <c:v>10.3066</c:v>
                </c:pt>
                <c:pt idx="51534">
                  <c:v>10.306800000000001</c:v>
                </c:pt>
                <c:pt idx="51535">
                  <c:v>10.307</c:v>
                </c:pt>
                <c:pt idx="51536">
                  <c:v>10.3072</c:v>
                </c:pt>
                <c:pt idx="51537">
                  <c:v>10.307399999999999</c:v>
                </c:pt>
                <c:pt idx="51538">
                  <c:v>10.307600000000001</c:v>
                </c:pt>
                <c:pt idx="51539">
                  <c:v>10.3078</c:v>
                </c:pt>
                <c:pt idx="51540">
                  <c:v>10.308</c:v>
                </c:pt>
                <c:pt idx="51541">
                  <c:v>10.308199999999999</c:v>
                </c:pt>
                <c:pt idx="51542">
                  <c:v>10.308400000000001</c:v>
                </c:pt>
                <c:pt idx="51543">
                  <c:v>10.3086</c:v>
                </c:pt>
                <c:pt idx="51544">
                  <c:v>10.3088</c:v>
                </c:pt>
                <c:pt idx="51545">
                  <c:v>10.308999999999999</c:v>
                </c:pt>
                <c:pt idx="51546">
                  <c:v>10.309200000000001</c:v>
                </c:pt>
                <c:pt idx="51547">
                  <c:v>10.3094</c:v>
                </c:pt>
                <c:pt idx="51548">
                  <c:v>10.3096</c:v>
                </c:pt>
                <c:pt idx="51549">
                  <c:v>10.309799999999999</c:v>
                </c:pt>
                <c:pt idx="51550">
                  <c:v>10.31</c:v>
                </c:pt>
                <c:pt idx="51551">
                  <c:v>10.3102</c:v>
                </c:pt>
                <c:pt idx="51552">
                  <c:v>10.3104</c:v>
                </c:pt>
                <c:pt idx="51553">
                  <c:v>10.310600000000001</c:v>
                </c:pt>
                <c:pt idx="51554">
                  <c:v>10.3108</c:v>
                </c:pt>
                <c:pt idx="51555">
                  <c:v>10.311</c:v>
                </c:pt>
                <c:pt idx="51556">
                  <c:v>10.311199999999999</c:v>
                </c:pt>
                <c:pt idx="51557">
                  <c:v>10.311400000000001</c:v>
                </c:pt>
                <c:pt idx="51558">
                  <c:v>10.3116</c:v>
                </c:pt>
                <c:pt idx="51559">
                  <c:v>10.3118</c:v>
                </c:pt>
                <c:pt idx="51560">
                  <c:v>10.311999999999999</c:v>
                </c:pt>
                <c:pt idx="51561">
                  <c:v>10.312200000000001</c:v>
                </c:pt>
                <c:pt idx="51562">
                  <c:v>10.3124</c:v>
                </c:pt>
                <c:pt idx="51563">
                  <c:v>10.3126</c:v>
                </c:pt>
                <c:pt idx="51564">
                  <c:v>10.312799999999999</c:v>
                </c:pt>
                <c:pt idx="51565">
                  <c:v>10.313000000000001</c:v>
                </c:pt>
                <c:pt idx="51566">
                  <c:v>10.3132</c:v>
                </c:pt>
                <c:pt idx="51567">
                  <c:v>10.3134</c:v>
                </c:pt>
                <c:pt idx="51568">
                  <c:v>10.313599999999999</c:v>
                </c:pt>
                <c:pt idx="51569">
                  <c:v>10.313800000000001</c:v>
                </c:pt>
                <c:pt idx="51570">
                  <c:v>10.314</c:v>
                </c:pt>
                <c:pt idx="51571">
                  <c:v>10.3142</c:v>
                </c:pt>
                <c:pt idx="51572">
                  <c:v>10.314399999999999</c:v>
                </c:pt>
                <c:pt idx="51573">
                  <c:v>10.3146</c:v>
                </c:pt>
                <c:pt idx="51574">
                  <c:v>10.3148</c:v>
                </c:pt>
                <c:pt idx="51575">
                  <c:v>10.315</c:v>
                </c:pt>
                <c:pt idx="51576">
                  <c:v>10.315200000000001</c:v>
                </c:pt>
                <c:pt idx="51577">
                  <c:v>10.3154</c:v>
                </c:pt>
                <c:pt idx="51578">
                  <c:v>10.3156</c:v>
                </c:pt>
                <c:pt idx="51579">
                  <c:v>10.315799999999999</c:v>
                </c:pt>
                <c:pt idx="51580">
                  <c:v>10.316000000000001</c:v>
                </c:pt>
                <c:pt idx="51581">
                  <c:v>10.3162</c:v>
                </c:pt>
                <c:pt idx="51582">
                  <c:v>10.3164</c:v>
                </c:pt>
                <c:pt idx="51583">
                  <c:v>10.316599999999999</c:v>
                </c:pt>
                <c:pt idx="51584">
                  <c:v>10.316800000000001</c:v>
                </c:pt>
                <c:pt idx="51585">
                  <c:v>10.317</c:v>
                </c:pt>
                <c:pt idx="51586">
                  <c:v>10.3172</c:v>
                </c:pt>
                <c:pt idx="51587">
                  <c:v>10.317399999999999</c:v>
                </c:pt>
                <c:pt idx="51588">
                  <c:v>10.317600000000001</c:v>
                </c:pt>
                <c:pt idx="51589">
                  <c:v>10.3178</c:v>
                </c:pt>
                <c:pt idx="51590">
                  <c:v>10.318</c:v>
                </c:pt>
                <c:pt idx="51591">
                  <c:v>10.318199999999999</c:v>
                </c:pt>
                <c:pt idx="51592">
                  <c:v>10.3184</c:v>
                </c:pt>
                <c:pt idx="51593">
                  <c:v>10.3186</c:v>
                </c:pt>
                <c:pt idx="51594">
                  <c:v>10.3188</c:v>
                </c:pt>
                <c:pt idx="51595">
                  <c:v>10.319000000000001</c:v>
                </c:pt>
                <c:pt idx="51596">
                  <c:v>10.3192</c:v>
                </c:pt>
                <c:pt idx="51597">
                  <c:v>10.3194</c:v>
                </c:pt>
                <c:pt idx="51598">
                  <c:v>10.319599999999999</c:v>
                </c:pt>
                <c:pt idx="51599">
                  <c:v>10.319800000000001</c:v>
                </c:pt>
                <c:pt idx="51600">
                  <c:v>10.32</c:v>
                </c:pt>
                <c:pt idx="51601">
                  <c:v>10.3202</c:v>
                </c:pt>
                <c:pt idx="51602">
                  <c:v>10.320399999999999</c:v>
                </c:pt>
                <c:pt idx="51603">
                  <c:v>10.320600000000001</c:v>
                </c:pt>
                <c:pt idx="51604">
                  <c:v>10.3208</c:v>
                </c:pt>
                <c:pt idx="51605">
                  <c:v>10.321</c:v>
                </c:pt>
                <c:pt idx="51606">
                  <c:v>10.321199999999999</c:v>
                </c:pt>
                <c:pt idx="51607">
                  <c:v>10.321400000000001</c:v>
                </c:pt>
                <c:pt idx="51608">
                  <c:v>10.3216</c:v>
                </c:pt>
                <c:pt idx="51609">
                  <c:v>10.3218</c:v>
                </c:pt>
                <c:pt idx="51610">
                  <c:v>10.321999999999999</c:v>
                </c:pt>
                <c:pt idx="51611">
                  <c:v>10.3222</c:v>
                </c:pt>
                <c:pt idx="51612">
                  <c:v>10.3224</c:v>
                </c:pt>
                <c:pt idx="51613">
                  <c:v>10.3226</c:v>
                </c:pt>
                <c:pt idx="51614">
                  <c:v>10.322800000000001</c:v>
                </c:pt>
                <c:pt idx="51615">
                  <c:v>10.323</c:v>
                </c:pt>
                <c:pt idx="51616">
                  <c:v>10.3232</c:v>
                </c:pt>
                <c:pt idx="51617">
                  <c:v>10.323399999999999</c:v>
                </c:pt>
                <c:pt idx="51618">
                  <c:v>10.323600000000001</c:v>
                </c:pt>
                <c:pt idx="51619">
                  <c:v>10.3238</c:v>
                </c:pt>
                <c:pt idx="51620">
                  <c:v>10.324</c:v>
                </c:pt>
                <c:pt idx="51621">
                  <c:v>10.324199999999999</c:v>
                </c:pt>
                <c:pt idx="51622">
                  <c:v>10.324400000000001</c:v>
                </c:pt>
                <c:pt idx="51623">
                  <c:v>10.3246</c:v>
                </c:pt>
                <c:pt idx="51624">
                  <c:v>10.3248</c:v>
                </c:pt>
                <c:pt idx="51625">
                  <c:v>10.324999999999999</c:v>
                </c:pt>
                <c:pt idx="51626">
                  <c:v>10.325200000000001</c:v>
                </c:pt>
                <c:pt idx="51627">
                  <c:v>10.3254</c:v>
                </c:pt>
                <c:pt idx="51628">
                  <c:v>10.3256</c:v>
                </c:pt>
                <c:pt idx="51629">
                  <c:v>10.325799999999999</c:v>
                </c:pt>
                <c:pt idx="51630">
                  <c:v>10.326000000000001</c:v>
                </c:pt>
                <c:pt idx="51631">
                  <c:v>10.3262</c:v>
                </c:pt>
                <c:pt idx="51632">
                  <c:v>10.3264</c:v>
                </c:pt>
                <c:pt idx="51633">
                  <c:v>10.326599999999999</c:v>
                </c:pt>
                <c:pt idx="51634">
                  <c:v>10.3268</c:v>
                </c:pt>
                <c:pt idx="51635">
                  <c:v>10.327</c:v>
                </c:pt>
                <c:pt idx="51636">
                  <c:v>10.327199999999999</c:v>
                </c:pt>
                <c:pt idx="51637">
                  <c:v>10.327400000000001</c:v>
                </c:pt>
                <c:pt idx="51638">
                  <c:v>10.3276</c:v>
                </c:pt>
                <c:pt idx="51639">
                  <c:v>10.3278</c:v>
                </c:pt>
                <c:pt idx="51640">
                  <c:v>10.327999999999999</c:v>
                </c:pt>
                <c:pt idx="51641">
                  <c:v>10.328200000000001</c:v>
                </c:pt>
                <c:pt idx="51642">
                  <c:v>10.3284</c:v>
                </c:pt>
                <c:pt idx="51643">
                  <c:v>10.3286</c:v>
                </c:pt>
                <c:pt idx="51644">
                  <c:v>10.328799999999999</c:v>
                </c:pt>
                <c:pt idx="51645">
                  <c:v>10.329000000000001</c:v>
                </c:pt>
                <c:pt idx="51646">
                  <c:v>10.3292</c:v>
                </c:pt>
                <c:pt idx="51647">
                  <c:v>10.3294</c:v>
                </c:pt>
                <c:pt idx="51648">
                  <c:v>10.329599999999999</c:v>
                </c:pt>
                <c:pt idx="51649">
                  <c:v>10.329800000000001</c:v>
                </c:pt>
                <c:pt idx="51650">
                  <c:v>10.33</c:v>
                </c:pt>
                <c:pt idx="51651">
                  <c:v>10.3302</c:v>
                </c:pt>
                <c:pt idx="51652">
                  <c:v>10.330399999999999</c:v>
                </c:pt>
                <c:pt idx="51653">
                  <c:v>10.3306</c:v>
                </c:pt>
                <c:pt idx="51654">
                  <c:v>10.3308</c:v>
                </c:pt>
                <c:pt idx="51655">
                  <c:v>10.331</c:v>
                </c:pt>
                <c:pt idx="51656">
                  <c:v>10.331200000000001</c:v>
                </c:pt>
                <c:pt idx="51657">
                  <c:v>10.3314</c:v>
                </c:pt>
                <c:pt idx="51658">
                  <c:v>10.3316</c:v>
                </c:pt>
                <c:pt idx="51659">
                  <c:v>10.331799999999999</c:v>
                </c:pt>
                <c:pt idx="51660">
                  <c:v>10.332000000000001</c:v>
                </c:pt>
                <c:pt idx="51661">
                  <c:v>10.3322</c:v>
                </c:pt>
                <c:pt idx="51662">
                  <c:v>10.3324</c:v>
                </c:pt>
                <c:pt idx="51663">
                  <c:v>10.332599999999999</c:v>
                </c:pt>
                <c:pt idx="51664">
                  <c:v>10.332800000000001</c:v>
                </c:pt>
                <c:pt idx="51665">
                  <c:v>10.333</c:v>
                </c:pt>
                <c:pt idx="51666">
                  <c:v>10.3332</c:v>
                </c:pt>
                <c:pt idx="51667">
                  <c:v>10.333399999999999</c:v>
                </c:pt>
                <c:pt idx="51668">
                  <c:v>10.333600000000001</c:v>
                </c:pt>
                <c:pt idx="51669">
                  <c:v>10.3338</c:v>
                </c:pt>
                <c:pt idx="51670">
                  <c:v>10.334</c:v>
                </c:pt>
                <c:pt idx="51671">
                  <c:v>10.334199999999999</c:v>
                </c:pt>
                <c:pt idx="51672">
                  <c:v>10.3344</c:v>
                </c:pt>
                <c:pt idx="51673">
                  <c:v>10.3346</c:v>
                </c:pt>
                <c:pt idx="51674">
                  <c:v>10.3348</c:v>
                </c:pt>
                <c:pt idx="51675">
                  <c:v>10.335000000000001</c:v>
                </c:pt>
                <c:pt idx="51676">
                  <c:v>10.3352</c:v>
                </c:pt>
                <c:pt idx="51677">
                  <c:v>10.3354</c:v>
                </c:pt>
                <c:pt idx="51678">
                  <c:v>10.335599999999999</c:v>
                </c:pt>
                <c:pt idx="51679">
                  <c:v>10.335800000000001</c:v>
                </c:pt>
                <c:pt idx="51680">
                  <c:v>10.336</c:v>
                </c:pt>
                <c:pt idx="51681">
                  <c:v>10.3362</c:v>
                </c:pt>
                <c:pt idx="51682">
                  <c:v>10.336399999999999</c:v>
                </c:pt>
                <c:pt idx="51683">
                  <c:v>10.336600000000001</c:v>
                </c:pt>
                <c:pt idx="51684">
                  <c:v>10.3368</c:v>
                </c:pt>
                <c:pt idx="51685">
                  <c:v>10.337</c:v>
                </c:pt>
                <c:pt idx="51686">
                  <c:v>10.337199999999999</c:v>
                </c:pt>
                <c:pt idx="51687">
                  <c:v>10.337400000000001</c:v>
                </c:pt>
                <c:pt idx="51688">
                  <c:v>10.3376</c:v>
                </c:pt>
                <c:pt idx="51689">
                  <c:v>10.3378</c:v>
                </c:pt>
                <c:pt idx="51690">
                  <c:v>10.337999999999999</c:v>
                </c:pt>
                <c:pt idx="51691">
                  <c:v>10.338200000000001</c:v>
                </c:pt>
                <c:pt idx="51692">
                  <c:v>10.3384</c:v>
                </c:pt>
                <c:pt idx="51693">
                  <c:v>10.3386</c:v>
                </c:pt>
                <c:pt idx="51694">
                  <c:v>10.338800000000001</c:v>
                </c:pt>
                <c:pt idx="51695">
                  <c:v>10.339</c:v>
                </c:pt>
                <c:pt idx="51696">
                  <c:v>10.3392</c:v>
                </c:pt>
                <c:pt idx="51697">
                  <c:v>10.339399999999999</c:v>
                </c:pt>
                <c:pt idx="51698">
                  <c:v>10.339600000000001</c:v>
                </c:pt>
                <c:pt idx="51699">
                  <c:v>10.3398</c:v>
                </c:pt>
                <c:pt idx="51700">
                  <c:v>10.34</c:v>
                </c:pt>
                <c:pt idx="51701">
                  <c:v>10.340199999999999</c:v>
                </c:pt>
                <c:pt idx="51702">
                  <c:v>10.340400000000001</c:v>
                </c:pt>
                <c:pt idx="51703">
                  <c:v>10.3406</c:v>
                </c:pt>
                <c:pt idx="51704">
                  <c:v>10.3408</c:v>
                </c:pt>
                <c:pt idx="51705">
                  <c:v>10.340999999999999</c:v>
                </c:pt>
                <c:pt idx="51706">
                  <c:v>10.341200000000001</c:v>
                </c:pt>
                <c:pt idx="51707">
                  <c:v>10.3414</c:v>
                </c:pt>
                <c:pt idx="51708">
                  <c:v>10.3416</c:v>
                </c:pt>
                <c:pt idx="51709">
                  <c:v>10.341799999999999</c:v>
                </c:pt>
                <c:pt idx="51710">
                  <c:v>10.342000000000001</c:v>
                </c:pt>
                <c:pt idx="51711">
                  <c:v>10.3422</c:v>
                </c:pt>
                <c:pt idx="51712">
                  <c:v>10.3424</c:v>
                </c:pt>
                <c:pt idx="51713">
                  <c:v>10.342599999999999</c:v>
                </c:pt>
                <c:pt idx="51714">
                  <c:v>10.3428</c:v>
                </c:pt>
                <c:pt idx="51715">
                  <c:v>10.343</c:v>
                </c:pt>
                <c:pt idx="51716">
                  <c:v>10.3432</c:v>
                </c:pt>
                <c:pt idx="51717">
                  <c:v>10.343400000000001</c:v>
                </c:pt>
                <c:pt idx="51718">
                  <c:v>10.3436</c:v>
                </c:pt>
                <c:pt idx="51719">
                  <c:v>10.3438</c:v>
                </c:pt>
                <c:pt idx="51720">
                  <c:v>10.343999999999999</c:v>
                </c:pt>
                <c:pt idx="51721">
                  <c:v>10.344200000000001</c:v>
                </c:pt>
                <c:pt idx="51722">
                  <c:v>10.3444</c:v>
                </c:pt>
                <c:pt idx="51723">
                  <c:v>10.3446</c:v>
                </c:pt>
                <c:pt idx="51724">
                  <c:v>10.344799999999999</c:v>
                </c:pt>
                <c:pt idx="51725">
                  <c:v>10.345000000000001</c:v>
                </c:pt>
                <c:pt idx="51726">
                  <c:v>10.3452</c:v>
                </c:pt>
                <c:pt idx="51727">
                  <c:v>10.3454</c:v>
                </c:pt>
                <c:pt idx="51728">
                  <c:v>10.345599999999999</c:v>
                </c:pt>
                <c:pt idx="51729">
                  <c:v>10.345800000000001</c:v>
                </c:pt>
                <c:pt idx="51730">
                  <c:v>10.346</c:v>
                </c:pt>
                <c:pt idx="51731">
                  <c:v>10.3462</c:v>
                </c:pt>
                <c:pt idx="51732">
                  <c:v>10.346399999999999</c:v>
                </c:pt>
                <c:pt idx="51733">
                  <c:v>10.3466</c:v>
                </c:pt>
                <c:pt idx="51734">
                  <c:v>10.3468</c:v>
                </c:pt>
                <c:pt idx="51735">
                  <c:v>10.347</c:v>
                </c:pt>
                <c:pt idx="51736">
                  <c:v>10.347200000000001</c:v>
                </c:pt>
                <c:pt idx="51737">
                  <c:v>10.3474</c:v>
                </c:pt>
                <c:pt idx="51738">
                  <c:v>10.3476</c:v>
                </c:pt>
                <c:pt idx="51739">
                  <c:v>10.347799999999999</c:v>
                </c:pt>
                <c:pt idx="51740">
                  <c:v>10.348000000000001</c:v>
                </c:pt>
                <c:pt idx="51741">
                  <c:v>10.3482</c:v>
                </c:pt>
                <c:pt idx="51742">
                  <c:v>10.3484</c:v>
                </c:pt>
                <c:pt idx="51743">
                  <c:v>10.348599999999999</c:v>
                </c:pt>
                <c:pt idx="51744">
                  <c:v>10.348800000000001</c:v>
                </c:pt>
                <c:pt idx="51745">
                  <c:v>10.349</c:v>
                </c:pt>
                <c:pt idx="51746">
                  <c:v>10.3492</c:v>
                </c:pt>
                <c:pt idx="51747">
                  <c:v>10.349399999999999</c:v>
                </c:pt>
                <c:pt idx="51748">
                  <c:v>10.349600000000001</c:v>
                </c:pt>
                <c:pt idx="51749">
                  <c:v>10.3498</c:v>
                </c:pt>
                <c:pt idx="51750">
                  <c:v>10.35</c:v>
                </c:pt>
                <c:pt idx="51751">
                  <c:v>10.350199999999999</c:v>
                </c:pt>
                <c:pt idx="51752">
                  <c:v>10.3504</c:v>
                </c:pt>
                <c:pt idx="51753">
                  <c:v>10.3506</c:v>
                </c:pt>
                <c:pt idx="51754">
                  <c:v>10.3508</c:v>
                </c:pt>
                <c:pt idx="51755">
                  <c:v>10.351000000000001</c:v>
                </c:pt>
                <c:pt idx="51756">
                  <c:v>10.3512</c:v>
                </c:pt>
                <c:pt idx="51757">
                  <c:v>10.3514</c:v>
                </c:pt>
                <c:pt idx="51758">
                  <c:v>10.351599999999999</c:v>
                </c:pt>
                <c:pt idx="51759">
                  <c:v>10.351800000000001</c:v>
                </c:pt>
                <c:pt idx="51760">
                  <c:v>10.352</c:v>
                </c:pt>
                <c:pt idx="51761">
                  <c:v>10.3522</c:v>
                </c:pt>
                <c:pt idx="51762">
                  <c:v>10.352399999999999</c:v>
                </c:pt>
                <c:pt idx="51763">
                  <c:v>10.352600000000001</c:v>
                </c:pt>
                <c:pt idx="51764">
                  <c:v>10.3528</c:v>
                </c:pt>
                <c:pt idx="51765">
                  <c:v>10.353</c:v>
                </c:pt>
                <c:pt idx="51766">
                  <c:v>10.353199999999999</c:v>
                </c:pt>
                <c:pt idx="51767">
                  <c:v>10.353400000000001</c:v>
                </c:pt>
                <c:pt idx="51768">
                  <c:v>10.3536</c:v>
                </c:pt>
                <c:pt idx="51769">
                  <c:v>10.3538</c:v>
                </c:pt>
                <c:pt idx="51770">
                  <c:v>10.353999999999999</c:v>
                </c:pt>
                <c:pt idx="51771">
                  <c:v>10.354200000000001</c:v>
                </c:pt>
                <c:pt idx="51772">
                  <c:v>10.3544</c:v>
                </c:pt>
                <c:pt idx="51773">
                  <c:v>10.3546</c:v>
                </c:pt>
                <c:pt idx="51774">
                  <c:v>10.354799999999999</c:v>
                </c:pt>
                <c:pt idx="51775">
                  <c:v>10.355</c:v>
                </c:pt>
                <c:pt idx="51776">
                  <c:v>10.3552</c:v>
                </c:pt>
                <c:pt idx="51777">
                  <c:v>10.355399999999999</c:v>
                </c:pt>
                <c:pt idx="51778">
                  <c:v>10.355600000000001</c:v>
                </c:pt>
                <c:pt idx="51779">
                  <c:v>10.3558</c:v>
                </c:pt>
                <c:pt idx="51780">
                  <c:v>10.356</c:v>
                </c:pt>
                <c:pt idx="51781">
                  <c:v>10.356199999999999</c:v>
                </c:pt>
                <c:pt idx="51782">
                  <c:v>10.356400000000001</c:v>
                </c:pt>
                <c:pt idx="51783">
                  <c:v>10.3566</c:v>
                </c:pt>
                <c:pt idx="51784">
                  <c:v>10.3568</c:v>
                </c:pt>
                <c:pt idx="51785">
                  <c:v>10.356999999999999</c:v>
                </c:pt>
                <c:pt idx="51786">
                  <c:v>10.357200000000001</c:v>
                </c:pt>
                <c:pt idx="51787">
                  <c:v>10.3574</c:v>
                </c:pt>
                <c:pt idx="51788">
                  <c:v>10.3576</c:v>
                </c:pt>
                <c:pt idx="51789">
                  <c:v>10.357799999999999</c:v>
                </c:pt>
                <c:pt idx="51790">
                  <c:v>10.358000000000001</c:v>
                </c:pt>
                <c:pt idx="51791">
                  <c:v>10.3582</c:v>
                </c:pt>
                <c:pt idx="51792">
                  <c:v>10.3584</c:v>
                </c:pt>
                <c:pt idx="51793">
                  <c:v>10.358599999999999</c:v>
                </c:pt>
                <c:pt idx="51794">
                  <c:v>10.3588</c:v>
                </c:pt>
                <c:pt idx="51795">
                  <c:v>10.359</c:v>
                </c:pt>
                <c:pt idx="51796">
                  <c:v>10.3592</c:v>
                </c:pt>
                <c:pt idx="51797">
                  <c:v>10.359400000000001</c:v>
                </c:pt>
                <c:pt idx="51798">
                  <c:v>10.3596</c:v>
                </c:pt>
                <c:pt idx="51799">
                  <c:v>10.3598</c:v>
                </c:pt>
                <c:pt idx="51800">
                  <c:v>10.36</c:v>
                </c:pt>
                <c:pt idx="51801">
                  <c:v>10.360200000000001</c:v>
                </c:pt>
                <c:pt idx="51802">
                  <c:v>10.3604</c:v>
                </c:pt>
                <c:pt idx="51803">
                  <c:v>10.3606</c:v>
                </c:pt>
                <c:pt idx="51804">
                  <c:v>10.360799999999999</c:v>
                </c:pt>
                <c:pt idx="51805">
                  <c:v>10.361000000000001</c:v>
                </c:pt>
                <c:pt idx="51806">
                  <c:v>10.3612</c:v>
                </c:pt>
                <c:pt idx="51807">
                  <c:v>10.3614</c:v>
                </c:pt>
                <c:pt idx="51808">
                  <c:v>10.361599999999999</c:v>
                </c:pt>
                <c:pt idx="51809">
                  <c:v>10.361800000000001</c:v>
                </c:pt>
                <c:pt idx="51810">
                  <c:v>10.362</c:v>
                </c:pt>
                <c:pt idx="51811">
                  <c:v>10.3622</c:v>
                </c:pt>
                <c:pt idx="51812">
                  <c:v>10.362399999999999</c:v>
                </c:pt>
                <c:pt idx="51813">
                  <c:v>10.3626</c:v>
                </c:pt>
                <c:pt idx="51814">
                  <c:v>10.3628</c:v>
                </c:pt>
                <c:pt idx="51815">
                  <c:v>10.363</c:v>
                </c:pt>
                <c:pt idx="51816">
                  <c:v>10.363200000000001</c:v>
                </c:pt>
                <c:pt idx="51817">
                  <c:v>10.3634</c:v>
                </c:pt>
                <c:pt idx="51818">
                  <c:v>10.3636</c:v>
                </c:pt>
                <c:pt idx="51819">
                  <c:v>10.363799999999999</c:v>
                </c:pt>
                <c:pt idx="51820">
                  <c:v>10.364000000000001</c:v>
                </c:pt>
                <c:pt idx="51821">
                  <c:v>10.3642</c:v>
                </c:pt>
                <c:pt idx="51822">
                  <c:v>10.3644</c:v>
                </c:pt>
                <c:pt idx="51823">
                  <c:v>10.364599999999999</c:v>
                </c:pt>
                <c:pt idx="51824">
                  <c:v>10.364800000000001</c:v>
                </c:pt>
                <c:pt idx="51825">
                  <c:v>10.365</c:v>
                </c:pt>
                <c:pt idx="51826">
                  <c:v>10.3652</c:v>
                </c:pt>
                <c:pt idx="51827">
                  <c:v>10.365399999999999</c:v>
                </c:pt>
                <c:pt idx="51828">
                  <c:v>10.365600000000001</c:v>
                </c:pt>
                <c:pt idx="51829">
                  <c:v>10.3658</c:v>
                </c:pt>
                <c:pt idx="51830">
                  <c:v>10.366</c:v>
                </c:pt>
                <c:pt idx="51831">
                  <c:v>10.366199999999999</c:v>
                </c:pt>
                <c:pt idx="51832">
                  <c:v>10.366400000000001</c:v>
                </c:pt>
                <c:pt idx="51833">
                  <c:v>10.3666</c:v>
                </c:pt>
                <c:pt idx="51834">
                  <c:v>10.3668</c:v>
                </c:pt>
                <c:pt idx="51835">
                  <c:v>10.367000000000001</c:v>
                </c:pt>
                <c:pt idx="51836">
                  <c:v>10.3672</c:v>
                </c:pt>
                <c:pt idx="51837">
                  <c:v>10.3674</c:v>
                </c:pt>
                <c:pt idx="51838">
                  <c:v>10.367599999999999</c:v>
                </c:pt>
                <c:pt idx="51839">
                  <c:v>10.367800000000001</c:v>
                </c:pt>
                <c:pt idx="51840">
                  <c:v>10.368</c:v>
                </c:pt>
                <c:pt idx="51841">
                  <c:v>10.3682</c:v>
                </c:pt>
                <c:pt idx="51842">
                  <c:v>10.368399999999999</c:v>
                </c:pt>
                <c:pt idx="51843">
                  <c:v>10.368600000000001</c:v>
                </c:pt>
                <c:pt idx="51844">
                  <c:v>10.3688</c:v>
                </c:pt>
                <c:pt idx="51845">
                  <c:v>10.369</c:v>
                </c:pt>
                <c:pt idx="51846">
                  <c:v>10.369199999999999</c:v>
                </c:pt>
                <c:pt idx="51847">
                  <c:v>10.369400000000001</c:v>
                </c:pt>
                <c:pt idx="51848">
                  <c:v>10.3696</c:v>
                </c:pt>
                <c:pt idx="51849">
                  <c:v>10.3698</c:v>
                </c:pt>
                <c:pt idx="51850">
                  <c:v>10.37</c:v>
                </c:pt>
                <c:pt idx="51851">
                  <c:v>10.370200000000001</c:v>
                </c:pt>
                <c:pt idx="51852">
                  <c:v>10.3704</c:v>
                </c:pt>
                <c:pt idx="51853">
                  <c:v>10.3706</c:v>
                </c:pt>
                <c:pt idx="51854">
                  <c:v>10.370799999999999</c:v>
                </c:pt>
                <c:pt idx="51855">
                  <c:v>10.371</c:v>
                </c:pt>
                <c:pt idx="51856">
                  <c:v>10.3712</c:v>
                </c:pt>
                <c:pt idx="51857">
                  <c:v>10.3714</c:v>
                </c:pt>
                <c:pt idx="51858">
                  <c:v>10.371600000000001</c:v>
                </c:pt>
                <c:pt idx="51859">
                  <c:v>10.3718</c:v>
                </c:pt>
                <c:pt idx="51860">
                  <c:v>10.372</c:v>
                </c:pt>
                <c:pt idx="51861">
                  <c:v>10.372199999999999</c:v>
                </c:pt>
                <c:pt idx="51862">
                  <c:v>10.372400000000001</c:v>
                </c:pt>
                <c:pt idx="51863">
                  <c:v>10.3726</c:v>
                </c:pt>
                <c:pt idx="51864">
                  <c:v>10.3728</c:v>
                </c:pt>
                <c:pt idx="51865">
                  <c:v>10.372999999999999</c:v>
                </c:pt>
                <c:pt idx="51866">
                  <c:v>10.373200000000001</c:v>
                </c:pt>
                <c:pt idx="51867">
                  <c:v>10.3734</c:v>
                </c:pt>
                <c:pt idx="51868">
                  <c:v>10.3736</c:v>
                </c:pt>
                <c:pt idx="51869">
                  <c:v>10.373799999999999</c:v>
                </c:pt>
                <c:pt idx="51870">
                  <c:v>10.374000000000001</c:v>
                </c:pt>
                <c:pt idx="51871">
                  <c:v>10.3742</c:v>
                </c:pt>
                <c:pt idx="51872">
                  <c:v>10.3744</c:v>
                </c:pt>
                <c:pt idx="51873">
                  <c:v>10.374599999999999</c:v>
                </c:pt>
                <c:pt idx="51874">
                  <c:v>10.3748</c:v>
                </c:pt>
                <c:pt idx="51875">
                  <c:v>10.375</c:v>
                </c:pt>
                <c:pt idx="51876">
                  <c:v>10.3752</c:v>
                </c:pt>
                <c:pt idx="51877">
                  <c:v>10.375400000000001</c:v>
                </c:pt>
                <c:pt idx="51878">
                  <c:v>10.3756</c:v>
                </c:pt>
                <c:pt idx="51879">
                  <c:v>10.3758</c:v>
                </c:pt>
                <c:pt idx="51880">
                  <c:v>10.375999999999999</c:v>
                </c:pt>
                <c:pt idx="51881">
                  <c:v>10.376200000000001</c:v>
                </c:pt>
                <c:pt idx="51882">
                  <c:v>10.3764</c:v>
                </c:pt>
                <c:pt idx="51883">
                  <c:v>10.3766</c:v>
                </c:pt>
                <c:pt idx="51884">
                  <c:v>10.376799999999999</c:v>
                </c:pt>
                <c:pt idx="51885">
                  <c:v>10.377000000000001</c:v>
                </c:pt>
                <c:pt idx="51886">
                  <c:v>10.3772</c:v>
                </c:pt>
                <c:pt idx="51887">
                  <c:v>10.3774</c:v>
                </c:pt>
                <c:pt idx="51888">
                  <c:v>10.377599999999999</c:v>
                </c:pt>
                <c:pt idx="51889">
                  <c:v>10.377800000000001</c:v>
                </c:pt>
                <c:pt idx="51890">
                  <c:v>10.378</c:v>
                </c:pt>
                <c:pt idx="51891">
                  <c:v>10.3782</c:v>
                </c:pt>
                <c:pt idx="51892">
                  <c:v>10.378399999999999</c:v>
                </c:pt>
                <c:pt idx="51893">
                  <c:v>10.3786</c:v>
                </c:pt>
                <c:pt idx="51894">
                  <c:v>10.3788</c:v>
                </c:pt>
                <c:pt idx="51895">
                  <c:v>10.379</c:v>
                </c:pt>
                <c:pt idx="51896">
                  <c:v>10.379200000000001</c:v>
                </c:pt>
                <c:pt idx="51897">
                  <c:v>10.3794</c:v>
                </c:pt>
                <c:pt idx="51898">
                  <c:v>10.3796</c:v>
                </c:pt>
                <c:pt idx="51899">
                  <c:v>10.379799999999999</c:v>
                </c:pt>
                <c:pt idx="51900">
                  <c:v>10.38</c:v>
                </c:pt>
                <c:pt idx="51901">
                  <c:v>10.3802</c:v>
                </c:pt>
                <c:pt idx="51902">
                  <c:v>10.3804</c:v>
                </c:pt>
                <c:pt idx="51903">
                  <c:v>10.380599999999999</c:v>
                </c:pt>
                <c:pt idx="51904">
                  <c:v>10.380800000000001</c:v>
                </c:pt>
                <c:pt idx="51905">
                  <c:v>10.381</c:v>
                </c:pt>
                <c:pt idx="51906">
                  <c:v>10.3812</c:v>
                </c:pt>
                <c:pt idx="51907">
                  <c:v>10.381399999999999</c:v>
                </c:pt>
                <c:pt idx="51908">
                  <c:v>10.381600000000001</c:v>
                </c:pt>
                <c:pt idx="51909">
                  <c:v>10.3818</c:v>
                </c:pt>
                <c:pt idx="51910">
                  <c:v>10.382</c:v>
                </c:pt>
                <c:pt idx="51911">
                  <c:v>10.382199999999999</c:v>
                </c:pt>
                <c:pt idx="51912">
                  <c:v>10.382400000000001</c:v>
                </c:pt>
                <c:pt idx="51913">
                  <c:v>10.3826</c:v>
                </c:pt>
                <c:pt idx="51914">
                  <c:v>10.3828</c:v>
                </c:pt>
                <c:pt idx="51915">
                  <c:v>10.382999999999999</c:v>
                </c:pt>
                <c:pt idx="51916">
                  <c:v>10.3832</c:v>
                </c:pt>
                <c:pt idx="51917">
                  <c:v>10.3834</c:v>
                </c:pt>
                <c:pt idx="51918">
                  <c:v>10.383599999999999</c:v>
                </c:pt>
                <c:pt idx="51919">
                  <c:v>10.383800000000001</c:v>
                </c:pt>
                <c:pt idx="51920">
                  <c:v>10.384</c:v>
                </c:pt>
                <c:pt idx="51921">
                  <c:v>10.3842</c:v>
                </c:pt>
                <c:pt idx="51922">
                  <c:v>10.384399999999999</c:v>
                </c:pt>
                <c:pt idx="51923">
                  <c:v>10.384600000000001</c:v>
                </c:pt>
                <c:pt idx="51924">
                  <c:v>10.3848</c:v>
                </c:pt>
                <c:pt idx="51925">
                  <c:v>10.385</c:v>
                </c:pt>
                <c:pt idx="51926">
                  <c:v>10.385199999999999</c:v>
                </c:pt>
                <c:pt idx="51927">
                  <c:v>10.385400000000001</c:v>
                </c:pt>
                <c:pt idx="51928">
                  <c:v>10.3856</c:v>
                </c:pt>
                <c:pt idx="51929">
                  <c:v>10.3858</c:v>
                </c:pt>
                <c:pt idx="51930">
                  <c:v>10.385999999999999</c:v>
                </c:pt>
                <c:pt idx="51931">
                  <c:v>10.386200000000001</c:v>
                </c:pt>
                <c:pt idx="51932">
                  <c:v>10.3864</c:v>
                </c:pt>
                <c:pt idx="51933">
                  <c:v>10.3866</c:v>
                </c:pt>
                <c:pt idx="51934">
                  <c:v>10.386799999999999</c:v>
                </c:pt>
                <c:pt idx="51935">
                  <c:v>10.387</c:v>
                </c:pt>
                <c:pt idx="51936">
                  <c:v>10.3872</c:v>
                </c:pt>
                <c:pt idx="51937">
                  <c:v>10.3874</c:v>
                </c:pt>
                <c:pt idx="51938">
                  <c:v>10.387600000000001</c:v>
                </c:pt>
                <c:pt idx="51939">
                  <c:v>10.3878</c:v>
                </c:pt>
                <c:pt idx="51940">
                  <c:v>10.388</c:v>
                </c:pt>
                <c:pt idx="51941">
                  <c:v>10.388199999999999</c:v>
                </c:pt>
                <c:pt idx="51942">
                  <c:v>10.388400000000001</c:v>
                </c:pt>
                <c:pt idx="51943">
                  <c:v>10.3886</c:v>
                </c:pt>
                <c:pt idx="51944">
                  <c:v>10.3888</c:v>
                </c:pt>
                <c:pt idx="51945">
                  <c:v>10.388999999999999</c:v>
                </c:pt>
                <c:pt idx="51946">
                  <c:v>10.389200000000001</c:v>
                </c:pt>
                <c:pt idx="51947">
                  <c:v>10.3894</c:v>
                </c:pt>
                <c:pt idx="51948">
                  <c:v>10.3896</c:v>
                </c:pt>
                <c:pt idx="51949">
                  <c:v>10.389799999999999</c:v>
                </c:pt>
                <c:pt idx="51950">
                  <c:v>10.39</c:v>
                </c:pt>
                <c:pt idx="51951">
                  <c:v>10.3902</c:v>
                </c:pt>
                <c:pt idx="51952">
                  <c:v>10.3904</c:v>
                </c:pt>
                <c:pt idx="51953">
                  <c:v>10.390599999999999</c:v>
                </c:pt>
                <c:pt idx="51954">
                  <c:v>10.3908</c:v>
                </c:pt>
                <c:pt idx="51955">
                  <c:v>10.391</c:v>
                </c:pt>
                <c:pt idx="51956">
                  <c:v>10.3912</c:v>
                </c:pt>
                <c:pt idx="51957">
                  <c:v>10.391400000000001</c:v>
                </c:pt>
                <c:pt idx="51958">
                  <c:v>10.3916</c:v>
                </c:pt>
                <c:pt idx="51959">
                  <c:v>10.3918</c:v>
                </c:pt>
                <c:pt idx="51960">
                  <c:v>10.391999999999999</c:v>
                </c:pt>
                <c:pt idx="51961">
                  <c:v>10.392200000000001</c:v>
                </c:pt>
                <c:pt idx="51962">
                  <c:v>10.3924</c:v>
                </c:pt>
                <c:pt idx="51963">
                  <c:v>10.3926</c:v>
                </c:pt>
                <c:pt idx="51964">
                  <c:v>10.392799999999999</c:v>
                </c:pt>
                <c:pt idx="51965">
                  <c:v>10.393000000000001</c:v>
                </c:pt>
                <c:pt idx="51966">
                  <c:v>10.3932</c:v>
                </c:pt>
                <c:pt idx="51967">
                  <c:v>10.3934</c:v>
                </c:pt>
                <c:pt idx="51968">
                  <c:v>10.393599999999999</c:v>
                </c:pt>
                <c:pt idx="51969">
                  <c:v>10.393800000000001</c:v>
                </c:pt>
                <c:pt idx="51970">
                  <c:v>10.394</c:v>
                </c:pt>
                <c:pt idx="51971">
                  <c:v>10.3942</c:v>
                </c:pt>
                <c:pt idx="51972">
                  <c:v>10.394399999999999</c:v>
                </c:pt>
                <c:pt idx="51973">
                  <c:v>10.394600000000001</c:v>
                </c:pt>
                <c:pt idx="51974">
                  <c:v>10.3948</c:v>
                </c:pt>
                <c:pt idx="51975">
                  <c:v>10.395</c:v>
                </c:pt>
                <c:pt idx="51976">
                  <c:v>10.395200000000001</c:v>
                </c:pt>
                <c:pt idx="51977">
                  <c:v>10.3954</c:v>
                </c:pt>
                <c:pt idx="51978">
                  <c:v>10.3956</c:v>
                </c:pt>
                <c:pt idx="51979">
                  <c:v>10.395799999999999</c:v>
                </c:pt>
                <c:pt idx="51980">
                  <c:v>10.396000000000001</c:v>
                </c:pt>
                <c:pt idx="51981">
                  <c:v>10.3962</c:v>
                </c:pt>
                <c:pt idx="51982">
                  <c:v>10.3964</c:v>
                </c:pt>
                <c:pt idx="51983">
                  <c:v>10.396599999999999</c:v>
                </c:pt>
                <c:pt idx="51984">
                  <c:v>10.396800000000001</c:v>
                </c:pt>
                <c:pt idx="51985">
                  <c:v>10.397</c:v>
                </c:pt>
                <c:pt idx="51986">
                  <c:v>10.3972</c:v>
                </c:pt>
                <c:pt idx="51987">
                  <c:v>10.397399999999999</c:v>
                </c:pt>
                <c:pt idx="51988">
                  <c:v>10.397600000000001</c:v>
                </c:pt>
                <c:pt idx="51989">
                  <c:v>10.3978</c:v>
                </c:pt>
                <c:pt idx="51990">
                  <c:v>10.398</c:v>
                </c:pt>
                <c:pt idx="51991">
                  <c:v>10.398199999999999</c:v>
                </c:pt>
                <c:pt idx="51992">
                  <c:v>10.398400000000001</c:v>
                </c:pt>
                <c:pt idx="51993">
                  <c:v>10.3986</c:v>
                </c:pt>
                <c:pt idx="51994">
                  <c:v>10.3988</c:v>
                </c:pt>
                <c:pt idx="51995">
                  <c:v>10.398999999999999</c:v>
                </c:pt>
                <c:pt idx="51996">
                  <c:v>10.3992</c:v>
                </c:pt>
                <c:pt idx="51997">
                  <c:v>10.3994</c:v>
                </c:pt>
                <c:pt idx="51998">
                  <c:v>10.3996</c:v>
                </c:pt>
                <c:pt idx="51999">
                  <c:v>10.399800000000001</c:v>
                </c:pt>
                <c:pt idx="52000">
                  <c:v>10.4</c:v>
                </c:pt>
                <c:pt idx="52001">
                  <c:v>10.4002</c:v>
                </c:pt>
                <c:pt idx="52002">
                  <c:v>10.400399999999999</c:v>
                </c:pt>
                <c:pt idx="52003">
                  <c:v>10.400600000000001</c:v>
                </c:pt>
                <c:pt idx="52004">
                  <c:v>10.4008</c:v>
                </c:pt>
                <c:pt idx="52005">
                  <c:v>10.401</c:v>
                </c:pt>
                <c:pt idx="52006">
                  <c:v>10.401199999999999</c:v>
                </c:pt>
                <c:pt idx="52007">
                  <c:v>10.401400000000001</c:v>
                </c:pt>
                <c:pt idx="52008">
                  <c:v>10.4016</c:v>
                </c:pt>
                <c:pt idx="52009">
                  <c:v>10.4018</c:v>
                </c:pt>
                <c:pt idx="52010">
                  <c:v>10.401999999999999</c:v>
                </c:pt>
                <c:pt idx="52011">
                  <c:v>10.402200000000001</c:v>
                </c:pt>
                <c:pt idx="52012">
                  <c:v>10.4024</c:v>
                </c:pt>
                <c:pt idx="52013">
                  <c:v>10.4026</c:v>
                </c:pt>
                <c:pt idx="52014">
                  <c:v>10.402799999999999</c:v>
                </c:pt>
                <c:pt idx="52015">
                  <c:v>10.403</c:v>
                </c:pt>
                <c:pt idx="52016">
                  <c:v>10.4032</c:v>
                </c:pt>
                <c:pt idx="52017">
                  <c:v>10.4034</c:v>
                </c:pt>
                <c:pt idx="52018">
                  <c:v>10.403600000000001</c:v>
                </c:pt>
                <c:pt idx="52019">
                  <c:v>10.4038</c:v>
                </c:pt>
                <c:pt idx="52020">
                  <c:v>10.404</c:v>
                </c:pt>
                <c:pt idx="52021">
                  <c:v>10.404199999999999</c:v>
                </c:pt>
                <c:pt idx="52022">
                  <c:v>10.404400000000001</c:v>
                </c:pt>
                <c:pt idx="52023">
                  <c:v>10.4046</c:v>
                </c:pt>
                <c:pt idx="52024">
                  <c:v>10.4048</c:v>
                </c:pt>
                <c:pt idx="52025">
                  <c:v>10.404999999999999</c:v>
                </c:pt>
                <c:pt idx="52026">
                  <c:v>10.405200000000001</c:v>
                </c:pt>
                <c:pt idx="52027">
                  <c:v>10.4054</c:v>
                </c:pt>
                <c:pt idx="52028">
                  <c:v>10.4056</c:v>
                </c:pt>
                <c:pt idx="52029">
                  <c:v>10.405799999999999</c:v>
                </c:pt>
                <c:pt idx="52030">
                  <c:v>10.406000000000001</c:v>
                </c:pt>
                <c:pt idx="52031">
                  <c:v>10.4062</c:v>
                </c:pt>
                <c:pt idx="52032">
                  <c:v>10.4064</c:v>
                </c:pt>
                <c:pt idx="52033">
                  <c:v>10.406599999999999</c:v>
                </c:pt>
                <c:pt idx="52034">
                  <c:v>10.4068</c:v>
                </c:pt>
                <c:pt idx="52035">
                  <c:v>10.407</c:v>
                </c:pt>
                <c:pt idx="52036">
                  <c:v>10.4072</c:v>
                </c:pt>
                <c:pt idx="52037">
                  <c:v>10.407400000000001</c:v>
                </c:pt>
                <c:pt idx="52038">
                  <c:v>10.4076</c:v>
                </c:pt>
                <c:pt idx="52039">
                  <c:v>10.4078</c:v>
                </c:pt>
                <c:pt idx="52040">
                  <c:v>10.407999999999999</c:v>
                </c:pt>
                <c:pt idx="52041">
                  <c:v>10.408200000000001</c:v>
                </c:pt>
                <c:pt idx="52042">
                  <c:v>10.4084</c:v>
                </c:pt>
                <c:pt idx="52043">
                  <c:v>10.4086</c:v>
                </c:pt>
                <c:pt idx="52044">
                  <c:v>10.408799999999999</c:v>
                </c:pt>
                <c:pt idx="52045">
                  <c:v>10.409000000000001</c:v>
                </c:pt>
                <c:pt idx="52046">
                  <c:v>10.4092</c:v>
                </c:pt>
                <c:pt idx="52047">
                  <c:v>10.4094</c:v>
                </c:pt>
                <c:pt idx="52048">
                  <c:v>10.409599999999999</c:v>
                </c:pt>
                <c:pt idx="52049">
                  <c:v>10.409800000000001</c:v>
                </c:pt>
                <c:pt idx="52050">
                  <c:v>10.41</c:v>
                </c:pt>
                <c:pt idx="52051">
                  <c:v>10.4102</c:v>
                </c:pt>
                <c:pt idx="52052">
                  <c:v>10.410399999999999</c:v>
                </c:pt>
                <c:pt idx="52053">
                  <c:v>10.410600000000001</c:v>
                </c:pt>
                <c:pt idx="52054">
                  <c:v>10.4108</c:v>
                </c:pt>
                <c:pt idx="52055">
                  <c:v>10.411</c:v>
                </c:pt>
                <c:pt idx="52056">
                  <c:v>10.411199999999999</c:v>
                </c:pt>
                <c:pt idx="52057">
                  <c:v>10.4114</c:v>
                </c:pt>
                <c:pt idx="52058">
                  <c:v>10.4116</c:v>
                </c:pt>
                <c:pt idx="52059">
                  <c:v>10.411799999999999</c:v>
                </c:pt>
                <c:pt idx="52060">
                  <c:v>10.412000000000001</c:v>
                </c:pt>
                <c:pt idx="52061">
                  <c:v>10.4122</c:v>
                </c:pt>
                <c:pt idx="52062">
                  <c:v>10.4124</c:v>
                </c:pt>
                <c:pt idx="52063">
                  <c:v>10.412599999999999</c:v>
                </c:pt>
                <c:pt idx="52064">
                  <c:v>10.412800000000001</c:v>
                </c:pt>
                <c:pt idx="52065">
                  <c:v>10.413</c:v>
                </c:pt>
                <c:pt idx="52066">
                  <c:v>10.4132</c:v>
                </c:pt>
                <c:pt idx="52067">
                  <c:v>10.413399999999999</c:v>
                </c:pt>
                <c:pt idx="52068">
                  <c:v>10.413600000000001</c:v>
                </c:pt>
                <c:pt idx="52069">
                  <c:v>10.4138</c:v>
                </c:pt>
                <c:pt idx="52070">
                  <c:v>10.414</c:v>
                </c:pt>
                <c:pt idx="52071">
                  <c:v>10.414199999999999</c:v>
                </c:pt>
                <c:pt idx="52072">
                  <c:v>10.414400000000001</c:v>
                </c:pt>
                <c:pt idx="52073">
                  <c:v>10.4146</c:v>
                </c:pt>
                <c:pt idx="52074">
                  <c:v>10.4148</c:v>
                </c:pt>
                <c:pt idx="52075">
                  <c:v>10.414999999999999</c:v>
                </c:pt>
                <c:pt idx="52076">
                  <c:v>10.4152</c:v>
                </c:pt>
                <c:pt idx="52077">
                  <c:v>10.4154</c:v>
                </c:pt>
                <c:pt idx="52078">
                  <c:v>10.4156</c:v>
                </c:pt>
                <c:pt idx="52079">
                  <c:v>10.415800000000001</c:v>
                </c:pt>
                <c:pt idx="52080">
                  <c:v>10.416</c:v>
                </c:pt>
                <c:pt idx="52081">
                  <c:v>10.4162</c:v>
                </c:pt>
                <c:pt idx="52082">
                  <c:v>10.416399999999999</c:v>
                </c:pt>
                <c:pt idx="52083">
                  <c:v>10.416600000000001</c:v>
                </c:pt>
                <c:pt idx="52084">
                  <c:v>10.4168</c:v>
                </c:pt>
                <c:pt idx="52085">
                  <c:v>10.417</c:v>
                </c:pt>
                <c:pt idx="52086">
                  <c:v>10.417199999999999</c:v>
                </c:pt>
                <c:pt idx="52087">
                  <c:v>10.417400000000001</c:v>
                </c:pt>
                <c:pt idx="52088">
                  <c:v>10.4176</c:v>
                </c:pt>
                <c:pt idx="52089">
                  <c:v>10.4178</c:v>
                </c:pt>
                <c:pt idx="52090">
                  <c:v>10.417999999999999</c:v>
                </c:pt>
                <c:pt idx="52091">
                  <c:v>10.418200000000001</c:v>
                </c:pt>
                <c:pt idx="52092">
                  <c:v>10.4184</c:v>
                </c:pt>
                <c:pt idx="52093">
                  <c:v>10.4186</c:v>
                </c:pt>
                <c:pt idx="52094">
                  <c:v>10.418799999999999</c:v>
                </c:pt>
                <c:pt idx="52095">
                  <c:v>10.419</c:v>
                </c:pt>
                <c:pt idx="52096">
                  <c:v>10.4192</c:v>
                </c:pt>
                <c:pt idx="52097">
                  <c:v>10.4194</c:v>
                </c:pt>
                <c:pt idx="52098">
                  <c:v>10.419600000000001</c:v>
                </c:pt>
                <c:pt idx="52099">
                  <c:v>10.4198</c:v>
                </c:pt>
                <c:pt idx="52100">
                  <c:v>10.42</c:v>
                </c:pt>
                <c:pt idx="52101">
                  <c:v>10.420199999999999</c:v>
                </c:pt>
                <c:pt idx="52102">
                  <c:v>10.420400000000001</c:v>
                </c:pt>
                <c:pt idx="52103">
                  <c:v>10.4206</c:v>
                </c:pt>
                <c:pt idx="52104">
                  <c:v>10.4208</c:v>
                </c:pt>
                <c:pt idx="52105">
                  <c:v>10.420999999999999</c:v>
                </c:pt>
                <c:pt idx="52106">
                  <c:v>10.421200000000001</c:v>
                </c:pt>
                <c:pt idx="52107">
                  <c:v>10.4214</c:v>
                </c:pt>
                <c:pt idx="52108">
                  <c:v>10.4216</c:v>
                </c:pt>
                <c:pt idx="52109">
                  <c:v>10.421799999999999</c:v>
                </c:pt>
                <c:pt idx="52110">
                  <c:v>10.422000000000001</c:v>
                </c:pt>
                <c:pt idx="52111">
                  <c:v>10.4222</c:v>
                </c:pt>
                <c:pt idx="52112">
                  <c:v>10.4224</c:v>
                </c:pt>
                <c:pt idx="52113">
                  <c:v>10.422599999999999</c:v>
                </c:pt>
                <c:pt idx="52114">
                  <c:v>10.422800000000001</c:v>
                </c:pt>
                <c:pt idx="52115">
                  <c:v>10.423</c:v>
                </c:pt>
                <c:pt idx="52116">
                  <c:v>10.4232</c:v>
                </c:pt>
                <c:pt idx="52117">
                  <c:v>10.423400000000001</c:v>
                </c:pt>
                <c:pt idx="52118">
                  <c:v>10.4236</c:v>
                </c:pt>
                <c:pt idx="52119">
                  <c:v>10.4238</c:v>
                </c:pt>
                <c:pt idx="52120">
                  <c:v>10.423999999999999</c:v>
                </c:pt>
                <c:pt idx="52121">
                  <c:v>10.424200000000001</c:v>
                </c:pt>
                <c:pt idx="52122">
                  <c:v>10.4244</c:v>
                </c:pt>
                <c:pt idx="52123">
                  <c:v>10.4246</c:v>
                </c:pt>
                <c:pt idx="52124">
                  <c:v>10.424799999999999</c:v>
                </c:pt>
                <c:pt idx="52125">
                  <c:v>10.425000000000001</c:v>
                </c:pt>
                <c:pt idx="52126">
                  <c:v>10.4252</c:v>
                </c:pt>
                <c:pt idx="52127">
                  <c:v>10.4254</c:v>
                </c:pt>
                <c:pt idx="52128">
                  <c:v>10.425599999999999</c:v>
                </c:pt>
                <c:pt idx="52129">
                  <c:v>10.425800000000001</c:v>
                </c:pt>
                <c:pt idx="52130">
                  <c:v>10.426</c:v>
                </c:pt>
                <c:pt idx="52131">
                  <c:v>10.4262</c:v>
                </c:pt>
                <c:pt idx="52132">
                  <c:v>10.426399999999999</c:v>
                </c:pt>
                <c:pt idx="52133">
                  <c:v>10.426600000000001</c:v>
                </c:pt>
                <c:pt idx="52134">
                  <c:v>10.4268</c:v>
                </c:pt>
                <c:pt idx="52135">
                  <c:v>10.427</c:v>
                </c:pt>
                <c:pt idx="52136">
                  <c:v>10.427199999999999</c:v>
                </c:pt>
                <c:pt idx="52137">
                  <c:v>10.4274</c:v>
                </c:pt>
                <c:pt idx="52138">
                  <c:v>10.4276</c:v>
                </c:pt>
                <c:pt idx="52139">
                  <c:v>10.4278</c:v>
                </c:pt>
                <c:pt idx="52140">
                  <c:v>10.428000000000001</c:v>
                </c:pt>
                <c:pt idx="52141">
                  <c:v>10.4282</c:v>
                </c:pt>
                <c:pt idx="52142">
                  <c:v>10.4284</c:v>
                </c:pt>
                <c:pt idx="52143">
                  <c:v>10.428599999999999</c:v>
                </c:pt>
                <c:pt idx="52144">
                  <c:v>10.428800000000001</c:v>
                </c:pt>
                <c:pt idx="52145">
                  <c:v>10.429</c:v>
                </c:pt>
                <c:pt idx="52146">
                  <c:v>10.4292</c:v>
                </c:pt>
                <c:pt idx="52147">
                  <c:v>10.429399999999999</c:v>
                </c:pt>
                <c:pt idx="52148">
                  <c:v>10.429600000000001</c:v>
                </c:pt>
                <c:pt idx="52149">
                  <c:v>10.4298</c:v>
                </c:pt>
                <c:pt idx="52150">
                  <c:v>10.43</c:v>
                </c:pt>
                <c:pt idx="52151">
                  <c:v>10.430199999999999</c:v>
                </c:pt>
                <c:pt idx="52152">
                  <c:v>10.430400000000001</c:v>
                </c:pt>
                <c:pt idx="52153">
                  <c:v>10.4306</c:v>
                </c:pt>
                <c:pt idx="52154">
                  <c:v>10.4308</c:v>
                </c:pt>
                <c:pt idx="52155">
                  <c:v>10.430999999999999</c:v>
                </c:pt>
                <c:pt idx="52156">
                  <c:v>10.4312</c:v>
                </c:pt>
                <c:pt idx="52157">
                  <c:v>10.4314</c:v>
                </c:pt>
                <c:pt idx="52158">
                  <c:v>10.4316</c:v>
                </c:pt>
                <c:pt idx="52159">
                  <c:v>10.431800000000001</c:v>
                </c:pt>
                <c:pt idx="52160">
                  <c:v>10.432</c:v>
                </c:pt>
                <c:pt idx="52161">
                  <c:v>10.4322</c:v>
                </c:pt>
                <c:pt idx="52162">
                  <c:v>10.432399999999999</c:v>
                </c:pt>
                <c:pt idx="52163">
                  <c:v>10.432600000000001</c:v>
                </c:pt>
                <c:pt idx="52164">
                  <c:v>10.4328</c:v>
                </c:pt>
                <c:pt idx="52165">
                  <c:v>10.433</c:v>
                </c:pt>
                <c:pt idx="52166">
                  <c:v>10.433199999999999</c:v>
                </c:pt>
                <c:pt idx="52167">
                  <c:v>10.433400000000001</c:v>
                </c:pt>
                <c:pt idx="52168">
                  <c:v>10.4336</c:v>
                </c:pt>
                <c:pt idx="52169">
                  <c:v>10.4338</c:v>
                </c:pt>
                <c:pt idx="52170">
                  <c:v>10.433999999999999</c:v>
                </c:pt>
                <c:pt idx="52171">
                  <c:v>10.434200000000001</c:v>
                </c:pt>
                <c:pt idx="52172">
                  <c:v>10.4344</c:v>
                </c:pt>
                <c:pt idx="52173">
                  <c:v>10.4346</c:v>
                </c:pt>
                <c:pt idx="52174">
                  <c:v>10.434799999999999</c:v>
                </c:pt>
                <c:pt idx="52175">
                  <c:v>10.435</c:v>
                </c:pt>
                <c:pt idx="52176">
                  <c:v>10.4352</c:v>
                </c:pt>
                <c:pt idx="52177">
                  <c:v>10.4354</c:v>
                </c:pt>
                <c:pt idx="52178">
                  <c:v>10.435600000000001</c:v>
                </c:pt>
                <c:pt idx="52179">
                  <c:v>10.4358</c:v>
                </c:pt>
                <c:pt idx="52180">
                  <c:v>10.436</c:v>
                </c:pt>
                <c:pt idx="52181">
                  <c:v>10.436199999999999</c:v>
                </c:pt>
                <c:pt idx="52182">
                  <c:v>10.436400000000001</c:v>
                </c:pt>
                <c:pt idx="52183">
                  <c:v>10.4366</c:v>
                </c:pt>
                <c:pt idx="52184">
                  <c:v>10.4368</c:v>
                </c:pt>
                <c:pt idx="52185">
                  <c:v>10.436999999999999</c:v>
                </c:pt>
                <c:pt idx="52186">
                  <c:v>10.437200000000001</c:v>
                </c:pt>
                <c:pt idx="52187">
                  <c:v>10.4374</c:v>
                </c:pt>
                <c:pt idx="52188">
                  <c:v>10.4376</c:v>
                </c:pt>
                <c:pt idx="52189">
                  <c:v>10.437799999999999</c:v>
                </c:pt>
                <c:pt idx="52190">
                  <c:v>10.438000000000001</c:v>
                </c:pt>
                <c:pt idx="52191">
                  <c:v>10.4382</c:v>
                </c:pt>
                <c:pt idx="52192">
                  <c:v>10.4384</c:v>
                </c:pt>
                <c:pt idx="52193">
                  <c:v>10.438599999999999</c:v>
                </c:pt>
                <c:pt idx="52194">
                  <c:v>10.438800000000001</c:v>
                </c:pt>
                <c:pt idx="52195">
                  <c:v>10.439</c:v>
                </c:pt>
                <c:pt idx="52196">
                  <c:v>10.4392</c:v>
                </c:pt>
                <c:pt idx="52197">
                  <c:v>10.439399999999999</c:v>
                </c:pt>
                <c:pt idx="52198">
                  <c:v>10.4396</c:v>
                </c:pt>
                <c:pt idx="52199">
                  <c:v>10.4398</c:v>
                </c:pt>
                <c:pt idx="52200">
                  <c:v>10.44</c:v>
                </c:pt>
                <c:pt idx="52201">
                  <c:v>10.440200000000001</c:v>
                </c:pt>
                <c:pt idx="52202">
                  <c:v>10.4404</c:v>
                </c:pt>
                <c:pt idx="52203">
                  <c:v>10.4406</c:v>
                </c:pt>
                <c:pt idx="52204">
                  <c:v>10.440799999999999</c:v>
                </c:pt>
                <c:pt idx="52205">
                  <c:v>10.441000000000001</c:v>
                </c:pt>
                <c:pt idx="52206">
                  <c:v>10.4412</c:v>
                </c:pt>
                <c:pt idx="52207">
                  <c:v>10.4414</c:v>
                </c:pt>
                <c:pt idx="52208">
                  <c:v>10.441599999999999</c:v>
                </c:pt>
                <c:pt idx="52209">
                  <c:v>10.441800000000001</c:v>
                </c:pt>
                <c:pt idx="52210">
                  <c:v>10.442</c:v>
                </c:pt>
                <c:pt idx="52211">
                  <c:v>10.4422</c:v>
                </c:pt>
                <c:pt idx="52212">
                  <c:v>10.442399999999999</c:v>
                </c:pt>
                <c:pt idx="52213">
                  <c:v>10.442600000000001</c:v>
                </c:pt>
                <c:pt idx="52214">
                  <c:v>10.4428</c:v>
                </c:pt>
                <c:pt idx="52215">
                  <c:v>10.443</c:v>
                </c:pt>
                <c:pt idx="52216">
                  <c:v>10.443199999999999</c:v>
                </c:pt>
                <c:pt idx="52217">
                  <c:v>10.4434</c:v>
                </c:pt>
                <c:pt idx="52218">
                  <c:v>10.4436</c:v>
                </c:pt>
                <c:pt idx="52219">
                  <c:v>10.4438</c:v>
                </c:pt>
                <c:pt idx="52220">
                  <c:v>10.444000000000001</c:v>
                </c:pt>
                <c:pt idx="52221">
                  <c:v>10.4442</c:v>
                </c:pt>
                <c:pt idx="52222">
                  <c:v>10.4444</c:v>
                </c:pt>
                <c:pt idx="52223">
                  <c:v>10.444599999999999</c:v>
                </c:pt>
                <c:pt idx="52224">
                  <c:v>10.444800000000001</c:v>
                </c:pt>
                <c:pt idx="52225">
                  <c:v>10.445</c:v>
                </c:pt>
                <c:pt idx="52226">
                  <c:v>10.4452</c:v>
                </c:pt>
                <c:pt idx="52227">
                  <c:v>10.445399999999999</c:v>
                </c:pt>
                <c:pt idx="52228">
                  <c:v>10.445600000000001</c:v>
                </c:pt>
                <c:pt idx="52229">
                  <c:v>10.4458</c:v>
                </c:pt>
                <c:pt idx="52230">
                  <c:v>10.446</c:v>
                </c:pt>
                <c:pt idx="52231">
                  <c:v>10.446199999999999</c:v>
                </c:pt>
                <c:pt idx="52232">
                  <c:v>10.446400000000001</c:v>
                </c:pt>
                <c:pt idx="52233">
                  <c:v>10.4466</c:v>
                </c:pt>
                <c:pt idx="52234">
                  <c:v>10.4468</c:v>
                </c:pt>
                <c:pt idx="52235">
                  <c:v>10.446999999999999</c:v>
                </c:pt>
                <c:pt idx="52236">
                  <c:v>10.4472</c:v>
                </c:pt>
                <c:pt idx="52237">
                  <c:v>10.4474</c:v>
                </c:pt>
                <c:pt idx="52238">
                  <c:v>10.4476</c:v>
                </c:pt>
                <c:pt idx="52239">
                  <c:v>10.447800000000001</c:v>
                </c:pt>
                <c:pt idx="52240">
                  <c:v>10.448</c:v>
                </c:pt>
                <c:pt idx="52241">
                  <c:v>10.4482</c:v>
                </c:pt>
                <c:pt idx="52242">
                  <c:v>10.448399999999999</c:v>
                </c:pt>
                <c:pt idx="52243">
                  <c:v>10.448600000000001</c:v>
                </c:pt>
                <c:pt idx="52244">
                  <c:v>10.4488</c:v>
                </c:pt>
                <c:pt idx="52245">
                  <c:v>10.449</c:v>
                </c:pt>
                <c:pt idx="52246">
                  <c:v>10.449199999999999</c:v>
                </c:pt>
                <c:pt idx="52247">
                  <c:v>10.449400000000001</c:v>
                </c:pt>
                <c:pt idx="52248">
                  <c:v>10.4496</c:v>
                </c:pt>
                <c:pt idx="52249">
                  <c:v>10.4498</c:v>
                </c:pt>
                <c:pt idx="52250">
                  <c:v>10.45</c:v>
                </c:pt>
                <c:pt idx="52251">
                  <c:v>10.450200000000001</c:v>
                </c:pt>
                <c:pt idx="52252">
                  <c:v>10.4504</c:v>
                </c:pt>
                <c:pt idx="52253">
                  <c:v>10.4506</c:v>
                </c:pt>
                <c:pt idx="52254">
                  <c:v>10.450799999999999</c:v>
                </c:pt>
                <c:pt idx="52255">
                  <c:v>10.451000000000001</c:v>
                </c:pt>
                <c:pt idx="52256">
                  <c:v>10.4512</c:v>
                </c:pt>
                <c:pt idx="52257">
                  <c:v>10.4514</c:v>
                </c:pt>
                <c:pt idx="52258">
                  <c:v>10.451599999999999</c:v>
                </c:pt>
                <c:pt idx="52259">
                  <c:v>10.4518</c:v>
                </c:pt>
                <c:pt idx="52260">
                  <c:v>10.452</c:v>
                </c:pt>
                <c:pt idx="52261">
                  <c:v>10.452199999999999</c:v>
                </c:pt>
                <c:pt idx="52262">
                  <c:v>10.452400000000001</c:v>
                </c:pt>
                <c:pt idx="52263">
                  <c:v>10.4526</c:v>
                </c:pt>
                <c:pt idx="52264">
                  <c:v>10.4528</c:v>
                </c:pt>
                <c:pt idx="52265">
                  <c:v>10.452999999999999</c:v>
                </c:pt>
                <c:pt idx="52266">
                  <c:v>10.453200000000001</c:v>
                </c:pt>
                <c:pt idx="52267">
                  <c:v>10.4534</c:v>
                </c:pt>
                <c:pt idx="52268">
                  <c:v>10.4536</c:v>
                </c:pt>
                <c:pt idx="52269">
                  <c:v>10.453799999999999</c:v>
                </c:pt>
                <c:pt idx="52270">
                  <c:v>10.454000000000001</c:v>
                </c:pt>
                <c:pt idx="52271">
                  <c:v>10.4542</c:v>
                </c:pt>
                <c:pt idx="52272">
                  <c:v>10.4544</c:v>
                </c:pt>
                <c:pt idx="52273">
                  <c:v>10.454599999999999</c:v>
                </c:pt>
                <c:pt idx="52274">
                  <c:v>10.454800000000001</c:v>
                </c:pt>
                <c:pt idx="52275">
                  <c:v>10.455</c:v>
                </c:pt>
                <c:pt idx="52276">
                  <c:v>10.4552</c:v>
                </c:pt>
                <c:pt idx="52277">
                  <c:v>10.455399999999999</c:v>
                </c:pt>
                <c:pt idx="52278">
                  <c:v>10.4556</c:v>
                </c:pt>
                <c:pt idx="52279">
                  <c:v>10.4558</c:v>
                </c:pt>
                <c:pt idx="52280">
                  <c:v>10.456</c:v>
                </c:pt>
                <c:pt idx="52281">
                  <c:v>10.456200000000001</c:v>
                </c:pt>
                <c:pt idx="52282">
                  <c:v>10.4564</c:v>
                </c:pt>
                <c:pt idx="52283">
                  <c:v>10.4566</c:v>
                </c:pt>
                <c:pt idx="52284">
                  <c:v>10.456799999999999</c:v>
                </c:pt>
                <c:pt idx="52285">
                  <c:v>10.457000000000001</c:v>
                </c:pt>
                <c:pt idx="52286">
                  <c:v>10.4572</c:v>
                </c:pt>
                <c:pt idx="52287">
                  <c:v>10.4574</c:v>
                </c:pt>
                <c:pt idx="52288">
                  <c:v>10.457599999999999</c:v>
                </c:pt>
                <c:pt idx="52289">
                  <c:v>10.457800000000001</c:v>
                </c:pt>
                <c:pt idx="52290">
                  <c:v>10.458</c:v>
                </c:pt>
                <c:pt idx="52291">
                  <c:v>10.4582</c:v>
                </c:pt>
                <c:pt idx="52292">
                  <c:v>10.458399999999999</c:v>
                </c:pt>
                <c:pt idx="52293">
                  <c:v>10.458600000000001</c:v>
                </c:pt>
                <c:pt idx="52294">
                  <c:v>10.4588</c:v>
                </c:pt>
                <c:pt idx="52295">
                  <c:v>10.459</c:v>
                </c:pt>
                <c:pt idx="52296">
                  <c:v>10.459199999999999</c:v>
                </c:pt>
                <c:pt idx="52297">
                  <c:v>10.4594</c:v>
                </c:pt>
                <c:pt idx="52298">
                  <c:v>10.4596</c:v>
                </c:pt>
                <c:pt idx="52299">
                  <c:v>10.4598</c:v>
                </c:pt>
                <c:pt idx="52300">
                  <c:v>10.46</c:v>
                </c:pt>
                <c:pt idx="52301">
                  <c:v>10.4602</c:v>
                </c:pt>
                <c:pt idx="52302">
                  <c:v>10.4604</c:v>
                </c:pt>
                <c:pt idx="52303">
                  <c:v>10.460599999999999</c:v>
                </c:pt>
                <c:pt idx="52304">
                  <c:v>10.460800000000001</c:v>
                </c:pt>
                <c:pt idx="52305">
                  <c:v>10.461</c:v>
                </c:pt>
                <c:pt idx="52306">
                  <c:v>10.4612</c:v>
                </c:pt>
                <c:pt idx="52307">
                  <c:v>10.461399999999999</c:v>
                </c:pt>
                <c:pt idx="52308">
                  <c:v>10.461600000000001</c:v>
                </c:pt>
                <c:pt idx="52309">
                  <c:v>10.4618</c:v>
                </c:pt>
                <c:pt idx="52310">
                  <c:v>10.462</c:v>
                </c:pt>
                <c:pt idx="52311">
                  <c:v>10.462199999999999</c:v>
                </c:pt>
                <c:pt idx="52312">
                  <c:v>10.462400000000001</c:v>
                </c:pt>
                <c:pt idx="52313">
                  <c:v>10.4626</c:v>
                </c:pt>
                <c:pt idx="52314">
                  <c:v>10.4628</c:v>
                </c:pt>
                <c:pt idx="52315">
                  <c:v>10.462999999999999</c:v>
                </c:pt>
                <c:pt idx="52316">
                  <c:v>10.463200000000001</c:v>
                </c:pt>
                <c:pt idx="52317">
                  <c:v>10.4634</c:v>
                </c:pt>
                <c:pt idx="52318">
                  <c:v>10.4636</c:v>
                </c:pt>
                <c:pt idx="52319">
                  <c:v>10.463800000000001</c:v>
                </c:pt>
                <c:pt idx="52320">
                  <c:v>10.464</c:v>
                </c:pt>
                <c:pt idx="52321">
                  <c:v>10.4642</c:v>
                </c:pt>
                <c:pt idx="52322">
                  <c:v>10.464399999999999</c:v>
                </c:pt>
                <c:pt idx="52323">
                  <c:v>10.464600000000001</c:v>
                </c:pt>
                <c:pt idx="52324">
                  <c:v>10.4648</c:v>
                </c:pt>
                <c:pt idx="52325">
                  <c:v>10.465</c:v>
                </c:pt>
                <c:pt idx="52326">
                  <c:v>10.465199999999999</c:v>
                </c:pt>
                <c:pt idx="52327">
                  <c:v>10.465400000000001</c:v>
                </c:pt>
                <c:pt idx="52328">
                  <c:v>10.4656</c:v>
                </c:pt>
                <c:pt idx="52329">
                  <c:v>10.4658</c:v>
                </c:pt>
                <c:pt idx="52330">
                  <c:v>10.465999999999999</c:v>
                </c:pt>
                <c:pt idx="52331">
                  <c:v>10.466200000000001</c:v>
                </c:pt>
                <c:pt idx="52332">
                  <c:v>10.4664</c:v>
                </c:pt>
                <c:pt idx="52333">
                  <c:v>10.4666</c:v>
                </c:pt>
                <c:pt idx="52334">
                  <c:v>10.466799999999999</c:v>
                </c:pt>
                <c:pt idx="52335">
                  <c:v>10.467000000000001</c:v>
                </c:pt>
                <c:pt idx="52336">
                  <c:v>10.4672</c:v>
                </c:pt>
                <c:pt idx="52337">
                  <c:v>10.4674</c:v>
                </c:pt>
                <c:pt idx="52338">
                  <c:v>10.467599999999999</c:v>
                </c:pt>
                <c:pt idx="52339">
                  <c:v>10.4678</c:v>
                </c:pt>
                <c:pt idx="52340">
                  <c:v>10.468</c:v>
                </c:pt>
                <c:pt idx="52341">
                  <c:v>10.4682</c:v>
                </c:pt>
                <c:pt idx="52342">
                  <c:v>10.468400000000001</c:v>
                </c:pt>
                <c:pt idx="52343">
                  <c:v>10.4686</c:v>
                </c:pt>
                <c:pt idx="52344">
                  <c:v>10.4688</c:v>
                </c:pt>
                <c:pt idx="52345">
                  <c:v>10.468999999999999</c:v>
                </c:pt>
                <c:pt idx="52346">
                  <c:v>10.469200000000001</c:v>
                </c:pt>
                <c:pt idx="52347">
                  <c:v>10.4694</c:v>
                </c:pt>
                <c:pt idx="52348">
                  <c:v>10.4696</c:v>
                </c:pt>
                <c:pt idx="52349">
                  <c:v>10.469799999999999</c:v>
                </c:pt>
                <c:pt idx="52350">
                  <c:v>10.47</c:v>
                </c:pt>
                <c:pt idx="52351">
                  <c:v>10.4702</c:v>
                </c:pt>
                <c:pt idx="52352">
                  <c:v>10.4704</c:v>
                </c:pt>
                <c:pt idx="52353">
                  <c:v>10.470599999999999</c:v>
                </c:pt>
                <c:pt idx="52354">
                  <c:v>10.470800000000001</c:v>
                </c:pt>
                <c:pt idx="52355">
                  <c:v>10.471</c:v>
                </c:pt>
                <c:pt idx="52356">
                  <c:v>10.4712</c:v>
                </c:pt>
                <c:pt idx="52357">
                  <c:v>10.471399999999999</c:v>
                </c:pt>
                <c:pt idx="52358">
                  <c:v>10.4716</c:v>
                </c:pt>
                <c:pt idx="52359">
                  <c:v>10.4718</c:v>
                </c:pt>
                <c:pt idx="52360">
                  <c:v>10.472</c:v>
                </c:pt>
                <c:pt idx="52361">
                  <c:v>10.472200000000001</c:v>
                </c:pt>
                <c:pt idx="52362">
                  <c:v>10.4724</c:v>
                </c:pt>
                <c:pt idx="52363">
                  <c:v>10.4726</c:v>
                </c:pt>
                <c:pt idx="52364">
                  <c:v>10.472799999999999</c:v>
                </c:pt>
                <c:pt idx="52365">
                  <c:v>10.473000000000001</c:v>
                </c:pt>
                <c:pt idx="52366">
                  <c:v>10.4732</c:v>
                </c:pt>
                <c:pt idx="52367">
                  <c:v>10.4734</c:v>
                </c:pt>
                <c:pt idx="52368">
                  <c:v>10.473599999999999</c:v>
                </c:pt>
                <c:pt idx="52369">
                  <c:v>10.473800000000001</c:v>
                </c:pt>
                <c:pt idx="52370">
                  <c:v>10.474</c:v>
                </c:pt>
                <c:pt idx="52371">
                  <c:v>10.4742</c:v>
                </c:pt>
                <c:pt idx="52372">
                  <c:v>10.474399999999999</c:v>
                </c:pt>
                <c:pt idx="52373">
                  <c:v>10.474600000000001</c:v>
                </c:pt>
                <c:pt idx="52374">
                  <c:v>10.4748</c:v>
                </c:pt>
                <c:pt idx="52375">
                  <c:v>10.475</c:v>
                </c:pt>
                <c:pt idx="52376">
                  <c:v>10.475199999999999</c:v>
                </c:pt>
                <c:pt idx="52377">
                  <c:v>10.4754</c:v>
                </c:pt>
                <c:pt idx="52378">
                  <c:v>10.4756</c:v>
                </c:pt>
                <c:pt idx="52379">
                  <c:v>10.4758</c:v>
                </c:pt>
                <c:pt idx="52380">
                  <c:v>10.476000000000001</c:v>
                </c:pt>
                <c:pt idx="52381">
                  <c:v>10.4762</c:v>
                </c:pt>
                <c:pt idx="52382">
                  <c:v>10.4764</c:v>
                </c:pt>
                <c:pt idx="52383">
                  <c:v>10.476599999999999</c:v>
                </c:pt>
                <c:pt idx="52384">
                  <c:v>10.476800000000001</c:v>
                </c:pt>
                <c:pt idx="52385">
                  <c:v>10.477</c:v>
                </c:pt>
                <c:pt idx="52386">
                  <c:v>10.4772</c:v>
                </c:pt>
                <c:pt idx="52387">
                  <c:v>10.477399999999999</c:v>
                </c:pt>
                <c:pt idx="52388">
                  <c:v>10.477600000000001</c:v>
                </c:pt>
                <c:pt idx="52389">
                  <c:v>10.4778</c:v>
                </c:pt>
                <c:pt idx="52390">
                  <c:v>10.478</c:v>
                </c:pt>
                <c:pt idx="52391">
                  <c:v>10.478199999999999</c:v>
                </c:pt>
                <c:pt idx="52392">
                  <c:v>10.478400000000001</c:v>
                </c:pt>
                <c:pt idx="52393">
                  <c:v>10.4786</c:v>
                </c:pt>
                <c:pt idx="52394">
                  <c:v>10.4788</c:v>
                </c:pt>
                <c:pt idx="52395">
                  <c:v>10.478999999999999</c:v>
                </c:pt>
                <c:pt idx="52396">
                  <c:v>10.479200000000001</c:v>
                </c:pt>
                <c:pt idx="52397">
                  <c:v>10.4794</c:v>
                </c:pt>
                <c:pt idx="52398">
                  <c:v>10.4796</c:v>
                </c:pt>
                <c:pt idx="52399">
                  <c:v>10.479799999999999</c:v>
                </c:pt>
                <c:pt idx="52400">
                  <c:v>10.48</c:v>
                </c:pt>
                <c:pt idx="52401">
                  <c:v>10.4802</c:v>
                </c:pt>
                <c:pt idx="52402">
                  <c:v>10.480399999999999</c:v>
                </c:pt>
                <c:pt idx="52403">
                  <c:v>10.480600000000001</c:v>
                </c:pt>
                <c:pt idx="52404">
                  <c:v>10.4808</c:v>
                </c:pt>
                <c:pt idx="52405">
                  <c:v>10.481</c:v>
                </c:pt>
                <c:pt idx="52406">
                  <c:v>10.481199999999999</c:v>
                </c:pt>
                <c:pt idx="52407">
                  <c:v>10.481400000000001</c:v>
                </c:pt>
                <c:pt idx="52408">
                  <c:v>10.4816</c:v>
                </c:pt>
                <c:pt idx="52409">
                  <c:v>10.4818</c:v>
                </c:pt>
                <c:pt idx="52410">
                  <c:v>10.481999999999999</c:v>
                </c:pt>
                <c:pt idx="52411">
                  <c:v>10.482200000000001</c:v>
                </c:pt>
                <c:pt idx="52412">
                  <c:v>10.4824</c:v>
                </c:pt>
                <c:pt idx="52413">
                  <c:v>10.4826</c:v>
                </c:pt>
                <c:pt idx="52414">
                  <c:v>10.482799999999999</c:v>
                </c:pt>
                <c:pt idx="52415">
                  <c:v>10.483000000000001</c:v>
                </c:pt>
                <c:pt idx="52416">
                  <c:v>10.4832</c:v>
                </c:pt>
                <c:pt idx="52417">
                  <c:v>10.4834</c:v>
                </c:pt>
                <c:pt idx="52418">
                  <c:v>10.483599999999999</c:v>
                </c:pt>
                <c:pt idx="52419">
                  <c:v>10.4838</c:v>
                </c:pt>
                <c:pt idx="52420">
                  <c:v>10.484</c:v>
                </c:pt>
                <c:pt idx="52421">
                  <c:v>10.4842</c:v>
                </c:pt>
                <c:pt idx="52422">
                  <c:v>10.484400000000001</c:v>
                </c:pt>
                <c:pt idx="52423">
                  <c:v>10.4846</c:v>
                </c:pt>
                <c:pt idx="52424">
                  <c:v>10.4848</c:v>
                </c:pt>
                <c:pt idx="52425">
                  <c:v>10.484999999999999</c:v>
                </c:pt>
                <c:pt idx="52426">
                  <c:v>10.485200000000001</c:v>
                </c:pt>
                <c:pt idx="52427">
                  <c:v>10.4854</c:v>
                </c:pt>
                <c:pt idx="52428">
                  <c:v>10.4856</c:v>
                </c:pt>
                <c:pt idx="52429">
                  <c:v>10.485799999999999</c:v>
                </c:pt>
                <c:pt idx="52430">
                  <c:v>10.486000000000001</c:v>
                </c:pt>
                <c:pt idx="52431">
                  <c:v>10.4862</c:v>
                </c:pt>
                <c:pt idx="52432">
                  <c:v>10.4864</c:v>
                </c:pt>
                <c:pt idx="52433">
                  <c:v>10.486599999999999</c:v>
                </c:pt>
                <c:pt idx="52434">
                  <c:v>10.486800000000001</c:v>
                </c:pt>
                <c:pt idx="52435">
                  <c:v>10.487</c:v>
                </c:pt>
                <c:pt idx="52436">
                  <c:v>10.4872</c:v>
                </c:pt>
                <c:pt idx="52437">
                  <c:v>10.487399999999999</c:v>
                </c:pt>
                <c:pt idx="52438">
                  <c:v>10.4876</c:v>
                </c:pt>
                <c:pt idx="52439">
                  <c:v>10.4878</c:v>
                </c:pt>
                <c:pt idx="52440">
                  <c:v>10.488</c:v>
                </c:pt>
                <c:pt idx="52441">
                  <c:v>10.488200000000001</c:v>
                </c:pt>
                <c:pt idx="52442">
                  <c:v>10.4884</c:v>
                </c:pt>
                <c:pt idx="52443">
                  <c:v>10.4886</c:v>
                </c:pt>
                <c:pt idx="52444">
                  <c:v>10.488799999999999</c:v>
                </c:pt>
                <c:pt idx="52445">
                  <c:v>10.489000000000001</c:v>
                </c:pt>
                <c:pt idx="52446">
                  <c:v>10.4892</c:v>
                </c:pt>
                <c:pt idx="52447">
                  <c:v>10.4894</c:v>
                </c:pt>
                <c:pt idx="52448">
                  <c:v>10.489599999999999</c:v>
                </c:pt>
                <c:pt idx="52449">
                  <c:v>10.489800000000001</c:v>
                </c:pt>
                <c:pt idx="52450">
                  <c:v>10.49</c:v>
                </c:pt>
                <c:pt idx="52451">
                  <c:v>10.4902</c:v>
                </c:pt>
                <c:pt idx="52452">
                  <c:v>10.490399999999999</c:v>
                </c:pt>
                <c:pt idx="52453">
                  <c:v>10.490600000000001</c:v>
                </c:pt>
                <c:pt idx="52454">
                  <c:v>10.4908</c:v>
                </c:pt>
                <c:pt idx="52455">
                  <c:v>10.491</c:v>
                </c:pt>
                <c:pt idx="52456">
                  <c:v>10.491199999999999</c:v>
                </c:pt>
                <c:pt idx="52457">
                  <c:v>10.491400000000001</c:v>
                </c:pt>
                <c:pt idx="52458">
                  <c:v>10.4916</c:v>
                </c:pt>
                <c:pt idx="52459">
                  <c:v>10.4918</c:v>
                </c:pt>
                <c:pt idx="52460">
                  <c:v>10.492000000000001</c:v>
                </c:pt>
                <c:pt idx="52461">
                  <c:v>10.4922</c:v>
                </c:pt>
                <c:pt idx="52462">
                  <c:v>10.4924</c:v>
                </c:pt>
                <c:pt idx="52463">
                  <c:v>10.492599999999999</c:v>
                </c:pt>
                <c:pt idx="52464">
                  <c:v>10.492800000000001</c:v>
                </c:pt>
                <c:pt idx="52465">
                  <c:v>10.493</c:v>
                </c:pt>
                <c:pt idx="52466">
                  <c:v>10.4932</c:v>
                </c:pt>
                <c:pt idx="52467">
                  <c:v>10.493399999999999</c:v>
                </c:pt>
                <c:pt idx="52468">
                  <c:v>10.493600000000001</c:v>
                </c:pt>
                <c:pt idx="52469">
                  <c:v>10.4938</c:v>
                </c:pt>
                <c:pt idx="52470">
                  <c:v>10.494</c:v>
                </c:pt>
                <c:pt idx="52471">
                  <c:v>10.494199999999999</c:v>
                </c:pt>
                <c:pt idx="52472">
                  <c:v>10.494400000000001</c:v>
                </c:pt>
                <c:pt idx="52473">
                  <c:v>10.4946</c:v>
                </c:pt>
                <c:pt idx="52474">
                  <c:v>10.4948</c:v>
                </c:pt>
                <c:pt idx="52475">
                  <c:v>10.494999999999999</c:v>
                </c:pt>
                <c:pt idx="52476">
                  <c:v>10.495200000000001</c:v>
                </c:pt>
                <c:pt idx="52477">
                  <c:v>10.4954</c:v>
                </c:pt>
                <c:pt idx="52478">
                  <c:v>10.4956</c:v>
                </c:pt>
                <c:pt idx="52479">
                  <c:v>10.495799999999999</c:v>
                </c:pt>
                <c:pt idx="52480">
                  <c:v>10.496</c:v>
                </c:pt>
                <c:pt idx="52481">
                  <c:v>10.4962</c:v>
                </c:pt>
                <c:pt idx="52482">
                  <c:v>10.4964</c:v>
                </c:pt>
                <c:pt idx="52483">
                  <c:v>10.496600000000001</c:v>
                </c:pt>
                <c:pt idx="52484">
                  <c:v>10.4968</c:v>
                </c:pt>
                <c:pt idx="52485">
                  <c:v>10.497</c:v>
                </c:pt>
                <c:pt idx="52486">
                  <c:v>10.497199999999999</c:v>
                </c:pt>
                <c:pt idx="52487">
                  <c:v>10.497400000000001</c:v>
                </c:pt>
                <c:pt idx="52488">
                  <c:v>10.4976</c:v>
                </c:pt>
                <c:pt idx="52489">
                  <c:v>10.4978</c:v>
                </c:pt>
                <c:pt idx="52490">
                  <c:v>10.497999999999999</c:v>
                </c:pt>
                <c:pt idx="52491">
                  <c:v>10.498200000000001</c:v>
                </c:pt>
                <c:pt idx="52492">
                  <c:v>10.4984</c:v>
                </c:pt>
                <c:pt idx="52493">
                  <c:v>10.4986</c:v>
                </c:pt>
                <c:pt idx="52494">
                  <c:v>10.498799999999999</c:v>
                </c:pt>
                <c:pt idx="52495">
                  <c:v>10.499000000000001</c:v>
                </c:pt>
                <c:pt idx="52496">
                  <c:v>10.4992</c:v>
                </c:pt>
                <c:pt idx="52497">
                  <c:v>10.4994</c:v>
                </c:pt>
                <c:pt idx="52498">
                  <c:v>10.499599999999999</c:v>
                </c:pt>
                <c:pt idx="52499">
                  <c:v>10.4998</c:v>
                </c:pt>
                <c:pt idx="52500">
                  <c:v>10.5</c:v>
                </c:pt>
                <c:pt idx="52501">
                  <c:v>10.5002</c:v>
                </c:pt>
                <c:pt idx="52502">
                  <c:v>10.500400000000001</c:v>
                </c:pt>
                <c:pt idx="52503">
                  <c:v>10.5006</c:v>
                </c:pt>
                <c:pt idx="52504">
                  <c:v>10.5008</c:v>
                </c:pt>
                <c:pt idx="52505">
                  <c:v>10.500999999999999</c:v>
                </c:pt>
                <c:pt idx="52506">
                  <c:v>10.501200000000001</c:v>
                </c:pt>
                <c:pt idx="52507">
                  <c:v>10.5014</c:v>
                </c:pt>
                <c:pt idx="52508">
                  <c:v>10.5016</c:v>
                </c:pt>
                <c:pt idx="52509">
                  <c:v>10.501799999999999</c:v>
                </c:pt>
                <c:pt idx="52510">
                  <c:v>10.502000000000001</c:v>
                </c:pt>
                <c:pt idx="52511">
                  <c:v>10.5022</c:v>
                </c:pt>
                <c:pt idx="52512">
                  <c:v>10.5024</c:v>
                </c:pt>
                <c:pt idx="52513">
                  <c:v>10.502599999999999</c:v>
                </c:pt>
                <c:pt idx="52514">
                  <c:v>10.502800000000001</c:v>
                </c:pt>
                <c:pt idx="52515">
                  <c:v>10.503</c:v>
                </c:pt>
                <c:pt idx="52516">
                  <c:v>10.5032</c:v>
                </c:pt>
                <c:pt idx="52517">
                  <c:v>10.503399999999999</c:v>
                </c:pt>
                <c:pt idx="52518">
                  <c:v>10.5036</c:v>
                </c:pt>
                <c:pt idx="52519">
                  <c:v>10.5038</c:v>
                </c:pt>
                <c:pt idx="52520">
                  <c:v>10.504</c:v>
                </c:pt>
                <c:pt idx="52521">
                  <c:v>10.504200000000001</c:v>
                </c:pt>
                <c:pt idx="52522">
                  <c:v>10.5044</c:v>
                </c:pt>
                <c:pt idx="52523">
                  <c:v>10.5046</c:v>
                </c:pt>
                <c:pt idx="52524">
                  <c:v>10.504799999999999</c:v>
                </c:pt>
                <c:pt idx="52525">
                  <c:v>10.505000000000001</c:v>
                </c:pt>
                <c:pt idx="52526">
                  <c:v>10.5052</c:v>
                </c:pt>
                <c:pt idx="52527">
                  <c:v>10.5054</c:v>
                </c:pt>
                <c:pt idx="52528">
                  <c:v>10.505599999999999</c:v>
                </c:pt>
                <c:pt idx="52529">
                  <c:v>10.505800000000001</c:v>
                </c:pt>
                <c:pt idx="52530">
                  <c:v>10.506</c:v>
                </c:pt>
                <c:pt idx="52531">
                  <c:v>10.5062</c:v>
                </c:pt>
                <c:pt idx="52532">
                  <c:v>10.506399999999999</c:v>
                </c:pt>
                <c:pt idx="52533">
                  <c:v>10.506600000000001</c:v>
                </c:pt>
                <c:pt idx="52534">
                  <c:v>10.5068</c:v>
                </c:pt>
                <c:pt idx="52535">
                  <c:v>10.507</c:v>
                </c:pt>
                <c:pt idx="52536">
                  <c:v>10.507199999999999</c:v>
                </c:pt>
                <c:pt idx="52537">
                  <c:v>10.507400000000001</c:v>
                </c:pt>
                <c:pt idx="52538">
                  <c:v>10.5076</c:v>
                </c:pt>
                <c:pt idx="52539">
                  <c:v>10.5078</c:v>
                </c:pt>
                <c:pt idx="52540">
                  <c:v>10.507999999999999</c:v>
                </c:pt>
                <c:pt idx="52541">
                  <c:v>10.5082</c:v>
                </c:pt>
                <c:pt idx="52542">
                  <c:v>10.5084</c:v>
                </c:pt>
                <c:pt idx="52543">
                  <c:v>10.508599999999999</c:v>
                </c:pt>
                <c:pt idx="52544">
                  <c:v>10.508800000000001</c:v>
                </c:pt>
                <c:pt idx="52545">
                  <c:v>10.509</c:v>
                </c:pt>
                <c:pt idx="52546">
                  <c:v>10.5092</c:v>
                </c:pt>
                <c:pt idx="52547">
                  <c:v>10.509399999999999</c:v>
                </c:pt>
                <c:pt idx="52548">
                  <c:v>10.509600000000001</c:v>
                </c:pt>
                <c:pt idx="52549">
                  <c:v>10.5098</c:v>
                </c:pt>
                <c:pt idx="52550">
                  <c:v>10.51</c:v>
                </c:pt>
                <c:pt idx="52551">
                  <c:v>10.510199999999999</c:v>
                </c:pt>
                <c:pt idx="52552">
                  <c:v>10.510400000000001</c:v>
                </c:pt>
                <c:pt idx="52553">
                  <c:v>10.5106</c:v>
                </c:pt>
                <c:pt idx="52554">
                  <c:v>10.5108</c:v>
                </c:pt>
                <c:pt idx="52555">
                  <c:v>10.510999999999999</c:v>
                </c:pt>
                <c:pt idx="52556">
                  <c:v>10.511200000000001</c:v>
                </c:pt>
                <c:pt idx="52557">
                  <c:v>10.5114</c:v>
                </c:pt>
                <c:pt idx="52558">
                  <c:v>10.5116</c:v>
                </c:pt>
                <c:pt idx="52559">
                  <c:v>10.511799999999999</c:v>
                </c:pt>
                <c:pt idx="52560">
                  <c:v>10.512</c:v>
                </c:pt>
                <c:pt idx="52561">
                  <c:v>10.5122</c:v>
                </c:pt>
                <c:pt idx="52562">
                  <c:v>10.5124</c:v>
                </c:pt>
                <c:pt idx="52563">
                  <c:v>10.512600000000001</c:v>
                </c:pt>
                <c:pt idx="52564">
                  <c:v>10.5128</c:v>
                </c:pt>
                <c:pt idx="52565">
                  <c:v>10.513</c:v>
                </c:pt>
                <c:pt idx="52566">
                  <c:v>10.513199999999999</c:v>
                </c:pt>
                <c:pt idx="52567">
                  <c:v>10.513400000000001</c:v>
                </c:pt>
                <c:pt idx="52568">
                  <c:v>10.5136</c:v>
                </c:pt>
                <c:pt idx="52569">
                  <c:v>10.5138</c:v>
                </c:pt>
                <c:pt idx="52570">
                  <c:v>10.513999999999999</c:v>
                </c:pt>
                <c:pt idx="52571">
                  <c:v>10.514200000000001</c:v>
                </c:pt>
                <c:pt idx="52572">
                  <c:v>10.5144</c:v>
                </c:pt>
                <c:pt idx="52573">
                  <c:v>10.5146</c:v>
                </c:pt>
                <c:pt idx="52574">
                  <c:v>10.514799999999999</c:v>
                </c:pt>
                <c:pt idx="52575">
                  <c:v>10.515000000000001</c:v>
                </c:pt>
                <c:pt idx="52576">
                  <c:v>10.5152</c:v>
                </c:pt>
                <c:pt idx="52577">
                  <c:v>10.5154</c:v>
                </c:pt>
                <c:pt idx="52578">
                  <c:v>10.515599999999999</c:v>
                </c:pt>
                <c:pt idx="52579">
                  <c:v>10.5158</c:v>
                </c:pt>
                <c:pt idx="52580">
                  <c:v>10.516</c:v>
                </c:pt>
                <c:pt idx="52581">
                  <c:v>10.5162</c:v>
                </c:pt>
                <c:pt idx="52582">
                  <c:v>10.516400000000001</c:v>
                </c:pt>
                <c:pt idx="52583">
                  <c:v>10.5166</c:v>
                </c:pt>
                <c:pt idx="52584">
                  <c:v>10.5168</c:v>
                </c:pt>
                <c:pt idx="52585">
                  <c:v>10.516999999999999</c:v>
                </c:pt>
                <c:pt idx="52586">
                  <c:v>10.517200000000001</c:v>
                </c:pt>
                <c:pt idx="52587">
                  <c:v>10.5174</c:v>
                </c:pt>
                <c:pt idx="52588">
                  <c:v>10.5176</c:v>
                </c:pt>
                <c:pt idx="52589">
                  <c:v>10.517799999999999</c:v>
                </c:pt>
                <c:pt idx="52590">
                  <c:v>10.518000000000001</c:v>
                </c:pt>
                <c:pt idx="52591">
                  <c:v>10.5182</c:v>
                </c:pt>
                <c:pt idx="52592">
                  <c:v>10.5184</c:v>
                </c:pt>
                <c:pt idx="52593">
                  <c:v>10.518599999999999</c:v>
                </c:pt>
                <c:pt idx="52594">
                  <c:v>10.518800000000001</c:v>
                </c:pt>
                <c:pt idx="52595">
                  <c:v>10.519</c:v>
                </c:pt>
                <c:pt idx="52596">
                  <c:v>10.5192</c:v>
                </c:pt>
                <c:pt idx="52597">
                  <c:v>10.519399999999999</c:v>
                </c:pt>
                <c:pt idx="52598">
                  <c:v>10.519600000000001</c:v>
                </c:pt>
                <c:pt idx="52599">
                  <c:v>10.5198</c:v>
                </c:pt>
                <c:pt idx="52600">
                  <c:v>10.52</c:v>
                </c:pt>
                <c:pt idx="52601">
                  <c:v>10.520200000000001</c:v>
                </c:pt>
                <c:pt idx="52602">
                  <c:v>10.5204</c:v>
                </c:pt>
                <c:pt idx="52603">
                  <c:v>10.5206</c:v>
                </c:pt>
                <c:pt idx="52604">
                  <c:v>10.520799999999999</c:v>
                </c:pt>
                <c:pt idx="52605">
                  <c:v>10.521000000000001</c:v>
                </c:pt>
                <c:pt idx="52606">
                  <c:v>10.5212</c:v>
                </c:pt>
                <c:pt idx="52607">
                  <c:v>10.5214</c:v>
                </c:pt>
                <c:pt idx="52608">
                  <c:v>10.521599999999999</c:v>
                </c:pt>
                <c:pt idx="52609">
                  <c:v>10.521800000000001</c:v>
                </c:pt>
                <c:pt idx="52610">
                  <c:v>10.522</c:v>
                </c:pt>
                <c:pt idx="52611">
                  <c:v>10.5222</c:v>
                </c:pt>
                <c:pt idx="52612">
                  <c:v>10.522399999999999</c:v>
                </c:pt>
                <c:pt idx="52613">
                  <c:v>10.522600000000001</c:v>
                </c:pt>
                <c:pt idx="52614">
                  <c:v>10.5228</c:v>
                </c:pt>
                <c:pt idx="52615">
                  <c:v>10.523</c:v>
                </c:pt>
                <c:pt idx="52616">
                  <c:v>10.523199999999999</c:v>
                </c:pt>
                <c:pt idx="52617">
                  <c:v>10.523400000000001</c:v>
                </c:pt>
                <c:pt idx="52618">
                  <c:v>10.5236</c:v>
                </c:pt>
                <c:pt idx="52619">
                  <c:v>10.5238</c:v>
                </c:pt>
                <c:pt idx="52620">
                  <c:v>10.523999999999999</c:v>
                </c:pt>
                <c:pt idx="52621">
                  <c:v>10.5242</c:v>
                </c:pt>
                <c:pt idx="52622">
                  <c:v>10.5244</c:v>
                </c:pt>
                <c:pt idx="52623">
                  <c:v>10.5246</c:v>
                </c:pt>
                <c:pt idx="52624">
                  <c:v>10.524800000000001</c:v>
                </c:pt>
                <c:pt idx="52625">
                  <c:v>10.525</c:v>
                </c:pt>
                <c:pt idx="52626">
                  <c:v>10.5252</c:v>
                </c:pt>
                <c:pt idx="52627">
                  <c:v>10.525399999999999</c:v>
                </c:pt>
                <c:pt idx="52628">
                  <c:v>10.525600000000001</c:v>
                </c:pt>
                <c:pt idx="52629">
                  <c:v>10.5258</c:v>
                </c:pt>
                <c:pt idx="52630">
                  <c:v>10.526</c:v>
                </c:pt>
                <c:pt idx="52631">
                  <c:v>10.526199999999999</c:v>
                </c:pt>
                <c:pt idx="52632">
                  <c:v>10.526400000000001</c:v>
                </c:pt>
                <c:pt idx="52633">
                  <c:v>10.5266</c:v>
                </c:pt>
                <c:pt idx="52634">
                  <c:v>10.5268</c:v>
                </c:pt>
                <c:pt idx="52635">
                  <c:v>10.526999999999999</c:v>
                </c:pt>
                <c:pt idx="52636">
                  <c:v>10.527200000000001</c:v>
                </c:pt>
                <c:pt idx="52637">
                  <c:v>10.5274</c:v>
                </c:pt>
                <c:pt idx="52638">
                  <c:v>10.5276</c:v>
                </c:pt>
                <c:pt idx="52639">
                  <c:v>10.527799999999999</c:v>
                </c:pt>
                <c:pt idx="52640">
                  <c:v>10.528</c:v>
                </c:pt>
                <c:pt idx="52641">
                  <c:v>10.5282</c:v>
                </c:pt>
                <c:pt idx="52642">
                  <c:v>10.5284</c:v>
                </c:pt>
                <c:pt idx="52643">
                  <c:v>10.528600000000001</c:v>
                </c:pt>
                <c:pt idx="52644">
                  <c:v>10.5288</c:v>
                </c:pt>
                <c:pt idx="52645">
                  <c:v>10.529</c:v>
                </c:pt>
                <c:pt idx="52646">
                  <c:v>10.529199999999999</c:v>
                </c:pt>
                <c:pt idx="52647">
                  <c:v>10.529400000000001</c:v>
                </c:pt>
                <c:pt idx="52648">
                  <c:v>10.5296</c:v>
                </c:pt>
                <c:pt idx="52649">
                  <c:v>10.5298</c:v>
                </c:pt>
                <c:pt idx="52650">
                  <c:v>10.53</c:v>
                </c:pt>
                <c:pt idx="52651">
                  <c:v>10.530200000000001</c:v>
                </c:pt>
                <c:pt idx="52652">
                  <c:v>10.5304</c:v>
                </c:pt>
                <c:pt idx="52653">
                  <c:v>10.5306</c:v>
                </c:pt>
                <c:pt idx="52654">
                  <c:v>10.530799999999999</c:v>
                </c:pt>
                <c:pt idx="52655">
                  <c:v>10.531000000000001</c:v>
                </c:pt>
                <c:pt idx="52656">
                  <c:v>10.5312</c:v>
                </c:pt>
                <c:pt idx="52657">
                  <c:v>10.5314</c:v>
                </c:pt>
                <c:pt idx="52658">
                  <c:v>10.531599999999999</c:v>
                </c:pt>
                <c:pt idx="52659">
                  <c:v>10.5318</c:v>
                </c:pt>
                <c:pt idx="52660">
                  <c:v>10.532</c:v>
                </c:pt>
                <c:pt idx="52661">
                  <c:v>10.5322</c:v>
                </c:pt>
                <c:pt idx="52662">
                  <c:v>10.532400000000001</c:v>
                </c:pt>
                <c:pt idx="52663">
                  <c:v>10.5326</c:v>
                </c:pt>
                <c:pt idx="52664">
                  <c:v>10.5328</c:v>
                </c:pt>
                <c:pt idx="52665">
                  <c:v>10.532999999999999</c:v>
                </c:pt>
                <c:pt idx="52666">
                  <c:v>10.533200000000001</c:v>
                </c:pt>
                <c:pt idx="52667">
                  <c:v>10.5334</c:v>
                </c:pt>
                <c:pt idx="52668">
                  <c:v>10.5336</c:v>
                </c:pt>
                <c:pt idx="52669">
                  <c:v>10.533799999999999</c:v>
                </c:pt>
                <c:pt idx="52670">
                  <c:v>10.534000000000001</c:v>
                </c:pt>
                <c:pt idx="52671">
                  <c:v>10.5342</c:v>
                </c:pt>
                <c:pt idx="52672">
                  <c:v>10.5344</c:v>
                </c:pt>
                <c:pt idx="52673">
                  <c:v>10.534599999999999</c:v>
                </c:pt>
                <c:pt idx="52674">
                  <c:v>10.534800000000001</c:v>
                </c:pt>
                <c:pt idx="52675">
                  <c:v>10.535</c:v>
                </c:pt>
                <c:pt idx="52676">
                  <c:v>10.5352</c:v>
                </c:pt>
                <c:pt idx="52677">
                  <c:v>10.535399999999999</c:v>
                </c:pt>
                <c:pt idx="52678">
                  <c:v>10.535600000000001</c:v>
                </c:pt>
                <c:pt idx="52679">
                  <c:v>10.5358</c:v>
                </c:pt>
                <c:pt idx="52680">
                  <c:v>10.536</c:v>
                </c:pt>
                <c:pt idx="52681">
                  <c:v>10.536199999999999</c:v>
                </c:pt>
                <c:pt idx="52682">
                  <c:v>10.5364</c:v>
                </c:pt>
                <c:pt idx="52683">
                  <c:v>10.5366</c:v>
                </c:pt>
                <c:pt idx="52684">
                  <c:v>10.536799999999999</c:v>
                </c:pt>
                <c:pt idx="52685">
                  <c:v>10.537000000000001</c:v>
                </c:pt>
                <c:pt idx="52686">
                  <c:v>10.5372</c:v>
                </c:pt>
                <c:pt idx="52687">
                  <c:v>10.5374</c:v>
                </c:pt>
                <c:pt idx="52688">
                  <c:v>10.537599999999999</c:v>
                </c:pt>
                <c:pt idx="52689">
                  <c:v>10.537800000000001</c:v>
                </c:pt>
                <c:pt idx="52690">
                  <c:v>10.538</c:v>
                </c:pt>
                <c:pt idx="52691">
                  <c:v>10.5382</c:v>
                </c:pt>
                <c:pt idx="52692">
                  <c:v>10.538399999999999</c:v>
                </c:pt>
                <c:pt idx="52693">
                  <c:v>10.538600000000001</c:v>
                </c:pt>
                <c:pt idx="52694">
                  <c:v>10.5388</c:v>
                </c:pt>
                <c:pt idx="52695">
                  <c:v>10.539</c:v>
                </c:pt>
                <c:pt idx="52696">
                  <c:v>10.539199999999999</c:v>
                </c:pt>
                <c:pt idx="52697">
                  <c:v>10.539400000000001</c:v>
                </c:pt>
                <c:pt idx="52698">
                  <c:v>10.5396</c:v>
                </c:pt>
                <c:pt idx="52699">
                  <c:v>10.5398</c:v>
                </c:pt>
                <c:pt idx="52700">
                  <c:v>10.54</c:v>
                </c:pt>
                <c:pt idx="52701">
                  <c:v>10.5402</c:v>
                </c:pt>
                <c:pt idx="52702">
                  <c:v>10.5404</c:v>
                </c:pt>
                <c:pt idx="52703">
                  <c:v>10.5406</c:v>
                </c:pt>
                <c:pt idx="52704">
                  <c:v>10.540800000000001</c:v>
                </c:pt>
                <c:pt idx="52705">
                  <c:v>10.541</c:v>
                </c:pt>
                <c:pt idx="52706">
                  <c:v>10.5412</c:v>
                </c:pt>
                <c:pt idx="52707">
                  <c:v>10.541399999999999</c:v>
                </c:pt>
                <c:pt idx="52708">
                  <c:v>10.541600000000001</c:v>
                </c:pt>
                <c:pt idx="52709">
                  <c:v>10.5418</c:v>
                </c:pt>
                <c:pt idx="52710">
                  <c:v>10.542</c:v>
                </c:pt>
                <c:pt idx="52711">
                  <c:v>10.542199999999999</c:v>
                </c:pt>
                <c:pt idx="52712">
                  <c:v>10.542400000000001</c:v>
                </c:pt>
                <c:pt idx="52713">
                  <c:v>10.5426</c:v>
                </c:pt>
                <c:pt idx="52714">
                  <c:v>10.5428</c:v>
                </c:pt>
                <c:pt idx="52715">
                  <c:v>10.542999999999999</c:v>
                </c:pt>
                <c:pt idx="52716">
                  <c:v>10.543200000000001</c:v>
                </c:pt>
                <c:pt idx="52717">
                  <c:v>10.5434</c:v>
                </c:pt>
                <c:pt idx="52718">
                  <c:v>10.5436</c:v>
                </c:pt>
                <c:pt idx="52719">
                  <c:v>10.543799999999999</c:v>
                </c:pt>
                <c:pt idx="52720">
                  <c:v>10.544</c:v>
                </c:pt>
                <c:pt idx="52721">
                  <c:v>10.5442</c:v>
                </c:pt>
                <c:pt idx="52722">
                  <c:v>10.5444</c:v>
                </c:pt>
                <c:pt idx="52723">
                  <c:v>10.544600000000001</c:v>
                </c:pt>
                <c:pt idx="52724">
                  <c:v>10.5448</c:v>
                </c:pt>
                <c:pt idx="52725">
                  <c:v>10.545</c:v>
                </c:pt>
                <c:pt idx="52726">
                  <c:v>10.545199999999999</c:v>
                </c:pt>
                <c:pt idx="52727">
                  <c:v>10.545400000000001</c:v>
                </c:pt>
                <c:pt idx="52728">
                  <c:v>10.5456</c:v>
                </c:pt>
                <c:pt idx="52729">
                  <c:v>10.5458</c:v>
                </c:pt>
                <c:pt idx="52730">
                  <c:v>10.545999999999999</c:v>
                </c:pt>
                <c:pt idx="52731">
                  <c:v>10.546200000000001</c:v>
                </c:pt>
                <c:pt idx="52732">
                  <c:v>10.5464</c:v>
                </c:pt>
                <c:pt idx="52733">
                  <c:v>10.5466</c:v>
                </c:pt>
                <c:pt idx="52734">
                  <c:v>10.546799999999999</c:v>
                </c:pt>
                <c:pt idx="52735">
                  <c:v>10.547000000000001</c:v>
                </c:pt>
                <c:pt idx="52736">
                  <c:v>10.5472</c:v>
                </c:pt>
                <c:pt idx="52737">
                  <c:v>10.5474</c:v>
                </c:pt>
                <c:pt idx="52738">
                  <c:v>10.547599999999999</c:v>
                </c:pt>
                <c:pt idx="52739">
                  <c:v>10.547800000000001</c:v>
                </c:pt>
                <c:pt idx="52740">
                  <c:v>10.548</c:v>
                </c:pt>
                <c:pt idx="52741">
                  <c:v>10.5482</c:v>
                </c:pt>
                <c:pt idx="52742">
                  <c:v>10.548400000000001</c:v>
                </c:pt>
                <c:pt idx="52743">
                  <c:v>10.5486</c:v>
                </c:pt>
                <c:pt idx="52744">
                  <c:v>10.5488</c:v>
                </c:pt>
                <c:pt idx="52745">
                  <c:v>10.548999999999999</c:v>
                </c:pt>
                <c:pt idx="52746">
                  <c:v>10.549200000000001</c:v>
                </c:pt>
                <c:pt idx="52747">
                  <c:v>10.5494</c:v>
                </c:pt>
                <c:pt idx="52748">
                  <c:v>10.5496</c:v>
                </c:pt>
                <c:pt idx="52749">
                  <c:v>10.549799999999999</c:v>
                </c:pt>
                <c:pt idx="52750">
                  <c:v>10.55</c:v>
                </c:pt>
                <c:pt idx="52751">
                  <c:v>10.5502</c:v>
                </c:pt>
                <c:pt idx="52752">
                  <c:v>10.5504</c:v>
                </c:pt>
                <c:pt idx="52753">
                  <c:v>10.550599999999999</c:v>
                </c:pt>
                <c:pt idx="52754">
                  <c:v>10.550800000000001</c:v>
                </c:pt>
                <c:pt idx="52755">
                  <c:v>10.551</c:v>
                </c:pt>
                <c:pt idx="52756">
                  <c:v>10.5512</c:v>
                </c:pt>
                <c:pt idx="52757">
                  <c:v>10.551399999999999</c:v>
                </c:pt>
                <c:pt idx="52758">
                  <c:v>10.551600000000001</c:v>
                </c:pt>
                <c:pt idx="52759">
                  <c:v>10.5518</c:v>
                </c:pt>
                <c:pt idx="52760">
                  <c:v>10.552</c:v>
                </c:pt>
                <c:pt idx="52761">
                  <c:v>10.552199999999999</c:v>
                </c:pt>
                <c:pt idx="52762">
                  <c:v>10.5524</c:v>
                </c:pt>
                <c:pt idx="52763">
                  <c:v>10.5526</c:v>
                </c:pt>
                <c:pt idx="52764">
                  <c:v>10.5528</c:v>
                </c:pt>
                <c:pt idx="52765">
                  <c:v>10.553000000000001</c:v>
                </c:pt>
                <c:pt idx="52766">
                  <c:v>10.5532</c:v>
                </c:pt>
                <c:pt idx="52767">
                  <c:v>10.5534</c:v>
                </c:pt>
                <c:pt idx="52768">
                  <c:v>10.553599999999999</c:v>
                </c:pt>
                <c:pt idx="52769">
                  <c:v>10.553800000000001</c:v>
                </c:pt>
                <c:pt idx="52770">
                  <c:v>10.554</c:v>
                </c:pt>
                <c:pt idx="52771">
                  <c:v>10.5542</c:v>
                </c:pt>
                <c:pt idx="52772">
                  <c:v>10.554399999999999</c:v>
                </c:pt>
                <c:pt idx="52773">
                  <c:v>10.554600000000001</c:v>
                </c:pt>
                <c:pt idx="52774">
                  <c:v>10.5548</c:v>
                </c:pt>
                <c:pt idx="52775">
                  <c:v>10.555</c:v>
                </c:pt>
                <c:pt idx="52776">
                  <c:v>10.555199999999999</c:v>
                </c:pt>
                <c:pt idx="52777">
                  <c:v>10.555400000000001</c:v>
                </c:pt>
                <c:pt idx="52778">
                  <c:v>10.5556</c:v>
                </c:pt>
                <c:pt idx="52779">
                  <c:v>10.5558</c:v>
                </c:pt>
                <c:pt idx="52780">
                  <c:v>10.555999999999999</c:v>
                </c:pt>
                <c:pt idx="52781">
                  <c:v>10.5562</c:v>
                </c:pt>
                <c:pt idx="52782">
                  <c:v>10.5564</c:v>
                </c:pt>
                <c:pt idx="52783">
                  <c:v>10.5566</c:v>
                </c:pt>
                <c:pt idx="52784">
                  <c:v>10.556800000000001</c:v>
                </c:pt>
                <c:pt idx="52785">
                  <c:v>10.557</c:v>
                </c:pt>
                <c:pt idx="52786">
                  <c:v>10.5572</c:v>
                </c:pt>
                <c:pt idx="52787">
                  <c:v>10.557399999999999</c:v>
                </c:pt>
                <c:pt idx="52788">
                  <c:v>10.557600000000001</c:v>
                </c:pt>
                <c:pt idx="52789">
                  <c:v>10.5578</c:v>
                </c:pt>
                <c:pt idx="52790">
                  <c:v>10.558</c:v>
                </c:pt>
                <c:pt idx="52791">
                  <c:v>10.558199999999999</c:v>
                </c:pt>
                <c:pt idx="52792">
                  <c:v>10.558400000000001</c:v>
                </c:pt>
                <c:pt idx="52793">
                  <c:v>10.5586</c:v>
                </c:pt>
                <c:pt idx="52794">
                  <c:v>10.5588</c:v>
                </c:pt>
                <c:pt idx="52795">
                  <c:v>10.558999999999999</c:v>
                </c:pt>
                <c:pt idx="52796">
                  <c:v>10.559200000000001</c:v>
                </c:pt>
                <c:pt idx="52797">
                  <c:v>10.5594</c:v>
                </c:pt>
                <c:pt idx="52798">
                  <c:v>10.5596</c:v>
                </c:pt>
                <c:pt idx="52799">
                  <c:v>10.559799999999999</c:v>
                </c:pt>
                <c:pt idx="52800">
                  <c:v>10.56</c:v>
                </c:pt>
                <c:pt idx="52801">
                  <c:v>10.5602</c:v>
                </c:pt>
                <c:pt idx="52802">
                  <c:v>10.5604</c:v>
                </c:pt>
                <c:pt idx="52803">
                  <c:v>10.560600000000001</c:v>
                </c:pt>
                <c:pt idx="52804">
                  <c:v>10.5608</c:v>
                </c:pt>
                <c:pt idx="52805">
                  <c:v>10.561</c:v>
                </c:pt>
                <c:pt idx="52806">
                  <c:v>10.561199999999999</c:v>
                </c:pt>
                <c:pt idx="52807">
                  <c:v>10.561400000000001</c:v>
                </c:pt>
                <c:pt idx="52808">
                  <c:v>10.5616</c:v>
                </c:pt>
                <c:pt idx="52809">
                  <c:v>10.5618</c:v>
                </c:pt>
                <c:pt idx="52810">
                  <c:v>10.561999999999999</c:v>
                </c:pt>
                <c:pt idx="52811">
                  <c:v>10.562200000000001</c:v>
                </c:pt>
                <c:pt idx="52812">
                  <c:v>10.5624</c:v>
                </c:pt>
                <c:pt idx="52813">
                  <c:v>10.5626</c:v>
                </c:pt>
                <c:pt idx="52814">
                  <c:v>10.562799999999999</c:v>
                </c:pt>
                <c:pt idx="52815">
                  <c:v>10.563000000000001</c:v>
                </c:pt>
                <c:pt idx="52816">
                  <c:v>10.5632</c:v>
                </c:pt>
                <c:pt idx="52817">
                  <c:v>10.5634</c:v>
                </c:pt>
                <c:pt idx="52818">
                  <c:v>10.563599999999999</c:v>
                </c:pt>
                <c:pt idx="52819">
                  <c:v>10.563800000000001</c:v>
                </c:pt>
                <c:pt idx="52820">
                  <c:v>10.564</c:v>
                </c:pt>
                <c:pt idx="52821">
                  <c:v>10.5642</c:v>
                </c:pt>
                <c:pt idx="52822">
                  <c:v>10.564399999999999</c:v>
                </c:pt>
                <c:pt idx="52823">
                  <c:v>10.5646</c:v>
                </c:pt>
                <c:pt idx="52824">
                  <c:v>10.5648</c:v>
                </c:pt>
                <c:pt idx="52825">
                  <c:v>10.565</c:v>
                </c:pt>
                <c:pt idx="52826">
                  <c:v>10.565200000000001</c:v>
                </c:pt>
                <c:pt idx="52827">
                  <c:v>10.5654</c:v>
                </c:pt>
                <c:pt idx="52828">
                  <c:v>10.5656</c:v>
                </c:pt>
                <c:pt idx="52829">
                  <c:v>10.565799999999999</c:v>
                </c:pt>
                <c:pt idx="52830">
                  <c:v>10.566000000000001</c:v>
                </c:pt>
                <c:pt idx="52831">
                  <c:v>10.5662</c:v>
                </c:pt>
                <c:pt idx="52832">
                  <c:v>10.5664</c:v>
                </c:pt>
                <c:pt idx="52833">
                  <c:v>10.566599999999999</c:v>
                </c:pt>
                <c:pt idx="52834">
                  <c:v>10.566800000000001</c:v>
                </c:pt>
                <c:pt idx="52835">
                  <c:v>10.567</c:v>
                </c:pt>
                <c:pt idx="52836">
                  <c:v>10.5672</c:v>
                </c:pt>
                <c:pt idx="52837">
                  <c:v>10.567399999999999</c:v>
                </c:pt>
                <c:pt idx="52838">
                  <c:v>10.567600000000001</c:v>
                </c:pt>
                <c:pt idx="52839">
                  <c:v>10.5678</c:v>
                </c:pt>
                <c:pt idx="52840">
                  <c:v>10.568</c:v>
                </c:pt>
                <c:pt idx="52841">
                  <c:v>10.568199999999999</c:v>
                </c:pt>
                <c:pt idx="52842">
                  <c:v>10.5684</c:v>
                </c:pt>
                <c:pt idx="52843">
                  <c:v>10.5686</c:v>
                </c:pt>
                <c:pt idx="52844">
                  <c:v>10.5688</c:v>
                </c:pt>
                <c:pt idx="52845">
                  <c:v>10.569000000000001</c:v>
                </c:pt>
                <c:pt idx="52846">
                  <c:v>10.5692</c:v>
                </c:pt>
                <c:pt idx="52847">
                  <c:v>10.5694</c:v>
                </c:pt>
                <c:pt idx="52848">
                  <c:v>10.569599999999999</c:v>
                </c:pt>
                <c:pt idx="52849">
                  <c:v>10.569800000000001</c:v>
                </c:pt>
                <c:pt idx="52850">
                  <c:v>10.57</c:v>
                </c:pt>
                <c:pt idx="52851">
                  <c:v>10.5702</c:v>
                </c:pt>
                <c:pt idx="52852">
                  <c:v>10.570399999999999</c:v>
                </c:pt>
                <c:pt idx="52853">
                  <c:v>10.570600000000001</c:v>
                </c:pt>
                <c:pt idx="52854">
                  <c:v>10.5708</c:v>
                </c:pt>
                <c:pt idx="52855">
                  <c:v>10.571</c:v>
                </c:pt>
                <c:pt idx="52856">
                  <c:v>10.571199999999999</c:v>
                </c:pt>
                <c:pt idx="52857">
                  <c:v>10.571400000000001</c:v>
                </c:pt>
                <c:pt idx="52858">
                  <c:v>10.5716</c:v>
                </c:pt>
                <c:pt idx="52859">
                  <c:v>10.5718</c:v>
                </c:pt>
                <c:pt idx="52860">
                  <c:v>10.571999999999999</c:v>
                </c:pt>
                <c:pt idx="52861">
                  <c:v>10.5722</c:v>
                </c:pt>
                <c:pt idx="52862">
                  <c:v>10.5724</c:v>
                </c:pt>
                <c:pt idx="52863">
                  <c:v>10.5726</c:v>
                </c:pt>
                <c:pt idx="52864">
                  <c:v>10.572800000000001</c:v>
                </c:pt>
                <c:pt idx="52865">
                  <c:v>10.573</c:v>
                </c:pt>
                <c:pt idx="52866">
                  <c:v>10.5732</c:v>
                </c:pt>
                <c:pt idx="52867">
                  <c:v>10.573399999999999</c:v>
                </c:pt>
                <c:pt idx="52868">
                  <c:v>10.573600000000001</c:v>
                </c:pt>
                <c:pt idx="52869">
                  <c:v>10.5738</c:v>
                </c:pt>
                <c:pt idx="52870">
                  <c:v>10.574</c:v>
                </c:pt>
                <c:pt idx="52871">
                  <c:v>10.574199999999999</c:v>
                </c:pt>
                <c:pt idx="52872">
                  <c:v>10.574400000000001</c:v>
                </c:pt>
                <c:pt idx="52873">
                  <c:v>10.5746</c:v>
                </c:pt>
                <c:pt idx="52874">
                  <c:v>10.5748</c:v>
                </c:pt>
                <c:pt idx="52875">
                  <c:v>10.574999999999999</c:v>
                </c:pt>
                <c:pt idx="52876">
                  <c:v>10.575200000000001</c:v>
                </c:pt>
                <c:pt idx="52877">
                  <c:v>10.5754</c:v>
                </c:pt>
                <c:pt idx="52878">
                  <c:v>10.5756</c:v>
                </c:pt>
                <c:pt idx="52879">
                  <c:v>10.575799999999999</c:v>
                </c:pt>
                <c:pt idx="52880">
                  <c:v>10.576000000000001</c:v>
                </c:pt>
                <c:pt idx="52881">
                  <c:v>10.5762</c:v>
                </c:pt>
                <c:pt idx="52882">
                  <c:v>10.5764</c:v>
                </c:pt>
                <c:pt idx="52883">
                  <c:v>10.576599999999999</c:v>
                </c:pt>
                <c:pt idx="52884">
                  <c:v>10.5768</c:v>
                </c:pt>
                <c:pt idx="52885">
                  <c:v>10.577</c:v>
                </c:pt>
                <c:pt idx="52886">
                  <c:v>10.577199999999999</c:v>
                </c:pt>
                <c:pt idx="52887">
                  <c:v>10.577400000000001</c:v>
                </c:pt>
                <c:pt idx="52888">
                  <c:v>10.5776</c:v>
                </c:pt>
                <c:pt idx="52889">
                  <c:v>10.5778</c:v>
                </c:pt>
                <c:pt idx="52890">
                  <c:v>10.577999999999999</c:v>
                </c:pt>
                <c:pt idx="52891">
                  <c:v>10.578200000000001</c:v>
                </c:pt>
                <c:pt idx="52892">
                  <c:v>10.5784</c:v>
                </c:pt>
                <c:pt idx="52893">
                  <c:v>10.5786</c:v>
                </c:pt>
                <c:pt idx="52894">
                  <c:v>10.578799999999999</c:v>
                </c:pt>
                <c:pt idx="52895">
                  <c:v>10.579000000000001</c:v>
                </c:pt>
                <c:pt idx="52896">
                  <c:v>10.5792</c:v>
                </c:pt>
                <c:pt idx="52897">
                  <c:v>10.5794</c:v>
                </c:pt>
                <c:pt idx="52898">
                  <c:v>10.579599999999999</c:v>
                </c:pt>
                <c:pt idx="52899">
                  <c:v>10.579800000000001</c:v>
                </c:pt>
                <c:pt idx="52900">
                  <c:v>10.58</c:v>
                </c:pt>
                <c:pt idx="52901">
                  <c:v>10.5802</c:v>
                </c:pt>
                <c:pt idx="52902">
                  <c:v>10.580399999999999</c:v>
                </c:pt>
                <c:pt idx="52903">
                  <c:v>10.5806</c:v>
                </c:pt>
                <c:pt idx="52904">
                  <c:v>10.5808</c:v>
                </c:pt>
                <c:pt idx="52905">
                  <c:v>10.581</c:v>
                </c:pt>
                <c:pt idx="52906">
                  <c:v>10.581200000000001</c:v>
                </c:pt>
                <c:pt idx="52907">
                  <c:v>10.5814</c:v>
                </c:pt>
                <c:pt idx="52908">
                  <c:v>10.5816</c:v>
                </c:pt>
                <c:pt idx="52909">
                  <c:v>10.581799999999999</c:v>
                </c:pt>
                <c:pt idx="52910">
                  <c:v>10.582000000000001</c:v>
                </c:pt>
                <c:pt idx="52911">
                  <c:v>10.5822</c:v>
                </c:pt>
                <c:pt idx="52912">
                  <c:v>10.5824</c:v>
                </c:pt>
                <c:pt idx="52913">
                  <c:v>10.582599999999999</c:v>
                </c:pt>
                <c:pt idx="52914">
                  <c:v>10.582800000000001</c:v>
                </c:pt>
                <c:pt idx="52915">
                  <c:v>10.583</c:v>
                </c:pt>
                <c:pt idx="52916">
                  <c:v>10.5832</c:v>
                </c:pt>
                <c:pt idx="52917">
                  <c:v>10.583399999999999</c:v>
                </c:pt>
                <c:pt idx="52918">
                  <c:v>10.583600000000001</c:v>
                </c:pt>
                <c:pt idx="52919">
                  <c:v>10.5838</c:v>
                </c:pt>
                <c:pt idx="52920">
                  <c:v>10.584</c:v>
                </c:pt>
                <c:pt idx="52921">
                  <c:v>10.584199999999999</c:v>
                </c:pt>
                <c:pt idx="52922">
                  <c:v>10.5844</c:v>
                </c:pt>
                <c:pt idx="52923">
                  <c:v>10.5846</c:v>
                </c:pt>
                <c:pt idx="52924">
                  <c:v>10.5848</c:v>
                </c:pt>
                <c:pt idx="52925">
                  <c:v>10.585000000000001</c:v>
                </c:pt>
                <c:pt idx="52926">
                  <c:v>10.5852</c:v>
                </c:pt>
                <c:pt idx="52927">
                  <c:v>10.5854</c:v>
                </c:pt>
                <c:pt idx="52928">
                  <c:v>10.585599999999999</c:v>
                </c:pt>
                <c:pt idx="52929">
                  <c:v>10.585800000000001</c:v>
                </c:pt>
                <c:pt idx="52930">
                  <c:v>10.586</c:v>
                </c:pt>
                <c:pt idx="52931">
                  <c:v>10.5862</c:v>
                </c:pt>
                <c:pt idx="52932">
                  <c:v>10.586399999999999</c:v>
                </c:pt>
                <c:pt idx="52933">
                  <c:v>10.586600000000001</c:v>
                </c:pt>
                <c:pt idx="52934">
                  <c:v>10.5868</c:v>
                </c:pt>
                <c:pt idx="52935">
                  <c:v>10.587</c:v>
                </c:pt>
                <c:pt idx="52936">
                  <c:v>10.587199999999999</c:v>
                </c:pt>
                <c:pt idx="52937">
                  <c:v>10.587400000000001</c:v>
                </c:pt>
                <c:pt idx="52938">
                  <c:v>10.5876</c:v>
                </c:pt>
                <c:pt idx="52939">
                  <c:v>10.5878</c:v>
                </c:pt>
                <c:pt idx="52940">
                  <c:v>10.587999999999999</c:v>
                </c:pt>
                <c:pt idx="52941">
                  <c:v>10.588200000000001</c:v>
                </c:pt>
                <c:pt idx="52942">
                  <c:v>10.5884</c:v>
                </c:pt>
                <c:pt idx="52943">
                  <c:v>10.5886</c:v>
                </c:pt>
                <c:pt idx="52944">
                  <c:v>10.588800000000001</c:v>
                </c:pt>
                <c:pt idx="52945">
                  <c:v>10.589</c:v>
                </c:pt>
                <c:pt idx="52946">
                  <c:v>10.5892</c:v>
                </c:pt>
                <c:pt idx="52947">
                  <c:v>10.589399999999999</c:v>
                </c:pt>
                <c:pt idx="52948">
                  <c:v>10.589600000000001</c:v>
                </c:pt>
                <c:pt idx="52949">
                  <c:v>10.5898</c:v>
                </c:pt>
                <c:pt idx="52950">
                  <c:v>10.59</c:v>
                </c:pt>
                <c:pt idx="52951">
                  <c:v>10.590199999999999</c:v>
                </c:pt>
                <c:pt idx="52952">
                  <c:v>10.590400000000001</c:v>
                </c:pt>
                <c:pt idx="52953">
                  <c:v>10.5906</c:v>
                </c:pt>
                <c:pt idx="52954">
                  <c:v>10.5908</c:v>
                </c:pt>
                <c:pt idx="52955">
                  <c:v>10.590999999999999</c:v>
                </c:pt>
                <c:pt idx="52956">
                  <c:v>10.591200000000001</c:v>
                </c:pt>
                <c:pt idx="52957">
                  <c:v>10.5914</c:v>
                </c:pt>
                <c:pt idx="52958">
                  <c:v>10.5916</c:v>
                </c:pt>
                <c:pt idx="52959">
                  <c:v>10.591799999999999</c:v>
                </c:pt>
                <c:pt idx="52960">
                  <c:v>10.592000000000001</c:v>
                </c:pt>
                <c:pt idx="52961">
                  <c:v>10.5922</c:v>
                </c:pt>
                <c:pt idx="52962">
                  <c:v>10.5924</c:v>
                </c:pt>
                <c:pt idx="52963">
                  <c:v>10.592599999999999</c:v>
                </c:pt>
                <c:pt idx="52964">
                  <c:v>10.5928</c:v>
                </c:pt>
                <c:pt idx="52965">
                  <c:v>10.593</c:v>
                </c:pt>
                <c:pt idx="52966">
                  <c:v>10.5932</c:v>
                </c:pt>
                <c:pt idx="52967">
                  <c:v>10.593400000000001</c:v>
                </c:pt>
                <c:pt idx="52968">
                  <c:v>10.5936</c:v>
                </c:pt>
                <c:pt idx="52969">
                  <c:v>10.5938</c:v>
                </c:pt>
                <c:pt idx="52970">
                  <c:v>10.593999999999999</c:v>
                </c:pt>
                <c:pt idx="52971">
                  <c:v>10.594200000000001</c:v>
                </c:pt>
                <c:pt idx="52972">
                  <c:v>10.5944</c:v>
                </c:pt>
                <c:pt idx="52973">
                  <c:v>10.5946</c:v>
                </c:pt>
                <c:pt idx="52974">
                  <c:v>10.594799999999999</c:v>
                </c:pt>
                <c:pt idx="52975">
                  <c:v>10.595000000000001</c:v>
                </c:pt>
                <c:pt idx="52976">
                  <c:v>10.5952</c:v>
                </c:pt>
                <c:pt idx="52977">
                  <c:v>10.5954</c:v>
                </c:pt>
                <c:pt idx="52978">
                  <c:v>10.595599999999999</c:v>
                </c:pt>
                <c:pt idx="52979">
                  <c:v>10.595800000000001</c:v>
                </c:pt>
                <c:pt idx="52980">
                  <c:v>10.596</c:v>
                </c:pt>
                <c:pt idx="52981">
                  <c:v>10.5962</c:v>
                </c:pt>
                <c:pt idx="52982">
                  <c:v>10.596399999999999</c:v>
                </c:pt>
                <c:pt idx="52983">
                  <c:v>10.5966</c:v>
                </c:pt>
                <c:pt idx="52984">
                  <c:v>10.5968</c:v>
                </c:pt>
                <c:pt idx="52985">
                  <c:v>10.597</c:v>
                </c:pt>
                <c:pt idx="52986">
                  <c:v>10.597200000000001</c:v>
                </c:pt>
                <c:pt idx="52987">
                  <c:v>10.5974</c:v>
                </c:pt>
                <c:pt idx="52988">
                  <c:v>10.5976</c:v>
                </c:pt>
                <c:pt idx="52989">
                  <c:v>10.597799999999999</c:v>
                </c:pt>
                <c:pt idx="52990">
                  <c:v>10.598000000000001</c:v>
                </c:pt>
                <c:pt idx="52991">
                  <c:v>10.5982</c:v>
                </c:pt>
                <c:pt idx="52992">
                  <c:v>10.5984</c:v>
                </c:pt>
                <c:pt idx="52993">
                  <c:v>10.598599999999999</c:v>
                </c:pt>
                <c:pt idx="52994">
                  <c:v>10.598800000000001</c:v>
                </c:pt>
                <c:pt idx="52995">
                  <c:v>10.599</c:v>
                </c:pt>
                <c:pt idx="52996">
                  <c:v>10.5992</c:v>
                </c:pt>
                <c:pt idx="52997">
                  <c:v>10.599399999999999</c:v>
                </c:pt>
                <c:pt idx="52998">
                  <c:v>10.599600000000001</c:v>
                </c:pt>
                <c:pt idx="52999">
                  <c:v>10.5998</c:v>
                </c:pt>
                <c:pt idx="53000">
                  <c:v>10.6</c:v>
                </c:pt>
                <c:pt idx="53001">
                  <c:v>10.600199999999999</c:v>
                </c:pt>
                <c:pt idx="53002">
                  <c:v>10.6004</c:v>
                </c:pt>
                <c:pt idx="53003">
                  <c:v>10.6006</c:v>
                </c:pt>
                <c:pt idx="53004">
                  <c:v>10.6008</c:v>
                </c:pt>
                <c:pt idx="53005">
                  <c:v>10.601000000000001</c:v>
                </c:pt>
                <c:pt idx="53006">
                  <c:v>10.6012</c:v>
                </c:pt>
                <c:pt idx="53007">
                  <c:v>10.6014</c:v>
                </c:pt>
                <c:pt idx="53008">
                  <c:v>10.601599999999999</c:v>
                </c:pt>
                <c:pt idx="53009">
                  <c:v>10.601800000000001</c:v>
                </c:pt>
                <c:pt idx="53010">
                  <c:v>10.602</c:v>
                </c:pt>
                <c:pt idx="53011">
                  <c:v>10.6022</c:v>
                </c:pt>
                <c:pt idx="53012">
                  <c:v>10.602399999999999</c:v>
                </c:pt>
                <c:pt idx="53013">
                  <c:v>10.602600000000001</c:v>
                </c:pt>
                <c:pt idx="53014">
                  <c:v>10.6028</c:v>
                </c:pt>
                <c:pt idx="53015">
                  <c:v>10.603</c:v>
                </c:pt>
                <c:pt idx="53016">
                  <c:v>10.603199999999999</c:v>
                </c:pt>
                <c:pt idx="53017">
                  <c:v>10.603400000000001</c:v>
                </c:pt>
                <c:pt idx="53018">
                  <c:v>10.6036</c:v>
                </c:pt>
                <c:pt idx="53019">
                  <c:v>10.6038</c:v>
                </c:pt>
                <c:pt idx="53020">
                  <c:v>10.603999999999999</c:v>
                </c:pt>
                <c:pt idx="53021">
                  <c:v>10.604200000000001</c:v>
                </c:pt>
                <c:pt idx="53022">
                  <c:v>10.6044</c:v>
                </c:pt>
                <c:pt idx="53023">
                  <c:v>10.6046</c:v>
                </c:pt>
                <c:pt idx="53024">
                  <c:v>10.604799999999999</c:v>
                </c:pt>
                <c:pt idx="53025">
                  <c:v>10.605</c:v>
                </c:pt>
                <c:pt idx="53026">
                  <c:v>10.6052</c:v>
                </c:pt>
                <c:pt idx="53027">
                  <c:v>10.605399999999999</c:v>
                </c:pt>
                <c:pt idx="53028">
                  <c:v>10.605600000000001</c:v>
                </c:pt>
                <c:pt idx="53029">
                  <c:v>10.6058</c:v>
                </c:pt>
                <c:pt idx="53030">
                  <c:v>10.606</c:v>
                </c:pt>
                <c:pt idx="53031">
                  <c:v>10.606199999999999</c:v>
                </c:pt>
                <c:pt idx="53032">
                  <c:v>10.606400000000001</c:v>
                </c:pt>
                <c:pt idx="53033">
                  <c:v>10.6066</c:v>
                </c:pt>
                <c:pt idx="53034">
                  <c:v>10.6068</c:v>
                </c:pt>
                <c:pt idx="53035">
                  <c:v>10.606999999999999</c:v>
                </c:pt>
                <c:pt idx="53036">
                  <c:v>10.607200000000001</c:v>
                </c:pt>
                <c:pt idx="53037">
                  <c:v>10.6074</c:v>
                </c:pt>
                <c:pt idx="53038">
                  <c:v>10.6076</c:v>
                </c:pt>
                <c:pt idx="53039">
                  <c:v>10.607799999999999</c:v>
                </c:pt>
                <c:pt idx="53040">
                  <c:v>10.608000000000001</c:v>
                </c:pt>
                <c:pt idx="53041">
                  <c:v>10.6082</c:v>
                </c:pt>
                <c:pt idx="53042">
                  <c:v>10.6084</c:v>
                </c:pt>
                <c:pt idx="53043">
                  <c:v>10.608599999999999</c:v>
                </c:pt>
                <c:pt idx="53044">
                  <c:v>10.6088</c:v>
                </c:pt>
                <c:pt idx="53045">
                  <c:v>10.609</c:v>
                </c:pt>
                <c:pt idx="53046">
                  <c:v>10.6092</c:v>
                </c:pt>
                <c:pt idx="53047">
                  <c:v>10.609400000000001</c:v>
                </c:pt>
                <c:pt idx="53048">
                  <c:v>10.6096</c:v>
                </c:pt>
                <c:pt idx="53049">
                  <c:v>10.6098</c:v>
                </c:pt>
                <c:pt idx="53050">
                  <c:v>10.61</c:v>
                </c:pt>
                <c:pt idx="53051">
                  <c:v>10.610200000000001</c:v>
                </c:pt>
                <c:pt idx="53052">
                  <c:v>10.6104</c:v>
                </c:pt>
                <c:pt idx="53053">
                  <c:v>10.6106</c:v>
                </c:pt>
                <c:pt idx="53054">
                  <c:v>10.610799999999999</c:v>
                </c:pt>
                <c:pt idx="53055">
                  <c:v>10.611000000000001</c:v>
                </c:pt>
                <c:pt idx="53056">
                  <c:v>10.6112</c:v>
                </c:pt>
                <c:pt idx="53057">
                  <c:v>10.6114</c:v>
                </c:pt>
                <c:pt idx="53058">
                  <c:v>10.611599999999999</c:v>
                </c:pt>
                <c:pt idx="53059">
                  <c:v>10.611800000000001</c:v>
                </c:pt>
                <c:pt idx="53060">
                  <c:v>10.612</c:v>
                </c:pt>
                <c:pt idx="53061">
                  <c:v>10.6122</c:v>
                </c:pt>
                <c:pt idx="53062">
                  <c:v>10.612399999999999</c:v>
                </c:pt>
                <c:pt idx="53063">
                  <c:v>10.6126</c:v>
                </c:pt>
                <c:pt idx="53064">
                  <c:v>10.6128</c:v>
                </c:pt>
                <c:pt idx="53065">
                  <c:v>10.613</c:v>
                </c:pt>
                <c:pt idx="53066">
                  <c:v>10.613200000000001</c:v>
                </c:pt>
                <c:pt idx="53067">
                  <c:v>10.6134</c:v>
                </c:pt>
                <c:pt idx="53068">
                  <c:v>10.6136</c:v>
                </c:pt>
                <c:pt idx="53069">
                  <c:v>10.613799999999999</c:v>
                </c:pt>
                <c:pt idx="53070">
                  <c:v>10.614000000000001</c:v>
                </c:pt>
                <c:pt idx="53071">
                  <c:v>10.6142</c:v>
                </c:pt>
                <c:pt idx="53072">
                  <c:v>10.6144</c:v>
                </c:pt>
                <c:pt idx="53073">
                  <c:v>10.614599999999999</c:v>
                </c:pt>
                <c:pt idx="53074">
                  <c:v>10.614800000000001</c:v>
                </c:pt>
                <c:pt idx="53075">
                  <c:v>10.615</c:v>
                </c:pt>
                <c:pt idx="53076">
                  <c:v>10.6152</c:v>
                </c:pt>
                <c:pt idx="53077">
                  <c:v>10.615399999999999</c:v>
                </c:pt>
                <c:pt idx="53078">
                  <c:v>10.615600000000001</c:v>
                </c:pt>
                <c:pt idx="53079">
                  <c:v>10.6158</c:v>
                </c:pt>
                <c:pt idx="53080">
                  <c:v>10.616</c:v>
                </c:pt>
                <c:pt idx="53081">
                  <c:v>10.616199999999999</c:v>
                </c:pt>
                <c:pt idx="53082">
                  <c:v>10.616400000000001</c:v>
                </c:pt>
                <c:pt idx="53083">
                  <c:v>10.6166</c:v>
                </c:pt>
                <c:pt idx="53084">
                  <c:v>10.6168</c:v>
                </c:pt>
                <c:pt idx="53085">
                  <c:v>10.617000000000001</c:v>
                </c:pt>
                <c:pt idx="53086">
                  <c:v>10.6172</c:v>
                </c:pt>
                <c:pt idx="53087">
                  <c:v>10.6174</c:v>
                </c:pt>
                <c:pt idx="53088">
                  <c:v>10.617599999999999</c:v>
                </c:pt>
                <c:pt idx="53089">
                  <c:v>10.617800000000001</c:v>
                </c:pt>
                <c:pt idx="53090">
                  <c:v>10.618</c:v>
                </c:pt>
                <c:pt idx="53091">
                  <c:v>10.6182</c:v>
                </c:pt>
                <c:pt idx="53092">
                  <c:v>10.618399999999999</c:v>
                </c:pt>
                <c:pt idx="53093">
                  <c:v>10.618600000000001</c:v>
                </c:pt>
                <c:pt idx="53094">
                  <c:v>10.6188</c:v>
                </c:pt>
                <c:pt idx="53095">
                  <c:v>10.619</c:v>
                </c:pt>
                <c:pt idx="53096">
                  <c:v>10.619199999999999</c:v>
                </c:pt>
                <c:pt idx="53097">
                  <c:v>10.619400000000001</c:v>
                </c:pt>
                <c:pt idx="53098">
                  <c:v>10.6196</c:v>
                </c:pt>
                <c:pt idx="53099">
                  <c:v>10.6198</c:v>
                </c:pt>
                <c:pt idx="53100">
                  <c:v>10.62</c:v>
                </c:pt>
                <c:pt idx="53101">
                  <c:v>10.620200000000001</c:v>
                </c:pt>
                <c:pt idx="53102">
                  <c:v>10.6204</c:v>
                </c:pt>
                <c:pt idx="53103">
                  <c:v>10.6206</c:v>
                </c:pt>
                <c:pt idx="53104">
                  <c:v>10.620799999999999</c:v>
                </c:pt>
                <c:pt idx="53105">
                  <c:v>10.621</c:v>
                </c:pt>
                <c:pt idx="53106">
                  <c:v>10.6212</c:v>
                </c:pt>
                <c:pt idx="53107">
                  <c:v>10.6214</c:v>
                </c:pt>
                <c:pt idx="53108">
                  <c:v>10.621600000000001</c:v>
                </c:pt>
                <c:pt idx="53109">
                  <c:v>10.6218</c:v>
                </c:pt>
                <c:pt idx="53110">
                  <c:v>10.622</c:v>
                </c:pt>
                <c:pt idx="53111">
                  <c:v>10.622199999999999</c:v>
                </c:pt>
                <c:pt idx="53112">
                  <c:v>10.622400000000001</c:v>
                </c:pt>
                <c:pt idx="53113">
                  <c:v>10.6226</c:v>
                </c:pt>
                <c:pt idx="53114">
                  <c:v>10.6228</c:v>
                </c:pt>
                <c:pt idx="53115">
                  <c:v>10.622999999999999</c:v>
                </c:pt>
                <c:pt idx="53116">
                  <c:v>10.623200000000001</c:v>
                </c:pt>
                <c:pt idx="53117">
                  <c:v>10.6234</c:v>
                </c:pt>
                <c:pt idx="53118">
                  <c:v>10.6236</c:v>
                </c:pt>
                <c:pt idx="53119">
                  <c:v>10.623799999999999</c:v>
                </c:pt>
                <c:pt idx="53120">
                  <c:v>10.624000000000001</c:v>
                </c:pt>
                <c:pt idx="53121">
                  <c:v>10.6242</c:v>
                </c:pt>
                <c:pt idx="53122">
                  <c:v>10.6244</c:v>
                </c:pt>
                <c:pt idx="53123">
                  <c:v>10.624599999999999</c:v>
                </c:pt>
                <c:pt idx="53124">
                  <c:v>10.6248</c:v>
                </c:pt>
                <c:pt idx="53125">
                  <c:v>10.625</c:v>
                </c:pt>
                <c:pt idx="53126">
                  <c:v>10.6252</c:v>
                </c:pt>
                <c:pt idx="53127">
                  <c:v>10.625400000000001</c:v>
                </c:pt>
                <c:pt idx="53128">
                  <c:v>10.6256</c:v>
                </c:pt>
                <c:pt idx="53129">
                  <c:v>10.6258</c:v>
                </c:pt>
                <c:pt idx="53130">
                  <c:v>10.625999999999999</c:v>
                </c:pt>
                <c:pt idx="53131">
                  <c:v>10.626200000000001</c:v>
                </c:pt>
                <c:pt idx="53132">
                  <c:v>10.6264</c:v>
                </c:pt>
                <c:pt idx="53133">
                  <c:v>10.6266</c:v>
                </c:pt>
                <c:pt idx="53134">
                  <c:v>10.626799999999999</c:v>
                </c:pt>
                <c:pt idx="53135">
                  <c:v>10.627000000000001</c:v>
                </c:pt>
                <c:pt idx="53136">
                  <c:v>10.6272</c:v>
                </c:pt>
                <c:pt idx="53137">
                  <c:v>10.6274</c:v>
                </c:pt>
                <c:pt idx="53138">
                  <c:v>10.627599999999999</c:v>
                </c:pt>
                <c:pt idx="53139">
                  <c:v>10.627800000000001</c:v>
                </c:pt>
                <c:pt idx="53140">
                  <c:v>10.628</c:v>
                </c:pt>
                <c:pt idx="53141">
                  <c:v>10.6282</c:v>
                </c:pt>
                <c:pt idx="53142">
                  <c:v>10.628399999999999</c:v>
                </c:pt>
                <c:pt idx="53143">
                  <c:v>10.6286</c:v>
                </c:pt>
                <c:pt idx="53144">
                  <c:v>10.6288</c:v>
                </c:pt>
                <c:pt idx="53145">
                  <c:v>10.629</c:v>
                </c:pt>
                <c:pt idx="53146">
                  <c:v>10.629200000000001</c:v>
                </c:pt>
                <c:pt idx="53147">
                  <c:v>10.6294</c:v>
                </c:pt>
                <c:pt idx="53148">
                  <c:v>10.6296</c:v>
                </c:pt>
                <c:pt idx="53149">
                  <c:v>10.629799999999999</c:v>
                </c:pt>
                <c:pt idx="53150">
                  <c:v>10.63</c:v>
                </c:pt>
                <c:pt idx="53151">
                  <c:v>10.6302</c:v>
                </c:pt>
                <c:pt idx="53152">
                  <c:v>10.6304</c:v>
                </c:pt>
                <c:pt idx="53153">
                  <c:v>10.630599999999999</c:v>
                </c:pt>
                <c:pt idx="53154">
                  <c:v>10.630800000000001</c:v>
                </c:pt>
                <c:pt idx="53155">
                  <c:v>10.631</c:v>
                </c:pt>
                <c:pt idx="53156">
                  <c:v>10.6312</c:v>
                </c:pt>
                <c:pt idx="53157">
                  <c:v>10.631399999999999</c:v>
                </c:pt>
                <c:pt idx="53158">
                  <c:v>10.631600000000001</c:v>
                </c:pt>
                <c:pt idx="53159">
                  <c:v>10.6318</c:v>
                </c:pt>
                <c:pt idx="53160">
                  <c:v>10.632</c:v>
                </c:pt>
                <c:pt idx="53161">
                  <c:v>10.632199999999999</c:v>
                </c:pt>
                <c:pt idx="53162">
                  <c:v>10.632400000000001</c:v>
                </c:pt>
                <c:pt idx="53163">
                  <c:v>10.6326</c:v>
                </c:pt>
                <c:pt idx="53164">
                  <c:v>10.6328</c:v>
                </c:pt>
                <c:pt idx="53165">
                  <c:v>10.632999999999999</c:v>
                </c:pt>
                <c:pt idx="53166">
                  <c:v>10.6332</c:v>
                </c:pt>
                <c:pt idx="53167">
                  <c:v>10.6334</c:v>
                </c:pt>
                <c:pt idx="53168">
                  <c:v>10.633599999999999</c:v>
                </c:pt>
                <c:pt idx="53169">
                  <c:v>10.633800000000001</c:v>
                </c:pt>
                <c:pt idx="53170">
                  <c:v>10.634</c:v>
                </c:pt>
                <c:pt idx="53171">
                  <c:v>10.6342</c:v>
                </c:pt>
                <c:pt idx="53172">
                  <c:v>10.634399999999999</c:v>
                </c:pt>
                <c:pt idx="53173">
                  <c:v>10.634600000000001</c:v>
                </c:pt>
                <c:pt idx="53174">
                  <c:v>10.6348</c:v>
                </c:pt>
                <c:pt idx="53175">
                  <c:v>10.635</c:v>
                </c:pt>
                <c:pt idx="53176">
                  <c:v>10.635199999999999</c:v>
                </c:pt>
                <c:pt idx="53177">
                  <c:v>10.635400000000001</c:v>
                </c:pt>
                <c:pt idx="53178">
                  <c:v>10.6356</c:v>
                </c:pt>
                <c:pt idx="53179">
                  <c:v>10.6358</c:v>
                </c:pt>
                <c:pt idx="53180">
                  <c:v>10.635999999999999</c:v>
                </c:pt>
                <c:pt idx="53181">
                  <c:v>10.636200000000001</c:v>
                </c:pt>
                <c:pt idx="53182">
                  <c:v>10.6364</c:v>
                </c:pt>
                <c:pt idx="53183">
                  <c:v>10.6366</c:v>
                </c:pt>
                <c:pt idx="53184">
                  <c:v>10.636799999999999</c:v>
                </c:pt>
                <c:pt idx="53185">
                  <c:v>10.637</c:v>
                </c:pt>
                <c:pt idx="53186">
                  <c:v>10.6372</c:v>
                </c:pt>
                <c:pt idx="53187">
                  <c:v>10.6374</c:v>
                </c:pt>
                <c:pt idx="53188">
                  <c:v>10.637600000000001</c:v>
                </c:pt>
                <c:pt idx="53189">
                  <c:v>10.6378</c:v>
                </c:pt>
                <c:pt idx="53190">
                  <c:v>10.638</c:v>
                </c:pt>
                <c:pt idx="53191">
                  <c:v>10.638199999999999</c:v>
                </c:pt>
                <c:pt idx="53192">
                  <c:v>10.638400000000001</c:v>
                </c:pt>
                <c:pt idx="53193">
                  <c:v>10.6386</c:v>
                </c:pt>
                <c:pt idx="53194">
                  <c:v>10.6388</c:v>
                </c:pt>
                <c:pt idx="53195">
                  <c:v>10.638999999999999</c:v>
                </c:pt>
                <c:pt idx="53196">
                  <c:v>10.639200000000001</c:v>
                </c:pt>
                <c:pt idx="53197">
                  <c:v>10.6394</c:v>
                </c:pt>
                <c:pt idx="53198">
                  <c:v>10.6396</c:v>
                </c:pt>
                <c:pt idx="53199">
                  <c:v>10.639799999999999</c:v>
                </c:pt>
                <c:pt idx="53200">
                  <c:v>10.64</c:v>
                </c:pt>
                <c:pt idx="53201">
                  <c:v>10.6402</c:v>
                </c:pt>
                <c:pt idx="53202">
                  <c:v>10.6404</c:v>
                </c:pt>
                <c:pt idx="53203">
                  <c:v>10.640599999999999</c:v>
                </c:pt>
                <c:pt idx="53204">
                  <c:v>10.6408</c:v>
                </c:pt>
                <c:pt idx="53205">
                  <c:v>10.641</c:v>
                </c:pt>
                <c:pt idx="53206">
                  <c:v>10.6412</c:v>
                </c:pt>
                <c:pt idx="53207">
                  <c:v>10.641400000000001</c:v>
                </c:pt>
                <c:pt idx="53208">
                  <c:v>10.6416</c:v>
                </c:pt>
                <c:pt idx="53209">
                  <c:v>10.6418</c:v>
                </c:pt>
                <c:pt idx="53210">
                  <c:v>10.641999999999999</c:v>
                </c:pt>
                <c:pt idx="53211">
                  <c:v>10.642200000000001</c:v>
                </c:pt>
                <c:pt idx="53212">
                  <c:v>10.6424</c:v>
                </c:pt>
                <c:pt idx="53213">
                  <c:v>10.6426</c:v>
                </c:pt>
                <c:pt idx="53214">
                  <c:v>10.642799999999999</c:v>
                </c:pt>
                <c:pt idx="53215">
                  <c:v>10.643000000000001</c:v>
                </c:pt>
                <c:pt idx="53216">
                  <c:v>10.6432</c:v>
                </c:pt>
                <c:pt idx="53217">
                  <c:v>10.6434</c:v>
                </c:pt>
                <c:pt idx="53218">
                  <c:v>10.643599999999999</c:v>
                </c:pt>
                <c:pt idx="53219">
                  <c:v>10.643800000000001</c:v>
                </c:pt>
                <c:pt idx="53220">
                  <c:v>10.644</c:v>
                </c:pt>
                <c:pt idx="53221">
                  <c:v>10.6442</c:v>
                </c:pt>
                <c:pt idx="53222">
                  <c:v>10.644399999999999</c:v>
                </c:pt>
                <c:pt idx="53223">
                  <c:v>10.644600000000001</c:v>
                </c:pt>
                <c:pt idx="53224">
                  <c:v>10.6448</c:v>
                </c:pt>
                <c:pt idx="53225">
                  <c:v>10.645</c:v>
                </c:pt>
                <c:pt idx="53226">
                  <c:v>10.645200000000001</c:v>
                </c:pt>
                <c:pt idx="53227">
                  <c:v>10.6454</c:v>
                </c:pt>
                <c:pt idx="53228">
                  <c:v>10.6456</c:v>
                </c:pt>
                <c:pt idx="53229">
                  <c:v>10.645799999999999</c:v>
                </c:pt>
                <c:pt idx="53230">
                  <c:v>10.646000000000001</c:v>
                </c:pt>
                <c:pt idx="53231">
                  <c:v>10.6462</c:v>
                </c:pt>
                <c:pt idx="53232">
                  <c:v>10.6464</c:v>
                </c:pt>
                <c:pt idx="53233">
                  <c:v>10.646599999999999</c:v>
                </c:pt>
                <c:pt idx="53234">
                  <c:v>10.646800000000001</c:v>
                </c:pt>
                <c:pt idx="53235">
                  <c:v>10.647</c:v>
                </c:pt>
                <c:pt idx="53236">
                  <c:v>10.6472</c:v>
                </c:pt>
                <c:pt idx="53237">
                  <c:v>10.647399999999999</c:v>
                </c:pt>
                <c:pt idx="53238">
                  <c:v>10.647600000000001</c:v>
                </c:pt>
                <c:pt idx="53239">
                  <c:v>10.6478</c:v>
                </c:pt>
                <c:pt idx="53240">
                  <c:v>10.648</c:v>
                </c:pt>
                <c:pt idx="53241">
                  <c:v>10.648199999999999</c:v>
                </c:pt>
                <c:pt idx="53242">
                  <c:v>10.648400000000001</c:v>
                </c:pt>
                <c:pt idx="53243">
                  <c:v>10.6486</c:v>
                </c:pt>
                <c:pt idx="53244">
                  <c:v>10.6488</c:v>
                </c:pt>
                <c:pt idx="53245">
                  <c:v>10.648999999999999</c:v>
                </c:pt>
                <c:pt idx="53246">
                  <c:v>10.6492</c:v>
                </c:pt>
                <c:pt idx="53247">
                  <c:v>10.6494</c:v>
                </c:pt>
                <c:pt idx="53248">
                  <c:v>10.6496</c:v>
                </c:pt>
                <c:pt idx="53249">
                  <c:v>10.649800000000001</c:v>
                </c:pt>
                <c:pt idx="53250">
                  <c:v>10.65</c:v>
                </c:pt>
                <c:pt idx="53251">
                  <c:v>10.6502</c:v>
                </c:pt>
                <c:pt idx="53252">
                  <c:v>10.650399999999999</c:v>
                </c:pt>
                <c:pt idx="53253">
                  <c:v>10.650600000000001</c:v>
                </c:pt>
                <c:pt idx="53254">
                  <c:v>10.6508</c:v>
                </c:pt>
                <c:pt idx="53255">
                  <c:v>10.651</c:v>
                </c:pt>
                <c:pt idx="53256">
                  <c:v>10.651199999999999</c:v>
                </c:pt>
                <c:pt idx="53257">
                  <c:v>10.651400000000001</c:v>
                </c:pt>
                <c:pt idx="53258">
                  <c:v>10.6516</c:v>
                </c:pt>
                <c:pt idx="53259">
                  <c:v>10.6518</c:v>
                </c:pt>
                <c:pt idx="53260">
                  <c:v>10.651999999999999</c:v>
                </c:pt>
                <c:pt idx="53261">
                  <c:v>10.652200000000001</c:v>
                </c:pt>
                <c:pt idx="53262">
                  <c:v>10.6524</c:v>
                </c:pt>
                <c:pt idx="53263">
                  <c:v>10.6526</c:v>
                </c:pt>
                <c:pt idx="53264">
                  <c:v>10.652799999999999</c:v>
                </c:pt>
                <c:pt idx="53265">
                  <c:v>10.653</c:v>
                </c:pt>
                <c:pt idx="53266">
                  <c:v>10.6532</c:v>
                </c:pt>
                <c:pt idx="53267">
                  <c:v>10.6534</c:v>
                </c:pt>
                <c:pt idx="53268">
                  <c:v>10.653600000000001</c:v>
                </c:pt>
                <c:pt idx="53269">
                  <c:v>10.6538</c:v>
                </c:pt>
                <c:pt idx="53270">
                  <c:v>10.654</c:v>
                </c:pt>
                <c:pt idx="53271">
                  <c:v>10.654199999999999</c:v>
                </c:pt>
                <c:pt idx="53272">
                  <c:v>10.654400000000001</c:v>
                </c:pt>
                <c:pt idx="53273">
                  <c:v>10.6546</c:v>
                </c:pt>
                <c:pt idx="53274">
                  <c:v>10.6548</c:v>
                </c:pt>
                <c:pt idx="53275">
                  <c:v>10.654999999999999</c:v>
                </c:pt>
                <c:pt idx="53276">
                  <c:v>10.655200000000001</c:v>
                </c:pt>
                <c:pt idx="53277">
                  <c:v>10.6554</c:v>
                </c:pt>
                <c:pt idx="53278">
                  <c:v>10.6556</c:v>
                </c:pt>
                <c:pt idx="53279">
                  <c:v>10.655799999999999</c:v>
                </c:pt>
                <c:pt idx="53280">
                  <c:v>10.656000000000001</c:v>
                </c:pt>
                <c:pt idx="53281">
                  <c:v>10.6562</c:v>
                </c:pt>
                <c:pt idx="53282">
                  <c:v>10.6564</c:v>
                </c:pt>
                <c:pt idx="53283">
                  <c:v>10.656599999999999</c:v>
                </c:pt>
                <c:pt idx="53284">
                  <c:v>10.6568</c:v>
                </c:pt>
                <c:pt idx="53285">
                  <c:v>10.657</c:v>
                </c:pt>
                <c:pt idx="53286">
                  <c:v>10.6572</c:v>
                </c:pt>
                <c:pt idx="53287">
                  <c:v>10.657400000000001</c:v>
                </c:pt>
                <c:pt idx="53288">
                  <c:v>10.6576</c:v>
                </c:pt>
                <c:pt idx="53289">
                  <c:v>10.6578</c:v>
                </c:pt>
                <c:pt idx="53290">
                  <c:v>10.657999999999999</c:v>
                </c:pt>
                <c:pt idx="53291">
                  <c:v>10.658200000000001</c:v>
                </c:pt>
                <c:pt idx="53292">
                  <c:v>10.6584</c:v>
                </c:pt>
                <c:pt idx="53293">
                  <c:v>10.6586</c:v>
                </c:pt>
                <c:pt idx="53294">
                  <c:v>10.658799999999999</c:v>
                </c:pt>
                <c:pt idx="53295">
                  <c:v>10.659000000000001</c:v>
                </c:pt>
                <c:pt idx="53296">
                  <c:v>10.6592</c:v>
                </c:pt>
                <c:pt idx="53297">
                  <c:v>10.6594</c:v>
                </c:pt>
                <c:pt idx="53298">
                  <c:v>10.659599999999999</c:v>
                </c:pt>
                <c:pt idx="53299">
                  <c:v>10.659800000000001</c:v>
                </c:pt>
                <c:pt idx="53300">
                  <c:v>10.66</c:v>
                </c:pt>
                <c:pt idx="53301">
                  <c:v>10.6602</c:v>
                </c:pt>
                <c:pt idx="53302">
                  <c:v>10.660399999999999</c:v>
                </c:pt>
                <c:pt idx="53303">
                  <c:v>10.660600000000001</c:v>
                </c:pt>
                <c:pt idx="53304">
                  <c:v>10.6608</c:v>
                </c:pt>
                <c:pt idx="53305">
                  <c:v>10.661</c:v>
                </c:pt>
                <c:pt idx="53306">
                  <c:v>10.661199999999999</c:v>
                </c:pt>
                <c:pt idx="53307">
                  <c:v>10.6614</c:v>
                </c:pt>
                <c:pt idx="53308">
                  <c:v>10.6616</c:v>
                </c:pt>
                <c:pt idx="53309">
                  <c:v>10.661799999999999</c:v>
                </c:pt>
                <c:pt idx="53310">
                  <c:v>10.662000000000001</c:v>
                </c:pt>
                <c:pt idx="53311">
                  <c:v>10.6622</c:v>
                </c:pt>
                <c:pt idx="53312">
                  <c:v>10.6624</c:v>
                </c:pt>
                <c:pt idx="53313">
                  <c:v>10.662599999999999</c:v>
                </c:pt>
                <c:pt idx="53314">
                  <c:v>10.662800000000001</c:v>
                </c:pt>
                <c:pt idx="53315">
                  <c:v>10.663</c:v>
                </c:pt>
                <c:pt idx="53316">
                  <c:v>10.6632</c:v>
                </c:pt>
                <c:pt idx="53317">
                  <c:v>10.663399999999999</c:v>
                </c:pt>
                <c:pt idx="53318">
                  <c:v>10.663600000000001</c:v>
                </c:pt>
                <c:pt idx="53319">
                  <c:v>10.6638</c:v>
                </c:pt>
                <c:pt idx="53320">
                  <c:v>10.664</c:v>
                </c:pt>
                <c:pt idx="53321">
                  <c:v>10.664199999999999</c:v>
                </c:pt>
                <c:pt idx="53322">
                  <c:v>10.664400000000001</c:v>
                </c:pt>
                <c:pt idx="53323">
                  <c:v>10.6646</c:v>
                </c:pt>
                <c:pt idx="53324">
                  <c:v>10.6648</c:v>
                </c:pt>
                <c:pt idx="53325">
                  <c:v>10.664999999999999</c:v>
                </c:pt>
                <c:pt idx="53326">
                  <c:v>10.6652</c:v>
                </c:pt>
                <c:pt idx="53327">
                  <c:v>10.6654</c:v>
                </c:pt>
                <c:pt idx="53328">
                  <c:v>10.6656</c:v>
                </c:pt>
                <c:pt idx="53329">
                  <c:v>10.665800000000001</c:v>
                </c:pt>
                <c:pt idx="53330">
                  <c:v>10.666</c:v>
                </c:pt>
                <c:pt idx="53331">
                  <c:v>10.6662</c:v>
                </c:pt>
                <c:pt idx="53332">
                  <c:v>10.666399999999999</c:v>
                </c:pt>
                <c:pt idx="53333">
                  <c:v>10.666600000000001</c:v>
                </c:pt>
                <c:pt idx="53334">
                  <c:v>10.6668</c:v>
                </c:pt>
                <c:pt idx="53335">
                  <c:v>10.667</c:v>
                </c:pt>
                <c:pt idx="53336">
                  <c:v>10.667199999999999</c:v>
                </c:pt>
                <c:pt idx="53337">
                  <c:v>10.667400000000001</c:v>
                </c:pt>
                <c:pt idx="53338">
                  <c:v>10.6676</c:v>
                </c:pt>
                <c:pt idx="53339">
                  <c:v>10.6678</c:v>
                </c:pt>
                <c:pt idx="53340">
                  <c:v>10.667999999999999</c:v>
                </c:pt>
                <c:pt idx="53341">
                  <c:v>10.668200000000001</c:v>
                </c:pt>
                <c:pt idx="53342">
                  <c:v>10.6684</c:v>
                </c:pt>
                <c:pt idx="53343">
                  <c:v>10.6686</c:v>
                </c:pt>
                <c:pt idx="53344">
                  <c:v>10.668799999999999</c:v>
                </c:pt>
                <c:pt idx="53345">
                  <c:v>10.669</c:v>
                </c:pt>
                <c:pt idx="53346">
                  <c:v>10.6692</c:v>
                </c:pt>
                <c:pt idx="53347">
                  <c:v>10.6694</c:v>
                </c:pt>
                <c:pt idx="53348">
                  <c:v>10.669600000000001</c:v>
                </c:pt>
                <c:pt idx="53349">
                  <c:v>10.6698</c:v>
                </c:pt>
                <c:pt idx="53350">
                  <c:v>10.67</c:v>
                </c:pt>
                <c:pt idx="53351">
                  <c:v>10.670199999999999</c:v>
                </c:pt>
                <c:pt idx="53352">
                  <c:v>10.670400000000001</c:v>
                </c:pt>
                <c:pt idx="53353">
                  <c:v>10.6706</c:v>
                </c:pt>
                <c:pt idx="53354">
                  <c:v>10.6708</c:v>
                </c:pt>
                <c:pt idx="53355">
                  <c:v>10.670999999999999</c:v>
                </c:pt>
                <c:pt idx="53356">
                  <c:v>10.671200000000001</c:v>
                </c:pt>
                <c:pt idx="53357">
                  <c:v>10.6714</c:v>
                </c:pt>
                <c:pt idx="53358">
                  <c:v>10.6716</c:v>
                </c:pt>
                <c:pt idx="53359">
                  <c:v>10.671799999999999</c:v>
                </c:pt>
                <c:pt idx="53360">
                  <c:v>10.672000000000001</c:v>
                </c:pt>
                <c:pt idx="53361">
                  <c:v>10.6722</c:v>
                </c:pt>
                <c:pt idx="53362">
                  <c:v>10.6724</c:v>
                </c:pt>
                <c:pt idx="53363">
                  <c:v>10.672599999999999</c:v>
                </c:pt>
                <c:pt idx="53364">
                  <c:v>10.672800000000001</c:v>
                </c:pt>
                <c:pt idx="53365">
                  <c:v>10.673</c:v>
                </c:pt>
                <c:pt idx="53366">
                  <c:v>10.6732</c:v>
                </c:pt>
                <c:pt idx="53367">
                  <c:v>10.673400000000001</c:v>
                </c:pt>
                <c:pt idx="53368">
                  <c:v>10.6736</c:v>
                </c:pt>
                <c:pt idx="53369">
                  <c:v>10.6738</c:v>
                </c:pt>
                <c:pt idx="53370">
                  <c:v>10.673999999999999</c:v>
                </c:pt>
                <c:pt idx="53371">
                  <c:v>10.674200000000001</c:v>
                </c:pt>
                <c:pt idx="53372">
                  <c:v>10.6744</c:v>
                </c:pt>
                <c:pt idx="53373">
                  <c:v>10.6746</c:v>
                </c:pt>
                <c:pt idx="53374">
                  <c:v>10.674799999999999</c:v>
                </c:pt>
                <c:pt idx="53375">
                  <c:v>10.675000000000001</c:v>
                </c:pt>
                <c:pt idx="53376">
                  <c:v>10.6752</c:v>
                </c:pt>
                <c:pt idx="53377">
                  <c:v>10.6754</c:v>
                </c:pt>
                <c:pt idx="53378">
                  <c:v>10.675599999999999</c:v>
                </c:pt>
                <c:pt idx="53379">
                  <c:v>10.675800000000001</c:v>
                </c:pt>
                <c:pt idx="53380">
                  <c:v>10.676</c:v>
                </c:pt>
                <c:pt idx="53381">
                  <c:v>10.6762</c:v>
                </c:pt>
                <c:pt idx="53382">
                  <c:v>10.676399999999999</c:v>
                </c:pt>
                <c:pt idx="53383">
                  <c:v>10.676600000000001</c:v>
                </c:pt>
                <c:pt idx="53384">
                  <c:v>10.6768</c:v>
                </c:pt>
                <c:pt idx="53385">
                  <c:v>10.677</c:v>
                </c:pt>
                <c:pt idx="53386">
                  <c:v>10.677199999999999</c:v>
                </c:pt>
                <c:pt idx="53387">
                  <c:v>10.6774</c:v>
                </c:pt>
                <c:pt idx="53388">
                  <c:v>10.6776</c:v>
                </c:pt>
                <c:pt idx="53389">
                  <c:v>10.6778</c:v>
                </c:pt>
                <c:pt idx="53390">
                  <c:v>10.678000000000001</c:v>
                </c:pt>
                <c:pt idx="53391">
                  <c:v>10.6782</c:v>
                </c:pt>
                <c:pt idx="53392">
                  <c:v>10.6784</c:v>
                </c:pt>
                <c:pt idx="53393">
                  <c:v>10.678599999999999</c:v>
                </c:pt>
                <c:pt idx="53394">
                  <c:v>10.678800000000001</c:v>
                </c:pt>
                <c:pt idx="53395">
                  <c:v>10.679</c:v>
                </c:pt>
                <c:pt idx="53396">
                  <c:v>10.6792</c:v>
                </c:pt>
                <c:pt idx="53397">
                  <c:v>10.679399999999999</c:v>
                </c:pt>
                <c:pt idx="53398">
                  <c:v>10.679600000000001</c:v>
                </c:pt>
                <c:pt idx="53399">
                  <c:v>10.6798</c:v>
                </c:pt>
                <c:pt idx="53400">
                  <c:v>10.68</c:v>
                </c:pt>
                <c:pt idx="53401">
                  <c:v>10.680199999999999</c:v>
                </c:pt>
                <c:pt idx="53402">
                  <c:v>10.680400000000001</c:v>
                </c:pt>
                <c:pt idx="53403">
                  <c:v>10.6806</c:v>
                </c:pt>
                <c:pt idx="53404">
                  <c:v>10.6808</c:v>
                </c:pt>
                <c:pt idx="53405">
                  <c:v>10.680999999999999</c:v>
                </c:pt>
                <c:pt idx="53406">
                  <c:v>10.6812</c:v>
                </c:pt>
                <c:pt idx="53407">
                  <c:v>10.6814</c:v>
                </c:pt>
                <c:pt idx="53408">
                  <c:v>10.6816</c:v>
                </c:pt>
                <c:pt idx="53409">
                  <c:v>10.681800000000001</c:v>
                </c:pt>
                <c:pt idx="53410">
                  <c:v>10.682</c:v>
                </c:pt>
                <c:pt idx="53411">
                  <c:v>10.6822</c:v>
                </c:pt>
                <c:pt idx="53412">
                  <c:v>10.682399999999999</c:v>
                </c:pt>
                <c:pt idx="53413">
                  <c:v>10.682600000000001</c:v>
                </c:pt>
                <c:pt idx="53414">
                  <c:v>10.6828</c:v>
                </c:pt>
                <c:pt idx="53415">
                  <c:v>10.683</c:v>
                </c:pt>
                <c:pt idx="53416">
                  <c:v>10.683199999999999</c:v>
                </c:pt>
                <c:pt idx="53417">
                  <c:v>10.683400000000001</c:v>
                </c:pt>
                <c:pt idx="53418">
                  <c:v>10.6836</c:v>
                </c:pt>
                <c:pt idx="53419">
                  <c:v>10.6838</c:v>
                </c:pt>
                <c:pt idx="53420">
                  <c:v>10.683999999999999</c:v>
                </c:pt>
                <c:pt idx="53421">
                  <c:v>10.684200000000001</c:v>
                </c:pt>
                <c:pt idx="53422">
                  <c:v>10.6844</c:v>
                </c:pt>
                <c:pt idx="53423">
                  <c:v>10.6846</c:v>
                </c:pt>
                <c:pt idx="53424">
                  <c:v>10.684799999999999</c:v>
                </c:pt>
                <c:pt idx="53425">
                  <c:v>10.685</c:v>
                </c:pt>
                <c:pt idx="53426">
                  <c:v>10.6852</c:v>
                </c:pt>
                <c:pt idx="53427">
                  <c:v>10.6854</c:v>
                </c:pt>
                <c:pt idx="53428">
                  <c:v>10.685600000000001</c:v>
                </c:pt>
                <c:pt idx="53429">
                  <c:v>10.6858</c:v>
                </c:pt>
                <c:pt idx="53430">
                  <c:v>10.686</c:v>
                </c:pt>
                <c:pt idx="53431">
                  <c:v>10.686199999999999</c:v>
                </c:pt>
                <c:pt idx="53432">
                  <c:v>10.686400000000001</c:v>
                </c:pt>
                <c:pt idx="53433">
                  <c:v>10.6866</c:v>
                </c:pt>
                <c:pt idx="53434">
                  <c:v>10.6868</c:v>
                </c:pt>
                <c:pt idx="53435">
                  <c:v>10.686999999999999</c:v>
                </c:pt>
                <c:pt idx="53436">
                  <c:v>10.687200000000001</c:v>
                </c:pt>
                <c:pt idx="53437">
                  <c:v>10.6874</c:v>
                </c:pt>
                <c:pt idx="53438">
                  <c:v>10.6876</c:v>
                </c:pt>
                <c:pt idx="53439">
                  <c:v>10.687799999999999</c:v>
                </c:pt>
                <c:pt idx="53440">
                  <c:v>10.688000000000001</c:v>
                </c:pt>
                <c:pt idx="53441">
                  <c:v>10.6882</c:v>
                </c:pt>
                <c:pt idx="53442">
                  <c:v>10.6884</c:v>
                </c:pt>
                <c:pt idx="53443">
                  <c:v>10.688599999999999</c:v>
                </c:pt>
                <c:pt idx="53444">
                  <c:v>10.688800000000001</c:v>
                </c:pt>
                <c:pt idx="53445">
                  <c:v>10.689</c:v>
                </c:pt>
                <c:pt idx="53446">
                  <c:v>10.6892</c:v>
                </c:pt>
                <c:pt idx="53447">
                  <c:v>10.689399999999999</c:v>
                </c:pt>
                <c:pt idx="53448">
                  <c:v>10.6896</c:v>
                </c:pt>
                <c:pt idx="53449">
                  <c:v>10.6898</c:v>
                </c:pt>
                <c:pt idx="53450">
                  <c:v>10.69</c:v>
                </c:pt>
                <c:pt idx="53451">
                  <c:v>10.690200000000001</c:v>
                </c:pt>
                <c:pt idx="53452">
                  <c:v>10.6904</c:v>
                </c:pt>
                <c:pt idx="53453">
                  <c:v>10.6906</c:v>
                </c:pt>
                <c:pt idx="53454">
                  <c:v>10.690799999999999</c:v>
                </c:pt>
                <c:pt idx="53455">
                  <c:v>10.691000000000001</c:v>
                </c:pt>
                <c:pt idx="53456">
                  <c:v>10.6912</c:v>
                </c:pt>
                <c:pt idx="53457">
                  <c:v>10.6914</c:v>
                </c:pt>
                <c:pt idx="53458">
                  <c:v>10.691599999999999</c:v>
                </c:pt>
                <c:pt idx="53459">
                  <c:v>10.691800000000001</c:v>
                </c:pt>
                <c:pt idx="53460">
                  <c:v>10.692</c:v>
                </c:pt>
                <c:pt idx="53461">
                  <c:v>10.6922</c:v>
                </c:pt>
                <c:pt idx="53462">
                  <c:v>10.692399999999999</c:v>
                </c:pt>
                <c:pt idx="53463">
                  <c:v>10.692600000000001</c:v>
                </c:pt>
                <c:pt idx="53464">
                  <c:v>10.6928</c:v>
                </c:pt>
                <c:pt idx="53465">
                  <c:v>10.693</c:v>
                </c:pt>
                <c:pt idx="53466">
                  <c:v>10.693199999999999</c:v>
                </c:pt>
                <c:pt idx="53467">
                  <c:v>10.6934</c:v>
                </c:pt>
                <c:pt idx="53468">
                  <c:v>10.6936</c:v>
                </c:pt>
                <c:pt idx="53469">
                  <c:v>10.6938</c:v>
                </c:pt>
                <c:pt idx="53470">
                  <c:v>10.694000000000001</c:v>
                </c:pt>
                <c:pt idx="53471">
                  <c:v>10.6942</c:v>
                </c:pt>
                <c:pt idx="53472">
                  <c:v>10.6944</c:v>
                </c:pt>
                <c:pt idx="53473">
                  <c:v>10.694599999999999</c:v>
                </c:pt>
                <c:pt idx="53474">
                  <c:v>10.694800000000001</c:v>
                </c:pt>
                <c:pt idx="53475">
                  <c:v>10.695</c:v>
                </c:pt>
                <c:pt idx="53476">
                  <c:v>10.6952</c:v>
                </c:pt>
                <c:pt idx="53477">
                  <c:v>10.695399999999999</c:v>
                </c:pt>
                <c:pt idx="53478">
                  <c:v>10.695600000000001</c:v>
                </c:pt>
                <c:pt idx="53479">
                  <c:v>10.6958</c:v>
                </c:pt>
                <c:pt idx="53480">
                  <c:v>10.696</c:v>
                </c:pt>
                <c:pt idx="53481">
                  <c:v>10.696199999999999</c:v>
                </c:pt>
                <c:pt idx="53482">
                  <c:v>10.696400000000001</c:v>
                </c:pt>
                <c:pt idx="53483">
                  <c:v>10.6966</c:v>
                </c:pt>
                <c:pt idx="53484">
                  <c:v>10.6968</c:v>
                </c:pt>
                <c:pt idx="53485">
                  <c:v>10.696999999999999</c:v>
                </c:pt>
                <c:pt idx="53486">
                  <c:v>10.6972</c:v>
                </c:pt>
                <c:pt idx="53487">
                  <c:v>10.6974</c:v>
                </c:pt>
                <c:pt idx="53488">
                  <c:v>10.6976</c:v>
                </c:pt>
                <c:pt idx="53489">
                  <c:v>10.697800000000001</c:v>
                </c:pt>
                <c:pt idx="53490">
                  <c:v>10.698</c:v>
                </c:pt>
                <c:pt idx="53491">
                  <c:v>10.6982</c:v>
                </c:pt>
                <c:pt idx="53492">
                  <c:v>10.698399999999999</c:v>
                </c:pt>
                <c:pt idx="53493">
                  <c:v>10.698600000000001</c:v>
                </c:pt>
                <c:pt idx="53494">
                  <c:v>10.6988</c:v>
                </c:pt>
                <c:pt idx="53495">
                  <c:v>10.699</c:v>
                </c:pt>
                <c:pt idx="53496">
                  <c:v>10.699199999999999</c:v>
                </c:pt>
                <c:pt idx="53497">
                  <c:v>10.699400000000001</c:v>
                </c:pt>
                <c:pt idx="53498">
                  <c:v>10.6996</c:v>
                </c:pt>
                <c:pt idx="53499">
                  <c:v>10.6998</c:v>
                </c:pt>
                <c:pt idx="53500">
                  <c:v>10.7</c:v>
                </c:pt>
                <c:pt idx="53501">
                  <c:v>10.700200000000001</c:v>
                </c:pt>
                <c:pt idx="53502">
                  <c:v>10.7004</c:v>
                </c:pt>
                <c:pt idx="53503">
                  <c:v>10.7006</c:v>
                </c:pt>
                <c:pt idx="53504">
                  <c:v>10.700799999999999</c:v>
                </c:pt>
                <c:pt idx="53505">
                  <c:v>10.701000000000001</c:v>
                </c:pt>
                <c:pt idx="53506">
                  <c:v>10.7012</c:v>
                </c:pt>
                <c:pt idx="53507">
                  <c:v>10.7014</c:v>
                </c:pt>
                <c:pt idx="53508">
                  <c:v>10.701599999999999</c:v>
                </c:pt>
                <c:pt idx="53509">
                  <c:v>10.7018</c:v>
                </c:pt>
                <c:pt idx="53510">
                  <c:v>10.702</c:v>
                </c:pt>
                <c:pt idx="53511">
                  <c:v>10.702199999999999</c:v>
                </c:pt>
                <c:pt idx="53512">
                  <c:v>10.702400000000001</c:v>
                </c:pt>
                <c:pt idx="53513">
                  <c:v>10.7026</c:v>
                </c:pt>
                <c:pt idx="53514">
                  <c:v>10.7028</c:v>
                </c:pt>
                <c:pt idx="53515">
                  <c:v>10.702999999999999</c:v>
                </c:pt>
                <c:pt idx="53516">
                  <c:v>10.703200000000001</c:v>
                </c:pt>
                <c:pt idx="53517">
                  <c:v>10.7034</c:v>
                </c:pt>
                <c:pt idx="53518">
                  <c:v>10.7036</c:v>
                </c:pt>
                <c:pt idx="53519">
                  <c:v>10.703799999999999</c:v>
                </c:pt>
                <c:pt idx="53520">
                  <c:v>10.704000000000001</c:v>
                </c:pt>
                <c:pt idx="53521">
                  <c:v>10.7042</c:v>
                </c:pt>
                <c:pt idx="53522">
                  <c:v>10.7044</c:v>
                </c:pt>
                <c:pt idx="53523">
                  <c:v>10.704599999999999</c:v>
                </c:pt>
                <c:pt idx="53524">
                  <c:v>10.704800000000001</c:v>
                </c:pt>
                <c:pt idx="53525">
                  <c:v>10.705</c:v>
                </c:pt>
                <c:pt idx="53526">
                  <c:v>10.7052</c:v>
                </c:pt>
                <c:pt idx="53527">
                  <c:v>10.705399999999999</c:v>
                </c:pt>
                <c:pt idx="53528">
                  <c:v>10.7056</c:v>
                </c:pt>
                <c:pt idx="53529">
                  <c:v>10.7058</c:v>
                </c:pt>
                <c:pt idx="53530">
                  <c:v>10.706</c:v>
                </c:pt>
                <c:pt idx="53531">
                  <c:v>10.706200000000001</c:v>
                </c:pt>
                <c:pt idx="53532">
                  <c:v>10.7064</c:v>
                </c:pt>
                <c:pt idx="53533">
                  <c:v>10.7066</c:v>
                </c:pt>
                <c:pt idx="53534">
                  <c:v>10.706799999999999</c:v>
                </c:pt>
                <c:pt idx="53535">
                  <c:v>10.707000000000001</c:v>
                </c:pt>
                <c:pt idx="53536">
                  <c:v>10.7072</c:v>
                </c:pt>
                <c:pt idx="53537">
                  <c:v>10.7074</c:v>
                </c:pt>
                <c:pt idx="53538">
                  <c:v>10.707599999999999</c:v>
                </c:pt>
                <c:pt idx="53539">
                  <c:v>10.707800000000001</c:v>
                </c:pt>
                <c:pt idx="53540">
                  <c:v>10.708</c:v>
                </c:pt>
                <c:pt idx="53541">
                  <c:v>10.7082</c:v>
                </c:pt>
                <c:pt idx="53542">
                  <c:v>10.708399999999999</c:v>
                </c:pt>
                <c:pt idx="53543">
                  <c:v>10.708600000000001</c:v>
                </c:pt>
                <c:pt idx="53544">
                  <c:v>10.7088</c:v>
                </c:pt>
                <c:pt idx="53545">
                  <c:v>10.709</c:v>
                </c:pt>
                <c:pt idx="53546">
                  <c:v>10.709199999999999</c:v>
                </c:pt>
                <c:pt idx="53547">
                  <c:v>10.7094</c:v>
                </c:pt>
                <c:pt idx="53548">
                  <c:v>10.7096</c:v>
                </c:pt>
                <c:pt idx="53549">
                  <c:v>10.7098</c:v>
                </c:pt>
                <c:pt idx="53550">
                  <c:v>10.71</c:v>
                </c:pt>
                <c:pt idx="53551">
                  <c:v>10.7102</c:v>
                </c:pt>
                <c:pt idx="53552">
                  <c:v>10.7104</c:v>
                </c:pt>
                <c:pt idx="53553">
                  <c:v>10.710599999999999</c:v>
                </c:pt>
                <c:pt idx="53554">
                  <c:v>10.710800000000001</c:v>
                </c:pt>
                <c:pt idx="53555">
                  <c:v>10.711</c:v>
                </c:pt>
                <c:pt idx="53556">
                  <c:v>10.7112</c:v>
                </c:pt>
                <c:pt idx="53557">
                  <c:v>10.711399999999999</c:v>
                </c:pt>
                <c:pt idx="53558">
                  <c:v>10.711600000000001</c:v>
                </c:pt>
                <c:pt idx="53559">
                  <c:v>10.7118</c:v>
                </c:pt>
                <c:pt idx="53560">
                  <c:v>10.712</c:v>
                </c:pt>
                <c:pt idx="53561">
                  <c:v>10.712199999999999</c:v>
                </c:pt>
                <c:pt idx="53562">
                  <c:v>10.712400000000001</c:v>
                </c:pt>
                <c:pt idx="53563">
                  <c:v>10.7126</c:v>
                </c:pt>
                <c:pt idx="53564">
                  <c:v>10.7128</c:v>
                </c:pt>
                <c:pt idx="53565">
                  <c:v>10.712999999999999</c:v>
                </c:pt>
                <c:pt idx="53566">
                  <c:v>10.713200000000001</c:v>
                </c:pt>
                <c:pt idx="53567">
                  <c:v>10.7134</c:v>
                </c:pt>
                <c:pt idx="53568">
                  <c:v>10.7136</c:v>
                </c:pt>
                <c:pt idx="53569">
                  <c:v>10.713800000000001</c:v>
                </c:pt>
                <c:pt idx="53570">
                  <c:v>10.714</c:v>
                </c:pt>
                <c:pt idx="53571">
                  <c:v>10.7142</c:v>
                </c:pt>
                <c:pt idx="53572">
                  <c:v>10.714399999999999</c:v>
                </c:pt>
                <c:pt idx="53573">
                  <c:v>10.714600000000001</c:v>
                </c:pt>
                <c:pt idx="53574">
                  <c:v>10.7148</c:v>
                </c:pt>
                <c:pt idx="53575">
                  <c:v>10.715</c:v>
                </c:pt>
                <c:pt idx="53576">
                  <c:v>10.715199999999999</c:v>
                </c:pt>
                <c:pt idx="53577">
                  <c:v>10.715400000000001</c:v>
                </c:pt>
                <c:pt idx="53578">
                  <c:v>10.7156</c:v>
                </c:pt>
                <c:pt idx="53579">
                  <c:v>10.7158</c:v>
                </c:pt>
                <c:pt idx="53580">
                  <c:v>10.715999999999999</c:v>
                </c:pt>
                <c:pt idx="53581">
                  <c:v>10.716200000000001</c:v>
                </c:pt>
                <c:pt idx="53582">
                  <c:v>10.7164</c:v>
                </c:pt>
                <c:pt idx="53583">
                  <c:v>10.7166</c:v>
                </c:pt>
                <c:pt idx="53584">
                  <c:v>10.716799999999999</c:v>
                </c:pt>
                <c:pt idx="53585">
                  <c:v>10.717000000000001</c:v>
                </c:pt>
                <c:pt idx="53586">
                  <c:v>10.7172</c:v>
                </c:pt>
                <c:pt idx="53587">
                  <c:v>10.7174</c:v>
                </c:pt>
                <c:pt idx="53588">
                  <c:v>10.717599999999999</c:v>
                </c:pt>
                <c:pt idx="53589">
                  <c:v>10.7178</c:v>
                </c:pt>
                <c:pt idx="53590">
                  <c:v>10.718</c:v>
                </c:pt>
                <c:pt idx="53591">
                  <c:v>10.7182</c:v>
                </c:pt>
                <c:pt idx="53592">
                  <c:v>10.718400000000001</c:v>
                </c:pt>
                <c:pt idx="53593">
                  <c:v>10.7186</c:v>
                </c:pt>
                <c:pt idx="53594">
                  <c:v>10.7188</c:v>
                </c:pt>
                <c:pt idx="53595">
                  <c:v>10.718999999999999</c:v>
                </c:pt>
                <c:pt idx="53596">
                  <c:v>10.719200000000001</c:v>
                </c:pt>
                <c:pt idx="53597">
                  <c:v>10.7194</c:v>
                </c:pt>
                <c:pt idx="53598">
                  <c:v>10.7196</c:v>
                </c:pt>
                <c:pt idx="53599">
                  <c:v>10.719799999999999</c:v>
                </c:pt>
                <c:pt idx="53600">
                  <c:v>10.72</c:v>
                </c:pt>
                <c:pt idx="53601">
                  <c:v>10.7202</c:v>
                </c:pt>
                <c:pt idx="53602">
                  <c:v>10.7204</c:v>
                </c:pt>
                <c:pt idx="53603">
                  <c:v>10.720599999999999</c:v>
                </c:pt>
                <c:pt idx="53604">
                  <c:v>10.720800000000001</c:v>
                </c:pt>
                <c:pt idx="53605">
                  <c:v>10.721</c:v>
                </c:pt>
                <c:pt idx="53606">
                  <c:v>10.7212</c:v>
                </c:pt>
                <c:pt idx="53607">
                  <c:v>10.721399999999999</c:v>
                </c:pt>
                <c:pt idx="53608">
                  <c:v>10.7216</c:v>
                </c:pt>
                <c:pt idx="53609">
                  <c:v>10.7218</c:v>
                </c:pt>
                <c:pt idx="53610">
                  <c:v>10.722</c:v>
                </c:pt>
                <c:pt idx="53611">
                  <c:v>10.722200000000001</c:v>
                </c:pt>
                <c:pt idx="53612">
                  <c:v>10.7224</c:v>
                </c:pt>
                <c:pt idx="53613">
                  <c:v>10.7226</c:v>
                </c:pt>
                <c:pt idx="53614">
                  <c:v>10.722799999999999</c:v>
                </c:pt>
                <c:pt idx="53615">
                  <c:v>10.723000000000001</c:v>
                </c:pt>
                <c:pt idx="53616">
                  <c:v>10.7232</c:v>
                </c:pt>
                <c:pt idx="53617">
                  <c:v>10.7234</c:v>
                </c:pt>
                <c:pt idx="53618">
                  <c:v>10.723599999999999</c:v>
                </c:pt>
                <c:pt idx="53619">
                  <c:v>10.723800000000001</c:v>
                </c:pt>
                <c:pt idx="53620">
                  <c:v>10.724</c:v>
                </c:pt>
                <c:pt idx="53621">
                  <c:v>10.7242</c:v>
                </c:pt>
                <c:pt idx="53622">
                  <c:v>10.724399999999999</c:v>
                </c:pt>
                <c:pt idx="53623">
                  <c:v>10.724600000000001</c:v>
                </c:pt>
                <c:pt idx="53624">
                  <c:v>10.7248</c:v>
                </c:pt>
                <c:pt idx="53625">
                  <c:v>10.725</c:v>
                </c:pt>
                <c:pt idx="53626">
                  <c:v>10.725199999999999</c:v>
                </c:pt>
                <c:pt idx="53627">
                  <c:v>10.7254</c:v>
                </c:pt>
                <c:pt idx="53628">
                  <c:v>10.7256</c:v>
                </c:pt>
                <c:pt idx="53629">
                  <c:v>10.7258</c:v>
                </c:pt>
                <c:pt idx="53630">
                  <c:v>10.726000000000001</c:v>
                </c:pt>
                <c:pt idx="53631">
                  <c:v>10.7262</c:v>
                </c:pt>
                <c:pt idx="53632">
                  <c:v>10.7264</c:v>
                </c:pt>
                <c:pt idx="53633">
                  <c:v>10.726599999999999</c:v>
                </c:pt>
                <c:pt idx="53634">
                  <c:v>10.726800000000001</c:v>
                </c:pt>
                <c:pt idx="53635">
                  <c:v>10.727</c:v>
                </c:pt>
                <c:pt idx="53636">
                  <c:v>10.7272</c:v>
                </c:pt>
                <c:pt idx="53637">
                  <c:v>10.727399999999999</c:v>
                </c:pt>
                <c:pt idx="53638">
                  <c:v>10.727600000000001</c:v>
                </c:pt>
                <c:pt idx="53639">
                  <c:v>10.7278</c:v>
                </c:pt>
                <c:pt idx="53640">
                  <c:v>10.728</c:v>
                </c:pt>
                <c:pt idx="53641">
                  <c:v>10.728199999999999</c:v>
                </c:pt>
                <c:pt idx="53642">
                  <c:v>10.728400000000001</c:v>
                </c:pt>
                <c:pt idx="53643">
                  <c:v>10.7286</c:v>
                </c:pt>
                <c:pt idx="53644">
                  <c:v>10.7288</c:v>
                </c:pt>
                <c:pt idx="53645">
                  <c:v>10.728999999999999</c:v>
                </c:pt>
                <c:pt idx="53646">
                  <c:v>10.729200000000001</c:v>
                </c:pt>
                <c:pt idx="53647">
                  <c:v>10.7294</c:v>
                </c:pt>
                <c:pt idx="53648">
                  <c:v>10.7296</c:v>
                </c:pt>
                <c:pt idx="53649">
                  <c:v>10.729799999999999</c:v>
                </c:pt>
                <c:pt idx="53650">
                  <c:v>10.73</c:v>
                </c:pt>
                <c:pt idx="53651">
                  <c:v>10.7302</c:v>
                </c:pt>
                <c:pt idx="53652">
                  <c:v>10.730399999999999</c:v>
                </c:pt>
                <c:pt idx="53653">
                  <c:v>10.730600000000001</c:v>
                </c:pt>
                <c:pt idx="53654">
                  <c:v>10.7308</c:v>
                </c:pt>
                <c:pt idx="53655">
                  <c:v>10.731</c:v>
                </c:pt>
                <c:pt idx="53656">
                  <c:v>10.731199999999999</c:v>
                </c:pt>
                <c:pt idx="53657">
                  <c:v>10.731400000000001</c:v>
                </c:pt>
                <c:pt idx="53658">
                  <c:v>10.7316</c:v>
                </c:pt>
                <c:pt idx="53659">
                  <c:v>10.7318</c:v>
                </c:pt>
                <c:pt idx="53660">
                  <c:v>10.731999999999999</c:v>
                </c:pt>
                <c:pt idx="53661">
                  <c:v>10.732200000000001</c:v>
                </c:pt>
                <c:pt idx="53662">
                  <c:v>10.7324</c:v>
                </c:pt>
                <c:pt idx="53663">
                  <c:v>10.7326</c:v>
                </c:pt>
                <c:pt idx="53664">
                  <c:v>10.732799999999999</c:v>
                </c:pt>
                <c:pt idx="53665">
                  <c:v>10.733000000000001</c:v>
                </c:pt>
                <c:pt idx="53666">
                  <c:v>10.7332</c:v>
                </c:pt>
                <c:pt idx="53667">
                  <c:v>10.7334</c:v>
                </c:pt>
                <c:pt idx="53668">
                  <c:v>10.733599999999999</c:v>
                </c:pt>
                <c:pt idx="53669">
                  <c:v>10.7338</c:v>
                </c:pt>
                <c:pt idx="53670">
                  <c:v>10.734</c:v>
                </c:pt>
                <c:pt idx="53671">
                  <c:v>10.7342</c:v>
                </c:pt>
                <c:pt idx="53672">
                  <c:v>10.734400000000001</c:v>
                </c:pt>
                <c:pt idx="53673">
                  <c:v>10.7346</c:v>
                </c:pt>
                <c:pt idx="53674">
                  <c:v>10.7348</c:v>
                </c:pt>
                <c:pt idx="53675">
                  <c:v>10.734999999999999</c:v>
                </c:pt>
                <c:pt idx="53676">
                  <c:v>10.735200000000001</c:v>
                </c:pt>
                <c:pt idx="53677">
                  <c:v>10.7354</c:v>
                </c:pt>
                <c:pt idx="53678">
                  <c:v>10.7356</c:v>
                </c:pt>
                <c:pt idx="53679">
                  <c:v>10.735799999999999</c:v>
                </c:pt>
                <c:pt idx="53680">
                  <c:v>10.736000000000001</c:v>
                </c:pt>
                <c:pt idx="53681">
                  <c:v>10.7362</c:v>
                </c:pt>
                <c:pt idx="53682">
                  <c:v>10.7364</c:v>
                </c:pt>
                <c:pt idx="53683">
                  <c:v>10.736599999999999</c:v>
                </c:pt>
                <c:pt idx="53684">
                  <c:v>10.736800000000001</c:v>
                </c:pt>
                <c:pt idx="53685">
                  <c:v>10.737</c:v>
                </c:pt>
                <c:pt idx="53686">
                  <c:v>10.7372</c:v>
                </c:pt>
                <c:pt idx="53687">
                  <c:v>10.737399999999999</c:v>
                </c:pt>
                <c:pt idx="53688">
                  <c:v>10.7376</c:v>
                </c:pt>
                <c:pt idx="53689">
                  <c:v>10.7378</c:v>
                </c:pt>
                <c:pt idx="53690">
                  <c:v>10.738</c:v>
                </c:pt>
                <c:pt idx="53691">
                  <c:v>10.738200000000001</c:v>
                </c:pt>
                <c:pt idx="53692">
                  <c:v>10.7384</c:v>
                </c:pt>
                <c:pt idx="53693">
                  <c:v>10.7386</c:v>
                </c:pt>
                <c:pt idx="53694">
                  <c:v>10.738799999999999</c:v>
                </c:pt>
                <c:pt idx="53695">
                  <c:v>10.739000000000001</c:v>
                </c:pt>
                <c:pt idx="53696">
                  <c:v>10.7392</c:v>
                </c:pt>
                <c:pt idx="53697">
                  <c:v>10.7394</c:v>
                </c:pt>
                <c:pt idx="53698">
                  <c:v>10.739599999999999</c:v>
                </c:pt>
                <c:pt idx="53699">
                  <c:v>10.739800000000001</c:v>
                </c:pt>
                <c:pt idx="53700">
                  <c:v>10.74</c:v>
                </c:pt>
                <c:pt idx="53701">
                  <c:v>10.7402</c:v>
                </c:pt>
                <c:pt idx="53702">
                  <c:v>10.740399999999999</c:v>
                </c:pt>
                <c:pt idx="53703">
                  <c:v>10.740600000000001</c:v>
                </c:pt>
                <c:pt idx="53704">
                  <c:v>10.7408</c:v>
                </c:pt>
                <c:pt idx="53705">
                  <c:v>10.741</c:v>
                </c:pt>
                <c:pt idx="53706">
                  <c:v>10.741199999999999</c:v>
                </c:pt>
                <c:pt idx="53707">
                  <c:v>10.741400000000001</c:v>
                </c:pt>
                <c:pt idx="53708">
                  <c:v>10.7416</c:v>
                </c:pt>
                <c:pt idx="53709">
                  <c:v>10.7418</c:v>
                </c:pt>
                <c:pt idx="53710">
                  <c:v>10.742000000000001</c:v>
                </c:pt>
                <c:pt idx="53711">
                  <c:v>10.7422</c:v>
                </c:pt>
                <c:pt idx="53712">
                  <c:v>10.7424</c:v>
                </c:pt>
                <c:pt idx="53713">
                  <c:v>10.742599999999999</c:v>
                </c:pt>
                <c:pt idx="53714">
                  <c:v>10.742800000000001</c:v>
                </c:pt>
                <c:pt idx="53715">
                  <c:v>10.743</c:v>
                </c:pt>
                <c:pt idx="53716">
                  <c:v>10.7432</c:v>
                </c:pt>
                <c:pt idx="53717">
                  <c:v>10.743399999999999</c:v>
                </c:pt>
                <c:pt idx="53718">
                  <c:v>10.743600000000001</c:v>
                </c:pt>
                <c:pt idx="53719">
                  <c:v>10.7438</c:v>
                </c:pt>
                <c:pt idx="53720">
                  <c:v>10.744</c:v>
                </c:pt>
                <c:pt idx="53721">
                  <c:v>10.744199999999999</c:v>
                </c:pt>
                <c:pt idx="53722">
                  <c:v>10.744400000000001</c:v>
                </c:pt>
                <c:pt idx="53723">
                  <c:v>10.7446</c:v>
                </c:pt>
                <c:pt idx="53724">
                  <c:v>10.7448</c:v>
                </c:pt>
                <c:pt idx="53725">
                  <c:v>10.744999999999999</c:v>
                </c:pt>
                <c:pt idx="53726">
                  <c:v>10.745200000000001</c:v>
                </c:pt>
                <c:pt idx="53727">
                  <c:v>10.7454</c:v>
                </c:pt>
                <c:pt idx="53728">
                  <c:v>10.7456</c:v>
                </c:pt>
                <c:pt idx="53729">
                  <c:v>10.745799999999999</c:v>
                </c:pt>
                <c:pt idx="53730">
                  <c:v>10.746</c:v>
                </c:pt>
                <c:pt idx="53731">
                  <c:v>10.7462</c:v>
                </c:pt>
                <c:pt idx="53732">
                  <c:v>10.7464</c:v>
                </c:pt>
                <c:pt idx="53733">
                  <c:v>10.746600000000001</c:v>
                </c:pt>
                <c:pt idx="53734">
                  <c:v>10.7468</c:v>
                </c:pt>
                <c:pt idx="53735">
                  <c:v>10.747</c:v>
                </c:pt>
                <c:pt idx="53736">
                  <c:v>10.747199999999999</c:v>
                </c:pt>
                <c:pt idx="53737">
                  <c:v>10.747400000000001</c:v>
                </c:pt>
                <c:pt idx="53738">
                  <c:v>10.7476</c:v>
                </c:pt>
                <c:pt idx="53739">
                  <c:v>10.7478</c:v>
                </c:pt>
                <c:pt idx="53740">
                  <c:v>10.747999999999999</c:v>
                </c:pt>
                <c:pt idx="53741">
                  <c:v>10.748200000000001</c:v>
                </c:pt>
                <c:pt idx="53742">
                  <c:v>10.7484</c:v>
                </c:pt>
                <c:pt idx="53743">
                  <c:v>10.7486</c:v>
                </c:pt>
                <c:pt idx="53744">
                  <c:v>10.748799999999999</c:v>
                </c:pt>
                <c:pt idx="53745">
                  <c:v>10.749000000000001</c:v>
                </c:pt>
                <c:pt idx="53746">
                  <c:v>10.7492</c:v>
                </c:pt>
                <c:pt idx="53747">
                  <c:v>10.7494</c:v>
                </c:pt>
                <c:pt idx="53748">
                  <c:v>10.749599999999999</c:v>
                </c:pt>
                <c:pt idx="53749">
                  <c:v>10.7498</c:v>
                </c:pt>
                <c:pt idx="53750">
                  <c:v>10.75</c:v>
                </c:pt>
                <c:pt idx="53751">
                  <c:v>10.7502</c:v>
                </c:pt>
                <c:pt idx="53752">
                  <c:v>10.750400000000001</c:v>
                </c:pt>
                <c:pt idx="53753">
                  <c:v>10.7506</c:v>
                </c:pt>
                <c:pt idx="53754">
                  <c:v>10.7508</c:v>
                </c:pt>
                <c:pt idx="53755">
                  <c:v>10.750999999999999</c:v>
                </c:pt>
                <c:pt idx="53756">
                  <c:v>10.751200000000001</c:v>
                </c:pt>
                <c:pt idx="53757">
                  <c:v>10.7514</c:v>
                </c:pt>
                <c:pt idx="53758">
                  <c:v>10.7516</c:v>
                </c:pt>
                <c:pt idx="53759">
                  <c:v>10.751799999999999</c:v>
                </c:pt>
                <c:pt idx="53760">
                  <c:v>10.752000000000001</c:v>
                </c:pt>
                <c:pt idx="53761">
                  <c:v>10.7522</c:v>
                </c:pt>
                <c:pt idx="53762">
                  <c:v>10.7524</c:v>
                </c:pt>
                <c:pt idx="53763">
                  <c:v>10.752599999999999</c:v>
                </c:pt>
                <c:pt idx="53764">
                  <c:v>10.752800000000001</c:v>
                </c:pt>
                <c:pt idx="53765">
                  <c:v>10.753</c:v>
                </c:pt>
                <c:pt idx="53766">
                  <c:v>10.7532</c:v>
                </c:pt>
                <c:pt idx="53767">
                  <c:v>10.753399999999999</c:v>
                </c:pt>
                <c:pt idx="53768">
                  <c:v>10.7536</c:v>
                </c:pt>
                <c:pt idx="53769">
                  <c:v>10.7538</c:v>
                </c:pt>
                <c:pt idx="53770">
                  <c:v>10.754</c:v>
                </c:pt>
                <c:pt idx="53771">
                  <c:v>10.754200000000001</c:v>
                </c:pt>
                <c:pt idx="53772">
                  <c:v>10.7544</c:v>
                </c:pt>
                <c:pt idx="53773">
                  <c:v>10.7546</c:v>
                </c:pt>
                <c:pt idx="53774">
                  <c:v>10.754799999999999</c:v>
                </c:pt>
                <c:pt idx="53775">
                  <c:v>10.755000000000001</c:v>
                </c:pt>
                <c:pt idx="53776">
                  <c:v>10.7552</c:v>
                </c:pt>
                <c:pt idx="53777">
                  <c:v>10.7554</c:v>
                </c:pt>
                <c:pt idx="53778">
                  <c:v>10.755599999999999</c:v>
                </c:pt>
                <c:pt idx="53779">
                  <c:v>10.755800000000001</c:v>
                </c:pt>
                <c:pt idx="53780">
                  <c:v>10.756</c:v>
                </c:pt>
                <c:pt idx="53781">
                  <c:v>10.7562</c:v>
                </c:pt>
                <c:pt idx="53782">
                  <c:v>10.756399999999999</c:v>
                </c:pt>
                <c:pt idx="53783">
                  <c:v>10.756600000000001</c:v>
                </c:pt>
                <c:pt idx="53784">
                  <c:v>10.7568</c:v>
                </c:pt>
                <c:pt idx="53785">
                  <c:v>10.757</c:v>
                </c:pt>
                <c:pt idx="53786">
                  <c:v>10.757199999999999</c:v>
                </c:pt>
                <c:pt idx="53787">
                  <c:v>10.757400000000001</c:v>
                </c:pt>
                <c:pt idx="53788">
                  <c:v>10.7576</c:v>
                </c:pt>
                <c:pt idx="53789">
                  <c:v>10.7578</c:v>
                </c:pt>
                <c:pt idx="53790">
                  <c:v>10.757999999999999</c:v>
                </c:pt>
                <c:pt idx="53791">
                  <c:v>10.7582</c:v>
                </c:pt>
                <c:pt idx="53792">
                  <c:v>10.7584</c:v>
                </c:pt>
                <c:pt idx="53793">
                  <c:v>10.758599999999999</c:v>
                </c:pt>
                <c:pt idx="53794">
                  <c:v>10.758800000000001</c:v>
                </c:pt>
                <c:pt idx="53795">
                  <c:v>10.759</c:v>
                </c:pt>
                <c:pt idx="53796">
                  <c:v>10.7592</c:v>
                </c:pt>
                <c:pt idx="53797">
                  <c:v>10.759399999999999</c:v>
                </c:pt>
                <c:pt idx="53798">
                  <c:v>10.759600000000001</c:v>
                </c:pt>
                <c:pt idx="53799">
                  <c:v>10.7598</c:v>
                </c:pt>
                <c:pt idx="53800">
                  <c:v>10.76</c:v>
                </c:pt>
                <c:pt idx="53801">
                  <c:v>10.760199999999999</c:v>
                </c:pt>
                <c:pt idx="53802">
                  <c:v>10.760400000000001</c:v>
                </c:pt>
                <c:pt idx="53803">
                  <c:v>10.7606</c:v>
                </c:pt>
                <c:pt idx="53804">
                  <c:v>10.7608</c:v>
                </c:pt>
                <c:pt idx="53805">
                  <c:v>10.760999999999999</c:v>
                </c:pt>
                <c:pt idx="53806">
                  <c:v>10.761200000000001</c:v>
                </c:pt>
                <c:pt idx="53807">
                  <c:v>10.7614</c:v>
                </c:pt>
                <c:pt idx="53808">
                  <c:v>10.7616</c:v>
                </c:pt>
                <c:pt idx="53809">
                  <c:v>10.761799999999999</c:v>
                </c:pt>
                <c:pt idx="53810">
                  <c:v>10.762</c:v>
                </c:pt>
                <c:pt idx="53811">
                  <c:v>10.7622</c:v>
                </c:pt>
                <c:pt idx="53812">
                  <c:v>10.7624</c:v>
                </c:pt>
                <c:pt idx="53813">
                  <c:v>10.762600000000001</c:v>
                </c:pt>
                <c:pt idx="53814">
                  <c:v>10.7628</c:v>
                </c:pt>
                <c:pt idx="53815">
                  <c:v>10.763</c:v>
                </c:pt>
                <c:pt idx="53816">
                  <c:v>10.763199999999999</c:v>
                </c:pt>
                <c:pt idx="53817">
                  <c:v>10.763400000000001</c:v>
                </c:pt>
                <c:pt idx="53818">
                  <c:v>10.7636</c:v>
                </c:pt>
                <c:pt idx="53819">
                  <c:v>10.7638</c:v>
                </c:pt>
                <c:pt idx="53820">
                  <c:v>10.763999999999999</c:v>
                </c:pt>
                <c:pt idx="53821">
                  <c:v>10.764200000000001</c:v>
                </c:pt>
                <c:pt idx="53822">
                  <c:v>10.7644</c:v>
                </c:pt>
                <c:pt idx="53823">
                  <c:v>10.7646</c:v>
                </c:pt>
                <c:pt idx="53824">
                  <c:v>10.764799999999999</c:v>
                </c:pt>
                <c:pt idx="53825">
                  <c:v>10.765000000000001</c:v>
                </c:pt>
                <c:pt idx="53826">
                  <c:v>10.7652</c:v>
                </c:pt>
                <c:pt idx="53827">
                  <c:v>10.7654</c:v>
                </c:pt>
                <c:pt idx="53828">
                  <c:v>10.765599999999999</c:v>
                </c:pt>
                <c:pt idx="53829">
                  <c:v>10.7658</c:v>
                </c:pt>
                <c:pt idx="53830">
                  <c:v>10.766</c:v>
                </c:pt>
                <c:pt idx="53831">
                  <c:v>10.7662</c:v>
                </c:pt>
                <c:pt idx="53832">
                  <c:v>10.766400000000001</c:v>
                </c:pt>
                <c:pt idx="53833">
                  <c:v>10.7666</c:v>
                </c:pt>
                <c:pt idx="53834">
                  <c:v>10.7668</c:v>
                </c:pt>
                <c:pt idx="53835">
                  <c:v>10.766999999999999</c:v>
                </c:pt>
                <c:pt idx="53836">
                  <c:v>10.767200000000001</c:v>
                </c:pt>
                <c:pt idx="53837">
                  <c:v>10.7674</c:v>
                </c:pt>
                <c:pt idx="53838">
                  <c:v>10.7676</c:v>
                </c:pt>
                <c:pt idx="53839">
                  <c:v>10.767799999999999</c:v>
                </c:pt>
                <c:pt idx="53840">
                  <c:v>10.768000000000001</c:v>
                </c:pt>
                <c:pt idx="53841">
                  <c:v>10.7682</c:v>
                </c:pt>
                <c:pt idx="53842">
                  <c:v>10.7684</c:v>
                </c:pt>
                <c:pt idx="53843">
                  <c:v>10.768599999999999</c:v>
                </c:pt>
                <c:pt idx="53844">
                  <c:v>10.768800000000001</c:v>
                </c:pt>
                <c:pt idx="53845">
                  <c:v>10.769</c:v>
                </c:pt>
                <c:pt idx="53846">
                  <c:v>10.7692</c:v>
                </c:pt>
                <c:pt idx="53847">
                  <c:v>10.769399999999999</c:v>
                </c:pt>
                <c:pt idx="53848">
                  <c:v>10.769600000000001</c:v>
                </c:pt>
                <c:pt idx="53849">
                  <c:v>10.7698</c:v>
                </c:pt>
                <c:pt idx="53850">
                  <c:v>10.77</c:v>
                </c:pt>
                <c:pt idx="53851">
                  <c:v>10.770200000000001</c:v>
                </c:pt>
                <c:pt idx="53852">
                  <c:v>10.7704</c:v>
                </c:pt>
                <c:pt idx="53853">
                  <c:v>10.7706</c:v>
                </c:pt>
                <c:pt idx="53854">
                  <c:v>10.770799999999999</c:v>
                </c:pt>
                <c:pt idx="53855">
                  <c:v>10.771000000000001</c:v>
                </c:pt>
                <c:pt idx="53856">
                  <c:v>10.7712</c:v>
                </c:pt>
                <c:pt idx="53857">
                  <c:v>10.7714</c:v>
                </c:pt>
                <c:pt idx="53858">
                  <c:v>10.771599999999999</c:v>
                </c:pt>
                <c:pt idx="53859">
                  <c:v>10.771800000000001</c:v>
                </c:pt>
                <c:pt idx="53860">
                  <c:v>10.772</c:v>
                </c:pt>
                <c:pt idx="53861">
                  <c:v>10.7722</c:v>
                </c:pt>
                <c:pt idx="53862">
                  <c:v>10.772399999999999</c:v>
                </c:pt>
                <c:pt idx="53863">
                  <c:v>10.772600000000001</c:v>
                </c:pt>
                <c:pt idx="53864">
                  <c:v>10.7728</c:v>
                </c:pt>
                <c:pt idx="53865">
                  <c:v>10.773</c:v>
                </c:pt>
                <c:pt idx="53866">
                  <c:v>10.773199999999999</c:v>
                </c:pt>
                <c:pt idx="53867">
                  <c:v>10.773400000000001</c:v>
                </c:pt>
                <c:pt idx="53868">
                  <c:v>10.7736</c:v>
                </c:pt>
                <c:pt idx="53869">
                  <c:v>10.7738</c:v>
                </c:pt>
                <c:pt idx="53870">
                  <c:v>10.773999999999999</c:v>
                </c:pt>
                <c:pt idx="53871">
                  <c:v>10.7742</c:v>
                </c:pt>
                <c:pt idx="53872">
                  <c:v>10.7744</c:v>
                </c:pt>
                <c:pt idx="53873">
                  <c:v>10.7746</c:v>
                </c:pt>
                <c:pt idx="53874">
                  <c:v>10.774800000000001</c:v>
                </c:pt>
                <c:pt idx="53875">
                  <c:v>10.775</c:v>
                </c:pt>
                <c:pt idx="53876">
                  <c:v>10.7752</c:v>
                </c:pt>
                <c:pt idx="53877">
                  <c:v>10.775399999999999</c:v>
                </c:pt>
                <c:pt idx="53878">
                  <c:v>10.775600000000001</c:v>
                </c:pt>
                <c:pt idx="53879">
                  <c:v>10.7758</c:v>
                </c:pt>
                <c:pt idx="53880">
                  <c:v>10.776</c:v>
                </c:pt>
                <c:pt idx="53881">
                  <c:v>10.776199999999999</c:v>
                </c:pt>
                <c:pt idx="53882">
                  <c:v>10.776400000000001</c:v>
                </c:pt>
                <c:pt idx="53883">
                  <c:v>10.7766</c:v>
                </c:pt>
                <c:pt idx="53884">
                  <c:v>10.7768</c:v>
                </c:pt>
                <c:pt idx="53885">
                  <c:v>10.776999999999999</c:v>
                </c:pt>
                <c:pt idx="53886">
                  <c:v>10.777200000000001</c:v>
                </c:pt>
                <c:pt idx="53887">
                  <c:v>10.7774</c:v>
                </c:pt>
                <c:pt idx="53888">
                  <c:v>10.7776</c:v>
                </c:pt>
                <c:pt idx="53889">
                  <c:v>10.777799999999999</c:v>
                </c:pt>
                <c:pt idx="53890">
                  <c:v>10.778</c:v>
                </c:pt>
                <c:pt idx="53891">
                  <c:v>10.7782</c:v>
                </c:pt>
                <c:pt idx="53892">
                  <c:v>10.7784</c:v>
                </c:pt>
                <c:pt idx="53893">
                  <c:v>10.778600000000001</c:v>
                </c:pt>
                <c:pt idx="53894">
                  <c:v>10.7788</c:v>
                </c:pt>
                <c:pt idx="53895">
                  <c:v>10.779</c:v>
                </c:pt>
                <c:pt idx="53896">
                  <c:v>10.779199999999999</c:v>
                </c:pt>
                <c:pt idx="53897">
                  <c:v>10.779400000000001</c:v>
                </c:pt>
                <c:pt idx="53898">
                  <c:v>10.7796</c:v>
                </c:pt>
                <c:pt idx="53899">
                  <c:v>10.7798</c:v>
                </c:pt>
                <c:pt idx="53900">
                  <c:v>10.78</c:v>
                </c:pt>
                <c:pt idx="53901">
                  <c:v>10.780200000000001</c:v>
                </c:pt>
                <c:pt idx="53902">
                  <c:v>10.7804</c:v>
                </c:pt>
                <c:pt idx="53903">
                  <c:v>10.7806</c:v>
                </c:pt>
                <c:pt idx="53904">
                  <c:v>10.780799999999999</c:v>
                </c:pt>
                <c:pt idx="53905">
                  <c:v>10.781000000000001</c:v>
                </c:pt>
                <c:pt idx="53906">
                  <c:v>10.7812</c:v>
                </c:pt>
                <c:pt idx="53907">
                  <c:v>10.7814</c:v>
                </c:pt>
                <c:pt idx="53908">
                  <c:v>10.781599999999999</c:v>
                </c:pt>
                <c:pt idx="53909">
                  <c:v>10.7818</c:v>
                </c:pt>
                <c:pt idx="53910">
                  <c:v>10.782</c:v>
                </c:pt>
                <c:pt idx="53911">
                  <c:v>10.7822</c:v>
                </c:pt>
                <c:pt idx="53912">
                  <c:v>10.782400000000001</c:v>
                </c:pt>
                <c:pt idx="53913">
                  <c:v>10.7826</c:v>
                </c:pt>
                <c:pt idx="53914">
                  <c:v>10.7828</c:v>
                </c:pt>
                <c:pt idx="53915">
                  <c:v>10.782999999999999</c:v>
                </c:pt>
                <c:pt idx="53916">
                  <c:v>10.783200000000001</c:v>
                </c:pt>
                <c:pt idx="53917">
                  <c:v>10.7834</c:v>
                </c:pt>
                <c:pt idx="53918">
                  <c:v>10.7836</c:v>
                </c:pt>
                <c:pt idx="53919">
                  <c:v>10.783799999999999</c:v>
                </c:pt>
                <c:pt idx="53920">
                  <c:v>10.784000000000001</c:v>
                </c:pt>
                <c:pt idx="53921">
                  <c:v>10.7842</c:v>
                </c:pt>
                <c:pt idx="53922">
                  <c:v>10.7844</c:v>
                </c:pt>
                <c:pt idx="53923">
                  <c:v>10.784599999999999</c:v>
                </c:pt>
                <c:pt idx="53924">
                  <c:v>10.784800000000001</c:v>
                </c:pt>
                <c:pt idx="53925">
                  <c:v>10.785</c:v>
                </c:pt>
                <c:pt idx="53926">
                  <c:v>10.7852</c:v>
                </c:pt>
                <c:pt idx="53927">
                  <c:v>10.785399999999999</c:v>
                </c:pt>
                <c:pt idx="53928">
                  <c:v>10.785600000000001</c:v>
                </c:pt>
                <c:pt idx="53929">
                  <c:v>10.7858</c:v>
                </c:pt>
                <c:pt idx="53930">
                  <c:v>10.786</c:v>
                </c:pt>
                <c:pt idx="53931">
                  <c:v>10.786199999999999</c:v>
                </c:pt>
                <c:pt idx="53932">
                  <c:v>10.7864</c:v>
                </c:pt>
                <c:pt idx="53933">
                  <c:v>10.7866</c:v>
                </c:pt>
                <c:pt idx="53934">
                  <c:v>10.786799999999999</c:v>
                </c:pt>
                <c:pt idx="53935">
                  <c:v>10.787000000000001</c:v>
                </c:pt>
                <c:pt idx="53936">
                  <c:v>10.7872</c:v>
                </c:pt>
                <c:pt idx="53937">
                  <c:v>10.7874</c:v>
                </c:pt>
                <c:pt idx="53938">
                  <c:v>10.787599999999999</c:v>
                </c:pt>
                <c:pt idx="53939">
                  <c:v>10.787800000000001</c:v>
                </c:pt>
                <c:pt idx="53940">
                  <c:v>10.788</c:v>
                </c:pt>
                <c:pt idx="53941">
                  <c:v>10.7882</c:v>
                </c:pt>
                <c:pt idx="53942">
                  <c:v>10.788399999999999</c:v>
                </c:pt>
                <c:pt idx="53943">
                  <c:v>10.788600000000001</c:v>
                </c:pt>
                <c:pt idx="53944">
                  <c:v>10.7888</c:v>
                </c:pt>
                <c:pt idx="53945">
                  <c:v>10.789</c:v>
                </c:pt>
                <c:pt idx="53946">
                  <c:v>10.789199999999999</c:v>
                </c:pt>
                <c:pt idx="53947">
                  <c:v>10.789400000000001</c:v>
                </c:pt>
                <c:pt idx="53948">
                  <c:v>10.7896</c:v>
                </c:pt>
                <c:pt idx="53949">
                  <c:v>10.7898</c:v>
                </c:pt>
                <c:pt idx="53950">
                  <c:v>10.79</c:v>
                </c:pt>
                <c:pt idx="53951">
                  <c:v>10.7902</c:v>
                </c:pt>
                <c:pt idx="53952">
                  <c:v>10.7904</c:v>
                </c:pt>
                <c:pt idx="53953">
                  <c:v>10.7906</c:v>
                </c:pt>
                <c:pt idx="53954">
                  <c:v>10.790800000000001</c:v>
                </c:pt>
                <c:pt idx="53955">
                  <c:v>10.791</c:v>
                </c:pt>
                <c:pt idx="53956">
                  <c:v>10.7912</c:v>
                </c:pt>
                <c:pt idx="53957">
                  <c:v>10.791399999999999</c:v>
                </c:pt>
                <c:pt idx="53958">
                  <c:v>10.791600000000001</c:v>
                </c:pt>
                <c:pt idx="53959">
                  <c:v>10.7918</c:v>
                </c:pt>
                <c:pt idx="53960">
                  <c:v>10.792</c:v>
                </c:pt>
                <c:pt idx="53961">
                  <c:v>10.792199999999999</c:v>
                </c:pt>
                <c:pt idx="53962">
                  <c:v>10.792400000000001</c:v>
                </c:pt>
                <c:pt idx="53963">
                  <c:v>10.7926</c:v>
                </c:pt>
                <c:pt idx="53964">
                  <c:v>10.7928</c:v>
                </c:pt>
                <c:pt idx="53965">
                  <c:v>10.792999999999999</c:v>
                </c:pt>
                <c:pt idx="53966">
                  <c:v>10.793200000000001</c:v>
                </c:pt>
                <c:pt idx="53967">
                  <c:v>10.7934</c:v>
                </c:pt>
                <c:pt idx="53968">
                  <c:v>10.7936</c:v>
                </c:pt>
                <c:pt idx="53969">
                  <c:v>10.793799999999999</c:v>
                </c:pt>
                <c:pt idx="53970">
                  <c:v>10.794</c:v>
                </c:pt>
                <c:pt idx="53971">
                  <c:v>10.7942</c:v>
                </c:pt>
                <c:pt idx="53972">
                  <c:v>10.7944</c:v>
                </c:pt>
                <c:pt idx="53973">
                  <c:v>10.794600000000001</c:v>
                </c:pt>
                <c:pt idx="53974">
                  <c:v>10.7948</c:v>
                </c:pt>
                <c:pt idx="53975">
                  <c:v>10.795</c:v>
                </c:pt>
                <c:pt idx="53976">
                  <c:v>10.795199999999999</c:v>
                </c:pt>
                <c:pt idx="53977">
                  <c:v>10.795400000000001</c:v>
                </c:pt>
                <c:pt idx="53978">
                  <c:v>10.7956</c:v>
                </c:pt>
                <c:pt idx="53979">
                  <c:v>10.7958</c:v>
                </c:pt>
                <c:pt idx="53980">
                  <c:v>10.795999999999999</c:v>
                </c:pt>
                <c:pt idx="53981">
                  <c:v>10.796200000000001</c:v>
                </c:pt>
                <c:pt idx="53982">
                  <c:v>10.7964</c:v>
                </c:pt>
                <c:pt idx="53983">
                  <c:v>10.7966</c:v>
                </c:pt>
                <c:pt idx="53984">
                  <c:v>10.796799999999999</c:v>
                </c:pt>
                <c:pt idx="53985">
                  <c:v>10.797000000000001</c:v>
                </c:pt>
                <c:pt idx="53986">
                  <c:v>10.7972</c:v>
                </c:pt>
                <c:pt idx="53987">
                  <c:v>10.7974</c:v>
                </c:pt>
                <c:pt idx="53988">
                  <c:v>10.797599999999999</c:v>
                </c:pt>
                <c:pt idx="53989">
                  <c:v>10.797800000000001</c:v>
                </c:pt>
                <c:pt idx="53990">
                  <c:v>10.798</c:v>
                </c:pt>
                <c:pt idx="53991">
                  <c:v>10.7982</c:v>
                </c:pt>
                <c:pt idx="53992">
                  <c:v>10.798400000000001</c:v>
                </c:pt>
                <c:pt idx="53993">
                  <c:v>10.7986</c:v>
                </c:pt>
                <c:pt idx="53994">
                  <c:v>10.7988</c:v>
                </c:pt>
                <c:pt idx="53995">
                  <c:v>10.798999999999999</c:v>
                </c:pt>
                <c:pt idx="53996">
                  <c:v>10.799200000000001</c:v>
                </c:pt>
                <c:pt idx="53997">
                  <c:v>10.7994</c:v>
                </c:pt>
                <c:pt idx="53998">
                  <c:v>10.7996</c:v>
                </c:pt>
                <c:pt idx="53999">
                  <c:v>10.799799999999999</c:v>
                </c:pt>
                <c:pt idx="54000">
                  <c:v>10.8</c:v>
                </c:pt>
                <c:pt idx="54001">
                  <c:v>10.8002</c:v>
                </c:pt>
                <c:pt idx="54002">
                  <c:v>10.8004</c:v>
                </c:pt>
                <c:pt idx="54003">
                  <c:v>10.800599999999999</c:v>
                </c:pt>
                <c:pt idx="54004">
                  <c:v>10.800800000000001</c:v>
                </c:pt>
                <c:pt idx="54005">
                  <c:v>10.801</c:v>
                </c:pt>
                <c:pt idx="54006">
                  <c:v>10.8012</c:v>
                </c:pt>
                <c:pt idx="54007">
                  <c:v>10.801399999999999</c:v>
                </c:pt>
                <c:pt idx="54008">
                  <c:v>10.801600000000001</c:v>
                </c:pt>
                <c:pt idx="54009">
                  <c:v>10.8018</c:v>
                </c:pt>
                <c:pt idx="54010">
                  <c:v>10.802</c:v>
                </c:pt>
                <c:pt idx="54011">
                  <c:v>10.802199999999999</c:v>
                </c:pt>
                <c:pt idx="54012">
                  <c:v>10.8024</c:v>
                </c:pt>
                <c:pt idx="54013">
                  <c:v>10.8026</c:v>
                </c:pt>
                <c:pt idx="54014">
                  <c:v>10.8028</c:v>
                </c:pt>
                <c:pt idx="54015">
                  <c:v>10.803000000000001</c:v>
                </c:pt>
                <c:pt idx="54016">
                  <c:v>10.8032</c:v>
                </c:pt>
                <c:pt idx="54017">
                  <c:v>10.8034</c:v>
                </c:pt>
                <c:pt idx="54018">
                  <c:v>10.803599999999999</c:v>
                </c:pt>
                <c:pt idx="54019">
                  <c:v>10.803800000000001</c:v>
                </c:pt>
                <c:pt idx="54020">
                  <c:v>10.804</c:v>
                </c:pt>
                <c:pt idx="54021">
                  <c:v>10.8042</c:v>
                </c:pt>
                <c:pt idx="54022">
                  <c:v>10.804399999999999</c:v>
                </c:pt>
                <c:pt idx="54023">
                  <c:v>10.804600000000001</c:v>
                </c:pt>
                <c:pt idx="54024">
                  <c:v>10.8048</c:v>
                </c:pt>
                <c:pt idx="54025">
                  <c:v>10.805</c:v>
                </c:pt>
                <c:pt idx="54026">
                  <c:v>10.805199999999999</c:v>
                </c:pt>
                <c:pt idx="54027">
                  <c:v>10.805400000000001</c:v>
                </c:pt>
                <c:pt idx="54028">
                  <c:v>10.8056</c:v>
                </c:pt>
                <c:pt idx="54029">
                  <c:v>10.8058</c:v>
                </c:pt>
                <c:pt idx="54030">
                  <c:v>10.805999999999999</c:v>
                </c:pt>
                <c:pt idx="54031">
                  <c:v>10.8062</c:v>
                </c:pt>
                <c:pt idx="54032">
                  <c:v>10.8064</c:v>
                </c:pt>
                <c:pt idx="54033">
                  <c:v>10.8066</c:v>
                </c:pt>
                <c:pt idx="54034">
                  <c:v>10.806800000000001</c:v>
                </c:pt>
                <c:pt idx="54035">
                  <c:v>10.807</c:v>
                </c:pt>
                <c:pt idx="54036">
                  <c:v>10.8072</c:v>
                </c:pt>
                <c:pt idx="54037">
                  <c:v>10.807399999999999</c:v>
                </c:pt>
                <c:pt idx="54038">
                  <c:v>10.807600000000001</c:v>
                </c:pt>
                <c:pt idx="54039">
                  <c:v>10.8078</c:v>
                </c:pt>
                <c:pt idx="54040">
                  <c:v>10.808</c:v>
                </c:pt>
                <c:pt idx="54041">
                  <c:v>10.808199999999999</c:v>
                </c:pt>
                <c:pt idx="54042">
                  <c:v>10.808400000000001</c:v>
                </c:pt>
                <c:pt idx="54043">
                  <c:v>10.8086</c:v>
                </c:pt>
                <c:pt idx="54044">
                  <c:v>10.8088</c:v>
                </c:pt>
                <c:pt idx="54045">
                  <c:v>10.808999999999999</c:v>
                </c:pt>
                <c:pt idx="54046">
                  <c:v>10.809200000000001</c:v>
                </c:pt>
                <c:pt idx="54047">
                  <c:v>10.8094</c:v>
                </c:pt>
                <c:pt idx="54048">
                  <c:v>10.8096</c:v>
                </c:pt>
                <c:pt idx="54049">
                  <c:v>10.809799999999999</c:v>
                </c:pt>
                <c:pt idx="54050">
                  <c:v>10.81</c:v>
                </c:pt>
                <c:pt idx="54051">
                  <c:v>10.8102</c:v>
                </c:pt>
                <c:pt idx="54052">
                  <c:v>10.8104</c:v>
                </c:pt>
                <c:pt idx="54053">
                  <c:v>10.810600000000001</c:v>
                </c:pt>
                <c:pt idx="54054">
                  <c:v>10.8108</c:v>
                </c:pt>
                <c:pt idx="54055">
                  <c:v>10.811</c:v>
                </c:pt>
                <c:pt idx="54056">
                  <c:v>10.811199999999999</c:v>
                </c:pt>
                <c:pt idx="54057">
                  <c:v>10.811400000000001</c:v>
                </c:pt>
                <c:pt idx="54058">
                  <c:v>10.8116</c:v>
                </c:pt>
                <c:pt idx="54059">
                  <c:v>10.8118</c:v>
                </c:pt>
                <c:pt idx="54060">
                  <c:v>10.811999999999999</c:v>
                </c:pt>
                <c:pt idx="54061">
                  <c:v>10.812200000000001</c:v>
                </c:pt>
                <c:pt idx="54062">
                  <c:v>10.8124</c:v>
                </c:pt>
                <c:pt idx="54063">
                  <c:v>10.8126</c:v>
                </c:pt>
                <c:pt idx="54064">
                  <c:v>10.812799999999999</c:v>
                </c:pt>
                <c:pt idx="54065">
                  <c:v>10.813000000000001</c:v>
                </c:pt>
                <c:pt idx="54066">
                  <c:v>10.8132</c:v>
                </c:pt>
                <c:pt idx="54067">
                  <c:v>10.8134</c:v>
                </c:pt>
                <c:pt idx="54068">
                  <c:v>10.813599999999999</c:v>
                </c:pt>
                <c:pt idx="54069">
                  <c:v>10.813800000000001</c:v>
                </c:pt>
                <c:pt idx="54070">
                  <c:v>10.814</c:v>
                </c:pt>
                <c:pt idx="54071">
                  <c:v>10.8142</c:v>
                </c:pt>
                <c:pt idx="54072">
                  <c:v>10.814399999999999</c:v>
                </c:pt>
                <c:pt idx="54073">
                  <c:v>10.8146</c:v>
                </c:pt>
                <c:pt idx="54074">
                  <c:v>10.8148</c:v>
                </c:pt>
                <c:pt idx="54075">
                  <c:v>10.815</c:v>
                </c:pt>
                <c:pt idx="54076">
                  <c:v>10.815200000000001</c:v>
                </c:pt>
                <c:pt idx="54077">
                  <c:v>10.8154</c:v>
                </c:pt>
                <c:pt idx="54078">
                  <c:v>10.8156</c:v>
                </c:pt>
                <c:pt idx="54079">
                  <c:v>10.815799999999999</c:v>
                </c:pt>
                <c:pt idx="54080">
                  <c:v>10.816000000000001</c:v>
                </c:pt>
                <c:pt idx="54081">
                  <c:v>10.8162</c:v>
                </c:pt>
                <c:pt idx="54082">
                  <c:v>10.8164</c:v>
                </c:pt>
                <c:pt idx="54083">
                  <c:v>10.816599999999999</c:v>
                </c:pt>
                <c:pt idx="54084">
                  <c:v>10.816800000000001</c:v>
                </c:pt>
                <c:pt idx="54085">
                  <c:v>10.817</c:v>
                </c:pt>
                <c:pt idx="54086">
                  <c:v>10.8172</c:v>
                </c:pt>
                <c:pt idx="54087">
                  <c:v>10.817399999999999</c:v>
                </c:pt>
                <c:pt idx="54088">
                  <c:v>10.817600000000001</c:v>
                </c:pt>
                <c:pt idx="54089">
                  <c:v>10.8178</c:v>
                </c:pt>
                <c:pt idx="54090">
                  <c:v>10.818</c:v>
                </c:pt>
                <c:pt idx="54091">
                  <c:v>10.818199999999999</c:v>
                </c:pt>
                <c:pt idx="54092">
                  <c:v>10.8184</c:v>
                </c:pt>
                <c:pt idx="54093">
                  <c:v>10.8186</c:v>
                </c:pt>
                <c:pt idx="54094">
                  <c:v>10.8188</c:v>
                </c:pt>
                <c:pt idx="54095">
                  <c:v>10.819000000000001</c:v>
                </c:pt>
                <c:pt idx="54096">
                  <c:v>10.8192</c:v>
                </c:pt>
                <c:pt idx="54097">
                  <c:v>10.8194</c:v>
                </c:pt>
                <c:pt idx="54098">
                  <c:v>10.819599999999999</c:v>
                </c:pt>
                <c:pt idx="54099">
                  <c:v>10.819800000000001</c:v>
                </c:pt>
                <c:pt idx="54100">
                  <c:v>10.82</c:v>
                </c:pt>
                <c:pt idx="54101">
                  <c:v>10.8202</c:v>
                </c:pt>
                <c:pt idx="54102">
                  <c:v>10.820399999999999</c:v>
                </c:pt>
                <c:pt idx="54103">
                  <c:v>10.820600000000001</c:v>
                </c:pt>
                <c:pt idx="54104">
                  <c:v>10.8208</c:v>
                </c:pt>
                <c:pt idx="54105">
                  <c:v>10.821</c:v>
                </c:pt>
                <c:pt idx="54106">
                  <c:v>10.821199999999999</c:v>
                </c:pt>
                <c:pt idx="54107">
                  <c:v>10.821400000000001</c:v>
                </c:pt>
                <c:pt idx="54108">
                  <c:v>10.8216</c:v>
                </c:pt>
                <c:pt idx="54109">
                  <c:v>10.8218</c:v>
                </c:pt>
                <c:pt idx="54110">
                  <c:v>10.821999999999999</c:v>
                </c:pt>
                <c:pt idx="54111">
                  <c:v>10.8222</c:v>
                </c:pt>
                <c:pt idx="54112">
                  <c:v>10.8224</c:v>
                </c:pt>
                <c:pt idx="54113">
                  <c:v>10.8226</c:v>
                </c:pt>
                <c:pt idx="54114">
                  <c:v>10.822800000000001</c:v>
                </c:pt>
                <c:pt idx="54115">
                  <c:v>10.823</c:v>
                </c:pt>
                <c:pt idx="54116">
                  <c:v>10.8232</c:v>
                </c:pt>
                <c:pt idx="54117">
                  <c:v>10.823399999999999</c:v>
                </c:pt>
                <c:pt idx="54118">
                  <c:v>10.823600000000001</c:v>
                </c:pt>
                <c:pt idx="54119">
                  <c:v>10.8238</c:v>
                </c:pt>
                <c:pt idx="54120">
                  <c:v>10.824</c:v>
                </c:pt>
                <c:pt idx="54121">
                  <c:v>10.824199999999999</c:v>
                </c:pt>
                <c:pt idx="54122">
                  <c:v>10.824400000000001</c:v>
                </c:pt>
                <c:pt idx="54123">
                  <c:v>10.8246</c:v>
                </c:pt>
                <c:pt idx="54124">
                  <c:v>10.8248</c:v>
                </c:pt>
                <c:pt idx="54125">
                  <c:v>10.824999999999999</c:v>
                </c:pt>
                <c:pt idx="54126">
                  <c:v>10.825200000000001</c:v>
                </c:pt>
                <c:pt idx="54127">
                  <c:v>10.8254</c:v>
                </c:pt>
                <c:pt idx="54128">
                  <c:v>10.8256</c:v>
                </c:pt>
                <c:pt idx="54129">
                  <c:v>10.825799999999999</c:v>
                </c:pt>
                <c:pt idx="54130">
                  <c:v>10.826000000000001</c:v>
                </c:pt>
                <c:pt idx="54131">
                  <c:v>10.8262</c:v>
                </c:pt>
                <c:pt idx="54132">
                  <c:v>10.8264</c:v>
                </c:pt>
                <c:pt idx="54133">
                  <c:v>10.826599999999999</c:v>
                </c:pt>
                <c:pt idx="54134">
                  <c:v>10.8268</c:v>
                </c:pt>
                <c:pt idx="54135">
                  <c:v>10.827</c:v>
                </c:pt>
                <c:pt idx="54136">
                  <c:v>10.827199999999999</c:v>
                </c:pt>
                <c:pt idx="54137">
                  <c:v>10.827400000000001</c:v>
                </c:pt>
                <c:pt idx="54138">
                  <c:v>10.8276</c:v>
                </c:pt>
                <c:pt idx="54139">
                  <c:v>10.8278</c:v>
                </c:pt>
                <c:pt idx="54140">
                  <c:v>10.827999999999999</c:v>
                </c:pt>
                <c:pt idx="54141">
                  <c:v>10.828200000000001</c:v>
                </c:pt>
                <c:pt idx="54142">
                  <c:v>10.8284</c:v>
                </c:pt>
                <c:pt idx="54143">
                  <c:v>10.8286</c:v>
                </c:pt>
                <c:pt idx="54144">
                  <c:v>10.828799999999999</c:v>
                </c:pt>
                <c:pt idx="54145">
                  <c:v>10.829000000000001</c:v>
                </c:pt>
                <c:pt idx="54146">
                  <c:v>10.8292</c:v>
                </c:pt>
                <c:pt idx="54147">
                  <c:v>10.8294</c:v>
                </c:pt>
                <c:pt idx="54148">
                  <c:v>10.829599999999999</c:v>
                </c:pt>
                <c:pt idx="54149">
                  <c:v>10.829800000000001</c:v>
                </c:pt>
                <c:pt idx="54150">
                  <c:v>10.83</c:v>
                </c:pt>
                <c:pt idx="54151">
                  <c:v>10.8302</c:v>
                </c:pt>
                <c:pt idx="54152">
                  <c:v>10.830399999999999</c:v>
                </c:pt>
                <c:pt idx="54153">
                  <c:v>10.8306</c:v>
                </c:pt>
                <c:pt idx="54154">
                  <c:v>10.8308</c:v>
                </c:pt>
                <c:pt idx="54155">
                  <c:v>10.831</c:v>
                </c:pt>
                <c:pt idx="54156">
                  <c:v>10.831200000000001</c:v>
                </c:pt>
                <c:pt idx="54157">
                  <c:v>10.8314</c:v>
                </c:pt>
                <c:pt idx="54158">
                  <c:v>10.8316</c:v>
                </c:pt>
                <c:pt idx="54159">
                  <c:v>10.831799999999999</c:v>
                </c:pt>
                <c:pt idx="54160">
                  <c:v>10.832000000000001</c:v>
                </c:pt>
                <c:pt idx="54161">
                  <c:v>10.8322</c:v>
                </c:pt>
                <c:pt idx="54162">
                  <c:v>10.8324</c:v>
                </c:pt>
                <c:pt idx="54163">
                  <c:v>10.832599999999999</c:v>
                </c:pt>
                <c:pt idx="54164">
                  <c:v>10.832800000000001</c:v>
                </c:pt>
                <c:pt idx="54165">
                  <c:v>10.833</c:v>
                </c:pt>
                <c:pt idx="54166">
                  <c:v>10.8332</c:v>
                </c:pt>
                <c:pt idx="54167">
                  <c:v>10.833399999999999</c:v>
                </c:pt>
                <c:pt idx="54168">
                  <c:v>10.833600000000001</c:v>
                </c:pt>
                <c:pt idx="54169">
                  <c:v>10.8338</c:v>
                </c:pt>
                <c:pt idx="54170">
                  <c:v>10.834</c:v>
                </c:pt>
                <c:pt idx="54171">
                  <c:v>10.834199999999999</c:v>
                </c:pt>
                <c:pt idx="54172">
                  <c:v>10.8344</c:v>
                </c:pt>
                <c:pt idx="54173">
                  <c:v>10.8346</c:v>
                </c:pt>
                <c:pt idx="54174">
                  <c:v>10.8348</c:v>
                </c:pt>
                <c:pt idx="54175">
                  <c:v>10.835000000000001</c:v>
                </c:pt>
                <c:pt idx="54176">
                  <c:v>10.8352</c:v>
                </c:pt>
                <c:pt idx="54177">
                  <c:v>10.8354</c:v>
                </c:pt>
                <c:pt idx="54178">
                  <c:v>10.835599999999999</c:v>
                </c:pt>
                <c:pt idx="54179">
                  <c:v>10.835800000000001</c:v>
                </c:pt>
                <c:pt idx="54180">
                  <c:v>10.836</c:v>
                </c:pt>
                <c:pt idx="54181">
                  <c:v>10.8362</c:v>
                </c:pt>
                <c:pt idx="54182">
                  <c:v>10.836399999999999</c:v>
                </c:pt>
                <c:pt idx="54183">
                  <c:v>10.836600000000001</c:v>
                </c:pt>
                <c:pt idx="54184">
                  <c:v>10.8368</c:v>
                </c:pt>
                <c:pt idx="54185">
                  <c:v>10.837</c:v>
                </c:pt>
                <c:pt idx="54186">
                  <c:v>10.837199999999999</c:v>
                </c:pt>
                <c:pt idx="54187">
                  <c:v>10.837400000000001</c:v>
                </c:pt>
                <c:pt idx="54188">
                  <c:v>10.8376</c:v>
                </c:pt>
                <c:pt idx="54189">
                  <c:v>10.8378</c:v>
                </c:pt>
                <c:pt idx="54190">
                  <c:v>10.837999999999999</c:v>
                </c:pt>
                <c:pt idx="54191">
                  <c:v>10.838200000000001</c:v>
                </c:pt>
                <c:pt idx="54192">
                  <c:v>10.8384</c:v>
                </c:pt>
                <c:pt idx="54193">
                  <c:v>10.8386</c:v>
                </c:pt>
                <c:pt idx="54194">
                  <c:v>10.838800000000001</c:v>
                </c:pt>
                <c:pt idx="54195">
                  <c:v>10.839</c:v>
                </c:pt>
                <c:pt idx="54196">
                  <c:v>10.8392</c:v>
                </c:pt>
                <c:pt idx="54197">
                  <c:v>10.839399999999999</c:v>
                </c:pt>
                <c:pt idx="54198">
                  <c:v>10.839600000000001</c:v>
                </c:pt>
                <c:pt idx="54199">
                  <c:v>10.8398</c:v>
                </c:pt>
                <c:pt idx="54200">
                  <c:v>10.84</c:v>
                </c:pt>
                <c:pt idx="54201">
                  <c:v>10.840199999999999</c:v>
                </c:pt>
                <c:pt idx="54202">
                  <c:v>10.840400000000001</c:v>
                </c:pt>
                <c:pt idx="54203">
                  <c:v>10.8406</c:v>
                </c:pt>
                <c:pt idx="54204">
                  <c:v>10.8408</c:v>
                </c:pt>
                <c:pt idx="54205">
                  <c:v>10.840999999999999</c:v>
                </c:pt>
                <c:pt idx="54206">
                  <c:v>10.841200000000001</c:v>
                </c:pt>
                <c:pt idx="54207">
                  <c:v>10.8414</c:v>
                </c:pt>
                <c:pt idx="54208">
                  <c:v>10.8416</c:v>
                </c:pt>
                <c:pt idx="54209">
                  <c:v>10.841799999999999</c:v>
                </c:pt>
                <c:pt idx="54210">
                  <c:v>10.842000000000001</c:v>
                </c:pt>
                <c:pt idx="54211">
                  <c:v>10.8422</c:v>
                </c:pt>
                <c:pt idx="54212">
                  <c:v>10.8424</c:v>
                </c:pt>
                <c:pt idx="54213">
                  <c:v>10.842599999999999</c:v>
                </c:pt>
                <c:pt idx="54214">
                  <c:v>10.8428</c:v>
                </c:pt>
                <c:pt idx="54215">
                  <c:v>10.843</c:v>
                </c:pt>
                <c:pt idx="54216">
                  <c:v>10.8432</c:v>
                </c:pt>
                <c:pt idx="54217">
                  <c:v>10.843400000000001</c:v>
                </c:pt>
                <c:pt idx="54218">
                  <c:v>10.8436</c:v>
                </c:pt>
                <c:pt idx="54219">
                  <c:v>10.8438</c:v>
                </c:pt>
                <c:pt idx="54220">
                  <c:v>10.843999999999999</c:v>
                </c:pt>
                <c:pt idx="54221">
                  <c:v>10.844200000000001</c:v>
                </c:pt>
                <c:pt idx="54222">
                  <c:v>10.8444</c:v>
                </c:pt>
                <c:pt idx="54223">
                  <c:v>10.8446</c:v>
                </c:pt>
                <c:pt idx="54224">
                  <c:v>10.844799999999999</c:v>
                </c:pt>
                <c:pt idx="54225">
                  <c:v>10.845000000000001</c:v>
                </c:pt>
                <c:pt idx="54226">
                  <c:v>10.8452</c:v>
                </c:pt>
                <c:pt idx="54227">
                  <c:v>10.8454</c:v>
                </c:pt>
                <c:pt idx="54228">
                  <c:v>10.845599999999999</c:v>
                </c:pt>
                <c:pt idx="54229">
                  <c:v>10.845800000000001</c:v>
                </c:pt>
                <c:pt idx="54230">
                  <c:v>10.846</c:v>
                </c:pt>
                <c:pt idx="54231">
                  <c:v>10.8462</c:v>
                </c:pt>
                <c:pt idx="54232">
                  <c:v>10.846399999999999</c:v>
                </c:pt>
                <c:pt idx="54233">
                  <c:v>10.8466</c:v>
                </c:pt>
                <c:pt idx="54234">
                  <c:v>10.8468</c:v>
                </c:pt>
                <c:pt idx="54235">
                  <c:v>10.847</c:v>
                </c:pt>
                <c:pt idx="54236">
                  <c:v>10.847200000000001</c:v>
                </c:pt>
                <c:pt idx="54237">
                  <c:v>10.8474</c:v>
                </c:pt>
                <c:pt idx="54238">
                  <c:v>10.8476</c:v>
                </c:pt>
                <c:pt idx="54239">
                  <c:v>10.847799999999999</c:v>
                </c:pt>
                <c:pt idx="54240">
                  <c:v>10.848000000000001</c:v>
                </c:pt>
                <c:pt idx="54241">
                  <c:v>10.8482</c:v>
                </c:pt>
                <c:pt idx="54242">
                  <c:v>10.8484</c:v>
                </c:pt>
                <c:pt idx="54243">
                  <c:v>10.848599999999999</c:v>
                </c:pt>
                <c:pt idx="54244">
                  <c:v>10.848800000000001</c:v>
                </c:pt>
                <c:pt idx="54245">
                  <c:v>10.849</c:v>
                </c:pt>
                <c:pt idx="54246">
                  <c:v>10.8492</c:v>
                </c:pt>
                <c:pt idx="54247">
                  <c:v>10.849399999999999</c:v>
                </c:pt>
                <c:pt idx="54248">
                  <c:v>10.849600000000001</c:v>
                </c:pt>
                <c:pt idx="54249">
                  <c:v>10.8498</c:v>
                </c:pt>
                <c:pt idx="54250">
                  <c:v>10.85</c:v>
                </c:pt>
                <c:pt idx="54251">
                  <c:v>10.850199999999999</c:v>
                </c:pt>
                <c:pt idx="54252">
                  <c:v>10.8504</c:v>
                </c:pt>
                <c:pt idx="54253">
                  <c:v>10.8506</c:v>
                </c:pt>
                <c:pt idx="54254">
                  <c:v>10.8508</c:v>
                </c:pt>
                <c:pt idx="54255">
                  <c:v>10.851000000000001</c:v>
                </c:pt>
                <c:pt idx="54256">
                  <c:v>10.8512</c:v>
                </c:pt>
                <c:pt idx="54257">
                  <c:v>10.8514</c:v>
                </c:pt>
                <c:pt idx="54258">
                  <c:v>10.851599999999999</c:v>
                </c:pt>
                <c:pt idx="54259">
                  <c:v>10.851800000000001</c:v>
                </c:pt>
                <c:pt idx="54260">
                  <c:v>10.852</c:v>
                </c:pt>
                <c:pt idx="54261">
                  <c:v>10.8522</c:v>
                </c:pt>
                <c:pt idx="54262">
                  <c:v>10.852399999999999</c:v>
                </c:pt>
                <c:pt idx="54263">
                  <c:v>10.852600000000001</c:v>
                </c:pt>
                <c:pt idx="54264">
                  <c:v>10.8528</c:v>
                </c:pt>
                <c:pt idx="54265">
                  <c:v>10.853</c:v>
                </c:pt>
                <c:pt idx="54266">
                  <c:v>10.853199999999999</c:v>
                </c:pt>
                <c:pt idx="54267">
                  <c:v>10.853400000000001</c:v>
                </c:pt>
                <c:pt idx="54268">
                  <c:v>10.8536</c:v>
                </c:pt>
                <c:pt idx="54269">
                  <c:v>10.8538</c:v>
                </c:pt>
                <c:pt idx="54270">
                  <c:v>10.853999999999999</c:v>
                </c:pt>
                <c:pt idx="54271">
                  <c:v>10.854200000000001</c:v>
                </c:pt>
                <c:pt idx="54272">
                  <c:v>10.8544</c:v>
                </c:pt>
                <c:pt idx="54273">
                  <c:v>10.8546</c:v>
                </c:pt>
                <c:pt idx="54274">
                  <c:v>10.854799999999999</c:v>
                </c:pt>
                <c:pt idx="54275">
                  <c:v>10.855</c:v>
                </c:pt>
                <c:pt idx="54276">
                  <c:v>10.8552</c:v>
                </c:pt>
                <c:pt idx="54277">
                  <c:v>10.855399999999999</c:v>
                </c:pt>
                <c:pt idx="54278">
                  <c:v>10.855600000000001</c:v>
                </c:pt>
                <c:pt idx="54279">
                  <c:v>10.8558</c:v>
                </c:pt>
                <c:pt idx="54280">
                  <c:v>10.856</c:v>
                </c:pt>
                <c:pt idx="54281">
                  <c:v>10.856199999999999</c:v>
                </c:pt>
                <c:pt idx="54282">
                  <c:v>10.856400000000001</c:v>
                </c:pt>
                <c:pt idx="54283">
                  <c:v>10.8566</c:v>
                </c:pt>
                <c:pt idx="54284">
                  <c:v>10.8568</c:v>
                </c:pt>
                <c:pt idx="54285">
                  <c:v>10.856999999999999</c:v>
                </c:pt>
                <c:pt idx="54286">
                  <c:v>10.857200000000001</c:v>
                </c:pt>
                <c:pt idx="54287">
                  <c:v>10.8574</c:v>
                </c:pt>
                <c:pt idx="54288">
                  <c:v>10.8576</c:v>
                </c:pt>
                <c:pt idx="54289">
                  <c:v>10.857799999999999</c:v>
                </c:pt>
                <c:pt idx="54290">
                  <c:v>10.858000000000001</c:v>
                </c:pt>
                <c:pt idx="54291">
                  <c:v>10.8582</c:v>
                </c:pt>
                <c:pt idx="54292">
                  <c:v>10.8584</c:v>
                </c:pt>
                <c:pt idx="54293">
                  <c:v>10.858599999999999</c:v>
                </c:pt>
                <c:pt idx="54294">
                  <c:v>10.8588</c:v>
                </c:pt>
                <c:pt idx="54295">
                  <c:v>10.859</c:v>
                </c:pt>
                <c:pt idx="54296">
                  <c:v>10.8592</c:v>
                </c:pt>
                <c:pt idx="54297">
                  <c:v>10.859400000000001</c:v>
                </c:pt>
                <c:pt idx="54298">
                  <c:v>10.8596</c:v>
                </c:pt>
                <c:pt idx="54299">
                  <c:v>10.8598</c:v>
                </c:pt>
                <c:pt idx="54300">
                  <c:v>10.86</c:v>
                </c:pt>
                <c:pt idx="54301">
                  <c:v>10.860200000000001</c:v>
                </c:pt>
                <c:pt idx="54302">
                  <c:v>10.8604</c:v>
                </c:pt>
                <c:pt idx="54303">
                  <c:v>10.8606</c:v>
                </c:pt>
                <c:pt idx="54304">
                  <c:v>10.860799999999999</c:v>
                </c:pt>
                <c:pt idx="54305">
                  <c:v>10.861000000000001</c:v>
                </c:pt>
                <c:pt idx="54306">
                  <c:v>10.8612</c:v>
                </c:pt>
                <c:pt idx="54307">
                  <c:v>10.8614</c:v>
                </c:pt>
                <c:pt idx="54308">
                  <c:v>10.861599999999999</c:v>
                </c:pt>
                <c:pt idx="54309">
                  <c:v>10.861800000000001</c:v>
                </c:pt>
                <c:pt idx="54310">
                  <c:v>10.862</c:v>
                </c:pt>
                <c:pt idx="54311">
                  <c:v>10.8622</c:v>
                </c:pt>
                <c:pt idx="54312">
                  <c:v>10.862399999999999</c:v>
                </c:pt>
                <c:pt idx="54313">
                  <c:v>10.8626</c:v>
                </c:pt>
                <c:pt idx="54314">
                  <c:v>10.8628</c:v>
                </c:pt>
                <c:pt idx="54315">
                  <c:v>10.863</c:v>
                </c:pt>
                <c:pt idx="54316">
                  <c:v>10.863200000000001</c:v>
                </c:pt>
                <c:pt idx="54317">
                  <c:v>10.8634</c:v>
                </c:pt>
                <c:pt idx="54318">
                  <c:v>10.8636</c:v>
                </c:pt>
                <c:pt idx="54319">
                  <c:v>10.863799999999999</c:v>
                </c:pt>
                <c:pt idx="54320">
                  <c:v>10.864000000000001</c:v>
                </c:pt>
                <c:pt idx="54321">
                  <c:v>10.8642</c:v>
                </c:pt>
                <c:pt idx="54322">
                  <c:v>10.8644</c:v>
                </c:pt>
                <c:pt idx="54323">
                  <c:v>10.864599999999999</c:v>
                </c:pt>
                <c:pt idx="54324">
                  <c:v>10.864800000000001</c:v>
                </c:pt>
                <c:pt idx="54325">
                  <c:v>10.865</c:v>
                </c:pt>
                <c:pt idx="54326">
                  <c:v>10.8652</c:v>
                </c:pt>
                <c:pt idx="54327">
                  <c:v>10.865399999999999</c:v>
                </c:pt>
                <c:pt idx="54328">
                  <c:v>10.865600000000001</c:v>
                </c:pt>
                <c:pt idx="54329">
                  <c:v>10.8658</c:v>
                </c:pt>
                <c:pt idx="54330">
                  <c:v>10.866</c:v>
                </c:pt>
                <c:pt idx="54331">
                  <c:v>10.866199999999999</c:v>
                </c:pt>
                <c:pt idx="54332">
                  <c:v>10.866400000000001</c:v>
                </c:pt>
                <c:pt idx="54333">
                  <c:v>10.8666</c:v>
                </c:pt>
                <c:pt idx="54334">
                  <c:v>10.8668</c:v>
                </c:pt>
                <c:pt idx="54335">
                  <c:v>10.867000000000001</c:v>
                </c:pt>
                <c:pt idx="54336">
                  <c:v>10.8672</c:v>
                </c:pt>
                <c:pt idx="54337">
                  <c:v>10.8674</c:v>
                </c:pt>
                <c:pt idx="54338">
                  <c:v>10.867599999999999</c:v>
                </c:pt>
                <c:pt idx="54339">
                  <c:v>10.867800000000001</c:v>
                </c:pt>
                <c:pt idx="54340">
                  <c:v>10.868</c:v>
                </c:pt>
                <c:pt idx="54341">
                  <c:v>10.8682</c:v>
                </c:pt>
                <c:pt idx="54342">
                  <c:v>10.868399999999999</c:v>
                </c:pt>
                <c:pt idx="54343">
                  <c:v>10.868600000000001</c:v>
                </c:pt>
                <c:pt idx="54344">
                  <c:v>10.8688</c:v>
                </c:pt>
                <c:pt idx="54345">
                  <c:v>10.869</c:v>
                </c:pt>
                <c:pt idx="54346">
                  <c:v>10.869199999999999</c:v>
                </c:pt>
                <c:pt idx="54347">
                  <c:v>10.869400000000001</c:v>
                </c:pt>
                <c:pt idx="54348">
                  <c:v>10.8696</c:v>
                </c:pt>
                <c:pt idx="54349">
                  <c:v>10.8698</c:v>
                </c:pt>
                <c:pt idx="54350">
                  <c:v>10.87</c:v>
                </c:pt>
                <c:pt idx="54351">
                  <c:v>10.870200000000001</c:v>
                </c:pt>
                <c:pt idx="54352">
                  <c:v>10.8704</c:v>
                </c:pt>
                <c:pt idx="54353">
                  <c:v>10.8706</c:v>
                </c:pt>
                <c:pt idx="54354">
                  <c:v>10.870799999999999</c:v>
                </c:pt>
                <c:pt idx="54355">
                  <c:v>10.871</c:v>
                </c:pt>
                <c:pt idx="54356">
                  <c:v>10.8712</c:v>
                </c:pt>
                <c:pt idx="54357">
                  <c:v>10.8714</c:v>
                </c:pt>
                <c:pt idx="54358">
                  <c:v>10.871600000000001</c:v>
                </c:pt>
                <c:pt idx="54359">
                  <c:v>10.8718</c:v>
                </c:pt>
                <c:pt idx="54360">
                  <c:v>10.872</c:v>
                </c:pt>
                <c:pt idx="54361">
                  <c:v>10.872199999999999</c:v>
                </c:pt>
                <c:pt idx="54362">
                  <c:v>10.872400000000001</c:v>
                </c:pt>
                <c:pt idx="54363">
                  <c:v>10.8726</c:v>
                </c:pt>
                <c:pt idx="54364">
                  <c:v>10.8728</c:v>
                </c:pt>
                <c:pt idx="54365">
                  <c:v>10.872999999999999</c:v>
                </c:pt>
                <c:pt idx="54366">
                  <c:v>10.873200000000001</c:v>
                </c:pt>
                <c:pt idx="54367">
                  <c:v>10.8734</c:v>
                </c:pt>
                <c:pt idx="54368">
                  <c:v>10.8736</c:v>
                </c:pt>
                <c:pt idx="54369">
                  <c:v>10.873799999999999</c:v>
                </c:pt>
                <c:pt idx="54370">
                  <c:v>10.874000000000001</c:v>
                </c:pt>
                <c:pt idx="54371">
                  <c:v>10.8742</c:v>
                </c:pt>
                <c:pt idx="54372">
                  <c:v>10.8744</c:v>
                </c:pt>
                <c:pt idx="54373">
                  <c:v>10.874599999999999</c:v>
                </c:pt>
                <c:pt idx="54374">
                  <c:v>10.8748</c:v>
                </c:pt>
                <c:pt idx="54375">
                  <c:v>10.875</c:v>
                </c:pt>
                <c:pt idx="54376">
                  <c:v>10.8752</c:v>
                </c:pt>
                <c:pt idx="54377">
                  <c:v>10.875400000000001</c:v>
                </c:pt>
                <c:pt idx="54378">
                  <c:v>10.8756</c:v>
                </c:pt>
                <c:pt idx="54379">
                  <c:v>10.8758</c:v>
                </c:pt>
                <c:pt idx="54380">
                  <c:v>10.875999999999999</c:v>
                </c:pt>
                <c:pt idx="54381">
                  <c:v>10.876200000000001</c:v>
                </c:pt>
                <c:pt idx="54382">
                  <c:v>10.8764</c:v>
                </c:pt>
                <c:pt idx="54383">
                  <c:v>10.8766</c:v>
                </c:pt>
                <c:pt idx="54384">
                  <c:v>10.876799999999999</c:v>
                </c:pt>
                <c:pt idx="54385">
                  <c:v>10.877000000000001</c:v>
                </c:pt>
                <c:pt idx="54386">
                  <c:v>10.8772</c:v>
                </c:pt>
                <c:pt idx="54387">
                  <c:v>10.8774</c:v>
                </c:pt>
                <c:pt idx="54388">
                  <c:v>10.877599999999999</c:v>
                </c:pt>
                <c:pt idx="54389">
                  <c:v>10.877800000000001</c:v>
                </c:pt>
                <c:pt idx="54390">
                  <c:v>10.878</c:v>
                </c:pt>
                <c:pt idx="54391">
                  <c:v>10.8782</c:v>
                </c:pt>
                <c:pt idx="54392">
                  <c:v>10.878399999999999</c:v>
                </c:pt>
                <c:pt idx="54393">
                  <c:v>10.8786</c:v>
                </c:pt>
                <c:pt idx="54394">
                  <c:v>10.8788</c:v>
                </c:pt>
                <c:pt idx="54395">
                  <c:v>10.879</c:v>
                </c:pt>
                <c:pt idx="54396">
                  <c:v>10.879200000000001</c:v>
                </c:pt>
                <c:pt idx="54397">
                  <c:v>10.8794</c:v>
                </c:pt>
                <c:pt idx="54398">
                  <c:v>10.8796</c:v>
                </c:pt>
                <c:pt idx="54399">
                  <c:v>10.879799999999999</c:v>
                </c:pt>
                <c:pt idx="54400">
                  <c:v>10.88</c:v>
                </c:pt>
                <c:pt idx="54401">
                  <c:v>10.8802</c:v>
                </c:pt>
                <c:pt idx="54402">
                  <c:v>10.8804</c:v>
                </c:pt>
                <c:pt idx="54403">
                  <c:v>10.880599999999999</c:v>
                </c:pt>
                <c:pt idx="54404">
                  <c:v>10.880800000000001</c:v>
                </c:pt>
                <c:pt idx="54405">
                  <c:v>10.881</c:v>
                </c:pt>
                <c:pt idx="54406">
                  <c:v>10.8812</c:v>
                </c:pt>
                <c:pt idx="54407">
                  <c:v>10.881399999999999</c:v>
                </c:pt>
                <c:pt idx="54408">
                  <c:v>10.881600000000001</c:v>
                </c:pt>
                <c:pt idx="54409">
                  <c:v>10.8818</c:v>
                </c:pt>
                <c:pt idx="54410">
                  <c:v>10.882</c:v>
                </c:pt>
                <c:pt idx="54411">
                  <c:v>10.882199999999999</c:v>
                </c:pt>
                <c:pt idx="54412">
                  <c:v>10.882400000000001</c:v>
                </c:pt>
                <c:pt idx="54413">
                  <c:v>10.8826</c:v>
                </c:pt>
                <c:pt idx="54414">
                  <c:v>10.8828</c:v>
                </c:pt>
                <c:pt idx="54415">
                  <c:v>10.882999999999999</c:v>
                </c:pt>
                <c:pt idx="54416">
                  <c:v>10.8832</c:v>
                </c:pt>
                <c:pt idx="54417">
                  <c:v>10.8834</c:v>
                </c:pt>
                <c:pt idx="54418">
                  <c:v>10.883599999999999</c:v>
                </c:pt>
                <c:pt idx="54419">
                  <c:v>10.883800000000001</c:v>
                </c:pt>
                <c:pt idx="54420">
                  <c:v>10.884</c:v>
                </c:pt>
                <c:pt idx="54421">
                  <c:v>10.8842</c:v>
                </c:pt>
                <c:pt idx="54422">
                  <c:v>10.884399999999999</c:v>
                </c:pt>
                <c:pt idx="54423">
                  <c:v>10.884600000000001</c:v>
                </c:pt>
                <c:pt idx="54424">
                  <c:v>10.8848</c:v>
                </c:pt>
                <c:pt idx="54425">
                  <c:v>10.885</c:v>
                </c:pt>
                <c:pt idx="54426">
                  <c:v>10.885199999999999</c:v>
                </c:pt>
                <c:pt idx="54427">
                  <c:v>10.885400000000001</c:v>
                </c:pt>
                <c:pt idx="54428">
                  <c:v>10.8856</c:v>
                </c:pt>
                <c:pt idx="54429">
                  <c:v>10.8858</c:v>
                </c:pt>
                <c:pt idx="54430">
                  <c:v>10.885999999999999</c:v>
                </c:pt>
                <c:pt idx="54431">
                  <c:v>10.886200000000001</c:v>
                </c:pt>
                <c:pt idx="54432">
                  <c:v>10.8864</c:v>
                </c:pt>
                <c:pt idx="54433">
                  <c:v>10.8866</c:v>
                </c:pt>
                <c:pt idx="54434">
                  <c:v>10.886799999999999</c:v>
                </c:pt>
                <c:pt idx="54435">
                  <c:v>10.887</c:v>
                </c:pt>
                <c:pt idx="54436">
                  <c:v>10.8872</c:v>
                </c:pt>
                <c:pt idx="54437">
                  <c:v>10.8874</c:v>
                </c:pt>
                <c:pt idx="54438">
                  <c:v>10.887600000000001</c:v>
                </c:pt>
                <c:pt idx="54439">
                  <c:v>10.8878</c:v>
                </c:pt>
                <c:pt idx="54440">
                  <c:v>10.888</c:v>
                </c:pt>
                <c:pt idx="54441">
                  <c:v>10.888199999999999</c:v>
                </c:pt>
                <c:pt idx="54442">
                  <c:v>10.888400000000001</c:v>
                </c:pt>
                <c:pt idx="54443">
                  <c:v>10.8886</c:v>
                </c:pt>
                <c:pt idx="54444">
                  <c:v>10.8888</c:v>
                </c:pt>
                <c:pt idx="54445">
                  <c:v>10.888999999999999</c:v>
                </c:pt>
                <c:pt idx="54446">
                  <c:v>10.889200000000001</c:v>
                </c:pt>
                <c:pt idx="54447">
                  <c:v>10.8894</c:v>
                </c:pt>
                <c:pt idx="54448">
                  <c:v>10.8896</c:v>
                </c:pt>
                <c:pt idx="54449">
                  <c:v>10.889799999999999</c:v>
                </c:pt>
                <c:pt idx="54450">
                  <c:v>10.89</c:v>
                </c:pt>
                <c:pt idx="54451">
                  <c:v>10.8902</c:v>
                </c:pt>
                <c:pt idx="54452">
                  <c:v>10.8904</c:v>
                </c:pt>
                <c:pt idx="54453">
                  <c:v>10.890599999999999</c:v>
                </c:pt>
                <c:pt idx="54454">
                  <c:v>10.8908</c:v>
                </c:pt>
                <c:pt idx="54455">
                  <c:v>10.891</c:v>
                </c:pt>
                <c:pt idx="54456">
                  <c:v>10.8912</c:v>
                </c:pt>
                <c:pt idx="54457">
                  <c:v>10.891400000000001</c:v>
                </c:pt>
                <c:pt idx="54458">
                  <c:v>10.8916</c:v>
                </c:pt>
                <c:pt idx="54459">
                  <c:v>10.8918</c:v>
                </c:pt>
                <c:pt idx="54460">
                  <c:v>10.891999999999999</c:v>
                </c:pt>
                <c:pt idx="54461">
                  <c:v>10.892200000000001</c:v>
                </c:pt>
                <c:pt idx="54462">
                  <c:v>10.8924</c:v>
                </c:pt>
                <c:pt idx="54463">
                  <c:v>10.8926</c:v>
                </c:pt>
                <c:pt idx="54464">
                  <c:v>10.892799999999999</c:v>
                </c:pt>
                <c:pt idx="54465">
                  <c:v>10.893000000000001</c:v>
                </c:pt>
                <c:pt idx="54466">
                  <c:v>10.8932</c:v>
                </c:pt>
                <c:pt idx="54467">
                  <c:v>10.8934</c:v>
                </c:pt>
                <c:pt idx="54468">
                  <c:v>10.893599999999999</c:v>
                </c:pt>
                <c:pt idx="54469">
                  <c:v>10.893800000000001</c:v>
                </c:pt>
                <c:pt idx="54470">
                  <c:v>10.894</c:v>
                </c:pt>
                <c:pt idx="54471">
                  <c:v>10.8942</c:v>
                </c:pt>
                <c:pt idx="54472">
                  <c:v>10.894399999999999</c:v>
                </c:pt>
                <c:pt idx="54473">
                  <c:v>10.894600000000001</c:v>
                </c:pt>
                <c:pt idx="54474">
                  <c:v>10.8948</c:v>
                </c:pt>
                <c:pt idx="54475">
                  <c:v>10.895</c:v>
                </c:pt>
                <c:pt idx="54476">
                  <c:v>10.895200000000001</c:v>
                </c:pt>
                <c:pt idx="54477">
                  <c:v>10.8954</c:v>
                </c:pt>
                <c:pt idx="54478">
                  <c:v>10.8956</c:v>
                </c:pt>
                <c:pt idx="54479">
                  <c:v>10.895799999999999</c:v>
                </c:pt>
                <c:pt idx="54480">
                  <c:v>10.896000000000001</c:v>
                </c:pt>
                <c:pt idx="54481">
                  <c:v>10.8962</c:v>
                </c:pt>
                <c:pt idx="54482">
                  <c:v>10.8964</c:v>
                </c:pt>
                <c:pt idx="54483">
                  <c:v>10.896599999999999</c:v>
                </c:pt>
                <c:pt idx="54484">
                  <c:v>10.896800000000001</c:v>
                </c:pt>
                <c:pt idx="54485">
                  <c:v>10.897</c:v>
                </c:pt>
                <c:pt idx="54486">
                  <c:v>10.8972</c:v>
                </c:pt>
                <c:pt idx="54487">
                  <c:v>10.897399999999999</c:v>
                </c:pt>
                <c:pt idx="54488">
                  <c:v>10.897600000000001</c:v>
                </c:pt>
                <c:pt idx="54489">
                  <c:v>10.8978</c:v>
                </c:pt>
                <c:pt idx="54490">
                  <c:v>10.898</c:v>
                </c:pt>
                <c:pt idx="54491">
                  <c:v>10.898199999999999</c:v>
                </c:pt>
                <c:pt idx="54492">
                  <c:v>10.898400000000001</c:v>
                </c:pt>
                <c:pt idx="54493">
                  <c:v>10.8986</c:v>
                </c:pt>
                <c:pt idx="54494">
                  <c:v>10.8988</c:v>
                </c:pt>
                <c:pt idx="54495">
                  <c:v>10.898999999999999</c:v>
                </c:pt>
                <c:pt idx="54496">
                  <c:v>10.8992</c:v>
                </c:pt>
                <c:pt idx="54497">
                  <c:v>10.8994</c:v>
                </c:pt>
                <c:pt idx="54498">
                  <c:v>10.8996</c:v>
                </c:pt>
                <c:pt idx="54499">
                  <c:v>10.899800000000001</c:v>
                </c:pt>
                <c:pt idx="54500">
                  <c:v>10.9</c:v>
                </c:pt>
                <c:pt idx="54501">
                  <c:v>10.9002</c:v>
                </c:pt>
                <c:pt idx="54502">
                  <c:v>10.900399999999999</c:v>
                </c:pt>
                <c:pt idx="54503">
                  <c:v>10.900600000000001</c:v>
                </c:pt>
                <c:pt idx="54504">
                  <c:v>10.9008</c:v>
                </c:pt>
                <c:pt idx="54505">
                  <c:v>10.901</c:v>
                </c:pt>
                <c:pt idx="54506">
                  <c:v>10.901199999999999</c:v>
                </c:pt>
                <c:pt idx="54507">
                  <c:v>10.901400000000001</c:v>
                </c:pt>
                <c:pt idx="54508">
                  <c:v>10.9016</c:v>
                </c:pt>
                <c:pt idx="54509">
                  <c:v>10.9018</c:v>
                </c:pt>
                <c:pt idx="54510">
                  <c:v>10.901999999999999</c:v>
                </c:pt>
                <c:pt idx="54511">
                  <c:v>10.902200000000001</c:v>
                </c:pt>
                <c:pt idx="54512">
                  <c:v>10.9024</c:v>
                </c:pt>
                <c:pt idx="54513">
                  <c:v>10.9026</c:v>
                </c:pt>
                <c:pt idx="54514">
                  <c:v>10.902799999999999</c:v>
                </c:pt>
                <c:pt idx="54515">
                  <c:v>10.903</c:v>
                </c:pt>
                <c:pt idx="54516">
                  <c:v>10.9032</c:v>
                </c:pt>
                <c:pt idx="54517">
                  <c:v>10.9034</c:v>
                </c:pt>
                <c:pt idx="54518">
                  <c:v>10.903600000000001</c:v>
                </c:pt>
                <c:pt idx="54519">
                  <c:v>10.9038</c:v>
                </c:pt>
                <c:pt idx="54520">
                  <c:v>10.904</c:v>
                </c:pt>
                <c:pt idx="54521">
                  <c:v>10.904199999999999</c:v>
                </c:pt>
                <c:pt idx="54522">
                  <c:v>10.904400000000001</c:v>
                </c:pt>
                <c:pt idx="54523">
                  <c:v>10.9046</c:v>
                </c:pt>
                <c:pt idx="54524">
                  <c:v>10.9048</c:v>
                </c:pt>
                <c:pt idx="54525">
                  <c:v>10.904999999999999</c:v>
                </c:pt>
                <c:pt idx="54526">
                  <c:v>10.905200000000001</c:v>
                </c:pt>
                <c:pt idx="54527">
                  <c:v>10.9054</c:v>
                </c:pt>
                <c:pt idx="54528">
                  <c:v>10.9056</c:v>
                </c:pt>
                <c:pt idx="54529">
                  <c:v>10.905799999999999</c:v>
                </c:pt>
                <c:pt idx="54530">
                  <c:v>10.906000000000001</c:v>
                </c:pt>
                <c:pt idx="54531">
                  <c:v>10.9062</c:v>
                </c:pt>
                <c:pt idx="54532">
                  <c:v>10.9064</c:v>
                </c:pt>
                <c:pt idx="54533">
                  <c:v>10.906599999999999</c:v>
                </c:pt>
                <c:pt idx="54534">
                  <c:v>10.9068</c:v>
                </c:pt>
                <c:pt idx="54535">
                  <c:v>10.907</c:v>
                </c:pt>
                <c:pt idx="54536">
                  <c:v>10.9072</c:v>
                </c:pt>
                <c:pt idx="54537">
                  <c:v>10.907400000000001</c:v>
                </c:pt>
                <c:pt idx="54538">
                  <c:v>10.9076</c:v>
                </c:pt>
                <c:pt idx="54539">
                  <c:v>10.9078</c:v>
                </c:pt>
                <c:pt idx="54540">
                  <c:v>10.907999999999999</c:v>
                </c:pt>
                <c:pt idx="54541">
                  <c:v>10.908200000000001</c:v>
                </c:pt>
                <c:pt idx="54542">
                  <c:v>10.9084</c:v>
                </c:pt>
                <c:pt idx="54543">
                  <c:v>10.9086</c:v>
                </c:pt>
                <c:pt idx="54544">
                  <c:v>10.908799999999999</c:v>
                </c:pt>
                <c:pt idx="54545">
                  <c:v>10.909000000000001</c:v>
                </c:pt>
                <c:pt idx="54546">
                  <c:v>10.9092</c:v>
                </c:pt>
                <c:pt idx="54547">
                  <c:v>10.9094</c:v>
                </c:pt>
                <c:pt idx="54548">
                  <c:v>10.909599999999999</c:v>
                </c:pt>
                <c:pt idx="54549">
                  <c:v>10.909800000000001</c:v>
                </c:pt>
                <c:pt idx="54550">
                  <c:v>10.91</c:v>
                </c:pt>
                <c:pt idx="54551">
                  <c:v>10.9102</c:v>
                </c:pt>
                <c:pt idx="54552">
                  <c:v>10.910399999999999</c:v>
                </c:pt>
                <c:pt idx="54553">
                  <c:v>10.910600000000001</c:v>
                </c:pt>
                <c:pt idx="54554">
                  <c:v>10.9108</c:v>
                </c:pt>
                <c:pt idx="54555">
                  <c:v>10.911</c:v>
                </c:pt>
                <c:pt idx="54556">
                  <c:v>10.911199999999999</c:v>
                </c:pt>
                <c:pt idx="54557">
                  <c:v>10.9114</c:v>
                </c:pt>
                <c:pt idx="54558">
                  <c:v>10.9116</c:v>
                </c:pt>
                <c:pt idx="54559">
                  <c:v>10.911799999999999</c:v>
                </c:pt>
                <c:pt idx="54560">
                  <c:v>10.912000000000001</c:v>
                </c:pt>
                <c:pt idx="54561">
                  <c:v>10.9122</c:v>
                </c:pt>
                <c:pt idx="54562">
                  <c:v>10.9124</c:v>
                </c:pt>
                <c:pt idx="54563">
                  <c:v>10.912599999999999</c:v>
                </c:pt>
                <c:pt idx="54564">
                  <c:v>10.912800000000001</c:v>
                </c:pt>
                <c:pt idx="54565">
                  <c:v>10.913</c:v>
                </c:pt>
                <c:pt idx="54566">
                  <c:v>10.9132</c:v>
                </c:pt>
                <c:pt idx="54567">
                  <c:v>10.913399999999999</c:v>
                </c:pt>
                <c:pt idx="54568">
                  <c:v>10.913600000000001</c:v>
                </c:pt>
                <c:pt idx="54569">
                  <c:v>10.9138</c:v>
                </c:pt>
                <c:pt idx="54570">
                  <c:v>10.914</c:v>
                </c:pt>
                <c:pt idx="54571">
                  <c:v>10.914199999999999</c:v>
                </c:pt>
                <c:pt idx="54572">
                  <c:v>10.914400000000001</c:v>
                </c:pt>
                <c:pt idx="54573">
                  <c:v>10.9146</c:v>
                </c:pt>
                <c:pt idx="54574">
                  <c:v>10.9148</c:v>
                </c:pt>
                <c:pt idx="54575">
                  <c:v>10.914999999999999</c:v>
                </c:pt>
                <c:pt idx="54576">
                  <c:v>10.9152</c:v>
                </c:pt>
                <c:pt idx="54577">
                  <c:v>10.9154</c:v>
                </c:pt>
                <c:pt idx="54578">
                  <c:v>10.9156</c:v>
                </c:pt>
                <c:pt idx="54579">
                  <c:v>10.915800000000001</c:v>
                </c:pt>
                <c:pt idx="54580">
                  <c:v>10.916</c:v>
                </c:pt>
                <c:pt idx="54581">
                  <c:v>10.9162</c:v>
                </c:pt>
                <c:pt idx="54582">
                  <c:v>10.916399999999999</c:v>
                </c:pt>
                <c:pt idx="54583">
                  <c:v>10.916600000000001</c:v>
                </c:pt>
                <c:pt idx="54584">
                  <c:v>10.9168</c:v>
                </c:pt>
                <c:pt idx="54585">
                  <c:v>10.917</c:v>
                </c:pt>
                <c:pt idx="54586">
                  <c:v>10.917199999999999</c:v>
                </c:pt>
                <c:pt idx="54587">
                  <c:v>10.917400000000001</c:v>
                </c:pt>
                <c:pt idx="54588">
                  <c:v>10.9176</c:v>
                </c:pt>
                <c:pt idx="54589">
                  <c:v>10.9178</c:v>
                </c:pt>
                <c:pt idx="54590">
                  <c:v>10.917999999999999</c:v>
                </c:pt>
                <c:pt idx="54591">
                  <c:v>10.918200000000001</c:v>
                </c:pt>
                <c:pt idx="54592">
                  <c:v>10.9184</c:v>
                </c:pt>
                <c:pt idx="54593">
                  <c:v>10.9186</c:v>
                </c:pt>
                <c:pt idx="54594">
                  <c:v>10.918799999999999</c:v>
                </c:pt>
                <c:pt idx="54595">
                  <c:v>10.919</c:v>
                </c:pt>
                <c:pt idx="54596">
                  <c:v>10.9192</c:v>
                </c:pt>
                <c:pt idx="54597">
                  <c:v>10.9194</c:v>
                </c:pt>
                <c:pt idx="54598">
                  <c:v>10.919600000000001</c:v>
                </c:pt>
                <c:pt idx="54599">
                  <c:v>10.9198</c:v>
                </c:pt>
                <c:pt idx="54600">
                  <c:v>10.92</c:v>
                </c:pt>
                <c:pt idx="54601">
                  <c:v>10.920199999999999</c:v>
                </c:pt>
                <c:pt idx="54602">
                  <c:v>10.920400000000001</c:v>
                </c:pt>
                <c:pt idx="54603">
                  <c:v>10.9206</c:v>
                </c:pt>
                <c:pt idx="54604">
                  <c:v>10.9208</c:v>
                </c:pt>
                <c:pt idx="54605">
                  <c:v>10.920999999999999</c:v>
                </c:pt>
                <c:pt idx="54606">
                  <c:v>10.921200000000001</c:v>
                </c:pt>
                <c:pt idx="54607">
                  <c:v>10.9214</c:v>
                </c:pt>
                <c:pt idx="54608">
                  <c:v>10.9216</c:v>
                </c:pt>
                <c:pt idx="54609">
                  <c:v>10.921799999999999</c:v>
                </c:pt>
                <c:pt idx="54610">
                  <c:v>10.922000000000001</c:v>
                </c:pt>
                <c:pt idx="54611">
                  <c:v>10.9222</c:v>
                </c:pt>
                <c:pt idx="54612">
                  <c:v>10.9224</c:v>
                </c:pt>
                <c:pt idx="54613">
                  <c:v>10.922599999999999</c:v>
                </c:pt>
                <c:pt idx="54614">
                  <c:v>10.922800000000001</c:v>
                </c:pt>
                <c:pt idx="54615">
                  <c:v>10.923</c:v>
                </c:pt>
                <c:pt idx="54616">
                  <c:v>10.9232</c:v>
                </c:pt>
                <c:pt idx="54617">
                  <c:v>10.923400000000001</c:v>
                </c:pt>
                <c:pt idx="54618">
                  <c:v>10.9236</c:v>
                </c:pt>
                <c:pt idx="54619">
                  <c:v>10.9238</c:v>
                </c:pt>
                <c:pt idx="54620">
                  <c:v>10.923999999999999</c:v>
                </c:pt>
                <c:pt idx="54621">
                  <c:v>10.924200000000001</c:v>
                </c:pt>
                <c:pt idx="54622">
                  <c:v>10.9244</c:v>
                </c:pt>
                <c:pt idx="54623">
                  <c:v>10.9246</c:v>
                </c:pt>
                <c:pt idx="54624">
                  <c:v>10.924799999999999</c:v>
                </c:pt>
                <c:pt idx="54625">
                  <c:v>10.925000000000001</c:v>
                </c:pt>
                <c:pt idx="54626">
                  <c:v>10.9252</c:v>
                </c:pt>
                <c:pt idx="54627">
                  <c:v>10.9254</c:v>
                </c:pt>
                <c:pt idx="54628">
                  <c:v>10.925599999999999</c:v>
                </c:pt>
                <c:pt idx="54629">
                  <c:v>10.925800000000001</c:v>
                </c:pt>
                <c:pt idx="54630">
                  <c:v>10.926</c:v>
                </c:pt>
                <c:pt idx="54631">
                  <c:v>10.9262</c:v>
                </c:pt>
                <c:pt idx="54632">
                  <c:v>10.926399999999999</c:v>
                </c:pt>
                <c:pt idx="54633">
                  <c:v>10.926600000000001</c:v>
                </c:pt>
                <c:pt idx="54634">
                  <c:v>10.9268</c:v>
                </c:pt>
                <c:pt idx="54635">
                  <c:v>10.927</c:v>
                </c:pt>
                <c:pt idx="54636">
                  <c:v>10.927199999999999</c:v>
                </c:pt>
                <c:pt idx="54637">
                  <c:v>10.9274</c:v>
                </c:pt>
                <c:pt idx="54638">
                  <c:v>10.9276</c:v>
                </c:pt>
                <c:pt idx="54639">
                  <c:v>10.9278</c:v>
                </c:pt>
                <c:pt idx="54640">
                  <c:v>10.928000000000001</c:v>
                </c:pt>
                <c:pt idx="54641">
                  <c:v>10.9282</c:v>
                </c:pt>
                <c:pt idx="54642">
                  <c:v>10.9284</c:v>
                </c:pt>
                <c:pt idx="54643">
                  <c:v>10.928599999999999</c:v>
                </c:pt>
                <c:pt idx="54644">
                  <c:v>10.928800000000001</c:v>
                </c:pt>
                <c:pt idx="54645">
                  <c:v>10.929</c:v>
                </c:pt>
                <c:pt idx="54646">
                  <c:v>10.9292</c:v>
                </c:pt>
                <c:pt idx="54647">
                  <c:v>10.929399999999999</c:v>
                </c:pt>
                <c:pt idx="54648">
                  <c:v>10.929600000000001</c:v>
                </c:pt>
                <c:pt idx="54649">
                  <c:v>10.9298</c:v>
                </c:pt>
                <c:pt idx="54650">
                  <c:v>10.93</c:v>
                </c:pt>
                <c:pt idx="54651">
                  <c:v>10.930199999999999</c:v>
                </c:pt>
                <c:pt idx="54652">
                  <c:v>10.930400000000001</c:v>
                </c:pt>
                <c:pt idx="54653">
                  <c:v>10.9306</c:v>
                </c:pt>
                <c:pt idx="54654">
                  <c:v>10.9308</c:v>
                </c:pt>
                <c:pt idx="54655">
                  <c:v>10.930999999999999</c:v>
                </c:pt>
                <c:pt idx="54656">
                  <c:v>10.9312</c:v>
                </c:pt>
                <c:pt idx="54657">
                  <c:v>10.9314</c:v>
                </c:pt>
                <c:pt idx="54658">
                  <c:v>10.9316</c:v>
                </c:pt>
                <c:pt idx="54659">
                  <c:v>10.931800000000001</c:v>
                </c:pt>
                <c:pt idx="54660">
                  <c:v>10.932</c:v>
                </c:pt>
                <c:pt idx="54661">
                  <c:v>10.9322</c:v>
                </c:pt>
                <c:pt idx="54662">
                  <c:v>10.932399999999999</c:v>
                </c:pt>
                <c:pt idx="54663">
                  <c:v>10.932600000000001</c:v>
                </c:pt>
                <c:pt idx="54664">
                  <c:v>10.9328</c:v>
                </c:pt>
                <c:pt idx="54665">
                  <c:v>10.933</c:v>
                </c:pt>
                <c:pt idx="54666">
                  <c:v>10.933199999999999</c:v>
                </c:pt>
                <c:pt idx="54667">
                  <c:v>10.933400000000001</c:v>
                </c:pt>
                <c:pt idx="54668">
                  <c:v>10.9336</c:v>
                </c:pt>
                <c:pt idx="54669">
                  <c:v>10.9338</c:v>
                </c:pt>
                <c:pt idx="54670">
                  <c:v>10.933999999999999</c:v>
                </c:pt>
                <c:pt idx="54671">
                  <c:v>10.934200000000001</c:v>
                </c:pt>
                <c:pt idx="54672">
                  <c:v>10.9344</c:v>
                </c:pt>
                <c:pt idx="54673">
                  <c:v>10.9346</c:v>
                </c:pt>
                <c:pt idx="54674">
                  <c:v>10.934799999999999</c:v>
                </c:pt>
                <c:pt idx="54675">
                  <c:v>10.935</c:v>
                </c:pt>
                <c:pt idx="54676">
                  <c:v>10.9352</c:v>
                </c:pt>
                <c:pt idx="54677">
                  <c:v>10.9354</c:v>
                </c:pt>
                <c:pt idx="54678">
                  <c:v>10.935600000000001</c:v>
                </c:pt>
                <c:pt idx="54679">
                  <c:v>10.9358</c:v>
                </c:pt>
                <c:pt idx="54680">
                  <c:v>10.936</c:v>
                </c:pt>
                <c:pt idx="54681">
                  <c:v>10.936199999999999</c:v>
                </c:pt>
                <c:pt idx="54682">
                  <c:v>10.936400000000001</c:v>
                </c:pt>
                <c:pt idx="54683">
                  <c:v>10.9366</c:v>
                </c:pt>
                <c:pt idx="54684">
                  <c:v>10.9368</c:v>
                </c:pt>
                <c:pt idx="54685">
                  <c:v>10.936999999999999</c:v>
                </c:pt>
                <c:pt idx="54686">
                  <c:v>10.937200000000001</c:v>
                </c:pt>
                <c:pt idx="54687">
                  <c:v>10.9374</c:v>
                </c:pt>
                <c:pt idx="54688">
                  <c:v>10.9376</c:v>
                </c:pt>
                <c:pt idx="54689">
                  <c:v>10.937799999999999</c:v>
                </c:pt>
                <c:pt idx="54690">
                  <c:v>10.938000000000001</c:v>
                </c:pt>
                <c:pt idx="54691">
                  <c:v>10.9382</c:v>
                </c:pt>
                <c:pt idx="54692">
                  <c:v>10.9384</c:v>
                </c:pt>
                <c:pt idx="54693">
                  <c:v>10.938599999999999</c:v>
                </c:pt>
                <c:pt idx="54694">
                  <c:v>10.938800000000001</c:v>
                </c:pt>
                <c:pt idx="54695">
                  <c:v>10.939</c:v>
                </c:pt>
                <c:pt idx="54696">
                  <c:v>10.9392</c:v>
                </c:pt>
                <c:pt idx="54697">
                  <c:v>10.939399999999999</c:v>
                </c:pt>
                <c:pt idx="54698">
                  <c:v>10.9396</c:v>
                </c:pt>
                <c:pt idx="54699">
                  <c:v>10.9398</c:v>
                </c:pt>
                <c:pt idx="54700">
                  <c:v>10.94</c:v>
                </c:pt>
                <c:pt idx="54701">
                  <c:v>10.940200000000001</c:v>
                </c:pt>
                <c:pt idx="54702">
                  <c:v>10.9404</c:v>
                </c:pt>
                <c:pt idx="54703">
                  <c:v>10.9406</c:v>
                </c:pt>
                <c:pt idx="54704">
                  <c:v>10.940799999999999</c:v>
                </c:pt>
                <c:pt idx="54705">
                  <c:v>10.941000000000001</c:v>
                </c:pt>
                <c:pt idx="54706">
                  <c:v>10.9412</c:v>
                </c:pt>
                <c:pt idx="54707">
                  <c:v>10.9414</c:v>
                </c:pt>
                <c:pt idx="54708">
                  <c:v>10.941599999999999</c:v>
                </c:pt>
                <c:pt idx="54709">
                  <c:v>10.941800000000001</c:v>
                </c:pt>
                <c:pt idx="54710">
                  <c:v>10.942</c:v>
                </c:pt>
                <c:pt idx="54711">
                  <c:v>10.9422</c:v>
                </c:pt>
                <c:pt idx="54712">
                  <c:v>10.942399999999999</c:v>
                </c:pt>
                <c:pt idx="54713">
                  <c:v>10.942600000000001</c:v>
                </c:pt>
                <c:pt idx="54714">
                  <c:v>10.9428</c:v>
                </c:pt>
                <c:pt idx="54715">
                  <c:v>10.943</c:v>
                </c:pt>
                <c:pt idx="54716">
                  <c:v>10.943199999999999</c:v>
                </c:pt>
                <c:pt idx="54717">
                  <c:v>10.9434</c:v>
                </c:pt>
                <c:pt idx="54718">
                  <c:v>10.9436</c:v>
                </c:pt>
                <c:pt idx="54719">
                  <c:v>10.9438</c:v>
                </c:pt>
                <c:pt idx="54720">
                  <c:v>10.944000000000001</c:v>
                </c:pt>
                <c:pt idx="54721">
                  <c:v>10.9442</c:v>
                </c:pt>
                <c:pt idx="54722">
                  <c:v>10.9444</c:v>
                </c:pt>
                <c:pt idx="54723">
                  <c:v>10.944599999999999</c:v>
                </c:pt>
                <c:pt idx="54724">
                  <c:v>10.944800000000001</c:v>
                </c:pt>
                <c:pt idx="54725">
                  <c:v>10.945</c:v>
                </c:pt>
                <c:pt idx="54726">
                  <c:v>10.9452</c:v>
                </c:pt>
                <c:pt idx="54727">
                  <c:v>10.945399999999999</c:v>
                </c:pt>
                <c:pt idx="54728">
                  <c:v>10.945600000000001</c:v>
                </c:pt>
                <c:pt idx="54729">
                  <c:v>10.9458</c:v>
                </c:pt>
                <c:pt idx="54730">
                  <c:v>10.946</c:v>
                </c:pt>
                <c:pt idx="54731">
                  <c:v>10.946199999999999</c:v>
                </c:pt>
                <c:pt idx="54732">
                  <c:v>10.946400000000001</c:v>
                </c:pt>
                <c:pt idx="54733">
                  <c:v>10.9466</c:v>
                </c:pt>
                <c:pt idx="54734">
                  <c:v>10.9468</c:v>
                </c:pt>
                <c:pt idx="54735">
                  <c:v>10.946999999999999</c:v>
                </c:pt>
                <c:pt idx="54736">
                  <c:v>10.9472</c:v>
                </c:pt>
                <c:pt idx="54737">
                  <c:v>10.9474</c:v>
                </c:pt>
                <c:pt idx="54738">
                  <c:v>10.9476</c:v>
                </c:pt>
                <c:pt idx="54739">
                  <c:v>10.947800000000001</c:v>
                </c:pt>
                <c:pt idx="54740">
                  <c:v>10.948</c:v>
                </c:pt>
                <c:pt idx="54741">
                  <c:v>10.9482</c:v>
                </c:pt>
                <c:pt idx="54742">
                  <c:v>10.948399999999999</c:v>
                </c:pt>
                <c:pt idx="54743">
                  <c:v>10.948600000000001</c:v>
                </c:pt>
                <c:pt idx="54744">
                  <c:v>10.9488</c:v>
                </c:pt>
                <c:pt idx="54745">
                  <c:v>10.949</c:v>
                </c:pt>
                <c:pt idx="54746">
                  <c:v>10.949199999999999</c:v>
                </c:pt>
                <c:pt idx="54747">
                  <c:v>10.949400000000001</c:v>
                </c:pt>
                <c:pt idx="54748">
                  <c:v>10.9496</c:v>
                </c:pt>
                <c:pt idx="54749">
                  <c:v>10.9498</c:v>
                </c:pt>
                <c:pt idx="54750">
                  <c:v>10.95</c:v>
                </c:pt>
                <c:pt idx="54751">
                  <c:v>10.950200000000001</c:v>
                </c:pt>
                <c:pt idx="54752">
                  <c:v>10.9504</c:v>
                </c:pt>
                <c:pt idx="54753">
                  <c:v>10.9506</c:v>
                </c:pt>
                <c:pt idx="54754">
                  <c:v>10.950799999999999</c:v>
                </c:pt>
                <c:pt idx="54755">
                  <c:v>10.951000000000001</c:v>
                </c:pt>
                <c:pt idx="54756">
                  <c:v>10.9512</c:v>
                </c:pt>
                <c:pt idx="54757">
                  <c:v>10.9514</c:v>
                </c:pt>
                <c:pt idx="54758">
                  <c:v>10.951599999999999</c:v>
                </c:pt>
                <c:pt idx="54759">
                  <c:v>10.9518</c:v>
                </c:pt>
                <c:pt idx="54760">
                  <c:v>10.952</c:v>
                </c:pt>
                <c:pt idx="54761">
                  <c:v>10.952199999999999</c:v>
                </c:pt>
                <c:pt idx="54762">
                  <c:v>10.952400000000001</c:v>
                </c:pt>
                <c:pt idx="54763">
                  <c:v>10.9526</c:v>
                </c:pt>
                <c:pt idx="54764">
                  <c:v>10.9528</c:v>
                </c:pt>
                <c:pt idx="54765">
                  <c:v>10.952999999999999</c:v>
                </c:pt>
                <c:pt idx="54766">
                  <c:v>10.953200000000001</c:v>
                </c:pt>
                <c:pt idx="54767">
                  <c:v>10.9534</c:v>
                </c:pt>
                <c:pt idx="54768">
                  <c:v>10.9536</c:v>
                </c:pt>
                <c:pt idx="54769">
                  <c:v>10.953799999999999</c:v>
                </c:pt>
                <c:pt idx="54770">
                  <c:v>10.954000000000001</c:v>
                </c:pt>
                <c:pt idx="54771">
                  <c:v>10.9542</c:v>
                </c:pt>
                <c:pt idx="54772">
                  <c:v>10.9544</c:v>
                </c:pt>
                <c:pt idx="54773">
                  <c:v>10.954599999999999</c:v>
                </c:pt>
                <c:pt idx="54774">
                  <c:v>10.954800000000001</c:v>
                </c:pt>
                <c:pt idx="54775">
                  <c:v>10.955</c:v>
                </c:pt>
                <c:pt idx="54776">
                  <c:v>10.9552</c:v>
                </c:pt>
                <c:pt idx="54777">
                  <c:v>10.955399999999999</c:v>
                </c:pt>
                <c:pt idx="54778">
                  <c:v>10.9556</c:v>
                </c:pt>
                <c:pt idx="54779">
                  <c:v>10.9558</c:v>
                </c:pt>
                <c:pt idx="54780">
                  <c:v>10.956</c:v>
                </c:pt>
                <c:pt idx="54781">
                  <c:v>10.956200000000001</c:v>
                </c:pt>
                <c:pt idx="54782">
                  <c:v>10.9564</c:v>
                </c:pt>
                <c:pt idx="54783">
                  <c:v>10.9566</c:v>
                </c:pt>
                <c:pt idx="54784">
                  <c:v>10.956799999999999</c:v>
                </c:pt>
                <c:pt idx="54785">
                  <c:v>10.957000000000001</c:v>
                </c:pt>
                <c:pt idx="54786">
                  <c:v>10.9572</c:v>
                </c:pt>
                <c:pt idx="54787">
                  <c:v>10.9574</c:v>
                </c:pt>
                <c:pt idx="54788">
                  <c:v>10.957599999999999</c:v>
                </c:pt>
                <c:pt idx="54789">
                  <c:v>10.957800000000001</c:v>
                </c:pt>
                <c:pt idx="54790">
                  <c:v>10.958</c:v>
                </c:pt>
                <c:pt idx="54791">
                  <c:v>10.9582</c:v>
                </c:pt>
                <c:pt idx="54792">
                  <c:v>10.958399999999999</c:v>
                </c:pt>
                <c:pt idx="54793">
                  <c:v>10.958600000000001</c:v>
                </c:pt>
                <c:pt idx="54794">
                  <c:v>10.9588</c:v>
                </c:pt>
                <c:pt idx="54795">
                  <c:v>10.959</c:v>
                </c:pt>
                <c:pt idx="54796">
                  <c:v>10.959199999999999</c:v>
                </c:pt>
                <c:pt idx="54797">
                  <c:v>10.9594</c:v>
                </c:pt>
                <c:pt idx="54798">
                  <c:v>10.9596</c:v>
                </c:pt>
                <c:pt idx="54799">
                  <c:v>10.9598</c:v>
                </c:pt>
                <c:pt idx="54800">
                  <c:v>10.96</c:v>
                </c:pt>
                <c:pt idx="54801">
                  <c:v>10.9602</c:v>
                </c:pt>
                <c:pt idx="54802">
                  <c:v>10.9604</c:v>
                </c:pt>
                <c:pt idx="54803">
                  <c:v>10.960599999999999</c:v>
                </c:pt>
                <c:pt idx="54804">
                  <c:v>10.960800000000001</c:v>
                </c:pt>
                <c:pt idx="54805">
                  <c:v>10.961</c:v>
                </c:pt>
                <c:pt idx="54806">
                  <c:v>10.9612</c:v>
                </c:pt>
                <c:pt idx="54807">
                  <c:v>10.961399999999999</c:v>
                </c:pt>
                <c:pt idx="54808">
                  <c:v>10.961600000000001</c:v>
                </c:pt>
                <c:pt idx="54809">
                  <c:v>10.9618</c:v>
                </c:pt>
                <c:pt idx="54810">
                  <c:v>10.962</c:v>
                </c:pt>
                <c:pt idx="54811">
                  <c:v>10.962199999999999</c:v>
                </c:pt>
                <c:pt idx="54812">
                  <c:v>10.962400000000001</c:v>
                </c:pt>
                <c:pt idx="54813">
                  <c:v>10.9626</c:v>
                </c:pt>
                <c:pt idx="54814">
                  <c:v>10.9628</c:v>
                </c:pt>
                <c:pt idx="54815">
                  <c:v>10.962999999999999</c:v>
                </c:pt>
                <c:pt idx="54816">
                  <c:v>10.963200000000001</c:v>
                </c:pt>
                <c:pt idx="54817">
                  <c:v>10.9634</c:v>
                </c:pt>
                <c:pt idx="54818">
                  <c:v>10.9636</c:v>
                </c:pt>
                <c:pt idx="54819">
                  <c:v>10.963800000000001</c:v>
                </c:pt>
                <c:pt idx="54820">
                  <c:v>10.964</c:v>
                </c:pt>
                <c:pt idx="54821">
                  <c:v>10.9642</c:v>
                </c:pt>
                <c:pt idx="54822">
                  <c:v>10.964399999999999</c:v>
                </c:pt>
                <c:pt idx="54823">
                  <c:v>10.964600000000001</c:v>
                </c:pt>
                <c:pt idx="54824">
                  <c:v>10.9648</c:v>
                </c:pt>
                <c:pt idx="54825">
                  <c:v>10.965</c:v>
                </c:pt>
                <c:pt idx="54826">
                  <c:v>10.965199999999999</c:v>
                </c:pt>
                <c:pt idx="54827">
                  <c:v>10.965400000000001</c:v>
                </c:pt>
                <c:pt idx="54828">
                  <c:v>10.9656</c:v>
                </c:pt>
                <c:pt idx="54829">
                  <c:v>10.9658</c:v>
                </c:pt>
                <c:pt idx="54830">
                  <c:v>10.965999999999999</c:v>
                </c:pt>
                <c:pt idx="54831">
                  <c:v>10.966200000000001</c:v>
                </c:pt>
                <c:pt idx="54832">
                  <c:v>10.9664</c:v>
                </c:pt>
                <c:pt idx="54833">
                  <c:v>10.9666</c:v>
                </c:pt>
                <c:pt idx="54834">
                  <c:v>10.966799999999999</c:v>
                </c:pt>
                <c:pt idx="54835">
                  <c:v>10.967000000000001</c:v>
                </c:pt>
                <c:pt idx="54836">
                  <c:v>10.9672</c:v>
                </c:pt>
                <c:pt idx="54837">
                  <c:v>10.9674</c:v>
                </c:pt>
                <c:pt idx="54838">
                  <c:v>10.967599999999999</c:v>
                </c:pt>
                <c:pt idx="54839">
                  <c:v>10.9678</c:v>
                </c:pt>
                <c:pt idx="54840">
                  <c:v>10.968</c:v>
                </c:pt>
                <c:pt idx="54841">
                  <c:v>10.9682</c:v>
                </c:pt>
                <c:pt idx="54842">
                  <c:v>10.968400000000001</c:v>
                </c:pt>
                <c:pt idx="54843">
                  <c:v>10.9686</c:v>
                </c:pt>
                <c:pt idx="54844">
                  <c:v>10.9688</c:v>
                </c:pt>
                <c:pt idx="54845">
                  <c:v>10.968999999999999</c:v>
                </c:pt>
                <c:pt idx="54846">
                  <c:v>10.969200000000001</c:v>
                </c:pt>
                <c:pt idx="54847">
                  <c:v>10.9694</c:v>
                </c:pt>
                <c:pt idx="54848">
                  <c:v>10.9696</c:v>
                </c:pt>
                <c:pt idx="54849">
                  <c:v>10.969799999999999</c:v>
                </c:pt>
                <c:pt idx="54850">
                  <c:v>10.97</c:v>
                </c:pt>
                <c:pt idx="54851">
                  <c:v>10.9702</c:v>
                </c:pt>
                <c:pt idx="54852">
                  <c:v>10.9704</c:v>
                </c:pt>
                <c:pt idx="54853">
                  <c:v>10.970599999999999</c:v>
                </c:pt>
                <c:pt idx="54854">
                  <c:v>10.970800000000001</c:v>
                </c:pt>
                <c:pt idx="54855">
                  <c:v>10.971</c:v>
                </c:pt>
                <c:pt idx="54856">
                  <c:v>10.9712</c:v>
                </c:pt>
                <c:pt idx="54857">
                  <c:v>10.971399999999999</c:v>
                </c:pt>
                <c:pt idx="54858">
                  <c:v>10.9716</c:v>
                </c:pt>
                <c:pt idx="54859">
                  <c:v>10.9718</c:v>
                </c:pt>
                <c:pt idx="54860">
                  <c:v>10.972</c:v>
                </c:pt>
                <c:pt idx="54861">
                  <c:v>10.972200000000001</c:v>
                </c:pt>
                <c:pt idx="54862">
                  <c:v>10.9724</c:v>
                </c:pt>
                <c:pt idx="54863">
                  <c:v>10.9726</c:v>
                </c:pt>
                <c:pt idx="54864">
                  <c:v>10.972799999999999</c:v>
                </c:pt>
                <c:pt idx="54865">
                  <c:v>10.973000000000001</c:v>
                </c:pt>
                <c:pt idx="54866">
                  <c:v>10.9732</c:v>
                </c:pt>
                <c:pt idx="54867">
                  <c:v>10.9734</c:v>
                </c:pt>
                <c:pt idx="54868">
                  <c:v>10.973599999999999</c:v>
                </c:pt>
                <c:pt idx="54869">
                  <c:v>10.973800000000001</c:v>
                </c:pt>
                <c:pt idx="54870">
                  <c:v>10.974</c:v>
                </c:pt>
                <c:pt idx="54871">
                  <c:v>10.9742</c:v>
                </c:pt>
                <c:pt idx="54872">
                  <c:v>10.974399999999999</c:v>
                </c:pt>
                <c:pt idx="54873">
                  <c:v>10.974600000000001</c:v>
                </c:pt>
                <c:pt idx="54874">
                  <c:v>10.9748</c:v>
                </c:pt>
                <c:pt idx="54875">
                  <c:v>10.975</c:v>
                </c:pt>
                <c:pt idx="54876">
                  <c:v>10.975199999999999</c:v>
                </c:pt>
                <c:pt idx="54877">
                  <c:v>10.9754</c:v>
                </c:pt>
                <c:pt idx="54878">
                  <c:v>10.9756</c:v>
                </c:pt>
                <c:pt idx="54879">
                  <c:v>10.9758</c:v>
                </c:pt>
                <c:pt idx="54880">
                  <c:v>10.976000000000001</c:v>
                </c:pt>
                <c:pt idx="54881">
                  <c:v>10.9762</c:v>
                </c:pt>
                <c:pt idx="54882">
                  <c:v>10.9764</c:v>
                </c:pt>
                <c:pt idx="54883">
                  <c:v>10.976599999999999</c:v>
                </c:pt>
                <c:pt idx="54884">
                  <c:v>10.976800000000001</c:v>
                </c:pt>
                <c:pt idx="54885">
                  <c:v>10.977</c:v>
                </c:pt>
                <c:pt idx="54886">
                  <c:v>10.9772</c:v>
                </c:pt>
                <c:pt idx="54887">
                  <c:v>10.977399999999999</c:v>
                </c:pt>
                <c:pt idx="54888">
                  <c:v>10.977600000000001</c:v>
                </c:pt>
                <c:pt idx="54889">
                  <c:v>10.9778</c:v>
                </c:pt>
                <c:pt idx="54890">
                  <c:v>10.978</c:v>
                </c:pt>
                <c:pt idx="54891">
                  <c:v>10.978199999999999</c:v>
                </c:pt>
                <c:pt idx="54892">
                  <c:v>10.978400000000001</c:v>
                </c:pt>
                <c:pt idx="54893">
                  <c:v>10.9786</c:v>
                </c:pt>
                <c:pt idx="54894">
                  <c:v>10.9788</c:v>
                </c:pt>
                <c:pt idx="54895">
                  <c:v>10.978999999999999</c:v>
                </c:pt>
                <c:pt idx="54896">
                  <c:v>10.979200000000001</c:v>
                </c:pt>
                <c:pt idx="54897">
                  <c:v>10.9794</c:v>
                </c:pt>
                <c:pt idx="54898">
                  <c:v>10.9796</c:v>
                </c:pt>
                <c:pt idx="54899">
                  <c:v>10.979799999999999</c:v>
                </c:pt>
                <c:pt idx="54900">
                  <c:v>10.98</c:v>
                </c:pt>
                <c:pt idx="54901">
                  <c:v>10.9802</c:v>
                </c:pt>
                <c:pt idx="54902">
                  <c:v>10.980399999999999</c:v>
                </c:pt>
                <c:pt idx="54903">
                  <c:v>10.980600000000001</c:v>
                </c:pt>
                <c:pt idx="54904">
                  <c:v>10.9808</c:v>
                </c:pt>
                <c:pt idx="54905">
                  <c:v>10.981</c:v>
                </c:pt>
                <c:pt idx="54906">
                  <c:v>10.981199999999999</c:v>
                </c:pt>
                <c:pt idx="54907">
                  <c:v>10.981400000000001</c:v>
                </c:pt>
                <c:pt idx="54908">
                  <c:v>10.9816</c:v>
                </c:pt>
                <c:pt idx="54909">
                  <c:v>10.9818</c:v>
                </c:pt>
                <c:pt idx="54910">
                  <c:v>10.981999999999999</c:v>
                </c:pt>
                <c:pt idx="54911">
                  <c:v>10.982200000000001</c:v>
                </c:pt>
                <c:pt idx="54912">
                  <c:v>10.9824</c:v>
                </c:pt>
                <c:pt idx="54913">
                  <c:v>10.9826</c:v>
                </c:pt>
                <c:pt idx="54914">
                  <c:v>10.982799999999999</c:v>
                </c:pt>
                <c:pt idx="54915">
                  <c:v>10.983000000000001</c:v>
                </c:pt>
                <c:pt idx="54916">
                  <c:v>10.9832</c:v>
                </c:pt>
                <c:pt idx="54917">
                  <c:v>10.9834</c:v>
                </c:pt>
                <c:pt idx="54918">
                  <c:v>10.983599999999999</c:v>
                </c:pt>
                <c:pt idx="54919">
                  <c:v>10.9838</c:v>
                </c:pt>
                <c:pt idx="54920">
                  <c:v>10.984</c:v>
                </c:pt>
                <c:pt idx="54921">
                  <c:v>10.9842</c:v>
                </c:pt>
                <c:pt idx="54922">
                  <c:v>10.984400000000001</c:v>
                </c:pt>
                <c:pt idx="54923">
                  <c:v>10.9846</c:v>
                </c:pt>
                <c:pt idx="54924">
                  <c:v>10.9848</c:v>
                </c:pt>
                <c:pt idx="54925">
                  <c:v>10.984999999999999</c:v>
                </c:pt>
                <c:pt idx="54926">
                  <c:v>10.985200000000001</c:v>
                </c:pt>
                <c:pt idx="54927">
                  <c:v>10.9854</c:v>
                </c:pt>
                <c:pt idx="54928">
                  <c:v>10.9856</c:v>
                </c:pt>
                <c:pt idx="54929">
                  <c:v>10.985799999999999</c:v>
                </c:pt>
                <c:pt idx="54930">
                  <c:v>10.986000000000001</c:v>
                </c:pt>
                <c:pt idx="54931">
                  <c:v>10.9862</c:v>
                </c:pt>
                <c:pt idx="54932">
                  <c:v>10.9864</c:v>
                </c:pt>
                <c:pt idx="54933">
                  <c:v>10.986599999999999</c:v>
                </c:pt>
                <c:pt idx="54934">
                  <c:v>10.986800000000001</c:v>
                </c:pt>
                <c:pt idx="54935">
                  <c:v>10.987</c:v>
                </c:pt>
                <c:pt idx="54936">
                  <c:v>10.9872</c:v>
                </c:pt>
                <c:pt idx="54937">
                  <c:v>10.987399999999999</c:v>
                </c:pt>
                <c:pt idx="54938">
                  <c:v>10.9876</c:v>
                </c:pt>
                <c:pt idx="54939">
                  <c:v>10.9878</c:v>
                </c:pt>
                <c:pt idx="54940">
                  <c:v>10.988</c:v>
                </c:pt>
                <c:pt idx="54941">
                  <c:v>10.988200000000001</c:v>
                </c:pt>
                <c:pt idx="54942">
                  <c:v>10.9884</c:v>
                </c:pt>
                <c:pt idx="54943">
                  <c:v>10.9886</c:v>
                </c:pt>
                <c:pt idx="54944">
                  <c:v>10.988799999999999</c:v>
                </c:pt>
                <c:pt idx="54945">
                  <c:v>10.989000000000001</c:v>
                </c:pt>
                <c:pt idx="54946">
                  <c:v>10.9892</c:v>
                </c:pt>
                <c:pt idx="54947">
                  <c:v>10.9894</c:v>
                </c:pt>
                <c:pt idx="54948">
                  <c:v>10.989599999999999</c:v>
                </c:pt>
                <c:pt idx="54949">
                  <c:v>10.989800000000001</c:v>
                </c:pt>
                <c:pt idx="54950">
                  <c:v>10.99</c:v>
                </c:pt>
                <c:pt idx="54951">
                  <c:v>10.9902</c:v>
                </c:pt>
                <c:pt idx="54952">
                  <c:v>10.990399999999999</c:v>
                </c:pt>
                <c:pt idx="54953">
                  <c:v>10.990600000000001</c:v>
                </c:pt>
                <c:pt idx="54954">
                  <c:v>10.9908</c:v>
                </c:pt>
                <c:pt idx="54955">
                  <c:v>10.991</c:v>
                </c:pt>
                <c:pt idx="54956">
                  <c:v>10.991199999999999</c:v>
                </c:pt>
                <c:pt idx="54957">
                  <c:v>10.991400000000001</c:v>
                </c:pt>
                <c:pt idx="54958">
                  <c:v>10.9916</c:v>
                </c:pt>
                <c:pt idx="54959">
                  <c:v>10.9918</c:v>
                </c:pt>
                <c:pt idx="54960">
                  <c:v>10.992000000000001</c:v>
                </c:pt>
                <c:pt idx="54961">
                  <c:v>10.9922</c:v>
                </c:pt>
                <c:pt idx="54962">
                  <c:v>10.9924</c:v>
                </c:pt>
                <c:pt idx="54963">
                  <c:v>10.992599999999999</c:v>
                </c:pt>
                <c:pt idx="54964">
                  <c:v>10.992800000000001</c:v>
                </c:pt>
                <c:pt idx="54965">
                  <c:v>10.993</c:v>
                </c:pt>
                <c:pt idx="54966">
                  <c:v>10.9932</c:v>
                </c:pt>
                <c:pt idx="54967">
                  <c:v>10.993399999999999</c:v>
                </c:pt>
                <c:pt idx="54968">
                  <c:v>10.993600000000001</c:v>
                </c:pt>
                <c:pt idx="54969">
                  <c:v>10.9938</c:v>
                </c:pt>
                <c:pt idx="54970">
                  <c:v>10.994</c:v>
                </c:pt>
                <c:pt idx="54971">
                  <c:v>10.994199999999999</c:v>
                </c:pt>
                <c:pt idx="54972">
                  <c:v>10.994400000000001</c:v>
                </c:pt>
                <c:pt idx="54973">
                  <c:v>10.9946</c:v>
                </c:pt>
                <c:pt idx="54974">
                  <c:v>10.9948</c:v>
                </c:pt>
                <c:pt idx="54975">
                  <c:v>10.994999999999999</c:v>
                </c:pt>
                <c:pt idx="54976">
                  <c:v>10.995200000000001</c:v>
                </c:pt>
                <c:pt idx="54977">
                  <c:v>10.9954</c:v>
                </c:pt>
                <c:pt idx="54978">
                  <c:v>10.9956</c:v>
                </c:pt>
                <c:pt idx="54979">
                  <c:v>10.995799999999999</c:v>
                </c:pt>
                <c:pt idx="54980">
                  <c:v>10.996</c:v>
                </c:pt>
                <c:pt idx="54981">
                  <c:v>10.9962</c:v>
                </c:pt>
                <c:pt idx="54982">
                  <c:v>10.9964</c:v>
                </c:pt>
                <c:pt idx="54983">
                  <c:v>10.996600000000001</c:v>
                </c:pt>
                <c:pt idx="54984">
                  <c:v>10.9968</c:v>
                </c:pt>
                <c:pt idx="54985">
                  <c:v>10.997</c:v>
                </c:pt>
                <c:pt idx="54986">
                  <c:v>10.997199999999999</c:v>
                </c:pt>
                <c:pt idx="54987">
                  <c:v>10.997400000000001</c:v>
                </c:pt>
                <c:pt idx="54988">
                  <c:v>10.9976</c:v>
                </c:pt>
                <c:pt idx="54989">
                  <c:v>10.9978</c:v>
                </c:pt>
                <c:pt idx="54990">
                  <c:v>10.997999999999999</c:v>
                </c:pt>
                <c:pt idx="54991">
                  <c:v>10.998200000000001</c:v>
                </c:pt>
                <c:pt idx="54992">
                  <c:v>10.9984</c:v>
                </c:pt>
                <c:pt idx="54993">
                  <c:v>10.9986</c:v>
                </c:pt>
                <c:pt idx="54994">
                  <c:v>10.998799999999999</c:v>
                </c:pt>
                <c:pt idx="54995">
                  <c:v>10.999000000000001</c:v>
                </c:pt>
                <c:pt idx="54996">
                  <c:v>10.9992</c:v>
                </c:pt>
                <c:pt idx="54997">
                  <c:v>10.9994</c:v>
                </c:pt>
                <c:pt idx="54998">
                  <c:v>10.999599999999999</c:v>
                </c:pt>
                <c:pt idx="54999">
                  <c:v>10.9998</c:v>
                </c:pt>
                <c:pt idx="55000">
                  <c:v>11</c:v>
                </c:pt>
                <c:pt idx="55001">
                  <c:v>11.0002</c:v>
                </c:pt>
                <c:pt idx="55002">
                  <c:v>11.000400000000001</c:v>
                </c:pt>
                <c:pt idx="55003">
                  <c:v>11.0006</c:v>
                </c:pt>
                <c:pt idx="55004">
                  <c:v>11.0008</c:v>
                </c:pt>
                <c:pt idx="55005">
                  <c:v>11.000999999999999</c:v>
                </c:pt>
                <c:pt idx="55006">
                  <c:v>11.001200000000001</c:v>
                </c:pt>
                <c:pt idx="55007">
                  <c:v>11.0014</c:v>
                </c:pt>
                <c:pt idx="55008">
                  <c:v>11.0016</c:v>
                </c:pt>
                <c:pt idx="55009">
                  <c:v>11.001799999999999</c:v>
                </c:pt>
                <c:pt idx="55010">
                  <c:v>11.002000000000001</c:v>
                </c:pt>
                <c:pt idx="55011">
                  <c:v>11.0022</c:v>
                </c:pt>
                <c:pt idx="55012">
                  <c:v>11.0024</c:v>
                </c:pt>
                <c:pt idx="55013">
                  <c:v>11.002599999999999</c:v>
                </c:pt>
                <c:pt idx="55014">
                  <c:v>11.002800000000001</c:v>
                </c:pt>
                <c:pt idx="55015">
                  <c:v>11.003</c:v>
                </c:pt>
                <c:pt idx="55016">
                  <c:v>11.0032</c:v>
                </c:pt>
                <c:pt idx="55017">
                  <c:v>11.003399999999999</c:v>
                </c:pt>
                <c:pt idx="55018">
                  <c:v>11.0036</c:v>
                </c:pt>
                <c:pt idx="55019">
                  <c:v>11.0038</c:v>
                </c:pt>
                <c:pt idx="55020">
                  <c:v>11.004</c:v>
                </c:pt>
                <c:pt idx="55021">
                  <c:v>11.004200000000001</c:v>
                </c:pt>
                <c:pt idx="55022">
                  <c:v>11.0044</c:v>
                </c:pt>
                <c:pt idx="55023">
                  <c:v>11.0046</c:v>
                </c:pt>
                <c:pt idx="55024">
                  <c:v>11.004799999999999</c:v>
                </c:pt>
                <c:pt idx="55025">
                  <c:v>11.005000000000001</c:v>
                </c:pt>
                <c:pt idx="55026">
                  <c:v>11.0052</c:v>
                </c:pt>
                <c:pt idx="55027">
                  <c:v>11.0054</c:v>
                </c:pt>
                <c:pt idx="55028">
                  <c:v>11.005599999999999</c:v>
                </c:pt>
                <c:pt idx="55029">
                  <c:v>11.005800000000001</c:v>
                </c:pt>
                <c:pt idx="55030">
                  <c:v>11.006</c:v>
                </c:pt>
                <c:pt idx="55031">
                  <c:v>11.0062</c:v>
                </c:pt>
                <c:pt idx="55032">
                  <c:v>11.006399999999999</c:v>
                </c:pt>
                <c:pt idx="55033">
                  <c:v>11.006600000000001</c:v>
                </c:pt>
                <c:pt idx="55034">
                  <c:v>11.0068</c:v>
                </c:pt>
                <c:pt idx="55035">
                  <c:v>11.007</c:v>
                </c:pt>
                <c:pt idx="55036">
                  <c:v>11.007199999999999</c:v>
                </c:pt>
                <c:pt idx="55037">
                  <c:v>11.007400000000001</c:v>
                </c:pt>
                <c:pt idx="55038">
                  <c:v>11.0076</c:v>
                </c:pt>
                <c:pt idx="55039">
                  <c:v>11.0078</c:v>
                </c:pt>
                <c:pt idx="55040">
                  <c:v>11.007999999999999</c:v>
                </c:pt>
                <c:pt idx="55041">
                  <c:v>11.0082</c:v>
                </c:pt>
                <c:pt idx="55042">
                  <c:v>11.0084</c:v>
                </c:pt>
                <c:pt idx="55043">
                  <c:v>11.008599999999999</c:v>
                </c:pt>
                <c:pt idx="55044">
                  <c:v>11.008800000000001</c:v>
                </c:pt>
                <c:pt idx="55045">
                  <c:v>11.009</c:v>
                </c:pt>
                <c:pt idx="55046">
                  <c:v>11.0092</c:v>
                </c:pt>
                <c:pt idx="55047">
                  <c:v>11.009399999999999</c:v>
                </c:pt>
                <c:pt idx="55048">
                  <c:v>11.009600000000001</c:v>
                </c:pt>
                <c:pt idx="55049">
                  <c:v>11.0098</c:v>
                </c:pt>
                <c:pt idx="55050">
                  <c:v>11.01</c:v>
                </c:pt>
                <c:pt idx="55051">
                  <c:v>11.010199999999999</c:v>
                </c:pt>
                <c:pt idx="55052">
                  <c:v>11.010400000000001</c:v>
                </c:pt>
                <c:pt idx="55053">
                  <c:v>11.0106</c:v>
                </c:pt>
                <c:pt idx="55054">
                  <c:v>11.0108</c:v>
                </c:pt>
                <c:pt idx="55055">
                  <c:v>11.010999999999999</c:v>
                </c:pt>
                <c:pt idx="55056">
                  <c:v>11.011200000000001</c:v>
                </c:pt>
                <c:pt idx="55057">
                  <c:v>11.0114</c:v>
                </c:pt>
                <c:pt idx="55058">
                  <c:v>11.0116</c:v>
                </c:pt>
                <c:pt idx="55059">
                  <c:v>11.011799999999999</c:v>
                </c:pt>
                <c:pt idx="55060">
                  <c:v>11.012</c:v>
                </c:pt>
                <c:pt idx="55061">
                  <c:v>11.0122</c:v>
                </c:pt>
                <c:pt idx="55062">
                  <c:v>11.0124</c:v>
                </c:pt>
                <c:pt idx="55063">
                  <c:v>11.012600000000001</c:v>
                </c:pt>
                <c:pt idx="55064">
                  <c:v>11.0128</c:v>
                </c:pt>
                <c:pt idx="55065">
                  <c:v>11.013</c:v>
                </c:pt>
                <c:pt idx="55066">
                  <c:v>11.013199999999999</c:v>
                </c:pt>
                <c:pt idx="55067">
                  <c:v>11.013400000000001</c:v>
                </c:pt>
                <c:pt idx="55068">
                  <c:v>11.0136</c:v>
                </c:pt>
                <c:pt idx="55069">
                  <c:v>11.0138</c:v>
                </c:pt>
                <c:pt idx="55070">
                  <c:v>11.013999999999999</c:v>
                </c:pt>
                <c:pt idx="55071">
                  <c:v>11.014200000000001</c:v>
                </c:pt>
                <c:pt idx="55072">
                  <c:v>11.0144</c:v>
                </c:pt>
                <c:pt idx="55073">
                  <c:v>11.0146</c:v>
                </c:pt>
                <c:pt idx="55074">
                  <c:v>11.014799999999999</c:v>
                </c:pt>
                <c:pt idx="55075">
                  <c:v>11.015000000000001</c:v>
                </c:pt>
                <c:pt idx="55076">
                  <c:v>11.0152</c:v>
                </c:pt>
                <c:pt idx="55077">
                  <c:v>11.0154</c:v>
                </c:pt>
                <c:pt idx="55078">
                  <c:v>11.015599999999999</c:v>
                </c:pt>
                <c:pt idx="55079">
                  <c:v>11.0158</c:v>
                </c:pt>
                <c:pt idx="55080">
                  <c:v>11.016</c:v>
                </c:pt>
                <c:pt idx="55081">
                  <c:v>11.0162</c:v>
                </c:pt>
                <c:pt idx="55082">
                  <c:v>11.016400000000001</c:v>
                </c:pt>
                <c:pt idx="55083">
                  <c:v>11.0166</c:v>
                </c:pt>
                <c:pt idx="55084">
                  <c:v>11.0168</c:v>
                </c:pt>
                <c:pt idx="55085">
                  <c:v>11.016999999999999</c:v>
                </c:pt>
                <c:pt idx="55086">
                  <c:v>11.017200000000001</c:v>
                </c:pt>
                <c:pt idx="55087">
                  <c:v>11.0174</c:v>
                </c:pt>
                <c:pt idx="55088">
                  <c:v>11.0176</c:v>
                </c:pt>
                <c:pt idx="55089">
                  <c:v>11.017799999999999</c:v>
                </c:pt>
                <c:pt idx="55090">
                  <c:v>11.018000000000001</c:v>
                </c:pt>
                <c:pt idx="55091">
                  <c:v>11.0182</c:v>
                </c:pt>
                <c:pt idx="55092">
                  <c:v>11.0184</c:v>
                </c:pt>
                <c:pt idx="55093">
                  <c:v>11.018599999999999</c:v>
                </c:pt>
                <c:pt idx="55094">
                  <c:v>11.018800000000001</c:v>
                </c:pt>
                <c:pt idx="55095">
                  <c:v>11.019</c:v>
                </c:pt>
                <c:pt idx="55096">
                  <c:v>11.0192</c:v>
                </c:pt>
                <c:pt idx="55097">
                  <c:v>11.019399999999999</c:v>
                </c:pt>
                <c:pt idx="55098">
                  <c:v>11.019600000000001</c:v>
                </c:pt>
                <c:pt idx="55099">
                  <c:v>11.0198</c:v>
                </c:pt>
                <c:pt idx="55100">
                  <c:v>11.02</c:v>
                </c:pt>
                <c:pt idx="55101">
                  <c:v>11.020200000000001</c:v>
                </c:pt>
                <c:pt idx="55102">
                  <c:v>11.0204</c:v>
                </c:pt>
                <c:pt idx="55103">
                  <c:v>11.0206</c:v>
                </c:pt>
                <c:pt idx="55104">
                  <c:v>11.020799999999999</c:v>
                </c:pt>
                <c:pt idx="55105">
                  <c:v>11.021000000000001</c:v>
                </c:pt>
                <c:pt idx="55106">
                  <c:v>11.0212</c:v>
                </c:pt>
                <c:pt idx="55107">
                  <c:v>11.0214</c:v>
                </c:pt>
                <c:pt idx="55108">
                  <c:v>11.021599999999999</c:v>
                </c:pt>
                <c:pt idx="55109">
                  <c:v>11.021800000000001</c:v>
                </c:pt>
                <c:pt idx="55110">
                  <c:v>11.022</c:v>
                </c:pt>
                <c:pt idx="55111">
                  <c:v>11.0222</c:v>
                </c:pt>
                <c:pt idx="55112">
                  <c:v>11.022399999999999</c:v>
                </c:pt>
                <c:pt idx="55113">
                  <c:v>11.022600000000001</c:v>
                </c:pt>
                <c:pt idx="55114">
                  <c:v>11.0228</c:v>
                </c:pt>
                <c:pt idx="55115">
                  <c:v>11.023</c:v>
                </c:pt>
                <c:pt idx="55116">
                  <c:v>11.023199999999999</c:v>
                </c:pt>
                <c:pt idx="55117">
                  <c:v>11.023400000000001</c:v>
                </c:pt>
                <c:pt idx="55118">
                  <c:v>11.0236</c:v>
                </c:pt>
                <c:pt idx="55119">
                  <c:v>11.0238</c:v>
                </c:pt>
                <c:pt idx="55120">
                  <c:v>11.023999999999999</c:v>
                </c:pt>
                <c:pt idx="55121">
                  <c:v>11.0242</c:v>
                </c:pt>
                <c:pt idx="55122">
                  <c:v>11.0244</c:v>
                </c:pt>
                <c:pt idx="55123">
                  <c:v>11.0246</c:v>
                </c:pt>
                <c:pt idx="55124">
                  <c:v>11.024800000000001</c:v>
                </c:pt>
                <c:pt idx="55125">
                  <c:v>11.025</c:v>
                </c:pt>
                <c:pt idx="55126">
                  <c:v>11.0252</c:v>
                </c:pt>
                <c:pt idx="55127">
                  <c:v>11.025399999999999</c:v>
                </c:pt>
                <c:pt idx="55128">
                  <c:v>11.025600000000001</c:v>
                </c:pt>
                <c:pt idx="55129">
                  <c:v>11.0258</c:v>
                </c:pt>
                <c:pt idx="55130">
                  <c:v>11.026</c:v>
                </c:pt>
                <c:pt idx="55131">
                  <c:v>11.026199999999999</c:v>
                </c:pt>
                <c:pt idx="55132">
                  <c:v>11.026400000000001</c:v>
                </c:pt>
                <c:pt idx="55133">
                  <c:v>11.0266</c:v>
                </c:pt>
                <c:pt idx="55134">
                  <c:v>11.0268</c:v>
                </c:pt>
                <c:pt idx="55135">
                  <c:v>11.026999999999999</c:v>
                </c:pt>
                <c:pt idx="55136">
                  <c:v>11.027200000000001</c:v>
                </c:pt>
                <c:pt idx="55137">
                  <c:v>11.0274</c:v>
                </c:pt>
                <c:pt idx="55138">
                  <c:v>11.0276</c:v>
                </c:pt>
                <c:pt idx="55139">
                  <c:v>11.027799999999999</c:v>
                </c:pt>
                <c:pt idx="55140">
                  <c:v>11.028</c:v>
                </c:pt>
                <c:pt idx="55141">
                  <c:v>11.0282</c:v>
                </c:pt>
                <c:pt idx="55142">
                  <c:v>11.0284</c:v>
                </c:pt>
                <c:pt idx="55143">
                  <c:v>11.028600000000001</c:v>
                </c:pt>
                <c:pt idx="55144">
                  <c:v>11.0288</c:v>
                </c:pt>
                <c:pt idx="55145">
                  <c:v>11.029</c:v>
                </c:pt>
                <c:pt idx="55146">
                  <c:v>11.029199999999999</c:v>
                </c:pt>
                <c:pt idx="55147">
                  <c:v>11.029400000000001</c:v>
                </c:pt>
                <c:pt idx="55148">
                  <c:v>11.0296</c:v>
                </c:pt>
                <c:pt idx="55149">
                  <c:v>11.0298</c:v>
                </c:pt>
                <c:pt idx="55150">
                  <c:v>11.03</c:v>
                </c:pt>
                <c:pt idx="55151">
                  <c:v>11.030200000000001</c:v>
                </c:pt>
                <c:pt idx="55152">
                  <c:v>11.0304</c:v>
                </c:pt>
                <c:pt idx="55153">
                  <c:v>11.0306</c:v>
                </c:pt>
                <c:pt idx="55154">
                  <c:v>11.030799999999999</c:v>
                </c:pt>
                <c:pt idx="55155">
                  <c:v>11.031000000000001</c:v>
                </c:pt>
                <c:pt idx="55156">
                  <c:v>11.0312</c:v>
                </c:pt>
                <c:pt idx="55157">
                  <c:v>11.0314</c:v>
                </c:pt>
                <c:pt idx="55158">
                  <c:v>11.031599999999999</c:v>
                </c:pt>
                <c:pt idx="55159">
                  <c:v>11.0318</c:v>
                </c:pt>
                <c:pt idx="55160">
                  <c:v>11.032</c:v>
                </c:pt>
                <c:pt idx="55161">
                  <c:v>11.0322</c:v>
                </c:pt>
                <c:pt idx="55162">
                  <c:v>11.032400000000001</c:v>
                </c:pt>
                <c:pt idx="55163">
                  <c:v>11.0326</c:v>
                </c:pt>
                <c:pt idx="55164">
                  <c:v>11.0328</c:v>
                </c:pt>
                <c:pt idx="55165">
                  <c:v>11.032999999999999</c:v>
                </c:pt>
                <c:pt idx="55166">
                  <c:v>11.033200000000001</c:v>
                </c:pt>
                <c:pt idx="55167">
                  <c:v>11.0334</c:v>
                </c:pt>
                <c:pt idx="55168">
                  <c:v>11.0336</c:v>
                </c:pt>
                <c:pt idx="55169">
                  <c:v>11.033799999999999</c:v>
                </c:pt>
                <c:pt idx="55170">
                  <c:v>11.034000000000001</c:v>
                </c:pt>
                <c:pt idx="55171">
                  <c:v>11.0342</c:v>
                </c:pt>
                <c:pt idx="55172">
                  <c:v>11.0344</c:v>
                </c:pt>
                <c:pt idx="55173">
                  <c:v>11.034599999999999</c:v>
                </c:pt>
                <c:pt idx="55174">
                  <c:v>11.034800000000001</c:v>
                </c:pt>
                <c:pt idx="55175">
                  <c:v>11.035</c:v>
                </c:pt>
                <c:pt idx="55176">
                  <c:v>11.0352</c:v>
                </c:pt>
                <c:pt idx="55177">
                  <c:v>11.035399999999999</c:v>
                </c:pt>
                <c:pt idx="55178">
                  <c:v>11.035600000000001</c:v>
                </c:pt>
                <c:pt idx="55179">
                  <c:v>11.0358</c:v>
                </c:pt>
                <c:pt idx="55180">
                  <c:v>11.036</c:v>
                </c:pt>
                <c:pt idx="55181">
                  <c:v>11.036199999999999</c:v>
                </c:pt>
                <c:pt idx="55182">
                  <c:v>11.0364</c:v>
                </c:pt>
                <c:pt idx="55183">
                  <c:v>11.0366</c:v>
                </c:pt>
                <c:pt idx="55184">
                  <c:v>11.036799999999999</c:v>
                </c:pt>
                <c:pt idx="55185">
                  <c:v>11.037000000000001</c:v>
                </c:pt>
                <c:pt idx="55186">
                  <c:v>11.0372</c:v>
                </c:pt>
                <c:pt idx="55187">
                  <c:v>11.0374</c:v>
                </c:pt>
                <c:pt idx="55188">
                  <c:v>11.037599999999999</c:v>
                </c:pt>
                <c:pt idx="55189">
                  <c:v>11.037800000000001</c:v>
                </c:pt>
                <c:pt idx="55190">
                  <c:v>11.038</c:v>
                </c:pt>
                <c:pt idx="55191">
                  <c:v>11.0382</c:v>
                </c:pt>
                <c:pt idx="55192">
                  <c:v>11.038399999999999</c:v>
                </c:pt>
                <c:pt idx="55193">
                  <c:v>11.038600000000001</c:v>
                </c:pt>
                <c:pt idx="55194">
                  <c:v>11.0388</c:v>
                </c:pt>
                <c:pt idx="55195">
                  <c:v>11.039</c:v>
                </c:pt>
                <c:pt idx="55196">
                  <c:v>11.039199999999999</c:v>
                </c:pt>
                <c:pt idx="55197">
                  <c:v>11.039400000000001</c:v>
                </c:pt>
                <c:pt idx="55198">
                  <c:v>11.0396</c:v>
                </c:pt>
                <c:pt idx="55199">
                  <c:v>11.0398</c:v>
                </c:pt>
                <c:pt idx="55200">
                  <c:v>11.04</c:v>
                </c:pt>
                <c:pt idx="55201">
                  <c:v>11.0402</c:v>
                </c:pt>
                <c:pt idx="55202">
                  <c:v>11.0404</c:v>
                </c:pt>
                <c:pt idx="55203">
                  <c:v>11.0406</c:v>
                </c:pt>
                <c:pt idx="55204">
                  <c:v>11.040800000000001</c:v>
                </c:pt>
                <c:pt idx="55205">
                  <c:v>11.041</c:v>
                </c:pt>
                <c:pt idx="55206">
                  <c:v>11.0412</c:v>
                </c:pt>
                <c:pt idx="55207">
                  <c:v>11.041399999999999</c:v>
                </c:pt>
                <c:pt idx="55208">
                  <c:v>11.041600000000001</c:v>
                </c:pt>
                <c:pt idx="55209">
                  <c:v>11.0418</c:v>
                </c:pt>
                <c:pt idx="55210">
                  <c:v>11.042</c:v>
                </c:pt>
                <c:pt idx="55211">
                  <c:v>11.042199999999999</c:v>
                </c:pt>
                <c:pt idx="55212">
                  <c:v>11.042400000000001</c:v>
                </c:pt>
                <c:pt idx="55213">
                  <c:v>11.0426</c:v>
                </c:pt>
                <c:pt idx="55214">
                  <c:v>11.0428</c:v>
                </c:pt>
                <c:pt idx="55215">
                  <c:v>11.042999999999999</c:v>
                </c:pt>
                <c:pt idx="55216">
                  <c:v>11.043200000000001</c:v>
                </c:pt>
                <c:pt idx="55217">
                  <c:v>11.0434</c:v>
                </c:pt>
                <c:pt idx="55218">
                  <c:v>11.0436</c:v>
                </c:pt>
                <c:pt idx="55219">
                  <c:v>11.043799999999999</c:v>
                </c:pt>
                <c:pt idx="55220">
                  <c:v>11.044</c:v>
                </c:pt>
                <c:pt idx="55221">
                  <c:v>11.0442</c:v>
                </c:pt>
                <c:pt idx="55222">
                  <c:v>11.0444</c:v>
                </c:pt>
                <c:pt idx="55223">
                  <c:v>11.044600000000001</c:v>
                </c:pt>
                <c:pt idx="55224">
                  <c:v>11.0448</c:v>
                </c:pt>
                <c:pt idx="55225">
                  <c:v>11.045</c:v>
                </c:pt>
                <c:pt idx="55226">
                  <c:v>11.045199999999999</c:v>
                </c:pt>
                <c:pt idx="55227">
                  <c:v>11.045400000000001</c:v>
                </c:pt>
                <c:pt idx="55228">
                  <c:v>11.0456</c:v>
                </c:pt>
                <c:pt idx="55229">
                  <c:v>11.0458</c:v>
                </c:pt>
                <c:pt idx="55230">
                  <c:v>11.045999999999999</c:v>
                </c:pt>
                <c:pt idx="55231">
                  <c:v>11.046200000000001</c:v>
                </c:pt>
                <c:pt idx="55232">
                  <c:v>11.0464</c:v>
                </c:pt>
                <c:pt idx="55233">
                  <c:v>11.0466</c:v>
                </c:pt>
                <c:pt idx="55234">
                  <c:v>11.046799999999999</c:v>
                </c:pt>
                <c:pt idx="55235">
                  <c:v>11.047000000000001</c:v>
                </c:pt>
                <c:pt idx="55236">
                  <c:v>11.0472</c:v>
                </c:pt>
                <c:pt idx="55237">
                  <c:v>11.0474</c:v>
                </c:pt>
                <c:pt idx="55238">
                  <c:v>11.047599999999999</c:v>
                </c:pt>
                <c:pt idx="55239">
                  <c:v>11.047800000000001</c:v>
                </c:pt>
                <c:pt idx="55240">
                  <c:v>11.048</c:v>
                </c:pt>
                <c:pt idx="55241">
                  <c:v>11.0482</c:v>
                </c:pt>
                <c:pt idx="55242">
                  <c:v>11.048400000000001</c:v>
                </c:pt>
                <c:pt idx="55243">
                  <c:v>11.0486</c:v>
                </c:pt>
                <c:pt idx="55244">
                  <c:v>11.0488</c:v>
                </c:pt>
                <c:pt idx="55245">
                  <c:v>11.048999999999999</c:v>
                </c:pt>
                <c:pt idx="55246">
                  <c:v>11.049200000000001</c:v>
                </c:pt>
                <c:pt idx="55247">
                  <c:v>11.0494</c:v>
                </c:pt>
                <c:pt idx="55248">
                  <c:v>11.0496</c:v>
                </c:pt>
                <c:pt idx="55249">
                  <c:v>11.049799999999999</c:v>
                </c:pt>
                <c:pt idx="55250">
                  <c:v>11.05</c:v>
                </c:pt>
                <c:pt idx="55251">
                  <c:v>11.0502</c:v>
                </c:pt>
                <c:pt idx="55252">
                  <c:v>11.0504</c:v>
                </c:pt>
                <c:pt idx="55253">
                  <c:v>11.050599999999999</c:v>
                </c:pt>
                <c:pt idx="55254">
                  <c:v>11.050800000000001</c:v>
                </c:pt>
                <c:pt idx="55255">
                  <c:v>11.051</c:v>
                </c:pt>
                <c:pt idx="55256">
                  <c:v>11.0512</c:v>
                </c:pt>
                <c:pt idx="55257">
                  <c:v>11.051399999999999</c:v>
                </c:pt>
                <c:pt idx="55258">
                  <c:v>11.051600000000001</c:v>
                </c:pt>
                <c:pt idx="55259">
                  <c:v>11.0518</c:v>
                </c:pt>
                <c:pt idx="55260">
                  <c:v>11.052</c:v>
                </c:pt>
                <c:pt idx="55261">
                  <c:v>11.052199999999999</c:v>
                </c:pt>
                <c:pt idx="55262">
                  <c:v>11.0524</c:v>
                </c:pt>
                <c:pt idx="55263">
                  <c:v>11.0526</c:v>
                </c:pt>
                <c:pt idx="55264">
                  <c:v>11.0528</c:v>
                </c:pt>
                <c:pt idx="55265">
                  <c:v>11.053000000000001</c:v>
                </c:pt>
                <c:pt idx="55266">
                  <c:v>11.0532</c:v>
                </c:pt>
                <c:pt idx="55267">
                  <c:v>11.0534</c:v>
                </c:pt>
                <c:pt idx="55268">
                  <c:v>11.053599999999999</c:v>
                </c:pt>
                <c:pt idx="55269">
                  <c:v>11.053800000000001</c:v>
                </c:pt>
                <c:pt idx="55270">
                  <c:v>11.054</c:v>
                </c:pt>
                <c:pt idx="55271">
                  <c:v>11.0542</c:v>
                </c:pt>
                <c:pt idx="55272">
                  <c:v>11.054399999999999</c:v>
                </c:pt>
                <c:pt idx="55273">
                  <c:v>11.054600000000001</c:v>
                </c:pt>
                <c:pt idx="55274">
                  <c:v>11.0548</c:v>
                </c:pt>
                <c:pt idx="55275">
                  <c:v>11.055</c:v>
                </c:pt>
                <c:pt idx="55276">
                  <c:v>11.055199999999999</c:v>
                </c:pt>
                <c:pt idx="55277">
                  <c:v>11.055400000000001</c:v>
                </c:pt>
                <c:pt idx="55278">
                  <c:v>11.0556</c:v>
                </c:pt>
                <c:pt idx="55279">
                  <c:v>11.0558</c:v>
                </c:pt>
                <c:pt idx="55280">
                  <c:v>11.055999999999999</c:v>
                </c:pt>
                <c:pt idx="55281">
                  <c:v>11.0562</c:v>
                </c:pt>
                <c:pt idx="55282">
                  <c:v>11.0564</c:v>
                </c:pt>
                <c:pt idx="55283">
                  <c:v>11.0566</c:v>
                </c:pt>
                <c:pt idx="55284">
                  <c:v>11.056800000000001</c:v>
                </c:pt>
                <c:pt idx="55285">
                  <c:v>11.057</c:v>
                </c:pt>
                <c:pt idx="55286">
                  <c:v>11.0572</c:v>
                </c:pt>
                <c:pt idx="55287">
                  <c:v>11.057399999999999</c:v>
                </c:pt>
                <c:pt idx="55288">
                  <c:v>11.057600000000001</c:v>
                </c:pt>
                <c:pt idx="55289">
                  <c:v>11.0578</c:v>
                </c:pt>
                <c:pt idx="55290">
                  <c:v>11.058</c:v>
                </c:pt>
                <c:pt idx="55291">
                  <c:v>11.058199999999999</c:v>
                </c:pt>
                <c:pt idx="55292">
                  <c:v>11.058400000000001</c:v>
                </c:pt>
                <c:pt idx="55293">
                  <c:v>11.0586</c:v>
                </c:pt>
                <c:pt idx="55294">
                  <c:v>11.0588</c:v>
                </c:pt>
                <c:pt idx="55295">
                  <c:v>11.058999999999999</c:v>
                </c:pt>
                <c:pt idx="55296">
                  <c:v>11.059200000000001</c:v>
                </c:pt>
                <c:pt idx="55297">
                  <c:v>11.0594</c:v>
                </c:pt>
                <c:pt idx="55298">
                  <c:v>11.0596</c:v>
                </c:pt>
                <c:pt idx="55299">
                  <c:v>11.059799999999999</c:v>
                </c:pt>
                <c:pt idx="55300">
                  <c:v>11.06</c:v>
                </c:pt>
                <c:pt idx="55301">
                  <c:v>11.0602</c:v>
                </c:pt>
                <c:pt idx="55302">
                  <c:v>11.0604</c:v>
                </c:pt>
                <c:pt idx="55303">
                  <c:v>11.060600000000001</c:v>
                </c:pt>
                <c:pt idx="55304">
                  <c:v>11.0608</c:v>
                </c:pt>
                <c:pt idx="55305">
                  <c:v>11.061</c:v>
                </c:pt>
                <c:pt idx="55306">
                  <c:v>11.061199999999999</c:v>
                </c:pt>
                <c:pt idx="55307">
                  <c:v>11.061400000000001</c:v>
                </c:pt>
                <c:pt idx="55308">
                  <c:v>11.0616</c:v>
                </c:pt>
                <c:pt idx="55309">
                  <c:v>11.0618</c:v>
                </c:pt>
                <c:pt idx="55310">
                  <c:v>11.061999999999999</c:v>
                </c:pt>
                <c:pt idx="55311">
                  <c:v>11.062200000000001</c:v>
                </c:pt>
                <c:pt idx="55312">
                  <c:v>11.0624</c:v>
                </c:pt>
                <c:pt idx="55313">
                  <c:v>11.0626</c:v>
                </c:pt>
                <c:pt idx="55314">
                  <c:v>11.062799999999999</c:v>
                </c:pt>
                <c:pt idx="55315">
                  <c:v>11.063000000000001</c:v>
                </c:pt>
                <c:pt idx="55316">
                  <c:v>11.0632</c:v>
                </c:pt>
                <c:pt idx="55317">
                  <c:v>11.0634</c:v>
                </c:pt>
                <c:pt idx="55318">
                  <c:v>11.063599999999999</c:v>
                </c:pt>
                <c:pt idx="55319">
                  <c:v>11.063800000000001</c:v>
                </c:pt>
                <c:pt idx="55320">
                  <c:v>11.064</c:v>
                </c:pt>
                <c:pt idx="55321">
                  <c:v>11.0642</c:v>
                </c:pt>
                <c:pt idx="55322">
                  <c:v>11.064399999999999</c:v>
                </c:pt>
                <c:pt idx="55323">
                  <c:v>11.0646</c:v>
                </c:pt>
                <c:pt idx="55324">
                  <c:v>11.0648</c:v>
                </c:pt>
                <c:pt idx="55325">
                  <c:v>11.065</c:v>
                </c:pt>
                <c:pt idx="55326">
                  <c:v>11.065200000000001</c:v>
                </c:pt>
                <c:pt idx="55327">
                  <c:v>11.0654</c:v>
                </c:pt>
                <c:pt idx="55328">
                  <c:v>11.0656</c:v>
                </c:pt>
                <c:pt idx="55329">
                  <c:v>11.065799999999999</c:v>
                </c:pt>
                <c:pt idx="55330">
                  <c:v>11.066000000000001</c:v>
                </c:pt>
                <c:pt idx="55331">
                  <c:v>11.0662</c:v>
                </c:pt>
                <c:pt idx="55332">
                  <c:v>11.0664</c:v>
                </c:pt>
                <c:pt idx="55333">
                  <c:v>11.066599999999999</c:v>
                </c:pt>
                <c:pt idx="55334">
                  <c:v>11.066800000000001</c:v>
                </c:pt>
                <c:pt idx="55335">
                  <c:v>11.067</c:v>
                </c:pt>
                <c:pt idx="55336">
                  <c:v>11.0672</c:v>
                </c:pt>
                <c:pt idx="55337">
                  <c:v>11.067399999999999</c:v>
                </c:pt>
                <c:pt idx="55338">
                  <c:v>11.067600000000001</c:v>
                </c:pt>
                <c:pt idx="55339">
                  <c:v>11.0678</c:v>
                </c:pt>
                <c:pt idx="55340">
                  <c:v>11.068</c:v>
                </c:pt>
                <c:pt idx="55341">
                  <c:v>11.068199999999999</c:v>
                </c:pt>
                <c:pt idx="55342">
                  <c:v>11.0684</c:v>
                </c:pt>
                <c:pt idx="55343">
                  <c:v>11.0686</c:v>
                </c:pt>
                <c:pt idx="55344">
                  <c:v>11.0688</c:v>
                </c:pt>
                <c:pt idx="55345">
                  <c:v>11.069000000000001</c:v>
                </c:pt>
                <c:pt idx="55346">
                  <c:v>11.0692</c:v>
                </c:pt>
                <c:pt idx="55347">
                  <c:v>11.0694</c:v>
                </c:pt>
                <c:pt idx="55348">
                  <c:v>11.069599999999999</c:v>
                </c:pt>
                <c:pt idx="55349">
                  <c:v>11.069800000000001</c:v>
                </c:pt>
                <c:pt idx="55350">
                  <c:v>11.07</c:v>
                </c:pt>
                <c:pt idx="55351">
                  <c:v>11.0702</c:v>
                </c:pt>
                <c:pt idx="55352">
                  <c:v>11.070399999999999</c:v>
                </c:pt>
                <c:pt idx="55353">
                  <c:v>11.070600000000001</c:v>
                </c:pt>
                <c:pt idx="55354">
                  <c:v>11.0708</c:v>
                </c:pt>
                <c:pt idx="55355">
                  <c:v>11.071</c:v>
                </c:pt>
                <c:pt idx="55356">
                  <c:v>11.071199999999999</c:v>
                </c:pt>
                <c:pt idx="55357">
                  <c:v>11.071400000000001</c:v>
                </c:pt>
                <c:pt idx="55358">
                  <c:v>11.0716</c:v>
                </c:pt>
                <c:pt idx="55359">
                  <c:v>11.0718</c:v>
                </c:pt>
                <c:pt idx="55360">
                  <c:v>11.071999999999999</c:v>
                </c:pt>
                <c:pt idx="55361">
                  <c:v>11.0722</c:v>
                </c:pt>
                <c:pt idx="55362">
                  <c:v>11.0724</c:v>
                </c:pt>
                <c:pt idx="55363">
                  <c:v>11.0726</c:v>
                </c:pt>
                <c:pt idx="55364">
                  <c:v>11.072800000000001</c:v>
                </c:pt>
                <c:pt idx="55365">
                  <c:v>11.073</c:v>
                </c:pt>
                <c:pt idx="55366">
                  <c:v>11.0732</c:v>
                </c:pt>
                <c:pt idx="55367">
                  <c:v>11.073399999999999</c:v>
                </c:pt>
                <c:pt idx="55368">
                  <c:v>11.073600000000001</c:v>
                </c:pt>
                <c:pt idx="55369">
                  <c:v>11.0738</c:v>
                </c:pt>
                <c:pt idx="55370">
                  <c:v>11.074</c:v>
                </c:pt>
                <c:pt idx="55371">
                  <c:v>11.074199999999999</c:v>
                </c:pt>
                <c:pt idx="55372">
                  <c:v>11.074400000000001</c:v>
                </c:pt>
                <c:pt idx="55373">
                  <c:v>11.0746</c:v>
                </c:pt>
                <c:pt idx="55374">
                  <c:v>11.0748</c:v>
                </c:pt>
                <c:pt idx="55375">
                  <c:v>11.074999999999999</c:v>
                </c:pt>
                <c:pt idx="55376">
                  <c:v>11.075200000000001</c:v>
                </c:pt>
                <c:pt idx="55377">
                  <c:v>11.0754</c:v>
                </c:pt>
                <c:pt idx="55378">
                  <c:v>11.0756</c:v>
                </c:pt>
                <c:pt idx="55379">
                  <c:v>11.075799999999999</c:v>
                </c:pt>
                <c:pt idx="55380">
                  <c:v>11.076000000000001</c:v>
                </c:pt>
                <c:pt idx="55381">
                  <c:v>11.0762</c:v>
                </c:pt>
                <c:pt idx="55382">
                  <c:v>11.0764</c:v>
                </c:pt>
                <c:pt idx="55383">
                  <c:v>11.076599999999999</c:v>
                </c:pt>
                <c:pt idx="55384">
                  <c:v>11.0768</c:v>
                </c:pt>
                <c:pt idx="55385">
                  <c:v>11.077</c:v>
                </c:pt>
                <c:pt idx="55386">
                  <c:v>11.077199999999999</c:v>
                </c:pt>
                <c:pt idx="55387">
                  <c:v>11.077400000000001</c:v>
                </c:pt>
                <c:pt idx="55388">
                  <c:v>11.0776</c:v>
                </c:pt>
                <c:pt idx="55389">
                  <c:v>11.0778</c:v>
                </c:pt>
                <c:pt idx="55390">
                  <c:v>11.077999999999999</c:v>
                </c:pt>
                <c:pt idx="55391">
                  <c:v>11.078200000000001</c:v>
                </c:pt>
                <c:pt idx="55392">
                  <c:v>11.0784</c:v>
                </c:pt>
                <c:pt idx="55393">
                  <c:v>11.0786</c:v>
                </c:pt>
                <c:pt idx="55394">
                  <c:v>11.078799999999999</c:v>
                </c:pt>
                <c:pt idx="55395">
                  <c:v>11.079000000000001</c:v>
                </c:pt>
                <c:pt idx="55396">
                  <c:v>11.0792</c:v>
                </c:pt>
                <c:pt idx="55397">
                  <c:v>11.0794</c:v>
                </c:pt>
                <c:pt idx="55398">
                  <c:v>11.079599999999999</c:v>
                </c:pt>
                <c:pt idx="55399">
                  <c:v>11.079800000000001</c:v>
                </c:pt>
                <c:pt idx="55400">
                  <c:v>11.08</c:v>
                </c:pt>
                <c:pt idx="55401">
                  <c:v>11.0802</c:v>
                </c:pt>
                <c:pt idx="55402">
                  <c:v>11.080399999999999</c:v>
                </c:pt>
                <c:pt idx="55403">
                  <c:v>11.0806</c:v>
                </c:pt>
                <c:pt idx="55404">
                  <c:v>11.0808</c:v>
                </c:pt>
                <c:pt idx="55405">
                  <c:v>11.081</c:v>
                </c:pt>
                <c:pt idx="55406">
                  <c:v>11.081200000000001</c:v>
                </c:pt>
                <c:pt idx="55407">
                  <c:v>11.0814</c:v>
                </c:pt>
                <c:pt idx="55408">
                  <c:v>11.0816</c:v>
                </c:pt>
                <c:pt idx="55409">
                  <c:v>11.081799999999999</c:v>
                </c:pt>
                <c:pt idx="55410">
                  <c:v>11.082000000000001</c:v>
                </c:pt>
                <c:pt idx="55411">
                  <c:v>11.0822</c:v>
                </c:pt>
                <c:pt idx="55412">
                  <c:v>11.0824</c:v>
                </c:pt>
                <c:pt idx="55413">
                  <c:v>11.082599999999999</c:v>
                </c:pt>
                <c:pt idx="55414">
                  <c:v>11.082800000000001</c:v>
                </c:pt>
                <c:pt idx="55415">
                  <c:v>11.083</c:v>
                </c:pt>
                <c:pt idx="55416">
                  <c:v>11.0832</c:v>
                </c:pt>
                <c:pt idx="55417">
                  <c:v>11.083399999999999</c:v>
                </c:pt>
                <c:pt idx="55418">
                  <c:v>11.083600000000001</c:v>
                </c:pt>
                <c:pt idx="55419">
                  <c:v>11.0838</c:v>
                </c:pt>
                <c:pt idx="55420">
                  <c:v>11.084</c:v>
                </c:pt>
                <c:pt idx="55421">
                  <c:v>11.084199999999999</c:v>
                </c:pt>
                <c:pt idx="55422">
                  <c:v>11.0844</c:v>
                </c:pt>
                <c:pt idx="55423">
                  <c:v>11.0846</c:v>
                </c:pt>
                <c:pt idx="55424">
                  <c:v>11.0848</c:v>
                </c:pt>
                <c:pt idx="55425">
                  <c:v>11.085000000000001</c:v>
                </c:pt>
                <c:pt idx="55426">
                  <c:v>11.0852</c:v>
                </c:pt>
                <c:pt idx="55427">
                  <c:v>11.0854</c:v>
                </c:pt>
                <c:pt idx="55428">
                  <c:v>11.085599999999999</c:v>
                </c:pt>
                <c:pt idx="55429">
                  <c:v>11.085800000000001</c:v>
                </c:pt>
                <c:pt idx="55430">
                  <c:v>11.086</c:v>
                </c:pt>
                <c:pt idx="55431">
                  <c:v>11.0862</c:v>
                </c:pt>
                <c:pt idx="55432">
                  <c:v>11.086399999999999</c:v>
                </c:pt>
                <c:pt idx="55433">
                  <c:v>11.086600000000001</c:v>
                </c:pt>
                <c:pt idx="55434">
                  <c:v>11.0868</c:v>
                </c:pt>
                <c:pt idx="55435">
                  <c:v>11.087</c:v>
                </c:pt>
                <c:pt idx="55436">
                  <c:v>11.087199999999999</c:v>
                </c:pt>
                <c:pt idx="55437">
                  <c:v>11.087400000000001</c:v>
                </c:pt>
                <c:pt idx="55438">
                  <c:v>11.0876</c:v>
                </c:pt>
                <c:pt idx="55439">
                  <c:v>11.0878</c:v>
                </c:pt>
                <c:pt idx="55440">
                  <c:v>11.087999999999999</c:v>
                </c:pt>
                <c:pt idx="55441">
                  <c:v>11.088200000000001</c:v>
                </c:pt>
                <c:pt idx="55442">
                  <c:v>11.0884</c:v>
                </c:pt>
                <c:pt idx="55443">
                  <c:v>11.0886</c:v>
                </c:pt>
                <c:pt idx="55444">
                  <c:v>11.088800000000001</c:v>
                </c:pt>
                <c:pt idx="55445">
                  <c:v>11.089</c:v>
                </c:pt>
                <c:pt idx="55446">
                  <c:v>11.0892</c:v>
                </c:pt>
                <c:pt idx="55447">
                  <c:v>11.089399999999999</c:v>
                </c:pt>
                <c:pt idx="55448">
                  <c:v>11.089600000000001</c:v>
                </c:pt>
                <c:pt idx="55449">
                  <c:v>11.0898</c:v>
                </c:pt>
                <c:pt idx="55450">
                  <c:v>11.09</c:v>
                </c:pt>
                <c:pt idx="55451">
                  <c:v>11.090199999999999</c:v>
                </c:pt>
                <c:pt idx="55452">
                  <c:v>11.090400000000001</c:v>
                </c:pt>
                <c:pt idx="55453">
                  <c:v>11.0906</c:v>
                </c:pt>
                <c:pt idx="55454">
                  <c:v>11.0908</c:v>
                </c:pt>
                <c:pt idx="55455">
                  <c:v>11.090999999999999</c:v>
                </c:pt>
                <c:pt idx="55456">
                  <c:v>11.091200000000001</c:v>
                </c:pt>
                <c:pt idx="55457">
                  <c:v>11.0914</c:v>
                </c:pt>
                <c:pt idx="55458">
                  <c:v>11.0916</c:v>
                </c:pt>
                <c:pt idx="55459">
                  <c:v>11.091799999999999</c:v>
                </c:pt>
                <c:pt idx="55460">
                  <c:v>11.092000000000001</c:v>
                </c:pt>
                <c:pt idx="55461">
                  <c:v>11.0922</c:v>
                </c:pt>
                <c:pt idx="55462">
                  <c:v>11.0924</c:v>
                </c:pt>
                <c:pt idx="55463">
                  <c:v>11.092599999999999</c:v>
                </c:pt>
                <c:pt idx="55464">
                  <c:v>11.0928</c:v>
                </c:pt>
                <c:pt idx="55465">
                  <c:v>11.093</c:v>
                </c:pt>
                <c:pt idx="55466">
                  <c:v>11.0932</c:v>
                </c:pt>
                <c:pt idx="55467">
                  <c:v>11.093400000000001</c:v>
                </c:pt>
                <c:pt idx="55468">
                  <c:v>11.0936</c:v>
                </c:pt>
                <c:pt idx="55469">
                  <c:v>11.0938</c:v>
                </c:pt>
                <c:pt idx="55470">
                  <c:v>11.093999999999999</c:v>
                </c:pt>
                <c:pt idx="55471">
                  <c:v>11.094200000000001</c:v>
                </c:pt>
                <c:pt idx="55472">
                  <c:v>11.0944</c:v>
                </c:pt>
                <c:pt idx="55473">
                  <c:v>11.0946</c:v>
                </c:pt>
                <c:pt idx="55474">
                  <c:v>11.094799999999999</c:v>
                </c:pt>
                <c:pt idx="55475">
                  <c:v>11.095000000000001</c:v>
                </c:pt>
                <c:pt idx="55476">
                  <c:v>11.0952</c:v>
                </c:pt>
                <c:pt idx="55477">
                  <c:v>11.0954</c:v>
                </c:pt>
                <c:pt idx="55478">
                  <c:v>11.095599999999999</c:v>
                </c:pt>
                <c:pt idx="55479">
                  <c:v>11.095800000000001</c:v>
                </c:pt>
                <c:pt idx="55480">
                  <c:v>11.096</c:v>
                </c:pt>
                <c:pt idx="55481">
                  <c:v>11.0962</c:v>
                </c:pt>
                <c:pt idx="55482">
                  <c:v>11.096399999999999</c:v>
                </c:pt>
                <c:pt idx="55483">
                  <c:v>11.0966</c:v>
                </c:pt>
                <c:pt idx="55484">
                  <c:v>11.0968</c:v>
                </c:pt>
                <c:pt idx="55485">
                  <c:v>11.097</c:v>
                </c:pt>
                <c:pt idx="55486">
                  <c:v>11.097200000000001</c:v>
                </c:pt>
                <c:pt idx="55487">
                  <c:v>11.0974</c:v>
                </c:pt>
                <c:pt idx="55488">
                  <c:v>11.0976</c:v>
                </c:pt>
                <c:pt idx="55489">
                  <c:v>11.097799999999999</c:v>
                </c:pt>
                <c:pt idx="55490">
                  <c:v>11.098000000000001</c:v>
                </c:pt>
                <c:pt idx="55491">
                  <c:v>11.0982</c:v>
                </c:pt>
                <c:pt idx="55492">
                  <c:v>11.0984</c:v>
                </c:pt>
                <c:pt idx="55493">
                  <c:v>11.098599999999999</c:v>
                </c:pt>
                <c:pt idx="55494">
                  <c:v>11.098800000000001</c:v>
                </c:pt>
                <c:pt idx="55495">
                  <c:v>11.099</c:v>
                </c:pt>
                <c:pt idx="55496">
                  <c:v>11.0992</c:v>
                </c:pt>
                <c:pt idx="55497">
                  <c:v>11.099399999999999</c:v>
                </c:pt>
                <c:pt idx="55498">
                  <c:v>11.099600000000001</c:v>
                </c:pt>
                <c:pt idx="55499">
                  <c:v>11.0998</c:v>
                </c:pt>
                <c:pt idx="55500">
                  <c:v>11.1</c:v>
                </c:pt>
                <c:pt idx="55501">
                  <c:v>11.100199999999999</c:v>
                </c:pt>
                <c:pt idx="55502">
                  <c:v>11.1004</c:v>
                </c:pt>
                <c:pt idx="55503">
                  <c:v>11.1006</c:v>
                </c:pt>
                <c:pt idx="55504">
                  <c:v>11.1008</c:v>
                </c:pt>
                <c:pt idx="55505">
                  <c:v>11.101000000000001</c:v>
                </c:pt>
                <c:pt idx="55506">
                  <c:v>11.1012</c:v>
                </c:pt>
                <c:pt idx="55507">
                  <c:v>11.1014</c:v>
                </c:pt>
                <c:pt idx="55508">
                  <c:v>11.101599999999999</c:v>
                </c:pt>
                <c:pt idx="55509">
                  <c:v>11.101800000000001</c:v>
                </c:pt>
                <c:pt idx="55510">
                  <c:v>11.102</c:v>
                </c:pt>
                <c:pt idx="55511">
                  <c:v>11.1022</c:v>
                </c:pt>
                <c:pt idx="55512">
                  <c:v>11.102399999999999</c:v>
                </c:pt>
                <c:pt idx="55513">
                  <c:v>11.102600000000001</c:v>
                </c:pt>
                <c:pt idx="55514">
                  <c:v>11.1028</c:v>
                </c:pt>
                <c:pt idx="55515">
                  <c:v>11.103</c:v>
                </c:pt>
                <c:pt idx="55516">
                  <c:v>11.103199999999999</c:v>
                </c:pt>
                <c:pt idx="55517">
                  <c:v>11.103400000000001</c:v>
                </c:pt>
                <c:pt idx="55518">
                  <c:v>11.1036</c:v>
                </c:pt>
                <c:pt idx="55519">
                  <c:v>11.1038</c:v>
                </c:pt>
                <c:pt idx="55520">
                  <c:v>11.103999999999999</c:v>
                </c:pt>
                <c:pt idx="55521">
                  <c:v>11.104200000000001</c:v>
                </c:pt>
                <c:pt idx="55522">
                  <c:v>11.1044</c:v>
                </c:pt>
                <c:pt idx="55523">
                  <c:v>11.1046</c:v>
                </c:pt>
                <c:pt idx="55524">
                  <c:v>11.104799999999999</c:v>
                </c:pt>
                <c:pt idx="55525">
                  <c:v>11.105</c:v>
                </c:pt>
                <c:pt idx="55526">
                  <c:v>11.1052</c:v>
                </c:pt>
                <c:pt idx="55527">
                  <c:v>11.105399999999999</c:v>
                </c:pt>
                <c:pt idx="55528">
                  <c:v>11.105600000000001</c:v>
                </c:pt>
                <c:pt idx="55529">
                  <c:v>11.1058</c:v>
                </c:pt>
                <c:pt idx="55530">
                  <c:v>11.106</c:v>
                </c:pt>
                <c:pt idx="55531">
                  <c:v>11.106199999999999</c:v>
                </c:pt>
                <c:pt idx="55532">
                  <c:v>11.106400000000001</c:v>
                </c:pt>
                <c:pt idx="55533">
                  <c:v>11.1066</c:v>
                </c:pt>
                <c:pt idx="55534">
                  <c:v>11.1068</c:v>
                </c:pt>
                <c:pt idx="55535">
                  <c:v>11.106999999999999</c:v>
                </c:pt>
                <c:pt idx="55536">
                  <c:v>11.107200000000001</c:v>
                </c:pt>
                <c:pt idx="55537">
                  <c:v>11.1074</c:v>
                </c:pt>
                <c:pt idx="55538">
                  <c:v>11.1076</c:v>
                </c:pt>
                <c:pt idx="55539">
                  <c:v>11.107799999999999</c:v>
                </c:pt>
                <c:pt idx="55540">
                  <c:v>11.108000000000001</c:v>
                </c:pt>
                <c:pt idx="55541">
                  <c:v>11.1082</c:v>
                </c:pt>
                <c:pt idx="55542">
                  <c:v>11.1084</c:v>
                </c:pt>
                <c:pt idx="55543">
                  <c:v>11.108599999999999</c:v>
                </c:pt>
                <c:pt idx="55544">
                  <c:v>11.1088</c:v>
                </c:pt>
                <c:pt idx="55545">
                  <c:v>11.109</c:v>
                </c:pt>
                <c:pt idx="55546">
                  <c:v>11.1092</c:v>
                </c:pt>
                <c:pt idx="55547">
                  <c:v>11.109400000000001</c:v>
                </c:pt>
                <c:pt idx="55548">
                  <c:v>11.1096</c:v>
                </c:pt>
                <c:pt idx="55549">
                  <c:v>11.1098</c:v>
                </c:pt>
                <c:pt idx="55550">
                  <c:v>11.11</c:v>
                </c:pt>
                <c:pt idx="55551">
                  <c:v>11.110200000000001</c:v>
                </c:pt>
                <c:pt idx="55552">
                  <c:v>11.1104</c:v>
                </c:pt>
                <c:pt idx="55553">
                  <c:v>11.1106</c:v>
                </c:pt>
                <c:pt idx="55554">
                  <c:v>11.110799999999999</c:v>
                </c:pt>
                <c:pt idx="55555">
                  <c:v>11.111000000000001</c:v>
                </c:pt>
                <c:pt idx="55556">
                  <c:v>11.1112</c:v>
                </c:pt>
                <c:pt idx="55557">
                  <c:v>11.1114</c:v>
                </c:pt>
                <c:pt idx="55558">
                  <c:v>11.111599999999999</c:v>
                </c:pt>
                <c:pt idx="55559">
                  <c:v>11.111800000000001</c:v>
                </c:pt>
                <c:pt idx="55560">
                  <c:v>11.112</c:v>
                </c:pt>
                <c:pt idx="55561">
                  <c:v>11.1122</c:v>
                </c:pt>
                <c:pt idx="55562">
                  <c:v>11.112399999999999</c:v>
                </c:pt>
                <c:pt idx="55563">
                  <c:v>11.1126</c:v>
                </c:pt>
                <c:pt idx="55564">
                  <c:v>11.1128</c:v>
                </c:pt>
                <c:pt idx="55565">
                  <c:v>11.113</c:v>
                </c:pt>
                <c:pt idx="55566">
                  <c:v>11.113200000000001</c:v>
                </c:pt>
                <c:pt idx="55567">
                  <c:v>11.1134</c:v>
                </c:pt>
                <c:pt idx="55568">
                  <c:v>11.1136</c:v>
                </c:pt>
                <c:pt idx="55569">
                  <c:v>11.113799999999999</c:v>
                </c:pt>
                <c:pt idx="55570">
                  <c:v>11.114000000000001</c:v>
                </c:pt>
                <c:pt idx="55571">
                  <c:v>11.1142</c:v>
                </c:pt>
                <c:pt idx="55572">
                  <c:v>11.1144</c:v>
                </c:pt>
                <c:pt idx="55573">
                  <c:v>11.114599999999999</c:v>
                </c:pt>
                <c:pt idx="55574">
                  <c:v>11.114800000000001</c:v>
                </c:pt>
                <c:pt idx="55575">
                  <c:v>11.115</c:v>
                </c:pt>
                <c:pt idx="55576">
                  <c:v>11.1152</c:v>
                </c:pt>
                <c:pt idx="55577">
                  <c:v>11.115399999999999</c:v>
                </c:pt>
                <c:pt idx="55578">
                  <c:v>11.115600000000001</c:v>
                </c:pt>
                <c:pt idx="55579">
                  <c:v>11.1158</c:v>
                </c:pt>
                <c:pt idx="55580">
                  <c:v>11.116</c:v>
                </c:pt>
                <c:pt idx="55581">
                  <c:v>11.116199999999999</c:v>
                </c:pt>
                <c:pt idx="55582">
                  <c:v>11.116400000000001</c:v>
                </c:pt>
                <c:pt idx="55583">
                  <c:v>11.1166</c:v>
                </c:pt>
                <c:pt idx="55584">
                  <c:v>11.1168</c:v>
                </c:pt>
                <c:pt idx="55585">
                  <c:v>11.117000000000001</c:v>
                </c:pt>
                <c:pt idx="55586">
                  <c:v>11.1172</c:v>
                </c:pt>
                <c:pt idx="55587">
                  <c:v>11.1174</c:v>
                </c:pt>
                <c:pt idx="55588">
                  <c:v>11.117599999999999</c:v>
                </c:pt>
                <c:pt idx="55589">
                  <c:v>11.117800000000001</c:v>
                </c:pt>
                <c:pt idx="55590">
                  <c:v>11.118</c:v>
                </c:pt>
                <c:pt idx="55591">
                  <c:v>11.1182</c:v>
                </c:pt>
                <c:pt idx="55592">
                  <c:v>11.118399999999999</c:v>
                </c:pt>
                <c:pt idx="55593">
                  <c:v>11.118600000000001</c:v>
                </c:pt>
                <c:pt idx="55594">
                  <c:v>11.1188</c:v>
                </c:pt>
                <c:pt idx="55595">
                  <c:v>11.119</c:v>
                </c:pt>
                <c:pt idx="55596">
                  <c:v>11.119199999999999</c:v>
                </c:pt>
                <c:pt idx="55597">
                  <c:v>11.119400000000001</c:v>
                </c:pt>
                <c:pt idx="55598">
                  <c:v>11.1196</c:v>
                </c:pt>
                <c:pt idx="55599">
                  <c:v>11.1198</c:v>
                </c:pt>
                <c:pt idx="55600">
                  <c:v>11.12</c:v>
                </c:pt>
                <c:pt idx="55601">
                  <c:v>11.120200000000001</c:v>
                </c:pt>
                <c:pt idx="55602">
                  <c:v>11.1204</c:v>
                </c:pt>
                <c:pt idx="55603">
                  <c:v>11.1206</c:v>
                </c:pt>
                <c:pt idx="55604">
                  <c:v>11.120799999999999</c:v>
                </c:pt>
                <c:pt idx="55605">
                  <c:v>11.121</c:v>
                </c:pt>
                <c:pt idx="55606">
                  <c:v>11.1212</c:v>
                </c:pt>
                <c:pt idx="55607">
                  <c:v>11.1214</c:v>
                </c:pt>
                <c:pt idx="55608">
                  <c:v>11.121600000000001</c:v>
                </c:pt>
                <c:pt idx="55609">
                  <c:v>11.1218</c:v>
                </c:pt>
                <c:pt idx="55610">
                  <c:v>11.122</c:v>
                </c:pt>
                <c:pt idx="55611">
                  <c:v>11.122199999999999</c:v>
                </c:pt>
                <c:pt idx="55612">
                  <c:v>11.122400000000001</c:v>
                </c:pt>
                <c:pt idx="55613">
                  <c:v>11.1226</c:v>
                </c:pt>
                <c:pt idx="55614">
                  <c:v>11.1228</c:v>
                </c:pt>
                <c:pt idx="55615">
                  <c:v>11.122999999999999</c:v>
                </c:pt>
                <c:pt idx="55616">
                  <c:v>11.123200000000001</c:v>
                </c:pt>
                <c:pt idx="55617">
                  <c:v>11.1234</c:v>
                </c:pt>
                <c:pt idx="55618">
                  <c:v>11.1236</c:v>
                </c:pt>
                <c:pt idx="55619">
                  <c:v>11.123799999999999</c:v>
                </c:pt>
                <c:pt idx="55620">
                  <c:v>11.124000000000001</c:v>
                </c:pt>
                <c:pt idx="55621">
                  <c:v>11.1242</c:v>
                </c:pt>
                <c:pt idx="55622">
                  <c:v>11.1244</c:v>
                </c:pt>
                <c:pt idx="55623">
                  <c:v>11.124599999999999</c:v>
                </c:pt>
                <c:pt idx="55624">
                  <c:v>11.1248</c:v>
                </c:pt>
                <c:pt idx="55625">
                  <c:v>11.125</c:v>
                </c:pt>
                <c:pt idx="55626">
                  <c:v>11.1252</c:v>
                </c:pt>
                <c:pt idx="55627">
                  <c:v>11.125400000000001</c:v>
                </c:pt>
                <c:pt idx="55628">
                  <c:v>11.1256</c:v>
                </c:pt>
                <c:pt idx="55629">
                  <c:v>11.1258</c:v>
                </c:pt>
                <c:pt idx="55630">
                  <c:v>11.125999999999999</c:v>
                </c:pt>
                <c:pt idx="55631">
                  <c:v>11.126200000000001</c:v>
                </c:pt>
                <c:pt idx="55632">
                  <c:v>11.1264</c:v>
                </c:pt>
                <c:pt idx="55633">
                  <c:v>11.1266</c:v>
                </c:pt>
                <c:pt idx="55634">
                  <c:v>11.126799999999999</c:v>
                </c:pt>
                <c:pt idx="55635">
                  <c:v>11.127000000000001</c:v>
                </c:pt>
                <c:pt idx="55636">
                  <c:v>11.1272</c:v>
                </c:pt>
                <c:pt idx="55637">
                  <c:v>11.1274</c:v>
                </c:pt>
                <c:pt idx="55638">
                  <c:v>11.127599999999999</c:v>
                </c:pt>
                <c:pt idx="55639">
                  <c:v>11.127800000000001</c:v>
                </c:pt>
                <c:pt idx="55640">
                  <c:v>11.128</c:v>
                </c:pt>
                <c:pt idx="55641">
                  <c:v>11.1282</c:v>
                </c:pt>
                <c:pt idx="55642">
                  <c:v>11.128399999999999</c:v>
                </c:pt>
                <c:pt idx="55643">
                  <c:v>11.1286</c:v>
                </c:pt>
                <c:pt idx="55644">
                  <c:v>11.1288</c:v>
                </c:pt>
                <c:pt idx="55645">
                  <c:v>11.129</c:v>
                </c:pt>
                <c:pt idx="55646">
                  <c:v>11.129200000000001</c:v>
                </c:pt>
                <c:pt idx="55647">
                  <c:v>11.1294</c:v>
                </c:pt>
                <c:pt idx="55648">
                  <c:v>11.1296</c:v>
                </c:pt>
                <c:pt idx="55649">
                  <c:v>11.129799999999999</c:v>
                </c:pt>
                <c:pt idx="55650">
                  <c:v>11.13</c:v>
                </c:pt>
                <c:pt idx="55651">
                  <c:v>11.1302</c:v>
                </c:pt>
                <c:pt idx="55652">
                  <c:v>11.1304</c:v>
                </c:pt>
                <c:pt idx="55653">
                  <c:v>11.130599999999999</c:v>
                </c:pt>
                <c:pt idx="55654">
                  <c:v>11.130800000000001</c:v>
                </c:pt>
                <c:pt idx="55655">
                  <c:v>11.131</c:v>
                </c:pt>
                <c:pt idx="55656">
                  <c:v>11.1312</c:v>
                </c:pt>
                <c:pt idx="55657">
                  <c:v>11.131399999999999</c:v>
                </c:pt>
                <c:pt idx="55658">
                  <c:v>11.131600000000001</c:v>
                </c:pt>
                <c:pt idx="55659">
                  <c:v>11.1318</c:v>
                </c:pt>
                <c:pt idx="55660">
                  <c:v>11.132</c:v>
                </c:pt>
                <c:pt idx="55661">
                  <c:v>11.132199999999999</c:v>
                </c:pt>
                <c:pt idx="55662">
                  <c:v>11.132400000000001</c:v>
                </c:pt>
                <c:pt idx="55663">
                  <c:v>11.1326</c:v>
                </c:pt>
                <c:pt idx="55664">
                  <c:v>11.1328</c:v>
                </c:pt>
                <c:pt idx="55665">
                  <c:v>11.132999999999999</c:v>
                </c:pt>
                <c:pt idx="55666">
                  <c:v>11.1332</c:v>
                </c:pt>
                <c:pt idx="55667">
                  <c:v>11.1334</c:v>
                </c:pt>
                <c:pt idx="55668">
                  <c:v>11.133599999999999</c:v>
                </c:pt>
                <c:pt idx="55669">
                  <c:v>11.133800000000001</c:v>
                </c:pt>
                <c:pt idx="55670">
                  <c:v>11.134</c:v>
                </c:pt>
                <c:pt idx="55671">
                  <c:v>11.1342</c:v>
                </c:pt>
                <c:pt idx="55672">
                  <c:v>11.134399999999999</c:v>
                </c:pt>
                <c:pt idx="55673">
                  <c:v>11.134600000000001</c:v>
                </c:pt>
                <c:pt idx="55674">
                  <c:v>11.1348</c:v>
                </c:pt>
                <c:pt idx="55675">
                  <c:v>11.135</c:v>
                </c:pt>
                <c:pt idx="55676">
                  <c:v>11.135199999999999</c:v>
                </c:pt>
                <c:pt idx="55677">
                  <c:v>11.135400000000001</c:v>
                </c:pt>
                <c:pt idx="55678">
                  <c:v>11.1356</c:v>
                </c:pt>
                <c:pt idx="55679">
                  <c:v>11.1358</c:v>
                </c:pt>
                <c:pt idx="55680">
                  <c:v>11.135999999999999</c:v>
                </c:pt>
                <c:pt idx="55681">
                  <c:v>11.136200000000001</c:v>
                </c:pt>
                <c:pt idx="55682">
                  <c:v>11.1364</c:v>
                </c:pt>
                <c:pt idx="55683">
                  <c:v>11.1366</c:v>
                </c:pt>
                <c:pt idx="55684">
                  <c:v>11.136799999999999</c:v>
                </c:pt>
                <c:pt idx="55685">
                  <c:v>11.137</c:v>
                </c:pt>
                <c:pt idx="55686">
                  <c:v>11.1372</c:v>
                </c:pt>
                <c:pt idx="55687">
                  <c:v>11.1374</c:v>
                </c:pt>
                <c:pt idx="55688">
                  <c:v>11.137600000000001</c:v>
                </c:pt>
                <c:pt idx="55689">
                  <c:v>11.1378</c:v>
                </c:pt>
                <c:pt idx="55690">
                  <c:v>11.138</c:v>
                </c:pt>
                <c:pt idx="55691">
                  <c:v>11.138199999999999</c:v>
                </c:pt>
                <c:pt idx="55692">
                  <c:v>11.138400000000001</c:v>
                </c:pt>
                <c:pt idx="55693">
                  <c:v>11.1386</c:v>
                </c:pt>
                <c:pt idx="55694">
                  <c:v>11.1388</c:v>
                </c:pt>
                <c:pt idx="55695">
                  <c:v>11.138999999999999</c:v>
                </c:pt>
                <c:pt idx="55696">
                  <c:v>11.139200000000001</c:v>
                </c:pt>
                <c:pt idx="55697">
                  <c:v>11.1394</c:v>
                </c:pt>
                <c:pt idx="55698">
                  <c:v>11.1396</c:v>
                </c:pt>
                <c:pt idx="55699">
                  <c:v>11.139799999999999</c:v>
                </c:pt>
                <c:pt idx="55700">
                  <c:v>11.14</c:v>
                </c:pt>
                <c:pt idx="55701">
                  <c:v>11.1402</c:v>
                </c:pt>
                <c:pt idx="55702">
                  <c:v>11.1404</c:v>
                </c:pt>
                <c:pt idx="55703">
                  <c:v>11.140599999999999</c:v>
                </c:pt>
                <c:pt idx="55704">
                  <c:v>11.1408</c:v>
                </c:pt>
                <c:pt idx="55705">
                  <c:v>11.141</c:v>
                </c:pt>
                <c:pt idx="55706">
                  <c:v>11.1412</c:v>
                </c:pt>
                <c:pt idx="55707">
                  <c:v>11.141400000000001</c:v>
                </c:pt>
                <c:pt idx="55708">
                  <c:v>11.1416</c:v>
                </c:pt>
                <c:pt idx="55709">
                  <c:v>11.1418</c:v>
                </c:pt>
                <c:pt idx="55710">
                  <c:v>11.141999999999999</c:v>
                </c:pt>
                <c:pt idx="55711">
                  <c:v>11.142200000000001</c:v>
                </c:pt>
                <c:pt idx="55712">
                  <c:v>11.1424</c:v>
                </c:pt>
                <c:pt idx="55713">
                  <c:v>11.1426</c:v>
                </c:pt>
                <c:pt idx="55714">
                  <c:v>11.142799999999999</c:v>
                </c:pt>
                <c:pt idx="55715">
                  <c:v>11.143000000000001</c:v>
                </c:pt>
                <c:pt idx="55716">
                  <c:v>11.1432</c:v>
                </c:pt>
                <c:pt idx="55717">
                  <c:v>11.1434</c:v>
                </c:pt>
                <c:pt idx="55718">
                  <c:v>11.143599999999999</c:v>
                </c:pt>
                <c:pt idx="55719">
                  <c:v>11.143800000000001</c:v>
                </c:pt>
                <c:pt idx="55720">
                  <c:v>11.144</c:v>
                </c:pt>
                <c:pt idx="55721">
                  <c:v>11.1442</c:v>
                </c:pt>
                <c:pt idx="55722">
                  <c:v>11.144399999999999</c:v>
                </c:pt>
                <c:pt idx="55723">
                  <c:v>11.144600000000001</c:v>
                </c:pt>
                <c:pt idx="55724">
                  <c:v>11.1448</c:v>
                </c:pt>
                <c:pt idx="55725">
                  <c:v>11.145</c:v>
                </c:pt>
                <c:pt idx="55726">
                  <c:v>11.145200000000001</c:v>
                </c:pt>
                <c:pt idx="55727">
                  <c:v>11.1454</c:v>
                </c:pt>
                <c:pt idx="55728">
                  <c:v>11.1456</c:v>
                </c:pt>
                <c:pt idx="55729">
                  <c:v>11.145799999999999</c:v>
                </c:pt>
                <c:pt idx="55730">
                  <c:v>11.146000000000001</c:v>
                </c:pt>
                <c:pt idx="55731">
                  <c:v>11.1462</c:v>
                </c:pt>
                <c:pt idx="55732">
                  <c:v>11.1464</c:v>
                </c:pt>
                <c:pt idx="55733">
                  <c:v>11.146599999999999</c:v>
                </c:pt>
                <c:pt idx="55734">
                  <c:v>11.146800000000001</c:v>
                </c:pt>
                <c:pt idx="55735">
                  <c:v>11.147</c:v>
                </c:pt>
                <c:pt idx="55736">
                  <c:v>11.1472</c:v>
                </c:pt>
                <c:pt idx="55737">
                  <c:v>11.147399999999999</c:v>
                </c:pt>
                <c:pt idx="55738">
                  <c:v>11.147600000000001</c:v>
                </c:pt>
                <c:pt idx="55739">
                  <c:v>11.1478</c:v>
                </c:pt>
                <c:pt idx="55740">
                  <c:v>11.148</c:v>
                </c:pt>
                <c:pt idx="55741">
                  <c:v>11.148199999999999</c:v>
                </c:pt>
                <c:pt idx="55742">
                  <c:v>11.148400000000001</c:v>
                </c:pt>
                <c:pt idx="55743">
                  <c:v>11.1486</c:v>
                </c:pt>
                <c:pt idx="55744">
                  <c:v>11.1488</c:v>
                </c:pt>
                <c:pt idx="55745">
                  <c:v>11.148999999999999</c:v>
                </c:pt>
                <c:pt idx="55746">
                  <c:v>11.1492</c:v>
                </c:pt>
                <c:pt idx="55747">
                  <c:v>11.1494</c:v>
                </c:pt>
                <c:pt idx="55748">
                  <c:v>11.1496</c:v>
                </c:pt>
                <c:pt idx="55749">
                  <c:v>11.149800000000001</c:v>
                </c:pt>
                <c:pt idx="55750">
                  <c:v>11.15</c:v>
                </c:pt>
                <c:pt idx="55751">
                  <c:v>11.1502</c:v>
                </c:pt>
                <c:pt idx="55752">
                  <c:v>11.150399999999999</c:v>
                </c:pt>
                <c:pt idx="55753">
                  <c:v>11.150600000000001</c:v>
                </c:pt>
                <c:pt idx="55754">
                  <c:v>11.1508</c:v>
                </c:pt>
                <c:pt idx="55755">
                  <c:v>11.151</c:v>
                </c:pt>
                <c:pt idx="55756">
                  <c:v>11.151199999999999</c:v>
                </c:pt>
                <c:pt idx="55757">
                  <c:v>11.151400000000001</c:v>
                </c:pt>
                <c:pt idx="55758">
                  <c:v>11.1516</c:v>
                </c:pt>
                <c:pt idx="55759">
                  <c:v>11.1518</c:v>
                </c:pt>
                <c:pt idx="55760">
                  <c:v>11.151999999999999</c:v>
                </c:pt>
                <c:pt idx="55761">
                  <c:v>11.152200000000001</c:v>
                </c:pt>
                <c:pt idx="55762">
                  <c:v>11.1524</c:v>
                </c:pt>
                <c:pt idx="55763">
                  <c:v>11.1526</c:v>
                </c:pt>
                <c:pt idx="55764">
                  <c:v>11.152799999999999</c:v>
                </c:pt>
                <c:pt idx="55765">
                  <c:v>11.153</c:v>
                </c:pt>
                <c:pt idx="55766">
                  <c:v>11.1532</c:v>
                </c:pt>
                <c:pt idx="55767">
                  <c:v>11.1534</c:v>
                </c:pt>
                <c:pt idx="55768">
                  <c:v>11.153600000000001</c:v>
                </c:pt>
                <c:pt idx="55769">
                  <c:v>11.1538</c:v>
                </c:pt>
                <c:pt idx="55770">
                  <c:v>11.154</c:v>
                </c:pt>
                <c:pt idx="55771">
                  <c:v>11.154199999999999</c:v>
                </c:pt>
                <c:pt idx="55772">
                  <c:v>11.154400000000001</c:v>
                </c:pt>
                <c:pt idx="55773">
                  <c:v>11.1546</c:v>
                </c:pt>
                <c:pt idx="55774">
                  <c:v>11.1548</c:v>
                </c:pt>
                <c:pt idx="55775">
                  <c:v>11.154999999999999</c:v>
                </c:pt>
                <c:pt idx="55776">
                  <c:v>11.155200000000001</c:v>
                </c:pt>
                <c:pt idx="55777">
                  <c:v>11.1554</c:v>
                </c:pt>
                <c:pt idx="55778">
                  <c:v>11.1556</c:v>
                </c:pt>
                <c:pt idx="55779">
                  <c:v>11.155799999999999</c:v>
                </c:pt>
                <c:pt idx="55780">
                  <c:v>11.156000000000001</c:v>
                </c:pt>
                <c:pt idx="55781">
                  <c:v>11.1562</c:v>
                </c:pt>
                <c:pt idx="55782">
                  <c:v>11.1564</c:v>
                </c:pt>
                <c:pt idx="55783">
                  <c:v>11.156599999999999</c:v>
                </c:pt>
                <c:pt idx="55784">
                  <c:v>11.1568</c:v>
                </c:pt>
                <c:pt idx="55785">
                  <c:v>11.157</c:v>
                </c:pt>
                <c:pt idx="55786">
                  <c:v>11.1572</c:v>
                </c:pt>
                <c:pt idx="55787">
                  <c:v>11.157400000000001</c:v>
                </c:pt>
                <c:pt idx="55788">
                  <c:v>11.1576</c:v>
                </c:pt>
                <c:pt idx="55789">
                  <c:v>11.1578</c:v>
                </c:pt>
                <c:pt idx="55790">
                  <c:v>11.157999999999999</c:v>
                </c:pt>
                <c:pt idx="55791">
                  <c:v>11.158200000000001</c:v>
                </c:pt>
                <c:pt idx="55792">
                  <c:v>11.1584</c:v>
                </c:pt>
                <c:pt idx="55793">
                  <c:v>11.1586</c:v>
                </c:pt>
                <c:pt idx="55794">
                  <c:v>11.158799999999999</c:v>
                </c:pt>
                <c:pt idx="55795">
                  <c:v>11.159000000000001</c:v>
                </c:pt>
                <c:pt idx="55796">
                  <c:v>11.1592</c:v>
                </c:pt>
                <c:pt idx="55797">
                  <c:v>11.1594</c:v>
                </c:pt>
                <c:pt idx="55798">
                  <c:v>11.159599999999999</c:v>
                </c:pt>
                <c:pt idx="55799">
                  <c:v>11.159800000000001</c:v>
                </c:pt>
                <c:pt idx="55800">
                  <c:v>11.16</c:v>
                </c:pt>
                <c:pt idx="55801">
                  <c:v>11.1602</c:v>
                </c:pt>
                <c:pt idx="55802">
                  <c:v>11.160399999999999</c:v>
                </c:pt>
                <c:pt idx="55803">
                  <c:v>11.160600000000001</c:v>
                </c:pt>
                <c:pt idx="55804">
                  <c:v>11.1608</c:v>
                </c:pt>
                <c:pt idx="55805">
                  <c:v>11.161</c:v>
                </c:pt>
                <c:pt idx="55806">
                  <c:v>11.161199999999999</c:v>
                </c:pt>
                <c:pt idx="55807">
                  <c:v>11.1614</c:v>
                </c:pt>
                <c:pt idx="55808">
                  <c:v>11.1616</c:v>
                </c:pt>
                <c:pt idx="55809">
                  <c:v>11.161799999999999</c:v>
                </c:pt>
                <c:pt idx="55810">
                  <c:v>11.162000000000001</c:v>
                </c:pt>
                <c:pt idx="55811">
                  <c:v>11.1622</c:v>
                </c:pt>
                <c:pt idx="55812">
                  <c:v>11.1624</c:v>
                </c:pt>
                <c:pt idx="55813">
                  <c:v>11.162599999999999</c:v>
                </c:pt>
                <c:pt idx="55814">
                  <c:v>11.162800000000001</c:v>
                </c:pt>
                <c:pt idx="55815">
                  <c:v>11.163</c:v>
                </c:pt>
                <c:pt idx="55816">
                  <c:v>11.1632</c:v>
                </c:pt>
                <c:pt idx="55817">
                  <c:v>11.163399999999999</c:v>
                </c:pt>
                <c:pt idx="55818">
                  <c:v>11.163600000000001</c:v>
                </c:pt>
                <c:pt idx="55819">
                  <c:v>11.1638</c:v>
                </c:pt>
                <c:pt idx="55820">
                  <c:v>11.164</c:v>
                </c:pt>
                <c:pt idx="55821">
                  <c:v>11.164199999999999</c:v>
                </c:pt>
                <c:pt idx="55822">
                  <c:v>11.164400000000001</c:v>
                </c:pt>
                <c:pt idx="55823">
                  <c:v>11.1646</c:v>
                </c:pt>
                <c:pt idx="55824">
                  <c:v>11.1648</c:v>
                </c:pt>
                <c:pt idx="55825">
                  <c:v>11.164999999999999</c:v>
                </c:pt>
                <c:pt idx="55826">
                  <c:v>11.1652</c:v>
                </c:pt>
                <c:pt idx="55827">
                  <c:v>11.1654</c:v>
                </c:pt>
                <c:pt idx="55828">
                  <c:v>11.1656</c:v>
                </c:pt>
                <c:pt idx="55829">
                  <c:v>11.165800000000001</c:v>
                </c:pt>
                <c:pt idx="55830">
                  <c:v>11.166</c:v>
                </c:pt>
                <c:pt idx="55831">
                  <c:v>11.1662</c:v>
                </c:pt>
                <c:pt idx="55832">
                  <c:v>11.166399999999999</c:v>
                </c:pt>
                <c:pt idx="55833">
                  <c:v>11.166600000000001</c:v>
                </c:pt>
                <c:pt idx="55834">
                  <c:v>11.1668</c:v>
                </c:pt>
                <c:pt idx="55835">
                  <c:v>11.167</c:v>
                </c:pt>
                <c:pt idx="55836">
                  <c:v>11.167199999999999</c:v>
                </c:pt>
                <c:pt idx="55837">
                  <c:v>11.167400000000001</c:v>
                </c:pt>
                <c:pt idx="55838">
                  <c:v>11.1676</c:v>
                </c:pt>
                <c:pt idx="55839">
                  <c:v>11.1678</c:v>
                </c:pt>
                <c:pt idx="55840">
                  <c:v>11.167999999999999</c:v>
                </c:pt>
                <c:pt idx="55841">
                  <c:v>11.168200000000001</c:v>
                </c:pt>
                <c:pt idx="55842">
                  <c:v>11.1684</c:v>
                </c:pt>
                <c:pt idx="55843">
                  <c:v>11.1686</c:v>
                </c:pt>
                <c:pt idx="55844">
                  <c:v>11.168799999999999</c:v>
                </c:pt>
                <c:pt idx="55845">
                  <c:v>11.169</c:v>
                </c:pt>
                <c:pt idx="55846">
                  <c:v>11.1692</c:v>
                </c:pt>
                <c:pt idx="55847">
                  <c:v>11.1694</c:v>
                </c:pt>
                <c:pt idx="55848">
                  <c:v>11.169600000000001</c:v>
                </c:pt>
                <c:pt idx="55849">
                  <c:v>11.1698</c:v>
                </c:pt>
                <c:pt idx="55850">
                  <c:v>11.17</c:v>
                </c:pt>
                <c:pt idx="55851">
                  <c:v>11.170199999999999</c:v>
                </c:pt>
                <c:pt idx="55852">
                  <c:v>11.170400000000001</c:v>
                </c:pt>
                <c:pt idx="55853">
                  <c:v>11.1706</c:v>
                </c:pt>
                <c:pt idx="55854">
                  <c:v>11.1708</c:v>
                </c:pt>
                <c:pt idx="55855">
                  <c:v>11.170999999999999</c:v>
                </c:pt>
                <c:pt idx="55856">
                  <c:v>11.171200000000001</c:v>
                </c:pt>
                <c:pt idx="55857">
                  <c:v>11.1714</c:v>
                </c:pt>
                <c:pt idx="55858">
                  <c:v>11.1716</c:v>
                </c:pt>
                <c:pt idx="55859">
                  <c:v>11.171799999999999</c:v>
                </c:pt>
                <c:pt idx="55860">
                  <c:v>11.172000000000001</c:v>
                </c:pt>
                <c:pt idx="55861">
                  <c:v>11.1722</c:v>
                </c:pt>
                <c:pt idx="55862">
                  <c:v>11.1724</c:v>
                </c:pt>
                <c:pt idx="55863">
                  <c:v>11.172599999999999</c:v>
                </c:pt>
                <c:pt idx="55864">
                  <c:v>11.172800000000001</c:v>
                </c:pt>
                <c:pt idx="55865">
                  <c:v>11.173</c:v>
                </c:pt>
                <c:pt idx="55866">
                  <c:v>11.1732</c:v>
                </c:pt>
                <c:pt idx="55867">
                  <c:v>11.173400000000001</c:v>
                </c:pt>
                <c:pt idx="55868">
                  <c:v>11.1736</c:v>
                </c:pt>
                <c:pt idx="55869">
                  <c:v>11.1738</c:v>
                </c:pt>
                <c:pt idx="55870">
                  <c:v>11.173999999999999</c:v>
                </c:pt>
                <c:pt idx="55871">
                  <c:v>11.174200000000001</c:v>
                </c:pt>
                <c:pt idx="55872">
                  <c:v>11.1744</c:v>
                </c:pt>
                <c:pt idx="55873">
                  <c:v>11.1746</c:v>
                </c:pt>
                <c:pt idx="55874">
                  <c:v>11.174799999999999</c:v>
                </c:pt>
                <c:pt idx="55875">
                  <c:v>11.175000000000001</c:v>
                </c:pt>
                <c:pt idx="55876">
                  <c:v>11.1752</c:v>
                </c:pt>
                <c:pt idx="55877">
                  <c:v>11.1754</c:v>
                </c:pt>
                <c:pt idx="55878">
                  <c:v>11.175599999999999</c:v>
                </c:pt>
                <c:pt idx="55879">
                  <c:v>11.175800000000001</c:v>
                </c:pt>
                <c:pt idx="55880">
                  <c:v>11.176</c:v>
                </c:pt>
                <c:pt idx="55881">
                  <c:v>11.1762</c:v>
                </c:pt>
                <c:pt idx="55882">
                  <c:v>11.176399999999999</c:v>
                </c:pt>
                <c:pt idx="55883">
                  <c:v>11.176600000000001</c:v>
                </c:pt>
                <c:pt idx="55884">
                  <c:v>11.1768</c:v>
                </c:pt>
                <c:pt idx="55885">
                  <c:v>11.177</c:v>
                </c:pt>
                <c:pt idx="55886">
                  <c:v>11.177199999999999</c:v>
                </c:pt>
                <c:pt idx="55887">
                  <c:v>11.1774</c:v>
                </c:pt>
                <c:pt idx="55888">
                  <c:v>11.1776</c:v>
                </c:pt>
                <c:pt idx="55889">
                  <c:v>11.1778</c:v>
                </c:pt>
                <c:pt idx="55890">
                  <c:v>11.178000000000001</c:v>
                </c:pt>
                <c:pt idx="55891">
                  <c:v>11.1782</c:v>
                </c:pt>
                <c:pt idx="55892">
                  <c:v>11.1784</c:v>
                </c:pt>
                <c:pt idx="55893">
                  <c:v>11.178599999999999</c:v>
                </c:pt>
                <c:pt idx="55894">
                  <c:v>11.178800000000001</c:v>
                </c:pt>
                <c:pt idx="55895">
                  <c:v>11.179</c:v>
                </c:pt>
                <c:pt idx="55896">
                  <c:v>11.1792</c:v>
                </c:pt>
                <c:pt idx="55897">
                  <c:v>11.179399999999999</c:v>
                </c:pt>
                <c:pt idx="55898">
                  <c:v>11.179600000000001</c:v>
                </c:pt>
                <c:pt idx="55899">
                  <c:v>11.1798</c:v>
                </c:pt>
                <c:pt idx="55900">
                  <c:v>11.18</c:v>
                </c:pt>
                <c:pt idx="55901">
                  <c:v>11.180199999999999</c:v>
                </c:pt>
                <c:pt idx="55902">
                  <c:v>11.180400000000001</c:v>
                </c:pt>
                <c:pt idx="55903">
                  <c:v>11.1806</c:v>
                </c:pt>
                <c:pt idx="55904">
                  <c:v>11.1808</c:v>
                </c:pt>
                <c:pt idx="55905">
                  <c:v>11.180999999999999</c:v>
                </c:pt>
                <c:pt idx="55906">
                  <c:v>11.1812</c:v>
                </c:pt>
                <c:pt idx="55907">
                  <c:v>11.1814</c:v>
                </c:pt>
                <c:pt idx="55908">
                  <c:v>11.1816</c:v>
                </c:pt>
                <c:pt idx="55909">
                  <c:v>11.181800000000001</c:v>
                </c:pt>
                <c:pt idx="55910">
                  <c:v>11.182</c:v>
                </c:pt>
                <c:pt idx="55911">
                  <c:v>11.1822</c:v>
                </c:pt>
                <c:pt idx="55912">
                  <c:v>11.182399999999999</c:v>
                </c:pt>
                <c:pt idx="55913">
                  <c:v>11.182600000000001</c:v>
                </c:pt>
                <c:pt idx="55914">
                  <c:v>11.1828</c:v>
                </c:pt>
                <c:pt idx="55915">
                  <c:v>11.183</c:v>
                </c:pt>
                <c:pt idx="55916">
                  <c:v>11.183199999999999</c:v>
                </c:pt>
                <c:pt idx="55917">
                  <c:v>11.183400000000001</c:v>
                </c:pt>
                <c:pt idx="55918">
                  <c:v>11.1836</c:v>
                </c:pt>
                <c:pt idx="55919">
                  <c:v>11.1838</c:v>
                </c:pt>
                <c:pt idx="55920">
                  <c:v>11.183999999999999</c:v>
                </c:pt>
                <c:pt idx="55921">
                  <c:v>11.184200000000001</c:v>
                </c:pt>
                <c:pt idx="55922">
                  <c:v>11.1844</c:v>
                </c:pt>
                <c:pt idx="55923">
                  <c:v>11.1846</c:v>
                </c:pt>
                <c:pt idx="55924">
                  <c:v>11.184799999999999</c:v>
                </c:pt>
                <c:pt idx="55925">
                  <c:v>11.185</c:v>
                </c:pt>
                <c:pt idx="55926">
                  <c:v>11.1852</c:v>
                </c:pt>
                <c:pt idx="55927">
                  <c:v>11.1854</c:v>
                </c:pt>
                <c:pt idx="55928">
                  <c:v>11.185600000000001</c:v>
                </c:pt>
                <c:pt idx="55929">
                  <c:v>11.1858</c:v>
                </c:pt>
                <c:pt idx="55930">
                  <c:v>11.186</c:v>
                </c:pt>
                <c:pt idx="55931">
                  <c:v>11.186199999999999</c:v>
                </c:pt>
                <c:pt idx="55932">
                  <c:v>11.186400000000001</c:v>
                </c:pt>
                <c:pt idx="55933">
                  <c:v>11.1866</c:v>
                </c:pt>
                <c:pt idx="55934">
                  <c:v>11.1868</c:v>
                </c:pt>
                <c:pt idx="55935">
                  <c:v>11.186999999999999</c:v>
                </c:pt>
                <c:pt idx="55936">
                  <c:v>11.187200000000001</c:v>
                </c:pt>
                <c:pt idx="55937">
                  <c:v>11.1874</c:v>
                </c:pt>
                <c:pt idx="55938">
                  <c:v>11.1876</c:v>
                </c:pt>
                <c:pt idx="55939">
                  <c:v>11.187799999999999</c:v>
                </c:pt>
                <c:pt idx="55940">
                  <c:v>11.188000000000001</c:v>
                </c:pt>
                <c:pt idx="55941">
                  <c:v>11.1882</c:v>
                </c:pt>
                <c:pt idx="55942">
                  <c:v>11.1884</c:v>
                </c:pt>
                <c:pt idx="55943">
                  <c:v>11.188599999999999</c:v>
                </c:pt>
                <c:pt idx="55944">
                  <c:v>11.188800000000001</c:v>
                </c:pt>
                <c:pt idx="55945">
                  <c:v>11.189</c:v>
                </c:pt>
                <c:pt idx="55946">
                  <c:v>11.1892</c:v>
                </c:pt>
                <c:pt idx="55947">
                  <c:v>11.189399999999999</c:v>
                </c:pt>
                <c:pt idx="55948">
                  <c:v>11.1896</c:v>
                </c:pt>
                <c:pt idx="55949">
                  <c:v>11.1898</c:v>
                </c:pt>
                <c:pt idx="55950">
                  <c:v>11.19</c:v>
                </c:pt>
                <c:pt idx="55951">
                  <c:v>11.190200000000001</c:v>
                </c:pt>
                <c:pt idx="55952">
                  <c:v>11.1904</c:v>
                </c:pt>
                <c:pt idx="55953">
                  <c:v>11.1906</c:v>
                </c:pt>
                <c:pt idx="55954">
                  <c:v>11.190799999999999</c:v>
                </c:pt>
                <c:pt idx="55955">
                  <c:v>11.191000000000001</c:v>
                </c:pt>
                <c:pt idx="55956">
                  <c:v>11.1912</c:v>
                </c:pt>
                <c:pt idx="55957">
                  <c:v>11.1914</c:v>
                </c:pt>
                <c:pt idx="55958">
                  <c:v>11.191599999999999</c:v>
                </c:pt>
                <c:pt idx="55959">
                  <c:v>11.191800000000001</c:v>
                </c:pt>
                <c:pt idx="55960">
                  <c:v>11.192</c:v>
                </c:pt>
                <c:pt idx="55961">
                  <c:v>11.1922</c:v>
                </c:pt>
                <c:pt idx="55962">
                  <c:v>11.192399999999999</c:v>
                </c:pt>
                <c:pt idx="55963">
                  <c:v>11.192600000000001</c:v>
                </c:pt>
                <c:pt idx="55964">
                  <c:v>11.1928</c:v>
                </c:pt>
                <c:pt idx="55965">
                  <c:v>11.193</c:v>
                </c:pt>
                <c:pt idx="55966">
                  <c:v>11.193199999999999</c:v>
                </c:pt>
                <c:pt idx="55967">
                  <c:v>11.1934</c:v>
                </c:pt>
                <c:pt idx="55968">
                  <c:v>11.1936</c:v>
                </c:pt>
                <c:pt idx="55969">
                  <c:v>11.1938</c:v>
                </c:pt>
                <c:pt idx="55970">
                  <c:v>11.194000000000001</c:v>
                </c:pt>
                <c:pt idx="55971">
                  <c:v>11.1942</c:v>
                </c:pt>
                <c:pt idx="55972">
                  <c:v>11.1944</c:v>
                </c:pt>
                <c:pt idx="55973">
                  <c:v>11.194599999999999</c:v>
                </c:pt>
                <c:pt idx="55974">
                  <c:v>11.194800000000001</c:v>
                </c:pt>
                <c:pt idx="55975">
                  <c:v>11.195</c:v>
                </c:pt>
                <c:pt idx="55976">
                  <c:v>11.1952</c:v>
                </c:pt>
                <c:pt idx="55977">
                  <c:v>11.195399999999999</c:v>
                </c:pt>
                <c:pt idx="55978">
                  <c:v>11.195600000000001</c:v>
                </c:pt>
                <c:pt idx="55979">
                  <c:v>11.1958</c:v>
                </c:pt>
                <c:pt idx="55980">
                  <c:v>11.196</c:v>
                </c:pt>
                <c:pt idx="55981">
                  <c:v>11.196199999999999</c:v>
                </c:pt>
                <c:pt idx="55982">
                  <c:v>11.196400000000001</c:v>
                </c:pt>
                <c:pt idx="55983">
                  <c:v>11.1966</c:v>
                </c:pt>
                <c:pt idx="55984">
                  <c:v>11.1968</c:v>
                </c:pt>
                <c:pt idx="55985">
                  <c:v>11.196999999999999</c:v>
                </c:pt>
                <c:pt idx="55986">
                  <c:v>11.1972</c:v>
                </c:pt>
                <c:pt idx="55987">
                  <c:v>11.1974</c:v>
                </c:pt>
                <c:pt idx="55988">
                  <c:v>11.1976</c:v>
                </c:pt>
                <c:pt idx="55989">
                  <c:v>11.197800000000001</c:v>
                </c:pt>
                <c:pt idx="55990">
                  <c:v>11.198</c:v>
                </c:pt>
                <c:pt idx="55991">
                  <c:v>11.1982</c:v>
                </c:pt>
                <c:pt idx="55992">
                  <c:v>11.198399999999999</c:v>
                </c:pt>
                <c:pt idx="55993">
                  <c:v>11.198600000000001</c:v>
                </c:pt>
                <c:pt idx="55994">
                  <c:v>11.1988</c:v>
                </c:pt>
                <c:pt idx="55995">
                  <c:v>11.199</c:v>
                </c:pt>
                <c:pt idx="55996">
                  <c:v>11.199199999999999</c:v>
                </c:pt>
                <c:pt idx="55997">
                  <c:v>11.199400000000001</c:v>
                </c:pt>
                <c:pt idx="55998">
                  <c:v>11.1996</c:v>
                </c:pt>
                <c:pt idx="55999">
                  <c:v>11.1998</c:v>
                </c:pt>
                <c:pt idx="56000">
                  <c:v>11.2</c:v>
                </c:pt>
                <c:pt idx="56001">
                  <c:v>11.200200000000001</c:v>
                </c:pt>
                <c:pt idx="56002">
                  <c:v>11.2004</c:v>
                </c:pt>
                <c:pt idx="56003">
                  <c:v>11.2006</c:v>
                </c:pt>
                <c:pt idx="56004">
                  <c:v>11.200799999999999</c:v>
                </c:pt>
                <c:pt idx="56005">
                  <c:v>11.201000000000001</c:v>
                </c:pt>
                <c:pt idx="56006">
                  <c:v>11.2012</c:v>
                </c:pt>
                <c:pt idx="56007">
                  <c:v>11.2014</c:v>
                </c:pt>
                <c:pt idx="56008">
                  <c:v>11.201599999999999</c:v>
                </c:pt>
                <c:pt idx="56009">
                  <c:v>11.2018</c:v>
                </c:pt>
                <c:pt idx="56010">
                  <c:v>11.202</c:v>
                </c:pt>
                <c:pt idx="56011">
                  <c:v>11.202199999999999</c:v>
                </c:pt>
                <c:pt idx="56012">
                  <c:v>11.202400000000001</c:v>
                </c:pt>
                <c:pt idx="56013">
                  <c:v>11.2026</c:v>
                </c:pt>
                <c:pt idx="56014">
                  <c:v>11.2028</c:v>
                </c:pt>
                <c:pt idx="56015">
                  <c:v>11.202999999999999</c:v>
                </c:pt>
                <c:pt idx="56016">
                  <c:v>11.203200000000001</c:v>
                </c:pt>
                <c:pt idx="56017">
                  <c:v>11.2034</c:v>
                </c:pt>
                <c:pt idx="56018">
                  <c:v>11.2036</c:v>
                </c:pt>
                <c:pt idx="56019">
                  <c:v>11.203799999999999</c:v>
                </c:pt>
                <c:pt idx="56020">
                  <c:v>11.204000000000001</c:v>
                </c:pt>
                <c:pt idx="56021">
                  <c:v>11.2042</c:v>
                </c:pt>
                <c:pt idx="56022">
                  <c:v>11.2044</c:v>
                </c:pt>
                <c:pt idx="56023">
                  <c:v>11.204599999999999</c:v>
                </c:pt>
                <c:pt idx="56024">
                  <c:v>11.204800000000001</c:v>
                </c:pt>
                <c:pt idx="56025">
                  <c:v>11.205</c:v>
                </c:pt>
                <c:pt idx="56026">
                  <c:v>11.2052</c:v>
                </c:pt>
                <c:pt idx="56027">
                  <c:v>11.205399999999999</c:v>
                </c:pt>
                <c:pt idx="56028">
                  <c:v>11.2056</c:v>
                </c:pt>
                <c:pt idx="56029">
                  <c:v>11.2058</c:v>
                </c:pt>
                <c:pt idx="56030">
                  <c:v>11.206</c:v>
                </c:pt>
                <c:pt idx="56031">
                  <c:v>11.206200000000001</c:v>
                </c:pt>
                <c:pt idx="56032">
                  <c:v>11.2064</c:v>
                </c:pt>
                <c:pt idx="56033">
                  <c:v>11.2066</c:v>
                </c:pt>
                <c:pt idx="56034">
                  <c:v>11.206799999999999</c:v>
                </c:pt>
                <c:pt idx="56035">
                  <c:v>11.207000000000001</c:v>
                </c:pt>
                <c:pt idx="56036">
                  <c:v>11.2072</c:v>
                </c:pt>
                <c:pt idx="56037">
                  <c:v>11.2074</c:v>
                </c:pt>
                <c:pt idx="56038">
                  <c:v>11.207599999999999</c:v>
                </c:pt>
                <c:pt idx="56039">
                  <c:v>11.207800000000001</c:v>
                </c:pt>
                <c:pt idx="56040">
                  <c:v>11.208</c:v>
                </c:pt>
                <c:pt idx="56041">
                  <c:v>11.2082</c:v>
                </c:pt>
                <c:pt idx="56042">
                  <c:v>11.208399999999999</c:v>
                </c:pt>
                <c:pt idx="56043">
                  <c:v>11.208600000000001</c:v>
                </c:pt>
                <c:pt idx="56044">
                  <c:v>11.2088</c:v>
                </c:pt>
                <c:pt idx="56045">
                  <c:v>11.209</c:v>
                </c:pt>
                <c:pt idx="56046">
                  <c:v>11.209199999999999</c:v>
                </c:pt>
                <c:pt idx="56047">
                  <c:v>11.2094</c:v>
                </c:pt>
                <c:pt idx="56048">
                  <c:v>11.2096</c:v>
                </c:pt>
                <c:pt idx="56049">
                  <c:v>11.2098</c:v>
                </c:pt>
                <c:pt idx="56050">
                  <c:v>11.21</c:v>
                </c:pt>
                <c:pt idx="56051">
                  <c:v>11.2102</c:v>
                </c:pt>
                <c:pt idx="56052">
                  <c:v>11.2104</c:v>
                </c:pt>
                <c:pt idx="56053">
                  <c:v>11.210599999999999</c:v>
                </c:pt>
                <c:pt idx="56054">
                  <c:v>11.210800000000001</c:v>
                </c:pt>
                <c:pt idx="56055">
                  <c:v>11.211</c:v>
                </c:pt>
                <c:pt idx="56056">
                  <c:v>11.2112</c:v>
                </c:pt>
                <c:pt idx="56057">
                  <c:v>11.211399999999999</c:v>
                </c:pt>
                <c:pt idx="56058">
                  <c:v>11.211600000000001</c:v>
                </c:pt>
                <c:pt idx="56059">
                  <c:v>11.2118</c:v>
                </c:pt>
                <c:pt idx="56060">
                  <c:v>11.212</c:v>
                </c:pt>
                <c:pt idx="56061">
                  <c:v>11.212199999999999</c:v>
                </c:pt>
                <c:pt idx="56062">
                  <c:v>11.212400000000001</c:v>
                </c:pt>
                <c:pt idx="56063">
                  <c:v>11.2126</c:v>
                </c:pt>
                <c:pt idx="56064">
                  <c:v>11.2128</c:v>
                </c:pt>
                <c:pt idx="56065">
                  <c:v>11.212999999999999</c:v>
                </c:pt>
                <c:pt idx="56066">
                  <c:v>11.213200000000001</c:v>
                </c:pt>
                <c:pt idx="56067">
                  <c:v>11.2134</c:v>
                </c:pt>
                <c:pt idx="56068">
                  <c:v>11.2136</c:v>
                </c:pt>
                <c:pt idx="56069">
                  <c:v>11.213800000000001</c:v>
                </c:pt>
                <c:pt idx="56070">
                  <c:v>11.214</c:v>
                </c:pt>
                <c:pt idx="56071">
                  <c:v>11.2142</c:v>
                </c:pt>
                <c:pt idx="56072">
                  <c:v>11.214399999999999</c:v>
                </c:pt>
                <c:pt idx="56073">
                  <c:v>11.214600000000001</c:v>
                </c:pt>
                <c:pt idx="56074">
                  <c:v>11.2148</c:v>
                </c:pt>
                <c:pt idx="56075">
                  <c:v>11.215</c:v>
                </c:pt>
                <c:pt idx="56076">
                  <c:v>11.215199999999999</c:v>
                </c:pt>
                <c:pt idx="56077">
                  <c:v>11.215400000000001</c:v>
                </c:pt>
                <c:pt idx="56078">
                  <c:v>11.2156</c:v>
                </c:pt>
                <c:pt idx="56079">
                  <c:v>11.2158</c:v>
                </c:pt>
                <c:pt idx="56080">
                  <c:v>11.215999999999999</c:v>
                </c:pt>
                <c:pt idx="56081">
                  <c:v>11.216200000000001</c:v>
                </c:pt>
                <c:pt idx="56082">
                  <c:v>11.2164</c:v>
                </c:pt>
                <c:pt idx="56083">
                  <c:v>11.2166</c:v>
                </c:pt>
                <c:pt idx="56084">
                  <c:v>11.216799999999999</c:v>
                </c:pt>
                <c:pt idx="56085">
                  <c:v>11.217000000000001</c:v>
                </c:pt>
                <c:pt idx="56086">
                  <c:v>11.2172</c:v>
                </c:pt>
                <c:pt idx="56087">
                  <c:v>11.2174</c:v>
                </c:pt>
                <c:pt idx="56088">
                  <c:v>11.217599999999999</c:v>
                </c:pt>
                <c:pt idx="56089">
                  <c:v>11.2178</c:v>
                </c:pt>
                <c:pt idx="56090">
                  <c:v>11.218</c:v>
                </c:pt>
                <c:pt idx="56091">
                  <c:v>11.2182</c:v>
                </c:pt>
                <c:pt idx="56092">
                  <c:v>11.218400000000001</c:v>
                </c:pt>
                <c:pt idx="56093">
                  <c:v>11.2186</c:v>
                </c:pt>
                <c:pt idx="56094">
                  <c:v>11.2188</c:v>
                </c:pt>
                <c:pt idx="56095">
                  <c:v>11.218999999999999</c:v>
                </c:pt>
                <c:pt idx="56096">
                  <c:v>11.219200000000001</c:v>
                </c:pt>
                <c:pt idx="56097">
                  <c:v>11.2194</c:v>
                </c:pt>
                <c:pt idx="56098">
                  <c:v>11.2196</c:v>
                </c:pt>
                <c:pt idx="56099">
                  <c:v>11.219799999999999</c:v>
                </c:pt>
                <c:pt idx="56100">
                  <c:v>11.22</c:v>
                </c:pt>
                <c:pt idx="56101">
                  <c:v>11.2202</c:v>
                </c:pt>
                <c:pt idx="56102">
                  <c:v>11.2204</c:v>
                </c:pt>
                <c:pt idx="56103">
                  <c:v>11.220599999999999</c:v>
                </c:pt>
                <c:pt idx="56104">
                  <c:v>11.220800000000001</c:v>
                </c:pt>
                <c:pt idx="56105">
                  <c:v>11.221</c:v>
                </c:pt>
                <c:pt idx="56106">
                  <c:v>11.2212</c:v>
                </c:pt>
                <c:pt idx="56107">
                  <c:v>11.221399999999999</c:v>
                </c:pt>
                <c:pt idx="56108">
                  <c:v>11.2216</c:v>
                </c:pt>
                <c:pt idx="56109">
                  <c:v>11.2218</c:v>
                </c:pt>
                <c:pt idx="56110">
                  <c:v>11.222</c:v>
                </c:pt>
                <c:pt idx="56111">
                  <c:v>11.222200000000001</c:v>
                </c:pt>
                <c:pt idx="56112">
                  <c:v>11.2224</c:v>
                </c:pt>
                <c:pt idx="56113">
                  <c:v>11.2226</c:v>
                </c:pt>
                <c:pt idx="56114">
                  <c:v>11.222799999999999</c:v>
                </c:pt>
                <c:pt idx="56115">
                  <c:v>11.223000000000001</c:v>
                </c:pt>
                <c:pt idx="56116">
                  <c:v>11.2232</c:v>
                </c:pt>
                <c:pt idx="56117">
                  <c:v>11.2234</c:v>
                </c:pt>
                <c:pt idx="56118">
                  <c:v>11.223599999999999</c:v>
                </c:pt>
                <c:pt idx="56119">
                  <c:v>11.223800000000001</c:v>
                </c:pt>
                <c:pt idx="56120">
                  <c:v>11.224</c:v>
                </c:pt>
                <c:pt idx="56121">
                  <c:v>11.2242</c:v>
                </c:pt>
                <c:pt idx="56122">
                  <c:v>11.224399999999999</c:v>
                </c:pt>
                <c:pt idx="56123">
                  <c:v>11.224600000000001</c:v>
                </c:pt>
                <c:pt idx="56124">
                  <c:v>11.2248</c:v>
                </c:pt>
                <c:pt idx="56125">
                  <c:v>11.225</c:v>
                </c:pt>
                <c:pt idx="56126">
                  <c:v>11.225199999999999</c:v>
                </c:pt>
                <c:pt idx="56127">
                  <c:v>11.2254</c:v>
                </c:pt>
                <c:pt idx="56128">
                  <c:v>11.2256</c:v>
                </c:pt>
                <c:pt idx="56129">
                  <c:v>11.2258</c:v>
                </c:pt>
                <c:pt idx="56130">
                  <c:v>11.226000000000001</c:v>
                </c:pt>
                <c:pt idx="56131">
                  <c:v>11.2262</c:v>
                </c:pt>
                <c:pt idx="56132">
                  <c:v>11.2264</c:v>
                </c:pt>
                <c:pt idx="56133">
                  <c:v>11.226599999999999</c:v>
                </c:pt>
                <c:pt idx="56134">
                  <c:v>11.226800000000001</c:v>
                </c:pt>
                <c:pt idx="56135">
                  <c:v>11.227</c:v>
                </c:pt>
                <c:pt idx="56136">
                  <c:v>11.2272</c:v>
                </c:pt>
                <c:pt idx="56137">
                  <c:v>11.227399999999999</c:v>
                </c:pt>
                <c:pt idx="56138">
                  <c:v>11.227600000000001</c:v>
                </c:pt>
                <c:pt idx="56139">
                  <c:v>11.2278</c:v>
                </c:pt>
                <c:pt idx="56140">
                  <c:v>11.228</c:v>
                </c:pt>
                <c:pt idx="56141">
                  <c:v>11.228199999999999</c:v>
                </c:pt>
                <c:pt idx="56142">
                  <c:v>11.228400000000001</c:v>
                </c:pt>
                <c:pt idx="56143">
                  <c:v>11.2286</c:v>
                </c:pt>
                <c:pt idx="56144">
                  <c:v>11.2288</c:v>
                </c:pt>
                <c:pt idx="56145">
                  <c:v>11.228999999999999</c:v>
                </c:pt>
                <c:pt idx="56146">
                  <c:v>11.229200000000001</c:v>
                </c:pt>
                <c:pt idx="56147">
                  <c:v>11.2294</c:v>
                </c:pt>
                <c:pt idx="56148">
                  <c:v>11.2296</c:v>
                </c:pt>
                <c:pt idx="56149">
                  <c:v>11.229799999999999</c:v>
                </c:pt>
                <c:pt idx="56150">
                  <c:v>11.23</c:v>
                </c:pt>
                <c:pt idx="56151">
                  <c:v>11.2302</c:v>
                </c:pt>
                <c:pt idx="56152">
                  <c:v>11.230399999999999</c:v>
                </c:pt>
                <c:pt idx="56153">
                  <c:v>11.230600000000001</c:v>
                </c:pt>
                <c:pt idx="56154">
                  <c:v>11.2308</c:v>
                </c:pt>
                <c:pt idx="56155">
                  <c:v>11.231</c:v>
                </c:pt>
                <c:pt idx="56156">
                  <c:v>11.231199999999999</c:v>
                </c:pt>
                <c:pt idx="56157">
                  <c:v>11.231400000000001</c:v>
                </c:pt>
                <c:pt idx="56158">
                  <c:v>11.2316</c:v>
                </c:pt>
                <c:pt idx="56159">
                  <c:v>11.2318</c:v>
                </c:pt>
                <c:pt idx="56160">
                  <c:v>11.231999999999999</c:v>
                </c:pt>
                <c:pt idx="56161">
                  <c:v>11.232200000000001</c:v>
                </c:pt>
                <c:pt idx="56162">
                  <c:v>11.2324</c:v>
                </c:pt>
                <c:pt idx="56163">
                  <c:v>11.2326</c:v>
                </c:pt>
                <c:pt idx="56164">
                  <c:v>11.232799999999999</c:v>
                </c:pt>
                <c:pt idx="56165">
                  <c:v>11.233000000000001</c:v>
                </c:pt>
                <c:pt idx="56166">
                  <c:v>11.2332</c:v>
                </c:pt>
                <c:pt idx="56167">
                  <c:v>11.2334</c:v>
                </c:pt>
                <c:pt idx="56168">
                  <c:v>11.233599999999999</c:v>
                </c:pt>
                <c:pt idx="56169">
                  <c:v>11.2338</c:v>
                </c:pt>
                <c:pt idx="56170">
                  <c:v>11.234</c:v>
                </c:pt>
                <c:pt idx="56171">
                  <c:v>11.2342</c:v>
                </c:pt>
                <c:pt idx="56172">
                  <c:v>11.234400000000001</c:v>
                </c:pt>
                <c:pt idx="56173">
                  <c:v>11.2346</c:v>
                </c:pt>
                <c:pt idx="56174">
                  <c:v>11.2348</c:v>
                </c:pt>
                <c:pt idx="56175">
                  <c:v>11.234999999999999</c:v>
                </c:pt>
                <c:pt idx="56176">
                  <c:v>11.235200000000001</c:v>
                </c:pt>
                <c:pt idx="56177">
                  <c:v>11.2354</c:v>
                </c:pt>
                <c:pt idx="56178">
                  <c:v>11.2356</c:v>
                </c:pt>
                <c:pt idx="56179">
                  <c:v>11.235799999999999</c:v>
                </c:pt>
                <c:pt idx="56180">
                  <c:v>11.236000000000001</c:v>
                </c:pt>
                <c:pt idx="56181">
                  <c:v>11.2362</c:v>
                </c:pt>
                <c:pt idx="56182">
                  <c:v>11.2364</c:v>
                </c:pt>
                <c:pt idx="56183">
                  <c:v>11.236599999999999</c:v>
                </c:pt>
                <c:pt idx="56184">
                  <c:v>11.236800000000001</c:v>
                </c:pt>
                <c:pt idx="56185">
                  <c:v>11.237</c:v>
                </c:pt>
                <c:pt idx="56186">
                  <c:v>11.2372</c:v>
                </c:pt>
                <c:pt idx="56187">
                  <c:v>11.237399999999999</c:v>
                </c:pt>
                <c:pt idx="56188">
                  <c:v>11.2376</c:v>
                </c:pt>
                <c:pt idx="56189">
                  <c:v>11.2378</c:v>
                </c:pt>
                <c:pt idx="56190">
                  <c:v>11.238</c:v>
                </c:pt>
                <c:pt idx="56191">
                  <c:v>11.238200000000001</c:v>
                </c:pt>
                <c:pt idx="56192">
                  <c:v>11.2384</c:v>
                </c:pt>
                <c:pt idx="56193">
                  <c:v>11.2386</c:v>
                </c:pt>
                <c:pt idx="56194">
                  <c:v>11.238799999999999</c:v>
                </c:pt>
                <c:pt idx="56195">
                  <c:v>11.239000000000001</c:v>
                </c:pt>
                <c:pt idx="56196">
                  <c:v>11.2392</c:v>
                </c:pt>
                <c:pt idx="56197">
                  <c:v>11.2394</c:v>
                </c:pt>
                <c:pt idx="56198">
                  <c:v>11.239599999999999</c:v>
                </c:pt>
                <c:pt idx="56199">
                  <c:v>11.239800000000001</c:v>
                </c:pt>
                <c:pt idx="56200">
                  <c:v>11.24</c:v>
                </c:pt>
                <c:pt idx="56201">
                  <c:v>11.2402</c:v>
                </c:pt>
                <c:pt idx="56202">
                  <c:v>11.240399999999999</c:v>
                </c:pt>
                <c:pt idx="56203">
                  <c:v>11.240600000000001</c:v>
                </c:pt>
                <c:pt idx="56204">
                  <c:v>11.2408</c:v>
                </c:pt>
                <c:pt idx="56205">
                  <c:v>11.241</c:v>
                </c:pt>
                <c:pt idx="56206">
                  <c:v>11.241199999999999</c:v>
                </c:pt>
                <c:pt idx="56207">
                  <c:v>11.241400000000001</c:v>
                </c:pt>
                <c:pt idx="56208">
                  <c:v>11.2416</c:v>
                </c:pt>
                <c:pt idx="56209">
                  <c:v>11.2418</c:v>
                </c:pt>
                <c:pt idx="56210">
                  <c:v>11.242000000000001</c:v>
                </c:pt>
                <c:pt idx="56211">
                  <c:v>11.2422</c:v>
                </c:pt>
                <c:pt idx="56212">
                  <c:v>11.2424</c:v>
                </c:pt>
                <c:pt idx="56213">
                  <c:v>11.242599999999999</c:v>
                </c:pt>
                <c:pt idx="56214">
                  <c:v>11.242800000000001</c:v>
                </c:pt>
                <c:pt idx="56215">
                  <c:v>11.243</c:v>
                </c:pt>
                <c:pt idx="56216">
                  <c:v>11.2432</c:v>
                </c:pt>
                <c:pt idx="56217">
                  <c:v>11.243399999999999</c:v>
                </c:pt>
                <c:pt idx="56218">
                  <c:v>11.243600000000001</c:v>
                </c:pt>
                <c:pt idx="56219">
                  <c:v>11.2438</c:v>
                </c:pt>
                <c:pt idx="56220">
                  <c:v>11.244</c:v>
                </c:pt>
                <c:pt idx="56221">
                  <c:v>11.244199999999999</c:v>
                </c:pt>
                <c:pt idx="56222">
                  <c:v>11.244400000000001</c:v>
                </c:pt>
                <c:pt idx="56223">
                  <c:v>11.2446</c:v>
                </c:pt>
                <c:pt idx="56224">
                  <c:v>11.2448</c:v>
                </c:pt>
                <c:pt idx="56225">
                  <c:v>11.244999999999999</c:v>
                </c:pt>
                <c:pt idx="56226">
                  <c:v>11.245200000000001</c:v>
                </c:pt>
                <c:pt idx="56227">
                  <c:v>11.2454</c:v>
                </c:pt>
                <c:pt idx="56228">
                  <c:v>11.2456</c:v>
                </c:pt>
                <c:pt idx="56229">
                  <c:v>11.245799999999999</c:v>
                </c:pt>
                <c:pt idx="56230">
                  <c:v>11.246</c:v>
                </c:pt>
                <c:pt idx="56231">
                  <c:v>11.2462</c:v>
                </c:pt>
                <c:pt idx="56232">
                  <c:v>11.2464</c:v>
                </c:pt>
                <c:pt idx="56233">
                  <c:v>11.246600000000001</c:v>
                </c:pt>
                <c:pt idx="56234">
                  <c:v>11.2468</c:v>
                </c:pt>
                <c:pt idx="56235">
                  <c:v>11.247</c:v>
                </c:pt>
                <c:pt idx="56236">
                  <c:v>11.247199999999999</c:v>
                </c:pt>
                <c:pt idx="56237">
                  <c:v>11.247400000000001</c:v>
                </c:pt>
                <c:pt idx="56238">
                  <c:v>11.2476</c:v>
                </c:pt>
                <c:pt idx="56239">
                  <c:v>11.2478</c:v>
                </c:pt>
                <c:pt idx="56240">
                  <c:v>11.247999999999999</c:v>
                </c:pt>
                <c:pt idx="56241">
                  <c:v>11.248200000000001</c:v>
                </c:pt>
                <c:pt idx="56242">
                  <c:v>11.2484</c:v>
                </c:pt>
                <c:pt idx="56243">
                  <c:v>11.2486</c:v>
                </c:pt>
                <c:pt idx="56244">
                  <c:v>11.248799999999999</c:v>
                </c:pt>
                <c:pt idx="56245">
                  <c:v>11.249000000000001</c:v>
                </c:pt>
                <c:pt idx="56246">
                  <c:v>11.2492</c:v>
                </c:pt>
                <c:pt idx="56247">
                  <c:v>11.2494</c:v>
                </c:pt>
                <c:pt idx="56248">
                  <c:v>11.249599999999999</c:v>
                </c:pt>
                <c:pt idx="56249">
                  <c:v>11.2498</c:v>
                </c:pt>
                <c:pt idx="56250">
                  <c:v>11.25</c:v>
                </c:pt>
                <c:pt idx="56251">
                  <c:v>11.2502</c:v>
                </c:pt>
                <c:pt idx="56252">
                  <c:v>11.250400000000001</c:v>
                </c:pt>
                <c:pt idx="56253">
                  <c:v>11.2506</c:v>
                </c:pt>
                <c:pt idx="56254">
                  <c:v>11.2508</c:v>
                </c:pt>
                <c:pt idx="56255">
                  <c:v>11.250999999999999</c:v>
                </c:pt>
                <c:pt idx="56256">
                  <c:v>11.251200000000001</c:v>
                </c:pt>
                <c:pt idx="56257">
                  <c:v>11.2514</c:v>
                </c:pt>
                <c:pt idx="56258">
                  <c:v>11.2516</c:v>
                </c:pt>
                <c:pt idx="56259">
                  <c:v>11.251799999999999</c:v>
                </c:pt>
                <c:pt idx="56260">
                  <c:v>11.252000000000001</c:v>
                </c:pt>
                <c:pt idx="56261">
                  <c:v>11.2522</c:v>
                </c:pt>
                <c:pt idx="56262">
                  <c:v>11.2524</c:v>
                </c:pt>
                <c:pt idx="56263">
                  <c:v>11.252599999999999</c:v>
                </c:pt>
                <c:pt idx="56264">
                  <c:v>11.252800000000001</c:v>
                </c:pt>
                <c:pt idx="56265">
                  <c:v>11.253</c:v>
                </c:pt>
                <c:pt idx="56266">
                  <c:v>11.2532</c:v>
                </c:pt>
                <c:pt idx="56267">
                  <c:v>11.253399999999999</c:v>
                </c:pt>
                <c:pt idx="56268">
                  <c:v>11.2536</c:v>
                </c:pt>
                <c:pt idx="56269">
                  <c:v>11.2538</c:v>
                </c:pt>
                <c:pt idx="56270">
                  <c:v>11.254</c:v>
                </c:pt>
                <c:pt idx="56271">
                  <c:v>11.254200000000001</c:v>
                </c:pt>
                <c:pt idx="56272">
                  <c:v>11.2544</c:v>
                </c:pt>
                <c:pt idx="56273">
                  <c:v>11.2546</c:v>
                </c:pt>
                <c:pt idx="56274">
                  <c:v>11.254799999999999</c:v>
                </c:pt>
                <c:pt idx="56275">
                  <c:v>11.255000000000001</c:v>
                </c:pt>
                <c:pt idx="56276">
                  <c:v>11.2552</c:v>
                </c:pt>
                <c:pt idx="56277">
                  <c:v>11.2554</c:v>
                </c:pt>
                <c:pt idx="56278">
                  <c:v>11.255599999999999</c:v>
                </c:pt>
                <c:pt idx="56279">
                  <c:v>11.255800000000001</c:v>
                </c:pt>
                <c:pt idx="56280">
                  <c:v>11.256</c:v>
                </c:pt>
                <c:pt idx="56281">
                  <c:v>11.2562</c:v>
                </c:pt>
                <c:pt idx="56282">
                  <c:v>11.256399999999999</c:v>
                </c:pt>
                <c:pt idx="56283">
                  <c:v>11.256600000000001</c:v>
                </c:pt>
                <c:pt idx="56284">
                  <c:v>11.2568</c:v>
                </c:pt>
                <c:pt idx="56285">
                  <c:v>11.257</c:v>
                </c:pt>
                <c:pt idx="56286">
                  <c:v>11.257199999999999</c:v>
                </c:pt>
                <c:pt idx="56287">
                  <c:v>11.257400000000001</c:v>
                </c:pt>
                <c:pt idx="56288">
                  <c:v>11.2576</c:v>
                </c:pt>
                <c:pt idx="56289">
                  <c:v>11.2578</c:v>
                </c:pt>
                <c:pt idx="56290">
                  <c:v>11.257999999999999</c:v>
                </c:pt>
                <c:pt idx="56291">
                  <c:v>11.2582</c:v>
                </c:pt>
                <c:pt idx="56292">
                  <c:v>11.2584</c:v>
                </c:pt>
                <c:pt idx="56293">
                  <c:v>11.258599999999999</c:v>
                </c:pt>
                <c:pt idx="56294">
                  <c:v>11.258800000000001</c:v>
                </c:pt>
                <c:pt idx="56295">
                  <c:v>11.259</c:v>
                </c:pt>
                <c:pt idx="56296">
                  <c:v>11.2592</c:v>
                </c:pt>
                <c:pt idx="56297">
                  <c:v>11.259399999999999</c:v>
                </c:pt>
                <c:pt idx="56298">
                  <c:v>11.259600000000001</c:v>
                </c:pt>
                <c:pt idx="56299">
                  <c:v>11.2598</c:v>
                </c:pt>
                <c:pt idx="56300">
                  <c:v>11.26</c:v>
                </c:pt>
                <c:pt idx="56301">
                  <c:v>11.260199999999999</c:v>
                </c:pt>
                <c:pt idx="56302">
                  <c:v>11.260400000000001</c:v>
                </c:pt>
                <c:pt idx="56303">
                  <c:v>11.2606</c:v>
                </c:pt>
                <c:pt idx="56304">
                  <c:v>11.2608</c:v>
                </c:pt>
                <c:pt idx="56305">
                  <c:v>11.260999999999999</c:v>
                </c:pt>
                <c:pt idx="56306">
                  <c:v>11.261200000000001</c:v>
                </c:pt>
                <c:pt idx="56307">
                  <c:v>11.2614</c:v>
                </c:pt>
                <c:pt idx="56308">
                  <c:v>11.2616</c:v>
                </c:pt>
                <c:pt idx="56309">
                  <c:v>11.261799999999999</c:v>
                </c:pt>
                <c:pt idx="56310">
                  <c:v>11.262</c:v>
                </c:pt>
                <c:pt idx="56311">
                  <c:v>11.2622</c:v>
                </c:pt>
                <c:pt idx="56312">
                  <c:v>11.2624</c:v>
                </c:pt>
                <c:pt idx="56313">
                  <c:v>11.262600000000001</c:v>
                </c:pt>
                <c:pt idx="56314">
                  <c:v>11.2628</c:v>
                </c:pt>
                <c:pt idx="56315">
                  <c:v>11.263</c:v>
                </c:pt>
                <c:pt idx="56316">
                  <c:v>11.263199999999999</c:v>
                </c:pt>
                <c:pt idx="56317">
                  <c:v>11.263400000000001</c:v>
                </c:pt>
                <c:pt idx="56318">
                  <c:v>11.2636</c:v>
                </c:pt>
                <c:pt idx="56319">
                  <c:v>11.2638</c:v>
                </c:pt>
                <c:pt idx="56320">
                  <c:v>11.263999999999999</c:v>
                </c:pt>
                <c:pt idx="56321">
                  <c:v>11.264200000000001</c:v>
                </c:pt>
                <c:pt idx="56322">
                  <c:v>11.2644</c:v>
                </c:pt>
                <c:pt idx="56323">
                  <c:v>11.2646</c:v>
                </c:pt>
                <c:pt idx="56324">
                  <c:v>11.264799999999999</c:v>
                </c:pt>
                <c:pt idx="56325">
                  <c:v>11.265000000000001</c:v>
                </c:pt>
                <c:pt idx="56326">
                  <c:v>11.2652</c:v>
                </c:pt>
                <c:pt idx="56327">
                  <c:v>11.2654</c:v>
                </c:pt>
                <c:pt idx="56328">
                  <c:v>11.265599999999999</c:v>
                </c:pt>
                <c:pt idx="56329">
                  <c:v>11.2658</c:v>
                </c:pt>
                <c:pt idx="56330">
                  <c:v>11.266</c:v>
                </c:pt>
                <c:pt idx="56331">
                  <c:v>11.2662</c:v>
                </c:pt>
                <c:pt idx="56332">
                  <c:v>11.266400000000001</c:v>
                </c:pt>
                <c:pt idx="56333">
                  <c:v>11.2666</c:v>
                </c:pt>
                <c:pt idx="56334">
                  <c:v>11.2668</c:v>
                </c:pt>
                <c:pt idx="56335">
                  <c:v>11.266999999999999</c:v>
                </c:pt>
                <c:pt idx="56336">
                  <c:v>11.267200000000001</c:v>
                </c:pt>
                <c:pt idx="56337">
                  <c:v>11.2674</c:v>
                </c:pt>
                <c:pt idx="56338">
                  <c:v>11.2676</c:v>
                </c:pt>
                <c:pt idx="56339">
                  <c:v>11.267799999999999</c:v>
                </c:pt>
                <c:pt idx="56340">
                  <c:v>11.268000000000001</c:v>
                </c:pt>
                <c:pt idx="56341">
                  <c:v>11.2682</c:v>
                </c:pt>
                <c:pt idx="56342">
                  <c:v>11.2684</c:v>
                </c:pt>
                <c:pt idx="56343">
                  <c:v>11.268599999999999</c:v>
                </c:pt>
                <c:pt idx="56344">
                  <c:v>11.268800000000001</c:v>
                </c:pt>
                <c:pt idx="56345">
                  <c:v>11.269</c:v>
                </c:pt>
                <c:pt idx="56346">
                  <c:v>11.2692</c:v>
                </c:pt>
                <c:pt idx="56347">
                  <c:v>11.269399999999999</c:v>
                </c:pt>
                <c:pt idx="56348">
                  <c:v>11.269600000000001</c:v>
                </c:pt>
                <c:pt idx="56349">
                  <c:v>11.2698</c:v>
                </c:pt>
                <c:pt idx="56350">
                  <c:v>11.27</c:v>
                </c:pt>
                <c:pt idx="56351">
                  <c:v>11.270200000000001</c:v>
                </c:pt>
                <c:pt idx="56352">
                  <c:v>11.2704</c:v>
                </c:pt>
                <c:pt idx="56353">
                  <c:v>11.2706</c:v>
                </c:pt>
                <c:pt idx="56354">
                  <c:v>11.270799999999999</c:v>
                </c:pt>
                <c:pt idx="56355">
                  <c:v>11.271000000000001</c:v>
                </c:pt>
                <c:pt idx="56356">
                  <c:v>11.2712</c:v>
                </c:pt>
                <c:pt idx="56357">
                  <c:v>11.2714</c:v>
                </c:pt>
                <c:pt idx="56358">
                  <c:v>11.271599999999999</c:v>
                </c:pt>
                <c:pt idx="56359">
                  <c:v>11.271800000000001</c:v>
                </c:pt>
                <c:pt idx="56360">
                  <c:v>11.272</c:v>
                </c:pt>
                <c:pt idx="56361">
                  <c:v>11.2722</c:v>
                </c:pt>
                <c:pt idx="56362">
                  <c:v>11.272399999999999</c:v>
                </c:pt>
                <c:pt idx="56363">
                  <c:v>11.272600000000001</c:v>
                </c:pt>
                <c:pt idx="56364">
                  <c:v>11.2728</c:v>
                </c:pt>
                <c:pt idx="56365">
                  <c:v>11.273</c:v>
                </c:pt>
                <c:pt idx="56366">
                  <c:v>11.273199999999999</c:v>
                </c:pt>
                <c:pt idx="56367">
                  <c:v>11.273400000000001</c:v>
                </c:pt>
                <c:pt idx="56368">
                  <c:v>11.2736</c:v>
                </c:pt>
                <c:pt idx="56369">
                  <c:v>11.2738</c:v>
                </c:pt>
                <c:pt idx="56370">
                  <c:v>11.273999999999999</c:v>
                </c:pt>
                <c:pt idx="56371">
                  <c:v>11.2742</c:v>
                </c:pt>
                <c:pt idx="56372">
                  <c:v>11.2744</c:v>
                </c:pt>
                <c:pt idx="56373">
                  <c:v>11.2746</c:v>
                </c:pt>
                <c:pt idx="56374">
                  <c:v>11.274800000000001</c:v>
                </c:pt>
                <c:pt idx="56375">
                  <c:v>11.275</c:v>
                </c:pt>
                <c:pt idx="56376">
                  <c:v>11.2752</c:v>
                </c:pt>
                <c:pt idx="56377">
                  <c:v>11.275399999999999</c:v>
                </c:pt>
                <c:pt idx="56378">
                  <c:v>11.275600000000001</c:v>
                </c:pt>
                <c:pt idx="56379">
                  <c:v>11.2758</c:v>
                </c:pt>
                <c:pt idx="56380">
                  <c:v>11.276</c:v>
                </c:pt>
                <c:pt idx="56381">
                  <c:v>11.276199999999999</c:v>
                </c:pt>
                <c:pt idx="56382">
                  <c:v>11.276400000000001</c:v>
                </c:pt>
                <c:pt idx="56383">
                  <c:v>11.2766</c:v>
                </c:pt>
                <c:pt idx="56384">
                  <c:v>11.2768</c:v>
                </c:pt>
                <c:pt idx="56385">
                  <c:v>11.276999999999999</c:v>
                </c:pt>
                <c:pt idx="56386">
                  <c:v>11.277200000000001</c:v>
                </c:pt>
                <c:pt idx="56387">
                  <c:v>11.2774</c:v>
                </c:pt>
                <c:pt idx="56388">
                  <c:v>11.2776</c:v>
                </c:pt>
                <c:pt idx="56389">
                  <c:v>11.277799999999999</c:v>
                </c:pt>
                <c:pt idx="56390">
                  <c:v>11.278</c:v>
                </c:pt>
                <c:pt idx="56391">
                  <c:v>11.2782</c:v>
                </c:pt>
                <c:pt idx="56392">
                  <c:v>11.2784</c:v>
                </c:pt>
                <c:pt idx="56393">
                  <c:v>11.278600000000001</c:v>
                </c:pt>
                <c:pt idx="56394">
                  <c:v>11.2788</c:v>
                </c:pt>
                <c:pt idx="56395">
                  <c:v>11.279</c:v>
                </c:pt>
                <c:pt idx="56396">
                  <c:v>11.279199999999999</c:v>
                </c:pt>
                <c:pt idx="56397">
                  <c:v>11.279400000000001</c:v>
                </c:pt>
                <c:pt idx="56398">
                  <c:v>11.2796</c:v>
                </c:pt>
                <c:pt idx="56399">
                  <c:v>11.2798</c:v>
                </c:pt>
                <c:pt idx="56400">
                  <c:v>11.28</c:v>
                </c:pt>
                <c:pt idx="56401">
                  <c:v>11.280200000000001</c:v>
                </c:pt>
                <c:pt idx="56402">
                  <c:v>11.2804</c:v>
                </c:pt>
                <c:pt idx="56403">
                  <c:v>11.2806</c:v>
                </c:pt>
                <c:pt idx="56404">
                  <c:v>11.280799999999999</c:v>
                </c:pt>
                <c:pt idx="56405">
                  <c:v>11.281000000000001</c:v>
                </c:pt>
                <c:pt idx="56406">
                  <c:v>11.2812</c:v>
                </c:pt>
                <c:pt idx="56407">
                  <c:v>11.2814</c:v>
                </c:pt>
                <c:pt idx="56408">
                  <c:v>11.281599999999999</c:v>
                </c:pt>
                <c:pt idx="56409">
                  <c:v>11.2818</c:v>
                </c:pt>
                <c:pt idx="56410">
                  <c:v>11.282</c:v>
                </c:pt>
                <c:pt idx="56411">
                  <c:v>11.2822</c:v>
                </c:pt>
                <c:pt idx="56412">
                  <c:v>11.282400000000001</c:v>
                </c:pt>
                <c:pt idx="56413">
                  <c:v>11.2826</c:v>
                </c:pt>
                <c:pt idx="56414">
                  <c:v>11.2828</c:v>
                </c:pt>
                <c:pt idx="56415">
                  <c:v>11.282999999999999</c:v>
                </c:pt>
                <c:pt idx="56416">
                  <c:v>11.283200000000001</c:v>
                </c:pt>
                <c:pt idx="56417">
                  <c:v>11.2834</c:v>
                </c:pt>
                <c:pt idx="56418">
                  <c:v>11.2836</c:v>
                </c:pt>
                <c:pt idx="56419">
                  <c:v>11.283799999999999</c:v>
                </c:pt>
                <c:pt idx="56420">
                  <c:v>11.284000000000001</c:v>
                </c:pt>
                <c:pt idx="56421">
                  <c:v>11.2842</c:v>
                </c:pt>
                <c:pt idx="56422">
                  <c:v>11.2844</c:v>
                </c:pt>
                <c:pt idx="56423">
                  <c:v>11.284599999999999</c:v>
                </c:pt>
                <c:pt idx="56424">
                  <c:v>11.284800000000001</c:v>
                </c:pt>
                <c:pt idx="56425">
                  <c:v>11.285</c:v>
                </c:pt>
                <c:pt idx="56426">
                  <c:v>11.2852</c:v>
                </c:pt>
                <c:pt idx="56427">
                  <c:v>11.285399999999999</c:v>
                </c:pt>
                <c:pt idx="56428">
                  <c:v>11.285600000000001</c:v>
                </c:pt>
                <c:pt idx="56429">
                  <c:v>11.2858</c:v>
                </c:pt>
                <c:pt idx="56430">
                  <c:v>11.286</c:v>
                </c:pt>
                <c:pt idx="56431">
                  <c:v>11.286199999999999</c:v>
                </c:pt>
                <c:pt idx="56432">
                  <c:v>11.2864</c:v>
                </c:pt>
                <c:pt idx="56433">
                  <c:v>11.2866</c:v>
                </c:pt>
                <c:pt idx="56434">
                  <c:v>11.286799999999999</c:v>
                </c:pt>
                <c:pt idx="56435">
                  <c:v>11.287000000000001</c:v>
                </c:pt>
                <c:pt idx="56436">
                  <c:v>11.2872</c:v>
                </c:pt>
                <c:pt idx="56437">
                  <c:v>11.2874</c:v>
                </c:pt>
                <c:pt idx="56438">
                  <c:v>11.287599999999999</c:v>
                </c:pt>
                <c:pt idx="56439">
                  <c:v>11.287800000000001</c:v>
                </c:pt>
                <c:pt idx="56440">
                  <c:v>11.288</c:v>
                </c:pt>
                <c:pt idx="56441">
                  <c:v>11.2882</c:v>
                </c:pt>
                <c:pt idx="56442">
                  <c:v>11.288399999999999</c:v>
                </c:pt>
                <c:pt idx="56443">
                  <c:v>11.288600000000001</c:v>
                </c:pt>
                <c:pt idx="56444">
                  <c:v>11.2888</c:v>
                </c:pt>
                <c:pt idx="56445">
                  <c:v>11.289</c:v>
                </c:pt>
                <c:pt idx="56446">
                  <c:v>11.289199999999999</c:v>
                </c:pt>
                <c:pt idx="56447">
                  <c:v>11.289400000000001</c:v>
                </c:pt>
                <c:pt idx="56448">
                  <c:v>11.2896</c:v>
                </c:pt>
                <c:pt idx="56449">
                  <c:v>11.2898</c:v>
                </c:pt>
                <c:pt idx="56450">
                  <c:v>11.29</c:v>
                </c:pt>
                <c:pt idx="56451">
                  <c:v>11.2902</c:v>
                </c:pt>
                <c:pt idx="56452">
                  <c:v>11.2904</c:v>
                </c:pt>
                <c:pt idx="56453">
                  <c:v>11.2906</c:v>
                </c:pt>
                <c:pt idx="56454">
                  <c:v>11.290800000000001</c:v>
                </c:pt>
                <c:pt idx="56455">
                  <c:v>11.291</c:v>
                </c:pt>
                <c:pt idx="56456">
                  <c:v>11.2912</c:v>
                </c:pt>
                <c:pt idx="56457">
                  <c:v>11.291399999999999</c:v>
                </c:pt>
                <c:pt idx="56458">
                  <c:v>11.291600000000001</c:v>
                </c:pt>
                <c:pt idx="56459">
                  <c:v>11.2918</c:v>
                </c:pt>
                <c:pt idx="56460">
                  <c:v>11.292</c:v>
                </c:pt>
                <c:pt idx="56461">
                  <c:v>11.292199999999999</c:v>
                </c:pt>
                <c:pt idx="56462">
                  <c:v>11.292400000000001</c:v>
                </c:pt>
                <c:pt idx="56463">
                  <c:v>11.2926</c:v>
                </c:pt>
                <c:pt idx="56464">
                  <c:v>11.2928</c:v>
                </c:pt>
                <c:pt idx="56465">
                  <c:v>11.292999999999999</c:v>
                </c:pt>
                <c:pt idx="56466">
                  <c:v>11.293200000000001</c:v>
                </c:pt>
                <c:pt idx="56467">
                  <c:v>11.2934</c:v>
                </c:pt>
                <c:pt idx="56468">
                  <c:v>11.2936</c:v>
                </c:pt>
                <c:pt idx="56469">
                  <c:v>11.293799999999999</c:v>
                </c:pt>
                <c:pt idx="56470">
                  <c:v>11.294</c:v>
                </c:pt>
                <c:pt idx="56471">
                  <c:v>11.2942</c:v>
                </c:pt>
                <c:pt idx="56472">
                  <c:v>11.2944</c:v>
                </c:pt>
                <c:pt idx="56473">
                  <c:v>11.294600000000001</c:v>
                </c:pt>
                <c:pt idx="56474">
                  <c:v>11.2948</c:v>
                </c:pt>
                <c:pt idx="56475">
                  <c:v>11.295</c:v>
                </c:pt>
                <c:pt idx="56476">
                  <c:v>11.295199999999999</c:v>
                </c:pt>
                <c:pt idx="56477">
                  <c:v>11.295400000000001</c:v>
                </c:pt>
                <c:pt idx="56478">
                  <c:v>11.2956</c:v>
                </c:pt>
                <c:pt idx="56479">
                  <c:v>11.2958</c:v>
                </c:pt>
                <c:pt idx="56480">
                  <c:v>11.295999999999999</c:v>
                </c:pt>
                <c:pt idx="56481">
                  <c:v>11.296200000000001</c:v>
                </c:pt>
                <c:pt idx="56482">
                  <c:v>11.2964</c:v>
                </c:pt>
                <c:pt idx="56483">
                  <c:v>11.2966</c:v>
                </c:pt>
                <c:pt idx="56484">
                  <c:v>11.296799999999999</c:v>
                </c:pt>
                <c:pt idx="56485">
                  <c:v>11.297000000000001</c:v>
                </c:pt>
                <c:pt idx="56486">
                  <c:v>11.2972</c:v>
                </c:pt>
                <c:pt idx="56487">
                  <c:v>11.2974</c:v>
                </c:pt>
                <c:pt idx="56488">
                  <c:v>11.297599999999999</c:v>
                </c:pt>
                <c:pt idx="56489">
                  <c:v>11.297800000000001</c:v>
                </c:pt>
                <c:pt idx="56490">
                  <c:v>11.298</c:v>
                </c:pt>
                <c:pt idx="56491">
                  <c:v>11.2982</c:v>
                </c:pt>
                <c:pt idx="56492">
                  <c:v>11.298400000000001</c:v>
                </c:pt>
                <c:pt idx="56493">
                  <c:v>11.2986</c:v>
                </c:pt>
                <c:pt idx="56494">
                  <c:v>11.2988</c:v>
                </c:pt>
                <c:pt idx="56495">
                  <c:v>11.298999999999999</c:v>
                </c:pt>
                <c:pt idx="56496">
                  <c:v>11.299200000000001</c:v>
                </c:pt>
                <c:pt idx="56497">
                  <c:v>11.2994</c:v>
                </c:pt>
                <c:pt idx="56498">
                  <c:v>11.2996</c:v>
                </c:pt>
                <c:pt idx="56499">
                  <c:v>11.299799999999999</c:v>
                </c:pt>
                <c:pt idx="56500">
                  <c:v>11.3</c:v>
                </c:pt>
                <c:pt idx="56501">
                  <c:v>11.3002</c:v>
                </c:pt>
                <c:pt idx="56502">
                  <c:v>11.3004</c:v>
                </c:pt>
                <c:pt idx="56503">
                  <c:v>11.300599999999999</c:v>
                </c:pt>
                <c:pt idx="56504">
                  <c:v>11.300800000000001</c:v>
                </c:pt>
                <c:pt idx="56505">
                  <c:v>11.301</c:v>
                </c:pt>
                <c:pt idx="56506">
                  <c:v>11.3012</c:v>
                </c:pt>
                <c:pt idx="56507">
                  <c:v>11.301399999999999</c:v>
                </c:pt>
                <c:pt idx="56508">
                  <c:v>11.301600000000001</c:v>
                </c:pt>
                <c:pt idx="56509">
                  <c:v>11.3018</c:v>
                </c:pt>
                <c:pt idx="56510">
                  <c:v>11.302</c:v>
                </c:pt>
                <c:pt idx="56511">
                  <c:v>11.302199999999999</c:v>
                </c:pt>
                <c:pt idx="56512">
                  <c:v>11.3024</c:v>
                </c:pt>
                <c:pt idx="56513">
                  <c:v>11.3026</c:v>
                </c:pt>
                <c:pt idx="56514">
                  <c:v>11.3028</c:v>
                </c:pt>
                <c:pt idx="56515">
                  <c:v>11.303000000000001</c:v>
                </c:pt>
                <c:pt idx="56516">
                  <c:v>11.3032</c:v>
                </c:pt>
                <c:pt idx="56517">
                  <c:v>11.3034</c:v>
                </c:pt>
                <c:pt idx="56518">
                  <c:v>11.303599999999999</c:v>
                </c:pt>
                <c:pt idx="56519">
                  <c:v>11.303800000000001</c:v>
                </c:pt>
                <c:pt idx="56520">
                  <c:v>11.304</c:v>
                </c:pt>
                <c:pt idx="56521">
                  <c:v>11.3042</c:v>
                </c:pt>
                <c:pt idx="56522">
                  <c:v>11.304399999999999</c:v>
                </c:pt>
                <c:pt idx="56523">
                  <c:v>11.304600000000001</c:v>
                </c:pt>
                <c:pt idx="56524">
                  <c:v>11.3048</c:v>
                </c:pt>
                <c:pt idx="56525">
                  <c:v>11.305</c:v>
                </c:pt>
                <c:pt idx="56526">
                  <c:v>11.305199999999999</c:v>
                </c:pt>
                <c:pt idx="56527">
                  <c:v>11.305400000000001</c:v>
                </c:pt>
                <c:pt idx="56528">
                  <c:v>11.3056</c:v>
                </c:pt>
                <c:pt idx="56529">
                  <c:v>11.3058</c:v>
                </c:pt>
                <c:pt idx="56530">
                  <c:v>11.305999999999999</c:v>
                </c:pt>
                <c:pt idx="56531">
                  <c:v>11.3062</c:v>
                </c:pt>
                <c:pt idx="56532">
                  <c:v>11.3064</c:v>
                </c:pt>
                <c:pt idx="56533">
                  <c:v>11.3066</c:v>
                </c:pt>
                <c:pt idx="56534">
                  <c:v>11.306800000000001</c:v>
                </c:pt>
                <c:pt idx="56535">
                  <c:v>11.307</c:v>
                </c:pt>
                <c:pt idx="56536">
                  <c:v>11.3072</c:v>
                </c:pt>
                <c:pt idx="56537">
                  <c:v>11.307399999999999</c:v>
                </c:pt>
                <c:pt idx="56538">
                  <c:v>11.307600000000001</c:v>
                </c:pt>
                <c:pt idx="56539">
                  <c:v>11.3078</c:v>
                </c:pt>
                <c:pt idx="56540">
                  <c:v>11.308</c:v>
                </c:pt>
                <c:pt idx="56541">
                  <c:v>11.308199999999999</c:v>
                </c:pt>
                <c:pt idx="56542">
                  <c:v>11.308400000000001</c:v>
                </c:pt>
                <c:pt idx="56543">
                  <c:v>11.3086</c:v>
                </c:pt>
                <c:pt idx="56544">
                  <c:v>11.3088</c:v>
                </c:pt>
                <c:pt idx="56545">
                  <c:v>11.308999999999999</c:v>
                </c:pt>
                <c:pt idx="56546">
                  <c:v>11.309200000000001</c:v>
                </c:pt>
                <c:pt idx="56547">
                  <c:v>11.3094</c:v>
                </c:pt>
                <c:pt idx="56548">
                  <c:v>11.3096</c:v>
                </c:pt>
                <c:pt idx="56549">
                  <c:v>11.309799999999999</c:v>
                </c:pt>
                <c:pt idx="56550">
                  <c:v>11.31</c:v>
                </c:pt>
                <c:pt idx="56551">
                  <c:v>11.3102</c:v>
                </c:pt>
                <c:pt idx="56552">
                  <c:v>11.3104</c:v>
                </c:pt>
                <c:pt idx="56553">
                  <c:v>11.310600000000001</c:v>
                </c:pt>
                <c:pt idx="56554">
                  <c:v>11.3108</c:v>
                </c:pt>
                <c:pt idx="56555">
                  <c:v>11.311</c:v>
                </c:pt>
                <c:pt idx="56556">
                  <c:v>11.311199999999999</c:v>
                </c:pt>
                <c:pt idx="56557">
                  <c:v>11.311400000000001</c:v>
                </c:pt>
                <c:pt idx="56558">
                  <c:v>11.3116</c:v>
                </c:pt>
                <c:pt idx="56559">
                  <c:v>11.3118</c:v>
                </c:pt>
                <c:pt idx="56560">
                  <c:v>11.311999999999999</c:v>
                </c:pt>
                <c:pt idx="56561">
                  <c:v>11.312200000000001</c:v>
                </c:pt>
                <c:pt idx="56562">
                  <c:v>11.3124</c:v>
                </c:pt>
                <c:pt idx="56563">
                  <c:v>11.3126</c:v>
                </c:pt>
                <c:pt idx="56564">
                  <c:v>11.312799999999999</c:v>
                </c:pt>
                <c:pt idx="56565">
                  <c:v>11.313000000000001</c:v>
                </c:pt>
                <c:pt idx="56566">
                  <c:v>11.3132</c:v>
                </c:pt>
                <c:pt idx="56567">
                  <c:v>11.3134</c:v>
                </c:pt>
                <c:pt idx="56568">
                  <c:v>11.313599999999999</c:v>
                </c:pt>
                <c:pt idx="56569">
                  <c:v>11.313800000000001</c:v>
                </c:pt>
                <c:pt idx="56570">
                  <c:v>11.314</c:v>
                </c:pt>
                <c:pt idx="56571">
                  <c:v>11.3142</c:v>
                </c:pt>
                <c:pt idx="56572">
                  <c:v>11.314399999999999</c:v>
                </c:pt>
                <c:pt idx="56573">
                  <c:v>11.3146</c:v>
                </c:pt>
                <c:pt idx="56574">
                  <c:v>11.3148</c:v>
                </c:pt>
                <c:pt idx="56575">
                  <c:v>11.315</c:v>
                </c:pt>
                <c:pt idx="56576">
                  <c:v>11.315200000000001</c:v>
                </c:pt>
                <c:pt idx="56577">
                  <c:v>11.3154</c:v>
                </c:pt>
                <c:pt idx="56578">
                  <c:v>11.3156</c:v>
                </c:pt>
                <c:pt idx="56579">
                  <c:v>11.315799999999999</c:v>
                </c:pt>
                <c:pt idx="56580">
                  <c:v>11.316000000000001</c:v>
                </c:pt>
                <c:pt idx="56581">
                  <c:v>11.3162</c:v>
                </c:pt>
                <c:pt idx="56582">
                  <c:v>11.3164</c:v>
                </c:pt>
                <c:pt idx="56583">
                  <c:v>11.316599999999999</c:v>
                </c:pt>
                <c:pt idx="56584">
                  <c:v>11.316800000000001</c:v>
                </c:pt>
                <c:pt idx="56585">
                  <c:v>11.317</c:v>
                </c:pt>
                <c:pt idx="56586">
                  <c:v>11.3172</c:v>
                </c:pt>
                <c:pt idx="56587">
                  <c:v>11.317399999999999</c:v>
                </c:pt>
                <c:pt idx="56588">
                  <c:v>11.317600000000001</c:v>
                </c:pt>
                <c:pt idx="56589">
                  <c:v>11.3178</c:v>
                </c:pt>
                <c:pt idx="56590">
                  <c:v>11.318</c:v>
                </c:pt>
                <c:pt idx="56591">
                  <c:v>11.318199999999999</c:v>
                </c:pt>
                <c:pt idx="56592">
                  <c:v>11.3184</c:v>
                </c:pt>
                <c:pt idx="56593">
                  <c:v>11.3186</c:v>
                </c:pt>
                <c:pt idx="56594">
                  <c:v>11.3188</c:v>
                </c:pt>
                <c:pt idx="56595">
                  <c:v>11.319000000000001</c:v>
                </c:pt>
                <c:pt idx="56596">
                  <c:v>11.3192</c:v>
                </c:pt>
                <c:pt idx="56597">
                  <c:v>11.3194</c:v>
                </c:pt>
                <c:pt idx="56598">
                  <c:v>11.319599999999999</c:v>
                </c:pt>
                <c:pt idx="56599">
                  <c:v>11.319800000000001</c:v>
                </c:pt>
                <c:pt idx="56600">
                  <c:v>11.32</c:v>
                </c:pt>
                <c:pt idx="56601">
                  <c:v>11.3202</c:v>
                </c:pt>
                <c:pt idx="56602">
                  <c:v>11.320399999999999</c:v>
                </c:pt>
                <c:pt idx="56603">
                  <c:v>11.320600000000001</c:v>
                </c:pt>
                <c:pt idx="56604">
                  <c:v>11.3208</c:v>
                </c:pt>
                <c:pt idx="56605">
                  <c:v>11.321</c:v>
                </c:pt>
                <c:pt idx="56606">
                  <c:v>11.321199999999999</c:v>
                </c:pt>
                <c:pt idx="56607">
                  <c:v>11.321400000000001</c:v>
                </c:pt>
                <c:pt idx="56608">
                  <c:v>11.3216</c:v>
                </c:pt>
                <c:pt idx="56609">
                  <c:v>11.3218</c:v>
                </c:pt>
                <c:pt idx="56610">
                  <c:v>11.321999999999999</c:v>
                </c:pt>
                <c:pt idx="56611">
                  <c:v>11.3222</c:v>
                </c:pt>
                <c:pt idx="56612">
                  <c:v>11.3224</c:v>
                </c:pt>
                <c:pt idx="56613">
                  <c:v>11.3226</c:v>
                </c:pt>
                <c:pt idx="56614">
                  <c:v>11.322800000000001</c:v>
                </c:pt>
                <c:pt idx="56615">
                  <c:v>11.323</c:v>
                </c:pt>
                <c:pt idx="56616">
                  <c:v>11.3232</c:v>
                </c:pt>
                <c:pt idx="56617">
                  <c:v>11.323399999999999</c:v>
                </c:pt>
                <c:pt idx="56618">
                  <c:v>11.323600000000001</c:v>
                </c:pt>
                <c:pt idx="56619">
                  <c:v>11.3238</c:v>
                </c:pt>
                <c:pt idx="56620">
                  <c:v>11.324</c:v>
                </c:pt>
                <c:pt idx="56621">
                  <c:v>11.324199999999999</c:v>
                </c:pt>
                <c:pt idx="56622">
                  <c:v>11.324400000000001</c:v>
                </c:pt>
                <c:pt idx="56623">
                  <c:v>11.3246</c:v>
                </c:pt>
                <c:pt idx="56624">
                  <c:v>11.3248</c:v>
                </c:pt>
                <c:pt idx="56625">
                  <c:v>11.324999999999999</c:v>
                </c:pt>
                <c:pt idx="56626">
                  <c:v>11.325200000000001</c:v>
                </c:pt>
                <c:pt idx="56627">
                  <c:v>11.3254</c:v>
                </c:pt>
                <c:pt idx="56628">
                  <c:v>11.3256</c:v>
                </c:pt>
                <c:pt idx="56629">
                  <c:v>11.325799999999999</c:v>
                </c:pt>
                <c:pt idx="56630">
                  <c:v>11.326000000000001</c:v>
                </c:pt>
                <c:pt idx="56631">
                  <c:v>11.3262</c:v>
                </c:pt>
                <c:pt idx="56632">
                  <c:v>11.3264</c:v>
                </c:pt>
                <c:pt idx="56633">
                  <c:v>11.326599999999999</c:v>
                </c:pt>
                <c:pt idx="56634">
                  <c:v>11.3268</c:v>
                </c:pt>
                <c:pt idx="56635">
                  <c:v>11.327</c:v>
                </c:pt>
                <c:pt idx="56636">
                  <c:v>11.327199999999999</c:v>
                </c:pt>
                <c:pt idx="56637">
                  <c:v>11.327400000000001</c:v>
                </c:pt>
                <c:pt idx="56638">
                  <c:v>11.3276</c:v>
                </c:pt>
                <c:pt idx="56639">
                  <c:v>11.3278</c:v>
                </c:pt>
                <c:pt idx="56640">
                  <c:v>11.327999999999999</c:v>
                </c:pt>
                <c:pt idx="56641">
                  <c:v>11.328200000000001</c:v>
                </c:pt>
                <c:pt idx="56642">
                  <c:v>11.3284</c:v>
                </c:pt>
                <c:pt idx="56643">
                  <c:v>11.3286</c:v>
                </c:pt>
                <c:pt idx="56644">
                  <c:v>11.328799999999999</c:v>
                </c:pt>
                <c:pt idx="56645">
                  <c:v>11.329000000000001</c:v>
                </c:pt>
                <c:pt idx="56646">
                  <c:v>11.3292</c:v>
                </c:pt>
                <c:pt idx="56647">
                  <c:v>11.3294</c:v>
                </c:pt>
                <c:pt idx="56648">
                  <c:v>11.329599999999999</c:v>
                </c:pt>
                <c:pt idx="56649">
                  <c:v>11.329800000000001</c:v>
                </c:pt>
                <c:pt idx="56650">
                  <c:v>11.33</c:v>
                </c:pt>
                <c:pt idx="56651">
                  <c:v>11.3302</c:v>
                </c:pt>
                <c:pt idx="56652">
                  <c:v>11.330399999999999</c:v>
                </c:pt>
                <c:pt idx="56653">
                  <c:v>11.3306</c:v>
                </c:pt>
                <c:pt idx="56654">
                  <c:v>11.3308</c:v>
                </c:pt>
                <c:pt idx="56655">
                  <c:v>11.331</c:v>
                </c:pt>
                <c:pt idx="56656">
                  <c:v>11.331200000000001</c:v>
                </c:pt>
                <c:pt idx="56657">
                  <c:v>11.3314</c:v>
                </c:pt>
                <c:pt idx="56658">
                  <c:v>11.3316</c:v>
                </c:pt>
                <c:pt idx="56659">
                  <c:v>11.331799999999999</c:v>
                </c:pt>
                <c:pt idx="56660">
                  <c:v>11.332000000000001</c:v>
                </c:pt>
                <c:pt idx="56661">
                  <c:v>11.3322</c:v>
                </c:pt>
                <c:pt idx="56662">
                  <c:v>11.3324</c:v>
                </c:pt>
                <c:pt idx="56663">
                  <c:v>11.332599999999999</c:v>
                </c:pt>
                <c:pt idx="56664">
                  <c:v>11.332800000000001</c:v>
                </c:pt>
                <c:pt idx="56665">
                  <c:v>11.333</c:v>
                </c:pt>
                <c:pt idx="56666">
                  <c:v>11.3332</c:v>
                </c:pt>
                <c:pt idx="56667">
                  <c:v>11.333399999999999</c:v>
                </c:pt>
                <c:pt idx="56668">
                  <c:v>11.333600000000001</c:v>
                </c:pt>
                <c:pt idx="56669">
                  <c:v>11.3338</c:v>
                </c:pt>
                <c:pt idx="56670">
                  <c:v>11.334</c:v>
                </c:pt>
                <c:pt idx="56671">
                  <c:v>11.334199999999999</c:v>
                </c:pt>
                <c:pt idx="56672">
                  <c:v>11.3344</c:v>
                </c:pt>
                <c:pt idx="56673">
                  <c:v>11.3346</c:v>
                </c:pt>
                <c:pt idx="56674">
                  <c:v>11.3348</c:v>
                </c:pt>
                <c:pt idx="56675">
                  <c:v>11.335000000000001</c:v>
                </c:pt>
                <c:pt idx="56676">
                  <c:v>11.3352</c:v>
                </c:pt>
                <c:pt idx="56677">
                  <c:v>11.3354</c:v>
                </c:pt>
                <c:pt idx="56678">
                  <c:v>11.335599999999999</c:v>
                </c:pt>
                <c:pt idx="56679">
                  <c:v>11.335800000000001</c:v>
                </c:pt>
                <c:pt idx="56680">
                  <c:v>11.336</c:v>
                </c:pt>
                <c:pt idx="56681">
                  <c:v>11.3362</c:v>
                </c:pt>
                <c:pt idx="56682">
                  <c:v>11.336399999999999</c:v>
                </c:pt>
                <c:pt idx="56683">
                  <c:v>11.336600000000001</c:v>
                </c:pt>
                <c:pt idx="56684">
                  <c:v>11.3368</c:v>
                </c:pt>
                <c:pt idx="56685">
                  <c:v>11.337</c:v>
                </c:pt>
                <c:pt idx="56686">
                  <c:v>11.337199999999999</c:v>
                </c:pt>
                <c:pt idx="56687">
                  <c:v>11.337400000000001</c:v>
                </c:pt>
                <c:pt idx="56688">
                  <c:v>11.3376</c:v>
                </c:pt>
                <c:pt idx="56689">
                  <c:v>11.3378</c:v>
                </c:pt>
                <c:pt idx="56690">
                  <c:v>11.337999999999999</c:v>
                </c:pt>
                <c:pt idx="56691">
                  <c:v>11.338200000000001</c:v>
                </c:pt>
                <c:pt idx="56692">
                  <c:v>11.3384</c:v>
                </c:pt>
                <c:pt idx="56693">
                  <c:v>11.3386</c:v>
                </c:pt>
                <c:pt idx="56694">
                  <c:v>11.338800000000001</c:v>
                </c:pt>
                <c:pt idx="56695">
                  <c:v>11.339</c:v>
                </c:pt>
                <c:pt idx="56696">
                  <c:v>11.3392</c:v>
                </c:pt>
                <c:pt idx="56697">
                  <c:v>11.339399999999999</c:v>
                </c:pt>
                <c:pt idx="56698">
                  <c:v>11.339600000000001</c:v>
                </c:pt>
                <c:pt idx="56699">
                  <c:v>11.3398</c:v>
                </c:pt>
                <c:pt idx="56700">
                  <c:v>11.34</c:v>
                </c:pt>
                <c:pt idx="56701">
                  <c:v>11.340199999999999</c:v>
                </c:pt>
                <c:pt idx="56702">
                  <c:v>11.340400000000001</c:v>
                </c:pt>
                <c:pt idx="56703">
                  <c:v>11.3406</c:v>
                </c:pt>
                <c:pt idx="56704">
                  <c:v>11.3408</c:v>
                </c:pt>
                <c:pt idx="56705">
                  <c:v>11.340999999999999</c:v>
                </c:pt>
                <c:pt idx="56706">
                  <c:v>11.341200000000001</c:v>
                </c:pt>
                <c:pt idx="56707">
                  <c:v>11.3414</c:v>
                </c:pt>
                <c:pt idx="56708">
                  <c:v>11.3416</c:v>
                </c:pt>
                <c:pt idx="56709">
                  <c:v>11.341799999999999</c:v>
                </c:pt>
                <c:pt idx="56710">
                  <c:v>11.342000000000001</c:v>
                </c:pt>
                <c:pt idx="56711">
                  <c:v>11.3422</c:v>
                </c:pt>
                <c:pt idx="56712">
                  <c:v>11.3424</c:v>
                </c:pt>
                <c:pt idx="56713">
                  <c:v>11.342599999999999</c:v>
                </c:pt>
                <c:pt idx="56714">
                  <c:v>11.3428</c:v>
                </c:pt>
                <c:pt idx="56715">
                  <c:v>11.343</c:v>
                </c:pt>
                <c:pt idx="56716">
                  <c:v>11.3432</c:v>
                </c:pt>
                <c:pt idx="56717">
                  <c:v>11.343400000000001</c:v>
                </c:pt>
                <c:pt idx="56718">
                  <c:v>11.3436</c:v>
                </c:pt>
                <c:pt idx="56719">
                  <c:v>11.3438</c:v>
                </c:pt>
                <c:pt idx="56720">
                  <c:v>11.343999999999999</c:v>
                </c:pt>
                <c:pt idx="56721">
                  <c:v>11.344200000000001</c:v>
                </c:pt>
                <c:pt idx="56722">
                  <c:v>11.3444</c:v>
                </c:pt>
                <c:pt idx="56723">
                  <c:v>11.3446</c:v>
                </c:pt>
                <c:pt idx="56724">
                  <c:v>11.344799999999999</c:v>
                </c:pt>
                <c:pt idx="56725">
                  <c:v>11.345000000000001</c:v>
                </c:pt>
                <c:pt idx="56726">
                  <c:v>11.3452</c:v>
                </c:pt>
                <c:pt idx="56727">
                  <c:v>11.3454</c:v>
                </c:pt>
                <c:pt idx="56728">
                  <c:v>11.345599999999999</c:v>
                </c:pt>
                <c:pt idx="56729">
                  <c:v>11.345800000000001</c:v>
                </c:pt>
                <c:pt idx="56730">
                  <c:v>11.346</c:v>
                </c:pt>
                <c:pt idx="56731">
                  <c:v>11.3462</c:v>
                </c:pt>
                <c:pt idx="56732">
                  <c:v>11.346399999999999</c:v>
                </c:pt>
                <c:pt idx="56733">
                  <c:v>11.3466</c:v>
                </c:pt>
                <c:pt idx="56734">
                  <c:v>11.3468</c:v>
                </c:pt>
                <c:pt idx="56735">
                  <c:v>11.347</c:v>
                </c:pt>
                <c:pt idx="56736">
                  <c:v>11.347200000000001</c:v>
                </c:pt>
                <c:pt idx="56737">
                  <c:v>11.3474</c:v>
                </c:pt>
                <c:pt idx="56738">
                  <c:v>11.3476</c:v>
                </c:pt>
                <c:pt idx="56739">
                  <c:v>11.347799999999999</c:v>
                </c:pt>
                <c:pt idx="56740">
                  <c:v>11.348000000000001</c:v>
                </c:pt>
                <c:pt idx="56741">
                  <c:v>11.3482</c:v>
                </c:pt>
                <c:pt idx="56742">
                  <c:v>11.3484</c:v>
                </c:pt>
                <c:pt idx="56743">
                  <c:v>11.348599999999999</c:v>
                </c:pt>
                <c:pt idx="56744">
                  <c:v>11.348800000000001</c:v>
                </c:pt>
                <c:pt idx="56745">
                  <c:v>11.349</c:v>
                </c:pt>
                <c:pt idx="56746">
                  <c:v>11.3492</c:v>
                </c:pt>
                <c:pt idx="56747">
                  <c:v>11.349399999999999</c:v>
                </c:pt>
                <c:pt idx="56748">
                  <c:v>11.349600000000001</c:v>
                </c:pt>
                <c:pt idx="56749">
                  <c:v>11.3498</c:v>
                </c:pt>
                <c:pt idx="56750">
                  <c:v>11.35</c:v>
                </c:pt>
                <c:pt idx="56751">
                  <c:v>11.350199999999999</c:v>
                </c:pt>
                <c:pt idx="56752">
                  <c:v>11.3504</c:v>
                </c:pt>
                <c:pt idx="56753">
                  <c:v>11.3506</c:v>
                </c:pt>
                <c:pt idx="56754">
                  <c:v>11.3508</c:v>
                </c:pt>
                <c:pt idx="56755">
                  <c:v>11.351000000000001</c:v>
                </c:pt>
                <c:pt idx="56756">
                  <c:v>11.3512</c:v>
                </c:pt>
                <c:pt idx="56757">
                  <c:v>11.3514</c:v>
                </c:pt>
                <c:pt idx="56758">
                  <c:v>11.351599999999999</c:v>
                </c:pt>
                <c:pt idx="56759">
                  <c:v>11.351800000000001</c:v>
                </c:pt>
                <c:pt idx="56760">
                  <c:v>11.352</c:v>
                </c:pt>
                <c:pt idx="56761">
                  <c:v>11.3522</c:v>
                </c:pt>
                <c:pt idx="56762">
                  <c:v>11.352399999999999</c:v>
                </c:pt>
                <c:pt idx="56763">
                  <c:v>11.352600000000001</c:v>
                </c:pt>
                <c:pt idx="56764">
                  <c:v>11.3528</c:v>
                </c:pt>
                <c:pt idx="56765">
                  <c:v>11.353</c:v>
                </c:pt>
                <c:pt idx="56766">
                  <c:v>11.353199999999999</c:v>
                </c:pt>
                <c:pt idx="56767">
                  <c:v>11.353400000000001</c:v>
                </c:pt>
                <c:pt idx="56768">
                  <c:v>11.3536</c:v>
                </c:pt>
                <c:pt idx="56769">
                  <c:v>11.3538</c:v>
                </c:pt>
                <c:pt idx="56770">
                  <c:v>11.353999999999999</c:v>
                </c:pt>
                <c:pt idx="56771">
                  <c:v>11.354200000000001</c:v>
                </c:pt>
                <c:pt idx="56772">
                  <c:v>11.3544</c:v>
                </c:pt>
                <c:pt idx="56773">
                  <c:v>11.3546</c:v>
                </c:pt>
                <c:pt idx="56774">
                  <c:v>11.354799999999999</c:v>
                </c:pt>
                <c:pt idx="56775">
                  <c:v>11.355</c:v>
                </c:pt>
                <c:pt idx="56776">
                  <c:v>11.3552</c:v>
                </c:pt>
                <c:pt idx="56777">
                  <c:v>11.355399999999999</c:v>
                </c:pt>
                <c:pt idx="56778">
                  <c:v>11.355600000000001</c:v>
                </c:pt>
                <c:pt idx="56779">
                  <c:v>11.3558</c:v>
                </c:pt>
                <c:pt idx="56780">
                  <c:v>11.356</c:v>
                </c:pt>
                <c:pt idx="56781">
                  <c:v>11.356199999999999</c:v>
                </c:pt>
                <c:pt idx="56782">
                  <c:v>11.356400000000001</c:v>
                </c:pt>
                <c:pt idx="56783">
                  <c:v>11.3566</c:v>
                </c:pt>
                <c:pt idx="56784">
                  <c:v>11.3568</c:v>
                </c:pt>
                <c:pt idx="56785">
                  <c:v>11.356999999999999</c:v>
                </c:pt>
                <c:pt idx="56786">
                  <c:v>11.357200000000001</c:v>
                </c:pt>
                <c:pt idx="56787">
                  <c:v>11.3574</c:v>
                </c:pt>
                <c:pt idx="56788">
                  <c:v>11.3576</c:v>
                </c:pt>
                <c:pt idx="56789">
                  <c:v>11.357799999999999</c:v>
                </c:pt>
                <c:pt idx="56790">
                  <c:v>11.358000000000001</c:v>
                </c:pt>
                <c:pt idx="56791">
                  <c:v>11.3582</c:v>
                </c:pt>
                <c:pt idx="56792">
                  <c:v>11.3584</c:v>
                </c:pt>
                <c:pt idx="56793">
                  <c:v>11.358599999999999</c:v>
                </c:pt>
                <c:pt idx="56794">
                  <c:v>11.3588</c:v>
                </c:pt>
                <c:pt idx="56795">
                  <c:v>11.359</c:v>
                </c:pt>
                <c:pt idx="56796">
                  <c:v>11.3592</c:v>
                </c:pt>
                <c:pt idx="56797">
                  <c:v>11.359400000000001</c:v>
                </c:pt>
                <c:pt idx="56798">
                  <c:v>11.3596</c:v>
                </c:pt>
                <c:pt idx="56799">
                  <c:v>11.3598</c:v>
                </c:pt>
                <c:pt idx="56800">
                  <c:v>11.36</c:v>
                </c:pt>
                <c:pt idx="56801">
                  <c:v>11.360200000000001</c:v>
                </c:pt>
                <c:pt idx="56802">
                  <c:v>11.3604</c:v>
                </c:pt>
                <c:pt idx="56803">
                  <c:v>11.3606</c:v>
                </c:pt>
                <c:pt idx="56804">
                  <c:v>11.360799999999999</c:v>
                </c:pt>
                <c:pt idx="56805">
                  <c:v>11.361000000000001</c:v>
                </c:pt>
                <c:pt idx="56806">
                  <c:v>11.3612</c:v>
                </c:pt>
                <c:pt idx="56807">
                  <c:v>11.3614</c:v>
                </c:pt>
                <c:pt idx="56808">
                  <c:v>11.361599999999999</c:v>
                </c:pt>
                <c:pt idx="56809">
                  <c:v>11.361800000000001</c:v>
                </c:pt>
                <c:pt idx="56810">
                  <c:v>11.362</c:v>
                </c:pt>
                <c:pt idx="56811">
                  <c:v>11.3622</c:v>
                </c:pt>
                <c:pt idx="56812">
                  <c:v>11.362399999999999</c:v>
                </c:pt>
                <c:pt idx="56813">
                  <c:v>11.3626</c:v>
                </c:pt>
                <c:pt idx="56814">
                  <c:v>11.3628</c:v>
                </c:pt>
                <c:pt idx="56815">
                  <c:v>11.363</c:v>
                </c:pt>
                <c:pt idx="56816">
                  <c:v>11.363200000000001</c:v>
                </c:pt>
                <c:pt idx="56817">
                  <c:v>11.3634</c:v>
                </c:pt>
                <c:pt idx="56818">
                  <c:v>11.3636</c:v>
                </c:pt>
                <c:pt idx="56819">
                  <c:v>11.363799999999999</c:v>
                </c:pt>
                <c:pt idx="56820">
                  <c:v>11.364000000000001</c:v>
                </c:pt>
                <c:pt idx="56821">
                  <c:v>11.3642</c:v>
                </c:pt>
                <c:pt idx="56822">
                  <c:v>11.3644</c:v>
                </c:pt>
                <c:pt idx="56823">
                  <c:v>11.364599999999999</c:v>
                </c:pt>
                <c:pt idx="56824">
                  <c:v>11.364800000000001</c:v>
                </c:pt>
                <c:pt idx="56825">
                  <c:v>11.365</c:v>
                </c:pt>
                <c:pt idx="56826">
                  <c:v>11.3652</c:v>
                </c:pt>
                <c:pt idx="56827">
                  <c:v>11.365399999999999</c:v>
                </c:pt>
                <c:pt idx="56828">
                  <c:v>11.365600000000001</c:v>
                </c:pt>
                <c:pt idx="56829">
                  <c:v>11.3658</c:v>
                </c:pt>
                <c:pt idx="56830">
                  <c:v>11.366</c:v>
                </c:pt>
                <c:pt idx="56831">
                  <c:v>11.366199999999999</c:v>
                </c:pt>
                <c:pt idx="56832">
                  <c:v>11.366400000000001</c:v>
                </c:pt>
                <c:pt idx="56833">
                  <c:v>11.3666</c:v>
                </c:pt>
                <c:pt idx="56834">
                  <c:v>11.3668</c:v>
                </c:pt>
                <c:pt idx="56835">
                  <c:v>11.367000000000001</c:v>
                </c:pt>
                <c:pt idx="56836">
                  <c:v>11.3672</c:v>
                </c:pt>
                <c:pt idx="56837">
                  <c:v>11.3674</c:v>
                </c:pt>
                <c:pt idx="56838">
                  <c:v>11.367599999999999</c:v>
                </c:pt>
                <c:pt idx="56839">
                  <c:v>11.367800000000001</c:v>
                </c:pt>
                <c:pt idx="56840">
                  <c:v>11.368</c:v>
                </c:pt>
                <c:pt idx="56841">
                  <c:v>11.3682</c:v>
                </c:pt>
                <c:pt idx="56842">
                  <c:v>11.368399999999999</c:v>
                </c:pt>
                <c:pt idx="56843">
                  <c:v>11.368600000000001</c:v>
                </c:pt>
                <c:pt idx="56844">
                  <c:v>11.3688</c:v>
                </c:pt>
                <c:pt idx="56845">
                  <c:v>11.369</c:v>
                </c:pt>
                <c:pt idx="56846">
                  <c:v>11.369199999999999</c:v>
                </c:pt>
                <c:pt idx="56847">
                  <c:v>11.369400000000001</c:v>
                </c:pt>
                <c:pt idx="56848">
                  <c:v>11.3696</c:v>
                </c:pt>
                <c:pt idx="56849">
                  <c:v>11.3698</c:v>
                </c:pt>
                <c:pt idx="56850">
                  <c:v>11.37</c:v>
                </c:pt>
                <c:pt idx="56851">
                  <c:v>11.370200000000001</c:v>
                </c:pt>
                <c:pt idx="56852">
                  <c:v>11.3704</c:v>
                </c:pt>
                <c:pt idx="56853">
                  <c:v>11.3706</c:v>
                </c:pt>
                <c:pt idx="56854">
                  <c:v>11.370799999999999</c:v>
                </c:pt>
                <c:pt idx="56855">
                  <c:v>11.371</c:v>
                </c:pt>
                <c:pt idx="56856">
                  <c:v>11.3712</c:v>
                </c:pt>
                <c:pt idx="56857">
                  <c:v>11.3714</c:v>
                </c:pt>
                <c:pt idx="56858">
                  <c:v>11.371600000000001</c:v>
                </c:pt>
                <c:pt idx="56859">
                  <c:v>11.3718</c:v>
                </c:pt>
                <c:pt idx="56860">
                  <c:v>11.372</c:v>
                </c:pt>
                <c:pt idx="56861">
                  <c:v>11.372199999999999</c:v>
                </c:pt>
                <c:pt idx="56862">
                  <c:v>11.372400000000001</c:v>
                </c:pt>
                <c:pt idx="56863">
                  <c:v>11.3726</c:v>
                </c:pt>
                <c:pt idx="56864">
                  <c:v>11.3728</c:v>
                </c:pt>
                <c:pt idx="56865">
                  <c:v>11.372999999999999</c:v>
                </c:pt>
                <c:pt idx="56866">
                  <c:v>11.373200000000001</c:v>
                </c:pt>
                <c:pt idx="56867">
                  <c:v>11.3734</c:v>
                </c:pt>
                <c:pt idx="56868">
                  <c:v>11.3736</c:v>
                </c:pt>
                <c:pt idx="56869">
                  <c:v>11.373799999999999</c:v>
                </c:pt>
                <c:pt idx="56870">
                  <c:v>11.374000000000001</c:v>
                </c:pt>
                <c:pt idx="56871">
                  <c:v>11.3742</c:v>
                </c:pt>
                <c:pt idx="56872">
                  <c:v>11.3744</c:v>
                </c:pt>
                <c:pt idx="56873">
                  <c:v>11.374599999999999</c:v>
                </c:pt>
                <c:pt idx="56874">
                  <c:v>11.3748</c:v>
                </c:pt>
                <c:pt idx="56875">
                  <c:v>11.375</c:v>
                </c:pt>
                <c:pt idx="56876">
                  <c:v>11.3752</c:v>
                </c:pt>
                <c:pt idx="56877">
                  <c:v>11.375400000000001</c:v>
                </c:pt>
                <c:pt idx="56878">
                  <c:v>11.3756</c:v>
                </c:pt>
                <c:pt idx="56879">
                  <c:v>11.3758</c:v>
                </c:pt>
                <c:pt idx="56880">
                  <c:v>11.375999999999999</c:v>
                </c:pt>
                <c:pt idx="56881">
                  <c:v>11.376200000000001</c:v>
                </c:pt>
                <c:pt idx="56882">
                  <c:v>11.3764</c:v>
                </c:pt>
                <c:pt idx="56883">
                  <c:v>11.3766</c:v>
                </c:pt>
                <c:pt idx="56884">
                  <c:v>11.376799999999999</c:v>
                </c:pt>
                <c:pt idx="56885">
                  <c:v>11.377000000000001</c:v>
                </c:pt>
                <c:pt idx="56886">
                  <c:v>11.3772</c:v>
                </c:pt>
                <c:pt idx="56887">
                  <c:v>11.3774</c:v>
                </c:pt>
                <c:pt idx="56888">
                  <c:v>11.377599999999999</c:v>
                </c:pt>
                <c:pt idx="56889">
                  <c:v>11.377800000000001</c:v>
                </c:pt>
                <c:pt idx="56890">
                  <c:v>11.378</c:v>
                </c:pt>
                <c:pt idx="56891">
                  <c:v>11.3782</c:v>
                </c:pt>
                <c:pt idx="56892">
                  <c:v>11.378399999999999</c:v>
                </c:pt>
                <c:pt idx="56893">
                  <c:v>11.3786</c:v>
                </c:pt>
                <c:pt idx="56894">
                  <c:v>11.3788</c:v>
                </c:pt>
                <c:pt idx="56895">
                  <c:v>11.379</c:v>
                </c:pt>
                <c:pt idx="56896">
                  <c:v>11.379200000000001</c:v>
                </c:pt>
                <c:pt idx="56897">
                  <c:v>11.3794</c:v>
                </c:pt>
                <c:pt idx="56898">
                  <c:v>11.3796</c:v>
                </c:pt>
                <c:pt idx="56899">
                  <c:v>11.379799999999999</c:v>
                </c:pt>
                <c:pt idx="56900">
                  <c:v>11.38</c:v>
                </c:pt>
                <c:pt idx="56901">
                  <c:v>11.3802</c:v>
                </c:pt>
                <c:pt idx="56902">
                  <c:v>11.3804</c:v>
                </c:pt>
                <c:pt idx="56903">
                  <c:v>11.380599999999999</c:v>
                </c:pt>
                <c:pt idx="56904">
                  <c:v>11.380800000000001</c:v>
                </c:pt>
                <c:pt idx="56905">
                  <c:v>11.381</c:v>
                </c:pt>
                <c:pt idx="56906">
                  <c:v>11.3812</c:v>
                </c:pt>
                <c:pt idx="56907">
                  <c:v>11.381399999999999</c:v>
                </c:pt>
                <c:pt idx="56908">
                  <c:v>11.381600000000001</c:v>
                </c:pt>
                <c:pt idx="56909">
                  <c:v>11.3818</c:v>
                </c:pt>
                <c:pt idx="56910">
                  <c:v>11.382</c:v>
                </c:pt>
                <c:pt idx="56911">
                  <c:v>11.382199999999999</c:v>
                </c:pt>
                <c:pt idx="56912">
                  <c:v>11.382400000000001</c:v>
                </c:pt>
                <c:pt idx="56913">
                  <c:v>11.3826</c:v>
                </c:pt>
                <c:pt idx="56914">
                  <c:v>11.3828</c:v>
                </c:pt>
                <c:pt idx="56915">
                  <c:v>11.382999999999999</c:v>
                </c:pt>
                <c:pt idx="56916">
                  <c:v>11.3832</c:v>
                </c:pt>
                <c:pt idx="56917">
                  <c:v>11.3834</c:v>
                </c:pt>
                <c:pt idx="56918">
                  <c:v>11.383599999999999</c:v>
                </c:pt>
                <c:pt idx="56919">
                  <c:v>11.383800000000001</c:v>
                </c:pt>
                <c:pt idx="56920">
                  <c:v>11.384</c:v>
                </c:pt>
                <c:pt idx="56921">
                  <c:v>11.3842</c:v>
                </c:pt>
                <c:pt idx="56922">
                  <c:v>11.384399999999999</c:v>
                </c:pt>
                <c:pt idx="56923">
                  <c:v>11.384600000000001</c:v>
                </c:pt>
                <c:pt idx="56924">
                  <c:v>11.3848</c:v>
                </c:pt>
                <c:pt idx="56925">
                  <c:v>11.385</c:v>
                </c:pt>
                <c:pt idx="56926">
                  <c:v>11.385199999999999</c:v>
                </c:pt>
                <c:pt idx="56927">
                  <c:v>11.385400000000001</c:v>
                </c:pt>
                <c:pt idx="56928">
                  <c:v>11.3856</c:v>
                </c:pt>
                <c:pt idx="56929">
                  <c:v>11.3858</c:v>
                </c:pt>
                <c:pt idx="56930">
                  <c:v>11.385999999999999</c:v>
                </c:pt>
                <c:pt idx="56931">
                  <c:v>11.386200000000001</c:v>
                </c:pt>
                <c:pt idx="56932">
                  <c:v>11.3864</c:v>
                </c:pt>
                <c:pt idx="56933">
                  <c:v>11.3866</c:v>
                </c:pt>
                <c:pt idx="56934">
                  <c:v>11.386799999999999</c:v>
                </c:pt>
                <c:pt idx="56935">
                  <c:v>11.387</c:v>
                </c:pt>
                <c:pt idx="56936">
                  <c:v>11.3872</c:v>
                </c:pt>
                <c:pt idx="56937">
                  <c:v>11.3874</c:v>
                </c:pt>
                <c:pt idx="56938">
                  <c:v>11.387600000000001</c:v>
                </c:pt>
                <c:pt idx="56939">
                  <c:v>11.3878</c:v>
                </c:pt>
                <c:pt idx="56940">
                  <c:v>11.388</c:v>
                </c:pt>
                <c:pt idx="56941">
                  <c:v>11.388199999999999</c:v>
                </c:pt>
                <c:pt idx="56942">
                  <c:v>11.388400000000001</c:v>
                </c:pt>
                <c:pt idx="56943">
                  <c:v>11.3886</c:v>
                </c:pt>
                <c:pt idx="56944">
                  <c:v>11.3888</c:v>
                </c:pt>
                <c:pt idx="56945">
                  <c:v>11.388999999999999</c:v>
                </c:pt>
                <c:pt idx="56946">
                  <c:v>11.389200000000001</c:v>
                </c:pt>
                <c:pt idx="56947">
                  <c:v>11.3894</c:v>
                </c:pt>
                <c:pt idx="56948">
                  <c:v>11.3896</c:v>
                </c:pt>
                <c:pt idx="56949">
                  <c:v>11.389799999999999</c:v>
                </c:pt>
                <c:pt idx="56950">
                  <c:v>11.39</c:v>
                </c:pt>
                <c:pt idx="56951">
                  <c:v>11.3902</c:v>
                </c:pt>
                <c:pt idx="56952">
                  <c:v>11.3904</c:v>
                </c:pt>
                <c:pt idx="56953">
                  <c:v>11.390599999999999</c:v>
                </c:pt>
                <c:pt idx="56954">
                  <c:v>11.3908</c:v>
                </c:pt>
                <c:pt idx="56955">
                  <c:v>11.391</c:v>
                </c:pt>
                <c:pt idx="56956">
                  <c:v>11.3912</c:v>
                </c:pt>
                <c:pt idx="56957">
                  <c:v>11.391400000000001</c:v>
                </c:pt>
                <c:pt idx="56958">
                  <c:v>11.3916</c:v>
                </c:pt>
                <c:pt idx="56959">
                  <c:v>11.3918</c:v>
                </c:pt>
                <c:pt idx="56960">
                  <c:v>11.391999999999999</c:v>
                </c:pt>
                <c:pt idx="56961">
                  <c:v>11.392200000000001</c:v>
                </c:pt>
                <c:pt idx="56962">
                  <c:v>11.3924</c:v>
                </c:pt>
                <c:pt idx="56963">
                  <c:v>11.3926</c:v>
                </c:pt>
                <c:pt idx="56964">
                  <c:v>11.392799999999999</c:v>
                </c:pt>
                <c:pt idx="56965">
                  <c:v>11.393000000000001</c:v>
                </c:pt>
                <c:pt idx="56966">
                  <c:v>11.3932</c:v>
                </c:pt>
                <c:pt idx="56967">
                  <c:v>11.3934</c:v>
                </c:pt>
                <c:pt idx="56968">
                  <c:v>11.393599999999999</c:v>
                </c:pt>
                <c:pt idx="56969">
                  <c:v>11.393800000000001</c:v>
                </c:pt>
                <c:pt idx="56970">
                  <c:v>11.394</c:v>
                </c:pt>
                <c:pt idx="56971">
                  <c:v>11.3942</c:v>
                </c:pt>
                <c:pt idx="56972">
                  <c:v>11.394399999999999</c:v>
                </c:pt>
                <c:pt idx="56973">
                  <c:v>11.394600000000001</c:v>
                </c:pt>
                <c:pt idx="56974">
                  <c:v>11.3948</c:v>
                </c:pt>
                <c:pt idx="56975">
                  <c:v>11.395</c:v>
                </c:pt>
                <c:pt idx="56976">
                  <c:v>11.395200000000001</c:v>
                </c:pt>
                <c:pt idx="56977">
                  <c:v>11.3954</c:v>
                </c:pt>
                <c:pt idx="56978">
                  <c:v>11.3956</c:v>
                </c:pt>
                <c:pt idx="56979">
                  <c:v>11.395799999999999</c:v>
                </c:pt>
                <c:pt idx="56980">
                  <c:v>11.396000000000001</c:v>
                </c:pt>
                <c:pt idx="56981">
                  <c:v>11.3962</c:v>
                </c:pt>
                <c:pt idx="56982">
                  <c:v>11.3964</c:v>
                </c:pt>
                <c:pt idx="56983">
                  <c:v>11.396599999999999</c:v>
                </c:pt>
                <c:pt idx="56984">
                  <c:v>11.396800000000001</c:v>
                </c:pt>
                <c:pt idx="56985">
                  <c:v>11.397</c:v>
                </c:pt>
                <c:pt idx="56986">
                  <c:v>11.3972</c:v>
                </c:pt>
                <c:pt idx="56987">
                  <c:v>11.397399999999999</c:v>
                </c:pt>
                <c:pt idx="56988">
                  <c:v>11.397600000000001</c:v>
                </c:pt>
                <c:pt idx="56989">
                  <c:v>11.3978</c:v>
                </c:pt>
                <c:pt idx="56990">
                  <c:v>11.398</c:v>
                </c:pt>
                <c:pt idx="56991">
                  <c:v>11.398199999999999</c:v>
                </c:pt>
                <c:pt idx="56992">
                  <c:v>11.398400000000001</c:v>
                </c:pt>
                <c:pt idx="56993">
                  <c:v>11.3986</c:v>
                </c:pt>
                <c:pt idx="56994">
                  <c:v>11.3988</c:v>
                </c:pt>
                <c:pt idx="56995">
                  <c:v>11.398999999999999</c:v>
                </c:pt>
                <c:pt idx="56996">
                  <c:v>11.3992</c:v>
                </c:pt>
                <c:pt idx="56997">
                  <c:v>11.3994</c:v>
                </c:pt>
                <c:pt idx="56998">
                  <c:v>11.3996</c:v>
                </c:pt>
                <c:pt idx="56999">
                  <c:v>11.399800000000001</c:v>
                </c:pt>
                <c:pt idx="57000">
                  <c:v>11.4</c:v>
                </c:pt>
                <c:pt idx="57001">
                  <c:v>11.4002</c:v>
                </c:pt>
                <c:pt idx="57002">
                  <c:v>11.400399999999999</c:v>
                </c:pt>
                <c:pt idx="57003">
                  <c:v>11.400600000000001</c:v>
                </c:pt>
                <c:pt idx="57004">
                  <c:v>11.4008</c:v>
                </c:pt>
                <c:pt idx="57005">
                  <c:v>11.401</c:v>
                </c:pt>
                <c:pt idx="57006">
                  <c:v>11.401199999999999</c:v>
                </c:pt>
                <c:pt idx="57007">
                  <c:v>11.401400000000001</c:v>
                </c:pt>
                <c:pt idx="57008">
                  <c:v>11.4016</c:v>
                </c:pt>
                <c:pt idx="57009">
                  <c:v>11.4018</c:v>
                </c:pt>
                <c:pt idx="57010">
                  <c:v>11.401999999999999</c:v>
                </c:pt>
                <c:pt idx="57011">
                  <c:v>11.402200000000001</c:v>
                </c:pt>
                <c:pt idx="57012">
                  <c:v>11.4024</c:v>
                </c:pt>
                <c:pt idx="57013">
                  <c:v>11.4026</c:v>
                </c:pt>
                <c:pt idx="57014">
                  <c:v>11.402799999999999</c:v>
                </c:pt>
                <c:pt idx="57015">
                  <c:v>11.403</c:v>
                </c:pt>
                <c:pt idx="57016">
                  <c:v>11.4032</c:v>
                </c:pt>
                <c:pt idx="57017">
                  <c:v>11.4034</c:v>
                </c:pt>
                <c:pt idx="57018">
                  <c:v>11.403600000000001</c:v>
                </c:pt>
                <c:pt idx="57019">
                  <c:v>11.4038</c:v>
                </c:pt>
                <c:pt idx="57020">
                  <c:v>11.404</c:v>
                </c:pt>
                <c:pt idx="57021">
                  <c:v>11.404199999999999</c:v>
                </c:pt>
                <c:pt idx="57022">
                  <c:v>11.404400000000001</c:v>
                </c:pt>
                <c:pt idx="57023">
                  <c:v>11.4046</c:v>
                </c:pt>
                <c:pt idx="57024">
                  <c:v>11.4048</c:v>
                </c:pt>
                <c:pt idx="57025">
                  <c:v>11.404999999999999</c:v>
                </c:pt>
                <c:pt idx="57026">
                  <c:v>11.405200000000001</c:v>
                </c:pt>
                <c:pt idx="57027">
                  <c:v>11.4054</c:v>
                </c:pt>
                <c:pt idx="57028">
                  <c:v>11.4056</c:v>
                </c:pt>
                <c:pt idx="57029">
                  <c:v>11.405799999999999</c:v>
                </c:pt>
                <c:pt idx="57030">
                  <c:v>11.406000000000001</c:v>
                </c:pt>
                <c:pt idx="57031">
                  <c:v>11.4062</c:v>
                </c:pt>
                <c:pt idx="57032">
                  <c:v>11.4064</c:v>
                </c:pt>
                <c:pt idx="57033">
                  <c:v>11.406599999999999</c:v>
                </c:pt>
                <c:pt idx="57034">
                  <c:v>11.4068</c:v>
                </c:pt>
                <c:pt idx="57035">
                  <c:v>11.407</c:v>
                </c:pt>
                <c:pt idx="57036">
                  <c:v>11.4072</c:v>
                </c:pt>
                <c:pt idx="57037">
                  <c:v>11.407400000000001</c:v>
                </c:pt>
                <c:pt idx="57038">
                  <c:v>11.4076</c:v>
                </c:pt>
                <c:pt idx="57039">
                  <c:v>11.4078</c:v>
                </c:pt>
                <c:pt idx="57040">
                  <c:v>11.407999999999999</c:v>
                </c:pt>
                <c:pt idx="57041">
                  <c:v>11.408200000000001</c:v>
                </c:pt>
                <c:pt idx="57042">
                  <c:v>11.4084</c:v>
                </c:pt>
                <c:pt idx="57043">
                  <c:v>11.4086</c:v>
                </c:pt>
                <c:pt idx="57044">
                  <c:v>11.408799999999999</c:v>
                </c:pt>
                <c:pt idx="57045">
                  <c:v>11.409000000000001</c:v>
                </c:pt>
                <c:pt idx="57046">
                  <c:v>11.4092</c:v>
                </c:pt>
                <c:pt idx="57047">
                  <c:v>11.4094</c:v>
                </c:pt>
                <c:pt idx="57048">
                  <c:v>11.409599999999999</c:v>
                </c:pt>
                <c:pt idx="57049">
                  <c:v>11.409800000000001</c:v>
                </c:pt>
                <c:pt idx="57050">
                  <c:v>11.41</c:v>
                </c:pt>
                <c:pt idx="57051">
                  <c:v>11.4102</c:v>
                </c:pt>
                <c:pt idx="57052">
                  <c:v>11.410399999999999</c:v>
                </c:pt>
                <c:pt idx="57053">
                  <c:v>11.410600000000001</c:v>
                </c:pt>
                <c:pt idx="57054">
                  <c:v>11.4108</c:v>
                </c:pt>
                <c:pt idx="57055">
                  <c:v>11.411</c:v>
                </c:pt>
                <c:pt idx="57056">
                  <c:v>11.411199999999999</c:v>
                </c:pt>
                <c:pt idx="57057">
                  <c:v>11.4114</c:v>
                </c:pt>
                <c:pt idx="57058">
                  <c:v>11.4116</c:v>
                </c:pt>
                <c:pt idx="57059">
                  <c:v>11.411799999999999</c:v>
                </c:pt>
                <c:pt idx="57060">
                  <c:v>11.412000000000001</c:v>
                </c:pt>
                <c:pt idx="57061">
                  <c:v>11.4122</c:v>
                </c:pt>
                <c:pt idx="57062">
                  <c:v>11.4124</c:v>
                </c:pt>
                <c:pt idx="57063">
                  <c:v>11.412599999999999</c:v>
                </c:pt>
                <c:pt idx="57064">
                  <c:v>11.412800000000001</c:v>
                </c:pt>
                <c:pt idx="57065">
                  <c:v>11.413</c:v>
                </c:pt>
                <c:pt idx="57066">
                  <c:v>11.4132</c:v>
                </c:pt>
                <c:pt idx="57067">
                  <c:v>11.413399999999999</c:v>
                </c:pt>
                <c:pt idx="57068">
                  <c:v>11.413600000000001</c:v>
                </c:pt>
                <c:pt idx="57069">
                  <c:v>11.4138</c:v>
                </c:pt>
                <c:pt idx="57070">
                  <c:v>11.414</c:v>
                </c:pt>
                <c:pt idx="57071">
                  <c:v>11.414199999999999</c:v>
                </c:pt>
                <c:pt idx="57072">
                  <c:v>11.414400000000001</c:v>
                </c:pt>
                <c:pt idx="57073">
                  <c:v>11.4146</c:v>
                </c:pt>
                <c:pt idx="57074">
                  <c:v>11.4148</c:v>
                </c:pt>
                <c:pt idx="57075">
                  <c:v>11.414999999999999</c:v>
                </c:pt>
                <c:pt idx="57076">
                  <c:v>11.4152</c:v>
                </c:pt>
                <c:pt idx="57077">
                  <c:v>11.4154</c:v>
                </c:pt>
                <c:pt idx="57078">
                  <c:v>11.4156</c:v>
                </c:pt>
                <c:pt idx="57079">
                  <c:v>11.415800000000001</c:v>
                </c:pt>
                <c:pt idx="57080">
                  <c:v>11.416</c:v>
                </c:pt>
                <c:pt idx="57081">
                  <c:v>11.4162</c:v>
                </c:pt>
                <c:pt idx="57082">
                  <c:v>11.416399999999999</c:v>
                </c:pt>
                <c:pt idx="57083">
                  <c:v>11.416600000000001</c:v>
                </c:pt>
                <c:pt idx="57084">
                  <c:v>11.4168</c:v>
                </c:pt>
                <c:pt idx="57085">
                  <c:v>11.417</c:v>
                </c:pt>
                <c:pt idx="57086">
                  <c:v>11.417199999999999</c:v>
                </c:pt>
                <c:pt idx="57087">
                  <c:v>11.417400000000001</c:v>
                </c:pt>
                <c:pt idx="57088">
                  <c:v>11.4176</c:v>
                </c:pt>
                <c:pt idx="57089">
                  <c:v>11.4178</c:v>
                </c:pt>
                <c:pt idx="57090">
                  <c:v>11.417999999999999</c:v>
                </c:pt>
                <c:pt idx="57091">
                  <c:v>11.418200000000001</c:v>
                </c:pt>
                <c:pt idx="57092">
                  <c:v>11.4184</c:v>
                </c:pt>
                <c:pt idx="57093">
                  <c:v>11.4186</c:v>
                </c:pt>
                <c:pt idx="57094">
                  <c:v>11.418799999999999</c:v>
                </c:pt>
                <c:pt idx="57095">
                  <c:v>11.419</c:v>
                </c:pt>
                <c:pt idx="57096">
                  <c:v>11.4192</c:v>
                </c:pt>
                <c:pt idx="57097">
                  <c:v>11.4194</c:v>
                </c:pt>
                <c:pt idx="57098">
                  <c:v>11.419600000000001</c:v>
                </c:pt>
                <c:pt idx="57099">
                  <c:v>11.4198</c:v>
                </c:pt>
                <c:pt idx="57100">
                  <c:v>11.42</c:v>
                </c:pt>
                <c:pt idx="57101">
                  <c:v>11.420199999999999</c:v>
                </c:pt>
                <c:pt idx="57102">
                  <c:v>11.420400000000001</c:v>
                </c:pt>
                <c:pt idx="57103">
                  <c:v>11.4206</c:v>
                </c:pt>
                <c:pt idx="57104">
                  <c:v>11.4208</c:v>
                </c:pt>
                <c:pt idx="57105">
                  <c:v>11.420999999999999</c:v>
                </c:pt>
                <c:pt idx="57106">
                  <c:v>11.421200000000001</c:v>
                </c:pt>
                <c:pt idx="57107">
                  <c:v>11.4214</c:v>
                </c:pt>
                <c:pt idx="57108">
                  <c:v>11.4216</c:v>
                </c:pt>
                <c:pt idx="57109">
                  <c:v>11.421799999999999</c:v>
                </c:pt>
                <c:pt idx="57110">
                  <c:v>11.422000000000001</c:v>
                </c:pt>
                <c:pt idx="57111">
                  <c:v>11.4222</c:v>
                </c:pt>
                <c:pt idx="57112">
                  <c:v>11.4224</c:v>
                </c:pt>
                <c:pt idx="57113">
                  <c:v>11.422599999999999</c:v>
                </c:pt>
                <c:pt idx="57114">
                  <c:v>11.422800000000001</c:v>
                </c:pt>
                <c:pt idx="57115">
                  <c:v>11.423</c:v>
                </c:pt>
                <c:pt idx="57116">
                  <c:v>11.4232</c:v>
                </c:pt>
                <c:pt idx="57117">
                  <c:v>11.423400000000001</c:v>
                </c:pt>
                <c:pt idx="57118">
                  <c:v>11.4236</c:v>
                </c:pt>
                <c:pt idx="57119">
                  <c:v>11.4238</c:v>
                </c:pt>
                <c:pt idx="57120">
                  <c:v>11.423999999999999</c:v>
                </c:pt>
                <c:pt idx="57121">
                  <c:v>11.424200000000001</c:v>
                </c:pt>
                <c:pt idx="57122">
                  <c:v>11.4244</c:v>
                </c:pt>
                <c:pt idx="57123">
                  <c:v>11.4246</c:v>
                </c:pt>
                <c:pt idx="57124">
                  <c:v>11.424799999999999</c:v>
                </c:pt>
                <c:pt idx="57125">
                  <c:v>11.425000000000001</c:v>
                </c:pt>
                <c:pt idx="57126">
                  <c:v>11.4252</c:v>
                </c:pt>
                <c:pt idx="57127">
                  <c:v>11.4254</c:v>
                </c:pt>
                <c:pt idx="57128">
                  <c:v>11.425599999999999</c:v>
                </c:pt>
                <c:pt idx="57129">
                  <c:v>11.425800000000001</c:v>
                </c:pt>
                <c:pt idx="57130">
                  <c:v>11.426</c:v>
                </c:pt>
                <c:pt idx="57131">
                  <c:v>11.4262</c:v>
                </c:pt>
                <c:pt idx="57132">
                  <c:v>11.426399999999999</c:v>
                </c:pt>
                <c:pt idx="57133">
                  <c:v>11.426600000000001</c:v>
                </c:pt>
                <c:pt idx="57134">
                  <c:v>11.4268</c:v>
                </c:pt>
                <c:pt idx="57135">
                  <c:v>11.427</c:v>
                </c:pt>
                <c:pt idx="57136">
                  <c:v>11.427199999999999</c:v>
                </c:pt>
                <c:pt idx="57137">
                  <c:v>11.4274</c:v>
                </c:pt>
                <c:pt idx="57138">
                  <c:v>11.4276</c:v>
                </c:pt>
                <c:pt idx="57139">
                  <c:v>11.4278</c:v>
                </c:pt>
                <c:pt idx="57140">
                  <c:v>11.428000000000001</c:v>
                </c:pt>
                <c:pt idx="57141">
                  <c:v>11.4282</c:v>
                </c:pt>
                <c:pt idx="57142">
                  <c:v>11.4284</c:v>
                </c:pt>
                <c:pt idx="57143">
                  <c:v>11.428599999999999</c:v>
                </c:pt>
                <c:pt idx="57144">
                  <c:v>11.428800000000001</c:v>
                </c:pt>
                <c:pt idx="57145">
                  <c:v>11.429</c:v>
                </c:pt>
                <c:pt idx="57146">
                  <c:v>11.4292</c:v>
                </c:pt>
                <c:pt idx="57147">
                  <c:v>11.429399999999999</c:v>
                </c:pt>
                <c:pt idx="57148">
                  <c:v>11.429600000000001</c:v>
                </c:pt>
                <c:pt idx="57149">
                  <c:v>11.4298</c:v>
                </c:pt>
                <c:pt idx="57150">
                  <c:v>11.43</c:v>
                </c:pt>
                <c:pt idx="57151">
                  <c:v>11.430199999999999</c:v>
                </c:pt>
                <c:pt idx="57152">
                  <c:v>11.430400000000001</c:v>
                </c:pt>
                <c:pt idx="57153">
                  <c:v>11.4306</c:v>
                </c:pt>
                <c:pt idx="57154">
                  <c:v>11.4308</c:v>
                </c:pt>
                <c:pt idx="57155">
                  <c:v>11.430999999999999</c:v>
                </c:pt>
                <c:pt idx="57156">
                  <c:v>11.4312</c:v>
                </c:pt>
                <c:pt idx="57157">
                  <c:v>11.4314</c:v>
                </c:pt>
                <c:pt idx="57158">
                  <c:v>11.4316</c:v>
                </c:pt>
                <c:pt idx="57159">
                  <c:v>11.431800000000001</c:v>
                </c:pt>
                <c:pt idx="57160">
                  <c:v>11.432</c:v>
                </c:pt>
                <c:pt idx="57161">
                  <c:v>11.4322</c:v>
                </c:pt>
                <c:pt idx="57162">
                  <c:v>11.432399999999999</c:v>
                </c:pt>
                <c:pt idx="57163">
                  <c:v>11.432600000000001</c:v>
                </c:pt>
                <c:pt idx="57164">
                  <c:v>11.4328</c:v>
                </c:pt>
                <c:pt idx="57165">
                  <c:v>11.433</c:v>
                </c:pt>
                <c:pt idx="57166">
                  <c:v>11.433199999999999</c:v>
                </c:pt>
                <c:pt idx="57167">
                  <c:v>11.433400000000001</c:v>
                </c:pt>
                <c:pt idx="57168">
                  <c:v>11.4336</c:v>
                </c:pt>
                <c:pt idx="57169">
                  <c:v>11.4338</c:v>
                </c:pt>
                <c:pt idx="57170">
                  <c:v>11.433999999999999</c:v>
                </c:pt>
                <c:pt idx="57171">
                  <c:v>11.434200000000001</c:v>
                </c:pt>
                <c:pt idx="57172">
                  <c:v>11.4344</c:v>
                </c:pt>
                <c:pt idx="57173">
                  <c:v>11.4346</c:v>
                </c:pt>
                <c:pt idx="57174">
                  <c:v>11.434799999999999</c:v>
                </c:pt>
                <c:pt idx="57175">
                  <c:v>11.435</c:v>
                </c:pt>
                <c:pt idx="57176">
                  <c:v>11.4352</c:v>
                </c:pt>
                <c:pt idx="57177">
                  <c:v>11.4354</c:v>
                </c:pt>
                <c:pt idx="57178">
                  <c:v>11.435600000000001</c:v>
                </c:pt>
                <c:pt idx="57179">
                  <c:v>11.4358</c:v>
                </c:pt>
                <c:pt idx="57180">
                  <c:v>11.436</c:v>
                </c:pt>
                <c:pt idx="57181">
                  <c:v>11.436199999999999</c:v>
                </c:pt>
                <c:pt idx="57182">
                  <c:v>11.436400000000001</c:v>
                </c:pt>
                <c:pt idx="57183">
                  <c:v>11.4366</c:v>
                </c:pt>
                <c:pt idx="57184">
                  <c:v>11.4368</c:v>
                </c:pt>
                <c:pt idx="57185">
                  <c:v>11.436999999999999</c:v>
                </c:pt>
                <c:pt idx="57186">
                  <c:v>11.437200000000001</c:v>
                </c:pt>
                <c:pt idx="57187">
                  <c:v>11.4374</c:v>
                </c:pt>
                <c:pt idx="57188">
                  <c:v>11.4376</c:v>
                </c:pt>
                <c:pt idx="57189">
                  <c:v>11.437799999999999</c:v>
                </c:pt>
                <c:pt idx="57190">
                  <c:v>11.438000000000001</c:v>
                </c:pt>
                <c:pt idx="57191">
                  <c:v>11.4382</c:v>
                </c:pt>
                <c:pt idx="57192">
                  <c:v>11.4384</c:v>
                </c:pt>
                <c:pt idx="57193">
                  <c:v>11.438599999999999</c:v>
                </c:pt>
                <c:pt idx="57194">
                  <c:v>11.438800000000001</c:v>
                </c:pt>
                <c:pt idx="57195">
                  <c:v>11.439</c:v>
                </c:pt>
                <c:pt idx="57196">
                  <c:v>11.4392</c:v>
                </c:pt>
                <c:pt idx="57197">
                  <c:v>11.439399999999999</c:v>
                </c:pt>
                <c:pt idx="57198">
                  <c:v>11.4396</c:v>
                </c:pt>
                <c:pt idx="57199">
                  <c:v>11.4398</c:v>
                </c:pt>
                <c:pt idx="57200">
                  <c:v>11.44</c:v>
                </c:pt>
                <c:pt idx="57201">
                  <c:v>11.440200000000001</c:v>
                </c:pt>
                <c:pt idx="57202">
                  <c:v>11.4404</c:v>
                </c:pt>
                <c:pt idx="57203">
                  <c:v>11.4406</c:v>
                </c:pt>
                <c:pt idx="57204">
                  <c:v>11.440799999999999</c:v>
                </c:pt>
                <c:pt idx="57205">
                  <c:v>11.441000000000001</c:v>
                </c:pt>
                <c:pt idx="57206">
                  <c:v>11.4412</c:v>
                </c:pt>
                <c:pt idx="57207">
                  <c:v>11.4414</c:v>
                </c:pt>
                <c:pt idx="57208">
                  <c:v>11.441599999999999</c:v>
                </c:pt>
                <c:pt idx="57209">
                  <c:v>11.441800000000001</c:v>
                </c:pt>
                <c:pt idx="57210">
                  <c:v>11.442</c:v>
                </c:pt>
                <c:pt idx="57211">
                  <c:v>11.4422</c:v>
                </c:pt>
                <c:pt idx="57212">
                  <c:v>11.442399999999999</c:v>
                </c:pt>
                <c:pt idx="57213">
                  <c:v>11.442600000000001</c:v>
                </c:pt>
                <c:pt idx="57214">
                  <c:v>11.4428</c:v>
                </c:pt>
                <c:pt idx="57215">
                  <c:v>11.443</c:v>
                </c:pt>
                <c:pt idx="57216">
                  <c:v>11.443199999999999</c:v>
                </c:pt>
                <c:pt idx="57217">
                  <c:v>11.4434</c:v>
                </c:pt>
                <c:pt idx="57218">
                  <c:v>11.4436</c:v>
                </c:pt>
                <c:pt idx="57219">
                  <c:v>11.4438</c:v>
                </c:pt>
                <c:pt idx="57220">
                  <c:v>11.444000000000001</c:v>
                </c:pt>
                <c:pt idx="57221">
                  <c:v>11.4442</c:v>
                </c:pt>
                <c:pt idx="57222">
                  <c:v>11.4444</c:v>
                </c:pt>
                <c:pt idx="57223">
                  <c:v>11.444599999999999</c:v>
                </c:pt>
                <c:pt idx="57224">
                  <c:v>11.444800000000001</c:v>
                </c:pt>
                <c:pt idx="57225">
                  <c:v>11.445</c:v>
                </c:pt>
                <c:pt idx="57226">
                  <c:v>11.4452</c:v>
                </c:pt>
                <c:pt idx="57227">
                  <c:v>11.445399999999999</c:v>
                </c:pt>
                <c:pt idx="57228">
                  <c:v>11.445600000000001</c:v>
                </c:pt>
                <c:pt idx="57229">
                  <c:v>11.4458</c:v>
                </c:pt>
                <c:pt idx="57230">
                  <c:v>11.446</c:v>
                </c:pt>
                <c:pt idx="57231">
                  <c:v>11.446199999999999</c:v>
                </c:pt>
                <c:pt idx="57232">
                  <c:v>11.446400000000001</c:v>
                </c:pt>
                <c:pt idx="57233">
                  <c:v>11.4466</c:v>
                </c:pt>
                <c:pt idx="57234">
                  <c:v>11.4468</c:v>
                </c:pt>
                <c:pt idx="57235">
                  <c:v>11.446999999999999</c:v>
                </c:pt>
                <c:pt idx="57236">
                  <c:v>11.4472</c:v>
                </c:pt>
                <c:pt idx="57237">
                  <c:v>11.4474</c:v>
                </c:pt>
                <c:pt idx="57238">
                  <c:v>11.4476</c:v>
                </c:pt>
                <c:pt idx="57239">
                  <c:v>11.447800000000001</c:v>
                </c:pt>
                <c:pt idx="57240">
                  <c:v>11.448</c:v>
                </c:pt>
                <c:pt idx="57241">
                  <c:v>11.4482</c:v>
                </c:pt>
                <c:pt idx="57242">
                  <c:v>11.448399999999999</c:v>
                </c:pt>
                <c:pt idx="57243">
                  <c:v>11.448600000000001</c:v>
                </c:pt>
                <c:pt idx="57244">
                  <c:v>11.4488</c:v>
                </c:pt>
                <c:pt idx="57245">
                  <c:v>11.449</c:v>
                </c:pt>
                <c:pt idx="57246">
                  <c:v>11.449199999999999</c:v>
                </c:pt>
                <c:pt idx="57247">
                  <c:v>11.449400000000001</c:v>
                </c:pt>
                <c:pt idx="57248">
                  <c:v>11.4496</c:v>
                </c:pt>
                <c:pt idx="57249">
                  <c:v>11.4498</c:v>
                </c:pt>
                <c:pt idx="57250">
                  <c:v>11.45</c:v>
                </c:pt>
                <c:pt idx="57251">
                  <c:v>11.450200000000001</c:v>
                </c:pt>
                <c:pt idx="57252">
                  <c:v>11.4504</c:v>
                </c:pt>
                <c:pt idx="57253">
                  <c:v>11.4506</c:v>
                </c:pt>
                <c:pt idx="57254">
                  <c:v>11.450799999999999</c:v>
                </c:pt>
                <c:pt idx="57255">
                  <c:v>11.451000000000001</c:v>
                </c:pt>
                <c:pt idx="57256">
                  <c:v>11.4512</c:v>
                </c:pt>
                <c:pt idx="57257">
                  <c:v>11.4514</c:v>
                </c:pt>
                <c:pt idx="57258">
                  <c:v>11.451599999999999</c:v>
                </c:pt>
                <c:pt idx="57259">
                  <c:v>11.4518</c:v>
                </c:pt>
                <c:pt idx="57260">
                  <c:v>11.452</c:v>
                </c:pt>
                <c:pt idx="57261">
                  <c:v>11.452199999999999</c:v>
                </c:pt>
                <c:pt idx="57262">
                  <c:v>11.452400000000001</c:v>
                </c:pt>
                <c:pt idx="57263">
                  <c:v>11.4526</c:v>
                </c:pt>
                <c:pt idx="57264">
                  <c:v>11.4528</c:v>
                </c:pt>
                <c:pt idx="57265">
                  <c:v>11.452999999999999</c:v>
                </c:pt>
                <c:pt idx="57266">
                  <c:v>11.453200000000001</c:v>
                </c:pt>
                <c:pt idx="57267">
                  <c:v>11.4534</c:v>
                </c:pt>
                <c:pt idx="57268">
                  <c:v>11.4536</c:v>
                </c:pt>
                <c:pt idx="57269">
                  <c:v>11.453799999999999</c:v>
                </c:pt>
                <c:pt idx="57270">
                  <c:v>11.454000000000001</c:v>
                </c:pt>
                <c:pt idx="57271">
                  <c:v>11.4542</c:v>
                </c:pt>
                <c:pt idx="57272">
                  <c:v>11.4544</c:v>
                </c:pt>
                <c:pt idx="57273">
                  <c:v>11.454599999999999</c:v>
                </c:pt>
                <c:pt idx="57274">
                  <c:v>11.454800000000001</c:v>
                </c:pt>
                <c:pt idx="57275">
                  <c:v>11.455</c:v>
                </c:pt>
                <c:pt idx="57276">
                  <c:v>11.4552</c:v>
                </c:pt>
                <c:pt idx="57277">
                  <c:v>11.455399999999999</c:v>
                </c:pt>
                <c:pt idx="57278">
                  <c:v>11.4556</c:v>
                </c:pt>
                <c:pt idx="57279">
                  <c:v>11.4558</c:v>
                </c:pt>
                <c:pt idx="57280">
                  <c:v>11.456</c:v>
                </c:pt>
                <c:pt idx="57281">
                  <c:v>11.456200000000001</c:v>
                </c:pt>
                <c:pt idx="57282">
                  <c:v>11.4564</c:v>
                </c:pt>
                <c:pt idx="57283">
                  <c:v>11.4566</c:v>
                </c:pt>
                <c:pt idx="57284">
                  <c:v>11.456799999999999</c:v>
                </c:pt>
                <c:pt idx="57285">
                  <c:v>11.457000000000001</c:v>
                </c:pt>
                <c:pt idx="57286">
                  <c:v>11.4572</c:v>
                </c:pt>
                <c:pt idx="57287">
                  <c:v>11.4574</c:v>
                </c:pt>
                <c:pt idx="57288">
                  <c:v>11.457599999999999</c:v>
                </c:pt>
                <c:pt idx="57289">
                  <c:v>11.457800000000001</c:v>
                </c:pt>
                <c:pt idx="57290">
                  <c:v>11.458</c:v>
                </c:pt>
                <c:pt idx="57291">
                  <c:v>11.4582</c:v>
                </c:pt>
                <c:pt idx="57292">
                  <c:v>11.458399999999999</c:v>
                </c:pt>
                <c:pt idx="57293">
                  <c:v>11.458600000000001</c:v>
                </c:pt>
                <c:pt idx="57294">
                  <c:v>11.4588</c:v>
                </c:pt>
                <c:pt idx="57295">
                  <c:v>11.459</c:v>
                </c:pt>
                <c:pt idx="57296">
                  <c:v>11.459199999999999</c:v>
                </c:pt>
                <c:pt idx="57297">
                  <c:v>11.4594</c:v>
                </c:pt>
                <c:pt idx="57298">
                  <c:v>11.4596</c:v>
                </c:pt>
                <c:pt idx="57299">
                  <c:v>11.4598</c:v>
                </c:pt>
                <c:pt idx="57300">
                  <c:v>11.46</c:v>
                </c:pt>
                <c:pt idx="57301">
                  <c:v>11.4602</c:v>
                </c:pt>
                <c:pt idx="57302">
                  <c:v>11.4604</c:v>
                </c:pt>
                <c:pt idx="57303">
                  <c:v>11.460599999999999</c:v>
                </c:pt>
                <c:pt idx="57304">
                  <c:v>11.460800000000001</c:v>
                </c:pt>
                <c:pt idx="57305">
                  <c:v>11.461</c:v>
                </c:pt>
                <c:pt idx="57306">
                  <c:v>11.4612</c:v>
                </c:pt>
                <c:pt idx="57307">
                  <c:v>11.461399999999999</c:v>
                </c:pt>
                <c:pt idx="57308">
                  <c:v>11.461600000000001</c:v>
                </c:pt>
                <c:pt idx="57309">
                  <c:v>11.4618</c:v>
                </c:pt>
                <c:pt idx="57310">
                  <c:v>11.462</c:v>
                </c:pt>
                <c:pt idx="57311">
                  <c:v>11.462199999999999</c:v>
                </c:pt>
                <c:pt idx="57312">
                  <c:v>11.462400000000001</c:v>
                </c:pt>
                <c:pt idx="57313">
                  <c:v>11.4626</c:v>
                </c:pt>
                <c:pt idx="57314">
                  <c:v>11.4628</c:v>
                </c:pt>
                <c:pt idx="57315">
                  <c:v>11.462999999999999</c:v>
                </c:pt>
                <c:pt idx="57316">
                  <c:v>11.463200000000001</c:v>
                </c:pt>
                <c:pt idx="57317">
                  <c:v>11.4634</c:v>
                </c:pt>
                <c:pt idx="57318">
                  <c:v>11.4636</c:v>
                </c:pt>
                <c:pt idx="57319">
                  <c:v>11.463800000000001</c:v>
                </c:pt>
                <c:pt idx="57320">
                  <c:v>11.464</c:v>
                </c:pt>
                <c:pt idx="57321">
                  <c:v>11.4642</c:v>
                </c:pt>
                <c:pt idx="57322">
                  <c:v>11.464399999999999</c:v>
                </c:pt>
                <c:pt idx="57323">
                  <c:v>11.464600000000001</c:v>
                </c:pt>
                <c:pt idx="57324">
                  <c:v>11.4648</c:v>
                </c:pt>
                <c:pt idx="57325">
                  <c:v>11.465</c:v>
                </c:pt>
                <c:pt idx="57326">
                  <c:v>11.465199999999999</c:v>
                </c:pt>
                <c:pt idx="57327">
                  <c:v>11.465400000000001</c:v>
                </c:pt>
                <c:pt idx="57328">
                  <c:v>11.4656</c:v>
                </c:pt>
                <c:pt idx="57329">
                  <c:v>11.4658</c:v>
                </c:pt>
                <c:pt idx="57330">
                  <c:v>11.465999999999999</c:v>
                </c:pt>
                <c:pt idx="57331">
                  <c:v>11.466200000000001</c:v>
                </c:pt>
                <c:pt idx="57332">
                  <c:v>11.4664</c:v>
                </c:pt>
                <c:pt idx="57333">
                  <c:v>11.4666</c:v>
                </c:pt>
                <c:pt idx="57334">
                  <c:v>11.466799999999999</c:v>
                </c:pt>
                <c:pt idx="57335">
                  <c:v>11.467000000000001</c:v>
                </c:pt>
                <c:pt idx="57336">
                  <c:v>11.4672</c:v>
                </c:pt>
                <c:pt idx="57337">
                  <c:v>11.4674</c:v>
                </c:pt>
                <c:pt idx="57338">
                  <c:v>11.467599999999999</c:v>
                </c:pt>
                <c:pt idx="57339">
                  <c:v>11.4678</c:v>
                </c:pt>
                <c:pt idx="57340">
                  <c:v>11.468</c:v>
                </c:pt>
                <c:pt idx="57341">
                  <c:v>11.4682</c:v>
                </c:pt>
                <c:pt idx="57342">
                  <c:v>11.468400000000001</c:v>
                </c:pt>
                <c:pt idx="57343">
                  <c:v>11.4686</c:v>
                </c:pt>
                <c:pt idx="57344">
                  <c:v>11.4688</c:v>
                </c:pt>
                <c:pt idx="57345">
                  <c:v>11.468999999999999</c:v>
                </c:pt>
                <c:pt idx="57346">
                  <c:v>11.469200000000001</c:v>
                </c:pt>
                <c:pt idx="57347">
                  <c:v>11.4694</c:v>
                </c:pt>
                <c:pt idx="57348">
                  <c:v>11.4696</c:v>
                </c:pt>
                <c:pt idx="57349">
                  <c:v>11.469799999999999</c:v>
                </c:pt>
                <c:pt idx="57350">
                  <c:v>11.47</c:v>
                </c:pt>
                <c:pt idx="57351">
                  <c:v>11.4702</c:v>
                </c:pt>
                <c:pt idx="57352">
                  <c:v>11.4704</c:v>
                </c:pt>
                <c:pt idx="57353">
                  <c:v>11.470599999999999</c:v>
                </c:pt>
                <c:pt idx="57354">
                  <c:v>11.470800000000001</c:v>
                </c:pt>
                <c:pt idx="57355">
                  <c:v>11.471</c:v>
                </c:pt>
                <c:pt idx="57356">
                  <c:v>11.4712</c:v>
                </c:pt>
                <c:pt idx="57357">
                  <c:v>11.471399999999999</c:v>
                </c:pt>
                <c:pt idx="57358">
                  <c:v>11.4716</c:v>
                </c:pt>
                <c:pt idx="57359">
                  <c:v>11.4718</c:v>
                </c:pt>
                <c:pt idx="57360">
                  <c:v>11.472</c:v>
                </c:pt>
                <c:pt idx="57361">
                  <c:v>11.472200000000001</c:v>
                </c:pt>
                <c:pt idx="57362">
                  <c:v>11.4724</c:v>
                </c:pt>
                <c:pt idx="57363">
                  <c:v>11.4726</c:v>
                </c:pt>
                <c:pt idx="57364">
                  <c:v>11.472799999999999</c:v>
                </c:pt>
                <c:pt idx="57365">
                  <c:v>11.473000000000001</c:v>
                </c:pt>
                <c:pt idx="57366">
                  <c:v>11.4732</c:v>
                </c:pt>
                <c:pt idx="57367">
                  <c:v>11.4734</c:v>
                </c:pt>
                <c:pt idx="57368">
                  <c:v>11.473599999999999</c:v>
                </c:pt>
                <c:pt idx="57369">
                  <c:v>11.473800000000001</c:v>
                </c:pt>
                <c:pt idx="57370">
                  <c:v>11.474</c:v>
                </c:pt>
                <c:pt idx="57371">
                  <c:v>11.4742</c:v>
                </c:pt>
                <c:pt idx="57372">
                  <c:v>11.474399999999999</c:v>
                </c:pt>
                <c:pt idx="57373">
                  <c:v>11.474600000000001</c:v>
                </c:pt>
                <c:pt idx="57374">
                  <c:v>11.4748</c:v>
                </c:pt>
                <c:pt idx="57375">
                  <c:v>11.475</c:v>
                </c:pt>
                <c:pt idx="57376">
                  <c:v>11.475199999999999</c:v>
                </c:pt>
                <c:pt idx="57377">
                  <c:v>11.4754</c:v>
                </c:pt>
                <c:pt idx="57378">
                  <c:v>11.4756</c:v>
                </c:pt>
                <c:pt idx="57379">
                  <c:v>11.4758</c:v>
                </c:pt>
                <c:pt idx="57380">
                  <c:v>11.476000000000001</c:v>
                </c:pt>
                <c:pt idx="57381">
                  <c:v>11.4762</c:v>
                </c:pt>
                <c:pt idx="57382">
                  <c:v>11.4764</c:v>
                </c:pt>
                <c:pt idx="57383">
                  <c:v>11.476599999999999</c:v>
                </c:pt>
                <c:pt idx="57384">
                  <c:v>11.476800000000001</c:v>
                </c:pt>
                <c:pt idx="57385">
                  <c:v>11.477</c:v>
                </c:pt>
                <c:pt idx="57386">
                  <c:v>11.4772</c:v>
                </c:pt>
                <c:pt idx="57387">
                  <c:v>11.477399999999999</c:v>
                </c:pt>
                <c:pt idx="57388">
                  <c:v>11.477600000000001</c:v>
                </c:pt>
                <c:pt idx="57389">
                  <c:v>11.4778</c:v>
                </c:pt>
                <c:pt idx="57390">
                  <c:v>11.478</c:v>
                </c:pt>
                <c:pt idx="57391">
                  <c:v>11.478199999999999</c:v>
                </c:pt>
                <c:pt idx="57392">
                  <c:v>11.478400000000001</c:v>
                </c:pt>
                <c:pt idx="57393">
                  <c:v>11.4786</c:v>
                </c:pt>
                <c:pt idx="57394">
                  <c:v>11.4788</c:v>
                </c:pt>
                <c:pt idx="57395">
                  <c:v>11.478999999999999</c:v>
                </c:pt>
                <c:pt idx="57396">
                  <c:v>11.479200000000001</c:v>
                </c:pt>
                <c:pt idx="57397">
                  <c:v>11.4794</c:v>
                </c:pt>
                <c:pt idx="57398">
                  <c:v>11.4796</c:v>
                </c:pt>
                <c:pt idx="57399">
                  <c:v>11.479799999999999</c:v>
                </c:pt>
                <c:pt idx="57400">
                  <c:v>11.48</c:v>
                </c:pt>
                <c:pt idx="57401">
                  <c:v>11.4802</c:v>
                </c:pt>
                <c:pt idx="57402">
                  <c:v>11.480399999999999</c:v>
                </c:pt>
                <c:pt idx="57403">
                  <c:v>11.480600000000001</c:v>
                </c:pt>
                <c:pt idx="57404">
                  <c:v>11.4808</c:v>
                </c:pt>
                <c:pt idx="57405">
                  <c:v>11.481</c:v>
                </c:pt>
                <c:pt idx="57406">
                  <c:v>11.481199999999999</c:v>
                </c:pt>
                <c:pt idx="57407">
                  <c:v>11.481400000000001</c:v>
                </c:pt>
                <c:pt idx="57408">
                  <c:v>11.4816</c:v>
                </c:pt>
                <c:pt idx="57409">
                  <c:v>11.4818</c:v>
                </c:pt>
                <c:pt idx="57410">
                  <c:v>11.481999999999999</c:v>
                </c:pt>
                <c:pt idx="57411">
                  <c:v>11.482200000000001</c:v>
                </c:pt>
                <c:pt idx="57412">
                  <c:v>11.4824</c:v>
                </c:pt>
                <c:pt idx="57413">
                  <c:v>11.4826</c:v>
                </c:pt>
                <c:pt idx="57414">
                  <c:v>11.482799999999999</c:v>
                </c:pt>
                <c:pt idx="57415">
                  <c:v>11.483000000000001</c:v>
                </c:pt>
                <c:pt idx="57416">
                  <c:v>11.4832</c:v>
                </c:pt>
                <c:pt idx="57417">
                  <c:v>11.4834</c:v>
                </c:pt>
                <c:pt idx="57418">
                  <c:v>11.483599999999999</c:v>
                </c:pt>
                <c:pt idx="57419">
                  <c:v>11.4838</c:v>
                </c:pt>
                <c:pt idx="57420">
                  <c:v>11.484</c:v>
                </c:pt>
                <c:pt idx="57421">
                  <c:v>11.4842</c:v>
                </c:pt>
                <c:pt idx="57422">
                  <c:v>11.484400000000001</c:v>
                </c:pt>
                <c:pt idx="57423">
                  <c:v>11.4846</c:v>
                </c:pt>
                <c:pt idx="57424">
                  <c:v>11.4848</c:v>
                </c:pt>
                <c:pt idx="57425">
                  <c:v>11.484999999999999</c:v>
                </c:pt>
                <c:pt idx="57426">
                  <c:v>11.485200000000001</c:v>
                </c:pt>
                <c:pt idx="57427">
                  <c:v>11.4854</c:v>
                </c:pt>
                <c:pt idx="57428">
                  <c:v>11.4856</c:v>
                </c:pt>
                <c:pt idx="57429">
                  <c:v>11.485799999999999</c:v>
                </c:pt>
                <c:pt idx="57430">
                  <c:v>11.486000000000001</c:v>
                </c:pt>
                <c:pt idx="57431">
                  <c:v>11.4862</c:v>
                </c:pt>
                <c:pt idx="57432">
                  <c:v>11.4864</c:v>
                </c:pt>
                <c:pt idx="57433">
                  <c:v>11.486599999999999</c:v>
                </c:pt>
                <c:pt idx="57434">
                  <c:v>11.486800000000001</c:v>
                </c:pt>
                <c:pt idx="57435">
                  <c:v>11.487</c:v>
                </c:pt>
                <c:pt idx="57436">
                  <c:v>11.4872</c:v>
                </c:pt>
                <c:pt idx="57437">
                  <c:v>11.487399999999999</c:v>
                </c:pt>
                <c:pt idx="57438">
                  <c:v>11.4876</c:v>
                </c:pt>
                <c:pt idx="57439">
                  <c:v>11.4878</c:v>
                </c:pt>
                <c:pt idx="57440">
                  <c:v>11.488</c:v>
                </c:pt>
                <c:pt idx="57441">
                  <c:v>11.488200000000001</c:v>
                </c:pt>
                <c:pt idx="57442">
                  <c:v>11.4884</c:v>
                </c:pt>
                <c:pt idx="57443">
                  <c:v>11.4886</c:v>
                </c:pt>
                <c:pt idx="57444">
                  <c:v>11.488799999999999</c:v>
                </c:pt>
                <c:pt idx="57445">
                  <c:v>11.489000000000001</c:v>
                </c:pt>
                <c:pt idx="57446">
                  <c:v>11.4892</c:v>
                </c:pt>
                <c:pt idx="57447">
                  <c:v>11.4894</c:v>
                </c:pt>
                <c:pt idx="57448">
                  <c:v>11.489599999999999</c:v>
                </c:pt>
                <c:pt idx="57449">
                  <c:v>11.489800000000001</c:v>
                </c:pt>
                <c:pt idx="57450">
                  <c:v>11.49</c:v>
                </c:pt>
                <c:pt idx="57451">
                  <c:v>11.4902</c:v>
                </c:pt>
                <c:pt idx="57452">
                  <c:v>11.490399999999999</c:v>
                </c:pt>
                <c:pt idx="57453">
                  <c:v>11.490600000000001</c:v>
                </c:pt>
                <c:pt idx="57454">
                  <c:v>11.4908</c:v>
                </c:pt>
                <c:pt idx="57455">
                  <c:v>11.491</c:v>
                </c:pt>
                <c:pt idx="57456">
                  <c:v>11.491199999999999</c:v>
                </c:pt>
                <c:pt idx="57457">
                  <c:v>11.491400000000001</c:v>
                </c:pt>
                <c:pt idx="57458">
                  <c:v>11.4916</c:v>
                </c:pt>
                <c:pt idx="57459">
                  <c:v>11.4918</c:v>
                </c:pt>
                <c:pt idx="57460">
                  <c:v>11.492000000000001</c:v>
                </c:pt>
                <c:pt idx="57461">
                  <c:v>11.4922</c:v>
                </c:pt>
                <c:pt idx="57462">
                  <c:v>11.4924</c:v>
                </c:pt>
                <c:pt idx="57463">
                  <c:v>11.492599999999999</c:v>
                </c:pt>
                <c:pt idx="57464">
                  <c:v>11.492800000000001</c:v>
                </c:pt>
                <c:pt idx="57465">
                  <c:v>11.493</c:v>
                </c:pt>
                <c:pt idx="57466">
                  <c:v>11.4932</c:v>
                </c:pt>
                <c:pt idx="57467">
                  <c:v>11.493399999999999</c:v>
                </c:pt>
                <c:pt idx="57468">
                  <c:v>11.493600000000001</c:v>
                </c:pt>
                <c:pt idx="57469">
                  <c:v>11.4938</c:v>
                </c:pt>
                <c:pt idx="57470">
                  <c:v>11.494</c:v>
                </c:pt>
                <c:pt idx="57471">
                  <c:v>11.494199999999999</c:v>
                </c:pt>
                <c:pt idx="57472">
                  <c:v>11.494400000000001</c:v>
                </c:pt>
                <c:pt idx="57473">
                  <c:v>11.4946</c:v>
                </c:pt>
                <c:pt idx="57474">
                  <c:v>11.4948</c:v>
                </c:pt>
                <c:pt idx="57475">
                  <c:v>11.494999999999999</c:v>
                </c:pt>
                <c:pt idx="57476">
                  <c:v>11.495200000000001</c:v>
                </c:pt>
                <c:pt idx="57477">
                  <c:v>11.4954</c:v>
                </c:pt>
                <c:pt idx="57478">
                  <c:v>11.4956</c:v>
                </c:pt>
                <c:pt idx="57479">
                  <c:v>11.495799999999999</c:v>
                </c:pt>
                <c:pt idx="57480">
                  <c:v>11.496</c:v>
                </c:pt>
                <c:pt idx="57481">
                  <c:v>11.4962</c:v>
                </c:pt>
                <c:pt idx="57482">
                  <c:v>11.4964</c:v>
                </c:pt>
                <c:pt idx="57483">
                  <c:v>11.496600000000001</c:v>
                </c:pt>
                <c:pt idx="57484">
                  <c:v>11.4968</c:v>
                </c:pt>
                <c:pt idx="57485">
                  <c:v>11.497</c:v>
                </c:pt>
                <c:pt idx="57486">
                  <c:v>11.497199999999999</c:v>
                </c:pt>
                <c:pt idx="57487">
                  <c:v>11.497400000000001</c:v>
                </c:pt>
                <c:pt idx="57488">
                  <c:v>11.4976</c:v>
                </c:pt>
                <c:pt idx="57489">
                  <c:v>11.4978</c:v>
                </c:pt>
                <c:pt idx="57490">
                  <c:v>11.497999999999999</c:v>
                </c:pt>
                <c:pt idx="57491">
                  <c:v>11.498200000000001</c:v>
                </c:pt>
                <c:pt idx="57492">
                  <c:v>11.4984</c:v>
                </c:pt>
                <c:pt idx="57493">
                  <c:v>11.4986</c:v>
                </c:pt>
                <c:pt idx="57494">
                  <c:v>11.498799999999999</c:v>
                </c:pt>
                <c:pt idx="57495">
                  <c:v>11.499000000000001</c:v>
                </c:pt>
                <c:pt idx="57496">
                  <c:v>11.4992</c:v>
                </c:pt>
                <c:pt idx="57497">
                  <c:v>11.4994</c:v>
                </c:pt>
                <c:pt idx="57498">
                  <c:v>11.499599999999999</c:v>
                </c:pt>
                <c:pt idx="57499">
                  <c:v>11.4998</c:v>
                </c:pt>
                <c:pt idx="57500">
                  <c:v>11.5</c:v>
                </c:pt>
                <c:pt idx="57501">
                  <c:v>11.5002</c:v>
                </c:pt>
                <c:pt idx="57502">
                  <c:v>11.500400000000001</c:v>
                </c:pt>
                <c:pt idx="57503">
                  <c:v>11.5006</c:v>
                </c:pt>
                <c:pt idx="57504">
                  <c:v>11.5008</c:v>
                </c:pt>
                <c:pt idx="57505">
                  <c:v>11.500999999999999</c:v>
                </c:pt>
                <c:pt idx="57506">
                  <c:v>11.501200000000001</c:v>
                </c:pt>
                <c:pt idx="57507">
                  <c:v>11.5014</c:v>
                </c:pt>
                <c:pt idx="57508">
                  <c:v>11.5016</c:v>
                </c:pt>
                <c:pt idx="57509">
                  <c:v>11.501799999999999</c:v>
                </c:pt>
                <c:pt idx="57510">
                  <c:v>11.502000000000001</c:v>
                </c:pt>
                <c:pt idx="57511">
                  <c:v>11.5022</c:v>
                </c:pt>
                <c:pt idx="57512">
                  <c:v>11.5024</c:v>
                </c:pt>
                <c:pt idx="57513">
                  <c:v>11.502599999999999</c:v>
                </c:pt>
                <c:pt idx="57514">
                  <c:v>11.502800000000001</c:v>
                </c:pt>
                <c:pt idx="57515">
                  <c:v>11.503</c:v>
                </c:pt>
                <c:pt idx="57516">
                  <c:v>11.5032</c:v>
                </c:pt>
                <c:pt idx="57517">
                  <c:v>11.503399999999999</c:v>
                </c:pt>
                <c:pt idx="57518">
                  <c:v>11.5036</c:v>
                </c:pt>
                <c:pt idx="57519">
                  <c:v>11.5038</c:v>
                </c:pt>
                <c:pt idx="57520">
                  <c:v>11.504</c:v>
                </c:pt>
                <c:pt idx="57521">
                  <c:v>11.504200000000001</c:v>
                </c:pt>
                <c:pt idx="57522">
                  <c:v>11.5044</c:v>
                </c:pt>
                <c:pt idx="57523">
                  <c:v>11.5046</c:v>
                </c:pt>
                <c:pt idx="57524">
                  <c:v>11.504799999999999</c:v>
                </c:pt>
                <c:pt idx="57525">
                  <c:v>11.505000000000001</c:v>
                </c:pt>
                <c:pt idx="57526">
                  <c:v>11.5052</c:v>
                </c:pt>
                <c:pt idx="57527">
                  <c:v>11.5054</c:v>
                </c:pt>
                <c:pt idx="57528">
                  <c:v>11.505599999999999</c:v>
                </c:pt>
                <c:pt idx="57529">
                  <c:v>11.505800000000001</c:v>
                </c:pt>
                <c:pt idx="57530">
                  <c:v>11.506</c:v>
                </c:pt>
                <c:pt idx="57531">
                  <c:v>11.5062</c:v>
                </c:pt>
                <c:pt idx="57532">
                  <c:v>11.506399999999999</c:v>
                </c:pt>
                <c:pt idx="57533">
                  <c:v>11.506600000000001</c:v>
                </c:pt>
                <c:pt idx="57534">
                  <c:v>11.5068</c:v>
                </c:pt>
                <c:pt idx="57535">
                  <c:v>11.507</c:v>
                </c:pt>
                <c:pt idx="57536">
                  <c:v>11.507199999999999</c:v>
                </c:pt>
                <c:pt idx="57537">
                  <c:v>11.507400000000001</c:v>
                </c:pt>
                <c:pt idx="57538">
                  <c:v>11.5076</c:v>
                </c:pt>
                <c:pt idx="57539">
                  <c:v>11.5078</c:v>
                </c:pt>
                <c:pt idx="57540">
                  <c:v>11.507999999999999</c:v>
                </c:pt>
                <c:pt idx="57541">
                  <c:v>11.5082</c:v>
                </c:pt>
                <c:pt idx="57542">
                  <c:v>11.5084</c:v>
                </c:pt>
                <c:pt idx="57543">
                  <c:v>11.508599999999999</c:v>
                </c:pt>
                <c:pt idx="57544">
                  <c:v>11.508800000000001</c:v>
                </c:pt>
                <c:pt idx="57545">
                  <c:v>11.509</c:v>
                </c:pt>
                <c:pt idx="57546">
                  <c:v>11.5092</c:v>
                </c:pt>
                <c:pt idx="57547">
                  <c:v>11.509399999999999</c:v>
                </c:pt>
                <c:pt idx="57548">
                  <c:v>11.509600000000001</c:v>
                </c:pt>
                <c:pt idx="57549">
                  <c:v>11.5098</c:v>
                </c:pt>
                <c:pt idx="57550">
                  <c:v>11.51</c:v>
                </c:pt>
                <c:pt idx="57551">
                  <c:v>11.510199999999999</c:v>
                </c:pt>
                <c:pt idx="57552">
                  <c:v>11.510400000000001</c:v>
                </c:pt>
                <c:pt idx="57553">
                  <c:v>11.5106</c:v>
                </c:pt>
                <c:pt idx="57554">
                  <c:v>11.5108</c:v>
                </c:pt>
                <c:pt idx="57555">
                  <c:v>11.510999999999999</c:v>
                </c:pt>
                <c:pt idx="57556">
                  <c:v>11.511200000000001</c:v>
                </c:pt>
                <c:pt idx="57557">
                  <c:v>11.5114</c:v>
                </c:pt>
                <c:pt idx="57558">
                  <c:v>11.5116</c:v>
                </c:pt>
                <c:pt idx="57559">
                  <c:v>11.511799999999999</c:v>
                </c:pt>
                <c:pt idx="57560">
                  <c:v>11.512</c:v>
                </c:pt>
                <c:pt idx="57561">
                  <c:v>11.5122</c:v>
                </c:pt>
                <c:pt idx="57562">
                  <c:v>11.5124</c:v>
                </c:pt>
                <c:pt idx="57563">
                  <c:v>11.512600000000001</c:v>
                </c:pt>
                <c:pt idx="57564">
                  <c:v>11.5128</c:v>
                </c:pt>
                <c:pt idx="57565">
                  <c:v>11.513</c:v>
                </c:pt>
                <c:pt idx="57566">
                  <c:v>11.513199999999999</c:v>
                </c:pt>
                <c:pt idx="57567">
                  <c:v>11.513400000000001</c:v>
                </c:pt>
                <c:pt idx="57568">
                  <c:v>11.5136</c:v>
                </c:pt>
                <c:pt idx="57569">
                  <c:v>11.5138</c:v>
                </c:pt>
                <c:pt idx="57570">
                  <c:v>11.513999999999999</c:v>
                </c:pt>
                <c:pt idx="57571">
                  <c:v>11.514200000000001</c:v>
                </c:pt>
                <c:pt idx="57572">
                  <c:v>11.5144</c:v>
                </c:pt>
                <c:pt idx="57573">
                  <c:v>11.5146</c:v>
                </c:pt>
                <c:pt idx="57574">
                  <c:v>11.514799999999999</c:v>
                </c:pt>
                <c:pt idx="57575">
                  <c:v>11.515000000000001</c:v>
                </c:pt>
                <c:pt idx="57576">
                  <c:v>11.5152</c:v>
                </c:pt>
                <c:pt idx="57577">
                  <c:v>11.5154</c:v>
                </c:pt>
                <c:pt idx="57578">
                  <c:v>11.515599999999999</c:v>
                </c:pt>
                <c:pt idx="57579">
                  <c:v>11.5158</c:v>
                </c:pt>
                <c:pt idx="57580">
                  <c:v>11.516</c:v>
                </c:pt>
                <c:pt idx="57581">
                  <c:v>11.5162</c:v>
                </c:pt>
                <c:pt idx="57582">
                  <c:v>11.516400000000001</c:v>
                </c:pt>
                <c:pt idx="57583">
                  <c:v>11.5166</c:v>
                </c:pt>
                <c:pt idx="57584">
                  <c:v>11.5168</c:v>
                </c:pt>
                <c:pt idx="57585">
                  <c:v>11.516999999999999</c:v>
                </c:pt>
                <c:pt idx="57586">
                  <c:v>11.517200000000001</c:v>
                </c:pt>
                <c:pt idx="57587">
                  <c:v>11.5174</c:v>
                </c:pt>
                <c:pt idx="57588">
                  <c:v>11.5176</c:v>
                </c:pt>
                <c:pt idx="57589">
                  <c:v>11.517799999999999</c:v>
                </c:pt>
                <c:pt idx="57590">
                  <c:v>11.518000000000001</c:v>
                </c:pt>
                <c:pt idx="57591">
                  <c:v>11.5182</c:v>
                </c:pt>
                <c:pt idx="57592">
                  <c:v>11.5184</c:v>
                </c:pt>
                <c:pt idx="57593">
                  <c:v>11.518599999999999</c:v>
                </c:pt>
                <c:pt idx="57594">
                  <c:v>11.518800000000001</c:v>
                </c:pt>
                <c:pt idx="57595">
                  <c:v>11.519</c:v>
                </c:pt>
                <c:pt idx="57596">
                  <c:v>11.5192</c:v>
                </c:pt>
                <c:pt idx="57597">
                  <c:v>11.519399999999999</c:v>
                </c:pt>
                <c:pt idx="57598">
                  <c:v>11.519600000000001</c:v>
                </c:pt>
                <c:pt idx="57599">
                  <c:v>11.5198</c:v>
                </c:pt>
                <c:pt idx="57600">
                  <c:v>11.52</c:v>
                </c:pt>
                <c:pt idx="57601">
                  <c:v>11.520200000000001</c:v>
                </c:pt>
                <c:pt idx="57602">
                  <c:v>11.5204</c:v>
                </c:pt>
                <c:pt idx="57603">
                  <c:v>11.5206</c:v>
                </c:pt>
                <c:pt idx="57604">
                  <c:v>11.520799999999999</c:v>
                </c:pt>
                <c:pt idx="57605">
                  <c:v>11.521000000000001</c:v>
                </c:pt>
                <c:pt idx="57606">
                  <c:v>11.5212</c:v>
                </c:pt>
                <c:pt idx="57607">
                  <c:v>11.5214</c:v>
                </c:pt>
                <c:pt idx="57608">
                  <c:v>11.521599999999999</c:v>
                </c:pt>
                <c:pt idx="57609">
                  <c:v>11.521800000000001</c:v>
                </c:pt>
                <c:pt idx="57610">
                  <c:v>11.522</c:v>
                </c:pt>
                <c:pt idx="57611">
                  <c:v>11.5222</c:v>
                </c:pt>
                <c:pt idx="57612">
                  <c:v>11.522399999999999</c:v>
                </c:pt>
                <c:pt idx="57613">
                  <c:v>11.522600000000001</c:v>
                </c:pt>
                <c:pt idx="57614">
                  <c:v>11.5228</c:v>
                </c:pt>
                <c:pt idx="57615">
                  <c:v>11.523</c:v>
                </c:pt>
                <c:pt idx="57616">
                  <c:v>11.523199999999999</c:v>
                </c:pt>
                <c:pt idx="57617">
                  <c:v>11.523400000000001</c:v>
                </c:pt>
                <c:pt idx="57618">
                  <c:v>11.5236</c:v>
                </c:pt>
                <c:pt idx="57619">
                  <c:v>11.5238</c:v>
                </c:pt>
                <c:pt idx="57620">
                  <c:v>11.523999999999999</c:v>
                </c:pt>
                <c:pt idx="57621">
                  <c:v>11.5242</c:v>
                </c:pt>
                <c:pt idx="57622">
                  <c:v>11.5244</c:v>
                </c:pt>
                <c:pt idx="57623">
                  <c:v>11.5246</c:v>
                </c:pt>
                <c:pt idx="57624">
                  <c:v>11.524800000000001</c:v>
                </c:pt>
                <c:pt idx="57625">
                  <c:v>11.525</c:v>
                </c:pt>
                <c:pt idx="57626">
                  <c:v>11.5252</c:v>
                </c:pt>
                <c:pt idx="57627">
                  <c:v>11.525399999999999</c:v>
                </c:pt>
                <c:pt idx="57628">
                  <c:v>11.525600000000001</c:v>
                </c:pt>
                <c:pt idx="57629">
                  <c:v>11.5258</c:v>
                </c:pt>
                <c:pt idx="57630">
                  <c:v>11.526</c:v>
                </c:pt>
                <c:pt idx="57631">
                  <c:v>11.526199999999999</c:v>
                </c:pt>
                <c:pt idx="57632">
                  <c:v>11.526400000000001</c:v>
                </c:pt>
                <c:pt idx="57633">
                  <c:v>11.5266</c:v>
                </c:pt>
                <c:pt idx="57634">
                  <c:v>11.5268</c:v>
                </c:pt>
                <c:pt idx="57635">
                  <c:v>11.526999999999999</c:v>
                </c:pt>
                <c:pt idx="57636">
                  <c:v>11.527200000000001</c:v>
                </c:pt>
                <c:pt idx="57637">
                  <c:v>11.5274</c:v>
                </c:pt>
                <c:pt idx="57638">
                  <c:v>11.5276</c:v>
                </c:pt>
                <c:pt idx="57639">
                  <c:v>11.527799999999999</c:v>
                </c:pt>
                <c:pt idx="57640">
                  <c:v>11.528</c:v>
                </c:pt>
                <c:pt idx="57641">
                  <c:v>11.5282</c:v>
                </c:pt>
                <c:pt idx="57642">
                  <c:v>11.5284</c:v>
                </c:pt>
                <c:pt idx="57643">
                  <c:v>11.528600000000001</c:v>
                </c:pt>
                <c:pt idx="57644">
                  <c:v>11.5288</c:v>
                </c:pt>
                <c:pt idx="57645">
                  <c:v>11.529</c:v>
                </c:pt>
                <c:pt idx="57646">
                  <c:v>11.529199999999999</c:v>
                </c:pt>
                <c:pt idx="57647">
                  <c:v>11.529400000000001</c:v>
                </c:pt>
                <c:pt idx="57648">
                  <c:v>11.5296</c:v>
                </c:pt>
                <c:pt idx="57649">
                  <c:v>11.5298</c:v>
                </c:pt>
                <c:pt idx="57650">
                  <c:v>11.53</c:v>
                </c:pt>
                <c:pt idx="57651">
                  <c:v>11.530200000000001</c:v>
                </c:pt>
                <c:pt idx="57652">
                  <c:v>11.5304</c:v>
                </c:pt>
                <c:pt idx="57653">
                  <c:v>11.5306</c:v>
                </c:pt>
                <c:pt idx="57654">
                  <c:v>11.530799999999999</c:v>
                </c:pt>
                <c:pt idx="57655">
                  <c:v>11.531000000000001</c:v>
                </c:pt>
                <c:pt idx="57656">
                  <c:v>11.5312</c:v>
                </c:pt>
                <c:pt idx="57657">
                  <c:v>11.5314</c:v>
                </c:pt>
                <c:pt idx="57658">
                  <c:v>11.531599999999999</c:v>
                </c:pt>
                <c:pt idx="57659">
                  <c:v>11.5318</c:v>
                </c:pt>
                <c:pt idx="57660">
                  <c:v>11.532</c:v>
                </c:pt>
                <c:pt idx="57661">
                  <c:v>11.5322</c:v>
                </c:pt>
                <c:pt idx="57662">
                  <c:v>11.532400000000001</c:v>
                </c:pt>
                <c:pt idx="57663">
                  <c:v>11.5326</c:v>
                </c:pt>
                <c:pt idx="57664">
                  <c:v>11.5328</c:v>
                </c:pt>
                <c:pt idx="57665">
                  <c:v>11.532999999999999</c:v>
                </c:pt>
                <c:pt idx="57666">
                  <c:v>11.533200000000001</c:v>
                </c:pt>
                <c:pt idx="57667">
                  <c:v>11.5334</c:v>
                </c:pt>
                <c:pt idx="57668">
                  <c:v>11.5336</c:v>
                </c:pt>
                <c:pt idx="57669">
                  <c:v>11.533799999999999</c:v>
                </c:pt>
                <c:pt idx="57670">
                  <c:v>11.534000000000001</c:v>
                </c:pt>
                <c:pt idx="57671">
                  <c:v>11.5342</c:v>
                </c:pt>
                <c:pt idx="57672">
                  <c:v>11.5344</c:v>
                </c:pt>
                <c:pt idx="57673">
                  <c:v>11.534599999999999</c:v>
                </c:pt>
                <c:pt idx="57674">
                  <c:v>11.534800000000001</c:v>
                </c:pt>
                <c:pt idx="57675">
                  <c:v>11.535</c:v>
                </c:pt>
                <c:pt idx="57676">
                  <c:v>11.5352</c:v>
                </c:pt>
                <c:pt idx="57677">
                  <c:v>11.535399999999999</c:v>
                </c:pt>
                <c:pt idx="57678">
                  <c:v>11.535600000000001</c:v>
                </c:pt>
                <c:pt idx="57679">
                  <c:v>11.5358</c:v>
                </c:pt>
                <c:pt idx="57680">
                  <c:v>11.536</c:v>
                </c:pt>
                <c:pt idx="57681">
                  <c:v>11.536199999999999</c:v>
                </c:pt>
                <c:pt idx="57682">
                  <c:v>11.5364</c:v>
                </c:pt>
                <c:pt idx="57683">
                  <c:v>11.5366</c:v>
                </c:pt>
                <c:pt idx="57684">
                  <c:v>11.536799999999999</c:v>
                </c:pt>
                <c:pt idx="57685">
                  <c:v>11.537000000000001</c:v>
                </c:pt>
                <c:pt idx="57686">
                  <c:v>11.5372</c:v>
                </c:pt>
                <c:pt idx="57687">
                  <c:v>11.5374</c:v>
                </c:pt>
                <c:pt idx="57688">
                  <c:v>11.537599999999999</c:v>
                </c:pt>
                <c:pt idx="57689">
                  <c:v>11.537800000000001</c:v>
                </c:pt>
                <c:pt idx="57690">
                  <c:v>11.538</c:v>
                </c:pt>
                <c:pt idx="57691">
                  <c:v>11.5382</c:v>
                </c:pt>
                <c:pt idx="57692">
                  <c:v>11.538399999999999</c:v>
                </c:pt>
                <c:pt idx="57693">
                  <c:v>11.538600000000001</c:v>
                </c:pt>
                <c:pt idx="57694">
                  <c:v>11.5388</c:v>
                </c:pt>
                <c:pt idx="57695">
                  <c:v>11.539</c:v>
                </c:pt>
                <c:pt idx="57696">
                  <c:v>11.539199999999999</c:v>
                </c:pt>
                <c:pt idx="57697">
                  <c:v>11.539400000000001</c:v>
                </c:pt>
                <c:pt idx="57698">
                  <c:v>11.5396</c:v>
                </c:pt>
                <c:pt idx="57699">
                  <c:v>11.5398</c:v>
                </c:pt>
                <c:pt idx="57700">
                  <c:v>11.54</c:v>
                </c:pt>
                <c:pt idx="57701">
                  <c:v>11.5402</c:v>
                </c:pt>
                <c:pt idx="57702">
                  <c:v>11.5404</c:v>
                </c:pt>
                <c:pt idx="57703">
                  <c:v>11.5406</c:v>
                </c:pt>
                <c:pt idx="57704">
                  <c:v>11.540800000000001</c:v>
                </c:pt>
                <c:pt idx="57705">
                  <c:v>11.541</c:v>
                </c:pt>
                <c:pt idx="57706">
                  <c:v>11.5412</c:v>
                </c:pt>
                <c:pt idx="57707">
                  <c:v>11.541399999999999</c:v>
                </c:pt>
                <c:pt idx="57708">
                  <c:v>11.541600000000001</c:v>
                </c:pt>
                <c:pt idx="57709">
                  <c:v>11.5418</c:v>
                </c:pt>
                <c:pt idx="57710">
                  <c:v>11.542</c:v>
                </c:pt>
                <c:pt idx="57711">
                  <c:v>11.542199999999999</c:v>
                </c:pt>
                <c:pt idx="57712">
                  <c:v>11.542400000000001</c:v>
                </c:pt>
                <c:pt idx="57713">
                  <c:v>11.5426</c:v>
                </c:pt>
                <c:pt idx="57714">
                  <c:v>11.5428</c:v>
                </c:pt>
                <c:pt idx="57715">
                  <c:v>11.542999999999999</c:v>
                </c:pt>
                <c:pt idx="57716">
                  <c:v>11.543200000000001</c:v>
                </c:pt>
                <c:pt idx="57717">
                  <c:v>11.5434</c:v>
                </c:pt>
                <c:pt idx="57718">
                  <c:v>11.5436</c:v>
                </c:pt>
                <c:pt idx="57719">
                  <c:v>11.543799999999999</c:v>
                </c:pt>
                <c:pt idx="57720">
                  <c:v>11.544</c:v>
                </c:pt>
                <c:pt idx="57721">
                  <c:v>11.5442</c:v>
                </c:pt>
                <c:pt idx="57722">
                  <c:v>11.5444</c:v>
                </c:pt>
                <c:pt idx="57723">
                  <c:v>11.544600000000001</c:v>
                </c:pt>
                <c:pt idx="57724">
                  <c:v>11.5448</c:v>
                </c:pt>
                <c:pt idx="57725">
                  <c:v>11.545</c:v>
                </c:pt>
                <c:pt idx="57726">
                  <c:v>11.545199999999999</c:v>
                </c:pt>
                <c:pt idx="57727">
                  <c:v>11.545400000000001</c:v>
                </c:pt>
                <c:pt idx="57728">
                  <c:v>11.5456</c:v>
                </c:pt>
                <c:pt idx="57729">
                  <c:v>11.5458</c:v>
                </c:pt>
                <c:pt idx="57730">
                  <c:v>11.545999999999999</c:v>
                </c:pt>
                <c:pt idx="57731">
                  <c:v>11.546200000000001</c:v>
                </c:pt>
                <c:pt idx="57732">
                  <c:v>11.5464</c:v>
                </c:pt>
                <c:pt idx="57733">
                  <c:v>11.5466</c:v>
                </c:pt>
                <c:pt idx="57734">
                  <c:v>11.546799999999999</c:v>
                </c:pt>
                <c:pt idx="57735">
                  <c:v>11.547000000000001</c:v>
                </c:pt>
                <c:pt idx="57736">
                  <c:v>11.5472</c:v>
                </c:pt>
                <c:pt idx="57737">
                  <c:v>11.5474</c:v>
                </c:pt>
                <c:pt idx="57738">
                  <c:v>11.547599999999999</c:v>
                </c:pt>
                <c:pt idx="57739">
                  <c:v>11.547800000000001</c:v>
                </c:pt>
                <c:pt idx="57740">
                  <c:v>11.548</c:v>
                </c:pt>
                <c:pt idx="57741">
                  <c:v>11.5482</c:v>
                </c:pt>
                <c:pt idx="57742">
                  <c:v>11.548400000000001</c:v>
                </c:pt>
                <c:pt idx="57743">
                  <c:v>11.5486</c:v>
                </c:pt>
                <c:pt idx="57744">
                  <c:v>11.5488</c:v>
                </c:pt>
                <c:pt idx="57745">
                  <c:v>11.548999999999999</c:v>
                </c:pt>
                <c:pt idx="57746">
                  <c:v>11.549200000000001</c:v>
                </c:pt>
                <c:pt idx="57747">
                  <c:v>11.5494</c:v>
                </c:pt>
                <c:pt idx="57748">
                  <c:v>11.5496</c:v>
                </c:pt>
                <c:pt idx="57749">
                  <c:v>11.549799999999999</c:v>
                </c:pt>
                <c:pt idx="57750">
                  <c:v>11.55</c:v>
                </c:pt>
                <c:pt idx="57751">
                  <c:v>11.5502</c:v>
                </c:pt>
                <c:pt idx="57752">
                  <c:v>11.5504</c:v>
                </c:pt>
                <c:pt idx="57753">
                  <c:v>11.550599999999999</c:v>
                </c:pt>
                <c:pt idx="57754">
                  <c:v>11.550800000000001</c:v>
                </c:pt>
                <c:pt idx="57755">
                  <c:v>11.551</c:v>
                </c:pt>
                <c:pt idx="57756">
                  <c:v>11.5512</c:v>
                </c:pt>
                <c:pt idx="57757">
                  <c:v>11.551399999999999</c:v>
                </c:pt>
                <c:pt idx="57758">
                  <c:v>11.551600000000001</c:v>
                </c:pt>
                <c:pt idx="57759">
                  <c:v>11.5518</c:v>
                </c:pt>
                <c:pt idx="57760">
                  <c:v>11.552</c:v>
                </c:pt>
                <c:pt idx="57761">
                  <c:v>11.552199999999999</c:v>
                </c:pt>
                <c:pt idx="57762">
                  <c:v>11.5524</c:v>
                </c:pt>
                <c:pt idx="57763">
                  <c:v>11.5526</c:v>
                </c:pt>
                <c:pt idx="57764">
                  <c:v>11.5528</c:v>
                </c:pt>
                <c:pt idx="57765">
                  <c:v>11.553000000000001</c:v>
                </c:pt>
                <c:pt idx="57766">
                  <c:v>11.5532</c:v>
                </c:pt>
                <c:pt idx="57767">
                  <c:v>11.5534</c:v>
                </c:pt>
                <c:pt idx="57768">
                  <c:v>11.553599999999999</c:v>
                </c:pt>
                <c:pt idx="57769">
                  <c:v>11.553800000000001</c:v>
                </c:pt>
                <c:pt idx="57770">
                  <c:v>11.554</c:v>
                </c:pt>
                <c:pt idx="57771">
                  <c:v>11.5542</c:v>
                </c:pt>
                <c:pt idx="57772">
                  <c:v>11.554399999999999</c:v>
                </c:pt>
                <c:pt idx="57773">
                  <c:v>11.554600000000001</c:v>
                </c:pt>
                <c:pt idx="57774">
                  <c:v>11.5548</c:v>
                </c:pt>
                <c:pt idx="57775">
                  <c:v>11.555</c:v>
                </c:pt>
                <c:pt idx="57776">
                  <c:v>11.555199999999999</c:v>
                </c:pt>
                <c:pt idx="57777">
                  <c:v>11.555400000000001</c:v>
                </c:pt>
                <c:pt idx="57778">
                  <c:v>11.5556</c:v>
                </c:pt>
                <c:pt idx="57779">
                  <c:v>11.5558</c:v>
                </c:pt>
                <c:pt idx="57780">
                  <c:v>11.555999999999999</c:v>
                </c:pt>
                <c:pt idx="57781">
                  <c:v>11.5562</c:v>
                </c:pt>
                <c:pt idx="57782">
                  <c:v>11.5564</c:v>
                </c:pt>
                <c:pt idx="57783">
                  <c:v>11.5566</c:v>
                </c:pt>
                <c:pt idx="57784">
                  <c:v>11.556800000000001</c:v>
                </c:pt>
                <c:pt idx="57785">
                  <c:v>11.557</c:v>
                </c:pt>
                <c:pt idx="57786">
                  <c:v>11.5572</c:v>
                </c:pt>
                <c:pt idx="57787">
                  <c:v>11.557399999999999</c:v>
                </c:pt>
                <c:pt idx="57788">
                  <c:v>11.557600000000001</c:v>
                </c:pt>
                <c:pt idx="57789">
                  <c:v>11.5578</c:v>
                </c:pt>
                <c:pt idx="57790">
                  <c:v>11.558</c:v>
                </c:pt>
                <c:pt idx="57791">
                  <c:v>11.558199999999999</c:v>
                </c:pt>
                <c:pt idx="57792">
                  <c:v>11.558400000000001</c:v>
                </c:pt>
                <c:pt idx="57793">
                  <c:v>11.5586</c:v>
                </c:pt>
                <c:pt idx="57794">
                  <c:v>11.5588</c:v>
                </c:pt>
                <c:pt idx="57795">
                  <c:v>11.558999999999999</c:v>
                </c:pt>
                <c:pt idx="57796">
                  <c:v>11.559200000000001</c:v>
                </c:pt>
                <c:pt idx="57797">
                  <c:v>11.5594</c:v>
                </c:pt>
                <c:pt idx="57798">
                  <c:v>11.5596</c:v>
                </c:pt>
                <c:pt idx="57799">
                  <c:v>11.559799999999999</c:v>
                </c:pt>
                <c:pt idx="57800">
                  <c:v>11.56</c:v>
                </c:pt>
                <c:pt idx="57801">
                  <c:v>11.5602</c:v>
                </c:pt>
                <c:pt idx="57802">
                  <c:v>11.5604</c:v>
                </c:pt>
                <c:pt idx="57803">
                  <c:v>11.560600000000001</c:v>
                </c:pt>
                <c:pt idx="57804">
                  <c:v>11.5608</c:v>
                </c:pt>
                <c:pt idx="57805">
                  <c:v>11.561</c:v>
                </c:pt>
                <c:pt idx="57806">
                  <c:v>11.561199999999999</c:v>
                </c:pt>
                <c:pt idx="57807">
                  <c:v>11.561400000000001</c:v>
                </c:pt>
                <c:pt idx="57808">
                  <c:v>11.5616</c:v>
                </c:pt>
                <c:pt idx="57809">
                  <c:v>11.5618</c:v>
                </c:pt>
                <c:pt idx="57810">
                  <c:v>11.561999999999999</c:v>
                </c:pt>
                <c:pt idx="57811">
                  <c:v>11.562200000000001</c:v>
                </c:pt>
                <c:pt idx="57812">
                  <c:v>11.5624</c:v>
                </c:pt>
                <c:pt idx="57813">
                  <c:v>11.5626</c:v>
                </c:pt>
                <c:pt idx="57814">
                  <c:v>11.562799999999999</c:v>
                </c:pt>
                <c:pt idx="57815">
                  <c:v>11.563000000000001</c:v>
                </c:pt>
                <c:pt idx="57816">
                  <c:v>11.5632</c:v>
                </c:pt>
                <c:pt idx="57817">
                  <c:v>11.5634</c:v>
                </c:pt>
                <c:pt idx="57818">
                  <c:v>11.563599999999999</c:v>
                </c:pt>
                <c:pt idx="57819">
                  <c:v>11.563800000000001</c:v>
                </c:pt>
                <c:pt idx="57820">
                  <c:v>11.564</c:v>
                </c:pt>
                <c:pt idx="57821">
                  <c:v>11.5642</c:v>
                </c:pt>
                <c:pt idx="57822">
                  <c:v>11.564399999999999</c:v>
                </c:pt>
                <c:pt idx="57823">
                  <c:v>11.5646</c:v>
                </c:pt>
                <c:pt idx="57824">
                  <c:v>11.5648</c:v>
                </c:pt>
                <c:pt idx="57825">
                  <c:v>11.565</c:v>
                </c:pt>
                <c:pt idx="57826">
                  <c:v>11.565200000000001</c:v>
                </c:pt>
                <c:pt idx="57827">
                  <c:v>11.5654</c:v>
                </c:pt>
                <c:pt idx="57828">
                  <c:v>11.5656</c:v>
                </c:pt>
                <c:pt idx="57829">
                  <c:v>11.565799999999999</c:v>
                </c:pt>
                <c:pt idx="57830">
                  <c:v>11.566000000000001</c:v>
                </c:pt>
                <c:pt idx="57831">
                  <c:v>11.5662</c:v>
                </c:pt>
                <c:pt idx="57832">
                  <c:v>11.5664</c:v>
                </c:pt>
                <c:pt idx="57833">
                  <c:v>11.566599999999999</c:v>
                </c:pt>
                <c:pt idx="57834">
                  <c:v>11.566800000000001</c:v>
                </c:pt>
                <c:pt idx="57835">
                  <c:v>11.567</c:v>
                </c:pt>
                <c:pt idx="57836">
                  <c:v>11.5672</c:v>
                </c:pt>
                <c:pt idx="57837">
                  <c:v>11.567399999999999</c:v>
                </c:pt>
                <c:pt idx="57838">
                  <c:v>11.567600000000001</c:v>
                </c:pt>
                <c:pt idx="57839">
                  <c:v>11.5678</c:v>
                </c:pt>
                <c:pt idx="57840">
                  <c:v>11.568</c:v>
                </c:pt>
                <c:pt idx="57841">
                  <c:v>11.568199999999999</c:v>
                </c:pt>
                <c:pt idx="57842">
                  <c:v>11.5684</c:v>
                </c:pt>
                <c:pt idx="57843">
                  <c:v>11.5686</c:v>
                </c:pt>
                <c:pt idx="57844">
                  <c:v>11.5688</c:v>
                </c:pt>
                <c:pt idx="57845">
                  <c:v>11.569000000000001</c:v>
                </c:pt>
                <c:pt idx="57846">
                  <c:v>11.5692</c:v>
                </c:pt>
                <c:pt idx="57847">
                  <c:v>11.5694</c:v>
                </c:pt>
                <c:pt idx="57848">
                  <c:v>11.569599999999999</c:v>
                </c:pt>
                <c:pt idx="57849">
                  <c:v>11.569800000000001</c:v>
                </c:pt>
                <c:pt idx="57850">
                  <c:v>11.57</c:v>
                </c:pt>
                <c:pt idx="57851">
                  <c:v>11.5702</c:v>
                </c:pt>
                <c:pt idx="57852">
                  <c:v>11.570399999999999</c:v>
                </c:pt>
                <c:pt idx="57853">
                  <c:v>11.570600000000001</c:v>
                </c:pt>
                <c:pt idx="57854">
                  <c:v>11.5708</c:v>
                </c:pt>
                <c:pt idx="57855">
                  <c:v>11.571</c:v>
                </c:pt>
                <c:pt idx="57856">
                  <c:v>11.571199999999999</c:v>
                </c:pt>
                <c:pt idx="57857">
                  <c:v>11.571400000000001</c:v>
                </c:pt>
                <c:pt idx="57858">
                  <c:v>11.5716</c:v>
                </c:pt>
                <c:pt idx="57859">
                  <c:v>11.5718</c:v>
                </c:pt>
                <c:pt idx="57860">
                  <c:v>11.571999999999999</c:v>
                </c:pt>
                <c:pt idx="57861">
                  <c:v>11.5722</c:v>
                </c:pt>
                <c:pt idx="57862">
                  <c:v>11.5724</c:v>
                </c:pt>
                <c:pt idx="57863">
                  <c:v>11.5726</c:v>
                </c:pt>
                <c:pt idx="57864">
                  <c:v>11.572800000000001</c:v>
                </c:pt>
                <c:pt idx="57865">
                  <c:v>11.573</c:v>
                </c:pt>
                <c:pt idx="57866">
                  <c:v>11.5732</c:v>
                </c:pt>
                <c:pt idx="57867">
                  <c:v>11.573399999999999</c:v>
                </c:pt>
                <c:pt idx="57868">
                  <c:v>11.573600000000001</c:v>
                </c:pt>
                <c:pt idx="57869">
                  <c:v>11.5738</c:v>
                </c:pt>
                <c:pt idx="57870">
                  <c:v>11.574</c:v>
                </c:pt>
                <c:pt idx="57871">
                  <c:v>11.574199999999999</c:v>
                </c:pt>
                <c:pt idx="57872">
                  <c:v>11.574400000000001</c:v>
                </c:pt>
                <c:pt idx="57873">
                  <c:v>11.5746</c:v>
                </c:pt>
                <c:pt idx="57874">
                  <c:v>11.5748</c:v>
                </c:pt>
                <c:pt idx="57875">
                  <c:v>11.574999999999999</c:v>
                </c:pt>
                <c:pt idx="57876">
                  <c:v>11.575200000000001</c:v>
                </c:pt>
                <c:pt idx="57877">
                  <c:v>11.5754</c:v>
                </c:pt>
                <c:pt idx="57878">
                  <c:v>11.5756</c:v>
                </c:pt>
                <c:pt idx="57879">
                  <c:v>11.575799999999999</c:v>
                </c:pt>
                <c:pt idx="57880">
                  <c:v>11.576000000000001</c:v>
                </c:pt>
                <c:pt idx="57881">
                  <c:v>11.5762</c:v>
                </c:pt>
                <c:pt idx="57882">
                  <c:v>11.5764</c:v>
                </c:pt>
                <c:pt idx="57883">
                  <c:v>11.576599999999999</c:v>
                </c:pt>
                <c:pt idx="57884">
                  <c:v>11.5768</c:v>
                </c:pt>
                <c:pt idx="57885">
                  <c:v>11.577</c:v>
                </c:pt>
                <c:pt idx="57886">
                  <c:v>11.577199999999999</c:v>
                </c:pt>
                <c:pt idx="57887">
                  <c:v>11.577400000000001</c:v>
                </c:pt>
                <c:pt idx="57888">
                  <c:v>11.5776</c:v>
                </c:pt>
                <c:pt idx="57889">
                  <c:v>11.5778</c:v>
                </c:pt>
                <c:pt idx="57890">
                  <c:v>11.577999999999999</c:v>
                </c:pt>
                <c:pt idx="57891">
                  <c:v>11.578200000000001</c:v>
                </c:pt>
                <c:pt idx="57892">
                  <c:v>11.5784</c:v>
                </c:pt>
                <c:pt idx="57893">
                  <c:v>11.5786</c:v>
                </c:pt>
                <c:pt idx="57894">
                  <c:v>11.578799999999999</c:v>
                </c:pt>
                <c:pt idx="57895">
                  <c:v>11.579000000000001</c:v>
                </c:pt>
                <c:pt idx="57896">
                  <c:v>11.5792</c:v>
                </c:pt>
                <c:pt idx="57897">
                  <c:v>11.5794</c:v>
                </c:pt>
                <c:pt idx="57898">
                  <c:v>11.579599999999999</c:v>
                </c:pt>
                <c:pt idx="57899">
                  <c:v>11.579800000000001</c:v>
                </c:pt>
                <c:pt idx="57900">
                  <c:v>11.58</c:v>
                </c:pt>
                <c:pt idx="57901">
                  <c:v>11.5802</c:v>
                </c:pt>
                <c:pt idx="57902">
                  <c:v>11.580399999999999</c:v>
                </c:pt>
                <c:pt idx="57903">
                  <c:v>11.5806</c:v>
                </c:pt>
                <c:pt idx="57904">
                  <c:v>11.5808</c:v>
                </c:pt>
                <c:pt idx="57905">
                  <c:v>11.581</c:v>
                </c:pt>
                <c:pt idx="57906">
                  <c:v>11.581200000000001</c:v>
                </c:pt>
                <c:pt idx="57907">
                  <c:v>11.5814</c:v>
                </c:pt>
                <c:pt idx="57908">
                  <c:v>11.5816</c:v>
                </c:pt>
                <c:pt idx="57909">
                  <c:v>11.581799999999999</c:v>
                </c:pt>
                <c:pt idx="57910">
                  <c:v>11.582000000000001</c:v>
                </c:pt>
                <c:pt idx="57911">
                  <c:v>11.5822</c:v>
                </c:pt>
                <c:pt idx="57912">
                  <c:v>11.5824</c:v>
                </c:pt>
                <c:pt idx="57913">
                  <c:v>11.582599999999999</c:v>
                </c:pt>
                <c:pt idx="57914">
                  <c:v>11.582800000000001</c:v>
                </c:pt>
                <c:pt idx="57915">
                  <c:v>11.583</c:v>
                </c:pt>
                <c:pt idx="57916">
                  <c:v>11.5832</c:v>
                </c:pt>
                <c:pt idx="57917">
                  <c:v>11.583399999999999</c:v>
                </c:pt>
                <c:pt idx="57918">
                  <c:v>11.583600000000001</c:v>
                </c:pt>
                <c:pt idx="57919">
                  <c:v>11.5838</c:v>
                </c:pt>
                <c:pt idx="57920">
                  <c:v>11.584</c:v>
                </c:pt>
                <c:pt idx="57921">
                  <c:v>11.584199999999999</c:v>
                </c:pt>
                <c:pt idx="57922">
                  <c:v>11.5844</c:v>
                </c:pt>
                <c:pt idx="57923">
                  <c:v>11.5846</c:v>
                </c:pt>
                <c:pt idx="57924">
                  <c:v>11.5848</c:v>
                </c:pt>
                <c:pt idx="57925">
                  <c:v>11.585000000000001</c:v>
                </c:pt>
                <c:pt idx="57926">
                  <c:v>11.5852</c:v>
                </c:pt>
                <c:pt idx="57927">
                  <c:v>11.5854</c:v>
                </c:pt>
                <c:pt idx="57928">
                  <c:v>11.585599999999999</c:v>
                </c:pt>
                <c:pt idx="57929">
                  <c:v>11.585800000000001</c:v>
                </c:pt>
                <c:pt idx="57930">
                  <c:v>11.586</c:v>
                </c:pt>
                <c:pt idx="57931">
                  <c:v>11.5862</c:v>
                </c:pt>
                <c:pt idx="57932">
                  <c:v>11.586399999999999</c:v>
                </c:pt>
                <c:pt idx="57933">
                  <c:v>11.586600000000001</c:v>
                </c:pt>
                <c:pt idx="57934">
                  <c:v>11.5868</c:v>
                </c:pt>
                <c:pt idx="57935">
                  <c:v>11.587</c:v>
                </c:pt>
                <c:pt idx="57936">
                  <c:v>11.587199999999999</c:v>
                </c:pt>
                <c:pt idx="57937">
                  <c:v>11.587400000000001</c:v>
                </c:pt>
                <c:pt idx="57938">
                  <c:v>11.5876</c:v>
                </c:pt>
                <c:pt idx="57939">
                  <c:v>11.5878</c:v>
                </c:pt>
                <c:pt idx="57940">
                  <c:v>11.587999999999999</c:v>
                </c:pt>
                <c:pt idx="57941">
                  <c:v>11.588200000000001</c:v>
                </c:pt>
                <c:pt idx="57942">
                  <c:v>11.5884</c:v>
                </c:pt>
                <c:pt idx="57943">
                  <c:v>11.5886</c:v>
                </c:pt>
                <c:pt idx="57944">
                  <c:v>11.588800000000001</c:v>
                </c:pt>
                <c:pt idx="57945">
                  <c:v>11.589</c:v>
                </c:pt>
                <c:pt idx="57946">
                  <c:v>11.5892</c:v>
                </c:pt>
                <c:pt idx="57947">
                  <c:v>11.589399999999999</c:v>
                </c:pt>
                <c:pt idx="57948">
                  <c:v>11.589600000000001</c:v>
                </c:pt>
                <c:pt idx="57949">
                  <c:v>11.5898</c:v>
                </c:pt>
                <c:pt idx="57950">
                  <c:v>11.59</c:v>
                </c:pt>
                <c:pt idx="57951">
                  <c:v>11.590199999999999</c:v>
                </c:pt>
                <c:pt idx="57952">
                  <c:v>11.590400000000001</c:v>
                </c:pt>
                <c:pt idx="57953">
                  <c:v>11.5906</c:v>
                </c:pt>
                <c:pt idx="57954">
                  <c:v>11.5908</c:v>
                </c:pt>
                <c:pt idx="57955">
                  <c:v>11.590999999999999</c:v>
                </c:pt>
                <c:pt idx="57956">
                  <c:v>11.591200000000001</c:v>
                </c:pt>
                <c:pt idx="57957">
                  <c:v>11.5914</c:v>
                </c:pt>
                <c:pt idx="57958">
                  <c:v>11.5916</c:v>
                </c:pt>
                <c:pt idx="57959">
                  <c:v>11.591799999999999</c:v>
                </c:pt>
                <c:pt idx="57960">
                  <c:v>11.592000000000001</c:v>
                </c:pt>
                <c:pt idx="57961">
                  <c:v>11.5922</c:v>
                </c:pt>
                <c:pt idx="57962">
                  <c:v>11.5924</c:v>
                </c:pt>
                <c:pt idx="57963">
                  <c:v>11.592599999999999</c:v>
                </c:pt>
                <c:pt idx="57964">
                  <c:v>11.5928</c:v>
                </c:pt>
                <c:pt idx="57965">
                  <c:v>11.593</c:v>
                </c:pt>
                <c:pt idx="57966">
                  <c:v>11.5932</c:v>
                </c:pt>
                <c:pt idx="57967">
                  <c:v>11.593400000000001</c:v>
                </c:pt>
                <c:pt idx="57968">
                  <c:v>11.5936</c:v>
                </c:pt>
                <c:pt idx="57969">
                  <c:v>11.5938</c:v>
                </c:pt>
                <c:pt idx="57970">
                  <c:v>11.593999999999999</c:v>
                </c:pt>
                <c:pt idx="57971">
                  <c:v>11.594200000000001</c:v>
                </c:pt>
                <c:pt idx="57972">
                  <c:v>11.5944</c:v>
                </c:pt>
                <c:pt idx="57973">
                  <c:v>11.5946</c:v>
                </c:pt>
                <c:pt idx="57974">
                  <c:v>11.594799999999999</c:v>
                </c:pt>
                <c:pt idx="57975">
                  <c:v>11.595000000000001</c:v>
                </c:pt>
                <c:pt idx="57976">
                  <c:v>11.5952</c:v>
                </c:pt>
                <c:pt idx="57977">
                  <c:v>11.5954</c:v>
                </c:pt>
                <c:pt idx="57978">
                  <c:v>11.595599999999999</c:v>
                </c:pt>
                <c:pt idx="57979">
                  <c:v>11.595800000000001</c:v>
                </c:pt>
                <c:pt idx="57980">
                  <c:v>11.596</c:v>
                </c:pt>
                <c:pt idx="57981">
                  <c:v>11.5962</c:v>
                </c:pt>
                <c:pt idx="57982">
                  <c:v>11.596399999999999</c:v>
                </c:pt>
                <c:pt idx="57983">
                  <c:v>11.5966</c:v>
                </c:pt>
                <c:pt idx="57984">
                  <c:v>11.5968</c:v>
                </c:pt>
                <c:pt idx="57985">
                  <c:v>11.597</c:v>
                </c:pt>
                <c:pt idx="57986">
                  <c:v>11.597200000000001</c:v>
                </c:pt>
                <c:pt idx="57987">
                  <c:v>11.5974</c:v>
                </c:pt>
                <c:pt idx="57988">
                  <c:v>11.5976</c:v>
                </c:pt>
                <c:pt idx="57989">
                  <c:v>11.597799999999999</c:v>
                </c:pt>
                <c:pt idx="57990">
                  <c:v>11.598000000000001</c:v>
                </c:pt>
                <c:pt idx="57991">
                  <c:v>11.5982</c:v>
                </c:pt>
                <c:pt idx="57992">
                  <c:v>11.5984</c:v>
                </c:pt>
                <c:pt idx="57993">
                  <c:v>11.598599999999999</c:v>
                </c:pt>
                <c:pt idx="57994">
                  <c:v>11.598800000000001</c:v>
                </c:pt>
                <c:pt idx="57995">
                  <c:v>11.599</c:v>
                </c:pt>
                <c:pt idx="57996">
                  <c:v>11.5992</c:v>
                </c:pt>
                <c:pt idx="57997">
                  <c:v>11.599399999999999</c:v>
                </c:pt>
                <c:pt idx="57998">
                  <c:v>11.599600000000001</c:v>
                </c:pt>
                <c:pt idx="57999">
                  <c:v>11.5998</c:v>
                </c:pt>
                <c:pt idx="58000">
                  <c:v>11.6</c:v>
                </c:pt>
                <c:pt idx="58001">
                  <c:v>11.600199999999999</c:v>
                </c:pt>
                <c:pt idx="58002">
                  <c:v>11.6004</c:v>
                </c:pt>
                <c:pt idx="58003">
                  <c:v>11.6006</c:v>
                </c:pt>
                <c:pt idx="58004">
                  <c:v>11.6008</c:v>
                </c:pt>
                <c:pt idx="58005">
                  <c:v>11.601000000000001</c:v>
                </c:pt>
                <c:pt idx="58006">
                  <c:v>11.6012</c:v>
                </c:pt>
                <c:pt idx="58007">
                  <c:v>11.6014</c:v>
                </c:pt>
                <c:pt idx="58008">
                  <c:v>11.601599999999999</c:v>
                </c:pt>
                <c:pt idx="58009">
                  <c:v>11.601800000000001</c:v>
                </c:pt>
                <c:pt idx="58010">
                  <c:v>11.602</c:v>
                </c:pt>
                <c:pt idx="58011">
                  <c:v>11.6022</c:v>
                </c:pt>
                <c:pt idx="58012">
                  <c:v>11.602399999999999</c:v>
                </c:pt>
                <c:pt idx="58013">
                  <c:v>11.602600000000001</c:v>
                </c:pt>
                <c:pt idx="58014">
                  <c:v>11.6028</c:v>
                </c:pt>
                <c:pt idx="58015">
                  <c:v>11.603</c:v>
                </c:pt>
                <c:pt idx="58016">
                  <c:v>11.603199999999999</c:v>
                </c:pt>
                <c:pt idx="58017">
                  <c:v>11.603400000000001</c:v>
                </c:pt>
                <c:pt idx="58018">
                  <c:v>11.6036</c:v>
                </c:pt>
                <c:pt idx="58019">
                  <c:v>11.6038</c:v>
                </c:pt>
                <c:pt idx="58020">
                  <c:v>11.603999999999999</c:v>
                </c:pt>
                <c:pt idx="58021">
                  <c:v>11.604200000000001</c:v>
                </c:pt>
                <c:pt idx="58022">
                  <c:v>11.6044</c:v>
                </c:pt>
                <c:pt idx="58023">
                  <c:v>11.6046</c:v>
                </c:pt>
                <c:pt idx="58024">
                  <c:v>11.604799999999999</c:v>
                </c:pt>
                <c:pt idx="58025">
                  <c:v>11.605</c:v>
                </c:pt>
                <c:pt idx="58026">
                  <c:v>11.6052</c:v>
                </c:pt>
                <c:pt idx="58027">
                  <c:v>11.605399999999999</c:v>
                </c:pt>
                <c:pt idx="58028">
                  <c:v>11.605600000000001</c:v>
                </c:pt>
                <c:pt idx="58029">
                  <c:v>11.6058</c:v>
                </c:pt>
                <c:pt idx="58030">
                  <c:v>11.606</c:v>
                </c:pt>
                <c:pt idx="58031">
                  <c:v>11.606199999999999</c:v>
                </c:pt>
                <c:pt idx="58032">
                  <c:v>11.606400000000001</c:v>
                </c:pt>
                <c:pt idx="58033">
                  <c:v>11.6066</c:v>
                </c:pt>
                <c:pt idx="58034">
                  <c:v>11.6068</c:v>
                </c:pt>
                <c:pt idx="58035">
                  <c:v>11.606999999999999</c:v>
                </c:pt>
                <c:pt idx="58036">
                  <c:v>11.607200000000001</c:v>
                </c:pt>
                <c:pt idx="58037">
                  <c:v>11.6074</c:v>
                </c:pt>
                <c:pt idx="58038">
                  <c:v>11.6076</c:v>
                </c:pt>
                <c:pt idx="58039">
                  <c:v>11.607799999999999</c:v>
                </c:pt>
                <c:pt idx="58040">
                  <c:v>11.608000000000001</c:v>
                </c:pt>
                <c:pt idx="58041">
                  <c:v>11.6082</c:v>
                </c:pt>
                <c:pt idx="58042">
                  <c:v>11.6084</c:v>
                </c:pt>
                <c:pt idx="58043">
                  <c:v>11.608599999999999</c:v>
                </c:pt>
                <c:pt idx="58044">
                  <c:v>11.6088</c:v>
                </c:pt>
                <c:pt idx="58045">
                  <c:v>11.609</c:v>
                </c:pt>
                <c:pt idx="58046">
                  <c:v>11.6092</c:v>
                </c:pt>
                <c:pt idx="58047">
                  <c:v>11.609400000000001</c:v>
                </c:pt>
                <c:pt idx="58048">
                  <c:v>11.6096</c:v>
                </c:pt>
                <c:pt idx="58049">
                  <c:v>11.6098</c:v>
                </c:pt>
                <c:pt idx="58050">
                  <c:v>11.61</c:v>
                </c:pt>
                <c:pt idx="58051">
                  <c:v>11.610200000000001</c:v>
                </c:pt>
                <c:pt idx="58052">
                  <c:v>11.6104</c:v>
                </c:pt>
                <c:pt idx="58053">
                  <c:v>11.6106</c:v>
                </c:pt>
                <c:pt idx="58054">
                  <c:v>11.610799999999999</c:v>
                </c:pt>
                <c:pt idx="58055">
                  <c:v>11.611000000000001</c:v>
                </c:pt>
                <c:pt idx="58056">
                  <c:v>11.6112</c:v>
                </c:pt>
                <c:pt idx="58057">
                  <c:v>11.6114</c:v>
                </c:pt>
                <c:pt idx="58058">
                  <c:v>11.611599999999999</c:v>
                </c:pt>
                <c:pt idx="58059">
                  <c:v>11.611800000000001</c:v>
                </c:pt>
                <c:pt idx="58060">
                  <c:v>11.612</c:v>
                </c:pt>
                <c:pt idx="58061">
                  <c:v>11.6122</c:v>
                </c:pt>
                <c:pt idx="58062">
                  <c:v>11.612399999999999</c:v>
                </c:pt>
                <c:pt idx="58063">
                  <c:v>11.6126</c:v>
                </c:pt>
                <c:pt idx="58064">
                  <c:v>11.6128</c:v>
                </c:pt>
                <c:pt idx="58065">
                  <c:v>11.613</c:v>
                </c:pt>
                <c:pt idx="58066">
                  <c:v>11.613200000000001</c:v>
                </c:pt>
                <c:pt idx="58067">
                  <c:v>11.6134</c:v>
                </c:pt>
                <c:pt idx="58068">
                  <c:v>11.6136</c:v>
                </c:pt>
                <c:pt idx="58069">
                  <c:v>11.613799999999999</c:v>
                </c:pt>
                <c:pt idx="58070">
                  <c:v>11.614000000000001</c:v>
                </c:pt>
                <c:pt idx="58071">
                  <c:v>11.6142</c:v>
                </c:pt>
                <c:pt idx="58072">
                  <c:v>11.6144</c:v>
                </c:pt>
                <c:pt idx="58073">
                  <c:v>11.614599999999999</c:v>
                </c:pt>
                <c:pt idx="58074">
                  <c:v>11.614800000000001</c:v>
                </c:pt>
                <c:pt idx="58075">
                  <c:v>11.615</c:v>
                </c:pt>
                <c:pt idx="58076">
                  <c:v>11.6152</c:v>
                </c:pt>
                <c:pt idx="58077">
                  <c:v>11.615399999999999</c:v>
                </c:pt>
                <c:pt idx="58078">
                  <c:v>11.615600000000001</c:v>
                </c:pt>
                <c:pt idx="58079">
                  <c:v>11.6158</c:v>
                </c:pt>
                <c:pt idx="58080">
                  <c:v>11.616</c:v>
                </c:pt>
                <c:pt idx="58081">
                  <c:v>11.616199999999999</c:v>
                </c:pt>
                <c:pt idx="58082">
                  <c:v>11.616400000000001</c:v>
                </c:pt>
                <c:pt idx="58083">
                  <c:v>11.6166</c:v>
                </c:pt>
                <c:pt idx="58084">
                  <c:v>11.6168</c:v>
                </c:pt>
                <c:pt idx="58085">
                  <c:v>11.617000000000001</c:v>
                </c:pt>
                <c:pt idx="58086">
                  <c:v>11.6172</c:v>
                </c:pt>
                <c:pt idx="58087">
                  <c:v>11.6174</c:v>
                </c:pt>
                <c:pt idx="58088">
                  <c:v>11.617599999999999</c:v>
                </c:pt>
                <c:pt idx="58089">
                  <c:v>11.617800000000001</c:v>
                </c:pt>
                <c:pt idx="58090">
                  <c:v>11.618</c:v>
                </c:pt>
                <c:pt idx="58091">
                  <c:v>11.6182</c:v>
                </c:pt>
                <c:pt idx="58092">
                  <c:v>11.618399999999999</c:v>
                </c:pt>
                <c:pt idx="58093">
                  <c:v>11.618600000000001</c:v>
                </c:pt>
                <c:pt idx="58094">
                  <c:v>11.6188</c:v>
                </c:pt>
                <c:pt idx="58095">
                  <c:v>11.619</c:v>
                </c:pt>
                <c:pt idx="58096">
                  <c:v>11.619199999999999</c:v>
                </c:pt>
                <c:pt idx="58097">
                  <c:v>11.619400000000001</c:v>
                </c:pt>
                <c:pt idx="58098">
                  <c:v>11.6196</c:v>
                </c:pt>
                <c:pt idx="58099">
                  <c:v>11.6198</c:v>
                </c:pt>
                <c:pt idx="58100">
                  <c:v>11.62</c:v>
                </c:pt>
                <c:pt idx="58101">
                  <c:v>11.620200000000001</c:v>
                </c:pt>
                <c:pt idx="58102">
                  <c:v>11.6204</c:v>
                </c:pt>
                <c:pt idx="58103">
                  <c:v>11.6206</c:v>
                </c:pt>
                <c:pt idx="58104">
                  <c:v>11.620799999999999</c:v>
                </c:pt>
                <c:pt idx="58105">
                  <c:v>11.621</c:v>
                </c:pt>
                <c:pt idx="58106">
                  <c:v>11.6212</c:v>
                </c:pt>
                <c:pt idx="58107">
                  <c:v>11.6214</c:v>
                </c:pt>
                <c:pt idx="58108">
                  <c:v>11.621600000000001</c:v>
                </c:pt>
                <c:pt idx="58109">
                  <c:v>11.6218</c:v>
                </c:pt>
                <c:pt idx="58110">
                  <c:v>11.622</c:v>
                </c:pt>
                <c:pt idx="58111">
                  <c:v>11.622199999999999</c:v>
                </c:pt>
                <c:pt idx="58112">
                  <c:v>11.622400000000001</c:v>
                </c:pt>
                <c:pt idx="58113">
                  <c:v>11.6226</c:v>
                </c:pt>
                <c:pt idx="58114">
                  <c:v>11.6228</c:v>
                </c:pt>
                <c:pt idx="58115">
                  <c:v>11.622999999999999</c:v>
                </c:pt>
                <c:pt idx="58116">
                  <c:v>11.623200000000001</c:v>
                </c:pt>
                <c:pt idx="58117">
                  <c:v>11.6234</c:v>
                </c:pt>
                <c:pt idx="58118">
                  <c:v>11.6236</c:v>
                </c:pt>
                <c:pt idx="58119">
                  <c:v>11.623799999999999</c:v>
                </c:pt>
                <c:pt idx="58120">
                  <c:v>11.624000000000001</c:v>
                </c:pt>
                <c:pt idx="58121">
                  <c:v>11.6242</c:v>
                </c:pt>
                <c:pt idx="58122">
                  <c:v>11.6244</c:v>
                </c:pt>
                <c:pt idx="58123">
                  <c:v>11.624599999999999</c:v>
                </c:pt>
                <c:pt idx="58124">
                  <c:v>11.6248</c:v>
                </c:pt>
                <c:pt idx="58125">
                  <c:v>11.625</c:v>
                </c:pt>
                <c:pt idx="58126">
                  <c:v>11.6252</c:v>
                </c:pt>
                <c:pt idx="58127">
                  <c:v>11.625400000000001</c:v>
                </c:pt>
                <c:pt idx="58128">
                  <c:v>11.6256</c:v>
                </c:pt>
                <c:pt idx="58129">
                  <c:v>11.6258</c:v>
                </c:pt>
                <c:pt idx="58130">
                  <c:v>11.625999999999999</c:v>
                </c:pt>
                <c:pt idx="58131">
                  <c:v>11.626200000000001</c:v>
                </c:pt>
                <c:pt idx="58132">
                  <c:v>11.6264</c:v>
                </c:pt>
                <c:pt idx="58133">
                  <c:v>11.6266</c:v>
                </c:pt>
                <c:pt idx="58134">
                  <c:v>11.626799999999999</c:v>
                </c:pt>
                <c:pt idx="58135">
                  <c:v>11.627000000000001</c:v>
                </c:pt>
                <c:pt idx="58136">
                  <c:v>11.6272</c:v>
                </c:pt>
                <c:pt idx="58137">
                  <c:v>11.6274</c:v>
                </c:pt>
                <c:pt idx="58138">
                  <c:v>11.627599999999999</c:v>
                </c:pt>
                <c:pt idx="58139">
                  <c:v>11.627800000000001</c:v>
                </c:pt>
                <c:pt idx="58140">
                  <c:v>11.628</c:v>
                </c:pt>
                <c:pt idx="58141">
                  <c:v>11.6282</c:v>
                </c:pt>
                <c:pt idx="58142">
                  <c:v>11.628399999999999</c:v>
                </c:pt>
                <c:pt idx="58143">
                  <c:v>11.6286</c:v>
                </c:pt>
                <c:pt idx="58144">
                  <c:v>11.6288</c:v>
                </c:pt>
                <c:pt idx="58145">
                  <c:v>11.629</c:v>
                </c:pt>
                <c:pt idx="58146">
                  <c:v>11.629200000000001</c:v>
                </c:pt>
                <c:pt idx="58147">
                  <c:v>11.6294</c:v>
                </c:pt>
                <c:pt idx="58148">
                  <c:v>11.6296</c:v>
                </c:pt>
                <c:pt idx="58149">
                  <c:v>11.629799999999999</c:v>
                </c:pt>
                <c:pt idx="58150">
                  <c:v>11.63</c:v>
                </c:pt>
                <c:pt idx="58151">
                  <c:v>11.6302</c:v>
                </c:pt>
                <c:pt idx="58152">
                  <c:v>11.6304</c:v>
                </c:pt>
                <c:pt idx="58153">
                  <c:v>11.630599999999999</c:v>
                </c:pt>
                <c:pt idx="58154">
                  <c:v>11.630800000000001</c:v>
                </c:pt>
                <c:pt idx="58155">
                  <c:v>11.631</c:v>
                </c:pt>
                <c:pt idx="58156">
                  <c:v>11.6312</c:v>
                </c:pt>
                <c:pt idx="58157">
                  <c:v>11.631399999999999</c:v>
                </c:pt>
                <c:pt idx="58158">
                  <c:v>11.631600000000001</c:v>
                </c:pt>
                <c:pt idx="58159">
                  <c:v>11.6318</c:v>
                </c:pt>
                <c:pt idx="58160">
                  <c:v>11.632</c:v>
                </c:pt>
                <c:pt idx="58161">
                  <c:v>11.632199999999999</c:v>
                </c:pt>
                <c:pt idx="58162">
                  <c:v>11.632400000000001</c:v>
                </c:pt>
                <c:pt idx="58163">
                  <c:v>11.6326</c:v>
                </c:pt>
                <c:pt idx="58164">
                  <c:v>11.6328</c:v>
                </c:pt>
                <c:pt idx="58165">
                  <c:v>11.632999999999999</c:v>
                </c:pt>
                <c:pt idx="58166">
                  <c:v>11.6332</c:v>
                </c:pt>
                <c:pt idx="58167">
                  <c:v>11.6334</c:v>
                </c:pt>
                <c:pt idx="58168">
                  <c:v>11.633599999999999</c:v>
                </c:pt>
                <c:pt idx="58169">
                  <c:v>11.633800000000001</c:v>
                </c:pt>
                <c:pt idx="58170">
                  <c:v>11.634</c:v>
                </c:pt>
                <c:pt idx="58171">
                  <c:v>11.6342</c:v>
                </c:pt>
                <c:pt idx="58172">
                  <c:v>11.634399999999999</c:v>
                </c:pt>
                <c:pt idx="58173">
                  <c:v>11.634600000000001</c:v>
                </c:pt>
                <c:pt idx="58174">
                  <c:v>11.6348</c:v>
                </c:pt>
                <c:pt idx="58175">
                  <c:v>11.635</c:v>
                </c:pt>
                <c:pt idx="58176">
                  <c:v>11.635199999999999</c:v>
                </c:pt>
                <c:pt idx="58177">
                  <c:v>11.635400000000001</c:v>
                </c:pt>
                <c:pt idx="58178">
                  <c:v>11.6356</c:v>
                </c:pt>
                <c:pt idx="58179">
                  <c:v>11.6358</c:v>
                </c:pt>
                <c:pt idx="58180">
                  <c:v>11.635999999999999</c:v>
                </c:pt>
                <c:pt idx="58181">
                  <c:v>11.636200000000001</c:v>
                </c:pt>
                <c:pt idx="58182">
                  <c:v>11.6364</c:v>
                </c:pt>
                <c:pt idx="58183">
                  <c:v>11.6366</c:v>
                </c:pt>
                <c:pt idx="58184">
                  <c:v>11.636799999999999</c:v>
                </c:pt>
                <c:pt idx="58185">
                  <c:v>11.637</c:v>
                </c:pt>
                <c:pt idx="58186">
                  <c:v>11.6372</c:v>
                </c:pt>
                <c:pt idx="58187">
                  <c:v>11.6374</c:v>
                </c:pt>
                <c:pt idx="58188">
                  <c:v>11.637600000000001</c:v>
                </c:pt>
                <c:pt idx="58189">
                  <c:v>11.6378</c:v>
                </c:pt>
                <c:pt idx="58190">
                  <c:v>11.638</c:v>
                </c:pt>
                <c:pt idx="58191">
                  <c:v>11.638199999999999</c:v>
                </c:pt>
                <c:pt idx="58192">
                  <c:v>11.638400000000001</c:v>
                </c:pt>
                <c:pt idx="58193">
                  <c:v>11.6386</c:v>
                </c:pt>
                <c:pt idx="58194">
                  <c:v>11.6388</c:v>
                </c:pt>
                <c:pt idx="58195">
                  <c:v>11.638999999999999</c:v>
                </c:pt>
                <c:pt idx="58196">
                  <c:v>11.639200000000001</c:v>
                </c:pt>
                <c:pt idx="58197">
                  <c:v>11.6394</c:v>
                </c:pt>
                <c:pt idx="58198">
                  <c:v>11.6396</c:v>
                </c:pt>
                <c:pt idx="58199">
                  <c:v>11.639799999999999</c:v>
                </c:pt>
                <c:pt idx="58200">
                  <c:v>11.64</c:v>
                </c:pt>
                <c:pt idx="58201">
                  <c:v>11.6402</c:v>
                </c:pt>
                <c:pt idx="58202">
                  <c:v>11.6404</c:v>
                </c:pt>
                <c:pt idx="58203">
                  <c:v>11.640599999999999</c:v>
                </c:pt>
                <c:pt idx="58204">
                  <c:v>11.6408</c:v>
                </c:pt>
                <c:pt idx="58205">
                  <c:v>11.641</c:v>
                </c:pt>
                <c:pt idx="58206">
                  <c:v>11.6412</c:v>
                </c:pt>
                <c:pt idx="58207">
                  <c:v>11.641400000000001</c:v>
                </c:pt>
                <c:pt idx="58208">
                  <c:v>11.6416</c:v>
                </c:pt>
                <c:pt idx="58209">
                  <c:v>11.6418</c:v>
                </c:pt>
                <c:pt idx="58210">
                  <c:v>11.641999999999999</c:v>
                </c:pt>
                <c:pt idx="58211">
                  <c:v>11.642200000000001</c:v>
                </c:pt>
                <c:pt idx="58212">
                  <c:v>11.6424</c:v>
                </c:pt>
                <c:pt idx="58213">
                  <c:v>11.6426</c:v>
                </c:pt>
                <c:pt idx="58214">
                  <c:v>11.642799999999999</c:v>
                </c:pt>
                <c:pt idx="58215">
                  <c:v>11.643000000000001</c:v>
                </c:pt>
                <c:pt idx="58216">
                  <c:v>11.6432</c:v>
                </c:pt>
                <c:pt idx="58217">
                  <c:v>11.6434</c:v>
                </c:pt>
                <c:pt idx="58218">
                  <c:v>11.643599999999999</c:v>
                </c:pt>
                <c:pt idx="58219">
                  <c:v>11.643800000000001</c:v>
                </c:pt>
                <c:pt idx="58220">
                  <c:v>11.644</c:v>
                </c:pt>
                <c:pt idx="58221">
                  <c:v>11.6442</c:v>
                </c:pt>
                <c:pt idx="58222">
                  <c:v>11.644399999999999</c:v>
                </c:pt>
                <c:pt idx="58223">
                  <c:v>11.644600000000001</c:v>
                </c:pt>
                <c:pt idx="58224">
                  <c:v>11.6448</c:v>
                </c:pt>
                <c:pt idx="58225">
                  <c:v>11.645</c:v>
                </c:pt>
                <c:pt idx="58226">
                  <c:v>11.645200000000001</c:v>
                </c:pt>
                <c:pt idx="58227">
                  <c:v>11.6454</c:v>
                </c:pt>
                <c:pt idx="58228">
                  <c:v>11.6456</c:v>
                </c:pt>
                <c:pt idx="58229">
                  <c:v>11.645799999999999</c:v>
                </c:pt>
                <c:pt idx="58230">
                  <c:v>11.646000000000001</c:v>
                </c:pt>
                <c:pt idx="58231">
                  <c:v>11.6462</c:v>
                </c:pt>
                <c:pt idx="58232">
                  <c:v>11.6464</c:v>
                </c:pt>
                <c:pt idx="58233">
                  <c:v>11.646599999999999</c:v>
                </c:pt>
                <c:pt idx="58234">
                  <c:v>11.646800000000001</c:v>
                </c:pt>
                <c:pt idx="58235">
                  <c:v>11.647</c:v>
                </c:pt>
                <c:pt idx="58236">
                  <c:v>11.6472</c:v>
                </c:pt>
                <c:pt idx="58237">
                  <c:v>11.647399999999999</c:v>
                </c:pt>
                <c:pt idx="58238">
                  <c:v>11.647600000000001</c:v>
                </c:pt>
                <c:pt idx="58239">
                  <c:v>11.6478</c:v>
                </c:pt>
                <c:pt idx="58240">
                  <c:v>11.648</c:v>
                </c:pt>
                <c:pt idx="58241">
                  <c:v>11.648199999999999</c:v>
                </c:pt>
                <c:pt idx="58242">
                  <c:v>11.648400000000001</c:v>
                </c:pt>
                <c:pt idx="58243">
                  <c:v>11.6486</c:v>
                </c:pt>
                <c:pt idx="58244">
                  <c:v>11.6488</c:v>
                </c:pt>
                <c:pt idx="58245">
                  <c:v>11.648999999999999</c:v>
                </c:pt>
                <c:pt idx="58246">
                  <c:v>11.6492</c:v>
                </c:pt>
                <c:pt idx="58247">
                  <c:v>11.6494</c:v>
                </c:pt>
                <c:pt idx="58248">
                  <c:v>11.6496</c:v>
                </c:pt>
                <c:pt idx="58249">
                  <c:v>11.649800000000001</c:v>
                </c:pt>
                <c:pt idx="58250">
                  <c:v>11.65</c:v>
                </c:pt>
                <c:pt idx="58251">
                  <c:v>11.6502</c:v>
                </c:pt>
                <c:pt idx="58252">
                  <c:v>11.650399999999999</c:v>
                </c:pt>
                <c:pt idx="58253">
                  <c:v>11.650600000000001</c:v>
                </c:pt>
                <c:pt idx="58254">
                  <c:v>11.6508</c:v>
                </c:pt>
                <c:pt idx="58255">
                  <c:v>11.651</c:v>
                </c:pt>
                <c:pt idx="58256">
                  <c:v>11.651199999999999</c:v>
                </c:pt>
                <c:pt idx="58257">
                  <c:v>11.651400000000001</c:v>
                </c:pt>
                <c:pt idx="58258">
                  <c:v>11.6516</c:v>
                </c:pt>
                <c:pt idx="58259">
                  <c:v>11.6518</c:v>
                </c:pt>
                <c:pt idx="58260">
                  <c:v>11.651999999999999</c:v>
                </c:pt>
                <c:pt idx="58261">
                  <c:v>11.652200000000001</c:v>
                </c:pt>
                <c:pt idx="58262">
                  <c:v>11.6524</c:v>
                </c:pt>
                <c:pt idx="58263">
                  <c:v>11.6526</c:v>
                </c:pt>
                <c:pt idx="58264">
                  <c:v>11.652799999999999</c:v>
                </c:pt>
                <c:pt idx="58265">
                  <c:v>11.653</c:v>
                </c:pt>
                <c:pt idx="58266">
                  <c:v>11.6532</c:v>
                </c:pt>
                <c:pt idx="58267">
                  <c:v>11.6534</c:v>
                </c:pt>
                <c:pt idx="58268">
                  <c:v>11.653600000000001</c:v>
                </c:pt>
                <c:pt idx="58269">
                  <c:v>11.6538</c:v>
                </c:pt>
                <c:pt idx="58270">
                  <c:v>11.654</c:v>
                </c:pt>
                <c:pt idx="58271">
                  <c:v>11.654199999999999</c:v>
                </c:pt>
                <c:pt idx="58272">
                  <c:v>11.654400000000001</c:v>
                </c:pt>
                <c:pt idx="58273">
                  <c:v>11.6546</c:v>
                </c:pt>
                <c:pt idx="58274">
                  <c:v>11.6548</c:v>
                </c:pt>
                <c:pt idx="58275">
                  <c:v>11.654999999999999</c:v>
                </c:pt>
                <c:pt idx="58276">
                  <c:v>11.655200000000001</c:v>
                </c:pt>
                <c:pt idx="58277">
                  <c:v>11.6554</c:v>
                </c:pt>
                <c:pt idx="58278">
                  <c:v>11.6556</c:v>
                </c:pt>
                <c:pt idx="58279">
                  <c:v>11.655799999999999</c:v>
                </c:pt>
                <c:pt idx="58280">
                  <c:v>11.656000000000001</c:v>
                </c:pt>
                <c:pt idx="58281">
                  <c:v>11.6562</c:v>
                </c:pt>
                <c:pt idx="58282">
                  <c:v>11.6564</c:v>
                </c:pt>
                <c:pt idx="58283">
                  <c:v>11.656599999999999</c:v>
                </c:pt>
                <c:pt idx="58284">
                  <c:v>11.6568</c:v>
                </c:pt>
                <c:pt idx="58285">
                  <c:v>11.657</c:v>
                </c:pt>
                <c:pt idx="58286">
                  <c:v>11.6572</c:v>
                </c:pt>
                <c:pt idx="58287">
                  <c:v>11.657400000000001</c:v>
                </c:pt>
                <c:pt idx="58288">
                  <c:v>11.6576</c:v>
                </c:pt>
                <c:pt idx="58289">
                  <c:v>11.6578</c:v>
                </c:pt>
                <c:pt idx="58290">
                  <c:v>11.657999999999999</c:v>
                </c:pt>
                <c:pt idx="58291">
                  <c:v>11.658200000000001</c:v>
                </c:pt>
                <c:pt idx="58292">
                  <c:v>11.6584</c:v>
                </c:pt>
                <c:pt idx="58293">
                  <c:v>11.6586</c:v>
                </c:pt>
                <c:pt idx="58294">
                  <c:v>11.658799999999999</c:v>
                </c:pt>
                <c:pt idx="58295">
                  <c:v>11.659000000000001</c:v>
                </c:pt>
                <c:pt idx="58296">
                  <c:v>11.6592</c:v>
                </c:pt>
                <c:pt idx="58297">
                  <c:v>11.6594</c:v>
                </c:pt>
                <c:pt idx="58298">
                  <c:v>11.659599999999999</c:v>
                </c:pt>
                <c:pt idx="58299">
                  <c:v>11.659800000000001</c:v>
                </c:pt>
                <c:pt idx="58300">
                  <c:v>11.66</c:v>
                </c:pt>
                <c:pt idx="58301">
                  <c:v>11.6602</c:v>
                </c:pt>
                <c:pt idx="58302">
                  <c:v>11.660399999999999</c:v>
                </c:pt>
                <c:pt idx="58303">
                  <c:v>11.660600000000001</c:v>
                </c:pt>
                <c:pt idx="58304">
                  <c:v>11.6608</c:v>
                </c:pt>
                <c:pt idx="58305">
                  <c:v>11.661</c:v>
                </c:pt>
                <c:pt idx="58306">
                  <c:v>11.661199999999999</c:v>
                </c:pt>
                <c:pt idx="58307">
                  <c:v>11.6614</c:v>
                </c:pt>
                <c:pt idx="58308">
                  <c:v>11.6616</c:v>
                </c:pt>
                <c:pt idx="58309">
                  <c:v>11.661799999999999</c:v>
                </c:pt>
                <c:pt idx="58310">
                  <c:v>11.662000000000001</c:v>
                </c:pt>
                <c:pt idx="58311">
                  <c:v>11.6622</c:v>
                </c:pt>
                <c:pt idx="58312">
                  <c:v>11.6624</c:v>
                </c:pt>
                <c:pt idx="58313">
                  <c:v>11.662599999999999</c:v>
                </c:pt>
                <c:pt idx="58314">
                  <c:v>11.662800000000001</c:v>
                </c:pt>
                <c:pt idx="58315">
                  <c:v>11.663</c:v>
                </c:pt>
                <c:pt idx="58316">
                  <c:v>11.6632</c:v>
                </c:pt>
                <c:pt idx="58317">
                  <c:v>11.663399999999999</c:v>
                </c:pt>
                <c:pt idx="58318">
                  <c:v>11.663600000000001</c:v>
                </c:pt>
                <c:pt idx="58319">
                  <c:v>11.6638</c:v>
                </c:pt>
                <c:pt idx="58320">
                  <c:v>11.664</c:v>
                </c:pt>
                <c:pt idx="58321">
                  <c:v>11.664199999999999</c:v>
                </c:pt>
                <c:pt idx="58322">
                  <c:v>11.664400000000001</c:v>
                </c:pt>
                <c:pt idx="58323">
                  <c:v>11.6646</c:v>
                </c:pt>
                <c:pt idx="58324">
                  <c:v>11.6648</c:v>
                </c:pt>
                <c:pt idx="58325">
                  <c:v>11.664999999999999</c:v>
                </c:pt>
                <c:pt idx="58326">
                  <c:v>11.6652</c:v>
                </c:pt>
                <c:pt idx="58327">
                  <c:v>11.6654</c:v>
                </c:pt>
                <c:pt idx="58328">
                  <c:v>11.6656</c:v>
                </c:pt>
                <c:pt idx="58329">
                  <c:v>11.665800000000001</c:v>
                </c:pt>
                <c:pt idx="58330">
                  <c:v>11.666</c:v>
                </c:pt>
                <c:pt idx="58331">
                  <c:v>11.6662</c:v>
                </c:pt>
                <c:pt idx="58332">
                  <c:v>11.666399999999999</c:v>
                </c:pt>
                <c:pt idx="58333">
                  <c:v>11.666600000000001</c:v>
                </c:pt>
                <c:pt idx="58334">
                  <c:v>11.6668</c:v>
                </c:pt>
                <c:pt idx="58335">
                  <c:v>11.667</c:v>
                </c:pt>
                <c:pt idx="58336">
                  <c:v>11.667199999999999</c:v>
                </c:pt>
                <c:pt idx="58337">
                  <c:v>11.667400000000001</c:v>
                </c:pt>
                <c:pt idx="58338">
                  <c:v>11.6676</c:v>
                </c:pt>
                <c:pt idx="58339">
                  <c:v>11.6678</c:v>
                </c:pt>
                <c:pt idx="58340">
                  <c:v>11.667999999999999</c:v>
                </c:pt>
                <c:pt idx="58341">
                  <c:v>11.668200000000001</c:v>
                </c:pt>
                <c:pt idx="58342">
                  <c:v>11.6684</c:v>
                </c:pt>
                <c:pt idx="58343">
                  <c:v>11.6686</c:v>
                </c:pt>
                <c:pt idx="58344">
                  <c:v>11.668799999999999</c:v>
                </c:pt>
                <c:pt idx="58345">
                  <c:v>11.669</c:v>
                </c:pt>
                <c:pt idx="58346">
                  <c:v>11.6692</c:v>
                </c:pt>
                <c:pt idx="58347">
                  <c:v>11.6694</c:v>
                </c:pt>
                <c:pt idx="58348">
                  <c:v>11.669600000000001</c:v>
                </c:pt>
                <c:pt idx="58349">
                  <c:v>11.6698</c:v>
                </c:pt>
                <c:pt idx="58350">
                  <c:v>11.67</c:v>
                </c:pt>
                <c:pt idx="58351">
                  <c:v>11.670199999999999</c:v>
                </c:pt>
                <c:pt idx="58352">
                  <c:v>11.670400000000001</c:v>
                </c:pt>
                <c:pt idx="58353">
                  <c:v>11.6706</c:v>
                </c:pt>
                <c:pt idx="58354">
                  <c:v>11.6708</c:v>
                </c:pt>
                <c:pt idx="58355">
                  <c:v>11.670999999999999</c:v>
                </c:pt>
                <c:pt idx="58356">
                  <c:v>11.671200000000001</c:v>
                </c:pt>
                <c:pt idx="58357">
                  <c:v>11.6714</c:v>
                </c:pt>
                <c:pt idx="58358">
                  <c:v>11.6716</c:v>
                </c:pt>
                <c:pt idx="58359">
                  <c:v>11.671799999999999</c:v>
                </c:pt>
                <c:pt idx="58360">
                  <c:v>11.672000000000001</c:v>
                </c:pt>
                <c:pt idx="58361">
                  <c:v>11.6722</c:v>
                </c:pt>
                <c:pt idx="58362">
                  <c:v>11.6724</c:v>
                </c:pt>
                <c:pt idx="58363">
                  <c:v>11.672599999999999</c:v>
                </c:pt>
                <c:pt idx="58364">
                  <c:v>11.672800000000001</c:v>
                </c:pt>
                <c:pt idx="58365">
                  <c:v>11.673</c:v>
                </c:pt>
                <c:pt idx="58366">
                  <c:v>11.6732</c:v>
                </c:pt>
                <c:pt idx="58367">
                  <c:v>11.673400000000001</c:v>
                </c:pt>
                <c:pt idx="58368">
                  <c:v>11.6736</c:v>
                </c:pt>
                <c:pt idx="58369">
                  <c:v>11.6738</c:v>
                </c:pt>
                <c:pt idx="58370">
                  <c:v>11.673999999999999</c:v>
                </c:pt>
                <c:pt idx="58371">
                  <c:v>11.674200000000001</c:v>
                </c:pt>
                <c:pt idx="58372">
                  <c:v>11.6744</c:v>
                </c:pt>
                <c:pt idx="58373">
                  <c:v>11.6746</c:v>
                </c:pt>
                <c:pt idx="58374">
                  <c:v>11.674799999999999</c:v>
                </c:pt>
                <c:pt idx="58375">
                  <c:v>11.675000000000001</c:v>
                </c:pt>
                <c:pt idx="58376">
                  <c:v>11.6752</c:v>
                </c:pt>
                <c:pt idx="58377">
                  <c:v>11.6754</c:v>
                </c:pt>
                <c:pt idx="58378">
                  <c:v>11.675599999999999</c:v>
                </c:pt>
                <c:pt idx="58379">
                  <c:v>11.675800000000001</c:v>
                </c:pt>
                <c:pt idx="58380">
                  <c:v>11.676</c:v>
                </c:pt>
                <c:pt idx="58381">
                  <c:v>11.6762</c:v>
                </c:pt>
                <c:pt idx="58382">
                  <c:v>11.676399999999999</c:v>
                </c:pt>
                <c:pt idx="58383">
                  <c:v>11.676600000000001</c:v>
                </c:pt>
                <c:pt idx="58384">
                  <c:v>11.6768</c:v>
                </c:pt>
                <c:pt idx="58385">
                  <c:v>11.677</c:v>
                </c:pt>
                <c:pt idx="58386">
                  <c:v>11.677199999999999</c:v>
                </c:pt>
                <c:pt idx="58387">
                  <c:v>11.6774</c:v>
                </c:pt>
                <c:pt idx="58388">
                  <c:v>11.6776</c:v>
                </c:pt>
                <c:pt idx="58389">
                  <c:v>11.6778</c:v>
                </c:pt>
                <c:pt idx="58390">
                  <c:v>11.678000000000001</c:v>
                </c:pt>
                <c:pt idx="58391">
                  <c:v>11.6782</c:v>
                </c:pt>
                <c:pt idx="58392">
                  <c:v>11.6784</c:v>
                </c:pt>
                <c:pt idx="58393">
                  <c:v>11.678599999999999</c:v>
                </c:pt>
                <c:pt idx="58394">
                  <c:v>11.678800000000001</c:v>
                </c:pt>
                <c:pt idx="58395">
                  <c:v>11.679</c:v>
                </c:pt>
                <c:pt idx="58396">
                  <c:v>11.6792</c:v>
                </c:pt>
                <c:pt idx="58397">
                  <c:v>11.679399999999999</c:v>
                </c:pt>
                <c:pt idx="58398">
                  <c:v>11.679600000000001</c:v>
                </c:pt>
                <c:pt idx="58399">
                  <c:v>11.6798</c:v>
                </c:pt>
                <c:pt idx="58400">
                  <c:v>11.68</c:v>
                </c:pt>
                <c:pt idx="58401">
                  <c:v>11.680199999999999</c:v>
                </c:pt>
                <c:pt idx="58402">
                  <c:v>11.680400000000001</c:v>
                </c:pt>
                <c:pt idx="58403">
                  <c:v>11.6806</c:v>
                </c:pt>
                <c:pt idx="58404">
                  <c:v>11.6808</c:v>
                </c:pt>
                <c:pt idx="58405">
                  <c:v>11.680999999999999</c:v>
                </c:pt>
                <c:pt idx="58406">
                  <c:v>11.6812</c:v>
                </c:pt>
                <c:pt idx="58407">
                  <c:v>11.6814</c:v>
                </c:pt>
                <c:pt idx="58408">
                  <c:v>11.6816</c:v>
                </c:pt>
                <c:pt idx="58409">
                  <c:v>11.681800000000001</c:v>
                </c:pt>
                <c:pt idx="58410">
                  <c:v>11.682</c:v>
                </c:pt>
                <c:pt idx="58411">
                  <c:v>11.6822</c:v>
                </c:pt>
                <c:pt idx="58412">
                  <c:v>11.682399999999999</c:v>
                </c:pt>
                <c:pt idx="58413">
                  <c:v>11.682600000000001</c:v>
                </c:pt>
                <c:pt idx="58414">
                  <c:v>11.6828</c:v>
                </c:pt>
                <c:pt idx="58415">
                  <c:v>11.683</c:v>
                </c:pt>
                <c:pt idx="58416">
                  <c:v>11.683199999999999</c:v>
                </c:pt>
                <c:pt idx="58417">
                  <c:v>11.683400000000001</c:v>
                </c:pt>
                <c:pt idx="58418">
                  <c:v>11.6836</c:v>
                </c:pt>
                <c:pt idx="58419">
                  <c:v>11.6838</c:v>
                </c:pt>
                <c:pt idx="58420">
                  <c:v>11.683999999999999</c:v>
                </c:pt>
                <c:pt idx="58421">
                  <c:v>11.684200000000001</c:v>
                </c:pt>
                <c:pt idx="58422">
                  <c:v>11.6844</c:v>
                </c:pt>
                <c:pt idx="58423">
                  <c:v>11.6846</c:v>
                </c:pt>
                <c:pt idx="58424">
                  <c:v>11.684799999999999</c:v>
                </c:pt>
                <c:pt idx="58425">
                  <c:v>11.685</c:v>
                </c:pt>
                <c:pt idx="58426">
                  <c:v>11.6852</c:v>
                </c:pt>
                <c:pt idx="58427">
                  <c:v>11.6854</c:v>
                </c:pt>
                <c:pt idx="58428">
                  <c:v>11.685600000000001</c:v>
                </c:pt>
                <c:pt idx="58429">
                  <c:v>11.6858</c:v>
                </c:pt>
                <c:pt idx="58430">
                  <c:v>11.686</c:v>
                </c:pt>
                <c:pt idx="58431">
                  <c:v>11.686199999999999</c:v>
                </c:pt>
                <c:pt idx="58432">
                  <c:v>11.686400000000001</c:v>
                </c:pt>
                <c:pt idx="58433">
                  <c:v>11.6866</c:v>
                </c:pt>
                <c:pt idx="58434">
                  <c:v>11.6868</c:v>
                </c:pt>
                <c:pt idx="58435">
                  <c:v>11.686999999999999</c:v>
                </c:pt>
                <c:pt idx="58436">
                  <c:v>11.687200000000001</c:v>
                </c:pt>
                <c:pt idx="58437">
                  <c:v>11.6874</c:v>
                </c:pt>
                <c:pt idx="58438">
                  <c:v>11.6876</c:v>
                </c:pt>
                <c:pt idx="58439">
                  <c:v>11.687799999999999</c:v>
                </c:pt>
                <c:pt idx="58440">
                  <c:v>11.688000000000001</c:v>
                </c:pt>
                <c:pt idx="58441">
                  <c:v>11.6882</c:v>
                </c:pt>
                <c:pt idx="58442">
                  <c:v>11.6884</c:v>
                </c:pt>
                <c:pt idx="58443">
                  <c:v>11.688599999999999</c:v>
                </c:pt>
                <c:pt idx="58444">
                  <c:v>11.688800000000001</c:v>
                </c:pt>
                <c:pt idx="58445">
                  <c:v>11.689</c:v>
                </c:pt>
                <c:pt idx="58446">
                  <c:v>11.6892</c:v>
                </c:pt>
                <c:pt idx="58447">
                  <c:v>11.689399999999999</c:v>
                </c:pt>
                <c:pt idx="58448">
                  <c:v>11.6896</c:v>
                </c:pt>
                <c:pt idx="58449">
                  <c:v>11.6898</c:v>
                </c:pt>
                <c:pt idx="58450">
                  <c:v>11.69</c:v>
                </c:pt>
                <c:pt idx="58451">
                  <c:v>11.690200000000001</c:v>
                </c:pt>
                <c:pt idx="58452">
                  <c:v>11.6904</c:v>
                </c:pt>
                <c:pt idx="58453">
                  <c:v>11.6906</c:v>
                </c:pt>
                <c:pt idx="58454">
                  <c:v>11.690799999999999</c:v>
                </c:pt>
                <c:pt idx="58455">
                  <c:v>11.691000000000001</c:v>
                </c:pt>
                <c:pt idx="58456">
                  <c:v>11.6912</c:v>
                </c:pt>
                <c:pt idx="58457">
                  <c:v>11.6914</c:v>
                </c:pt>
                <c:pt idx="58458">
                  <c:v>11.691599999999999</c:v>
                </c:pt>
                <c:pt idx="58459">
                  <c:v>11.691800000000001</c:v>
                </c:pt>
                <c:pt idx="58460">
                  <c:v>11.692</c:v>
                </c:pt>
                <c:pt idx="58461">
                  <c:v>11.6922</c:v>
                </c:pt>
                <c:pt idx="58462">
                  <c:v>11.692399999999999</c:v>
                </c:pt>
                <c:pt idx="58463">
                  <c:v>11.692600000000001</c:v>
                </c:pt>
                <c:pt idx="58464">
                  <c:v>11.6928</c:v>
                </c:pt>
                <c:pt idx="58465">
                  <c:v>11.693</c:v>
                </c:pt>
                <c:pt idx="58466">
                  <c:v>11.693199999999999</c:v>
                </c:pt>
                <c:pt idx="58467">
                  <c:v>11.6934</c:v>
                </c:pt>
                <c:pt idx="58468">
                  <c:v>11.6936</c:v>
                </c:pt>
                <c:pt idx="58469">
                  <c:v>11.6938</c:v>
                </c:pt>
                <c:pt idx="58470">
                  <c:v>11.694000000000001</c:v>
                </c:pt>
                <c:pt idx="58471">
                  <c:v>11.6942</c:v>
                </c:pt>
                <c:pt idx="58472">
                  <c:v>11.6944</c:v>
                </c:pt>
                <c:pt idx="58473">
                  <c:v>11.694599999999999</c:v>
                </c:pt>
                <c:pt idx="58474">
                  <c:v>11.694800000000001</c:v>
                </c:pt>
                <c:pt idx="58475">
                  <c:v>11.695</c:v>
                </c:pt>
                <c:pt idx="58476">
                  <c:v>11.6952</c:v>
                </c:pt>
                <c:pt idx="58477">
                  <c:v>11.695399999999999</c:v>
                </c:pt>
                <c:pt idx="58478">
                  <c:v>11.695600000000001</c:v>
                </c:pt>
                <c:pt idx="58479">
                  <c:v>11.6958</c:v>
                </c:pt>
                <c:pt idx="58480">
                  <c:v>11.696</c:v>
                </c:pt>
                <c:pt idx="58481">
                  <c:v>11.696199999999999</c:v>
                </c:pt>
                <c:pt idx="58482">
                  <c:v>11.696400000000001</c:v>
                </c:pt>
                <c:pt idx="58483">
                  <c:v>11.6966</c:v>
                </c:pt>
                <c:pt idx="58484">
                  <c:v>11.6968</c:v>
                </c:pt>
                <c:pt idx="58485">
                  <c:v>11.696999999999999</c:v>
                </c:pt>
                <c:pt idx="58486">
                  <c:v>11.6972</c:v>
                </c:pt>
                <c:pt idx="58487">
                  <c:v>11.6974</c:v>
                </c:pt>
                <c:pt idx="58488">
                  <c:v>11.6976</c:v>
                </c:pt>
                <c:pt idx="58489">
                  <c:v>11.697800000000001</c:v>
                </c:pt>
                <c:pt idx="58490">
                  <c:v>11.698</c:v>
                </c:pt>
                <c:pt idx="58491">
                  <c:v>11.6982</c:v>
                </c:pt>
                <c:pt idx="58492">
                  <c:v>11.698399999999999</c:v>
                </c:pt>
                <c:pt idx="58493">
                  <c:v>11.698600000000001</c:v>
                </c:pt>
                <c:pt idx="58494">
                  <c:v>11.6988</c:v>
                </c:pt>
                <c:pt idx="58495">
                  <c:v>11.699</c:v>
                </c:pt>
                <c:pt idx="58496">
                  <c:v>11.699199999999999</c:v>
                </c:pt>
                <c:pt idx="58497">
                  <c:v>11.699400000000001</c:v>
                </c:pt>
                <c:pt idx="58498">
                  <c:v>11.6996</c:v>
                </c:pt>
                <c:pt idx="58499">
                  <c:v>11.6998</c:v>
                </c:pt>
                <c:pt idx="58500">
                  <c:v>11.7</c:v>
                </c:pt>
                <c:pt idx="58501">
                  <c:v>11.700200000000001</c:v>
                </c:pt>
                <c:pt idx="58502">
                  <c:v>11.7004</c:v>
                </c:pt>
                <c:pt idx="58503">
                  <c:v>11.7006</c:v>
                </c:pt>
                <c:pt idx="58504">
                  <c:v>11.700799999999999</c:v>
                </c:pt>
                <c:pt idx="58505">
                  <c:v>11.701000000000001</c:v>
                </c:pt>
                <c:pt idx="58506">
                  <c:v>11.7012</c:v>
                </c:pt>
                <c:pt idx="58507">
                  <c:v>11.7014</c:v>
                </c:pt>
                <c:pt idx="58508">
                  <c:v>11.701599999999999</c:v>
                </c:pt>
                <c:pt idx="58509">
                  <c:v>11.7018</c:v>
                </c:pt>
                <c:pt idx="58510">
                  <c:v>11.702</c:v>
                </c:pt>
                <c:pt idx="58511">
                  <c:v>11.702199999999999</c:v>
                </c:pt>
                <c:pt idx="58512">
                  <c:v>11.702400000000001</c:v>
                </c:pt>
                <c:pt idx="58513">
                  <c:v>11.7026</c:v>
                </c:pt>
                <c:pt idx="58514">
                  <c:v>11.7028</c:v>
                </c:pt>
                <c:pt idx="58515">
                  <c:v>11.702999999999999</c:v>
                </c:pt>
                <c:pt idx="58516">
                  <c:v>11.703200000000001</c:v>
                </c:pt>
                <c:pt idx="58517">
                  <c:v>11.7034</c:v>
                </c:pt>
                <c:pt idx="58518">
                  <c:v>11.7036</c:v>
                </c:pt>
                <c:pt idx="58519">
                  <c:v>11.703799999999999</c:v>
                </c:pt>
                <c:pt idx="58520">
                  <c:v>11.704000000000001</c:v>
                </c:pt>
                <c:pt idx="58521">
                  <c:v>11.7042</c:v>
                </c:pt>
                <c:pt idx="58522">
                  <c:v>11.7044</c:v>
                </c:pt>
                <c:pt idx="58523">
                  <c:v>11.704599999999999</c:v>
                </c:pt>
                <c:pt idx="58524">
                  <c:v>11.704800000000001</c:v>
                </c:pt>
                <c:pt idx="58525">
                  <c:v>11.705</c:v>
                </c:pt>
                <c:pt idx="58526">
                  <c:v>11.7052</c:v>
                </c:pt>
                <c:pt idx="58527">
                  <c:v>11.705399999999999</c:v>
                </c:pt>
                <c:pt idx="58528">
                  <c:v>11.7056</c:v>
                </c:pt>
                <c:pt idx="58529">
                  <c:v>11.7058</c:v>
                </c:pt>
                <c:pt idx="58530">
                  <c:v>11.706</c:v>
                </c:pt>
                <c:pt idx="58531">
                  <c:v>11.706200000000001</c:v>
                </c:pt>
                <c:pt idx="58532">
                  <c:v>11.7064</c:v>
                </c:pt>
                <c:pt idx="58533">
                  <c:v>11.7066</c:v>
                </c:pt>
                <c:pt idx="58534">
                  <c:v>11.706799999999999</c:v>
                </c:pt>
                <c:pt idx="58535">
                  <c:v>11.707000000000001</c:v>
                </c:pt>
                <c:pt idx="58536">
                  <c:v>11.7072</c:v>
                </c:pt>
                <c:pt idx="58537">
                  <c:v>11.7074</c:v>
                </c:pt>
                <c:pt idx="58538">
                  <c:v>11.707599999999999</c:v>
                </c:pt>
                <c:pt idx="58539">
                  <c:v>11.707800000000001</c:v>
                </c:pt>
                <c:pt idx="58540">
                  <c:v>11.708</c:v>
                </c:pt>
                <c:pt idx="58541">
                  <c:v>11.7082</c:v>
                </c:pt>
                <c:pt idx="58542">
                  <c:v>11.708399999999999</c:v>
                </c:pt>
                <c:pt idx="58543">
                  <c:v>11.708600000000001</c:v>
                </c:pt>
                <c:pt idx="58544">
                  <c:v>11.7088</c:v>
                </c:pt>
                <c:pt idx="58545">
                  <c:v>11.709</c:v>
                </c:pt>
                <c:pt idx="58546">
                  <c:v>11.709199999999999</c:v>
                </c:pt>
                <c:pt idx="58547">
                  <c:v>11.7094</c:v>
                </c:pt>
                <c:pt idx="58548">
                  <c:v>11.7096</c:v>
                </c:pt>
                <c:pt idx="58549">
                  <c:v>11.7098</c:v>
                </c:pt>
                <c:pt idx="58550">
                  <c:v>11.71</c:v>
                </c:pt>
                <c:pt idx="58551">
                  <c:v>11.7102</c:v>
                </c:pt>
                <c:pt idx="58552">
                  <c:v>11.7104</c:v>
                </c:pt>
                <c:pt idx="58553">
                  <c:v>11.710599999999999</c:v>
                </c:pt>
                <c:pt idx="58554">
                  <c:v>11.710800000000001</c:v>
                </c:pt>
                <c:pt idx="58555">
                  <c:v>11.711</c:v>
                </c:pt>
                <c:pt idx="58556">
                  <c:v>11.7112</c:v>
                </c:pt>
                <c:pt idx="58557">
                  <c:v>11.711399999999999</c:v>
                </c:pt>
                <c:pt idx="58558">
                  <c:v>11.711600000000001</c:v>
                </c:pt>
                <c:pt idx="58559">
                  <c:v>11.7118</c:v>
                </c:pt>
                <c:pt idx="58560">
                  <c:v>11.712</c:v>
                </c:pt>
                <c:pt idx="58561">
                  <c:v>11.712199999999999</c:v>
                </c:pt>
                <c:pt idx="58562">
                  <c:v>11.712400000000001</c:v>
                </c:pt>
                <c:pt idx="58563">
                  <c:v>11.7126</c:v>
                </c:pt>
                <c:pt idx="58564">
                  <c:v>11.7128</c:v>
                </c:pt>
                <c:pt idx="58565">
                  <c:v>11.712999999999999</c:v>
                </c:pt>
                <c:pt idx="58566">
                  <c:v>11.713200000000001</c:v>
                </c:pt>
                <c:pt idx="58567">
                  <c:v>11.7134</c:v>
                </c:pt>
                <c:pt idx="58568">
                  <c:v>11.7136</c:v>
                </c:pt>
                <c:pt idx="58569">
                  <c:v>11.713800000000001</c:v>
                </c:pt>
                <c:pt idx="58570">
                  <c:v>11.714</c:v>
                </c:pt>
                <c:pt idx="58571">
                  <c:v>11.7142</c:v>
                </c:pt>
                <c:pt idx="58572">
                  <c:v>11.714399999999999</c:v>
                </c:pt>
                <c:pt idx="58573">
                  <c:v>11.714600000000001</c:v>
                </c:pt>
                <c:pt idx="58574">
                  <c:v>11.7148</c:v>
                </c:pt>
                <c:pt idx="58575">
                  <c:v>11.715</c:v>
                </c:pt>
                <c:pt idx="58576">
                  <c:v>11.715199999999999</c:v>
                </c:pt>
                <c:pt idx="58577">
                  <c:v>11.715400000000001</c:v>
                </c:pt>
                <c:pt idx="58578">
                  <c:v>11.7156</c:v>
                </c:pt>
                <c:pt idx="58579">
                  <c:v>11.7158</c:v>
                </c:pt>
                <c:pt idx="58580">
                  <c:v>11.715999999999999</c:v>
                </c:pt>
                <c:pt idx="58581">
                  <c:v>11.716200000000001</c:v>
                </c:pt>
                <c:pt idx="58582">
                  <c:v>11.7164</c:v>
                </c:pt>
                <c:pt idx="58583">
                  <c:v>11.7166</c:v>
                </c:pt>
                <c:pt idx="58584">
                  <c:v>11.716799999999999</c:v>
                </c:pt>
                <c:pt idx="58585">
                  <c:v>11.717000000000001</c:v>
                </c:pt>
                <c:pt idx="58586">
                  <c:v>11.7172</c:v>
                </c:pt>
                <c:pt idx="58587">
                  <c:v>11.7174</c:v>
                </c:pt>
                <c:pt idx="58588">
                  <c:v>11.717599999999999</c:v>
                </c:pt>
                <c:pt idx="58589">
                  <c:v>11.7178</c:v>
                </c:pt>
                <c:pt idx="58590">
                  <c:v>11.718</c:v>
                </c:pt>
                <c:pt idx="58591">
                  <c:v>11.7182</c:v>
                </c:pt>
                <c:pt idx="58592">
                  <c:v>11.718400000000001</c:v>
                </c:pt>
                <c:pt idx="58593">
                  <c:v>11.7186</c:v>
                </c:pt>
                <c:pt idx="58594">
                  <c:v>11.7188</c:v>
                </c:pt>
                <c:pt idx="58595">
                  <c:v>11.718999999999999</c:v>
                </c:pt>
                <c:pt idx="58596">
                  <c:v>11.719200000000001</c:v>
                </c:pt>
                <c:pt idx="58597">
                  <c:v>11.7194</c:v>
                </c:pt>
                <c:pt idx="58598">
                  <c:v>11.7196</c:v>
                </c:pt>
                <c:pt idx="58599">
                  <c:v>11.719799999999999</c:v>
                </c:pt>
                <c:pt idx="58600">
                  <c:v>11.72</c:v>
                </c:pt>
                <c:pt idx="58601">
                  <c:v>11.7202</c:v>
                </c:pt>
                <c:pt idx="58602">
                  <c:v>11.7204</c:v>
                </c:pt>
                <c:pt idx="58603">
                  <c:v>11.720599999999999</c:v>
                </c:pt>
                <c:pt idx="58604">
                  <c:v>11.720800000000001</c:v>
                </c:pt>
                <c:pt idx="58605">
                  <c:v>11.721</c:v>
                </c:pt>
                <c:pt idx="58606">
                  <c:v>11.7212</c:v>
                </c:pt>
                <c:pt idx="58607">
                  <c:v>11.721399999999999</c:v>
                </c:pt>
                <c:pt idx="58608">
                  <c:v>11.7216</c:v>
                </c:pt>
                <c:pt idx="58609">
                  <c:v>11.7218</c:v>
                </c:pt>
                <c:pt idx="58610">
                  <c:v>11.722</c:v>
                </c:pt>
                <c:pt idx="58611">
                  <c:v>11.722200000000001</c:v>
                </c:pt>
                <c:pt idx="58612">
                  <c:v>11.7224</c:v>
                </c:pt>
                <c:pt idx="58613">
                  <c:v>11.7226</c:v>
                </c:pt>
                <c:pt idx="58614">
                  <c:v>11.722799999999999</c:v>
                </c:pt>
                <c:pt idx="58615">
                  <c:v>11.723000000000001</c:v>
                </c:pt>
                <c:pt idx="58616">
                  <c:v>11.7232</c:v>
                </c:pt>
                <c:pt idx="58617">
                  <c:v>11.7234</c:v>
                </c:pt>
                <c:pt idx="58618">
                  <c:v>11.723599999999999</c:v>
                </c:pt>
                <c:pt idx="58619">
                  <c:v>11.723800000000001</c:v>
                </c:pt>
                <c:pt idx="58620">
                  <c:v>11.724</c:v>
                </c:pt>
                <c:pt idx="58621">
                  <c:v>11.7242</c:v>
                </c:pt>
                <c:pt idx="58622">
                  <c:v>11.724399999999999</c:v>
                </c:pt>
                <c:pt idx="58623">
                  <c:v>11.724600000000001</c:v>
                </c:pt>
                <c:pt idx="58624">
                  <c:v>11.7248</c:v>
                </c:pt>
                <c:pt idx="58625">
                  <c:v>11.725</c:v>
                </c:pt>
                <c:pt idx="58626">
                  <c:v>11.725199999999999</c:v>
                </c:pt>
                <c:pt idx="58627">
                  <c:v>11.7254</c:v>
                </c:pt>
                <c:pt idx="58628">
                  <c:v>11.7256</c:v>
                </c:pt>
                <c:pt idx="58629">
                  <c:v>11.7258</c:v>
                </c:pt>
                <c:pt idx="58630">
                  <c:v>11.726000000000001</c:v>
                </c:pt>
                <c:pt idx="58631">
                  <c:v>11.7262</c:v>
                </c:pt>
                <c:pt idx="58632">
                  <c:v>11.7264</c:v>
                </c:pt>
                <c:pt idx="58633">
                  <c:v>11.726599999999999</c:v>
                </c:pt>
                <c:pt idx="58634">
                  <c:v>11.726800000000001</c:v>
                </c:pt>
                <c:pt idx="58635">
                  <c:v>11.727</c:v>
                </c:pt>
                <c:pt idx="58636">
                  <c:v>11.7272</c:v>
                </c:pt>
                <c:pt idx="58637">
                  <c:v>11.727399999999999</c:v>
                </c:pt>
                <c:pt idx="58638">
                  <c:v>11.727600000000001</c:v>
                </c:pt>
                <c:pt idx="58639">
                  <c:v>11.7278</c:v>
                </c:pt>
                <c:pt idx="58640">
                  <c:v>11.728</c:v>
                </c:pt>
                <c:pt idx="58641">
                  <c:v>11.728199999999999</c:v>
                </c:pt>
                <c:pt idx="58642">
                  <c:v>11.728400000000001</c:v>
                </c:pt>
                <c:pt idx="58643">
                  <c:v>11.7286</c:v>
                </c:pt>
                <c:pt idx="58644">
                  <c:v>11.7288</c:v>
                </c:pt>
                <c:pt idx="58645">
                  <c:v>11.728999999999999</c:v>
                </c:pt>
                <c:pt idx="58646">
                  <c:v>11.729200000000001</c:v>
                </c:pt>
                <c:pt idx="58647">
                  <c:v>11.7294</c:v>
                </c:pt>
                <c:pt idx="58648">
                  <c:v>11.7296</c:v>
                </c:pt>
                <c:pt idx="58649">
                  <c:v>11.729799999999999</c:v>
                </c:pt>
                <c:pt idx="58650">
                  <c:v>11.73</c:v>
                </c:pt>
                <c:pt idx="58651">
                  <c:v>11.7302</c:v>
                </c:pt>
                <c:pt idx="58652">
                  <c:v>11.730399999999999</c:v>
                </c:pt>
                <c:pt idx="58653">
                  <c:v>11.730600000000001</c:v>
                </c:pt>
                <c:pt idx="58654">
                  <c:v>11.7308</c:v>
                </c:pt>
                <c:pt idx="58655">
                  <c:v>11.731</c:v>
                </c:pt>
                <c:pt idx="58656">
                  <c:v>11.731199999999999</c:v>
                </c:pt>
                <c:pt idx="58657">
                  <c:v>11.731400000000001</c:v>
                </c:pt>
                <c:pt idx="58658">
                  <c:v>11.7316</c:v>
                </c:pt>
                <c:pt idx="58659">
                  <c:v>11.7318</c:v>
                </c:pt>
                <c:pt idx="58660">
                  <c:v>11.731999999999999</c:v>
                </c:pt>
                <c:pt idx="58661">
                  <c:v>11.732200000000001</c:v>
                </c:pt>
                <c:pt idx="58662">
                  <c:v>11.7324</c:v>
                </c:pt>
                <c:pt idx="58663">
                  <c:v>11.7326</c:v>
                </c:pt>
                <c:pt idx="58664">
                  <c:v>11.732799999999999</c:v>
                </c:pt>
                <c:pt idx="58665">
                  <c:v>11.733000000000001</c:v>
                </c:pt>
                <c:pt idx="58666">
                  <c:v>11.7332</c:v>
                </c:pt>
                <c:pt idx="58667">
                  <c:v>11.7334</c:v>
                </c:pt>
                <c:pt idx="58668">
                  <c:v>11.733599999999999</c:v>
                </c:pt>
                <c:pt idx="58669">
                  <c:v>11.7338</c:v>
                </c:pt>
                <c:pt idx="58670">
                  <c:v>11.734</c:v>
                </c:pt>
                <c:pt idx="58671">
                  <c:v>11.7342</c:v>
                </c:pt>
                <c:pt idx="58672">
                  <c:v>11.734400000000001</c:v>
                </c:pt>
                <c:pt idx="58673">
                  <c:v>11.7346</c:v>
                </c:pt>
                <c:pt idx="58674">
                  <c:v>11.7348</c:v>
                </c:pt>
                <c:pt idx="58675">
                  <c:v>11.734999999999999</c:v>
                </c:pt>
                <c:pt idx="58676">
                  <c:v>11.735200000000001</c:v>
                </c:pt>
                <c:pt idx="58677">
                  <c:v>11.7354</c:v>
                </c:pt>
                <c:pt idx="58678">
                  <c:v>11.7356</c:v>
                </c:pt>
                <c:pt idx="58679">
                  <c:v>11.735799999999999</c:v>
                </c:pt>
                <c:pt idx="58680">
                  <c:v>11.736000000000001</c:v>
                </c:pt>
                <c:pt idx="58681">
                  <c:v>11.7362</c:v>
                </c:pt>
                <c:pt idx="58682">
                  <c:v>11.7364</c:v>
                </c:pt>
                <c:pt idx="58683">
                  <c:v>11.736599999999999</c:v>
                </c:pt>
                <c:pt idx="58684">
                  <c:v>11.736800000000001</c:v>
                </c:pt>
                <c:pt idx="58685">
                  <c:v>11.737</c:v>
                </c:pt>
                <c:pt idx="58686">
                  <c:v>11.7372</c:v>
                </c:pt>
                <c:pt idx="58687">
                  <c:v>11.737399999999999</c:v>
                </c:pt>
                <c:pt idx="58688">
                  <c:v>11.7376</c:v>
                </c:pt>
                <c:pt idx="58689">
                  <c:v>11.7378</c:v>
                </c:pt>
                <c:pt idx="58690">
                  <c:v>11.738</c:v>
                </c:pt>
                <c:pt idx="58691">
                  <c:v>11.738200000000001</c:v>
                </c:pt>
                <c:pt idx="58692">
                  <c:v>11.7384</c:v>
                </c:pt>
                <c:pt idx="58693">
                  <c:v>11.7386</c:v>
                </c:pt>
                <c:pt idx="58694">
                  <c:v>11.738799999999999</c:v>
                </c:pt>
                <c:pt idx="58695">
                  <c:v>11.739000000000001</c:v>
                </c:pt>
                <c:pt idx="58696">
                  <c:v>11.7392</c:v>
                </c:pt>
                <c:pt idx="58697">
                  <c:v>11.7394</c:v>
                </c:pt>
                <c:pt idx="58698">
                  <c:v>11.739599999999999</c:v>
                </c:pt>
                <c:pt idx="58699">
                  <c:v>11.739800000000001</c:v>
                </c:pt>
                <c:pt idx="58700">
                  <c:v>11.74</c:v>
                </c:pt>
                <c:pt idx="58701">
                  <c:v>11.7402</c:v>
                </c:pt>
                <c:pt idx="58702">
                  <c:v>11.740399999999999</c:v>
                </c:pt>
                <c:pt idx="58703">
                  <c:v>11.740600000000001</c:v>
                </c:pt>
                <c:pt idx="58704">
                  <c:v>11.7408</c:v>
                </c:pt>
                <c:pt idx="58705">
                  <c:v>11.741</c:v>
                </c:pt>
                <c:pt idx="58706">
                  <c:v>11.741199999999999</c:v>
                </c:pt>
                <c:pt idx="58707">
                  <c:v>11.741400000000001</c:v>
                </c:pt>
                <c:pt idx="58708">
                  <c:v>11.7416</c:v>
                </c:pt>
                <c:pt idx="58709">
                  <c:v>11.7418</c:v>
                </c:pt>
                <c:pt idx="58710">
                  <c:v>11.742000000000001</c:v>
                </c:pt>
                <c:pt idx="58711">
                  <c:v>11.7422</c:v>
                </c:pt>
                <c:pt idx="58712">
                  <c:v>11.7424</c:v>
                </c:pt>
                <c:pt idx="58713">
                  <c:v>11.742599999999999</c:v>
                </c:pt>
                <c:pt idx="58714">
                  <c:v>11.742800000000001</c:v>
                </c:pt>
                <c:pt idx="58715">
                  <c:v>11.743</c:v>
                </c:pt>
                <c:pt idx="58716">
                  <c:v>11.7432</c:v>
                </c:pt>
                <c:pt idx="58717">
                  <c:v>11.743399999999999</c:v>
                </c:pt>
                <c:pt idx="58718">
                  <c:v>11.743600000000001</c:v>
                </c:pt>
                <c:pt idx="58719">
                  <c:v>11.7438</c:v>
                </c:pt>
                <c:pt idx="58720">
                  <c:v>11.744</c:v>
                </c:pt>
                <c:pt idx="58721">
                  <c:v>11.744199999999999</c:v>
                </c:pt>
                <c:pt idx="58722">
                  <c:v>11.744400000000001</c:v>
                </c:pt>
                <c:pt idx="58723">
                  <c:v>11.7446</c:v>
                </c:pt>
                <c:pt idx="58724">
                  <c:v>11.7448</c:v>
                </c:pt>
                <c:pt idx="58725">
                  <c:v>11.744999999999999</c:v>
                </c:pt>
                <c:pt idx="58726">
                  <c:v>11.745200000000001</c:v>
                </c:pt>
                <c:pt idx="58727">
                  <c:v>11.7454</c:v>
                </c:pt>
                <c:pt idx="58728">
                  <c:v>11.7456</c:v>
                </c:pt>
                <c:pt idx="58729">
                  <c:v>11.745799999999999</c:v>
                </c:pt>
                <c:pt idx="58730">
                  <c:v>11.746</c:v>
                </c:pt>
                <c:pt idx="58731">
                  <c:v>11.7462</c:v>
                </c:pt>
                <c:pt idx="58732">
                  <c:v>11.7464</c:v>
                </c:pt>
                <c:pt idx="58733">
                  <c:v>11.746600000000001</c:v>
                </c:pt>
                <c:pt idx="58734">
                  <c:v>11.7468</c:v>
                </c:pt>
                <c:pt idx="58735">
                  <c:v>11.747</c:v>
                </c:pt>
                <c:pt idx="58736">
                  <c:v>11.747199999999999</c:v>
                </c:pt>
                <c:pt idx="58737">
                  <c:v>11.747400000000001</c:v>
                </c:pt>
                <c:pt idx="58738">
                  <c:v>11.7476</c:v>
                </c:pt>
                <c:pt idx="58739">
                  <c:v>11.7478</c:v>
                </c:pt>
                <c:pt idx="58740">
                  <c:v>11.747999999999999</c:v>
                </c:pt>
                <c:pt idx="58741">
                  <c:v>11.748200000000001</c:v>
                </c:pt>
                <c:pt idx="58742">
                  <c:v>11.7484</c:v>
                </c:pt>
                <c:pt idx="58743">
                  <c:v>11.7486</c:v>
                </c:pt>
                <c:pt idx="58744">
                  <c:v>11.748799999999999</c:v>
                </c:pt>
                <c:pt idx="58745">
                  <c:v>11.749000000000001</c:v>
                </c:pt>
                <c:pt idx="58746">
                  <c:v>11.7492</c:v>
                </c:pt>
                <c:pt idx="58747">
                  <c:v>11.7494</c:v>
                </c:pt>
                <c:pt idx="58748">
                  <c:v>11.749599999999999</c:v>
                </c:pt>
                <c:pt idx="58749">
                  <c:v>11.7498</c:v>
                </c:pt>
                <c:pt idx="58750">
                  <c:v>11.75</c:v>
                </c:pt>
                <c:pt idx="58751">
                  <c:v>11.7502</c:v>
                </c:pt>
                <c:pt idx="58752">
                  <c:v>11.750400000000001</c:v>
                </c:pt>
                <c:pt idx="58753">
                  <c:v>11.7506</c:v>
                </c:pt>
                <c:pt idx="58754">
                  <c:v>11.7508</c:v>
                </c:pt>
                <c:pt idx="58755">
                  <c:v>11.750999999999999</c:v>
                </c:pt>
                <c:pt idx="58756">
                  <c:v>11.751200000000001</c:v>
                </c:pt>
                <c:pt idx="58757">
                  <c:v>11.7514</c:v>
                </c:pt>
                <c:pt idx="58758">
                  <c:v>11.7516</c:v>
                </c:pt>
                <c:pt idx="58759">
                  <c:v>11.751799999999999</c:v>
                </c:pt>
                <c:pt idx="58760">
                  <c:v>11.752000000000001</c:v>
                </c:pt>
                <c:pt idx="58761">
                  <c:v>11.7522</c:v>
                </c:pt>
                <c:pt idx="58762">
                  <c:v>11.7524</c:v>
                </c:pt>
                <c:pt idx="58763">
                  <c:v>11.752599999999999</c:v>
                </c:pt>
                <c:pt idx="58764">
                  <c:v>11.752800000000001</c:v>
                </c:pt>
                <c:pt idx="58765">
                  <c:v>11.753</c:v>
                </c:pt>
                <c:pt idx="58766">
                  <c:v>11.7532</c:v>
                </c:pt>
                <c:pt idx="58767">
                  <c:v>11.753399999999999</c:v>
                </c:pt>
                <c:pt idx="58768">
                  <c:v>11.7536</c:v>
                </c:pt>
                <c:pt idx="58769">
                  <c:v>11.7538</c:v>
                </c:pt>
                <c:pt idx="58770">
                  <c:v>11.754</c:v>
                </c:pt>
                <c:pt idx="58771">
                  <c:v>11.754200000000001</c:v>
                </c:pt>
                <c:pt idx="58772">
                  <c:v>11.7544</c:v>
                </c:pt>
                <c:pt idx="58773">
                  <c:v>11.7546</c:v>
                </c:pt>
                <c:pt idx="58774">
                  <c:v>11.754799999999999</c:v>
                </c:pt>
                <c:pt idx="58775">
                  <c:v>11.755000000000001</c:v>
                </c:pt>
                <c:pt idx="58776">
                  <c:v>11.7552</c:v>
                </c:pt>
                <c:pt idx="58777">
                  <c:v>11.7554</c:v>
                </c:pt>
                <c:pt idx="58778">
                  <c:v>11.755599999999999</c:v>
                </c:pt>
                <c:pt idx="58779">
                  <c:v>11.755800000000001</c:v>
                </c:pt>
                <c:pt idx="58780">
                  <c:v>11.756</c:v>
                </c:pt>
                <c:pt idx="58781">
                  <c:v>11.7562</c:v>
                </c:pt>
                <c:pt idx="58782">
                  <c:v>11.756399999999999</c:v>
                </c:pt>
                <c:pt idx="58783">
                  <c:v>11.756600000000001</c:v>
                </c:pt>
                <c:pt idx="58784">
                  <c:v>11.7568</c:v>
                </c:pt>
                <c:pt idx="58785">
                  <c:v>11.757</c:v>
                </c:pt>
                <c:pt idx="58786">
                  <c:v>11.757199999999999</c:v>
                </c:pt>
                <c:pt idx="58787">
                  <c:v>11.757400000000001</c:v>
                </c:pt>
                <c:pt idx="58788">
                  <c:v>11.7576</c:v>
                </c:pt>
                <c:pt idx="58789">
                  <c:v>11.7578</c:v>
                </c:pt>
                <c:pt idx="58790">
                  <c:v>11.757999999999999</c:v>
                </c:pt>
                <c:pt idx="58791">
                  <c:v>11.7582</c:v>
                </c:pt>
                <c:pt idx="58792">
                  <c:v>11.7584</c:v>
                </c:pt>
                <c:pt idx="58793">
                  <c:v>11.758599999999999</c:v>
                </c:pt>
                <c:pt idx="58794">
                  <c:v>11.758800000000001</c:v>
                </c:pt>
                <c:pt idx="58795">
                  <c:v>11.759</c:v>
                </c:pt>
                <c:pt idx="58796">
                  <c:v>11.7592</c:v>
                </c:pt>
                <c:pt idx="58797">
                  <c:v>11.759399999999999</c:v>
                </c:pt>
                <c:pt idx="58798">
                  <c:v>11.759600000000001</c:v>
                </c:pt>
                <c:pt idx="58799">
                  <c:v>11.7598</c:v>
                </c:pt>
                <c:pt idx="58800">
                  <c:v>11.76</c:v>
                </c:pt>
                <c:pt idx="58801">
                  <c:v>11.760199999999999</c:v>
                </c:pt>
                <c:pt idx="58802">
                  <c:v>11.760400000000001</c:v>
                </c:pt>
                <c:pt idx="58803">
                  <c:v>11.7606</c:v>
                </c:pt>
                <c:pt idx="58804">
                  <c:v>11.7608</c:v>
                </c:pt>
                <c:pt idx="58805">
                  <c:v>11.760999999999999</c:v>
                </c:pt>
                <c:pt idx="58806">
                  <c:v>11.761200000000001</c:v>
                </c:pt>
                <c:pt idx="58807">
                  <c:v>11.7614</c:v>
                </c:pt>
                <c:pt idx="58808">
                  <c:v>11.7616</c:v>
                </c:pt>
                <c:pt idx="58809">
                  <c:v>11.761799999999999</c:v>
                </c:pt>
                <c:pt idx="58810">
                  <c:v>11.762</c:v>
                </c:pt>
                <c:pt idx="58811">
                  <c:v>11.7622</c:v>
                </c:pt>
                <c:pt idx="58812">
                  <c:v>11.7624</c:v>
                </c:pt>
                <c:pt idx="58813">
                  <c:v>11.762600000000001</c:v>
                </c:pt>
                <c:pt idx="58814">
                  <c:v>11.7628</c:v>
                </c:pt>
                <c:pt idx="58815">
                  <c:v>11.763</c:v>
                </c:pt>
                <c:pt idx="58816">
                  <c:v>11.763199999999999</c:v>
                </c:pt>
                <c:pt idx="58817">
                  <c:v>11.763400000000001</c:v>
                </c:pt>
                <c:pt idx="58818">
                  <c:v>11.7636</c:v>
                </c:pt>
                <c:pt idx="58819">
                  <c:v>11.7638</c:v>
                </c:pt>
                <c:pt idx="58820">
                  <c:v>11.763999999999999</c:v>
                </c:pt>
                <c:pt idx="58821">
                  <c:v>11.764200000000001</c:v>
                </c:pt>
                <c:pt idx="58822">
                  <c:v>11.7644</c:v>
                </c:pt>
                <c:pt idx="58823">
                  <c:v>11.7646</c:v>
                </c:pt>
                <c:pt idx="58824">
                  <c:v>11.764799999999999</c:v>
                </c:pt>
                <c:pt idx="58825">
                  <c:v>11.765000000000001</c:v>
                </c:pt>
                <c:pt idx="58826">
                  <c:v>11.7652</c:v>
                </c:pt>
                <c:pt idx="58827">
                  <c:v>11.7654</c:v>
                </c:pt>
                <c:pt idx="58828">
                  <c:v>11.765599999999999</c:v>
                </c:pt>
                <c:pt idx="58829">
                  <c:v>11.7658</c:v>
                </c:pt>
                <c:pt idx="58830">
                  <c:v>11.766</c:v>
                </c:pt>
                <c:pt idx="58831">
                  <c:v>11.7662</c:v>
                </c:pt>
                <c:pt idx="58832">
                  <c:v>11.766400000000001</c:v>
                </c:pt>
                <c:pt idx="58833">
                  <c:v>11.7666</c:v>
                </c:pt>
                <c:pt idx="58834">
                  <c:v>11.7668</c:v>
                </c:pt>
                <c:pt idx="58835">
                  <c:v>11.766999999999999</c:v>
                </c:pt>
                <c:pt idx="58836">
                  <c:v>11.767200000000001</c:v>
                </c:pt>
                <c:pt idx="58837">
                  <c:v>11.7674</c:v>
                </c:pt>
                <c:pt idx="58838">
                  <c:v>11.7676</c:v>
                </c:pt>
                <c:pt idx="58839">
                  <c:v>11.767799999999999</c:v>
                </c:pt>
                <c:pt idx="58840">
                  <c:v>11.768000000000001</c:v>
                </c:pt>
                <c:pt idx="58841">
                  <c:v>11.7682</c:v>
                </c:pt>
                <c:pt idx="58842">
                  <c:v>11.7684</c:v>
                </c:pt>
                <c:pt idx="58843">
                  <c:v>11.768599999999999</c:v>
                </c:pt>
                <c:pt idx="58844">
                  <c:v>11.768800000000001</c:v>
                </c:pt>
                <c:pt idx="58845">
                  <c:v>11.769</c:v>
                </c:pt>
                <c:pt idx="58846">
                  <c:v>11.7692</c:v>
                </c:pt>
                <c:pt idx="58847">
                  <c:v>11.769399999999999</c:v>
                </c:pt>
                <c:pt idx="58848">
                  <c:v>11.769600000000001</c:v>
                </c:pt>
                <c:pt idx="58849">
                  <c:v>11.7698</c:v>
                </c:pt>
                <c:pt idx="58850">
                  <c:v>11.77</c:v>
                </c:pt>
                <c:pt idx="58851">
                  <c:v>11.770200000000001</c:v>
                </c:pt>
                <c:pt idx="58852">
                  <c:v>11.7704</c:v>
                </c:pt>
                <c:pt idx="58853">
                  <c:v>11.7706</c:v>
                </c:pt>
                <c:pt idx="58854">
                  <c:v>11.770799999999999</c:v>
                </c:pt>
                <c:pt idx="58855">
                  <c:v>11.771000000000001</c:v>
                </c:pt>
                <c:pt idx="58856">
                  <c:v>11.7712</c:v>
                </c:pt>
                <c:pt idx="58857">
                  <c:v>11.7714</c:v>
                </c:pt>
                <c:pt idx="58858">
                  <c:v>11.771599999999999</c:v>
                </c:pt>
                <c:pt idx="58859">
                  <c:v>11.771800000000001</c:v>
                </c:pt>
                <c:pt idx="58860">
                  <c:v>11.772</c:v>
                </c:pt>
                <c:pt idx="58861">
                  <c:v>11.7722</c:v>
                </c:pt>
                <c:pt idx="58862">
                  <c:v>11.772399999999999</c:v>
                </c:pt>
                <c:pt idx="58863">
                  <c:v>11.772600000000001</c:v>
                </c:pt>
                <c:pt idx="58864">
                  <c:v>11.7728</c:v>
                </c:pt>
                <c:pt idx="58865">
                  <c:v>11.773</c:v>
                </c:pt>
                <c:pt idx="58866">
                  <c:v>11.773199999999999</c:v>
                </c:pt>
                <c:pt idx="58867">
                  <c:v>11.773400000000001</c:v>
                </c:pt>
                <c:pt idx="58868">
                  <c:v>11.7736</c:v>
                </c:pt>
                <c:pt idx="58869">
                  <c:v>11.7738</c:v>
                </c:pt>
                <c:pt idx="58870">
                  <c:v>11.773999999999999</c:v>
                </c:pt>
                <c:pt idx="58871">
                  <c:v>11.7742</c:v>
                </c:pt>
                <c:pt idx="58872">
                  <c:v>11.7744</c:v>
                </c:pt>
                <c:pt idx="58873">
                  <c:v>11.7746</c:v>
                </c:pt>
                <c:pt idx="58874">
                  <c:v>11.774800000000001</c:v>
                </c:pt>
                <c:pt idx="58875">
                  <c:v>11.775</c:v>
                </c:pt>
                <c:pt idx="58876">
                  <c:v>11.7752</c:v>
                </c:pt>
                <c:pt idx="58877">
                  <c:v>11.775399999999999</c:v>
                </c:pt>
                <c:pt idx="58878">
                  <c:v>11.775600000000001</c:v>
                </c:pt>
                <c:pt idx="58879">
                  <c:v>11.7758</c:v>
                </c:pt>
                <c:pt idx="58880">
                  <c:v>11.776</c:v>
                </c:pt>
                <c:pt idx="58881">
                  <c:v>11.776199999999999</c:v>
                </c:pt>
                <c:pt idx="58882">
                  <c:v>11.776400000000001</c:v>
                </c:pt>
                <c:pt idx="58883">
                  <c:v>11.7766</c:v>
                </c:pt>
                <c:pt idx="58884">
                  <c:v>11.7768</c:v>
                </c:pt>
                <c:pt idx="58885">
                  <c:v>11.776999999999999</c:v>
                </c:pt>
                <c:pt idx="58886">
                  <c:v>11.777200000000001</c:v>
                </c:pt>
                <c:pt idx="58887">
                  <c:v>11.7774</c:v>
                </c:pt>
                <c:pt idx="58888">
                  <c:v>11.7776</c:v>
                </c:pt>
                <c:pt idx="58889">
                  <c:v>11.777799999999999</c:v>
                </c:pt>
                <c:pt idx="58890">
                  <c:v>11.778</c:v>
                </c:pt>
                <c:pt idx="58891">
                  <c:v>11.7782</c:v>
                </c:pt>
                <c:pt idx="58892">
                  <c:v>11.7784</c:v>
                </c:pt>
                <c:pt idx="58893">
                  <c:v>11.778600000000001</c:v>
                </c:pt>
                <c:pt idx="58894">
                  <c:v>11.7788</c:v>
                </c:pt>
                <c:pt idx="58895">
                  <c:v>11.779</c:v>
                </c:pt>
                <c:pt idx="58896">
                  <c:v>11.779199999999999</c:v>
                </c:pt>
                <c:pt idx="58897">
                  <c:v>11.779400000000001</c:v>
                </c:pt>
                <c:pt idx="58898">
                  <c:v>11.7796</c:v>
                </c:pt>
                <c:pt idx="58899">
                  <c:v>11.7798</c:v>
                </c:pt>
                <c:pt idx="58900">
                  <c:v>11.78</c:v>
                </c:pt>
                <c:pt idx="58901">
                  <c:v>11.780200000000001</c:v>
                </c:pt>
                <c:pt idx="58902">
                  <c:v>11.7804</c:v>
                </c:pt>
                <c:pt idx="58903">
                  <c:v>11.7806</c:v>
                </c:pt>
                <c:pt idx="58904">
                  <c:v>11.780799999999999</c:v>
                </c:pt>
                <c:pt idx="58905">
                  <c:v>11.781000000000001</c:v>
                </c:pt>
                <c:pt idx="58906">
                  <c:v>11.7812</c:v>
                </c:pt>
                <c:pt idx="58907">
                  <c:v>11.7814</c:v>
                </c:pt>
                <c:pt idx="58908">
                  <c:v>11.781599999999999</c:v>
                </c:pt>
                <c:pt idx="58909">
                  <c:v>11.7818</c:v>
                </c:pt>
                <c:pt idx="58910">
                  <c:v>11.782</c:v>
                </c:pt>
                <c:pt idx="58911">
                  <c:v>11.7822</c:v>
                </c:pt>
                <c:pt idx="58912">
                  <c:v>11.782400000000001</c:v>
                </c:pt>
                <c:pt idx="58913">
                  <c:v>11.7826</c:v>
                </c:pt>
                <c:pt idx="58914">
                  <c:v>11.7828</c:v>
                </c:pt>
                <c:pt idx="58915">
                  <c:v>11.782999999999999</c:v>
                </c:pt>
                <c:pt idx="58916">
                  <c:v>11.783200000000001</c:v>
                </c:pt>
                <c:pt idx="58917">
                  <c:v>11.7834</c:v>
                </c:pt>
                <c:pt idx="58918">
                  <c:v>11.7836</c:v>
                </c:pt>
                <c:pt idx="58919">
                  <c:v>11.783799999999999</c:v>
                </c:pt>
                <c:pt idx="58920">
                  <c:v>11.784000000000001</c:v>
                </c:pt>
                <c:pt idx="58921">
                  <c:v>11.7842</c:v>
                </c:pt>
                <c:pt idx="58922">
                  <c:v>11.7844</c:v>
                </c:pt>
                <c:pt idx="58923">
                  <c:v>11.784599999999999</c:v>
                </c:pt>
                <c:pt idx="58924">
                  <c:v>11.784800000000001</c:v>
                </c:pt>
                <c:pt idx="58925">
                  <c:v>11.785</c:v>
                </c:pt>
                <c:pt idx="58926">
                  <c:v>11.7852</c:v>
                </c:pt>
                <c:pt idx="58927">
                  <c:v>11.785399999999999</c:v>
                </c:pt>
                <c:pt idx="58928">
                  <c:v>11.785600000000001</c:v>
                </c:pt>
                <c:pt idx="58929">
                  <c:v>11.7858</c:v>
                </c:pt>
                <c:pt idx="58930">
                  <c:v>11.786</c:v>
                </c:pt>
                <c:pt idx="58931">
                  <c:v>11.786199999999999</c:v>
                </c:pt>
                <c:pt idx="58932">
                  <c:v>11.7864</c:v>
                </c:pt>
                <c:pt idx="58933">
                  <c:v>11.7866</c:v>
                </c:pt>
                <c:pt idx="58934">
                  <c:v>11.786799999999999</c:v>
                </c:pt>
                <c:pt idx="58935">
                  <c:v>11.787000000000001</c:v>
                </c:pt>
                <c:pt idx="58936">
                  <c:v>11.7872</c:v>
                </c:pt>
                <c:pt idx="58937">
                  <c:v>11.7874</c:v>
                </c:pt>
                <c:pt idx="58938">
                  <c:v>11.787599999999999</c:v>
                </c:pt>
                <c:pt idx="58939">
                  <c:v>11.787800000000001</c:v>
                </c:pt>
                <c:pt idx="58940">
                  <c:v>11.788</c:v>
                </c:pt>
                <c:pt idx="58941">
                  <c:v>11.7882</c:v>
                </c:pt>
                <c:pt idx="58942">
                  <c:v>11.788399999999999</c:v>
                </c:pt>
                <c:pt idx="58943">
                  <c:v>11.788600000000001</c:v>
                </c:pt>
                <c:pt idx="58944">
                  <c:v>11.7888</c:v>
                </c:pt>
                <c:pt idx="58945">
                  <c:v>11.789</c:v>
                </c:pt>
                <c:pt idx="58946">
                  <c:v>11.789199999999999</c:v>
                </c:pt>
                <c:pt idx="58947">
                  <c:v>11.789400000000001</c:v>
                </c:pt>
                <c:pt idx="58948">
                  <c:v>11.7896</c:v>
                </c:pt>
                <c:pt idx="58949">
                  <c:v>11.7898</c:v>
                </c:pt>
                <c:pt idx="58950">
                  <c:v>11.79</c:v>
                </c:pt>
                <c:pt idx="58951">
                  <c:v>11.7902</c:v>
                </c:pt>
                <c:pt idx="58952">
                  <c:v>11.7904</c:v>
                </c:pt>
                <c:pt idx="58953">
                  <c:v>11.7906</c:v>
                </c:pt>
                <c:pt idx="58954">
                  <c:v>11.790800000000001</c:v>
                </c:pt>
                <c:pt idx="58955">
                  <c:v>11.791</c:v>
                </c:pt>
                <c:pt idx="58956">
                  <c:v>11.7912</c:v>
                </c:pt>
                <c:pt idx="58957">
                  <c:v>11.791399999999999</c:v>
                </c:pt>
                <c:pt idx="58958">
                  <c:v>11.791600000000001</c:v>
                </c:pt>
                <c:pt idx="58959">
                  <c:v>11.7918</c:v>
                </c:pt>
                <c:pt idx="58960">
                  <c:v>11.792</c:v>
                </c:pt>
                <c:pt idx="58961">
                  <c:v>11.792199999999999</c:v>
                </c:pt>
                <c:pt idx="58962">
                  <c:v>11.792400000000001</c:v>
                </c:pt>
                <c:pt idx="58963">
                  <c:v>11.7926</c:v>
                </c:pt>
                <c:pt idx="58964">
                  <c:v>11.7928</c:v>
                </c:pt>
                <c:pt idx="58965">
                  <c:v>11.792999999999999</c:v>
                </c:pt>
                <c:pt idx="58966">
                  <c:v>11.793200000000001</c:v>
                </c:pt>
                <c:pt idx="58967">
                  <c:v>11.7934</c:v>
                </c:pt>
                <c:pt idx="58968">
                  <c:v>11.7936</c:v>
                </c:pt>
                <c:pt idx="58969">
                  <c:v>11.793799999999999</c:v>
                </c:pt>
                <c:pt idx="58970">
                  <c:v>11.794</c:v>
                </c:pt>
                <c:pt idx="58971">
                  <c:v>11.7942</c:v>
                </c:pt>
                <c:pt idx="58972">
                  <c:v>11.7944</c:v>
                </c:pt>
                <c:pt idx="58973">
                  <c:v>11.794600000000001</c:v>
                </c:pt>
                <c:pt idx="58974">
                  <c:v>11.7948</c:v>
                </c:pt>
                <c:pt idx="58975">
                  <c:v>11.795</c:v>
                </c:pt>
                <c:pt idx="58976">
                  <c:v>11.795199999999999</c:v>
                </c:pt>
                <c:pt idx="58977">
                  <c:v>11.795400000000001</c:v>
                </c:pt>
                <c:pt idx="58978">
                  <c:v>11.7956</c:v>
                </c:pt>
                <c:pt idx="58979">
                  <c:v>11.7958</c:v>
                </c:pt>
                <c:pt idx="58980">
                  <c:v>11.795999999999999</c:v>
                </c:pt>
                <c:pt idx="58981">
                  <c:v>11.796200000000001</c:v>
                </c:pt>
                <c:pt idx="58982">
                  <c:v>11.7964</c:v>
                </c:pt>
                <c:pt idx="58983">
                  <c:v>11.7966</c:v>
                </c:pt>
                <c:pt idx="58984">
                  <c:v>11.796799999999999</c:v>
                </c:pt>
                <c:pt idx="58985">
                  <c:v>11.797000000000001</c:v>
                </c:pt>
                <c:pt idx="58986">
                  <c:v>11.7972</c:v>
                </c:pt>
                <c:pt idx="58987">
                  <c:v>11.7974</c:v>
                </c:pt>
                <c:pt idx="58988">
                  <c:v>11.797599999999999</c:v>
                </c:pt>
                <c:pt idx="58989">
                  <c:v>11.797800000000001</c:v>
                </c:pt>
                <c:pt idx="58990">
                  <c:v>11.798</c:v>
                </c:pt>
                <c:pt idx="58991">
                  <c:v>11.7982</c:v>
                </c:pt>
                <c:pt idx="58992">
                  <c:v>11.798400000000001</c:v>
                </c:pt>
                <c:pt idx="58993">
                  <c:v>11.7986</c:v>
                </c:pt>
                <c:pt idx="58994">
                  <c:v>11.7988</c:v>
                </c:pt>
                <c:pt idx="58995">
                  <c:v>11.798999999999999</c:v>
                </c:pt>
                <c:pt idx="58996">
                  <c:v>11.799200000000001</c:v>
                </c:pt>
                <c:pt idx="58997">
                  <c:v>11.7994</c:v>
                </c:pt>
                <c:pt idx="58998">
                  <c:v>11.7996</c:v>
                </c:pt>
                <c:pt idx="58999">
                  <c:v>11.799799999999999</c:v>
                </c:pt>
                <c:pt idx="59000">
                  <c:v>11.8</c:v>
                </c:pt>
                <c:pt idx="59001">
                  <c:v>11.8002</c:v>
                </c:pt>
                <c:pt idx="59002">
                  <c:v>11.8004</c:v>
                </c:pt>
                <c:pt idx="59003">
                  <c:v>11.800599999999999</c:v>
                </c:pt>
                <c:pt idx="59004">
                  <c:v>11.800800000000001</c:v>
                </c:pt>
                <c:pt idx="59005">
                  <c:v>11.801</c:v>
                </c:pt>
                <c:pt idx="59006">
                  <c:v>11.8012</c:v>
                </c:pt>
                <c:pt idx="59007">
                  <c:v>11.801399999999999</c:v>
                </c:pt>
                <c:pt idx="59008">
                  <c:v>11.801600000000001</c:v>
                </c:pt>
                <c:pt idx="59009">
                  <c:v>11.8018</c:v>
                </c:pt>
                <c:pt idx="59010">
                  <c:v>11.802</c:v>
                </c:pt>
                <c:pt idx="59011">
                  <c:v>11.802199999999999</c:v>
                </c:pt>
                <c:pt idx="59012">
                  <c:v>11.8024</c:v>
                </c:pt>
                <c:pt idx="59013">
                  <c:v>11.8026</c:v>
                </c:pt>
                <c:pt idx="59014">
                  <c:v>11.8028</c:v>
                </c:pt>
                <c:pt idx="59015">
                  <c:v>11.803000000000001</c:v>
                </c:pt>
                <c:pt idx="59016">
                  <c:v>11.8032</c:v>
                </c:pt>
                <c:pt idx="59017">
                  <c:v>11.8034</c:v>
                </c:pt>
                <c:pt idx="59018">
                  <c:v>11.803599999999999</c:v>
                </c:pt>
                <c:pt idx="59019">
                  <c:v>11.803800000000001</c:v>
                </c:pt>
                <c:pt idx="59020">
                  <c:v>11.804</c:v>
                </c:pt>
                <c:pt idx="59021">
                  <c:v>11.8042</c:v>
                </c:pt>
                <c:pt idx="59022">
                  <c:v>11.804399999999999</c:v>
                </c:pt>
                <c:pt idx="59023">
                  <c:v>11.804600000000001</c:v>
                </c:pt>
                <c:pt idx="59024">
                  <c:v>11.8048</c:v>
                </c:pt>
                <c:pt idx="59025">
                  <c:v>11.805</c:v>
                </c:pt>
                <c:pt idx="59026">
                  <c:v>11.805199999999999</c:v>
                </c:pt>
                <c:pt idx="59027">
                  <c:v>11.805400000000001</c:v>
                </c:pt>
                <c:pt idx="59028">
                  <c:v>11.8056</c:v>
                </c:pt>
                <c:pt idx="59029">
                  <c:v>11.8058</c:v>
                </c:pt>
                <c:pt idx="59030">
                  <c:v>11.805999999999999</c:v>
                </c:pt>
                <c:pt idx="59031">
                  <c:v>11.8062</c:v>
                </c:pt>
                <c:pt idx="59032">
                  <c:v>11.8064</c:v>
                </c:pt>
                <c:pt idx="59033">
                  <c:v>11.8066</c:v>
                </c:pt>
                <c:pt idx="59034">
                  <c:v>11.806800000000001</c:v>
                </c:pt>
                <c:pt idx="59035">
                  <c:v>11.807</c:v>
                </c:pt>
                <c:pt idx="59036">
                  <c:v>11.8072</c:v>
                </c:pt>
                <c:pt idx="59037">
                  <c:v>11.807399999999999</c:v>
                </c:pt>
                <c:pt idx="59038">
                  <c:v>11.807600000000001</c:v>
                </c:pt>
                <c:pt idx="59039">
                  <c:v>11.8078</c:v>
                </c:pt>
                <c:pt idx="59040">
                  <c:v>11.808</c:v>
                </c:pt>
                <c:pt idx="59041">
                  <c:v>11.808199999999999</c:v>
                </c:pt>
                <c:pt idx="59042">
                  <c:v>11.808400000000001</c:v>
                </c:pt>
                <c:pt idx="59043">
                  <c:v>11.8086</c:v>
                </c:pt>
                <c:pt idx="59044">
                  <c:v>11.8088</c:v>
                </c:pt>
                <c:pt idx="59045">
                  <c:v>11.808999999999999</c:v>
                </c:pt>
                <c:pt idx="59046">
                  <c:v>11.809200000000001</c:v>
                </c:pt>
                <c:pt idx="59047">
                  <c:v>11.8094</c:v>
                </c:pt>
                <c:pt idx="59048">
                  <c:v>11.8096</c:v>
                </c:pt>
                <c:pt idx="59049">
                  <c:v>11.809799999999999</c:v>
                </c:pt>
                <c:pt idx="59050">
                  <c:v>11.81</c:v>
                </c:pt>
                <c:pt idx="59051">
                  <c:v>11.8102</c:v>
                </c:pt>
                <c:pt idx="59052">
                  <c:v>11.8104</c:v>
                </c:pt>
                <c:pt idx="59053">
                  <c:v>11.810600000000001</c:v>
                </c:pt>
                <c:pt idx="59054">
                  <c:v>11.8108</c:v>
                </c:pt>
                <c:pt idx="59055">
                  <c:v>11.811</c:v>
                </c:pt>
                <c:pt idx="59056">
                  <c:v>11.811199999999999</c:v>
                </c:pt>
                <c:pt idx="59057">
                  <c:v>11.811400000000001</c:v>
                </c:pt>
                <c:pt idx="59058">
                  <c:v>11.8116</c:v>
                </c:pt>
                <c:pt idx="59059">
                  <c:v>11.8118</c:v>
                </c:pt>
                <c:pt idx="59060">
                  <c:v>11.811999999999999</c:v>
                </c:pt>
                <c:pt idx="59061">
                  <c:v>11.812200000000001</c:v>
                </c:pt>
                <c:pt idx="59062">
                  <c:v>11.8124</c:v>
                </c:pt>
                <c:pt idx="59063">
                  <c:v>11.8126</c:v>
                </c:pt>
                <c:pt idx="59064">
                  <c:v>11.812799999999999</c:v>
                </c:pt>
                <c:pt idx="59065">
                  <c:v>11.813000000000001</c:v>
                </c:pt>
                <c:pt idx="59066">
                  <c:v>11.8132</c:v>
                </c:pt>
                <c:pt idx="59067">
                  <c:v>11.8134</c:v>
                </c:pt>
                <c:pt idx="59068">
                  <c:v>11.813599999999999</c:v>
                </c:pt>
                <c:pt idx="59069">
                  <c:v>11.813800000000001</c:v>
                </c:pt>
                <c:pt idx="59070">
                  <c:v>11.814</c:v>
                </c:pt>
                <c:pt idx="59071">
                  <c:v>11.8142</c:v>
                </c:pt>
                <c:pt idx="59072">
                  <c:v>11.814399999999999</c:v>
                </c:pt>
                <c:pt idx="59073">
                  <c:v>11.8146</c:v>
                </c:pt>
                <c:pt idx="59074">
                  <c:v>11.8148</c:v>
                </c:pt>
                <c:pt idx="59075">
                  <c:v>11.815</c:v>
                </c:pt>
                <c:pt idx="59076">
                  <c:v>11.815200000000001</c:v>
                </c:pt>
                <c:pt idx="59077">
                  <c:v>11.8154</c:v>
                </c:pt>
                <c:pt idx="59078">
                  <c:v>11.8156</c:v>
                </c:pt>
                <c:pt idx="59079">
                  <c:v>11.815799999999999</c:v>
                </c:pt>
                <c:pt idx="59080">
                  <c:v>11.816000000000001</c:v>
                </c:pt>
                <c:pt idx="59081">
                  <c:v>11.8162</c:v>
                </c:pt>
                <c:pt idx="59082">
                  <c:v>11.8164</c:v>
                </c:pt>
                <c:pt idx="59083">
                  <c:v>11.816599999999999</c:v>
                </c:pt>
                <c:pt idx="59084">
                  <c:v>11.816800000000001</c:v>
                </c:pt>
                <c:pt idx="59085">
                  <c:v>11.817</c:v>
                </c:pt>
                <c:pt idx="59086">
                  <c:v>11.8172</c:v>
                </c:pt>
                <c:pt idx="59087">
                  <c:v>11.817399999999999</c:v>
                </c:pt>
                <c:pt idx="59088">
                  <c:v>11.817600000000001</c:v>
                </c:pt>
                <c:pt idx="59089">
                  <c:v>11.8178</c:v>
                </c:pt>
                <c:pt idx="59090">
                  <c:v>11.818</c:v>
                </c:pt>
                <c:pt idx="59091">
                  <c:v>11.818199999999999</c:v>
                </c:pt>
                <c:pt idx="59092">
                  <c:v>11.8184</c:v>
                </c:pt>
                <c:pt idx="59093">
                  <c:v>11.8186</c:v>
                </c:pt>
                <c:pt idx="59094">
                  <c:v>11.8188</c:v>
                </c:pt>
                <c:pt idx="59095">
                  <c:v>11.819000000000001</c:v>
                </c:pt>
                <c:pt idx="59096">
                  <c:v>11.8192</c:v>
                </c:pt>
                <c:pt idx="59097">
                  <c:v>11.8194</c:v>
                </c:pt>
                <c:pt idx="59098">
                  <c:v>11.819599999999999</c:v>
                </c:pt>
                <c:pt idx="59099">
                  <c:v>11.819800000000001</c:v>
                </c:pt>
                <c:pt idx="59100">
                  <c:v>11.82</c:v>
                </c:pt>
                <c:pt idx="59101">
                  <c:v>11.8202</c:v>
                </c:pt>
                <c:pt idx="59102">
                  <c:v>11.820399999999999</c:v>
                </c:pt>
                <c:pt idx="59103">
                  <c:v>11.820600000000001</c:v>
                </c:pt>
                <c:pt idx="59104">
                  <c:v>11.8208</c:v>
                </c:pt>
                <c:pt idx="59105">
                  <c:v>11.821</c:v>
                </c:pt>
                <c:pt idx="59106">
                  <c:v>11.821199999999999</c:v>
                </c:pt>
                <c:pt idx="59107">
                  <c:v>11.821400000000001</c:v>
                </c:pt>
                <c:pt idx="59108">
                  <c:v>11.8216</c:v>
                </c:pt>
                <c:pt idx="59109">
                  <c:v>11.8218</c:v>
                </c:pt>
                <c:pt idx="59110">
                  <c:v>11.821999999999999</c:v>
                </c:pt>
                <c:pt idx="59111">
                  <c:v>11.8222</c:v>
                </c:pt>
                <c:pt idx="59112">
                  <c:v>11.8224</c:v>
                </c:pt>
                <c:pt idx="59113">
                  <c:v>11.8226</c:v>
                </c:pt>
                <c:pt idx="59114">
                  <c:v>11.822800000000001</c:v>
                </c:pt>
                <c:pt idx="59115">
                  <c:v>11.823</c:v>
                </c:pt>
                <c:pt idx="59116">
                  <c:v>11.8232</c:v>
                </c:pt>
                <c:pt idx="59117">
                  <c:v>11.823399999999999</c:v>
                </c:pt>
                <c:pt idx="59118">
                  <c:v>11.823600000000001</c:v>
                </c:pt>
                <c:pt idx="59119">
                  <c:v>11.8238</c:v>
                </c:pt>
                <c:pt idx="59120">
                  <c:v>11.824</c:v>
                </c:pt>
                <c:pt idx="59121">
                  <c:v>11.824199999999999</c:v>
                </c:pt>
                <c:pt idx="59122">
                  <c:v>11.824400000000001</c:v>
                </c:pt>
                <c:pt idx="59123">
                  <c:v>11.8246</c:v>
                </c:pt>
                <c:pt idx="59124">
                  <c:v>11.8248</c:v>
                </c:pt>
                <c:pt idx="59125">
                  <c:v>11.824999999999999</c:v>
                </c:pt>
                <c:pt idx="59126">
                  <c:v>11.825200000000001</c:v>
                </c:pt>
                <c:pt idx="59127">
                  <c:v>11.8254</c:v>
                </c:pt>
                <c:pt idx="59128">
                  <c:v>11.8256</c:v>
                </c:pt>
                <c:pt idx="59129">
                  <c:v>11.825799999999999</c:v>
                </c:pt>
                <c:pt idx="59130">
                  <c:v>11.826000000000001</c:v>
                </c:pt>
                <c:pt idx="59131">
                  <c:v>11.8262</c:v>
                </c:pt>
                <c:pt idx="59132">
                  <c:v>11.8264</c:v>
                </c:pt>
                <c:pt idx="59133">
                  <c:v>11.826599999999999</c:v>
                </c:pt>
                <c:pt idx="59134">
                  <c:v>11.8268</c:v>
                </c:pt>
                <c:pt idx="59135">
                  <c:v>11.827</c:v>
                </c:pt>
                <c:pt idx="59136">
                  <c:v>11.827199999999999</c:v>
                </c:pt>
                <c:pt idx="59137">
                  <c:v>11.827400000000001</c:v>
                </c:pt>
                <c:pt idx="59138">
                  <c:v>11.8276</c:v>
                </c:pt>
                <c:pt idx="59139">
                  <c:v>11.8278</c:v>
                </c:pt>
                <c:pt idx="59140">
                  <c:v>11.827999999999999</c:v>
                </c:pt>
                <c:pt idx="59141">
                  <c:v>11.828200000000001</c:v>
                </c:pt>
                <c:pt idx="59142">
                  <c:v>11.8284</c:v>
                </c:pt>
                <c:pt idx="59143">
                  <c:v>11.8286</c:v>
                </c:pt>
                <c:pt idx="59144">
                  <c:v>11.828799999999999</c:v>
                </c:pt>
                <c:pt idx="59145">
                  <c:v>11.829000000000001</c:v>
                </c:pt>
                <c:pt idx="59146">
                  <c:v>11.8292</c:v>
                </c:pt>
                <c:pt idx="59147">
                  <c:v>11.8294</c:v>
                </c:pt>
                <c:pt idx="59148">
                  <c:v>11.829599999999999</c:v>
                </c:pt>
                <c:pt idx="59149">
                  <c:v>11.829800000000001</c:v>
                </c:pt>
                <c:pt idx="59150">
                  <c:v>11.83</c:v>
                </c:pt>
                <c:pt idx="59151">
                  <c:v>11.8302</c:v>
                </c:pt>
                <c:pt idx="59152">
                  <c:v>11.830399999999999</c:v>
                </c:pt>
                <c:pt idx="59153">
                  <c:v>11.8306</c:v>
                </c:pt>
                <c:pt idx="59154">
                  <c:v>11.8308</c:v>
                </c:pt>
                <c:pt idx="59155">
                  <c:v>11.831</c:v>
                </c:pt>
                <c:pt idx="59156">
                  <c:v>11.831200000000001</c:v>
                </c:pt>
                <c:pt idx="59157">
                  <c:v>11.8314</c:v>
                </c:pt>
                <c:pt idx="59158">
                  <c:v>11.8316</c:v>
                </c:pt>
                <c:pt idx="59159">
                  <c:v>11.831799999999999</c:v>
                </c:pt>
                <c:pt idx="59160">
                  <c:v>11.832000000000001</c:v>
                </c:pt>
                <c:pt idx="59161">
                  <c:v>11.8322</c:v>
                </c:pt>
                <c:pt idx="59162">
                  <c:v>11.8324</c:v>
                </c:pt>
                <c:pt idx="59163">
                  <c:v>11.832599999999999</c:v>
                </c:pt>
                <c:pt idx="59164">
                  <c:v>11.832800000000001</c:v>
                </c:pt>
                <c:pt idx="59165">
                  <c:v>11.833</c:v>
                </c:pt>
                <c:pt idx="59166">
                  <c:v>11.8332</c:v>
                </c:pt>
                <c:pt idx="59167">
                  <c:v>11.833399999999999</c:v>
                </c:pt>
                <c:pt idx="59168">
                  <c:v>11.833600000000001</c:v>
                </c:pt>
                <c:pt idx="59169">
                  <c:v>11.8338</c:v>
                </c:pt>
                <c:pt idx="59170">
                  <c:v>11.834</c:v>
                </c:pt>
                <c:pt idx="59171">
                  <c:v>11.834199999999999</c:v>
                </c:pt>
                <c:pt idx="59172">
                  <c:v>11.8344</c:v>
                </c:pt>
                <c:pt idx="59173">
                  <c:v>11.8346</c:v>
                </c:pt>
                <c:pt idx="59174">
                  <c:v>11.8348</c:v>
                </c:pt>
                <c:pt idx="59175">
                  <c:v>11.835000000000001</c:v>
                </c:pt>
                <c:pt idx="59176">
                  <c:v>11.8352</c:v>
                </c:pt>
                <c:pt idx="59177">
                  <c:v>11.8354</c:v>
                </c:pt>
                <c:pt idx="59178">
                  <c:v>11.835599999999999</c:v>
                </c:pt>
                <c:pt idx="59179">
                  <c:v>11.835800000000001</c:v>
                </c:pt>
                <c:pt idx="59180">
                  <c:v>11.836</c:v>
                </c:pt>
                <c:pt idx="59181">
                  <c:v>11.8362</c:v>
                </c:pt>
                <c:pt idx="59182">
                  <c:v>11.836399999999999</c:v>
                </c:pt>
                <c:pt idx="59183">
                  <c:v>11.836600000000001</c:v>
                </c:pt>
                <c:pt idx="59184">
                  <c:v>11.8368</c:v>
                </c:pt>
                <c:pt idx="59185">
                  <c:v>11.837</c:v>
                </c:pt>
                <c:pt idx="59186">
                  <c:v>11.837199999999999</c:v>
                </c:pt>
                <c:pt idx="59187">
                  <c:v>11.837400000000001</c:v>
                </c:pt>
                <c:pt idx="59188">
                  <c:v>11.8376</c:v>
                </c:pt>
                <c:pt idx="59189">
                  <c:v>11.8378</c:v>
                </c:pt>
                <c:pt idx="59190">
                  <c:v>11.837999999999999</c:v>
                </c:pt>
                <c:pt idx="59191">
                  <c:v>11.838200000000001</c:v>
                </c:pt>
                <c:pt idx="59192">
                  <c:v>11.8384</c:v>
                </c:pt>
                <c:pt idx="59193">
                  <c:v>11.8386</c:v>
                </c:pt>
                <c:pt idx="59194">
                  <c:v>11.838800000000001</c:v>
                </c:pt>
                <c:pt idx="59195">
                  <c:v>11.839</c:v>
                </c:pt>
                <c:pt idx="59196">
                  <c:v>11.8392</c:v>
                </c:pt>
                <c:pt idx="59197">
                  <c:v>11.839399999999999</c:v>
                </c:pt>
                <c:pt idx="59198">
                  <c:v>11.839600000000001</c:v>
                </c:pt>
                <c:pt idx="59199">
                  <c:v>11.8398</c:v>
                </c:pt>
                <c:pt idx="59200">
                  <c:v>11.84</c:v>
                </c:pt>
                <c:pt idx="59201">
                  <c:v>11.840199999999999</c:v>
                </c:pt>
                <c:pt idx="59202">
                  <c:v>11.840400000000001</c:v>
                </c:pt>
                <c:pt idx="59203">
                  <c:v>11.8406</c:v>
                </c:pt>
                <c:pt idx="59204">
                  <c:v>11.8408</c:v>
                </c:pt>
                <c:pt idx="59205">
                  <c:v>11.840999999999999</c:v>
                </c:pt>
                <c:pt idx="59206">
                  <c:v>11.841200000000001</c:v>
                </c:pt>
                <c:pt idx="59207">
                  <c:v>11.8414</c:v>
                </c:pt>
                <c:pt idx="59208">
                  <c:v>11.8416</c:v>
                </c:pt>
                <c:pt idx="59209">
                  <c:v>11.841799999999999</c:v>
                </c:pt>
                <c:pt idx="59210">
                  <c:v>11.842000000000001</c:v>
                </c:pt>
                <c:pt idx="59211">
                  <c:v>11.8422</c:v>
                </c:pt>
                <c:pt idx="59212">
                  <c:v>11.8424</c:v>
                </c:pt>
                <c:pt idx="59213">
                  <c:v>11.842599999999999</c:v>
                </c:pt>
                <c:pt idx="59214">
                  <c:v>11.8428</c:v>
                </c:pt>
                <c:pt idx="59215">
                  <c:v>11.843</c:v>
                </c:pt>
                <c:pt idx="59216">
                  <c:v>11.8432</c:v>
                </c:pt>
                <c:pt idx="59217">
                  <c:v>11.843400000000001</c:v>
                </c:pt>
                <c:pt idx="59218">
                  <c:v>11.8436</c:v>
                </c:pt>
                <c:pt idx="59219">
                  <c:v>11.8438</c:v>
                </c:pt>
                <c:pt idx="59220">
                  <c:v>11.843999999999999</c:v>
                </c:pt>
                <c:pt idx="59221">
                  <c:v>11.844200000000001</c:v>
                </c:pt>
                <c:pt idx="59222">
                  <c:v>11.8444</c:v>
                </c:pt>
                <c:pt idx="59223">
                  <c:v>11.8446</c:v>
                </c:pt>
                <c:pt idx="59224">
                  <c:v>11.844799999999999</c:v>
                </c:pt>
                <c:pt idx="59225">
                  <c:v>11.845000000000001</c:v>
                </c:pt>
                <c:pt idx="59226">
                  <c:v>11.8452</c:v>
                </c:pt>
                <c:pt idx="59227">
                  <c:v>11.8454</c:v>
                </c:pt>
                <c:pt idx="59228">
                  <c:v>11.845599999999999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31-4E46-AC98-84F4CFA27D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2895728"/>
        <c:axId val="322894744"/>
      </c:lineChart>
      <c:valAx>
        <c:axId val="322894744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22895728"/>
        <c:crosses val="max"/>
        <c:crossBetween val="between"/>
      </c:valAx>
      <c:catAx>
        <c:axId val="322895728"/>
        <c:scaling>
          <c:orientation val="minMax"/>
        </c:scaling>
        <c:delete val="1"/>
        <c:axPos val="b"/>
        <c:majorTickMark val="out"/>
        <c:minorTickMark val="none"/>
        <c:tickLblPos val="nextTo"/>
        <c:crossAx val="322894744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SWE3 ÜBUNG.dotx</Template>
  <TotalTime>0</TotalTime>
  <Pages>11</Pages>
  <Words>1229</Words>
  <Characters>7745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Ichiro Akuma</dc:creator>
  <cp:keywords/>
  <dc:description/>
  <cp:lastModifiedBy>Ichiro Akuma</cp:lastModifiedBy>
  <cp:revision>11</cp:revision>
  <dcterms:created xsi:type="dcterms:W3CDTF">2019-04-27T10:59:00Z</dcterms:created>
  <dcterms:modified xsi:type="dcterms:W3CDTF">2019-04-27T19:21:00Z</dcterms:modified>
</cp:coreProperties>
</file>